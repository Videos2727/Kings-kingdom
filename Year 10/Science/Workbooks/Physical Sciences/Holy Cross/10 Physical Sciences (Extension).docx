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emf" ContentType="image/x-emf"/>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3C45E7BB" w14:textId="77777777" w:rsidR="005872A5" w:rsidRPr="00DB6C79" w:rsidRDefault="00A4771D" w:rsidP="00A4771D">
      <w:pPr>
        <w:jc w:val="center"/>
        <w:rPr>
          <w:rFonts w:ascii="Arial" w:hAnsi="Arial"/>
          <w:color w:val="3366FF"/>
          <w:sz w:val="48"/>
          <w:szCs w:val="48"/>
        </w:rPr>
      </w:pPr>
      <w:r w:rsidRPr="00DB6C79">
        <w:rPr>
          <w:b/>
          <w:noProof/>
          <w:sz w:val="48"/>
          <w:szCs w:val="48"/>
          <w:lang w:val="en-GB" w:eastAsia="en-GB"/>
        </w:rPr>
        <w:drawing>
          <wp:anchor distT="0" distB="0" distL="114300" distR="114300" simplePos="0" relativeHeight="251659264" behindDoc="0" locked="0" layoutInCell="1" allowOverlap="1" wp14:anchorId="3DE9782D" wp14:editId="40B4337C">
            <wp:simplePos x="0" y="0"/>
            <wp:positionH relativeFrom="column">
              <wp:posOffset>-419735</wp:posOffset>
            </wp:positionH>
            <wp:positionV relativeFrom="paragraph">
              <wp:posOffset>-135889</wp:posOffset>
            </wp:positionV>
            <wp:extent cx="1500851" cy="1517438"/>
            <wp:effectExtent l="0" t="0" r="0" b="6985"/>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0851" cy="15174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rFonts w:ascii="Arial" w:hAnsi="Arial"/>
          <w:color w:val="3366FF"/>
          <w:sz w:val="48"/>
          <w:szCs w:val="48"/>
        </w:rPr>
        <w:t>YEAR 10 SCIENCE</w:t>
      </w:r>
    </w:p>
    <w:p w14:paraId="60D7CBF8" w14:textId="77777777" w:rsidR="00A4771D" w:rsidRPr="00DB6C79" w:rsidRDefault="00A4771D" w:rsidP="00A4771D">
      <w:pPr>
        <w:jc w:val="center"/>
        <w:rPr>
          <w:rFonts w:ascii="Arial" w:hAnsi="Arial"/>
          <w:color w:val="3366FF"/>
          <w:sz w:val="48"/>
          <w:szCs w:val="48"/>
        </w:rPr>
      </w:pPr>
    </w:p>
    <w:p w14:paraId="23634B41" w14:textId="77777777" w:rsidR="00B22E0D" w:rsidRDefault="00A4771D" w:rsidP="00A4771D">
      <w:pPr>
        <w:jc w:val="center"/>
        <w:rPr>
          <w:rFonts w:ascii="Arial" w:hAnsi="Arial"/>
          <w:color w:val="3366FF"/>
          <w:sz w:val="48"/>
          <w:szCs w:val="48"/>
        </w:rPr>
      </w:pPr>
      <w:r w:rsidRPr="00DB6C79">
        <w:rPr>
          <w:rFonts w:ascii="Arial" w:hAnsi="Arial"/>
          <w:color w:val="3366FF"/>
          <w:sz w:val="48"/>
          <w:szCs w:val="48"/>
        </w:rPr>
        <w:t xml:space="preserve">PHYSICAL SCIENCES </w:t>
      </w:r>
    </w:p>
    <w:p w14:paraId="51B8DD88" w14:textId="334ABF60" w:rsidR="00A4771D" w:rsidRPr="00DB6C79" w:rsidRDefault="00B22E0D" w:rsidP="00A4771D">
      <w:pPr>
        <w:jc w:val="center"/>
        <w:rPr>
          <w:rFonts w:ascii="Arial" w:hAnsi="Arial"/>
          <w:color w:val="3366FF"/>
          <w:sz w:val="48"/>
          <w:szCs w:val="48"/>
        </w:rPr>
      </w:pPr>
      <w:r>
        <w:rPr>
          <w:rFonts w:ascii="Arial" w:hAnsi="Arial"/>
          <w:color w:val="3366FF"/>
          <w:sz w:val="48"/>
          <w:szCs w:val="48"/>
        </w:rPr>
        <w:t>(Extension)</w:t>
      </w:r>
    </w:p>
    <w:p w14:paraId="3C178E96" w14:textId="77777777" w:rsidR="00A4771D" w:rsidRPr="00DB6C79" w:rsidRDefault="00A4771D" w:rsidP="00A4771D">
      <w:pPr>
        <w:jc w:val="center"/>
        <w:rPr>
          <w:rFonts w:ascii="Arial" w:hAnsi="Arial"/>
          <w:color w:val="3366FF"/>
          <w:sz w:val="48"/>
          <w:szCs w:val="48"/>
        </w:rPr>
      </w:pPr>
    </w:p>
    <w:p w14:paraId="38E3FA40" w14:textId="559C99A5" w:rsidR="00A4771D" w:rsidRPr="00B22E0D" w:rsidRDefault="00A4771D" w:rsidP="00A4771D">
      <w:pPr>
        <w:jc w:val="center"/>
        <w:rPr>
          <w:rFonts w:ascii="Arial" w:hAnsi="Arial"/>
          <w:color w:val="3366FF"/>
          <w:sz w:val="48"/>
          <w:szCs w:val="48"/>
        </w:rPr>
      </w:pPr>
      <w:r w:rsidRPr="00DB6C79">
        <w:rPr>
          <w:rFonts w:ascii="Arial" w:hAnsi="Arial"/>
          <w:color w:val="3366FF"/>
          <w:sz w:val="48"/>
          <w:szCs w:val="48"/>
        </w:rPr>
        <w:t>FORCES AND MOTION</w:t>
      </w:r>
    </w:p>
    <w:p w14:paraId="1D0444E4" w14:textId="77777777" w:rsidR="00A4771D" w:rsidRPr="00DB6C79" w:rsidRDefault="00A4771D" w:rsidP="00A4771D">
      <w:pPr>
        <w:jc w:val="center"/>
        <w:rPr>
          <w:rFonts w:ascii="Arial" w:hAnsi="Arial"/>
          <w:sz w:val="40"/>
          <w:szCs w:val="40"/>
        </w:rPr>
      </w:pPr>
    </w:p>
    <w:p w14:paraId="1B782250" w14:textId="165539A6" w:rsidR="00A4771D" w:rsidRDefault="00A4771D" w:rsidP="00A4771D">
      <w:pPr>
        <w:rPr>
          <w:rFonts w:ascii="Arial" w:hAnsi="Arial"/>
          <w:color w:val="FF0000"/>
          <w:sz w:val="40"/>
          <w:szCs w:val="40"/>
          <w:u w:val="single"/>
        </w:rPr>
      </w:pPr>
      <w:r w:rsidRPr="00DB6C79">
        <w:rPr>
          <w:rFonts w:ascii="Arial" w:hAnsi="Arial"/>
          <w:color w:val="FF0000"/>
          <w:sz w:val="40"/>
          <w:szCs w:val="40"/>
        </w:rPr>
        <w:t xml:space="preserve">NAME:  </w:t>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p>
    <w:p w14:paraId="7BBCCF9E" w14:textId="77777777" w:rsidR="00FB51C4" w:rsidRPr="00DB6C79" w:rsidRDefault="00FB51C4" w:rsidP="00A4771D">
      <w:pPr>
        <w:rPr>
          <w:rFonts w:ascii="Arial" w:hAnsi="Arial"/>
          <w:color w:val="FF0000"/>
          <w:sz w:val="40"/>
          <w:szCs w:val="40"/>
        </w:rPr>
      </w:pPr>
    </w:p>
    <w:p w14:paraId="6AC907EA" w14:textId="77777777" w:rsidR="00A4771D" w:rsidRPr="00DB6C79" w:rsidRDefault="00A4771D" w:rsidP="00A4771D">
      <w:pPr>
        <w:jc w:val="center"/>
        <w:rPr>
          <w:rFonts w:ascii="Arial" w:hAnsi="Arial"/>
          <w:sz w:val="40"/>
          <w:szCs w:val="40"/>
        </w:rPr>
      </w:pPr>
      <w:r w:rsidRPr="00DB6C79">
        <w:rPr>
          <w:noProof/>
          <w:lang w:val="en-GB" w:eastAsia="en-GB"/>
        </w:rPr>
        <w:drawing>
          <wp:inline distT="0" distB="0" distL="0" distR="0" wp14:anchorId="5C27ED6B" wp14:editId="657CB1C5">
            <wp:extent cx="3877633" cy="57429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1246" cy="5748291"/>
                    </a:xfrm>
                    <a:prstGeom prst="rect">
                      <a:avLst/>
                    </a:prstGeom>
                    <a:noFill/>
                    <a:ln>
                      <a:noFill/>
                    </a:ln>
                  </pic:spPr>
                </pic:pic>
              </a:graphicData>
            </a:graphic>
          </wp:inline>
        </w:drawing>
      </w:r>
    </w:p>
    <w:p w14:paraId="3D418655" w14:textId="77777777" w:rsidR="00F357A6" w:rsidRPr="00DB6C79" w:rsidRDefault="00F357A6">
      <w:pPr>
        <w:rPr>
          <w:rFonts w:ascii="Arial" w:hAnsi="Arial"/>
        </w:rPr>
      </w:pPr>
      <w:r w:rsidRPr="00DB6C79">
        <w:rPr>
          <w:rFonts w:ascii="Arial" w:hAnsi="Arial"/>
        </w:rPr>
        <w:br w:type="page"/>
      </w:r>
    </w:p>
    <w:p w14:paraId="15CB3B21" w14:textId="77777777" w:rsidR="00F357A6" w:rsidRPr="00DB6C79" w:rsidRDefault="00F357A6" w:rsidP="00F357A6">
      <w:pPr>
        <w:tabs>
          <w:tab w:val="left" w:pos="567"/>
        </w:tabs>
        <w:jc w:val="center"/>
        <w:rPr>
          <w:b/>
        </w:rPr>
      </w:pPr>
      <w:r w:rsidRPr="00DB6C79">
        <w:rPr>
          <w:b/>
        </w:rPr>
        <w:lastRenderedPageBreak/>
        <w:t>DISTANCE AND DISPLACEMENT</w:t>
      </w:r>
    </w:p>
    <w:p w14:paraId="30A82912" w14:textId="77777777" w:rsidR="00F357A6" w:rsidRPr="00DB6C79" w:rsidRDefault="00F357A6" w:rsidP="00F357A6">
      <w:pPr>
        <w:tabs>
          <w:tab w:val="left" w:pos="567"/>
        </w:tabs>
      </w:pPr>
    </w:p>
    <w:p w14:paraId="3E3C6757" w14:textId="77777777" w:rsidR="00F357A6" w:rsidRPr="00DB6C79" w:rsidRDefault="00F357A6" w:rsidP="00F357A6">
      <w:pPr>
        <w:tabs>
          <w:tab w:val="left" w:pos="567"/>
        </w:tabs>
      </w:pPr>
      <w:r w:rsidRPr="00DB6C79">
        <w:rPr>
          <w:b/>
          <w:i/>
        </w:rPr>
        <w:t xml:space="preserve">Distance (d): </w:t>
      </w:r>
      <w:r w:rsidRPr="00DB6C79">
        <w:t>how far a body moves in any direction.</w:t>
      </w:r>
    </w:p>
    <w:p w14:paraId="2E55393E" w14:textId="77777777" w:rsidR="00F357A6" w:rsidRPr="00DB6C79" w:rsidRDefault="00F357A6" w:rsidP="00F357A6">
      <w:pPr>
        <w:tabs>
          <w:tab w:val="left" w:pos="567"/>
        </w:tabs>
      </w:pPr>
    </w:p>
    <w:p w14:paraId="1681C1B0" w14:textId="77777777" w:rsidR="00F357A6" w:rsidRPr="00DB6C79" w:rsidRDefault="00F357A6" w:rsidP="00F357A6">
      <w:pPr>
        <w:tabs>
          <w:tab w:val="left" w:pos="567"/>
        </w:tabs>
      </w:pPr>
      <w:r w:rsidRPr="00DB6C79">
        <w:tab/>
        <w:t>e.g.</w:t>
      </w:r>
      <w:r w:rsidRPr="00DB6C79">
        <w:tab/>
        <w:t>The diagram below shows the movement of a student between home and school.</w:t>
      </w:r>
    </w:p>
    <w:p w14:paraId="0AF03F54" w14:textId="77777777" w:rsidR="00F357A6" w:rsidRPr="00DB6C79" w:rsidRDefault="00F357A6" w:rsidP="00F357A6">
      <w:pPr>
        <w:tabs>
          <w:tab w:val="left" w:pos="567"/>
        </w:tabs>
      </w:pPr>
    </w:p>
    <w:p w14:paraId="3DBA2A72" w14:textId="77777777" w:rsidR="00F357A6" w:rsidRPr="00DB6C79" w:rsidRDefault="00F357A6" w:rsidP="00F357A6">
      <w:pPr>
        <w:tabs>
          <w:tab w:val="left" w:pos="567"/>
        </w:tabs>
        <w:jc w:val="center"/>
      </w:pPr>
      <w:r w:rsidRPr="00DB6C79">
        <w:rPr>
          <w:noProof/>
          <w:lang w:val="en-GB" w:eastAsia="en-GB"/>
        </w:rPr>
        <w:drawing>
          <wp:inline distT="0" distB="0" distL="0" distR="0" wp14:anchorId="68057575" wp14:editId="3477FA20">
            <wp:extent cx="3058160" cy="2570480"/>
            <wp:effectExtent l="0" t="0" r="0" b="0"/>
            <wp:docPr id="4" name="Picture 2" descr="Dista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ance001"/>
                    <pic:cNvPicPr>
                      <a:picLocks noChangeAspect="1" noChangeArrowheads="1"/>
                    </pic:cNvPicPr>
                  </pic:nvPicPr>
                  <pic:blipFill>
                    <a:blip r:embed="rId9">
                      <a:lum contrast="12000"/>
                      <a:grayscl/>
                      <a:extLst>
                        <a:ext uri="{28A0092B-C50C-407E-A947-70E740481C1C}">
                          <a14:useLocalDpi xmlns:a14="http://schemas.microsoft.com/office/drawing/2010/main" val="0"/>
                        </a:ext>
                      </a:extLst>
                    </a:blip>
                    <a:srcRect/>
                    <a:stretch>
                      <a:fillRect/>
                    </a:stretch>
                  </pic:blipFill>
                  <pic:spPr bwMode="auto">
                    <a:xfrm>
                      <a:off x="0" y="0"/>
                      <a:ext cx="3058160" cy="2570480"/>
                    </a:xfrm>
                    <a:prstGeom prst="rect">
                      <a:avLst/>
                    </a:prstGeom>
                    <a:noFill/>
                    <a:ln>
                      <a:noFill/>
                    </a:ln>
                  </pic:spPr>
                </pic:pic>
              </a:graphicData>
            </a:graphic>
          </wp:inline>
        </w:drawing>
      </w:r>
    </w:p>
    <w:p w14:paraId="29FB2258" w14:textId="77777777" w:rsidR="00F357A6" w:rsidRPr="00DB6C79" w:rsidRDefault="00F357A6" w:rsidP="00F357A6">
      <w:pPr>
        <w:tabs>
          <w:tab w:val="left" w:pos="567"/>
        </w:tabs>
        <w:jc w:val="center"/>
      </w:pPr>
    </w:p>
    <w:p w14:paraId="22615606" w14:textId="77777777" w:rsidR="00F357A6" w:rsidRPr="00DB6C79" w:rsidRDefault="00F357A6" w:rsidP="00F357A6">
      <w:pPr>
        <w:tabs>
          <w:tab w:val="left" w:pos="567"/>
        </w:tabs>
      </w:pPr>
      <w:r w:rsidRPr="00DB6C79">
        <w:tab/>
      </w:r>
      <w:r w:rsidRPr="00DB6C79">
        <w:tab/>
        <w:t>The distance travelled is 2.0 km.</w:t>
      </w:r>
    </w:p>
    <w:p w14:paraId="0B2DE5AC" w14:textId="77777777" w:rsidR="00F357A6" w:rsidRPr="00DB6C79" w:rsidRDefault="00F357A6" w:rsidP="00F357A6">
      <w:pPr>
        <w:tabs>
          <w:tab w:val="left" w:pos="567"/>
        </w:tabs>
      </w:pPr>
    </w:p>
    <w:p w14:paraId="7AD0A184" w14:textId="77777777" w:rsidR="00F357A6" w:rsidRPr="00DB6C79" w:rsidRDefault="00F357A6" w:rsidP="00F357A6">
      <w:pPr>
        <w:tabs>
          <w:tab w:val="left" w:pos="567"/>
        </w:tabs>
      </w:pPr>
    </w:p>
    <w:p w14:paraId="30D14156" w14:textId="77777777" w:rsidR="00F357A6" w:rsidRPr="00DB6C79" w:rsidRDefault="00F357A6" w:rsidP="00F357A6">
      <w:pPr>
        <w:tabs>
          <w:tab w:val="left" w:pos="567"/>
        </w:tabs>
      </w:pPr>
      <w:r w:rsidRPr="00DB6C79">
        <w:rPr>
          <w:b/>
          <w:i/>
        </w:rPr>
        <w:t>Displacement (s):</w:t>
      </w:r>
      <w:r w:rsidRPr="00DB6C79">
        <w:t xml:space="preserve"> change of position of a body from the start of the motion to the finish of the </w:t>
      </w:r>
    </w:p>
    <w:p w14:paraId="66C447CC" w14:textId="77777777" w:rsidR="00F357A6" w:rsidRPr="00DB6C79" w:rsidRDefault="00F357A6" w:rsidP="00F357A6">
      <w:pPr>
        <w:tabs>
          <w:tab w:val="left" w:pos="567"/>
        </w:tabs>
      </w:pPr>
      <w:r w:rsidRPr="00DB6C79">
        <w:tab/>
      </w:r>
      <w:r w:rsidRPr="00DB6C79">
        <w:tab/>
      </w:r>
      <w:r w:rsidRPr="00DB6C79">
        <w:tab/>
        <w:t xml:space="preserve">  </w:t>
      </w:r>
      <w:r w:rsidR="009F161C" w:rsidRPr="00DB6C79">
        <w:t xml:space="preserve">  </w:t>
      </w:r>
      <w:r w:rsidRPr="00DB6C79">
        <w:t>motion, and is in a particular direction.</w:t>
      </w:r>
    </w:p>
    <w:p w14:paraId="130348DC" w14:textId="77777777" w:rsidR="00F357A6" w:rsidRPr="00DB6C79" w:rsidRDefault="00F357A6" w:rsidP="00F357A6">
      <w:pPr>
        <w:tabs>
          <w:tab w:val="left" w:pos="567"/>
        </w:tabs>
      </w:pPr>
    </w:p>
    <w:p w14:paraId="000EDB0B" w14:textId="77777777" w:rsidR="00F357A6" w:rsidRPr="00DB6C79" w:rsidRDefault="00F357A6" w:rsidP="00F357A6">
      <w:pPr>
        <w:tabs>
          <w:tab w:val="left" w:pos="567"/>
        </w:tabs>
      </w:pPr>
      <w:r w:rsidRPr="00DB6C79">
        <w:tab/>
        <w:t>e.g.</w:t>
      </w:r>
      <w:r w:rsidRPr="00DB6C79">
        <w:tab/>
        <w:t xml:space="preserve">The diagram below shows the displacement of the student when travelling to </w:t>
      </w:r>
      <w:r w:rsidR="009F161C" w:rsidRPr="00DB6C79">
        <w:tab/>
      </w:r>
      <w:r w:rsidR="009F161C" w:rsidRPr="00DB6C79">
        <w:tab/>
      </w:r>
      <w:r w:rsidR="009F161C" w:rsidRPr="00DB6C79">
        <w:tab/>
      </w:r>
      <w:r w:rsidRPr="00DB6C79">
        <w:t>school.</w:t>
      </w:r>
    </w:p>
    <w:p w14:paraId="54F5F489" w14:textId="77777777" w:rsidR="00F357A6" w:rsidRPr="00DB6C79" w:rsidRDefault="00F357A6" w:rsidP="00F357A6">
      <w:pPr>
        <w:tabs>
          <w:tab w:val="left" w:pos="567"/>
        </w:tabs>
      </w:pPr>
    </w:p>
    <w:p w14:paraId="7AB306CE" w14:textId="77777777" w:rsidR="00F357A6" w:rsidRPr="00DB6C79" w:rsidRDefault="00F357A6" w:rsidP="00F357A6">
      <w:pPr>
        <w:tabs>
          <w:tab w:val="left" w:pos="567"/>
        </w:tabs>
        <w:jc w:val="center"/>
      </w:pPr>
      <w:r w:rsidRPr="00DB6C79">
        <w:rPr>
          <w:noProof/>
          <w:lang w:val="en-GB" w:eastAsia="en-GB"/>
        </w:rPr>
        <w:drawing>
          <wp:inline distT="0" distB="0" distL="0" distR="0" wp14:anchorId="79C36853" wp14:editId="58863C06">
            <wp:extent cx="3251200" cy="2743200"/>
            <wp:effectExtent l="0" t="0" r="0" b="0"/>
            <wp:docPr id="3" name="Picture 3" descr="Displacemen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cement001"/>
                    <pic:cNvPicPr>
                      <a:picLocks noChangeAspect="1" noChangeArrowheads="1"/>
                    </pic:cNvPicPr>
                  </pic:nvPicPr>
                  <pic:blipFill>
                    <a:blip r:embed="rId10">
                      <a:lum contrast="12000"/>
                      <a:grayscl/>
                      <a:extLst>
                        <a:ext uri="{28A0092B-C50C-407E-A947-70E740481C1C}">
                          <a14:useLocalDpi xmlns:a14="http://schemas.microsoft.com/office/drawing/2010/main" val="0"/>
                        </a:ext>
                      </a:extLst>
                    </a:blip>
                    <a:srcRect/>
                    <a:stretch>
                      <a:fillRect/>
                    </a:stretch>
                  </pic:blipFill>
                  <pic:spPr bwMode="auto">
                    <a:xfrm>
                      <a:off x="0" y="0"/>
                      <a:ext cx="3251200" cy="2743200"/>
                    </a:xfrm>
                    <a:prstGeom prst="rect">
                      <a:avLst/>
                    </a:prstGeom>
                    <a:noFill/>
                    <a:ln>
                      <a:noFill/>
                    </a:ln>
                  </pic:spPr>
                </pic:pic>
              </a:graphicData>
            </a:graphic>
          </wp:inline>
        </w:drawing>
      </w:r>
    </w:p>
    <w:p w14:paraId="41190EE9" w14:textId="77777777" w:rsidR="00F357A6" w:rsidRPr="00DB6C79" w:rsidRDefault="00F357A6" w:rsidP="00F357A6">
      <w:pPr>
        <w:tabs>
          <w:tab w:val="left" w:pos="567"/>
        </w:tabs>
        <w:jc w:val="center"/>
      </w:pPr>
    </w:p>
    <w:p w14:paraId="795DE711" w14:textId="77777777" w:rsidR="00F357A6" w:rsidRPr="00DB6C79" w:rsidRDefault="00F357A6" w:rsidP="00F357A6">
      <w:pPr>
        <w:tabs>
          <w:tab w:val="left" w:pos="567"/>
        </w:tabs>
      </w:pPr>
      <w:r w:rsidRPr="00DB6C79">
        <w:tab/>
      </w:r>
      <w:r w:rsidRPr="00DB6C79">
        <w:tab/>
        <w:t>The straight-line distance is 1.6 km.  No direction is indicated in the diagram.</w:t>
      </w:r>
    </w:p>
    <w:p w14:paraId="227682FE" w14:textId="77777777" w:rsidR="00F357A6" w:rsidRPr="00DB6C79" w:rsidRDefault="00F357A6" w:rsidP="00F357A6">
      <w:pPr>
        <w:tabs>
          <w:tab w:val="left" w:pos="567"/>
        </w:tabs>
      </w:pPr>
    </w:p>
    <w:p w14:paraId="378C2204" w14:textId="77777777" w:rsidR="00F357A6" w:rsidRPr="00DB6C79" w:rsidRDefault="00F357A6" w:rsidP="00F357A6">
      <w:pPr>
        <w:widowControl w:val="0"/>
        <w:tabs>
          <w:tab w:val="left" w:pos="567"/>
        </w:tabs>
        <w:autoSpaceDE w:val="0"/>
        <w:autoSpaceDN w:val="0"/>
        <w:adjustRightInd w:val="0"/>
        <w:rPr>
          <w:rFonts w:eastAsia="Times New Roman"/>
        </w:rPr>
      </w:pPr>
      <w:r w:rsidRPr="00DB6C79">
        <w:rPr>
          <w:rFonts w:eastAsia="Times New Roman"/>
        </w:rPr>
        <w:tab/>
      </w:r>
      <w:r w:rsidRPr="00DB6C79">
        <w:rPr>
          <w:rFonts w:eastAsia="Times New Roman"/>
        </w:rPr>
        <w:tab/>
        <w:t>If the distance you walk from home to school is 2</w:t>
      </w:r>
      <w:r w:rsidR="00001B51" w:rsidRPr="00DB6C79">
        <w:rPr>
          <w:rFonts w:eastAsia="Times New Roman"/>
        </w:rPr>
        <w:t>.0</w:t>
      </w:r>
      <w:r w:rsidRPr="00DB6C79">
        <w:rPr>
          <w:rFonts w:eastAsia="Times New Roman"/>
        </w:rPr>
        <w:t xml:space="preserve"> kilometres, the distance you </w:t>
      </w:r>
      <w:r w:rsidR="00001B51" w:rsidRPr="00DB6C79">
        <w:rPr>
          <w:rFonts w:eastAsia="Times New Roman"/>
        </w:rPr>
        <w:tab/>
      </w:r>
      <w:r w:rsidR="00001B51" w:rsidRPr="00DB6C79">
        <w:rPr>
          <w:rFonts w:eastAsia="Times New Roman"/>
        </w:rPr>
        <w:tab/>
      </w:r>
      <w:r w:rsidRPr="00DB6C79">
        <w:rPr>
          <w:rFonts w:eastAsia="Times New Roman"/>
        </w:rPr>
        <w:t>travel from home to school and back home again is 4</w:t>
      </w:r>
      <w:r w:rsidR="00001B51" w:rsidRPr="00DB6C79">
        <w:rPr>
          <w:rFonts w:eastAsia="Times New Roman"/>
        </w:rPr>
        <w:t>.0</w:t>
      </w:r>
      <w:r w:rsidRPr="00DB6C79">
        <w:rPr>
          <w:rFonts w:eastAsia="Times New Roman"/>
        </w:rPr>
        <w:t xml:space="preserve"> kilometres. If you start at </w:t>
      </w:r>
      <w:r w:rsidR="00001B51" w:rsidRPr="00DB6C79">
        <w:rPr>
          <w:rFonts w:eastAsia="Times New Roman"/>
        </w:rPr>
        <w:tab/>
      </w:r>
      <w:r w:rsidR="00001B51" w:rsidRPr="00DB6C79">
        <w:rPr>
          <w:rFonts w:eastAsia="Times New Roman"/>
        </w:rPr>
        <w:tab/>
      </w:r>
      <w:r w:rsidRPr="00DB6C79">
        <w:rPr>
          <w:rFonts w:eastAsia="Times New Roman"/>
        </w:rPr>
        <w:t xml:space="preserve">home and finish the day’s journey at home, your starting and finishing points are </w:t>
      </w:r>
      <w:r w:rsidR="00001B51" w:rsidRPr="00DB6C79">
        <w:rPr>
          <w:rFonts w:eastAsia="Times New Roman"/>
        </w:rPr>
        <w:tab/>
      </w:r>
      <w:r w:rsidR="00001B51" w:rsidRPr="00DB6C79">
        <w:rPr>
          <w:rFonts w:eastAsia="Times New Roman"/>
        </w:rPr>
        <w:tab/>
        <w:t xml:space="preserve">the same position </w:t>
      </w:r>
      <w:r w:rsidRPr="00DB6C79">
        <w:rPr>
          <w:rFonts w:eastAsia="Times New Roman"/>
        </w:rPr>
        <w:t xml:space="preserve">(home) then your </w:t>
      </w:r>
      <w:r w:rsidRPr="00DB6C79">
        <w:rPr>
          <w:rFonts w:eastAsia="Times New Roman"/>
          <w:b/>
          <w:i/>
        </w:rPr>
        <w:t>displacement for the day is actually 0 km</w:t>
      </w:r>
      <w:r w:rsidRPr="00DB6C79">
        <w:rPr>
          <w:rFonts w:eastAsia="Times New Roman"/>
        </w:rPr>
        <w:t>.</w:t>
      </w:r>
    </w:p>
    <w:p w14:paraId="1601C1D5" w14:textId="77777777" w:rsidR="00F357A6" w:rsidRPr="00DB6C79" w:rsidRDefault="00F357A6" w:rsidP="00F357A6">
      <w:pPr>
        <w:tabs>
          <w:tab w:val="left" w:pos="567"/>
        </w:tabs>
      </w:pPr>
    </w:p>
    <w:p w14:paraId="5C75BBB4" w14:textId="77777777" w:rsidR="00F357A6" w:rsidRPr="00DB6C79" w:rsidRDefault="00F357A6" w:rsidP="00F357A6">
      <w:pPr>
        <w:tabs>
          <w:tab w:val="left" w:pos="567"/>
        </w:tabs>
      </w:pPr>
      <w:r w:rsidRPr="00DB6C79">
        <w:t xml:space="preserve">In Physics, distance is known as a </w:t>
      </w:r>
      <w:r w:rsidRPr="00DB6C79">
        <w:rPr>
          <w:b/>
          <w:i/>
        </w:rPr>
        <w:t>scalar quantity</w:t>
      </w:r>
      <w:r w:rsidRPr="00DB6C79">
        <w:t xml:space="preserve"> and displacement is a </w:t>
      </w:r>
      <w:r w:rsidRPr="00DB6C79">
        <w:rPr>
          <w:b/>
          <w:i/>
        </w:rPr>
        <w:t>vector quantity</w:t>
      </w:r>
      <w:r w:rsidRPr="00DB6C79">
        <w:t>.</w:t>
      </w:r>
    </w:p>
    <w:p w14:paraId="2BAED27E" w14:textId="77777777" w:rsidR="00F357A6" w:rsidRPr="00DB6C79" w:rsidRDefault="00F357A6" w:rsidP="00F357A6">
      <w:pPr>
        <w:tabs>
          <w:tab w:val="left" w:pos="567"/>
        </w:tabs>
      </w:pPr>
    </w:p>
    <w:p w14:paraId="6CCDE70A" w14:textId="77777777" w:rsidR="00F357A6" w:rsidRPr="00DB6C79" w:rsidRDefault="00F357A6" w:rsidP="00F357A6">
      <w:pPr>
        <w:tabs>
          <w:tab w:val="left" w:pos="567"/>
        </w:tabs>
      </w:pPr>
      <w:r w:rsidRPr="00DB6C79">
        <w:t xml:space="preserve">Vectors have a </w:t>
      </w:r>
      <w:r w:rsidRPr="00DB6C79">
        <w:rPr>
          <w:b/>
          <w:i/>
        </w:rPr>
        <w:t>direction</w:t>
      </w:r>
      <w:r w:rsidRPr="00DB6C79">
        <w:t xml:space="preserve"> associated with them.</w:t>
      </w:r>
    </w:p>
    <w:p w14:paraId="32255E79" w14:textId="77777777" w:rsidR="00F357A6" w:rsidRPr="00DB6C79" w:rsidRDefault="00F357A6" w:rsidP="00F357A6">
      <w:pPr>
        <w:tabs>
          <w:tab w:val="left" w:pos="567"/>
        </w:tabs>
      </w:pPr>
    </w:p>
    <w:p w14:paraId="5EA61AE7" w14:textId="77777777" w:rsidR="00F357A6" w:rsidRPr="00DB6C79" w:rsidRDefault="00F357A6" w:rsidP="00F357A6">
      <w:pPr>
        <w:tabs>
          <w:tab w:val="left" w:pos="567"/>
        </w:tabs>
      </w:pPr>
    </w:p>
    <w:p w14:paraId="2562ECAE" w14:textId="77777777" w:rsidR="00F357A6" w:rsidRPr="00DB6C79" w:rsidRDefault="00F357A6" w:rsidP="00F357A6">
      <w:pPr>
        <w:tabs>
          <w:tab w:val="left" w:pos="567"/>
        </w:tabs>
      </w:pPr>
    </w:p>
    <w:p w14:paraId="5F1EA41A" w14:textId="77777777" w:rsidR="00F357A6" w:rsidRPr="00DB6C79" w:rsidRDefault="00F357A6" w:rsidP="00F357A6">
      <w:pPr>
        <w:tabs>
          <w:tab w:val="left" w:pos="567"/>
        </w:tabs>
      </w:pPr>
    </w:p>
    <w:p w14:paraId="29F75121" w14:textId="77777777" w:rsidR="00001B51" w:rsidRPr="00DB6C79" w:rsidRDefault="00001B51">
      <w:pPr>
        <w:rPr>
          <w:b/>
          <w:color w:val="000000"/>
        </w:rPr>
      </w:pPr>
      <w:r w:rsidRPr="00DB6C79">
        <w:rPr>
          <w:b/>
          <w:color w:val="000000"/>
        </w:rPr>
        <w:br w:type="page"/>
      </w:r>
    </w:p>
    <w:p w14:paraId="0FF03443" w14:textId="77777777" w:rsidR="00575EF5" w:rsidRPr="00DB6C79" w:rsidRDefault="00575EF5" w:rsidP="00575EF5">
      <w:pPr>
        <w:tabs>
          <w:tab w:val="left" w:pos="567"/>
        </w:tabs>
        <w:jc w:val="center"/>
        <w:rPr>
          <w:color w:val="000000"/>
        </w:rPr>
      </w:pPr>
      <w:r w:rsidRPr="00DB6C79">
        <w:rPr>
          <w:b/>
          <w:color w:val="000000"/>
        </w:rPr>
        <w:lastRenderedPageBreak/>
        <w:t>Worksheet - Distance Versus Displacement</w:t>
      </w:r>
    </w:p>
    <w:p w14:paraId="0D119694" w14:textId="77777777" w:rsidR="00575EF5" w:rsidRPr="00DB6C79" w:rsidRDefault="00575EF5" w:rsidP="00575EF5">
      <w:pPr>
        <w:tabs>
          <w:tab w:val="left" w:pos="567"/>
        </w:tabs>
        <w:jc w:val="both"/>
        <w:rPr>
          <w:color w:val="000000"/>
        </w:rPr>
      </w:pPr>
    </w:p>
    <w:p w14:paraId="76CA73FE" w14:textId="77777777" w:rsidR="00575EF5" w:rsidRPr="00DB6C79" w:rsidRDefault="00575EF5" w:rsidP="00575EF5">
      <w:pPr>
        <w:tabs>
          <w:tab w:val="left" w:pos="567"/>
        </w:tabs>
        <w:rPr>
          <w:color w:val="000000"/>
        </w:rPr>
      </w:pPr>
      <w:r w:rsidRPr="00DB6C79">
        <w:rPr>
          <w:color w:val="000000"/>
        </w:rPr>
        <w:t xml:space="preserve">1. </w:t>
      </w:r>
      <w:r w:rsidRPr="00DB6C79">
        <w:rPr>
          <w:color w:val="000000"/>
        </w:rPr>
        <w:tab/>
        <w:t>Map 171 - use the sc</w:t>
      </w:r>
      <w:r w:rsidR="00C86668" w:rsidRPr="00DB6C79">
        <w:rPr>
          <w:color w:val="000000"/>
        </w:rPr>
        <w:t xml:space="preserve">ale to work out the </w:t>
      </w:r>
      <w:r w:rsidR="00C86668" w:rsidRPr="00DB6C79">
        <w:rPr>
          <w:b/>
          <w:color w:val="000000"/>
          <w:u w:val="single"/>
        </w:rPr>
        <w:t>dista</w:t>
      </w:r>
      <w:r w:rsidRPr="00DB6C79">
        <w:rPr>
          <w:b/>
          <w:color w:val="000000"/>
          <w:u w:val="single"/>
        </w:rPr>
        <w:t>nce and displacement</w:t>
      </w:r>
      <w:r w:rsidRPr="00DB6C79">
        <w:rPr>
          <w:color w:val="000000"/>
        </w:rPr>
        <w:t xml:space="preserve"> from HCC to the </w:t>
      </w:r>
      <w:r w:rsidR="00096810" w:rsidRPr="00DB6C79">
        <w:rPr>
          <w:color w:val="000000"/>
        </w:rPr>
        <w:tab/>
      </w:r>
      <w:r w:rsidRPr="00DB6C79">
        <w:rPr>
          <w:color w:val="000000"/>
        </w:rPr>
        <w:t xml:space="preserve">roundabout at The Boulevarde and </w:t>
      </w:r>
      <w:proofErr w:type="spellStart"/>
      <w:r w:rsidRPr="00DB6C79">
        <w:rPr>
          <w:color w:val="000000"/>
        </w:rPr>
        <w:t>Pinaster</w:t>
      </w:r>
      <w:proofErr w:type="spellEnd"/>
      <w:r w:rsidRPr="00DB6C79">
        <w:rPr>
          <w:color w:val="000000"/>
        </w:rPr>
        <w:t xml:space="preserve"> Parade.  Check your </w:t>
      </w:r>
      <w:r w:rsidR="00096810" w:rsidRPr="00DB6C79">
        <w:rPr>
          <w:color w:val="000000"/>
        </w:rPr>
        <w:t xml:space="preserve">measurements using </w:t>
      </w:r>
      <w:r w:rsidR="00096810" w:rsidRPr="00DB6C79">
        <w:rPr>
          <w:color w:val="000000"/>
        </w:rPr>
        <w:tab/>
        <w:t>Google maps.</w:t>
      </w:r>
    </w:p>
    <w:p w14:paraId="4FD0DB5F" w14:textId="77777777" w:rsidR="00C86668" w:rsidRPr="00DB6C79" w:rsidRDefault="00C86668" w:rsidP="00575EF5">
      <w:pPr>
        <w:tabs>
          <w:tab w:val="left" w:pos="567"/>
        </w:tabs>
        <w:rPr>
          <w:color w:val="000000"/>
        </w:rPr>
      </w:pPr>
    </w:p>
    <w:p w14:paraId="1A7CAE58" w14:textId="77777777" w:rsidR="00C86668" w:rsidRPr="00DB6C79" w:rsidRDefault="00C86668" w:rsidP="00575EF5">
      <w:pPr>
        <w:tabs>
          <w:tab w:val="left" w:pos="567"/>
        </w:tabs>
        <w:rPr>
          <w:color w:val="000000"/>
        </w:rPr>
      </w:pPr>
      <w:r w:rsidRPr="00DB6C79">
        <w:rPr>
          <w:color w:val="000000"/>
        </w:rPr>
        <w:tab/>
        <w:t>Working</w:t>
      </w:r>
    </w:p>
    <w:p w14:paraId="3C392FD9" w14:textId="77777777" w:rsidR="00C86668" w:rsidRPr="00DB6C79" w:rsidRDefault="00C86668" w:rsidP="00575EF5">
      <w:pPr>
        <w:tabs>
          <w:tab w:val="left" w:pos="567"/>
        </w:tabs>
        <w:rPr>
          <w:color w:val="000000"/>
        </w:rPr>
      </w:pPr>
    </w:p>
    <w:p w14:paraId="78ED756A" w14:textId="77777777" w:rsidR="00C86668" w:rsidRPr="00DB6C79" w:rsidRDefault="00C86668" w:rsidP="00575EF5">
      <w:pPr>
        <w:tabs>
          <w:tab w:val="left" w:pos="567"/>
        </w:tabs>
        <w:rPr>
          <w:color w:val="000000"/>
        </w:rPr>
      </w:pPr>
    </w:p>
    <w:p w14:paraId="48BE5EB1" w14:textId="77777777" w:rsidR="00C86668" w:rsidRPr="00DB6C79" w:rsidRDefault="00C86668" w:rsidP="00575EF5">
      <w:pPr>
        <w:tabs>
          <w:tab w:val="left" w:pos="567"/>
        </w:tabs>
        <w:rPr>
          <w:color w:val="000000"/>
        </w:rPr>
      </w:pPr>
    </w:p>
    <w:p w14:paraId="4A437774" w14:textId="77777777" w:rsidR="00C86668" w:rsidRPr="00DB6C79" w:rsidRDefault="00C86668" w:rsidP="00575EF5">
      <w:pPr>
        <w:tabs>
          <w:tab w:val="left" w:pos="567"/>
        </w:tabs>
        <w:rPr>
          <w:color w:val="000000"/>
        </w:rPr>
      </w:pPr>
    </w:p>
    <w:p w14:paraId="194A7E1A" w14:textId="77777777" w:rsidR="00C86668" w:rsidRPr="00DB6C79" w:rsidRDefault="00C86668" w:rsidP="00575EF5">
      <w:pPr>
        <w:tabs>
          <w:tab w:val="left" w:pos="567"/>
        </w:tabs>
        <w:rPr>
          <w:color w:val="000000"/>
        </w:rPr>
      </w:pPr>
    </w:p>
    <w:p w14:paraId="59D46091" w14:textId="77777777" w:rsidR="00C86668" w:rsidRPr="00DB6C79" w:rsidRDefault="00C86668" w:rsidP="00575EF5">
      <w:pPr>
        <w:tabs>
          <w:tab w:val="left" w:pos="567"/>
        </w:tabs>
        <w:rPr>
          <w:color w:val="000000"/>
        </w:rPr>
      </w:pPr>
    </w:p>
    <w:p w14:paraId="43899290" w14:textId="77777777" w:rsidR="00F362DF" w:rsidRPr="00DB6C79" w:rsidRDefault="00F362DF" w:rsidP="00575EF5">
      <w:pPr>
        <w:tabs>
          <w:tab w:val="left" w:pos="567"/>
        </w:tabs>
        <w:rPr>
          <w:color w:val="000000"/>
        </w:rPr>
      </w:pPr>
    </w:p>
    <w:p w14:paraId="0FC869C5" w14:textId="77777777" w:rsidR="00F362DF" w:rsidRPr="00DB6C79" w:rsidRDefault="00F362DF" w:rsidP="00575EF5">
      <w:pPr>
        <w:tabs>
          <w:tab w:val="left" w:pos="567"/>
        </w:tabs>
        <w:rPr>
          <w:color w:val="000000"/>
        </w:rPr>
      </w:pPr>
    </w:p>
    <w:p w14:paraId="168E5AAC" w14:textId="77777777" w:rsidR="00C86668" w:rsidRPr="00DB6C79" w:rsidRDefault="00C86668" w:rsidP="00575EF5">
      <w:pPr>
        <w:tabs>
          <w:tab w:val="left" w:pos="567"/>
        </w:tabs>
        <w:rPr>
          <w:color w:val="000000"/>
        </w:rPr>
      </w:pPr>
    </w:p>
    <w:p w14:paraId="6E39437C" w14:textId="77777777" w:rsidR="00C86668" w:rsidRPr="00DB6C79" w:rsidRDefault="00C86668" w:rsidP="00575EF5">
      <w:pPr>
        <w:tabs>
          <w:tab w:val="left" w:pos="567"/>
        </w:tabs>
        <w:rPr>
          <w:color w:val="000000"/>
        </w:rPr>
      </w:pPr>
    </w:p>
    <w:p w14:paraId="25DEE56F" w14:textId="77777777" w:rsidR="00C86668" w:rsidRPr="00DB6C79" w:rsidRDefault="00C86668" w:rsidP="00575EF5">
      <w:pPr>
        <w:tabs>
          <w:tab w:val="left" w:pos="567"/>
        </w:tabs>
        <w:rPr>
          <w:color w:val="000000"/>
        </w:rPr>
      </w:pPr>
    </w:p>
    <w:p w14:paraId="731490B0" w14:textId="77777777" w:rsidR="00C86668" w:rsidRPr="00DB6C79" w:rsidRDefault="00C86668" w:rsidP="00575EF5">
      <w:pPr>
        <w:tabs>
          <w:tab w:val="left" w:pos="567"/>
        </w:tabs>
        <w:rPr>
          <w:color w:val="000000"/>
        </w:rPr>
      </w:pPr>
    </w:p>
    <w:p w14:paraId="76FFA712" w14:textId="77777777" w:rsidR="00C86668" w:rsidRPr="00DB6C79" w:rsidRDefault="00C86668" w:rsidP="00575EF5">
      <w:pPr>
        <w:tabs>
          <w:tab w:val="left" w:pos="567"/>
        </w:tabs>
        <w:rPr>
          <w:color w:val="000000"/>
        </w:rPr>
      </w:pPr>
    </w:p>
    <w:p w14:paraId="48B9568C" w14:textId="77777777" w:rsidR="00C86668" w:rsidRPr="00DB6C79" w:rsidRDefault="00C86668" w:rsidP="00575EF5">
      <w:pPr>
        <w:tabs>
          <w:tab w:val="left" w:pos="567"/>
        </w:tabs>
        <w:rPr>
          <w:color w:val="000000"/>
        </w:rPr>
      </w:pPr>
    </w:p>
    <w:p w14:paraId="093A2030" w14:textId="77777777" w:rsidR="00C86668" w:rsidRPr="00DB6C79" w:rsidRDefault="00C86668" w:rsidP="00575EF5">
      <w:pPr>
        <w:tabs>
          <w:tab w:val="left" w:pos="567"/>
        </w:tabs>
        <w:rPr>
          <w:color w:val="000000"/>
        </w:rPr>
      </w:pPr>
    </w:p>
    <w:p w14:paraId="15F1976C" w14:textId="77777777" w:rsidR="00C86668" w:rsidRPr="00DB6C79" w:rsidRDefault="00C86668" w:rsidP="00575EF5">
      <w:pPr>
        <w:tabs>
          <w:tab w:val="left" w:pos="567"/>
        </w:tabs>
        <w:rPr>
          <w:color w:val="000000"/>
        </w:rPr>
      </w:pPr>
    </w:p>
    <w:p w14:paraId="704AD6BC" w14:textId="77777777" w:rsidR="00C86668" w:rsidRPr="00DB6C79" w:rsidRDefault="00C86668" w:rsidP="00575EF5">
      <w:pPr>
        <w:tabs>
          <w:tab w:val="left" w:pos="567"/>
        </w:tabs>
        <w:rPr>
          <w:color w:val="000000"/>
        </w:rPr>
      </w:pPr>
    </w:p>
    <w:p w14:paraId="021CD599" w14:textId="77777777" w:rsidR="00C86668" w:rsidRPr="00DB6C79" w:rsidRDefault="00C86668" w:rsidP="00575EF5">
      <w:pPr>
        <w:tabs>
          <w:tab w:val="left" w:pos="567"/>
        </w:tabs>
        <w:rPr>
          <w:color w:val="000000"/>
        </w:rPr>
      </w:pPr>
    </w:p>
    <w:p w14:paraId="273B0641" w14:textId="77777777" w:rsidR="00C86668" w:rsidRPr="00DB6C79" w:rsidRDefault="00C86668" w:rsidP="00575EF5">
      <w:pPr>
        <w:tabs>
          <w:tab w:val="left" w:pos="567"/>
        </w:tabs>
        <w:rPr>
          <w:color w:val="000000"/>
        </w:rPr>
      </w:pPr>
    </w:p>
    <w:p w14:paraId="1E6BC3E2" w14:textId="77777777" w:rsidR="00C86668" w:rsidRPr="00DB6C79" w:rsidRDefault="00C86668" w:rsidP="00C86668">
      <w:pPr>
        <w:tabs>
          <w:tab w:val="left" w:pos="567"/>
        </w:tabs>
        <w:rPr>
          <w:color w:val="000000"/>
        </w:rPr>
      </w:pPr>
      <w:r w:rsidRPr="00DB6C79">
        <w:rPr>
          <w:color w:val="000000"/>
        </w:rPr>
        <w:t>2.</w:t>
      </w:r>
      <w:r w:rsidRPr="00DB6C79">
        <w:rPr>
          <w:color w:val="000000"/>
        </w:rPr>
        <w:tab/>
        <w:t xml:space="preserve">Map 185 - use the scale to work out the </w:t>
      </w:r>
      <w:r w:rsidRPr="00DB6C79">
        <w:rPr>
          <w:b/>
          <w:color w:val="000000"/>
          <w:u w:val="single"/>
        </w:rPr>
        <w:t>distance and displacement</w:t>
      </w:r>
      <w:r w:rsidRPr="00DB6C79">
        <w:rPr>
          <w:color w:val="000000"/>
        </w:rPr>
        <w:t xml:space="preserve"> from </w:t>
      </w:r>
      <w:proofErr w:type="spellStart"/>
      <w:r w:rsidRPr="00DB6C79">
        <w:rPr>
          <w:color w:val="000000"/>
        </w:rPr>
        <w:t>Whitfords</w:t>
      </w:r>
      <w:proofErr w:type="spellEnd"/>
      <w:r w:rsidRPr="00DB6C79">
        <w:rPr>
          <w:color w:val="000000"/>
        </w:rPr>
        <w:t xml:space="preserve"> </w:t>
      </w:r>
      <w:r w:rsidRPr="00DB6C79">
        <w:rPr>
          <w:color w:val="000000"/>
        </w:rPr>
        <w:tab/>
        <w:t xml:space="preserve">City shops </w:t>
      </w:r>
      <w:r w:rsidR="00C277E2" w:rsidRPr="00DB6C79">
        <w:rPr>
          <w:color w:val="000000"/>
        </w:rPr>
        <w:t xml:space="preserve">(Endeavour Road entrance) </w:t>
      </w:r>
      <w:r w:rsidRPr="00DB6C79">
        <w:rPr>
          <w:color w:val="000000"/>
        </w:rPr>
        <w:t xml:space="preserve">to the roundabout at </w:t>
      </w:r>
      <w:proofErr w:type="spellStart"/>
      <w:r w:rsidRPr="00DB6C79">
        <w:rPr>
          <w:color w:val="000000"/>
        </w:rPr>
        <w:t>Whitfords</w:t>
      </w:r>
      <w:proofErr w:type="spellEnd"/>
      <w:r w:rsidRPr="00DB6C79">
        <w:rPr>
          <w:color w:val="000000"/>
        </w:rPr>
        <w:t xml:space="preserve"> Avenue and </w:t>
      </w:r>
      <w:r w:rsidR="00C277E2" w:rsidRPr="00DB6C79">
        <w:rPr>
          <w:color w:val="000000"/>
        </w:rPr>
        <w:tab/>
        <w:t xml:space="preserve">Angove Drive.  Check your </w:t>
      </w:r>
      <w:r w:rsidRPr="00DB6C79">
        <w:rPr>
          <w:color w:val="000000"/>
        </w:rPr>
        <w:t>measurements using Google maps.</w:t>
      </w:r>
    </w:p>
    <w:p w14:paraId="27467E88" w14:textId="77777777" w:rsidR="00C86668" w:rsidRPr="00DB6C79" w:rsidRDefault="00C86668" w:rsidP="00C86668">
      <w:pPr>
        <w:tabs>
          <w:tab w:val="left" w:pos="567"/>
        </w:tabs>
        <w:rPr>
          <w:color w:val="000000"/>
        </w:rPr>
      </w:pPr>
    </w:p>
    <w:p w14:paraId="5671018B" w14:textId="77777777" w:rsidR="00C86668" w:rsidRPr="00DB6C79" w:rsidRDefault="00C86668" w:rsidP="00C86668">
      <w:pPr>
        <w:tabs>
          <w:tab w:val="left" w:pos="567"/>
        </w:tabs>
        <w:rPr>
          <w:color w:val="000000"/>
        </w:rPr>
      </w:pPr>
      <w:r w:rsidRPr="00DB6C79">
        <w:rPr>
          <w:color w:val="000000"/>
        </w:rPr>
        <w:tab/>
        <w:t>Working</w:t>
      </w:r>
    </w:p>
    <w:p w14:paraId="48551F0B" w14:textId="77777777" w:rsidR="00C86668" w:rsidRPr="00DB6C79" w:rsidRDefault="00C86668" w:rsidP="00575EF5">
      <w:pPr>
        <w:tabs>
          <w:tab w:val="left" w:pos="567"/>
        </w:tabs>
        <w:rPr>
          <w:color w:val="000000"/>
        </w:rPr>
      </w:pPr>
    </w:p>
    <w:p w14:paraId="0494B1E8" w14:textId="77777777" w:rsidR="00F357A6" w:rsidRPr="00DB6C79" w:rsidRDefault="00575EF5" w:rsidP="00C86668">
      <w:pPr>
        <w:widowControl w:val="0"/>
        <w:autoSpaceDE w:val="0"/>
        <w:autoSpaceDN w:val="0"/>
        <w:adjustRightInd w:val="0"/>
        <w:jc w:val="center"/>
        <w:rPr>
          <w:rFonts w:ascii="Times" w:hAnsi="Times" w:cs="Times"/>
        </w:rPr>
      </w:pPr>
      <w:r w:rsidRPr="00DB6C79">
        <w:rPr>
          <w:noProof/>
          <w:lang w:val="en-GB" w:eastAsia="en-GB"/>
        </w:rPr>
        <w:lastRenderedPageBreak/>
        <w:drawing>
          <wp:inline distT="0" distB="0" distL="0" distR="0" wp14:anchorId="31329E59" wp14:editId="7DF192B9">
            <wp:extent cx="6570817" cy="9290050"/>
            <wp:effectExtent l="0" t="0" r="825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1691" cy="9291286"/>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2F75BEFD" w14:textId="783BFCCF" w:rsidR="00E23A39" w:rsidRPr="00E23A39" w:rsidRDefault="00C86668" w:rsidP="00E23A39">
      <w:pPr>
        <w:jc w:val="center"/>
        <w:rPr>
          <w:rFonts w:ascii="Arial" w:hAnsi="Arial"/>
        </w:rPr>
      </w:pPr>
      <w:r w:rsidRPr="00DB6C79">
        <w:rPr>
          <w:noProof/>
          <w:lang w:val="en-GB" w:eastAsia="en-GB"/>
        </w:rPr>
        <w:lastRenderedPageBreak/>
        <w:drawing>
          <wp:inline distT="0" distB="0" distL="0" distR="0" wp14:anchorId="3796AD9B" wp14:editId="2A8EEA74">
            <wp:extent cx="6565900" cy="9284088"/>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5900" cy="9284088"/>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33063BE5" w14:textId="15391BF1" w:rsidR="00E23A39" w:rsidRPr="00E23A39" w:rsidRDefault="00E23A39" w:rsidP="00E23A39">
      <w:pPr>
        <w:jc w:val="center"/>
        <w:rPr>
          <w:rFonts w:ascii="Arial" w:hAnsi="Arial"/>
        </w:rPr>
      </w:pPr>
      <w:r w:rsidRPr="00E23A39">
        <w:rPr>
          <w:rFonts w:ascii="Arial" w:hAnsi="Arial"/>
        </w:rPr>
        <w:t>Working page</w:t>
      </w:r>
    </w:p>
    <w:p w14:paraId="25D5C6D2" w14:textId="77777777" w:rsidR="00E23A39" w:rsidRDefault="00E23A39">
      <w:pPr>
        <w:rPr>
          <w:rFonts w:ascii="Arial" w:hAnsi="Arial"/>
          <w:b/>
        </w:rPr>
      </w:pPr>
    </w:p>
    <w:p w14:paraId="32E57A98" w14:textId="77777777" w:rsidR="00E23A39" w:rsidRDefault="00E23A39">
      <w:pPr>
        <w:rPr>
          <w:rFonts w:ascii="Arial" w:hAnsi="Arial"/>
          <w:b/>
        </w:rPr>
      </w:pPr>
      <w:r>
        <w:rPr>
          <w:rFonts w:ascii="Arial" w:hAnsi="Arial"/>
          <w:b/>
        </w:rPr>
        <w:br w:type="page"/>
      </w:r>
    </w:p>
    <w:p w14:paraId="524D7F5C" w14:textId="4AF1A220" w:rsidR="00DF4422" w:rsidRPr="001E79D8" w:rsidRDefault="00DF4422" w:rsidP="00DF4422">
      <w:pPr>
        <w:jc w:val="center"/>
        <w:outlineLvl w:val="0"/>
        <w:rPr>
          <w:rFonts w:ascii="Arial" w:hAnsi="Arial"/>
          <w:b/>
        </w:rPr>
      </w:pPr>
      <w:r w:rsidRPr="001E79D8">
        <w:rPr>
          <w:rFonts w:ascii="Arial" w:hAnsi="Arial"/>
          <w:b/>
        </w:rPr>
        <w:lastRenderedPageBreak/>
        <w:t>YEAR 10 SCIENCE</w:t>
      </w:r>
    </w:p>
    <w:p w14:paraId="021BD207" w14:textId="77777777" w:rsidR="00DF4422" w:rsidRPr="001E79D8" w:rsidRDefault="00DF4422" w:rsidP="00DF4422">
      <w:pPr>
        <w:jc w:val="center"/>
        <w:outlineLvl w:val="0"/>
        <w:rPr>
          <w:rFonts w:ascii="Arial" w:hAnsi="Arial"/>
          <w:b/>
        </w:rPr>
      </w:pPr>
      <w:r w:rsidRPr="001E79D8">
        <w:rPr>
          <w:rFonts w:ascii="Arial" w:hAnsi="Arial"/>
          <w:b/>
        </w:rPr>
        <w:t>PHYSICAL SCIENCES</w:t>
      </w:r>
    </w:p>
    <w:p w14:paraId="005515B6" w14:textId="77777777" w:rsidR="00DF4422" w:rsidRPr="001E79D8" w:rsidRDefault="00DF4422" w:rsidP="00DF4422">
      <w:pPr>
        <w:jc w:val="center"/>
        <w:outlineLvl w:val="0"/>
        <w:rPr>
          <w:rFonts w:ascii="Arial" w:hAnsi="Arial"/>
          <w:b/>
        </w:rPr>
      </w:pPr>
      <w:r w:rsidRPr="001E79D8">
        <w:rPr>
          <w:rFonts w:ascii="Arial" w:hAnsi="Arial"/>
          <w:b/>
        </w:rPr>
        <w:t>WORKSHEET - DISTANCE AND DISPLACEMENT</w:t>
      </w:r>
    </w:p>
    <w:p w14:paraId="5B2E9F50" w14:textId="77777777" w:rsidR="00DF4422" w:rsidRPr="001E79D8" w:rsidRDefault="00DF4422" w:rsidP="00DF4422">
      <w:pPr>
        <w:jc w:val="center"/>
        <w:rPr>
          <w:rFonts w:ascii="Arial" w:hAnsi="Arial"/>
          <w:b/>
        </w:rPr>
      </w:pPr>
    </w:p>
    <w:p w14:paraId="26A2B9BE" w14:textId="77777777" w:rsidR="00DF4422" w:rsidRPr="001E79D8" w:rsidRDefault="00DF4422" w:rsidP="00DF4422">
      <w:pPr>
        <w:outlineLvl w:val="0"/>
        <w:rPr>
          <w:rFonts w:ascii="Arial" w:hAnsi="Arial"/>
        </w:rPr>
      </w:pPr>
      <w:r w:rsidRPr="001E79D8">
        <w:rPr>
          <w:rFonts w:ascii="Arial" w:hAnsi="Arial"/>
        </w:rPr>
        <w:t>Use Google maps to do the following determinations of distance and displacement.</w:t>
      </w:r>
    </w:p>
    <w:p w14:paraId="4BBC7701" w14:textId="77777777" w:rsidR="00DF4422" w:rsidRPr="001E79D8" w:rsidRDefault="00DF4422" w:rsidP="00DF4422">
      <w:pPr>
        <w:rPr>
          <w:rFonts w:ascii="Arial" w:hAnsi="Arial"/>
        </w:rPr>
      </w:pPr>
    </w:p>
    <w:p w14:paraId="182E380F" w14:textId="77777777" w:rsidR="00DF4422" w:rsidRPr="001E79D8" w:rsidRDefault="00DF4422" w:rsidP="00DF4422">
      <w:pPr>
        <w:rPr>
          <w:rFonts w:ascii="Arial" w:hAnsi="Arial"/>
        </w:rPr>
      </w:pPr>
      <w:r w:rsidRPr="001E79D8">
        <w:rPr>
          <w:rFonts w:ascii="Arial" w:hAnsi="Arial"/>
        </w:rPr>
        <w:t>1.</w:t>
      </w:r>
      <w:r w:rsidRPr="001E79D8">
        <w:rPr>
          <w:rFonts w:ascii="Arial" w:hAnsi="Arial"/>
        </w:rPr>
        <w:tab/>
        <w:t>(a)</w:t>
      </w:r>
      <w:r w:rsidRPr="001E79D8">
        <w:rPr>
          <w:rFonts w:ascii="Arial" w:hAnsi="Arial"/>
        </w:rPr>
        <w:tab/>
        <w:t xml:space="preserve">Find the distance from </w:t>
      </w:r>
      <w:r w:rsidRPr="001E79D8">
        <w:rPr>
          <w:rFonts w:ascii="Arial" w:hAnsi="Arial"/>
          <w:color w:val="0000FF"/>
          <w:u w:val="single"/>
        </w:rPr>
        <w:t>HCC to Bassendean Train Station</w:t>
      </w:r>
      <w:r w:rsidRPr="001E79D8">
        <w:rPr>
          <w:rFonts w:ascii="Arial" w:hAnsi="Arial"/>
        </w:rPr>
        <w:t>.</w:t>
      </w:r>
    </w:p>
    <w:p w14:paraId="402950FF" w14:textId="77777777" w:rsidR="00DF4422" w:rsidRPr="001E79D8" w:rsidRDefault="00DF4422" w:rsidP="00DF4422">
      <w:pPr>
        <w:rPr>
          <w:rFonts w:ascii="Arial" w:hAnsi="Arial"/>
        </w:rPr>
      </w:pPr>
    </w:p>
    <w:p w14:paraId="0C150D4C" w14:textId="77777777"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1EABDB1A" w14:textId="77777777" w:rsidR="00DF4422" w:rsidRPr="001E79D8" w:rsidRDefault="00DF4422" w:rsidP="00DF4422">
      <w:pPr>
        <w:rPr>
          <w:rFonts w:ascii="Arial" w:hAnsi="Arial"/>
        </w:rPr>
      </w:pPr>
    </w:p>
    <w:p w14:paraId="42013AA7" w14:textId="77777777" w:rsidR="00DF4422" w:rsidRPr="001E79D8" w:rsidRDefault="00DF4422" w:rsidP="00DF4422">
      <w:pPr>
        <w:rPr>
          <w:rFonts w:ascii="Arial" w:hAnsi="Arial"/>
        </w:rPr>
      </w:pPr>
      <w:r w:rsidRPr="001E79D8">
        <w:rPr>
          <w:rFonts w:ascii="Arial" w:hAnsi="Arial"/>
        </w:rPr>
        <w:tab/>
        <w:t>(b)</w:t>
      </w:r>
      <w:r w:rsidRPr="001E79D8">
        <w:rPr>
          <w:rFonts w:ascii="Arial" w:hAnsi="Arial"/>
        </w:rPr>
        <w:tab/>
        <w:t xml:space="preserve">Blow the map of the trip up as large as possible on your screen, then print it out </w:t>
      </w:r>
      <w:r w:rsidRPr="001E79D8">
        <w:rPr>
          <w:rFonts w:ascii="Arial" w:hAnsi="Arial"/>
        </w:rPr>
        <w:tab/>
      </w:r>
      <w:r w:rsidRPr="001E79D8">
        <w:rPr>
          <w:rFonts w:ascii="Arial" w:hAnsi="Arial"/>
        </w:rPr>
        <w:tab/>
        <w:t xml:space="preserve">in the </w:t>
      </w:r>
      <w:proofErr w:type="spellStart"/>
      <w:r w:rsidRPr="001E79D8">
        <w:rPr>
          <w:rFonts w:ascii="Arial" w:hAnsi="Arial"/>
        </w:rPr>
        <w:t>LRC</w:t>
      </w:r>
      <w:proofErr w:type="spellEnd"/>
      <w:r w:rsidRPr="001E79D8">
        <w:rPr>
          <w:rFonts w:ascii="Arial" w:hAnsi="Arial"/>
        </w:rPr>
        <w:t>.</w:t>
      </w:r>
    </w:p>
    <w:p w14:paraId="4433FA13" w14:textId="77777777" w:rsidR="00DF4422" w:rsidRPr="001E79D8" w:rsidRDefault="00DF4422" w:rsidP="00DF4422">
      <w:pPr>
        <w:rPr>
          <w:rFonts w:ascii="Arial" w:hAnsi="Arial"/>
        </w:rPr>
      </w:pPr>
    </w:p>
    <w:p w14:paraId="190D89D7" w14:textId="77777777" w:rsidR="00DF4422" w:rsidRPr="001E79D8" w:rsidRDefault="00DF4422" w:rsidP="00DF4422">
      <w:pPr>
        <w:rPr>
          <w:rFonts w:ascii="Arial" w:hAnsi="Arial"/>
        </w:rPr>
      </w:pPr>
      <w:r w:rsidRPr="001E79D8">
        <w:rPr>
          <w:rFonts w:ascii="Arial" w:hAnsi="Arial"/>
        </w:rPr>
        <w:tab/>
        <w:t>(c)</w:t>
      </w:r>
      <w:r w:rsidRPr="001E79D8">
        <w:rPr>
          <w:rFonts w:ascii="Arial" w:hAnsi="Arial"/>
        </w:rPr>
        <w:tab/>
        <w:t xml:space="preserve">Using a ruler and protractor, and the scale on the bottom right of the map, to </w:t>
      </w:r>
      <w:r w:rsidRPr="001E79D8">
        <w:rPr>
          <w:rFonts w:ascii="Arial" w:hAnsi="Arial"/>
        </w:rPr>
        <w:tab/>
      </w:r>
      <w:r w:rsidRPr="001E79D8">
        <w:rPr>
          <w:rFonts w:ascii="Arial" w:hAnsi="Arial"/>
        </w:rPr>
        <w:tab/>
        <w:t>determine the displacement.  Use the space below for your working.</w:t>
      </w:r>
    </w:p>
    <w:p w14:paraId="376DB5E7" w14:textId="77777777" w:rsidR="00DF4422" w:rsidRPr="001E79D8" w:rsidRDefault="00DF4422" w:rsidP="00DF4422">
      <w:pPr>
        <w:rPr>
          <w:rFonts w:ascii="Arial" w:hAnsi="Arial"/>
        </w:rPr>
      </w:pPr>
    </w:p>
    <w:p w14:paraId="06E82C9F" w14:textId="77777777" w:rsidR="00DF4422" w:rsidRPr="001E79D8" w:rsidRDefault="00DF4422" w:rsidP="00DF4422">
      <w:pPr>
        <w:rPr>
          <w:rFonts w:ascii="Arial" w:hAnsi="Arial"/>
        </w:rPr>
      </w:pPr>
      <w:r w:rsidRPr="001E79D8">
        <w:rPr>
          <w:rFonts w:ascii="Arial" w:hAnsi="Arial"/>
        </w:rPr>
        <w:tab/>
      </w:r>
      <w:r w:rsidRPr="001E79D8">
        <w:rPr>
          <w:rFonts w:ascii="Arial" w:hAnsi="Arial"/>
        </w:rPr>
        <w:tab/>
        <w:t>Remember to work out the direction.</w:t>
      </w:r>
      <w:r w:rsidRPr="001E79D8">
        <w:rPr>
          <w:rFonts w:ascii="Arial" w:hAnsi="Arial"/>
        </w:rPr>
        <w:tab/>
        <w:t>e.g.  W 35° N or bearing 305°.</w:t>
      </w:r>
    </w:p>
    <w:p w14:paraId="1404911A" w14:textId="77777777" w:rsidR="00DF4422" w:rsidRPr="001E79D8" w:rsidRDefault="00DF4422" w:rsidP="00DF4422">
      <w:pPr>
        <w:rPr>
          <w:rFonts w:ascii="Arial" w:hAnsi="Arial"/>
        </w:rPr>
      </w:pPr>
    </w:p>
    <w:p w14:paraId="0E3F54E9" w14:textId="77777777" w:rsidR="00DF4422" w:rsidRPr="001E79D8" w:rsidRDefault="00DF4422" w:rsidP="00DF4422">
      <w:pPr>
        <w:rPr>
          <w:rFonts w:ascii="Arial" w:hAnsi="Arial"/>
        </w:rPr>
      </w:pPr>
    </w:p>
    <w:p w14:paraId="2EA9268B" w14:textId="77777777" w:rsidR="00DF4422" w:rsidRPr="001E79D8" w:rsidRDefault="00DF4422" w:rsidP="00DF4422">
      <w:pPr>
        <w:rPr>
          <w:rFonts w:ascii="Arial" w:hAnsi="Arial"/>
        </w:rPr>
      </w:pPr>
    </w:p>
    <w:p w14:paraId="2A38694E" w14:textId="77777777" w:rsidR="00DF4422" w:rsidRPr="001E79D8" w:rsidRDefault="00DF4422" w:rsidP="00DF4422">
      <w:pPr>
        <w:rPr>
          <w:rFonts w:ascii="Arial" w:hAnsi="Arial"/>
        </w:rPr>
      </w:pPr>
    </w:p>
    <w:p w14:paraId="512CA1C3" w14:textId="77777777" w:rsidR="00DF4422" w:rsidRPr="001E79D8" w:rsidRDefault="00DF4422" w:rsidP="00DF4422">
      <w:pPr>
        <w:rPr>
          <w:rFonts w:ascii="Arial" w:hAnsi="Arial"/>
        </w:rPr>
      </w:pPr>
    </w:p>
    <w:p w14:paraId="38469A2B" w14:textId="77777777" w:rsidR="00DF4422" w:rsidRPr="001E79D8" w:rsidRDefault="00DF4422" w:rsidP="00DF4422">
      <w:pPr>
        <w:rPr>
          <w:rFonts w:ascii="Arial" w:hAnsi="Arial"/>
        </w:rPr>
      </w:pPr>
    </w:p>
    <w:p w14:paraId="079545C8" w14:textId="77777777" w:rsidR="00DF4422" w:rsidRPr="001E79D8" w:rsidRDefault="00DF4422" w:rsidP="00DF4422">
      <w:pPr>
        <w:rPr>
          <w:rFonts w:ascii="Arial" w:hAnsi="Arial"/>
        </w:rPr>
      </w:pPr>
    </w:p>
    <w:p w14:paraId="04A2BB30" w14:textId="77777777" w:rsidR="00DF4422" w:rsidRPr="001E79D8" w:rsidRDefault="00DF4422" w:rsidP="00DF4422">
      <w:pPr>
        <w:rPr>
          <w:rFonts w:ascii="Arial" w:hAnsi="Arial"/>
        </w:rPr>
      </w:pPr>
    </w:p>
    <w:p w14:paraId="71F3D662" w14:textId="77777777" w:rsidR="00DF4422" w:rsidRPr="001E79D8" w:rsidRDefault="00DF4422" w:rsidP="00DF4422">
      <w:pPr>
        <w:rPr>
          <w:rFonts w:ascii="Arial" w:hAnsi="Arial"/>
        </w:rPr>
      </w:pPr>
    </w:p>
    <w:p w14:paraId="3274656A" w14:textId="77777777" w:rsidR="00DF4422" w:rsidRPr="001E79D8" w:rsidRDefault="00DF4422" w:rsidP="00DF4422">
      <w:pPr>
        <w:rPr>
          <w:rFonts w:ascii="Arial" w:hAnsi="Arial"/>
        </w:rPr>
      </w:pPr>
    </w:p>
    <w:p w14:paraId="36635811" w14:textId="77777777" w:rsidR="00DF4422" w:rsidRPr="001E79D8" w:rsidRDefault="00DF4422" w:rsidP="00DF4422">
      <w:pPr>
        <w:rPr>
          <w:rFonts w:ascii="Arial" w:hAnsi="Arial"/>
        </w:rPr>
      </w:pPr>
    </w:p>
    <w:p w14:paraId="1C3665BC" w14:textId="77777777" w:rsidR="00DF4422" w:rsidRPr="001E79D8" w:rsidRDefault="00DF4422" w:rsidP="00DF4422">
      <w:pPr>
        <w:rPr>
          <w:rFonts w:ascii="Arial" w:hAnsi="Arial"/>
        </w:rPr>
      </w:pPr>
    </w:p>
    <w:p w14:paraId="6DE9A3CD" w14:textId="77777777" w:rsidR="00DF4422" w:rsidRPr="001E79D8" w:rsidRDefault="00DF4422" w:rsidP="00DF4422">
      <w:pPr>
        <w:rPr>
          <w:rFonts w:ascii="Arial" w:hAnsi="Arial"/>
        </w:rPr>
      </w:pPr>
    </w:p>
    <w:p w14:paraId="373DECC1" w14:textId="77777777" w:rsidR="00DF4422" w:rsidRPr="001E79D8" w:rsidRDefault="00DF4422" w:rsidP="00DF4422">
      <w:pPr>
        <w:rPr>
          <w:rFonts w:ascii="Arial" w:hAnsi="Arial"/>
        </w:rPr>
      </w:pPr>
    </w:p>
    <w:p w14:paraId="5DB07690" w14:textId="77777777"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55C152F8" w14:textId="77777777" w:rsidR="00DF4422" w:rsidRPr="001E79D8" w:rsidRDefault="00DF4422" w:rsidP="00DF4422">
      <w:pPr>
        <w:rPr>
          <w:rFonts w:ascii="Arial" w:hAnsi="Arial"/>
        </w:rPr>
      </w:pPr>
    </w:p>
    <w:p w14:paraId="7498DA11" w14:textId="77777777" w:rsidR="00DF4422" w:rsidRPr="001E79D8" w:rsidRDefault="00DF4422" w:rsidP="00DF4422">
      <w:pPr>
        <w:rPr>
          <w:rFonts w:ascii="Arial" w:hAnsi="Arial"/>
        </w:rPr>
      </w:pPr>
      <w:r w:rsidRPr="001E79D8">
        <w:rPr>
          <w:rFonts w:ascii="Arial" w:hAnsi="Arial"/>
        </w:rPr>
        <w:t>2.</w:t>
      </w:r>
      <w:r w:rsidRPr="001E79D8">
        <w:rPr>
          <w:rFonts w:ascii="Arial" w:hAnsi="Arial"/>
        </w:rPr>
        <w:tab/>
        <w:t xml:space="preserve">Repeat the steps for </w:t>
      </w:r>
      <w:r w:rsidRPr="001E79D8">
        <w:rPr>
          <w:rFonts w:ascii="Arial" w:hAnsi="Arial"/>
          <w:color w:val="0000FF"/>
          <w:u w:val="single"/>
        </w:rPr>
        <w:t>HCC to the Benedictine Monastery in New Norcia</w:t>
      </w:r>
      <w:r w:rsidRPr="001E79D8">
        <w:rPr>
          <w:rFonts w:ascii="Arial" w:hAnsi="Arial"/>
        </w:rPr>
        <w:t>.</w:t>
      </w:r>
    </w:p>
    <w:p w14:paraId="26F2C68C" w14:textId="77777777" w:rsidR="00DF4422" w:rsidRPr="001E79D8" w:rsidRDefault="00DF4422" w:rsidP="00DF4422">
      <w:pPr>
        <w:rPr>
          <w:rFonts w:ascii="Arial" w:hAnsi="Arial"/>
        </w:rPr>
      </w:pPr>
    </w:p>
    <w:p w14:paraId="4AB7B2D0" w14:textId="77777777"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0453BA1F" w14:textId="77777777" w:rsidR="00DF4422" w:rsidRPr="001E79D8" w:rsidRDefault="00DF4422" w:rsidP="00DF4422">
      <w:pPr>
        <w:rPr>
          <w:rFonts w:ascii="Arial" w:hAnsi="Arial"/>
        </w:rPr>
      </w:pPr>
    </w:p>
    <w:p w14:paraId="1B17E199" w14:textId="77777777" w:rsidR="00DF4422" w:rsidRPr="001E79D8" w:rsidRDefault="00DF4422" w:rsidP="00DF4422">
      <w:pPr>
        <w:rPr>
          <w:rFonts w:ascii="Arial" w:hAnsi="Arial"/>
        </w:rPr>
      </w:pPr>
    </w:p>
    <w:p w14:paraId="7E36761B" w14:textId="77777777" w:rsidR="00DF4422" w:rsidRPr="001E79D8" w:rsidRDefault="00DF4422" w:rsidP="00DF4422">
      <w:pPr>
        <w:rPr>
          <w:rFonts w:ascii="Arial" w:hAnsi="Arial"/>
        </w:rPr>
      </w:pPr>
    </w:p>
    <w:p w14:paraId="0A5DED9C" w14:textId="77777777" w:rsidR="00DF4422" w:rsidRPr="001E79D8" w:rsidRDefault="00DF4422" w:rsidP="00DF4422">
      <w:pPr>
        <w:rPr>
          <w:rFonts w:ascii="Arial" w:hAnsi="Arial"/>
        </w:rPr>
      </w:pPr>
    </w:p>
    <w:p w14:paraId="507140A1" w14:textId="77777777" w:rsidR="00DF4422" w:rsidRPr="001E79D8" w:rsidRDefault="00DF4422" w:rsidP="00DF4422">
      <w:pPr>
        <w:rPr>
          <w:rFonts w:ascii="Arial" w:hAnsi="Arial"/>
        </w:rPr>
      </w:pPr>
    </w:p>
    <w:p w14:paraId="23C93ADB" w14:textId="77777777" w:rsidR="00DF4422" w:rsidRPr="001E79D8" w:rsidRDefault="00DF4422" w:rsidP="00DF4422">
      <w:pPr>
        <w:rPr>
          <w:rFonts w:ascii="Arial" w:hAnsi="Arial"/>
        </w:rPr>
      </w:pPr>
    </w:p>
    <w:p w14:paraId="79E39947" w14:textId="77777777" w:rsidR="00DF4422" w:rsidRPr="001E79D8" w:rsidRDefault="00DF4422" w:rsidP="00DF4422">
      <w:pPr>
        <w:rPr>
          <w:rFonts w:ascii="Arial" w:hAnsi="Arial"/>
        </w:rPr>
      </w:pPr>
    </w:p>
    <w:p w14:paraId="2B7C4210" w14:textId="77777777" w:rsidR="00DF4422" w:rsidRPr="001E79D8" w:rsidRDefault="00DF4422" w:rsidP="00DF4422">
      <w:pPr>
        <w:rPr>
          <w:rFonts w:ascii="Arial" w:hAnsi="Arial"/>
        </w:rPr>
      </w:pPr>
    </w:p>
    <w:p w14:paraId="58FF30A9" w14:textId="77777777" w:rsidR="00DF4422" w:rsidRPr="001E79D8" w:rsidRDefault="00DF4422" w:rsidP="00DF4422">
      <w:pPr>
        <w:rPr>
          <w:rFonts w:ascii="Arial" w:hAnsi="Arial"/>
        </w:rPr>
      </w:pPr>
    </w:p>
    <w:p w14:paraId="50FA9CDC" w14:textId="77777777" w:rsidR="00DF4422" w:rsidRPr="001E79D8" w:rsidRDefault="00DF4422" w:rsidP="00DF4422">
      <w:pPr>
        <w:rPr>
          <w:rFonts w:ascii="Arial" w:hAnsi="Arial"/>
        </w:rPr>
      </w:pPr>
    </w:p>
    <w:p w14:paraId="3960791E" w14:textId="77777777" w:rsidR="00DF4422" w:rsidRPr="001E79D8" w:rsidRDefault="00DF4422" w:rsidP="00DF4422">
      <w:pPr>
        <w:rPr>
          <w:rFonts w:ascii="Arial" w:hAnsi="Arial"/>
        </w:rPr>
      </w:pPr>
    </w:p>
    <w:p w14:paraId="45133B88" w14:textId="77777777" w:rsidR="00DF4422" w:rsidRPr="001E79D8" w:rsidRDefault="00DF4422" w:rsidP="00DF4422">
      <w:pPr>
        <w:rPr>
          <w:rFonts w:ascii="Arial" w:hAnsi="Arial"/>
        </w:rPr>
      </w:pPr>
    </w:p>
    <w:p w14:paraId="0DDF9CC3" w14:textId="77777777" w:rsidR="00DF4422" w:rsidRPr="001E79D8" w:rsidRDefault="00DF4422" w:rsidP="00DF4422">
      <w:pPr>
        <w:rPr>
          <w:rFonts w:ascii="Arial" w:hAnsi="Arial"/>
        </w:rPr>
      </w:pPr>
    </w:p>
    <w:p w14:paraId="568D9BD6" w14:textId="77777777" w:rsidR="00DF4422" w:rsidRPr="001E79D8" w:rsidRDefault="00DF4422" w:rsidP="00DF4422">
      <w:pPr>
        <w:rPr>
          <w:rFonts w:ascii="Arial" w:hAnsi="Arial"/>
        </w:rPr>
      </w:pPr>
    </w:p>
    <w:p w14:paraId="11A04706" w14:textId="77777777" w:rsidR="00DF4422" w:rsidRPr="001E79D8" w:rsidRDefault="00DF4422" w:rsidP="00DF4422">
      <w:pPr>
        <w:rPr>
          <w:rFonts w:ascii="Arial" w:hAnsi="Arial"/>
        </w:rPr>
      </w:pPr>
    </w:p>
    <w:p w14:paraId="4CD16255" w14:textId="77777777" w:rsidR="00DF4422" w:rsidRPr="001E79D8" w:rsidRDefault="00DF4422" w:rsidP="00DF4422">
      <w:pPr>
        <w:rPr>
          <w:rFonts w:ascii="Arial" w:hAnsi="Arial"/>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17B636B7" w14:textId="77777777" w:rsidR="00DF4422" w:rsidRPr="001E79D8" w:rsidRDefault="00DF4422" w:rsidP="00DF4422">
      <w:pPr>
        <w:rPr>
          <w:rFonts w:ascii="Arial" w:hAnsi="Arial"/>
        </w:rPr>
      </w:pPr>
      <w:r w:rsidRPr="001E79D8">
        <w:rPr>
          <w:rFonts w:ascii="Arial" w:hAnsi="Arial"/>
        </w:rPr>
        <w:br w:type="page"/>
      </w:r>
      <w:r w:rsidRPr="001E79D8">
        <w:rPr>
          <w:rFonts w:ascii="Arial" w:hAnsi="Arial"/>
        </w:rPr>
        <w:lastRenderedPageBreak/>
        <w:t>3.</w:t>
      </w:r>
      <w:r w:rsidRPr="001E79D8">
        <w:rPr>
          <w:rFonts w:ascii="Arial" w:hAnsi="Arial"/>
        </w:rPr>
        <w:tab/>
        <w:t xml:space="preserve">Determine the distance and direction from </w:t>
      </w:r>
      <w:r w:rsidRPr="001E79D8">
        <w:rPr>
          <w:rFonts w:ascii="Arial" w:hAnsi="Arial"/>
          <w:color w:val="0000FF"/>
          <w:u w:val="single"/>
        </w:rPr>
        <w:t>Perth Airport to Darwin Airport</w:t>
      </w:r>
      <w:r w:rsidRPr="001E79D8">
        <w:rPr>
          <w:rFonts w:ascii="Arial" w:hAnsi="Arial"/>
        </w:rPr>
        <w:t xml:space="preserve">.  Use the </w:t>
      </w:r>
      <w:r w:rsidRPr="001E79D8">
        <w:rPr>
          <w:rFonts w:ascii="Arial" w:hAnsi="Arial"/>
        </w:rPr>
        <w:tab/>
      </w:r>
      <w:r w:rsidRPr="001E79D8">
        <w:rPr>
          <w:rFonts w:ascii="Arial" w:hAnsi="Arial"/>
          <w:b/>
          <w:i/>
        </w:rPr>
        <w:t>car symbol</w:t>
      </w:r>
      <w:r w:rsidRPr="001E79D8">
        <w:rPr>
          <w:rFonts w:ascii="Arial" w:hAnsi="Arial"/>
        </w:rPr>
        <w:t>, indicating that you are driving between the two.</w:t>
      </w:r>
    </w:p>
    <w:p w14:paraId="445DCA2B" w14:textId="77777777" w:rsidR="00DF4422" w:rsidRPr="001E79D8" w:rsidRDefault="00DF4422" w:rsidP="00DF4422">
      <w:pPr>
        <w:rPr>
          <w:rFonts w:ascii="Arial" w:hAnsi="Arial"/>
        </w:rPr>
      </w:pPr>
    </w:p>
    <w:p w14:paraId="5D21BC98" w14:textId="77777777"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724CFF6A" w14:textId="77777777" w:rsidR="00DF4422" w:rsidRPr="001E79D8" w:rsidRDefault="00DF4422" w:rsidP="00DF4422">
      <w:pPr>
        <w:rPr>
          <w:rFonts w:ascii="Arial" w:hAnsi="Arial"/>
        </w:rPr>
      </w:pPr>
    </w:p>
    <w:p w14:paraId="0EEF6A71" w14:textId="77777777" w:rsidR="00DF4422" w:rsidRPr="001E79D8" w:rsidRDefault="00DF4422" w:rsidP="00DF4422">
      <w:pPr>
        <w:rPr>
          <w:rFonts w:ascii="Arial" w:hAnsi="Arial"/>
        </w:rPr>
      </w:pPr>
    </w:p>
    <w:p w14:paraId="11D317F1" w14:textId="77777777" w:rsidR="00DF4422" w:rsidRPr="001E79D8" w:rsidRDefault="00DF4422" w:rsidP="00DF4422">
      <w:pPr>
        <w:rPr>
          <w:rFonts w:ascii="Arial" w:hAnsi="Arial"/>
        </w:rPr>
      </w:pPr>
    </w:p>
    <w:p w14:paraId="6A4A3670" w14:textId="77777777" w:rsidR="00DF4422" w:rsidRPr="001E79D8" w:rsidRDefault="00DF4422" w:rsidP="00DF4422">
      <w:pPr>
        <w:rPr>
          <w:rFonts w:ascii="Arial" w:hAnsi="Arial"/>
        </w:rPr>
      </w:pPr>
    </w:p>
    <w:p w14:paraId="3C17683D" w14:textId="77777777" w:rsidR="00DF4422" w:rsidRPr="001E79D8" w:rsidRDefault="00DF4422" w:rsidP="00DF4422">
      <w:pPr>
        <w:rPr>
          <w:rFonts w:ascii="Arial" w:hAnsi="Arial"/>
        </w:rPr>
      </w:pPr>
    </w:p>
    <w:p w14:paraId="6906C82B" w14:textId="77777777" w:rsidR="00DF4422" w:rsidRPr="001E79D8" w:rsidRDefault="00DF4422" w:rsidP="00DF4422">
      <w:pPr>
        <w:rPr>
          <w:rFonts w:ascii="Arial" w:hAnsi="Arial"/>
        </w:rPr>
      </w:pPr>
    </w:p>
    <w:p w14:paraId="443A1BEC" w14:textId="77777777" w:rsidR="00DF4422" w:rsidRPr="001E79D8" w:rsidRDefault="00DF4422" w:rsidP="00DF4422">
      <w:pPr>
        <w:rPr>
          <w:rFonts w:ascii="Arial" w:hAnsi="Arial"/>
        </w:rPr>
      </w:pPr>
    </w:p>
    <w:p w14:paraId="044E01B5" w14:textId="77777777" w:rsidR="00DF4422" w:rsidRPr="001E79D8" w:rsidRDefault="00DF4422" w:rsidP="00DF4422">
      <w:pPr>
        <w:rPr>
          <w:rFonts w:ascii="Arial" w:hAnsi="Arial"/>
        </w:rPr>
      </w:pPr>
    </w:p>
    <w:p w14:paraId="3FA42F7B" w14:textId="77777777" w:rsidR="00DF4422" w:rsidRPr="001E79D8" w:rsidRDefault="00DF4422" w:rsidP="00DF4422">
      <w:pPr>
        <w:rPr>
          <w:rFonts w:ascii="Arial" w:hAnsi="Arial"/>
        </w:rPr>
      </w:pPr>
    </w:p>
    <w:p w14:paraId="18BE5A67" w14:textId="77777777" w:rsidR="00DF4422" w:rsidRPr="001E79D8" w:rsidRDefault="00DF4422" w:rsidP="00DF4422">
      <w:pPr>
        <w:rPr>
          <w:rFonts w:ascii="Arial" w:hAnsi="Arial"/>
        </w:rPr>
      </w:pPr>
    </w:p>
    <w:p w14:paraId="599ED74A" w14:textId="77777777" w:rsidR="00DF4422" w:rsidRPr="001E79D8" w:rsidRDefault="00DF4422" w:rsidP="00DF4422">
      <w:pPr>
        <w:rPr>
          <w:rFonts w:ascii="Arial" w:hAnsi="Arial"/>
        </w:rPr>
      </w:pPr>
    </w:p>
    <w:p w14:paraId="3DB622BA" w14:textId="77777777" w:rsidR="00DF4422" w:rsidRPr="001E79D8" w:rsidRDefault="00DF4422" w:rsidP="00DF4422">
      <w:pPr>
        <w:rPr>
          <w:rFonts w:ascii="Arial" w:hAnsi="Arial"/>
        </w:rPr>
      </w:pPr>
    </w:p>
    <w:p w14:paraId="0F5F022E" w14:textId="77777777" w:rsidR="00DF4422" w:rsidRPr="001E79D8" w:rsidRDefault="00DF4422" w:rsidP="00DF4422">
      <w:pPr>
        <w:rPr>
          <w:rFonts w:ascii="Arial" w:hAnsi="Arial"/>
        </w:rPr>
      </w:pPr>
    </w:p>
    <w:p w14:paraId="4AE35290" w14:textId="77777777" w:rsidR="00DF4422" w:rsidRPr="001E79D8" w:rsidRDefault="00DF4422" w:rsidP="00DF4422">
      <w:pPr>
        <w:rPr>
          <w:rFonts w:ascii="Arial" w:hAnsi="Arial"/>
        </w:rPr>
      </w:pPr>
    </w:p>
    <w:p w14:paraId="0DE32C77" w14:textId="77777777" w:rsidR="00DF4422" w:rsidRPr="001E79D8" w:rsidRDefault="00DF4422" w:rsidP="00DF4422">
      <w:pPr>
        <w:rPr>
          <w:rFonts w:ascii="Arial" w:hAnsi="Arial"/>
        </w:rPr>
      </w:pPr>
    </w:p>
    <w:p w14:paraId="5F2D9603" w14:textId="77777777" w:rsidR="00DF4422" w:rsidRPr="001E79D8" w:rsidRDefault="00DF4422" w:rsidP="00DF4422">
      <w:pPr>
        <w:rPr>
          <w:rFonts w:ascii="Arial" w:hAnsi="Arial"/>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14:paraId="72E0E78C" w14:textId="77777777" w:rsidR="00DF4422" w:rsidRPr="001E79D8" w:rsidRDefault="00DF4422" w:rsidP="00DF4422">
      <w:pPr>
        <w:rPr>
          <w:rFonts w:ascii="Arial" w:hAnsi="Arial"/>
        </w:rPr>
      </w:pPr>
    </w:p>
    <w:p w14:paraId="391FECBB" w14:textId="77777777" w:rsidR="00DF4422" w:rsidRPr="001E79D8" w:rsidRDefault="00DF4422" w:rsidP="00DF4422">
      <w:pPr>
        <w:rPr>
          <w:rFonts w:ascii="Arial" w:hAnsi="Arial"/>
        </w:rPr>
      </w:pPr>
    </w:p>
    <w:p w14:paraId="64411BF5" w14:textId="30DA719A" w:rsidR="00DF4422" w:rsidRPr="001E79D8" w:rsidRDefault="00DF4422" w:rsidP="00DF4422">
      <w:pPr>
        <w:rPr>
          <w:rFonts w:ascii="Arial" w:hAnsi="Arial"/>
        </w:rPr>
      </w:pPr>
      <w:r>
        <w:rPr>
          <w:rFonts w:ascii="Arial" w:hAnsi="Arial"/>
        </w:rPr>
        <w:br w:type="page"/>
      </w:r>
    </w:p>
    <w:p w14:paraId="1B049B9A" w14:textId="77777777" w:rsidR="00C846FF" w:rsidRDefault="00C846FF" w:rsidP="00C846FF">
      <w:pPr>
        <w:jc w:val="center"/>
        <w:outlineLvl w:val="0"/>
        <w:rPr>
          <w:b/>
        </w:rPr>
      </w:pPr>
      <w:r>
        <w:rPr>
          <w:b/>
        </w:rPr>
        <w:lastRenderedPageBreak/>
        <w:t>VECTORS</w:t>
      </w:r>
    </w:p>
    <w:p w14:paraId="1AD235F8" w14:textId="77777777" w:rsidR="00C846FF" w:rsidRDefault="00C846FF" w:rsidP="00C846FF"/>
    <w:p w14:paraId="0D6D2877" w14:textId="77777777" w:rsidR="00C846FF" w:rsidRDefault="00C846FF" w:rsidP="00C846FF">
      <w:pPr>
        <w:tabs>
          <w:tab w:val="left" w:pos="567"/>
          <w:tab w:val="left" w:pos="1134"/>
          <w:tab w:val="left" w:pos="1701"/>
        </w:tabs>
        <w:outlineLvl w:val="0"/>
      </w:pPr>
      <w:r>
        <w:rPr>
          <w:b/>
        </w:rPr>
        <w:t>SCALAR QUANTITIES</w:t>
      </w:r>
      <w:r>
        <w:t xml:space="preserve"> - have magnitude or size only.</w:t>
      </w:r>
    </w:p>
    <w:p w14:paraId="2FB607A4" w14:textId="77777777" w:rsidR="00C846FF" w:rsidRDefault="00C846FF" w:rsidP="00C846FF">
      <w:pPr>
        <w:tabs>
          <w:tab w:val="left" w:pos="567"/>
          <w:tab w:val="left" w:pos="1134"/>
          <w:tab w:val="left" w:pos="1701"/>
        </w:tabs>
      </w:pPr>
    </w:p>
    <w:p w14:paraId="754FF112" w14:textId="77777777" w:rsidR="00C846FF" w:rsidRDefault="00C846FF" w:rsidP="00C846FF">
      <w:pPr>
        <w:tabs>
          <w:tab w:val="left" w:pos="567"/>
          <w:tab w:val="left" w:pos="1134"/>
          <w:tab w:val="left" w:pos="1701"/>
        </w:tabs>
      </w:pPr>
      <w:r>
        <w:tab/>
        <w:t>e.g.</w:t>
      </w:r>
      <w:r>
        <w:tab/>
        <w:t>mass, distance, speed, density, temperature.</w:t>
      </w:r>
    </w:p>
    <w:p w14:paraId="16E03F38" w14:textId="77777777" w:rsidR="00C846FF" w:rsidRDefault="00C846FF" w:rsidP="00C846FF">
      <w:pPr>
        <w:tabs>
          <w:tab w:val="left" w:pos="567"/>
          <w:tab w:val="left" w:pos="1134"/>
          <w:tab w:val="left" w:pos="1701"/>
        </w:tabs>
      </w:pPr>
    </w:p>
    <w:p w14:paraId="33E60E9A" w14:textId="77777777" w:rsidR="00C846FF" w:rsidRDefault="00C846FF" w:rsidP="00C846FF">
      <w:pPr>
        <w:tabs>
          <w:tab w:val="left" w:pos="567"/>
          <w:tab w:val="left" w:pos="1134"/>
          <w:tab w:val="left" w:pos="1701"/>
        </w:tabs>
        <w:outlineLvl w:val="0"/>
      </w:pPr>
      <w:r>
        <w:rPr>
          <w:b/>
        </w:rPr>
        <w:t>VECTOR QUANTITIES</w:t>
      </w:r>
      <w:r>
        <w:t xml:space="preserve"> - have magnitude and direction.</w:t>
      </w:r>
    </w:p>
    <w:p w14:paraId="1BCAF9D2" w14:textId="77777777" w:rsidR="00C846FF" w:rsidRDefault="00C846FF" w:rsidP="00C846FF">
      <w:pPr>
        <w:tabs>
          <w:tab w:val="left" w:pos="567"/>
          <w:tab w:val="left" w:pos="1134"/>
          <w:tab w:val="left" w:pos="1701"/>
        </w:tabs>
      </w:pPr>
    </w:p>
    <w:p w14:paraId="54DEB8E4" w14:textId="77777777" w:rsidR="00C846FF" w:rsidRDefault="00C846FF" w:rsidP="00C846FF">
      <w:pPr>
        <w:tabs>
          <w:tab w:val="left" w:pos="567"/>
          <w:tab w:val="left" w:pos="1134"/>
          <w:tab w:val="left" w:pos="1701"/>
        </w:tabs>
      </w:pPr>
      <w:r>
        <w:tab/>
        <w:t>e.g.</w:t>
      </w:r>
      <w:r>
        <w:tab/>
        <w:t>displacement, velocity, acceleration, force, impulse, momentum.</w:t>
      </w:r>
    </w:p>
    <w:p w14:paraId="7F67E73A" w14:textId="77777777" w:rsidR="00C846FF" w:rsidRDefault="00C846FF" w:rsidP="00C846FF">
      <w:pPr>
        <w:tabs>
          <w:tab w:val="left" w:pos="567"/>
          <w:tab w:val="left" w:pos="1134"/>
          <w:tab w:val="left" w:pos="1701"/>
        </w:tabs>
      </w:pPr>
    </w:p>
    <w:p w14:paraId="501EAB8F" w14:textId="77777777" w:rsidR="00C846FF" w:rsidRDefault="00C846FF" w:rsidP="00C846FF">
      <w:pPr>
        <w:tabs>
          <w:tab w:val="left" w:pos="567"/>
          <w:tab w:val="left" w:pos="1134"/>
          <w:tab w:val="left" w:pos="1701"/>
        </w:tabs>
      </w:pPr>
      <w:r>
        <w:t>Vectors are represented by arrows - the length indicates the magnitude of the vector and the arrowhead indicates the direction in which it acts.</w:t>
      </w:r>
    </w:p>
    <w:p w14:paraId="43A860CB" w14:textId="77777777" w:rsidR="00C846FF" w:rsidRDefault="00C846FF" w:rsidP="00C846FF">
      <w:pPr>
        <w:tabs>
          <w:tab w:val="left" w:pos="567"/>
          <w:tab w:val="left" w:pos="1134"/>
          <w:tab w:val="left" w:pos="1701"/>
        </w:tabs>
      </w:pPr>
    </w:p>
    <w:p w14:paraId="2D962F67" w14:textId="0F44B443"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72256" behindDoc="0" locked="0" layoutInCell="0" allowOverlap="1" wp14:anchorId="6D8207EB" wp14:editId="376DEDB3">
                <wp:simplePos x="0" y="0"/>
                <wp:positionH relativeFrom="column">
                  <wp:posOffset>4034790</wp:posOffset>
                </wp:positionH>
                <wp:positionV relativeFrom="paragraph">
                  <wp:posOffset>118110</wp:posOffset>
                </wp:positionV>
                <wp:extent cx="1463040" cy="365760"/>
                <wp:effectExtent l="0" t="0" r="0" b="0"/>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409167" w14:textId="77777777" w:rsidR="00586794" w:rsidRDefault="00586794" w:rsidP="00C846FF">
                            <w:r>
                              <w:t>This is its direction.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8207EB" id="_x0000_t202" coordsize="21600,21600" o:spt="202" path="m0,0l0,21600,21600,21600,21600,0xe">
                <v:stroke joinstyle="miter"/>
                <v:path gradientshapeok="t" o:connecttype="rect"/>
              </v:shapetype>
              <v:shape id="Text Box 216" o:spid="_x0000_s1026" type="#_x0000_t202" style="position:absolute;margin-left:317.7pt;margin-top:9.3pt;width:115.2pt;height:28.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" o:allowincell="f" stroked="f">
                <v:textbox>
                  <w:txbxContent>
                    <w:p w14:paraId="6E409167" w14:textId="77777777" w:rsidR="00586794" w:rsidRDefault="00586794" w:rsidP="00C846FF">
                      <w:r>
                        <w:t>This is its direction.</w:t>
                      </w:r>
                    </w:p>
                  </w:txbxContent>
                </v:textbox>
              </v:shape>
            </w:pict>
          </mc:Fallback>
        </mc:AlternateContent>
      </w:r>
      <w:r>
        <w:rPr>
          <w:noProof/>
          <w:lang w:val="en-GB" w:eastAsia="en-GB"/>
        </w:rPr>
        <mc:AlternateContent>
          <mc:Choice Requires="wps">
            <w:drawing>
              <wp:anchor distT="0" distB="0" distL="114300" distR="114300" simplePos="0" relativeHeight="251871232" behindDoc="0" locked="0" layoutInCell="0" allowOverlap="1" wp14:anchorId="3076B0D1" wp14:editId="72C1EF2E">
                <wp:simplePos x="0" y="0"/>
                <wp:positionH relativeFrom="column">
                  <wp:posOffset>1383030</wp:posOffset>
                </wp:positionH>
                <wp:positionV relativeFrom="paragraph">
                  <wp:posOffset>300990</wp:posOffset>
                </wp:positionV>
                <wp:extent cx="2468880" cy="274320"/>
                <wp:effectExtent l="0" t="0" r="0" b="0"/>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95D69" w14:textId="77777777" w:rsidR="00586794" w:rsidRDefault="00586794" w:rsidP="00C846FF">
                            <w:r>
                              <w:t>The length gives the magnitude.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6B0D1" id="Text Box 215" o:spid="_x0000_s1027" type="#_x0000_t202" style="position:absolute;margin-left:108.9pt;margin-top:23.7pt;width:194.4pt;height:21.6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" o:allowincell="f" stroked="f">
                <v:textbox>
                  <w:txbxContent>
                    <w:p w14:paraId="16A95D69" w14:textId="77777777" w:rsidR="00586794" w:rsidRDefault="00586794" w:rsidP="00C846FF">
                      <w:r>
                        <w:t>The length gives the magnitude.</w:t>
                      </w:r>
                    </w:p>
                  </w:txbxContent>
                </v:textbox>
              </v:shape>
            </w:pict>
          </mc:Fallback>
        </mc:AlternateContent>
      </w:r>
      <w:r>
        <w:rPr>
          <w:noProof/>
          <w:lang w:val="en-GB" w:eastAsia="en-GB"/>
        </w:rPr>
        <mc:AlternateContent>
          <mc:Choice Requires="wps">
            <w:drawing>
              <wp:anchor distT="0" distB="0" distL="114300" distR="114300" simplePos="0" relativeHeight="251870208" behindDoc="0" locked="0" layoutInCell="0" allowOverlap="1" wp14:anchorId="546A11E0" wp14:editId="467FBC66">
                <wp:simplePos x="0" y="0"/>
                <wp:positionH relativeFrom="column">
                  <wp:posOffset>1291590</wp:posOffset>
                </wp:positionH>
                <wp:positionV relativeFrom="paragraph">
                  <wp:posOffset>209550</wp:posOffset>
                </wp:positionV>
                <wp:extent cx="2651760" cy="0"/>
                <wp:effectExtent l="0" t="0" r="0" b="0"/>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17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F6B81" id="Straight Connector 214"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7pt,16.5pt" to="310.5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" o:allowincell="f">
                <v:stroke endarrow="block"/>
              </v:line>
            </w:pict>
          </mc:Fallback>
        </mc:AlternateContent>
      </w:r>
      <w:r>
        <w:tab/>
        <w:t>i.e.</w:t>
      </w:r>
      <w:r>
        <w:tab/>
      </w:r>
      <w:r>
        <w:tab/>
      </w:r>
    </w:p>
    <w:p w14:paraId="75A54C38" w14:textId="77777777" w:rsidR="00C846FF" w:rsidRDefault="00C846FF" w:rsidP="00C846FF">
      <w:pPr>
        <w:tabs>
          <w:tab w:val="left" w:pos="567"/>
          <w:tab w:val="left" w:pos="1134"/>
          <w:tab w:val="left" w:pos="1701"/>
        </w:tabs>
      </w:pPr>
    </w:p>
    <w:p w14:paraId="6169FD53" w14:textId="77777777" w:rsidR="00C846FF" w:rsidRDefault="00C846FF" w:rsidP="00C846FF">
      <w:pPr>
        <w:tabs>
          <w:tab w:val="left" w:pos="567"/>
          <w:tab w:val="left" w:pos="1134"/>
          <w:tab w:val="left" w:pos="1701"/>
        </w:tabs>
      </w:pPr>
    </w:p>
    <w:p w14:paraId="3A283218" w14:textId="77777777" w:rsidR="00C846FF" w:rsidRDefault="00C846FF" w:rsidP="00C846FF">
      <w:pPr>
        <w:tabs>
          <w:tab w:val="left" w:pos="567"/>
          <w:tab w:val="left" w:pos="1134"/>
          <w:tab w:val="left" w:pos="1701"/>
        </w:tabs>
      </w:pPr>
    </w:p>
    <w:p w14:paraId="33168D80" w14:textId="77777777" w:rsidR="00C846FF" w:rsidRDefault="00C846FF" w:rsidP="00C846FF">
      <w:pPr>
        <w:tabs>
          <w:tab w:val="left" w:pos="567"/>
          <w:tab w:val="left" w:pos="1134"/>
          <w:tab w:val="left" w:pos="1701"/>
        </w:tabs>
      </w:pPr>
    </w:p>
    <w:p w14:paraId="033F259F" w14:textId="77777777" w:rsidR="00C846FF" w:rsidRDefault="00C846FF" w:rsidP="00C846FF">
      <w:pPr>
        <w:tabs>
          <w:tab w:val="left" w:pos="567"/>
          <w:tab w:val="left" w:pos="1134"/>
          <w:tab w:val="left" w:pos="1701"/>
        </w:tabs>
      </w:pPr>
    </w:p>
    <w:p w14:paraId="2892E821" w14:textId="77777777" w:rsidR="00C846FF" w:rsidRDefault="00C846FF" w:rsidP="00C846FF">
      <w:pPr>
        <w:tabs>
          <w:tab w:val="left" w:pos="567"/>
          <w:tab w:val="left" w:pos="1134"/>
          <w:tab w:val="left" w:pos="1701"/>
        </w:tabs>
        <w:jc w:val="center"/>
        <w:outlineLvl w:val="0"/>
        <w:rPr>
          <w:b/>
        </w:rPr>
      </w:pPr>
      <w:r>
        <w:rPr>
          <w:b/>
        </w:rPr>
        <w:t>COMBINING VECTORS</w:t>
      </w:r>
    </w:p>
    <w:p w14:paraId="26E009A4" w14:textId="77777777" w:rsidR="00C846FF" w:rsidRDefault="00C846FF" w:rsidP="00C846FF">
      <w:pPr>
        <w:tabs>
          <w:tab w:val="left" w:pos="567"/>
          <w:tab w:val="left" w:pos="1134"/>
          <w:tab w:val="left" w:pos="1701"/>
        </w:tabs>
      </w:pPr>
      <w:r>
        <w:t xml:space="preserve"> </w:t>
      </w:r>
    </w:p>
    <w:p w14:paraId="7BDEA647" w14:textId="77777777" w:rsidR="00C846FF" w:rsidRDefault="00C846FF" w:rsidP="00C846FF">
      <w:pPr>
        <w:tabs>
          <w:tab w:val="left" w:pos="567"/>
          <w:tab w:val="left" w:pos="1134"/>
          <w:tab w:val="left" w:pos="1701"/>
        </w:tabs>
        <w:outlineLvl w:val="0"/>
        <w:rPr>
          <w:b/>
        </w:rPr>
      </w:pPr>
      <w:r>
        <w:rPr>
          <w:b/>
        </w:rPr>
        <w:t>ADDITION</w:t>
      </w:r>
    </w:p>
    <w:p w14:paraId="279DD97F" w14:textId="4A59F9F9"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73280" behindDoc="1" locked="0" layoutInCell="0" allowOverlap="1" wp14:anchorId="043C90F3" wp14:editId="41F40B15">
                <wp:simplePos x="0" y="0"/>
                <wp:positionH relativeFrom="column">
                  <wp:posOffset>285750</wp:posOffset>
                </wp:positionH>
                <wp:positionV relativeFrom="paragraph">
                  <wp:posOffset>71755</wp:posOffset>
                </wp:positionV>
                <wp:extent cx="5394960" cy="457200"/>
                <wp:effectExtent l="0" t="0" r="0" b="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CB6BC" id="Rectangle 213" o:spid="_x0000_s1026" style="position:absolute;margin-left:22.5pt;margin-top:5.65pt;width:424.8pt;height:36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" o:allowincell="f"/>
            </w:pict>
          </mc:Fallback>
        </mc:AlternateContent>
      </w:r>
    </w:p>
    <w:p w14:paraId="6DAD9F98" w14:textId="77777777" w:rsidR="00C846FF" w:rsidRDefault="00C846FF" w:rsidP="00C846FF">
      <w:pPr>
        <w:tabs>
          <w:tab w:val="left" w:pos="567"/>
          <w:tab w:val="left" w:pos="1134"/>
          <w:tab w:val="left" w:pos="1701"/>
        </w:tabs>
      </w:pPr>
      <w:r>
        <w:tab/>
        <w:t>Vectors are added head-to-tail.  The resultant vector runs from the tail of the</w:t>
      </w:r>
    </w:p>
    <w:p w14:paraId="38D08ED8" w14:textId="77777777" w:rsidR="00C846FF" w:rsidRDefault="00C846FF" w:rsidP="00C846FF">
      <w:pPr>
        <w:tabs>
          <w:tab w:val="left" w:pos="567"/>
          <w:tab w:val="left" w:pos="1134"/>
          <w:tab w:val="left" w:pos="1701"/>
        </w:tabs>
      </w:pPr>
      <w:r>
        <w:tab/>
        <w:t>first vector to the head of the last vector.</w:t>
      </w:r>
    </w:p>
    <w:p w14:paraId="3404BB6D" w14:textId="77777777" w:rsidR="00C846FF" w:rsidRDefault="00C846FF" w:rsidP="00C846FF">
      <w:pPr>
        <w:tabs>
          <w:tab w:val="left" w:pos="567"/>
          <w:tab w:val="left" w:pos="1134"/>
          <w:tab w:val="left" w:pos="1701"/>
        </w:tabs>
      </w:pPr>
    </w:p>
    <w:p w14:paraId="34971EF6" w14:textId="77777777" w:rsidR="00C846FF" w:rsidRDefault="00C846FF" w:rsidP="00C846FF">
      <w:pPr>
        <w:tabs>
          <w:tab w:val="left" w:pos="567"/>
          <w:tab w:val="left" w:pos="1134"/>
          <w:tab w:val="left" w:pos="1701"/>
        </w:tabs>
      </w:pPr>
    </w:p>
    <w:p w14:paraId="248B9F75" w14:textId="77777777" w:rsidR="00C846FF" w:rsidRDefault="00C846FF" w:rsidP="00C846FF">
      <w:pPr>
        <w:tabs>
          <w:tab w:val="left" w:pos="567"/>
          <w:tab w:val="left" w:pos="1134"/>
          <w:tab w:val="left" w:pos="1701"/>
        </w:tabs>
        <w:rPr>
          <w:b/>
        </w:rPr>
      </w:pPr>
      <w:r>
        <w:t>1.</w:t>
      </w:r>
      <w:r>
        <w:tab/>
      </w:r>
      <w:r>
        <w:rPr>
          <w:b/>
        </w:rPr>
        <w:t>ADDITION</w:t>
      </w:r>
    </w:p>
    <w:p w14:paraId="1B71080C" w14:textId="77777777" w:rsidR="00C846FF" w:rsidRDefault="00C846FF" w:rsidP="00C846FF">
      <w:pPr>
        <w:tabs>
          <w:tab w:val="left" w:pos="567"/>
          <w:tab w:val="left" w:pos="1134"/>
          <w:tab w:val="left" w:pos="1701"/>
        </w:tabs>
      </w:pPr>
    </w:p>
    <w:p w14:paraId="5A4E8535" w14:textId="77777777" w:rsidR="00C846FF" w:rsidRDefault="00C846FF" w:rsidP="00C846FF">
      <w:pPr>
        <w:tabs>
          <w:tab w:val="left" w:pos="567"/>
          <w:tab w:val="left" w:pos="1134"/>
          <w:tab w:val="left" w:pos="1701"/>
        </w:tabs>
        <w:outlineLvl w:val="0"/>
        <w:rPr>
          <w:b/>
        </w:rPr>
      </w:pPr>
      <w:r>
        <w:tab/>
      </w:r>
      <w:r>
        <w:rPr>
          <w:b/>
        </w:rPr>
        <w:t>ONE-DIMENSION</w:t>
      </w:r>
    </w:p>
    <w:p w14:paraId="11591BB9" w14:textId="77777777" w:rsidR="00C846FF" w:rsidRDefault="00B54D4F" w:rsidP="00C846FF">
      <w:pPr>
        <w:tabs>
          <w:tab w:val="left" w:pos="567"/>
          <w:tab w:val="left" w:pos="1134"/>
          <w:tab w:val="left" w:pos="1701"/>
        </w:tabs>
      </w:pPr>
      <w:r>
        <w:object w:dxaOrig="1440" w:dyaOrig="1440" w14:anchorId="22917433">
          <v:group id="_x0000_s1146" style="position:absolute;margin-left:44.1pt;margin-top:.85pt;width:266.4pt;height:51.95pt;z-index:251883520" coordorigin="2016,9072" coordsize="5328,1039">
            <v:group id="_x0000_s1147" style="position:absolute;left:2016;top:9648;width:5328;height:120" coordorigin="2160,10968" coordsize="5328,120" o:allowincell="f">
              <v:line id="_x0000_s1148" style="position:absolute" from="2160,10968" to="4464,10968">
                <v:stroke endarrow="block"/>
              </v:line>
              <v:line id="_x0000_s1149" style="position:absolute" from="4464,10968" to="7488,10968">
                <v:stroke endarrow="block"/>
              </v:line>
              <v:line id="_x0000_s1150" style="position:absolute" from="2160,11088" to="7488,11088">
                <v:stroke endarrow="block"/>
              </v:line>
            </v:group>
            <v:shapetype id="_x0000_t202" coordsize="21600,21600" o:spt="202" path="m0,0l0,21600,21600,21600,21600,0xe">
              <v:stroke joinstyle="miter"/>
              <v:path gradientshapeok="t" o:connecttype="rect"/>
            </v:shapetype>
            <v:shape id="_x0000_s1151" type="#_x0000_t202" style="position:absolute;left:2736;top:9072;width:1008;height:432" o:allowincell="f" stroked="f">
              <v:textbox>
                <w:txbxContent>
                  <w:p w14:paraId="64E399F1" w14:textId="77777777" w:rsidR="00586794" w:rsidRDefault="00586794" w:rsidP="00C846FF">
                    <w:r>
                      <w:t>10.0 N</w:t>
                    </w:r>
                  </w:p>
                </w:txbxContent>
              </v:textbox>
            </v:shape>
            <v:shape id="_x0000_s1152" type="#_x0000_t202" style="position:absolute;left:5184;top:9072;width:1296;height:432" o:allowincell="f" stroked="f">
              <v:textbox>
                <w:txbxContent>
                  <w:p w14:paraId="26BBE40E" w14:textId="77777777" w:rsidR="00586794" w:rsidRDefault="00586794" w:rsidP="00C846FF">
                    <w:r>
                      <w:t>15.0 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3" type="#_x0000_t75" style="position:absolute;left:3934;top:9851;width:1120;height:260" o:allowincell="f" fillcolor="window">
              <v:imagedata r:id="rId13" o:title=""/>
            </v:shape>
          </v:group>
          <o:OLEObject Type="Embed" ProgID="Equation.3" ShapeID="_x0000_s1153" DrawAspect="Content" ObjectID="_1563440943" r:id="rId14"/>
        </w:object>
      </w:r>
      <w:r w:rsidR="00C846FF">
        <w:tab/>
      </w:r>
    </w:p>
    <w:p w14:paraId="2289370A" w14:textId="77777777" w:rsidR="00C846FF" w:rsidRDefault="00C846FF" w:rsidP="00C846FF">
      <w:pPr>
        <w:tabs>
          <w:tab w:val="left" w:pos="567"/>
          <w:tab w:val="left" w:pos="1134"/>
          <w:tab w:val="left" w:pos="1701"/>
        </w:tabs>
      </w:pPr>
    </w:p>
    <w:p w14:paraId="05114245" w14:textId="77777777" w:rsidR="00C846FF" w:rsidRDefault="00C846FF" w:rsidP="00C846FF">
      <w:pPr>
        <w:tabs>
          <w:tab w:val="left" w:pos="567"/>
          <w:tab w:val="left" w:pos="1134"/>
          <w:tab w:val="left" w:pos="1701"/>
        </w:tabs>
      </w:pPr>
    </w:p>
    <w:p w14:paraId="0227F70F" w14:textId="77777777" w:rsidR="00C846FF" w:rsidRDefault="00C846FF" w:rsidP="00C846FF">
      <w:pPr>
        <w:tabs>
          <w:tab w:val="left" w:pos="567"/>
          <w:tab w:val="left" w:pos="1134"/>
          <w:tab w:val="left" w:pos="1701"/>
        </w:tabs>
      </w:pPr>
    </w:p>
    <w:p w14:paraId="523DB172" w14:textId="77777777" w:rsidR="00C846FF" w:rsidRDefault="00C846FF" w:rsidP="00C846FF">
      <w:pPr>
        <w:tabs>
          <w:tab w:val="left" w:pos="567"/>
          <w:tab w:val="left" w:pos="1134"/>
          <w:tab w:val="left" w:pos="1701"/>
        </w:tabs>
      </w:pPr>
    </w:p>
    <w:p w14:paraId="23CD48B2" w14:textId="77777777" w:rsidR="00C846FF" w:rsidRDefault="00C846FF" w:rsidP="00C846FF">
      <w:pPr>
        <w:tabs>
          <w:tab w:val="left" w:pos="567"/>
          <w:tab w:val="left" w:pos="1134"/>
          <w:tab w:val="left" w:pos="1701"/>
        </w:tabs>
      </w:pPr>
    </w:p>
    <w:p w14:paraId="156A9CD3" w14:textId="77777777" w:rsidR="00C846FF" w:rsidRDefault="00C846FF" w:rsidP="00C846FF">
      <w:pPr>
        <w:tabs>
          <w:tab w:val="left" w:pos="567"/>
          <w:tab w:val="left" w:pos="1134"/>
          <w:tab w:val="left" w:pos="1701"/>
        </w:tabs>
      </w:pPr>
      <w:r>
        <w:tab/>
        <w:t xml:space="preserve">The resultant vector R = 25 .0 N - it runs from the tail of the first vector to the head </w:t>
      </w:r>
    </w:p>
    <w:p w14:paraId="360EFB0F" w14:textId="77777777" w:rsidR="00C846FF" w:rsidRDefault="00C846FF" w:rsidP="00C846FF">
      <w:pPr>
        <w:tabs>
          <w:tab w:val="left" w:pos="567"/>
          <w:tab w:val="left" w:pos="1134"/>
          <w:tab w:val="left" w:pos="1701"/>
        </w:tabs>
      </w:pPr>
      <w:r>
        <w:tab/>
        <w:t>of the last vector.</w:t>
      </w:r>
    </w:p>
    <w:p w14:paraId="77C22EF6" w14:textId="77777777" w:rsidR="00C846FF" w:rsidRDefault="00C846FF" w:rsidP="00C846FF">
      <w:pPr>
        <w:tabs>
          <w:tab w:val="left" w:pos="567"/>
          <w:tab w:val="left" w:pos="1134"/>
          <w:tab w:val="left" w:pos="1701"/>
        </w:tabs>
      </w:pPr>
    </w:p>
    <w:p w14:paraId="6F907C44" w14:textId="77777777" w:rsidR="00C846FF" w:rsidRDefault="00C846FF" w:rsidP="00C846FF">
      <w:pPr>
        <w:tabs>
          <w:tab w:val="left" w:pos="567"/>
          <w:tab w:val="left" w:pos="1134"/>
          <w:tab w:val="left" w:pos="1701"/>
        </w:tabs>
      </w:pPr>
      <w:r>
        <w:tab/>
      </w:r>
    </w:p>
    <w:p w14:paraId="14FC21EF" w14:textId="2A142375" w:rsidR="00C846FF" w:rsidRDefault="00C846FF" w:rsidP="00C846FF">
      <w:pPr>
        <w:tabs>
          <w:tab w:val="left" w:pos="567"/>
          <w:tab w:val="left" w:pos="1134"/>
          <w:tab w:val="left" w:pos="1701"/>
        </w:tabs>
        <w:outlineLvl w:val="0"/>
        <w:rPr>
          <w:b/>
        </w:rPr>
      </w:pPr>
      <w:r>
        <w:tab/>
      </w:r>
      <w:r>
        <w:rPr>
          <w:b/>
        </w:rPr>
        <w:t>TWO DIMENSIONS</w:t>
      </w:r>
    </w:p>
    <w:p w14:paraId="27AE9096" w14:textId="5B800E14" w:rsidR="00C846FF" w:rsidRDefault="00C846FF" w:rsidP="00C846FF">
      <w:pPr>
        <w:tabs>
          <w:tab w:val="left" w:pos="567"/>
          <w:tab w:val="left" w:pos="1134"/>
          <w:tab w:val="left" w:pos="1701"/>
        </w:tabs>
        <w:rPr>
          <w:b/>
        </w:rPr>
      </w:pPr>
    </w:p>
    <w:p w14:paraId="6EED9E42" w14:textId="02FF86D8" w:rsidR="00C846FF" w:rsidRDefault="00C846FF" w:rsidP="00C846FF">
      <w:pPr>
        <w:tabs>
          <w:tab w:val="left" w:pos="567"/>
          <w:tab w:val="left" w:pos="1134"/>
          <w:tab w:val="left" w:pos="1701"/>
        </w:tabs>
        <w:outlineLvl w:val="0"/>
        <w:rPr>
          <w:b/>
        </w:rPr>
      </w:pPr>
      <w:r>
        <w:rPr>
          <w:b/>
        </w:rPr>
        <w:tab/>
        <w:t>VECTORS AT RIGHT ANGLES</w:t>
      </w:r>
    </w:p>
    <w:p w14:paraId="2CDD4D07" w14:textId="77777777" w:rsidR="00C846FF" w:rsidRDefault="00C846FF" w:rsidP="00C846FF">
      <w:pPr>
        <w:tabs>
          <w:tab w:val="left" w:pos="567"/>
          <w:tab w:val="left" w:pos="1134"/>
          <w:tab w:val="left" w:pos="1701"/>
        </w:tabs>
        <w:rPr>
          <w:b/>
        </w:rPr>
      </w:pPr>
    </w:p>
    <w:p w14:paraId="40E0D38B" w14:textId="31D3EA27" w:rsidR="00C846FF" w:rsidRDefault="00C846FF" w:rsidP="00C846FF">
      <w:pPr>
        <w:tabs>
          <w:tab w:val="left" w:pos="567"/>
          <w:tab w:val="left" w:pos="1134"/>
          <w:tab w:val="left" w:pos="1701"/>
        </w:tabs>
        <w:outlineLvl w:val="0"/>
      </w:pPr>
      <w:r>
        <w:rPr>
          <w:b/>
        </w:rPr>
        <w:tab/>
      </w:r>
      <w:r>
        <w:t xml:space="preserve">Use </w:t>
      </w:r>
      <w:proofErr w:type="spellStart"/>
      <w:r>
        <w:t>Pythagorus</w:t>
      </w:r>
      <w:proofErr w:type="spellEnd"/>
      <w:r>
        <w:t>' Theorem  and trigonometry to find the resultant.</w:t>
      </w:r>
    </w:p>
    <w:p w14:paraId="0C2058B6" w14:textId="54BF8487"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81472" behindDoc="0" locked="0" layoutInCell="0" allowOverlap="1" wp14:anchorId="41238BAA" wp14:editId="1D922EA0">
                <wp:simplePos x="0" y="0"/>
                <wp:positionH relativeFrom="column">
                  <wp:posOffset>816610</wp:posOffset>
                </wp:positionH>
                <wp:positionV relativeFrom="paragraph">
                  <wp:posOffset>109855</wp:posOffset>
                </wp:positionV>
                <wp:extent cx="673100" cy="241300"/>
                <wp:effectExtent l="0" t="0" r="0" b="0"/>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406347" w14:textId="77777777" w:rsidR="00586794" w:rsidRDefault="00586794" w:rsidP="00C846FF">
                            <w:r>
                              <w:t>10.0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38BAA" id="Text Box 212" o:spid="_x0000_s1028" type="#_x0000_t202" style="position:absolute;margin-left:64.3pt;margin-top:8.65pt;width:53pt;height:19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" o:allowincell="f" stroked="f">
                <v:textbox>
                  <w:txbxContent>
                    <w:p w14:paraId="4F406347" w14:textId="77777777" w:rsidR="00586794" w:rsidRDefault="00586794" w:rsidP="00C846FF">
                      <w:r>
                        <w:t>10.0 N</w:t>
                      </w:r>
                    </w:p>
                  </w:txbxContent>
                </v:textbox>
              </v:shape>
            </w:pict>
          </mc:Fallback>
        </mc:AlternateContent>
      </w:r>
    </w:p>
    <w:p w14:paraId="4FF7F018" w14:textId="524C13AC" w:rsidR="00C846FF" w:rsidRDefault="00B54D4F" w:rsidP="00C846FF">
      <w:pPr>
        <w:tabs>
          <w:tab w:val="left" w:pos="567"/>
          <w:tab w:val="left" w:pos="1134"/>
          <w:tab w:val="left" w:pos="1701"/>
        </w:tabs>
      </w:pPr>
      <w:r>
        <w:object w:dxaOrig="1440" w:dyaOrig="1440" w14:anchorId="0BB1C902">
          <v:shape id="_x0000_s1137" type="#_x0000_t75" style="position:absolute;margin-left:192.25pt;margin-top:6.55pt;width:237pt;height:80pt;z-index:251874304" o:allowincell="f" fillcolor="window">
            <v:imagedata r:id="rId15" o:title=""/>
          </v:shape>
          <o:OLEObject Type="Embed" ProgID="Equation.3" ShapeID="_x0000_s1137" DrawAspect="Content" ObjectID="_1563440944" r:id="rId16"/>
        </w:object>
      </w:r>
    </w:p>
    <w:p w14:paraId="75C2A879" w14:textId="58771B1C"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78400" behindDoc="0" locked="0" layoutInCell="0" allowOverlap="1" wp14:anchorId="3E7919CF" wp14:editId="4D7A9420">
                <wp:simplePos x="0" y="0"/>
                <wp:positionH relativeFrom="column">
                  <wp:posOffset>664210</wp:posOffset>
                </wp:positionH>
                <wp:positionV relativeFrom="paragraph">
                  <wp:posOffset>33655</wp:posOffset>
                </wp:positionV>
                <wp:extent cx="1005840" cy="914400"/>
                <wp:effectExtent l="0" t="0" r="0" b="0"/>
                <wp:wrapNone/>
                <wp:docPr id="211"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584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1043" id="Straight Connector 211"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2.65pt" to="131.5pt,74.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" o:allowincell="f">
                <v:stroke endarrow="block"/>
              </v:line>
            </w:pict>
          </mc:Fallback>
        </mc:AlternateContent>
      </w:r>
      <w:r>
        <w:rPr>
          <w:noProof/>
          <w:lang w:val="en-GB" w:eastAsia="en-GB"/>
        </w:rPr>
        <mc:AlternateContent>
          <mc:Choice Requires="wps">
            <w:drawing>
              <wp:anchor distT="0" distB="0" distL="114300" distR="114300" simplePos="0" relativeHeight="251877376" behindDoc="0" locked="0" layoutInCell="0" allowOverlap="1" wp14:anchorId="46DFE9FF" wp14:editId="68571280">
                <wp:simplePos x="0" y="0"/>
                <wp:positionH relativeFrom="column">
                  <wp:posOffset>664210</wp:posOffset>
                </wp:positionH>
                <wp:positionV relativeFrom="paragraph">
                  <wp:posOffset>33655</wp:posOffset>
                </wp:positionV>
                <wp:extent cx="1005840" cy="0"/>
                <wp:effectExtent l="0" t="0" r="0" b="0"/>
                <wp:wrapNone/>
                <wp:docPr id="210" name="Straight Connector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1EA42" id="Straight Connector 21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2.65pt" to="131.5pt,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" o:allowincell="f">
                <v:stroke endarrow="block"/>
              </v:line>
            </w:pict>
          </mc:Fallback>
        </mc:AlternateContent>
      </w:r>
      <w:r>
        <w:rPr>
          <w:noProof/>
          <w:lang w:val="en-GB" w:eastAsia="en-GB"/>
        </w:rPr>
        <mc:AlternateContent>
          <mc:Choice Requires="wps">
            <w:drawing>
              <wp:anchor distT="0" distB="0" distL="114300" distR="114300" simplePos="0" relativeHeight="251876352" behindDoc="0" locked="0" layoutInCell="0" allowOverlap="1" wp14:anchorId="1720C6A3" wp14:editId="165E688B">
                <wp:simplePos x="0" y="0"/>
                <wp:positionH relativeFrom="column">
                  <wp:posOffset>664210</wp:posOffset>
                </wp:positionH>
                <wp:positionV relativeFrom="paragraph">
                  <wp:posOffset>33655</wp:posOffset>
                </wp:positionV>
                <wp:extent cx="0" cy="914400"/>
                <wp:effectExtent l="0" t="0" r="0" b="0"/>
                <wp:wrapNone/>
                <wp:docPr id="209" name="Straight Connector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FBE3E" id="Straight Connector 209"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2.65pt" to="52.3pt,74.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" o:allowincell="f">
                <v:stroke endarrow="block"/>
              </v:line>
            </w:pict>
          </mc:Fallback>
        </mc:AlternateContent>
      </w:r>
    </w:p>
    <w:p w14:paraId="47C62F67" w14:textId="34245DB5"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75328" behindDoc="1" locked="0" layoutInCell="1" allowOverlap="1" wp14:anchorId="5F711D60" wp14:editId="27C705A9">
                <wp:simplePos x="0" y="0"/>
                <wp:positionH relativeFrom="column">
                  <wp:posOffset>3810</wp:posOffset>
                </wp:positionH>
                <wp:positionV relativeFrom="paragraph">
                  <wp:posOffset>147955</wp:posOffset>
                </wp:positionV>
                <wp:extent cx="558800" cy="241300"/>
                <wp:effectExtent l="0" t="0" r="0" b="0"/>
                <wp:wrapNone/>
                <wp:docPr id="208"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4FBF1E" w14:textId="77777777" w:rsidR="00586794" w:rsidRDefault="00586794" w:rsidP="00C846FF">
                            <w:r>
                              <w:t>15.0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11D60" id="Text Box 208" o:spid="_x0000_s1029" type="#_x0000_t202" style="position:absolute;margin-left:.3pt;margin-top:11.65pt;width:44pt;height:19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" stroked="f">
                <v:textbox>
                  <w:txbxContent>
                    <w:p w14:paraId="2D4FBF1E" w14:textId="77777777" w:rsidR="00586794" w:rsidRDefault="00586794" w:rsidP="00C846FF">
                      <w:r>
                        <w:t>15.0 N</w:t>
                      </w:r>
                    </w:p>
                  </w:txbxContent>
                </v:textbox>
              </v:shape>
            </w:pict>
          </mc:Fallback>
        </mc:AlternateContent>
      </w:r>
    </w:p>
    <w:p w14:paraId="19156F97" w14:textId="77777777" w:rsidR="00C846FF" w:rsidRDefault="00B54D4F" w:rsidP="00C846FF">
      <w:pPr>
        <w:tabs>
          <w:tab w:val="left" w:pos="567"/>
          <w:tab w:val="left" w:pos="1134"/>
          <w:tab w:val="left" w:pos="1701"/>
        </w:tabs>
      </w:pPr>
      <w:r>
        <w:object w:dxaOrig="1440" w:dyaOrig="1440" w14:anchorId="1180D4A1">
          <v:shape id="_x0000_s1145" type="#_x0000_t75" style="position:absolute;margin-left:101pt;margin-top:8.15pt;width:10pt;height:13pt;z-index:251882496" o:allowincell="f" fillcolor="window">
            <v:imagedata r:id="rId17" o:title=""/>
          </v:shape>
          <o:OLEObject Type="Embed" ProgID="Equation.3" ShapeID="_x0000_s1145" DrawAspect="Content" ObjectID="_1563440945" r:id="rId18"/>
        </w:object>
      </w:r>
    </w:p>
    <w:p w14:paraId="3A3C3BC8" w14:textId="54E799DF"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80448" behindDoc="0" locked="0" layoutInCell="0" allowOverlap="1" wp14:anchorId="1669D56B" wp14:editId="18A6DF74">
                <wp:simplePos x="0" y="0"/>
                <wp:positionH relativeFrom="column">
                  <wp:posOffset>664210</wp:posOffset>
                </wp:positionH>
                <wp:positionV relativeFrom="paragraph">
                  <wp:posOffset>71755</wp:posOffset>
                </wp:positionV>
                <wp:extent cx="274320" cy="9144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 cy="9144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910F8" id="Freeform 207" o:spid="_x0000_s1026" style="position:absolute;margin-left:52.3pt;margin-top:5.65pt;width:21.6pt;height:7.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" o:allowincell="f" path="m0,-1nfc11929,-1,21600,9670,21600,21600em0,-1nsc11929,-1,21600,9670,21600,21600l0,21600,,-1xe" filled="f">
                <v:path arrowok="t" o:extrusionok="f" o:connecttype="custom" o:connectlocs="0,0;274320,91440;0,91440" o:connectangles="0,0,0"/>
              </v:shape>
            </w:pict>
          </mc:Fallback>
        </mc:AlternateContent>
      </w:r>
      <w:r>
        <w:rPr>
          <w:noProof/>
          <w:lang w:val="en-GB" w:eastAsia="en-GB"/>
        </w:rPr>
        <mc:AlternateContent>
          <mc:Choice Requires="wps">
            <w:drawing>
              <wp:anchor distT="0" distB="0" distL="114300" distR="114300" simplePos="0" relativeHeight="251879424" behindDoc="1" locked="0" layoutInCell="0" allowOverlap="1" wp14:anchorId="752D34CC" wp14:editId="505EA636">
                <wp:simplePos x="0" y="0"/>
                <wp:positionH relativeFrom="column">
                  <wp:posOffset>613410</wp:posOffset>
                </wp:positionH>
                <wp:positionV relativeFrom="paragraph">
                  <wp:posOffset>112395</wp:posOffset>
                </wp:positionV>
                <wp:extent cx="365760" cy="274320"/>
                <wp:effectExtent l="0" t="0" r="0" b="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DDDAA" w14:textId="77777777" w:rsidR="00586794" w:rsidRDefault="00586794" w:rsidP="00C846FF">
                            <w:pPr>
                              <w:rPr>
                                <w:rFonts w:ascii="Symbol" w:hAnsi="Symbol"/>
                              </w:rPr>
                            </w:pPr>
                            <w:r>
                              <w:rPr>
                                <w:rFonts w:ascii="Symbol" w:hAnsi="Symbo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D34CC" id="Text Box 206" o:spid="_x0000_s1030" type="#_x0000_t202" style="position:absolute;margin-left:48.3pt;margin-top:8.85pt;width:28.8pt;height:21.6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" o:allowincell="f" stroked="f">
                <v:textbox>
                  <w:txbxContent>
                    <w:p w14:paraId="3DEDDDAA" w14:textId="77777777" w:rsidR="00586794" w:rsidRDefault="00586794" w:rsidP="00C846FF">
                      <w:pPr>
                        <w:rPr>
                          <w:rFonts w:ascii="Symbol" w:hAnsi="Symbol"/>
                        </w:rPr>
                      </w:pPr>
                      <w:r>
                        <w:rPr>
                          <w:rFonts w:ascii="Symbol" w:hAnsi="Symbol"/>
                        </w:rPr>
                        <w:t></w:t>
                      </w:r>
                    </w:p>
                  </w:txbxContent>
                </v:textbox>
              </v:shape>
            </w:pict>
          </mc:Fallback>
        </mc:AlternateContent>
      </w:r>
    </w:p>
    <w:p w14:paraId="727DA12D" w14:textId="77777777" w:rsidR="00532FDA" w:rsidRDefault="00532FDA">
      <w:r>
        <w:br w:type="page"/>
      </w:r>
    </w:p>
    <w:p w14:paraId="0B15326A" w14:textId="04A96B14" w:rsidR="00C846FF" w:rsidRDefault="00C846FF" w:rsidP="00C846FF">
      <w:pPr>
        <w:tabs>
          <w:tab w:val="left" w:pos="567"/>
          <w:tab w:val="left" w:pos="1134"/>
          <w:tab w:val="left" w:pos="1701"/>
        </w:tabs>
        <w:outlineLvl w:val="0"/>
        <w:rPr>
          <w:b/>
        </w:rPr>
      </w:pPr>
      <w:r>
        <w:rPr>
          <w:b/>
        </w:rPr>
        <w:lastRenderedPageBreak/>
        <w:t>VECTORS NOT AT RIGHT ANGLES</w:t>
      </w:r>
    </w:p>
    <w:p w14:paraId="473BCCDF" w14:textId="77777777" w:rsidR="00C846FF" w:rsidRDefault="00C846FF" w:rsidP="00C846FF">
      <w:pPr>
        <w:tabs>
          <w:tab w:val="left" w:pos="567"/>
          <w:tab w:val="left" w:pos="1134"/>
          <w:tab w:val="left" w:pos="1701"/>
        </w:tabs>
      </w:pPr>
    </w:p>
    <w:p w14:paraId="5C2F61F9" w14:textId="77777777" w:rsidR="00C846FF" w:rsidRDefault="00C846FF" w:rsidP="00C846FF">
      <w:pPr>
        <w:tabs>
          <w:tab w:val="left" w:pos="567"/>
          <w:tab w:val="left" w:pos="1134"/>
          <w:tab w:val="left" w:pos="1701"/>
        </w:tabs>
        <w:outlineLvl w:val="0"/>
      </w:pPr>
      <w:r>
        <w:tab/>
        <w:t>Use the sine and cosine rules for triangles to find the resultant vector.</w:t>
      </w:r>
    </w:p>
    <w:p w14:paraId="20CE7AEE" w14:textId="77777777" w:rsidR="00C846FF" w:rsidRDefault="00C846FF" w:rsidP="00C846FF">
      <w:pPr>
        <w:tabs>
          <w:tab w:val="left" w:pos="567"/>
          <w:tab w:val="left" w:pos="1134"/>
          <w:tab w:val="left" w:pos="1701"/>
        </w:tabs>
      </w:pPr>
    </w:p>
    <w:p w14:paraId="2C4EBE66" w14:textId="77777777" w:rsidR="00C846FF" w:rsidRDefault="00B54D4F" w:rsidP="00C846FF">
      <w:pPr>
        <w:tabs>
          <w:tab w:val="left" w:pos="567"/>
          <w:tab w:val="left" w:pos="1134"/>
          <w:tab w:val="left" w:pos="1701"/>
        </w:tabs>
      </w:pPr>
      <w:r>
        <w:object w:dxaOrig="1440" w:dyaOrig="1440" w14:anchorId="1B69C49C">
          <v:group id="_x0000_s1155" style="position:absolute;margin-left:7.3pt;margin-top:6.9pt;width:133.8pt;height:103.8pt;z-index:251885568" coordorigin="1280,2328" coordsize="2676,2076">
            <v:shape id="_x0000_s1156" type="#_x0000_t202" style="position:absolute;left:1280;top:3480;width:980;height:380" o:allowincell="f" stroked="f">
              <v:textbox style="mso-next-textbox:#_x0000_s1156">
                <w:txbxContent>
                  <w:p w14:paraId="171C3717" w14:textId="77777777" w:rsidR="00586794" w:rsidRDefault="00586794" w:rsidP="00C846FF">
                    <w:r>
                      <w:t>15.0 N</w:t>
                    </w:r>
                  </w:p>
                </w:txbxContent>
              </v:textbox>
            </v:shape>
            <v:line id="_x0000_s1157" style="position:absolute;flip:y" from="3080,3040" to="3080,4220">
              <v:stroke endarrow="block"/>
            </v:line>
            <v:line id="_x0000_s1158" style="position:absolute;flip:y" from="3080,2380" to="3900,3060">
              <v:stroke endarrow="block"/>
            </v:line>
            <v:line id="_x0000_s1159" style="position:absolute;flip:y" from="3100,2420" to="3880,4240">
              <v:stroke endarrow="block"/>
            </v:line>
            <v:shape id="_x0000_s1160" type="#_x0000_t75" style="position:absolute;left:3634;top:3264;width:200;height:260" fillcolor="window">
              <v:imagedata r:id="rId17" o:title=""/>
            </v:shape>
            <v:shape id="_x0000_s1161" type="#_x0000_t202" style="position:absolute;left:3380;top:3972;width:576;height:432" stroked="f">
              <v:textbox style="mso-next-textbox:#_x0000_s1161">
                <w:txbxContent>
                  <w:p w14:paraId="7676D31D" w14:textId="77777777" w:rsidR="00586794" w:rsidRDefault="00586794" w:rsidP="00C846FF">
                    <w:pPr>
                      <w:rPr>
                        <w:rFonts w:ascii="Symbol" w:hAnsi="Symbol"/>
                      </w:rPr>
                    </w:pPr>
                    <w:r>
                      <w:rPr>
                        <w:rFonts w:ascii="Symbol" w:hAnsi="Symbol"/>
                      </w:rPr>
                      <w:t></w:t>
                    </w:r>
                  </w:p>
                </w:txbxContent>
              </v:textbox>
            </v:shape>
            <v:shape id="_x0000_s1162" type="#_x0000_t202" style="position:absolute;left:2460;top:2328;width:1060;height:380" stroked="f">
              <v:textbox style="mso-next-textbox:#_x0000_s1162">
                <w:txbxContent>
                  <w:p w14:paraId="2AAD6909" w14:textId="77777777" w:rsidR="00586794" w:rsidRDefault="00586794" w:rsidP="00C846FF">
                    <w:r>
                      <w:t>10.0 N</w:t>
                    </w:r>
                  </w:p>
                </w:txbxContent>
              </v:textbox>
            </v:shape>
            <v:shapetype id="_x0000_t19" coordsize="21600,21600" o:spt="19" adj="-5898240,,,21600,21600" path="wr-21600,,21600,43200,,,21600,21600nfewr-21600,,21600,43200,,,21600,21600l0,21600nsxe" filled="f">
              <v:formulas>
                <v:f eqn="val #2"/>
                <v:f eqn="val #3"/>
                <v:f eqn="val #4"/>
              </v:formulas>
              <v:path arrowok="t" o:extrusionok="f" gradientshapeok="t" o:connecttype="custom" o:connectlocs="0,0;21600,21600;0,21600"/>
              <v:handles>
                <v:h position="@2,#0" polar="@0,@1"/>
                <v:h position="@2,#1" polar="@0,@1"/>
              </v:handles>
            </v:shapetype>
            <v:shape id="_x0000_s1163" type="#_x0000_t19" style="position:absolute;left:3080;top:3660;width:240;height:141"/>
            <v:line id="_x0000_s1164" style="position:absolute;flip:x y" from="3180,3880" to="3440,4100"/>
            <v:shape id="_x0000_s1165" type="#_x0000_t19" style="position:absolute;left:3080;top:2880;width:260;height:540;flip:y"/>
            <v:shape id="_x0000_s1166" type="#_x0000_t202" style="position:absolute;left:1880;top:2820;width:820;height:380" stroked="f">
              <v:textbox style="mso-next-textbox:#_x0000_s1166">
                <w:txbxContent>
                  <w:p w14:paraId="654AD776" w14:textId="77777777" w:rsidR="00586794" w:rsidRDefault="00586794" w:rsidP="00C846FF">
                    <w:r>
                      <w:t>130°</w:t>
                    </w:r>
                  </w:p>
                </w:txbxContent>
              </v:textbox>
            </v:shape>
            <v:line id="_x0000_s1167" style="position:absolute" from="2520,3080" to="3200,3100"/>
          </v:group>
          <o:OLEObject Type="Embed" ProgID="Equation.3" ShapeID="_x0000_s1160" DrawAspect="Content" ObjectID="_1563440946" r:id="rId19"/>
        </w:object>
      </w:r>
      <w:r>
        <w:object w:dxaOrig="1440" w:dyaOrig="1440" w14:anchorId="43A845AD">
          <v:shape id="_x0000_s1168" type="#_x0000_t75" style="position:absolute;margin-left:180.85pt;margin-top:9.8pt;width:279pt;height:133pt;z-index:251886592" fillcolor="window">
            <v:imagedata r:id="rId20" o:title=""/>
          </v:shape>
          <o:OLEObject Type="Embed" ProgID="Equation.3" ShapeID="_x0000_s1168" DrawAspect="Content" ObjectID="_1563440947" r:id="rId21"/>
        </w:object>
      </w:r>
    </w:p>
    <w:p w14:paraId="63EB22E6" w14:textId="77777777" w:rsidR="00C846FF" w:rsidRDefault="00C846FF" w:rsidP="00C846FF">
      <w:pPr>
        <w:tabs>
          <w:tab w:val="left" w:pos="567"/>
          <w:tab w:val="left" w:pos="1134"/>
          <w:tab w:val="left" w:pos="1701"/>
        </w:tabs>
      </w:pPr>
    </w:p>
    <w:p w14:paraId="4EA6B535" w14:textId="77777777" w:rsidR="00C846FF" w:rsidRDefault="00C846FF" w:rsidP="00C846FF">
      <w:pPr>
        <w:tabs>
          <w:tab w:val="left" w:pos="567"/>
          <w:tab w:val="left" w:pos="1134"/>
          <w:tab w:val="left" w:pos="1701"/>
        </w:tabs>
      </w:pPr>
    </w:p>
    <w:p w14:paraId="6C82A26B" w14:textId="77777777" w:rsidR="00C846FF" w:rsidRDefault="00C846FF" w:rsidP="00C846FF">
      <w:pPr>
        <w:tabs>
          <w:tab w:val="left" w:pos="567"/>
          <w:tab w:val="left" w:pos="1134"/>
          <w:tab w:val="left" w:pos="1701"/>
        </w:tabs>
      </w:pPr>
    </w:p>
    <w:p w14:paraId="6A9DDFD9" w14:textId="77777777" w:rsidR="00C846FF" w:rsidRDefault="00C846FF" w:rsidP="00C846FF">
      <w:pPr>
        <w:tabs>
          <w:tab w:val="left" w:pos="567"/>
          <w:tab w:val="left" w:pos="1134"/>
          <w:tab w:val="left" w:pos="1701"/>
        </w:tabs>
      </w:pPr>
    </w:p>
    <w:p w14:paraId="45A18723" w14:textId="77777777" w:rsidR="00C846FF" w:rsidRDefault="00C846FF" w:rsidP="00C846FF">
      <w:pPr>
        <w:tabs>
          <w:tab w:val="left" w:pos="567"/>
          <w:tab w:val="left" w:pos="1134"/>
          <w:tab w:val="left" w:pos="1701"/>
        </w:tabs>
      </w:pPr>
    </w:p>
    <w:p w14:paraId="60CA147E" w14:textId="77777777" w:rsidR="00C846FF" w:rsidRDefault="00C846FF" w:rsidP="00C846FF">
      <w:pPr>
        <w:tabs>
          <w:tab w:val="left" w:pos="567"/>
          <w:tab w:val="left" w:pos="1134"/>
          <w:tab w:val="left" w:pos="1701"/>
        </w:tabs>
      </w:pPr>
    </w:p>
    <w:p w14:paraId="43810A41" w14:textId="77777777" w:rsidR="00C846FF" w:rsidRDefault="00C846FF" w:rsidP="00C846FF">
      <w:pPr>
        <w:tabs>
          <w:tab w:val="left" w:pos="567"/>
          <w:tab w:val="left" w:pos="1134"/>
          <w:tab w:val="left" w:pos="1701"/>
        </w:tabs>
      </w:pPr>
    </w:p>
    <w:p w14:paraId="48732958" w14:textId="77777777" w:rsidR="00C846FF" w:rsidRDefault="00C846FF" w:rsidP="00C846FF">
      <w:pPr>
        <w:tabs>
          <w:tab w:val="left" w:pos="567"/>
          <w:tab w:val="left" w:pos="1134"/>
          <w:tab w:val="left" w:pos="1701"/>
        </w:tabs>
      </w:pPr>
    </w:p>
    <w:p w14:paraId="0505E49F" w14:textId="77777777" w:rsidR="00C846FF" w:rsidRDefault="00C846FF" w:rsidP="00C846FF">
      <w:pPr>
        <w:tabs>
          <w:tab w:val="left" w:pos="567"/>
          <w:tab w:val="left" w:pos="1134"/>
          <w:tab w:val="left" w:pos="1701"/>
        </w:tabs>
      </w:pPr>
    </w:p>
    <w:p w14:paraId="4E205E75" w14:textId="77777777" w:rsidR="00C846FF" w:rsidRDefault="00C846FF" w:rsidP="00C846FF">
      <w:pPr>
        <w:tabs>
          <w:tab w:val="left" w:pos="567"/>
          <w:tab w:val="left" w:pos="1134"/>
          <w:tab w:val="left" w:pos="1701"/>
        </w:tabs>
      </w:pPr>
    </w:p>
    <w:p w14:paraId="4AD49F45" w14:textId="77777777" w:rsidR="00C846FF" w:rsidRDefault="00C846FF" w:rsidP="00C846FF">
      <w:pPr>
        <w:tabs>
          <w:tab w:val="left" w:pos="567"/>
          <w:tab w:val="left" w:pos="1134"/>
          <w:tab w:val="left" w:pos="1701"/>
        </w:tabs>
      </w:pPr>
    </w:p>
    <w:p w14:paraId="59EF0211" w14:textId="77777777" w:rsidR="00C846FF" w:rsidRDefault="00C846FF" w:rsidP="00C846FF">
      <w:pPr>
        <w:tabs>
          <w:tab w:val="left" w:pos="567"/>
          <w:tab w:val="left" w:pos="1134"/>
          <w:tab w:val="left" w:pos="1701"/>
        </w:tabs>
        <w:outlineLvl w:val="0"/>
        <w:rPr>
          <w:b/>
        </w:rPr>
      </w:pPr>
      <w:r>
        <w:rPr>
          <w:b/>
        </w:rPr>
        <w:t>NOTE</w:t>
      </w:r>
    </w:p>
    <w:p w14:paraId="412F2483" w14:textId="77777777" w:rsidR="00C846FF" w:rsidRDefault="00C846FF" w:rsidP="00C846FF">
      <w:pPr>
        <w:tabs>
          <w:tab w:val="left" w:pos="567"/>
          <w:tab w:val="left" w:pos="1134"/>
          <w:tab w:val="left" w:pos="1701"/>
        </w:tabs>
        <w:outlineLvl w:val="0"/>
      </w:pPr>
      <w:r>
        <w:t>If compass directions are given, it makes it easier to describe the direction.</w:t>
      </w:r>
    </w:p>
    <w:p w14:paraId="4898835D" w14:textId="77777777" w:rsidR="00C846FF" w:rsidRDefault="00C846FF" w:rsidP="00C846FF">
      <w:pPr>
        <w:tabs>
          <w:tab w:val="left" w:pos="567"/>
          <w:tab w:val="left" w:pos="1134"/>
          <w:tab w:val="left" w:pos="1701"/>
        </w:tabs>
      </w:pPr>
    </w:p>
    <w:p w14:paraId="1DF47575" w14:textId="77777777" w:rsidR="00C846FF" w:rsidRDefault="00C846FF" w:rsidP="00C846FF">
      <w:pPr>
        <w:tabs>
          <w:tab w:val="left" w:pos="567"/>
          <w:tab w:val="left" w:pos="1134"/>
          <w:tab w:val="left" w:pos="1701"/>
        </w:tabs>
        <w:outlineLvl w:val="0"/>
      </w:pPr>
      <w:r>
        <w:t>Consider the example above.</w:t>
      </w:r>
    </w:p>
    <w:p w14:paraId="464AC7D8" w14:textId="1E5B2979"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3760" behindDoc="0" locked="0" layoutInCell="0" allowOverlap="1" wp14:anchorId="2985CFBF" wp14:editId="038EF50A">
                <wp:simplePos x="0" y="0"/>
                <wp:positionH relativeFrom="column">
                  <wp:posOffset>1502410</wp:posOffset>
                </wp:positionH>
                <wp:positionV relativeFrom="paragraph">
                  <wp:posOffset>1111885</wp:posOffset>
                </wp:positionV>
                <wp:extent cx="152400" cy="89535"/>
                <wp:effectExtent l="0" t="0" r="0" b="0"/>
                <wp:wrapNone/>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895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AF2CD" id="Freeform 205" o:spid="_x0000_s1026" style="position:absolute;margin-left:118.3pt;margin-top:87.55pt;width:12pt;height:7.0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" o:allowincell="f" path="m0,-1nfc11929,-1,21600,9670,21600,21600em0,-1nsc11929,-1,21600,9670,21600,21600l0,21600,,-1xe" filled="f">
                <v:path arrowok="t" o:extrusionok="f" o:connecttype="custom" o:connectlocs="0,0;152400,89535;0,89535" o:connectangles="0,0,0"/>
              </v:shape>
            </w:pict>
          </mc:Fallback>
        </mc:AlternateContent>
      </w:r>
    </w:p>
    <w:p w14:paraId="3DE1881B" w14:textId="5EABB8DB"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7856" behindDoc="0" locked="0" layoutInCell="0" allowOverlap="1" wp14:anchorId="0D7F9A52" wp14:editId="6CB7B51B">
                <wp:simplePos x="0" y="0"/>
                <wp:positionH relativeFrom="column">
                  <wp:posOffset>1146810</wp:posOffset>
                </wp:positionH>
                <wp:positionV relativeFrom="paragraph">
                  <wp:posOffset>575945</wp:posOffset>
                </wp:positionV>
                <wp:extent cx="431800" cy="12700"/>
                <wp:effectExtent l="0" t="0" r="0" b="0"/>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DB3CE" id="Straight Connector 204" o:spid="_x0000_s1026"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pt,45.35pt" to="124.3pt,46.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" o:allowincell="f"/>
            </w:pict>
          </mc:Fallback>
        </mc:AlternateContent>
      </w:r>
      <w:r>
        <w:rPr>
          <w:noProof/>
          <w:lang w:val="en-GB" w:eastAsia="en-GB"/>
        </w:rPr>
        <mc:AlternateContent>
          <mc:Choice Requires="wps">
            <w:drawing>
              <wp:anchor distT="0" distB="0" distL="114300" distR="114300" simplePos="0" relativeHeight="251892736" behindDoc="1" locked="0" layoutInCell="0" allowOverlap="1" wp14:anchorId="734FFDA6" wp14:editId="699F125B">
                <wp:simplePos x="0" y="0"/>
                <wp:positionH relativeFrom="column">
                  <wp:posOffset>1184910</wp:posOffset>
                </wp:positionH>
                <wp:positionV relativeFrom="paragraph">
                  <wp:posOffset>149225</wp:posOffset>
                </wp:positionV>
                <wp:extent cx="673100" cy="241300"/>
                <wp:effectExtent l="0" t="0" r="0" b="0"/>
                <wp:wrapNone/>
                <wp:docPr id="203"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2AB20F" w14:textId="77777777" w:rsidR="00586794" w:rsidRDefault="00586794" w:rsidP="00C846FF">
                            <w:r>
                              <w:t>10.0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FFDA6" id="Text Box 203" o:spid="_x0000_s1031" type="#_x0000_t202" style="position:absolute;margin-left:93.3pt;margin-top:11.75pt;width:53pt;height:19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" o:allowincell="f" stroked="f">
                <v:textbox>
                  <w:txbxContent>
                    <w:p w14:paraId="6D2AB20F" w14:textId="77777777" w:rsidR="00586794" w:rsidRDefault="00586794" w:rsidP="00C846FF">
                      <w:r>
                        <w:t>10.0 N</w:t>
                      </w:r>
                    </w:p>
                  </w:txbxContent>
                </v:textbox>
              </v:shape>
            </w:pict>
          </mc:Fallback>
        </mc:AlternateContent>
      </w:r>
      <w:r>
        <w:rPr>
          <w:noProof/>
          <w:lang w:val="en-GB" w:eastAsia="en-GB"/>
        </w:rPr>
        <mc:AlternateContent>
          <mc:Choice Requires="wps">
            <w:drawing>
              <wp:anchor distT="0" distB="0" distL="114300" distR="114300" simplePos="0" relativeHeight="251889664" behindDoc="0" locked="0" layoutInCell="0" allowOverlap="1" wp14:anchorId="5EC2BC8B" wp14:editId="2AA48A97">
                <wp:simplePos x="0" y="0"/>
                <wp:positionH relativeFrom="column">
                  <wp:posOffset>1515110</wp:posOffset>
                </wp:positionH>
                <wp:positionV relativeFrom="paragraph">
                  <wp:posOffset>156845</wp:posOffset>
                </wp:positionV>
                <wp:extent cx="495300" cy="1155700"/>
                <wp:effectExtent l="0" t="0" r="0" b="0"/>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1155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F2D44" id="Straight Connector 202" o:spid="_x0000_s1026" style="position:absolute;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pt,12.35pt" to="158.3pt,103.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" o:allowincell="f">
                <v:stroke endarrow="block"/>
              </v:line>
            </w:pict>
          </mc:Fallback>
        </mc:AlternateContent>
      </w:r>
      <w:r>
        <w:rPr>
          <w:noProof/>
          <w:lang w:val="en-GB" w:eastAsia="en-GB"/>
        </w:rPr>
        <mc:AlternateContent>
          <mc:Choice Requires="wps">
            <w:drawing>
              <wp:anchor distT="0" distB="0" distL="114300" distR="114300" simplePos="0" relativeHeight="251888640" behindDoc="0" locked="0" layoutInCell="0" allowOverlap="1" wp14:anchorId="6FC8086B" wp14:editId="734704D5">
                <wp:simplePos x="0" y="0"/>
                <wp:positionH relativeFrom="column">
                  <wp:posOffset>1502410</wp:posOffset>
                </wp:positionH>
                <wp:positionV relativeFrom="paragraph">
                  <wp:posOffset>131445</wp:posOffset>
                </wp:positionV>
                <wp:extent cx="520700" cy="431800"/>
                <wp:effectExtent l="0" t="0" r="0" b="0"/>
                <wp:wrapNone/>
                <wp:docPr id="201" name="Straight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0700" cy="43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9C63A" id="Straight Connector 201" o:spid="_x0000_s1026" style="position:absolute;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3pt,10.35pt" to="159.3pt,44.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" o:allowincell="f">
                <v:stroke endarrow="block"/>
              </v:line>
            </w:pict>
          </mc:Fallback>
        </mc:AlternateContent>
      </w:r>
    </w:p>
    <w:p w14:paraId="102F3719" w14:textId="77777777" w:rsidR="00C846FF" w:rsidRDefault="00C846FF" w:rsidP="00C846FF">
      <w:pPr>
        <w:tabs>
          <w:tab w:val="left" w:pos="567"/>
          <w:tab w:val="left" w:pos="1134"/>
          <w:tab w:val="left" w:pos="1701"/>
        </w:tabs>
      </w:pPr>
    </w:p>
    <w:p w14:paraId="7E6171E6" w14:textId="10832097"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5808" behindDoc="0" locked="0" layoutInCell="0" allowOverlap="1" wp14:anchorId="67F7EE99" wp14:editId="47472C81">
                <wp:simplePos x="0" y="0"/>
                <wp:positionH relativeFrom="column">
                  <wp:posOffset>1502410</wp:posOffset>
                </wp:positionH>
                <wp:positionV relativeFrom="paragraph">
                  <wp:posOffset>113030</wp:posOffset>
                </wp:positionV>
                <wp:extent cx="165100" cy="342900"/>
                <wp:effectExtent l="0" t="0" r="0"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65100" cy="3429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715BF" id="Freeform 200" o:spid="_x0000_s1026" style="position:absolute;margin-left:118.3pt;margin-top:8.9pt;width:13pt;height:27pt;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" o:allowincell="f" path="m0,-1nfc11929,-1,21600,9670,21600,21600em0,-1nsc11929,-1,21600,9670,21600,21600l0,21600,,-1xe" filled="f">
                <v:path arrowok="t" o:extrusionok="f" o:connecttype="custom" o:connectlocs="0,0;165100,342900;0,342900" o:connectangles="0,0,0"/>
              </v:shape>
            </w:pict>
          </mc:Fallback>
        </mc:AlternateContent>
      </w:r>
      <w:r>
        <w:rPr>
          <w:noProof/>
          <w:lang w:val="en-GB" w:eastAsia="en-GB"/>
        </w:rPr>
        <mc:AlternateContent>
          <mc:Choice Requires="wps">
            <w:drawing>
              <wp:anchor distT="0" distB="0" distL="114300" distR="114300" simplePos="0" relativeHeight="251900928" behindDoc="0" locked="0" layoutInCell="0" allowOverlap="1" wp14:anchorId="2D895BFE" wp14:editId="4EE1FE0E">
                <wp:simplePos x="0" y="0"/>
                <wp:positionH relativeFrom="column">
                  <wp:posOffset>3293110</wp:posOffset>
                </wp:positionH>
                <wp:positionV relativeFrom="paragraph">
                  <wp:posOffset>-420370</wp:posOffset>
                </wp:positionV>
                <wp:extent cx="381000" cy="241300"/>
                <wp:effectExtent l="0" t="0" r="0" b="0"/>
                <wp:wrapNone/>
                <wp:docPr id="19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DA2A9" w14:textId="77777777" w:rsidR="00586794" w:rsidRDefault="00586794" w:rsidP="00C846FF">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95BFE" id="Text Box 199" o:spid="_x0000_s1032" type="#_x0000_t202" style="position:absolute;margin-left:259.3pt;margin-top:-33.05pt;width:30pt;height:19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" o:allowincell="f" stroked="f">
                <v:textbox>
                  <w:txbxContent>
                    <w:p w14:paraId="39BDA2A9" w14:textId="77777777" w:rsidR="00586794" w:rsidRDefault="00586794" w:rsidP="00C846FF">
                      <w:r>
                        <w:t>N</w:t>
                      </w:r>
                    </w:p>
                  </w:txbxContent>
                </v:textbox>
              </v:shape>
            </w:pict>
          </mc:Fallback>
        </mc:AlternateContent>
      </w:r>
    </w:p>
    <w:p w14:paraId="7B5B911E" w14:textId="3DE84611"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4784" behindDoc="0" locked="0" layoutInCell="0" allowOverlap="1" wp14:anchorId="099AF525" wp14:editId="14F2B3CC">
                <wp:simplePos x="0" y="0"/>
                <wp:positionH relativeFrom="column">
                  <wp:posOffset>1565910</wp:posOffset>
                </wp:positionH>
                <wp:positionV relativeFrom="paragraph">
                  <wp:posOffset>580390</wp:posOffset>
                </wp:positionV>
                <wp:extent cx="165100" cy="139700"/>
                <wp:effectExtent l="0" t="0" r="0" b="0"/>
                <wp:wrapNone/>
                <wp:docPr id="198"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5100" cy="139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3638E" id="Straight Connector 198" o:spid="_x0000_s1026" style="position:absolute;flip:x 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45.7pt" to="136.3pt,56.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" o:allowincell="f"/>
            </w:pict>
          </mc:Fallback>
        </mc:AlternateContent>
      </w:r>
      <w:r>
        <w:rPr>
          <w:noProof/>
          <w:lang w:val="en-GB" w:eastAsia="en-GB"/>
        </w:rPr>
        <mc:AlternateContent>
          <mc:Choice Requires="wps">
            <w:drawing>
              <wp:anchor distT="0" distB="0" distL="114300" distR="114300" simplePos="0" relativeHeight="251902976" behindDoc="0" locked="0" layoutInCell="0" allowOverlap="1" wp14:anchorId="18BB4610" wp14:editId="507382F4">
                <wp:simplePos x="0" y="0"/>
                <wp:positionH relativeFrom="column">
                  <wp:posOffset>3763010</wp:posOffset>
                </wp:positionH>
                <wp:positionV relativeFrom="paragraph">
                  <wp:posOffset>34290</wp:posOffset>
                </wp:positionV>
                <wp:extent cx="342900" cy="203200"/>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3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BE735B" w14:textId="77777777" w:rsidR="00586794" w:rsidRDefault="00586794" w:rsidP="00C846FF">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B4610" id="Text Box 197" o:spid="_x0000_s1033" type="#_x0000_t202" style="position:absolute;margin-left:296.3pt;margin-top:2.7pt;width:27pt;height:16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" o:allowincell="f" stroked="f">
                <v:textbox>
                  <w:txbxContent>
                    <w:p w14:paraId="57BE735B" w14:textId="77777777" w:rsidR="00586794" w:rsidRDefault="00586794" w:rsidP="00C846FF">
                      <w:r>
                        <w:t>E</w:t>
                      </w:r>
                    </w:p>
                  </w:txbxContent>
                </v:textbox>
              </v:shape>
            </w:pict>
          </mc:Fallback>
        </mc:AlternateContent>
      </w:r>
      <w:r>
        <w:rPr>
          <w:noProof/>
          <w:lang w:val="en-GB" w:eastAsia="en-GB"/>
        </w:rPr>
        <mc:AlternateContent>
          <mc:Choice Requires="wps">
            <w:drawing>
              <wp:anchor distT="0" distB="0" distL="114300" distR="114300" simplePos="0" relativeHeight="251899904" behindDoc="0" locked="0" layoutInCell="0" allowOverlap="1" wp14:anchorId="637BA170" wp14:editId="6C0009A8">
                <wp:simplePos x="0" y="0"/>
                <wp:positionH relativeFrom="column">
                  <wp:posOffset>2988310</wp:posOffset>
                </wp:positionH>
                <wp:positionV relativeFrom="paragraph">
                  <wp:posOffset>123190</wp:posOffset>
                </wp:positionV>
                <wp:extent cx="850900" cy="0"/>
                <wp:effectExtent l="0" t="0" r="0" b="0"/>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67D22" id="Straight Connector 196" o:spid="_x0000_s1026"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3pt,9.7pt" to="302.3pt,9.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" o:allowincell="f"/>
            </w:pict>
          </mc:Fallback>
        </mc:AlternateContent>
      </w:r>
      <w:r>
        <w:rPr>
          <w:noProof/>
          <w:lang w:val="en-GB" w:eastAsia="en-GB"/>
        </w:rPr>
        <mc:AlternateContent>
          <mc:Choice Requires="wps">
            <w:drawing>
              <wp:anchor distT="0" distB="0" distL="114300" distR="114300" simplePos="0" relativeHeight="251887616" behindDoc="0" locked="0" layoutInCell="0" allowOverlap="1" wp14:anchorId="18ED266C" wp14:editId="757A844B">
                <wp:simplePos x="0" y="0"/>
                <wp:positionH relativeFrom="column">
                  <wp:posOffset>1502410</wp:posOffset>
                </wp:positionH>
                <wp:positionV relativeFrom="paragraph">
                  <wp:posOffset>46990</wp:posOffset>
                </wp:positionV>
                <wp:extent cx="0" cy="749300"/>
                <wp:effectExtent l="0" t="0" r="0" b="0"/>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49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85B79" id="Straight Connector 195"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3pt,3.7pt" to="118.3pt,62.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" o:allowincell="f">
                <v:stroke endarrow="block"/>
              </v:line>
            </w:pict>
          </mc:Fallback>
        </mc:AlternateContent>
      </w:r>
      <w:r>
        <w:rPr>
          <w:noProof/>
          <w:lang w:val="en-GB" w:eastAsia="en-GB"/>
        </w:rPr>
        <mc:AlternateContent>
          <mc:Choice Requires="wps">
            <w:drawing>
              <wp:anchor distT="0" distB="0" distL="114300" distR="114300" simplePos="0" relativeHeight="251898880" behindDoc="0" locked="0" layoutInCell="0" allowOverlap="1" wp14:anchorId="5CE7C3D1" wp14:editId="1FF415E8">
                <wp:simplePos x="0" y="0"/>
                <wp:positionH relativeFrom="column">
                  <wp:posOffset>3432810</wp:posOffset>
                </wp:positionH>
                <wp:positionV relativeFrom="paragraph">
                  <wp:posOffset>-397510</wp:posOffset>
                </wp:positionV>
                <wp:extent cx="0" cy="1244600"/>
                <wp:effectExtent l="0" t="0" r="0" b="0"/>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44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0D668" id="Straight Connector 194" o:spid="_x0000_s1026" style="position:absolute;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3pt,-31.25pt" to="270.3pt,66.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" o:allowincell="f">
                <v:stroke endarrow="block"/>
              </v:line>
            </w:pict>
          </mc:Fallback>
        </mc:AlternateContent>
      </w:r>
    </w:p>
    <w:p w14:paraId="02DB22D0" w14:textId="77777777" w:rsidR="00C846FF" w:rsidRDefault="00B54D4F" w:rsidP="00C846FF">
      <w:pPr>
        <w:tabs>
          <w:tab w:val="left" w:pos="567"/>
          <w:tab w:val="left" w:pos="1134"/>
          <w:tab w:val="left" w:pos="1701"/>
        </w:tabs>
      </w:pPr>
      <w:r>
        <w:object w:dxaOrig="1440" w:dyaOrig="1440" w14:anchorId="425006D0">
          <v:shape id="_x0000_s1172" type="#_x0000_t75" style="position:absolute;margin-left:146pt;margin-top:1.7pt;width:10pt;height:13pt;z-index:251890688" o:allowincell="f" fillcolor="window">
            <v:imagedata r:id="rId17" o:title=""/>
          </v:shape>
          <o:OLEObject Type="Embed" ProgID="Equation.3" ShapeID="_x0000_s1172" DrawAspect="Content" ObjectID="_1563440948" r:id="rId22"/>
        </w:object>
      </w:r>
    </w:p>
    <w:p w14:paraId="2BD3433B" w14:textId="0C654A88"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6832" behindDoc="0" locked="0" layoutInCell="0" allowOverlap="1" wp14:anchorId="132223E5" wp14:editId="67E9B8D9">
                <wp:simplePos x="0" y="0"/>
                <wp:positionH relativeFrom="column">
                  <wp:posOffset>740410</wp:posOffset>
                </wp:positionH>
                <wp:positionV relativeFrom="paragraph">
                  <wp:posOffset>-427990</wp:posOffset>
                </wp:positionV>
                <wp:extent cx="520700" cy="241300"/>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D11767" w14:textId="77777777" w:rsidR="00586794" w:rsidRDefault="00586794" w:rsidP="00C846FF">
                            <w:r>
                              <w:t>130°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223E5" id="Text Box 193" o:spid="_x0000_s1034" type="#_x0000_t202" style="position:absolute;margin-left:58.3pt;margin-top:-33.65pt;width:41pt;height:19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" o:allowincell="f" stroked="f">
                <v:textbox>
                  <w:txbxContent>
                    <w:p w14:paraId="72D11767" w14:textId="77777777" w:rsidR="00586794" w:rsidRDefault="00586794" w:rsidP="00C846FF">
                      <w:r>
                        <w:t>130°</w:t>
                      </w:r>
                    </w:p>
                  </w:txbxContent>
                </v:textbox>
              </v:shape>
            </w:pict>
          </mc:Fallback>
        </mc:AlternateContent>
      </w:r>
    </w:p>
    <w:p w14:paraId="62C6F4B8" w14:textId="755B50B2"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891712" behindDoc="1" locked="0" layoutInCell="0" allowOverlap="1" wp14:anchorId="1FC7C2DD" wp14:editId="236F068F">
                <wp:simplePos x="0" y="0"/>
                <wp:positionH relativeFrom="column">
                  <wp:posOffset>1692910</wp:posOffset>
                </wp:positionH>
                <wp:positionV relativeFrom="paragraph">
                  <wp:posOffset>135890</wp:posOffset>
                </wp:positionV>
                <wp:extent cx="365760" cy="274320"/>
                <wp:effectExtent l="0" t="0" r="0" b="0"/>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87019" w14:textId="77777777" w:rsidR="00586794" w:rsidRDefault="00586794" w:rsidP="00C846FF">
                            <w:pPr>
                              <w:rPr>
                                <w:rFonts w:ascii="Symbol" w:hAnsi="Symbol"/>
                              </w:rPr>
                            </w:pPr>
                            <w:r>
                              <w:rPr>
                                <w:rFonts w:ascii="Symbol" w:hAnsi="Symbo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7C2DD" id="Text Box 192" o:spid="_x0000_s1035" type="#_x0000_t202" style="position:absolute;margin-left:133.3pt;margin-top:10.7pt;width:28.8pt;height:21.6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" o:allowincell="f" stroked="f">
                <v:textbox>
                  <w:txbxContent>
                    <w:p w14:paraId="59587019" w14:textId="77777777" w:rsidR="00586794" w:rsidRDefault="00586794" w:rsidP="00C846FF">
                      <w:pPr>
                        <w:rPr>
                          <w:rFonts w:ascii="Symbol" w:hAnsi="Symbol"/>
                        </w:rPr>
                      </w:pPr>
                      <w:r>
                        <w:rPr>
                          <w:rFonts w:ascii="Symbol" w:hAnsi="Symbol"/>
                        </w:rPr>
                        <w:t></w:t>
                      </w:r>
                    </w:p>
                  </w:txbxContent>
                </v:textbox>
              </v:shape>
            </w:pict>
          </mc:Fallback>
        </mc:AlternateContent>
      </w:r>
      <w:r>
        <w:rPr>
          <w:noProof/>
          <w:lang w:val="en-GB" w:eastAsia="en-GB"/>
        </w:rPr>
        <mc:AlternateContent>
          <mc:Choice Requires="wps">
            <w:drawing>
              <wp:anchor distT="0" distB="0" distL="114300" distR="114300" simplePos="0" relativeHeight="251904000" behindDoc="0" locked="0" layoutInCell="0" allowOverlap="1" wp14:anchorId="4D8B5461" wp14:editId="2550EA7F">
                <wp:simplePos x="0" y="0"/>
                <wp:positionH relativeFrom="column">
                  <wp:posOffset>2683510</wp:posOffset>
                </wp:positionH>
                <wp:positionV relativeFrom="paragraph">
                  <wp:posOffset>-494030</wp:posOffset>
                </wp:positionV>
                <wp:extent cx="330200" cy="215900"/>
                <wp:effectExtent l="0" t="0" r="0" b="0"/>
                <wp:wrapNone/>
                <wp:docPr id="19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86B1E" w14:textId="77777777" w:rsidR="00586794" w:rsidRDefault="00586794" w:rsidP="00C846FF">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B5461" id="Text Box 191" o:spid="_x0000_s1036" type="#_x0000_t202" style="position:absolute;margin-left:211.3pt;margin-top:-38.85pt;width:26pt;height:17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" o:allowincell="f" stroked="f">
                <v:textbox>
                  <w:txbxContent>
                    <w:p w14:paraId="68F86B1E" w14:textId="77777777" w:rsidR="00586794" w:rsidRDefault="00586794" w:rsidP="00C846FF">
                      <w:r>
                        <w:t>W</w:t>
                      </w:r>
                    </w:p>
                  </w:txbxContent>
                </v:textbox>
              </v:shape>
            </w:pict>
          </mc:Fallback>
        </mc:AlternateContent>
      </w:r>
    </w:p>
    <w:p w14:paraId="05A70FDD" w14:textId="41DA5975" w:rsidR="00C846FF" w:rsidRDefault="00C846FF" w:rsidP="00C846FF">
      <w:pPr>
        <w:tabs>
          <w:tab w:val="left" w:pos="567"/>
          <w:tab w:val="left" w:pos="1134"/>
          <w:tab w:val="left" w:pos="1701"/>
        </w:tabs>
      </w:pPr>
      <w:r>
        <w:rPr>
          <w:noProof/>
          <w:lang w:val="en-GB" w:eastAsia="en-GB"/>
        </w:rPr>
        <mc:AlternateContent>
          <mc:Choice Requires="wps">
            <w:drawing>
              <wp:anchor distT="0" distB="0" distL="114300" distR="114300" simplePos="0" relativeHeight="251901952" behindDoc="0" locked="0" layoutInCell="0" allowOverlap="1" wp14:anchorId="7530DAA3" wp14:editId="34086A14">
                <wp:simplePos x="0" y="0"/>
                <wp:positionH relativeFrom="column">
                  <wp:posOffset>3305810</wp:posOffset>
                </wp:positionH>
                <wp:positionV relativeFrom="paragraph">
                  <wp:posOffset>138430</wp:posOffset>
                </wp:positionV>
                <wp:extent cx="393700" cy="254000"/>
                <wp:effectExtent l="0" t="0" r="0" b="0"/>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11CB79" w14:textId="77777777" w:rsidR="00586794" w:rsidRDefault="00586794" w:rsidP="00C846FF">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0DAA3" id="Text Box 190" o:spid="_x0000_s1037" type="#_x0000_t202" style="position:absolute;margin-left:260.3pt;margin-top:10.9pt;width:31pt;height:20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" o:allowincell="f" stroked="f">
                <v:textbox>
                  <w:txbxContent>
                    <w:p w14:paraId="2F11CB79" w14:textId="77777777" w:rsidR="00586794" w:rsidRDefault="00586794" w:rsidP="00C846FF">
                      <w:r>
                        <w:t>S</w:t>
                      </w:r>
                    </w:p>
                  </w:txbxContent>
                </v:textbox>
              </v:shape>
            </w:pict>
          </mc:Fallback>
        </mc:AlternateContent>
      </w:r>
    </w:p>
    <w:p w14:paraId="75183CAA" w14:textId="77777777" w:rsidR="00C846FF" w:rsidRDefault="00C846FF" w:rsidP="00C846FF">
      <w:pPr>
        <w:tabs>
          <w:tab w:val="left" w:pos="567"/>
          <w:tab w:val="left" w:pos="1134"/>
          <w:tab w:val="left" w:pos="1701"/>
        </w:tabs>
      </w:pPr>
    </w:p>
    <w:p w14:paraId="3DDC4C7B" w14:textId="77777777" w:rsidR="00C846FF" w:rsidRDefault="00C846FF" w:rsidP="00C846FF">
      <w:pPr>
        <w:tabs>
          <w:tab w:val="left" w:pos="567"/>
          <w:tab w:val="left" w:pos="1134"/>
          <w:tab w:val="left" w:pos="1701"/>
        </w:tabs>
      </w:pPr>
    </w:p>
    <w:p w14:paraId="476ED4F0" w14:textId="77777777" w:rsidR="00C846FF" w:rsidRDefault="00C846FF" w:rsidP="00C846FF">
      <w:pPr>
        <w:tabs>
          <w:tab w:val="left" w:pos="567"/>
          <w:tab w:val="left" w:pos="1134"/>
          <w:tab w:val="left" w:pos="1701"/>
        </w:tabs>
        <w:outlineLvl w:val="0"/>
      </w:pPr>
      <w:r>
        <w:tab/>
      </w:r>
      <w:r>
        <w:tab/>
        <w:t>The resultant vector R is at a 19.7° angle east of north.</w:t>
      </w:r>
    </w:p>
    <w:p w14:paraId="01EBD541" w14:textId="77777777" w:rsidR="00C846FF" w:rsidRDefault="00C846FF" w:rsidP="00C846FF">
      <w:pPr>
        <w:tabs>
          <w:tab w:val="left" w:pos="567"/>
          <w:tab w:val="left" w:pos="1134"/>
          <w:tab w:val="left" w:pos="1701"/>
        </w:tabs>
      </w:pPr>
    </w:p>
    <w:p w14:paraId="4F60DED4" w14:textId="77777777" w:rsidR="00C846FF" w:rsidRDefault="00C846FF" w:rsidP="00C846FF">
      <w:pPr>
        <w:tabs>
          <w:tab w:val="left" w:pos="567"/>
          <w:tab w:val="left" w:pos="1134"/>
          <w:tab w:val="left" w:pos="1701"/>
        </w:tabs>
      </w:pPr>
      <w:r>
        <w:tab/>
      </w:r>
      <w:r>
        <w:tab/>
      </w:r>
      <w:r>
        <w:rPr>
          <w:rFonts w:ascii="Symbol" w:hAnsi="Symbol"/>
        </w:rPr>
        <w:t></w:t>
      </w:r>
      <w:r>
        <w:tab/>
        <w:t>Direction is N 19.7° E.</w:t>
      </w:r>
    </w:p>
    <w:p w14:paraId="5251380B" w14:textId="77777777" w:rsidR="00C846FF" w:rsidRDefault="00C846FF" w:rsidP="00C846FF">
      <w:pPr>
        <w:tabs>
          <w:tab w:val="left" w:pos="567"/>
          <w:tab w:val="left" w:pos="1134"/>
          <w:tab w:val="left" w:pos="1701"/>
        </w:tabs>
      </w:pPr>
    </w:p>
    <w:p w14:paraId="10DFE45A" w14:textId="77777777" w:rsidR="00C846FF" w:rsidRDefault="00C846FF" w:rsidP="00C846FF">
      <w:pPr>
        <w:tabs>
          <w:tab w:val="left" w:pos="567"/>
          <w:tab w:val="left" w:pos="1134"/>
          <w:tab w:val="left" w:pos="1701"/>
        </w:tabs>
      </w:pPr>
      <w:r>
        <w:tab/>
      </w:r>
      <w:r>
        <w:tab/>
        <w:t xml:space="preserve">Also, north can be considered the 0° bearing, with all other bearings </w:t>
      </w:r>
      <w:r>
        <w:tab/>
      </w:r>
      <w:r>
        <w:tab/>
      </w:r>
      <w:r>
        <w:tab/>
      </w:r>
      <w:r>
        <w:tab/>
        <w:t>determined clockwise from this direction.</w:t>
      </w:r>
    </w:p>
    <w:p w14:paraId="784808D0" w14:textId="77777777" w:rsidR="00C846FF" w:rsidRDefault="00C846FF" w:rsidP="00C846FF">
      <w:pPr>
        <w:tabs>
          <w:tab w:val="left" w:pos="567"/>
          <w:tab w:val="left" w:pos="1134"/>
          <w:tab w:val="left" w:pos="1701"/>
        </w:tabs>
      </w:pPr>
    </w:p>
    <w:p w14:paraId="7E8715A2" w14:textId="77777777" w:rsidR="00C846FF" w:rsidRDefault="00C846FF" w:rsidP="00C846FF">
      <w:pPr>
        <w:tabs>
          <w:tab w:val="left" w:pos="567"/>
          <w:tab w:val="left" w:pos="1134"/>
          <w:tab w:val="left" w:pos="1701"/>
        </w:tabs>
      </w:pPr>
      <w:r>
        <w:tab/>
      </w:r>
      <w:r>
        <w:tab/>
      </w:r>
      <w:r>
        <w:rPr>
          <w:rFonts w:ascii="Symbol" w:hAnsi="Symbol"/>
        </w:rPr>
        <w:t></w:t>
      </w:r>
      <w:r>
        <w:tab/>
        <w:t>Direction is a bearing of 19.7°.</w:t>
      </w:r>
    </w:p>
    <w:p w14:paraId="1F55F4A5" w14:textId="77777777" w:rsidR="00C846FF" w:rsidRDefault="00C846FF" w:rsidP="00C846FF">
      <w:pPr>
        <w:tabs>
          <w:tab w:val="left" w:pos="567"/>
          <w:tab w:val="left" w:pos="1134"/>
          <w:tab w:val="left" w:pos="1701"/>
        </w:tabs>
      </w:pPr>
    </w:p>
    <w:p w14:paraId="3F971D1B" w14:textId="77777777" w:rsidR="00C846FF" w:rsidRDefault="00C846FF" w:rsidP="00C846FF">
      <w:pPr>
        <w:tabs>
          <w:tab w:val="left" w:pos="567"/>
          <w:tab w:val="left" w:pos="1134"/>
          <w:tab w:val="left" w:pos="1701"/>
        </w:tabs>
      </w:pPr>
      <w:r>
        <w:tab/>
      </w:r>
      <w:r>
        <w:tab/>
      </w:r>
      <w:r>
        <w:rPr>
          <w:u w:val="single"/>
        </w:rPr>
        <w:t xml:space="preserve">Hence R = 22.8 N </w:t>
      </w:r>
      <w:proofErr w:type="spellStart"/>
      <w:r>
        <w:rPr>
          <w:u w:val="single"/>
        </w:rPr>
        <w:t>N</w:t>
      </w:r>
      <w:proofErr w:type="spellEnd"/>
      <w:r>
        <w:rPr>
          <w:u w:val="single"/>
        </w:rPr>
        <w:t xml:space="preserve"> 19.7° E or R = 22.8 N on a bearing of 19.7°</w:t>
      </w:r>
      <w:r>
        <w:t>.</w:t>
      </w:r>
    </w:p>
    <w:p w14:paraId="140ABFD5" w14:textId="77777777" w:rsidR="00C846FF" w:rsidRDefault="00C846FF" w:rsidP="00C846FF">
      <w:pPr>
        <w:tabs>
          <w:tab w:val="left" w:pos="567"/>
          <w:tab w:val="left" w:pos="1134"/>
          <w:tab w:val="left" w:pos="1701"/>
        </w:tabs>
      </w:pPr>
    </w:p>
    <w:p w14:paraId="5365289F" w14:textId="77777777" w:rsidR="008F7FB0" w:rsidRDefault="008F7FB0" w:rsidP="00C846FF">
      <w:pPr>
        <w:tabs>
          <w:tab w:val="left" w:pos="567"/>
          <w:tab w:val="left" w:pos="1134"/>
          <w:tab w:val="left" w:pos="1701"/>
        </w:tabs>
      </w:pPr>
    </w:p>
    <w:p w14:paraId="4CDAC5D3" w14:textId="77777777" w:rsidR="008F7FB0" w:rsidRDefault="008F7FB0">
      <w:r>
        <w:br w:type="page"/>
      </w:r>
    </w:p>
    <w:p w14:paraId="36336AEA" w14:textId="5A1AAFE5" w:rsidR="00C846FF" w:rsidRPr="002A2410" w:rsidRDefault="00C846FF" w:rsidP="00C846FF">
      <w:pPr>
        <w:jc w:val="center"/>
        <w:outlineLvl w:val="0"/>
        <w:rPr>
          <w:rFonts w:ascii="Arial" w:hAnsi="Arial"/>
          <w:b/>
        </w:rPr>
      </w:pPr>
      <w:r w:rsidRPr="002A2410">
        <w:rPr>
          <w:rFonts w:ascii="Arial" w:hAnsi="Arial"/>
          <w:b/>
        </w:rPr>
        <w:lastRenderedPageBreak/>
        <w:t>Year 10 Science</w:t>
      </w:r>
    </w:p>
    <w:p w14:paraId="6D9951F2" w14:textId="77777777" w:rsidR="00C846FF" w:rsidRPr="002A2410" w:rsidRDefault="00C846FF" w:rsidP="00C846FF">
      <w:pPr>
        <w:jc w:val="center"/>
        <w:outlineLvl w:val="0"/>
        <w:rPr>
          <w:rFonts w:ascii="Arial" w:hAnsi="Arial"/>
          <w:b/>
        </w:rPr>
      </w:pPr>
      <w:r w:rsidRPr="002A2410">
        <w:rPr>
          <w:rFonts w:ascii="Arial" w:hAnsi="Arial"/>
          <w:b/>
        </w:rPr>
        <w:t>Physical Sciences</w:t>
      </w:r>
    </w:p>
    <w:p w14:paraId="2DE9A0EF" w14:textId="77777777" w:rsidR="00C846FF" w:rsidRPr="002A2410" w:rsidRDefault="00C846FF" w:rsidP="00C846FF">
      <w:pPr>
        <w:jc w:val="center"/>
        <w:outlineLvl w:val="0"/>
        <w:rPr>
          <w:rFonts w:ascii="Arial" w:hAnsi="Arial"/>
          <w:b/>
        </w:rPr>
      </w:pPr>
      <w:r w:rsidRPr="002A2410">
        <w:rPr>
          <w:rFonts w:ascii="Arial" w:hAnsi="Arial"/>
          <w:b/>
        </w:rPr>
        <w:t xml:space="preserve">Worksheet - </w:t>
      </w:r>
      <w:r>
        <w:rPr>
          <w:rFonts w:ascii="Arial" w:hAnsi="Arial"/>
          <w:b/>
        </w:rPr>
        <w:t>Displacement (Extension)</w:t>
      </w:r>
    </w:p>
    <w:p w14:paraId="76CFB994" w14:textId="77777777" w:rsidR="00C846FF" w:rsidRDefault="00C846FF" w:rsidP="00C846FF">
      <w:pPr>
        <w:jc w:val="center"/>
        <w:rPr>
          <w:rFonts w:ascii="Arial" w:hAnsi="Arial"/>
        </w:rPr>
      </w:pPr>
    </w:p>
    <w:p w14:paraId="1A0F4AEB" w14:textId="77777777" w:rsidR="00C846FF" w:rsidRDefault="00C846FF" w:rsidP="00C846FF">
      <w:pPr>
        <w:jc w:val="center"/>
        <w:rPr>
          <w:rFonts w:ascii="Arial" w:hAnsi="Arial"/>
        </w:rPr>
      </w:pPr>
      <w:r>
        <w:rPr>
          <w:rFonts w:ascii="Arial" w:hAnsi="Arial"/>
          <w:noProof/>
          <w:lang w:val="en-GB" w:eastAsia="en-GB"/>
        </w:rPr>
        <w:drawing>
          <wp:inline distT="0" distB="0" distL="0" distR="0" wp14:anchorId="70887CF5" wp14:editId="3F2EAD8D">
            <wp:extent cx="6116320" cy="3526155"/>
            <wp:effectExtent l="0" t="0" r="508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7-07-22 at 3.03.54 pm.png"/>
                    <pic:cNvPicPr/>
                  </pic:nvPicPr>
                  <pic:blipFill rotWithShape="1">
                    <a:blip r:embed="rId23">
                      <a:extLst>
                        <a:ext uri="{28A0092B-C50C-407E-A947-70E740481C1C}">
                          <a14:useLocalDpi xmlns:a14="http://schemas.microsoft.com/office/drawing/2010/main" val="0"/>
                        </a:ext>
                      </a:extLst>
                    </a:blip>
                    <a:srcRect t="15156"/>
                    <a:stretch/>
                  </pic:blipFill>
                  <pic:spPr bwMode="auto">
                    <a:xfrm>
                      <a:off x="0" y="0"/>
                      <a:ext cx="6116320" cy="3526155"/>
                    </a:xfrm>
                    <a:prstGeom prst="rect">
                      <a:avLst/>
                    </a:prstGeom>
                    <a:ln>
                      <a:noFill/>
                    </a:ln>
                    <a:extLst>
                      <a:ext uri="{53640926-AAD7-44D8-BBD7-CCE9431645EC}">
                        <a14:shadowObscured xmlns:a14="http://schemas.microsoft.com/office/drawing/2010/main"/>
                      </a:ext>
                    </a:extLst>
                  </pic:spPr>
                </pic:pic>
              </a:graphicData>
            </a:graphic>
          </wp:inline>
        </w:drawing>
      </w:r>
    </w:p>
    <w:p w14:paraId="57B9DF6E" w14:textId="77777777" w:rsidR="00C846FF" w:rsidRDefault="00C846FF" w:rsidP="00C846FF">
      <w:pPr>
        <w:jc w:val="center"/>
        <w:rPr>
          <w:rFonts w:ascii="Arial" w:hAnsi="Arial"/>
        </w:rPr>
      </w:pPr>
    </w:p>
    <w:p w14:paraId="10BD526F" w14:textId="77777777" w:rsidR="00C846FF" w:rsidRDefault="00C846FF" w:rsidP="00C846FF">
      <w:pPr>
        <w:jc w:val="center"/>
        <w:rPr>
          <w:rFonts w:ascii="Arial" w:hAnsi="Arial"/>
        </w:rPr>
      </w:pPr>
      <w:r>
        <w:rPr>
          <w:rFonts w:ascii="Arial" w:hAnsi="Arial"/>
          <w:noProof/>
          <w:lang w:val="en-GB" w:eastAsia="en-GB"/>
        </w:rPr>
        <w:drawing>
          <wp:inline distT="0" distB="0" distL="0" distR="0" wp14:anchorId="7CC4DF73" wp14:editId="27BD27D4">
            <wp:extent cx="6116320" cy="3251200"/>
            <wp:effectExtent l="0" t="0" r="508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7-07-22 at 3.05.05 pm.png"/>
                    <pic:cNvPicPr/>
                  </pic:nvPicPr>
                  <pic:blipFill rotWithShape="1">
                    <a:blip r:embed="rId24">
                      <a:extLst>
                        <a:ext uri="{28A0092B-C50C-407E-A947-70E740481C1C}">
                          <a14:useLocalDpi xmlns:a14="http://schemas.microsoft.com/office/drawing/2010/main" val="0"/>
                        </a:ext>
                      </a:extLst>
                    </a:blip>
                    <a:srcRect b="15679"/>
                    <a:stretch/>
                  </pic:blipFill>
                  <pic:spPr bwMode="auto">
                    <a:xfrm>
                      <a:off x="0" y="0"/>
                      <a:ext cx="6116320" cy="3251200"/>
                    </a:xfrm>
                    <a:prstGeom prst="rect">
                      <a:avLst/>
                    </a:prstGeom>
                    <a:ln>
                      <a:noFill/>
                    </a:ln>
                    <a:extLst>
                      <a:ext uri="{53640926-AAD7-44D8-BBD7-CCE9431645EC}">
                        <a14:shadowObscured xmlns:a14="http://schemas.microsoft.com/office/drawing/2010/main"/>
                      </a:ext>
                    </a:extLst>
                  </pic:spPr>
                </pic:pic>
              </a:graphicData>
            </a:graphic>
          </wp:inline>
        </w:drawing>
      </w:r>
    </w:p>
    <w:p w14:paraId="4A102D23" w14:textId="77777777" w:rsidR="00C846FF" w:rsidRDefault="00C846FF" w:rsidP="00C846FF">
      <w:pPr>
        <w:jc w:val="center"/>
        <w:rPr>
          <w:rFonts w:ascii="Arial" w:hAnsi="Arial"/>
        </w:rPr>
      </w:pPr>
    </w:p>
    <w:p w14:paraId="69A0761F" w14:textId="77777777" w:rsidR="00C846FF" w:rsidRDefault="00C846FF" w:rsidP="00C846FF">
      <w:pPr>
        <w:jc w:val="center"/>
        <w:rPr>
          <w:rFonts w:ascii="Arial" w:hAnsi="Arial"/>
        </w:rPr>
      </w:pPr>
    </w:p>
    <w:p w14:paraId="4BE07E5E" w14:textId="77777777" w:rsidR="00C846FF" w:rsidRDefault="00C846FF" w:rsidP="00C846FF">
      <w:pPr>
        <w:jc w:val="center"/>
        <w:rPr>
          <w:rFonts w:ascii="Arial" w:hAnsi="Arial"/>
        </w:rPr>
      </w:pPr>
    </w:p>
    <w:p w14:paraId="7E5CC6B1" w14:textId="77777777" w:rsidR="00C846FF" w:rsidRDefault="00C846FF" w:rsidP="00C846FF">
      <w:pPr>
        <w:jc w:val="center"/>
        <w:rPr>
          <w:rFonts w:ascii="Arial" w:hAnsi="Arial"/>
        </w:rPr>
      </w:pPr>
      <w:r>
        <w:rPr>
          <w:rFonts w:ascii="Arial" w:hAnsi="Arial"/>
          <w:noProof/>
          <w:lang w:val="en-GB" w:eastAsia="en-GB"/>
        </w:rPr>
        <w:lastRenderedPageBreak/>
        <w:drawing>
          <wp:inline distT="0" distB="0" distL="0" distR="0" wp14:anchorId="1EADBCF8" wp14:editId="0A373E7A">
            <wp:extent cx="6116320" cy="5350510"/>
            <wp:effectExtent l="0" t="0" r="5080" b="889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7-07-22 at 3.12.49 pm.png"/>
                    <pic:cNvPicPr/>
                  </pic:nvPicPr>
                  <pic:blipFill>
                    <a:blip r:embed="rId25">
                      <a:extLst>
                        <a:ext uri="{28A0092B-C50C-407E-A947-70E740481C1C}">
                          <a14:useLocalDpi xmlns:a14="http://schemas.microsoft.com/office/drawing/2010/main" val="0"/>
                        </a:ext>
                      </a:extLst>
                    </a:blip>
                    <a:stretch>
                      <a:fillRect/>
                    </a:stretch>
                  </pic:blipFill>
                  <pic:spPr>
                    <a:xfrm>
                      <a:off x="0" y="0"/>
                      <a:ext cx="6116320" cy="5350510"/>
                    </a:xfrm>
                    <a:prstGeom prst="rect">
                      <a:avLst/>
                    </a:prstGeom>
                  </pic:spPr>
                </pic:pic>
              </a:graphicData>
            </a:graphic>
          </wp:inline>
        </w:drawing>
      </w:r>
    </w:p>
    <w:p w14:paraId="483F7FBE" w14:textId="77777777" w:rsidR="00C846FF" w:rsidRDefault="00C846FF" w:rsidP="00C846FF">
      <w:pPr>
        <w:rPr>
          <w:rFonts w:ascii="Arial" w:hAnsi="Arial"/>
        </w:rPr>
      </w:pPr>
    </w:p>
    <w:p w14:paraId="47147736" w14:textId="77777777" w:rsidR="00C846FF" w:rsidRDefault="00C846FF" w:rsidP="00C846FF">
      <w:pPr>
        <w:jc w:val="center"/>
        <w:rPr>
          <w:rFonts w:ascii="Arial" w:hAnsi="Arial"/>
        </w:rPr>
      </w:pPr>
    </w:p>
    <w:p w14:paraId="772E2EA0" w14:textId="77777777" w:rsidR="00C846FF" w:rsidRDefault="00C846FF" w:rsidP="00C846FF">
      <w:pPr>
        <w:rPr>
          <w:rFonts w:ascii="Arial" w:hAnsi="Arial"/>
        </w:rPr>
      </w:pPr>
      <w:r>
        <w:rPr>
          <w:rFonts w:ascii="Arial" w:hAnsi="Arial"/>
          <w:noProof/>
          <w:lang w:val="en-GB" w:eastAsia="en-GB"/>
        </w:rPr>
        <w:drawing>
          <wp:inline distT="0" distB="0" distL="0" distR="0" wp14:anchorId="046493A2" wp14:editId="21806201">
            <wp:extent cx="6116320" cy="3481705"/>
            <wp:effectExtent l="0" t="0" r="508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7-07-22 at 3.05.37 pm.png"/>
                    <pic:cNvPicPr/>
                  </pic:nvPicPr>
                  <pic:blipFill>
                    <a:blip r:embed="rId26">
                      <a:extLst>
                        <a:ext uri="{28A0092B-C50C-407E-A947-70E740481C1C}">
                          <a14:useLocalDpi xmlns:a14="http://schemas.microsoft.com/office/drawing/2010/main" val="0"/>
                        </a:ext>
                      </a:extLst>
                    </a:blip>
                    <a:stretch>
                      <a:fillRect/>
                    </a:stretch>
                  </pic:blipFill>
                  <pic:spPr>
                    <a:xfrm>
                      <a:off x="0" y="0"/>
                      <a:ext cx="6116320" cy="3481705"/>
                    </a:xfrm>
                    <a:prstGeom prst="rect">
                      <a:avLst/>
                    </a:prstGeom>
                  </pic:spPr>
                </pic:pic>
              </a:graphicData>
            </a:graphic>
          </wp:inline>
        </w:drawing>
      </w:r>
    </w:p>
    <w:p w14:paraId="41BFB26D" w14:textId="77777777" w:rsidR="00C846FF" w:rsidRDefault="00C846FF" w:rsidP="00C846FF">
      <w:pPr>
        <w:rPr>
          <w:rFonts w:ascii="Arial" w:hAnsi="Arial"/>
        </w:rPr>
      </w:pPr>
      <w:r>
        <w:rPr>
          <w:rFonts w:ascii="Arial" w:hAnsi="Arial"/>
          <w:noProof/>
          <w:lang w:val="en-GB" w:eastAsia="en-GB"/>
        </w:rPr>
        <w:lastRenderedPageBreak/>
        <w:drawing>
          <wp:inline distT="0" distB="0" distL="0" distR="0" wp14:anchorId="553C8406" wp14:editId="0DA1B4D9">
            <wp:extent cx="6350179" cy="1793240"/>
            <wp:effectExtent l="0" t="0" r="0" b="1016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7-07-22 at 3.05.47 pm.png"/>
                    <pic:cNvPicPr/>
                  </pic:nvPicPr>
                  <pic:blipFill>
                    <a:blip r:embed="rId27">
                      <a:extLst>
                        <a:ext uri="{28A0092B-C50C-407E-A947-70E740481C1C}">
                          <a14:useLocalDpi xmlns:a14="http://schemas.microsoft.com/office/drawing/2010/main" val="0"/>
                        </a:ext>
                      </a:extLst>
                    </a:blip>
                    <a:stretch>
                      <a:fillRect/>
                    </a:stretch>
                  </pic:blipFill>
                  <pic:spPr>
                    <a:xfrm>
                      <a:off x="0" y="0"/>
                      <a:ext cx="6372720" cy="1799605"/>
                    </a:xfrm>
                    <a:prstGeom prst="rect">
                      <a:avLst/>
                    </a:prstGeom>
                  </pic:spPr>
                </pic:pic>
              </a:graphicData>
            </a:graphic>
          </wp:inline>
        </w:drawing>
      </w:r>
    </w:p>
    <w:p w14:paraId="722CD4A3" w14:textId="77777777" w:rsidR="00C846FF" w:rsidRDefault="00C846FF" w:rsidP="00C846FF">
      <w:pPr>
        <w:rPr>
          <w:rFonts w:ascii="Arial" w:hAnsi="Arial"/>
        </w:rPr>
      </w:pPr>
    </w:p>
    <w:p w14:paraId="3CE677A3" w14:textId="77777777" w:rsidR="00C846FF" w:rsidRPr="003D11C3" w:rsidRDefault="00C846FF" w:rsidP="00C846FF">
      <w:pPr>
        <w:jc w:val="center"/>
        <w:rPr>
          <w:rFonts w:ascii="Arial" w:hAnsi="Arial"/>
        </w:rPr>
      </w:pPr>
      <w:r>
        <w:rPr>
          <w:rFonts w:ascii="Arial" w:hAnsi="Arial"/>
          <w:noProof/>
          <w:lang w:val="en-GB" w:eastAsia="en-GB"/>
        </w:rPr>
        <w:drawing>
          <wp:inline distT="0" distB="0" distL="0" distR="0" wp14:anchorId="0FA39412" wp14:editId="1174229A">
            <wp:extent cx="5845175" cy="842307"/>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7-07-22 at 3.06.10 pm.png"/>
                    <pic:cNvPicPr/>
                  </pic:nvPicPr>
                  <pic:blipFill>
                    <a:blip r:embed="rId28">
                      <a:extLst>
                        <a:ext uri="{28A0092B-C50C-407E-A947-70E740481C1C}">
                          <a14:useLocalDpi xmlns:a14="http://schemas.microsoft.com/office/drawing/2010/main" val="0"/>
                        </a:ext>
                      </a:extLst>
                    </a:blip>
                    <a:stretch>
                      <a:fillRect/>
                    </a:stretch>
                  </pic:blipFill>
                  <pic:spPr>
                    <a:xfrm>
                      <a:off x="0" y="0"/>
                      <a:ext cx="5883661" cy="847853"/>
                    </a:xfrm>
                    <a:prstGeom prst="rect">
                      <a:avLst/>
                    </a:prstGeom>
                  </pic:spPr>
                </pic:pic>
              </a:graphicData>
            </a:graphic>
          </wp:inline>
        </w:drawing>
      </w:r>
    </w:p>
    <w:p w14:paraId="14CF8AD7" w14:textId="77777777" w:rsidR="00C846FF" w:rsidRDefault="00C846FF">
      <w:pPr>
        <w:rPr>
          <w:rFonts w:ascii="Arial" w:eastAsia="Times New Roman" w:hAnsi="Arial" w:cs="Arial-BoldMT"/>
          <w:b/>
          <w:bCs/>
          <w:color w:val="000000"/>
          <w:sz w:val="18"/>
          <w:szCs w:val="18"/>
        </w:rPr>
      </w:pPr>
      <w:r>
        <w:br w:type="page"/>
      </w:r>
    </w:p>
    <w:p w14:paraId="12F325DE" w14:textId="77777777" w:rsidR="002E5C04" w:rsidRPr="00DB6C79" w:rsidRDefault="002E5C04" w:rsidP="002E5C04">
      <w:pPr>
        <w:tabs>
          <w:tab w:val="left" w:pos="567"/>
        </w:tabs>
        <w:jc w:val="center"/>
        <w:rPr>
          <w:b/>
        </w:rPr>
      </w:pPr>
      <w:r w:rsidRPr="00DB6C79">
        <w:rPr>
          <w:b/>
        </w:rPr>
        <w:lastRenderedPageBreak/>
        <w:t>SPEED AND VELOCITY</w:t>
      </w:r>
    </w:p>
    <w:p w14:paraId="150064EE" w14:textId="77777777" w:rsidR="002E5C04" w:rsidRPr="00DB6C79" w:rsidRDefault="002E5C04" w:rsidP="002E5C04">
      <w:pPr>
        <w:tabs>
          <w:tab w:val="left" w:pos="567"/>
        </w:tabs>
      </w:pPr>
    </w:p>
    <w:p w14:paraId="4B2CC98A" w14:textId="77777777" w:rsidR="002E5C04" w:rsidRPr="00DB6C79" w:rsidRDefault="002E5C04" w:rsidP="002E5C04">
      <w:pPr>
        <w:widowControl w:val="0"/>
        <w:tabs>
          <w:tab w:val="left" w:pos="567"/>
        </w:tabs>
        <w:autoSpaceDE w:val="0"/>
        <w:autoSpaceDN w:val="0"/>
        <w:adjustRightInd w:val="0"/>
        <w:rPr>
          <w:rFonts w:eastAsia="Times New Roman"/>
        </w:rPr>
      </w:pPr>
    </w:p>
    <w:p w14:paraId="103C8D20" w14:textId="77777777" w:rsidR="002E5C04" w:rsidRPr="00DB6C79" w:rsidRDefault="002E5C04" w:rsidP="002E5C04">
      <w:pPr>
        <w:tabs>
          <w:tab w:val="left" w:pos="567"/>
        </w:tabs>
        <w:rPr>
          <w:color w:val="000000"/>
        </w:rPr>
      </w:pPr>
      <w:r w:rsidRPr="00DB6C79">
        <w:rPr>
          <w:b/>
          <w:i/>
          <w:color w:val="000000"/>
        </w:rPr>
        <w:t>Speed</w:t>
      </w:r>
      <w:r w:rsidRPr="00DB6C79">
        <w:rPr>
          <w:color w:val="000000"/>
        </w:rPr>
        <w:t>:  distance moved per unit time.</w:t>
      </w:r>
    </w:p>
    <w:p w14:paraId="7DFEBDDE" w14:textId="77777777"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6048" behindDoc="1" locked="0" layoutInCell="1" allowOverlap="1" wp14:anchorId="6CD30D1C" wp14:editId="77AAED18">
                <wp:simplePos x="0" y="0"/>
                <wp:positionH relativeFrom="column">
                  <wp:posOffset>2541270</wp:posOffset>
                </wp:positionH>
                <wp:positionV relativeFrom="paragraph">
                  <wp:posOffset>115570</wp:posOffset>
                </wp:positionV>
                <wp:extent cx="1026160" cy="497840"/>
                <wp:effectExtent l="1270" t="1270" r="13970" b="8890"/>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16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817EE" id="Rectangle 2" o:spid="_x0000_s1026" style="position:absolute;margin-left:200.1pt;margin-top:9.1pt;width:80.8pt;height:39.2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"/>
            </w:pict>
          </mc:Fallback>
        </mc:AlternateContent>
      </w:r>
    </w:p>
    <w:bookmarkStart w:id="0" w:name="OLE_LINK1"/>
    <w:bookmarkStart w:id="1" w:name="OLE_LINK2"/>
    <w:p w14:paraId="30C6E529" w14:textId="77777777" w:rsidR="002E5C04" w:rsidRPr="00DB6C79" w:rsidRDefault="002E5C04" w:rsidP="002E5C04">
      <w:pPr>
        <w:tabs>
          <w:tab w:val="left" w:pos="567"/>
        </w:tabs>
        <w:jc w:val="center"/>
        <w:rPr>
          <w:color w:val="000000"/>
        </w:rPr>
      </w:pPr>
      <w:r w:rsidRPr="00DB6C79">
        <w:rPr>
          <w:color w:val="000000"/>
          <w:position w:val="-22"/>
        </w:rPr>
        <w:object w:dxaOrig="1240" w:dyaOrig="600" w14:anchorId="02914B4C">
          <v:shape id="_x0000_i1025" type="#_x0000_t75" style="width:62pt;height:30pt" o:ole="">
            <v:imagedata r:id="rId29" o:title=""/>
          </v:shape>
          <o:OLEObject Type="Embed" ProgID="Equation.3" ShapeID="_x0000_i1025" DrawAspect="Content" ObjectID="_1563440896" r:id="rId30"/>
        </w:object>
      </w:r>
      <w:bookmarkEnd w:id="0"/>
      <w:bookmarkEnd w:id="1"/>
    </w:p>
    <w:p w14:paraId="595224F1" w14:textId="77777777" w:rsidR="002E5C04" w:rsidRPr="00DB6C79" w:rsidRDefault="002E5C04" w:rsidP="002E5C04">
      <w:pPr>
        <w:tabs>
          <w:tab w:val="left" w:pos="567"/>
        </w:tabs>
        <w:rPr>
          <w:color w:val="000000"/>
        </w:rPr>
      </w:pPr>
    </w:p>
    <w:p w14:paraId="3F602398" w14:textId="77777777" w:rsidR="002E5C04" w:rsidRPr="00DB6C79" w:rsidRDefault="002E5C04" w:rsidP="002E5C04">
      <w:pPr>
        <w:tabs>
          <w:tab w:val="left" w:pos="567"/>
        </w:tabs>
        <w:rPr>
          <w:color w:val="000000"/>
        </w:rPr>
      </w:pPr>
    </w:p>
    <w:p w14:paraId="6642433A"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t xml:space="preserve">where </w:t>
      </w:r>
      <w:r w:rsidRPr="00DB6C79">
        <w:rPr>
          <w:color w:val="000000"/>
        </w:rPr>
        <w:tab/>
        <w:t>speed  =  how fast the object travels for the entire journey (m/s)</w:t>
      </w:r>
    </w:p>
    <w:p w14:paraId="1719ED14"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d  =  distance travelled for the entire journey (m)</w:t>
      </w:r>
    </w:p>
    <w:p w14:paraId="58A8C60C"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t  =  time taken for the entire journey (s)</w:t>
      </w:r>
    </w:p>
    <w:p w14:paraId="5DC29386" w14:textId="77777777" w:rsidR="002E5C04" w:rsidRPr="00DB6C79" w:rsidRDefault="002E5C04" w:rsidP="002E5C04">
      <w:pPr>
        <w:tabs>
          <w:tab w:val="left" w:pos="567"/>
        </w:tabs>
        <w:rPr>
          <w:color w:val="000000"/>
        </w:rPr>
      </w:pPr>
    </w:p>
    <w:p w14:paraId="0CA25B5E" w14:textId="77777777" w:rsidR="002E5C04" w:rsidRPr="00DB6C79" w:rsidRDefault="002E5C04" w:rsidP="002E5C04">
      <w:pPr>
        <w:tabs>
          <w:tab w:val="left" w:pos="567"/>
        </w:tabs>
        <w:rPr>
          <w:color w:val="000000"/>
        </w:rPr>
      </w:pPr>
      <w:r w:rsidRPr="00DB6C79">
        <w:rPr>
          <w:color w:val="000000"/>
        </w:rPr>
        <w:t xml:space="preserve">Speed is a </w:t>
      </w:r>
      <w:r w:rsidRPr="00DB6C79">
        <w:rPr>
          <w:b/>
          <w:i/>
          <w:color w:val="000000"/>
        </w:rPr>
        <w:t>scalar</w:t>
      </w:r>
      <w:r w:rsidRPr="00DB6C79">
        <w:rPr>
          <w:color w:val="000000"/>
        </w:rPr>
        <w:t xml:space="preserve"> quantity as direction is </w:t>
      </w:r>
      <w:r w:rsidRPr="00DB6C79">
        <w:rPr>
          <w:b/>
          <w:i/>
          <w:color w:val="000000"/>
        </w:rPr>
        <w:t>not</w:t>
      </w:r>
      <w:r w:rsidRPr="00DB6C79">
        <w:rPr>
          <w:color w:val="000000"/>
        </w:rPr>
        <w:t xml:space="preserve"> important.  Velocity is a </w:t>
      </w:r>
      <w:r w:rsidRPr="00DB6C79">
        <w:rPr>
          <w:b/>
          <w:i/>
          <w:color w:val="000000"/>
        </w:rPr>
        <w:t>vector</w:t>
      </w:r>
      <w:r w:rsidRPr="00DB6C79">
        <w:rPr>
          <w:color w:val="000000"/>
        </w:rPr>
        <w:t xml:space="preserve"> quantity and has a </w:t>
      </w:r>
      <w:r w:rsidRPr="00DB6C79">
        <w:rPr>
          <w:b/>
          <w:i/>
          <w:color w:val="000000"/>
        </w:rPr>
        <w:t>direction</w:t>
      </w:r>
      <w:r w:rsidRPr="00DB6C79">
        <w:rPr>
          <w:color w:val="000000"/>
        </w:rPr>
        <w:t xml:space="preserve"> involved.</w:t>
      </w:r>
    </w:p>
    <w:p w14:paraId="4B97D6E7" w14:textId="77777777" w:rsidR="002E5C04" w:rsidRPr="00DB6C79" w:rsidRDefault="002E5C04" w:rsidP="002E5C04">
      <w:pPr>
        <w:tabs>
          <w:tab w:val="left" w:pos="567"/>
        </w:tabs>
        <w:rPr>
          <w:color w:val="000000"/>
        </w:rPr>
      </w:pPr>
    </w:p>
    <w:p w14:paraId="1B1C26C6" w14:textId="77777777" w:rsidR="002E5C04" w:rsidRPr="00DB6C79" w:rsidRDefault="002E5C04" w:rsidP="002E5C04">
      <w:pPr>
        <w:tabs>
          <w:tab w:val="left" w:pos="567"/>
        </w:tabs>
        <w:rPr>
          <w:color w:val="000000"/>
        </w:rPr>
      </w:pPr>
      <w:r w:rsidRPr="00DB6C79">
        <w:rPr>
          <w:color w:val="000000"/>
        </w:rPr>
        <w:t>Use the triangle shown to help calculate speed.</w:t>
      </w:r>
    </w:p>
    <w:p w14:paraId="22083F04" w14:textId="77777777" w:rsidR="002E5C04" w:rsidRPr="00DB6C79" w:rsidRDefault="002E5C04" w:rsidP="002E5C04">
      <w:pPr>
        <w:tabs>
          <w:tab w:val="left" w:pos="567"/>
        </w:tabs>
        <w:rPr>
          <w:color w:val="000000"/>
        </w:rPr>
      </w:pPr>
    </w:p>
    <w:p w14:paraId="31664210" w14:textId="77777777" w:rsidR="002E5C04" w:rsidRPr="00DB6C79" w:rsidRDefault="002E5C04" w:rsidP="002E5C04">
      <w:pPr>
        <w:tabs>
          <w:tab w:val="left" w:pos="567"/>
        </w:tabs>
        <w:rPr>
          <w:color w:val="000000"/>
        </w:rPr>
      </w:pPr>
      <w:r w:rsidRPr="00DB6C79">
        <w:rPr>
          <w:noProof/>
          <w:color w:val="000000"/>
          <w:lang w:val="en-GB" w:eastAsia="en-GB"/>
        </w:rPr>
        <mc:AlternateContent>
          <mc:Choice Requires="wpg">
            <w:drawing>
              <wp:anchor distT="0" distB="0" distL="114300" distR="114300" simplePos="0" relativeHeight="251911168" behindDoc="0" locked="0" layoutInCell="1" allowOverlap="1" wp14:anchorId="7356B0B8" wp14:editId="5FC67E8C">
                <wp:simplePos x="0" y="0"/>
                <wp:positionH relativeFrom="column">
                  <wp:posOffset>2313940</wp:posOffset>
                </wp:positionH>
                <wp:positionV relativeFrom="paragraph">
                  <wp:posOffset>-3175</wp:posOffset>
                </wp:positionV>
                <wp:extent cx="1320800" cy="1033145"/>
                <wp:effectExtent l="2540" t="0" r="10160" b="11430"/>
                <wp:wrapThrough wrapText="bothSides">
                  <wp:wrapPolygon edited="0">
                    <wp:start x="10717" y="0"/>
                    <wp:lineTo x="-312" y="21401"/>
                    <wp:lineTo x="21912" y="21401"/>
                    <wp:lineTo x="11340" y="0"/>
                    <wp:lineTo x="10717" y="0"/>
                  </wp:wrapPolygon>
                </wp:wrapThrough>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17" name="AutoShape 8"/>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Line 9"/>
                        <wps:cNvCnPr/>
                        <wps:spPr bwMode="auto">
                          <a:xfrm>
                            <a:off x="5626" y="3349"/>
                            <a:ext cx="973"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9" name="Line 10"/>
                        <wps:cNvCnPr/>
                        <wps:spPr bwMode="auto">
                          <a:xfrm>
                            <a:off x="6079" y="3363"/>
                            <a:ext cx="0" cy="84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0" name="Text Box 11"/>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C53BA9D" w14:textId="77777777" w:rsidR="00586794" w:rsidRPr="006476CE" w:rsidRDefault="00586794" w:rsidP="002E5C04">
                              <w:pPr>
                                <w:rPr>
                                  <w:sz w:val="18"/>
                                  <w:szCs w:val="18"/>
                                </w:rPr>
                              </w:pPr>
                              <w:proofErr w:type="spellStart"/>
                              <w:r>
                                <w:rPr>
                                  <w:sz w:val="18"/>
                                  <w:szCs w:val="18"/>
                                </w:rPr>
                                <w:t>sp</w:t>
                              </w:r>
                              <w:proofErr w:type="spellEnd"/>
                            </w:p>
                          </w:txbxContent>
                        </wps:txbx>
                        <wps:bodyPr rot="0" vert="horz" wrap="square" lIns="91440" tIns="45720" rIns="91440" bIns="45720" anchor="t" anchorCtr="0" upright="1">
                          <a:noAutofit/>
                        </wps:bodyPr>
                      </wps:wsp>
                      <wps:wsp>
                        <wps:cNvPr id="21" name="Text Box 12"/>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32AE623" w14:textId="77777777" w:rsidR="00586794" w:rsidRDefault="00586794" w:rsidP="002E5C04">
                              <w:pPr>
                                <w:rPr>
                                  <w:sz w:val="28"/>
                                </w:rPr>
                              </w:pPr>
                              <w:r>
                                <w:rPr>
                                  <w:sz w:val="28"/>
                                </w:rPr>
                                <w:t>d</w:t>
                              </w:r>
                            </w:p>
                          </w:txbxContent>
                        </wps:txbx>
                        <wps:bodyPr rot="0" vert="horz" wrap="square" lIns="91440" tIns="45720" rIns="91440" bIns="45720" anchor="t" anchorCtr="0" upright="1">
                          <a:noAutofit/>
                        </wps:bodyPr>
                      </wps:wsp>
                      <wps:wsp>
                        <wps:cNvPr id="22" name="Text Box 13"/>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CBA308" w14:textId="77777777" w:rsidR="00586794" w:rsidRDefault="00586794" w:rsidP="002E5C04">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56B0B8" id="Group 7" o:spid="_x0000_s1038" style="position:absolute;margin-left:182.2pt;margin-top:-.2pt;width:104pt;height:81.35pt;z-index:251911168" coordorigin="5066,2576" coordsize="2080,162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">
                <v:shapetype id="_x0000_t5" coordsize="21600,21600" o:spt="5" adj="10800" path="m@0,0l0,21600,21600,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 o:spid="_x0000_s1039" type="#_x0000_t5" style="position:absolute;left:5066;top:2576;width:2080;height:16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TdedxQAA&#10;ANsAAAAPAAAAZHJzL2Rvd25yZXYueG1sRI9PawIxEMXvgt8hjNBbzVqLymoULRU9tIeuf8DbsBl3&#10;g5vJsom6/famUPA2w3vzfm9mi9ZW4kaNN44VDPoJCOLcacOFgv1u/ToB4QOyxsoxKfglD4t5tzPD&#10;VLs7/9AtC4WIIexTVFCGUKdS+rwki77vauKonV1jMcS1KaRu8B7DbSXfkmQkLRqOhBJr+igpv2RX&#10;GyGrw3CzkeGUufNoaI7m8/v9K1HqpdcupyACteFp/r/e6lh/DH+/xAHk/A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FN153FAAAA2wAAAA8AAAAAAAAAAAAAAAAAlwIAAGRycy9k&#10;b3ducmV2LnhtbFBLBQYAAAAABAAEAPUAAACJAwAAAAA=&#10;" adj="11080"/>
                <v:line id="Line 9" o:spid="_x0000_s1040" style="position:absolute;visibility:visible;mso-wrap-style:square" from="5626,3349" to="6599,334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EVXB47GAAAA2wAAAA8AAAAAAAAA&#10;AAAAAAAAoQIAAGRycy9kb3ducmV2LnhtbFBLBQYAAAAABAAEAPkAAACUAwAAAAA=&#10;"/>
                <v:line id="Line 10" o:spid="_x0000_s1041" style="position:absolute;visibility:visible;mso-wrap-style:square" from="6079,3363" to="6079,420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qG6IVxAAAANsAAAAPAAAAAAAAAAAA&#10;AAAAAKECAABkcnMvZG93bnJldi54bWxQSwUGAAAAAAQABAD5AAAAkgMAAAAA&#10;"/>
                <v:shape id="_x0000_s1042" type="#_x0000_t202" style="position:absolute;left:5479;top:3615;width:480;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DTHAvAAA&#10;ANsAAAAPAAAAZHJzL2Rvd25yZXYueG1sRE9LCsIwEN0L3iGM4EY0VfxWo6iguPVzgLEZ22IzKU20&#10;9fZmIbh8vP9q05hCvKlyuWUFw0EEgjixOudUwe166M9BOI+ssbBMCj7kYLNut1YYa1vzmd4Xn4oQ&#10;wi5GBZn3ZSylSzIy6Aa2JA7cw1YGfYBVKnWFdQg3hRxF0VQazDk0ZFjSPqPkeXkZBY9T3Zss6vvR&#10;32bn8XSH+exuP0p1O812CcJT4//in/ukFYzC+vAl/AC5/g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EMNMcC8AAAA2wAAAA8AAAAAAAAAAAAAAAAAlwIAAGRycy9kb3ducmV2Lnht&#10;bFBLBQYAAAAABAAEAPUAAACAAwAAAAA=&#10;" stroked="f">
                  <v:textbox>
                    <w:txbxContent>
                      <w:p w14:paraId="4C53BA9D" w14:textId="77777777" w:rsidR="00586794" w:rsidRPr="006476CE" w:rsidRDefault="00586794" w:rsidP="002E5C04">
                        <w:pPr>
                          <w:rPr>
                            <w:sz w:val="18"/>
                            <w:szCs w:val="18"/>
                          </w:rPr>
                        </w:pPr>
                        <w:proofErr w:type="spellStart"/>
                        <w:r>
                          <w:rPr>
                            <w:sz w:val="18"/>
                            <w:szCs w:val="18"/>
                          </w:rPr>
                          <w:t>sp</w:t>
                        </w:r>
                        <w:proofErr w:type="spellEnd"/>
                      </w:p>
                    </w:txbxContent>
                  </v:textbox>
                </v:shape>
                <v:shape id="_x0000_s1043" type="#_x0000_t202" style="position:absolute;left:5919;top:2923;width:427;height:4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QZRbxAAA&#10;ANsAAAAPAAAAZHJzL2Rvd25yZXYueG1sRI/NasMwEITvhbyD2EAvJZYT2iR1I5u00JBrfh5gbW1s&#10;E2tlLNU/b18VAj0OM/MNs8tG04ieOldbVrCMYhDEhdU1lwqul+/FFoTzyBoby6RgIgdZOnvaYaLt&#10;wCfqz74UAcIuQQWV920ipSsqMugi2xIH72Y7gz7IrpS6wyHATSNXcbyWBmsOCxW29FVRcT//GAW3&#10;4/Dy9j7kB3/dnF7Xn1hvcjsp9Twf9x8gPI3+P/xoH7WC1RL+voQfINN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EGUW8QAAADbAAAADwAAAAAAAAAAAAAAAACXAgAAZHJzL2Rv&#10;d25yZXYueG1sUEsFBgAAAAAEAAQA9QAAAIgDAAAAAA==&#10;" stroked="f">
                  <v:textbox>
                    <w:txbxContent>
                      <w:p w14:paraId="432AE623" w14:textId="77777777" w:rsidR="00586794" w:rsidRDefault="00586794" w:rsidP="002E5C04">
                        <w:pPr>
                          <w:rPr>
                            <w:sz w:val="28"/>
                          </w:rPr>
                        </w:pPr>
                        <w:r>
                          <w:rPr>
                            <w:sz w:val="28"/>
                          </w:rPr>
                          <w:t>d</w:t>
                        </w:r>
                      </w:p>
                    </w:txbxContent>
                  </v:textbox>
                </v:shape>
                <v:shape id="Text Box 13" o:spid="_x0000_s1044" type="#_x0000_t202" style="position:absolute;left:6265;top:3603;width:428;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kwoswQAA&#10;ANsAAAAPAAAAZHJzL2Rvd25yZXYueG1sRI/disIwFITvBd8hHMEb0XSLv9Uoq7DirT8PcGyObbE5&#10;KU209e03guDlMDPfMKtNa0rxpNoVlhX8jCIQxKnVBWcKLue/4RyE88gaS8uk4EUONutuZ4WJtg0f&#10;6XnymQgQdgkqyL2vEildmpNBN7IVcfButjbog6wzqWtsAtyUMo6iqTRYcFjIsaJdTun99DAKbodm&#10;MFk0172/zI7j6RaL2dW+lOr32t8lCE+t/4Y/7YNWEMfw/hJ+gFz/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3JMKLMEAAADbAAAADwAAAAAAAAAAAAAAAACXAgAAZHJzL2Rvd25y&#10;ZXYueG1sUEsFBgAAAAAEAAQA9QAAAIUDAAAAAA==&#10;" stroked="f">
                  <v:textbox>
                    <w:txbxContent>
                      <w:p w14:paraId="5FCBA308" w14:textId="77777777" w:rsidR="00586794" w:rsidRDefault="00586794" w:rsidP="002E5C04">
                        <w:pPr>
                          <w:rPr>
                            <w:sz w:val="28"/>
                          </w:rPr>
                        </w:pPr>
                        <w:r>
                          <w:rPr>
                            <w:sz w:val="28"/>
                          </w:rPr>
                          <w:t>t</w:t>
                        </w:r>
                      </w:p>
                    </w:txbxContent>
                  </v:textbox>
                </v:shape>
                <w10:wrap type="through"/>
              </v:group>
            </w:pict>
          </mc:Fallback>
        </mc:AlternateContent>
      </w:r>
    </w:p>
    <w:p w14:paraId="3B012FD6" w14:textId="77777777" w:rsidR="002E5C04" w:rsidRPr="00DB6C79" w:rsidRDefault="002E5C04" w:rsidP="002E5C04">
      <w:pPr>
        <w:tabs>
          <w:tab w:val="left" w:pos="567"/>
        </w:tabs>
        <w:rPr>
          <w:color w:val="000000"/>
        </w:rPr>
      </w:pPr>
    </w:p>
    <w:p w14:paraId="3794FE48" w14:textId="77777777" w:rsidR="002E5C04" w:rsidRPr="00DB6C79" w:rsidRDefault="002E5C04" w:rsidP="002E5C04">
      <w:pPr>
        <w:tabs>
          <w:tab w:val="left" w:pos="567"/>
        </w:tabs>
        <w:rPr>
          <w:b/>
          <w:i/>
          <w:color w:val="000000"/>
        </w:rPr>
      </w:pPr>
    </w:p>
    <w:p w14:paraId="69EBEC51" w14:textId="77777777" w:rsidR="002E5C04" w:rsidRPr="00DB6C79" w:rsidRDefault="002E5C04" w:rsidP="002E5C04">
      <w:pPr>
        <w:tabs>
          <w:tab w:val="left" w:pos="567"/>
        </w:tabs>
        <w:rPr>
          <w:b/>
          <w:i/>
          <w:color w:val="000000"/>
        </w:rPr>
      </w:pPr>
    </w:p>
    <w:p w14:paraId="1AD5C94D" w14:textId="77777777" w:rsidR="002E5C04" w:rsidRPr="00DB6C79" w:rsidRDefault="002E5C04" w:rsidP="002E5C04">
      <w:pPr>
        <w:tabs>
          <w:tab w:val="left" w:pos="567"/>
        </w:tabs>
        <w:rPr>
          <w:b/>
          <w:i/>
          <w:color w:val="000000"/>
        </w:rPr>
      </w:pPr>
    </w:p>
    <w:p w14:paraId="16985BB4" w14:textId="77777777" w:rsidR="002E5C04" w:rsidRPr="00DB6C79" w:rsidRDefault="002E5C04" w:rsidP="002E5C04">
      <w:pPr>
        <w:tabs>
          <w:tab w:val="left" w:pos="567"/>
        </w:tabs>
        <w:rPr>
          <w:b/>
          <w:i/>
          <w:color w:val="000000"/>
        </w:rPr>
      </w:pPr>
    </w:p>
    <w:p w14:paraId="6E02BBDD" w14:textId="77777777" w:rsidR="002E5C04" w:rsidRPr="00DB6C79" w:rsidRDefault="002E5C04" w:rsidP="002E5C04">
      <w:pPr>
        <w:tabs>
          <w:tab w:val="left" w:pos="567"/>
        </w:tabs>
        <w:rPr>
          <w:b/>
          <w:i/>
          <w:color w:val="000000"/>
        </w:rPr>
      </w:pPr>
    </w:p>
    <w:p w14:paraId="79EE0551" w14:textId="77777777" w:rsidR="002E5C04" w:rsidRPr="00DB6C79" w:rsidRDefault="002E5C04" w:rsidP="002E5C04">
      <w:pPr>
        <w:tabs>
          <w:tab w:val="left" w:pos="567"/>
        </w:tabs>
        <w:rPr>
          <w:b/>
          <w:i/>
          <w:color w:val="000000"/>
        </w:rPr>
      </w:pPr>
    </w:p>
    <w:p w14:paraId="3B4EF454" w14:textId="77777777" w:rsidR="002E5C04" w:rsidRPr="00DB6C79" w:rsidRDefault="002E5C04" w:rsidP="002E5C04">
      <w:pPr>
        <w:tabs>
          <w:tab w:val="left" w:pos="567"/>
        </w:tabs>
        <w:rPr>
          <w:color w:val="000000"/>
        </w:rPr>
      </w:pPr>
      <w:r w:rsidRPr="00DB6C79">
        <w:rPr>
          <w:b/>
          <w:i/>
          <w:color w:val="000000"/>
        </w:rPr>
        <w:t>Velocity</w:t>
      </w:r>
      <w:r w:rsidRPr="00DB6C79">
        <w:rPr>
          <w:color w:val="000000"/>
        </w:rPr>
        <w:t>:  displacement moved in a given direction per unit time.</w:t>
      </w:r>
    </w:p>
    <w:p w14:paraId="5F0016C0" w14:textId="77777777"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7072" behindDoc="1" locked="0" layoutInCell="1" allowOverlap="1" wp14:anchorId="5CF1BCDD" wp14:editId="40E75BBA">
                <wp:simplePos x="0" y="0"/>
                <wp:positionH relativeFrom="column">
                  <wp:posOffset>2653030</wp:posOffset>
                </wp:positionH>
                <wp:positionV relativeFrom="paragraph">
                  <wp:posOffset>159385</wp:posOffset>
                </wp:positionV>
                <wp:extent cx="833120" cy="467360"/>
                <wp:effectExtent l="0" t="0" r="19050" b="8255"/>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467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D21835" id="Rectangle 3" o:spid="_x0000_s1026" style="position:absolute;margin-left:208.9pt;margin-top:12.55pt;width:65.6pt;height:36.8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"/>
            </w:pict>
          </mc:Fallback>
        </mc:AlternateContent>
      </w:r>
    </w:p>
    <w:p w14:paraId="2175B498" w14:textId="77777777" w:rsidR="002E5C04" w:rsidRPr="00DB6C79" w:rsidRDefault="002E5C04" w:rsidP="002E5C04">
      <w:pPr>
        <w:tabs>
          <w:tab w:val="left" w:pos="567"/>
        </w:tabs>
        <w:jc w:val="center"/>
        <w:rPr>
          <w:color w:val="000000"/>
        </w:rPr>
      </w:pPr>
      <w:r w:rsidRPr="00DB6C79">
        <w:rPr>
          <w:color w:val="000000"/>
          <w:position w:val="-22"/>
        </w:rPr>
        <w:object w:dxaOrig="740" w:dyaOrig="600" w14:anchorId="1B025C15">
          <v:shape id="_x0000_i1026" type="#_x0000_t75" style="width:37.35pt;height:30pt" o:ole="">
            <v:imagedata r:id="rId31" o:title=""/>
          </v:shape>
          <o:OLEObject Type="Embed" ProgID="Equation.3" ShapeID="_x0000_i1026" DrawAspect="Content" ObjectID="_1563440897" r:id="rId32"/>
        </w:object>
      </w:r>
    </w:p>
    <w:p w14:paraId="3B9DF3D3" w14:textId="77777777" w:rsidR="002E5C04" w:rsidRPr="00DB6C79" w:rsidRDefault="002E5C04" w:rsidP="002E5C04">
      <w:pPr>
        <w:tabs>
          <w:tab w:val="left" w:pos="567"/>
        </w:tabs>
        <w:rPr>
          <w:color w:val="000000"/>
        </w:rPr>
      </w:pPr>
    </w:p>
    <w:p w14:paraId="359FBFDE" w14:textId="77777777" w:rsidR="002E5C04" w:rsidRPr="00DB6C79" w:rsidRDefault="002E5C04" w:rsidP="002E5C04">
      <w:pPr>
        <w:tabs>
          <w:tab w:val="left" w:pos="567"/>
        </w:tabs>
        <w:rPr>
          <w:color w:val="000000"/>
        </w:rPr>
      </w:pPr>
    </w:p>
    <w:p w14:paraId="4C9075CC"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t>v  =  velocity in a given direction (m/s)</w:t>
      </w:r>
    </w:p>
    <w:p w14:paraId="5D03FE41"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s  =  displacement in a given direction (m)</w:t>
      </w:r>
    </w:p>
    <w:p w14:paraId="7D3DFA12"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to move in a given direction (s)</w:t>
      </w:r>
    </w:p>
    <w:p w14:paraId="4DAF8B69" w14:textId="77777777" w:rsidR="002E5C04" w:rsidRPr="00DB6C79" w:rsidRDefault="002E5C04" w:rsidP="002E5C04">
      <w:pPr>
        <w:tabs>
          <w:tab w:val="left" w:pos="567"/>
        </w:tabs>
        <w:rPr>
          <w:color w:val="000000"/>
        </w:rPr>
      </w:pPr>
    </w:p>
    <w:p w14:paraId="6284132F" w14:textId="77777777" w:rsidR="002E5C04" w:rsidRPr="00DB6C79" w:rsidRDefault="002E5C04" w:rsidP="002E5C04">
      <w:pPr>
        <w:tabs>
          <w:tab w:val="left" w:pos="567"/>
        </w:tabs>
        <w:rPr>
          <w:color w:val="000000"/>
        </w:rPr>
      </w:pPr>
      <w:r w:rsidRPr="00DB6C79">
        <w:rPr>
          <w:color w:val="000000"/>
        </w:rPr>
        <w:t>Use the triangle shown to help calculate velocity.</w:t>
      </w:r>
    </w:p>
    <w:p w14:paraId="7FE0DC52" w14:textId="77777777" w:rsidR="002E5C04" w:rsidRPr="00DB6C79" w:rsidRDefault="002E5C04" w:rsidP="002E5C04">
      <w:pPr>
        <w:tabs>
          <w:tab w:val="left" w:pos="567"/>
        </w:tabs>
        <w:rPr>
          <w:color w:val="000000"/>
        </w:rPr>
      </w:pPr>
      <w:r w:rsidRPr="00DB6C79">
        <w:rPr>
          <w:b/>
          <w:noProof/>
          <w:color w:val="000000"/>
          <w:lang w:val="en-GB" w:eastAsia="en-GB"/>
        </w:rPr>
        <mc:AlternateContent>
          <mc:Choice Requires="wpg">
            <w:drawing>
              <wp:anchor distT="0" distB="0" distL="114300" distR="114300" simplePos="0" relativeHeight="251912192" behindDoc="0" locked="0" layoutInCell="1" allowOverlap="1" wp14:anchorId="06B6C890" wp14:editId="2D38F58F">
                <wp:simplePos x="0" y="0"/>
                <wp:positionH relativeFrom="column">
                  <wp:posOffset>2413635</wp:posOffset>
                </wp:positionH>
                <wp:positionV relativeFrom="paragraph">
                  <wp:posOffset>139065</wp:posOffset>
                </wp:positionV>
                <wp:extent cx="1320800" cy="1033145"/>
                <wp:effectExtent l="635" t="0" r="12065" b="8890"/>
                <wp:wrapThrough wrapText="bothSides">
                  <wp:wrapPolygon edited="0">
                    <wp:start x="10717" y="0"/>
                    <wp:lineTo x="-312" y="21401"/>
                    <wp:lineTo x="21912" y="21401"/>
                    <wp:lineTo x="11340" y="0"/>
                    <wp:lineTo x="10717" y="0"/>
                  </wp:wrapPolygon>
                </wp:wrapThrough>
                <wp:docPr id="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9" name="AutoShape 15"/>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Line 16"/>
                        <wps:cNvCnPr/>
                        <wps:spPr bwMode="auto">
                          <a:xfrm>
                            <a:off x="5626" y="3349"/>
                            <a:ext cx="973"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1" name="Line 17"/>
                        <wps:cNvCnPr/>
                        <wps:spPr bwMode="auto">
                          <a:xfrm>
                            <a:off x="6079" y="3363"/>
                            <a:ext cx="0" cy="84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2" name="Text Box 18"/>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23A4D57" w14:textId="77777777" w:rsidR="00586794" w:rsidRPr="00670410" w:rsidRDefault="00586794" w:rsidP="002E5C04">
                              <w:pPr>
                                <w:rPr>
                                  <w:sz w:val="28"/>
                                  <w:szCs w:val="28"/>
                                </w:rPr>
                              </w:pPr>
                              <w:r>
                                <w:rPr>
                                  <w:sz w:val="28"/>
                                  <w:szCs w:val="28"/>
                                </w:rPr>
                                <w:t>v</w:t>
                              </w:r>
                            </w:p>
                          </w:txbxContent>
                        </wps:txbx>
                        <wps:bodyPr rot="0" vert="horz" wrap="square" lIns="91440" tIns="45720" rIns="91440" bIns="45720" anchor="t" anchorCtr="0" upright="1">
                          <a:noAutofit/>
                        </wps:bodyPr>
                      </wps:wsp>
                      <wps:wsp>
                        <wps:cNvPr id="13" name="Text Box 19"/>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1B5B782" w14:textId="77777777" w:rsidR="00586794" w:rsidRDefault="00586794" w:rsidP="002E5C04">
                              <w:pPr>
                                <w:rPr>
                                  <w:sz w:val="28"/>
                                </w:rPr>
                              </w:pPr>
                              <w:r>
                                <w:rPr>
                                  <w:sz w:val="28"/>
                                </w:rPr>
                                <w:t>s</w:t>
                              </w:r>
                            </w:p>
                          </w:txbxContent>
                        </wps:txbx>
                        <wps:bodyPr rot="0" vert="horz" wrap="square" lIns="91440" tIns="45720" rIns="91440" bIns="45720" anchor="t" anchorCtr="0" upright="1">
                          <a:noAutofit/>
                        </wps:bodyPr>
                      </wps:wsp>
                      <wps:wsp>
                        <wps:cNvPr id="14" name="Text Box 20"/>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34DB2D8" w14:textId="77777777" w:rsidR="00586794" w:rsidRDefault="00586794" w:rsidP="002E5C04">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6C890" id="Group 14" o:spid="_x0000_s1045" style="position:absolute;margin-left:190.05pt;margin-top:10.95pt;width:104pt;height:81.35pt;z-index:251912192" coordorigin="5066,2576" coordsize="2080,162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">
                <v:shape id="AutoShape 15" o:spid="_x0000_s1046" type="#_x0000_t5" style="position:absolute;left:5066;top:2576;width:2080;height:16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z2EZwwAA&#10;ANoAAAAPAAAAZHJzL2Rvd25yZXYueG1sRI9LawIxFIX3gv8hXKG7mrEW0dEoWiq6aBcdH+DuMrnO&#10;BCc3wyTq9N+bQsHl4Tw+zmzR2krcqPHGsYJBPwFBnDttuFCw361fxyB8QNZYOSYFv+RhMe92Zphq&#10;d+cfumWhEHGEfYoKyhDqVEqfl2TR911NHL2zayyGKJtC6gbvcdxW8i1JRtKi4UgosaaPkvJLdrUR&#10;sjoMNxsZTpk7j4bmaD6/378SpV567XIKIlAbnuH/9lYrmMDflXgD5Pw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uz2EZwwAAANoAAAAPAAAAAAAAAAAAAAAAAJcCAABkcnMvZG93&#10;bnJldi54bWxQSwUGAAAAAAQABAD1AAAAhwMAAAAA&#10;" adj="11080"/>
                <v:line id="Line 16" o:spid="_x0000_s1047" style="position:absolute;visibility:visible;mso-wrap-style:square" from="5626,3349" to="6599,334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shC4jGAAAA2wAAAA8AAAAAAAAA&#10;AAAAAAAAoQIAAGRycy9kb3ducmV2LnhtbFBLBQYAAAAABAAEAPkAAACUAwAAAAA=&#10;"/>
                <v:line id="Line 17" o:spid="_x0000_s1048" style="position:absolute;visibility:visible;mso-wrap-style:square" from="6079,3363" to="6079,420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RtrhPDAAAA2wAAAA8AAAAAAAAAAAAA&#10;AAAAoQIAAGRycy9kb3ducmV2LnhtbFBLBQYAAAAABAAEAPkAAACRAwAAAAA=&#10;"/>
                <v:shape id="Text Box 18" o:spid="_x0000_s1049" type="#_x0000_t202" style="position:absolute;left:5479;top:3615;width:480;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8CRvwAA&#10;ANsAAAAPAAAAZHJzL2Rvd25yZXYueG1sRE/LqsIwEN0L/kMYwY1oqlxf1SheQXFb9QPGZmyLzaQ0&#10;ubb+vbkguJvDec5625pSPKl2hWUF41EEgji1uuBMwfVyGC5AOI+ssbRMCl7kYLvpdtYYa9twQs+z&#10;z0QIYRejgtz7KpbSpTkZdCNbEQfubmuDPsA6k7rGJoSbUk6iaCYNFhwacqxon1P6OP8ZBfdTM5gu&#10;m9vRX+fJz+wXi/nNvpTq99rdCoSn1n/FH/dJh/kT+P8lHCA3b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L/wJG/AAAA2wAAAA8AAAAAAAAAAAAAAAAAlwIAAGRycy9kb3ducmV2&#10;LnhtbFBLBQYAAAAABAAEAPUAAACDAwAAAAA=&#10;" stroked="f">
                  <v:textbox>
                    <w:txbxContent>
                      <w:p w14:paraId="223A4D57" w14:textId="77777777" w:rsidR="00586794" w:rsidRPr="00670410" w:rsidRDefault="00586794" w:rsidP="002E5C04">
                        <w:pPr>
                          <w:rPr>
                            <w:sz w:val="28"/>
                            <w:szCs w:val="28"/>
                          </w:rPr>
                        </w:pPr>
                        <w:r>
                          <w:rPr>
                            <w:sz w:val="28"/>
                            <w:szCs w:val="28"/>
                          </w:rPr>
                          <w:t>v</w:t>
                        </w:r>
                      </w:p>
                    </w:txbxContent>
                  </v:textbox>
                </v:shape>
                <v:shape id="Text Box 19" o:spid="_x0000_s1050" type="#_x0000_t202" style="position:absolute;left:5919;top:2923;width:427;height:4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9s2UKwAAA&#10;ANsAAAAPAAAAZHJzL2Rvd25yZXYueG1sRE/NisIwEL4LvkMYYS+yprpqtWsUd0HxqusDTJuxLdtM&#10;ShNtfXsjCN7m4/ud1aYzlbhR40rLCsajCARxZnXJuYLz3+5zAcJ5ZI2VZVJwJwebdb+3wkTblo90&#10;O/lchBB2CSoovK8TKV1WkEE3sjVx4C62MegDbHKpG2xDuKnkJIrm0mDJoaHAmn4Lyv5PV6PgcmiH&#10;s2Wb7v05Pk7nP1jGqb0r9THott8gPHX+LX65DzrM/4LnL+EAuX4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9s2UKwAAAANsAAAAPAAAAAAAAAAAAAAAAAJcCAABkcnMvZG93bnJl&#10;di54bWxQSwUGAAAAAAQABAD1AAAAhAMAAAAA&#10;" stroked="f">
                  <v:textbox>
                    <w:txbxContent>
                      <w:p w14:paraId="31B5B782" w14:textId="77777777" w:rsidR="00586794" w:rsidRDefault="00586794" w:rsidP="002E5C04">
                        <w:pPr>
                          <w:rPr>
                            <w:sz w:val="28"/>
                          </w:rPr>
                        </w:pPr>
                        <w:r>
                          <w:rPr>
                            <w:sz w:val="28"/>
                          </w:rPr>
                          <w:t>s</w:t>
                        </w:r>
                      </w:p>
                    </w:txbxContent>
                  </v:textbox>
                </v:shape>
                <v:shape id="Text Box 20" o:spid="_x0000_s1051" type="#_x0000_t202" style="position:absolute;left:6265;top:3603;width:428;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Wv1+wQAA&#10;ANsAAAAPAAAAZHJzL2Rvd25yZXYueG1sRE/NasJAEL4X+g7LFLwU3VRsbKObUAuK10QfYMyOSTA7&#10;G7KriW/fFYTe5uP7nXU2mlbcqHeNZQUfswgEcWl1w5WC42E7/QLhPLLG1jIpuJODLH19WWOi7cA5&#10;3QpfiRDCLkEFtfddIqUrazLoZrYjDtzZ9gZ9gH0ldY9DCDetnEdRLA02HBpq7Oi3pvJSXI2C8354&#10;//weTjt/XOaLeIPN8mTvSk3exp8VCE+j/xc/3Xsd5i/g8Us4QKZ/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8lr9fsEAAADbAAAADwAAAAAAAAAAAAAAAACXAgAAZHJzL2Rvd25y&#10;ZXYueG1sUEsFBgAAAAAEAAQA9QAAAIUDAAAAAA==&#10;" stroked="f">
                  <v:textbox>
                    <w:txbxContent>
                      <w:p w14:paraId="234DB2D8" w14:textId="77777777" w:rsidR="00586794" w:rsidRDefault="00586794" w:rsidP="002E5C04">
                        <w:pPr>
                          <w:rPr>
                            <w:sz w:val="28"/>
                          </w:rPr>
                        </w:pPr>
                        <w:r>
                          <w:rPr>
                            <w:sz w:val="28"/>
                          </w:rPr>
                          <w:t>t</w:t>
                        </w:r>
                      </w:p>
                    </w:txbxContent>
                  </v:textbox>
                </v:shape>
                <w10:wrap type="through"/>
              </v:group>
            </w:pict>
          </mc:Fallback>
        </mc:AlternateContent>
      </w:r>
    </w:p>
    <w:p w14:paraId="7071255B" w14:textId="77777777" w:rsidR="002E5C04" w:rsidRPr="00DB6C79" w:rsidRDefault="002E5C04" w:rsidP="002E5C04">
      <w:pPr>
        <w:tabs>
          <w:tab w:val="left" w:pos="567"/>
        </w:tabs>
        <w:rPr>
          <w:color w:val="000000"/>
        </w:rPr>
      </w:pPr>
    </w:p>
    <w:p w14:paraId="3FB2FFBB" w14:textId="77777777" w:rsidR="002E5C04" w:rsidRPr="00DB6C79" w:rsidRDefault="002E5C04" w:rsidP="002E5C04">
      <w:pPr>
        <w:tabs>
          <w:tab w:val="left" w:pos="567"/>
        </w:tabs>
        <w:rPr>
          <w:color w:val="000000"/>
        </w:rPr>
      </w:pPr>
      <w:r w:rsidRPr="00DB6C79">
        <w:rPr>
          <w:b/>
          <w:color w:val="000000"/>
        </w:rPr>
        <w:br w:type="page"/>
      </w:r>
      <w:r w:rsidRPr="00DB6C79">
        <w:rPr>
          <w:b/>
          <w:color w:val="000000"/>
        </w:rPr>
        <w:lastRenderedPageBreak/>
        <w:t>Note</w:t>
      </w:r>
    </w:p>
    <w:p w14:paraId="51098385" w14:textId="77777777" w:rsidR="002E5C04" w:rsidRPr="00DB6C79" w:rsidRDefault="002E5C04" w:rsidP="002E5C04">
      <w:pPr>
        <w:tabs>
          <w:tab w:val="left" w:pos="567"/>
        </w:tabs>
        <w:rPr>
          <w:color w:val="000000"/>
        </w:rPr>
      </w:pPr>
      <w:r w:rsidRPr="00DB6C79">
        <w:rPr>
          <w:color w:val="000000"/>
        </w:rPr>
        <w:tab/>
      </w:r>
      <w:r w:rsidRPr="00DB6C79">
        <w:rPr>
          <w:color w:val="000000"/>
        </w:rPr>
        <w:tab/>
        <w:t xml:space="preserve">The units for speed and velocity are metres per second (m/s), not km/h.  </w:t>
      </w:r>
    </w:p>
    <w:p w14:paraId="7507764E" w14:textId="77777777" w:rsidR="002E5C04" w:rsidRPr="00DB6C79" w:rsidRDefault="002E5C04" w:rsidP="002E5C04">
      <w:pPr>
        <w:tabs>
          <w:tab w:val="left" w:pos="567"/>
        </w:tabs>
        <w:rPr>
          <w:color w:val="000000"/>
        </w:rPr>
      </w:pPr>
    </w:p>
    <w:p w14:paraId="3A528B3E" w14:textId="77777777"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8096" behindDoc="1" locked="0" layoutInCell="1" allowOverlap="1" wp14:anchorId="7D314018" wp14:editId="6574CE0E">
                <wp:simplePos x="0" y="0"/>
                <wp:positionH relativeFrom="column">
                  <wp:posOffset>570230</wp:posOffset>
                </wp:positionH>
                <wp:positionV relativeFrom="paragraph">
                  <wp:posOffset>93345</wp:posOffset>
                </wp:positionV>
                <wp:extent cx="4475480" cy="345440"/>
                <wp:effectExtent l="0" t="0" r="20320" b="3556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5480" cy="3454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EB715" id="Rectangle 4" o:spid="_x0000_s1026" style="position:absolute;margin-left:44.9pt;margin-top:7.35pt;width:352.4pt;height:27.2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" strokecolor="#4f81bd"/>
            </w:pict>
          </mc:Fallback>
        </mc:AlternateContent>
      </w:r>
      <w:r w:rsidRPr="00DB6C79">
        <w:rPr>
          <w:color w:val="000000"/>
        </w:rPr>
        <w:tab/>
      </w:r>
    </w:p>
    <w:p w14:paraId="0BB49B93" w14:textId="77777777" w:rsidR="002E5C04" w:rsidRPr="00DB6C79" w:rsidRDefault="002E5C04" w:rsidP="002E5C04">
      <w:pPr>
        <w:tabs>
          <w:tab w:val="left" w:pos="567"/>
        </w:tabs>
        <w:rPr>
          <w:color w:val="FF0000"/>
        </w:rPr>
      </w:pPr>
      <w:r w:rsidRPr="00DB6C79">
        <w:rPr>
          <w:color w:val="000000"/>
        </w:rPr>
        <w:tab/>
      </w:r>
      <w:r w:rsidRPr="00DB6C79">
        <w:rPr>
          <w:color w:val="000000"/>
        </w:rPr>
        <w:tab/>
      </w:r>
      <w:r w:rsidRPr="00DB6C79">
        <w:rPr>
          <w:b/>
          <w:color w:val="FF0000"/>
        </w:rPr>
        <w:t>To convert km/h to m/s, divide the reading in km/h by 3.6.</w:t>
      </w:r>
    </w:p>
    <w:p w14:paraId="2AC105E9" w14:textId="77777777" w:rsidR="002E5C04" w:rsidRPr="00DB6C79" w:rsidRDefault="002E5C04" w:rsidP="002E5C04">
      <w:pPr>
        <w:tabs>
          <w:tab w:val="left" w:pos="567"/>
        </w:tabs>
        <w:rPr>
          <w:color w:val="000000"/>
        </w:rPr>
      </w:pPr>
    </w:p>
    <w:p w14:paraId="4A0C7544" w14:textId="77777777" w:rsidR="002E5C04" w:rsidRPr="00DB6C79" w:rsidRDefault="002E5C04" w:rsidP="002E5C04">
      <w:pPr>
        <w:tabs>
          <w:tab w:val="left" w:pos="567"/>
        </w:tabs>
        <w:rPr>
          <w:b/>
          <w:color w:val="000000"/>
        </w:rPr>
      </w:pPr>
    </w:p>
    <w:p w14:paraId="5AFB7F54" w14:textId="77777777" w:rsidR="002E5C04" w:rsidRPr="00DB6C79" w:rsidRDefault="002E5C04" w:rsidP="002E5C04">
      <w:pPr>
        <w:tabs>
          <w:tab w:val="left" w:pos="567"/>
        </w:tabs>
        <w:rPr>
          <w:b/>
          <w:color w:val="000000"/>
        </w:rPr>
      </w:pPr>
      <w:r w:rsidRPr="00DB6C79">
        <w:rPr>
          <w:b/>
          <w:color w:val="000000"/>
        </w:rPr>
        <w:t>Example 1</w:t>
      </w:r>
    </w:p>
    <w:p w14:paraId="7D509A3F" w14:textId="77777777" w:rsidR="002E5C04" w:rsidRPr="00DB6C79" w:rsidRDefault="002E5C04" w:rsidP="002E5C04">
      <w:pPr>
        <w:tabs>
          <w:tab w:val="left" w:pos="567"/>
        </w:tabs>
        <w:rPr>
          <w:b/>
          <w:color w:val="000000"/>
        </w:rPr>
      </w:pPr>
    </w:p>
    <w:p w14:paraId="183A4FD6" w14:textId="77777777" w:rsidR="002E5C04" w:rsidRPr="00DB6C79" w:rsidRDefault="002E5C04" w:rsidP="002E5C04">
      <w:pPr>
        <w:tabs>
          <w:tab w:val="left" w:pos="567"/>
        </w:tabs>
        <w:rPr>
          <w:b/>
          <w:color w:val="000000"/>
        </w:rPr>
      </w:pPr>
      <w:r w:rsidRPr="00DB6C79">
        <w:rPr>
          <w:b/>
          <w:color w:val="000000"/>
        </w:rPr>
        <w:tab/>
      </w:r>
      <w:r w:rsidRPr="00DB6C79">
        <w:rPr>
          <w:b/>
          <w:color w:val="000000"/>
        </w:rPr>
        <w:tab/>
      </w:r>
      <w:r w:rsidRPr="00DB6C79">
        <w:rPr>
          <w:b/>
          <w:color w:val="000000"/>
        </w:rPr>
        <w:tab/>
      </w:r>
      <w:r w:rsidRPr="00DB6C79">
        <w:rPr>
          <w:color w:val="000000"/>
          <w:position w:val="-42"/>
        </w:rPr>
        <w:object w:dxaOrig="2400" w:dyaOrig="960" w14:anchorId="44935152">
          <v:shape id="_x0000_i1027" type="#_x0000_t75" style="width:120pt;height:48pt" o:ole="">
            <v:imagedata r:id="rId33" o:title=""/>
          </v:shape>
          <o:OLEObject Type="Embed" ProgID="Equation.3" ShapeID="_x0000_i1027" DrawAspect="Content" ObjectID="_1563440898" r:id="rId34"/>
        </w:object>
      </w:r>
    </w:p>
    <w:p w14:paraId="10157C6B" w14:textId="77777777" w:rsidR="002E5C04" w:rsidRPr="00DB6C79" w:rsidRDefault="002E5C04" w:rsidP="002E5C04">
      <w:pPr>
        <w:tabs>
          <w:tab w:val="left" w:pos="567"/>
        </w:tabs>
        <w:rPr>
          <w:b/>
          <w:color w:val="000000"/>
        </w:rPr>
      </w:pPr>
    </w:p>
    <w:p w14:paraId="2352C6C7" w14:textId="77777777" w:rsidR="002E5C04" w:rsidRPr="00DB6C79" w:rsidRDefault="002E5C04" w:rsidP="002E5C04">
      <w:pPr>
        <w:tabs>
          <w:tab w:val="left" w:pos="567"/>
        </w:tabs>
        <w:rPr>
          <w:color w:val="000000"/>
        </w:rPr>
      </w:pPr>
      <w:r w:rsidRPr="00DB6C79">
        <w:rPr>
          <w:b/>
          <w:color w:val="000000"/>
        </w:rPr>
        <w:t>Example 2</w:t>
      </w:r>
    </w:p>
    <w:p w14:paraId="39A072B8" w14:textId="77777777" w:rsidR="002E5C04" w:rsidRPr="00DB6C79" w:rsidRDefault="002E5C04" w:rsidP="002E5C04">
      <w:pPr>
        <w:tabs>
          <w:tab w:val="left" w:pos="567"/>
        </w:tabs>
        <w:rPr>
          <w:color w:val="000000"/>
        </w:rPr>
      </w:pPr>
    </w:p>
    <w:p w14:paraId="5B5DE00C" w14:textId="77777777" w:rsidR="002E5C04" w:rsidRPr="00DB6C79" w:rsidRDefault="002E5C04" w:rsidP="002E5C04">
      <w:pPr>
        <w:tabs>
          <w:tab w:val="left" w:pos="567"/>
        </w:tabs>
        <w:rPr>
          <w:color w:val="000000"/>
        </w:rPr>
      </w:pPr>
      <w:r w:rsidRPr="00DB6C79">
        <w:rPr>
          <w:color w:val="000000"/>
        </w:rPr>
        <w:t>A cyclist rides along a coast road that meanders and changes direction constantly.  He covers a distance of 5.80 km in a time of 12.2 minutes.  However the straight line distance between his start and finish points is only 4.20 km in a direction due south.  Calculate:</w:t>
      </w:r>
    </w:p>
    <w:p w14:paraId="3B691915" w14:textId="77777777" w:rsidR="002E5C04" w:rsidRPr="00DB6C79" w:rsidRDefault="002E5C04" w:rsidP="002E5C04">
      <w:pPr>
        <w:tabs>
          <w:tab w:val="left" w:pos="567"/>
        </w:tabs>
        <w:rPr>
          <w:color w:val="000000"/>
        </w:rPr>
      </w:pPr>
    </w:p>
    <w:p w14:paraId="49F4039C" w14:textId="77777777" w:rsidR="002E5C04" w:rsidRPr="00DB6C79" w:rsidRDefault="002E5C04" w:rsidP="002E5C04">
      <w:pPr>
        <w:tabs>
          <w:tab w:val="left" w:pos="567"/>
        </w:tabs>
        <w:rPr>
          <w:color w:val="000000"/>
        </w:rPr>
      </w:pPr>
      <w:r w:rsidRPr="00DB6C79">
        <w:rPr>
          <w:color w:val="000000"/>
        </w:rPr>
        <w:tab/>
        <w:t>(</w:t>
      </w:r>
      <w:proofErr w:type="spellStart"/>
      <w:r w:rsidRPr="00DB6C79">
        <w:rPr>
          <w:color w:val="000000"/>
        </w:rPr>
        <w:t>a</w:t>
      </w:r>
      <w:proofErr w:type="spellEnd"/>
      <w:r w:rsidRPr="00DB6C79">
        <w:rPr>
          <w:color w:val="000000"/>
        </w:rPr>
        <w:t>)</w:t>
      </w:r>
      <w:r w:rsidRPr="00DB6C79">
        <w:rPr>
          <w:color w:val="000000"/>
        </w:rPr>
        <w:tab/>
        <w:t>the average speed of the cyclist.</w:t>
      </w:r>
    </w:p>
    <w:p w14:paraId="313B4E5D" w14:textId="77777777" w:rsidR="002E5C04" w:rsidRPr="00DB6C79" w:rsidRDefault="002E5C04" w:rsidP="002E5C04">
      <w:pPr>
        <w:tabs>
          <w:tab w:val="left" w:pos="567"/>
        </w:tabs>
        <w:rPr>
          <w:color w:val="000000"/>
        </w:rPr>
      </w:pPr>
      <w:r w:rsidRPr="00DB6C79">
        <w:rPr>
          <w:color w:val="000000"/>
        </w:rPr>
        <w:tab/>
        <w:t>(b)</w:t>
      </w:r>
      <w:r w:rsidRPr="00DB6C79">
        <w:rPr>
          <w:color w:val="000000"/>
        </w:rPr>
        <w:tab/>
        <w:t>his average velocity.</w:t>
      </w:r>
    </w:p>
    <w:p w14:paraId="4B3A25B1" w14:textId="77777777" w:rsidR="002E5C04" w:rsidRPr="00DB6C79" w:rsidRDefault="002E5C04" w:rsidP="002E5C04">
      <w:pPr>
        <w:tabs>
          <w:tab w:val="left" w:pos="567"/>
        </w:tabs>
        <w:rPr>
          <w:color w:val="000000"/>
        </w:rPr>
      </w:pPr>
      <w:r w:rsidRPr="00DB6C79">
        <w:rPr>
          <w:noProof/>
          <w:lang w:val="en-GB" w:eastAsia="en-GB"/>
        </w:rPr>
        <w:drawing>
          <wp:anchor distT="0" distB="0" distL="114300" distR="114300" simplePos="0" relativeHeight="251909120" behindDoc="0" locked="0" layoutInCell="1" allowOverlap="1" wp14:anchorId="4D11DA4F" wp14:editId="40F0DFC4">
            <wp:simplePos x="0" y="0"/>
            <wp:positionH relativeFrom="column">
              <wp:posOffset>944880</wp:posOffset>
            </wp:positionH>
            <wp:positionV relativeFrom="paragraph">
              <wp:posOffset>165100</wp:posOffset>
            </wp:positionV>
            <wp:extent cx="3924300" cy="1948180"/>
            <wp:effectExtent l="0" t="0" r="0" b="0"/>
            <wp:wrapTopAndBottom/>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24300" cy="194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C4E453" w14:textId="77777777" w:rsidR="002E5C04" w:rsidRPr="00DB6C79" w:rsidRDefault="002E5C04" w:rsidP="002E5C04">
      <w:pPr>
        <w:tabs>
          <w:tab w:val="left" w:pos="567"/>
        </w:tabs>
        <w:rPr>
          <w:color w:val="000000"/>
        </w:rPr>
      </w:pPr>
    </w:p>
    <w:p w14:paraId="6C7802A4" w14:textId="77777777" w:rsidR="002E5C04" w:rsidRPr="00DB6C79" w:rsidRDefault="002E5C04" w:rsidP="002E5C04">
      <w:pPr>
        <w:tabs>
          <w:tab w:val="left" w:pos="567"/>
        </w:tabs>
        <w:rPr>
          <w:color w:val="000000"/>
        </w:rPr>
      </w:pPr>
    </w:p>
    <w:p w14:paraId="530A3A26" w14:textId="77777777" w:rsidR="002E5C04" w:rsidRPr="00DB6C79" w:rsidRDefault="002E5C04" w:rsidP="002E5C04">
      <w:pPr>
        <w:tabs>
          <w:tab w:val="left" w:pos="567"/>
        </w:tabs>
        <w:rPr>
          <w:color w:val="000000"/>
        </w:rPr>
      </w:pPr>
      <w:r w:rsidRPr="00DB6C79">
        <w:rPr>
          <w:color w:val="000000"/>
        </w:rPr>
        <w:tab/>
        <w:t>(a)</w: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(b)</w:t>
      </w:r>
    </w:p>
    <w:p w14:paraId="4A65A549"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position w:val="-86"/>
        </w:rPr>
        <w:object w:dxaOrig="2260" w:dyaOrig="2420" w14:anchorId="62A39067">
          <v:shape id="_x0000_i1028" type="#_x0000_t75" style="width:113.35pt;height:121.35pt" o:ole="">
            <v:imagedata r:id="rId36" o:title=""/>
          </v:shape>
          <o:OLEObject Type="Embed" ProgID="Equation.3" ShapeID="_x0000_i1028" DrawAspect="Content" ObjectID="_1563440899" r:id="rId37"/>
        </w:objec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position w:val="-82"/>
        </w:rPr>
        <w:object w:dxaOrig="2560" w:dyaOrig="2380" w14:anchorId="37E7A28D">
          <v:shape id="_x0000_i1029" type="#_x0000_t75" style="width:128pt;height:119.35pt" o:ole="">
            <v:imagedata r:id="rId38" o:title=""/>
          </v:shape>
          <o:OLEObject Type="Embed" ProgID="Equation.3" ShapeID="_x0000_i1029" DrawAspect="Content" ObjectID="_1563440900" r:id="rId39"/>
        </w:object>
      </w:r>
    </w:p>
    <w:p w14:paraId="3882C76C"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t xml:space="preserve">    </w:t>
      </w:r>
    </w:p>
    <w:p w14:paraId="0C295547" w14:textId="77777777" w:rsidR="002E5C04" w:rsidRPr="00DB6C79" w:rsidRDefault="002E5C04" w:rsidP="002E5C04">
      <w:pPr>
        <w:tabs>
          <w:tab w:val="left" w:pos="567"/>
        </w:tabs>
        <w:rPr>
          <w:color w:val="000000"/>
        </w:rPr>
      </w:pPr>
    </w:p>
    <w:p w14:paraId="28B92C82" w14:textId="77777777"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p>
    <w:p w14:paraId="62ED350A" w14:textId="77777777"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10144" behindDoc="0" locked="0" layoutInCell="1" allowOverlap="1" wp14:anchorId="73C53E96" wp14:editId="70FEFF45">
                <wp:simplePos x="0" y="0"/>
                <wp:positionH relativeFrom="column">
                  <wp:posOffset>2759710</wp:posOffset>
                </wp:positionH>
                <wp:positionV relativeFrom="paragraph">
                  <wp:posOffset>36830</wp:posOffset>
                </wp:positionV>
                <wp:extent cx="1828800" cy="633095"/>
                <wp:effectExtent l="0" t="609600" r="431800" b="2730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3095"/>
                        </a:xfrm>
                        <a:prstGeom prst="borderCallout1">
                          <a:avLst>
                            <a:gd name="adj1" fmla="val 22500"/>
                            <a:gd name="adj2" fmla="val 104167"/>
                            <a:gd name="adj3" fmla="val -93500"/>
                            <a:gd name="adj4" fmla="val 121389"/>
                          </a:avLst>
                        </a:prstGeom>
                        <a:solidFill>
                          <a:srgbClr val="FFFFFF"/>
                        </a:solidFill>
                        <a:ln w="9525">
                          <a:solidFill>
                            <a:srgbClr val="000000"/>
                          </a:solidFill>
                          <a:miter lim="800000"/>
                          <a:headEnd/>
                          <a:tailEnd/>
                        </a:ln>
                      </wps:spPr>
                      <wps:txbx>
                        <w:txbxContent>
                          <w:p w14:paraId="76D2E048" w14:textId="77777777" w:rsidR="00586794" w:rsidRDefault="00586794" w:rsidP="002E5C04">
                            <w:pPr>
                              <w:rPr>
                                <w:b/>
                                <w:sz w:val="22"/>
                              </w:rPr>
                            </w:pPr>
                            <w:r>
                              <w:rPr>
                                <w:b/>
                                <w:sz w:val="22"/>
                              </w:rPr>
                              <w:t>The direction is important - make sure you put it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53E96" id="_x0000_t47" coordsize="21600,21600" o:spt="47" adj="-8280,24300,-1800,4050" path="m@0@1l@2@3nfem0,0l21600,,21600,21600,,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6" o:spid="_x0000_s1052" type="#_x0000_t47" style="position:absolute;margin-left:217.3pt;margin-top:2.9pt;width:2in;height:49.8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" adj="26220,-20196,22500,4860">
                <v:textbox>
                  <w:txbxContent>
                    <w:p w14:paraId="76D2E048" w14:textId="77777777" w:rsidR="00586794" w:rsidRDefault="00586794" w:rsidP="002E5C04">
                      <w:pPr>
                        <w:rPr>
                          <w:b/>
                          <w:sz w:val="22"/>
                        </w:rPr>
                      </w:pPr>
                      <w:r>
                        <w:rPr>
                          <w:b/>
                          <w:sz w:val="22"/>
                        </w:rPr>
                        <w:t>The direction is important - make sure you put it in!</w:t>
                      </w:r>
                    </w:p>
                  </w:txbxContent>
                </v:textbox>
                <o:callout v:ext="edit" minusx="t"/>
              </v:shape>
            </w:pict>
          </mc:Fallback>
        </mc:AlternateContent>
      </w:r>
      <w:r w:rsidRPr="00DB6C79">
        <w:rPr>
          <w:color w:val="000000"/>
        </w:rPr>
        <w:tab/>
      </w:r>
      <w:r w:rsidRPr="00DB6C79">
        <w:rPr>
          <w:color w:val="000000"/>
        </w:rPr>
        <w:tab/>
      </w:r>
    </w:p>
    <w:p w14:paraId="57A8E727" w14:textId="77777777" w:rsidR="005F5FE6" w:rsidRDefault="005F5FE6">
      <w:pPr>
        <w:rPr>
          <w:color w:val="000000"/>
        </w:rPr>
      </w:pPr>
      <w:r>
        <w:rPr>
          <w:color w:val="000000"/>
        </w:rPr>
        <w:br w:type="page"/>
      </w:r>
    </w:p>
    <w:p w14:paraId="4118BB37" w14:textId="5E96BBA1" w:rsidR="002E5C04" w:rsidRPr="00DB6C79" w:rsidRDefault="002E5C04" w:rsidP="002E5C04">
      <w:pPr>
        <w:tabs>
          <w:tab w:val="left" w:pos="567"/>
        </w:tabs>
        <w:rPr>
          <w:color w:val="000000"/>
        </w:rPr>
      </w:pPr>
      <w:r w:rsidRPr="00DB6C79">
        <w:rPr>
          <w:color w:val="000000"/>
        </w:rPr>
        <w:lastRenderedPageBreak/>
        <w:tab/>
      </w:r>
      <w:r w:rsidRPr="00DB6C79">
        <w:rPr>
          <w:color w:val="000000"/>
        </w:rPr>
        <w:tab/>
      </w:r>
      <w:r w:rsidRPr="00DB6C79">
        <w:rPr>
          <w:color w:val="000000"/>
        </w:rPr>
        <w:tab/>
      </w:r>
    </w:p>
    <w:p w14:paraId="5A4F6BF4" w14:textId="4798137C" w:rsidR="005670A3" w:rsidRPr="00DB6C79" w:rsidRDefault="005670A3" w:rsidP="005670A3">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672576" behindDoc="0" locked="0" layoutInCell="1" allowOverlap="1" wp14:anchorId="47C52122" wp14:editId="7094E9A5">
                <wp:simplePos x="0" y="0"/>
                <wp:positionH relativeFrom="column">
                  <wp:posOffset>0</wp:posOffset>
                </wp:positionH>
                <wp:positionV relativeFrom="paragraph">
                  <wp:posOffset>20955</wp:posOffset>
                </wp:positionV>
                <wp:extent cx="6096000" cy="0"/>
                <wp:effectExtent l="9525" t="11430" r="9525" b="7620"/>
                <wp:wrapNone/>
                <wp:docPr id="46"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3RXNxQCAAAr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IN0VzcUAgAA&#10;KwQAAA4AAAAAAAAAAAAAAAAALAIAAGRycy9lMm9Eb2MueG1sUEsBAi0AFAAGAAgAAAAhAJG7rQHY&#10;AAAABAEAAA8AAAAAAAAAAAAAAAAAbAQAAGRycy9kb3ducmV2LnhtbFBLBQYAAAAABAAEAPMAAABx&#10;BQAAAAA=&#10;"/>
            </w:pict>
          </mc:Fallback>
        </mc:AlternateContent>
      </w:r>
      <w:r w:rsidRPr="00DB6C79">
        <w:rPr>
          <w:noProof/>
          <w:spacing w:val="0"/>
          <w:lang w:eastAsia="en-GB"/>
        </w:rPr>
        <mc:AlternateContent>
          <mc:Choice Requires="wps">
            <w:drawing>
              <wp:anchor distT="0" distB="0" distL="114300" distR="114300" simplePos="0" relativeHeight="251671552" behindDoc="0" locked="0" layoutInCell="1" allowOverlap="1" wp14:anchorId="1BD4460C" wp14:editId="398FEB70">
                <wp:simplePos x="0" y="0"/>
                <wp:positionH relativeFrom="column">
                  <wp:posOffset>4648200</wp:posOffset>
                </wp:positionH>
                <wp:positionV relativeFrom="paragraph">
                  <wp:posOffset>20955</wp:posOffset>
                </wp:positionV>
                <wp:extent cx="1447800" cy="304800"/>
                <wp:effectExtent l="9525" t="11430" r="9525" b="7620"/>
                <wp:wrapNone/>
                <wp:docPr id="45"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0F17A1E" w14:textId="77777777" w:rsidR="00586794" w:rsidRDefault="00586794" w:rsidP="005670A3">
                            <w:pPr>
                              <w:pStyle w:val="worksheeticontext"/>
                            </w:pPr>
                            <w:r>
                              <w:t>Worksheet 8.1</w:t>
                            </w:r>
                          </w:p>
                          <w:p w14:paraId="0AE6B1C9" w14:textId="77777777" w:rsidR="00586794" w:rsidRDefault="00586794"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D4460C" id="AutoShape 616" o:spid="_x0000_s1053" style="position:absolute;margin-left:366pt;margin-top:1.65pt;width:11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FW52BQ0AgAAdgQAAA4AAAAAAAAAAAAAAAAA&#10;LAIAAGRycy9lMm9Eb2MueG1sUEsBAi0AFAAGAAgAAAAhANg1JyTfAAAACAEAAA8AAAAAAAAAAAAA&#10;AAAAjAQAAGRycy9kb3ducmV2LnhtbFBLBQYAAAAABAAEAPMAAACYBQAAAAA=&#10;" fillcolor="black">
                <v:textbox>
                  <w:txbxContent>
                    <w:p w14:paraId="40F17A1E" w14:textId="77777777" w:rsidR="00586794" w:rsidRDefault="00586794" w:rsidP="005670A3">
                      <w:pPr>
                        <w:pStyle w:val="worksheeticontext"/>
                      </w:pPr>
                      <w:r>
                        <w:t>Worksheet 8.1</w:t>
                      </w:r>
                    </w:p>
                    <w:p w14:paraId="0AE6B1C9" w14:textId="77777777" w:rsidR="00586794" w:rsidRDefault="00586794" w:rsidP="005670A3"/>
                  </w:txbxContent>
                </v:textbox>
              </v:roundrect>
            </w:pict>
          </mc:Fallback>
        </mc:AlternateContent>
      </w:r>
      <w:r w:rsidRPr="00DB6C79">
        <w:rPr>
          <w:noProof/>
          <w:spacing w:val="0"/>
          <w:lang w:eastAsia="en-GB"/>
        </w:rPr>
        <mc:AlternateContent>
          <mc:Choice Requires="wps">
            <w:drawing>
              <wp:anchor distT="0" distB="0" distL="114300" distR="114300" simplePos="0" relativeHeight="251670528" behindDoc="0" locked="0" layoutInCell="1" allowOverlap="1" wp14:anchorId="6148008D" wp14:editId="224A0B66">
                <wp:simplePos x="0" y="0"/>
                <wp:positionH relativeFrom="column">
                  <wp:posOffset>5029200</wp:posOffset>
                </wp:positionH>
                <wp:positionV relativeFrom="paragraph">
                  <wp:posOffset>20955</wp:posOffset>
                </wp:positionV>
                <wp:extent cx="1066800" cy="304800"/>
                <wp:effectExtent l="9525" t="11430" r="9525" b="7620"/>
                <wp:wrapNone/>
                <wp:docPr id="44"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2DC05FE" w14:textId="77777777" w:rsidR="00586794" w:rsidRDefault="00586794"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8008D" id="Rectangle 615" o:spid="_x0000_s1054" style="position:absolute;margin-left:396pt;margin-top:1.65pt;width:84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HXcYMEnAgAAUgQAAA4AAAAAAAAAAAAAAAAALAIAAGRycy9lMm9Eb2Mu&#10;eG1sUEsBAi0AFAAGAAgAAAAhAPCRCjPdAAAACAEAAA8AAAAAAAAAAAAAAAAAfwQAAGRycy9kb3du&#10;cmV2LnhtbFBLBQYAAAAABAAEAPMAAACJBQAAAAA=&#10;" fillcolor="black">
                <v:textbox>
                  <w:txbxContent>
                    <w:p w14:paraId="42DC05FE" w14:textId="77777777" w:rsidR="00586794" w:rsidRDefault="00586794" w:rsidP="005670A3"/>
                  </w:txbxContent>
                </v:textbox>
              </v:rect>
            </w:pict>
          </mc:Fallback>
        </mc:AlternateContent>
      </w:r>
    </w:p>
    <w:p w14:paraId="776BF009" w14:textId="77777777" w:rsidR="005F5FE6" w:rsidRPr="00DB6C79" w:rsidRDefault="005F5FE6" w:rsidP="005F5FE6">
      <w:pPr>
        <w:pStyle w:val="Chaptertitle"/>
        <w:rPr>
          <w:lang w:val="en-AU"/>
        </w:rPr>
      </w:pPr>
      <w:r w:rsidRPr="00DB6C79">
        <w:rPr>
          <w:lang w:val="en-AU"/>
        </w:rPr>
        <w:t>CHAPTER 8: Forces, energy and motion</w:t>
      </w:r>
    </w:p>
    <w:p w14:paraId="33ED582B" w14:textId="77777777" w:rsidR="005670A3" w:rsidRPr="00DB6C79" w:rsidRDefault="005670A3" w:rsidP="005670A3">
      <w:pPr>
        <w:pStyle w:val="0Aheadingfirst"/>
        <w:ind w:left="1440" w:hanging="1440"/>
      </w:pPr>
      <w:r w:rsidRPr="00DB6C79">
        <w:t>Speed and velocity</w:t>
      </w:r>
    </w:p>
    <w:p w14:paraId="335C2C02" w14:textId="77777777" w:rsidR="005670A3" w:rsidRPr="00DB6C79" w:rsidRDefault="005670A3" w:rsidP="005670A3">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72112004" w14:textId="77777777" w:rsidR="005670A3" w:rsidRPr="00DB6C79" w:rsidRDefault="005670A3" w:rsidP="005670A3">
      <w:pPr>
        <w:pStyle w:val="Heading1"/>
        <w:spacing w:before="200"/>
        <w:rPr>
          <w:lang w:val="en-AU"/>
        </w:rPr>
      </w:pPr>
      <w:r w:rsidRPr="00DB6C79">
        <w:rPr>
          <w:lang w:val="en-AU"/>
        </w:rPr>
        <w:t>Calculating average speed</w:t>
      </w:r>
    </w:p>
    <w:p w14:paraId="16062ABF" w14:textId="77777777" w:rsidR="005670A3" w:rsidRPr="00DB6C79" w:rsidRDefault="005670A3" w:rsidP="005670A3">
      <w:pPr>
        <w:pStyle w:val="1wsmainbodyfullout"/>
        <w:spacing w:before="60" w:after="120" w:line="240" w:lineRule="atLeast"/>
        <w:ind w:left="357" w:hanging="357"/>
        <w:rPr>
          <w:lang w:val="en-AU"/>
        </w:rPr>
      </w:pPr>
      <w:r w:rsidRPr="00DB6C79">
        <w:rPr>
          <w:b/>
          <w:lang w:val="en-AU"/>
        </w:rPr>
        <w:t>1.</w:t>
      </w:r>
      <w:r w:rsidRPr="00DB6C79">
        <w:rPr>
          <w:lang w:val="en-AU"/>
        </w:rPr>
        <w:tab/>
        <w:t>The average speed (</w:t>
      </w:r>
      <w:r w:rsidRPr="00DB6C79">
        <w:rPr>
          <w:i/>
          <w:lang w:val="en-AU"/>
        </w:rPr>
        <w:t>v</w:t>
      </w:r>
      <w:r w:rsidRPr="00DB6C79">
        <w:rPr>
          <w:lang w:val="en-AU"/>
        </w:rP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5670A3" w:rsidRPr="00DB6C79" w14:paraId="767D4387" w14:textId="77777777" w:rsidTr="009F161C">
        <w:trPr>
          <w:trHeight w:val="170"/>
        </w:trPr>
        <w:tc>
          <w:tcPr>
            <w:tcW w:w="410" w:type="dxa"/>
            <w:vMerge w:val="restart"/>
          </w:tcPr>
          <w:p w14:paraId="05A2AD71" w14:textId="77777777" w:rsidR="005670A3" w:rsidRPr="00DB6C79" w:rsidRDefault="005670A3" w:rsidP="009F161C">
            <w:pPr>
              <w:pStyle w:val="1wsquestiona"/>
              <w:spacing w:before="120" w:after="0"/>
              <w:ind w:left="0" w:firstLine="0"/>
              <w:rPr>
                <w:i/>
                <w:spacing w:val="-2"/>
                <w:lang w:val="en-AU"/>
              </w:rPr>
            </w:pPr>
            <w:r w:rsidRPr="00DB6C79">
              <w:rPr>
                <w:i/>
                <w:spacing w:val="-2"/>
                <w:lang w:val="en-AU"/>
              </w:rPr>
              <w:t>v</w:t>
            </w:r>
            <w:r w:rsidRPr="00DB6C79">
              <w:rPr>
                <w:spacing w:val="-2"/>
                <w:lang w:val="en-AU"/>
              </w:rPr>
              <w:t xml:space="preserve"> </w:t>
            </w:r>
            <w:r w:rsidRPr="00DB6C79">
              <w:rPr>
                <w:rFonts w:ascii="Symbol" w:hAnsi="Symbol"/>
                <w:spacing w:val="-2"/>
                <w:lang w:val="en-AU"/>
              </w:rPr>
              <w:t></w:t>
            </w:r>
            <w:r w:rsidRPr="00DB6C79">
              <w:rPr>
                <w:spacing w:val="-2"/>
                <w:lang w:val="en-AU"/>
              </w:rPr>
              <w:t xml:space="preserve"> </w:t>
            </w:r>
          </w:p>
        </w:tc>
        <w:tc>
          <w:tcPr>
            <w:tcW w:w="252" w:type="dxa"/>
            <w:tcBorders>
              <w:bottom w:val="single" w:sz="4" w:space="0" w:color="auto"/>
            </w:tcBorders>
          </w:tcPr>
          <w:p w14:paraId="4CE4898A" w14:textId="77777777" w:rsidR="005670A3" w:rsidRPr="00DB6C79" w:rsidRDefault="005670A3" w:rsidP="009F161C">
            <w:pPr>
              <w:pStyle w:val="1wsquestiona"/>
              <w:spacing w:after="0"/>
              <w:ind w:left="0" w:firstLine="0"/>
              <w:jc w:val="center"/>
              <w:rPr>
                <w:i/>
                <w:spacing w:val="-2"/>
                <w:lang w:val="en-AU"/>
              </w:rPr>
            </w:pPr>
            <w:r w:rsidRPr="00DB6C79">
              <w:rPr>
                <w:i/>
                <w:spacing w:val="-2"/>
                <w:lang w:val="en-AU"/>
              </w:rPr>
              <w:t>d</w:t>
            </w:r>
          </w:p>
        </w:tc>
      </w:tr>
      <w:tr w:rsidR="005670A3" w:rsidRPr="00DB6C79" w14:paraId="086DCAEB" w14:textId="77777777" w:rsidTr="009F161C">
        <w:trPr>
          <w:trHeight w:val="170"/>
        </w:trPr>
        <w:tc>
          <w:tcPr>
            <w:tcW w:w="410" w:type="dxa"/>
            <w:vMerge/>
          </w:tcPr>
          <w:p w14:paraId="3E948E6D" w14:textId="77777777" w:rsidR="005670A3" w:rsidRPr="00DB6C79" w:rsidRDefault="005670A3" w:rsidP="009F161C">
            <w:pPr>
              <w:pStyle w:val="1wsquestiona"/>
              <w:spacing w:after="0"/>
              <w:ind w:left="0" w:firstLine="0"/>
              <w:rPr>
                <w:i/>
                <w:spacing w:val="-2"/>
                <w:lang w:val="en-AU"/>
              </w:rPr>
            </w:pPr>
          </w:p>
        </w:tc>
        <w:tc>
          <w:tcPr>
            <w:tcW w:w="252" w:type="dxa"/>
            <w:tcBorders>
              <w:top w:val="single" w:sz="4" w:space="0" w:color="auto"/>
            </w:tcBorders>
          </w:tcPr>
          <w:p w14:paraId="6428B327" w14:textId="77777777" w:rsidR="005670A3" w:rsidRPr="00DB6C79" w:rsidRDefault="005670A3" w:rsidP="009F161C">
            <w:pPr>
              <w:pStyle w:val="1wsquestiona"/>
              <w:spacing w:after="0"/>
              <w:ind w:left="0" w:firstLine="0"/>
              <w:jc w:val="center"/>
              <w:rPr>
                <w:i/>
                <w:spacing w:val="-2"/>
                <w:lang w:val="en-AU"/>
              </w:rPr>
            </w:pPr>
            <w:r w:rsidRPr="00DB6C79">
              <w:rPr>
                <w:i/>
                <w:spacing w:val="-2"/>
                <w:lang w:val="en-AU"/>
              </w:rPr>
              <w:t>t</w:t>
            </w:r>
          </w:p>
        </w:tc>
      </w:tr>
    </w:tbl>
    <w:p w14:paraId="770E547D" w14:textId="77777777" w:rsidR="005670A3" w:rsidRPr="00DB6C79" w:rsidRDefault="005670A3" w:rsidP="005670A3">
      <w:pPr>
        <w:pStyle w:val="1wsquestionsindent"/>
        <w:rPr>
          <w:lang w:val="en-AU"/>
        </w:rPr>
      </w:pPr>
      <w:r w:rsidRPr="00DB6C79">
        <w:rPr>
          <w:lang w:val="en-AU"/>
        </w:rPr>
        <w:t xml:space="preserve">where </w:t>
      </w:r>
      <w:r w:rsidRPr="00DB6C79">
        <w:rPr>
          <w:i/>
          <w:lang w:val="en-AU"/>
        </w:rPr>
        <w:t>d</w:t>
      </w:r>
      <w:r w:rsidRPr="00DB6C79">
        <w:rPr>
          <w:lang w:val="en-AU"/>
        </w:rPr>
        <w:t xml:space="preserve"> </w:t>
      </w:r>
      <w:r w:rsidRPr="00DB6C79">
        <w:rPr>
          <w:rFonts w:ascii="Symbol" w:hAnsi="Symbol"/>
          <w:spacing w:val="-2"/>
          <w:lang w:val="en-AU"/>
        </w:rPr>
        <w:t></w:t>
      </w:r>
      <w:r w:rsidRPr="00DB6C79">
        <w:rPr>
          <w:lang w:val="en-AU"/>
        </w:rPr>
        <w:t xml:space="preserve"> distance travelled and </w:t>
      </w:r>
      <w:r w:rsidRPr="00DB6C79">
        <w:rPr>
          <w:i/>
          <w:lang w:val="en-AU"/>
        </w:rPr>
        <w:t>t</w:t>
      </w:r>
      <w:r w:rsidRPr="00DB6C79">
        <w:rPr>
          <w:lang w:val="en-AU"/>
        </w:rPr>
        <w:t xml:space="preserve"> </w:t>
      </w:r>
      <w:r w:rsidRPr="00DB6C79">
        <w:rPr>
          <w:rFonts w:ascii="Symbol" w:hAnsi="Symbol"/>
          <w:spacing w:val="-2"/>
          <w:lang w:val="en-AU"/>
        </w:rPr>
        <w:t></w:t>
      </w:r>
      <w:r w:rsidRPr="00DB6C79">
        <w:rPr>
          <w:lang w:val="en-AU"/>
        </w:rPr>
        <w:t xml:space="preserve"> time taken.</w:t>
      </w:r>
    </w:p>
    <w:p w14:paraId="7BCC254F" w14:textId="77777777" w:rsidR="005670A3" w:rsidRPr="00DB6C79" w:rsidRDefault="005670A3" w:rsidP="005670A3">
      <w:pPr>
        <w:pStyle w:val="1wsquestionsindent"/>
        <w:spacing w:after="120"/>
        <w:rPr>
          <w:lang w:val="en-AU" w:eastAsia="en-AU"/>
        </w:rPr>
      </w:pPr>
      <w:r w:rsidRPr="00DB6C79">
        <w:rPr>
          <w:lang w:val="en-AU"/>
        </w:rPr>
        <w:t>Complete the following table. Make sure you include the appropriate units for each quantity.</w:t>
      </w:r>
    </w:p>
    <w:tbl>
      <w:tblPr>
        <w:tblW w:w="9170"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3057"/>
      </w:tblGrid>
      <w:tr w:rsidR="005670A3" w:rsidRPr="00DB6C79" w14:paraId="318B883F" w14:textId="77777777" w:rsidTr="009F161C">
        <w:trPr>
          <w:trHeight w:val="434"/>
        </w:trPr>
        <w:tc>
          <w:tcPr>
            <w:tcW w:w="3056" w:type="dxa"/>
            <w:tcBorders>
              <w:bottom w:val="single" w:sz="4" w:space="0" w:color="000000"/>
              <w:right w:val="single" w:sz="4" w:space="0" w:color="FFFFFF"/>
            </w:tcBorders>
            <w:shd w:val="clear" w:color="auto" w:fill="000000"/>
            <w:vAlign w:val="center"/>
          </w:tcPr>
          <w:p w14:paraId="61C04919" w14:textId="77777777" w:rsidR="005670A3" w:rsidRPr="00DB6C79" w:rsidRDefault="005670A3" w:rsidP="009F161C">
            <w:pPr>
              <w:pStyle w:val="TABLEHEADWHITECENTRE"/>
              <w:rPr>
                <w:lang w:val="en-AU"/>
              </w:rPr>
            </w:pPr>
            <w:r w:rsidRPr="00DB6C79">
              <w:rPr>
                <w:lang w:val="en-AU"/>
              </w:rPr>
              <w:t>Distance travelled</w:t>
            </w:r>
          </w:p>
        </w:tc>
        <w:tc>
          <w:tcPr>
            <w:tcW w:w="3057" w:type="dxa"/>
            <w:tcBorders>
              <w:left w:val="single" w:sz="4" w:space="0" w:color="FFFFFF"/>
              <w:right w:val="single" w:sz="4" w:space="0" w:color="FFFFFF"/>
            </w:tcBorders>
            <w:shd w:val="clear" w:color="auto" w:fill="000000"/>
            <w:vAlign w:val="center"/>
          </w:tcPr>
          <w:p w14:paraId="28C13899" w14:textId="77777777" w:rsidR="005670A3" w:rsidRPr="00DB6C79" w:rsidRDefault="005670A3" w:rsidP="009F161C">
            <w:pPr>
              <w:pStyle w:val="TABLEHEADWHITECENTRE"/>
              <w:rPr>
                <w:lang w:val="en-AU"/>
              </w:rPr>
            </w:pPr>
            <w:r w:rsidRPr="00DB6C79">
              <w:rPr>
                <w:lang w:val="en-AU"/>
              </w:rPr>
              <w:t>Time taken</w:t>
            </w:r>
          </w:p>
        </w:tc>
        <w:tc>
          <w:tcPr>
            <w:tcW w:w="3057" w:type="dxa"/>
            <w:tcBorders>
              <w:left w:val="single" w:sz="4" w:space="0" w:color="FFFFFF"/>
            </w:tcBorders>
            <w:shd w:val="clear" w:color="auto" w:fill="000000"/>
            <w:vAlign w:val="center"/>
          </w:tcPr>
          <w:p w14:paraId="17A50A5E" w14:textId="77777777" w:rsidR="005670A3" w:rsidRPr="00DB6C79" w:rsidRDefault="005670A3" w:rsidP="009F161C">
            <w:pPr>
              <w:pStyle w:val="TABLEHEADWHITECENTRE"/>
              <w:rPr>
                <w:lang w:val="en-AU"/>
              </w:rPr>
            </w:pPr>
            <w:r w:rsidRPr="00DB6C79">
              <w:rPr>
                <w:lang w:val="en-AU"/>
              </w:rPr>
              <w:t>Average speed</w:t>
            </w:r>
          </w:p>
        </w:tc>
      </w:tr>
      <w:tr w:rsidR="005670A3" w:rsidRPr="00DB6C79" w14:paraId="5375EB47" w14:textId="77777777" w:rsidTr="009F161C">
        <w:trPr>
          <w:trHeight w:val="435"/>
        </w:trPr>
        <w:tc>
          <w:tcPr>
            <w:tcW w:w="3056" w:type="dxa"/>
            <w:tcBorders>
              <w:top w:val="single" w:sz="4" w:space="0" w:color="000000"/>
            </w:tcBorders>
            <w:tcMar>
              <w:left w:w="700" w:type="dxa"/>
            </w:tcMar>
            <w:vAlign w:val="center"/>
          </w:tcPr>
          <w:p w14:paraId="50F6B965" w14:textId="77777777" w:rsidR="005670A3" w:rsidRPr="00DB6C79" w:rsidRDefault="005670A3" w:rsidP="009F161C">
            <w:pPr>
              <w:pStyle w:val="TABLETEXTLEFT"/>
              <w:tabs>
                <w:tab w:val="decimal" w:pos="855"/>
              </w:tabs>
              <w:rPr>
                <w:lang w:val="en-AU"/>
              </w:rPr>
            </w:pPr>
            <w:r w:rsidRPr="00DB6C79">
              <w:rPr>
                <w:lang w:val="en-AU"/>
              </w:rPr>
              <w:t>100 m</w:t>
            </w:r>
          </w:p>
        </w:tc>
        <w:tc>
          <w:tcPr>
            <w:tcW w:w="3057" w:type="dxa"/>
            <w:tcBorders>
              <w:top w:val="single" w:sz="4" w:space="0" w:color="FFFFFF"/>
            </w:tcBorders>
            <w:tcMar>
              <w:left w:w="700" w:type="dxa"/>
            </w:tcMar>
            <w:vAlign w:val="center"/>
          </w:tcPr>
          <w:p w14:paraId="24332FBC" w14:textId="77777777" w:rsidR="005670A3" w:rsidRPr="00DB6C79" w:rsidRDefault="005670A3" w:rsidP="009F161C">
            <w:pPr>
              <w:pStyle w:val="TABLETEXTLEFT"/>
              <w:tabs>
                <w:tab w:val="decimal" w:pos="855"/>
              </w:tabs>
              <w:rPr>
                <w:lang w:val="en-AU"/>
              </w:rPr>
            </w:pPr>
            <w:r w:rsidRPr="00DB6C79">
              <w:rPr>
                <w:lang w:val="en-AU"/>
              </w:rPr>
              <w:t>20 s</w:t>
            </w:r>
          </w:p>
        </w:tc>
        <w:tc>
          <w:tcPr>
            <w:tcW w:w="3057" w:type="dxa"/>
            <w:vAlign w:val="center"/>
          </w:tcPr>
          <w:p w14:paraId="5ABB032E" w14:textId="77777777" w:rsidR="005670A3" w:rsidRPr="00DB6C79" w:rsidRDefault="005670A3" w:rsidP="009F161C">
            <w:pPr>
              <w:pStyle w:val="TABLETEXTLEFT"/>
              <w:tabs>
                <w:tab w:val="decimal" w:pos="855"/>
              </w:tabs>
              <w:jc w:val="center"/>
              <w:rPr>
                <w:lang w:val="en-AU"/>
              </w:rPr>
            </w:pPr>
          </w:p>
        </w:tc>
      </w:tr>
      <w:tr w:rsidR="005670A3" w:rsidRPr="00DB6C79" w14:paraId="5ECA3AB0" w14:textId="77777777" w:rsidTr="009F161C">
        <w:trPr>
          <w:trHeight w:val="435"/>
        </w:trPr>
        <w:tc>
          <w:tcPr>
            <w:tcW w:w="3056" w:type="dxa"/>
            <w:tcMar>
              <w:left w:w="700" w:type="dxa"/>
            </w:tcMar>
            <w:vAlign w:val="center"/>
          </w:tcPr>
          <w:p w14:paraId="6DCFEE63" w14:textId="77777777" w:rsidR="005670A3" w:rsidRPr="00DB6C79" w:rsidRDefault="005670A3" w:rsidP="009F161C">
            <w:pPr>
              <w:pStyle w:val="TABLETEXTLEFT"/>
              <w:tabs>
                <w:tab w:val="decimal" w:pos="855"/>
              </w:tabs>
              <w:rPr>
                <w:lang w:val="en-AU"/>
              </w:rPr>
            </w:pPr>
            <w:r w:rsidRPr="00DB6C79">
              <w:rPr>
                <w:lang w:val="en-AU"/>
              </w:rPr>
              <w:t>3 km</w:t>
            </w:r>
          </w:p>
        </w:tc>
        <w:tc>
          <w:tcPr>
            <w:tcW w:w="3057" w:type="dxa"/>
            <w:tcMar>
              <w:left w:w="700" w:type="dxa"/>
            </w:tcMar>
            <w:vAlign w:val="center"/>
          </w:tcPr>
          <w:p w14:paraId="5CF945DF" w14:textId="77777777" w:rsidR="005670A3" w:rsidRPr="00DB6C79" w:rsidRDefault="005670A3" w:rsidP="009F161C">
            <w:pPr>
              <w:pStyle w:val="TABLETEXTLEFT"/>
              <w:tabs>
                <w:tab w:val="decimal" w:pos="855"/>
              </w:tabs>
              <w:rPr>
                <w:lang w:val="en-AU"/>
              </w:rPr>
            </w:pPr>
          </w:p>
        </w:tc>
        <w:tc>
          <w:tcPr>
            <w:tcW w:w="3057" w:type="dxa"/>
            <w:tcMar>
              <w:left w:w="600" w:type="dxa"/>
            </w:tcMar>
            <w:vAlign w:val="center"/>
          </w:tcPr>
          <w:p w14:paraId="61FA6A3B" w14:textId="77777777" w:rsidR="005670A3" w:rsidRPr="00DB6C79" w:rsidRDefault="005670A3" w:rsidP="009F161C">
            <w:pPr>
              <w:pStyle w:val="TABLETEXTLEFT"/>
              <w:tabs>
                <w:tab w:val="decimal" w:pos="855"/>
              </w:tabs>
              <w:rPr>
                <w:lang w:val="en-AU"/>
              </w:rPr>
            </w:pPr>
            <w:r w:rsidRPr="00DB6C79">
              <w:rPr>
                <w:lang w:val="en-AU"/>
              </w:rPr>
              <w:t>60 km/h</w:t>
            </w:r>
          </w:p>
        </w:tc>
      </w:tr>
      <w:tr w:rsidR="005670A3" w:rsidRPr="00DB6C79" w14:paraId="09FC9E61" w14:textId="77777777" w:rsidTr="009F161C">
        <w:trPr>
          <w:trHeight w:val="435"/>
        </w:trPr>
        <w:tc>
          <w:tcPr>
            <w:tcW w:w="3056" w:type="dxa"/>
            <w:tcMar>
              <w:left w:w="700" w:type="dxa"/>
            </w:tcMar>
            <w:vAlign w:val="center"/>
          </w:tcPr>
          <w:p w14:paraId="0F3A694D" w14:textId="77777777" w:rsidR="005670A3" w:rsidRPr="00DB6C79" w:rsidRDefault="005670A3" w:rsidP="009F161C">
            <w:pPr>
              <w:pStyle w:val="TABLETEXTLEFT"/>
              <w:tabs>
                <w:tab w:val="decimal" w:pos="855"/>
              </w:tabs>
              <w:rPr>
                <w:lang w:val="en-AU"/>
              </w:rPr>
            </w:pPr>
          </w:p>
        </w:tc>
        <w:tc>
          <w:tcPr>
            <w:tcW w:w="3057" w:type="dxa"/>
            <w:tcMar>
              <w:left w:w="700" w:type="dxa"/>
            </w:tcMar>
            <w:vAlign w:val="center"/>
          </w:tcPr>
          <w:p w14:paraId="4EE67003" w14:textId="77777777" w:rsidR="005670A3" w:rsidRPr="00DB6C79" w:rsidRDefault="005670A3" w:rsidP="009F161C">
            <w:pPr>
              <w:pStyle w:val="TABLETEXTLEFT"/>
              <w:tabs>
                <w:tab w:val="decimal" w:pos="855"/>
              </w:tabs>
              <w:rPr>
                <w:lang w:val="en-AU"/>
              </w:rPr>
            </w:pPr>
            <w:r w:rsidRPr="00DB6C79">
              <w:rPr>
                <w:lang w:val="en-AU"/>
              </w:rPr>
              <w:t>15 s</w:t>
            </w:r>
          </w:p>
        </w:tc>
        <w:tc>
          <w:tcPr>
            <w:tcW w:w="3057" w:type="dxa"/>
            <w:tcMar>
              <w:left w:w="600" w:type="dxa"/>
            </w:tcMar>
            <w:vAlign w:val="center"/>
          </w:tcPr>
          <w:p w14:paraId="7963F00A" w14:textId="77777777" w:rsidR="005670A3" w:rsidRPr="00DB6C79" w:rsidRDefault="005670A3" w:rsidP="009F161C">
            <w:pPr>
              <w:pStyle w:val="TABLETEXTLEFT"/>
              <w:tabs>
                <w:tab w:val="decimal" w:pos="855"/>
              </w:tabs>
              <w:rPr>
                <w:lang w:val="en-AU"/>
              </w:rPr>
            </w:pPr>
            <w:r w:rsidRPr="00DB6C79">
              <w:rPr>
                <w:lang w:val="en-AU"/>
              </w:rPr>
              <w:t>20 m/s</w:t>
            </w:r>
          </w:p>
        </w:tc>
      </w:tr>
      <w:tr w:rsidR="005670A3" w:rsidRPr="00DB6C79" w14:paraId="665391D6" w14:textId="77777777" w:rsidTr="009F161C">
        <w:trPr>
          <w:trHeight w:val="434"/>
        </w:trPr>
        <w:tc>
          <w:tcPr>
            <w:tcW w:w="3056" w:type="dxa"/>
            <w:tcMar>
              <w:left w:w="700" w:type="dxa"/>
            </w:tcMar>
            <w:vAlign w:val="center"/>
          </w:tcPr>
          <w:p w14:paraId="3B54B4B3" w14:textId="77777777" w:rsidR="005670A3" w:rsidRPr="00DB6C79" w:rsidRDefault="005670A3" w:rsidP="009F161C">
            <w:pPr>
              <w:pStyle w:val="TABLETEXTLEFT"/>
              <w:tabs>
                <w:tab w:val="decimal" w:pos="855"/>
              </w:tabs>
              <w:rPr>
                <w:lang w:val="en-AU"/>
              </w:rPr>
            </w:pPr>
            <w:r w:rsidRPr="00DB6C79">
              <w:rPr>
                <w:lang w:val="en-AU"/>
              </w:rPr>
              <w:t>2 km</w:t>
            </w:r>
          </w:p>
        </w:tc>
        <w:tc>
          <w:tcPr>
            <w:tcW w:w="3057" w:type="dxa"/>
            <w:tcMar>
              <w:left w:w="700" w:type="dxa"/>
            </w:tcMar>
            <w:vAlign w:val="center"/>
          </w:tcPr>
          <w:p w14:paraId="3BA4F91D" w14:textId="77777777" w:rsidR="005670A3" w:rsidRPr="00DB6C79" w:rsidRDefault="005670A3" w:rsidP="009F161C">
            <w:pPr>
              <w:pStyle w:val="TABLETEXTLEFT"/>
              <w:tabs>
                <w:tab w:val="decimal" w:pos="855"/>
              </w:tabs>
              <w:rPr>
                <w:lang w:val="en-AU"/>
              </w:rPr>
            </w:pPr>
          </w:p>
        </w:tc>
        <w:tc>
          <w:tcPr>
            <w:tcW w:w="3057" w:type="dxa"/>
            <w:tcMar>
              <w:left w:w="600" w:type="dxa"/>
            </w:tcMar>
            <w:vAlign w:val="center"/>
          </w:tcPr>
          <w:p w14:paraId="42F5AF51" w14:textId="77777777" w:rsidR="005670A3" w:rsidRPr="00DB6C79" w:rsidRDefault="005670A3" w:rsidP="009F161C">
            <w:pPr>
              <w:pStyle w:val="TABLETEXTLEFT"/>
              <w:tabs>
                <w:tab w:val="decimal" w:pos="855"/>
              </w:tabs>
              <w:rPr>
                <w:lang w:val="en-AU"/>
              </w:rPr>
            </w:pPr>
            <w:r w:rsidRPr="00DB6C79">
              <w:rPr>
                <w:lang w:val="en-AU"/>
              </w:rPr>
              <w:t>25 m/s</w:t>
            </w:r>
          </w:p>
        </w:tc>
      </w:tr>
    </w:tbl>
    <w:p w14:paraId="2F0EAFA9" w14:textId="77777777" w:rsidR="005670A3" w:rsidRPr="00DB6C79" w:rsidRDefault="005670A3" w:rsidP="005670A3">
      <w:pPr>
        <w:pStyle w:val="Heading1"/>
        <w:spacing w:before="200"/>
        <w:rPr>
          <w:lang w:val="en-AU"/>
        </w:rPr>
      </w:pPr>
      <w:r w:rsidRPr="00DB6C79">
        <w:rPr>
          <w:lang w:val="en-AU"/>
        </w:rPr>
        <w:t>Average speed and average velocity</w:t>
      </w:r>
    </w:p>
    <w:p w14:paraId="6175B5F7" w14:textId="77777777" w:rsidR="005670A3" w:rsidRPr="00DB6C79" w:rsidRDefault="005670A3" w:rsidP="005670A3">
      <w:pPr>
        <w:pStyle w:val="1wsmainbodyfullout"/>
        <w:spacing w:after="60" w:line="240" w:lineRule="atLeast"/>
        <w:ind w:left="360" w:hanging="360"/>
        <w:rPr>
          <w:lang w:val="en-AU"/>
        </w:rPr>
      </w:pPr>
      <w:r w:rsidRPr="00DB6C79">
        <w:rPr>
          <w:b/>
          <w:lang w:val="en-AU"/>
        </w:rPr>
        <w:t>2.</w:t>
      </w:r>
      <w:r w:rsidRPr="00DB6C79">
        <w:rPr>
          <w:lang w:val="en-AU"/>
        </w:rPr>
        <w:tab/>
        <w:t>Two vehicles (X and Y) travel from A to C along different paths as shown in the diagram (not drawn to scale). X travels along the path ABC and vehicle Y travels along AC. The triangle ABC is a right-angled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5670A3" w:rsidRPr="00DB6C79" w14:paraId="36992E5F" w14:textId="77777777" w:rsidTr="009F161C">
        <w:tc>
          <w:tcPr>
            <w:tcW w:w="468" w:type="dxa"/>
            <w:shd w:val="clear" w:color="auto" w:fill="auto"/>
          </w:tcPr>
          <w:p w14:paraId="7BD2C12F" w14:textId="77777777" w:rsidR="005670A3" w:rsidRPr="00DB6C79" w:rsidRDefault="005670A3" w:rsidP="009F161C"/>
        </w:tc>
        <w:tc>
          <w:tcPr>
            <w:tcW w:w="2040" w:type="dxa"/>
          </w:tcPr>
          <w:p w14:paraId="5F4A1CF6" w14:textId="77777777" w:rsidR="005670A3" w:rsidRPr="00DB6C79" w:rsidRDefault="005670A3" w:rsidP="009F161C">
            <w:r w:rsidRPr="00DB6C79">
              <w:rPr>
                <w:noProof/>
                <w:lang w:val="en-GB" w:eastAsia="en-GB"/>
              </w:rPr>
              <mc:AlternateContent>
                <mc:Choice Requires="wps">
                  <w:drawing>
                    <wp:anchor distT="0" distB="0" distL="114300" distR="114300" simplePos="0" relativeHeight="251669504" behindDoc="0" locked="0" layoutInCell="1" allowOverlap="1" wp14:anchorId="0DA40A4B" wp14:editId="692BA899">
                      <wp:simplePos x="0" y="0"/>
                      <wp:positionH relativeFrom="column">
                        <wp:posOffset>83820</wp:posOffset>
                      </wp:positionH>
                      <wp:positionV relativeFrom="paragraph">
                        <wp:posOffset>313055</wp:posOffset>
                      </wp:positionV>
                      <wp:extent cx="802640" cy="443865"/>
                      <wp:effectExtent l="7620" t="8255" r="8890" b="12065"/>
                      <wp:wrapNone/>
                      <wp:docPr id="4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14:paraId="3286D2AF" w14:textId="77777777" w:rsidR="00586794" w:rsidRDefault="00586794" w:rsidP="005670A3">
                                  <w:r w:rsidRPr="005B41AF">
                                    <w:rPr>
                                      <w:position w:val="-22"/>
                                    </w:rPr>
                                    <w:object w:dxaOrig="960" w:dyaOrig="540" w14:anchorId="2247B1E2">
                                      <v:shape id="_x0000_i1080" type="#_x0000_t75" style="width:48pt;height:27.35pt" o:ole="">
                                        <v:imagedata r:id="rId40" o:title=""/>
                                      </v:shape>
                                      <o:OLEObject Type="Embed" ProgID="Equation.DSMT4" ShapeID="_x0000_i1080" DrawAspect="Content" ObjectID="_1563440951" r:id="rId41"/>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A40A4B" id="Text Box 613" o:spid="_x0000_s1055" type="#_x0000_t202" style="position:absolute;margin-left:6.6pt;margin-top:24.65pt;width:63.2pt;height:34.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">
                      <v:textbox style="mso-fit-shape-to-text:t">
                        <w:txbxContent>
                          <w:p w14:paraId="3286D2AF" w14:textId="77777777" w:rsidR="00586794" w:rsidRDefault="00586794" w:rsidP="005670A3">
                            <w:r w:rsidRPr="005B41AF">
                              <w:rPr>
                                <w:position w:val="-22"/>
                              </w:rPr>
                              <w:object w:dxaOrig="960" w:dyaOrig="540" w14:anchorId="2247B1E2">
                                <v:shape id="_x0000_i1080" type="#_x0000_t75" style="width:48pt;height:27.35pt" o:ole="">
                                  <v:imagedata r:id="rId42" o:title=""/>
                                </v:shape>
                                <o:OLEObject Type="Embed" ProgID="Equation.DSMT4" ShapeID="_x0000_i1080" DrawAspect="Content" ObjectID="_1562660500" r:id="rId43"/>
                              </w:object>
                            </w:r>
                          </w:p>
                        </w:txbxContent>
                      </v:textbox>
                    </v:shape>
                  </w:pict>
                </mc:Fallback>
              </mc:AlternateContent>
            </w:r>
          </w:p>
        </w:tc>
        <w:tc>
          <w:tcPr>
            <w:tcW w:w="2976" w:type="dxa"/>
            <w:shd w:val="clear" w:color="auto" w:fill="auto"/>
            <w:vAlign w:val="center"/>
          </w:tcPr>
          <w:p w14:paraId="3945F0FE" w14:textId="77777777" w:rsidR="005670A3" w:rsidRPr="00DB6C79" w:rsidRDefault="005670A3" w:rsidP="009F161C">
            <w:r w:rsidRPr="00DB6C79">
              <w:rPr>
                <w:noProof/>
                <w:lang w:val="en-GB" w:eastAsia="en-GB"/>
              </w:rPr>
              <w:drawing>
                <wp:inline distT="0" distB="0" distL="0" distR="0" wp14:anchorId="4AEFEF1E" wp14:editId="71B51D33">
                  <wp:extent cx="1623695" cy="1272540"/>
                  <wp:effectExtent l="0" t="0" r="0" b="3810"/>
                  <wp:docPr id="28" name="Picture 2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3695" cy="1272540"/>
                          </a:xfrm>
                          <a:prstGeom prst="rect">
                            <a:avLst/>
                          </a:prstGeom>
                          <a:noFill/>
                          <a:ln>
                            <a:noFill/>
                          </a:ln>
                        </pic:spPr>
                      </pic:pic>
                    </a:graphicData>
                  </a:graphic>
                </wp:inline>
              </w:drawing>
            </w:r>
          </w:p>
        </w:tc>
        <w:tc>
          <w:tcPr>
            <w:tcW w:w="1272" w:type="dxa"/>
          </w:tcPr>
          <w:p w14:paraId="4B3B2221" w14:textId="77777777" w:rsidR="005670A3" w:rsidRPr="00DB6C79" w:rsidRDefault="005670A3" w:rsidP="009F161C">
            <w:r w:rsidRPr="00DB6C79">
              <w:rPr>
                <w:noProof/>
                <w:lang w:val="en-GB" w:eastAsia="en-GB"/>
              </w:rPr>
              <w:drawing>
                <wp:inline distT="0" distB="0" distL="0" distR="0" wp14:anchorId="4C2E1C6C" wp14:editId="20052E7B">
                  <wp:extent cx="511810" cy="650875"/>
                  <wp:effectExtent l="0" t="0" r="2540" b="0"/>
                  <wp:docPr id="29" name="Picture 2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1810" cy="650875"/>
                          </a:xfrm>
                          <a:prstGeom prst="rect">
                            <a:avLst/>
                          </a:prstGeom>
                          <a:noFill/>
                          <a:ln>
                            <a:noFill/>
                          </a:ln>
                        </pic:spPr>
                      </pic:pic>
                    </a:graphicData>
                  </a:graphic>
                </wp:inline>
              </w:drawing>
            </w:r>
          </w:p>
        </w:tc>
      </w:tr>
    </w:tbl>
    <w:p w14:paraId="2D94B8F2" w14:textId="77777777" w:rsidR="005670A3" w:rsidRPr="00DB6C79" w:rsidRDefault="005670A3" w:rsidP="005670A3">
      <w:pPr>
        <w:pStyle w:val="1wsquestionsindent"/>
        <w:spacing w:before="120" w:after="0"/>
        <w:rPr>
          <w:lang w:val="en-AU"/>
        </w:rPr>
      </w:pPr>
      <w:r w:rsidRPr="00DB6C79">
        <w:rPr>
          <w:lang w:val="en-AU"/>
        </w:rPr>
        <w:t>Both vehicles take 70 s for the trip.</w:t>
      </w:r>
    </w:p>
    <w:p w14:paraId="3D87EBDD" w14:textId="77777777" w:rsidR="005670A3" w:rsidRPr="00DB6C79" w:rsidRDefault="005670A3" w:rsidP="005670A3">
      <w:pPr>
        <w:pStyle w:val="1wsquestionsindent"/>
        <w:spacing w:after="120"/>
        <w:rPr>
          <w:lang w:val="en-AU"/>
        </w:rPr>
      </w:pPr>
      <w:r w:rsidRPr="00DB6C79">
        <w:rPr>
          <w:lang w:val="en-AU"/>
        </w:rPr>
        <w:t>Perform the necessary calculations to complete the following table.</w:t>
      </w:r>
    </w:p>
    <w:tbl>
      <w:tblPr>
        <w:tblW w:w="9267"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7"/>
        <w:gridCol w:w="2387"/>
        <w:gridCol w:w="2106"/>
        <w:gridCol w:w="2387"/>
      </w:tblGrid>
      <w:tr w:rsidR="005670A3" w:rsidRPr="00DB6C79" w14:paraId="6227B507" w14:textId="77777777" w:rsidTr="009F161C">
        <w:trPr>
          <w:trHeight w:val="434"/>
        </w:trPr>
        <w:tc>
          <w:tcPr>
            <w:tcW w:w="2387" w:type="dxa"/>
            <w:tcBorders>
              <w:bottom w:val="single" w:sz="4" w:space="0" w:color="000000"/>
              <w:right w:val="single" w:sz="4" w:space="0" w:color="FFFFFF"/>
            </w:tcBorders>
            <w:shd w:val="clear" w:color="auto" w:fill="000000"/>
            <w:vAlign w:val="center"/>
          </w:tcPr>
          <w:p w14:paraId="22704FDC" w14:textId="77777777" w:rsidR="005670A3" w:rsidRPr="00DB6C79" w:rsidRDefault="005670A3" w:rsidP="009F161C">
            <w:pPr>
              <w:pStyle w:val="TABLEHEADWHITECENTRE"/>
              <w:rPr>
                <w:lang w:val="en-AU"/>
              </w:rPr>
            </w:pPr>
            <w:r w:rsidRPr="00DB6C79">
              <w:rPr>
                <w:lang w:val="en-AU"/>
              </w:rPr>
              <w:t>Average speed of X</w:t>
            </w:r>
          </w:p>
        </w:tc>
        <w:tc>
          <w:tcPr>
            <w:tcW w:w="2387" w:type="dxa"/>
            <w:tcBorders>
              <w:left w:val="single" w:sz="4" w:space="0" w:color="FFFFFF"/>
              <w:right w:val="single" w:sz="4" w:space="0" w:color="FFFFFF"/>
            </w:tcBorders>
            <w:shd w:val="clear" w:color="auto" w:fill="000000"/>
            <w:vAlign w:val="center"/>
          </w:tcPr>
          <w:p w14:paraId="49B464D7" w14:textId="77777777" w:rsidR="005670A3" w:rsidRPr="00DB6C79" w:rsidRDefault="005670A3" w:rsidP="009F161C">
            <w:pPr>
              <w:pStyle w:val="TABLEHEADWHITECENTRE"/>
              <w:rPr>
                <w:lang w:val="en-AU"/>
              </w:rPr>
            </w:pPr>
            <w:r w:rsidRPr="00DB6C79">
              <w:rPr>
                <w:lang w:val="en-AU"/>
              </w:rPr>
              <w:t>Average velocity of X</w:t>
            </w:r>
          </w:p>
        </w:tc>
        <w:tc>
          <w:tcPr>
            <w:tcW w:w="2106" w:type="dxa"/>
            <w:tcBorders>
              <w:left w:val="single" w:sz="4" w:space="0" w:color="FFFFFF"/>
              <w:right w:val="single" w:sz="4" w:space="0" w:color="FFFFFF"/>
            </w:tcBorders>
            <w:shd w:val="clear" w:color="auto" w:fill="000000"/>
            <w:vAlign w:val="center"/>
          </w:tcPr>
          <w:p w14:paraId="288D759B" w14:textId="77777777" w:rsidR="005670A3" w:rsidRPr="00DB6C79" w:rsidRDefault="005670A3" w:rsidP="009F161C">
            <w:pPr>
              <w:pStyle w:val="TABLEHEADWHITECENTRE"/>
              <w:rPr>
                <w:lang w:val="en-AU"/>
              </w:rPr>
            </w:pPr>
            <w:r w:rsidRPr="00DB6C79">
              <w:rPr>
                <w:lang w:val="en-AU"/>
              </w:rPr>
              <w:t>Average speed of Y</w:t>
            </w:r>
          </w:p>
        </w:tc>
        <w:tc>
          <w:tcPr>
            <w:tcW w:w="2387" w:type="dxa"/>
            <w:tcBorders>
              <w:left w:val="single" w:sz="4" w:space="0" w:color="FFFFFF"/>
            </w:tcBorders>
            <w:shd w:val="clear" w:color="auto" w:fill="000000"/>
            <w:vAlign w:val="center"/>
          </w:tcPr>
          <w:p w14:paraId="55E58B8E" w14:textId="77777777" w:rsidR="005670A3" w:rsidRPr="00DB6C79" w:rsidRDefault="005670A3" w:rsidP="009F161C">
            <w:pPr>
              <w:pStyle w:val="TABLEHEADWHITECENTRE"/>
              <w:rPr>
                <w:lang w:val="en-AU"/>
              </w:rPr>
            </w:pPr>
            <w:r w:rsidRPr="00DB6C79">
              <w:rPr>
                <w:lang w:val="en-AU"/>
              </w:rPr>
              <w:t>Average velocity of Y</w:t>
            </w:r>
          </w:p>
        </w:tc>
      </w:tr>
      <w:tr w:rsidR="005670A3" w:rsidRPr="00DB6C79" w14:paraId="7F23CB41" w14:textId="77777777" w:rsidTr="009F161C">
        <w:trPr>
          <w:trHeight w:val="435"/>
        </w:trPr>
        <w:tc>
          <w:tcPr>
            <w:tcW w:w="2387" w:type="dxa"/>
            <w:tcBorders>
              <w:top w:val="single" w:sz="4" w:space="0" w:color="000000"/>
              <w:bottom w:val="nil"/>
            </w:tcBorders>
            <w:vAlign w:val="center"/>
          </w:tcPr>
          <w:p w14:paraId="2858C3B5" w14:textId="77777777" w:rsidR="005670A3" w:rsidRPr="00DB6C79" w:rsidRDefault="005670A3" w:rsidP="009F161C">
            <w:pPr>
              <w:pStyle w:val="TABLETEXTLEFT"/>
              <w:tabs>
                <w:tab w:val="decimal" w:pos="855"/>
              </w:tabs>
              <w:jc w:val="center"/>
              <w:rPr>
                <w:lang w:val="en-AU"/>
              </w:rPr>
            </w:pPr>
          </w:p>
        </w:tc>
        <w:tc>
          <w:tcPr>
            <w:tcW w:w="2387" w:type="dxa"/>
            <w:tcBorders>
              <w:top w:val="single" w:sz="4" w:space="0" w:color="FFFFFF"/>
              <w:bottom w:val="nil"/>
            </w:tcBorders>
            <w:vAlign w:val="center"/>
          </w:tcPr>
          <w:p w14:paraId="7058BB63" w14:textId="77777777" w:rsidR="005670A3" w:rsidRPr="00DB6C79" w:rsidRDefault="005670A3" w:rsidP="009F161C">
            <w:pPr>
              <w:pStyle w:val="TABLETEXTLEFT"/>
              <w:tabs>
                <w:tab w:val="decimal" w:pos="855"/>
              </w:tabs>
              <w:jc w:val="center"/>
              <w:rPr>
                <w:lang w:val="en-AU"/>
              </w:rPr>
            </w:pPr>
          </w:p>
        </w:tc>
        <w:tc>
          <w:tcPr>
            <w:tcW w:w="2106" w:type="dxa"/>
            <w:tcBorders>
              <w:bottom w:val="nil"/>
            </w:tcBorders>
          </w:tcPr>
          <w:p w14:paraId="1719AD7E" w14:textId="77777777" w:rsidR="005670A3" w:rsidRPr="00DB6C79" w:rsidRDefault="005670A3" w:rsidP="009F161C">
            <w:pPr>
              <w:pStyle w:val="TABLETEXTLEFT"/>
              <w:tabs>
                <w:tab w:val="decimal" w:pos="855"/>
              </w:tabs>
              <w:jc w:val="center"/>
              <w:rPr>
                <w:lang w:val="en-AU"/>
              </w:rPr>
            </w:pPr>
          </w:p>
        </w:tc>
        <w:tc>
          <w:tcPr>
            <w:tcW w:w="2387" w:type="dxa"/>
            <w:tcBorders>
              <w:bottom w:val="nil"/>
            </w:tcBorders>
            <w:vAlign w:val="center"/>
          </w:tcPr>
          <w:p w14:paraId="4F217D3C" w14:textId="77777777" w:rsidR="005670A3" w:rsidRPr="00DB6C79" w:rsidRDefault="005670A3" w:rsidP="009F161C">
            <w:pPr>
              <w:pStyle w:val="TABLETEXTLEFT"/>
              <w:tabs>
                <w:tab w:val="decimal" w:pos="855"/>
              </w:tabs>
              <w:jc w:val="center"/>
              <w:rPr>
                <w:lang w:val="en-AU"/>
              </w:rPr>
            </w:pPr>
          </w:p>
          <w:p w14:paraId="52CE450E" w14:textId="77777777" w:rsidR="005670A3" w:rsidRPr="00DB6C79" w:rsidRDefault="005670A3" w:rsidP="009F161C">
            <w:pPr>
              <w:pStyle w:val="TABLETEXTLEFT"/>
              <w:tabs>
                <w:tab w:val="decimal" w:pos="855"/>
              </w:tabs>
              <w:jc w:val="center"/>
              <w:rPr>
                <w:lang w:val="en-AU"/>
              </w:rPr>
            </w:pPr>
          </w:p>
          <w:p w14:paraId="4E3C1742" w14:textId="77777777" w:rsidR="005670A3" w:rsidRPr="00DB6C79" w:rsidRDefault="005670A3" w:rsidP="009F161C">
            <w:pPr>
              <w:pStyle w:val="TABLETEXTLEFT"/>
              <w:tabs>
                <w:tab w:val="decimal" w:pos="855"/>
              </w:tabs>
              <w:jc w:val="center"/>
              <w:rPr>
                <w:lang w:val="en-AU"/>
              </w:rPr>
            </w:pPr>
          </w:p>
          <w:p w14:paraId="72550B67" w14:textId="77777777" w:rsidR="005670A3" w:rsidRPr="00DB6C79" w:rsidRDefault="005670A3" w:rsidP="009F161C">
            <w:pPr>
              <w:pStyle w:val="TABLETEXTLEFT"/>
              <w:tabs>
                <w:tab w:val="decimal" w:pos="855"/>
              </w:tabs>
              <w:jc w:val="center"/>
              <w:rPr>
                <w:lang w:val="en-AU"/>
              </w:rPr>
            </w:pPr>
          </w:p>
          <w:p w14:paraId="43A352BF" w14:textId="77777777" w:rsidR="005670A3" w:rsidRPr="00DB6C79" w:rsidRDefault="005670A3" w:rsidP="009F161C">
            <w:pPr>
              <w:pStyle w:val="TABLETEXTLEFT"/>
              <w:tabs>
                <w:tab w:val="decimal" w:pos="855"/>
              </w:tabs>
              <w:jc w:val="center"/>
              <w:rPr>
                <w:lang w:val="en-AU"/>
              </w:rPr>
            </w:pPr>
          </w:p>
          <w:p w14:paraId="6BAA4B9E" w14:textId="77777777" w:rsidR="005670A3" w:rsidRPr="00DB6C79" w:rsidRDefault="005670A3" w:rsidP="009F161C">
            <w:pPr>
              <w:pStyle w:val="TABLETEXTLEFT"/>
              <w:tabs>
                <w:tab w:val="decimal" w:pos="855"/>
              </w:tabs>
              <w:jc w:val="center"/>
              <w:rPr>
                <w:lang w:val="en-AU"/>
              </w:rPr>
            </w:pPr>
          </w:p>
        </w:tc>
      </w:tr>
      <w:tr w:rsidR="005670A3" w:rsidRPr="00DB6C79" w14:paraId="25F954D6" w14:textId="77777777" w:rsidTr="009F161C">
        <w:trPr>
          <w:trHeight w:val="435"/>
        </w:trPr>
        <w:tc>
          <w:tcPr>
            <w:tcW w:w="2387" w:type="dxa"/>
            <w:tcBorders>
              <w:top w:val="nil"/>
            </w:tcBorders>
            <w:vAlign w:val="center"/>
          </w:tcPr>
          <w:p w14:paraId="1B397B52" w14:textId="77777777" w:rsidR="005670A3" w:rsidRPr="00DB6C79" w:rsidRDefault="005670A3" w:rsidP="009F161C">
            <w:pPr>
              <w:pStyle w:val="TABLETEXTLEFT"/>
              <w:tabs>
                <w:tab w:val="decimal" w:pos="855"/>
              </w:tabs>
              <w:jc w:val="center"/>
              <w:rPr>
                <w:lang w:val="en-AU"/>
              </w:rPr>
            </w:pPr>
            <w:r w:rsidRPr="00DB6C79">
              <w:rPr>
                <w:lang w:val="en-AU"/>
              </w:rPr>
              <w:t xml:space="preserve"> </w:t>
            </w:r>
          </w:p>
        </w:tc>
        <w:tc>
          <w:tcPr>
            <w:tcW w:w="2387" w:type="dxa"/>
            <w:tcBorders>
              <w:top w:val="nil"/>
            </w:tcBorders>
            <w:vAlign w:val="center"/>
          </w:tcPr>
          <w:p w14:paraId="073CB243" w14:textId="77777777" w:rsidR="005670A3" w:rsidRPr="00DB6C79" w:rsidRDefault="005670A3" w:rsidP="009F161C">
            <w:pPr>
              <w:pStyle w:val="TABLETEXTLEFT"/>
              <w:tabs>
                <w:tab w:val="decimal" w:pos="855"/>
              </w:tabs>
              <w:jc w:val="center"/>
              <w:rPr>
                <w:lang w:val="en-AU"/>
              </w:rPr>
            </w:pPr>
          </w:p>
        </w:tc>
        <w:tc>
          <w:tcPr>
            <w:tcW w:w="2106" w:type="dxa"/>
            <w:tcBorders>
              <w:top w:val="nil"/>
            </w:tcBorders>
          </w:tcPr>
          <w:p w14:paraId="3E8F7408" w14:textId="77777777" w:rsidR="005670A3" w:rsidRPr="00DB6C79" w:rsidRDefault="005670A3" w:rsidP="009F161C">
            <w:pPr>
              <w:pStyle w:val="TABLETEXTLEFT"/>
              <w:tabs>
                <w:tab w:val="decimal" w:pos="855"/>
              </w:tabs>
              <w:jc w:val="center"/>
              <w:rPr>
                <w:lang w:val="en-AU"/>
              </w:rPr>
            </w:pPr>
          </w:p>
        </w:tc>
        <w:tc>
          <w:tcPr>
            <w:tcW w:w="2387" w:type="dxa"/>
            <w:tcBorders>
              <w:top w:val="nil"/>
            </w:tcBorders>
            <w:vAlign w:val="center"/>
          </w:tcPr>
          <w:p w14:paraId="20631985" w14:textId="77777777" w:rsidR="005670A3" w:rsidRPr="00DB6C79" w:rsidRDefault="005670A3" w:rsidP="009F161C">
            <w:pPr>
              <w:pStyle w:val="TABLETEXTLEFT"/>
              <w:tabs>
                <w:tab w:val="decimal" w:pos="855"/>
              </w:tabs>
              <w:jc w:val="center"/>
              <w:rPr>
                <w:lang w:val="en-AU"/>
              </w:rPr>
            </w:pPr>
          </w:p>
          <w:p w14:paraId="14D6C927" w14:textId="77777777" w:rsidR="005670A3" w:rsidRPr="00DB6C79" w:rsidRDefault="005670A3" w:rsidP="009F161C">
            <w:pPr>
              <w:pStyle w:val="TABLETEXTLEFT"/>
              <w:tabs>
                <w:tab w:val="decimal" w:pos="855"/>
              </w:tabs>
              <w:jc w:val="center"/>
              <w:rPr>
                <w:lang w:val="en-AU"/>
              </w:rPr>
            </w:pPr>
          </w:p>
          <w:p w14:paraId="0EEF9BBD" w14:textId="77777777" w:rsidR="005670A3" w:rsidRPr="00DB6C79" w:rsidRDefault="005670A3" w:rsidP="009F161C">
            <w:pPr>
              <w:pStyle w:val="TABLETEXTLEFT"/>
              <w:tabs>
                <w:tab w:val="decimal" w:pos="855"/>
              </w:tabs>
              <w:jc w:val="center"/>
              <w:rPr>
                <w:lang w:val="en-AU"/>
              </w:rPr>
            </w:pPr>
          </w:p>
          <w:p w14:paraId="1936487A" w14:textId="77777777" w:rsidR="005670A3" w:rsidRPr="00DB6C79" w:rsidRDefault="005670A3" w:rsidP="009F161C">
            <w:pPr>
              <w:pStyle w:val="TABLETEXTLEFT"/>
              <w:tabs>
                <w:tab w:val="decimal" w:pos="855"/>
              </w:tabs>
              <w:jc w:val="center"/>
              <w:rPr>
                <w:lang w:val="en-AU"/>
              </w:rPr>
            </w:pPr>
          </w:p>
          <w:p w14:paraId="5287273E" w14:textId="77777777" w:rsidR="005670A3" w:rsidRPr="00DB6C79" w:rsidRDefault="005670A3" w:rsidP="009F161C">
            <w:pPr>
              <w:pStyle w:val="TABLETEXTLEFT"/>
              <w:tabs>
                <w:tab w:val="decimal" w:pos="855"/>
              </w:tabs>
              <w:jc w:val="center"/>
              <w:rPr>
                <w:lang w:val="en-AU"/>
              </w:rPr>
            </w:pPr>
          </w:p>
        </w:tc>
      </w:tr>
    </w:tbl>
    <w:p w14:paraId="69384B04" w14:textId="77777777" w:rsidR="005670A3" w:rsidRPr="00DB6C79" w:rsidRDefault="005670A3" w:rsidP="005670A3">
      <w:pPr>
        <w:pStyle w:val="Chaptertitle"/>
        <w:rPr>
          <w:lang w:val="en-AU"/>
        </w:rPr>
      </w:pPr>
    </w:p>
    <w:p w14:paraId="2FA2B7EA" w14:textId="77777777" w:rsidR="00AE5F5F" w:rsidRPr="00DB6C79" w:rsidRDefault="00AE5F5F">
      <w:pPr>
        <w:rPr>
          <w:rFonts w:ascii="Arial" w:hAnsi="Arial"/>
          <w:b/>
        </w:rPr>
      </w:pPr>
      <w:r w:rsidRPr="00DB6C79">
        <w:rPr>
          <w:rFonts w:ascii="Arial" w:hAnsi="Arial"/>
          <w:b/>
        </w:rPr>
        <w:br w:type="page"/>
      </w:r>
    </w:p>
    <w:p w14:paraId="31BCB3B5" w14:textId="77777777" w:rsidR="005778E9" w:rsidRPr="002A2410" w:rsidRDefault="005778E9" w:rsidP="005778E9">
      <w:pPr>
        <w:jc w:val="center"/>
        <w:outlineLvl w:val="0"/>
        <w:rPr>
          <w:rFonts w:ascii="Arial" w:hAnsi="Arial"/>
          <w:b/>
        </w:rPr>
      </w:pPr>
      <w:r w:rsidRPr="002A2410">
        <w:rPr>
          <w:rFonts w:ascii="Arial" w:hAnsi="Arial"/>
          <w:b/>
        </w:rPr>
        <w:lastRenderedPageBreak/>
        <w:t>Year 10 Science</w:t>
      </w:r>
    </w:p>
    <w:p w14:paraId="2F46E6E5" w14:textId="77777777" w:rsidR="005778E9" w:rsidRPr="002A2410" w:rsidRDefault="005778E9" w:rsidP="005778E9">
      <w:pPr>
        <w:jc w:val="center"/>
        <w:outlineLvl w:val="0"/>
        <w:rPr>
          <w:rFonts w:ascii="Arial" w:hAnsi="Arial"/>
          <w:b/>
        </w:rPr>
      </w:pPr>
      <w:r w:rsidRPr="002A2410">
        <w:rPr>
          <w:rFonts w:ascii="Arial" w:hAnsi="Arial"/>
          <w:b/>
        </w:rPr>
        <w:t>Physical Sciences</w:t>
      </w:r>
    </w:p>
    <w:p w14:paraId="4E14A540" w14:textId="77777777" w:rsidR="005778E9" w:rsidRPr="002A2410" w:rsidRDefault="005778E9" w:rsidP="005778E9">
      <w:pPr>
        <w:jc w:val="center"/>
        <w:outlineLvl w:val="0"/>
        <w:rPr>
          <w:rFonts w:ascii="Arial" w:hAnsi="Arial"/>
          <w:b/>
        </w:rPr>
      </w:pPr>
      <w:r w:rsidRPr="002A2410">
        <w:rPr>
          <w:rFonts w:ascii="Arial" w:hAnsi="Arial"/>
          <w:b/>
        </w:rPr>
        <w:t xml:space="preserve">Worksheet - </w:t>
      </w:r>
      <w:r>
        <w:rPr>
          <w:rFonts w:ascii="Arial" w:hAnsi="Arial"/>
          <w:b/>
        </w:rPr>
        <w:t>Speed and Velocity</w:t>
      </w:r>
    </w:p>
    <w:p w14:paraId="09145BB9" w14:textId="77777777" w:rsidR="005778E9" w:rsidRDefault="005778E9" w:rsidP="005778E9">
      <w:pPr>
        <w:rPr>
          <w:rFonts w:ascii="Arial" w:hAnsi="Arial"/>
        </w:rPr>
      </w:pPr>
    </w:p>
    <w:p w14:paraId="6D0F8905" w14:textId="77777777" w:rsidR="005778E9" w:rsidRDefault="005778E9" w:rsidP="005778E9">
      <w:pPr>
        <w:jc w:val="center"/>
        <w:rPr>
          <w:rFonts w:ascii="Arial" w:hAnsi="Arial"/>
        </w:rPr>
      </w:pPr>
    </w:p>
    <w:p w14:paraId="0808633B" w14:textId="77777777" w:rsidR="005778E9" w:rsidRDefault="005778E9" w:rsidP="005778E9">
      <w:pPr>
        <w:jc w:val="center"/>
        <w:rPr>
          <w:rFonts w:ascii="Arial" w:hAnsi="Arial"/>
        </w:rPr>
      </w:pPr>
      <w:r>
        <w:rPr>
          <w:rFonts w:ascii="Arial" w:hAnsi="Arial"/>
          <w:noProof/>
          <w:lang w:val="en-GB" w:eastAsia="en-GB"/>
        </w:rPr>
        <w:drawing>
          <wp:inline distT="0" distB="0" distL="0" distR="0" wp14:anchorId="377B6CB0" wp14:editId="15057B2D">
            <wp:extent cx="5496560" cy="4644570"/>
            <wp:effectExtent l="0" t="0" r="0" b="381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4.59 pm.png"/>
                    <pic:cNvPicPr/>
                  </pic:nvPicPr>
                  <pic:blipFill>
                    <a:blip r:embed="rId46">
                      <a:extLst>
                        <a:ext uri="{28A0092B-C50C-407E-A947-70E740481C1C}">
                          <a14:useLocalDpi xmlns:a14="http://schemas.microsoft.com/office/drawing/2010/main" val="0"/>
                        </a:ext>
                      </a:extLst>
                    </a:blip>
                    <a:stretch>
                      <a:fillRect/>
                    </a:stretch>
                  </pic:blipFill>
                  <pic:spPr>
                    <a:xfrm>
                      <a:off x="0" y="0"/>
                      <a:ext cx="5496560" cy="4644570"/>
                    </a:xfrm>
                    <a:prstGeom prst="rect">
                      <a:avLst/>
                    </a:prstGeom>
                  </pic:spPr>
                </pic:pic>
              </a:graphicData>
            </a:graphic>
          </wp:inline>
        </w:drawing>
      </w:r>
    </w:p>
    <w:p w14:paraId="44D37CD0" w14:textId="77777777" w:rsidR="005778E9" w:rsidRDefault="005778E9" w:rsidP="005778E9">
      <w:pPr>
        <w:jc w:val="center"/>
        <w:rPr>
          <w:rFonts w:ascii="Arial" w:hAnsi="Arial"/>
        </w:rPr>
      </w:pPr>
    </w:p>
    <w:p w14:paraId="0068221D" w14:textId="77777777" w:rsidR="005778E9" w:rsidRDefault="005778E9" w:rsidP="005778E9">
      <w:pPr>
        <w:jc w:val="center"/>
        <w:rPr>
          <w:rFonts w:ascii="Arial" w:hAnsi="Arial"/>
        </w:rPr>
      </w:pPr>
      <w:r>
        <w:rPr>
          <w:rFonts w:ascii="Arial" w:hAnsi="Arial"/>
          <w:noProof/>
          <w:lang w:val="en-GB" w:eastAsia="en-GB"/>
        </w:rPr>
        <w:drawing>
          <wp:inline distT="0" distB="0" distL="0" distR="0" wp14:anchorId="0E531BA8" wp14:editId="2558B940">
            <wp:extent cx="5801360" cy="3218695"/>
            <wp:effectExtent l="0" t="0" r="0" b="762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5.43 pm.png"/>
                    <pic:cNvPicPr/>
                  </pic:nvPicPr>
                  <pic:blipFill>
                    <a:blip r:embed="rId47">
                      <a:extLst>
                        <a:ext uri="{28A0092B-C50C-407E-A947-70E740481C1C}">
                          <a14:useLocalDpi xmlns:a14="http://schemas.microsoft.com/office/drawing/2010/main" val="0"/>
                        </a:ext>
                      </a:extLst>
                    </a:blip>
                    <a:stretch>
                      <a:fillRect/>
                    </a:stretch>
                  </pic:blipFill>
                  <pic:spPr>
                    <a:xfrm>
                      <a:off x="0" y="0"/>
                      <a:ext cx="5801360" cy="3218695"/>
                    </a:xfrm>
                    <a:prstGeom prst="rect">
                      <a:avLst/>
                    </a:prstGeom>
                  </pic:spPr>
                </pic:pic>
              </a:graphicData>
            </a:graphic>
          </wp:inline>
        </w:drawing>
      </w:r>
    </w:p>
    <w:p w14:paraId="35F17140" w14:textId="77777777" w:rsidR="005778E9" w:rsidRDefault="005778E9" w:rsidP="005778E9">
      <w:pPr>
        <w:jc w:val="center"/>
        <w:rPr>
          <w:rFonts w:ascii="Arial" w:hAnsi="Arial"/>
        </w:rPr>
      </w:pPr>
    </w:p>
    <w:p w14:paraId="0A927F5E" w14:textId="77777777" w:rsidR="005778E9" w:rsidRDefault="005778E9" w:rsidP="005778E9">
      <w:pPr>
        <w:jc w:val="center"/>
        <w:rPr>
          <w:rFonts w:ascii="Arial" w:hAnsi="Arial"/>
        </w:rPr>
      </w:pPr>
    </w:p>
    <w:p w14:paraId="312CF637" w14:textId="77777777" w:rsidR="005778E9" w:rsidRDefault="005778E9" w:rsidP="005778E9">
      <w:pPr>
        <w:rPr>
          <w:rFonts w:ascii="Arial" w:hAnsi="Arial"/>
        </w:rPr>
      </w:pPr>
    </w:p>
    <w:p w14:paraId="24EE773F" w14:textId="77777777" w:rsidR="005778E9" w:rsidRDefault="005778E9" w:rsidP="005778E9">
      <w:pPr>
        <w:jc w:val="center"/>
        <w:rPr>
          <w:rFonts w:ascii="Arial" w:hAnsi="Arial"/>
        </w:rPr>
      </w:pPr>
      <w:r>
        <w:rPr>
          <w:rFonts w:ascii="Arial" w:hAnsi="Arial"/>
          <w:noProof/>
          <w:lang w:val="en-GB" w:eastAsia="en-GB"/>
        </w:rPr>
        <w:lastRenderedPageBreak/>
        <w:drawing>
          <wp:inline distT="0" distB="0" distL="0" distR="0" wp14:anchorId="57C78F16" wp14:editId="1DC919BC">
            <wp:extent cx="6116320" cy="1914525"/>
            <wp:effectExtent l="0" t="0" r="5080"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5.54 pm.png"/>
                    <pic:cNvPicPr/>
                  </pic:nvPicPr>
                  <pic:blipFill>
                    <a:blip r:embed="rId48">
                      <a:extLst>
                        <a:ext uri="{28A0092B-C50C-407E-A947-70E740481C1C}">
                          <a14:useLocalDpi xmlns:a14="http://schemas.microsoft.com/office/drawing/2010/main" val="0"/>
                        </a:ext>
                      </a:extLst>
                    </a:blip>
                    <a:stretch>
                      <a:fillRect/>
                    </a:stretch>
                  </pic:blipFill>
                  <pic:spPr>
                    <a:xfrm>
                      <a:off x="0" y="0"/>
                      <a:ext cx="6116320" cy="1914525"/>
                    </a:xfrm>
                    <a:prstGeom prst="rect">
                      <a:avLst/>
                    </a:prstGeom>
                  </pic:spPr>
                </pic:pic>
              </a:graphicData>
            </a:graphic>
          </wp:inline>
        </w:drawing>
      </w:r>
    </w:p>
    <w:p w14:paraId="6B616880" w14:textId="77777777" w:rsidR="005778E9" w:rsidRDefault="005778E9" w:rsidP="005778E9">
      <w:pPr>
        <w:rPr>
          <w:rFonts w:ascii="Arial" w:hAnsi="Arial"/>
        </w:rPr>
      </w:pPr>
    </w:p>
    <w:p w14:paraId="12F2F4AF" w14:textId="77777777" w:rsidR="005778E9" w:rsidRDefault="005778E9" w:rsidP="005778E9">
      <w:pPr>
        <w:jc w:val="center"/>
        <w:rPr>
          <w:rFonts w:ascii="Arial" w:hAnsi="Arial"/>
        </w:rPr>
      </w:pPr>
      <w:r>
        <w:rPr>
          <w:rFonts w:ascii="Arial" w:hAnsi="Arial"/>
          <w:noProof/>
          <w:lang w:val="en-GB" w:eastAsia="en-GB"/>
        </w:rPr>
        <w:drawing>
          <wp:inline distT="0" distB="0" distL="0" distR="0" wp14:anchorId="46ECF380" wp14:editId="0B4643CE">
            <wp:extent cx="6116320" cy="4662170"/>
            <wp:effectExtent l="0" t="0" r="5080" b="1143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6.11 pm.png"/>
                    <pic:cNvPicPr/>
                  </pic:nvPicPr>
                  <pic:blipFill>
                    <a:blip r:embed="rId49">
                      <a:extLst>
                        <a:ext uri="{28A0092B-C50C-407E-A947-70E740481C1C}">
                          <a14:useLocalDpi xmlns:a14="http://schemas.microsoft.com/office/drawing/2010/main" val="0"/>
                        </a:ext>
                      </a:extLst>
                    </a:blip>
                    <a:stretch>
                      <a:fillRect/>
                    </a:stretch>
                  </pic:blipFill>
                  <pic:spPr>
                    <a:xfrm>
                      <a:off x="0" y="0"/>
                      <a:ext cx="6116320" cy="4662170"/>
                    </a:xfrm>
                    <a:prstGeom prst="rect">
                      <a:avLst/>
                    </a:prstGeom>
                  </pic:spPr>
                </pic:pic>
              </a:graphicData>
            </a:graphic>
          </wp:inline>
        </w:drawing>
      </w:r>
    </w:p>
    <w:p w14:paraId="0DA18C8F" w14:textId="77777777" w:rsidR="005778E9" w:rsidRDefault="005778E9" w:rsidP="005778E9">
      <w:pPr>
        <w:rPr>
          <w:rFonts w:ascii="Arial" w:hAnsi="Arial"/>
        </w:rPr>
      </w:pPr>
    </w:p>
    <w:p w14:paraId="0999F928" w14:textId="77777777" w:rsidR="005778E9" w:rsidRDefault="005778E9" w:rsidP="005778E9">
      <w:pPr>
        <w:rPr>
          <w:rFonts w:ascii="Arial" w:hAnsi="Arial"/>
        </w:rPr>
      </w:pPr>
    </w:p>
    <w:p w14:paraId="72F837A3" w14:textId="77777777" w:rsidR="005778E9" w:rsidRPr="003D11C3" w:rsidRDefault="005778E9" w:rsidP="005778E9">
      <w:pPr>
        <w:jc w:val="center"/>
        <w:rPr>
          <w:rFonts w:ascii="Arial" w:hAnsi="Arial"/>
        </w:rPr>
      </w:pPr>
      <w:r>
        <w:rPr>
          <w:rFonts w:ascii="Arial" w:hAnsi="Arial"/>
          <w:noProof/>
          <w:lang w:val="en-GB" w:eastAsia="en-GB"/>
        </w:rPr>
        <w:drawing>
          <wp:inline distT="0" distB="0" distL="0" distR="0" wp14:anchorId="21A3E232" wp14:editId="27296006">
            <wp:extent cx="6116320" cy="1029335"/>
            <wp:effectExtent l="0" t="0" r="5080" b="12065"/>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6.41 pm.png"/>
                    <pic:cNvPicPr/>
                  </pic:nvPicPr>
                  <pic:blipFill>
                    <a:blip r:embed="rId50">
                      <a:extLst>
                        <a:ext uri="{28A0092B-C50C-407E-A947-70E740481C1C}">
                          <a14:useLocalDpi xmlns:a14="http://schemas.microsoft.com/office/drawing/2010/main" val="0"/>
                        </a:ext>
                      </a:extLst>
                    </a:blip>
                    <a:stretch>
                      <a:fillRect/>
                    </a:stretch>
                  </pic:blipFill>
                  <pic:spPr>
                    <a:xfrm>
                      <a:off x="0" y="0"/>
                      <a:ext cx="6116320" cy="1029335"/>
                    </a:xfrm>
                    <a:prstGeom prst="rect">
                      <a:avLst/>
                    </a:prstGeom>
                  </pic:spPr>
                </pic:pic>
              </a:graphicData>
            </a:graphic>
          </wp:inline>
        </w:drawing>
      </w:r>
    </w:p>
    <w:p w14:paraId="1C30F7E8" w14:textId="77777777" w:rsidR="001B2F6F" w:rsidRDefault="001B2F6F">
      <w:pPr>
        <w:rPr>
          <w:rFonts w:ascii="Arial" w:hAnsi="Arial"/>
          <w:b/>
        </w:rPr>
      </w:pPr>
      <w:r>
        <w:rPr>
          <w:rFonts w:ascii="Arial" w:hAnsi="Arial"/>
          <w:b/>
        </w:rPr>
        <w:br w:type="page"/>
      </w:r>
    </w:p>
    <w:p w14:paraId="1DA339BA" w14:textId="77777777" w:rsidR="001B2F6F" w:rsidRDefault="001B2F6F" w:rsidP="001B2F6F">
      <w:pPr>
        <w:jc w:val="center"/>
        <w:rPr>
          <w:rFonts w:ascii="Arial" w:hAnsi="Arial"/>
        </w:rPr>
      </w:pPr>
      <w:r>
        <w:rPr>
          <w:rFonts w:ascii="Arial" w:hAnsi="Arial"/>
          <w:noProof/>
          <w:lang w:val="en-GB" w:eastAsia="en-GB"/>
        </w:rPr>
        <w:lastRenderedPageBreak/>
        <w:drawing>
          <wp:inline distT="0" distB="0" distL="0" distR="0" wp14:anchorId="4DAB0A66" wp14:editId="35BAB8E8">
            <wp:extent cx="6116320" cy="4023360"/>
            <wp:effectExtent l="0" t="0" r="508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7-08-05 at 11.37.33 am.png"/>
                    <pic:cNvPicPr/>
                  </pic:nvPicPr>
                  <pic:blipFill>
                    <a:blip r:embed="rId51">
                      <a:extLst>
                        <a:ext uri="{28A0092B-C50C-407E-A947-70E740481C1C}">
                          <a14:useLocalDpi xmlns:a14="http://schemas.microsoft.com/office/drawing/2010/main" val="0"/>
                        </a:ext>
                      </a:extLst>
                    </a:blip>
                    <a:stretch>
                      <a:fillRect/>
                    </a:stretch>
                  </pic:blipFill>
                  <pic:spPr>
                    <a:xfrm>
                      <a:off x="0" y="0"/>
                      <a:ext cx="6116320" cy="4023360"/>
                    </a:xfrm>
                    <a:prstGeom prst="rect">
                      <a:avLst/>
                    </a:prstGeom>
                  </pic:spPr>
                </pic:pic>
              </a:graphicData>
            </a:graphic>
          </wp:inline>
        </w:drawing>
      </w:r>
    </w:p>
    <w:p w14:paraId="19EA6220" w14:textId="77777777" w:rsidR="001B2F6F" w:rsidRDefault="001B2F6F" w:rsidP="001B2F6F">
      <w:pPr>
        <w:jc w:val="center"/>
        <w:rPr>
          <w:rFonts w:ascii="Arial" w:hAnsi="Arial"/>
        </w:rPr>
      </w:pPr>
      <w:r>
        <w:rPr>
          <w:rFonts w:ascii="Arial" w:hAnsi="Arial"/>
          <w:noProof/>
          <w:lang w:val="en-GB" w:eastAsia="en-GB"/>
        </w:rPr>
        <w:drawing>
          <wp:inline distT="0" distB="0" distL="0" distR="0" wp14:anchorId="57546B8E" wp14:editId="5CAF072B">
            <wp:extent cx="6116320" cy="2395855"/>
            <wp:effectExtent l="0" t="0" r="508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7-08-05 at 11.37.47 am.png"/>
                    <pic:cNvPicPr/>
                  </pic:nvPicPr>
                  <pic:blipFill>
                    <a:blip r:embed="rId52">
                      <a:extLst>
                        <a:ext uri="{28A0092B-C50C-407E-A947-70E740481C1C}">
                          <a14:useLocalDpi xmlns:a14="http://schemas.microsoft.com/office/drawing/2010/main" val="0"/>
                        </a:ext>
                      </a:extLst>
                    </a:blip>
                    <a:stretch>
                      <a:fillRect/>
                    </a:stretch>
                  </pic:blipFill>
                  <pic:spPr>
                    <a:xfrm>
                      <a:off x="0" y="0"/>
                      <a:ext cx="6116320" cy="2395855"/>
                    </a:xfrm>
                    <a:prstGeom prst="rect">
                      <a:avLst/>
                    </a:prstGeom>
                  </pic:spPr>
                </pic:pic>
              </a:graphicData>
            </a:graphic>
          </wp:inline>
        </w:drawing>
      </w:r>
    </w:p>
    <w:p w14:paraId="4FC31906" w14:textId="77777777" w:rsidR="001B2F6F" w:rsidRDefault="001B2F6F" w:rsidP="001B2F6F">
      <w:pPr>
        <w:jc w:val="center"/>
        <w:rPr>
          <w:rFonts w:ascii="Arial" w:hAnsi="Arial"/>
        </w:rPr>
      </w:pPr>
      <w:r>
        <w:rPr>
          <w:rFonts w:ascii="Arial" w:hAnsi="Arial"/>
          <w:noProof/>
          <w:lang w:val="en-GB" w:eastAsia="en-GB"/>
        </w:rPr>
        <w:drawing>
          <wp:inline distT="0" distB="0" distL="0" distR="0" wp14:anchorId="41B2DBA1" wp14:editId="05A0959F">
            <wp:extent cx="6116320" cy="993775"/>
            <wp:effectExtent l="0" t="0" r="508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8-05 at 11.39.20 am.png"/>
                    <pic:cNvPicPr/>
                  </pic:nvPicPr>
                  <pic:blipFill>
                    <a:blip r:embed="rId53">
                      <a:extLst>
                        <a:ext uri="{28A0092B-C50C-407E-A947-70E740481C1C}">
                          <a14:useLocalDpi xmlns:a14="http://schemas.microsoft.com/office/drawing/2010/main" val="0"/>
                        </a:ext>
                      </a:extLst>
                    </a:blip>
                    <a:stretch>
                      <a:fillRect/>
                    </a:stretch>
                  </pic:blipFill>
                  <pic:spPr>
                    <a:xfrm>
                      <a:off x="0" y="0"/>
                      <a:ext cx="6116320" cy="993775"/>
                    </a:xfrm>
                    <a:prstGeom prst="rect">
                      <a:avLst/>
                    </a:prstGeom>
                  </pic:spPr>
                </pic:pic>
              </a:graphicData>
            </a:graphic>
          </wp:inline>
        </w:drawing>
      </w:r>
    </w:p>
    <w:p w14:paraId="0AA3EC40" w14:textId="77777777" w:rsidR="001B2F6F" w:rsidRPr="003D11C3" w:rsidRDefault="001B2F6F" w:rsidP="001B2F6F">
      <w:pPr>
        <w:jc w:val="center"/>
        <w:rPr>
          <w:rFonts w:ascii="Arial" w:hAnsi="Arial"/>
        </w:rPr>
      </w:pPr>
    </w:p>
    <w:p w14:paraId="604586E6" w14:textId="20ACB1E2" w:rsidR="005778E9" w:rsidRDefault="005778E9">
      <w:pPr>
        <w:rPr>
          <w:rFonts w:ascii="Arial" w:hAnsi="Arial"/>
          <w:b/>
        </w:rPr>
      </w:pPr>
      <w:bookmarkStart w:id="2" w:name="_GoBack"/>
      <w:bookmarkEnd w:id="2"/>
      <w:r>
        <w:rPr>
          <w:rFonts w:ascii="Arial" w:hAnsi="Arial"/>
          <w:b/>
        </w:rPr>
        <w:br w:type="page"/>
      </w:r>
    </w:p>
    <w:p w14:paraId="10764F39" w14:textId="79558112" w:rsidR="00254DEC" w:rsidRPr="00DB6C79" w:rsidRDefault="00254DEC" w:rsidP="00254DEC">
      <w:pPr>
        <w:jc w:val="center"/>
        <w:rPr>
          <w:rFonts w:ascii="Arial" w:hAnsi="Arial"/>
          <w:b/>
        </w:rPr>
      </w:pPr>
      <w:r w:rsidRPr="00DB6C79">
        <w:rPr>
          <w:rFonts w:ascii="Arial" w:hAnsi="Arial"/>
          <w:b/>
        </w:rPr>
        <w:lastRenderedPageBreak/>
        <w:t>TICKER TIMERS</w:t>
      </w:r>
    </w:p>
    <w:p w14:paraId="25C9EE90" w14:textId="77777777" w:rsidR="00254DEC" w:rsidRPr="00DB6C79" w:rsidRDefault="00254DEC" w:rsidP="00254DEC">
      <w:pPr>
        <w:rPr>
          <w:rFonts w:ascii="Arial" w:hAnsi="Arial"/>
        </w:rPr>
      </w:pPr>
    </w:p>
    <w:p w14:paraId="4ED1CE46" w14:textId="77777777" w:rsidR="00254DEC" w:rsidRPr="00DB6C79" w:rsidRDefault="00254DEC" w:rsidP="00254DEC">
      <w:pPr>
        <w:rPr>
          <w:rFonts w:ascii="Arial" w:hAnsi="Arial"/>
        </w:rPr>
      </w:pPr>
      <w:r w:rsidRPr="00DB6C79">
        <w:rPr>
          <w:rFonts w:ascii="Arial" w:hAnsi="Arial"/>
        </w:rPr>
        <w:t>A ticker timer will mechanically record 50 dots every second.</w:t>
      </w:r>
    </w:p>
    <w:p w14:paraId="61E3239A" w14:textId="77777777" w:rsidR="00254DEC" w:rsidRPr="00DB6C79" w:rsidRDefault="00254DEC" w:rsidP="00254DEC">
      <w:pPr>
        <w:rPr>
          <w:rFonts w:ascii="Arial" w:hAnsi="Arial"/>
        </w:rPr>
      </w:pPr>
      <w:r w:rsidRPr="00DB6C79">
        <w:rPr>
          <w:rFonts w:ascii="Arial" w:hAnsi="Arial"/>
          <w:noProof/>
          <w:lang w:val="en-GB" w:eastAsia="en-GB"/>
        </w:rPr>
        <mc:AlternateContent>
          <mc:Choice Requires="wps">
            <w:drawing>
              <wp:anchor distT="0" distB="0" distL="114300" distR="114300" simplePos="0" relativeHeight="251674624" behindDoc="1" locked="0" layoutInCell="1" allowOverlap="1" wp14:anchorId="01D4F6F5" wp14:editId="6212D969">
                <wp:simplePos x="0" y="0"/>
                <wp:positionH relativeFrom="column">
                  <wp:posOffset>800735</wp:posOffset>
                </wp:positionH>
                <wp:positionV relativeFrom="paragraph">
                  <wp:posOffset>65616</wp:posOffset>
                </wp:positionV>
                <wp:extent cx="4515908" cy="449580"/>
                <wp:effectExtent l="0" t="0" r="31115" b="33020"/>
                <wp:wrapNone/>
                <wp:docPr id="6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5908" cy="4495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26" style="position:absolute;margin-left:63.05pt;margin-top:5.15pt;width:355.6pt;height:35.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" strokecolor="#4f81bd"/>
            </w:pict>
          </mc:Fallback>
        </mc:AlternateContent>
      </w:r>
    </w:p>
    <w:p w14:paraId="61D9B26B" w14:textId="77777777" w:rsidR="00254DEC" w:rsidRPr="00DB6C79" w:rsidRDefault="00254DEC" w:rsidP="00254DEC">
      <w:pPr>
        <w:jc w:val="center"/>
        <w:rPr>
          <w:rFonts w:ascii="Arial" w:hAnsi="Arial"/>
          <w:color w:val="FF0000"/>
        </w:rPr>
      </w:pPr>
      <w:r w:rsidRPr="00DB6C79">
        <w:rPr>
          <w:rFonts w:ascii="Symbol" w:hAnsi="Symbol"/>
          <w:color w:val="FF0000"/>
        </w:rPr>
        <w:t></w:t>
      </w:r>
      <w:r w:rsidRPr="00DB6C79">
        <w:rPr>
          <w:rFonts w:ascii="Arial" w:hAnsi="Arial"/>
          <w:color w:val="FF0000"/>
        </w:rPr>
        <w:tab/>
        <w:t>1 dot spacing represents 1/50th of a second  =  0.02 s</w:t>
      </w:r>
    </w:p>
    <w:p w14:paraId="779EAD27" w14:textId="77777777" w:rsidR="00254DEC" w:rsidRPr="00DB6C79" w:rsidRDefault="00254DEC" w:rsidP="00254DEC">
      <w:pPr>
        <w:rPr>
          <w:rFonts w:ascii="Arial" w:hAnsi="Arial"/>
        </w:rPr>
      </w:pPr>
    </w:p>
    <w:p w14:paraId="1D659BCB" w14:textId="77777777" w:rsidR="00254DEC" w:rsidRPr="00DB6C79" w:rsidRDefault="00254DEC" w:rsidP="00254DEC">
      <w:pPr>
        <w:rPr>
          <w:rFonts w:ascii="Arial" w:hAnsi="Arial"/>
        </w:rPr>
      </w:pPr>
    </w:p>
    <w:p w14:paraId="5E168081" w14:textId="77777777" w:rsidR="00254DEC" w:rsidRPr="00DB6C79" w:rsidRDefault="00254DEC" w:rsidP="00254DEC">
      <w:pPr>
        <w:rPr>
          <w:rFonts w:ascii="Arial" w:hAnsi="Arial"/>
        </w:rPr>
      </w:pPr>
      <w:r w:rsidRPr="00DB6C79">
        <w:rPr>
          <w:rFonts w:ascii="Arial" w:hAnsi="Arial"/>
        </w:rPr>
        <w:t>Visually, the ticker tape shows whether the motion represented is constant speed or acceleration.</w:t>
      </w:r>
    </w:p>
    <w:p w14:paraId="204CB2D3" w14:textId="77777777" w:rsidR="00254DEC" w:rsidRPr="00DB6C79" w:rsidRDefault="00254DEC" w:rsidP="00254DEC">
      <w:pPr>
        <w:tabs>
          <w:tab w:val="left" w:pos="567"/>
        </w:tabs>
        <w:rPr>
          <w:sz w:val="36"/>
        </w:rPr>
      </w:pPr>
    </w:p>
    <w:p w14:paraId="397519F3" w14:textId="77777777"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6672" behindDoc="0" locked="0" layoutInCell="1" allowOverlap="1" wp14:anchorId="082B8B22" wp14:editId="098556BF">
                <wp:simplePos x="0" y="0"/>
                <wp:positionH relativeFrom="column">
                  <wp:posOffset>17145</wp:posOffset>
                </wp:positionH>
                <wp:positionV relativeFrom="paragraph">
                  <wp:posOffset>146050</wp:posOffset>
                </wp:positionV>
                <wp:extent cx="4686300" cy="0"/>
                <wp:effectExtent l="17145" t="19050" r="20955" b="19050"/>
                <wp:wrapNone/>
                <wp:docPr id="6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5pt" to="370.35pt,1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9JgBMCAAAq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"/>
            </w:pict>
          </mc:Fallback>
        </mc:AlternateContent>
      </w:r>
    </w:p>
    <w:p w14:paraId="5C715C30" w14:textId="77777777" w:rsidR="00254DEC" w:rsidRPr="00DB6C79" w:rsidRDefault="00254DEC" w:rsidP="00254DEC">
      <w:pPr>
        <w:tabs>
          <w:tab w:val="left" w:pos="567"/>
        </w:tabs>
        <w:rPr>
          <w:b/>
        </w:rPr>
      </w:pPr>
      <w:r w:rsidRPr="00DB6C79">
        <w:rPr>
          <w:b/>
        </w:rPr>
        <w:t xml:space="preserve">.      .      .      .      .      .      .      .      .      .      .      .      .      .      .      .      .      .      </w:t>
      </w:r>
      <w:r w:rsidRPr="00DB6C79">
        <w:rPr>
          <w:b/>
          <w:color w:val="FF0000"/>
        </w:rPr>
        <w:t>Constant speed -</w:t>
      </w:r>
      <w:r w:rsidRPr="00DB6C79">
        <w:rPr>
          <w:b/>
        </w:rPr>
        <w:t xml:space="preserve"> </w:t>
      </w:r>
    </w:p>
    <w:p w14:paraId="03EA8046" w14:textId="77777777" w:rsidR="00254DEC" w:rsidRPr="00DB6C79" w:rsidRDefault="00254DEC" w:rsidP="00254DEC">
      <w:pPr>
        <w:tabs>
          <w:tab w:val="left" w:pos="567"/>
        </w:tabs>
        <w:rPr>
          <w:color w:val="FF0000"/>
        </w:rPr>
      </w:pPr>
      <w:r w:rsidRPr="00DB6C79">
        <w:rPr>
          <w:noProof/>
          <w:lang w:val="en-GB" w:eastAsia="en-GB"/>
        </w:rPr>
        <mc:AlternateContent>
          <mc:Choice Requires="wps">
            <w:drawing>
              <wp:anchor distT="0" distB="0" distL="114300" distR="114300" simplePos="0" relativeHeight="251677696" behindDoc="0" locked="0" layoutInCell="1" allowOverlap="1" wp14:anchorId="5B5D8420" wp14:editId="2DA295F2">
                <wp:simplePos x="0" y="0"/>
                <wp:positionH relativeFrom="column">
                  <wp:posOffset>-3175</wp:posOffset>
                </wp:positionH>
                <wp:positionV relativeFrom="paragraph">
                  <wp:posOffset>160655</wp:posOffset>
                </wp:positionV>
                <wp:extent cx="4686300" cy="0"/>
                <wp:effectExtent l="9525" t="8255" r="28575" b="29845"/>
                <wp:wrapNone/>
                <wp:docPr id="6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2.65pt" to="368.8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DAJuhMCAAAq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"/>
            </w:pict>
          </mc:Fallback>
        </mc:AlternateContent>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t xml:space="preserve">   </w:t>
      </w:r>
      <w:r w:rsidRPr="00DB6C79">
        <w:rPr>
          <w:color w:val="FF0000"/>
        </w:rPr>
        <w:t>dots evenly spaced.</w:t>
      </w:r>
    </w:p>
    <w:p w14:paraId="5647A0F2" w14:textId="77777777" w:rsidR="00254DEC" w:rsidRPr="00DB6C79" w:rsidRDefault="00254DEC" w:rsidP="00254DEC">
      <w:pPr>
        <w:tabs>
          <w:tab w:val="left" w:pos="567"/>
        </w:tabs>
        <w:rPr>
          <w:sz w:val="36"/>
        </w:rPr>
      </w:pPr>
    </w:p>
    <w:p w14:paraId="14F64181" w14:textId="77777777" w:rsidR="00254DEC" w:rsidRPr="00DB6C79" w:rsidRDefault="00254DEC" w:rsidP="00254DEC">
      <w:pPr>
        <w:tabs>
          <w:tab w:val="left" w:pos="567"/>
        </w:tabs>
        <w:rPr>
          <w:sz w:val="36"/>
        </w:rPr>
      </w:pPr>
    </w:p>
    <w:p w14:paraId="463BA052" w14:textId="77777777"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8720" behindDoc="0" locked="0" layoutInCell="1" allowOverlap="1" wp14:anchorId="515F21FB" wp14:editId="49A77572">
                <wp:simplePos x="0" y="0"/>
                <wp:positionH relativeFrom="column">
                  <wp:posOffset>31750</wp:posOffset>
                </wp:positionH>
                <wp:positionV relativeFrom="paragraph">
                  <wp:posOffset>113665</wp:posOffset>
                </wp:positionV>
                <wp:extent cx="4686300" cy="0"/>
                <wp:effectExtent l="6350" t="12065" r="19050" b="26035"/>
                <wp:wrapNone/>
                <wp:docPr id="6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95pt" to="371.5pt,8.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"/>
            </w:pict>
          </mc:Fallback>
        </mc:AlternateContent>
      </w:r>
    </w:p>
    <w:p w14:paraId="788234F0" w14:textId="77777777" w:rsidR="00254DEC" w:rsidRPr="00DB6C79" w:rsidRDefault="00254DEC" w:rsidP="00254DEC">
      <w:pPr>
        <w:tabs>
          <w:tab w:val="left" w:pos="567"/>
        </w:tabs>
      </w:pPr>
      <w:r w:rsidRPr="00DB6C79">
        <w:rPr>
          <w:b/>
        </w:rPr>
        <w:t>. .  .   .    .     .      .       .        .         .          .           .            .             .              .</w:t>
      </w:r>
      <w:r w:rsidRPr="00DB6C79">
        <w:rPr>
          <w:b/>
        </w:rPr>
        <w:tab/>
        <w:t xml:space="preserve">    </w:t>
      </w:r>
      <w:r w:rsidRPr="00DB6C79">
        <w:rPr>
          <w:b/>
          <w:color w:val="FF0000"/>
        </w:rPr>
        <w:t xml:space="preserve">Acceleration </w:t>
      </w:r>
      <w:r w:rsidRPr="00DB6C79">
        <w:rPr>
          <w:color w:val="FF0000"/>
        </w:rPr>
        <w:t>-</w:t>
      </w:r>
      <w:r w:rsidRPr="00DB6C79">
        <w:t xml:space="preserve"> </w:t>
      </w:r>
    </w:p>
    <w:p w14:paraId="3635E282" w14:textId="77777777"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9744" behindDoc="0" locked="0" layoutInCell="1" allowOverlap="1" wp14:anchorId="38517965" wp14:editId="28AAEF82">
                <wp:simplePos x="0" y="0"/>
                <wp:positionH relativeFrom="column">
                  <wp:posOffset>47625</wp:posOffset>
                </wp:positionH>
                <wp:positionV relativeFrom="paragraph">
                  <wp:posOffset>126365</wp:posOffset>
                </wp:positionV>
                <wp:extent cx="4686300" cy="0"/>
                <wp:effectExtent l="9525" t="12065" r="28575" b="26035"/>
                <wp:wrapNone/>
                <wp:docPr id="6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9.95pt" to="372.75pt,9.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"/>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dots get further</w:t>
      </w:r>
      <w:r w:rsidRPr="00DB6C79">
        <w:t xml:space="preserve"> </w: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apart.</w:t>
      </w:r>
    </w:p>
    <w:p w14:paraId="4C3F70DD" w14:textId="77777777" w:rsidR="00254DEC" w:rsidRPr="00DB6C79" w:rsidRDefault="00254DEC" w:rsidP="00254DEC">
      <w:pPr>
        <w:jc w:val="center"/>
        <w:rPr>
          <w:rFonts w:ascii="Arial" w:hAnsi="Arial"/>
          <w:b/>
        </w:rPr>
      </w:pPr>
    </w:p>
    <w:p w14:paraId="38D9ADBF" w14:textId="77777777" w:rsidR="00254DEC" w:rsidRPr="00DB6C79" w:rsidRDefault="00254DEC" w:rsidP="00254DEC">
      <w:pPr>
        <w:jc w:val="center"/>
        <w:rPr>
          <w:rFonts w:ascii="Arial" w:hAnsi="Arial"/>
          <w:b/>
        </w:rPr>
      </w:pPr>
      <w:r w:rsidRPr="00DB6C79">
        <w:rPr>
          <w:rFonts w:ascii="Arial" w:hAnsi="Arial"/>
          <w:b/>
        </w:rPr>
        <w:t>Calculations</w:t>
      </w:r>
    </w:p>
    <w:p w14:paraId="11EB3B9A" w14:textId="77777777" w:rsidR="00254DEC" w:rsidRPr="00DB6C79" w:rsidRDefault="00254DEC" w:rsidP="00254DEC">
      <w:pPr>
        <w:rPr>
          <w:rFonts w:ascii="Arial" w:hAnsi="Arial"/>
        </w:rPr>
      </w:pPr>
    </w:p>
    <w:p w14:paraId="085A33CD" w14:textId="77777777" w:rsidR="00254DEC" w:rsidRPr="00DB6C79" w:rsidRDefault="00254DEC" w:rsidP="00254DEC">
      <w:pPr>
        <w:rPr>
          <w:rFonts w:ascii="Arial" w:hAnsi="Arial"/>
          <w:b/>
          <w:i/>
        </w:rPr>
      </w:pPr>
      <w:r w:rsidRPr="00DB6C79">
        <w:rPr>
          <w:rFonts w:ascii="Arial" w:hAnsi="Arial"/>
          <w:b/>
          <w:i/>
        </w:rPr>
        <w:t>Constant speed</w:t>
      </w:r>
    </w:p>
    <w:p w14:paraId="07820370" w14:textId="77777777" w:rsidR="00254DEC" w:rsidRPr="00DB6C79" w:rsidRDefault="00254DEC" w:rsidP="00254DEC">
      <w:pPr>
        <w:rPr>
          <w:rFonts w:ascii="Arial" w:hAnsi="Arial"/>
        </w:rPr>
      </w:pPr>
    </w:p>
    <w:p w14:paraId="21CA8980"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Choose 1 dot as your start point.</w:t>
      </w:r>
    </w:p>
    <w:p w14:paraId="7209B49C" w14:textId="77777777" w:rsidR="00254DEC" w:rsidRPr="00DB6C79" w:rsidRDefault="00254DEC" w:rsidP="00254DEC">
      <w:pPr>
        <w:spacing w:line="360" w:lineRule="auto"/>
        <w:rPr>
          <w:rFonts w:ascii="Arial" w:hAnsi="Arial"/>
        </w:rPr>
      </w:pPr>
      <w:r w:rsidRPr="00DB6C79">
        <w:rPr>
          <w:rFonts w:ascii="Arial" w:hAnsi="Arial"/>
        </w:rPr>
        <w:tab/>
      </w:r>
      <w:r w:rsidR="00DB6C79" w:rsidRPr="00DB6C79">
        <w:rPr>
          <w:rFonts w:ascii="Arial" w:hAnsi="Arial"/>
        </w:rPr>
        <w:t>•</w:t>
      </w:r>
      <w:r w:rsidR="00DB6C79" w:rsidRPr="00DB6C79">
        <w:rPr>
          <w:rFonts w:ascii="Arial" w:hAnsi="Arial"/>
        </w:rPr>
        <w:tab/>
        <w:t>Count 4 dots from this point- this represents 0.1</w:t>
      </w:r>
      <w:r w:rsidR="00DB6C79">
        <w:rPr>
          <w:rFonts w:ascii="Arial" w:hAnsi="Arial"/>
        </w:rPr>
        <w:t>0</w:t>
      </w:r>
      <w:r w:rsidR="00DB6C79" w:rsidRPr="00DB6C79">
        <w:rPr>
          <w:rFonts w:ascii="Arial" w:hAnsi="Arial"/>
        </w:rPr>
        <w:t xml:space="preserve"> sec</w:t>
      </w:r>
      <w:r w:rsidR="00DB6C79">
        <w:rPr>
          <w:rFonts w:ascii="Arial" w:hAnsi="Arial"/>
        </w:rPr>
        <w:t>ond</w:t>
      </w:r>
      <w:r w:rsidR="00DB6C79" w:rsidRPr="00DB6C79">
        <w:rPr>
          <w:rFonts w:ascii="Arial" w:hAnsi="Arial"/>
        </w:rPr>
        <w:t>s.</w:t>
      </w:r>
    </w:p>
    <w:p w14:paraId="7962BEF4"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Measure the distance from the start to the fifth dot.</w:t>
      </w:r>
    </w:p>
    <w:p w14:paraId="5C448143"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 xml:space="preserve">Calculate the speed or velocity using </w:t>
      </w:r>
      <w:r w:rsidR="00A17934" w:rsidRPr="00DB6C79">
        <w:rPr>
          <w:rFonts w:ascii="Arial" w:hAnsi="Arial"/>
        </w:rPr>
        <w:t xml:space="preserve"> </w:t>
      </w:r>
      <w:r w:rsidR="0044013D" w:rsidRPr="00DB6C79">
        <w:rPr>
          <w:rFonts w:ascii="Arial" w:hAnsi="Arial"/>
          <w:position w:val="-24"/>
        </w:rPr>
        <w:object w:dxaOrig="600" w:dyaOrig="660" w14:anchorId="40B32392">
          <v:shape id="_x0000_i1030" type="#_x0000_t75" style="width:30pt;height:33.35pt" o:ole="">
            <v:imagedata r:id="rId54" o:title=""/>
          </v:shape>
          <o:OLEObject Type="Embed" ProgID="Equation.3" ShapeID="_x0000_i1030" DrawAspect="Content" ObjectID="_1563440901" r:id="rId55"/>
        </w:object>
      </w:r>
      <w:r w:rsidRPr="00DB6C79">
        <w:rPr>
          <w:rFonts w:ascii="Arial" w:hAnsi="Arial"/>
        </w:rPr>
        <w:t>.</w:t>
      </w:r>
    </w:p>
    <w:p w14:paraId="4B1FD376" w14:textId="77777777" w:rsidR="00992525" w:rsidRPr="00DB6C79" w:rsidRDefault="0044013D" w:rsidP="00254DEC">
      <w:pPr>
        <w:spacing w:line="360" w:lineRule="auto"/>
        <w:rPr>
          <w:rFonts w:ascii="Arial" w:hAnsi="Arial"/>
        </w:rPr>
      </w:pPr>
      <w:r w:rsidRPr="00DB6C79">
        <w:rPr>
          <w:rFonts w:ascii="Arial" w:hAnsi="Arial"/>
          <w:noProof/>
          <w:lang w:val="en-GB" w:eastAsia="en-GB"/>
        </w:rPr>
        <mc:AlternateContent>
          <mc:Choice Requires="wps">
            <w:drawing>
              <wp:anchor distT="0" distB="0" distL="114300" distR="114300" simplePos="0" relativeHeight="251696128" behindDoc="0" locked="0" layoutInCell="1" allowOverlap="1" wp14:anchorId="33686D9C" wp14:editId="4841BDC8">
                <wp:simplePos x="0" y="0"/>
                <wp:positionH relativeFrom="column">
                  <wp:posOffset>1937385</wp:posOffset>
                </wp:positionH>
                <wp:positionV relativeFrom="paragraph">
                  <wp:posOffset>182245</wp:posOffset>
                </wp:positionV>
                <wp:extent cx="1143000" cy="342900"/>
                <wp:effectExtent l="0" t="0" r="0" b="12700"/>
                <wp:wrapThrough wrapText="bothSides">
                  <wp:wrapPolygon edited="0">
                    <wp:start x="0" y="0"/>
                    <wp:lineTo x="0" y="20800"/>
                    <wp:lineTo x="21120" y="20800"/>
                    <wp:lineTo x="21120" y="0"/>
                    <wp:lineTo x="0" y="0"/>
                  </wp:wrapPolygon>
                </wp:wrapThrough>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8E2D339" w14:textId="77777777" w:rsidR="00586794" w:rsidRPr="00992525" w:rsidRDefault="00586794">
                            <w:pPr>
                              <w:rPr>
                                <w:rFonts w:ascii="Arial" w:hAnsi="Arial" w:cs="Arial"/>
                              </w:rPr>
                            </w:pPr>
                            <w:r w:rsidRPr="00992525">
                              <w:rPr>
                                <w:rFonts w:ascii="Arial" w:hAnsi="Arial" w:cs="Arial"/>
                              </w:rPr>
                              <w:t>t = 0.08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86D9C" id="Text Box 79" o:spid="_x0000_s1056" type="#_x0000_t202" style="position:absolute;margin-left:152.55pt;margin-top:14.35pt;width:90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" stroked="f">
                <v:textbox>
                  <w:txbxContent>
                    <w:p w14:paraId="28E2D339" w14:textId="77777777" w:rsidR="00586794" w:rsidRPr="00992525" w:rsidRDefault="00586794">
                      <w:pPr>
                        <w:rPr>
                          <w:rFonts w:ascii="Arial" w:hAnsi="Arial" w:cs="Arial"/>
                        </w:rPr>
                      </w:pPr>
                      <w:r w:rsidRPr="00992525">
                        <w:rPr>
                          <w:rFonts w:ascii="Arial" w:hAnsi="Arial" w:cs="Arial"/>
                        </w:rPr>
                        <w:t>t = 0.08 secs</w:t>
                      </w:r>
                    </w:p>
                  </w:txbxContent>
                </v:textbox>
                <w10:wrap type="through"/>
              </v:shape>
            </w:pict>
          </mc:Fallback>
        </mc:AlternateContent>
      </w:r>
    </w:p>
    <w:p w14:paraId="1F0033D4" w14:textId="77777777" w:rsidR="00254DEC" w:rsidRPr="00DB6C79" w:rsidRDefault="008A16D0"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93056" behindDoc="0" locked="0" layoutInCell="1" allowOverlap="1" wp14:anchorId="1D1A7FC5" wp14:editId="1CA46171">
                <wp:simplePos x="0" y="0"/>
                <wp:positionH relativeFrom="column">
                  <wp:posOffset>3233420</wp:posOffset>
                </wp:positionH>
                <wp:positionV relativeFrom="paragraph">
                  <wp:posOffset>163195</wp:posOffset>
                </wp:positionV>
                <wp:extent cx="0" cy="854710"/>
                <wp:effectExtent l="0" t="0" r="25400" b="34290"/>
                <wp:wrapNone/>
                <wp:docPr id="76" name="Straight Connector 76"/>
                <wp:cNvGraphicFramePr/>
                <a:graphic xmlns:a="http://schemas.openxmlformats.org/drawingml/2006/main">
                  <a:graphicData uri="http://schemas.microsoft.com/office/word/2010/wordprocessingShape">
                    <wps:wsp>
                      <wps:cNvCnPr/>
                      <wps:spPr>
                        <a:xfrm>
                          <a:off x="0" y="0"/>
                          <a:ext cx="0" cy="85471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54.6pt,12.85pt" to="254.6pt,8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" strokecolor="black [3213]" strokeweight="1pt"/>
            </w:pict>
          </mc:Fallback>
        </mc:AlternateContent>
      </w:r>
      <w:r w:rsidR="001A7A92" w:rsidRPr="00DB6C79">
        <w:rPr>
          <w:rFonts w:ascii="Arial" w:hAnsi="Arial"/>
          <w:noProof/>
          <w:lang w:val="en-GB" w:eastAsia="en-GB"/>
        </w:rPr>
        <mc:AlternateContent>
          <mc:Choice Requires="wps">
            <w:drawing>
              <wp:anchor distT="0" distB="0" distL="114300" distR="114300" simplePos="0" relativeHeight="251691008" behindDoc="0" locked="0" layoutInCell="1" allowOverlap="1" wp14:anchorId="693ADA5B" wp14:editId="11D7B8A4">
                <wp:simplePos x="0" y="0"/>
                <wp:positionH relativeFrom="column">
                  <wp:posOffset>1811443</wp:posOffset>
                </wp:positionH>
                <wp:positionV relativeFrom="paragraph">
                  <wp:posOffset>138218</wp:posOffset>
                </wp:positionV>
                <wp:extent cx="0" cy="855134"/>
                <wp:effectExtent l="0" t="0" r="25400" b="34290"/>
                <wp:wrapNone/>
                <wp:docPr id="75" name="Straight Connector 75"/>
                <wp:cNvGraphicFramePr/>
                <a:graphic xmlns:a="http://schemas.openxmlformats.org/drawingml/2006/main">
                  <a:graphicData uri="http://schemas.microsoft.com/office/word/2010/wordprocessingShape">
                    <wps:wsp>
                      <wps:cNvCnPr/>
                      <wps:spPr>
                        <a:xfrm>
                          <a:off x="0" y="0"/>
                          <a:ext cx="0" cy="855134"/>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42.65pt,10.9pt" to="142.65pt,78.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" strokecolor="black [3213]" strokeweight="1pt"/>
            </w:pict>
          </mc:Fallback>
        </mc:AlternateContent>
      </w:r>
    </w:p>
    <w:p w14:paraId="65D11D50" w14:textId="77777777" w:rsidR="001A7A92" w:rsidRPr="00DB6C79" w:rsidRDefault="001A7A92"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87936" behindDoc="0" locked="0" layoutInCell="1" allowOverlap="1" wp14:anchorId="1BD32E6B" wp14:editId="0FA87340">
                <wp:simplePos x="0" y="0"/>
                <wp:positionH relativeFrom="column">
                  <wp:posOffset>947843</wp:posOffset>
                </wp:positionH>
                <wp:positionV relativeFrom="paragraph">
                  <wp:posOffset>140758</wp:posOffset>
                </wp:positionV>
                <wp:extent cx="4284134" cy="8467"/>
                <wp:effectExtent l="0" t="0" r="34290" b="42545"/>
                <wp:wrapNone/>
                <wp:docPr id="73" name="Straight Connector 73"/>
                <wp:cNvGraphicFramePr/>
                <a:graphic xmlns:a="http://schemas.openxmlformats.org/drawingml/2006/main">
                  <a:graphicData uri="http://schemas.microsoft.com/office/word/2010/wordprocessingShape">
                    <wps:wsp>
                      <wps:cNvCnPr/>
                      <wps:spPr>
                        <a:xfrm flipV="1">
                          <a:off x="0" y="0"/>
                          <a:ext cx="4284134" cy="8467"/>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3"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74.65pt,11.1pt" to="412pt,11.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" strokecolor="black [3213]" strokeweight="1pt"/>
            </w:pict>
          </mc:Fallback>
        </mc:AlternateContent>
      </w:r>
    </w:p>
    <w:p w14:paraId="225E62FA" w14:textId="77777777" w:rsidR="001A7A92" w:rsidRPr="00DB6C79" w:rsidRDefault="001A7A92" w:rsidP="001A7A92">
      <w:pPr>
        <w:tabs>
          <w:tab w:val="left" w:pos="567"/>
        </w:tabs>
        <w:jc w:val="center"/>
        <w:rPr>
          <w:b/>
          <w:sz w:val="36"/>
        </w:rPr>
      </w:pPr>
      <w:r w:rsidRPr="00DB6C79">
        <w:rPr>
          <w:b/>
          <w:sz w:val="36"/>
        </w:rPr>
        <w:t>.      .      .      .      .      .      .      .      .      .</w:t>
      </w:r>
    </w:p>
    <w:p w14:paraId="1A07CD4A" w14:textId="77777777" w:rsidR="00992525" w:rsidRPr="00DB6C79" w:rsidRDefault="00992525"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89984" behindDoc="0" locked="0" layoutInCell="1" allowOverlap="1" wp14:anchorId="4C5A1074" wp14:editId="36360071">
                <wp:simplePos x="0" y="0"/>
                <wp:positionH relativeFrom="column">
                  <wp:posOffset>955675</wp:posOffset>
                </wp:positionH>
                <wp:positionV relativeFrom="paragraph">
                  <wp:posOffset>135255</wp:posOffset>
                </wp:positionV>
                <wp:extent cx="4283710" cy="8255"/>
                <wp:effectExtent l="0" t="0" r="34290" b="42545"/>
                <wp:wrapNone/>
                <wp:docPr id="74" name="Straight Connector 74"/>
                <wp:cNvGraphicFramePr/>
                <a:graphic xmlns:a="http://schemas.openxmlformats.org/drawingml/2006/main">
                  <a:graphicData uri="http://schemas.microsoft.com/office/word/2010/wordprocessingShape">
                    <wps:wsp>
                      <wps:cNvCnPr/>
                      <wps:spPr>
                        <a:xfrm flipV="1">
                          <a:off x="0" y="0"/>
                          <a:ext cx="4283710" cy="825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75.25pt,10.65pt" to="412.55pt,11.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" strokecolor="black [3213]" strokeweight="1pt"/>
            </w:pict>
          </mc:Fallback>
        </mc:AlternateContent>
      </w:r>
    </w:p>
    <w:p w14:paraId="385B59C3" w14:textId="77777777" w:rsidR="00992525" w:rsidRPr="00DB6C79" w:rsidRDefault="00992525" w:rsidP="00C277E2">
      <w:pPr>
        <w:rPr>
          <w:rFonts w:ascii="Arial" w:hAnsi="Arial"/>
        </w:rPr>
      </w:pPr>
    </w:p>
    <w:p w14:paraId="238F6B6D" w14:textId="77777777" w:rsidR="00992525" w:rsidRPr="00DB6C79" w:rsidRDefault="00992525" w:rsidP="00C277E2">
      <w:pPr>
        <w:rPr>
          <w:rFonts w:ascii="Arial" w:hAnsi="Arial"/>
        </w:rPr>
      </w:pPr>
    </w:p>
    <w:p w14:paraId="5019096A" w14:textId="77777777" w:rsidR="00992525" w:rsidRPr="00DB6C79" w:rsidRDefault="00992525"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98176" behindDoc="0" locked="0" layoutInCell="1" allowOverlap="1" wp14:anchorId="50BBC1C5" wp14:editId="4E0590C9">
                <wp:simplePos x="0" y="0"/>
                <wp:positionH relativeFrom="column">
                  <wp:posOffset>1985010</wp:posOffset>
                </wp:positionH>
                <wp:positionV relativeFrom="paragraph">
                  <wp:posOffset>150495</wp:posOffset>
                </wp:positionV>
                <wp:extent cx="1143000" cy="342900"/>
                <wp:effectExtent l="0" t="0" r="0" b="12700"/>
                <wp:wrapThrough wrapText="bothSides">
                  <wp:wrapPolygon edited="0">
                    <wp:start x="0" y="0"/>
                    <wp:lineTo x="0" y="20800"/>
                    <wp:lineTo x="21120" y="20800"/>
                    <wp:lineTo x="21120" y="0"/>
                    <wp:lineTo x="0" y="0"/>
                  </wp:wrapPolygon>
                </wp:wrapThrough>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9FFDE28" w14:textId="77777777" w:rsidR="00586794" w:rsidRPr="00992525" w:rsidRDefault="00586794">
                            <w:pPr>
                              <w:rPr>
                                <w:rFonts w:ascii="Arial" w:hAnsi="Arial" w:cs="Arial"/>
                              </w:rPr>
                            </w:pPr>
                            <w:r w:rsidRPr="00992525">
                              <w:rPr>
                                <w:rFonts w:ascii="Arial" w:hAnsi="Arial" w:cs="Arial"/>
                              </w:rPr>
                              <w:t>d = 11.3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BC1C5" id="Text Box 81" o:spid="_x0000_s1057" type="#_x0000_t202" style="position:absolute;margin-left:156.3pt;margin-top:11.85pt;width:90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" stroked="f">
                <v:textbox>
                  <w:txbxContent>
                    <w:p w14:paraId="19FFDE28" w14:textId="77777777" w:rsidR="00586794" w:rsidRPr="00992525" w:rsidRDefault="00586794">
                      <w:pPr>
                        <w:rPr>
                          <w:rFonts w:ascii="Arial" w:hAnsi="Arial" w:cs="Arial"/>
                        </w:rPr>
                      </w:pPr>
                      <w:r w:rsidRPr="00992525">
                        <w:rPr>
                          <w:rFonts w:ascii="Arial" w:hAnsi="Arial" w:cs="Arial"/>
                        </w:rPr>
                        <w:t>d = 11.3 cm</w:t>
                      </w:r>
                    </w:p>
                  </w:txbxContent>
                </v:textbox>
                <w10:wrap type="through"/>
              </v:shape>
            </w:pict>
          </mc:Fallback>
        </mc:AlternateContent>
      </w:r>
      <w:r w:rsidRPr="00DB6C79">
        <w:rPr>
          <w:rFonts w:ascii="Arial" w:hAnsi="Arial"/>
          <w:noProof/>
          <w:lang w:val="en-GB" w:eastAsia="en-GB"/>
        </w:rPr>
        <mc:AlternateContent>
          <mc:Choice Requires="wps">
            <w:drawing>
              <wp:anchor distT="0" distB="0" distL="114300" distR="114300" simplePos="0" relativeHeight="251697152" behindDoc="0" locked="0" layoutInCell="1" allowOverlap="1" wp14:anchorId="46905047" wp14:editId="296484CB">
                <wp:simplePos x="0" y="0"/>
                <wp:positionH relativeFrom="column">
                  <wp:posOffset>1768475</wp:posOffset>
                </wp:positionH>
                <wp:positionV relativeFrom="paragraph">
                  <wp:posOffset>15875</wp:posOffset>
                </wp:positionV>
                <wp:extent cx="1481455" cy="5715"/>
                <wp:effectExtent l="25400" t="76200" r="42545" b="121285"/>
                <wp:wrapThrough wrapText="bothSides">
                  <wp:wrapPolygon edited="0">
                    <wp:start x="0" y="-288000"/>
                    <wp:lineTo x="-370" y="0"/>
                    <wp:lineTo x="370" y="384000"/>
                    <wp:lineTo x="1852" y="384000"/>
                    <wp:lineTo x="2222" y="192000"/>
                    <wp:lineTo x="21850" y="-288000"/>
                    <wp:lineTo x="0" y="-288000"/>
                  </wp:wrapPolygon>
                </wp:wrapThrough>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1455" cy="57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25pt,1.25pt" to="255.9pt,1.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">
                <v:stroke startarrow="block" endarrow="block"/>
                <w10:wrap type="through"/>
              </v:line>
            </w:pict>
          </mc:Fallback>
        </mc:AlternateContent>
      </w:r>
    </w:p>
    <w:p w14:paraId="6B8B1906" w14:textId="77777777" w:rsidR="0044013D" w:rsidRPr="00DB6C79" w:rsidRDefault="00B54D4F">
      <w:pPr>
        <w:rPr>
          <w:rFonts w:ascii="Arial" w:hAnsi="Arial"/>
        </w:rPr>
      </w:pPr>
      <w:r>
        <w:rPr>
          <w:rFonts w:ascii="Arial" w:hAnsi="Arial"/>
        </w:rPr>
        <w:object w:dxaOrig="1440" w:dyaOrig="1440" w14:anchorId="104720C9">
          <v:shape id="_x0000_s1095" type="#_x0000_t75" style="position:absolute;margin-left:86.15pt;margin-top:16.2pt;width:277.95pt;height:119.8pt;z-index:251699200;mso-wrap-edited:f;mso-position-horizontal-relative:text;mso-position-vertical-relative:text" wrapcoords="16427 974 2796 2111 0 2436 139 4222 12442 6009 16287 6171 15658 7795 69 8932 69 11043 15867 11368 10834 13804 349 14129 349 16240 10765 16565 6081 18676 5941 19975 6291 20463 7759 20787 21460 20787 20551 19163 20551 18189 10765 16565 20621 16240 20621 13966 14959 13804 18104 12830 18384 9906 18314 7795 17965 7308 16636 6171 16916 3572 16357 3410 16776 2436 16776 974 16427 974">
            <v:imagedata r:id="rId56" o:title=""/>
            <w10:wrap type="through"/>
          </v:shape>
          <o:OLEObject Type="Embed" ProgID="Equation.3" ShapeID="_x0000_s1095" DrawAspect="Content" ObjectID="_1563440949" r:id="rId57"/>
        </w:object>
      </w:r>
      <w:r w:rsidR="0044013D" w:rsidRPr="00DB6C79">
        <w:rPr>
          <w:rFonts w:ascii="Arial" w:hAnsi="Arial"/>
        </w:rPr>
        <w:br w:type="page"/>
      </w:r>
    </w:p>
    <w:p w14:paraId="524BDC23" w14:textId="77777777" w:rsidR="002F53A5" w:rsidRPr="00DB6C79" w:rsidRDefault="002F53A5" w:rsidP="002F53A5">
      <w:pPr>
        <w:rPr>
          <w:rFonts w:ascii="Arial" w:hAnsi="Arial"/>
          <w:b/>
          <w:i/>
        </w:rPr>
      </w:pPr>
      <w:r w:rsidRPr="00DB6C79">
        <w:rPr>
          <w:rFonts w:ascii="Arial" w:hAnsi="Arial"/>
          <w:b/>
          <w:i/>
        </w:rPr>
        <w:lastRenderedPageBreak/>
        <w:t>Acceleration</w:t>
      </w:r>
    </w:p>
    <w:p w14:paraId="4349065A" w14:textId="77777777" w:rsidR="002F53A5" w:rsidRPr="00DB6C79" w:rsidRDefault="002F53A5" w:rsidP="002F53A5">
      <w:pPr>
        <w:rPr>
          <w:rFonts w:ascii="Arial" w:hAnsi="Arial"/>
        </w:rPr>
      </w:pPr>
    </w:p>
    <w:p w14:paraId="63858A27"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Choose 5 dots near the start of the tape - this represents </w:t>
      </w:r>
    </w:p>
    <w:p w14:paraId="1511E3BF" w14:textId="77777777" w:rsidR="002F53A5" w:rsidRPr="00DB6C79" w:rsidRDefault="002F53A5" w:rsidP="002F53A5">
      <w:pPr>
        <w:rPr>
          <w:rFonts w:ascii="Arial" w:hAnsi="Arial"/>
        </w:rPr>
      </w:pPr>
      <w:r w:rsidRPr="00DB6C79">
        <w:rPr>
          <w:rFonts w:ascii="Arial" w:hAnsi="Arial"/>
        </w:rPr>
        <w:tab/>
      </w:r>
      <w:r w:rsidRPr="00DB6C79">
        <w:rPr>
          <w:rFonts w:ascii="Arial" w:hAnsi="Arial"/>
        </w:rPr>
        <w:tab/>
        <w:t xml:space="preserve">4 dot </w:t>
      </w:r>
      <w:proofErr w:type="spellStart"/>
      <w:r w:rsidRPr="00DB6C79">
        <w:rPr>
          <w:rFonts w:ascii="Arial" w:hAnsi="Arial"/>
        </w:rPr>
        <w:t>spacings</w:t>
      </w:r>
      <w:proofErr w:type="spellEnd"/>
      <w:r w:rsidRPr="00DB6C79">
        <w:rPr>
          <w:rFonts w:ascii="Arial" w:hAnsi="Arial"/>
        </w:rPr>
        <w:t xml:space="preserve"> = 0.08 </w:t>
      </w:r>
      <w:r w:rsidR="00DB6C79" w:rsidRPr="00DB6C79">
        <w:rPr>
          <w:rFonts w:ascii="Arial" w:hAnsi="Arial"/>
        </w:rPr>
        <w:t>sec</w:t>
      </w:r>
      <w:r w:rsidR="00DB6C79">
        <w:rPr>
          <w:rFonts w:ascii="Arial" w:hAnsi="Arial"/>
        </w:rPr>
        <w:t>ond</w:t>
      </w:r>
      <w:r w:rsidR="00DB6C79" w:rsidRPr="00DB6C79">
        <w:rPr>
          <w:rFonts w:ascii="Arial" w:hAnsi="Arial"/>
        </w:rPr>
        <w:t>s</w:t>
      </w:r>
      <w:r w:rsidRPr="00DB6C79">
        <w:rPr>
          <w:rFonts w:ascii="Arial" w:hAnsi="Arial"/>
        </w:rPr>
        <w:t>.</w:t>
      </w:r>
    </w:p>
    <w:p w14:paraId="6A5AC73D" w14:textId="77777777" w:rsidR="002F53A5" w:rsidRPr="00DB6C79" w:rsidRDefault="002F53A5" w:rsidP="002F53A5">
      <w:pPr>
        <w:rPr>
          <w:rFonts w:ascii="Arial" w:hAnsi="Arial"/>
        </w:rPr>
      </w:pPr>
    </w:p>
    <w:p w14:paraId="379A597C"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Measure the distance for the 5 dots and calculate the average speed as above.  </w:t>
      </w:r>
      <w:r w:rsidRPr="00DB6C79">
        <w:rPr>
          <w:rFonts w:ascii="Arial" w:hAnsi="Arial"/>
        </w:rPr>
        <w:tab/>
      </w:r>
      <w:r w:rsidRPr="00DB6C79">
        <w:rPr>
          <w:rFonts w:ascii="Arial" w:hAnsi="Arial"/>
        </w:rPr>
        <w:tab/>
        <w:t xml:space="preserve">This is the </w:t>
      </w:r>
      <w:r w:rsidRPr="00DB6C79">
        <w:rPr>
          <w:rFonts w:ascii="Arial" w:hAnsi="Arial"/>
          <w:b/>
          <w:color w:val="FF0000"/>
          <w:u w:val="single"/>
        </w:rPr>
        <w:t>initial velocity (u)</w:t>
      </w:r>
      <w:r w:rsidRPr="00DB6C79">
        <w:rPr>
          <w:rFonts w:ascii="Arial" w:hAnsi="Arial"/>
        </w:rPr>
        <w:t>.</w:t>
      </w:r>
    </w:p>
    <w:p w14:paraId="3767BA39" w14:textId="77777777" w:rsidR="002F53A5" w:rsidRPr="00DB6C79" w:rsidRDefault="002F53A5" w:rsidP="002F53A5">
      <w:pPr>
        <w:rPr>
          <w:rFonts w:ascii="Arial" w:hAnsi="Arial"/>
        </w:rPr>
      </w:pPr>
    </w:p>
    <w:p w14:paraId="215FDDD2"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Select 5 dots near the end of the tape.  Measure the distance for these and </w:t>
      </w:r>
      <w:r w:rsidRPr="00DB6C79">
        <w:rPr>
          <w:rFonts w:ascii="Arial" w:hAnsi="Arial"/>
        </w:rPr>
        <w:tab/>
      </w:r>
      <w:r w:rsidRPr="00DB6C79">
        <w:rPr>
          <w:rFonts w:ascii="Arial" w:hAnsi="Arial"/>
        </w:rPr>
        <w:tab/>
        <w:t xml:space="preserve">calculate the average speed - this is the </w:t>
      </w:r>
      <w:r w:rsidRPr="00DB6C79">
        <w:rPr>
          <w:rFonts w:ascii="Arial" w:hAnsi="Arial"/>
          <w:b/>
          <w:color w:val="FF0000"/>
          <w:u w:val="single"/>
        </w:rPr>
        <w:t>final velocity (v)</w:t>
      </w:r>
      <w:r w:rsidRPr="00DB6C79">
        <w:rPr>
          <w:rFonts w:ascii="Arial" w:hAnsi="Arial"/>
        </w:rPr>
        <w:t>.</w:t>
      </w:r>
    </w:p>
    <w:p w14:paraId="75CD9535" w14:textId="77777777" w:rsidR="002F53A5" w:rsidRPr="00DB6C79" w:rsidRDefault="002F53A5" w:rsidP="002F53A5">
      <w:pPr>
        <w:rPr>
          <w:rFonts w:ascii="Arial" w:hAnsi="Arial"/>
        </w:rPr>
      </w:pPr>
    </w:p>
    <w:p w14:paraId="6AE1FCE0"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Mark the </w:t>
      </w:r>
      <w:r w:rsidRPr="00DB6C79">
        <w:rPr>
          <w:rFonts w:ascii="Arial" w:hAnsi="Arial"/>
          <w:color w:val="FF0000"/>
          <w:u w:val="single"/>
        </w:rPr>
        <w:t>middle dot of the "u" section</w:t>
      </w:r>
      <w:r w:rsidRPr="00DB6C79">
        <w:rPr>
          <w:rFonts w:ascii="Arial" w:hAnsi="Arial"/>
        </w:rPr>
        <w:t xml:space="preserve"> and </w:t>
      </w:r>
      <w:r w:rsidRPr="00DB6C79">
        <w:rPr>
          <w:rFonts w:ascii="Arial" w:hAnsi="Arial"/>
          <w:color w:val="FF0000"/>
          <w:u w:val="single"/>
        </w:rPr>
        <w:t>middle dot of the "v" section</w:t>
      </w:r>
      <w:r w:rsidRPr="00DB6C79">
        <w:rPr>
          <w:rFonts w:ascii="Arial" w:hAnsi="Arial"/>
        </w:rPr>
        <w:t xml:space="preserve">.  </w:t>
      </w:r>
    </w:p>
    <w:p w14:paraId="7AAF097E" w14:textId="77777777" w:rsidR="00A17934" w:rsidRPr="00DB6C79" w:rsidRDefault="002F53A5" w:rsidP="002F53A5">
      <w:pPr>
        <w:rPr>
          <w:rFonts w:ascii="Arial" w:hAnsi="Arial"/>
        </w:rPr>
      </w:pPr>
      <w:r w:rsidRPr="00DB6C79">
        <w:rPr>
          <w:rFonts w:ascii="Arial" w:hAnsi="Arial"/>
        </w:rPr>
        <w:tab/>
      </w:r>
      <w:r w:rsidRPr="00DB6C79">
        <w:rPr>
          <w:rFonts w:ascii="Arial" w:hAnsi="Arial"/>
        </w:rPr>
        <w:tab/>
      </w:r>
    </w:p>
    <w:p w14:paraId="280C2B2C" w14:textId="77777777" w:rsidR="002F53A5" w:rsidRPr="00DB6C79" w:rsidRDefault="00A17934" w:rsidP="002F53A5">
      <w:pPr>
        <w:rPr>
          <w:rFonts w:ascii="Arial" w:hAnsi="Arial"/>
        </w:rPr>
      </w:pPr>
      <w:r w:rsidRPr="00DB6C79">
        <w:rPr>
          <w:rFonts w:ascii="Arial" w:hAnsi="Arial"/>
        </w:rPr>
        <w:tab/>
      </w:r>
      <w:r w:rsidRPr="00DB6C79">
        <w:rPr>
          <w:rFonts w:ascii="Arial" w:hAnsi="Arial"/>
        </w:rPr>
        <w:tab/>
      </w:r>
      <w:r w:rsidR="002F53A5" w:rsidRPr="00DB6C79">
        <w:rPr>
          <w:rFonts w:ascii="Arial" w:hAnsi="Arial"/>
        </w:rPr>
        <w:t xml:space="preserve">Count the number of dot spacing between them and multiply by 0.02 </w:t>
      </w:r>
      <w:r w:rsidR="00DB6C79" w:rsidRPr="00DB6C79">
        <w:rPr>
          <w:rFonts w:ascii="Arial" w:hAnsi="Arial"/>
        </w:rPr>
        <w:t>sec</w:t>
      </w:r>
      <w:r w:rsidR="00DB6C79">
        <w:rPr>
          <w:rFonts w:ascii="Arial" w:hAnsi="Arial"/>
        </w:rPr>
        <w:t>ond</w:t>
      </w:r>
      <w:r w:rsidR="00DB6C79" w:rsidRPr="00DB6C79">
        <w:rPr>
          <w:rFonts w:ascii="Arial" w:hAnsi="Arial"/>
        </w:rPr>
        <w:t>s</w:t>
      </w:r>
      <w:r w:rsidR="002F53A5" w:rsidRPr="00DB6C79">
        <w:rPr>
          <w:rFonts w:ascii="Arial" w:hAnsi="Arial"/>
        </w:rPr>
        <w:t xml:space="preserve"> to </w:t>
      </w:r>
      <w:r w:rsidRPr="00DB6C79">
        <w:rPr>
          <w:rFonts w:ascii="Arial" w:hAnsi="Arial"/>
        </w:rPr>
        <w:tab/>
      </w:r>
      <w:r w:rsidRPr="00DB6C79">
        <w:rPr>
          <w:rFonts w:ascii="Arial" w:hAnsi="Arial"/>
        </w:rPr>
        <w:tab/>
      </w:r>
      <w:r w:rsidR="002F53A5" w:rsidRPr="00DB6C79">
        <w:rPr>
          <w:rFonts w:ascii="Arial" w:hAnsi="Arial"/>
        </w:rPr>
        <w:t>work out the time.</w:t>
      </w:r>
    </w:p>
    <w:p w14:paraId="75E10F52" w14:textId="77777777" w:rsidR="002F53A5" w:rsidRPr="00DB6C79" w:rsidRDefault="002F53A5" w:rsidP="002F53A5">
      <w:pPr>
        <w:rPr>
          <w:rFonts w:ascii="Arial" w:hAnsi="Arial"/>
        </w:rPr>
      </w:pPr>
    </w:p>
    <w:p w14:paraId="5615C2E9" w14:textId="77777777" w:rsidR="00033F62" w:rsidRPr="00DB6C79" w:rsidRDefault="002F53A5" w:rsidP="002F53A5">
      <w:pPr>
        <w:rPr>
          <w:rFonts w:ascii="Arial" w:hAnsi="Arial"/>
        </w:rPr>
      </w:pPr>
      <w:r w:rsidRPr="00DB6C79">
        <w:rPr>
          <w:rFonts w:ascii="Arial" w:hAnsi="Arial"/>
        </w:rPr>
        <w:tab/>
        <w:t>•</w:t>
      </w:r>
      <w:r w:rsidRPr="00DB6C79">
        <w:rPr>
          <w:rFonts w:ascii="Arial" w:hAnsi="Arial"/>
        </w:rPr>
        <w:tab/>
        <w:t xml:space="preserve">Calculate the acceleration using </w:t>
      </w:r>
      <w:r w:rsidR="00A17934" w:rsidRPr="00DB6C79">
        <w:rPr>
          <w:rFonts w:ascii="Arial" w:hAnsi="Arial"/>
        </w:rPr>
        <w:t xml:space="preserve">  </w:t>
      </w:r>
      <w:r w:rsidR="00A17934" w:rsidRPr="00DB6C79">
        <w:rPr>
          <w:rFonts w:ascii="Arial" w:hAnsi="Arial"/>
          <w:position w:val="-24"/>
        </w:rPr>
        <w:object w:dxaOrig="940" w:dyaOrig="660" w14:anchorId="13C18BF9">
          <v:shape id="_x0000_i1031" type="#_x0000_t75" style="width:47.35pt;height:33.35pt" o:ole="">
            <v:imagedata r:id="rId58" o:title=""/>
          </v:shape>
          <o:OLEObject Type="Embed" ProgID="Equation.3" ShapeID="_x0000_i1031" DrawAspect="Content" ObjectID="_1563440902" r:id="rId59"/>
        </w:object>
      </w:r>
      <w:r w:rsidRPr="00DB6C79">
        <w:rPr>
          <w:rFonts w:ascii="Arial" w:hAnsi="Arial"/>
        </w:rPr>
        <w:t>.</w:t>
      </w:r>
    </w:p>
    <w:p w14:paraId="1BE343E2" w14:textId="77777777" w:rsidR="001A7A92" w:rsidRPr="00DB6C79" w:rsidRDefault="008C2908" w:rsidP="0044013D">
      <w:pPr>
        <w:rPr>
          <w:rFonts w:ascii="Arial" w:hAnsi="Arial"/>
        </w:rPr>
      </w:pPr>
      <w:r w:rsidRPr="00DB6C79">
        <w:rPr>
          <w:noProof/>
          <w:sz w:val="36"/>
          <w:lang w:val="en-GB" w:eastAsia="en-GB"/>
        </w:rPr>
        <mc:AlternateContent>
          <mc:Choice Requires="wps">
            <w:drawing>
              <wp:anchor distT="0" distB="0" distL="114300" distR="114300" simplePos="0" relativeHeight="251710464" behindDoc="0" locked="0" layoutInCell="1" allowOverlap="1" wp14:anchorId="032397D8" wp14:editId="0784D86B">
                <wp:simplePos x="0" y="0"/>
                <wp:positionH relativeFrom="column">
                  <wp:posOffset>504825</wp:posOffset>
                </wp:positionH>
                <wp:positionV relativeFrom="paragraph">
                  <wp:posOffset>135890</wp:posOffset>
                </wp:positionV>
                <wp:extent cx="314960" cy="322580"/>
                <wp:effectExtent l="0" t="0" r="0" b="7620"/>
                <wp:wrapNone/>
                <wp:docPr id="111"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C37EADB" w14:textId="77777777" w:rsidR="00586794" w:rsidRPr="008C2908" w:rsidRDefault="00586794" w:rsidP="008C2908">
                            <w:pPr>
                              <w:rPr>
                                <w:rFonts w:ascii="Arial" w:hAnsi="Arial" w:cs="Arial"/>
                                <w:color w:val="FF0000"/>
                                <w:sz w:val="28"/>
                              </w:rPr>
                            </w:pPr>
                            <w:r w:rsidRPr="008C2908">
                              <w:rPr>
                                <w:rFonts w:ascii="Arial" w:hAnsi="Arial" w:cs="Arial"/>
                                <w:color w:val="FF0000"/>
                                <w:sz w:val="28"/>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397D8" id="Text Box 98" o:spid="_x0000_s1058" type="#_x0000_t202" style="position:absolute;margin-left:39.75pt;margin-top:10.7pt;width:24.8pt;height:2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" stroked="f">
                <v:textbox>
                  <w:txbxContent>
                    <w:p w14:paraId="6C37EADB" w14:textId="77777777" w:rsidR="00586794" w:rsidRPr="008C2908" w:rsidRDefault="00586794" w:rsidP="008C2908">
                      <w:pPr>
                        <w:rPr>
                          <w:rFonts w:ascii="Arial" w:hAnsi="Arial" w:cs="Arial"/>
                          <w:color w:val="FF0000"/>
                          <w:sz w:val="28"/>
                        </w:rPr>
                      </w:pPr>
                      <w:r w:rsidRPr="008C2908">
                        <w:rPr>
                          <w:rFonts w:ascii="Arial" w:hAnsi="Arial" w:cs="Arial"/>
                          <w:color w:val="FF0000"/>
                          <w:sz w:val="28"/>
                        </w:rPr>
                        <w:t>u</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11488" behindDoc="0" locked="0" layoutInCell="1" allowOverlap="1" wp14:anchorId="0E6F3507" wp14:editId="5B5201D5">
                <wp:simplePos x="0" y="0"/>
                <wp:positionH relativeFrom="column">
                  <wp:posOffset>3911811</wp:posOffset>
                </wp:positionH>
                <wp:positionV relativeFrom="paragraph">
                  <wp:posOffset>147743</wp:posOffset>
                </wp:positionV>
                <wp:extent cx="314960" cy="322580"/>
                <wp:effectExtent l="0" t="0" r="0" b="7620"/>
                <wp:wrapNone/>
                <wp:docPr id="116"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D63D2D4" w14:textId="77777777" w:rsidR="00586794" w:rsidRPr="008C2908" w:rsidRDefault="00586794" w:rsidP="008C2908">
                            <w:pPr>
                              <w:rPr>
                                <w:rFonts w:ascii="Arial" w:hAnsi="Arial" w:cs="Arial"/>
                                <w:color w:val="FF0000"/>
                                <w:sz w:val="28"/>
                              </w:rPr>
                            </w:pPr>
                            <w:r w:rsidRPr="008C2908">
                              <w:rPr>
                                <w:rFonts w:ascii="Arial" w:hAnsi="Arial" w:cs="Arial"/>
                                <w:color w:val="FF0000"/>
                                <w:sz w:val="28"/>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F3507" id="Text Box 99" o:spid="_x0000_s1059" type="#_x0000_t202" style="position:absolute;margin-left:308pt;margin-top:11.65pt;width:24.8pt;height:2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" stroked="f">
                <v:textbox>
                  <w:txbxContent>
                    <w:p w14:paraId="1D63D2D4" w14:textId="77777777" w:rsidR="00586794" w:rsidRPr="008C2908" w:rsidRDefault="00586794" w:rsidP="008C2908">
                      <w:pPr>
                        <w:rPr>
                          <w:rFonts w:ascii="Arial" w:hAnsi="Arial" w:cs="Arial"/>
                          <w:color w:val="FF0000"/>
                          <w:sz w:val="28"/>
                        </w:rPr>
                      </w:pPr>
                      <w:r w:rsidRPr="008C2908">
                        <w:rPr>
                          <w:rFonts w:ascii="Arial" w:hAnsi="Arial" w:cs="Arial"/>
                          <w:color w:val="FF0000"/>
                          <w:sz w:val="28"/>
                        </w:rPr>
                        <w:t>v</w:t>
                      </w:r>
                    </w:p>
                  </w:txbxContent>
                </v:textbox>
              </v:shape>
            </w:pict>
          </mc:Fallback>
        </mc:AlternateContent>
      </w:r>
    </w:p>
    <w:p w14:paraId="78AFE367" w14:textId="77777777" w:rsidR="008C2908" w:rsidRPr="00DB6C79" w:rsidRDefault="008C2908" w:rsidP="0044013D">
      <w:pPr>
        <w:rPr>
          <w:rFonts w:ascii="Arial" w:hAnsi="Arial"/>
        </w:rPr>
      </w:pPr>
    </w:p>
    <w:p w14:paraId="0EB3F05D" w14:textId="77777777" w:rsidR="008C2908" w:rsidRPr="00DB6C79" w:rsidRDefault="008C2908" w:rsidP="0044013D">
      <w:pPr>
        <w:rPr>
          <w:rFonts w:ascii="Arial" w:hAnsi="Arial"/>
        </w:rPr>
      </w:pPr>
      <w:r w:rsidRPr="00DB6C79">
        <w:rPr>
          <w:noProof/>
          <w:sz w:val="36"/>
          <w:lang w:val="en-GB" w:eastAsia="en-GB"/>
        </w:rPr>
        <mc:AlternateContent>
          <mc:Choice Requires="wps">
            <w:drawing>
              <wp:anchor distT="0" distB="0" distL="114300" distR="114300" simplePos="0" relativeHeight="251716608" behindDoc="0" locked="0" layoutInCell="1" allowOverlap="1" wp14:anchorId="741D3117" wp14:editId="1EF1264F">
                <wp:simplePos x="0" y="0"/>
                <wp:positionH relativeFrom="column">
                  <wp:posOffset>903605</wp:posOffset>
                </wp:positionH>
                <wp:positionV relativeFrom="paragraph">
                  <wp:posOffset>97790</wp:posOffset>
                </wp:positionV>
                <wp:extent cx="1028700" cy="553720"/>
                <wp:effectExtent l="0" t="0" r="12700" b="5080"/>
                <wp:wrapNone/>
                <wp:docPr id="113"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537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955B85E" w14:textId="77777777" w:rsidR="00586794" w:rsidRPr="008C2908" w:rsidRDefault="00586794" w:rsidP="008C2908">
                            <w:pPr>
                              <w:rPr>
                                <w:rFonts w:ascii="Arial" w:hAnsi="Arial" w:cs="Arial"/>
                              </w:rPr>
                            </w:pPr>
                            <w:r w:rsidRPr="008C2908">
                              <w:rPr>
                                <w:rFonts w:ascii="Arial" w:hAnsi="Arial" w:cs="Arial"/>
                              </w:rPr>
                              <w:t>d = 4.3 cm</w:t>
                            </w:r>
                          </w:p>
                          <w:p w14:paraId="388EB3FB" w14:textId="77777777" w:rsidR="00586794" w:rsidRPr="008C2908" w:rsidRDefault="00586794"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D3117" id="Text Box 104" o:spid="_x0000_s1060" type="#_x0000_t202" style="position:absolute;margin-left:71.15pt;margin-top:7.7pt;width:81pt;height:4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" stroked="f">
                <v:textbox>
                  <w:txbxContent>
                    <w:p w14:paraId="0955B85E" w14:textId="77777777" w:rsidR="00586794" w:rsidRPr="008C2908" w:rsidRDefault="00586794" w:rsidP="008C2908">
                      <w:pPr>
                        <w:rPr>
                          <w:rFonts w:ascii="Arial" w:hAnsi="Arial" w:cs="Arial"/>
                        </w:rPr>
                      </w:pPr>
                      <w:r w:rsidRPr="008C2908">
                        <w:rPr>
                          <w:rFonts w:ascii="Arial" w:hAnsi="Arial" w:cs="Arial"/>
                        </w:rPr>
                        <w:t>d = 4.3 cm</w:t>
                      </w:r>
                    </w:p>
                    <w:p w14:paraId="388EB3FB" w14:textId="77777777" w:rsidR="00586794" w:rsidRPr="008C2908" w:rsidRDefault="00586794"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09440" behindDoc="0" locked="0" layoutInCell="1" allowOverlap="1" wp14:anchorId="24576E5B" wp14:editId="493161BD">
                <wp:simplePos x="0" y="0"/>
                <wp:positionH relativeFrom="column">
                  <wp:posOffset>2990850</wp:posOffset>
                </wp:positionH>
                <wp:positionV relativeFrom="paragraph">
                  <wp:posOffset>97790</wp:posOffset>
                </wp:positionV>
                <wp:extent cx="1991360" cy="0"/>
                <wp:effectExtent l="25400" t="76200" r="40640" b="101600"/>
                <wp:wrapNone/>
                <wp:docPr id="11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7.7pt" to="392.3pt,7.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">
                <v:stroke startarrow="block" endarrow="block"/>
              </v:line>
            </w:pict>
          </mc:Fallback>
        </mc:AlternateContent>
      </w:r>
      <w:r w:rsidRPr="00DB6C79">
        <w:rPr>
          <w:noProof/>
          <w:sz w:val="36"/>
          <w:lang w:val="en-GB" w:eastAsia="en-GB"/>
        </w:rPr>
        <mc:AlternateContent>
          <mc:Choice Requires="wps">
            <w:drawing>
              <wp:anchor distT="0" distB="0" distL="114300" distR="114300" simplePos="0" relativeHeight="251717632" behindDoc="0" locked="0" layoutInCell="1" allowOverlap="1" wp14:anchorId="067F70D9" wp14:editId="6218D87F">
                <wp:simplePos x="0" y="0"/>
                <wp:positionH relativeFrom="column">
                  <wp:posOffset>3524250</wp:posOffset>
                </wp:positionH>
                <wp:positionV relativeFrom="paragraph">
                  <wp:posOffset>151130</wp:posOffset>
                </wp:positionV>
                <wp:extent cx="1229995" cy="505460"/>
                <wp:effectExtent l="0" t="0" r="0" b="2540"/>
                <wp:wrapNone/>
                <wp:docPr id="11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5054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AE7EAB6" w14:textId="77777777" w:rsidR="00586794" w:rsidRPr="008C2908" w:rsidRDefault="00586794" w:rsidP="008C2908">
                            <w:pPr>
                              <w:rPr>
                                <w:rFonts w:ascii="Arial" w:hAnsi="Arial" w:cs="Arial"/>
                              </w:rPr>
                            </w:pPr>
                            <w:r w:rsidRPr="008C2908">
                              <w:rPr>
                                <w:rFonts w:ascii="Arial" w:hAnsi="Arial" w:cs="Arial"/>
                              </w:rPr>
                              <w:t>d = 15.9 cm</w:t>
                            </w:r>
                          </w:p>
                          <w:p w14:paraId="3E242567" w14:textId="77777777" w:rsidR="00586794" w:rsidRPr="008C2908" w:rsidRDefault="00586794"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F70D9" id="Text Box 105" o:spid="_x0000_s1061" type="#_x0000_t202" style="position:absolute;margin-left:277.5pt;margin-top:11.9pt;width:96.85pt;height:39.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" stroked="f">
                <v:textbox>
                  <w:txbxContent>
                    <w:p w14:paraId="4AE7EAB6" w14:textId="77777777" w:rsidR="00586794" w:rsidRPr="008C2908" w:rsidRDefault="00586794" w:rsidP="008C2908">
                      <w:pPr>
                        <w:rPr>
                          <w:rFonts w:ascii="Arial" w:hAnsi="Arial" w:cs="Arial"/>
                        </w:rPr>
                      </w:pPr>
                      <w:r w:rsidRPr="008C2908">
                        <w:rPr>
                          <w:rFonts w:ascii="Arial" w:hAnsi="Arial" w:cs="Arial"/>
                        </w:rPr>
                        <w:t>d = 15.9 cm</w:t>
                      </w:r>
                    </w:p>
                    <w:p w14:paraId="3E242567" w14:textId="77777777" w:rsidR="00586794" w:rsidRPr="008C2908" w:rsidRDefault="00586794"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08416" behindDoc="0" locked="0" layoutInCell="1" allowOverlap="1" wp14:anchorId="6E366BA8" wp14:editId="38CCFEF9">
                <wp:simplePos x="0" y="0"/>
                <wp:positionH relativeFrom="column">
                  <wp:posOffset>340360</wp:posOffset>
                </wp:positionH>
                <wp:positionV relativeFrom="paragraph">
                  <wp:posOffset>151130</wp:posOffset>
                </wp:positionV>
                <wp:extent cx="563245" cy="2540"/>
                <wp:effectExtent l="25400" t="76200" r="71755" b="124460"/>
                <wp:wrapNone/>
                <wp:docPr id="112"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245" cy="2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pt,11.9pt" to="71.15pt,1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">
                <v:stroke startarrow="block" endarrow="block"/>
              </v:line>
            </w:pict>
          </mc:Fallback>
        </mc:AlternateContent>
      </w:r>
    </w:p>
    <w:p w14:paraId="2818E2B3" w14:textId="77777777"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06368" behindDoc="0" locked="0" layoutInCell="1" allowOverlap="1" wp14:anchorId="2B5E6283" wp14:editId="5EF5FD13">
                <wp:simplePos x="0" y="0"/>
                <wp:positionH relativeFrom="column">
                  <wp:posOffset>4982210</wp:posOffset>
                </wp:positionH>
                <wp:positionV relativeFrom="paragraph">
                  <wp:posOffset>82550</wp:posOffset>
                </wp:positionV>
                <wp:extent cx="0" cy="1143000"/>
                <wp:effectExtent l="0" t="0" r="25400" b="25400"/>
                <wp:wrapNone/>
                <wp:docPr id="10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3pt,6.5pt" to="392.3pt,9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5hhBM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"/>
            </w:pict>
          </mc:Fallback>
        </mc:AlternateContent>
      </w:r>
      <w:r w:rsidRPr="00DB6C79">
        <w:rPr>
          <w:noProof/>
          <w:sz w:val="36"/>
          <w:lang w:val="en-GB" w:eastAsia="en-GB"/>
        </w:rPr>
        <mc:AlternateContent>
          <mc:Choice Requires="wps">
            <w:drawing>
              <wp:anchor distT="0" distB="0" distL="114300" distR="114300" simplePos="0" relativeHeight="251707392" behindDoc="0" locked="0" layoutInCell="1" allowOverlap="1" wp14:anchorId="1DFAB8AB" wp14:editId="368B27C7">
                <wp:simplePos x="0" y="0"/>
                <wp:positionH relativeFrom="column">
                  <wp:posOffset>2990850</wp:posOffset>
                </wp:positionH>
                <wp:positionV relativeFrom="paragraph">
                  <wp:posOffset>102870</wp:posOffset>
                </wp:positionV>
                <wp:extent cx="0" cy="1143000"/>
                <wp:effectExtent l="0" t="0" r="25400" b="25400"/>
                <wp:wrapNone/>
                <wp:docPr id="110"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8.1pt" to="235.5pt,9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8DgBM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"/>
            </w:pict>
          </mc:Fallback>
        </mc:AlternateContent>
      </w:r>
      <w:r w:rsidRPr="00DB6C79">
        <w:rPr>
          <w:noProof/>
          <w:sz w:val="36"/>
          <w:lang w:val="en-GB" w:eastAsia="en-GB"/>
        </w:rPr>
        <mc:AlternateContent>
          <mc:Choice Requires="wps">
            <w:drawing>
              <wp:anchor distT="0" distB="0" distL="114300" distR="114300" simplePos="0" relativeHeight="251705344" behindDoc="0" locked="0" layoutInCell="1" allowOverlap="1" wp14:anchorId="1381C4DA" wp14:editId="7469A493">
                <wp:simplePos x="0" y="0"/>
                <wp:positionH relativeFrom="column">
                  <wp:posOffset>875030</wp:posOffset>
                </wp:positionH>
                <wp:positionV relativeFrom="paragraph">
                  <wp:posOffset>56304</wp:posOffset>
                </wp:positionV>
                <wp:extent cx="0" cy="1143000"/>
                <wp:effectExtent l="0" t="0" r="25400" b="25400"/>
                <wp:wrapNone/>
                <wp:docPr id="10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4.45pt" to="68.9pt,94.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"/>
            </w:pict>
          </mc:Fallback>
        </mc:AlternateContent>
      </w:r>
      <w:r w:rsidRPr="00DB6C79">
        <w:rPr>
          <w:noProof/>
          <w:sz w:val="36"/>
          <w:lang w:val="en-GB" w:eastAsia="en-GB"/>
        </w:rPr>
        <mc:AlternateContent>
          <mc:Choice Requires="wps">
            <w:drawing>
              <wp:anchor distT="0" distB="0" distL="114300" distR="114300" simplePos="0" relativeHeight="251704320" behindDoc="0" locked="0" layoutInCell="1" allowOverlap="1" wp14:anchorId="13DBA340" wp14:editId="6C128DDD">
                <wp:simplePos x="0" y="0"/>
                <wp:positionH relativeFrom="column">
                  <wp:posOffset>373804</wp:posOffset>
                </wp:positionH>
                <wp:positionV relativeFrom="paragraph">
                  <wp:posOffset>77470</wp:posOffset>
                </wp:positionV>
                <wp:extent cx="0" cy="1143000"/>
                <wp:effectExtent l="0" t="0" r="25400" b="25400"/>
                <wp:wrapNone/>
                <wp:docPr id="107"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6.1pt" to="29.45pt,96.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u4nxQCAAArBAAADgAAAGRycy9lMm9Eb2MueG1srFPBjtowEL1X6j9YvkMSNrA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"/>
            </w:pict>
          </mc:Fallback>
        </mc:AlternateContent>
      </w:r>
    </w:p>
    <w:p w14:paraId="5DBDA85E" w14:textId="77777777"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02272" behindDoc="0" locked="0" layoutInCell="1" allowOverlap="1" wp14:anchorId="1ED9394B" wp14:editId="0E77BC34">
                <wp:simplePos x="0" y="0"/>
                <wp:positionH relativeFrom="column">
                  <wp:posOffset>319405</wp:posOffset>
                </wp:positionH>
                <wp:positionV relativeFrom="paragraph">
                  <wp:posOffset>226060</wp:posOffset>
                </wp:positionV>
                <wp:extent cx="5372100" cy="0"/>
                <wp:effectExtent l="14605" t="10160" r="23495" b="27940"/>
                <wp:wrapNone/>
                <wp:docPr id="10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5pt,17.8pt" to="448.15pt,1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"/>
            </w:pict>
          </mc:Fallback>
        </mc:AlternateContent>
      </w:r>
      <w:r w:rsidRPr="00DB6C79">
        <w:rPr>
          <w:b/>
          <w:noProof/>
          <w:lang w:val="en-GB" w:eastAsia="en-GB"/>
        </w:rPr>
        <mc:AlternateContent>
          <mc:Choice Requires="wps">
            <w:drawing>
              <wp:anchor distT="0" distB="0" distL="114300" distR="114300" simplePos="0" relativeHeight="251701248" behindDoc="0" locked="0" layoutInCell="1" allowOverlap="1" wp14:anchorId="227BD515" wp14:editId="03AA5755">
                <wp:simplePos x="0" y="0"/>
                <wp:positionH relativeFrom="column">
                  <wp:posOffset>10308590</wp:posOffset>
                </wp:positionH>
                <wp:positionV relativeFrom="paragraph">
                  <wp:posOffset>-167640</wp:posOffset>
                </wp:positionV>
                <wp:extent cx="0" cy="1143000"/>
                <wp:effectExtent l="8890" t="10160" r="29210" b="27940"/>
                <wp:wrapNone/>
                <wp:docPr id="105"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1.7pt,-13.15pt" to="811.7pt,7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Jt+hQ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"/>
            </w:pict>
          </mc:Fallback>
        </mc:AlternateContent>
      </w:r>
    </w:p>
    <w:p w14:paraId="4FF118F5" w14:textId="77777777" w:rsidR="008C2908" w:rsidRPr="00DB6C79" w:rsidRDefault="008C2908" w:rsidP="008C2908">
      <w:pPr>
        <w:tabs>
          <w:tab w:val="left" w:pos="567"/>
        </w:tabs>
      </w:pPr>
      <w:r w:rsidRPr="00DB6C79">
        <w:t xml:space="preserve">           </w:t>
      </w:r>
      <w:r w:rsidRPr="00DB6C79">
        <w:rPr>
          <w:b/>
        </w:rPr>
        <w:t>. .  .   .    .     .      .       .        .         .          .           .            .             .              .                .</w:t>
      </w:r>
    </w:p>
    <w:p w14:paraId="6F573DAD" w14:textId="77777777"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13536" behindDoc="0" locked="0" layoutInCell="1" allowOverlap="1" wp14:anchorId="38E4FD0B" wp14:editId="43CC6C6F">
                <wp:simplePos x="0" y="0"/>
                <wp:positionH relativeFrom="column">
                  <wp:posOffset>3911600</wp:posOffset>
                </wp:positionH>
                <wp:positionV relativeFrom="paragraph">
                  <wp:posOffset>4445</wp:posOffset>
                </wp:positionV>
                <wp:extent cx="0" cy="914400"/>
                <wp:effectExtent l="50800" t="50800" r="76200" b="25400"/>
                <wp:wrapNone/>
                <wp:docPr id="10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35pt" to="308pt,72.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">
                <v:stroke endarrow="block"/>
              </v:line>
            </w:pict>
          </mc:Fallback>
        </mc:AlternateContent>
      </w:r>
      <w:r w:rsidRPr="00DB6C79">
        <w:rPr>
          <w:noProof/>
          <w:sz w:val="36"/>
          <w:lang w:val="en-GB" w:eastAsia="en-GB"/>
        </w:rPr>
        <mc:AlternateContent>
          <mc:Choice Requires="wps">
            <w:drawing>
              <wp:anchor distT="0" distB="0" distL="114300" distR="114300" simplePos="0" relativeHeight="251712512" behindDoc="0" locked="0" layoutInCell="1" allowOverlap="1" wp14:anchorId="1468A536" wp14:editId="0D96B5A7">
                <wp:simplePos x="0" y="0"/>
                <wp:positionH relativeFrom="column">
                  <wp:posOffset>568960</wp:posOffset>
                </wp:positionH>
                <wp:positionV relativeFrom="paragraph">
                  <wp:posOffset>46990</wp:posOffset>
                </wp:positionV>
                <wp:extent cx="0" cy="914400"/>
                <wp:effectExtent l="50800" t="50800" r="76200" b="25400"/>
                <wp:wrapNone/>
                <wp:docPr id="10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7pt" to="44.8pt,7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">
                <v:stroke endarrow="block"/>
              </v:line>
            </w:pict>
          </mc:Fallback>
        </mc:AlternateContent>
      </w:r>
      <w:r w:rsidRPr="00DB6C79">
        <w:rPr>
          <w:noProof/>
          <w:sz w:val="36"/>
          <w:lang w:val="en-GB" w:eastAsia="en-GB"/>
        </w:rPr>
        <mc:AlternateContent>
          <mc:Choice Requires="wps">
            <w:drawing>
              <wp:anchor distT="0" distB="0" distL="114300" distR="114300" simplePos="0" relativeHeight="251703296" behindDoc="0" locked="0" layoutInCell="1" allowOverlap="1" wp14:anchorId="69C38183" wp14:editId="0C4C6120">
                <wp:simplePos x="0" y="0"/>
                <wp:positionH relativeFrom="column">
                  <wp:posOffset>360045</wp:posOffset>
                </wp:positionH>
                <wp:positionV relativeFrom="paragraph">
                  <wp:posOffset>181610</wp:posOffset>
                </wp:positionV>
                <wp:extent cx="5372100" cy="0"/>
                <wp:effectExtent l="17145" t="16510" r="20955" b="21590"/>
                <wp:wrapNone/>
                <wp:docPr id="10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4.3pt" to="451.35pt,1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"/>
            </w:pict>
          </mc:Fallback>
        </mc:AlternateContent>
      </w:r>
    </w:p>
    <w:p w14:paraId="00E60B6A" w14:textId="77777777" w:rsidR="008C2908" w:rsidRPr="00DB6C79" w:rsidRDefault="008C2908" w:rsidP="008C2908">
      <w:pPr>
        <w:tabs>
          <w:tab w:val="left" w:pos="567"/>
        </w:tabs>
        <w:rPr>
          <w:sz w:val="36"/>
        </w:rPr>
      </w:pPr>
    </w:p>
    <w:p w14:paraId="145094D6" w14:textId="77777777" w:rsidR="008C2908" w:rsidRPr="00DB6C79" w:rsidRDefault="008C2908" w:rsidP="008C2908">
      <w:pPr>
        <w:tabs>
          <w:tab w:val="left" w:pos="567"/>
        </w:tabs>
        <w:rPr>
          <w:sz w:val="36"/>
        </w:rPr>
      </w:pPr>
    </w:p>
    <w:p w14:paraId="726A997A" w14:textId="77777777"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15584" behindDoc="0" locked="0" layoutInCell="1" allowOverlap="1" wp14:anchorId="6936B6A1" wp14:editId="73092C8E">
                <wp:simplePos x="0" y="0"/>
                <wp:positionH relativeFrom="column">
                  <wp:posOffset>1547495</wp:posOffset>
                </wp:positionH>
                <wp:positionV relativeFrom="paragraph">
                  <wp:posOffset>114935</wp:posOffset>
                </wp:positionV>
                <wp:extent cx="1443355" cy="718820"/>
                <wp:effectExtent l="0" t="0" r="4445" b="0"/>
                <wp:wrapNone/>
                <wp:docPr id="101"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188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CB71E35" w14:textId="77777777" w:rsidR="00586794" w:rsidRPr="008C2908" w:rsidRDefault="00586794" w:rsidP="008C2908">
                            <w:pPr>
                              <w:rPr>
                                <w:rFonts w:ascii="Arial" w:hAnsi="Arial" w:cs="Arial"/>
                              </w:rPr>
                            </w:pPr>
                            <w:r w:rsidRPr="008C2908">
                              <w:rPr>
                                <w:rFonts w:ascii="Arial" w:hAnsi="Arial" w:cs="Arial"/>
                              </w:rPr>
                              <w:t xml:space="preserve">t = 11 </w:t>
                            </w:r>
                            <w:proofErr w:type="spellStart"/>
                            <w:r w:rsidRPr="008C2908">
                              <w:rPr>
                                <w:rFonts w:ascii="Arial" w:hAnsi="Arial" w:cs="Arial"/>
                              </w:rPr>
                              <w:t>spacings</w:t>
                            </w:r>
                            <w:proofErr w:type="spellEnd"/>
                          </w:p>
                          <w:p w14:paraId="580EB6B6" w14:textId="77777777" w:rsidR="00586794" w:rsidRPr="008C2908" w:rsidRDefault="00586794" w:rsidP="008C2908">
                            <w:pPr>
                              <w:rPr>
                                <w:rFonts w:ascii="Arial" w:hAnsi="Arial" w:cs="Arial"/>
                              </w:rPr>
                            </w:pPr>
                            <w:r w:rsidRPr="008C2908">
                              <w:rPr>
                                <w:rFonts w:ascii="Arial" w:hAnsi="Arial" w:cs="Arial"/>
                              </w:rPr>
                              <w:t xml:space="preserve">  = 11 x 0.02</w:t>
                            </w:r>
                          </w:p>
                          <w:p w14:paraId="47844DB1" w14:textId="77777777" w:rsidR="00586794" w:rsidRPr="008C2908" w:rsidRDefault="00586794" w:rsidP="008C2908">
                            <w:pPr>
                              <w:rPr>
                                <w:rFonts w:ascii="Arial" w:hAnsi="Arial" w:cs="Arial"/>
                              </w:rPr>
                            </w:pPr>
                            <w:r w:rsidRPr="008C2908">
                              <w:rPr>
                                <w:rFonts w:ascii="Arial" w:hAnsi="Arial" w:cs="Arial"/>
                              </w:rPr>
                              <w:t xml:space="preserve">  = 0.22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6B6A1" id="Text Box 103" o:spid="_x0000_s1062" type="#_x0000_t202" style="position:absolute;margin-left:121.85pt;margin-top:9.05pt;width:113.65pt;height:56.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" stroked="f">
                <v:textbox>
                  <w:txbxContent>
                    <w:p w14:paraId="3CB71E35" w14:textId="77777777" w:rsidR="00586794" w:rsidRPr="008C2908" w:rsidRDefault="00586794" w:rsidP="008C2908">
                      <w:pPr>
                        <w:rPr>
                          <w:rFonts w:ascii="Arial" w:hAnsi="Arial" w:cs="Arial"/>
                        </w:rPr>
                      </w:pPr>
                      <w:r w:rsidRPr="008C2908">
                        <w:rPr>
                          <w:rFonts w:ascii="Arial" w:hAnsi="Arial" w:cs="Arial"/>
                        </w:rPr>
                        <w:t xml:space="preserve">t = 11 </w:t>
                      </w:r>
                      <w:proofErr w:type="spellStart"/>
                      <w:r w:rsidRPr="008C2908">
                        <w:rPr>
                          <w:rFonts w:ascii="Arial" w:hAnsi="Arial" w:cs="Arial"/>
                        </w:rPr>
                        <w:t>spacings</w:t>
                      </w:r>
                      <w:proofErr w:type="spellEnd"/>
                    </w:p>
                    <w:p w14:paraId="580EB6B6" w14:textId="77777777" w:rsidR="00586794" w:rsidRPr="008C2908" w:rsidRDefault="00586794" w:rsidP="008C2908">
                      <w:pPr>
                        <w:rPr>
                          <w:rFonts w:ascii="Arial" w:hAnsi="Arial" w:cs="Arial"/>
                        </w:rPr>
                      </w:pPr>
                      <w:r w:rsidRPr="008C2908">
                        <w:rPr>
                          <w:rFonts w:ascii="Arial" w:hAnsi="Arial" w:cs="Arial"/>
                        </w:rPr>
                        <w:t xml:space="preserve">  = 11 x 0.02</w:t>
                      </w:r>
                    </w:p>
                    <w:p w14:paraId="47844DB1" w14:textId="77777777" w:rsidR="00586794" w:rsidRPr="008C2908" w:rsidRDefault="00586794" w:rsidP="008C2908">
                      <w:pPr>
                        <w:rPr>
                          <w:rFonts w:ascii="Arial" w:hAnsi="Arial" w:cs="Arial"/>
                        </w:rPr>
                      </w:pPr>
                      <w:r w:rsidRPr="008C2908">
                        <w:rPr>
                          <w:rFonts w:ascii="Arial" w:hAnsi="Arial" w:cs="Arial"/>
                        </w:rPr>
                        <w:t xml:space="preserve">  = 0.22 secs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14560" behindDoc="0" locked="0" layoutInCell="1" allowOverlap="1" wp14:anchorId="41FF3D45" wp14:editId="77DE594E">
                <wp:simplePos x="0" y="0"/>
                <wp:positionH relativeFrom="column">
                  <wp:posOffset>568960</wp:posOffset>
                </wp:positionH>
                <wp:positionV relativeFrom="paragraph">
                  <wp:posOffset>35560</wp:posOffset>
                </wp:positionV>
                <wp:extent cx="3342640" cy="0"/>
                <wp:effectExtent l="25400" t="76200" r="60960" b="101600"/>
                <wp:wrapNone/>
                <wp:docPr id="10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26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2.8pt" to="308pt,2.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">
                <v:stroke startarrow="block" endarrow="block"/>
              </v:line>
            </w:pict>
          </mc:Fallback>
        </mc:AlternateContent>
      </w:r>
    </w:p>
    <w:p w14:paraId="7E8ECA73" w14:textId="77777777" w:rsidR="008C2908" w:rsidRPr="00DB6C79" w:rsidRDefault="00B54D4F" w:rsidP="008C2908">
      <w:pPr>
        <w:tabs>
          <w:tab w:val="left" w:pos="567"/>
        </w:tabs>
        <w:rPr>
          <w:sz w:val="36"/>
        </w:rPr>
      </w:pPr>
      <w:r>
        <w:rPr>
          <w:sz w:val="36"/>
        </w:rPr>
        <w:object w:dxaOrig="1440" w:dyaOrig="1440" w14:anchorId="2814EBFD">
          <v:shape id="_x0000_s1130" type="#_x0000_t75" style="position:absolute;margin-left:264.75pt;margin-top:15.8pt;width:247.35pt;height:320.65pt;z-index:251723776;mso-wrap-edited:f;mso-position-horizontal-relative:text;mso-position-vertical-relative:text" wrapcoords="15692 284 1107 617 0 664 246 1044 246 1281 10892 1756 15507 1803 14707 2468 984 2705 0 2753 184 3323 184 3370 10769 4082 307 4320 369 4984 8984 5554 10769 5601 10830 6361 0 7120 0 7690 3569 7832 15323 7880 10830 8592 2646 9019 61 9162 0 9779 7323 10111 14707 10159 307 10681 307 11345 4800 11630 10769 11678 10769 12437 123 12960 0 13054 246 13197 246 13577 5476 13909 10769 13956 0 14716 184 15191 13538 15476 12861 16235 3200 16567 0 16710 0 17280 9046 17707 14400 17754 1723 18324 123 18514 0 18846 246 18989 10769 19273 492 19463 0 19511 61 20128 8738 20792 5107 20887 4984 21315 6646 21362 21476 21362 21476 21030 21353 20887 20984 20698 4246 20033 10769 19273 16307 18989 16923 18561 16923 18419 16430 17754 16246 17707 18153 17042 18153 16995 17907 16140 13907 15476 14830 15001 14584 14716 14769 14289 14523 14241 10769 13956 11692 13909 12861 13529 12861 13197 10830 12437 10769 11678 14892 11630 18953 11298 18830 10823 16738 10159 17107 9494 16984 8640 13661 8592 15815 8307 15876 7832 15938 7120 15938 6598 10769 6361 10769 5601 11692 5554 19507 4937 19507 4367 18215 4272 10769 4082 16984 3987 16923 3323 17415 3180 17292 2421 16738 2136 15938 1803 16123 1044 15507 996 16061 807 16061 284 15692 284">
            <v:imagedata r:id="rId60" o:title=""/>
            <w10:wrap type="tight"/>
          </v:shape>
          <o:OLEObject Type="Embed" ProgID="Equation.3" ShapeID="_x0000_s1130" DrawAspect="Content" ObjectID="_1563440950" r:id="rId61"/>
        </w:object>
      </w:r>
    </w:p>
    <w:p w14:paraId="46F9A061" w14:textId="77777777" w:rsidR="008C2908" w:rsidRPr="00DB6C79" w:rsidRDefault="008C2908" w:rsidP="0044013D">
      <w:pPr>
        <w:rPr>
          <w:rFonts w:ascii="Arial" w:hAnsi="Arial"/>
        </w:rPr>
      </w:pPr>
    </w:p>
    <w:p w14:paraId="718A73CA" w14:textId="77777777" w:rsidR="00527226" w:rsidRPr="00DB6C79" w:rsidRDefault="00527226" w:rsidP="00033F62">
      <w:pPr>
        <w:jc w:val="center"/>
        <w:rPr>
          <w:rFonts w:ascii="Arial" w:hAnsi="Arial"/>
        </w:rPr>
      </w:pPr>
    </w:p>
    <w:p w14:paraId="67890251" w14:textId="77777777" w:rsidR="00527226" w:rsidRPr="00DB6C79" w:rsidRDefault="00527226" w:rsidP="0044013D">
      <w:pPr>
        <w:rPr>
          <w:rFonts w:ascii="Arial" w:hAnsi="Arial"/>
        </w:rPr>
      </w:pPr>
    </w:p>
    <w:p w14:paraId="0E2ADA09" w14:textId="77777777" w:rsidR="00527226" w:rsidRPr="00DB6C79" w:rsidRDefault="00527226" w:rsidP="0044013D">
      <w:pPr>
        <w:rPr>
          <w:rFonts w:ascii="Arial" w:hAnsi="Arial"/>
        </w:rPr>
      </w:pPr>
    </w:p>
    <w:p w14:paraId="1CFB415F" w14:textId="77777777" w:rsidR="00527226" w:rsidRPr="00DB6C79" w:rsidRDefault="00527226" w:rsidP="0044013D">
      <w:pPr>
        <w:rPr>
          <w:rFonts w:ascii="Arial" w:hAnsi="Arial"/>
        </w:rPr>
      </w:pPr>
    </w:p>
    <w:p w14:paraId="6E079288" w14:textId="77777777" w:rsidR="00AE5F5F" w:rsidRPr="00DB6C79" w:rsidRDefault="00AE5F5F">
      <w:pPr>
        <w:rPr>
          <w:rFonts w:ascii="Arial" w:hAnsi="Arial"/>
        </w:rPr>
      </w:pPr>
      <w:r w:rsidRPr="00DB6C79">
        <w:rPr>
          <w:rFonts w:ascii="Arial" w:hAnsi="Arial"/>
        </w:rPr>
        <w:br w:type="page"/>
      </w:r>
    </w:p>
    <w:p w14:paraId="338D4E03" w14:textId="77777777" w:rsidR="00AE5F5F" w:rsidRPr="00DB6C79" w:rsidRDefault="00AE5F5F" w:rsidP="00AE5F5F">
      <w:pPr>
        <w:pStyle w:val="Chaptertitle"/>
        <w:rPr>
          <w:lang w:val="en-AU"/>
        </w:rPr>
      </w:pPr>
      <w:r w:rsidRPr="00DB6C79">
        <w:rPr>
          <w:lang w:val="en-AU"/>
        </w:rPr>
        <w:lastRenderedPageBreak/>
        <w:t>CHAPTER 8: Forces, energy and motion</w:t>
      </w:r>
    </w:p>
    <w:p w14:paraId="4EF6A46D" w14:textId="77777777" w:rsidR="00AE5F5F" w:rsidRPr="00DB6C79" w:rsidRDefault="00AE5F5F" w:rsidP="00AE5F5F">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21728" behindDoc="0" locked="0" layoutInCell="1" allowOverlap="1" wp14:anchorId="45AE1D0E" wp14:editId="439D7B40">
                <wp:simplePos x="0" y="0"/>
                <wp:positionH relativeFrom="column">
                  <wp:posOffset>0</wp:posOffset>
                </wp:positionH>
                <wp:positionV relativeFrom="paragraph">
                  <wp:posOffset>20955</wp:posOffset>
                </wp:positionV>
                <wp:extent cx="6096000" cy="0"/>
                <wp:effectExtent l="9525" t="11430" r="9525" b="7620"/>
                <wp:wrapNone/>
                <wp:docPr id="41"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Fest5YUAgAA&#10;KwQAAA4AAAAAAAAAAAAAAAAALAIAAGRycy9lMm9Eb2MueG1sUEsBAi0AFAAGAAgAAAAhAJG7rQHY&#10;AAAABAEAAA8AAAAAAAAAAAAAAAAAbAQAAGRycy9kb3ducmV2LnhtbFBLBQYAAAAABAAEAPMAAABx&#10;BQAAAAA=&#10;"/>
            </w:pict>
          </mc:Fallback>
        </mc:AlternateContent>
      </w:r>
      <w:r w:rsidRPr="00DB6C79">
        <w:rPr>
          <w:noProof/>
          <w:spacing w:val="0"/>
          <w:lang w:eastAsia="en-GB"/>
        </w:rPr>
        <mc:AlternateContent>
          <mc:Choice Requires="wps">
            <w:drawing>
              <wp:anchor distT="0" distB="0" distL="114300" distR="114300" simplePos="0" relativeHeight="251720704" behindDoc="0" locked="0" layoutInCell="1" allowOverlap="1" wp14:anchorId="0B8E25F0" wp14:editId="675219F0">
                <wp:simplePos x="0" y="0"/>
                <wp:positionH relativeFrom="column">
                  <wp:posOffset>4648200</wp:posOffset>
                </wp:positionH>
                <wp:positionV relativeFrom="paragraph">
                  <wp:posOffset>20955</wp:posOffset>
                </wp:positionV>
                <wp:extent cx="1447800" cy="304800"/>
                <wp:effectExtent l="9525" t="11430" r="9525" b="7620"/>
                <wp:wrapNone/>
                <wp:docPr id="40"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DB2A3F7" w14:textId="77777777" w:rsidR="00586794" w:rsidRDefault="00586794" w:rsidP="00AE5F5F">
                            <w:pPr>
                              <w:pStyle w:val="worksheeticontext"/>
                            </w:pPr>
                            <w:r>
                              <w:t>Worksheet 8.2</w:t>
                            </w:r>
                          </w:p>
                          <w:p w14:paraId="59492235" w14:textId="77777777" w:rsidR="00586794" w:rsidRDefault="00586794"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8E25F0" id="AutoShape 619" o:spid="_x0000_s1063" style="position:absolute;margin-left:366pt;margin-top:1.65pt;width:114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" fillcolor="black">
                <v:textbox>
                  <w:txbxContent>
                    <w:p w14:paraId="4DB2A3F7" w14:textId="77777777" w:rsidR="00586794" w:rsidRDefault="00586794" w:rsidP="00AE5F5F">
                      <w:pPr>
                        <w:pStyle w:val="worksheeticontext"/>
                      </w:pPr>
                      <w:r>
                        <w:t>Worksheet 8.2</w:t>
                      </w:r>
                    </w:p>
                    <w:p w14:paraId="59492235" w14:textId="77777777" w:rsidR="00586794" w:rsidRDefault="00586794" w:rsidP="00AE5F5F"/>
                  </w:txbxContent>
                </v:textbox>
              </v:roundrect>
            </w:pict>
          </mc:Fallback>
        </mc:AlternateContent>
      </w:r>
      <w:r w:rsidRPr="00DB6C79">
        <w:rPr>
          <w:noProof/>
          <w:spacing w:val="0"/>
          <w:lang w:eastAsia="en-GB"/>
        </w:rPr>
        <mc:AlternateContent>
          <mc:Choice Requires="wps">
            <w:drawing>
              <wp:anchor distT="0" distB="0" distL="114300" distR="114300" simplePos="0" relativeHeight="251719680" behindDoc="0" locked="0" layoutInCell="1" allowOverlap="1" wp14:anchorId="53B9FD67" wp14:editId="213B43DE">
                <wp:simplePos x="0" y="0"/>
                <wp:positionH relativeFrom="column">
                  <wp:posOffset>5029200</wp:posOffset>
                </wp:positionH>
                <wp:positionV relativeFrom="paragraph">
                  <wp:posOffset>20955</wp:posOffset>
                </wp:positionV>
                <wp:extent cx="1066800" cy="304800"/>
                <wp:effectExtent l="9525" t="11430" r="9525" b="7620"/>
                <wp:wrapNone/>
                <wp:docPr id="39"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D62C59B" w14:textId="77777777" w:rsidR="00586794" w:rsidRDefault="00586794"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9FD67" id="Rectangle 618" o:spid="_x0000_s1064" style="position:absolute;margin-left:396pt;margin-top:1.65pt;width:84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CMcYl8nAgAAUgQAAA4AAAAAAAAAAAAAAAAALAIAAGRycy9lMm9Eb2Mu&#10;eG1sUEsBAi0AFAAGAAgAAAAhAPCRCjPdAAAACAEAAA8AAAAAAAAAAAAAAAAAfwQAAGRycy9kb3du&#10;cmV2LnhtbFBLBQYAAAAABAAEAPMAAACJBQAAAAA=&#10;" fillcolor="black">
                <v:textbox>
                  <w:txbxContent>
                    <w:p w14:paraId="7D62C59B" w14:textId="77777777" w:rsidR="00586794" w:rsidRDefault="00586794" w:rsidP="00AE5F5F"/>
                  </w:txbxContent>
                </v:textbox>
              </v:rect>
            </w:pict>
          </mc:Fallback>
        </mc:AlternateContent>
      </w:r>
    </w:p>
    <w:p w14:paraId="670ED38B" w14:textId="77777777" w:rsidR="00AE5F5F" w:rsidRPr="00DB6C79" w:rsidRDefault="00AE5F5F" w:rsidP="00AE5F5F">
      <w:pPr>
        <w:pStyle w:val="0Aheadingfirst"/>
        <w:ind w:left="1440" w:hanging="1440"/>
      </w:pPr>
      <w:r w:rsidRPr="00DB6C79">
        <w:t>Ticker tapes</w:t>
      </w:r>
    </w:p>
    <w:p w14:paraId="3ED6758E" w14:textId="77777777" w:rsidR="00AE5F5F" w:rsidRPr="00DB6C79" w:rsidRDefault="00AE5F5F" w:rsidP="00AE5F5F">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44689E4E" w14:textId="77777777" w:rsidR="00AE5F5F" w:rsidRPr="00DB6C79" w:rsidRDefault="00AE5F5F" w:rsidP="00AE5F5F">
      <w:pPr>
        <w:pStyle w:val="Heading1"/>
        <w:spacing w:before="200"/>
        <w:rPr>
          <w:lang w:val="en-AU"/>
        </w:rPr>
      </w:pPr>
      <w:r w:rsidRPr="00DB6C79">
        <w:rPr>
          <w:lang w:val="en-AU"/>
        </w:rPr>
        <w:t>Describing motion</w:t>
      </w:r>
    </w:p>
    <w:p w14:paraId="7C8DE861" w14:textId="77777777" w:rsidR="00AE5F5F" w:rsidRPr="00DB6C79" w:rsidRDefault="00AE5F5F" w:rsidP="00AE5F5F">
      <w:pPr>
        <w:pStyle w:val="1wsmainbodyfullout"/>
        <w:spacing w:after="60" w:line="240" w:lineRule="atLeast"/>
        <w:ind w:left="360" w:hanging="360"/>
        <w:rPr>
          <w:lang w:val="en-AU"/>
        </w:rPr>
      </w:pPr>
      <w:r w:rsidRPr="00DB6C79">
        <w:rPr>
          <w:b/>
          <w:lang w:val="en-AU"/>
        </w:rPr>
        <w:t>1.</w:t>
      </w:r>
      <w:r w:rsidRPr="00DB6C79">
        <w:rPr>
          <w:lang w:val="en-AU"/>
        </w:rPr>
        <w:tab/>
        <w:t>For each ticker tape shown, describe the motion of the body to which the tape was attached.</w:t>
      </w:r>
      <w:r w:rsidRPr="00DB6C79">
        <w:rPr>
          <w:lang w:val="en-AU"/>
        </w:rPr>
        <w:br/>
        <w:t>The left-hand dot is at time zero.</w:t>
      </w:r>
    </w:p>
    <w:p w14:paraId="6B18CD78" w14:textId="77777777" w:rsidR="00AE5F5F" w:rsidRPr="00DB6C79" w:rsidRDefault="00AE5F5F" w:rsidP="00AE5F5F">
      <w:pPr>
        <w:pStyle w:val="1wsquestiona"/>
        <w:rPr>
          <w:lang w:val="en-AU"/>
        </w:rPr>
      </w:pPr>
      <w:r w:rsidRPr="00DB6C79">
        <w:rPr>
          <w:lang w:val="en-AU"/>
        </w:rPr>
        <w:t>(a)</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6B2FB3B6" w14:textId="77777777" w:rsidTr="00AE5F5F">
        <w:tc>
          <w:tcPr>
            <w:tcW w:w="468" w:type="dxa"/>
            <w:shd w:val="clear" w:color="auto" w:fill="auto"/>
          </w:tcPr>
          <w:p w14:paraId="318F54BA" w14:textId="77777777" w:rsidR="00AE5F5F" w:rsidRPr="00DB6C79" w:rsidRDefault="00AE5F5F" w:rsidP="00AE5F5F"/>
        </w:tc>
        <w:tc>
          <w:tcPr>
            <w:tcW w:w="3240" w:type="dxa"/>
            <w:shd w:val="clear" w:color="auto" w:fill="auto"/>
          </w:tcPr>
          <w:p w14:paraId="62B23F35" w14:textId="77777777" w:rsidR="00AE5F5F" w:rsidRPr="00DB6C79" w:rsidRDefault="00AE5F5F" w:rsidP="00AE5F5F">
            <w:r w:rsidRPr="00DB6C79">
              <w:rPr>
                <w:noProof/>
                <w:lang w:val="en-GB" w:eastAsia="en-GB"/>
              </w:rPr>
              <w:drawing>
                <wp:inline distT="0" distB="0" distL="0" distR="0" wp14:anchorId="79A76141" wp14:editId="254AF100">
                  <wp:extent cx="5691505" cy="673100"/>
                  <wp:effectExtent l="0" t="0" r="4445" b="0"/>
                  <wp:docPr id="117" name="Picture 11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200E36B2" w14:textId="77777777" w:rsidR="00AE5F5F" w:rsidRPr="00DB6C79" w:rsidRDefault="00AE5F5F" w:rsidP="00AE5F5F">
      <w:pPr>
        <w:pStyle w:val="1wsquestionaleader"/>
        <w:spacing w:before="180"/>
        <w:rPr>
          <w:lang w:val="en-AU"/>
        </w:rPr>
      </w:pPr>
      <w:r w:rsidRPr="00DB6C79">
        <w:rPr>
          <w:lang w:val="en-AU"/>
        </w:rPr>
        <w:tab/>
      </w:r>
      <w:r w:rsidRPr="00DB6C79">
        <w:rPr>
          <w:lang w:val="en-AU"/>
        </w:rPr>
        <w:tab/>
      </w:r>
    </w:p>
    <w:p w14:paraId="5C54FB97" w14:textId="77777777" w:rsidR="00AE5F5F" w:rsidRPr="00DB6C79" w:rsidRDefault="00AE5F5F" w:rsidP="00AE5F5F">
      <w:pPr>
        <w:pStyle w:val="1wsquestionaleader"/>
        <w:rPr>
          <w:lang w:val="en-AU"/>
        </w:rPr>
      </w:pPr>
      <w:r w:rsidRPr="00DB6C79">
        <w:rPr>
          <w:lang w:val="en-AU"/>
        </w:rPr>
        <w:tab/>
      </w:r>
      <w:r w:rsidRPr="00DB6C79">
        <w:rPr>
          <w:lang w:val="en-AU"/>
        </w:rPr>
        <w:tab/>
      </w:r>
    </w:p>
    <w:p w14:paraId="4344C126" w14:textId="77777777" w:rsidR="00AE5F5F" w:rsidRPr="00DB6C79" w:rsidRDefault="00AE5F5F" w:rsidP="00AE5F5F">
      <w:pPr>
        <w:pStyle w:val="1wsquestiona"/>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091BAB8C" w14:textId="77777777" w:rsidTr="00AE5F5F">
        <w:tc>
          <w:tcPr>
            <w:tcW w:w="468" w:type="dxa"/>
            <w:shd w:val="clear" w:color="auto" w:fill="auto"/>
          </w:tcPr>
          <w:p w14:paraId="3FB29ADB" w14:textId="77777777" w:rsidR="00AE5F5F" w:rsidRPr="00DB6C79" w:rsidRDefault="00AE5F5F" w:rsidP="00AE5F5F"/>
        </w:tc>
        <w:tc>
          <w:tcPr>
            <w:tcW w:w="3240" w:type="dxa"/>
            <w:shd w:val="clear" w:color="auto" w:fill="auto"/>
          </w:tcPr>
          <w:p w14:paraId="41EBAB69" w14:textId="77777777" w:rsidR="00AE5F5F" w:rsidRPr="00DB6C79" w:rsidRDefault="00AE5F5F" w:rsidP="00AE5F5F">
            <w:r w:rsidRPr="00DB6C79">
              <w:rPr>
                <w:noProof/>
                <w:lang w:val="en-GB" w:eastAsia="en-GB"/>
              </w:rPr>
              <w:drawing>
                <wp:inline distT="0" distB="0" distL="0" distR="0" wp14:anchorId="470C668A" wp14:editId="41C6984B">
                  <wp:extent cx="5691505" cy="673100"/>
                  <wp:effectExtent l="0" t="0" r="4445" b="0"/>
                  <wp:docPr id="118" name="Picture 11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0590C985" w14:textId="77777777" w:rsidR="00AE5F5F" w:rsidRPr="00DB6C79" w:rsidRDefault="00AE5F5F" w:rsidP="00AE5F5F">
      <w:pPr>
        <w:pStyle w:val="1wsquestionaleader"/>
        <w:spacing w:before="180"/>
        <w:rPr>
          <w:lang w:val="en-AU"/>
        </w:rPr>
      </w:pPr>
      <w:r w:rsidRPr="00DB6C79">
        <w:rPr>
          <w:lang w:val="en-AU"/>
        </w:rPr>
        <w:tab/>
      </w:r>
      <w:r w:rsidRPr="00DB6C79">
        <w:rPr>
          <w:lang w:val="en-AU"/>
        </w:rPr>
        <w:tab/>
      </w:r>
    </w:p>
    <w:p w14:paraId="1E8F9483" w14:textId="77777777" w:rsidR="00AE5F5F" w:rsidRPr="00DB6C79" w:rsidRDefault="00AE5F5F" w:rsidP="00AE5F5F">
      <w:pPr>
        <w:pStyle w:val="1wsquestionaleader"/>
        <w:rPr>
          <w:lang w:val="en-AU"/>
        </w:rPr>
      </w:pPr>
      <w:r w:rsidRPr="00DB6C79">
        <w:rPr>
          <w:lang w:val="en-AU"/>
        </w:rPr>
        <w:tab/>
      </w:r>
      <w:r w:rsidRPr="00DB6C79">
        <w:rPr>
          <w:lang w:val="en-AU"/>
        </w:rPr>
        <w:tab/>
      </w:r>
    </w:p>
    <w:p w14:paraId="05412AFA" w14:textId="77777777" w:rsidR="00AE5F5F" w:rsidRPr="00DB6C79" w:rsidRDefault="00AE5F5F" w:rsidP="00AE5F5F">
      <w:pPr>
        <w:pStyle w:val="Heading1"/>
        <w:spacing w:before="120"/>
        <w:rPr>
          <w:lang w:val="en-AU"/>
        </w:rPr>
      </w:pPr>
      <w:r w:rsidRPr="00DB6C79">
        <w:rPr>
          <w:lang w:val="en-AU"/>
        </w:rPr>
        <w:t>Measuring speed</w:t>
      </w:r>
    </w:p>
    <w:p w14:paraId="301A73F1" w14:textId="77777777" w:rsidR="00AE5F5F" w:rsidRPr="00DB6C79" w:rsidRDefault="00AE5F5F" w:rsidP="00AE5F5F">
      <w:pPr>
        <w:pStyle w:val="1wsmainbodyfullout"/>
        <w:spacing w:after="60" w:line="240" w:lineRule="atLeast"/>
        <w:ind w:left="360" w:hanging="360"/>
        <w:rPr>
          <w:lang w:val="en-AU"/>
        </w:rPr>
      </w:pPr>
      <w:r w:rsidRPr="00DB6C79">
        <w:rPr>
          <w:b/>
          <w:lang w:val="en-AU"/>
        </w:rPr>
        <w:t>2.</w:t>
      </w:r>
      <w:r w:rsidRPr="00DB6C79">
        <w:rPr>
          <w:lang w:val="en-AU"/>
        </w:rPr>
        <w:tab/>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0E58ADC6" w14:textId="77777777" w:rsidTr="00AE5F5F">
        <w:tc>
          <w:tcPr>
            <w:tcW w:w="468" w:type="dxa"/>
            <w:shd w:val="clear" w:color="auto" w:fill="auto"/>
          </w:tcPr>
          <w:p w14:paraId="01DEA418" w14:textId="77777777" w:rsidR="00AE5F5F" w:rsidRPr="00DB6C79" w:rsidRDefault="00AE5F5F" w:rsidP="00AE5F5F"/>
        </w:tc>
        <w:tc>
          <w:tcPr>
            <w:tcW w:w="9178" w:type="dxa"/>
            <w:shd w:val="clear" w:color="auto" w:fill="auto"/>
          </w:tcPr>
          <w:p w14:paraId="5549E164" w14:textId="77777777" w:rsidR="00AE5F5F" w:rsidRPr="00DB6C79" w:rsidRDefault="00AE5F5F" w:rsidP="00AE5F5F">
            <w:r w:rsidRPr="00DB6C79">
              <w:rPr>
                <w:noProof/>
                <w:lang w:val="en-GB" w:eastAsia="en-GB"/>
              </w:rPr>
              <w:drawing>
                <wp:inline distT="0" distB="0" distL="0" distR="0" wp14:anchorId="7ACD5F1E" wp14:editId="33C6F4FD">
                  <wp:extent cx="5691505" cy="673100"/>
                  <wp:effectExtent l="0" t="0" r="4445" b="0"/>
                  <wp:docPr id="119" name="Picture 11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B0F3362" w14:textId="77777777" w:rsidR="00AE5F5F" w:rsidRPr="00DB6C79" w:rsidRDefault="00AE5F5F" w:rsidP="00AE5F5F">
      <w:pPr>
        <w:pStyle w:val="1wsquestiona"/>
        <w:spacing w:before="120"/>
        <w:rPr>
          <w:lang w:val="en-AU"/>
        </w:rPr>
      </w:pPr>
      <w:r w:rsidRPr="00DB6C79">
        <w:rPr>
          <w:lang w:val="en-AU"/>
        </w:rPr>
        <w:t>(a)</w:t>
      </w:r>
      <w:r w:rsidRPr="00DB6C79">
        <w:rPr>
          <w:lang w:val="en-AU"/>
        </w:rPr>
        <w:tab/>
        <w:t>Calculate the average speed of the object to which the tape was attached for each time interval. Express your answers in mm/s.</w:t>
      </w:r>
    </w:p>
    <w:tbl>
      <w:tblPr>
        <w:tblW w:w="8736"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912"/>
      </w:tblGrid>
      <w:tr w:rsidR="00AE5F5F" w:rsidRPr="00DB6C79" w14:paraId="6AA13FEB" w14:textId="77777777" w:rsidTr="00AE5F5F">
        <w:trPr>
          <w:trHeight w:val="434"/>
        </w:trPr>
        <w:tc>
          <w:tcPr>
            <w:tcW w:w="2712" w:type="dxa"/>
            <w:tcBorders>
              <w:bottom w:val="single" w:sz="4" w:space="0" w:color="000000"/>
              <w:right w:val="single" w:sz="4" w:space="0" w:color="FFFFFF"/>
            </w:tcBorders>
            <w:shd w:val="clear" w:color="auto" w:fill="000000"/>
            <w:vAlign w:val="center"/>
          </w:tcPr>
          <w:p w14:paraId="1133281F" w14:textId="77777777" w:rsidR="00AE5F5F" w:rsidRPr="00DB6C79" w:rsidRDefault="00AE5F5F" w:rsidP="00AE5F5F">
            <w:pPr>
              <w:pStyle w:val="TABLEHEADWHITECENTRE"/>
              <w:rPr>
                <w:lang w:val="en-AU"/>
              </w:rPr>
            </w:pPr>
            <w:r w:rsidRPr="00DB6C79">
              <w:rPr>
                <w:lang w:val="en-AU"/>
              </w:rPr>
              <w:t>Interval</w:t>
            </w:r>
          </w:p>
        </w:tc>
        <w:tc>
          <w:tcPr>
            <w:tcW w:w="3112" w:type="dxa"/>
            <w:tcBorders>
              <w:left w:val="single" w:sz="4" w:space="0" w:color="FFFFFF"/>
              <w:right w:val="single" w:sz="4" w:space="0" w:color="FFFFFF"/>
            </w:tcBorders>
            <w:shd w:val="clear" w:color="auto" w:fill="000000"/>
            <w:vAlign w:val="center"/>
          </w:tcPr>
          <w:p w14:paraId="7296E7EE" w14:textId="77777777" w:rsidR="00AE5F5F" w:rsidRPr="00DB6C79" w:rsidRDefault="00AE5F5F" w:rsidP="00AE5F5F">
            <w:pPr>
              <w:pStyle w:val="TABLEHEADWHITECENTRE"/>
              <w:rPr>
                <w:lang w:val="en-AU"/>
              </w:rPr>
            </w:pPr>
            <w:r w:rsidRPr="00DB6C79">
              <w:rPr>
                <w:lang w:val="en-AU"/>
              </w:rPr>
              <w:t>Distance between dots (mm)</w:t>
            </w:r>
          </w:p>
        </w:tc>
        <w:tc>
          <w:tcPr>
            <w:tcW w:w="2912" w:type="dxa"/>
            <w:tcBorders>
              <w:left w:val="single" w:sz="4" w:space="0" w:color="FFFFFF"/>
            </w:tcBorders>
            <w:shd w:val="clear" w:color="auto" w:fill="000000"/>
            <w:vAlign w:val="center"/>
          </w:tcPr>
          <w:p w14:paraId="224C77EB" w14:textId="77777777" w:rsidR="00AE5F5F" w:rsidRPr="00DB6C79" w:rsidRDefault="00AE5F5F" w:rsidP="00AE5F5F">
            <w:pPr>
              <w:pStyle w:val="TABLEHEADWHITECENTRE"/>
              <w:rPr>
                <w:lang w:val="en-AU"/>
              </w:rPr>
            </w:pPr>
            <w:r w:rsidRPr="00DB6C79">
              <w:rPr>
                <w:lang w:val="en-AU"/>
              </w:rPr>
              <w:t>Average speed (mm/s)</w:t>
            </w:r>
          </w:p>
        </w:tc>
      </w:tr>
      <w:tr w:rsidR="00AE5F5F" w:rsidRPr="00DB6C79" w14:paraId="06634846" w14:textId="77777777" w:rsidTr="00AE5F5F">
        <w:trPr>
          <w:trHeight w:val="338"/>
        </w:trPr>
        <w:tc>
          <w:tcPr>
            <w:tcW w:w="2712" w:type="dxa"/>
            <w:tcBorders>
              <w:top w:val="single" w:sz="4" w:space="0" w:color="000000"/>
            </w:tcBorders>
            <w:noWrap/>
            <w:tcMar>
              <w:top w:w="28" w:type="dxa"/>
              <w:left w:w="85" w:type="dxa"/>
              <w:bottom w:w="28" w:type="dxa"/>
              <w:right w:w="85" w:type="dxa"/>
            </w:tcMar>
            <w:vAlign w:val="center"/>
          </w:tcPr>
          <w:p w14:paraId="471E1A80" w14:textId="77777777" w:rsidR="00AE5F5F" w:rsidRPr="00DB6C79" w:rsidRDefault="00AE5F5F" w:rsidP="00AE5F5F">
            <w:pPr>
              <w:pStyle w:val="TABLETEXTCENTRE"/>
              <w:rPr>
                <w:lang w:val="en-AU"/>
              </w:rPr>
            </w:pPr>
            <w:r w:rsidRPr="00DB6C79">
              <w:rPr>
                <w:lang w:val="en-AU"/>
              </w:rPr>
              <w:t>AB</w:t>
            </w:r>
          </w:p>
        </w:tc>
        <w:tc>
          <w:tcPr>
            <w:tcW w:w="3112" w:type="dxa"/>
            <w:tcBorders>
              <w:top w:val="single" w:sz="4" w:space="0" w:color="FFFFFF"/>
            </w:tcBorders>
            <w:tcMar>
              <w:top w:w="28" w:type="dxa"/>
              <w:left w:w="85" w:type="dxa"/>
              <w:bottom w:w="28" w:type="dxa"/>
              <w:right w:w="85" w:type="dxa"/>
            </w:tcMar>
            <w:vAlign w:val="center"/>
          </w:tcPr>
          <w:p w14:paraId="68EB6B34"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2A7C8767" w14:textId="77777777" w:rsidR="00AE5F5F" w:rsidRPr="00DB6C79" w:rsidRDefault="00AE5F5F" w:rsidP="00AE5F5F">
            <w:pPr>
              <w:pStyle w:val="TABLETEXTLEFT"/>
              <w:tabs>
                <w:tab w:val="decimal" w:pos="855"/>
              </w:tabs>
              <w:rPr>
                <w:lang w:val="en-AU"/>
              </w:rPr>
            </w:pPr>
          </w:p>
        </w:tc>
      </w:tr>
      <w:tr w:rsidR="00AE5F5F" w:rsidRPr="00DB6C79" w14:paraId="030C0B8C" w14:textId="77777777" w:rsidTr="00AE5F5F">
        <w:trPr>
          <w:trHeight w:val="338"/>
        </w:trPr>
        <w:tc>
          <w:tcPr>
            <w:tcW w:w="2712" w:type="dxa"/>
            <w:noWrap/>
            <w:tcMar>
              <w:top w:w="28" w:type="dxa"/>
              <w:left w:w="85" w:type="dxa"/>
              <w:bottom w:w="28" w:type="dxa"/>
              <w:right w:w="85" w:type="dxa"/>
            </w:tcMar>
            <w:vAlign w:val="center"/>
          </w:tcPr>
          <w:p w14:paraId="29D84E58" w14:textId="77777777" w:rsidR="00AE5F5F" w:rsidRPr="00DB6C79" w:rsidRDefault="00AE5F5F" w:rsidP="00AE5F5F">
            <w:pPr>
              <w:pStyle w:val="TABLETEXTCENTRE"/>
              <w:rPr>
                <w:lang w:val="en-AU"/>
              </w:rPr>
            </w:pPr>
            <w:r w:rsidRPr="00DB6C79">
              <w:rPr>
                <w:lang w:val="en-AU"/>
              </w:rPr>
              <w:t>BC</w:t>
            </w:r>
          </w:p>
        </w:tc>
        <w:tc>
          <w:tcPr>
            <w:tcW w:w="3112" w:type="dxa"/>
            <w:tcMar>
              <w:top w:w="28" w:type="dxa"/>
              <w:left w:w="85" w:type="dxa"/>
              <w:bottom w:w="28" w:type="dxa"/>
              <w:right w:w="85" w:type="dxa"/>
            </w:tcMar>
            <w:vAlign w:val="center"/>
          </w:tcPr>
          <w:p w14:paraId="6A424030"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AA55073" w14:textId="77777777" w:rsidR="00AE5F5F" w:rsidRPr="00DB6C79" w:rsidRDefault="00AE5F5F" w:rsidP="00AE5F5F">
            <w:pPr>
              <w:pStyle w:val="TABLETEXTLEFT"/>
              <w:tabs>
                <w:tab w:val="decimal" w:pos="855"/>
              </w:tabs>
              <w:rPr>
                <w:lang w:val="en-AU"/>
              </w:rPr>
            </w:pPr>
          </w:p>
        </w:tc>
      </w:tr>
      <w:tr w:rsidR="00AE5F5F" w:rsidRPr="00DB6C79" w14:paraId="53EF141A" w14:textId="77777777" w:rsidTr="00AE5F5F">
        <w:trPr>
          <w:trHeight w:val="338"/>
        </w:trPr>
        <w:tc>
          <w:tcPr>
            <w:tcW w:w="2712" w:type="dxa"/>
            <w:noWrap/>
            <w:tcMar>
              <w:top w:w="28" w:type="dxa"/>
              <w:left w:w="85" w:type="dxa"/>
              <w:bottom w:w="28" w:type="dxa"/>
              <w:right w:w="85" w:type="dxa"/>
            </w:tcMar>
            <w:vAlign w:val="center"/>
          </w:tcPr>
          <w:p w14:paraId="00239D14" w14:textId="77777777" w:rsidR="00AE5F5F" w:rsidRPr="00DB6C79" w:rsidRDefault="00AE5F5F" w:rsidP="00AE5F5F">
            <w:pPr>
              <w:pStyle w:val="TABLETEXTCENTRE"/>
              <w:rPr>
                <w:lang w:val="en-AU"/>
              </w:rPr>
            </w:pPr>
            <w:r w:rsidRPr="00DB6C79">
              <w:rPr>
                <w:lang w:val="en-AU"/>
              </w:rPr>
              <w:t>CD</w:t>
            </w:r>
          </w:p>
        </w:tc>
        <w:tc>
          <w:tcPr>
            <w:tcW w:w="3112" w:type="dxa"/>
            <w:tcMar>
              <w:top w:w="28" w:type="dxa"/>
              <w:left w:w="85" w:type="dxa"/>
              <w:bottom w:w="28" w:type="dxa"/>
              <w:right w:w="85" w:type="dxa"/>
            </w:tcMar>
            <w:vAlign w:val="center"/>
          </w:tcPr>
          <w:p w14:paraId="714DC9FA"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504A781F" w14:textId="77777777" w:rsidR="00AE5F5F" w:rsidRPr="00DB6C79" w:rsidRDefault="00AE5F5F" w:rsidP="00AE5F5F">
            <w:pPr>
              <w:pStyle w:val="TABLETEXTLEFT"/>
              <w:tabs>
                <w:tab w:val="decimal" w:pos="855"/>
              </w:tabs>
              <w:rPr>
                <w:lang w:val="en-AU"/>
              </w:rPr>
            </w:pPr>
          </w:p>
        </w:tc>
      </w:tr>
      <w:tr w:rsidR="00AE5F5F" w:rsidRPr="00DB6C79" w14:paraId="2FEFFA2A" w14:textId="77777777" w:rsidTr="00AE5F5F">
        <w:trPr>
          <w:trHeight w:val="338"/>
        </w:trPr>
        <w:tc>
          <w:tcPr>
            <w:tcW w:w="2712" w:type="dxa"/>
            <w:noWrap/>
            <w:tcMar>
              <w:top w:w="28" w:type="dxa"/>
              <w:left w:w="85" w:type="dxa"/>
              <w:bottom w:w="28" w:type="dxa"/>
              <w:right w:w="85" w:type="dxa"/>
            </w:tcMar>
            <w:vAlign w:val="center"/>
          </w:tcPr>
          <w:p w14:paraId="15E3174B" w14:textId="77777777" w:rsidR="00AE5F5F" w:rsidRPr="00DB6C79" w:rsidRDefault="00AE5F5F" w:rsidP="00AE5F5F">
            <w:pPr>
              <w:pStyle w:val="TABLETEXTCENTRE"/>
              <w:rPr>
                <w:lang w:val="en-AU"/>
              </w:rPr>
            </w:pPr>
            <w:r w:rsidRPr="00DB6C79">
              <w:rPr>
                <w:lang w:val="en-AU"/>
              </w:rPr>
              <w:t>DE</w:t>
            </w:r>
          </w:p>
        </w:tc>
        <w:tc>
          <w:tcPr>
            <w:tcW w:w="3112" w:type="dxa"/>
            <w:tcMar>
              <w:top w:w="28" w:type="dxa"/>
              <w:left w:w="85" w:type="dxa"/>
              <w:bottom w:w="28" w:type="dxa"/>
              <w:right w:w="85" w:type="dxa"/>
            </w:tcMar>
            <w:vAlign w:val="center"/>
          </w:tcPr>
          <w:p w14:paraId="440156A9"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2667700" w14:textId="77777777" w:rsidR="00AE5F5F" w:rsidRPr="00DB6C79" w:rsidRDefault="00AE5F5F" w:rsidP="00AE5F5F">
            <w:pPr>
              <w:pStyle w:val="TABLETEXTLEFT"/>
              <w:tabs>
                <w:tab w:val="decimal" w:pos="855"/>
              </w:tabs>
              <w:rPr>
                <w:lang w:val="en-AU"/>
              </w:rPr>
            </w:pPr>
          </w:p>
        </w:tc>
      </w:tr>
      <w:tr w:rsidR="00AE5F5F" w:rsidRPr="00DB6C79" w14:paraId="10DD504D" w14:textId="77777777" w:rsidTr="00AE5F5F">
        <w:trPr>
          <w:trHeight w:val="338"/>
        </w:trPr>
        <w:tc>
          <w:tcPr>
            <w:tcW w:w="2712" w:type="dxa"/>
            <w:noWrap/>
            <w:tcMar>
              <w:top w:w="28" w:type="dxa"/>
              <w:left w:w="85" w:type="dxa"/>
              <w:bottom w:w="28" w:type="dxa"/>
              <w:right w:w="85" w:type="dxa"/>
            </w:tcMar>
            <w:vAlign w:val="center"/>
          </w:tcPr>
          <w:p w14:paraId="245CFBD2" w14:textId="77777777" w:rsidR="00AE5F5F" w:rsidRPr="00DB6C79" w:rsidRDefault="00AE5F5F" w:rsidP="00AE5F5F">
            <w:pPr>
              <w:pStyle w:val="TABLETEXTCENTRE"/>
              <w:rPr>
                <w:lang w:val="en-AU"/>
              </w:rPr>
            </w:pPr>
            <w:proofErr w:type="spellStart"/>
            <w:r w:rsidRPr="00DB6C79">
              <w:rPr>
                <w:lang w:val="en-AU"/>
              </w:rPr>
              <w:t>EF</w:t>
            </w:r>
            <w:proofErr w:type="spellEnd"/>
          </w:p>
        </w:tc>
        <w:tc>
          <w:tcPr>
            <w:tcW w:w="3112" w:type="dxa"/>
            <w:tcMar>
              <w:top w:w="28" w:type="dxa"/>
              <w:left w:w="85" w:type="dxa"/>
              <w:bottom w:w="28" w:type="dxa"/>
              <w:right w:w="85" w:type="dxa"/>
            </w:tcMar>
            <w:vAlign w:val="center"/>
          </w:tcPr>
          <w:p w14:paraId="1E357A9D"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4AD8BEA" w14:textId="77777777" w:rsidR="00AE5F5F" w:rsidRPr="00DB6C79" w:rsidRDefault="00AE5F5F" w:rsidP="00AE5F5F">
            <w:pPr>
              <w:pStyle w:val="TABLETEXTLEFT"/>
              <w:tabs>
                <w:tab w:val="decimal" w:pos="855"/>
              </w:tabs>
              <w:rPr>
                <w:lang w:val="en-AU"/>
              </w:rPr>
            </w:pPr>
          </w:p>
        </w:tc>
      </w:tr>
      <w:tr w:rsidR="00AE5F5F" w:rsidRPr="00DB6C79" w14:paraId="260F2708" w14:textId="77777777" w:rsidTr="00AE5F5F">
        <w:trPr>
          <w:trHeight w:val="339"/>
        </w:trPr>
        <w:tc>
          <w:tcPr>
            <w:tcW w:w="2712" w:type="dxa"/>
            <w:noWrap/>
            <w:tcMar>
              <w:top w:w="28" w:type="dxa"/>
              <w:left w:w="85" w:type="dxa"/>
              <w:bottom w:w="28" w:type="dxa"/>
              <w:right w:w="85" w:type="dxa"/>
            </w:tcMar>
            <w:vAlign w:val="center"/>
          </w:tcPr>
          <w:p w14:paraId="155E479B" w14:textId="77777777" w:rsidR="00AE5F5F" w:rsidRPr="00DB6C79" w:rsidRDefault="00AE5F5F" w:rsidP="00AE5F5F">
            <w:pPr>
              <w:pStyle w:val="TABLETEXTCENTRE"/>
              <w:rPr>
                <w:lang w:val="en-AU"/>
              </w:rPr>
            </w:pPr>
            <w:proofErr w:type="spellStart"/>
            <w:r w:rsidRPr="00DB6C79">
              <w:rPr>
                <w:lang w:val="en-AU"/>
              </w:rPr>
              <w:t>FG</w:t>
            </w:r>
            <w:proofErr w:type="spellEnd"/>
          </w:p>
        </w:tc>
        <w:tc>
          <w:tcPr>
            <w:tcW w:w="3112" w:type="dxa"/>
            <w:tcMar>
              <w:top w:w="28" w:type="dxa"/>
              <w:left w:w="85" w:type="dxa"/>
              <w:bottom w:w="28" w:type="dxa"/>
              <w:right w:w="85" w:type="dxa"/>
            </w:tcMar>
            <w:vAlign w:val="center"/>
          </w:tcPr>
          <w:p w14:paraId="5CEDD089"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2A65FFB2" w14:textId="77777777" w:rsidR="00AE5F5F" w:rsidRPr="00DB6C79" w:rsidRDefault="00AE5F5F" w:rsidP="00AE5F5F">
            <w:pPr>
              <w:pStyle w:val="TABLETEXTLEFT"/>
              <w:tabs>
                <w:tab w:val="decimal" w:pos="855"/>
              </w:tabs>
              <w:rPr>
                <w:lang w:val="en-AU"/>
              </w:rPr>
            </w:pPr>
          </w:p>
        </w:tc>
      </w:tr>
    </w:tbl>
    <w:p w14:paraId="2E592FCE" w14:textId="77777777" w:rsidR="00AE5F5F" w:rsidRPr="00DB6C79" w:rsidRDefault="00AE5F5F" w:rsidP="00AE5F5F">
      <w:pPr>
        <w:pStyle w:val="1wsquestionaleader"/>
        <w:spacing w:before="120"/>
        <w:rPr>
          <w:lang w:val="en-AU"/>
        </w:rPr>
      </w:pPr>
      <w:r w:rsidRPr="00DB6C79">
        <w:rPr>
          <w:lang w:val="en-AU"/>
        </w:rPr>
        <w:t>(b)</w:t>
      </w:r>
      <w:r w:rsidRPr="00DB6C79">
        <w:rPr>
          <w:b/>
          <w:lang w:val="en-AU"/>
        </w:rPr>
        <w:tab/>
      </w:r>
      <w:r w:rsidRPr="00DB6C79">
        <w:rPr>
          <w:lang w:val="en-AU"/>
        </w:rPr>
        <w:t>Describe the motion of the object to which this tape was attached.</w:t>
      </w:r>
    </w:p>
    <w:p w14:paraId="2E8BB9C5" w14:textId="77777777" w:rsidR="00AE5F5F" w:rsidRPr="00DB6C79" w:rsidRDefault="00AE5F5F" w:rsidP="00AE5F5F">
      <w:pPr>
        <w:pStyle w:val="1wsquestionaleader"/>
        <w:rPr>
          <w:lang w:val="en-AU"/>
        </w:rPr>
      </w:pPr>
      <w:r w:rsidRPr="00DB6C79">
        <w:rPr>
          <w:lang w:val="en-AU"/>
        </w:rPr>
        <w:tab/>
      </w:r>
      <w:r w:rsidRPr="00DB6C79">
        <w:rPr>
          <w:lang w:val="en-AU"/>
        </w:rPr>
        <w:tab/>
      </w:r>
    </w:p>
    <w:p w14:paraId="41627C6E" w14:textId="77777777" w:rsidR="00AE5F5F" w:rsidRPr="00DB6C79" w:rsidRDefault="00AE5F5F" w:rsidP="00AE5F5F">
      <w:pPr>
        <w:pStyle w:val="1wsquestionaleader"/>
        <w:rPr>
          <w:lang w:val="en-AU"/>
        </w:rPr>
      </w:pPr>
      <w:r w:rsidRPr="00DB6C79">
        <w:rPr>
          <w:lang w:val="en-AU"/>
        </w:rPr>
        <w:tab/>
      </w:r>
      <w:r w:rsidRPr="00DB6C79">
        <w:rPr>
          <w:lang w:val="en-AU"/>
        </w:rPr>
        <w:tab/>
      </w:r>
    </w:p>
    <w:p w14:paraId="7A4C54D6" w14:textId="77777777" w:rsidR="009C5DB2" w:rsidRPr="00DB6C79" w:rsidRDefault="009C5DB2">
      <w:pPr>
        <w:rPr>
          <w:rFonts w:ascii="Arial" w:hAnsi="Arial"/>
        </w:rPr>
      </w:pPr>
      <w:r w:rsidRPr="00DB6C79">
        <w:rPr>
          <w:rFonts w:ascii="Arial" w:hAnsi="Arial"/>
        </w:rPr>
        <w:br w:type="page"/>
      </w:r>
    </w:p>
    <w:p w14:paraId="5D5F7D84" w14:textId="77777777" w:rsidR="008C2908" w:rsidRDefault="00C4001F" w:rsidP="0044013D">
      <w:pPr>
        <w:rPr>
          <w:rFonts w:ascii="Arial" w:hAnsi="Arial"/>
        </w:rPr>
      </w:pPr>
      <w:r w:rsidRPr="00DB6C79">
        <w:rPr>
          <w:rFonts w:ascii="Arial" w:hAnsi="Arial"/>
          <w:noProof/>
          <w:lang w:val="en-GB" w:eastAsia="en-GB"/>
        </w:rPr>
        <w:lastRenderedPageBreak/>
        <w:drawing>
          <wp:inline distT="0" distB="0" distL="0" distR="0" wp14:anchorId="72B167BF" wp14:editId="1AE6026D">
            <wp:extent cx="6116320" cy="8646160"/>
            <wp:effectExtent l="0" t="0" r="508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r Timers.jpg"/>
                    <pic:cNvPicPr/>
                  </pic:nvPicPr>
                  <pic:blipFill>
                    <a:blip r:embed="rId65">
                      <a:extLst>
                        <a:ext uri="{28A0092B-C50C-407E-A947-70E740481C1C}">
                          <a14:useLocalDpi xmlns:a14="http://schemas.microsoft.com/office/drawing/2010/main" val="0"/>
                        </a:ext>
                      </a:extLst>
                    </a:blip>
                    <a:stretch>
                      <a:fillRect/>
                    </a:stretch>
                  </pic:blipFill>
                  <pic:spPr>
                    <a:xfrm>
                      <a:off x="0" y="0"/>
                      <a:ext cx="6116320" cy="8646160"/>
                    </a:xfrm>
                    <a:prstGeom prst="rect">
                      <a:avLst/>
                    </a:prstGeom>
                  </pic:spPr>
                </pic:pic>
              </a:graphicData>
            </a:graphic>
          </wp:inline>
        </w:drawing>
      </w:r>
    </w:p>
    <w:p w14:paraId="1F2E2747" w14:textId="77777777" w:rsidR="003C5C75" w:rsidRDefault="003C5C75">
      <w:pPr>
        <w:rPr>
          <w:rFonts w:ascii="Times New Roman" w:eastAsia="Times New Roman" w:hAnsi="Times New Roman"/>
          <w:b/>
          <w:noProof/>
          <w:szCs w:val="20"/>
        </w:rPr>
      </w:pPr>
      <w:r>
        <w:rPr>
          <w:b/>
        </w:rPr>
        <w:br w:type="page"/>
      </w:r>
    </w:p>
    <w:p w14:paraId="24056C24" w14:textId="743E902E" w:rsidR="003C5C75" w:rsidRDefault="003C5C75" w:rsidP="003C5C75">
      <w:pPr>
        <w:pStyle w:val="z-TopofForm"/>
        <w:tabs>
          <w:tab w:val="left" w:pos="1700"/>
          <w:tab w:val="left" w:pos="2280"/>
        </w:tabs>
        <w:jc w:val="center"/>
        <w:outlineLvl w:val="0"/>
        <w:rPr>
          <w:b/>
        </w:rPr>
      </w:pPr>
      <w:r>
        <w:rPr>
          <w:b/>
        </w:rPr>
        <w:lastRenderedPageBreak/>
        <w:t>YEAR 10 SCIENCE</w:t>
      </w:r>
    </w:p>
    <w:p w14:paraId="7F127166" w14:textId="77777777" w:rsidR="003C5C75" w:rsidRDefault="003C5C75" w:rsidP="003C5C75">
      <w:pPr>
        <w:pStyle w:val="z-TopofForm"/>
        <w:tabs>
          <w:tab w:val="left" w:pos="1700"/>
          <w:tab w:val="left" w:pos="2280"/>
        </w:tabs>
        <w:jc w:val="center"/>
        <w:outlineLvl w:val="0"/>
        <w:rPr>
          <w:b/>
        </w:rPr>
      </w:pPr>
      <w:r>
        <w:rPr>
          <w:b/>
        </w:rPr>
        <w:t>PHYSICAL SCIENCES</w:t>
      </w:r>
    </w:p>
    <w:p w14:paraId="01954B79" w14:textId="77777777" w:rsidR="003C5C75" w:rsidRDefault="003C5C75" w:rsidP="003C5C75">
      <w:pPr>
        <w:pStyle w:val="z-TopofForm"/>
        <w:tabs>
          <w:tab w:val="left" w:pos="1700"/>
          <w:tab w:val="left" w:pos="2280"/>
        </w:tabs>
        <w:jc w:val="center"/>
        <w:outlineLvl w:val="0"/>
        <w:rPr>
          <w:b/>
        </w:rPr>
      </w:pPr>
      <w:r>
        <w:rPr>
          <w:b/>
        </w:rPr>
        <w:t>INVESTIGATION:  ACCELERATION DUE TO GRAVITY</w:t>
      </w:r>
    </w:p>
    <w:p w14:paraId="577D0658" w14:textId="77777777" w:rsidR="003C5C75" w:rsidRDefault="003C5C75" w:rsidP="003C5C75">
      <w:pPr>
        <w:pStyle w:val="z-TopofForm"/>
        <w:tabs>
          <w:tab w:val="left" w:pos="1700"/>
          <w:tab w:val="left" w:pos="2280"/>
        </w:tabs>
      </w:pPr>
    </w:p>
    <w:p w14:paraId="7269504F" w14:textId="77777777" w:rsidR="003C5C75" w:rsidRDefault="003C5C75" w:rsidP="003C5C75">
      <w:pPr>
        <w:pStyle w:val="z-TopofForm"/>
        <w:tabs>
          <w:tab w:val="left" w:pos="1700"/>
          <w:tab w:val="left" w:pos="2280"/>
        </w:tabs>
      </w:pPr>
    </w:p>
    <w:p w14:paraId="4D3AD30C" w14:textId="77777777" w:rsidR="003C5C75" w:rsidRDefault="003C5C75" w:rsidP="003C5C75">
      <w:pPr>
        <w:pStyle w:val="z-TopofForm"/>
        <w:tabs>
          <w:tab w:val="left" w:pos="1700"/>
          <w:tab w:val="left" w:pos="2280"/>
        </w:tabs>
      </w:pPr>
      <w:r>
        <w:t>AIM</w:t>
      </w:r>
      <w:r>
        <w:tab/>
        <w:t>To determine the acceleration due to gravity of an object..</w:t>
      </w:r>
    </w:p>
    <w:p w14:paraId="64BF4002" w14:textId="77777777" w:rsidR="003C5C75" w:rsidRDefault="003C5C75" w:rsidP="003C5C75">
      <w:pPr>
        <w:pStyle w:val="z-TopofForm"/>
        <w:tabs>
          <w:tab w:val="left" w:pos="1700"/>
          <w:tab w:val="left" w:pos="2280"/>
        </w:tabs>
      </w:pPr>
    </w:p>
    <w:p w14:paraId="180785F7" w14:textId="77777777" w:rsidR="003C5C75" w:rsidRDefault="003C5C75" w:rsidP="003C5C75">
      <w:pPr>
        <w:pStyle w:val="z-TopofForm"/>
        <w:tabs>
          <w:tab w:val="left" w:pos="1700"/>
          <w:tab w:val="left" w:pos="2280"/>
        </w:tabs>
      </w:pPr>
      <w:r>
        <w:t>METHOD</w:t>
      </w:r>
      <w:r>
        <w:tab/>
        <w:t>1.</w:t>
      </w:r>
      <w:r>
        <w:tab/>
        <w:t>Set up the following apparatus.</w:t>
      </w:r>
    </w:p>
    <w:p w14:paraId="73AB0428"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0384" behindDoc="0" locked="0" layoutInCell="1" allowOverlap="1" wp14:anchorId="65586589" wp14:editId="0B3C1EAD">
                <wp:simplePos x="0" y="0"/>
                <wp:positionH relativeFrom="column">
                  <wp:posOffset>4051300</wp:posOffset>
                </wp:positionH>
                <wp:positionV relativeFrom="paragraph">
                  <wp:posOffset>119380</wp:posOffset>
                </wp:positionV>
                <wp:extent cx="800100" cy="241300"/>
                <wp:effectExtent l="0" t="0" r="0" b="0"/>
                <wp:wrapNone/>
                <wp:docPr id="67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13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F3EBF5" w14:textId="77777777" w:rsidR="00586794" w:rsidRDefault="00586794" w:rsidP="003C5C75">
                            <w:r>
                              <w:t>ticker tape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86589" id="Text Box 11" o:spid="_x0000_s1065" type="#_x0000_t202" style="position:absolute;margin-left:319pt;margin-top:9.4pt;width:63pt;height: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" stroked="f">
                <v:textbox>
                  <w:txbxContent>
                    <w:p w14:paraId="7CF3EBF5" w14:textId="77777777" w:rsidR="00586794" w:rsidRDefault="00586794" w:rsidP="003C5C75">
                      <w:r>
                        <w:t>ticker tape</w:t>
                      </w:r>
                    </w:p>
                  </w:txbxContent>
                </v:textbox>
              </v:shape>
            </w:pict>
          </mc:Fallback>
        </mc:AlternateContent>
      </w:r>
      <w:r>
        <w:rPr>
          <w:lang w:val="en-GB" w:eastAsia="en-GB"/>
        </w:rPr>
        <mc:AlternateContent>
          <mc:Choice Requires="wps">
            <w:drawing>
              <wp:anchor distT="0" distB="0" distL="114300" distR="114300" simplePos="0" relativeHeight="251914240" behindDoc="0" locked="0" layoutInCell="1" allowOverlap="1" wp14:anchorId="1C718786" wp14:editId="4A68EDC1">
                <wp:simplePos x="0" y="0"/>
                <wp:positionH relativeFrom="column">
                  <wp:posOffset>3492500</wp:posOffset>
                </wp:positionH>
                <wp:positionV relativeFrom="paragraph">
                  <wp:posOffset>93980</wp:posOffset>
                </wp:positionV>
                <wp:extent cx="50800" cy="1193800"/>
                <wp:effectExtent l="0" t="0" r="0" b="0"/>
                <wp:wrapNone/>
                <wp:docPr id="67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1193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3C00E" id="Rectangle 5" o:spid="_x0000_s1026" style="position:absolute;margin-left:275pt;margin-top:7.4pt;width:4pt;height:94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"/>
            </w:pict>
          </mc:Fallback>
        </mc:AlternateContent>
      </w:r>
    </w:p>
    <w:p w14:paraId="02CB71EA"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2432" behindDoc="0" locked="0" layoutInCell="1" allowOverlap="1" wp14:anchorId="3675E94B" wp14:editId="6483B677">
                <wp:simplePos x="0" y="0"/>
                <wp:positionH relativeFrom="column">
                  <wp:posOffset>3619500</wp:posOffset>
                </wp:positionH>
                <wp:positionV relativeFrom="paragraph">
                  <wp:posOffset>71120</wp:posOffset>
                </wp:positionV>
                <wp:extent cx="431800" cy="0"/>
                <wp:effectExtent l="0" t="0" r="0" b="0"/>
                <wp:wrapNone/>
                <wp:docPr id="67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FC846" id="Line 13" o:spid="_x0000_s1026" style="position:absolute;flip:x;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5.6pt" to="319pt,5.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"/>
            </w:pict>
          </mc:Fallback>
        </mc:AlternateContent>
      </w:r>
    </w:p>
    <w:p w14:paraId="51DDC964"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19360" behindDoc="0" locked="0" layoutInCell="1" allowOverlap="1" wp14:anchorId="2BFBD35D" wp14:editId="76E87258">
                <wp:simplePos x="0" y="0"/>
                <wp:positionH relativeFrom="column">
                  <wp:posOffset>4102100</wp:posOffset>
                </wp:positionH>
                <wp:positionV relativeFrom="paragraph">
                  <wp:posOffset>137160</wp:posOffset>
                </wp:positionV>
                <wp:extent cx="800100" cy="241300"/>
                <wp:effectExtent l="0" t="0" r="0" b="0"/>
                <wp:wrapNone/>
                <wp:docPr id="67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13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2B83C58" w14:textId="77777777" w:rsidR="00586794" w:rsidRDefault="00586794" w:rsidP="003C5C75">
                            <w:r>
                              <w:t>ticker timer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BD35D" id="Text Box 10" o:spid="_x0000_s1066" type="#_x0000_t202" style="position:absolute;margin-left:323pt;margin-top:10.8pt;width:63pt;height:19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" stroked="f">
                <v:textbox>
                  <w:txbxContent>
                    <w:p w14:paraId="62B83C58" w14:textId="77777777" w:rsidR="00586794" w:rsidRDefault="00586794" w:rsidP="003C5C75">
                      <w:r>
                        <w:t>ticker timer</w:t>
                      </w:r>
                    </w:p>
                  </w:txbxContent>
                </v:textbox>
              </v:shape>
            </w:pict>
          </mc:Fallback>
        </mc:AlternateContent>
      </w:r>
      <w:r>
        <w:rPr>
          <w:lang w:val="en-GB" w:eastAsia="en-GB"/>
        </w:rPr>
        <mc:AlternateContent>
          <mc:Choice Requires="wps">
            <w:drawing>
              <wp:anchor distT="0" distB="0" distL="114300" distR="114300" simplePos="0" relativeHeight="251916288" behindDoc="0" locked="0" layoutInCell="1" allowOverlap="1" wp14:anchorId="4E7798D2" wp14:editId="5D2E9E0F">
                <wp:simplePos x="0" y="0"/>
                <wp:positionH relativeFrom="column">
                  <wp:posOffset>3136900</wp:posOffset>
                </wp:positionH>
                <wp:positionV relativeFrom="paragraph">
                  <wp:posOffset>162560</wp:posOffset>
                </wp:positionV>
                <wp:extent cx="469900" cy="177800"/>
                <wp:effectExtent l="0" t="0" r="0" b="0"/>
                <wp:wrapNone/>
                <wp:docPr id="6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0" cy="17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533D1" id="Rectangle 4" o:spid="_x0000_s1026" style="position:absolute;margin-left:247pt;margin-top:12.8pt;width:37pt;height:14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"/>
            </w:pict>
          </mc:Fallback>
        </mc:AlternateContent>
      </w:r>
    </w:p>
    <w:p w14:paraId="4483E1B0"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3456" behindDoc="0" locked="0" layoutInCell="1" allowOverlap="1" wp14:anchorId="60728342" wp14:editId="242264B4">
                <wp:simplePos x="0" y="0"/>
                <wp:positionH relativeFrom="column">
                  <wp:posOffset>3708400</wp:posOffset>
                </wp:positionH>
                <wp:positionV relativeFrom="paragraph">
                  <wp:posOffset>76200</wp:posOffset>
                </wp:positionV>
                <wp:extent cx="393700" cy="0"/>
                <wp:effectExtent l="0" t="0" r="0" b="0"/>
                <wp:wrapNone/>
                <wp:docPr id="6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37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49E51" id="Line 14" o:spid="_x0000_s1026" style="position:absolute;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pt,6pt" to="323pt,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"/>
            </w:pict>
          </mc:Fallback>
        </mc:AlternateContent>
      </w:r>
    </w:p>
    <w:p w14:paraId="1275FE0C"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17312" behindDoc="0" locked="0" layoutInCell="1" allowOverlap="1" wp14:anchorId="567E0C2E" wp14:editId="3CA622CB">
                <wp:simplePos x="0" y="0"/>
                <wp:positionH relativeFrom="column">
                  <wp:posOffset>2921000</wp:posOffset>
                </wp:positionH>
                <wp:positionV relativeFrom="paragraph">
                  <wp:posOffset>91440</wp:posOffset>
                </wp:positionV>
                <wp:extent cx="152400" cy="1117600"/>
                <wp:effectExtent l="0" t="0" r="0" b="0"/>
                <wp:wrapNone/>
                <wp:docPr id="68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17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8E4D0" id="Rectangle 6" o:spid="_x0000_s1026" style="position:absolute;margin-left:230pt;margin-top:7.2pt;width:12pt;height:88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"/>
            </w:pict>
          </mc:Fallback>
        </mc:AlternateContent>
      </w:r>
      <w:r>
        <w:rPr>
          <w:lang w:val="en-GB" w:eastAsia="en-GB"/>
        </w:rPr>
        <mc:AlternateContent>
          <mc:Choice Requires="wps">
            <w:drawing>
              <wp:anchor distT="0" distB="0" distL="114300" distR="114300" simplePos="0" relativeHeight="251915264" behindDoc="0" locked="0" layoutInCell="1" allowOverlap="1" wp14:anchorId="4C9196AB" wp14:editId="084DFE8F">
                <wp:simplePos x="0" y="0"/>
                <wp:positionH relativeFrom="column">
                  <wp:posOffset>1168400</wp:posOffset>
                </wp:positionH>
                <wp:positionV relativeFrom="paragraph">
                  <wp:posOffset>2540</wp:posOffset>
                </wp:positionV>
                <wp:extent cx="2120900" cy="88900"/>
                <wp:effectExtent l="0" t="0" r="0" b="0"/>
                <wp:wrapNone/>
                <wp:docPr id="68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8DBAA" id="Rectangle 3" o:spid="_x0000_s1026" style="position:absolute;margin-left:92pt;margin-top:.2pt;width:167pt;height:7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"/>
            </w:pict>
          </mc:Fallback>
        </mc:AlternateContent>
      </w:r>
    </w:p>
    <w:p w14:paraId="539FD56B"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5504" behindDoc="0" locked="0" layoutInCell="1" allowOverlap="1" wp14:anchorId="332B5EA9" wp14:editId="21DB4167">
                <wp:simplePos x="0" y="0"/>
                <wp:positionH relativeFrom="column">
                  <wp:posOffset>1866900</wp:posOffset>
                </wp:positionH>
                <wp:positionV relativeFrom="paragraph">
                  <wp:posOffset>119380</wp:posOffset>
                </wp:positionV>
                <wp:extent cx="647700" cy="254000"/>
                <wp:effectExtent l="0" t="0" r="0" b="0"/>
                <wp:wrapNone/>
                <wp:docPr id="68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540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DA7C3D4" w14:textId="77777777" w:rsidR="00586794" w:rsidRDefault="00586794" w:rsidP="003C5C75">
                            <w:r>
                              <w:t>bench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2B5EA9" id="Text Box 16" o:spid="_x0000_s1067" type="#_x0000_t202" style="position:absolute;margin-left:147pt;margin-top:9.4pt;width:51pt;height:20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" stroked="f">
                <v:textbox>
                  <w:txbxContent>
                    <w:p w14:paraId="1DA7C3D4" w14:textId="77777777" w:rsidR="00586794" w:rsidRDefault="00586794" w:rsidP="003C5C75">
                      <w:r>
                        <w:t>bench</w:t>
                      </w:r>
                    </w:p>
                  </w:txbxContent>
                </v:textbox>
              </v:shape>
            </w:pict>
          </mc:Fallback>
        </mc:AlternateContent>
      </w:r>
    </w:p>
    <w:p w14:paraId="35CB5984"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1408" behindDoc="0" locked="0" layoutInCell="1" allowOverlap="1" wp14:anchorId="7368D53F" wp14:editId="17C9C102">
                <wp:simplePos x="0" y="0"/>
                <wp:positionH relativeFrom="column">
                  <wp:posOffset>4102100</wp:posOffset>
                </wp:positionH>
                <wp:positionV relativeFrom="paragraph">
                  <wp:posOffset>160020</wp:posOffset>
                </wp:positionV>
                <wp:extent cx="889000" cy="292100"/>
                <wp:effectExtent l="0" t="0" r="0" b="12700"/>
                <wp:wrapNone/>
                <wp:docPr id="68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921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6B7B013" w14:textId="77777777" w:rsidR="00586794" w:rsidRDefault="00586794" w:rsidP="003C5C75">
                            <w:r>
                              <w:t>50 g  mass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8D53F" id="Text Box 12" o:spid="_x0000_s1068" type="#_x0000_t202" style="position:absolute;margin-left:323pt;margin-top:12.6pt;width:70pt;height:2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" stroked="f">
                <v:textbox>
                  <w:txbxContent>
                    <w:p w14:paraId="36B7B013" w14:textId="77777777" w:rsidR="00586794" w:rsidRDefault="00586794" w:rsidP="003C5C75">
                      <w:r>
                        <w:t>50 g  mass</w:t>
                      </w:r>
                    </w:p>
                  </w:txbxContent>
                </v:textbox>
              </v:shape>
            </w:pict>
          </mc:Fallback>
        </mc:AlternateContent>
      </w:r>
      <w:r>
        <w:rPr>
          <w:lang w:val="en-GB" w:eastAsia="en-GB"/>
        </w:rPr>
        <mc:AlternateContent>
          <mc:Choice Requires="wps">
            <w:drawing>
              <wp:anchor distT="0" distB="0" distL="114300" distR="114300" simplePos="0" relativeHeight="251926528" behindDoc="0" locked="0" layoutInCell="1" allowOverlap="1" wp14:anchorId="31FE2B97" wp14:editId="7EDB0CBA">
                <wp:simplePos x="0" y="0"/>
                <wp:positionH relativeFrom="column">
                  <wp:posOffset>2451100</wp:posOffset>
                </wp:positionH>
                <wp:positionV relativeFrom="paragraph">
                  <wp:posOffset>58420</wp:posOffset>
                </wp:positionV>
                <wp:extent cx="406400" cy="0"/>
                <wp:effectExtent l="0" t="0" r="0" b="0"/>
                <wp:wrapNone/>
                <wp:docPr id="68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00A49" id="Line 17"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pt,4.6pt" to="225pt,4.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"/>
            </w:pict>
          </mc:Fallback>
        </mc:AlternateContent>
      </w:r>
    </w:p>
    <w:p w14:paraId="5535E927" w14:textId="77777777"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4480" behindDoc="0" locked="0" layoutInCell="1" allowOverlap="1" wp14:anchorId="348449B6" wp14:editId="520C949F">
                <wp:simplePos x="0" y="0"/>
                <wp:positionH relativeFrom="column">
                  <wp:posOffset>3721100</wp:posOffset>
                </wp:positionH>
                <wp:positionV relativeFrom="paragraph">
                  <wp:posOffset>124460</wp:posOffset>
                </wp:positionV>
                <wp:extent cx="342900" cy="0"/>
                <wp:effectExtent l="0" t="0" r="0" b="0"/>
                <wp:wrapNone/>
                <wp:docPr id="68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CE018" id="Line 15" o:spid="_x0000_s1026" style="position:absolute;flip:x;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9.8pt" to="320pt,9.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"/>
            </w:pict>
          </mc:Fallback>
        </mc:AlternateContent>
      </w:r>
      <w:r>
        <w:rPr>
          <w:lang w:val="en-GB" w:eastAsia="en-GB"/>
        </w:rPr>
        <mc:AlternateContent>
          <mc:Choice Requires="wpg">
            <w:drawing>
              <wp:anchor distT="0" distB="0" distL="114300" distR="114300" simplePos="0" relativeHeight="251918336" behindDoc="0" locked="0" layoutInCell="1" allowOverlap="1" wp14:anchorId="47AE78DE" wp14:editId="0B5FC613">
                <wp:simplePos x="0" y="0"/>
                <wp:positionH relativeFrom="column">
                  <wp:posOffset>3403600</wp:posOffset>
                </wp:positionH>
                <wp:positionV relativeFrom="paragraph">
                  <wp:posOffset>60960</wp:posOffset>
                </wp:positionV>
                <wp:extent cx="241300" cy="152400"/>
                <wp:effectExtent l="0" t="0" r="0" b="0"/>
                <wp:wrapNone/>
                <wp:docPr id="68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300" cy="152400"/>
                          <a:chOff x="2000" y="5340"/>
                          <a:chExt cx="380" cy="240"/>
                        </a:xfrm>
                      </wpg:grpSpPr>
                      <wps:wsp>
                        <wps:cNvPr id="688" name="Rectangle 7"/>
                        <wps:cNvSpPr>
                          <a:spLocks noChangeArrowheads="1"/>
                        </wps:cNvSpPr>
                        <wps:spPr bwMode="auto">
                          <a:xfrm>
                            <a:off x="2000" y="5340"/>
                            <a:ext cx="380" cy="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9" name="Line 8"/>
                        <wps:cNvCnPr/>
                        <wps:spPr bwMode="auto">
                          <a:xfrm flipH="1">
                            <a:off x="2000" y="5460"/>
                            <a:ext cx="38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56A06B" id="Group 9" o:spid="_x0000_s1026" style="position:absolute;margin-left:268pt;margin-top:4.8pt;width:19pt;height:12pt;z-index:251918336" coordorigin="2000,5340" coordsize="380,24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">
                <v:rect id="Rectangle 7" o:spid="_x0000_s1027" style="position:absolute;left:2000;top:5340;width:380;height:2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oL2rwgAA&#10;ANwAAAAPAAAAZHJzL2Rvd25yZXYueG1sRE+7bsIwFN0r9R+sW6lbcaBSBAGDEIiqjJAsbJf4kqSN&#10;r6PYecDX46FSx6PzXm1GU4ueWldZVjCdRCCIc6srLhRk6eFjDsJ5ZI21ZVJwJweb9evLChNtBz5R&#10;f/aFCCHsElRQet8kUrq8JINuYhviwN1sa9AH2BZStziEcFPLWRTF0mDFoaHEhnYl5b/nzii4VrMM&#10;H6f0KzKLw6c/julPd9kr9f42bpcgPI3+X/zn/tYK4nlYG86EIyDXT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WgvavCAAAA3AAAAA8AAAAAAAAAAAAAAAAAlwIAAGRycy9kb3du&#10;cmV2LnhtbFBLBQYAAAAABAAEAPUAAACGAwAAAAA=&#10;"/>
                <v:line id="Line 8" o:spid="_x0000_s1028" style="position:absolute;flip:x;visibility:visible;mso-wrap-style:square" from="2000,5460" to="2380,54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57mA8cAAADcAAAADwAAAGRycy9kb3ducmV2LnhtbESPzWrDMBCE74W+g9hCLqWRW0JwnCgh&#10;FAo95JIfHHrbWFvL2Fq5kpo4b18VAjkOM/MNs1gNthNn8qFxrOB1nIEgrpxuuFZw2H+85CBCRNbY&#10;OSYFVwqwWj4+LLDQ7sJbOu9iLRKEQ4EKTIx9IWWoDFkMY9cTJ+/beYsxSV9L7fGS4LaTb1k2lRYb&#10;TgsGe3o3VLW7X6tA5pvnH78+TdqyPR5npqzK/muj1OhpWM9BRBriPXxrf2oF03wG/2fSEZDLP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BznuYDxwAAANwAAAAPAAAAAAAA&#10;AAAAAAAAAKECAABkcnMvZG93bnJldi54bWxQSwUGAAAAAAQABAD5AAAAlQMAAAAA&#10;"/>
              </v:group>
            </w:pict>
          </mc:Fallback>
        </mc:AlternateContent>
      </w:r>
    </w:p>
    <w:p w14:paraId="103E72F5" w14:textId="77777777" w:rsidR="003C5C75" w:rsidRDefault="003C5C75" w:rsidP="003C5C75">
      <w:pPr>
        <w:pStyle w:val="z-TopofForm"/>
        <w:tabs>
          <w:tab w:val="left" w:pos="1700"/>
          <w:tab w:val="left" w:pos="2280"/>
        </w:tabs>
      </w:pPr>
    </w:p>
    <w:p w14:paraId="46CCE929" w14:textId="77777777" w:rsidR="003C5C75" w:rsidRDefault="003C5C75" w:rsidP="003C5C75">
      <w:pPr>
        <w:pStyle w:val="z-TopofForm"/>
        <w:tabs>
          <w:tab w:val="left" w:pos="1700"/>
          <w:tab w:val="left" w:pos="2280"/>
        </w:tabs>
      </w:pPr>
    </w:p>
    <w:p w14:paraId="3E19A0A9" w14:textId="77777777" w:rsidR="003C5C75" w:rsidRDefault="003C5C75" w:rsidP="003C5C75">
      <w:pPr>
        <w:pStyle w:val="z-TopofForm"/>
        <w:tabs>
          <w:tab w:val="left" w:pos="1700"/>
          <w:tab w:val="left" w:pos="2280"/>
        </w:tabs>
      </w:pPr>
    </w:p>
    <w:p w14:paraId="78355A45" w14:textId="77777777" w:rsidR="003C5C75" w:rsidRDefault="003C5C75" w:rsidP="003C5C75">
      <w:pPr>
        <w:pStyle w:val="z-TopofForm"/>
        <w:tabs>
          <w:tab w:val="left" w:pos="1700"/>
          <w:tab w:val="left" w:pos="2280"/>
        </w:tabs>
      </w:pPr>
    </w:p>
    <w:p w14:paraId="31D4F1F8" w14:textId="77777777" w:rsidR="003C5C75" w:rsidRDefault="003C5C75" w:rsidP="003C5C75">
      <w:pPr>
        <w:pStyle w:val="z-TopofForm"/>
        <w:tabs>
          <w:tab w:val="left" w:pos="1700"/>
          <w:tab w:val="left" w:pos="2280"/>
        </w:tabs>
      </w:pPr>
      <w:r>
        <w:tab/>
        <w:t>2.</w:t>
      </w:r>
      <w:r>
        <w:tab/>
        <w:t xml:space="preserve">Start the timer and drop the mass through the timer.  </w:t>
      </w:r>
    </w:p>
    <w:p w14:paraId="515375F5" w14:textId="77777777" w:rsidR="003C5C75" w:rsidRDefault="003C5C75" w:rsidP="003C5C75">
      <w:pPr>
        <w:pStyle w:val="z-TopofForm"/>
        <w:tabs>
          <w:tab w:val="left" w:pos="1700"/>
          <w:tab w:val="left" w:pos="2280"/>
        </w:tabs>
      </w:pPr>
    </w:p>
    <w:p w14:paraId="09E1210F" w14:textId="77777777" w:rsidR="003C5C75" w:rsidRDefault="003C5C75" w:rsidP="003C5C75">
      <w:pPr>
        <w:pStyle w:val="z-TopofForm"/>
        <w:tabs>
          <w:tab w:val="left" w:pos="1700"/>
          <w:tab w:val="left" w:pos="2280"/>
        </w:tabs>
      </w:pPr>
      <w:r>
        <w:tab/>
        <w:t>3.</w:t>
      </w:r>
      <w:r>
        <w:tab/>
        <w:t>Analyse and record the tape to determine the acceleration.</w:t>
      </w:r>
      <w:r>
        <w:tab/>
      </w:r>
      <w:r>
        <w:tab/>
      </w:r>
    </w:p>
    <w:p w14:paraId="1CBDE2E4" w14:textId="77777777" w:rsidR="003C5C75" w:rsidRDefault="003C5C75" w:rsidP="003C5C75">
      <w:pPr>
        <w:pStyle w:val="z-TopofForm"/>
        <w:tabs>
          <w:tab w:val="left" w:pos="1700"/>
          <w:tab w:val="left" w:pos="2280"/>
        </w:tabs>
      </w:pPr>
    </w:p>
    <w:p w14:paraId="3BB5FF46" w14:textId="77777777" w:rsidR="003C5C75" w:rsidRDefault="003C5C75" w:rsidP="003C5C75">
      <w:pPr>
        <w:pStyle w:val="z-TopofForm"/>
        <w:tabs>
          <w:tab w:val="left" w:pos="1700"/>
          <w:tab w:val="left" w:pos="2280"/>
        </w:tabs>
      </w:pPr>
      <w:r>
        <w:tab/>
        <w:t>4.</w:t>
      </w:r>
      <w:r>
        <w:tab/>
        <w:t>Repeat several trials and average your results.</w:t>
      </w:r>
    </w:p>
    <w:p w14:paraId="500EEDFB" w14:textId="77777777" w:rsidR="003C5C75" w:rsidRDefault="003C5C75" w:rsidP="003C5C75">
      <w:pPr>
        <w:pStyle w:val="z-TopofForm"/>
        <w:tabs>
          <w:tab w:val="left" w:pos="1700"/>
          <w:tab w:val="left" w:pos="2280"/>
        </w:tabs>
      </w:pPr>
    </w:p>
    <w:p w14:paraId="67CC8FF2" w14:textId="77777777" w:rsidR="003C5C75" w:rsidRDefault="003C5C75" w:rsidP="003C5C75">
      <w:pPr>
        <w:pStyle w:val="z-TopofForm"/>
        <w:tabs>
          <w:tab w:val="left" w:pos="1700"/>
          <w:tab w:val="left" w:pos="2280"/>
        </w:tabs>
      </w:pPr>
    </w:p>
    <w:p w14:paraId="2DBB27FB" w14:textId="77777777" w:rsidR="003C5C75" w:rsidRDefault="003C5C75" w:rsidP="003C5C75">
      <w:pPr>
        <w:pStyle w:val="z-TopofForm"/>
        <w:tabs>
          <w:tab w:val="left" w:pos="1700"/>
          <w:tab w:val="left" w:pos="2280"/>
        </w:tabs>
      </w:pPr>
      <w:r>
        <w:t>RESULTS</w:t>
      </w:r>
      <w:r>
        <w:tab/>
      </w:r>
      <w:r>
        <w:tab/>
        <w:t>Record your results appropriately.  Show your working.</w:t>
      </w:r>
    </w:p>
    <w:p w14:paraId="7FF9A5B1" w14:textId="77777777" w:rsidR="003C5C75" w:rsidRDefault="003C5C75" w:rsidP="003C5C75">
      <w:pPr>
        <w:pStyle w:val="z-TopofForm"/>
        <w:tabs>
          <w:tab w:val="left" w:pos="1700"/>
          <w:tab w:val="left" w:pos="2280"/>
        </w:tabs>
      </w:pPr>
    </w:p>
    <w:p w14:paraId="27566B84" w14:textId="77777777" w:rsidR="003C5C75" w:rsidRDefault="003C5C75" w:rsidP="003C5C75">
      <w:pPr>
        <w:pStyle w:val="z-TopofForm"/>
        <w:tabs>
          <w:tab w:val="left" w:pos="1700"/>
          <w:tab w:val="left" w:pos="2280"/>
        </w:tabs>
      </w:pPr>
    </w:p>
    <w:p w14:paraId="3967764E" w14:textId="77777777" w:rsidR="003C5C75" w:rsidRDefault="003C5C75" w:rsidP="003C5C75">
      <w:pPr>
        <w:pStyle w:val="z-TopofForm"/>
        <w:tabs>
          <w:tab w:val="left" w:pos="1700"/>
          <w:tab w:val="left" w:pos="2280"/>
          <w:tab w:val="left" w:pos="2840"/>
        </w:tabs>
      </w:pPr>
      <w:r>
        <w:t>DISCUSSION</w:t>
      </w:r>
      <w:r>
        <w:tab/>
      </w:r>
      <w:r>
        <w:tab/>
        <w:t xml:space="preserve">Analyse the activity and list possible sources of error in your </w:t>
      </w:r>
      <w:r>
        <w:tab/>
      </w:r>
      <w:r>
        <w:tab/>
      </w:r>
      <w:r>
        <w:tab/>
      </w:r>
      <w:r>
        <w:tab/>
        <w:t>recordings.</w:t>
      </w:r>
    </w:p>
    <w:p w14:paraId="51324F86" w14:textId="77777777" w:rsidR="003C5C75" w:rsidRDefault="003C5C75" w:rsidP="003C5C75">
      <w:pPr>
        <w:pStyle w:val="z-TopofForm"/>
        <w:tabs>
          <w:tab w:val="left" w:pos="1700"/>
          <w:tab w:val="left" w:pos="2280"/>
          <w:tab w:val="left" w:pos="2840"/>
        </w:tabs>
      </w:pPr>
    </w:p>
    <w:p w14:paraId="1221A292" w14:textId="77777777" w:rsidR="003C5C75" w:rsidRDefault="003C5C75" w:rsidP="003C5C75">
      <w:pPr>
        <w:pStyle w:val="z-TopofForm"/>
        <w:tabs>
          <w:tab w:val="left" w:pos="1700"/>
          <w:tab w:val="left" w:pos="2280"/>
          <w:tab w:val="left" w:pos="2840"/>
        </w:tabs>
      </w:pPr>
      <w:r>
        <w:tab/>
      </w:r>
      <w:r>
        <w:tab/>
        <w:t>Suggest an alternative method that may give a more precise measurement.</w:t>
      </w:r>
    </w:p>
    <w:p w14:paraId="2F667B2E" w14:textId="77777777" w:rsidR="003C5C75" w:rsidRDefault="003C5C75" w:rsidP="003C5C75">
      <w:pPr>
        <w:pStyle w:val="z-TopofForm"/>
        <w:tabs>
          <w:tab w:val="left" w:pos="1700"/>
          <w:tab w:val="left" w:pos="2280"/>
          <w:tab w:val="left" w:pos="2840"/>
        </w:tabs>
      </w:pPr>
    </w:p>
    <w:p w14:paraId="099059C6" w14:textId="77777777" w:rsidR="003C5C75" w:rsidRDefault="003C5C75" w:rsidP="003C5C75">
      <w:pPr>
        <w:pStyle w:val="z-TopofForm"/>
        <w:tabs>
          <w:tab w:val="left" w:pos="1700"/>
          <w:tab w:val="left" w:pos="2280"/>
          <w:tab w:val="left" w:pos="2840"/>
        </w:tabs>
      </w:pPr>
    </w:p>
    <w:p w14:paraId="01D0AE0A" w14:textId="77777777" w:rsidR="003C5C75" w:rsidRDefault="003C5C75" w:rsidP="003C5C75">
      <w:pPr>
        <w:pStyle w:val="z-TopofForm"/>
        <w:tabs>
          <w:tab w:val="left" w:pos="1700"/>
          <w:tab w:val="left" w:pos="2280"/>
        </w:tabs>
      </w:pPr>
      <w:r>
        <w:t>CONCLUSION</w:t>
      </w:r>
      <w:r>
        <w:tab/>
      </w:r>
      <w:r>
        <w:tab/>
        <w:t>This must answer the aim.</w:t>
      </w:r>
    </w:p>
    <w:p w14:paraId="3DB17672" w14:textId="77777777" w:rsidR="003C5C75" w:rsidRDefault="003C5C75" w:rsidP="003C5C75">
      <w:pPr>
        <w:pStyle w:val="z-TopofForm"/>
        <w:tabs>
          <w:tab w:val="left" w:pos="1700"/>
          <w:tab w:val="left" w:pos="2280"/>
        </w:tabs>
      </w:pPr>
    </w:p>
    <w:p w14:paraId="5C19D1D3" w14:textId="77777777" w:rsidR="003C5C75" w:rsidRDefault="003C5C75" w:rsidP="003C5C75">
      <w:pPr>
        <w:pStyle w:val="z-TopofForm"/>
        <w:tabs>
          <w:tab w:val="left" w:pos="1700"/>
          <w:tab w:val="left" w:pos="2280"/>
        </w:tabs>
      </w:pPr>
    </w:p>
    <w:p w14:paraId="335F20D2" w14:textId="48A59E4B" w:rsidR="009C5DB2" w:rsidRPr="00DB6C79" w:rsidRDefault="009C5DB2" w:rsidP="009C5DB2">
      <w:pPr>
        <w:widowControl w:val="0"/>
        <w:autoSpaceDE w:val="0"/>
        <w:autoSpaceDN w:val="0"/>
        <w:adjustRightInd w:val="0"/>
        <w:jc w:val="center"/>
        <w:rPr>
          <w:rFonts w:ascii="Times" w:hAnsi="Times" w:cs="Times"/>
        </w:rPr>
      </w:pPr>
    </w:p>
    <w:p w14:paraId="637AF965" w14:textId="77777777" w:rsidR="009C5DB2" w:rsidRPr="00DB6C79" w:rsidRDefault="009C5DB2" w:rsidP="0044013D">
      <w:pPr>
        <w:rPr>
          <w:rFonts w:ascii="Times" w:hAnsi="Times" w:cs="Times"/>
          <w:b/>
          <w:bCs/>
          <w:color w:val="FFFFFF"/>
        </w:rPr>
      </w:pPr>
    </w:p>
    <w:p w14:paraId="364E7929" w14:textId="77777777" w:rsidR="003C5C75" w:rsidRDefault="003C5C75">
      <w:pPr>
        <w:rPr>
          <w:b/>
        </w:rPr>
      </w:pPr>
      <w:r>
        <w:rPr>
          <w:b/>
        </w:rPr>
        <w:br w:type="page"/>
      </w:r>
    </w:p>
    <w:p w14:paraId="7FBE811D" w14:textId="14B67260" w:rsidR="00766780" w:rsidRPr="00DB6C79" w:rsidRDefault="00766780" w:rsidP="00766780">
      <w:pPr>
        <w:tabs>
          <w:tab w:val="left" w:pos="567"/>
        </w:tabs>
        <w:jc w:val="center"/>
      </w:pPr>
      <w:r w:rsidRPr="00DB6C79">
        <w:rPr>
          <w:b/>
        </w:rPr>
        <w:lastRenderedPageBreak/>
        <w:t>ACCELERATION</w:t>
      </w:r>
    </w:p>
    <w:p w14:paraId="4A6C252E" w14:textId="77777777" w:rsidR="00766780" w:rsidRPr="00DB6C79" w:rsidRDefault="00766780" w:rsidP="00766780">
      <w:pPr>
        <w:tabs>
          <w:tab w:val="left" w:pos="567"/>
        </w:tabs>
      </w:pPr>
    </w:p>
    <w:p w14:paraId="31DB2210" w14:textId="77777777" w:rsidR="00766780" w:rsidRPr="00DB6C79" w:rsidRDefault="00766780" w:rsidP="00766780">
      <w:pPr>
        <w:tabs>
          <w:tab w:val="left" w:pos="567"/>
        </w:tabs>
        <w:rPr>
          <w:color w:val="000000"/>
        </w:rPr>
      </w:pPr>
      <w:r w:rsidRPr="00DB6C79">
        <w:rPr>
          <w:b/>
          <w:i/>
          <w:color w:val="000000"/>
        </w:rPr>
        <w:t>Acceleration (a)</w:t>
      </w:r>
      <w:r w:rsidRPr="00DB6C79">
        <w:rPr>
          <w:i/>
          <w:color w:val="000000"/>
        </w:rPr>
        <w:t>:</w:t>
      </w:r>
      <w:r w:rsidRPr="00DB6C79">
        <w:rPr>
          <w:color w:val="000000"/>
        </w:rPr>
        <w:t xml:space="preserve">  rate of change of velocity in a given direction.</w:t>
      </w:r>
    </w:p>
    <w:p w14:paraId="3EB69D2C"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p>
    <w:p w14:paraId="7EB88742" w14:textId="77777777" w:rsidR="00766780" w:rsidRPr="00DB6C79" w:rsidRDefault="00766780" w:rsidP="00766780">
      <w:pPr>
        <w:tabs>
          <w:tab w:val="left" w:pos="567"/>
        </w:tabs>
        <w:rPr>
          <w:color w:val="000000"/>
        </w:rPr>
      </w:pPr>
      <w:r w:rsidRPr="00DB6C79">
        <w:rPr>
          <w:color w:val="000000"/>
        </w:rPr>
        <w:t>It is a vector quantity and is calculated by the equation:</w:t>
      </w:r>
    </w:p>
    <w:p w14:paraId="0829ECDC" w14:textId="77777777" w:rsidR="00766780" w:rsidRPr="00DB6C79" w:rsidRDefault="00766780" w:rsidP="00766780">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725824" behindDoc="1" locked="0" layoutInCell="1" allowOverlap="1" wp14:anchorId="5875163A" wp14:editId="1EE2A22A">
                <wp:simplePos x="0" y="0"/>
                <wp:positionH relativeFrom="column">
                  <wp:posOffset>2520950</wp:posOffset>
                </wp:positionH>
                <wp:positionV relativeFrom="paragraph">
                  <wp:posOffset>120650</wp:posOffset>
                </wp:positionV>
                <wp:extent cx="1127760" cy="538480"/>
                <wp:effectExtent l="6350" t="6350" r="8890" b="13970"/>
                <wp:wrapNone/>
                <wp:docPr id="12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538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026" style="position:absolute;margin-left:198.5pt;margin-top:9.5pt;width:88.8pt;height:42.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"/>
            </w:pict>
          </mc:Fallback>
        </mc:AlternateContent>
      </w:r>
    </w:p>
    <w:p w14:paraId="4B706D64" w14:textId="77777777" w:rsidR="00766780" w:rsidRPr="00DB6C79" w:rsidRDefault="00766780" w:rsidP="00766780">
      <w:pPr>
        <w:tabs>
          <w:tab w:val="left" w:pos="567"/>
        </w:tabs>
        <w:jc w:val="center"/>
        <w:rPr>
          <w:color w:val="000000"/>
        </w:rPr>
      </w:pPr>
      <w:r w:rsidRPr="00DB6C79">
        <w:rPr>
          <w:color w:val="000000"/>
          <w:position w:val="-22"/>
        </w:rPr>
        <w:object w:dxaOrig="1180" w:dyaOrig="600" w14:anchorId="7773D8BB">
          <v:shape id="_x0000_i1032" type="#_x0000_t75" style="width:59.35pt;height:30pt" o:ole="">
            <v:imagedata r:id="rId66" o:title=""/>
          </v:shape>
          <o:OLEObject Type="Embed" ProgID="Equation.3" ShapeID="_x0000_i1032" DrawAspect="Content" ObjectID="_1563440903" r:id="rId67"/>
        </w:object>
      </w:r>
    </w:p>
    <w:p w14:paraId="33217B62" w14:textId="77777777" w:rsidR="00766780" w:rsidRPr="00DB6C79" w:rsidRDefault="00766780" w:rsidP="00766780">
      <w:pPr>
        <w:tabs>
          <w:tab w:val="left" w:pos="567"/>
        </w:tabs>
        <w:rPr>
          <w:color w:val="000000"/>
        </w:rPr>
      </w:pPr>
    </w:p>
    <w:p w14:paraId="26872137"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r>
      <w:proofErr w:type="spellStart"/>
      <w:r w:rsidRPr="00DB6C79">
        <w:rPr>
          <w:color w:val="000000"/>
        </w:rPr>
        <w:t>a</w:t>
      </w:r>
      <w:proofErr w:type="spellEnd"/>
      <w:r w:rsidRPr="00DB6C79">
        <w:rPr>
          <w:color w:val="000000"/>
        </w:rPr>
        <w:t xml:space="preserve">  =  acceleration in a given direction (m</w:t>
      </w:r>
      <w:r w:rsidR="000F5877" w:rsidRPr="00DB6C79">
        <w:rPr>
          <w:color w:val="000000"/>
        </w:rPr>
        <w:t>/</w:t>
      </w:r>
      <w:r w:rsidRPr="00DB6C79">
        <w:rPr>
          <w:color w:val="000000"/>
        </w:rPr>
        <w:t>s</w:t>
      </w:r>
      <w:r w:rsidRPr="00DB6C79">
        <w:rPr>
          <w:color w:val="000000"/>
          <w:vertAlign w:val="superscript"/>
        </w:rPr>
        <w:t>2</w:t>
      </w:r>
      <w:r w:rsidRPr="00DB6C79">
        <w:rPr>
          <w:color w:val="000000"/>
        </w:rPr>
        <w:t>)</w:t>
      </w:r>
    </w:p>
    <w:p w14:paraId="291200D1"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u  =  initial velocity of the object (m</w:t>
      </w:r>
      <w:r w:rsidR="000F5877" w:rsidRPr="00DB6C79">
        <w:rPr>
          <w:color w:val="000000"/>
        </w:rPr>
        <w:t>/</w:t>
      </w:r>
      <w:r w:rsidRPr="00DB6C79">
        <w:rPr>
          <w:color w:val="000000"/>
        </w:rPr>
        <w:t>s)</w:t>
      </w:r>
    </w:p>
    <w:p w14:paraId="32B6107E"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v  =  final velocity of the object (m</w:t>
      </w:r>
      <w:r w:rsidR="000F5877" w:rsidRPr="00DB6C79">
        <w:rPr>
          <w:color w:val="000000"/>
        </w:rPr>
        <w:t>/</w:t>
      </w:r>
      <w:r w:rsidRPr="00DB6C79">
        <w:rPr>
          <w:color w:val="000000"/>
        </w:rPr>
        <w:t>s)</w:t>
      </w:r>
    </w:p>
    <w:p w14:paraId="0DA37EF4"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for the change in velocity to occur (s)</w:t>
      </w:r>
    </w:p>
    <w:p w14:paraId="544A0D90" w14:textId="77777777" w:rsidR="00766780" w:rsidRPr="00DB6C79" w:rsidRDefault="00766780" w:rsidP="00766780">
      <w:pPr>
        <w:tabs>
          <w:tab w:val="left" w:pos="567"/>
        </w:tabs>
        <w:rPr>
          <w:color w:val="000000"/>
        </w:rPr>
      </w:pPr>
    </w:p>
    <w:p w14:paraId="37F72C9F" w14:textId="77777777" w:rsidR="00766780" w:rsidRPr="00DB6C79" w:rsidRDefault="00766780" w:rsidP="00766780">
      <w:pPr>
        <w:tabs>
          <w:tab w:val="left" w:pos="567"/>
        </w:tabs>
        <w:rPr>
          <w:color w:val="000000"/>
        </w:rPr>
      </w:pPr>
      <w:r w:rsidRPr="00DB6C79">
        <w:rPr>
          <w:b/>
          <w:noProof/>
          <w:color w:val="000000"/>
          <w:lang w:val="en-GB" w:eastAsia="en-GB"/>
        </w:rPr>
        <mc:AlternateContent>
          <mc:Choice Requires="wps">
            <w:drawing>
              <wp:anchor distT="0" distB="0" distL="114300" distR="114300" simplePos="0" relativeHeight="251726848" behindDoc="1" locked="0" layoutInCell="1" allowOverlap="1" wp14:anchorId="324E75F8" wp14:editId="071084A3">
                <wp:simplePos x="0" y="0"/>
                <wp:positionH relativeFrom="column">
                  <wp:posOffset>2554605</wp:posOffset>
                </wp:positionH>
                <wp:positionV relativeFrom="paragraph">
                  <wp:posOffset>53975</wp:posOffset>
                </wp:positionV>
                <wp:extent cx="1102360" cy="487680"/>
                <wp:effectExtent l="1905" t="3175" r="13335" b="17145"/>
                <wp:wrapNone/>
                <wp:docPr id="12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2360" cy="487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 o:spid="_x0000_s1026" style="position:absolute;margin-left:201.15pt;margin-top:4.25pt;width:86.8pt;height:38.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"/>
            </w:pict>
          </mc:Fallback>
        </mc:AlternateContent>
      </w:r>
      <w:r w:rsidRPr="00DB6C79">
        <w:rPr>
          <w:color w:val="000000"/>
        </w:rPr>
        <w:t>This equation can also be written as:</w:t>
      </w:r>
    </w:p>
    <w:p w14:paraId="2077AB67" w14:textId="77777777" w:rsidR="00766780" w:rsidRPr="00DB6C79" w:rsidRDefault="00766780" w:rsidP="00766780">
      <w:pPr>
        <w:tabs>
          <w:tab w:val="left" w:pos="567"/>
        </w:tabs>
        <w:jc w:val="center"/>
        <w:rPr>
          <w:color w:val="000000"/>
        </w:rPr>
      </w:pPr>
      <w:r w:rsidRPr="00DB6C79">
        <w:rPr>
          <w:color w:val="000000"/>
        </w:rPr>
        <w:t>v  =  u  +  at</w:t>
      </w:r>
    </w:p>
    <w:p w14:paraId="29F74784" w14:textId="77777777" w:rsidR="00766780" w:rsidRPr="00DB6C79" w:rsidRDefault="00766780" w:rsidP="00766780">
      <w:pPr>
        <w:tabs>
          <w:tab w:val="left" w:pos="567"/>
        </w:tabs>
        <w:rPr>
          <w:b/>
          <w:color w:val="000000"/>
        </w:rPr>
      </w:pPr>
    </w:p>
    <w:p w14:paraId="0E7F562B" w14:textId="77777777" w:rsidR="00766780" w:rsidRPr="00DB6C79" w:rsidRDefault="00766780" w:rsidP="00766780">
      <w:pPr>
        <w:tabs>
          <w:tab w:val="left" w:pos="567"/>
        </w:tabs>
        <w:rPr>
          <w:b/>
          <w:color w:val="000000"/>
        </w:rPr>
      </w:pPr>
    </w:p>
    <w:p w14:paraId="46196079" w14:textId="77777777" w:rsidR="00766780" w:rsidRPr="00DB6C79" w:rsidRDefault="00766780" w:rsidP="00766780">
      <w:pPr>
        <w:tabs>
          <w:tab w:val="left" w:pos="567"/>
        </w:tabs>
        <w:rPr>
          <w:color w:val="000000"/>
        </w:rPr>
      </w:pPr>
      <w:r w:rsidRPr="00DB6C79">
        <w:rPr>
          <w:b/>
          <w:color w:val="000000"/>
        </w:rPr>
        <w:t>Note</w:t>
      </w:r>
      <w:r w:rsidRPr="00DB6C79">
        <w:rPr>
          <w:color w:val="000000"/>
        </w:rPr>
        <w:t xml:space="preserve"> </w:t>
      </w:r>
    </w:p>
    <w:p w14:paraId="5696EC47" w14:textId="77777777" w:rsidR="00766780" w:rsidRPr="00DB6C79" w:rsidRDefault="00766780" w:rsidP="00766780">
      <w:pPr>
        <w:tabs>
          <w:tab w:val="left" w:pos="567"/>
        </w:tabs>
        <w:rPr>
          <w:color w:val="000000"/>
        </w:rPr>
      </w:pPr>
      <w:r w:rsidRPr="00DB6C79">
        <w:rPr>
          <w:color w:val="000000"/>
        </w:rPr>
        <w:tab/>
        <w:t>•</w:t>
      </w:r>
      <w:r w:rsidRPr="00DB6C79">
        <w:rPr>
          <w:color w:val="000000"/>
        </w:rPr>
        <w:tab/>
        <w:t xml:space="preserve">When solving problems, </w:t>
      </w:r>
      <w:r w:rsidRPr="00DB6C79">
        <w:rPr>
          <w:b/>
          <w:i/>
          <w:color w:val="000000"/>
        </w:rPr>
        <w:t>pick one direction as the positive direction</w:t>
      </w:r>
      <w:r w:rsidRPr="00DB6C79">
        <w:rPr>
          <w:color w:val="000000"/>
        </w:rPr>
        <w:t>.</w:t>
      </w:r>
    </w:p>
    <w:p w14:paraId="76F35654" w14:textId="77777777" w:rsidR="00766780" w:rsidRPr="00DB6C79" w:rsidRDefault="00766780" w:rsidP="00766780">
      <w:pPr>
        <w:tabs>
          <w:tab w:val="left" w:pos="567"/>
        </w:tabs>
        <w:rPr>
          <w:color w:val="000000"/>
        </w:rPr>
      </w:pPr>
    </w:p>
    <w:p w14:paraId="7043BBFD" w14:textId="77777777" w:rsidR="00766780" w:rsidRPr="00DB6C79" w:rsidRDefault="00766780" w:rsidP="00766780">
      <w:pPr>
        <w:tabs>
          <w:tab w:val="left" w:pos="567"/>
        </w:tabs>
        <w:rPr>
          <w:color w:val="000000"/>
        </w:rPr>
      </w:pPr>
      <w:r w:rsidRPr="00DB6C79">
        <w:rPr>
          <w:color w:val="000000"/>
        </w:rPr>
        <w:tab/>
        <w:t>•</w:t>
      </w:r>
      <w:r w:rsidRPr="00DB6C79">
        <w:rPr>
          <w:color w:val="000000"/>
        </w:rPr>
        <w:tab/>
        <w:t>Any vector in this direction is a positive value.</w:t>
      </w:r>
    </w:p>
    <w:p w14:paraId="718FD344" w14:textId="77777777" w:rsidR="00766780" w:rsidRPr="00DB6C79" w:rsidRDefault="00766780" w:rsidP="00766780">
      <w:pPr>
        <w:tabs>
          <w:tab w:val="left" w:pos="567"/>
        </w:tabs>
        <w:rPr>
          <w:color w:val="000000"/>
        </w:rPr>
      </w:pPr>
    </w:p>
    <w:p w14:paraId="35A8C95F" w14:textId="77777777" w:rsidR="00766780" w:rsidRPr="00DB6C79" w:rsidRDefault="00766780" w:rsidP="00766780">
      <w:pPr>
        <w:tabs>
          <w:tab w:val="left" w:pos="567"/>
        </w:tabs>
        <w:rPr>
          <w:color w:val="000000"/>
        </w:rPr>
      </w:pPr>
      <w:r w:rsidRPr="00DB6C79">
        <w:rPr>
          <w:color w:val="000000"/>
        </w:rPr>
        <w:tab/>
        <w:t>•</w:t>
      </w:r>
      <w:r w:rsidRPr="00DB6C79">
        <w:rPr>
          <w:color w:val="000000"/>
        </w:rPr>
        <w:tab/>
        <w:t xml:space="preserve">Any vector in the </w:t>
      </w:r>
      <w:r w:rsidRPr="00DB6C79">
        <w:rPr>
          <w:b/>
          <w:i/>
          <w:color w:val="000000"/>
        </w:rPr>
        <w:t>opposite direction</w:t>
      </w:r>
      <w:r w:rsidRPr="00DB6C79">
        <w:rPr>
          <w:b/>
          <w:color w:val="000000"/>
        </w:rPr>
        <w:t xml:space="preserve"> </w:t>
      </w:r>
      <w:r w:rsidRPr="00DB6C79">
        <w:rPr>
          <w:color w:val="000000"/>
        </w:rPr>
        <w:t xml:space="preserve">is a </w:t>
      </w:r>
      <w:r w:rsidRPr="00DB6C79">
        <w:rPr>
          <w:b/>
          <w:i/>
          <w:color w:val="000000"/>
        </w:rPr>
        <w:t>negative value</w:t>
      </w:r>
      <w:r w:rsidRPr="00DB6C79">
        <w:rPr>
          <w:color w:val="000000"/>
        </w:rPr>
        <w:t>.</w:t>
      </w:r>
    </w:p>
    <w:p w14:paraId="27420A1E" w14:textId="77777777" w:rsidR="00766780" w:rsidRPr="00DB6C79" w:rsidRDefault="00766780" w:rsidP="00766780">
      <w:pPr>
        <w:tabs>
          <w:tab w:val="left" w:pos="567"/>
        </w:tabs>
        <w:rPr>
          <w:color w:val="000000"/>
        </w:rPr>
      </w:pPr>
    </w:p>
    <w:p w14:paraId="2B8AFB1D" w14:textId="77777777" w:rsidR="00766780" w:rsidRPr="00DB6C79" w:rsidRDefault="00766780" w:rsidP="00766780">
      <w:pPr>
        <w:tabs>
          <w:tab w:val="left" w:pos="567"/>
        </w:tabs>
        <w:rPr>
          <w:b/>
          <w:color w:val="000000"/>
        </w:rPr>
      </w:pPr>
    </w:p>
    <w:p w14:paraId="0DD055B0" w14:textId="77777777" w:rsidR="00766780" w:rsidRPr="00DB6C79" w:rsidRDefault="00766780" w:rsidP="00766780">
      <w:pPr>
        <w:tabs>
          <w:tab w:val="left" w:pos="567"/>
        </w:tabs>
        <w:rPr>
          <w:b/>
          <w:color w:val="000000"/>
        </w:rPr>
      </w:pPr>
      <w:r w:rsidRPr="00DB6C79">
        <w:rPr>
          <w:b/>
          <w:color w:val="000000"/>
        </w:rPr>
        <w:t>Examples</w:t>
      </w:r>
    </w:p>
    <w:p w14:paraId="0C7405BA" w14:textId="77777777" w:rsidR="00766780" w:rsidRPr="00DB6C79" w:rsidRDefault="00766780" w:rsidP="00766780">
      <w:pPr>
        <w:tabs>
          <w:tab w:val="left" w:pos="567"/>
        </w:tabs>
        <w:rPr>
          <w:color w:val="000000"/>
        </w:rPr>
      </w:pPr>
    </w:p>
    <w:p w14:paraId="5A0C5A4E" w14:textId="77777777" w:rsidR="00766780" w:rsidRPr="00DB6C79" w:rsidRDefault="00766780" w:rsidP="00766780">
      <w:pPr>
        <w:tabs>
          <w:tab w:val="left" w:pos="567"/>
        </w:tabs>
        <w:rPr>
          <w:color w:val="000000"/>
        </w:rPr>
      </w:pPr>
      <w:r w:rsidRPr="00DB6C79">
        <w:rPr>
          <w:color w:val="000000"/>
        </w:rPr>
        <w:tab/>
        <w:t>1.</w:t>
      </w:r>
      <w:r w:rsidRPr="00DB6C79">
        <w:rPr>
          <w:color w:val="000000"/>
        </w:rPr>
        <w:tab/>
        <w:t>A car moving at 30.0 km</w:t>
      </w:r>
      <w:r w:rsidR="000F5877" w:rsidRPr="00DB6C79">
        <w:rPr>
          <w:color w:val="000000"/>
        </w:rPr>
        <w:t>/</w:t>
      </w:r>
      <w:r w:rsidRPr="00DB6C79">
        <w:rPr>
          <w:color w:val="000000"/>
        </w:rPr>
        <w:t xml:space="preserve">h along a straight road accelerates uniformly to </w:t>
      </w:r>
    </w:p>
    <w:p w14:paraId="26F142D8" w14:textId="77777777" w:rsidR="00766780" w:rsidRPr="00DB6C79" w:rsidRDefault="00766780" w:rsidP="00766780">
      <w:pPr>
        <w:tabs>
          <w:tab w:val="left" w:pos="567"/>
        </w:tabs>
        <w:rPr>
          <w:color w:val="000000"/>
        </w:rPr>
      </w:pPr>
      <w:r w:rsidRPr="00DB6C79">
        <w:rPr>
          <w:color w:val="000000"/>
        </w:rPr>
        <w:tab/>
      </w:r>
      <w:r w:rsidRPr="00DB6C79">
        <w:rPr>
          <w:color w:val="000000"/>
        </w:rPr>
        <w:tab/>
        <w:t>70.0 km</w:t>
      </w:r>
      <w:r w:rsidR="000F5877" w:rsidRPr="00DB6C79">
        <w:rPr>
          <w:color w:val="000000"/>
        </w:rPr>
        <w:t>/</w:t>
      </w:r>
      <w:r w:rsidRPr="00DB6C79">
        <w:rPr>
          <w:color w:val="000000"/>
        </w:rPr>
        <w:t>h in 12.0 s.  Calculate the acceleration experienced.</w:t>
      </w:r>
    </w:p>
    <w:p w14:paraId="109E3083" w14:textId="77777777" w:rsidR="00766780" w:rsidRPr="00DB6C79" w:rsidRDefault="00766780" w:rsidP="00766780">
      <w:pPr>
        <w:tabs>
          <w:tab w:val="left" w:pos="567"/>
        </w:tabs>
        <w:rPr>
          <w:color w:val="000000"/>
        </w:rPr>
      </w:pPr>
    </w:p>
    <w:bookmarkStart w:id="3" w:name="OLE_LINK3"/>
    <w:bookmarkStart w:id="4" w:name="OLE_LINK4"/>
    <w:p w14:paraId="1FB7D57A" w14:textId="77777777" w:rsidR="00766780" w:rsidRPr="00DB6C79" w:rsidRDefault="000F5877" w:rsidP="00766780">
      <w:pPr>
        <w:tabs>
          <w:tab w:val="left" w:pos="567"/>
        </w:tabs>
        <w:jc w:val="center"/>
        <w:rPr>
          <w:color w:val="000000"/>
        </w:rPr>
      </w:pPr>
      <w:r w:rsidRPr="00DB6C79">
        <w:rPr>
          <w:color w:val="000000"/>
          <w:position w:val="-132"/>
        </w:rPr>
        <w:object w:dxaOrig="5340" w:dyaOrig="2760" w14:anchorId="1FBD1704">
          <v:shape id="_x0000_i1033" type="#_x0000_t75" style="width:267.35pt;height:138pt" o:ole="">
            <v:imagedata r:id="rId68" o:title=""/>
          </v:shape>
          <o:OLEObject Type="Embed" ProgID="Equation.3" ShapeID="_x0000_i1033" DrawAspect="Content" ObjectID="_1563440904" r:id="rId69"/>
        </w:object>
      </w:r>
      <w:bookmarkEnd w:id="3"/>
      <w:bookmarkEnd w:id="4"/>
    </w:p>
    <w:p w14:paraId="6A857286" w14:textId="77777777" w:rsidR="00766780" w:rsidRPr="00DB6C79" w:rsidRDefault="00766780" w:rsidP="00766780">
      <w:pPr>
        <w:tabs>
          <w:tab w:val="left" w:pos="567"/>
        </w:tabs>
        <w:rPr>
          <w:color w:val="000000"/>
        </w:rPr>
      </w:pPr>
    </w:p>
    <w:p w14:paraId="1C876A47" w14:textId="77777777" w:rsidR="00766780" w:rsidRPr="00DB6C79" w:rsidRDefault="00766780" w:rsidP="00766780">
      <w:pPr>
        <w:tabs>
          <w:tab w:val="left" w:pos="567"/>
        </w:tabs>
        <w:rPr>
          <w:color w:val="000000"/>
        </w:rPr>
      </w:pPr>
      <w:r w:rsidRPr="00DB6C79">
        <w:rPr>
          <w:color w:val="000000"/>
        </w:rPr>
        <w:tab/>
      </w:r>
    </w:p>
    <w:p w14:paraId="1204F957" w14:textId="77777777" w:rsidR="00766780" w:rsidRPr="00DB6C79" w:rsidRDefault="00766780" w:rsidP="00766780">
      <w:pPr>
        <w:tabs>
          <w:tab w:val="left" w:pos="567"/>
        </w:tabs>
        <w:rPr>
          <w:color w:val="000000"/>
        </w:rPr>
      </w:pPr>
      <w:r w:rsidRPr="00DB6C79">
        <w:rPr>
          <w:color w:val="000000"/>
        </w:rPr>
        <w:br w:type="page"/>
      </w:r>
      <w:r w:rsidRPr="00DB6C79">
        <w:rPr>
          <w:color w:val="000000"/>
        </w:rPr>
        <w:lastRenderedPageBreak/>
        <w:tab/>
        <w:t>2.</w:t>
      </w:r>
      <w:r w:rsidRPr="00DB6C79">
        <w:rPr>
          <w:color w:val="000000"/>
        </w:rPr>
        <w:tab/>
        <w:t>A car moving at 70.0 km</w:t>
      </w:r>
      <w:r w:rsidR="000F5877" w:rsidRPr="00DB6C79">
        <w:rPr>
          <w:color w:val="000000"/>
        </w:rPr>
        <w:t>/</w:t>
      </w:r>
      <w:r w:rsidRPr="00DB6C79">
        <w:rPr>
          <w:color w:val="000000"/>
        </w:rPr>
        <w:t xml:space="preserve">h along a straight road brakes suddenly to avoid a dog </w:t>
      </w:r>
      <w:r w:rsidR="00552028" w:rsidRPr="00DB6C79">
        <w:rPr>
          <w:color w:val="000000"/>
        </w:rPr>
        <w:tab/>
      </w:r>
      <w:r w:rsidR="00552028" w:rsidRPr="00DB6C79">
        <w:rPr>
          <w:color w:val="000000"/>
        </w:rPr>
        <w:tab/>
      </w:r>
      <w:r w:rsidRPr="00DB6C79">
        <w:rPr>
          <w:color w:val="000000"/>
        </w:rPr>
        <w:t>that ran onto the road.  It reduced its velocity to 15.0 km</w:t>
      </w:r>
      <w:r w:rsidR="000F5877" w:rsidRPr="00DB6C79">
        <w:rPr>
          <w:color w:val="000000"/>
        </w:rPr>
        <w:t>/</w:t>
      </w:r>
      <w:r w:rsidRPr="00DB6C79">
        <w:rPr>
          <w:color w:val="000000"/>
        </w:rPr>
        <w:t xml:space="preserve">h in 2.97 s and </w:t>
      </w:r>
      <w:r w:rsidR="00552028" w:rsidRPr="00DB6C79">
        <w:rPr>
          <w:color w:val="000000"/>
        </w:rPr>
        <w:tab/>
      </w:r>
      <w:r w:rsidR="00552028" w:rsidRPr="00DB6C79">
        <w:rPr>
          <w:color w:val="000000"/>
        </w:rPr>
        <w:tab/>
      </w:r>
      <w:r w:rsidR="00001B51" w:rsidRPr="00DB6C79">
        <w:rPr>
          <w:color w:val="000000"/>
        </w:rPr>
        <w:tab/>
      </w:r>
      <w:r w:rsidRPr="00DB6C79">
        <w:rPr>
          <w:color w:val="000000"/>
        </w:rPr>
        <w:t>successfully missed the animal.  Calculate the deceleration of the car.</w:t>
      </w:r>
    </w:p>
    <w:p w14:paraId="63DE4663" w14:textId="77777777" w:rsidR="00766780" w:rsidRPr="00DB6C79" w:rsidRDefault="00766780" w:rsidP="00766780">
      <w:pPr>
        <w:tabs>
          <w:tab w:val="left" w:pos="567"/>
        </w:tabs>
        <w:rPr>
          <w:color w:val="000000"/>
        </w:rPr>
      </w:pPr>
    </w:p>
    <w:bookmarkStart w:id="5" w:name="OLE_LINK5"/>
    <w:bookmarkStart w:id="6" w:name="OLE_LINK6"/>
    <w:p w14:paraId="613F1E40" w14:textId="77777777" w:rsidR="00766780" w:rsidRPr="00DB6C79" w:rsidRDefault="000F5877" w:rsidP="00766780">
      <w:pPr>
        <w:tabs>
          <w:tab w:val="left" w:pos="567"/>
        </w:tabs>
        <w:jc w:val="center"/>
        <w:rPr>
          <w:color w:val="000000"/>
        </w:rPr>
      </w:pPr>
      <w:r w:rsidRPr="00DB6C79">
        <w:rPr>
          <w:color w:val="000000"/>
          <w:position w:val="-132"/>
        </w:rPr>
        <w:object w:dxaOrig="5540" w:dyaOrig="2760" w14:anchorId="3428B7F7">
          <v:shape id="_x0000_i1034" type="#_x0000_t75" style="width:277.35pt;height:138pt" o:ole="">
            <v:imagedata r:id="rId70" o:title=""/>
          </v:shape>
          <o:OLEObject Type="Embed" ProgID="Equation.3" ShapeID="_x0000_i1034" DrawAspect="Content" ObjectID="_1563440905" r:id="rId71"/>
        </w:object>
      </w:r>
      <w:bookmarkEnd w:id="5"/>
      <w:bookmarkEnd w:id="6"/>
    </w:p>
    <w:p w14:paraId="4D7878BB" w14:textId="77777777" w:rsidR="00766780" w:rsidRPr="00DB6C79" w:rsidRDefault="00766780" w:rsidP="00766780">
      <w:pPr>
        <w:tabs>
          <w:tab w:val="left" w:pos="567"/>
        </w:tabs>
        <w:rPr>
          <w:b/>
          <w:color w:val="000000"/>
        </w:rPr>
      </w:pPr>
    </w:p>
    <w:p w14:paraId="21BC84F6" w14:textId="77777777" w:rsidR="00766780" w:rsidRPr="00DB6C79" w:rsidRDefault="00766780" w:rsidP="00766780">
      <w:pPr>
        <w:tabs>
          <w:tab w:val="left" w:pos="567"/>
        </w:tabs>
        <w:rPr>
          <w:b/>
          <w:color w:val="000000"/>
        </w:rPr>
      </w:pPr>
      <w:r w:rsidRPr="00DB6C79">
        <w:rPr>
          <w:b/>
          <w:color w:val="000000"/>
        </w:rPr>
        <w:t>Note</w:t>
      </w:r>
    </w:p>
    <w:p w14:paraId="5845A1D7" w14:textId="77777777" w:rsidR="00766780" w:rsidRPr="00DB6C79" w:rsidRDefault="00766780" w:rsidP="00766780">
      <w:pPr>
        <w:tabs>
          <w:tab w:val="left" w:pos="567"/>
        </w:tabs>
        <w:rPr>
          <w:color w:val="000000"/>
        </w:rPr>
      </w:pPr>
    </w:p>
    <w:p w14:paraId="025E9218" w14:textId="77777777" w:rsidR="00766780" w:rsidRPr="00DB6C79" w:rsidRDefault="00766780" w:rsidP="00766780">
      <w:pPr>
        <w:tabs>
          <w:tab w:val="left" w:pos="567"/>
        </w:tabs>
        <w:rPr>
          <w:color w:val="000000"/>
        </w:rPr>
      </w:pPr>
      <w:r w:rsidRPr="00DB6C79">
        <w:rPr>
          <w:color w:val="000000"/>
        </w:rPr>
        <w:t>The negative answer to the above example indicates that the acceleration is in the opposite direction to the direction chosen as positive (i.e.  backwards).</w:t>
      </w:r>
    </w:p>
    <w:p w14:paraId="01176629" w14:textId="77777777" w:rsidR="00766780" w:rsidRPr="00DB6C79" w:rsidRDefault="00766780" w:rsidP="00766780">
      <w:pPr>
        <w:tabs>
          <w:tab w:val="left" w:pos="567"/>
        </w:tabs>
        <w:rPr>
          <w:color w:val="000000"/>
        </w:rPr>
      </w:pPr>
    </w:p>
    <w:p w14:paraId="79B6D24A" w14:textId="77777777" w:rsidR="00766780" w:rsidRPr="00DB6C79" w:rsidRDefault="00766780" w:rsidP="00766780">
      <w:pPr>
        <w:tabs>
          <w:tab w:val="left" w:pos="567"/>
        </w:tabs>
        <w:rPr>
          <w:color w:val="000000"/>
        </w:rPr>
      </w:pPr>
      <w:r w:rsidRPr="00DB6C79">
        <w:rPr>
          <w:color w:val="000000"/>
        </w:rPr>
        <w:t xml:space="preserve">Hence </w:t>
      </w:r>
      <w:r w:rsidRPr="00DB6C79">
        <w:rPr>
          <w:b/>
          <w:i/>
          <w:color w:val="000000"/>
        </w:rPr>
        <w:t>deceleration is an acceleration in the backwards direction</w:t>
      </w:r>
      <w:r w:rsidRPr="00DB6C79">
        <w:rPr>
          <w:color w:val="000000"/>
        </w:rPr>
        <w:t>, causing the car to slow.</w:t>
      </w:r>
    </w:p>
    <w:p w14:paraId="75AE55D6" w14:textId="77777777" w:rsidR="00766780" w:rsidRPr="00DB6C79" w:rsidRDefault="00766780" w:rsidP="00766780">
      <w:pPr>
        <w:tabs>
          <w:tab w:val="left" w:pos="567"/>
        </w:tabs>
        <w:rPr>
          <w:color w:val="000000"/>
        </w:rPr>
      </w:pPr>
    </w:p>
    <w:p w14:paraId="3C1FF498" w14:textId="77777777" w:rsidR="00766780" w:rsidRPr="00DB6C79" w:rsidRDefault="00766780" w:rsidP="00766780">
      <w:pPr>
        <w:tabs>
          <w:tab w:val="left" w:pos="567"/>
        </w:tabs>
        <w:rPr>
          <w:color w:val="000000"/>
        </w:rPr>
      </w:pPr>
      <w:r w:rsidRPr="00DB6C79">
        <w:rPr>
          <w:color w:val="000000"/>
        </w:rPr>
        <w:t>If any answer to a problem is negative (and you are sure of your mathematics!), it means the vector is acting in the opposite direction to the positive direction you chose.</w:t>
      </w:r>
    </w:p>
    <w:p w14:paraId="30F73CD1" w14:textId="77777777" w:rsidR="00766780" w:rsidRPr="00DB6C79" w:rsidRDefault="00766780" w:rsidP="00766780">
      <w:pPr>
        <w:tabs>
          <w:tab w:val="left" w:pos="567"/>
        </w:tabs>
        <w:rPr>
          <w:color w:val="000000"/>
        </w:rPr>
      </w:pPr>
    </w:p>
    <w:p w14:paraId="17E4F05A" w14:textId="77777777" w:rsidR="00766780" w:rsidRPr="00DB6C79" w:rsidRDefault="00766780" w:rsidP="00766780">
      <w:pPr>
        <w:tabs>
          <w:tab w:val="left" w:pos="567"/>
        </w:tabs>
        <w:rPr>
          <w:color w:val="000000"/>
        </w:rPr>
      </w:pPr>
    </w:p>
    <w:p w14:paraId="44E558AE" w14:textId="77777777" w:rsidR="00552028" w:rsidRPr="00DB6C79" w:rsidRDefault="00552028">
      <w:pPr>
        <w:rPr>
          <w:color w:val="000000"/>
        </w:rPr>
      </w:pPr>
      <w:r w:rsidRPr="00DB6C79">
        <w:rPr>
          <w:color w:val="000000"/>
        </w:rPr>
        <w:br w:type="page"/>
      </w:r>
    </w:p>
    <w:p w14:paraId="2D87D697" w14:textId="77777777" w:rsidR="00552028" w:rsidRPr="00DB6C79" w:rsidRDefault="00552028" w:rsidP="00552028">
      <w:pPr>
        <w:rPr>
          <w:rFonts w:ascii="Arial" w:hAnsi="Arial" w:cs="Arial"/>
          <w:b/>
          <w:sz w:val="18"/>
          <w:szCs w:val="18"/>
        </w:rPr>
      </w:pPr>
      <w:r w:rsidRPr="00DB6C79">
        <w:rPr>
          <w:rFonts w:ascii="Arial" w:hAnsi="Arial" w:cs="Arial"/>
          <w:b/>
          <w:sz w:val="18"/>
          <w:szCs w:val="18"/>
        </w:rPr>
        <w:lastRenderedPageBreak/>
        <w:t>CHAPTER 8: Forces, energy and motion</w:t>
      </w:r>
    </w:p>
    <w:p w14:paraId="4F402E5B" w14:textId="77777777" w:rsidR="00552028" w:rsidRPr="00DB6C79" w:rsidRDefault="00552028" w:rsidP="00552028">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30944" behindDoc="0" locked="0" layoutInCell="1" allowOverlap="1" wp14:anchorId="19264B76" wp14:editId="6D29A157">
                <wp:simplePos x="0" y="0"/>
                <wp:positionH relativeFrom="column">
                  <wp:posOffset>0</wp:posOffset>
                </wp:positionH>
                <wp:positionV relativeFrom="paragraph">
                  <wp:posOffset>20955</wp:posOffset>
                </wp:positionV>
                <wp:extent cx="6096000" cy="0"/>
                <wp:effectExtent l="9525" t="11430" r="9525" b="7620"/>
                <wp:wrapNone/>
                <wp:docPr id="3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"/>
            </w:pict>
          </mc:Fallback>
        </mc:AlternateContent>
      </w:r>
      <w:r w:rsidRPr="00DB6C79">
        <w:rPr>
          <w:noProof/>
          <w:spacing w:val="0"/>
          <w:lang w:eastAsia="en-GB"/>
        </w:rPr>
        <mc:AlternateContent>
          <mc:Choice Requires="wps">
            <w:drawing>
              <wp:anchor distT="0" distB="0" distL="114300" distR="114300" simplePos="0" relativeHeight="251729920" behindDoc="0" locked="0" layoutInCell="1" allowOverlap="1" wp14:anchorId="711F7EA3" wp14:editId="604A331E">
                <wp:simplePos x="0" y="0"/>
                <wp:positionH relativeFrom="column">
                  <wp:posOffset>4648200</wp:posOffset>
                </wp:positionH>
                <wp:positionV relativeFrom="paragraph">
                  <wp:posOffset>20955</wp:posOffset>
                </wp:positionV>
                <wp:extent cx="1447800" cy="304800"/>
                <wp:effectExtent l="9525" t="11430" r="9525" b="7620"/>
                <wp:wrapNone/>
                <wp:docPr id="36"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DDDF534" w14:textId="77777777" w:rsidR="00586794" w:rsidRDefault="00586794" w:rsidP="00552028">
                            <w:pPr>
                              <w:pStyle w:val="worksheeticontext"/>
                            </w:pPr>
                            <w:r>
                              <w:t>Worksheet 8.3</w:t>
                            </w:r>
                          </w:p>
                          <w:p w14:paraId="371488E2" w14:textId="77777777" w:rsidR="00586794" w:rsidRDefault="00586794"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1F7EA3" id="AutoShape 622" o:spid="_x0000_s1069" style="position:absolute;margin-left:366pt;margin-top:1.65pt;width:114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CPWCd/NQIAAHYEAAAOAAAAAAAAAAAAAAAA&#10;ACwCAABkcnMvZTJvRG9jLnhtbFBLAQItABQABgAIAAAAIQDYNSck3wAAAAgBAAAPAAAAAAAAAAAA&#10;AAAAAI0EAABkcnMvZG93bnJldi54bWxQSwUGAAAAAAQABADzAAAAmQUAAAAA&#10;" fillcolor="black">
                <v:textbox>
                  <w:txbxContent>
                    <w:p w14:paraId="2DDDF534" w14:textId="77777777" w:rsidR="00586794" w:rsidRDefault="00586794" w:rsidP="00552028">
                      <w:pPr>
                        <w:pStyle w:val="worksheeticontext"/>
                      </w:pPr>
                      <w:r>
                        <w:t>Worksheet 8.3</w:t>
                      </w:r>
                    </w:p>
                    <w:p w14:paraId="371488E2" w14:textId="77777777" w:rsidR="00586794" w:rsidRDefault="00586794" w:rsidP="00552028"/>
                  </w:txbxContent>
                </v:textbox>
              </v:roundrect>
            </w:pict>
          </mc:Fallback>
        </mc:AlternateContent>
      </w:r>
      <w:r w:rsidRPr="00DB6C79">
        <w:rPr>
          <w:noProof/>
          <w:spacing w:val="0"/>
          <w:lang w:eastAsia="en-GB"/>
        </w:rPr>
        <mc:AlternateContent>
          <mc:Choice Requires="wps">
            <w:drawing>
              <wp:anchor distT="0" distB="0" distL="114300" distR="114300" simplePos="0" relativeHeight="251728896" behindDoc="0" locked="0" layoutInCell="1" allowOverlap="1" wp14:anchorId="1997E223" wp14:editId="72CB2331">
                <wp:simplePos x="0" y="0"/>
                <wp:positionH relativeFrom="column">
                  <wp:posOffset>5029200</wp:posOffset>
                </wp:positionH>
                <wp:positionV relativeFrom="paragraph">
                  <wp:posOffset>20955</wp:posOffset>
                </wp:positionV>
                <wp:extent cx="1066800" cy="304800"/>
                <wp:effectExtent l="9525" t="11430" r="9525" b="7620"/>
                <wp:wrapNone/>
                <wp:docPr id="35"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9057BCB" w14:textId="77777777" w:rsidR="00586794" w:rsidRDefault="00586794"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7E223" id="Rectangle 621" o:spid="_x0000_s1070" style="position:absolute;margin-left:396pt;margin-top:1.65pt;width:84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HdVEtiYCAABSBAAADgAAAAAAAAAAAAAAAAAsAgAAZHJzL2Uyb0RvYy54&#10;bWxQSwECLQAUAAYACAAAACEA8JEKM90AAAAIAQAADwAAAAAAAAAAAAAAAAB+BAAAZHJzL2Rvd25y&#10;ZXYueG1sUEsFBgAAAAAEAAQA8wAAAIgFAAAAAA==&#10;" fillcolor="black">
                <v:textbox>
                  <w:txbxContent>
                    <w:p w14:paraId="49057BCB" w14:textId="77777777" w:rsidR="00586794" w:rsidRDefault="00586794" w:rsidP="00552028"/>
                  </w:txbxContent>
                </v:textbox>
              </v:rect>
            </w:pict>
          </mc:Fallback>
        </mc:AlternateContent>
      </w:r>
    </w:p>
    <w:p w14:paraId="6C3F282E" w14:textId="77777777" w:rsidR="00552028" w:rsidRPr="00DB6C79" w:rsidRDefault="00552028" w:rsidP="00552028">
      <w:pPr>
        <w:pStyle w:val="0Aheadingfirst"/>
        <w:ind w:left="1440" w:hanging="1440"/>
      </w:pPr>
      <w:r w:rsidRPr="00DB6C79">
        <w:t>Acceleration</w:t>
      </w:r>
    </w:p>
    <w:p w14:paraId="4DF565B8" w14:textId="77777777" w:rsidR="00552028" w:rsidRPr="00DB6C79" w:rsidRDefault="00552028" w:rsidP="0055202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5A4C2B2B" w14:textId="77777777" w:rsidR="00552028" w:rsidRPr="00DB6C79" w:rsidRDefault="00552028" w:rsidP="00552028">
      <w:pPr>
        <w:pStyle w:val="1wsquestionsindent"/>
        <w:spacing w:after="20"/>
        <w:ind w:left="357"/>
        <w:rPr>
          <w:lang w:val="en-AU"/>
        </w:rPr>
      </w:pPr>
      <w:r w:rsidRPr="00DB6C79">
        <w:rPr>
          <w:lang w:val="en-AU"/>
        </w:rPr>
        <w:t>The velocities of two objects were recorded over 10-second time periods, as shown in the examples below.</w:t>
      </w:r>
    </w:p>
    <w:p w14:paraId="3720FCF8" w14:textId="77777777" w:rsidR="00552028" w:rsidRPr="00DB6C79" w:rsidRDefault="00552028" w:rsidP="00552028">
      <w:pPr>
        <w:pStyle w:val="Heading1"/>
        <w:spacing w:before="200"/>
        <w:rPr>
          <w:lang w:val="en-AU"/>
        </w:rPr>
      </w:pPr>
      <w:r w:rsidRPr="00DB6C79">
        <w:rPr>
          <w:lang w:val="en-AU"/>
        </w:rPr>
        <w:t>Example: Gaining and losing speed</w:t>
      </w:r>
    </w:p>
    <w:tbl>
      <w:tblPr>
        <w:tblStyle w:val="TableGrid"/>
        <w:tblW w:w="9216" w:type="dxa"/>
        <w:tblInd w:w="397" w:type="dxa"/>
        <w:tblCellMar>
          <w:left w:w="0" w:type="dxa"/>
          <w:right w:w="0" w:type="dxa"/>
        </w:tblCellMar>
        <w:tblLook w:val="01E0" w:firstRow="1" w:lastRow="1" w:firstColumn="1" w:lastColumn="1" w:noHBand="0" w:noVBand="0"/>
      </w:tblPr>
      <w:tblGrid>
        <w:gridCol w:w="1053"/>
        <w:gridCol w:w="742"/>
        <w:gridCol w:w="742"/>
        <w:gridCol w:w="742"/>
        <w:gridCol w:w="742"/>
        <w:gridCol w:w="742"/>
        <w:gridCol w:w="742"/>
        <w:gridCol w:w="742"/>
        <w:gridCol w:w="742"/>
        <w:gridCol w:w="742"/>
        <w:gridCol w:w="742"/>
        <w:gridCol w:w="743"/>
      </w:tblGrid>
      <w:tr w:rsidR="00552028" w:rsidRPr="00DB6C79" w14:paraId="0BDDEC98" w14:textId="77777777" w:rsidTr="00552028">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14:paraId="07958299" w14:textId="77777777"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tcMar>
              <w:left w:w="0" w:type="dxa"/>
              <w:right w:w="0" w:type="dxa"/>
            </w:tcMar>
            <w:vAlign w:val="center"/>
          </w:tcPr>
          <w:p w14:paraId="0DBFEC85" w14:textId="77777777"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tcMar>
              <w:left w:w="0" w:type="dxa"/>
              <w:right w:w="0" w:type="dxa"/>
            </w:tcMar>
            <w:vAlign w:val="center"/>
          </w:tcPr>
          <w:p w14:paraId="16E161FE" w14:textId="77777777"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tcMar>
              <w:left w:w="0" w:type="dxa"/>
              <w:right w:w="0" w:type="dxa"/>
            </w:tcMar>
            <w:vAlign w:val="center"/>
          </w:tcPr>
          <w:p w14:paraId="5F78FF2D" w14:textId="77777777"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tcMar>
              <w:left w:w="0" w:type="dxa"/>
              <w:right w:w="0" w:type="dxa"/>
            </w:tcMar>
            <w:vAlign w:val="center"/>
          </w:tcPr>
          <w:p w14:paraId="3FE23A23" w14:textId="77777777"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tcMar>
              <w:left w:w="0" w:type="dxa"/>
              <w:right w:w="0" w:type="dxa"/>
            </w:tcMar>
            <w:vAlign w:val="center"/>
          </w:tcPr>
          <w:p w14:paraId="64DD33EB" w14:textId="77777777"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tcMar>
              <w:left w:w="0" w:type="dxa"/>
              <w:right w:w="0" w:type="dxa"/>
            </w:tcMar>
            <w:vAlign w:val="center"/>
          </w:tcPr>
          <w:p w14:paraId="151DAB18" w14:textId="77777777"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tcMar>
              <w:left w:w="0" w:type="dxa"/>
              <w:right w:w="0" w:type="dxa"/>
            </w:tcMar>
            <w:vAlign w:val="center"/>
          </w:tcPr>
          <w:p w14:paraId="2E3980B3" w14:textId="77777777"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tcMar>
              <w:left w:w="0" w:type="dxa"/>
              <w:right w:w="0" w:type="dxa"/>
            </w:tcMar>
            <w:vAlign w:val="center"/>
          </w:tcPr>
          <w:p w14:paraId="6F0B29B8" w14:textId="77777777"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tcMar>
              <w:left w:w="0" w:type="dxa"/>
              <w:right w:w="0" w:type="dxa"/>
            </w:tcMar>
            <w:vAlign w:val="center"/>
          </w:tcPr>
          <w:p w14:paraId="1A4C57C1" w14:textId="77777777"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tcMar>
              <w:left w:w="0" w:type="dxa"/>
              <w:right w:w="0" w:type="dxa"/>
            </w:tcMar>
            <w:vAlign w:val="center"/>
          </w:tcPr>
          <w:p w14:paraId="7DCF4DC4" w14:textId="77777777"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tcMar>
              <w:left w:w="0" w:type="dxa"/>
              <w:right w:w="0" w:type="dxa"/>
            </w:tcMar>
            <w:vAlign w:val="center"/>
          </w:tcPr>
          <w:p w14:paraId="14E7636C" w14:textId="77777777" w:rsidR="00552028" w:rsidRPr="00DB6C79" w:rsidRDefault="00552028" w:rsidP="00552028">
            <w:pPr>
              <w:pStyle w:val="TABLETEXTCENTRE"/>
              <w:rPr>
                <w:lang w:val="en-AU"/>
              </w:rPr>
            </w:pPr>
            <w:r w:rsidRPr="00DB6C79">
              <w:rPr>
                <w:lang w:val="en-AU"/>
              </w:rPr>
              <w:t>10</w:t>
            </w:r>
          </w:p>
        </w:tc>
      </w:tr>
      <w:tr w:rsidR="00552028" w:rsidRPr="00DB6C79" w14:paraId="4CE27ED8" w14:textId="77777777" w:rsidTr="00552028">
        <w:trPr>
          <w:trHeight w:val="435"/>
        </w:trPr>
        <w:tc>
          <w:tcPr>
            <w:tcW w:w="1053" w:type="dxa"/>
            <w:tcBorders>
              <w:top w:val="single" w:sz="4" w:space="0" w:color="FFFFFF"/>
            </w:tcBorders>
            <w:shd w:val="clear" w:color="auto" w:fill="000000"/>
            <w:tcMar>
              <w:left w:w="0" w:type="dxa"/>
              <w:right w:w="0" w:type="dxa"/>
            </w:tcMar>
            <w:vAlign w:val="center"/>
          </w:tcPr>
          <w:p w14:paraId="5BCA4C33" w14:textId="77777777" w:rsidR="00552028" w:rsidRPr="00DB6C79" w:rsidRDefault="00552028" w:rsidP="00552028">
            <w:pPr>
              <w:pStyle w:val="TABLEHEADWHITECENTRE"/>
              <w:jc w:val="left"/>
              <w:rPr>
                <w:lang w:val="en-AU"/>
              </w:rPr>
            </w:pPr>
            <w:r w:rsidRPr="00DB6C79">
              <w:rPr>
                <w:lang w:val="en-AU"/>
              </w:rPr>
              <w:t>Velocity</w:t>
            </w:r>
          </w:p>
          <w:p w14:paraId="7ADA1737" w14:textId="77777777" w:rsidR="00552028" w:rsidRPr="00DB6C79" w:rsidRDefault="00552028" w:rsidP="00552028">
            <w:pPr>
              <w:pStyle w:val="TABLEHEADWHITECENTRE"/>
              <w:jc w:val="left"/>
              <w:rPr>
                <w:lang w:val="en-AU"/>
              </w:rPr>
            </w:pPr>
            <w:r w:rsidRPr="00DB6C79">
              <w:rPr>
                <w:lang w:val="en-AU"/>
              </w:rPr>
              <w:t>(m/s)</w:t>
            </w:r>
          </w:p>
        </w:tc>
        <w:tc>
          <w:tcPr>
            <w:tcW w:w="742" w:type="dxa"/>
            <w:tcMar>
              <w:left w:w="0" w:type="dxa"/>
              <w:right w:w="0" w:type="dxa"/>
            </w:tcMar>
            <w:vAlign w:val="center"/>
          </w:tcPr>
          <w:p w14:paraId="1BB99F41" w14:textId="77777777" w:rsidR="00552028" w:rsidRPr="00DB6C79" w:rsidRDefault="00552028" w:rsidP="00552028">
            <w:pPr>
              <w:pStyle w:val="TABLETEXTCENTRE"/>
              <w:rPr>
                <w:lang w:val="en-AU"/>
              </w:rPr>
            </w:pPr>
            <w:r w:rsidRPr="00DB6C79">
              <w:rPr>
                <w:lang w:val="en-AU"/>
              </w:rPr>
              <w:t>0</w:t>
            </w:r>
          </w:p>
        </w:tc>
        <w:tc>
          <w:tcPr>
            <w:tcW w:w="742" w:type="dxa"/>
            <w:tcMar>
              <w:left w:w="0" w:type="dxa"/>
              <w:right w:w="0" w:type="dxa"/>
            </w:tcMar>
            <w:vAlign w:val="center"/>
          </w:tcPr>
          <w:p w14:paraId="3B1F4745" w14:textId="77777777" w:rsidR="00552028" w:rsidRPr="00DB6C79" w:rsidRDefault="00552028" w:rsidP="00552028">
            <w:pPr>
              <w:pStyle w:val="TABLETEXTCENTRE"/>
              <w:rPr>
                <w:lang w:val="en-AU"/>
              </w:rPr>
            </w:pPr>
            <w:r w:rsidRPr="00DB6C79">
              <w:rPr>
                <w:lang w:val="en-AU"/>
              </w:rPr>
              <w:t>2</w:t>
            </w:r>
          </w:p>
        </w:tc>
        <w:tc>
          <w:tcPr>
            <w:tcW w:w="742" w:type="dxa"/>
            <w:tcMar>
              <w:left w:w="0" w:type="dxa"/>
              <w:right w:w="0" w:type="dxa"/>
            </w:tcMar>
            <w:vAlign w:val="center"/>
          </w:tcPr>
          <w:p w14:paraId="39FE06EC" w14:textId="77777777" w:rsidR="00552028" w:rsidRPr="00DB6C79" w:rsidRDefault="00552028" w:rsidP="00552028">
            <w:pPr>
              <w:pStyle w:val="TABLETEXTCENTRE"/>
              <w:rPr>
                <w:lang w:val="en-AU"/>
              </w:rPr>
            </w:pPr>
            <w:r w:rsidRPr="00DB6C79">
              <w:rPr>
                <w:lang w:val="en-AU"/>
              </w:rPr>
              <w:t>4</w:t>
            </w:r>
          </w:p>
        </w:tc>
        <w:tc>
          <w:tcPr>
            <w:tcW w:w="742" w:type="dxa"/>
            <w:tcMar>
              <w:left w:w="0" w:type="dxa"/>
              <w:right w:w="0" w:type="dxa"/>
            </w:tcMar>
            <w:vAlign w:val="center"/>
          </w:tcPr>
          <w:p w14:paraId="615C51F1" w14:textId="77777777" w:rsidR="00552028" w:rsidRPr="00DB6C79" w:rsidRDefault="00552028" w:rsidP="00552028">
            <w:pPr>
              <w:pStyle w:val="TABLETEXTCENTRE"/>
              <w:rPr>
                <w:lang w:val="en-AU"/>
              </w:rPr>
            </w:pPr>
            <w:r w:rsidRPr="00DB6C79">
              <w:rPr>
                <w:lang w:val="en-AU"/>
              </w:rPr>
              <w:t>6</w:t>
            </w:r>
          </w:p>
        </w:tc>
        <w:tc>
          <w:tcPr>
            <w:tcW w:w="742" w:type="dxa"/>
            <w:tcMar>
              <w:left w:w="0" w:type="dxa"/>
              <w:right w:w="0" w:type="dxa"/>
            </w:tcMar>
            <w:vAlign w:val="center"/>
          </w:tcPr>
          <w:p w14:paraId="2DC06BF6" w14:textId="77777777" w:rsidR="00552028" w:rsidRPr="00DB6C79" w:rsidRDefault="00552028" w:rsidP="00552028">
            <w:pPr>
              <w:pStyle w:val="TABLETEXTCENTRE"/>
              <w:rPr>
                <w:lang w:val="en-AU"/>
              </w:rPr>
            </w:pPr>
            <w:r w:rsidRPr="00DB6C79">
              <w:rPr>
                <w:lang w:val="en-AU"/>
              </w:rPr>
              <w:t>8</w:t>
            </w:r>
          </w:p>
        </w:tc>
        <w:tc>
          <w:tcPr>
            <w:tcW w:w="742" w:type="dxa"/>
            <w:tcMar>
              <w:left w:w="0" w:type="dxa"/>
              <w:right w:w="0" w:type="dxa"/>
            </w:tcMar>
            <w:vAlign w:val="center"/>
          </w:tcPr>
          <w:p w14:paraId="49FA74F0" w14:textId="77777777"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14:paraId="2864FA59" w14:textId="77777777" w:rsidR="00552028" w:rsidRPr="00DB6C79" w:rsidRDefault="00552028" w:rsidP="00552028">
            <w:pPr>
              <w:pStyle w:val="TABLETEXTCENTRE"/>
              <w:rPr>
                <w:lang w:val="en-AU"/>
              </w:rPr>
            </w:pPr>
            <w:r w:rsidRPr="00DB6C79">
              <w:rPr>
                <w:lang w:val="en-AU"/>
              </w:rPr>
              <w:t>12</w:t>
            </w:r>
          </w:p>
        </w:tc>
        <w:tc>
          <w:tcPr>
            <w:tcW w:w="742" w:type="dxa"/>
            <w:tcMar>
              <w:left w:w="0" w:type="dxa"/>
              <w:right w:w="0" w:type="dxa"/>
            </w:tcMar>
            <w:vAlign w:val="center"/>
          </w:tcPr>
          <w:p w14:paraId="44E4F608" w14:textId="77777777" w:rsidR="00552028" w:rsidRPr="00DB6C79" w:rsidRDefault="00552028" w:rsidP="00552028">
            <w:pPr>
              <w:pStyle w:val="TABLETEXTCENTRE"/>
              <w:rPr>
                <w:lang w:val="en-AU"/>
              </w:rPr>
            </w:pPr>
            <w:r w:rsidRPr="00DB6C79">
              <w:rPr>
                <w:lang w:val="en-AU"/>
              </w:rPr>
              <w:t>11</w:t>
            </w:r>
          </w:p>
        </w:tc>
        <w:tc>
          <w:tcPr>
            <w:tcW w:w="742" w:type="dxa"/>
            <w:tcMar>
              <w:left w:w="0" w:type="dxa"/>
              <w:right w:w="0" w:type="dxa"/>
            </w:tcMar>
            <w:vAlign w:val="center"/>
          </w:tcPr>
          <w:p w14:paraId="1EBF789C" w14:textId="77777777"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14:paraId="3282BB22" w14:textId="77777777" w:rsidR="00552028" w:rsidRPr="00DB6C79" w:rsidRDefault="00552028" w:rsidP="00552028">
            <w:pPr>
              <w:pStyle w:val="TABLETEXTCENTRE"/>
              <w:rPr>
                <w:lang w:val="en-AU"/>
              </w:rPr>
            </w:pPr>
            <w:r w:rsidRPr="00DB6C79">
              <w:rPr>
                <w:lang w:val="en-AU"/>
              </w:rPr>
              <w:t>9</w:t>
            </w:r>
          </w:p>
        </w:tc>
        <w:tc>
          <w:tcPr>
            <w:tcW w:w="743" w:type="dxa"/>
            <w:tcMar>
              <w:left w:w="0" w:type="dxa"/>
              <w:right w:w="0" w:type="dxa"/>
            </w:tcMar>
            <w:vAlign w:val="center"/>
          </w:tcPr>
          <w:p w14:paraId="5C51E59C" w14:textId="77777777" w:rsidR="00552028" w:rsidRPr="00DB6C79" w:rsidRDefault="00552028" w:rsidP="00552028">
            <w:pPr>
              <w:pStyle w:val="TABLETEXTCENTRE"/>
              <w:rPr>
                <w:lang w:val="en-AU"/>
              </w:rPr>
            </w:pPr>
            <w:r w:rsidRPr="00DB6C79">
              <w:rPr>
                <w:lang w:val="en-AU"/>
              </w:rPr>
              <w:t>8</w:t>
            </w:r>
          </w:p>
        </w:tc>
      </w:tr>
    </w:tbl>
    <w:p w14:paraId="2828F0E6"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1.</w:t>
      </w:r>
      <w:r w:rsidRPr="00DB6C79">
        <w:rPr>
          <w:lang w:val="en-AU"/>
        </w:rPr>
        <w:tab/>
        <w:t>(a)</w:t>
      </w:r>
      <w:r w:rsidRPr="00DB6C79">
        <w:rPr>
          <w:b/>
          <w:lang w:val="en-AU"/>
        </w:rPr>
        <w:tab/>
      </w:r>
      <w:r w:rsidRPr="00DB6C79">
        <w:rPr>
          <w:spacing w:val="-2"/>
          <w:lang w:val="en-AU"/>
        </w:rPr>
        <w:t>Use a spreadsheet application such as Excel to plot a line graph of this data.</w:t>
      </w:r>
    </w:p>
    <w:p w14:paraId="45AE6585"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r>
      <w:r w:rsidRPr="00DB6C79">
        <w:rPr>
          <w:lang w:val="en-AU"/>
        </w:rPr>
        <w:t>Format</w:t>
      </w:r>
      <w:r w:rsidRPr="00DB6C79">
        <w:rPr>
          <w:spacing w:val="-2"/>
          <w:lang w:val="en-AU"/>
        </w:rPr>
        <w:t xml:space="preserve"> your graph. Ensure that the graph has a title and that each axis has a title and appropriate units. </w:t>
      </w:r>
      <w:r w:rsidRPr="00DB6C79">
        <w:rPr>
          <w:lang w:val="en-AU"/>
        </w:rPr>
        <w:t>Use</w:t>
      </w:r>
      <w:r w:rsidRPr="00DB6C79">
        <w:rPr>
          <w:spacing w:val="-2"/>
          <w:lang w:val="en-AU"/>
        </w:rPr>
        <w:t xml:space="preserve"> the printed graph to answer the following questions.</w:t>
      </w:r>
    </w:p>
    <w:p w14:paraId="4E798179"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(c)</w:t>
      </w:r>
      <w:r w:rsidRPr="00DB6C79">
        <w:rPr>
          <w:spacing w:val="-2"/>
          <w:lang w:val="en-AU"/>
        </w:rPr>
        <w:tab/>
      </w:r>
      <w:r w:rsidRPr="00DB6C79">
        <w:rPr>
          <w:lang w:val="en-AU"/>
        </w:rPr>
        <w:t>Explain</w:t>
      </w:r>
      <w:r w:rsidRPr="00DB6C79">
        <w:rPr>
          <w:spacing w:val="-2"/>
          <w:lang w:val="en-AU"/>
        </w:rPr>
        <w:t xml:space="preserve"> the shape of the graph.</w:t>
      </w:r>
    </w:p>
    <w:p w14:paraId="2668D6DA"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F071F25"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6F429FE3"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 xml:space="preserve">At the </w:t>
      </w:r>
      <w:r w:rsidR="00DB6C79" w:rsidRPr="00DB6C79">
        <w:rPr>
          <w:spacing w:val="-2"/>
          <w:lang w:val="en-AU"/>
        </w:rPr>
        <w:t>eight-second</w:t>
      </w:r>
      <w:r w:rsidRPr="00DB6C79">
        <w:rPr>
          <w:spacing w:val="-2"/>
          <w:lang w:val="en-AU"/>
        </w:rPr>
        <w:t xml:space="preserve"> mark the object’s speed begins to decrease. If the object’s speed continues to decline at the same rate after ten seconds, at what time will its velocity be zero?</w:t>
      </w:r>
    </w:p>
    <w:p w14:paraId="69FCB24F"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E5181CE"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37ED6E0A" w14:textId="77777777" w:rsidR="00552028" w:rsidRPr="00DB6C79" w:rsidRDefault="00552028" w:rsidP="00552028">
      <w:pPr>
        <w:pStyle w:val="Heading1"/>
        <w:spacing w:before="120"/>
        <w:rPr>
          <w:lang w:val="en-AU"/>
        </w:rPr>
      </w:pPr>
      <w:r w:rsidRPr="00DB6C79">
        <w:rPr>
          <w:lang w:val="en-AU"/>
        </w:rPr>
        <w:t>Example: Falling down</w:t>
      </w:r>
    </w:p>
    <w:tbl>
      <w:tblPr>
        <w:tblStyle w:val="TableGrid"/>
        <w:tblW w:w="0" w:type="auto"/>
        <w:tblInd w:w="490" w:type="dxa"/>
        <w:tblLook w:val="01E0" w:firstRow="1" w:lastRow="1" w:firstColumn="1" w:lastColumn="1" w:noHBand="0" w:noVBand="0"/>
      </w:tblPr>
      <w:tblGrid>
        <w:gridCol w:w="983"/>
        <w:gridCol w:w="742"/>
        <w:gridCol w:w="742"/>
        <w:gridCol w:w="742"/>
        <w:gridCol w:w="742"/>
        <w:gridCol w:w="742"/>
        <w:gridCol w:w="742"/>
        <w:gridCol w:w="742"/>
        <w:gridCol w:w="742"/>
        <w:gridCol w:w="742"/>
        <w:gridCol w:w="742"/>
        <w:gridCol w:w="743"/>
      </w:tblGrid>
      <w:tr w:rsidR="00552028" w:rsidRPr="00DB6C79" w14:paraId="4304CEB4" w14:textId="77777777" w:rsidTr="00552028">
        <w:trPr>
          <w:trHeight w:val="434"/>
        </w:trPr>
        <w:tc>
          <w:tcPr>
            <w:tcW w:w="0" w:type="auto"/>
            <w:tcBorders>
              <w:top w:val="single" w:sz="4" w:space="0" w:color="auto"/>
              <w:bottom w:val="single" w:sz="4" w:space="0" w:color="FFFFFF"/>
            </w:tcBorders>
            <w:shd w:val="clear" w:color="auto" w:fill="000000"/>
            <w:vAlign w:val="center"/>
          </w:tcPr>
          <w:p w14:paraId="2AA343EF" w14:textId="77777777"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vAlign w:val="center"/>
          </w:tcPr>
          <w:p w14:paraId="5471FA8B" w14:textId="77777777"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vAlign w:val="center"/>
          </w:tcPr>
          <w:p w14:paraId="33A594B7" w14:textId="77777777"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vAlign w:val="center"/>
          </w:tcPr>
          <w:p w14:paraId="724711BC" w14:textId="77777777"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vAlign w:val="center"/>
          </w:tcPr>
          <w:p w14:paraId="2B8050A9" w14:textId="77777777"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vAlign w:val="center"/>
          </w:tcPr>
          <w:p w14:paraId="74A32481" w14:textId="77777777"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vAlign w:val="center"/>
          </w:tcPr>
          <w:p w14:paraId="31BC6326" w14:textId="77777777"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vAlign w:val="center"/>
          </w:tcPr>
          <w:p w14:paraId="23346D11" w14:textId="77777777"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vAlign w:val="center"/>
          </w:tcPr>
          <w:p w14:paraId="2D48EADC" w14:textId="77777777"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vAlign w:val="center"/>
          </w:tcPr>
          <w:p w14:paraId="6166D0E9" w14:textId="77777777"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vAlign w:val="center"/>
          </w:tcPr>
          <w:p w14:paraId="4069766D" w14:textId="77777777"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vAlign w:val="center"/>
          </w:tcPr>
          <w:p w14:paraId="28F11023" w14:textId="77777777" w:rsidR="00552028" w:rsidRPr="00DB6C79" w:rsidRDefault="00552028" w:rsidP="00552028">
            <w:pPr>
              <w:pStyle w:val="TABLETEXTCENTRE"/>
              <w:rPr>
                <w:lang w:val="en-AU"/>
              </w:rPr>
            </w:pPr>
            <w:r w:rsidRPr="00DB6C79">
              <w:rPr>
                <w:lang w:val="en-AU"/>
              </w:rPr>
              <w:t>10</w:t>
            </w:r>
          </w:p>
        </w:tc>
      </w:tr>
      <w:tr w:rsidR="00552028" w:rsidRPr="00DB6C79" w14:paraId="2EEBE4CF" w14:textId="77777777" w:rsidTr="00552028">
        <w:trPr>
          <w:trHeight w:val="435"/>
        </w:trPr>
        <w:tc>
          <w:tcPr>
            <w:tcW w:w="0" w:type="auto"/>
            <w:tcBorders>
              <w:top w:val="single" w:sz="4" w:space="0" w:color="FFFFFF"/>
            </w:tcBorders>
            <w:shd w:val="clear" w:color="auto" w:fill="000000"/>
            <w:vAlign w:val="center"/>
          </w:tcPr>
          <w:p w14:paraId="2A7AADE0" w14:textId="77777777" w:rsidR="00552028" w:rsidRPr="00DB6C79" w:rsidRDefault="00552028" w:rsidP="00552028">
            <w:pPr>
              <w:pStyle w:val="TABLEHEADWHITECENTRE"/>
              <w:jc w:val="left"/>
              <w:rPr>
                <w:lang w:val="en-AU"/>
              </w:rPr>
            </w:pPr>
            <w:r w:rsidRPr="00DB6C79">
              <w:rPr>
                <w:lang w:val="en-AU"/>
              </w:rPr>
              <w:t>Velocity</w:t>
            </w:r>
          </w:p>
          <w:p w14:paraId="3F6D4616" w14:textId="77777777" w:rsidR="00552028" w:rsidRPr="00DB6C79" w:rsidRDefault="00552028" w:rsidP="00552028">
            <w:pPr>
              <w:pStyle w:val="TABLEHEADWHITECENTRE"/>
              <w:jc w:val="left"/>
              <w:rPr>
                <w:lang w:val="en-AU"/>
              </w:rPr>
            </w:pPr>
            <w:r w:rsidRPr="00DB6C79">
              <w:rPr>
                <w:lang w:val="en-AU"/>
              </w:rPr>
              <w:t>(m/s)</w:t>
            </w:r>
          </w:p>
        </w:tc>
        <w:tc>
          <w:tcPr>
            <w:tcW w:w="742" w:type="dxa"/>
            <w:vAlign w:val="center"/>
          </w:tcPr>
          <w:p w14:paraId="5E26A06B" w14:textId="77777777" w:rsidR="00552028" w:rsidRPr="00DB6C79" w:rsidRDefault="00552028" w:rsidP="00552028">
            <w:pPr>
              <w:pStyle w:val="TABLETEXTCENTRE"/>
              <w:rPr>
                <w:lang w:val="en-AU"/>
              </w:rPr>
            </w:pPr>
            <w:r w:rsidRPr="00DB6C79">
              <w:rPr>
                <w:lang w:val="en-AU"/>
              </w:rPr>
              <w:t>0</w:t>
            </w:r>
          </w:p>
        </w:tc>
        <w:tc>
          <w:tcPr>
            <w:tcW w:w="742" w:type="dxa"/>
            <w:vAlign w:val="center"/>
          </w:tcPr>
          <w:p w14:paraId="0AE50E54" w14:textId="77777777" w:rsidR="00552028" w:rsidRPr="00DB6C79" w:rsidRDefault="00552028" w:rsidP="00552028">
            <w:pPr>
              <w:pStyle w:val="TABLETEXTCENTRE"/>
              <w:rPr>
                <w:lang w:val="en-AU"/>
              </w:rPr>
            </w:pPr>
            <w:r w:rsidRPr="00DB6C79">
              <w:rPr>
                <w:lang w:val="en-AU"/>
              </w:rPr>
              <w:t>9.8</w:t>
            </w:r>
          </w:p>
        </w:tc>
        <w:tc>
          <w:tcPr>
            <w:tcW w:w="742" w:type="dxa"/>
            <w:vAlign w:val="center"/>
          </w:tcPr>
          <w:p w14:paraId="10635DBF" w14:textId="77777777" w:rsidR="00552028" w:rsidRPr="00DB6C79" w:rsidRDefault="00552028" w:rsidP="00552028">
            <w:pPr>
              <w:pStyle w:val="TABLETEXTCENTRE"/>
              <w:rPr>
                <w:lang w:val="en-AU"/>
              </w:rPr>
            </w:pPr>
            <w:r w:rsidRPr="00DB6C79">
              <w:rPr>
                <w:lang w:val="en-AU"/>
              </w:rPr>
              <w:t>19.6</w:t>
            </w:r>
          </w:p>
        </w:tc>
        <w:tc>
          <w:tcPr>
            <w:tcW w:w="742" w:type="dxa"/>
            <w:vAlign w:val="center"/>
          </w:tcPr>
          <w:p w14:paraId="4F1028D3" w14:textId="77777777" w:rsidR="00552028" w:rsidRPr="00DB6C79" w:rsidRDefault="00552028" w:rsidP="00552028">
            <w:pPr>
              <w:pStyle w:val="TABLETEXTCENTRE"/>
              <w:rPr>
                <w:lang w:val="en-AU"/>
              </w:rPr>
            </w:pPr>
            <w:r w:rsidRPr="00DB6C79">
              <w:rPr>
                <w:lang w:val="en-AU"/>
              </w:rPr>
              <w:t>29.4</w:t>
            </w:r>
          </w:p>
        </w:tc>
        <w:tc>
          <w:tcPr>
            <w:tcW w:w="742" w:type="dxa"/>
            <w:vAlign w:val="center"/>
          </w:tcPr>
          <w:p w14:paraId="39FB0896" w14:textId="77777777" w:rsidR="00552028" w:rsidRPr="00DB6C79" w:rsidRDefault="00552028" w:rsidP="00552028">
            <w:pPr>
              <w:pStyle w:val="TABLETEXTCENTRE"/>
              <w:rPr>
                <w:lang w:val="en-AU"/>
              </w:rPr>
            </w:pPr>
            <w:r w:rsidRPr="00DB6C79">
              <w:rPr>
                <w:lang w:val="en-AU"/>
              </w:rPr>
              <w:t>39.2</w:t>
            </w:r>
          </w:p>
        </w:tc>
        <w:tc>
          <w:tcPr>
            <w:tcW w:w="742" w:type="dxa"/>
            <w:vAlign w:val="center"/>
          </w:tcPr>
          <w:p w14:paraId="6E85257A" w14:textId="77777777" w:rsidR="00552028" w:rsidRPr="00DB6C79" w:rsidRDefault="00552028" w:rsidP="00552028">
            <w:pPr>
              <w:pStyle w:val="TABLETEXTCENTRE"/>
              <w:rPr>
                <w:lang w:val="en-AU"/>
              </w:rPr>
            </w:pPr>
          </w:p>
        </w:tc>
        <w:tc>
          <w:tcPr>
            <w:tcW w:w="742" w:type="dxa"/>
            <w:vAlign w:val="center"/>
          </w:tcPr>
          <w:p w14:paraId="04FBA200" w14:textId="77777777" w:rsidR="00552028" w:rsidRPr="00DB6C79" w:rsidRDefault="00552028" w:rsidP="00552028">
            <w:pPr>
              <w:pStyle w:val="TABLETEXTCENTRE"/>
              <w:rPr>
                <w:lang w:val="en-AU"/>
              </w:rPr>
            </w:pPr>
            <w:r w:rsidRPr="00DB6C79">
              <w:rPr>
                <w:lang w:val="en-AU"/>
              </w:rPr>
              <w:t>58.8</w:t>
            </w:r>
          </w:p>
        </w:tc>
        <w:tc>
          <w:tcPr>
            <w:tcW w:w="742" w:type="dxa"/>
            <w:vAlign w:val="center"/>
          </w:tcPr>
          <w:p w14:paraId="44828409" w14:textId="77777777" w:rsidR="00552028" w:rsidRPr="00DB6C79" w:rsidRDefault="00552028" w:rsidP="00552028">
            <w:pPr>
              <w:pStyle w:val="TABLETEXTCENTRE"/>
              <w:rPr>
                <w:lang w:val="en-AU"/>
              </w:rPr>
            </w:pPr>
          </w:p>
        </w:tc>
        <w:tc>
          <w:tcPr>
            <w:tcW w:w="742" w:type="dxa"/>
            <w:vAlign w:val="center"/>
          </w:tcPr>
          <w:p w14:paraId="5E102349" w14:textId="77777777" w:rsidR="00552028" w:rsidRPr="00DB6C79" w:rsidRDefault="00552028" w:rsidP="00552028">
            <w:pPr>
              <w:pStyle w:val="TABLETEXTCENTRE"/>
              <w:rPr>
                <w:lang w:val="en-AU"/>
              </w:rPr>
            </w:pPr>
            <w:r w:rsidRPr="00DB6C79">
              <w:rPr>
                <w:lang w:val="en-AU"/>
              </w:rPr>
              <w:t>78.4</w:t>
            </w:r>
          </w:p>
        </w:tc>
        <w:tc>
          <w:tcPr>
            <w:tcW w:w="742" w:type="dxa"/>
            <w:vAlign w:val="center"/>
          </w:tcPr>
          <w:p w14:paraId="2C269571" w14:textId="77777777" w:rsidR="00552028" w:rsidRPr="00DB6C79" w:rsidRDefault="00552028" w:rsidP="00552028">
            <w:pPr>
              <w:pStyle w:val="TABLETEXTCENTRE"/>
              <w:rPr>
                <w:lang w:val="en-AU"/>
              </w:rPr>
            </w:pPr>
          </w:p>
        </w:tc>
        <w:tc>
          <w:tcPr>
            <w:tcW w:w="743" w:type="dxa"/>
            <w:vAlign w:val="center"/>
          </w:tcPr>
          <w:p w14:paraId="5F3FD56F" w14:textId="77777777" w:rsidR="00552028" w:rsidRPr="00DB6C79" w:rsidRDefault="00552028" w:rsidP="00552028">
            <w:pPr>
              <w:pStyle w:val="TABLETEXTCENTRE"/>
              <w:rPr>
                <w:lang w:val="en-AU"/>
              </w:rPr>
            </w:pPr>
            <w:r w:rsidRPr="00DB6C79">
              <w:rPr>
                <w:lang w:val="en-AU"/>
              </w:rPr>
              <w:t>98.0</w:t>
            </w:r>
          </w:p>
        </w:tc>
      </w:tr>
    </w:tbl>
    <w:p w14:paraId="2AB598BD"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2.</w:t>
      </w:r>
      <w:r w:rsidRPr="00DB6C79">
        <w:rPr>
          <w:lang w:val="en-AU"/>
        </w:rPr>
        <w:tab/>
        <w:t>(</w:t>
      </w:r>
      <w:proofErr w:type="spellStart"/>
      <w:r w:rsidRPr="00DB6C79">
        <w:rPr>
          <w:lang w:val="en-AU"/>
        </w:rPr>
        <w:t>a</w:t>
      </w:r>
      <w:proofErr w:type="spellEnd"/>
      <w:r w:rsidRPr="00DB6C79">
        <w:rPr>
          <w:lang w:val="en-AU"/>
        </w:rPr>
        <w:t>)</w:t>
      </w:r>
      <w:r w:rsidRPr="00DB6C79">
        <w:rPr>
          <w:b/>
          <w:lang w:val="en-AU"/>
        </w:rPr>
        <w:tab/>
      </w:r>
      <w:r w:rsidRPr="00DB6C79">
        <w:rPr>
          <w:spacing w:val="-2"/>
          <w:lang w:val="en-AU"/>
        </w:rPr>
        <w:t>Examine the data table and determine the pattern in the data. Use this pattern to complete the table.</w:t>
      </w:r>
    </w:p>
    <w:p w14:paraId="13B165B3"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t>Use a spreadsheet application such as Excel to plot a line graph of this data.</w:t>
      </w:r>
    </w:p>
    <w:p w14:paraId="1797521B" w14:textId="77777777" w:rsidR="00552028" w:rsidRPr="00DB6C79" w:rsidRDefault="00552028" w:rsidP="00552028">
      <w:pPr>
        <w:pStyle w:val="1wsmainbodyfullout"/>
        <w:tabs>
          <w:tab w:val="left" w:pos="374"/>
          <w:tab w:val="left" w:pos="714"/>
        </w:tabs>
        <w:spacing w:before="60" w:after="60" w:line="240" w:lineRule="atLeast"/>
        <w:ind w:left="714" w:right="-120" w:hanging="714"/>
        <w:rPr>
          <w:lang w:val="en-AU"/>
        </w:rPr>
      </w:pPr>
      <w:r w:rsidRPr="00DB6C79">
        <w:rPr>
          <w:spacing w:val="-2"/>
          <w:lang w:val="en-AU"/>
        </w:rPr>
        <w:tab/>
        <w:t>(c)</w:t>
      </w:r>
      <w:r w:rsidRPr="00DB6C79">
        <w:rPr>
          <w:spacing w:val="-2"/>
          <w:lang w:val="en-AU"/>
        </w:rPr>
        <w:tab/>
        <w:t xml:space="preserve">Format your graph. Ensure that the graph has a title and that each axis has a title and appropriate units. </w:t>
      </w:r>
    </w:p>
    <w:p w14:paraId="233593A0"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Explain how this graph shows that falling due to gravity is an example of uniform acceleration.</w:t>
      </w:r>
    </w:p>
    <w:p w14:paraId="596D3558"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4DA4511A"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33C82E02"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2199DB38"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267BBAAD"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73B555B0"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0EA52EC9"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(e)</w:t>
      </w:r>
      <w:r w:rsidRPr="00DB6C79">
        <w:rPr>
          <w:spacing w:val="-2"/>
          <w:lang w:val="en-AU"/>
        </w:rPr>
        <w:tab/>
        <w:t>The slope of the graph is equal to the acceleration due to gravity. Determine the slope of the graph in m/s</w:t>
      </w:r>
      <w:r w:rsidRPr="00DB6C79">
        <w:rPr>
          <w:spacing w:val="-2"/>
          <w:vertAlign w:val="superscript"/>
          <w:lang w:val="en-AU"/>
        </w:rPr>
        <w:t>2</w:t>
      </w:r>
      <w:r w:rsidRPr="00DB6C79">
        <w:rPr>
          <w:spacing w:val="-2"/>
          <w:lang w:val="en-AU"/>
        </w:rPr>
        <w:t>.</w:t>
      </w:r>
    </w:p>
    <w:p w14:paraId="72009395"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B2AAEAC"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4F7BB38E" w14:textId="77777777" w:rsidR="00552028" w:rsidRPr="00DB6C79" w:rsidRDefault="00552028">
      <w:pPr>
        <w:rPr>
          <w:rFonts w:ascii="Arial" w:hAnsi="Arial"/>
        </w:rPr>
      </w:pPr>
      <w:r w:rsidRPr="00DB6C79">
        <w:rPr>
          <w:rFonts w:ascii="Arial" w:hAnsi="Arial"/>
        </w:rPr>
        <w:br w:type="page"/>
      </w:r>
    </w:p>
    <w:p w14:paraId="55B77E69" w14:textId="77777777" w:rsidR="00F21406" w:rsidRPr="002A2410" w:rsidRDefault="00F21406" w:rsidP="00F21406">
      <w:pPr>
        <w:jc w:val="center"/>
        <w:outlineLvl w:val="0"/>
        <w:rPr>
          <w:rFonts w:ascii="Arial" w:hAnsi="Arial"/>
          <w:b/>
        </w:rPr>
      </w:pPr>
      <w:r w:rsidRPr="002A2410">
        <w:rPr>
          <w:rFonts w:ascii="Arial" w:hAnsi="Arial"/>
          <w:b/>
        </w:rPr>
        <w:lastRenderedPageBreak/>
        <w:t>Year 10 Science</w:t>
      </w:r>
    </w:p>
    <w:p w14:paraId="7B795516" w14:textId="77777777" w:rsidR="00F21406" w:rsidRPr="002A2410" w:rsidRDefault="00F21406" w:rsidP="00F21406">
      <w:pPr>
        <w:jc w:val="center"/>
        <w:outlineLvl w:val="0"/>
        <w:rPr>
          <w:rFonts w:ascii="Arial" w:hAnsi="Arial"/>
          <w:b/>
        </w:rPr>
      </w:pPr>
      <w:r w:rsidRPr="002A2410">
        <w:rPr>
          <w:rFonts w:ascii="Arial" w:hAnsi="Arial"/>
          <w:b/>
        </w:rPr>
        <w:t>Physical Sciences</w:t>
      </w:r>
    </w:p>
    <w:p w14:paraId="78C2301D" w14:textId="77777777" w:rsidR="00F21406" w:rsidRPr="002A2410" w:rsidRDefault="00F21406" w:rsidP="00F21406">
      <w:pPr>
        <w:jc w:val="center"/>
        <w:outlineLvl w:val="0"/>
        <w:rPr>
          <w:rFonts w:ascii="Arial" w:hAnsi="Arial"/>
          <w:b/>
        </w:rPr>
      </w:pPr>
      <w:r w:rsidRPr="002A2410">
        <w:rPr>
          <w:rFonts w:ascii="Arial" w:hAnsi="Arial"/>
          <w:b/>
        </w:rPr>
        <w:t>Worksheet - Acceleration</w:t>
      </w:r>
    </w:p>
    <w:p w14:paraId="4CBCC3F1" w14:textId="77777777" w:rsidR="00F21406" w:rsidRDefault="00F21406" w:rsidP="00F21406">
      <w:pPr>
        <w:rPr>
          <w:rFonts w:ascii="Arial" w:hAnsi="Arial"/>
        </w:rPr>
      </w:pPr>
    </w:p>
    <w:p w14:paraId="00B5D4B0" w14:textId="77777777" w:rsidR="00F21406" w:rsidRDefault="00F21406" w:rsidP="00F21406">
      <w:pPr>
        <w:jc w:val="center"/>
        <w:rPr>
          <w:rFonts w:ascii="Arial" w:hAnsi="Arial"/>
        </w:rPr>
      </w:pPr>
      <w:r>
        <w:rPr>
          <w:rFonts w:ascii="Arial" w:hAnsi="Arial"/>
          <w:noProof/>
          <w:lang w:val="en-GB" w:eastAsia="en-GB"/>
        </w:rPr>
        <w:drawing>
          <wp:inline distT="0" distB="0" distL="0" distR="0" wp14:anchorId="6BBEB6C7" wp14:editId="0E76ECFA">
            <wp:extent cx="5082628" cy="4399280"/>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14 pm.png"/>
                    <pic:cNvPicPr/>
                  </pic:nvPicPr>
                  <pic:blipFill>
                    <a:blip r:embed="rId72">
                      <a:extLst>
                        <a:ext uri="{28A0092B-C50C-407E-A947-70E740481C1C}">
                          <a14:useLocalDpi xmlns:a14="http://schemas.microsoft.com/office/drawing/2010/main" val="0"/>
                        </a:ext>
                      </a:extLst>
                    </a:blip>
                    <a:stretch>
                      <a:fillRect/>
                    </a:stretch>
                  </pic:blipFill>
                  <pic:spPr>
                    <a:xfrm>
                      <a:off x="0" y="0"/>
                      <a:ext cx="5083461" cy="4400001"/>
                    </a:xfrm>
                    <a:prstGeom prst="rect">
                      <a:avLst/>
                    </a:prstGeom>
                  </pic:spPr>
                </pic:pic>
              </a:graphicData>
            </a:graphic>
          </wp:inline>
        </w:drawing>
      </w:r>
    </w:p>
    <w:p w14:paraId="5AAD1923" w14:textId="77777777" w:rsidR="00F21406" w:rsidRDefault="00F21406" w:rsidP="00F21406">
      <w:pPr>
        <w:rPr>
          <w:rFonts w:ascii="Arial" w:hAnsi="Arial"/>
        </w:rPr>
      </w:pPr>
    </w:p>
    <w:p w14:paraId="3DAA2C35" w14:textId="77777777" w:rsidR="00F21406" w:rsidRDefault="00F21406" w:rsidP="00F21406">
      <w:pPr>
        <w:jc w:val="center"/>
        <w:rPr>
          <w:rFonts w:ascii="Arial" w:hAnsi="Arial"/>
        </w:rPr>
      </w:pPr>
      <w:r>
        <w:rPr>
          <w:rFonts w:ascii="Arial" w:hAnsi="Arial"/>
          <w:noProof/>
          <w:lang w:val="en-GB" w:eastAsia="en-GB"/>
        </w:rPr>
        <w:drawing>
          <wp:inline distT="0" distB="0" distL="0" distR="0" wp14:anchorId="036DEFE4" wp14:editId="2B98B2BB">
            <wp:extent cx="5066853" cy="3850640"/>
            <wp:effectExtent l="0" t="0" r="0" b="1016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32 pm.png"/>
                    <pic:cNvPicPr/>
                  </pic:nvPicPr>
                  <pic:blipFill>
                    <a:blip r:embed="rId73">
                      <a:extLst>
                        <a:ext uri="{28A0092B-C50C-407E-A947-70E740481C1C}">
                          <a14:useLocalDpi xmlns:a14="http://schemas.microsoft.com/office/drawing/2010/main" val="0"/>
                        </a:ext>
                      </a:extLst>
                    </a:blip>
                    <a:stretch>
                      <a:fillRect/>
                    </a:stretch>
                  </pic:blipFill>
                  <pic:spPr>
                    <a:xfrm>
                      <a:off x="0" y="0"/>
                      <a:ext cx="5067320" cy="3850995"/>
                    </a:xfrm>
                    <a:prstGeom prst="rect">
                      <a:avLst/>
                    </a:prstGeom>
                  </pic:spPr>
                </pic:pic>
              </a:graphicData>
            </a:graphic>
          </wp:inline>
        </w:drawing>
      </w:r>
    </w:p>
    <w:p w14:paraId="446EC00D" w14:textId="77777777" w:rsidR="00F21406" w:rsidRDefault="00F21406" w:rsidP="00F21406">
      <w:pPr>
        <w:jc w:val="center"/>
        <w:rPr>
          <w:rFonts w:ascii="Arial" w:hAnsi="Arial"/>
        </w:rPr>
      </w:pPr>
      <w:r>
        <w:rPr>
          <w:rFonts w:ascii="Arial" w:hAnsi="Arial"/>
          <w:noProof/>
          <w:lang w:val="en-GB" w:eastAsia="en-GB"/>
        </w:rPr>
        <w:lastRenderedPageBreak/>
        <w:drawing>
          <wp:inline distT="0" distB="0" distL="0" distR="0" wp14:anchorId="1C0D6C8E" wp14:editId="4A0A350A">
            <wp:extent cx="5440962" cy="3627120"/>
            <wp:effectExtent l="0" t="0" r="0" b="508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42 pm.png"/>
                    <pic:cNvPicPr/>
                  </pic:nvPicPr>
                  <pic:blipFill>
                    <a:blip r:embed="rId74">
                      <a:extLst>
                        <a:ext uri="{28A0092B-C50C-407E-A947-70E740481C1C}">
                          <a14:useLocalDpi xmlns:a14="http://schemas.microsoft.com/office/drawing/2010/main" val="0"/>
                        </a:ext>
                      </a:extLst>
                    </a:blip>
                    <a:stretch>
                      <a:fillRect/>
                    </a:stretch>
                  </pic:blipFill>
                  <pic:spPr>
                    <a:xfrm>
                      <a:off x="0" y="0"/>
                      <a:ext cx="5441680" cy="3627599"/>
                    </a:xfrm>
                    <a:prstGeom prst="rect">
                      <a:avLst/>
                    </a:prstGeom>
                  </pic:spPr>
                </pic:pic>
              </a:graphicData>
            </a:graphic>
          </wp:inline>
        </w:drawing>
      </w:r>
    </w:p>
    <w:p w14:paraId="67CA818C" w14:textId="77777777" w:rsidR="00F21406" w:rsidRDefault="00F21406" w:rsidP="00F21406">
      <w:pPr>
        <w:rPr>
          <w:rFonts w:ascii="Arial" w:hAnsi="Arial"/>
        </w:rPr>
      </w:pPr>
    </w:p>
    <w:p w14:paraId="5ED8B4FE" w14:textId="77777777" w:rsidR="00F21406" w:rsidRDefault="00F21406" w:rsidP="00F21406">
      <w:pPr>
        <w:jc w:val="center"/>
        <w:rPr>
          <w:rFonts w:ascii="Arial" w:hAnsi="Arial"/>
        </w:rPr>
      </w:pPr>
      <w:r>
        <w:rPr>
          <w:rFonts w:ascii="Arial" w:hAnsi="Arial"/>
          <w:noProof/>
          <w:lang w:val="en-GB" w:eastAsia="en-GB"/>
        </w:rPr>
        <w:drawing>
          <wp:inline distT="0" distB="0" distL="0" distR="0" wp14:anchorId="04A195FB" wp14:editId="46036D63">
            <wp:extent cx="5405120" cy="2001668"/>
            <wp:effectExtent l="0" t="0" r="5080" b="508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59 pm.png"/>
                    <pic:cNvPicPr/>
                  </pic:nvPicPr>
                  <pic:blipFill>
                    <a:blip r:embed="rId75">
                      <a:extLst>
                        <a:ext uri="{28A0092B-C50C-407E-A947-70E740481C1C}">
                          <a14:useLocalDpi xmlns:a14="http://schemas.microsoft.com/office/drawing/2010/main" val="0"/>
                        </a:ext>
                      </a:extLst>
                    </a:blip>
                    <a:stretch>
                      <a:fillRect/>
                    </a:stretch>
                  </pic:blipFill>
                  <pic:spPr>
                    <a:xfrm>
                      <a:off x="0" y="0"/>
                      <a:ext cx="5405120" cy="2001668"/>
                    </a:xfrm>
                    <a:prstGeom prst="rect">
                      <a:avLst/>
                    </a:prstGeom>
                  </pic:spPr>
                </pic:pic>
              </a:graphicData>
            </a:graphic>
          </wp:inline>
        </w:drawing>
      </w:r>
    </w:p>
    <w:p w14:paraId="3AA46C02" w14:textId="77777777" w:rsidR="00F21406" w:rsidRDefault="00F21406" w:rsidP="00F21406">
      <w:pPr>
        <w:jc w:val="center"/>
        <w:rPr>
          <w:rFonts w:ascii="Arial" w:hAnsi="Arial"/>
        </w:rPr>
      </w:pPr>
      <w:r>
        <w:rPr>
          <w:rFonts w:ascii="Arial" w:hAnsi="Arial"/>
          <w:noProof/>
          <w:lang w:val="en-GB" w:eastAsia="en-GB"/>
        </w:rPr>
        <w:drawing>
          <wp:inline distT="0" distB="0" distL="0" distR="0" wp14:anchorId="0C885971" wp14:editId="65DBFBCC">
            <wp:extent cx="5750311" cy="3312160"/>
            <wp:effectExtent l="0" t="0" r="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4.13 pm.png"/>
                    <pic:cNvPicPr/>
                  </pic:nvPicPr>
                  <pic:blipFill>
                    <a:blip r:embed="rId76">
                      <a:extLst>
                        <a:ext uri="{28A0092B-C50C-407E-A947-70E740481C1C}">
                          <a14:useLocalDpi xmlns:a14="http://schemas.microsoft.com/office/drawing/2010/main" val="0"/>
                        </a:ext>
                      </a:extLst>
                    </a:blip>
                    <a:stretch>
                      <a:fillRect/>
                    </a:stretch>
                  </pic:blipFill>
                  <pic:spPr>
                    <a:xfrm>
                      <a:off x="0" y="0"/>
                      <a:ext cx="5750519" cy="3312280"/>
                    </a:xfrm>
                    <a:prstGeom prst="rect">
                      <a:avLst/>
                    </a:prstGeom>
                  </pic:spPr>
                </pic:pic>
              </a:graphicData>
            </a:graphic>
          </wp:inline>
        </w:drawing>
      </w:r>
    </w:p>
    <w:p w14:paraId="50D06C9B" w14:textId="77777777" w:rsidR="00F21406" w:rsidRDefault="00F21406" w:rsidP="00F21406">
      <w:pPr>
        <w:rPr>
          <w:rFonts w:ascii="Arial" w:hAnsi="Arial"/>
        </w:rPr>
      </w:pPr>
    </w:p>
    <w:p w14:paraId="66E35504" w14:textId="77777777" w:rsidR="00F21406" w:rsidRDefault="00F21406" w:rsidP="00F21406">
      <w:pPr>
        <w:jc w:val="center"/>
        <w:rPr>
          <w:rFonts w:ascii="Arial" w:hAnsi="Arial"/>
        </w:rPr>
      </w:pPr>
      <w:r>
        <w:rPr>
          <w:rFonts w:ascii="Arial" w:hAnsi="Arial"/>
          <w:noProof/>
          <w:lang w:val="en-GB" w:eastAsia="en-GB"/>
        </w:rPr>
        <w:lastRenderedPageBreak/>
        <w:drawing>
          <wp:inline distT="0" distB="0" distL="0" distR="0" wp14:anchorId="4357A058" wp14:editId="13AF24A4">
            <wp:extent cx="5618480" cy="3119563"/>
            <wp:effectExtent l="0" t="0" r="0" b="508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4.23 pm.png"/>
                    <pic:cNvPicPr/>
                  </pic:nvPicPr>
                  <pic:blipFill>
                    <a:blip r:embed="rId77">
                      <a:extLst>
                        <a:ext uri="{28A0092B-C50C-407E-A947-70E740481C1C}">
                          <a14:useLocalDpi xmlns:a14="http://schemas.microsoft.com/office/drawing/2010/main" val="0"/>
                        </a:ext>
                      </a:extLst>
                    </a:blip>
                    <a:stretch>
                      <a:fillRect/>
                    </a:stretch>
                  </pic:blipFill>
                  <pic:spPr>
                    <a:xfrm>
                      <a:off x="0" y="0"/>
                      <a:ext cx="5618480" cy="3119563"/>
                    </a:xfrm>
                    <a:prstGeom prst="rect">
                      <a:avLst/>
                    </a:prstGeom>
                  </pic:spPr>
                </pic:pic>
              </a:graphicData>
            </a:graphic>
          </wp:inline>
        </w:drawing>
      </w:r>
    </w:p>
    <w:p w14:paraId="3A416B12" w14:textId="77777777" w:rsidR="00F21406" w:rsidRDefault="00F21406" w:rsidP="00F21406">
      <w:pPr>
        <w:rPr>
          <w:rFonts w:ascii="Arial" w:hAnsi="Arial"/>
        </w:rPr>
      </w:pPr>
    </w:p>
    <w:p w14:paraId="7AB56B9A" w14:textId="77777777" w:rsidR="00F21406" w:rsidRDefault="00F21406" w:rsidP="00F21406">
      <w:pPr>
        <w:jc w:val="center"/>
        <w:rPr>
          <w:rFonts w:ascii="Arial" w:hAnsi="Arial"/>
        </w:rPr>
      </w:pPr>
      <w:r>
        <w:rPr>
          <w:rFonts w:ascii="Arial" w:hAnsi="Arial"/>
          <w:noProof/>
          <w:lang w:val="en-GB" w:eastAsia="en-GB"/>
        </w:rPr>
        <w:drawing>
          <wp:inline distT="0" distB="0" distL="0" distR="0" wp14:anchorId="411D64CB" wp14:editId="1FB0A8F3">
            <wp:extent cx="5537200" cy="1391199"/>
            <wp:effectExtent l="0" t="0" r="0" b="635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5.24 pm.png"/>
                    <pic:cNvPicPr/>
                  </pic:nvPicPr>
                  <pic:blipFill>
                    <a:blip r:embed="rId78">
                      <a:extLst>
                        <a:ext uri="{28A0092B-C50C-407E-A947-70E740481C1C}">
                          <a14:useLocalDpi xmlns:a14="http://schemas.microsoft.com/office/drawing/2010/main" val="0"/>
                        </a:ext>
                      </a:extLst>
                    </a:blip>
                    <a:stretch>
                      <a:fillRect/>
                    </a:stretch>
                  </pic:blipFill>
                  <pic:spPr>
                    <a:xfrm>
                      <a:off x="0" y="0"/>
                      <a:ext cx="5537649" cy="1391312"/>
                    </a:xfrm>
                    <a:prstGeom prst="rect">
                      <a:avLst/>
                    </a:prstGeom>
                  </pic:spPr>
                </pic:pic>
              </a:graphicData>
            </a:graphic>
          </wp:inline>
        </w:drawing>
      </w:r>
    </w:p>
    <w:p w14:paraId="1343D0C1" w14:textId="77777777" w:rsidR="00600138" w:rsidRDefault="00600138">
      <w:pPr>
        <w:rPr>
          <w:rFonts w:ascii="Arial" w:hAnsi="Arial"/>
        </w:rPr>
      </w:pPr>
      <w:r>
        <w:rPr>
          <w:rFonts w:ascii="Arial" w:hAnsi="Arial"/>
        </w:rPr>
        <w:br w:type="page"/>
      </w:r>
    </w:p>
    <w:p w14:paraId="25DC4BBD" w14:textId="77777777" w:rsidR="00600138" w:rsidRPr="00600138" w:rsidRDefault="00600138" w:rsidP="00600138">
      <w:pPr>
        <w:tabs>
          <w:tab w:val="left" w:pos="567"/>
        </w:tabs>
        <w:jc w:val="center"/>
        <w:outlineLvl w:val="0"/>
        <w:rPr>
          <w:rFonts w:ascii="Times New Roman" w:hAnsi="Times New Roman"/>
          <w:color w:val="000000"/>
        </w:rPr>
      </w:pPr>
      <w:r w:rsidRPr="00600138">
        <w:rPr>
          <w:rFonts w:ascii="Times New Roman" w:hAnsi="Times New Roman"/>
          <w:b/>
          <w:color w:val="000000"/>
        </w:rPr>
        <w:lastRenderedPageBreak/>
        <w:t>EQUATIONS OF MOTION</w:t>
      </w:r>
    </w:p>
    <w:p w14:paraId="0F525792" w14:textId="77777777" w:rsidR="00600138" w:rsidRPr="00600138" w:rsidRDefault="00600138" w:rsidP="00600138">
      <w:pPr>
        <w:tabs>
          <w:tab w:val="left" w:pos="567"/>
        </w:tabs>
        <w:rPr>
          <w:rFonts w:ascii="Times New Roman" w:hAnsi="Times New Roman"/>
          <w:color w:val="000000"/>
        </w:rPr>
      </w:pPr>
    </w:p>
    <w:p w14:paraId="64F64192"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There are three equations which describe the relationship between acceleration, displacement, initial and final velocity and time.</w:t>
      </w:r>
    </w:p>
    <w:p w14:paraId="563E6D75" w14:textId="77777777" w:rsidR="00600138" w:rsidRPr="00600138" w:rsidRDefault="00600138" w:rsidP="00600138">
      <w:pPr>
        <w:tabs>
          <w:tab w:val="left" w:pos="567"/>
        </w:tabs>
        <w:rPr>
          <w:rFonts w:ascii="Times New Roman" w:hAnsi="Times New Roman"/>
          <w:color w:val="000000"/>
        </w:rPr>
      </w:pPr>
    </w:p>
    <w:p w14:paraId="33F9FF2A" w14:textId="77777777" w:rsidR="00600138" w:rsidRPr="00600138" w:rsidRDefault="00600138" w:rsidP="00600138">
      <w:pPr>
        <w:tabs>
          <w:tab w:val="left" w:pos="567"/>
        </w:tabs>
        <w:outlineLvl w:val="0"/>
        <w:rPr>
          <w:rFonts w:ascii="Times New Roman" w:hAnsi="Times New Roman"/>
          <w:color w:val="000000"/>
        </w:rPr>
      </w:pPr>
      <w:r w:rsidRPr="00600138">
        <w:rPr>
          <w:rFonts w:ascii="Times New Roman" w:hAnsi="Times New Roman"/>
          <w:color w:val="000000"/>
        </w:rPr>
        <w:t>They are as follows.</w:t>
      </w:r>
    </w:p>
    <w:p w14:paraId="18BECA0C" w14:textId="23D11127" w:rsidR="00600138" w:rsidRPr="00600138" w:rsidRDefault="00600138" w:rsidP="00600138">
      <w:pPr>
        <w:tabs>
          <w:tab w:val="left" w:pos="567"/>
        </w:tabs>
        <w:rPr>
          <w:rFonts w:ascii="Times New Roman" w:hAnsi="Times New Roman"/>
          <w:color w:val="000000"/>
        </w:rPr>
      </w:pPr>
      <w:r w:rsidRPr="00600138">
        <w:rPr>
          <w:rFonts w:ascii="Times New Roman" w:hAnsi="Times New Roman"/>
          <w:noProof/>
          <w:color w:val="000000"/>
          <w:lang w:val="en-GB" w:eastAsia="en-GB"/>
        </w:rPr>
        <mc:AlternateContent>
          <mc:Choice Requires="wps">
            <w:drawing>
              <wp:anchor distT="0" distB="0" distL="114300" distR="114300" simplePos="0" relativeHeight="251928576" behindDoc="1" locked="0" layoutInCell="1" allowOverlap="1" wp14:anchorId="57FDC494" wp14:editId="61C6D472">
                <wp:simplePos x="0" y="0"/>
                <wp:positionH relativeFrom="column">
                  <wp:posOffset>2388870</wp:posOffset>
                </wp:positionH>
                <wp:positionV relativeFrom="paragraph">
                  <wp:posOffset>67310</wp:posOffset>
                </wp:positionV>
                <wp:extent cx="1371600" cy="924560"/>
                <wp:effectExtent l="1270" t="3810" r="11430" b="11430"/>
                <wp:wrapNone/>
                <wp:docPr id="701" name="Rectangle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924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8DBC5" id="Rectangle 701" o:spid="_x0000_s1026" style="position:absolute;margin-left:188.1pt;margin-top:5.3pt;width:108pt;height:72.8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"/>
            </w:pict>
          </mc:Fallback>
        </mc:AlternateContent>
      </w:r>
    </w:p>
    <w:p w14:paraId="6A59F564" w14:textId="77777777" w:rsidR="00600138" w:rsidRPr="00600138" w:rsidRDefault="00600138" w:rsidP="00600138">
      <w:pPr>
        <w:tabs>
          <w:tab w:val="left" w:pos="567"/>
        </w:tabs>
        <w:jc w:val="center"/>
        <w:rPr>
          <w:rFonts w:ascii="Times New Roman" w:hAnsi="Times New Roman"/>
          <w:color w:val="000000"/>
        </w:rPr>
      </w:pPr>
      <w:r w:rsidRPr="00600138">
        <w:rPr>
          <w:rFonts w:ascii="Times New Roman" w:hAnsi="Times New Roman"/>
          <w:color w:val="000000"/>
          <w:position w:val="-48"/>
        </w:rPr>
        <w:object w:dxaOrig="1680" w:dyaOrig="1060" w14:anchorId="0E40B4C8">
          <v:shape id="_x0000_i1035" type="#_x0000_t75" style="width:84pt;height:53.35pt" o:ole="">
            <v:imagedata r:id="rId79" o:title=""/>
          </v:shape>
          <o:OLEObject Type="Embed" ProgID="Equation.3" ShapeID="_x0000_i1035" DrawAspect="Content" ObjectID="_1563440906" r:id="rId80"/>
        </w:object>
      </w:r>
    </w:p>
    <w:p w14:paraId="1827DEAA" w14:textId="77777777" w:rsidR="00600138" w:rsidRPr="00600138" w:rsidRDefault="00600138" w:rsidP="00600138">
      <w:pPr>
        <w:tabs>
          <w:tab w:val="left" w:pos="567"/>
        </w:tabs>
        <w:rPr>
          <w:rFonts w:ascii="Times New Roman" w:hAnsi="Times New Roman"/>
          <w:color w:val="000000"/>
        </w:rPr>
      </w:pPr>
    </w:p>
    <w:p w14:paraId="4C95D15C" w14:textId="77777777" w:rsidR="00600138" w:rsidRPr="00600138" w:rsidRDefault="00600138" w:rsidP="00600138">
      <w:pPr>
        <w:tabs>
          <w:tab w:val="left" w:pos="567"/>
        </w:tabs>
        <w:rPr>
          <w:rFonts w:ascii="Times New Roman" w:hAnsi="Times New Roman"/>
          <w:color w:val="000000"/>
        </w:rPr>
      </w:pPr>
    </w:p>
    <w:p w14:paraId="2A8D99B4"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t>where</w:t>
      </w:r>
      <w:r w:rsidRPr="00600138">
        <w:rPr>
          <w:rFonts w:ascii="Times New Roman" w:hAnsi="Times New Roman"/>
          <w:color w:val="000000"/>
        </w:rPr>
        <w:tab/>
        <w:t>v  =  final velocity (ms</w:t>
      </w:r>
      <w:r w:rsidRPr="00600138">
        <w:rPr>
          <w:rFonts w:ascii="Times New Roman" w:hAnsi="Times New Roman"/>
          <w:color w:val="000000"/>
          <w:vertAlign w:val="superscript"/>
        </w:rPr>
        <w:t>-1</w:t>
      </w:r>
      <w:r w:rsidRPr="00600138">
        <w:rPr>
          <w:rFonts w:ascii="Times New Roman" w:hAnsi="Times New Roman"/>
          <w:color w:val="000000"/>
        </w:rPr>
        <w:t>)</w:t>
      </w:r>
    </w:p>
    <w:p w14:paraId="154E5BB8"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t>u  =  initial velocity (ms</w:t>
      </w:r>
      <w:r w:rsidRPr="00600138">
        <w:rPr>
          <w:rFonts w:ascii="Times New Roman" w:hAnsi="Times New Roman"/>
          <w:color w:val="000000"/>
          <w:vertAlign w:val="superscript"/>
        </w:rPr>
        <w:t>-1</w:t>
      </w:r>
      <w:r w:rsidRPr="00600138">
        <w:rPr>
          <w:rFonts w:ascii="Times New Roman" w:hAnsi="Times New Roman"/>
          <w:color w:val="000000"/>
        </w:rPr>
        <w:t>)</w:t>
      </w:r>
    </w:p>
    <w:p w14:paraId="7A2166B3"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proofErr w:type="spellStart"/>
      <w:r w:rsidRPr="00600138">
        <w:rPr>
          <w:rFonts w:ascii="Times New Roman" w:hAnsi="Times New Roman"/>
          <w:color w:val="000000"/>
        </w:rPr>
        <w:t>a</w:t>
      </w:r>
      <w:proofErr w:type="spellEnd"/>
      <w:r w:rsidRPr="00600138">
        <w:rPr>
          <w:rFonts w:ascii="Times New Roman" w:hAnsi="Times New Roman"/>
          <w:color w:val="000000"/>
        </w:rPr>
        <w:t xml:space="preserve">  =  acceleration (ms</w:t>
      </w:r>
      <w:r w:rsidRPr="00600138">
        <w:rPr>
          <w:rFonts w:ascii="Times New Roman" w:hAnsi="Times New Roman"/>
          <w:color w:val="000000"/>
          <w:vertAlign w:val="superscript"/>
        </w:rPr>
        <w:t>-2</w:t>
      </w:r>
      <w:r w:rsidRPr="00600138">
        <w:rPr>
          <w:rFonts w:ascii="Times New Roman" w:hAnsi="Times New Roman"/>
          <w:color w:val="000000"/>
        </w:rPr>
        <w:t>)</w:t>
      </w:r>
    </w:p>
    <w:p w14:paraId="6E6DDE74"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t>t  =  time (s)</w:t>
      </w:r>
    </w:p>
    <w:p w14:paraId="07FC0B0B"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t>s  =  displacement (m)</w:t>
      </w:r>
    </w:p>
    <w:p w14:paraId="6B40650F" w14:textId="77777777" w:rsidR="00600138" w:rsidRPr="00600138" w:rsidRDefault="00600138" w:rsidP="00600138">
      <w:pPr>
        <w:tabs>
          <w:tab w:val="left" w:pos="567"/>
        </w:tabs>
        <w:rPr>
          <w:rFonts w:ascii="Times New Roman" w:hAnsi="Times New Roman"/>
          <w:color w:val="000000"/>
        </w:rPr>
      </w:pPr>
    </w:p>
    <w:p w14:paraId="2071D5E8" w14:textId="77777777" w:rsidR="00600138" w:rsidRPr="00600138" w:rsidRDefault="00600138" w:rsidP="00600138">
      <w:pPr>
        <w:tabs>
          <w:tab w:val="left" w:pos="567"/>
        </w:tabs>
        <w:outlineLvl w:val="0"/>
        <w:rPr>
          <w:rFonts w:ascii="Times New Roman" w:hAnsi="Times New Roman"/>
          <w:i/>
          <w:color w:val="000000"/>
        </w:rPr>
      </w:pPr>
      <w:r w:rsidRPr="00600138">
        <w:rPr>
          <w:rFonts w:ascii="Times New Roman" w:hAnsi="Times New Roman"/>
          <w:b/>
          <w:i/>
          <w:color w:val="000000"/>
        </w:rPr>
        <w:t>These equations apply only for acceleration occurring in one dimension.</w:t>
      </w:r>
    </w:p>
    <w:p w14:paraId="4A27D6A9" w14:textId="77777777" w:rsidR="00600138" w:rsidRPr="00600138" w:rsidRDefault="00600138" w:rsidP="00600138">
      <w:pPr>
        <w:tabs>
          <w:tab w:val="left" w:pos="567"/>
        </w:tabs>
        <w:rPr>
          <w:rFonts w:ascii="Times New Roman" w:hAnsi="Times New Roman"/>
          <w:color w:val="000000"/>
        </w:rPr>
      </w:pPr>
    </w:p>
    <w:p w14:paraId="7562DFC4"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This can be for cars, bikes and other objects moving horizontally across the ground or for objects accelerating vertically under the  influence of gravity.</w:t>
      </w:r>
    </w:p>
    <w:p w14:paraId="6D2F6241" w14:textId="77777777" w:rsidR="00600138" w:rsidRPr="00600138" w:rsidRDefault="00600138" w:rsidP="00600138">
      <w:pPr>
        <w:tabs>
          <w:tab w:val="left" w:pos="567"/>
        </w:tabs>
        <w:rPr>
          <w:rFonts w:ascii="Times New Roman" w:hAnsi="Times New Roman"/>
          <w:color w:val="000000"/>
        </w:rPr>
      </w:pPr>
    </w:p>
    <w:p w14:paraId="4DD941C9" w14:textId="18A1D12B" w:rsidR="00600138" w:rsidRPr="00600138" w:rsidRDefault="00600138" w:rsidP="00600138">
      <w:pPr>
        <w:tabs>
          <w:tab w:val="left" w:pos="567"/>
        </w:tabs>
        <w:rPr>
          <w:rFonts w:ascii="Times New Roman" w:hAnsi="Times New Roman"/>
          <w:color w:val="000000"/>
        </w:rPr>
      </w:pPr>
      <w:r w:rsidRPr="00600138">
        <w:rPr>
          <w:rFonts w:ascii="Times New Roman" w:hAnsi="Times New Roman"/>
          <w:noProof/>
          <w:color w:val="000000"/>
          <w:lang w:val="en-GB" w:eastAsia="en-GB"/>
        </w:rPr>
        <mc:AlternateContent>
          <mc:Choice Requires="wps">
            <w:drawing>
              <wp:anchor distT="0" distB="0" distL="114300" distR="114300" simplePos="0" relativeHeight="251929600" behindDoc="1" locked="0" layoutInCell="1" allowOverlap="1" wp14:anchorId="3D6B3F94" wp14:editId="34BB831D">
                <wp:simplePos x="0" y="0"/>
                <wp:positionH relativeFrom="column">
                  <wp:posOffset>214630</wp:posOffset>
                </wp:positionH>
                <wp:positionV relativeFrom="paragraph">
                  <wp:posOffset>103505</wp:posOffset>
                </wp:positionV>
                <wp:extent cx="5963920" cy="548640"/>
                <wp:effectExtent l="0" t="1905" r="19050" b="8255"/>
                <wp:wrapNone/>
                <wp:docPr id="700" name="Rectangle 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392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811CF" id="Rectangle 700" o:spid="_x0000_s1026" style="position:absolute;margin-left:16.9pt;margin-top:8.15pt;width:469.6pt;height:43.2pt;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"/>
            </w:pict>
          </mc:Fallback>
        </mc:AlternateContent>
      </w:r>
    </w:p>
    <w:p w14:paraId="22BDA4B2" w14:textId="77777777" w:rsidR="00600138" w:rsidRPr="00600138" w:rsidRDefault="00600138" w:rsidP="00600138">
      <w:pPr>
        <w:tabs>
          <w:tab w:val="left" w:pos="567"/>
        </w:tabs>
        <w:outlineLvl w:val="0"/>
        <w:rPr>
          <w:rFonts w:ascii="Times New Roman" w:hAnsi="Times New Roman"/>
          <w:b/>
          <w:color w:val="000000"/>
        </w:rPr>
      </w:pPr>
      <w:r w:rsidRPr="00600138">
        <w:rPr>
          <w:rFonts w:ascii="Times New Roman" w:hAnsi="Times New Roman"/>
          <w:b/>
          <w:color w:val="000000"/>
        </w:rPr>
        <w:tab/>
        <w:t>Gravity accelerates all objects down towards the centre of the Earth at  9.80 ms</w:t>
      </w:r>
      <w:r w:rsidRPr="00600138">
        <w:rPr>
          <w:rFonts w:ascii="Times New Roman" w:hAnsi="Times New Roman"/>
          <w:b/>
          <w:color w:val="000000"/>
          <w:vertAlign w:val="superscript"/>
        </w:rPr>
        <w:t>-2</w:t>
      </w:r>
      <w:r w:rsidRPr="00600138">
        <w:rPr>
          <w:rFonts w:ascii="Times New Roman" w:hAnsi="Times New Roman"/>
          <w:b/>
          <w:color w:val="000000"/>
        </w:rPr>
        <w:t xml:space="preserve"> at the </w:t>
      </w:r>
    </w:p>
    <w:p w14:paraId="606410FC" w14:textId="77777777" w:rsidR="00600138" w:rsidRPr="00600138" w:rsidRDefault="00600138" w:rsidP="00600138">
      <w:pPr>
        <w:tabs>
          <w:tab w:val="left" w:pos="567"/>
        </w:tabs>
        <w:rPr>
          <w:rFonts w:ascii="Times New Roman" w:hAnsi="Times New Roman"/>
          <w:b/>
          <w:color w:val="000000"/>
        </w:rPr>
      </w:pPr>
      <w:r w:rsidRPr="00600138">
        <w:rPr>
          <w:rFonts w:ascii="Times New Roman" w:hAnsi="Times New Roman"/>
          <w:b/>
          <w:color w:val="000000"/>
        </w:rPr>
        <w:tab/>
        <w:t>surface.</w:t>
      </w:r>
    </w:p>
    <w:p w14:paraId="79EC88F5" w14:textId="77777777" w:rsidR="00600138" w:rsidRPr="00600138" w:rsidRDefault="00600138" w:rsidP="00600138">
      <w:pPr>
        <w:tabs>
          <w:tab w:val="left" w:pos="567"/>
        </w:tabs>
        <w:rPr>
          <w:rFonts w:ascii="Times New Roman" w:hAnsi="Times New Roman"/>
          <w:color w:val="000000"/>
        </w:rPr>
      </w:pPr>
    </w:p>
    <w:p w14:paraId="024F110D" w14:textId="77777777" w:rsidR="00600138" w:rsidRPr="00600138" w:rsidRDefault="00600138" w:rsidP="00600138">
      <w:pPr>
        <w:tabs>
          <w:tab w:val="left" w:pos="567"/>
        </w:tabs>
        <w:rPr>
          <w:rFonts w:ascii="Times New Roman" w:hAnsi="Times New Roman"/>
          <w:b/>
          <w:color w:val="000000"/>
        </w:rPr>
      </w:pPr>
    </w:p>
    <w:p w14:paraId="2E4DBE85" w14:textId="268BC2B0" w:rsidR="00600138" w:rsidRPr="00600138" w:rsidRDefault="00600138" w:rsidP="00600138">
      <w:pPr>
        <w:tabs>
          <w:tab w:val="left" w:pos="567"/>
        </w:tabs>
        <w:outlineLvl w:val="0"/>
        <w:rPr>
          <w:rFonts w:ascii="Times New Roman" w:hAnsi="Times New Roman"/>
          <w:b/>
          <w:color w:val="000000"/>
        </w:rPr>
      </w:pPr>
      <w:r w:rsidRPr="00600138">
        <w:rPr>
          <w:rFonts w:ascii="Times New Roman" w:hAnsi="Times New Roman"/>
          <w:b/>
          <w:color w:val="000000"/>
        </w:rPr>
        <w:t>Examples</w:t>
      </w:r>
    </w:p>
    <w:p w14:paraId="7792C0E4" w14:textId="77777777" w:rsidR="00600138" w:rsidRPr="00600138" w:rsidRDefault="00600138" w:rsidP="00600138">
      <w:pPr>
        <w:tabs>
          <w:tab w:val="left" w:pos="567"/>
        </w:tabs>
        <w:rPr>
          <w:rFonts w:ascii="Times New Roman" w:hAnsi="Times New Roman"/>
          <w:color w:val="000000"/>
        </w:rPr>
      </w:pPr>
    </w:p>
    <w:p w14:paraId="53FEF419"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t>1.</w:t>
      </w:r>
      <w:r w:rsidRPr="00600138">
        <w:rPr>
          <w:rFonts w:ascii="Times New Roman" w:hAnsi="Times New Roman"/>
          <w:color w:val="000000"/>
        </w:rPr>
        <w:tab/>
        <w:t>A car accelerates uniformly from rest at 3.56 ms-2 and reaches a velocity of 25.0 ms</w:t>
      </w:r>
      <w:r w:rsidRPr="00600138">
        <w:rPr>
          <w:rFonts w:ascii="Times New Roman" w:hAnsi="Times New Roman"/>
          <w:color w:val="000000"/>
          <w:vertAlign w:val="superscript"/>
        </w:rPr>
        <w:t>-1</w:t>
      </w:r>
      <w:r w:rsidRPr="00600138">
        <w:rPr>
          <w:rFonts w:ascii="Times New Roman" w:hAnsi="Times New Roman"/>
          <w:color w:val="000000"/>
        </w:rPr>
        <w:t xml:space="preserve">.  </w:t>
      </w:r>
    </w:p>
    <w:p w14:paraId="76E733ED"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Calculate:</w:t>
      </w:r>
    </w:p>
    <w:p w14:paraId="1EC00AED" w14:textId="77777777" w:rsidR="00600138" w:rsidRPr="00600138" w:rsidRDefault="00600138" w:rsidP="00600138">
      <w:pPr>
        <w:tabs>
          <w:tab w:val="left" w:pos="567"/>
        </w:tabs>
        <w:rPr>
          <w:rFonts w:ascii="Times New Roman" w:hAnsi="Times New Roman"/>
          <w:color w:val="000000"/>
        </w:rPr>
      </w:pPr>
    </w:p>
    <w:p w14:paraId="486FFB71"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w:t>
      </w:r>
      <w:proofErr w:type="spellStart"/>
      <w:r w:rsidRPr="00600138">
        <w:rPr>
          <w:rFonts w:ascii="Times New Roman" w:hAnsi="Times New Roman"/>
          <w:color w:val="000000"/>
        </w:rPr>
        <w:t>a</w:t>
      </w:r>
      <w:proofErr w:type="spellEnd"/>
      <w:r w:rsidRPr="00600138">
        <w:rPr>
          <w:rFonts w:ascii="Times New Roman" w:hAnsi="Times New Roman"/>
          <w:color w:val="000000"/>
        </w:rPr>
        <w:t>)</w:t>
      </w:r>
      <w:r w:rsidRPr="00600138">
        <w:rPr>
          <w:rFonts w:ascii="Times New Roman" w:hAnsi="Times New Roman"/>
          <w:color w:val="000000"/>
        </w:rPr>
        <w:tab/>
        <w:t>how far the car moves during this time.</w:t>
      </w:r>
    </w:p>
    <w:p w14:paraId="0B0DF39F"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(b)</w:t>
      </w:r>
      <w:r w:rsidRPr="00600138">
        <w:rPr>
          <w:rFonts w:ascii="Times New Roman" w:hAnsi="Times New Roman"/>
          <w:color w:val="000000"/>
        </w:rPr>
        <w:tab/>
        <w:t>the time taken for the motion.</w:t>
      </w:r>
    </w:p>
    <w:p w14:paraId="3147DEDF" w14:textId="77777777" w:rsidR="00600138" w:rsidRPr="00600138" w:rsidRDefault="00600138" w:rsidP="00600138">
      <w:pPr>
        <w:tabs>
          <w:tab w:val="left" w:pos="567"/>
        </w:tabs>
        <w:rPr>
          <w:rFonts w:ascii="Times New Roman" w:hAnsi="Times New Roman"/>
          <w:color w:val="000000"/>
        </w:rPr>
      </w:pPr>
    </w:p>
    <w:p w14:paraId="2D3DEF20"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(a)</w:t>
      </w:r>
    </w:p>
    <w:p w14:paraId="3C0B577F"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38"/>
        </w:rPr>
        <w:object w:dxaOrig="5360" w:dyaOrig="3000" w14:anchorId="6364185F">
          <v:shape id="_x0000_i1036" type="#_x0000_t75" style="width:268pt;height:150pt" o:ole="">
            <v:imagedata r:id="rId81" o:title=""/>
          </v:shape>
          <o:OLEObject Type="Embed" ProgID="Equation.3" ShapeID="_x0000_i1036" DrawAspect="Content" ObjectID="_1563440907" r:id="rId82"/>
        </w:object>
      </w:r>
    </w:p>
    <w:p w14:paraId="1A2877CF" w14:textId="77777777" w:rsidR="00600138" w:rsidRPr="00600138" w:rsidRDefault="00600138" w:rsidP="00600138">
      <w:pPr>
        <w:tabs>
          <w:tab w:val="left" w:pos="567"/>
        </w:tabs>
        <w:rPr>
          <w:rFonts w:ascii="Times New Roman" w:hAnsi="Times New Roman"/>
          <w:color w:val="000000"/>
        </w:rPr>
      </w:pPr>
    </w:p>
    <w:p w14:paraId="75D0C4C5" w14:textId="77777777" w:rsidR="00600138" w:rsidRDefault="00600138">
      <w:pPr>
        <w:rPr>
          <w:rFonts w:ascii="Times New Roman" w:hAnsi="Times New Roman"/>
          <w:color w:val="000000"/>
        </w:rPr>
      </w:pPr>
      <w:r>
        <w:rPr>
          <w:rFonts w:ascii="Times New Roman" w:hAnsi="Times New Roman"/>
          <w:color w:val="000000"/>
        </w:rPr>
        <w:br w:type="page"/>
      </w:r>
    </w:p>
    <w:p w14:paraId="1D88FD6B" w14:textId="5AB89248"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lastRenderedPageBreak/>
        <w:tab/>
      </w:r>
      <w:r w:rsidRPr="00600138">
        <w:rPr>
          <w:rFonts w:ascii="Times New Roman" w:hAnsi="Times New Roman"/>
          <w:color w:val="000000"/>
        </w:rPr>
        <w:tab/>
        <w:t>(b)</w:t>
      </w:r>
      <w:r w:rsidRPr="00600138">
        <w:rPr>
          <w:rFonts w:ascii="Times New Roman" w:hAnsi="Times New Roman"/>
          <w:color w:val="000000"/>
        </w:rPr>
        <w:tab/>
      </w:r>
    </w:p>
    <w:p w14:paraId="2B6EB4B5"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bookmarkStart w:id="7" w:name="OLE_LINK9"/>
      <w:bookmarkStart w:id="8" w:name="OLE_LINK10"/>
      <w:bookmarkStart w:id="9" w:name="OLE_LINK13"/>
      <w:r w:rsidRPr="00600138">
        <w:rPr>
          <w:rFonts w:ascii="Times New Roman" w:hAnsi="Times New Roman"/>
          <w:color w:val="000000"/>
          <w:position w:val="-128"/>
        </w:rPr>
        <w:object w:dxaOrig="5360" w:dyaOrig="2860" w14:anchorId="1207EBCD">
          <v:shape id="_x0000_i1037" type="#_x0000_t75" style="width:268pt;height:143.35pt" o:ole="">
            <v:imagedata r:id="rId83" o:title=""/>
          </v:shape>
          <o:OLEObject Type="Embed" ProgID="Equation.3" ShapeID="_x0000_i1037" DrawAspect="Content" ObjectID="_1563440908" r:id="rId84"/>
        </w:object>
      </w:r>
      <w:bookmarkEnd w:id="7"/>
      <w:bookmarkEnd w:id="8"/>
      <w:bookmarkEnd w:id="9"/>
    </w:p>
    <w:p w14:paraId="51175E7E" w14:textId="77777777" w:rsidR="00600138" w:rsidRPr="00600138" w:rsidRDefault="00600138" w:rsidP="00600138">
      <w:pPr>
        <w:tabs>
          <w:tab w:val="left" w:pos="567"/>
        </w:tabs>
        <w:rPr>
          <w:rFonts w:ascii="Times New Roman" w:hAnsi="Times New Roman"/>
          <w:color w:val="000000"/>
        </w:rPr>
      </w:pPr>
    </w:p>
    <w:p w14:paraId="0890E058" w14:textId="77777777" w:rsidR="00600138" w:rsidRPr="00600138" w:rsidRDefault="00600138" w:rsidP="00600138">
      <w:pPr>
        <w:tabs>
          <w:tab w:val="left" w:pos="567"/>
        </w:tabs>
        <w:rPr>
          <w:rFonts w:ascii="Times New Roman" w:hAnsi="Times New Roman"/>
          <w:color w:val="000000"/>
        </w:rPr>
      </w:pPr>
    </w:p>
    <w:p w14:paraId="38FB37E8" w14:textId="6519B9FE"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t>2.</w:t>
      </w:r>
      <w:r w:rsidRPr="00600138">
        <w:rPr>
          <w:rFonts w:ascii="Times New Roman" w:hAnsi="Times New Roman"/>
          <w:color w:val="000000"/>
        </w:rPr>
        <w:tab/>
        <w:t>A ball rolls off a table 1.45 m high and lands on the floor.  Calculate:</w:t>
      </w:r>
    </w:p>
    <w:p w14:paraId="189C9201" w14:textId="77777777" w:rsidR="00600138" w:rsidRPr="00600138" w:rsidRDefault="00600138" w:rsidP="00600138">
      <w:pPr>
        <w:tabs>
          <w:tab w:val="left" w:pos="567"/>
        </w:tabs>
        <w:rPr>
          <w:rFonts w:ascii="Times New Roman" w:hAnsi="Times New Roman"/>
          <w:color w:val="000000"/>
        </w:rPr>
      </w:pPr>
    </w:p>
    <w:p w14:paraId="4999F838"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w:t>
      </w:r>
      <w:proofErr w:type="spellStart"/>
      <w:r w:rsidRPr="00600138">
        <w:rPr>
          <w:rFonts w:ascii="Times New Roman" w:hAnsi="Times New Roman"/>
          <w:color w:val="000000"/>
        </w:rPr>
        <w:t>a</w:t>
      </w:r>
      <w:proofErr w:type="spellEnd"/>
      <w:r w:rsidRPr="00600138">
        <w:rPr>
          <w:rFonts w:ascii="Times New Roman" w:hAnsi="Times New Roman"/>
          <w:color w:val="000000"/>
        </w:rPr>
        <w:t>)</w:t>
      </w:r>
      <w:r w:rsidRPr="00600138">
        <w:rPr>
          <w:rFonts w:ascii="Times New Roman" w:hAnsi="Times New Roman"/>
          <w:color w:val="000000"/>
        </w:rPr>
        <w:tab/>
        <w:t>the time of flight.</w:t>
      </w:r>
    </w:p>
    <w:p w14:paraId="32D45D9A" w14:textId="27266FF6" w:rsidR="00600138" w:rsidRPr="00600138" w:rsidRDefault="00600138" w:rsidP="00600138">
      <w:pPr>
        <w:tabs>
          <w:tab w:val="left" w:pos="567"/>
        </w:tabs>
        <w:rPr>
          <w:rFonts w:ascii="Times New Roman" w:hAnsi="Times New Roman"/>
          <w:color w:val="000000"/>
        </w:rPr>
      </w:pPr>
      <w:r w:rsidRPr="00600138">
        <w:rPr>
          <w:rFonts w:ascii="Times New Roman" w:hAnsi="Times New Roman"/>
          <w:noProof/>
          <w:lang w:val="en-GB" w:eastAsia="en-GB"/>
        </w:rPr>
        <w:drawing>
          <wp:anchor distT="0" distB="0" distL="114300" distR="114300" simplePos="0" relativeHeight="251930624" behindDoc="0" locked="0" layoutInCell="1" allowOverlap="1" wp14:anchorId="5672D420" wp14:editId="64A19D8F">
            <wp:simplePos x="0" y="0"/>
            <wp:positionH relativeFrom="column">
              <wp:posOffset>457200</wp:posOffset>
            </wp:positionH>
            <wp:positionV relativeFrom="paragraph">
              <wp:posOffset>320040</wp:posOffset>
            </wp:positionV>
            <wp:extent cx="5135880" cy="1037590"/>
            <wp:effectExtent l="0" t="0" r="0" b="3810"/>
            <wp:wrapTopAndBottom/>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135880" cy="1037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0138">
        <w:rPr>
          <w:rFonts w:ascii="Times New Roman" w:hAnsi="Times New Roman"/>
          <w:color w:val="000000"/>
        </w:rPr>
        <w:tab/>
      </w:r>
      <w:r w:rsidRPr="00600138">
        <w:rPr>
          <w:rFonts w:ascii="Times New Roman" w:hAnsi="Times New Roman"/>
          <w:color w:val="000000"/>
        </w:rPr>
        <w:tab/>
        <w:t>(b)</w:t>
      </w:r>
      <w:r w:rsidRPr="00600138">
        <w:rPr>
          <w:rFonts w:ascii="Times New Roman" w:hAnsi="Times New Roman"/>
          <w:color w:val="000000"/>
        </w:rPr>
        <w:tab/>
        <w:t>the velocity with which it hits the floor.</w:t>
      </w:r>
    </w:p>
    <w:p w14:paraId="1817ADF2" w14:textId="77777777" w:rsidR="00600138" w:rsidRPr="00600138" w:rsidRDefault="00600138" w:rsidP="00600138">
      <w:pPr>
        <w:tabs>
          <w:tab w:val="left" w:pos="567"/>
        </w:tabs>
        <w:rPr>
          <w:rFonts w:ascii="Times New Roman" w:hAnsi="Times New Roman"/>
          <w:color w:val="000000"/>
        </w:rPr>
      </w:pPr>
    </w:p>
    <w:p w14:paraId="5F78DDF3"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(a)</w:t>
      </w:r>
    </w:p>
    <w:p w14:paraId="3AE7A698" w14:textId="77777777" w:rsidR="00600138" w:rsidRPr="00600138" w:rsidRDefault="00600138" w:rsidP="00600138">
      <w:pPr>
        <w:tabs>
          <w:tab w:val="left" w:pos="567"/>
        </w:tabs>
        <w:rPr>
          <w:rFonts w:ascii="Times New Roman" w:hAnsi="Times New Roman"/>
          <w:color w:val="000000"/>
        </w:rPr>
      </w:pPr>
      <w:bookmarkStart w:id="10" w:name="OLE_LINK11"/>
      <w:bookmarkStart w:id="11" w:name="OLE_LINK12"/>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28"/>
        </w:rPr>
        <w:object w:dxaOrig="5020" w:dyaOrig="2900" w14:anchorId="54EDD18B">
          <v:shape id="_x0000_i1038" type="#_x0000_t75" style="width:251.35pt;height:145.35pt" o:ole="">
            <v:imagedata r:id="rId86" o:title=""/>
          </v:shape>
          <o:OLEObject Type="Embed" ProgID="Equation.3" ShapeID="_x0000_i1038" DrawAspect="Content" ObjectID="_1563440909" r:id="rId87"/>
        </w:object>
      </w:r>
      <w:bookmarkEnd w:id="10"/>
      <w:bookmarkEnd w:id="11"/>
    </w:p>
    <w:p w14:paraId="63EEDD99" w14:textId="77777777" w:rsidR="00600138" w:rsidRPr="00600138" w:rsidRDefault="00600138" w:rsidP="00600138">
      <w:pPr>
        <w:tabs>
          <w:tab w:val="left" w:pos="567"/>
        </w:tabs>
        <w:rPr>
          <w:rFonts w:ascii="Times New Roman" w:hAnsi="Times New Roman"/>
          <w:color w:val="000000"/>
        </w:rPr>
      </w:pPr>
    </w:p>
    <w:p w14:paraId="5DB82241"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(b)</w:t>
      </w:r>
    </w:p>
    <w:p w14:paraId="7C06F220"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08"/>
        </w:rPr>
        <w:object w:dxaOrig="5720" w:dyaOrig="2280" w14:anchorId="428C9292">
          <v:shape id="_x0000_i1039" type="#_x0000_t75" style="width:286pt;height:114pt" o:ole="">
            <v:imagedata r:id="rId88" o:title=""/>
          </v:shape>
          <o:OLEObject Type="Embed" ProgID="Equation.3" ShapeID="_x0000_i1039" DrawAspect="Content" ObjectID="_1563440910" r:id="rId89"/>
        </w:object>
      </w:r>
    </w:p>
    <w:p w14:paraId="31839FA6" w14:textId="77777777" w:rsidR="00600138" w:rsidRPr="00600138" w:rsidRDefault="00600138" w:rsidP="00600138">
      <w:pPr>
        <w:tabs>
          <w:tab w:val="left" w:pos="567"/>
        </w:tabs>
        <w:rPr>
          <w:rFonts w:ascii="Times New Roman" w:hAnsi="Times New Roman"/>
          <w:color w:val="000000"/>
        </w:rPr>
      </w:pPr>
    </w:p>
    <w:p w14:paraId="21907E0C" w14:textId="77777777" w:rsidR="00600138" w:rsidRPr="00600138" w:rsidRDefault="00600138" w:rsidP="00600138">
      <w:pPr>
        <w:tabs>
          <w:tab w:val="left" w:pos="567"/>
        </w:tabs>
        <w:rPr>
          <w:rFonts w:ascii="Times New Roman" w:hAnsi="Times New Roman"/>
        </w:rPr>
      </w:pPr>
      <w:r w:rsidRPr="00600138">
        <w:rPr>
          <w:rFonts w:ascii="Times New Roman" w:hAnsi="Times New Roman"/>
        </w:rPr>
        <w:br w:type="page"/>
      </w:r>
      <w:r w:rsidRPr="00600138">
        <w:rPr>
          <w:rFonts w:ascii="Times New Roman" w:hAnsi="Times New Roman"/>
        </w:rPr>
        <w:lastRenderedPageBreak/>
        <w:tab/>
        <w:t>3.</w:t>
      </w:r>
      <w:r w:rsidRPr="00600138">
        <w:rPr>
          <w:rFonts w:ascii="Times New Roman" w:hAnsi="Times New Roman"/>
        </w:rPr>
        <w:tab/>
        <w:t>A boy kicks a football vertically upwards at 15.0 ms</w:t>
      </w:r>
      <w:r w:rsidRPr="00600138">
        <w:rPr>
          <w:rFonts w:ascii="Times New Roman" w:hAnsi="Times New Roman"/>
          <w:vertAlign w:val="superscript"/>
        </w:rPr>
        <w:t>-1</w:t>
      </w:r>
      <w:r w:rsidRPr="00600138">
        <w:rPr>
          <w:rFonts w:ascii="Times New Roman" w:hAnsi="Times New Roman"/>
        </w:rPr>
        <w:t xml:space="preserve"> from 0.500 m  above the ground.  </w:t>
      </w:r>
    </w:p>
    <w:p w14:paraId="3F404490"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 xml:space="preserve">The ball moves above the height of a nearby tree and gets caught by a branch 4.00 m </w:t>
      </w:r>
    </w:p>
    <w:p w14:paraId="1F93169D"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above the ground.</w:t>
      </w:r>
    </w:p>
    <w:p w14:paraId="68D757C1" w14:textId="77777777" w:rsidR="00600138" w:rsidRPr="00600138" w:rsidRDefault="00600138" w:rsidP="00600138">
      <w:pPr>
        <w:tabs>
          <w:tab w:val="left" w:pos="567"/>
        </w:tabs>
        <w:rPr>
          <w:rFonts w:ascii="Times New Roman" w:hAnsi="Times New Roman"/>
        </w:rPr>
      </w:pPr>
    </w:p>
    <w:p w14:paraId="284E7556"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 xml:space="preserve">(a) </w:t>
      </w:r>
      <w:r w:rsidRPr="00600138">
        <w:rPr>
          <w:rFonts w:ascii="Times New Roman" w:hAnsi="Times New Roman"/>
        </w:rPr>
        <w:tab/>
        <w:t>Calculate the maximum height reached by the ball.</w:t>
      </w:r>
    </w:p>
    <w:p w14:paraId="64F81F22"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(b)</w:t>
      </w:r>
      <w:r w:rsidRPr="00600138">
        <w:rPr>
          <w:rFonts w:ascii="Times New Roman" w:hAnsi="Times New Roman"/>
        </w:rPr>
        <w:tab/>
        <w:t>Determine the velocity of the ball when it is caught by the tree.</w:t>
      </w:r>
    </w:p>
    <w:p w14:paraId="1DCF52B7"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(c)</w:t>
      </w:r>
      <w:r w:rsidRPr="00600138">
        <w:rPr>
          <w:rFonts w:ascii="Times New Roman" w:hAnsi="Times New Roman"/>
        </w:rPr>
        <w:tab/>
        <w:t>How long is the ball in flight?</w:t>
      </w:r>
    </w:p>
    <w:p w14:paraId="35A4F785" w14:textId="77777777" w:rsidR="00600138" w:rsidRPr="00600138" w:rsidRDefault="00600138" w:rsidP="00600138">
      <w:pPr>
        <w:tabs>
          <w:tab w:val="left" w:pos="567"/>
        </w:tabs>
        <w:rPr>
          <w:rFonts w:ascii="Times New Roman" w:hAnsi="Times New Roman"/>
        </w:rPr>
      </w:pPr>
    </w:p>
    <w:p w14:paraId="14B87645" w14:textId="77777777" w:rsidR="00600138" w:rsidRPr="00600138" w:rsidRDefault="00600138" w:rsidP="00600138">
      <w:pPr>
        <w:tabs>
          <w:tab w:val="left" w:pos="567"/>
        </w:tabs>
        <w:rPr>
          <w:rFonts w:ascii="Times New Roman" w:hAnsi="Times New Roman"/>
        </w:rPr>
      </w:pPr>
      <w:r w:rsidRPr="00600138">
        <w:rPr>
          <w:rFonts w:ascii="Times New Roman" w:hAnsi="Times New Roman"/>
        </w:rPr>
        <w:tab/>
      </w:r>
      <w:r w:rsidRPr="00600138">
        <w:rPr>
          <w:rFonts w:ascii="Times New Roman" w:hAnsi="Times New Roman"/>
        </w:rPr>
        <w:tab/>
        <w:t>(a)</w:t>
      </w:r>
    </w:p>
    <w:p w14:paraId="039DFD73"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94"/>
        </w:rPr>
        <w:object w:dxaOrig="7640" w:dyaOrig="3700" w14:anchorId="25DFB30C">
          <v:shape id="_x0000_i1040" type="#_x0000_t75" style="width:382pt;height:185.35pt" o:ole="">
            <v:imagedata r:id="rId90" o:title=""/>
          </v:shape>
          <o:OLEObject Type="Embed" ProgID="Equation.3" ShapeID="_x0000_i1040" DrawAspect="Content" ObjectID="_1563440911" r:id="rId91"/>
        </w:object>
      </w:r>
    </w:p>
    <w:p w14:paraId="5F10EA16" w14:textId="77777777" w:rsidR="00600138" w:rsidRPr="00600138" w:rsidRDefault="00600138" w:rsidP="00600138">
      <w:pPr>
        <w:tabs>
          <w:tab w:val="left" w:pos="567"/>
        </w:tabs>
        <w:rPr>
          <w:rFonts w:ascii="Times New Roman" w:hAnsi="Times New Roman"/>
          <w:color w:val="000000"/>
        </w:rPr>
      </w:pPr>
    </w:p>
    <w:p w14:paraId="26F12882"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(b)</w:t>
      </w:r>
    </w:p>
    <w:p w14:paraId="0CABC6E4"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72"/>
        </w:rPr>
        <w:object w:dxaOrig="6400" w:dyaOrig="3440" w14:anchorId="11E49C31">
          <v:shape id="_x0000_i1041" type="#_x0000_t75" style="width:320pt;height:172pt" o:ole="">
            <v:imagedata r:id="rId92" o:title=""/>
          </v:shape>
          <o:OLEObject Type="Embed" ProgID="Equation.3" ShapeID="_x0000_i1041" DrawAspect="Content" ObjectID="_1563440912" r:id="rId93"/>
        </w:object>
      </w:r>
    </w:p>
    <w:p w14:paraId="34F9CD21" w14:textId="77777777" w:rsidR="00600138" w:rsidRPr="00600138" w:rsidRDefault="00600138" w:rsidP="00600138">
      <w:pPr>
        <w:tabs>
          <w:tab w:val="left" w:pos="567"/>
        </w:tabs>
        <w:rPr>
          <w:rFonts w:ascii="Times New Roman" w:hAnsi="Times New Roman"/>
          <w:color w:val="000000"/>
        </w:rPr>
      </w:pPr>
    </w:p>
    <w:p w14:paraId="6E3F3C95" w14:textId="77777777" w:rsidR="00600138" w:rsidRPr="00600138" w:rsidRDefault="00600138" w:rsidP="00600138">
      <w:pPr>
        <w:tabs>
          <w:tab w:val="left" w:pos="567"/>
        </w:tabs>
        <w:rPr>
          <w:rFonts w:ascii="Times New Roman" w:hAnsi="Times New Roman"/>
          <w:color w:val="000000"/>
        </w:rPr>
      </w:pPr>
      <w:r w:rsidRPr="00600138">
        <w:rPr>
          <w:rFonts w:ascii="Times New Roman" w:hAnsi="Times New Roman"/>
          <w:color w:val="000000"/>
        </w:rPr>
        <w:tab/>
      </w:r>
      <w:r w:rsidRPr="00600138">
        <w:rPr>
          <w:rFonts w:ascii="Times New Roman" w:hAnsi="Times New Roman"/>
          <w:color w:val="000000"/>
        </w:rPr>
        <w:tab/>
        <w:t>(c)</w:t>
      </w:r>
    </w:p>
    <w:p w14:paraId="0B0418EB" w14:textId="77777777" w:rsidR="00600138" w:rsidRDefault="00600138" w:rsidP="00600138">
      <w:pPr>
        <w:tabs>
          <w:tab w:val="left" w:pos="567"/>
        </w:tabs>
      </w:pP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rPr>
        <w:tab/>
      </w:r>
      <w:r w:rsidRPr="00600138">
        <w:rPr>
          <w:rFonts w:ascii="Times New Roman" w:hAnsi="Times New Roman"/>
          <w:color w:val="000000"/>
          <w:position w:val="-154"/>
        </w:rPr>
        <w:object w:dxaOrig="5380" w:dyaOrig="3200" w14:anchorId="0A48CC8F">
          <v:shape id="_x0000_i1042" type="#_x0000_t75" style="width:269.35pt;height:160pt" o:ole="">
            <v:imagedata r:id="rId94" o:title=""/>
          </v:shape>
          <o:OLEObject Type="Embed" ProgID="Equation.3" ShapeID="_x0000_i1042" DrawAspect="Content" ObjectID="_1563440913" r:id="rId95"/>
        </w:object>
      </w:r>
    </w:p>
    <w:p w14:paraId="27012C01" w14:textId="5AAA6ED7" w:rsidR="00600138" w:rsidRDefault="00600138">
      <w:pPr>
        <w:rPr>
          <w:rFonts w:ascii="Arial" w:hAnsi="Arial"/>
        </w:rPr>
      </w:pPr>
      <w:r>
        <w:rPr>
          <w:rFonts w:ascii="Arial" w:hAnsi="Arial"/>
        </w:rPr>
        <w:br w:type="page"/>
      </w:r>
    </w:p>
    <w:p w14:paraId="47826B84" w14:textId="77777777" w:rsidR="00145EF3" w:rsidRPr="002A2410" w:rsidRDefault="00145EF3" w:rsidP="00145EF3">
      <w:pPr>
        <w:jc w:val="center"/>
        <w:outlineLvl w:val="0"/>
        <w:rPr>
          <w:rFonts w:ascii="Arial" w:hAnsi="Arial"/>
          <w:b/>
        </w:rPr>
      </w:pPr>
      <w:r w:rsidRPr="002A2410">
        <w:rPr>
          <w:rFonts w:ascii="Arial" w:hAnsi="Arial"/>
          <w:b/>
        </w:rPr>
        <w:lastRenderedPageBreak/>
        <w:t>Year 10 Science</w:t>
      </w:r>
    </w:p>
    <w:p w14:paraId="71638882" w14:textId="77777777" w:rsidR="00145EF3" w:rsidRPr="002A2410" w:rsidRDefault="00145EF3" w:rsidP="00145EF3">
      <w:pPr>
        <w:jc w:val="center"/>
        <w:outlineLvl w:val="0"/>
        <w:rPr>
          <w:rFonts w:ascii="Arial" w:hAnsi="Arial"/>
          <w:b/>
        </w:rPr>
      </w:pPr>
      <w:r w:rsidRPr="002A2410">
        <w:rPr>
          <w:rFonts w:ascii="Arial" w:hAnsi="Arial"/>
          <w:b/>
        </w:rPr>
        <w:t>Physical Sciences</w:t>
      </w:r>
    </w:p>
    <w:p w14:paraId="1278D01A" w14:textId="77777777" w:rsidR="00145EF3" w:rsidRPr="002A2410" w:rsidRDefault="00145EF3" w:rsidP="00145EF3">
      <w:pPr>
        <w:jc w:val="center"/>
        <w:outlineLvl w:val="0"/>
        <w:rPr>
          <w:rFonts w:ascii="Arial" w:hAnsi="Arial"/>
          <w:b/>
        </w:rPr>
      </w:pPr>
      <w:r w:rsidRPr="002A2410">
        <w:rPr>
          <w:rFonts w:ascii="Arial" w:hAnsi="Arial"/>
          <w:b/>
        </w:rPr>
        <w:t xml:space="preserve">Worksheet - </w:t>
      </w:r>
      <w:r>
        <w:rPr>
          <w:rFonts w:ascii="Arial" w:hAnsi="Arial"/>
          <w:b/>
        </w:rPr>
        <w:t>Equations of Motion (Extension)</w:t>
      </w:r>
    </w:p>
    <w:p w14:paraId="3FD42613" w14:textId="77777777" w:rsidR="00145EF3" w:rsidRDefault="00145EF3" w:rsidP="00145EF3">
      <w:pPr>
        <w:jc w:val="center"/>
        <w:rPr>
          <w:rFonts w:ascii="Arial" w:hAnsi="Arial"/>
        </w:rPr>
      </w:pPr>
    </w:p>
    <w:p w14:paraId="48C57C52" w14:textId="77777777" w:rsidR="00145EF3" w:rsidRDefault="00145EF3" w:rsidP="00145EF3">
      <w:pPr>
        <w:jc w:val="center"/>
        <w:rPr>
          <w:rFonts w:ascii="Arial" w:hAnsi="Arial"/>
        </w:rPr>
      </w:pPr>
    </w:p>
    <w:p w14:paraId="5B3F3253" w14:textId="77777777" w:rsidR="00145EF3" w:rsidRDefault="00145EF3" w:rsidP="00145EF3">
      <w:pPr>
        <w:jc w:val="center"/>
        <w:rPr>
          <w:rFonts w:ascii="Arial" w:hAnsi="Arial"/>
        </w:rPr>
      </w:pPr>
      <w:r>
        <w:rPr>
          <w:rFonts w:ascii="Arial" w:hAnsi="Arial"/>
          <w:noProof/>
          <w:lang w:val="en-GB" w:eastAsia="en-GB"/>
        </w:rPr>
        <w:drawing>
          <wp:inline distT="0" distB="0" distL="0" distR="0" wp14:anchorId="666923A8" wp14:editId="6A89D47F">
            <wp:extent cx="5944235" cy="5127149"/>
            <wp:effectExtent l="0" t="0" r="0" b="381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7-22 at 3.30.45 pm.png"/>
                    <pic:cNvPicPr/>
                  </pic:nvPicPr>
                  <pic:blipFill>
                    <a:blip r:embed="rId96">
                      <a:extLst>
                        <a:ext uri="{28A0092B-C50C-407E-A947-70E740481C1C}">
                          <a14:useLocalDpi xmlns:a14="http://schemas.microsoft.com/office/drawing/2010/main" val="0"/>
                        </a:ext>
                      </a:extLst>
                    </a:blip>
                    <a:stretch>
                      <a:fillRect/>
                    </a:stretch>
                  </pic:blipFill>
                  <pic:spPr>
                    <a:xfrm>
                      <a:off x="0" y="0"/>
                      <a:ext cx="5957525" cy="5138612"/>
                    </a:xfrm>
                    <a:prstGeom prst="rect">
                      <a:avLst/>
                    </a:prstGeom>
                  </pic:spPr>
                </pic:pic>
              </a:graphicData>
            </a:graphic>
          </wp:inline>
        </w:drawing>
      </w:r>
    </w:p>
    <w:p w14:paraId="227A8082" w14:textId="77777777" w:rsidR="00145EF3" w:rsidRDefault="00145EF3" w:rsidP="00145EF3">
      <w:pPr>
        <w:jc w:val="center"/>
        <w:rPr>
          <w:rFonts w:ascii="Arial" w:hAnsi="Arial"/>
        </w:rPr>
      </w:pPr>
      <w:r>
        <w:rPr>
          <w:rFonts w:ascii="Arial" w:hAnsi="Arial"/>
          <w:noProof/>
          <w:lang w:val="en-GB" w:eastAsia="en-GB"/>
        </w:rPr>
        <w:drawing>
          <wp:inline distT="0" distB="0" distL="0" distR="0" wp14:anchorId="44A9FEA1" wp14:editId="489A2EF2">
            <wp:extent cx="6027299" cy="2923540"/>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07-22 at 3.30.56 pm.png"/>
                    <pic:cNvPicPr/>
                  </pic:nvPicPr>
                  <pic:blipFill rotWithShape="1">
                    <a:blip r:embed="rId97">
                      <a:extLst>
                        <a:ext uri="{28A0092B-C50C-407E-A947-70E740481C1C}">
                          <a14:useLocalDpi xmlns:a14="http://schemas.microsoft.com/office/drawing/2010/main" val="0"/>
                        </a:ext>
                      </a:extLst>
                    </a:blip>
                    <a:srcRect b="41306"/>
                    <a:stretch/>
                  </pic:blipFill>
                  <pic:spPr bwMode="auto">
                    <a:xfrm>
                      <a:off x="0" y="0"/>
                      <a:ext cx="6080670" cy="2949427"/>
                    </a:xfrm>
                    <a:prstGeom prst="rect">
                      <a:avLst/>
                    </a:prstGeom>
                    <a:ln>
                      <a:noFill/>
                    </a:ln>
                    <a:extLst>
                      <a:ext uri="{53640926-AAD7-44D8-BBD7-CCE9431645EC}">
                        <a14:shadowObscured xmlns:a14="http://schemas.microsoft.com/office/drawing/2010/main"/>
                      </a:ext>
                    </a:extLst>
                  </pic:spPr>
                </pic:pic>
              </a:graphicData>
            </a:graphic>
          </wp:inline>
        </w:drawing>
      </w:r>
    </w:p>
    <w:p w14:paraId="50A0B359"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5E07C631" wp14:editId="6B4B1C31">
            <wp:extent cx="5258435" cy="1760091"/>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07-22 at 3.30.56 pm.png"/>
                    <pic:cNvPicPr/>
                  </pic:nvPicPr>
                  <pic:blipFill rotWithShape="1">
                    <a:blip r:embed="rId97">
                      <a:extLst>
                        <a:ext uri="{28A0092B-C50C-407E-A947-70E740481C1C}">
                          <a14:useLocalDpi xmlns:a14="http://schemas.microsoft.com/office/drawing/2010/main" val="0"/>
                        </a:ext>
                      </a:extLst>
                    </a:blip>
                    <a:srcRect t="59497"/>
                    <a:stretch/>
                  </pic:blipFill>
                  <pic:spPr bwMode="auto">
                    <a:xfrm>
                      <a:off x="0" y="0"/>
                      <a:ext cx="5395716" cy="1806041"/>
                    </a:xfrm>
                    <a:prstGeom prst="rect">
                      <a:avLst/>
                    </a:prstGeom>
                    <a:ln>
                      <a:noFill/>
                    </a:ln>
                    <a:extLst>
                      <a:ext uri="{53640926-AAD7-44D8-BBD7-CCE9431645EC}">
                        <a14:shadowObscured xmlns:a14="http://schemas.microsoft.com/office/drawing/2010/main"/>
                      </a:ext>
                    </a:extLst>
                  </pic:spPr>
                </pic:pic>
              </a:graphicData>
            </a:graphic>
          </wp:inline>
        </w:drawing>
      </w:r>
    </w:p>
    <w:p w14:paraId="400D390B" w14:textId="77777777" w:rsidR="00145EF3" w:rsidRDefault="00145EF3" w:rsidP="00145EF3">
      <w:pPr>
        <w:jc w:val="center"/>
        <w:rPr>
          <w:rFonts w:ascii="Arial" w:hAnsi="Arial"/>
        </w:rPr>
      </w:pPr>
      <w:r>
        <w:rPr>
          <w:rFonts w:ascii="Arial" w:hAnsi="Arial"/>
          <w:noProof/>
          <w:lang w:val="en-GB" w:eastAsia="en-GB"/>
        </w:rPr>
        <w:drawing>
          <wp:inline distT="0" distB="0" distL="0" distR="0" wp14:anchorId="3B856E33" wp14:editId="08E171AC">
            <wp:extent cx="5728480" cy="3592195"/>
            <wp:effectExtent l="0" t="0" r="1206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7-07-22 at 3.31.34 pm.png"/>
                    <pic:cNvPicPr/>
                  </pic:nvPicPr>
                  <pic:blipFill>
                    <a:blip r:embed="rId98">
                      <a:extLst>
                        <a:ext uri="{28A0092B-C50C-407E-A947-70E740481C1C}">
                          <a14:useLocalDpi xmlns:a14="http://schemas.microsoft.com/office/drawing/2010/main" val="0"/>
                        </a:ext>
                      </a:extLst>
                    </a:blip>
                    <a:stretch>
                      <a:fillRect/>
                    </a:stretch>
                  </pic:blipFill>
                  <pic:spPr>
                    <a:xfrm>
                      <a:off x="0" y="0"/>
                      <a:ext cx="5754450" cy="3608480"/>
                    </a:xfrm>
                    <a:prstGeom prst="rect">
                      <a:avLst/>
                    </a:prstGeom>
                  </pic:spPr>
                </pic:pic>
              </a:graphicData>
            </a:graphic>
          </wp:inline>
        </w:drawing>
      </w:r>
    </w:p>
    <w:p w14:paraId="5652416C" w14:textId="77777777" w:rsidR="00145EF3" w:rsidRDefault="00145EF3" w:rsidP="00145EF3">
      <w:pPr>
        <w:jc w:val="center"/>
        <w:rPr>
          <w:rFonts w:ascii="Arial" w:hAnsi="Arial"/>
        </w:rPr>
      </w:pPr>
      <w:r>
        <w:rPr>
          <w:rFonts w:ascii="Arial" w:hAnsi="Arial"/>
          <w:noProof/>
          <w:lang w:val="en-GB" w:eastAsia="en-GB"/>
        </w:rPr>
        <w:drawing>
          <wp:inline distT="0" distB="0" distL="0" distR="0" wp14:anchorId="4BD2907A" wp14:editId="67FD6C9D">
            <wp:extent cx="5845175" cy="3690252"/>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7-07-22 at 3.31.45 pm.png"/>
                    <pic:cNvPicPr/>
                  </pic:nvPicPr>
                  <pic:blipFill>
                    <a:blip r:embed="rId99">
                      <a:extLst>
                        <a:ext uri="{28A0092B-C50C-407E-A947-70E740481C1C}">
                          <a14:useLocalDpi xmlns:a14="http://schemas.microsoft.com/office/drawing/2010/main" val="0"/>
                        </a:ext>
                      </a:extLst>
                    </a:blip>
                    <a:stretch>
                      <a:fillRect/>
                    </a:stretch>
                  </pic:blipFill>
                  <pic:spPr>
                    <a:xfrm>
                      <a:off x="0" y="0"/>
                      <a:ext cx="5850200" cy="3693424"/>
                    </a:xfrm>
                    <a:prstGeom prst="rect">
                      <a:avLst/>
                    </a:prstGeom>
                  </pic:spPr>
                </pic:pic>
              </a:graphicData>
            </a:graphic>
          </wp:inline>
        </w:drawing>
      </w:r>
    </w:p>
    <w:p w14:paraId="2CA4B1B0"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003CAA24" wp14:editId="3257D828">
            <wp:extent cx="6116320" cy="1306195"/>
            <wp:effectExtent l="0" t="0" r="508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7-07-22 at 3.48.13 pm.png"/>
                    <pic:cNvPicPr/>
                  </pic:nvPicPr>
                  <pic:blipFill>
                    <a:blip r:embed="rId100">
                      <a:extLst>
                        <a:ext uri="{28A0092B-C50C-407E-A947-70E740481C1C}">
                          <a14:useLocalDpi xmlns:a14="http://schemas.microsoft.com/office/drawing/2010/main" val="0"/>
                        </a:ext>
                      </a:extLst>
                    </a:blip>
                    <a:stretch>
                      <a:fillRect/>
                    </a:stretch>
                  </pic:blipFill>
                  <pic:spPr>
                    <a:xfrm>
                      <a:off x="0" y="0"/>
                      <a:ext cx="6116320" cy="1306195"/>
                    </a:xfrm>
                    <a:prstGeom prst="rect">
                      <a:avLst/>
                    </a:prstGeom>
                  </pic:spPr>
                </pic:pic>
              </a:graphicData>
            </a:graphic>
          </wp:inline>
        </w:drawing>
      </w:r>
    </w:p>
    <w:p w14:paraId="45418487" w14:textId="77777777" w:rsidR="00145EF3" w:rsidRDefault="00145EF3" w:rsidP="00145EF3">
      <w:pPr>
        <w:jc w:val="center"/>
        <w:rPr>
          <w:rFonts w:ascii="Arial" w:hAnsi="Arial"/>
        </w:rPr>
      </w:pPr>
    </w:p>
    <w:p w14:paraId="7D8615D7" w14:textId="77777777" w:rsidR="00145EF3" w:rsidRDefault="00145EF3" w:rsidP="00145EF3">
      <w:pPr>
        <w:jc w:val="center"/>
        <w:rPr>
          <w:rFonts w:ascii="Arial" w:hAnsi="Arial"/>
        </w:rPr>
      </w:pPr>
    </w:p>
    <w:p w14:paraId="1C00E167" w14:textId="77777777" w:rsidR="00145EF3" w:rsidRDefault="00145EF3" w:rsidP="00145EF3">
      <w:pPr>
        <w:jc w:val="center"/>
        <w:rPr>
          <w:rFonts w:ascii="Arial" w:hAnsi="Arial"/>
        </w:rPr>
      </w:pPr>
    </w:p>
    <w:p w14:paraId="68D3EF7A" w14:textId="77777777" w:rsidR="00145EF3" w:rsidRDefault="00145EF3" w:rsidP="00145EF3">
      <w:pPr>
        <w:jc w:val="center"/>
        <w:rPr>
          <w:rFonts w:ascii="Arial" w:hAnsi="Arial"/>
        </w:rPr>
      </w:pPr>
    </w:p>
    <w:p w14:paraId="25970AF7" w14:textId="77777777" w:rsidR="00145EF3" w:rsidRDefault="00145EF3" w:rsidP="00145EF3">
      <w:pPr>
        <w:rPr>
          <w:rFonts w:ascii="Arial" w:hAnsi="Arial"/>
        </w:rPr>
      </w:pPr>
      <w:r>
        <w:rPr>
          <w:rFonts w:ascii="Arial" w:hAnsi="Arial"/>
          <w:noProof/>
          <w:lang w:val="en-GB" w:eastAsia="en-GB"/>
        </w:rPr>
        <w:drawing>
          <wp:inline distT="0" distB="0" distL="0" distR="0" wp14:anchorId="6F0C4F65" wp14:editId="464ECE40">
            <wp:extent cx="6476104" cy="4480560"/>
            <wp:effectExtent l="0" t="0" r="127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7-07-22 at 3.32.16 pm.png"/>
                    <pic:cNvPicPr/>
                  </pic:nvPicPr>
                  <pic:blipFill>
                    <a:blip r:embed="rId101">
                      <a:extLst>
                        <a:ext uri="{28A0092B-C50C-407E-A947-70E740481C1C}">
                          <a14:useLocalDpi xmlns:a14="http://schemas.microsoft.com/office/drawing/2010/main" val="0"/>
                        </a:ext>
                      </a:extLst>
                    </a:blip>
                    <a:stretch>
                      <a:fillRect/>
                    </a:stretch>
                  </pic:blipFill>
                  <pic:spPr>
                    <a:xfrm>
                      <a:off x="0" y="0"/>
                      <a:ext cx="6480307" cy="4483468"/>
                    </a:xfrm>
                    <a:prstGeom prst="rect">
                      <a:avLst/>
                    </a:prstGeom>
                  </pic:spPr>
                </pic:pic>
              </a:graphicData>
            </a:graphic>
          </wp:inline>
        </w:drawing>
      </w:r>
    </w:p>
    <w:p w14:paraId="2E8C71EF" w14:textId="77777777" w:rsidR="00145EF3" w:rsidRDefault="00145EF3" w:rsidP="00145EF3">
      <w:pPr>
        <w:rPr>
          <w:rFonts w:ascii="Arial" w:hAnsi="Arial"/>
        </w:rPr>
      </w:pPr>
    </w:p>
    <w:p w14:paraId="5CFBAD3F"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584B5121" wp14:editId="5C743DB2">
            <wp:extent cx="6116320" cy="3537585"/>
            <wp:effectExtent l="0" t="0" r="508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7-07-22 at 3.32.28 pm.png"/>
                    <pic:cNvPicPr/>
                  </pic:nvPicPr>
                  <pic:blipFill>
                    <a:blip r:embed="rId102">
                      <a:extLst>
                        <a:ext uri="{28A0092B-C50C-407E-A947-70E740481C1C}">
                          <a14:useLocalDpi xmlns:a14="http://schemas.microsoft.com/office/drawing/2010/main" val="0"/>
                        </a:ext>
                      </a:extLst>
                    </a:blip>
                    <a:stretch>
                      <a:fillRect/>
                    </a:stretch>
                  </pic:blipFill>
                  <pic:spPr>
                    <a:xfrm>
                      <a:off x="0" y="0"/>
                      <a:ext cx="6116320" cy="3537585"/>
                    </a:xfrm>
                    <a:prstGeom prst="rect">
                      <a:avLst/>
                    </a:prstGeom>
                  </pic:spPr>
                </pic:pic>
              </a:graphicData>
            </a:graphic>
          </wp:inline>
        </w:drawing>
      </w:r>
    </w:p>
    <w:p w14:paraId="3E323868" w14:textId="77777777" w:rsidR="00145EF3" w:rsidRDefault="00145EF3" w:rsidP="00145EF3">
      <w:pPr>
        <w:jc w:val="center"/>
        <w:rPr>
          <w:rFonts w:ascii="Arial" w:hAnsi="Arial"/>
        </w:rPr>
      </w:pPr>
    </w:p>
    <w:p w14:paraId="27AAC48D" w14:textId="77777777" w:rsidR="00145EF3" w:rsidRDefault="00145EF3" w:rsidP="00145EF3">
      <w:pPr>
        <w:jc w:val="center"/>
        <w:rPr>
          <w:rFonts w:ascii="Arial" w:hAnsi="Arial"/>
        </w:rPr>
      </w:pPr>
      <w:r>
        <w:rPr>
          <w:rFonts w:ascii="Arial" w:hAnsi="Arial"/>
          <w:noProof/>
          <w:lang w:val="en-GB" w:eastAsia="en-GB"/>
        </w:rPr>
        <w:drawing>
          <wp:inline distT="0" distB="0" distL="0" distR="0" wp14:anchorId="726FC647" wp14:editId="45169238">
            <wp:extent cx="6116320" cy="4013835"/>
            <wp:effectExtent l="0" t="0" r="508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7-07-22 at 3.32.56 pm.png"/>
                    <pic:cNvPicPr/>
                  </pic:nvPicPr>
                  <pic:blipFill>
                    <a:blip r:embed="rId103">
                      <a:extLst>
                        <a:ext uri="{28A0092B-C50C-407E-A947-70E740481C1C}">
                          <a14:useLocalDpi xmlns:a14="http://schemas.microsoft.com/office/drawing/2010/main" val="0"/>
                        </a:ext>
                      </a:extLst>
                    </a:blip>
                    <a:stretch>
                      <a:fillRect/>
                    </a:stretch>
                  </pic:blipFill>
                  <pic:spPr>
                    <a:xfrm>
                      <a:off x="0" y="0"/>
                      <a:ext cx="6116320" cy="4013835"/>
                    </a:xfrm>
                    <a:prstGeom prst="rect">
                      <a:avLst/>
                    </a:prstGeom>
                  </pic:spPr>
                </pic:pic>
              </a:graphicData>
            </a:graphic>
          </wp:inline>
        </w:drawing>
      </w:r>
    </w:p>
    <w:p w14:paraId="5D4315BC" w14:textId="77777777" w:rsidR="00145EF3" w:rsidRDefault="00145EF3" w:rsidP="00145EF3">
      <w:pPr>
        <w:jc w:val="center"/>
        <w:rPr>
          <w:rFonts w:ascii="Arial" w:hAnsi="Arial"/>
        </w:rPr>
      </w:pPr>
    </w:p>
    <w:p w14:paraId="71A5B632" w14:textId="77777777" w:rsidR="00145EF3" w:rsidRDefault="00145EF3" w:rsidP="00145EF3">
      <w:pPr>
        <w:jc w:val="center"/>
        <w:rPr>
          <w:rFonts w:ascii="Arial" w:hAnsi="Arial"/>
        </w:rPr>
      </w:pPr>
      <w:r>
        <w:rPr>
          <w:rFonts w:ascii="Arial" w:hAnsi="Arial"/>
          <w:noProof/>
          <w:lang w:val="en-GB" w:eastAsia="en-GB"/>
        </w:rPr>
        <w:drawing>
          <wp:inline distT="0" distB="0" distL="0" distR="0" wp14:anchorId="0DF45513" wp14:editId="71706E80">
            <wp:extent cx="6116320" cy="900430"/>
            <wp:effectExtent l="0" t="0" r="508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7-07-22 at 3.34.42 pm.png"/>
                    <pic:cNvPicPr/>
                  </pic:nvPicPr>
                  <pic:blipFill>
                    <a:blip r:embed="rId104">
                      <a:extLst>
                        <a:ext uri="{28A0092B-C50C-407E-A947-70E740481C1C}">
                          <a14:useLocalDpi xmlns:a14="http://schemas.microsoft.com/office/drawing/2010/main" val="0"/>
                        </a:ext>
                      </a:extLst>
                    </a:blip>
                    <a:stretch>
                      <a:fillRect/>
                    </a:stretch>
                  </pic:blipFill>
                  <pic:spPr>
                    <a:xfrm>
                      <a:off x="0" y="0"/>
                      <a:ext cx="6116320" cy="900430"/>
                    </a:xfrm>
                    <a:prstGeom prst="rect">
                      <a:avLst/>
                    </a:prstGeom>
                  </pic:spPr>
                </pic:pic>
              </a:graphicData>
            </a:graphic>
          </wp:inline>
        </w:drawing>
      </w:r>
    </w:p>
    <w:p w14:paraId="7D4B8164"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014C11F9" wp14:editId="5E5A3F78">
            <wp:extent cx="6116320" cy="4427220"/>
            <wp:effectExtent l="0" t="0" r="508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7-07-22 at 3.33.08 pm.png"/>
                    <pic:cNvPicPr/>
                  </pic:nvPicPr>
                  <pic:blipFill>
                    <a:blip r:embed="rId105">
                      <a:extLst>
                        <a:ext uri="{28A0092B-C50C-407E-A947-70E740481C1C}">
                          <a14:useLocalDpi xmlns:a14="http://schemas.microsoft.com/office/drawing/2010/main" val="0"/>
                        </a:ext>
                      </a:extLst>
                    </a:blip>
                    <a:stretch>
                      <a:fillRect/>
                    </a:stretch>
                  </pic:blipFill>
                  <pic:spPr>
                    <a:xfrm>
                      <a:off x="0" y="0"/>
                      <a:ext cx="6116320" cy="4427220"/>
                    </a:xfrm>
                    <a:prstGeom prst="rect">
                      <a:avLst/>
                    </a:prstGeom>
                  </pic:spPr>
                </pic:pic>
              </a:graphicData>
            </a:graphic>
          </wp:inline>
        </w:drawing>
      </w:r>
    </w:p>
    <w:p w14:paraId="54AFC274" w14:textId="77777777" w:rsidR="00145EF3" w:rsidRDefault="00145EF3" w:rsidP="00145EF3">
      <w:pPr>
        <w:jc w:val="center"/>
        <w:rPr>
          <w:rFonts w:ascii="Arial" w:hAnsi="Arial"/>
        </w:rPr>
      </w:pPr>
    </w:p>
    <w:p w14:paraId="75C3AFFC" w14:textId="77777777" w:rsidR="00145EF3" w:rsidRDefault="00145EF3" w:rsidP="00145EF3">
      <w:pPr>
        <w:jc w:val="center"/>
        <w:rPr>
          <w:rFonts w:ascii="Arial" w:hAnsi="Arial"/>
        </w:rPr>
      </w:pPr>
      <w:r>
        <w:rPr>
          <w:rFonts w:ascii="Arial" w:hAnsi="Arial"/>
          <w:noProof/>
          <w:lang w:val="en-GB" w:eastAsia="en-GB"/>
        </w:rPr>
        <w:drawing>
          <wp:inline distT="0" distB="0" distL="0" distR="0" wp14:anchorId="4741B968" wp14:editId="3F72B5C7">
            <wp:extent cx="6116320" cy="2233930"/>
            <wp:effectExtent l="0" t="0" r="5080" b="127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7-07-22 at 3.33.23 pm.png"/>
                    <pic:cNvPicPr/>
                  </pic:nvPicPr>
                  <pic:blipFill>
                    <a:blip r:embed="rId106">
                      <a:extLst>
                        <a:ext uri="{28A0092B-C50C-407E-A947-70E740481C1C}">
                          <a14:useLocalDpi xmlns:a14="http://schemas.microsoft.com/office/drawing/2010/main" val="0"/>
                        </a:ext>
                      </a:extLst>
                    </a:blip>
                    <a:stretch>
                      <a:fillRect/>
                    </a:stretch>
                  </pic:blipFill>
                  <pic:spPr>
                    <a:xfrm>
                      <a:off x="0" y="0"/>
                      <a:ext cx="6116320" cy="2233930"/>
                    </a:xfrm>
                    <a:prstGeom prst="rect">
                      <a:avLst/>
                    </a:prstGeom>
                  </pic:spPr>
                </pic:pic>
              </a:graphicData>
            </a:graphic>
          </wp:inline>
        </w:drawing>
      </w:r>
    </w:p>
    <w:p w14:paraId="6F433A33" w14:textId="77777777" w:rsidR="00145EF3" w:rsidRDefault="00145EF3" w:rsidP="00145EF3">
      <w:pPr>
        <w:jc w:val="center"/>
        <w:rPr>
          <w:rFonts w:ascii="Arial" w:hAnsi="Arial"/>
        </w:rPr>
      </w:pPr>
    </w:p>
    <w:p w14:paraId="011CA6D9"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2EB47BD2" wp14:editId="5CFEE9AD">
            <wp:extent cx="6116320" cy="6155055"/>
            <wp:effectExtent l="0" t="0" r="508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7-07-22 at 3.33.59 pm.png"/>
                    <pic:cNvPicPr/>
                  </pic:nvPicPr>
                  <pic:blipFill>
                    <a:blip r:embed="rId107">
                      <a:extLst>
                        <a:ext uri="{28A0092B-C50C-407E-A947-70E740481C1C}">
                          <a14:useLocalDpi xmlns:a14="http://schemas.microsoft.com/office/drawing/2010/main" val="0"/>
                        </a:ext>
                      </a:extLst>
                    </a:blip>
                    <a:stretch>
                      <a:fillRect/>
                    </a:stretch>
                  </pic:blipFill>
                  <pic:spPr>
                    <a:xfrm>
                      <a:off x="0" y="0"/>
                      <a:ext cx="6116320" cy="6155055"/>
                    </a:xfrm>
                    <a:prstGeom prst="rect">
                      <a:avLst/>
                    </a:prstGeom>
                  </pic:spPr>
                </pic:pic>
              </a:graphicData>
            </a:graphic>
          </wp:inline>
        </w:drawing>
      </w:r>
    </w:p>
    <w:p w14:paraId="43399119" w14:textId="77777777" w:rsidR="00145EF3" w:rsidRDefault="00145EF3" w:rsidP="00145EF3">
      <w:pPr>
        <w:jc w:val="center"/>
        <w:rPr>
          <w:rFonts w:ascii="Arial" w:hAnsi="Arial"/>
        </w:rPr>
      </w:pPr>
    </w:p>
    <w:p w14:paraId="128043C1" w14:textId="77777777" w:rsidR="00145EF3" w:rsidRDefault="00145EF3" w:rsidP="00145EF3">
      <w:pPr>
        <w:jc w:val="center"/>
        <w:rPr>
          <w:rFonts w:ascii="Arial" w:hAnsi="Arial"/>
        </w:rPr>
      </w:pPr>
      <w:r>
        <w:rPr>
          <w:rFonts w:ascii="Arial" w:hAnsi="Arial"/>
          <w:noProof/>
          <w:lang w:val="en-GB" w:eastAsia="en-GB"/>
        </w:rPr>
        <w:lastRenderedPageBreak/>
        <w:drawing>
          <wp:inline distT="0" distB="0" distL="0" distR="0" wp14:anchorId="3A576924" wp14:editId="46695502">
            <wp:extent cx="6116320" cy="5488940"/>
            <wp:effectExtent l="0" t="0" r="508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7-07-22 at 3.34.16 pm.png"/>
                    <pic:cNvPicPr/>
                  </pic:nvPicPr>
                  <pic:blipFill>
                    <a:blip r:embed="rId108">
                      <a:extLst>
                        <a:ext uri="{28A0092B-C50C-407E-A947-70E740481C1C}">
                          <a14:useLocalDpi xmlns:a14="http://schemas.microsoft.com/office/drawing/2010/main" val="0"/>
                        </a:ext>
                      </a:extLst>
                    </a:blip>
                    <a:stretch>
                      <a:fillRect/>
                    </a:stretch>
                  </pic:blipFill>
                  <pic:spPr>
                    <a:xfrm>
                      <a:off x="0" y="0"/>
                      <a:ext cx="6116320" cy="5488940"/>
                    </a:xfrm>
                    <a:prstGeom prst="rect">
                      <a:avLst/>
                    </a:prstGeom>
                  </pic:spPr>
                </pic:pic>
              </a:graphicData>
            </a:graphic>
          </wp:inline>
        </w:drawing>
      </w:r>
    </w:p>
    <w:p w14:paraId="5DB3EF9F" w14:textId="77777777" w:rsidR="00145EF3" w:rsidRDefault="00145EF3" w:rsidP="00145EF3">
      <w:pPr>
        <w:jc w:val="center"/>
        <w:rPr>
          <w:rFonts w:ascii="Arial" w:hAnsi="Arial"/>
        </w:rPr>
      </w:pPr>
    </w:p>
    <w:p w14:paraId="5AFC7C8E" w14:textId="77777777" w:rsidR="00145EF3" w:rsidRDefault="00145EF3" w:rsidP="00145EF3">
      <w:pPr>
        <w:jc w:val="center"/>
        <w:rPr>
          <w:rFonts w:ascii="Arial" w:hAnsi="Arial"/>
        </w:rPr>
      </w:pPr>
    </w:p>
    <w:p w14:paraId="23432C9A" w14:textId="77777777" w:rsidR="00145EF3" w:rsidRDefault="00145EF3" w:rsidP="00145EF3">
      <w:pPr>
        <w:jc w:val="center"/>
        <w:rPr>
          <w:rFonts w:ascii="Arial" w:hAnsi="Arial"/>
        </w:rPr>
      </w:pPr>
    </w:p>
    <w:p w14:paraId="6312E1B1" w14:textId="77777777" w:rsidR="00145EF3" w:rsidRPr="003D11C3" w:rsidRDefault="00145EF3" w:rsidP="00145EF3">
      <w:pPr>
        <w:jc w:val="center"/>
        <w:rPr>
          <w:rFonts w:ascii="Arial" w:hAnsi="Arial"/>
        </w:rPr>
      </w:pPr>
      <w:r>
        <w:rPr>
          <w:rFonts w:ascii="Arial" w:hAnsi="Arial"/>
          <w:noProof/>
          <w:lang w:val="en-GB" w:eastAsia="en-GB"/>
        </w:rPr>
        <w:drawing>
          <wp:inline distT="0" distB="0" distL="0" distR="0" wp14:anchorId="51EEF9C7" wp14:editId="57F12F24">
            <wp:extent cx="6116320" cy="1137285"/>
            <wp:effectExtent l="0" t="0" r="5080" b="571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7-07-22 at 3.34.51 pm.png"/>
                    <pic:cNvPicPr/>
                  </pic:nvPicPr>
                  <pic:blipFill>
                    <a:blip r:embed="rId109">
                      <a:extLst>
                        <a:ext uri="{28A0092B-C50C-407E-A947-70E740481C1C}">
                          <a14:useLocalDpi xmlns:a14="http://schemas.microsoft.com/office/drawing/2010/main" val="0"/>
                        </a:ext>
                      </a:extLst>
                    </a:blip>
                    <a:stretch>
                      <a:fillRect/>
                    </a:stretch>
                  </pic:blipFill>
                  <pic:spPr>
                    <a:xfrm>
                      <a:off x="0" y="0"/>
                      <a:ext cx="6116320" cy="1137285"/>
                    </a:xfrm>
                    <a:prstGeom prst="rect">
                      <a:avLst/>
                    </a:prstGeom>
                  </pic:spPr>
                </pic:pic>
              </a:graphicData>
            </a:graphic>
          </wp:inline>
        </w:drawing>
      </w:r>
    </w:p>
    <w:p w14:paraId="31AE621E" w14:textId="77777777" w:rsidR="00600138" w:rsidRPr="00DB6C79" w:rsidRDefault="00600138">
      <w:pPr>
        <w:rPr>
          <w:rFonts w:ascii="Arial" w:hAnsi="Arial"/>
        </w:rPr>
      </w:pPr>
    </w:p>
    <w:p w14:paraId="315B0826" w14:textId="77777777" w:rsidR="00794F95" w:rsidRDefault="00794F95">
      <w:pPr>
        <w:rPr>
          <w:b/>
        </w:rPr>
      </w:pPr>
      <w:r>
        <w:rPr>
          <w:b/>
        </w:rPr>
        <w:br w:type="page"/>
      </w:r>
    </w:p>
    <w:p w14:paraId="3320E524" w14:textId="66B10D60" w:rsidR="000974E2" w:rsidRPr="00DB6C79" w:rsidRDefault="000974E2" w:rsidP="000974E2">
      <w:pPr>
        <w:tabs>
          <w:tab w:val="left" w:pos="567"/>
        </w:tabs>
        <w:jc w:val="center"/>
      </w:pPr>
      <w:r w:rsidRPr="00DB6C79">
        <w:rPr>
          <w:b/>
        </w:rPr>
        <w:lastRenderedPageBreak/>
        <w:t>FORCES</w:t>
      </w:r>
    </w:p>
    <w:p w14:paraId="10035240" w14:textId="77777777" w:rsidR="000974E2" w:rsidRPr="00DB6C79" w:rsidRDefault="000974E2" w:rsidP="000974E2">
      <w:pPr>
        <w:tabs>
          <w:tab w:val="left" w:pos="567"/>
        </w:tabs>
      </w:pPr>
    </w:p>
    <w:p w14:paraId="6A770F41" w14:textId="77777777" w:rsidR="000974E2" w:rsidRPr="00DB6C79" w:rsidRDefault="000974E2" w:rsidP="000974E2">
      <w:pPr>
        <w:tabs>
          <w:tab w:val="left" w:pos="567"/>
        </w:tabs>
      </w:pPr>
      <w:r w:rsidRPr="00DB6C79">
        <w:t>Forces can cause the following changes to objects they act on.  They can:</w:t>
      </w:r>
    </w:p>
    <w:p w14:paraId="74911EAE" w14:textId="77777777" w:rsidR="000974E2" w:rsidRPr="00DB6C79" w:rsidRDefault="000974E2" w:rsidP="000974E2">
      <w:pPr>
        <w:tabs>
          <w:tab w:val="left" w:pos="567"/>
        </w:tabs>
      </w:pPr>
    </w:p>
    <w:p w14:paraId="7E52F2E4" w14:textId="77777777" w:rsidR="000974E2" w:rsidRPr="00DB6C79" w:rsidRDefault="000974E2" w:rsidP="000974E2">
      <w:pPr>
        <w:tabs>
          <w:tab w:val="left" w:pos="567"/>
        </w:tabs>
      </w:pPr>
      <w:r w:rsidRPr="00DB6C79">
        <w:tab/>
        <w:t xml:space="preserve">• </w:t>
      </w:r>
      <w:r w:rsidRPr="00DB6C79">
        <w:tab/>
        <w:t>cause an object to accelerate—that is, to increase its velocity.</w:t>
      </w:r>
    </w:p>
    <w:p w14:paraId="4F3D146E" w14:textId="77777777" w:rsidR="000974E2" w:rsidRPr="00DB6C79" w:rsidRDefault="000974E2" w:rsidP="000974E2">
      <w:pPr>
        <w:tabs>
          <w:tab w:val="left" w:pos="567"/>
        </w:tabs>
      </w:pPr>
      <w:r w:rsidRPr="00DB6C79">
        <w:tab/>
        <w:t xml:space="preserve">• </w:t>
      </w:r>
      <w:r w:rsidRPr="00DB6C79">
        <w:tab/>
        <w:t>cause an object to decelerate—that is, to decrease its velocity.</w:t>
      </w:r>
    </w:p>
    <w:p w14:paraId="7545A6AF" w14:textId="77777777" w:rsidR="000974E2" w:rsidRPr="00DB6C79" w:rsidRDefault="000974E2" w:rsidP="000974E2">
      <w:pPr>
        <w:tabs>
          <w:tab w:val="left" w:pos="567"/>
        </w:tabs>
      </w:pPr>
      <w:r w:rsidRPr="00DB6C79">
        <w:tab/>
        <w:t xml:space="preserve">• </w:t>
      </w:r>
      <w:r w:rsidRPr="00DB6C79">
        <w:tab/>
        <w:t>cause an object to change its direction.</w:t>
      </w:r>
    </w:p>
    <w:p w14:paraId="0C1888E7" w14:textId="77777777" w:rsidR="000974E2" w:rsidRPr="00DB6C79" w:rsidRDefault="000974E2" w:rsidP="000974E2">
      <w:pPr>
        <w:tabs>
          <w:tab w:val="left" w:pos="567"/>
        </w:tabs>
      </w:pPr>
      <w:r w:rsidRPr="00DB6C79">
        <w:tab/>
        <w:t xml:space="preserve">• </w:t>
      </w:r>
      <w:r w:rsidRPr="00DB6C79">
        <w:tab/>
        <w:t>cause a change of shape.</w:t>
      </w:r>
    </w:p>
    <w:p w14:paraId="2448CD2D" w14:textId="77777777" w:rsidR="000974E2" w:rsidRPr="00DB6C79" w:rsidRDefault="000974E2" w:rsidP="000974E2">
      <w:pPr>
        <w:tabs>
          <w:tab w:val="left" w:pos="567"/>
        </w:tabs>
      </w:pPr>
    </w:p>
    <w:p w14:paraId="17F40739" w14:textId="77777777" w:rsidR="000974E2" w:rsidRPr="00DB6C79" w:rsidRDefault="000974E2" w:rsidP="000974E2">
      <w:pPr>
        <w:tabs>
          <w:tab w:val="left" w:pos="567"/>
        </w:tabs>
      </w:pPr>
    </w:p>
    <w:p w14:paraId="07C5E150" w14:textId="77777777" w:rsidR="000974E2" w:rsidRPr="00DB6C79" w:rsidRDefault="000974E2" w:rsidP="000974E2">
      <w:pPr>
        <w:tabs>
          <w:tab w:val="left" w:pos="567"/>
        </w:tabs>
      </w:pPr>
      <w:r w:rsidRPr="00DB6C79">
        <w:t>In order for a force to do these things, two conditions must be met.</w:t>
      </w:r>
    </w:p>
    <w:p w14:paraId="4D61781A" w14:textId="77777777" w:rsidR="000974E2" w:rsidRPr="00DB6C79" w:rsidRDefault="000974E2" w:rsidP="000974E2">
      <w:pPr>
        <w:tabs>
          <w:tab w:val="left" w:pos="567"/>
        </w:tabs>
      </w:pPr>
    </w:p>
    <w:p w14:paraId="2F496692" w14:textId="77777777" w:rsidR="000974E2" w:rsidRPr="00DB6C79" w:rsidRDefault="000974E2" w:rsidP="000974E2">
      <w:pPr>
        <w:tabs>
          <w:tab w:val="left" w:pos="567"/>
        </w:tabs>
      </w:pPr>
      <w:r w:rsidRPr="00DB6C79">
        <w:tab/>
        <w:t>1.</w:t>
      </w:r>
      <w:r w:rsidRPr="00DB6C79">
        <w:tab/>
      </w:r>
      <w:r w:rsidRPr="00DB6C79">
        <w:rPr>
          <w:b/>
          <w:i/>
        </w:rPr>
        <w:t>The force must be unbalanced.</w:t>
      </w:r>
      <w:r w:rsidRPr="00DB6C79">
        <w:t xml:space="preserve"> </w:t>
      </w:r>
    </w:p>
    <w:p w14:paraId="2DF0C2CF" w14:textId="77777777" w:rsidR="000974E2" w:rsidRPr="00DB6C79" w:rsidRDefault="000974E2" w:rsidP="000974E2">
      <w:pPr>
        <w:tabs>
          <w:tab w:val="left" w:pos="567"/>
        </w:tabs>
      </w:pPr>
    </w:p>
    <w:p w14:paraId="086E5BE4" w14:textId="77777777" w:rsidR="000974E2" w:rsidRPr="00DB6C79" w:rsidRDefault="000974E2" w:rsidP="000974E2">
      <w:pPr>
        <w:tabs>
          <w:tab w:val="left" w:pos="567"/>
        </w:tabs>
      </w:pPr>
      <w:r w:rsidRPr="00DB6C79">
        <w:tab/>
      </w:r>
      <w:r w:rsidRPr="00DB6C79">
        <w:tab/>
        <w:t xml:space="preserve">In order for a force to cause a change of velocity, direction or shape there must be </w:t>
      </w:r>
      <w:r w:rsidRPr="00DB6C79">
        <w:tab/>
      </w:r>
      <w:r w:rsidRPr="00DB6C79">
        <w:tab/>
        <w:t xml:space="preserve">an unbalanced force in the direction of the change. </w:t>
      </w:r>
    </w:p>
    <w:p w14:paraId="0CC7E165" w14:textId="77777777" w:rsidR="000974E2" w:rsidRPr="00DB6C79" w:rsidRDefault="000974E2" w:rsidP="000974E2">
      <w:pPr>
        <w:tabs>
          <w:tab w:val="left" w:pos="567"/>
        </w:tabs>
      </w:pPr>
    </w:p>
    <w:p w14:paraId="6B1E8F91" w14:textId="77777777" w:rsidR="000974E2" w:rsidRPr="00DB6C79" w:rsidRDefault="000974E2" w:rsidP="000974E2">
      <w:pPr>
        <w:tabs>
          <w:tab w:val="left" w:pos="567"/>
        </w:tabs>
      </w:pPr>
      <w:r w:rsidRPr="00DB6C79">
        <w:tab/>
      </w:r>
      <w:r w:rsidRPr="00DB6C79">
        <w:tab/>
        <w:t xml:space="preserve">If the force is balanced by another force, the forces cancel each other out because </w:t>
      </w:r>
      <w:r w:rsidRPr="00DB6C79">
        <w:tab/>
      </w:r>
      <w:r w:rsidRPr="00DB6C79">
        <w:tab/>
        <w:t>they are acting in opposite directions.</w:t>
      </w:r>
    </w:p>
    <w:p w14:paraId="0E76B081" w14:textId="77777777" w:rsidR="000974E2" w:rsidRPr="00DB6C79" w:rsidRDefault="000974E2" w:rsidP="000974E2">
      <w:pPr>
        <w:tabs>
          <w:tab w:val="left" w:pos="567"/>
        </w:tabs>
      </w:pPr>
    </w:p>
    <w:p w14:paraId="7A5DFE08" w14:textId="77777777" w:rsidR="000974E2" w:rsidRPr="00DB6C79" w:rsidRDefault="000974E2" w:rsidP="000974E2">
      <w:pPr>
        <w:tabs>
          <w:tab w:val="left" w:pos="567"/>
        </w:tabs>
        <w:jc w:val="center"/>
      </w:pPr>
      <w:r w:rsidRPr="00DB6C79">
        <w:rPr>
          <w:noProof/>
          <w:lang w:val="en-GB" w:eastAsia="en-GB"/>
        </w:rPr>
        <w:drawing>
          <wp:inline distT="0" distB="0" distL="0" distR="0" wp14:anchorId="7611FDC4" wp14:editId="2B4148DB">
            <wp:extent cx="3192145" cy="2582545"/>
            <wp:effectExtent l="0" t="0" r="8255" b="8255"/>
            <wp:docPr id="229" name="Picture 229" descr="1st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st law001"/>
                    <pic:cNvPicPr>
                      <a:picLocks noChangeAspect="1" noChangeArrowheads="1"/>
                    </pic:cNvPicPr>
                  </pic:nvPicPr>
                  <pic:blipFill>
                    <a:blip r:embed="rId110">
                      <a:lum contrast="18000"/>
                      <a:grayscl/>
                      <a:extLst>
                        <a:ext uri="{28A0092B-C50C-407E-A947-70E740481C1C}">
                          <a14:useLocalDpi xmlns:a14="http://schemas.microsoft.com/office/drawing/2010/main" val="0"/>
                        </a:ext>
                      </a:extLst>
                    </a:blip>
                    <a:srcRect/>
                    <a:stretch>
                      <a:fillRect/>
                    </a:stretch>
                  </pic:blipFill>
                  <pic:spPr bwMode="auto">
                    <a:xfrm>
                      <a:off x="0" y="0"/>
                      <a:ext cx="3192145" cy="2582545"/>
                    </a:xfrm>
                    <a:prstGeom prst="rect">
                      <a:avLst/>
                    </a:prstGeom>
                    <a:noFill/>
                    <a:ln>
                      <a:noFill/>
                    </a:ln>
                  </pic:spPr>
                </pic:pic>
              </a:graphicData>
            </a:graphic>
          </wp:inline>
        </w:drawing>
      </w:r>
    </w:p>
    <w:p w14:paraId="02E76974" w14:textId="77777777" w:rsidR="000974E2" w:rsidRPr="00DB6C79" w:rsidRDefault="000974E2" w:rsidP="000974E2">
      <w:pPr>
        <w:tabs>
          <w:tab w:val="left" w:pos="567"/>
        </w:tabs>
      </w:pPr>
    </w:p>
    <w:p w14:paraId="02C53407" w14:textId="77777777" w:rsidR="000974E2" w:rsidRPr="00DB6C79" w:rsidRDefault="000974E2" w:rsidP="000974E2">
      <w:pPr>
        <w:tabs>
          <w:tab w:val="left" w:pos="567"/>
        </w:tabs>
      </w:pPr>
      <w:r w:rsidRPr="00DB6C79">
        <w:tab/>
      </w:r>
    </w:p>
    <w:p w14:paraId="62699C74" w14:textId="77777777" w:rsidR="000974E2" w:rsidRPr="00DB6C79" w:rsidRDefault="000974E2" w:rsidP="000974E2">
      <w:pPr>
        <w:tabs>
          <w:tab w:val="left" w:pos="567"/>
        </w:tabs>
      </w:pPr>
      <w:r w:rsidRPr="00DB6C79">
        <w:tab/>
        <w:t>2.</w:t>
      </w:r>
      <w:r w:rsidRPr="00DB6C79">
        <w:tab/>
      </w:r>
      <w:r w:rsidRPr="00DB6C79">
        <w:rPr>
          <w:b/>
          <w:i/>
        </w:rPr>
        <w:t>The force must be external.</w:t>
      </w:r>
      <w:r w:rsidRPr="00DB6C79">
        <w:t xml:space="preserve"> </w:t>
      </w:r>
    </w:p>
    <w:p w14:paraId="08A3E98D" w14:textId="77777777" w:rsidR="000974E2" w:rsidRPr="00DB6C79" w:rsidRDefault="000974E2" w:rsidP="000974E2">
      <w:pPr>
        <w:tabs>
          <w:tab w:val="left" w:pos="567"/>
        </w:tabs>
      </w:pPr>
    </w:p>
    <w:p w14:paraId="13438923" w14:textId="77777777" w:rsidR="000974E2" w:rsidRPr="00DB6C79" w:rsidRDefault="000974E2" w:rsidP="000974E2">
      <w:pPr>
        <w:tabs>
          <w:tab w:val="left" w:pos="567"/>
        </w:tabs>
      </w:pPr>
      <w:r w:rsidRPr="00DB6C79">
        <w:tab/>
      </w:r>
      <w:r w:rsidRPr="00DB6C79">
        <w:tab/>
        <w:t>Can you move a car by sitting inside it and pushing on the steering wheel?</w:t>
      </w:r>
    </w:p>
    <w:p w14:paraId="20F0BF0F" w14:textId="77777777" w:rsidR="000974E2" w:rsidRPr="00DB6C79" w:rsidRDefault="000974E2" w:rsidP="000974E2">
      <w:pPr>
        <w:tabs>
          <w:tab w:val="left" w:pos="567"/>
        </w:tabs>
      </w:pPr>
      <w:r w:rsidRPr="00DB6C79">
        <w:tab/>
      </w:r>
      <w:r w:rsidRPr="00DB6C79">
        <w:tab/>
        <w:t xml:space="preserve">Of course, the answer is no. </w:t>
      </w:r>
    </w:p>
    <w:p w14:paraId="4EDE76E5" w14:textId="77777777" w:rsidR="000974E2" w:rsidRPr="00DB6C79" w:rsidRDefault="000974E2" w:rsidP="000974E2">
      <w:pPr>
        <w:tabs>
          <w:tab w:val="left" w:pos="567"/>
        </w:tabs>
      </w:pPr>
    </w:p>
    <w:p w14:paraId="4783FDDE" w14:textId="77777777" w:rsidR="000974E2" w:rsidRPr="00DB6C79" w:rsidRDefault="000974E2" w:rsidP="000974E2">
      <w:pPr>
        <w:tabs>
          <w:tab w:val="left" w:pos="567"/>
        </w:tabs>
      </w:pPr>
      <w:r w:rsidRPr="00DB6C79">
        <w:tab/>
      </w:r>
      <w:r w:rsidRPr="00DB6C79">
        <w:tab/>
        <w:t>If you wanted to push a car, you would have to stand outside the car and</w:t>
      </w:r>
    </w:p>
    <w:p w14:paraId="2DAEFCD9" w14:textId="77777777" w:rsidR="000974E2" w:rsidRPr="00DB6C79" w:rsidRDefault="000974E2" w:rsidP="000974E2">
      <w:pPr>
        <w:tabs>
          <w:tab w:val="left" w:pos="567"/>
        </w:tabs>
      </w:pPr>
      <w:r w:rsidRPr="00DB6C79">
        <w:tab/>
      </w:r>
      <w:r w:rsidRPr="00DB6C79">
        <w:tab/>
        <w:t>push it.</w:t>
      </w:r>
    </w:p>
    <w:p w14:paraId="2D26EA73" w14:textId="77777777" w:rsidR="000974E2" w:rsidRPr="00DB6C79" w:rsidRDefault="000974E2" w:rsidP="000974E2">
      <w:pPr>
        <w:tabs>
          <w:tab w:val="left" w:pos="567"/>
        </w:tabs>
      </w:pPr>
    </w:p>
    <w:p w14:paraId="48FCFA8B" w14:textId="77777777" w:rsidR="000974E2" w:rsidRPr="00DB6C79" w:rsidRDefault="000974E2" w:rsidP="000974E2">
      <w:pPr>
        <w:tabs>
          <w:tab w:val="left" w:pos="567"/>
        </w:tabs>
      </w:pPr>
    </w:p>
    <w:p w14:paraId="2C248C40" w14:textId="77777777" w:rsidR="000974E2" w:rsidRPr="00DB6C79" w:rsidRDefault="000974E2" w:rsidP="000974E2">
      <w:pPr>
        <w:tabs>
          <w:tab w:val="left" w:pos="567"/>
        </w:tabs>
      </w:pPr>
      <w:r w:rsidRPr="00DB6C79">
        <w:t>To fully understand how forces can do these things, one needs to understand Newton’s Three Laws of Motion.</w:t>
      </w:r>
    </w:p>
    <w:p w14:paraId="1125405B" w14:textId="77777777" w:rsidR="000974E2" w:rsidRPr="00DB6C79" w:rsidRDefault="000974E2" w:rsidP="000974E2">
      <w:pPr>
        <w:tabs>
          <w:tab w:val="left" w:pos="567"/>
        </w:tabs>
      </w:pPr>
    </w:p>
    <w:p w14:paraId="5D229303" w14:textId="77777777" w:rsidR="000974E2" w:rsidRPr="00DB6C79" w:rsidRDefault="000974E2" w:rsidP="000974E2">
      <w:pPr>
        <w:tabs>
          <w:tab w:val="left" w:pos="567"/>
        </w:tabs>
        <w:jc w:val="center"/>
      </w:pPr>
      <w:r w:rsidRPr="00DB6C79">
        <w:br w:type="page"/>
      </w:r>
      <w:r w:rsidRPr="00DB6C79">
        <w:rPr>
          <w:b/>
        </w:rPr>
        <w:lastRenderedPageBreak/>
        <w:t>NEWTON'S FIRST LAW</w:t>
      </w:r>
    </w:p>
    <w:p w14:paraId="126EBD86" w14:textId="77777777" w:rsidR="000974E2" w:rsidRPr="00DB6C79" w:rsidRDefault="000974E2" w:rsidP="000974E2">
      <w:pPr>
        <w:tabs>
          <w:tab w:val="left" w:pos="567"/>
        </w:tabs>
      </w:pPr>
    </w:p>
    <w:p w14:paraId="3D697294" w14:textId="77777777" w:rsidR="000974E2" w:rsidRPr="00DB6C79" w:rsidRDefault="000974E2" w:rsidP="000974E2">
      <w:pPr>
        <w:tabs>
          <w:tab w:val="left" w:pos="567"/>
        </w:tabs>
        <w:jc w:val="center"/>
        <w:rPr>
          <w:b/>
        </w:rPr>
      </w:pPr>
      <w:r w:rsidRPr="00DB6C79">
        <w:rPr>
          <w:b/>
          <w:noProof/>
          <w:lang w:val="en-GB" w:eastAsia="en-GB"/>
        </w:rPr>
        <mc:AlternateContent>
          <mc:Choice Requires="wps">
            <w:drawing>
              <wp:anchor distT="0" distB="0" distL="114300" distR="114300" simplePos="0" relativeHeight="251732992" behindDoc="1" locked="0" layoutInCell="0" allowOverlap="1" wp14:anchorId="0294CEC2" wp14:editId="21CC89BF">
                <wp:simplePos x="0" y="0"/>
                <wp:positionH relativeFrom="column">
                  <wp:posOffset>939800</wp:posOffset>
                </wp:positionH>
                <wp:positionV relativeFrom="paragraph">
                  <wp:posOffset>101599</wp:posOffset>
                </wp:positionV>
                <wp:extent cx="4229100" cy="507577"/>
                <wp:effectExtent l="0" t="0" r="38100" b="26035"/>
                <wp:wrapNone/>
                <wp:docPr id="13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0" cy="507577"/>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0" o:spid="_x0000_s1026" style="position:absolute;margin-left:74pt;margin-top:8pt;width:333pt;height:39.9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" o:allowincell="f" strokecolor="#4f81bd [3204]"/>
            </w:pict>
          </mc:Fallback>
        </mc:AlternateContent>
      </w:r>
    </w:p>
    <w:p w14:paraId="115D7AC0" w14:textId="77777777" w:rsidR="000974E2" w:rsidRPr="00DB6C79" w:rsidRDefault="000974E2" w:rsidP="000974E2">
      <w:pPr>
        <w:tabs>
          <w:tab w:val="left" w:pos="567"/>
        </w:tabs>
        <w:rPr>
          <w:color w:val="FF0000"/>
        </w:rPr>
      </w:pPr>
      <w:r w:rsidRPr="00DB6C79">
        <w:rPr>
          <w:b/>
        </w:rPr>
        <w:tab/>
      </w:r>
      <w:r w:rsidRPr="00DB6C79">
        <w:rPr>
          <w:b/>
        </w:rPr>
        <w:tab/>
      </w:r>
      <w:r w:rsidRPr="00DB6C79">
        <w:rPr>
          <w:b/>
        </w:rPr>
        <w:tab/>
      </w:r>
      <w:r w:rsidRPr="00DB6C79">
        <w:rPr>
          <w:color w:val="FF0000"/>
        </w:rPr>
        <w:t xml:space="preserve">A body at rest or moving at constant velocity will continue </w:t>
      </w:r>
    </w:p>
    <w:p w14:paraId="4A3AC934" w14:textId="77777777"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to do so unless acted upon by an external unbalanced force.</w:t>
      </w:r>
    </w:p>
    <w:p w14:paraId="4C45A53C" w14:textId="77777777" w:rsidR="000974E2" w:rsidRPr="00DB6C79" w:rsidRDefault="000974E2" w:rsidP="000974E2">
      <w:pPr>
        <w:tabs>
          <w:tab w:val="left" w:pos="567"/>
        </w:tabs>
      </w:pPr>
    </w:p>
    <w:p w14:paraId="26E0C45E" w14:textId="77777777" w:rsidR="000974E2" w:rsidRPr="00DB6C79" w:rsidRDefault="000974E2" w:rsidP="000974E2">
      <w:pPr>
        <w:tabs>
          <w:tab w:val="left" w:pos="567"/>
        </w:tabs>
        <w:rPr>
          <w:b/>
        </w:rPr>
      </w:pPr>
    </w:p>
    <w:p w14:paraId="17DA0E43" w14:textId="77777777" w:rsidR="000974E2" w:rsidRPr="00DB6C79" w:rsidRDefault="000974E2" w:rsidP="000974E2">
      <w:pPr>
        <w:tabs>
          <w:tab w:val="left" w:pos="567"/>
        </w:tabs>
        <w:rPr>
          <w:b/>
        </w:rPr>
      </w:pPr>
      <w:r w:rsidRPr="00DB6C79">
        <w:rPr>
          <w:b/>
        </w:rPr>
        <w:t>Example</w:t>
      </w:r>
    </w:p>
    <w:p w14:paraId="2361D817" w14:textId="77777777"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34016" behindDoc="0" locked="0" layoutInCell="0" allowOverlap="1" wp14:anchorId="3ECD30BE" wp14:editId="60D3B706">
                <wp:simplePos x="0" y="0"/>
                <wp:positionH relativeFrom="column">
                  <wp:posOffset>330200</wp:posOffset>
                </wp:positionH>
                <wp:positionV relativeFrom="paragraph">
                  <wp:posOffset>106680</wp:posOffset>
                </wp:positionV>
                <wp:extent cx="2451100" cy="717550"/>
                <wp:effectExtent l="0" t="0" r="12700" b="19050"/>
                <wp:wrapNone/>
                <wp:docPr id="252"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1100" cy="717550"/>
                          <a:chOff x="2320" y="3720"/>
                          <a:chExt cx="3860" cy="900"/>
                        </a:xfrm>
                      </wpg:grpSpPr>
                      <wps:wsp>
                        <wps:cNvPr id="253" name="Line 112"/>
                        <wps:cNvCnPr/>
                        <wps:spPr bwMode="auto">
                          <a:xfrm>
                            <a:off x="2320" y="4620"/>
                            <a:ext cx="322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54" name="Rectangle 113"/>
                        <wps:cNvSpPr>
                          <a:spLocks noChangeArrowheads="1"/>
                        </wps:cNvSpPr>
                        <wps:spPr bwMode="auto">
                          <a:xfrm>
                            <a:off x="2760" y="3720"/>
                            <a:ext cx="1760" cy="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55" name="Line 114"/>
                        <wps:cNvCnPr/>
                        <wps:spPr bwMode="auto">
                          <a:xfrm>
                            <a:off x="4520" y="4180"/>
                            <a:ext cx="560" cy="0"/>
                          </a:xfrm>
                          <a:prstGeom prst="line">
                            <a:avLst/>
                          </a:prstGeom>
                          <a:noFill/>
                          <a:ln w="2857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28" name="Text Box 115"/>
                        <wps:cNvSpPr txBox="1">
                          <a:spLocks noChangeArrowheads="1"/>
                        </wps:cNvSpPr>
                        <wps:spPr bwMode="auto">
                          <a:xfrm>
                            <a:off x="3120" y="3977"/>
                            <a:ext cx="1000" cy="3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BD9F44E" w14:textId="77777777" w:rsidR="00586794" w:rsidRDefault="00586794" w:rsidP="000974E2">
                              <w:r>
                                <w:t>MASS</w:t>
                              </w:r>
                            </w:p>
                          </w:txbxContent>
                        </wps:txbx>
                        <wps:bodyPr rot="0" vert="horz" wrap="square" lIns="91440" tIns="45720" rIns="91440" bIns="45720" anchor="t" anchorCtr="0" upright="1">
                          <a:noAutofit/>
                        </wps:bodyPr>
                      </wps:wsp>
                      <wps:wsp>
                        <wps:cNvPr id="129" name="Text Box 116"/>
                        <wps:cNvSpPr txBox="1">
                          <a:spLocks noChangeArrowheads="1"/>
                        </wps:cNvSpPr>
                        <wps:spPr bwMode="auto">
                          <a:xfrm>
                            <a:off x="5060" y="4000"/>
                            <a:ext cx="1120" cy="4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776EBC8" w14:textId="77777777" w:rsidR="00586794" w:rsidRDefault="00586794" w:rsidP="000974E2">
                              <w:r>
                                <w:t>FORCE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CD30BE" id="Group 111" o:spid="_x0000_s1071" style="position:absolute;margin-left:26pt;margin-top:8.4pt;width:193pt;height:56.5pt;z-index:251734016" coordorigin="2320,3720" coordsize="3860,9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" o:allowincell="f">
                <v:line id="Line 112" o:spid="_x0000_s1072" style="position:absolute;visibility:visible;mso-wrap-style:square" from="2320,4620" to="5540,46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r3QyMcAAADcAAAADwAAAGRycy9kb3ducmV2LnhtbESPT2vCQBTE70K/w/IKvemmSoOkriIt&#10;BfVQ/FNoj8/sM4nNvg27a5J+e7cgeBxm5jfMbNGbWrTkfGVZwfMoAUGcW11xoeDr8DGcgvABWWNt&#10;mRT8kYfF/GEww0zbjnfU7kMhIoR9hgrKEJpMSp+XZNCPbEMcvZN1BkOUrpDaYRfhppbjJEmlwYrj&#10;QokNvZWU/+4vRsHnZJu2y/Vm1X+v02P+vjv+nDun1NNjv3wFEagP9/CtvdIKxi8T+D8Tj4CcXwE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CuvdDIxwAAANwAAAAPAAAAAAAA&#10;AAAAAAAAAKECAABkcnMvZG93bnJldi54bWxQSwUGAAAAAAQABAD5AAAAlQMAAAAA&#10;"/>
                <v:rect id="Rectangle 113" o:spid="_x0000_s1073" style="position:absolute;left:2760;top:3720;width:1760;height: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8HPoxwAA&#10;ANwAAAAPAAAAZHJzL2Rvd25yZXYueG1sRI9Pa8JAFMTvQr/D8oReitlU21JiVin+AelBqBXs8ZF9&#10;JsHs27C7avTTuwXB4zAzv2HyaWcacSLna8sKXpMUBHFhdc2lgu3vcvAJwgdkjY1lUnAhD9PJUy/H&#10;TNsz/9BpE0oRIewzVFCF0GZS+qIigz6xLXH09tYZDFG6UmqH5wg3jRym6Yc0WHNcqLClWUXFYXM0&#10;CtrdDM1iLcO3u4yuf8ftej5PX5R67ndfYxCBuvAI39srrWD4/gb/Z+IRkJMb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gPBz6McAAADcAAAADwAAAAAAAAAAAAAAAACXAgAAZHJz&#10;L2Rvd25yZXYueG1sUEsFBgAAAAAEAAQA9QAAAIsDAAAAAA==&#10;" strokeweight="1.5pt"/>
                <v:line id="Line 114" o:spid="_x0000_s1074" style="position:absolute;visibility:visible;mso-wrap-style:square" from="4520,4180" to="5080,41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vHLcMcAAADcAAAADwAAAGRycy9kb3ducmV2LnhtbESP3WrCQBSE7wu+w3IKvZG6iT9BoquU&#10;FqEKarXF60P2NAlmz4bsqkmfvlsQejnMzDfMfNmaSlypcaVlBfEgAkGcWV1yruDrc/U8BeE8ssbK&#10;MinoyMFy0XuYY6rtjQ90PfpcBAi7FBUU3teplC4ryKAb2Jo4eN+2MeiDbHKpG7wFuKnkMIoSabDk&#10;sFBgTa8FZefjxSjY0M9bsu7vtzj28cepG/Xjrtwp9fTYvsxAeGr9f/jeftcKhpMJ/J0JR0AufgE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Ca8ctwxwAAANwAAAAPAAAAAAAA&#10;AAAAAAAAAKECAABkcnMvZG93bnJldi54bWxQSwUGAAAAAAQABAD5AAAAlQMAAAAA&#10;" strokeweight="2.25pt">
                  <v:stroke endarrow="block"/>
                </v:line>
                <v:shape id="Text Box 115" o:spid="_x0000_s1075" type="#_x0000_t202" style="position:absolute;left:3120;top:3977;width:100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Xx93xAAA&#10;ANwAAAAPAAAAZHJzL2Rvd25yZXYueG1sRI/NbsJADITvlXiHlZG4VLABlb/AgqBSK678PIDJmiQi&#10;642yCwlvXx8qcbM145nP623nKvWkJpSeDYxHCSjizNuScwOX889wASpEZIuVZzLwogDbTe9jjan1&#10;LR/peYq5khAOKRooYqxTrUNWkMMw8jWxaDffOIyyNrm2DbYS7io9SZKZdliyNBRY03dB2f30cAZu&#10;h/Zzumyvv/EyP37N9ljOr/5lzKDf7VagInXxbf6/PljBnwitPCMT6M0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8fd8QAAADcAAAADwAAAAAAAAAAAAAAAACXAgAAZHJzL2Rv&#10;d25yZXYueG1sUEsFBgAAAAAEAAQA9QAAAIgDAAAAAA==&#10;" stroked="f">
                  <v:textbox>
                    <w:txbxContent>
                      <w:p w14:paraId="0BD9F44E" w14:textId="77777777" w:rsidR="00586794" w:rsidRDefault="00586794" w:rsidP="000974E2">
                        <w:r>
                          <w:t>MASS</w:t>
                        </w:r>
                      </w:p>
                    </w:txbxContent>
                  </v:textbox>
                </v:shape>
                <v:shape id="Text Box 116" o:spid="_x0000_s1076" type="#_x0000_t202" style="position:absolute;left:5060;top:4000;width:1120;height:4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E7rsvwAA&#10;ANwAAAAPAAAAZHJzL2Rvd25yZXYueG1sRE/LqsIwEN0L/kMYwY1oqnh9VKOooLj18QFjM7bFZlKa&#10;aOvfG0G4uzmc5yzXjSnEiyqXW1YwHEQgiBOrc04VXC/7/gyE88gaC8uk4E0O1qt2a4mxtjWf6HX2&#10;qQgh7GJUkHlfxlK6JCODbmBL4sDdbWXQB1ilUldYh3BTyFEUTaTBnENDhiXtMkoe56dRcD/Wvb95&#10;fTv46/Q0nmwxn97sW6lup9ksQHhq/L/45z7qMH80h+8z4QK5+g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JUTuuy/AAAA3AAAAA8AAAAAAAAAAAAAAAAAlwIAAGRycy9kb3ducmV2&#10;LnhtbFBLBQYAAAAABAAEAPUAAACDAwAAAAA=&#10;" stroked="f">
                  <v:textbox>
                    <w:txbxContent>
                      <w:p w14:paraId="5776EBC8" w14:textId="77777777" w:rsidR="00586794" w:rsidRDefault="00586794" w:rsidP="000974E2">
                        <w:r>
                          <w:t>FORCE</w:t>
                        </w:r>
                      </w:p>
                    </w:txbxContent>
                  </v:textbox>
                </v:shape>
              </v:group>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t xml:space="preserve">The force needed to move an object appears </w:t>
      </w:r>
      <w:r w:rsidRPr="00DB6C79">
        <w:tab/>
      </w:r>
      <w:r w:rsidRPr="00DB6C79">
        <w:tab/>
      </w:r>
      <w:r w:rsidRPr="00DB6C79">
        <w:tab/>
      </w:r>
      <w:r w:rsidRPr="00DB6C79">
        <w:tab/>
      </w:r>
      <w:r w:rsidRPr="00DB6C79">
        <w:tab/>
      </w:r>
      <w:r w:rsidRPr="00DB6C79">
        <w:tab/>
      </w:r>
      <w:r w:rsidRPr="00DB6C79">
        <w:tab/>
      </w:r>
      <w:r w:rsidRPr="00DB6C79">
        <w:tab/>
      </w:r>
      <w:r w:rsidRPr="00DB6C79">
        <w:tab/>
        <w:t>to be dependent on the mass.</w:t>
      </w:r>
    </w:p>
    <w:p w14:paraId="7BABA339"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14:paraId="02A1BCBE"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r w:rsidRPr="00DB6C79">
        <w:tab/>
        <w:t xml:space="preserve">The larger the mass, the greater the force </w:t>
      </w:r>
      <w:r w:rsidRPr="00DB6C79">
        <w:tab/>
      </w:r>
      <w:r w:rsidRPr="00DB6C79">
        <w:tab/>
      </w:r>
      <w:r w:rsidRPr="00DB6C79">
        <w:tab/>
      </w:r>
      <w:r w:rsidRPr="00DB6C79">
        <w:tab/>
      </w:r>
      <w:r w:rsidRPr="00DB6C79">
        <w:tab/>
      </w:r>
      <w:r w:rsidRPr="00DB6C79">
        <w:tab/>
      </w:r>
      <w:r w:rsidRPr="00DB6C79">
        <w:tab/>
      </w:r>
      <w:r w:rsidRPr="00DB6C79">
        <w:tab/>
      </w:r>
      <w:r w:rsidRPr="00DB6C79">
        <w:tab/>
        <w:t>required to move the object.</w:t>
      </w:r>
    </w:p>
    <w:p w14:paraId="11D28265" w14:textId="77777777" w:rsidR="000974E2" w:rsidRPr="00DB6C79" w:rsidRDefault="000974E2" w:rsidP="000974E2">
      <w:pPr>
        <w:tabs>
          <w:tab w:val="left" w:pos="567"/>
        </w:tabs>
      </w:pPr>
    </w:p>
    <w:p w14:paraId="53E1071A" w14:textId="77777777" w:rsidR="000974E2" w:rsidRPr="00DB6C79" w:rsidRDefault="000974E2" w:rsidP="000974E2">
      <w:pPr>
        <w:tabs>
          <w:tab w:val="left" w:pos="567"/>
        </w:tabs>
      </w:pPr>
    </w:p>
    <w:p w14:paraId="7ADA59F1" w14:textId="77777777" w:rsidR="000974E2" w:rsidRPr="00DB6C79" w:rsidRDefault="000974E2" w:rsidP="000974E2">
      <w:pPr>
        <w:tabs>
          <w:tab w:val="left" w:pos="567"/>
        </w:tabs>
      </w:pPr>
      <w:r w:rsidRPr="00DB6C79">
        <w:t>Newton's First Law is often referred to as the law of</w:t>
      </w:r>
      <w:r w:rsidRPr="00DB6C79">
        <w:rPr>
          <w:b/>
        </w:rPr>
        <w:t xml:space="preserve"> </w:t>
      </w:r>
      <w:r w:rsidRPr="00DB6C79">
        <w:rPr>
          <w:b/>
          <w:i/>
        </w:rPr>
        <w:t>inertia</w:t>
      </w:r>
      <w:r w:rsidRPr="00DB6C79">
        <w:t>.</w:t>
      </w:r>
    </w:p>
    <w:p w14:paraId="25B9692A" w14:textId="77777777" w:rsidR="000974E2" w:rsidRPr="00DB6C79" w:rsidRDefault="000974E2" w:rsidP="000974E2">
      <w:pPr>
        <w:tabs>
          <w:tab w:val="left" w:pos="567"/>
        </w:tabs>
      </w:pPr>
    </w:p>
    <w:p w14:paraId="5504386A" w14:textId="77777777" w:rsidR="000974E2" w:rsidRPr="00DB6C79" w:rsidRDefault="000974E2" w:rsidP="000974E2">
      <w:pPr>
        <w:tabs>
          <w:tab w:val="left" w:pos="567"/>
        </w:tabs>
      </w:pPr>
      <w:r w:rsidRPr="00DB6C79">
        <w:t xml:space="preserve">Inertia is considered to be the property of a body which, when still, makes it hard to move and, when moving, keeps it going. </w:t>
      </w:r>
    </w:p>
    <w:p w14:paraId="1DF51147" w14:textId="77777777" w:rsidR="000974E2" w:rsidRPr="00DB6C79" w:rsidRDefault="000974E2" w:rsidP="000974E2">
      <w:pPr>
        <w:tabs>
          <w:tab w:val="left" w:pos="567"/>
        </w:tabs>
      </w:pPr>
      <w:r w:rsidRPr="00DB6C79">
        <w:t xml:space="preserve"> </w:t>
      </w:r>
    </w:p>
    <w:p w14:paraId="5DA4914E" w14:textId="77777777" w:rsidR="000974E2" w:rsidRPr="00DB6C79" w:rsidRDefault="000974E2" w:rsidP="000974E2">
      <w:pPr>
        <w:tabs>
          <w:tab w:val="left" w:pos="567"/>
        </w:tabs>
      </w:pPr>
      <w:r w:rsidRPr="00DB6C79">
        <w:t xml:space="preserve">This property seems to be determined by mass - </w:t>
      </w:r>
      <w:r w:rsidRPr="00DB6C79">
        <w:rPr>
          <w:b/>
          <w:i/>
        </w:rPr>
        <w:t>the greater the mass, the greater the inertia</w:t>
      </w:r>
      <w:r w:rsidRPr="00DB6C79">
        <w:t>.</w:t>
      </w:r>
    </w:p>
    <w:p w14:paraId="0D67463D" w14:textId="77777777" w:rsidR="000974E2" w:rsidRPr="00DB6C79" w:rsidRDefault="000974E2" w:rsidP="000974E2">
      <w:pPr>
        <w:tabs>
          <w:tab w:val="left" w:pos="567"/>
        </w:tabs>
      </w:pPr>
    </w:p>
    <w:p w14:paraId="4DFE5106" w14:textId="77777777" w:rsidR="000974E2" w:rsidRPr="00DB6C79" w:rsidRDefault="000974E2" w:rsidP="000974E2">
      <w:pPr>
        <w:tabs>
          <w:tab w:val="left" w:pos="567"/>
        </w:tabs>
      </w:pPr>
    </w:p>
    <w:p w14:paraId="30773C3B" w14:textId="77777777" w:rsidR="000974E2" w:rsidRPr="00DB6C79" w:rsidRDefault="000974E2" w:rsidP="000974E2">
      <w:pPr>
        <w:tabs>
          <w:tab w:val="left" w:pos="567"/>
        </w:tabs>
        <w:rPr>
          <w:b/>
        </w:rPr>
      </w:pPr>
      <w:r w:rsidRPr="00DB6C79">
        <w:rPr>
          <w:b/>
        </w:rPr>
        <w:t>Examples</w:t>
      </w:r>
    </w:p>
    <w:p w14:paraId="694E703C" w14:textId="77777777" w:rsidR="000974E2" w:rsidRPr="00DB6C79" w:rsidRDefault="000974E2" w:rsidP="000974E2">
      <w:pPr>
        <w:tabs>
          <w:tab w:val="left" w:pos="567"/>
        </w:tabs>
        <w:rPr>
          <w:b/>
        </w:rPr>
      </w:pPr>
    </w:p>
    <w:p w14:paraId="01348E9C" w14:textId="77777777" w:rsidR="000974E2" w:rsidRPr="00DB6C79" w:rsidRDefault="000974E2" w:rsidP="000974E2">
      <w:pPr>
        <w:tabs>
          <w:tab w:val="left" w:pos="567"/>
        </w:tabs>
      </w:pPr>
      <w:r w:rsidRPr="00DB6C79">
        <w:t>1.</w:t>
      </w:r>
      <w:r w:rsidRPr="00DB6C79">
        <w:tab/>
        <w:t xml:space="preserve">A train has a lot of inertia due to its large size.  It takes a great deal of force to start it </w:t>
      </w:r>
      <w:r w:rsidRPr="00DB6C79">
        <w:tab/>
        <w:t>moving (if it's stationary) or stop it (if it's moving).</w:t>
      </w:r>
    </w:p>
    <w:p w14:paraId="584F9DDC" w14:textId="77777777" w:rsidR="000974E2" w:rsidRPr="00DB6C79" w:rsidRDefault="000974E2" w:rsidP="000974E2">
      <w:pPr>
        <w:tabs>
          <w:tab w:val="left" w:pos="567"/>
        </w:tabs>
        <w:ind w:firstLine="567"/>
      </w:pPr>
    </w:p>
    <w:p w14:paraId="0167DAB1" w14:textId="77777777" w:rsidR="000974E2" w:rsidRPr="00DB6C79" w:rsidRDefault="000974E2" w:rsidP="000974E2">
      <w:pPr>
        <w:tabs>
          <w:tab w:val="left" w:pos="567"/>
        </w:tabs>
        <w:ind w:firstLine="567"/>
      </w:pPr>
    </w:p>
    <w:p w14:paraId="083D681C" w14:textId="77777777" w:rsidR="000974E2" w:rsidRPr="00DB6C79" w:rsidRDefault="000974E2" w:rsidP="000974E2">
      <w:pPr>
        <w:tabs>
          <w:tab w:val="left" w:pos="567"/>
        </w:tabs>
      </w:pPr>
      <w:r w:rsidRPr="00DB6C79">
        <w:t>2.</w:t>
      </w:r>
      <w:r w:rsidRPr="00DB6C79">
        <w:tab/>
        <w:t>Consider a passenger in a car moving at 60.0 km</w:t>
      </w:r>
      <w:r w:rsidR="008C22EA" w:rsidRPr="00DB6C79">
        <w:t>/</w:t>
      </w:r>
      <w:r w:rsidRPr="00DB6C79">
        <w:t xml:space="preserve">h.  If the car brakes suddenly, the </w:t>
      </w:r>
    </w:p>
    <w:p w14:paraId="36CFA94E" w14:textId="77777777" w:rsidR="000974E2" w:rsidRPr="00DB6C79" w:rsidRDefault="000974E2" w:rsidP="000974E2">
      <w:pPr>
        <w:tabs>
          <w:tab w:val="left" w:pos="567"/>
        </w:tabs>
      </w:pPr>
      <w:r w:rsidRPr="00DB6C79">
        <w:tab/>
        <w:t>passenger will continue to move forward at 60.0 km</w:t>
      </w:r>
      <w:r w:rsidR="008C22EA" w:rsidRPr="00DB6C79">
        <w:t>/</w:t>
      </w:r>
      <w:r w:rsidRPr="00DB6C79">
        <w:t xml:space="preserve">h (due to inertia), until the seatbelt </w:t>
      </w:r>
    </w:p>
    <w:p w14:paraId="579EDDFA" w14:textId="77777777" w:rsidR="000974E2" w:rsidRPr="00DB6C79" w:rsidRDefault="000974E2" w:rsidP="000974E2">
      <w:pPr>
        <w:tabs>
          <w:tab w:val="left" w:pos="567"/>
        </w:tabs>
      </w:pPr>
      <w:r w:rsidRPr="00DB6C79">
        <w:tab/>
        <w:t xml:space="preserve">exerts a force on them to slow them down.  </w:t>
      </w:r>
    </w:p>
    <w:p w14:paraId="04B6B0AB" w14:textId="77777777" w:rsidR="000974E2" w:rsidRPr="00DB6C79" w:rsidRDefault="000974E2" w:rsidP="000974E2">
      <w:pPr>
        <w:tabs>
          <w:tab w:val="left" w:pos="567"/>
        </w:tabs>
      </w:pPr>
    </w:p>
    <w:p w14:paraId="6FA4325C" w14:textId="77777777" w:rsidR="000974E2" w:rsidRPr="00DB6C79" w:rsidRDefault="000974E2" w:rsidP="000974E2">
      <w:pPr>
        <w:tabs>
          <w:tab w:val="left" w:pos="567"/>
        </w:tabs>
        <w:jc w:val="center"/>
      </w:pPr>
      <w:r w:rsidRPr="00DB6C79">
        <w:rPr>
          <w:noProof/>
          <w:lang w:val="en-GB" w:eastAsia="en-GB"/>
        </w:rPr>
        <w:drawing>
          <wp:inline distT="0" distB="0" distL="0" distR="0" wp14:anchorId="35213E64" wp14:editId="57635AAB">
            <wp:extent cx="3192145" cy="2540000"/>
            <wp:effectExtent l="0" t="0" r="8255" b="0"/>
            <wp:docPr id="230" name="Picture 230" descr="1st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1st law002"/>
                    <pic:cNvPicPr>
                      <a:picLocks noChangeAspect="1" noChangeArrowheads="1"/>
                    </pic:cNvPicPr>
                  </pic:nvPicPr>
                  <pic:blipFill>
                    <a:blip r:embed="rId111">
                      <a:lum contrast="18000"/>
                      <a:grayscl/>
                      <a:extLst>
                        <a:ext uri="{28A0092B-C50C-407E-A947-70E740481C1C}">
                          <a14:useLocalDpi xmlns:a14="http://schemas.microsoft.com/office/drawing/2010/main" val="0"/>
                        </a:ext>
                      </a:extLst>
                    </a:blip>
                    <a:srcRect/>
                    <a:stretch>
                      <a:fillRect/>
                    </a:stretch>
                  </pic:blipFill>
                  <pic:spPr bwMode="auto">
                    <a:xfrm>
                      <a:off x="0" y="0"/>
                      <a:ext cx="3192145" cy="2540000"/>
                    </a:xfrm>
                    <a:prstGeom prst="rect">
                      <a:avLst/>
                    </a:prstGeom>
                    <a:noFill/>
                    <a:ln>
                      <a:noFill/>
                    </a:ln>
                  </pic:spPr>
                </pic:pic>
              </a:graphicData>
            </a:graphic>
          </wp:inline>
        </w:drawing>
      </w:r>
    </w:p>
    <w:p w14:paraId="092CF401" w14:textId="77777777" w:rsidR="000974E2" w:rsidRPr="00DB6C79" w:rsidRDefault="000974E2" w:rsidP="000974E2">
      <w:pPr>
        <w:tabs>
          <w:tab w:val="left" w:pos="567"/>
        </w:tabs>
      </w:pPr>
    </w:p>
    <w:p w14:paraId="1C997227" w14:textId="77777777" w:rsidR="000974E2" w:rsidRPr="00DB6C79" w:rsidRDefault="000974E2" w:rsidP="000974E2">
      <w:pPr>
        <w:tabs>
          <w:tab w:val="left" w:pos="567"/>
        </w:tabs>
      </w:pPr>
      <w:r w:rsidRPr="00DB6C79">
        <w:br w:type="page"/>
      </w:r>
      <w:r w:rsidRPr="00DB6C79">
        <w:lastRenderedPageBreak/>
        <w:t>3.</w:t>
      </w:r>
      <w:r w:rsidRPr="00DB6C79">
        <w:tab/>
        <w:t xml:space="preserve">If a car accelerates quickly from a standing start, a passenger is thrown back in their </w:t>
      </w:r>
      <w:r w:rsidRPr="00DB6C79">
        <w:tab/>
        <w:t xml:space="preserve">seat.  They want to stay stationary (due to inertia) and the car moves forwards under </w:t>
      </w:r>
      <w:r w:rsidRPr="00DB6C79">
        <w:tab/>
        <w:t>them.</w:t>
      </w:r>
    </w:p>
    <w:p w14:paraId="45BD06F4" w14:textId="77777777" w:rsidR="000974E2" w:rsidRPr="00DB6C79" w:rsidRDefault="000974E2" w:rsidP="000974E2">
      <w:pPr>
        <w:tabs>
          <w:tab w:val="left" w:pos="567"/>
        </w:tabs>
      </w:pPr>
    </w:p>
    <w:p w14:paraId="7FC08EBC" w14:textId="77777777" w:rsidR="000974E2" w:rsidRPr="00DB6C79" w:rsidRDefault="000974E2" w:rsidP="000974E2">
      <w:pPr>
        <w:tabs>
          <w:tab w:val="left" w:pos="567"/>
        </w:tabs>
        <w:jc w:val="center"/>
      </w:pPr>
      <w:r w:rsidRPr="00DB6C79">
        <w:rPr>
          <w:noProof/>
          <w:lang w:val="en-GB" w:eastAsia="en-GB"/>
        </w:rPr>
        <w:drawing>
          <wp:inline distT="0" distB="0" distL="0" distR="0" wp14:anchorId="199A31E2" wp14:editId="4B7863D2">
            <wp:extent cx="3251200" cy="2624455"/>
            <wp:effectExtent l="0" t="0" r="0" b="0"/>
            <wp:docPr id="231" name="Picture 231" descr="1st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1st law00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51200" cy="2624455"/>
                    </a:xfrm>
                    <a:prstGeom prst="rect">
                      <a:avLst/>
                    </a:prstGeom>
                    <a:noFill/>
                    <a:ln>
                      <a:noFill/>
                    </a:ln>
                  </pic:spPr>
                </pic:pic>
              </a:graphicData>
            </a:graphic>
          </wp:inline>
        </w:drawing>
      </w:r>
    </w:p>
    <w:p w14:paraId="1930C92C" w14:textId="77777777" w:rsidR="000974E2" w:rsidRPr="00DB6C79" w:rsidRDefault="000974E2" w:rsidP="000974E2">
      <w:pPr>
        <w:tabs>
          <w:tab w:val="left" w:pos="567"/>
        </w:tabs>
      </w:pPr>
    </w:p>
    <w:p w14:paraId="7FA24EA9" w14:textId="77777777" w:rsidR="000974E2" w:rsidRPr="00DB6C79" w:rsidRDefault="000974E2" w:rsidP="000974E2">
      <w:pPr>
        <w:tabs>
          <w:tab w:val="left" w:pos="567"/>
        </w:tabs>
      </w:pPr>
    </w:p>
    <w:p w14:paraId="10B093A5" w14:textId="77777777" w:rsidR="000974E2" w:rsidRPr="00DB6C79" w:rsidRDefault="000974E2" w:rsidP="000974E2">
      <w:pPr>
        <w:tabs>
          <w:tab w:val="left" w:pos="567"/>
        </w:tabs>
      </w:pPr>
      <w:r w:rsidRPr="00DB6C79">
        <w:t>4.</w:t>
      </w:r>
      <w:r w:rsidRPr="00DB6C79">
        <w:tab/>
        <w:t xml:space="preserve">When a car turns a corner, the passengers have inertia that wants to keep them moving </w:t>
      </w:r>
    </w:p>
    <w:p w14:paraId="611CEA4B" w14:textId="77777777" w:rsidR="000974E2" w:rsidRPr="00DB6C79" w:rsidRDefault="000974E2" w:rsidP="000974E2">
      <w:pPr>
        <w:tabs>
          <w:tab w:val="left" w:pos="567"/>
        </w:tabs>
      </w:pPr>
      <w:r w:rsidRPr="00DB6C79">
        <w:tab/>
        <w:t xml:space="preserve">straight ahead.  The car moves under them and the passengers feel as if they are moving </w:t>
      </w:r>
    </w:p>
    <w:p w14:paraId="2D5538C8" w14:textId="77777777" w:rsidR="000974E2" w:rsidRPr="00DB6C79" w:rsidRDefault="000974E2" w:rsidP="000974E2">
      <w:pPr>
        <w:tabs>
          <w:tab w:val="left" w:pos="567"/>
        </w:tabs>
      </w:pPr>
      <w:r w:rsidRPr="00DB6C79">
        <w:tab/>
        <w:t>(leaning) in the opposite direction to the turn.</w:t>
      </w:r>
    </w:p>
    <w:p w14:paraId="39701BF6" w14:textId="77777777" w:rsidR="000974E2" w:rsidRPr="00DB6C79" w:rsidRDefault="000974E2" w:rsidP="000974E2">
      <w:pPr>
        <w:tabs>
          <w:tab w:val="left" w:pos="567"/>
        </w:tabs>
      </w:pPr>
    </w:p>
    <w:p w14:paraId="1CED74E6" w14:textId="77777777" w:rsidR="000974E2" w:rsidRPr="00DB6C79" w:rsidRDefault="000974E2" w:rsidP="000974E2">
      <w:pPr>
        <w:tabs>
          <w:tab w:val="left" w:pos="567"/>
        </w:tabs>
      </w:pPr>
      <w:r w:rsidRPr="00DB6C79">
        <w:tab/>
        <w:t xml:space="preserve">Because of this, people assume a </w:t>
      </w:r>
      <w:r w:rsidRPr="00DB6C79">
        <w:rPr>
          <w:b/>
          <w:i/>
        </w:rPr>
        <w:t>centrifugal force</w:t>
      </w:r>
      <w:r w:rsidRPr="00DB6C79">
        <w:t xml:space="preserve"> is acting on the passengers pushing </w:t>
      </w:r>
      <w:r w:rsidRPr="00DB6C79">
        <w:tab/>
        <w:t xml:space="preserve">them away from the corner.  </w:t>
      </w:r>
    </w:p>
    <w:p w14:paraId="5CAA6ECC" w14:textId="77777777" w:rsidR="000974E2" w:rsidRPr="00DB6C79" w:rsidRDefault="000974E2" w:rsidP="000974E2">
      <w:pPr>
        <w:tabs>
          <w:tab w:val="left" w:pos="567"/>
        </w:tabs>
      </w:pPr>
    </w:p>
    <w:p w14:paraId="116980BF" w14:textId="77777777" w:rsidR="000974E2" w:rsidRPr="00DB6C79" w:rsidRDefault="000974E2" w:rsidP="000974E2">
      <w:pPr>
        <w:tabs>
          <w:tab w:val="left" w:pos="567"/>
        </w:tabs>
        <w:rPr>
          <w:b/>
          <w:color w:val="FF0000"/>
        </w:rPr>
      </w:pPr>
      <w:r w:rsidRPr="00DB6C79">
        <w:rPr>
          <w:b/>
        </w:rPr>
        <w:tab/>
      </w:r>
      <w:r w:rsidRPr="00DB6C79">
        <w:rPr>
          <w:b/>
          <w:color w:val="FF0000"/>
        </w:rPr>
        <w:t>THIS IS FALSE - THE "FORCE" DOESN'T EXIST!!</w:t>
      </w:r>
    </w:p>
    <w:p w14:paraId="177CE3CD" w14:textId="77777777" w:rsidR="000974E2" w:rsidRPr="00DB6C79" w:rsidRDefault="000974E2" w:rsidP="000974E2">
      <w:pPr>
        <w:tabs>
          <w:tab w:val="left" w:pos="567"/>
        </w:tabs>
      </w:pPr>
    </w:p>
    <w:p w14:paraId="2D3BDCBB" w14:textId="77777777" w:rsidR="000974E2" w:rsidRDefault="000974E2" w:rsidP="000974E2">
      <w:pPr>
        <w:tabs>
          <w:tab w:val="left" w:pos="567"/>
        </w:tabs>
        <w:jc w:val="center"/>
      </w:pPr>
      <w:r w:rsidRPr="00DB6C79">
        <w:rPr>
          <w:noProof/>
          <w:lang w:val="en-GB" w:eastAsia="en-GB"/>
        </w:rPr>
        <w:drawing>
          <wp:inline distT="0" distB="0" distL="0" distR="0" wp14:anchorId="649A5C62" wp14:editId="10D7076D">
            <wp:extent cx="3192145" cy="2700655"/>
            <wp:effectExtent l="0" t="0" r="8255" b="0"/>
            <wp:docPr id="232" name="Picture 232" descr="1st la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1st law004"/>
                    <pic:cNvPicPr>
                      <a:picLocks noChangeAspect="1" noChangeArrowheads="1"/>
                    </pic:cNvPicPr>
                  </pic:nvPicPr>
                  <pic:blipFill>
                    <a:blip r:embed="rId113">
                      <a:lum contrast="24000"/>
                      <a:grayscl/>
                      <a:extLst>
                        <a:ext uri="{28A0092B-C50C-407E-A947-70E740481C1C}">
                          <a14:useLocalDpi xmlns:a14="http://schemas.microsoft.com/office/drawing/2010/main" val="0"/>
                        </a:ext>
                      </a:extLst>
                    </a:blip>
                    <a:srcRect/>
                    <a:stretch>
                      <a:fillRect/>
                    </a:stretch>
                  </pic:blipFill>
                  <pic:spPr bwMode="auto">
                    <a:xfrm>
                      <a:off x="0" y="0"/>
                      <a:ext cx="3192145" cy="2700655"/>
                    </a:xfrm>
                    <a:prstGeom prst="rect">
                      <a:avLst/>
                    </a:prstGeom>
                    <a:noFill/>
                    <a:ln>
                      <a:noFill/>
                    </a:ln>
                  </pic:spPr>
                </pic:pic>
              </a:graphicData>
            </a:graphic>
          </wp:inline>
        </w:drawing>
      </w:r>
    </w:p>
    <w:p w14:paraId="0C545F57" w14:textId="77777777" w:rsidR="00794F95" w:rsidRDefault="00794F95" w:rsidP="000974E2">
      <w:pPr>
        <w:tabs>
          <w:tab w:val="left" w:pos="567"/>
        </w:tabs>
        <w:jc w:val="center"/>
      </w:pPr>
    </w:p>
    <w:p w14:paraId="61DFCFBD" w14:textId="367586C8" w:rsidR="000974E2" w:rsidRPr="00794F95" w:rsidRDefault="00794F95" w:rsidP="00794F95">
      <w:pPr>
        <w:jc w:val="center"/>
      </w:pPr>
      <w:r>
        <w:br w:type="page"/>
      </w:r>
      <w:r w:rsidR="000974E2" w:rsidRPr="00DB6C79">
        <w:rPr>
          <w:b/>
        </w:rPr>
        <w:lastRenderedPageBreak/>
        <w:t>MORE ABOUT FORCES</w:t>
      </w:r>
    </w:p>
    <w:p w14:paraId="623181AA" w14:textId="77777777" w:rsidR="000974E2" w:rsidRPr="00DB6C79" w:rsidRDefault="000974E2" w:rsidP="000974E2">
      <w:pPr>
        <w:tabs>
          <w:tab w:val="left" w:pos="567"/>
        </w:tabs>
      </w:pPr>
    </w:p>
    <w:p w14:paraId="20484834" w14:textId="77777777" w:rsidR="000974E2" w:rsidRPr="00DB6C79" w:rsidRDefault="000974E2" w:rsidP="000974E2">
      <w:pPr>
        <w:tabs>
          <w:tab w:val="left" w:pos="567"/>
        </w:tabs>
        <w:rPr>
          <w:b/>
        </w:rPr>
      </w:pPr>
      <w:r w:rsidRPr="00DB6C79">
        <w:rPr>
          <w:noProof/>
          <w:lang w:val="en-GB" w:eastAsia="en-GB"/>
        </w:rPr>
        <w:drawing>
          <wp:anchor distT="0" distB="0" distL="114300" distR="114300" simplePos="0" relativeHeight="251735040" behindDoc="0" locked="0" layoutInCell="1" allowOverlap="1" wp14:anchorId="2444A2B0" wp14:editId="7821F55A">
            <wp:simplePos x="0" y="0"/>
            <wp:positionH relativeFrom="column">
              <wp:posOffset>3210560</wp:posOffset>
            </wp:positionH>
            <wp:positionV relativeFrom="paragraph">
              <wp:posOffset>17145</wp:posOffset>
            </wp:positionV>
            <wp:extent cx="3159760" cy="2600960"/>
            <wp:effectExtent l="0" t="0" r="0" b="0"/>
            <wp:wrapSquare wrapText="bothSides"/>
            <wp:docPr id="251" name="Picture 117" descr="2nd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2nd law001"/>
                    <pic:cNvPicPr>
                      <a:picLocks noChangeAspect="1" noChangeArrowheads="1"/>
                    </pic:cNvPicPr>
                  </pic:nvPicPr>
                  <pic:blipFill>
                    <a:blip r:embed="rId114">
                      <a:lum contrast="18000"/>
                      <a:extLst>
                        <a:ext uri="{28A0092B-C50C-407E-A947-70E740481C1C}">
                          <a14:useLocalDpi xmlns:a14="http://schemas.microsoft.com/office/drawing/2010/main" val="0"/>
                        </a:ext>
                      </a:extLst>
                    </a:blip>
                    <a:srcRect/>
                    <a:stretch>
                      <a:fillRect/>
                    </a:stretch>
                  </pic:blipFill>
                  <pic:spPr bwMode="auto">
                    <a:xfrm>
                      <a:off x="0" y="0"/>
                      <a:ext cx="3159760" cy="2600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b/>
        </w:rPr>
        <w:t>Unbalanced Forces</w:t>
      </w:r>
    </w:p>
    <w:p w14:paraId="1006A685" w14:textId="77777777" w:rsidR="000974E2" w:rsidRPr="00DB6C79" w:rsidRDefault="000974E2" w:rsidP="000974E2">
      <w:pPr>
        <w:tabs>
          <w:tab w:val="left" w:pos="567"/>
        </w:tabs>
      </w:pPr>
    </w:p>
    <w:p w14:paraId="6A2EF58F" w14:textId="77777777" w:rsidR="000974E2" w:rsidRPr="00DB6C79" w:rsidRDefault="000974E2" w:rsidP="000974E2">
      <w:pPr>
        <w:tabs>
          <w:tab w:val="left" w:pos="567"/>
        </w:tabs>
      </w:pPr>
    </w:p>
    <w:p w14:paraId="268F6676" w14:textId="77777777" w:rsidR="000974E2" w:rsidRPr="00DB6C79" w:rsidRDefault="000974E2" w:rsidP="000974E2">
      <w:pPr>
        <w:tabs>
          <w:tab w:val="left" w:pos="567"/>
        </w:tabs>
      </w:pPr>
    </w:p>
    <w:p w14:paraId="665A8BD7" w14:textId="77777777" w:rsidR="000974E2" w:rsidRPr="00DB6C79" w:rsidRDefault="000974E2" w:rsidP="000974E2">
      <w:pPr>
        <w:tabs>
          <w:tab w:val="left" w:pos="567"/>
        </w:tabs>
      </w:pPr>
      <w:r w:rsidRPr="00DB6C79">
        <w:t>In the diagram at right, the bike experie</w:t>
      </w:r>
      <w:r w:rsidR="008C22EA" w:rsidRPr="00DB6C79">
        <w:t>nces an unbalanced force of 20 N</w:t>
      </w:r>
      <w:r w:rsidRPr="00DB6C79">
        <w:t xml:space="preserve">ewtons in a forward direction. </w:t>
      </w:r>
    </w:p>
    <w:p w14:paraId="3AB3A22E" w14:textId="77777777" w:rsidR="000974E2" w:rsidRPr="00DB6C79" w:rsidRDefault="000974E2" w:rsidP="000974E2">
      <w:pPr>
        <w:tabs>
          <w:tab w:val="left" w:pos="567"/>
        </w:tabs>
      </w:pPr>
    </w:p>
    <w:p w14:paraId="186187D8" w14:textId="77777777" w:rsidR="000974E2" w:rsidRPr="00DB6C79" w:rsidRDefault="000974E2" w:rsidP="000974E2">
      <w:pPr>
        <w:tabs>
          <w:tab w:val="left" w:pos="567"/>
        </w:tabs>
      </w:pPr>
      <w:r w:rsidRPr="00DB6C79">
        <w:t>The bike will therefore accelerate in a forward direction because of the effect of this unbalanced forward force.</w:t>
      </w:r>
    </w:p>
    <w:p w14:paraId="70A527BB" w14:textId="77777777" w:rsidR="000974E2" w:rsidRPr="00DB6C79" w:rsidRDefault="000974E2" w:rsidP="000974E2">
      <w:pPr>
        <w:tabs>
          <w:tab w:val="left" w:pos="567"/>
        </w:tabs>
      </w:pPr>
    </w:p>
    <w:p w14:paraId="0AF22EF7" w14:textId="77777777" w:rsidR="000974E2" w:rsidRPr="00DB6C79" w:rsidRDefault="000974E2" w:rsidP="000974E2">
      <w:pPr>
        <w:tabs>
          <w:tab w:val="left" w:pos="567"/>
        </w:tabs>
      </w:pPr>
      <w:r w:rsidRPr="00DB6C79">
        <w:t xml:space="preserve">To calculate the resultant force, </w:t>
      </w:r>
      <w:r w:rsidRPr="00DB6C79">
        <w:rPr>
          <w:b/>
          <w:i/>
        </w:rPr>
        <w:t>take forwards as positive</w:t>
      </w:r>
      <w:r w:rsidRPr="00DB6C79">
        <w:t>.</w:t>
      </w:r>
    </w:p>
    <w:p w14:paraId="0800814A" w14:textId="77777777" w:rsidR="000974E2" w:rsidRPr="00DB6C79" w:rsidRDefault="000974E2" w:rsidP="000974E2">
      <w:pPr>
        <w:tabs>
          <w:tab w:val="left" w:pos="567"/>
        </w:tabs>
      </w:pPr>
    </w:p>
    <w:p w14:paraId="166CB945" w14:textId="77777777" w:rsidR="000974E2" w:rsidRPr="00DB6C79" w:rsidRDefault="000974E2" w:rsidP="000974E2">
      <w:pPr>
        <w:tabs>
          <w:tab w:val="left" w:pos="567"/>
        </w:tabs>
      </w:pPr>
      <w:r w:rsidRPr="00DB6C79">
        <w:t>=&gt;</w:t>
      </w:r>
      <w:r w:rsidRPr="00DB6C79">
        <w:tab/>
        <w:t>The force backwards is negative.</w:t>
      </w:r>
    </w:p>
    <w:p w14:paraId="640C472F" w14:textId="77777777" w:rsidR="000974E2" w:rsidRPr="00DB6C79" w:rsidRDefault="000974E2" w:rsidP="000974E2">
      <w:pPr>
        <w:tabs>
          <w:tab w:val="left" w:pos="567"/>
        </w:tabs>
      </w:pPr>
    </w:p>
    <w:p w14:paraId="4613BBFA"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50 - 30 = 20 N forwards</w:t>
      </w:r>
      <w:r w:rsidRPr="00DB6C79">
        <w:t>.</w:t>
      </w:r>
    </w:p>
    <w:p w14:paraId="7E1F40DB" w14:textId="77777777" w:rsidR="000974E2" w:rsidRPr="00DB6C79" w:rsidRDefault="000974E2" w:rsidP="000974E2">
      <w:pPr>
        <w:tabs>
          <w:tab w:val="left" w:pos="567"/>
        </w:tabs>
      </w:pPr>
    </w:p>
    <w:p w14:paraId="10080600" w14:textId="77777777" w:rsidR="000974E2" w:rsidRPr="00DB6C79" w:rsidRDefault="000974E2" w:rsidP="000974E2">
      <w:pPr>
        <w:tabs>
          <w:tab w:val="left" w:pos="567"/>
        </w:tabs>
      </w:pPr>
      <w:r w:rsidRPr="00DB6C79">
        <w:rPr>
          <w:noProof/>
          <w:lang w:val="en-GB" w:eastAsia="en-GB"/>
        </w:rPr>
        <w:drawing>
          <wp:anchor distT="0" distB="0" distL="114300" distR="114300" simplePos="0" relativeHeight="251736064" behindDoc="0" locked="0" layoutInCell="1" allowOverlap="1" wp14:anchorId="49CE7F79" wp14:editId="11FD0F84">
            <wp:simplePos x="0" y="0"/>
            <wp:positionH relativeFrom="column">
              <wp:posOffset>3322320</wp:posOffset>
            </wp:positionH>
            <wp:positionV relativeFrom="paragraph">
              <wp:posOffset>3175</wp:posOffset>
            </wp:positionV>
            <wp:extent cx="3149600" cy="2544445"/>
            <wp:effectExtent l="0" t="0" r="0" b="0"/>
            <wp:wrapSquare wrapText="bothSides"/>
            <wp:docPr id="250" name="Picture 118" descr="2n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2nd law002"/>
                    <pic:cNvPicPr>
                      <a:picLocks noChangeAspect="1" noChangeArrowheads="1"/>
                    </pic:cNvPicPr>
                  </pic:nvPicPr>
                  <pic:blipFill>
                    <a:blip r:embed="rId115">
                      <a:lum contrast="18000"/>
                      <a:extLst>
                        <a:ext uri="{28A0092B-C50C-407E-A947-70E740481C1C}">
                          <a14:useLocalDpi xmlns:a14="http://schemas.microsoft.com/office/drawing/2010/main" val="0"/>
                        </a:ext>
                      </a:extLst>
                    </a:blip>
                    <a:srcRect t="1396"/>
                    <a:stretch>
                      <a:fillRect/>
                    </a:stretch>
                  </pic:blipFill>
                  <pic:spPr bwMode="auto">
                    <a:xfrm>
                      <a:off x="0" y="0"/>
                      <a:ext cx="3149600" cy="2544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AEBF8" w14:textId="77777777" w:rsidR="000974E2" w:rsidRPr="00DB6C79" w:rsidRDefault="000974E2" w:rsidP="000974E2">
      <w:pPr>
        <w:tabs>
          <w:tab w:val="left" w:pos="567"/>
        </w:tabs>
      </w:pPr>
    </w:p>
    <w:p w14:paraId="4F9B44E3" w14:textId="77777777" w:rsidR="000974E2" w:rsidRPr="00DB6C79" w:rsidRDefault="000974E2" w:rsidP="000974E2">
      <w:pPr>
        <w:tabs>
          <w:tab w:val="left" w:pos="567"/>
        </w:tabs>
      </w:pPr>
    </w:p>
    <w:p w14:paraId="12AE905C" w14:textId="77777777" w:rsidR="000974E2" w:rsidRPr="00DB6C79" w:rsidRDefault="000974E2" w:rsidP="000974E2">
      <w:pPr>
        <w:tabs>
          <w:tab w:val="left" w:pos="567"/>
        </w:tabs>
      </w:pPr>
    </w:p>
    <w:p w14:paraId="4DE4CF5F" w14:textId="77777777" w:rsidR="000974E2" w:rsidRPr="00DB6C79" w:rsidRDefault="000974E2" w:rsidP="000974E2">
      <w:pPr>
        <w:tabs>
          <w:tab w:val="left" w:pos="567"/>
        </w:tabs>
      </w:pPr>
      <w:r w:rsidRPr="00DB6C79">
        <w:t xml:space="preserve">However, if the girl is not pedalling hard enough to overcome all the friction, the unbalanced force acting on the bike is 10 newtons in the opposite direction from the direction that the bike is moving. </w:t>
      </w:r>
    </w:p>
    <w:p w14:paraId="5DF440F5" w14:textId="77777777" w:rsidR="000974E2" w:rsidRPr="00DB6C79" w:rsidRDefault="000974E2" w:rsidP="000974E2">
      <w:pPr>
        <w:tabs>
          <w:tab w:val="left" w:pos="567"/>
        </w:tabs>
      </w:pPr>
    </w:p>
    <w:p w14:paraId="7E6CE1D9" w14:textId="77777777" w:rsidR="000974E2" w:rsidRPr="00DB6C79" w:rsidRDefault="000974E2" w:rsidP="000974E2">
      <w:pPr>
        <w:tabs>
          <w:tab w:val="left" w:pos="567"/>
        </w:tabs>
      </w:pPr>
      <w:r w:rsidRPr="00DB6C79">
        <w:t xml:space="preserve">The bike will therefore not be able to maintain a constant velocity but will decelerate. </w:t>
      </w:r>
    </w:p>
    <w:p w14:paraId="322142C9" w14:textId="77777777" w:rsidR="000974E2" w:rsidRPr="00DB6C79" w:rsidRDefault="000974E2" w:rsidP="000974E2">
      <w:pPr>
        <w:tabs>
          <w:tab w:val="left" w:pos="567"/>
        </w:tabs>
      </w:pPr>
    </w:p>
    <w:p w14:paraId="410BE3B9" w14:textId="77777777" w:rsidR="000974E2" w:rsidRPr="00DB6C79" w:rsidRDefault="000974E2" w:rsidP="000974E2">
      <w:pPr>
        <w:tabs>
          <w:tab w:val="left" w:pos="567"/>
        </w:tabs>
      </w:pPr>
      <w:r w:rsidRPr="00DB6C79">
        <w:t>Take forwards as positive.</w:t>
      </w:r>
    </w:p>
    <w:p w14:paraId="002C0DB9" w14:textId="77777777" w:rsidR="000974E2" w:rsidRPr="00DB6C79" w:rsidRDefault="000974E2" w:rsidP="000974E2">
      <w:pPr>
        <w:tabs>
          <w:tab w:val="left" w:pos="567"/>
        </w:tabs>
      </w:pPr>
    </w:p>
    <w:p w14:paraId="351719B2" w14:textId="77777777" w:rsidR="000974E2" w:rsidRPr="00DB6C79" w:rsidRDefault="000974E2" w:rsidP="000974E2">
      <w:pPr>
        <w:tabs>
          <w:tab w:val="left" w:pos="567"/>
        </w:tabs>
      </w:pPr>
      <w:r w:rsidRPr="00DB6C79">
        <w:rPr>
          <w:rFonts w:ascii="Symbol" w:hAnsi="Symbol"/>
          <w:noProof/>
          <w:lang w:val="en-GB" w:eastAsia="en-GB"/>
        </w:rPr>
        <mc:AlternateContent>
          <mc:Choice Requires="wps">
            <w:drawing>
              <wp:anchor distT="0" distB="0" distL="114300" distR="114300" simplePos="0" relativeHeight="251738112" behindDoc="0" locked="0" layoutInCell="1" allowOverlap="1" wp14:anchorId="3448E42A" wp14:editId="6B65F559">
                <wp:simplePos x="0" y="0"/>
                <wp:positionH relativeFrom="column">
                  <wp:posOffset>2028190</wp:posOffset>
                </wp:positionH>
                <wp:positionV relativeFrom="paragraph">
                  <wp:posOffset>62865</wp:posOffset>
                </wp:positionV>
                <wp:extent cx="1391920" cy="609600"/>
                <wp:effectExtent l="758190" t="50165" r="59690" b="64135"/>
                <wp:wrapNone/>
                <wp:docPr id="249"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920" cy="609600"/>
                        </a:xfrm>
                        <a:prstGeom prst="borderCallout2">
                          <a:avLst>
                            <a:gd name="adj1" fmla="val 18750"/>
                            <a:gd name="adj2" fmla="val -5472"/>
                            <a:gd name="adj3" fmla="val 18750"/>
                            <a:gd name="adj4" fmla="val -27921"/>
                            <a:gd name="adj5" fmla="val 8750"/>
                            <a:gd name="adj6" fmla="val -50731"/>
                          </a:avLst>
                        </a:prstGeom>
                        <a:solidFill>
                          <a:srgbClr val="FFFFFF"/>
                        </a:solidFill>
                        <a:ln w="9525">
                          <a:solidFill>
                            <a:srgbClr val="000000"/>
                          </a:solidFill>
                          <a:miter lim="800000"/>
                          <a:headEnd/>
                          <a:tailEnd/>
                        </a:ln>
                      </wps:spPr>
                      <wps:txbx>
                        <w:txbxContent>
                          <w:p w14:paraId="23C2CF46" w14:textId="77777777" w:rsidR="00586794" w:rsidRDefault="00586794" w:rsidP="000974E2">
                            <w:r>
                              <w:t>the negative sign means the direction is backwards.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8E42A" id="_x0000_t48" coordsize="21600,21600" o:spt="48" adj="-10080,24300,-3600,4050,-1800,4050" path="m@0@1l@2@3@4@5nfem0,0l21600,,21600,21600,,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22" o:spid="_x0000_s1077" type="#_x0000_t48" style="position:absolute;margin-left:159.7pt;margin-top:4.95pt;width:109.6pt;height: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" adj="-10958,1890,-6031,,-1182">
                <v:textbox>
                  <w:txbxContent>
                    <w:p w14:paraId="23C2CF46" w14:textId="77777777" w:rsidR="00586794" w:rsidRDefault="00586794" w:rsidP="000974E2">
                      <w:r>
                        <w:t>the negative sign means the direction is backwards.</w:t>
                      </w:r>
                    </w:p>
                  </w:txbxContent>
                </v:textbox>
              </v:shape>
            </w:pict>
          </mc:Fallback>
        </mc:AlternateContent>
      </w:r>
      <w:r w:rsidRPr="00DB6C79">
        <w:rPr>
          <w:rFonts w:ascii="Symbol" w:hAnsi="Symbol"/>
        </w:rPr>
        <w:t></w:t>
      </w:r>
      <w:r w:rsidRPr="00DB6C79">
        <w:t xml:space="preserve">F = 50 - 60 = -10 N </w:t>
      </w:r>
    </w:p>
    <w:p w14:paraId="524190F0" w14:textId="77777777" w:rsidR="000974E2" w:rsidRPr="00DB6C79" w:rsidRDefault="000974E2" w:rsidP="000974E2">
      <w:pPr>
        <w:tabs>
          <w:tab w:val="left" w:pos="567"/>
        </w:tabs>
      </w:pPr>
    </w:p>
    <w:p w14:paraId="38623628"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10 N backwards.</w:t>
      </w:r>
    </w:p>
    <w:p w14:paraId="2AC476BF" w14:textId="77777777"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37088" behindDoc="0" locked="0" layoutInCell="1" allowOverlap="1" wp14:anchorId="41824C38" wp14:editId="3EB2E7F8">
                <wp:simplePos x="0" y="0"/>
                <wp:positionH relativeFrom="column">
                  <wp:posOffset>3752427</wp:posOffset>
                </wp:positionH>
                <wp:positionV relativeFrom="paragraph">
                  <wp:posOffset>119380</wp:posOffset>
                </wp:positionV>
                <wp:extent cx="3149600" cy="2702560"/>
                <wp:effectExtent l="0" t="0" r="0" b="0"/>
                <wp:wrapNone/>
                <wp:docPr id="246"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9600" cy="2702560"/>
                          <a:chOff x="6286" y="10768"/>
                          <a:chExt cx="4960" cy="4256"/>
                        </a:xfrm>
                      </wpg:grpSpPr>
                      <pic:pic xmlns:pic="http://schemas.openxmlformats.org/drawingml/2006/picture">
                        <pic:nvPicPr>
                          <pic:cNvPr id="247" name="Picture 120" descr="2nd law003"/>
                          <pic:cNvPicPr>
                            <a:picLocks noChangeAspect="1" noChangeArrowheads="1"/>
                          </pic:cNvPicPr>
                        </pic:nvPicPr>
                        <pic:blipFill>
                          <a:blip r:embed="rId116">
                            <a:lum contrast="24000"/>
                            <a:extLst>
                              <a:ext uri="{28A0092B-C50C-407E-A947-70E740481C1C}">
                                <a14:useLocalDpi xmlns:a14="http://schemas.microsoft.com/office/drawing/2010/main" val="0"/>
                              </a:ext>
                            </a:extLst>
                          </a:blip>
                          <a:srcRect/>
                          <a:stretch>
                            <a:fillRect/>
                          </a:stretch>
                        </pic:blipFill>
                        <pic:spPr bwMode="auto">
                          <a:xfrm>
                            <a:off x="6286" y="10928"/>
                            <a:ext cx="4960" cy="4096"/>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pic:spPr>
                      </pic:pic>
                      <wps:wsp>
                        <wps:cNvPr id="248" name="Rectangle 121"/>
                        <wps:cNvSpPr>
                          <a:spLocks noChangeArrowheads="1"/>
                        </wps:cNvSpPr>
                        <wps:spPr bwMode="auto">
                          <a:xfrm>
                            <a:off x="10272" y="10768"/>
                            <a:ext cx="960" cy="576"/>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9" o:spid="_x0000_s1026" style="position:absolute;margin-left:295.45pt;margin-top:9.4pt;width:248pt;height:212.8pt;z-index:251737088" coordorigin="6286,10768" coordsize="4960,4256"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">
                <v:shape id="Picture 120" o:spid="_x0000_s1027" type="#_x0000_t75" alt="2nd law003" style="position:absolute;left:6286;top:10928;width:4960;height:409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oy&#10;sRnFAAAA3AAAAA8AAABkcnMvZG93bnJldi54bWxEj0FLAzEUhO8F/0N4gjebtba2rM0WESqCB2sV&#10;en0kz+y6m5e4id3135uC0OMwM98w683oOnGkPjaeFdxMCxDE2puGrYKP9+31CkRMyAY7z6TglyJs&#10;qovJGkvjB36j4z5ZkSEcS1RQpxRKKaOuyWGc+kCcvU/fO0xZ9laaHocMd52cFcWddNhwXqgx0GNN&#10;ut3/OAX2dRHCdqe/26/5Uh9un6x9wUGpq8vx4R5EojGdw//tZ6NgNl/C6Uw+ArL6Aw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AaMrEZxQAAANwAAAAPAAAAAAAAAAAAAAAAAJwC&#10;AABkcnMvZG93bnJldi54bWxQSwUGAAAAAAQABAD3AAAAjgMAAAAA&#10;">
                  <v:imagedata r:id="rId117" o:title="2nd law003" gain="86232f"/>
                </v:shape>
                <v:rect id="Rectangle 121" o:spid="_x0000_s1028" style="position:absolute;left:10272;top:10768;width:960;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MXSKwgAA&#10;ANwAAAAPAAAAZHJzL2Rvd25yZXYueG1sRE/Pa8IwFL4L+x/CG3izyTotW2cUGQjC5sFW2PXRPNuy&#10;5qU2qXb//XIY7Pjx/V5vJ9uJGw2+dazhKVEgiCtnWq41nMv94gWED8gGO8ek4Yc8bDcPszXmxt35&#10;RLci1CKGsM9RQxNCn0vpq4Ys+sT1xJG7uMFiiHCopRnwHsNtJ1OlMmmx5djQYE/vDVXfxWg1YLY0&#10;1+Pl+bP8GDN8rSe1X30preeP0+4NRKAp/Iv/3AejIV3GtfFMPAJy8w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AxdIrCAAAA3AAAAA8AAAAAAAAAAAAAAAAAlwIAAGRycy9kb3du&#10;cmV2LnhtbFBLBQYAAAAABAAEAPUAAACGAwAAAAA=&#10;" stroked="f"/>
              </v:group>
            </w:pict>
          </mc:Fallback>
        </mc:AlternateContent>
      </w:r>
    </w:p>
    <w:p w14:paraId="4E0C4B89" w14:textId="77777777" w:rsidR="000974E2" w:rsidRPr="00DB6C79" w:rsidRDefault="000974E2" w:rsidP="000974E2">
      <w:pPr>
        <w:tabs>
          <w:tab w:val="left" w:pos="567"/>
        </w:tabs>
      </w:pPr>
    </w:p>
    <w:p w14:paraId="48BAB1EB" w14:textId="77777777" w:rsidR="000974E2" w:rsidRPr="00DB6C79" w:rsidRDefault="000974E2" w:rsidP="000974E2">
      <w:pPr>
        <w:tabs>
          <w:tab w:val="left" w:pos="567"/>
        </w:tabs>
      </w:pPr>
    </w:p>
    <w:p w14:paraId="3D485478" w14:textId="77777777" w:rsidR="000974E2" w:rsidRPr="00DB6C79" w:rsidRDefault="000974E2" w:rsidP="000974E2">
      <w:pPr>
        <w:tabs>
          <w:tab w:val="left" w:pos="567"/>
        </w:tabs>
      </w:pPr>
      <w:r w:rsidRPr="00DB6C79">
        <w:t xml:space="preserve">If the girl’s forward pedalling force is exactly the same </w:t>
      </w:r>
    </w:p>
    <w:p w14:paraId="1ADD601B" w14:textId="77777777" w:rsidR="000974E2" w:rsidRPr="00DB6C79" w:rsidRDefault="000974E2" w:rsidP="000974E2">
      <w:pPr>
        <w:tabs>
          <w:tab w:val="left" w:pos="567"/>
        </w:tabs>
      </w:pPr>
      <w:r w:rsidRPr="00DB6C79">
        <w:t>size as the frictional force in the opposite direction, there</w:t>
      </w:r>
    </w:p>
    <w:p w14:paraId="39BC9D7D" w14:textId="77777777" w:rsidR="000974E2" w:rsidRPr="00DB6C79" w:rsidRDefault="000974E2" w:rsidP="000974E2">
      <w:pPr>
        <w:tabs>
          <w:tab w:val="left" w:pos="567"/>
        </w:tabs>
      </w:pPr>
      <w:r w:rsidRPr="00DB6C79">
        <w:t>is no unbalanced force acting on the bike.</w:t>
      </w:r>
    </w:p>
    <w:p w14:paraId="13F2884C" w14:textId="77777777" w:rsidR="000974E2" w:rsidRPr="00DB6C79" w:rsidRDefault="000974E2" w:rsidP="000974E2">
      <w:pPr>
        <w:tabs>
          <w:tab w:val="left" w:pos="567"/>
        </w:tabs>
      </w:pPr>
    </w:p>
    <w:p w14:paraId="5A6394D0" w14:textId="77777777" w:rsidR="000974E2" w:rsidRPr="00DB6C79" w:rsidRDefault="000974E2" w:rsidP="000974E2">
      <w:pPr>
        <w:tabs>
          <w:tab w:val="left" w:pos="567"/>
        </w:tabs>
      </w:pPr>
      <w:r w:rsidRPr="00DB6C79">
        <w:t>The bike will not accelerate or decelerate but will</w:t>
      </w:r>
    </w:p>
    <w:p w14:paraId="3950DB29" w14:textId="77777777" w:rsidR="000974E2" w:rsidRPr="00DB6C79" w:rsidRDefault="000974E2" w:rsidP="000974E2">
      <w:pPr>
        <w:tabs>
          <w:tab w:val="left" w:pos="567"/>
        </w:tabs>
      </w:pPr>
      <w:r w:rsidRPr="00DB6C79">
        <w:t>continue in a straight line with a constant</w:t>
      </w:r>
    </w:p>
    <w:p w14:paraId="6DF48770" w14:textId="77777777" w:rsidR="000974E2" w:rsidRPr="00DB6C79" w:rsidRDefault="000974E2" w:rsidP="000974E2">
      <w:pPr>
        <w:tabs>
          <w:tab w:val="left" w:pos="567"/>
        </w:tabs>
      </w:pPr>
      <w:r w:rsidRPr="00DB6C79">
        <w:t>speed.</w:t>
      </w:r>
    </w:p>
    <w:p w14:paraId="58FCC1D5" w14:textId="77777777" w:rsidR="000974E2" w:rsidRPr="00DB6C79" w:rsidRDefault="000974E2" w:rsidP="000974E2">
      <w:pPr>
        <w:tabs>
          <w:tab w:val="left" w:pos="567"/>
        </w:tabs>
      </w:pPr>
    </w:p>
    <w:p w14:paraId="73A4E2D1"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0</w:t>
      </w:r>
    </w:p>
    <w:p w14:paraId="186E2C59" w14:textId="77777777" w:rsidR="00794F95" w:rsidRPr="00DB6C79" w:rsidRDefault="000974E2" w:rsidP="00794F95">
      <w:pPr>
        <w:pStyle w:val="Chaptertitle"/>
        <w:rPr>
          <w:lang w:val="en-AU"/>
        </w:rPr>
      </w:pPr>
      <w:r w:rsidRPr="00DB6C79">
        <w:br w:type="page"/>
      </w:r>
      <w:r w:rsidR="00794F95" w:rsidRPr="00DB6C79">
        <w:rPr>
          <w:lang w:val="en-AU"/>
        </w:rPr>
        <w:lastRenderedPageBreak/>
        <w:t>CHAPTER 8: Forces, energy and motion</w:t>
      </w:r>
    </w:p>
    <w:p w14:paraId="55A8086E" w14:textId="77777777"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34720" behindDoc="0" locked="0" layoutInCell="1" allowOverlap="1" wp14:anchorId="77A1C7DA" wp14:editId="147CE132">
                <wp:simplePos x="0" y="0"/>
                <wp:positionH relativeFrom="column">
                  <wp:posOffset>0</wp:posOffset>
                </wp:positionH>
                <wp:positionV relativeFrom="paragraph">
                  <wp:posOffset>20955</wp:posOffset>
                </wp:positionV>
                <wp:extent cx="6096000" cy="0"/>
                <wp:effectExtent l="9525" t="11430" r="9525" b="7620"/>
                <wp:wrapNone/>
                <wp:docPr id="33"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8CA44" id="Line 641"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"/>
            </w:pict>
          </mc:Fallback>
        </mc:AlternateContent>
      </w:r>
      <w:r w:rsidRPr="00DB6C79">
        <w:rPr>
          <w:noProof/>
          <w:spacing w:val="0"/>
          <w:lang w:eastAsia="en-GB"/>
        </w:rPr>
        <mc:AlternateContent>
          <mc:Choice Requires="wps">
            <w:drawing>
              <wp:anchor distT="0" distB="0" distL="114300" distR="114300" simplePos="0" relativeHeight="251933696" behindDoc="0" locked="0" layoutInCell="1" allowOverlap="1" wp14:anchorId="15D7FD54" wp14:editId="1A1E41E8">
                <wp:simplePos x="0" y="0"/>
                <wp:positionH relativeFrom="column">
                  <wp:posOffset>4648200</wp:posOffset>
                </wp:positionH>
                <wp:positionV relativeFrom="paragraph">
                  <wp:posOffset>20955</wp:posOffset>
                </wp:positionV>
                <wp:extent cx="1447800" cy="304800"/>
                <wp:effectExtent l="9525" t="11430" r="9525" b="7620"/>
                <wp:wrapNone/>
                <wp:docPr id="32"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0FEE55D" w14:textId="77777777" w:rsidR="00586794" w:rsidRDefault="00586794" w:rsidP="00794F95">
                            <w:pPr>
                              <w:pStyle w:val="worksheeticontext"/>
                            </w:pPr>
                            <w:r>
                              <w:t>Worksheet 8.4</w:t>
                            </w:r>
                          </w:p>
                          <w:p w14:paraId="2DB1FD79"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D7FD54" id="AutoShape 640" o:spid="_x0000_s1078" style="position:absolute;margin-left:366pt;margin-top:1.65pt;width:114pt;height:24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DXkdkuNQIAAHYEAAAOAAAAAAAAAAAAAAAA&#10;ACwCAABkcnMvZTJvRG9jLnhtbFBLAQItABQABgAIAAAAIQDYNSck3wAAAAgBAAAPAAAAAAAAAAAA&#10;AAAAAI0EAABkcnMvZG93bnJldi54bWxQSwUGAAAAAAQABADzAAAAmQUAAAAA&#10;" fillcolor="black">
                <v:textbox>
                  <w:txbxContent>
                    <w:p w14:paraId="60FEE55D" w14:textId="77777777" w:rsidR="00586794" w:rsidRDefault="00586794" w:rsidP="00794F95">
                      <w:pPr>
                        <w:pStyle w:val="worksheeticontext"/>
                      </w:pPr>
                      <w:r>
                        <w:t>Worksheet 8.4</w:t>
                      </w:r>
                    </w:p>
                    <w:p w14:paraId="2DB1FD79" w14:textId="77777777"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32672" behindDoc="0" locked="0" layoutInCell="1" allowOverlap="1" wp14:anchorId="15D31236" wp14:editId="5D6E6C8B">
                <wp:simplePos x="0" y="0"/>
                <wp:positionH relativeFrom="column">
                  <wp:posOffset>5029200</wp:posOffset>
                </wp:positionH>
                <wp:positionV relativeFrom="paragraph">
                  <wp:posOffset>20955</wp:posOffset>
                </wp:positionV>
                <wp:extent cx="1066800" cy="304800"/>
                <wp:effectExtent l="9525" t="11430" r="9525" b="7620"/>
                <wp:wrapNone/>
                <wp:docPr id="31"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2055D8E2"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31236" id="Rectangle 639" o:spid="_x0000_s1079" style="position:absolute;margin-left:396pt;margin-top:1.65pt;width:84pt;height:24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MhoQeknAgAAUgQAAA4AAAAAAAAAAAAAAAAALAIAAGRycy9lMm9Eb2Mu&#10;eG1sUEsBAi0AFAAGAAgAAAAhAPCRCjPdAAAACAEAAA8AAAAAAAAAAAAAAAAAfwQAAGRycy9kb3du&#10;cmV2LnhtbFBLBQYAAAAABAAEAPMAAACJBQAAAAA=&#10;" fillcolor="black">
                <v:textbox>
                  <w:txbxContent>
                    <w:p w14:paraId="2055D8E2" w14:textId="77777777" w:rsidR="00586794" w:rsidRDefault="00586794" w:rsidP="00794F95"/>
                  </w:txbxContent>
                </v:textbox>
              </v:rect>
            </w:pict>
          </mc:Fallback>
        </mc:AlternateContent>
      </w:r>
    </w:p>
    <w:p w14:paraId="2A584359" w14:textId="77777777" w:rsidR="00794F95" w:rsidRPr="00DB6C79" w:rsidRDefault="00794F95" w:rsidP="00794F95">
      <w:pPr>
        <w:pStyle w:val="0Aheadingfirst"/>
        <w:ind w:left="1440" w:hanging="1440"/>
      </w:pPr>
      <w:r w:rsidRPr="00DB6C79">
        <w:t>Inertia and motion</w:t>
      </w:r>
    </w:p>
    <w:p w14:paraId="171C6994" w14:textId="77777777"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380B07BE" w14:textId="77777777" w:rsidR="00794F95" w:rsidRPr="00DB6C79" w:rsidRDefault="00794F95" w:rsidP="00794F95">
      <w:pPr>
        <w:pStyle w:val="1wsquestions"/>
        <w:rPr>
          <w:lang w:val="en-AU"/>
        </w:rPr>
      </w:pPr>
      <w:r w:rsidRPr="00DB6C79">
        <w:rPr>
          <w:b/>
          <w:lang w:val="en-AU"/>
        </w:rPr>
        <w:t>1.</w:t>
      </w:r>
      <w:r w:rsidRPr="00DB6C79">
        <w:rPr>
          <w:b/>
          <w:lang w:val="en-AU"/>
        </w:rPr>
        <w:tab/>
      </w:r>
      <w:r w:rsidRPr="00DB6C79">
        <w:rPr>
          <w:lang w:val="en-AU"/>
        </w:rPr>
        <w:t>State Newton’s First Law of Motion.</w:t>
      </w:r>
    </w:p>
    <w:p w14:paraId="1A34C79D"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75DA7F5D"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5A550EDD"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0C282CB3" w14:textId="77777777" w:rsidR="00794F95" w:rsidRPr="00DB6C79" w:rsidRDefault="00794F95" w:rsidP="00794F95">
      <w:pPr>
        <w:pStyle w:val="1wsquestions"/>
        <w:spacing w:line="270" w:lineRule="exact"/>
        <w:ind w:left="357" w:hanging="357"/>
        <w:rPr>
          <w:lang w:val="en-AU"/>
        </w:rPr>
      </w:pPr>
      <w:r w:rsidRPr="00DB6C79">
        <w:rPr>
          <w:b/>
          <w:lang w:val="en-AU"/>
        </w:rPr>
        <w:t>2.</w:t>
      </w:r>
      <w:r w:rsidRPr="00DB6C79">
        <w:rPr>
          <w:b/>
          <w:lang w:val="en-AU"/>
        </w:rPr>
        <w:tab/>
      </w:r>
      <w:r w:rsidRPr="00DB6C79">
        <w:rPr>
          <w:lang w:val="en-AU"/>
        </w:rPr>
        <w:t>Consider the following examples of forces acting on a body. In each case find the net (unbalanced) force and describe the resulting motion of the object. Assume north is up the page.</w:t>
      </w:r>
    </w:p>
    <w:p w14:paraId="7C477E87" w14:textId="77777777" w:rsidR="00794F95" w:rsidRPr="00DB6C79" w:rsidRDefault="00794F95" w:rsidP="00794F95">
      <w:pPr>
        <w:pStyle w:val="1wsquestions"/>
        <w:rPr>
          <w:lang w:val="en-AU"/>
        </w:rPr>
      </w:pPr>
      <w:r w:rsidRPr="00DB6C79">
        <w:rPr>
          <w:lang w:val="en-AU"/>
        </w:rP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304"/>
      </w:tblGrid>
      <w:tr w:rsidR="00794F95" w:rsidRPr="00DB6C79" w14:paraId="0D31A608" w14:textId="77777777" w:rsidTr="00586794">
        <w:tc>
          <w:tcPr>
            <w:tcW w:w="504" w:type="dxa"/>
            <w:shd w:val="clear" w:color="auto" w:fill="auto"/>
          </w:tcPr>
          <w:p w14:paraId="5DCE0763" w14:textId="77777777" w:rsidR="00794F95" w:rsidRPr="00DB6C79" w:rsidRDefault="00794F95" w:rsidP="00586794">
            <w:pPr>
              <w:pStyle w:val="1wsquestiona"/>
              <w:spacing w:after="0"/>
              <w:rPr>
                <w:lang w:val="en-AU"/>
              </w:rPr>
            </w:pPr>
          </w:p>
        </w:tc>
        <w:tc>
          <w:tcPr>
            <w:tcW w:w="4884" w:type="dxa"/>
            <w:shd w:val="clear" w:color="auto" w:fill="auto"/>
          </w:tcPr>
          <w:p w14:paraId="43FE5507" w14:textId="77777777" w:rsidR="00794F95" w:rsidRPr="00DB6C79" w:rsidRDefault="00794F95" w:rsidP="00586794">
            <w:r w:rsidRPr="00DB6C79">
              <w:rPr>
                <w:noProof/>
                <w:lang w:val="en-GB" w:eastAsia="en-GB"/>
              </w:rPr>
              <w:drawing>
                <wp:inline distT="0" distB="0" distL="0" distR="0" wp14:anchorId="704702E9" wp14:editId="6F478C7E">
                  <wp:extent cx="2531110" cy="711200"/>
                  <wp:effectExtent l="0" t="0" r="8890" b="0"/>
                  <wp:docPr id="131" name="Picture 13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31110" cy="711200"/>
                          </a:xfrm>
                          <a:prstGeom prst="rect">
                            <a:avLst/>
                          </a:prstGeom>
                          <a:noFill/>
                          <a:ln>
                            <a:noFill/>
                          </a:ln>
                        </pic:spPr>
                      </pic:pic>
                    </a:graphicData>
                  </a:graphic>
                </wp:inline>
              </w:drawing>
            </w:r>
          </w:p>
        </w:tc>
        <w:tc>
          <w:tcPr>
            <w:tcW w:w="4304" w:type="dxa"/>
          </w:tcPr>
          <w:p w14:paraId="0F10D53F" w14:textId="77777777"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14:paraId="13D1945A" w14:textId="77777777"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14:paraId="6A34F897" w14:textId="77777777"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tc>
      </w:tr>
    </w:tbl>
    <w:p w14:paraId="44BB26F8" w14:textId="77777777" w:rsidR="00794F95" w:rsidRPr="00DB6C79" w:rsidRDefault="00794F95" w:rsidP="00794F95">
      <w:pPr>
        <w:pStyle w:val="1wsquestionaleader"/>
        <w:spacing w:after="40"/>
        <w:ind w:left="799" w:hanging="442"/>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4272"/>
      </w:tblGrid>
      <w:tr w:rsidR="00794F95" w:rsidRPr="00DB6C79" w14:paraId="295DEFBA" w14:textId="77777777" w:rsidTr="00586794">
        <w:tc>
          <w:tcPr>
            <w:tcW w:w="504" w:type="dxa"/>
            <w:shd w:val="clear" w:color="auto" w:fill="auto"/>
          </w:tcPr>
          <w:p w14:paraId="5AD2DC6C" w14:textId="77777777" w:rsidR="00794F95" w:rsidRPr="00DB6C79" w:rsidRDefault="00794F95" w:rsidP="00586794">
            <w:pPr>
              <w:pStyle w:val="1wsquestiona"/>
              <w:rPr>
                <w:lang w:val="en-AU"/>
              </w:rPr>
            </w:pPr>
          </w:p>
        </w:tc>
        <w:tc>
          <w:tcPr>
            <w:tcW w:w="4872" w:type="dxa"/>
            <w:shd w:val="clear" w:color="auto" w:fill="auto"/>
          </w:tcPr>
          <w:p w14:paraId="665EFD63" w14:textId="77777777" w:rsidR="00794F95" w:rsidRPr="00DB6C79" w:rsidRDefault="00794F95" w:rsidP="00586794">
            <w:r w:rsidRPr="00DB6C79">
              <w:rPr>
                <w:noProof/>
                <w:lang w:val="en-GB" w:eastAsia="en-GB"/>
              </w:rPr>
              <w:drawing>
                <wp:inline distT="0" distB="0" distL="0" distR="0" wp14:anchorId="26E5B4B0" wp14:editId="5551819A">
                  <wp:extent cx="2560320" cy="1536065"/>
                  <wp:effectExtent l="0" t="0" r="0" b="6985"/>
                  <wp:docPr id="132" name="Picture 13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560320" cy="1536065"/>
                          </a:xfrm>
                          <a:prstGeom prst="rect">
                            <a:avLst/>
                          </a:prstGeom>
                          <a:noFill/>
                          <a:ln>
                            <a:noFill/>
                          </a:ln>
                        </pic:spPr>
                      </pic:pic>
                    </a:graphicData>
                  </a:graphic>
                </wp:inline>
              </w:drawing>
            </w:r>
          </w:p>
        </w:tc>
        <w:tc>
          <w:tcPr>
            <w:tcW w:w="4272" w:type="dxa"/>
          </w:tcPr>
          <w:p w14:paraId="652BBD38" w14:textId="77777777"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5A06E9A7" w14:textId="77777777"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563EA37A" w14:textId="77777777"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3C126A2B" w14:textId="77777777"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297FCE36" w14:textId="77777777"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2716B83F" w14:textId="77777777"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2DA71F6E" w14:textId="77777777"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7F6D90EE" w14:textId="77777777"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tc>
      </w:tr>
    </w:tbl>
    <w:p w14:paraId="13C27064" w14:textId="77777777" w:rsidR="00794F95" w:rsidRPr="00DB6C79" w:rsidRDefault="00794F95" w:rsidP="00794F95">
      <w:pPr>
        <w:pStyle w:val="1wsquestions"/>
        <w:spacing w:line="270" w:lineRule="exact"/>
        <w:ind w:left="357" w:hanging="357"/>
        <w:rPr>
          <w:lang w:val="en-AU"/>
        </w:rPr>
      </w:pPr>
      <w:r w:rsidRPr="00DB6C79">
        <w:rPr>
          <w:b/>
          <w:lang w:val="en-AU"/>
        </w:rPr>
        <w:t>3.</w:t>
      </w:r>
      <w:r w:rsidRPr="00DB6C79">
        <w:rPr>
          <w:b/>
          <w:lang w:val="en-AU"/>
        </w:rPr>
        <w:tab/>
      </w:r>
      <w:r w:rsidRPr="00DB6C79">
        <w:rPr>
          <w:lang w:val="en-AU"/>
        </w:rPr>
        <w:t>A 500 kg box is placed on the tray of a utility truck but is not secured by ropes. The ute drives along a highway, then the driver has to brake suddenly to avoid a wombat on the road. Use the concept of inertia to explain the danger to the driver.</w:t>
      </w:r>
    </w:p>
    <w:p w14:paraId="255E5A30" w14:textId="77777777" w:rsidR="00794F95" w:rsidRPr="00DB6C79" w:rsidRDefault="00794F95" w:rsidP="00794F95">
      <w:pPr>
        <w:pStyle w:val="1wsquestionaleader"/>
        <w:spacing w:after="40" w:line="240" w:lineRule="auto"/>
        <w:ind w:left="357" w:firstLine="0"/>
        <w:rPr>
          <w:lang w:val="en-AU"/>
        </w:rPr>
      </w:pPr>
      <w:r w:rsidRPr="00DB6C79">
        <w:rPr>
          <w:lang w:val="en-AU"/>
        </w:rPr>
        <w:tab/>
      </w:r>
    </w:p>
    <w:p w14:paraId="2FB69D35" w14:textId="77777777" w:rsidR="00794F95" w:rsidRPr="00DB6C79" w:rsidRDefault="00794F95" w:rsidP="00794F95">
      <w:pPr>
        <w:pStyle w:val="1wsquestionaleader"/>
        <w:spacing w:after="40" w:line="240" w:lineRule="auto"/>
        <w:ind w:left="357" w:firstLine="0"/>
        <w:rPr>
          <w:lang w:val="en-AU"/>
        </w:rPr>
      </w:pPr>
      <w:r w:rsidRPr="00DB6C79">
        <w:rPr>
          <w:lang w:val="en-AU"/>
        </w:rPr>
        <w:tab/>
      </w:r>
    </w:p>
    <w:p w14:paraId="0BB9D5D2" w14:textId="77777777" w:rsidR="00794F95" w:rsidRPr="00DB6C79" w:rsidRDefault="00794F95" w:rsidP="00794F95">
      <w:pPr>
        <w:pStyle w:val="1wsquestionaleader"/>
        <w:spacing w:after="40" w:line="240" w:lineRule="auto"/>
        <w:ind w:left="357" w:firstLine="0"/>
        <w:rPr>
          <w:lang w:val="en-AU"/>
        </w:rPr>
      </w:pPr>
      <w:r w:rsidRPr="00DB6C79">
        <w:rPr>
          <w:lang w:val="en-AU"/>
        </w:rPr>
        <w:tab/>
      </w:r>
    </w:p>
    <w:p w14:paraId="734C8B6A" w14:textId="77777777" w:rsidR="00794F95" w:rsidRPr="00DB6C79" w:rsidRDefault="00794F95" w:rsidP="00794F95">
      <w:pPr>
        <w:pStyle w:val="1wsquestionaleader"/>
        <w:spacing w:after="40" w:line="240" w:lineRule="auto"/>
        <w:ind w:left="357" w:firstLine="0"/>
        <w:rPr>
          <w:lang w:val="en-AU"/>
        </w:rPr>
      </w:pPr>
      <w:r w:rsidRPr="00DB6C79">
        <w:rPr>
          <w:lang w:val="en-AU"/>
        </w:rPr>
        <w:tab/>
      </w:r>
    </w:p>
    <w:p w14:paraId="5A8D4F34" w14:textId="77777777" w:rsidR="00794F95" w:rsidRPr="00DB6C79" w:rsidRDefault="00794F95" w:rsidP="00794F95">
      <w:pPr>
        <w:pStyle w:val="1wsquestionaleader"/>
        <w:spacing w:after="40" w:line="240" w:lineRule="auto"/>
        <w:ind w:left="357" w:firstLine="0"/>
        <w:rPr>
          <w:lang w:val="en-AU"/>
        </w:rPr>
      </w:pPr>
      <w:r w:rsidRPr="00DB6C79">
        <w:rPr>
          <w:lang w:val="en-AU"/>
        </w:rPr>
        <w:tab/>
      </w:r>
    </w:p>
    <w:p w14:paraId="7A2454BB" w14:textId="77777777" w:rsidR="00794F95" w:rsidRPr="00DB6C79" w:rsidRDefault="00794F95" w:rsidP="00794F95">
      <w:pPr>
        <w:pStyle w:val="1wsquestions"/>
        <w:spacing w:before="60"/>
        <w:ind w:left="357" w:hanging="357"/>
        <w:rPr>
          <w:lang w:val="en-AU"/>
        </w:rPr>
      </w:pPr>
      <w:r w:rsidRPr="00DB6C79">
        <w:rPr>
          <w:b/>
          <w:lang w:val="en-AU"/>
        </w:rPr>
        <w:t>4.</w:t>
      </w:r>
      <w:r w:rsidRPr="00DB6C79">
        <w:rPr>
          <w:b/>
          <w:lang w:val="en-AU"/>
        </w:rPr>
        <w:tab/>
      </w:r>
      <w:r w:rsidRPr="00DB6C79">
        <w:rPr>
          <w:lang w:val="en-AU"/>
        </w:rPr>
        <w:t>A 1.0 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550"/>
      </w:tblGrid>
      <w:tr w:rsidR="00794F95" w:rsidRPr="00DB6C79" w14:paraId="43037B66" w14:textId="77777777" w:rsidTr="00586794">
        <w:tc>
          <w:tcPr>
            <w:tcW w:w="504" w:type="dxa"/>
            <w:shd w:val="clear" w:color="auto" w:fill="auto"/>
          </w:tcPr>
          <w:p w14:paraId="5ED377C7" w14:textId="77777777" w:rsidR="00794F95" w:rsidRPr="00DB6C79" w:rsidRDefault="00794F95" w:rsidP="00586794">
            <w:pPr>
              <w:pStyle w:val="1wsquestiona"/>
              <w:spacing w:after="0"/>
              <w:rPr>
                <w:lang w:val="en-AU"/>
              </w:rPr>
            </w:pPr>
          </w:p>
        </w:tc>
        <w:tc>
          <w:tcPr>
            <w:tcW w:w="4594" w:type="dxa"/>
            <w:shd w:val="clear" w:color="auto" w:fill="auto"/>
          </w:tcPr>
          <w:p w14:paraId="71A6F238" w14:textId="77777777" w:rsidR="00794F95" w:rsidRPr="00DB6C79" w:rsidRDefault="00794F95" w:rsidP="00586794">
            <w:r w:rsidRPr="00DB6C79">
              <w:rPr>
                <w:noProof/>
                <w:lang w:val="en-GB" w:eastAsia="en-GB"/>
              </w:rPr>
              <w:drawing>
                <wp:inline distT="0" distB="0" distL="0" distR="0" wp14:anchorId="32E5DD98" wp14:editId="3772D23B">
                  <wp:extent cx="2633345" cy="1675130"/>
                  <wp:effectExtent l="0" t="0" r="0" b="1270"/>
                  <wp:docPr id="133" name="Picture 13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633345" cy="1675130"/>
                          </a:xfrm>
                          <a:prstGeom prst="rect">
                            <a:avLst/>
                          </a:prstGeom>
                          <a:noFill/>
                          <a:ln>
                            <a:noFill/>
                          </a:ln>
                        </pic:spPr>
                      </pic:pic>
                    </a:graphicData>
                  </a:graphic>
                </wp:inline>
              </w:drawing>
            </w:r>
          </w:p>
        </w:tc>
        <w:tc>
          <w:tcPr>
            <w:tcW w:w="4550" w:type="dxa"/>
          </w:tcPr>
          <w:p w14:paraId="2CA741E2" w14:textId="77777777" w:rsidR="00794F95" w:rsidRPr="00DB6C79" w:rsidRDefault="00794F95" w:rsidP="00586794">
            <w:pPr>
              <w:pStyle w:val="1wsquestionsindent"/>
              <w:spacing w:after="0"/>
              <w:ind w:left="0"/>
              <w:rPr>
                <w:spacing w:val="-2"/>
                <w:lang w:val="en-AU"/>
              </w:rPr>
            </w:pPr>
            <w:r w:rsidRPr="00DB6C79">
              <w:rPr>
                <w:spacing w:val="-2"/>
                <w:lang w:val="en-AU"/>
              </w:rPr>
              <w:t>Describe the motion of the pendulum for each example.</w:t>
            </w:r>
          </w:p>
          <w:p w14:paraId="2797588A" w14:textId="77777777" w:rsidR="00794F95" w:rsidRPr="00DB6C79" w:rsidRDefault="00794F95" w:rsidP="00586794">
            <w:pPr>
              <w:pStyle w:val="1wsquestionaleader"/>
              <w:spacing w:after="0" w:line="270" w:lineRule="exact"/>
              <w:ind w:left="442" w:hanging="442"/>
              <w:rPr>
                <w:lang w:val="en-AU"/>
              </w:rPr>
            </w:pPr>
            <w:r w:rsidRPr="00DB6C79">
              <w:rPr>
                <w:lang w:val="en-AU"/>
              </w:rPr>
              <w:t>(</w:t>
            </w:r>
            <w:proofErr w:type="spellStart"/>
            <w:r w:rsidRPr="00DB6C79">
              <w:rPr>
                <w:lang w:val="en-AU"/>
              </w:rPr>
              <w:t>a</w:t>
            </w:r>
            <w:proofErr w:type="spellEnd"/>
            <w:r w:rsidRPr="00DB6C79">
              <w:rPr>
                <w:lang w:val="en-AU"/>
              </w:rPr>
              <w:t>)</w:t>
            </w:r>
            <w:r w:rsidRPr="00DB6C79">
              <w:rPr>
                <w:b/>
                <w:lang w:val="en-AU"/>
              </w:rPr>
              <w:tab/>
            </w:r>
            <w:r w:rsidRPr="00DB6C79">
              <w:rPr>
                <w:lang w:val="en-AU"/>
              </w:rPr>
              <w:t>The vehicle accelerates from rest.</w:t>
            </w:r>
          </w:p>
          <w:p w14:paraId="742C6D03" w14:textId="77777777"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14:paraId="675F05D9" w14:textId="77777777"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14:paraId="4370361D" w14:textId="77777777" w:rsidR="00794F95" w:rsidRPr="00DB6C79" w:rsidRDefault="00794F95" w:rsidP="00586794">
            <w:pPr>
              <w:pStyle w:val="1wsquestionaleader"/>
              <w:spacing w:after="0"/>
              <w:ind w:left="440"/>
              <w:rPr>
                <w:lang w:val="en-AU"/>
              </w:rPr>
            </w:pPr>
            <w:r w:rsidRPr="00DB6C79">
              <w:rPr>
                <w:lang w:val="en-AU"/>
              </w:rPr>
              <w:t>(b)</w:t>
            </w:r>
            <w:r w:rsidRPr="00DB6C79">
              <w:rPr>
                <w:b/>
                <w:lang w:val="en-AU"/>
              </w:rPr>
              <w:tab/>
            </w:r>
            <w:r w:rsidRPr="00DB6C79">
              <w:rPr>
                <w:lang w:val="en-AU"/>
              </w:rPr>
              <w:t xml:space="preserve">The vehicle brakes from a speed of </w:t>
            </w:r>
            <w:r w:rsidRPr="00DB6C79">
              <w:rPr>
                <w:lang w:val="en-AU"/>
              </w:rPr>
              <w:br/>
              <w:t>60 km/h.</w:t>
            </w:r>
          </w:p>
          <w:p w14:paraId="42D8E009" w14:textId="77777777"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14:paraId="15178985" w14:textId="77777777"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tc>
      </w:tr>
    </w:tbl>
    <w:p w14:paraId="532E4F68" w14:textId="77777777" w:rsidR="00794F95" w:rsidRDefault="00794F95">
      <w:r>
        <w:br w:type="page"/>
      </w:r>
    </w:p>
    <w:p w14:paraId="179E4EFC" w14:textId="55C073FB" w:rsidR="000974E2" w:rsidRPr="00DB6C79" w:rsidRDefault="000974E2" w:rsidP="000974E2">
      <w:pPr>
        <w:tabs>
          <w:tab w:val="left" w:pos="567"/>
        </w:tabs>
        <w:jc w:val="center"/>
        <w:rPr>
          <w:b/>
        </w:rPr>
      </w:pPr>
      <w:r w:rsidRPr="00DB6C79">
        <w:rPr>
          <w:b/>
        </w:rPr>
        <w:lastRenderedPageBreak/>
        <w:t>NEWTON'S SECOND LAW</w:t>
      </w:r>
    </w:p>
    <w:p w14:paraId="2F48D21E" w14:textId="77777777"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39136" behindDoc="1" locked="0" layoutInCell="1" allowOverlap="1" wp14:anchorId="7079F6F3" wp14:editId="1203AAA9">
                <wp:simplePos x="0" y="0"/>
                <wp:positionH relativeFrom="column">
                  <wp:posOffset>905510</wp:posOffset>
                </wp:positionH>
                <wp:positionV relativeFrom="paragraph">
                  <wp:posOffset>90170</wp:posOffset>
                </wp:positionV>
                <wp:extent cx="4541520" cy="538480"/>
                <wp:effectExtent l="0" t="0" r="30480" b="20320"/>
                <wp:wrapNone/>
                <wp:docPr id="245"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1520" cy="5384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3" o:spid="_x0000_s1026" style="position:absolute;margin-left:71.3pt;margin-top:7.1pt;width:357.6pt;height:42.4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" strokecolor="#4f81bd"/>
            </w:pict>
          </mc:Fallback>
        </mc:AlternateContent>
      </w:r>
    </w:p>
    <w:p w14:paraId="17B1A80F" w14:textId="77777777" w:rsidR="000974E2" w:rsidRPr="00DB6C79" w:rsidRDefault="000974E2" w:rsidP="000974E2">
      <w:pPr>
        <w:tabs>
          <w:tab w:val="left" w:pos="567"/>
        </w:tabs>
        <w:rPr>
          <w:color w:val="FF0000"/>
        </w:rPr>
      </w:pPr>
      <w:r w:rsidRPr="00DB6C79">
        <w:tab/>
      </w:r>
      <w:r w:rsidRPr="00DB6C79">
        <w:tab/>
      </w:r>
      <w:r w:rsidRPr="00DB6C79">
        <w:tab/>
      </w:r>
      <w:r w:rsidRPr="00DB6C79">
        <w:rPr>
          <w:color w:val="FF0000"/>
        </w:rPr>
        <w:t xml:space="preserve">An external unbalanced force will cause an object to accelerate in the </w:t>
      </w:r>
    </w:p>
    <w:p w14:paraId="15891527" w14:textId="77777777"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 xml:space="preserve">direction of the resultant force. </w:t>
      </w:r>
    </w:p>
    <w:p w14:paraId="46FD3A81" w14:textId="77777777" w:rsidR="000974E2" w:rsidRPr="00DB6C79" w:rsidRDefault="000974E2" w:rsidP="000974E2">
      <w:pPr>
        <w:tabs>
          <w:tab w:val="left" w:pos="567"/>
        </w:tabs>
      </w:pPr>
    </w:p>
    <w:p w14:paraId="7BBA4FAF" w14:textId="77777777" w:rsidR="000974E2" w:rsidRPr="00DB6C79" w:rsidRDefault="000974E2" w:rsidP="000974E2">
      <w:pPr>
        <w:tabs>
          <w:tab w:val="left" w:pos="567"/>
        </w:tabs>
      </w:pPr>
    </w:p>
    <w:p w14:paraId="358FF133" w14:textId="77777777"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40160" behindDoc="1" locked="0" layoutInCell="1" allowOverlap="1" wp14:anchorId="31B6DBE7" wp14:editId="4F1F03D6">
                <wp:simplePos x="0" y="0"/>
                <wp:positionH relativeFrom="column">
                  <wp:posOffset>2612390</wp:posOffset>
                </wp:positionH>
                <wp:positionV relativeFrom="paragraph">
                  <wp:posOffset>67310</wp:posOffset>
                </wp:positionV>
                <wp:extent cx="873760" cy="416560"/>
                <wp:effectExtent l="0" t="3810" r="19050" b="11430"/>
                <wp:wrapNone/>
                <wp:docPr id="24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416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4" o:spid="_x0000_s1026" style="position:absolute;margin-left:205.7pt;margin-top:5.3pt;width:68.8pt;height:32.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"/>
            </w:pict>
          </mc:Fallback>
        </mc:AlternateContent>
      </w:r>
      <w:r w:rsidRPr="00DB6C79">
        <w:t>This is represented by:</w:t>
      </w:r>
    </w:p>
    <w:p w14:paraId="6E24F87B" w14:textId="77777777" w:rsidR="000974E2" w:rsidRPr="00DB6C79" w:rsidRDefault="000974E2" w:rsidP="000974E2">
      <w:pPr>
        <w:tabs>
          <w:tab w:val="left" w:pos="567"/>
        </w:tabs>
        <w:jc w:val="center"/>
        <w:rPr>
          <w:b/>
        </w:rPr>
      </w:pPr>
      <w:r w:rsidRPr="00DB6C79">
        <w:rPr>
          <w:rFonts w:ascii="Symbol" w:hAnsi="Symbol"/>
          <w:b/>
        </w:rPr>
        <w:t></w:t>
      </w:r>
      <w:r w:rsidRPr="00DB6C79">
        <w:rPr>
          <w:b/>
        </w:rPr>
        <w:t>F = ma</w:t>
      </w:r>
    </w:p>
    <w:p w14:paraId="1B5D876A" w14:textId="77777777" w:rsidR="000974E2" w:rsidRPr="00DB6C79" w:rsidRDefault="000974E2" w:rsidP="000974E2">
      <w:pPr>
        <w:tabs>
          <w:tab w:val="left" w:pos="567"/>
        </w:tabs>
      </w:pPr>
    </w:p>
    <w:p w14:paraId="6E20A361" w14:textId="77777777" w:rsidR="000974E2" w:rsidRPr="00DB6C79" w:rsidRDefault="000974E2" w:rsidP="000974E2">
      <w:pPr>
        <w:tabs>
          <w:tab w:val="left" w:pos="567"/>
        </w:tabs>
      </w:pPr>
    </w:p>
    <w:p w14:paraId="7528B114" w14:textId="77777777" w:rsidR="000974E2" w:rsidRPr="00DB6C79" w:rsidRDefault="000974E2" w:rsidP="000974E2">
      <w:pPr>
        <w:tabs>
          <w:tab w:val="left" w:pos="567"/>
        </w:tabs>
      </w:pPr>
      <w:r w:rsidRPr="00DB6C79">
        <w:tab/>
      </w:r>
      <w:r w:rsidRPr="00DB6C79">
        <w:tab/>
      </w:r>
      <w:r w:rsidRPr="00DB6C79">
        <w:tab/>
      </w:r>
      <w:r w:rsidRPr="00DB6C79">
        <w:tab/>
        <w:t>where</w:t>
      </w:r>
      <w:r w:rsidRPr="00DB6C79">
        <w:tab/>
      </w:r>
      <w:r w:rsidRPr="00DB6C79">
        <w:rPr>
          <w:rFonts w:ascii="Symbol" w:hAnsi="Symbol"/>
        </w:rPr>
        <w:t></w:t>
      </w:r>
      <w:r w:rsidRPr="00DB6C79">
        <w:t>F = the resultant unbalanced force acting (N)</w:t>
      </w:r>
    </w:p>
    <w:p w14:paraId="351E3B6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m = mass of the object (kg)</w:t>
      </w:r>
    </w:p>
    <w:p w14:paraId="63D906D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w:t>
      </w:r>
      <w:proofErr w:type="spellStart"/>
      <w:r w:rsidRPr="00DB6C79">
        <w:t>a</w:t>
      </w:r>
      <w:proofErr w:type="spellEnd"/>
      <w:r w:rsidRPr="00DB6C79">
        <w:t xml:space="preserve"> = acceleration (ms</w:t>
      </w:r>
      <w:r w:rsidRPr="00DB6C79">
        <w:rPr>
          <w:vertAlign w:val="superscript"/>
        </w:rPr>
        <w:t>-2</w:t>
      </w:r>
      <w:r w:rsidRPr="00DB6C79">
        <w:t>)</w:t>
      </w:r>
    </w:p>
    <w:p w14:paraId="17E7BFE5" w14:textId="77777777" w:rsidR="000974E2" w:rsidRPr="00DB6C79" w:rsidRDefault="000974E2" w:rsidP="000974E2">
      <w:pPr>
        <w:tabs>
          <w:tab w:val="left" w:pos="567"/>
        </w:tabs>
      </w:pPr>
    </w:p>
    <w:p w14:paraId="30B9759B" w14:textId="77777777" w:rsidR="000974E2" w:rsidRPr="00DB6C79" w:rsidRDefault="000974E2" w:rsidP="000974E2">
      <w:pPr>
        <w:tabs>
          <w:tab w:val="left" w:pos="567"/>
        </w:tabs>
      </w:pPr>
      <w:r w:rsidRPr="00DB6C79">
        <w:rPr>
          <w:b/>
        </w:rPr>
        <w:t>Examples</w:t>
      </w:r>
    </w:p>
    <w:p w14:paraId="55E184BD" w14:textId="77777777" w:rsidR="000974E2" w:rsidRPr="00DB6C79" w:rsidRDefault="000974E2" w:rsidP="000974E2">
      <w:pPr>
        <w:tabs>
          <w:tab w:val="left" w:pos="567"/>
        </w:tabs>
      </w:pPr>
    </w:p>
    <w:p w14:paraId="47AE20CC" w14:textId="77777777" w:rsidR="000974E2" w:rsidRPr="00DB6C79" w:rsidRDefault="000974E2" w:rsidP="000974E2">
      <w:pPr>
        <w:tabs>
          <w:tab w:val="left" w:pos="567"/>
        </w:tabs>
      </w:pPr>
      <w:r w:rsidRPr="00DB6C79">
        <w:t>1.</w:t>
      </w:r>
      <w:r w:rsidRPr="00DB6C79">
        <w:tab/>
        <w:t xml:space="preserve">What would be the acceleration of a skateboarder and her skateboard if their combined </w:t>
      </w:r>
      <w:r w:rsidRPr="00DB6C79">
        <w:tab/>
        <w:t>mass of 55.0 kg was acted on by an accelerating force of 60.0 N?</w:t>
      </w:r>
    </w:p>
    <w:p w14:paraId="7E2D1FA7" w14:textId="77777777" w:rsidR="000974E2" w:rsidRPr="00DB6C79" w:rsidRDefault="000974E2" w:rsidP="000974E2">
      <w:pPr>
        <w:tabs>
          <w:tab w:val="left" w:pos="567"/>
        </w:tabs>
      </w:pPr>
    </w:p>
    <w:p w14:paraId="242438F0" w14:textId="77777777" w:rsidR="000974E2" w:rsidRPr="00DB6C79" w:rsidRDefault="000974E2" w:rsidP="000974E2">
      <w:pPr>
        <w:tabs>
          <w:tab w:val="left" w:pos="567"/>
        </w:tabs>
      </w:pPr>
    </w:p>
    <w:bookmarkStart w:id="12" w:name="OLE_LINK7"/>
    <w:bookmarkStart w:id="13" w:name="OLE_LINK8"/>
    <w:p w14:paraId="1CA91EFD" w14:textId="77777777" w:rsidR="000974E2" w:rsidRPr="00DB6C79" w:rsidRDefault="008C22EA" w:rsidP="000974E2">
      <w:pPr>
        <w:tabs>
          <w:tab w:val="left" w:pos="567"/>
        </w:tabs>
        <w:jc w:val="center"/>
      </w:pPr>
      <w:r w:rsidRPr="00DB6C79">
        <w:rPr>
          <w:color w:val="000000"/>
          <w:position w:val="-170"/>
        </w:rPr>
        <w:object w:dxaOrig="5780" w:dyaOrig="3800" w14:anchorId="73E2F730">
          <v:shape id="_x0000_i1043" type="#_x0000_t75" style="width:289.35pt;height:190pt" o:ole="">
            <v:imagedata r:id="rId121" o:title=""/>
          </v:shape>
          <o:OLEObject Type="Embed" ProgID="Equation.3" ShapeID="_x0000_i1043" DrawAspect="Content" ObjectID="_1563440914" r:id="rId122"/>
        </w:object>
      </w:r>
      <w:bookmarkEnd w:id="12"/>
      <w:bookmarkEnd w:id="13"/>
    </w:p>
    <w:p w14:paraId="1F16948C" w14:textId="77777777" w:rsidR="000974E2" w:rsidRPr="00DB6C79" w:rsidRDefault="000974E2" w:rsidP="000974E2">
      <w:pPr>
        <w:tabs>
          <w:tab w:val="left" w:pos="567"/>
        </w:tabs>
      </w:pPr>
      <w:r w:rsidRPr="00DB6C79">
        <w:br w:type="page"/>
      </w:r>
      <w:r w:rsidRPr="00DB6C79">
        <w:lastRenderedPageBreak/>
        <w:t>2.</w:t>
      </w:r>
      <w:r w:rsidRPr="00DB6C79">
        <w:tab/>
        <w:t xml:space="preserve">A car of mass 1100 kg is accelerated by a motor that provides a force of 3100 N.  </w:t>
      </w:r>
    </w:p>
    <w:p w14:paraId="404D8105" w14:textId="77777777" w:rsidR="000974E2" w:rsidRPr="00DB6C79" w:rsidRDefault="000974E2" w:rsidP="000974E2">
      <w:pPr>
        <w:tabs>
          <w:tab w:val="left" w:pos="567"/>
        </w:tabs>
      </w:pPr>
      <w:r w:rsidRPr="00DB6C79">
        <w:tab/>
        <w:t xml:space="preserve">A frictional force of 850 N opposes the motion of the car.  Calculate the acceleration of </w:t>
      </w:r>
    </w:p>
    <w:p w14:paraId="785B8590" w14:textId="77777777" w:rsidR="000974E2" w:rsidRPr="00DB6C79" w:rsidRDefault="000974E2" w:rsidP="000974E2">
      <w:pPr>
        <w:tabs>
          <w:tab w:val="left" w:pos="567"/>
        </w:tabs>
      </w:pPr>
      <w:r w:rsidRPr="00DB6C79">
        <w:tab/>
        <w:t>the car across the ground.</w:t>
      </w:r>
    </w:p>
    <w:p w14:paraId="6A1FE2F7" w14:textId="77777777"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41184" behindDoc="0" locked="0" layoutInCell="1" allowOverlap="1" wp14:anchorId="6531F375" wp14:editId="4855B5A2">
                <wp:simplePos x="0" y="0"/>
                <wp:positionH relativeFrom="column">
                  <wp:posOffset>541655</wp:posOffset>
                </wp:positionH>
                <wp:positionV relativeFrom="paragraph">
                  <wp:posOffset>138430</wp:posOffset>
                </wp:positionV>
                <wp:extent cx="5478145" cy="685800"/>
                <wp:effectExtent l="0" t="0" r="8255" b="25400"/>
                <wp:wrapNone/>
                <wp:docPr id="127"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685800"/>
                          <a:chOff x="1987" y="10863"/>
                          <a:chExt cx="8627" cy="1080"/>
                        </a:xfrm>
                      </wpg:grpSpPr>
                      <wps:wsp>
                        <wps:cNvPr id="224" name="Text Box 126"/>
                        <wps:cNvSpPr txBox="1">
                          <a:spLocks noChangeArrowheads="1"/>
                        </wps:cNvSpPr>
                        <wps:spPr bwMode="auto">
                          <a:xfrm>
                            <a:off x="1987" y="11204"/>
                            <a:ext cx="2048" cy="51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E076FFC" w14:textId="77777777" w:rsidR="00586794" w:rsidRDefault="00586794" w:rsidP="000974E2">
                              <w:proofErr w:type="spellStart"/>
                              <w:r>
                                <w:t>F</w:t>
                              </w:r>
                              <w:r>
                                <w:rPr>
                                  <w:vertAlign w:val="subscript"/>
                                </w:rPr>
                                <w:t>friction</w:t>
                              </w:r>
                              <w:proofErr w:type="spellEnd"/>
                              <w:r>
                                <w:t xml:space="preserve"> = 850 N</w:t>
                              </w:r>
                            </w:p>
                          </w:txbxContent>
                        </wps:txbx>
                        <wps:bodyPr rot="0" vert="horz" wrap="square" lIns="91440" tIns="45720" rIns="91440" bIns="45720" anchor="t" anchorCtr="0" upright="1">
                          <a:noAutofit/>
                        </wps:bodyPr>
                      </wps:wsp>
                      <wps:wsp>
                        <wps:cNvPr id="225" name="Line 127"/>
                        <wps:cNvCnPr/>
                        <wps:spPr bwMode="auto">
                          <a:xfrm>
                            <a:off x="3683" y="11915"/>
                            <a:ext cx="4594"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26" name="Oval 128"/>
                        <wps:cNvSpPr>
                          <a:spLocks noChangeArrowheads="1"/>
                        </wps:cNvSpPr>
                        <wps:spPr bwMode="auto">
                          <a:xfrm>
                            <a:off x="6738" y="11602"/>
                            <a:ext cx="264" cy="34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7" name="Oval 129"/>
                        <wps:cNvSpPr>
                          <a:spLocks noChangeArrowheads="1"/>
                        </wps:cNvSpPr>
                        <wps:spPr bwMode="auto">
                          <a:xfrm>
                            <a:off x="5046" y="11488"/>
                            <a:ext cx="330" cy="4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Line 130"/>
                        <wps:cNvCnPr/>
                        <wps:spPr bwMode="auto">
                          <a:xfrm>
                            <a:off x="5354" y="11801"/>
                            <a:ext cx="1384"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3" name="Line 131"/>
                        <wps:cNvCnPr/>
                        <wps:spPr bwMode="auto">
                          <a:xfrm>
                            <a:off x="7024" y="11801"/>
                            <a:ext cx="132"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4" name="Line 132"/>
                        <wps:cNvCnPr/>
                        <wps:spPr bwMode="auto">
                          <a:xfrm flipV="1">
                            <a:off x="7156" y="11517"/>
                            <a:ext cx="0" cy="284"/>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5" name="Line 133"/>
                        <wps:cNvCnPr/>
                        <wps:spPr bwMode="auto">
                          <a:xfrm flipH="1">
                            <a:off x="4760" y="11801"/>
                            <a:ext cx="242"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6" name="Line 134"/>
                        <wps:cNvCnPr/>
                        <wps:spPr bwMode="auto">
                          <a:xfrm flipH="1" flipV="1">
                            <a:off x="6387" y="11289"/>
                            <a:ext cx="769" cy="199"/>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8" name="Line 135"/>
                        <wps:cNvCnPr/>
                        <wps:spPr bwMode="auto">
                          <a:xfrm flipV="1">
                            <a:off x="4738" y="10863"/>
                            <a:ext cx="0" cy="938"/>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9" name="Line 136"/>
                        <wps:cNvCnPr/>
                        <wps:spPr bwMode="auto">
                          <a:xfrm flipH="1" flipV="1">
                            <a:off x="6123" y="10863"/>
                            <a:ext cx="242" cy="398"/>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0" name="Line 137"/>
                        <wps:cNvCnPr/>
                        <wps:spPr bwMode="auto">
                          <a:xfrm>
                            <a:off x="4760" y="10863"/>
                            <a:ext cx="1363"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1" name="Line 138"/>
                        <wps:cNvCnPr/>
                        <wps:spPr bwMode="auto">
                          <a:xfrm>
                            <a:off x="7156" y="11574"/>
                            <a:ext cx="923" cy="0"/>
                          </a:xfrm>
                          <a:prstGeom prst="line">
                            <a:avLst/>
                          </a:prstGeom>
                          <a:noFill/>
                          <a:ln w="381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2" name="Line 139"/>
                        <wps:cNvCnPr/>
                        <wps:spPr bwMode="auto">
                          <a:xfrm flipH="1">
                            <a:off x="3947" y="11488"/>
                            <a:ext cx="769" cy="0"/>
                          </a:xfrm>
                          <a:prstGeom prst="line">
                            <a:avLst/>
                          </a:prstGeom>
                          <a:noFill/>
                          <a:ln w="381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3" name="Text Box 140"/>
                        <wps:cNvSpPr txBox="1">
                          <a:spLocks noChangeArrowheads="1"/>
                        </wps:cNvSpPr>
                        <wps:spPr bwMode="auto">
                          <a:xfrm>
                            <a:off x="8145" y="11204"/>
                            <a:ext cx="2469" cy="522"/>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1289C8E" w14:textId="77777777" w:rsidR="00586794" w:rsidRDefault="00586794" w:rsidP="000974E2">
                              <w:proofErr w:type="spellStart"/>
                              <w:r>
                                <w:t>F</w:t>
                              </w:r>
                              <w:r>
                                <w:rPr>
                                  <w:vertAlign w:val="subscript"/>
                                </w:rPr>
                                <w:t>engine</w:t>
                              </w:r>
                              <w:proofErr w:type="spellEnd"/>
                              <w:r>
                                <w:t xml:space="preserve"> = 3100 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31F375" id="Group 125" o:spid="_x0000_s1080" style="position:absolute;margin-left:42.65pt;margin-top:10.9pt;width:431.35pt;height:54pt;z-index:251741184" coordorigin="1987,10863" coordsize="8627,108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">
                <v:shape id="Text Box 126" o:spid="_x0000_s1081" type="#_x0000_t202" style="position:absolute;left:1987;top:11204;width:2048;height:51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N3QOxAAA&#10;ANwAAAAPAAAAZHJzL2Rvd25yZXYueG1sRI/NasMwEITvhb6D2EIvpZZrHLtxooS2kJJrfh5gY61/&#10;qLUylhrbb18FCjkOM/MNs95OphNXGlxrWcFbFIMgLq1uuVZwPu1e30E4j6yxs0wKZnKw3Tw+rLHQ&#10;duQDXY++FgHCrkAFjfd9IaUrGzLoItsTB6+yg0Ef5FBLPeAY4KaTSRxn0mDLYaHBnr4aKn+Ov0ZB&#10;tR9fFsvx8u3P+SHNPrHNL3ZW6vlp+liB8DT5e/i/vdcKkiSF25lwBOTm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oDd0DsQAAADcAAAADwAAAAAAAAAAAAAAAACXAgAAZHJzL2Rv&#10;d25yZXYueG1sUEsFBgAAAAAEAAQA9QAAAIgDAAAAAA==&#10;" stroked="f">
                  <v:textbox>
                    <w:txbxContent>
                      <w:p w14:paraId="3E076FFC" w14:textId="77777777" w:rsidR="00586794" w:rsidRDefault="00586794" w:rsidP="000974E2">
                        <w:proofErr w:type="spellStart"/>
                        <w:r>
                          <w:t>F</w:t>
                        </w:r>
                        <w:r>
                          <w:rPr>
                            <w:vertAlign w:val="subscript"/>
                          </w:rPr>
                          <w:t>friction</w:t>
                        </w:r>
                        <w:proofErr w:type="spellEnd"/>
                        <w:r>
                          <w:t xml:space="preserve"> = 850 N</w:t>
                        </w:r>
                      </w:p>
                    </w:txbxContent>
                  </v:textbox>
                </v:shape>
                <v:line id="Line 127" o:spid="_x0000_s1082" style="position:absolute;visibility:visible;mso-wrap-style:square" from="3683,11915" to="8277,1191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h6eWscAAADcAAAADwAAAGRycy9kb3ducmV2LnhtbESPQWvCQBSE7wX/w/KE3urGlAZJXUUs&#10;Be2hVFvQ4zP7mkSzb8PuNkn/fbcgeBxm5htmvhxMIzpyvrasYDpJQBAXVtdcKvj6fH2YgfABWWNj&#10;mRT8koflYnQ3x1zbnnfU7UMpIoR9jgqqENpcSl9UZNBPbEscvW/rDIYoXSm1wz7CTSPTJMmkwZrj&#10;QoUtrSsqLvsfo+D98SPrVtu3zXDYZqfiZXc6nnun1P14WD2DCDSEW/ja3mgFafoE/2fiEZCLP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AWHp5axwAAANwAAAAPAAAAAAAA&#10;AAAAAAAAAKECAABkcnMvZG93bnJldi54bWxQSwUGAAAAAAQABAD5AAAAlQMAAAAA&#10;"/>
                <v:oval id="Oval 128" o:spid="_x0000_s1083" style="position:absolute;left:6738;top:11602;width:264;height:34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lGkdxAAA&#10;ANwAAAAPAAAAZHJzL2Rvd25yZXYueG1sRI9Ba8JAFITvBf/D8oTe6sYEg6SuIkrBHnpotPdH9pkE&#10;s29D9hnTf98tFHocZuYbZrObXKdGGkLr2cBykYAirrxtuTZwOb+9rEEFQbbYeSYD3xRgt509bbCw&#10;/sGfNJZSqwjhUKCBRqQvtA5VQw7DwvfE0bv6waFEOdTaDviIcNfpNEly7bDluNBgT4eGqlt5dwaO&#10;9b7MR53JKrseT7K6fX28Z0tjnufT/hWU0CT/4b/2yRpI0xx+z8QjoLc/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kZRpHcQAAADcAAAADwAAAAAAAAAAAAAAAACXAgAAZHJzL2Rv&#10;d25yZXYueG1sUEsFBgAAAAAEAAQA9QAAAIgDAAAAAA==&#10;"/>
                <v:oval id="Oval 129" o:spid="_x0000_s1084" style="position:absolute;left:5046;top:11488;width:330;height:4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MyGxAAA&#10;ANwAAAAPAAAAZHJzL2Rvd25yZXYueG1sRI9Ba8JAFITvQv/D8gq9mY0J2pK6ilQKeujBtL0/ss8k&#10;mH0bsq8x/fddoeBxmJlvmPV2cp0aaQitZwOLJAVFXHnbcm3g6/N9/gIqCLLFzjMZ+KUA283DbI2F&#10;9Vc+0VhKrSKEQ4EGGpG+0DpUDTkMie+Jo3f2g0OJcqi1HfAa4a7TWZqutMOW40KDPb01VF3KH2dg&#10;X+/K1ahzWebn/UGWl++PY74w5ulx2r2CEprkHv5vH6yBLHuG25l4BPTm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jMhsQAAADcAAAADwAAAAAAAAAAAAAAAACXAgAAZHJzL2Rv&#10;d25yZXYueG1sUEsFBgAAAAAEAAQA9QAAAIgDAAAAAA==&#10;"/>
                <v:line id="Line 130" o:spid="_x0000_s1085" style="position:absolute;visibility:visible;mso-wrap-style:square" from="5354,11801" to="6738,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8xxMMAAADcAAAADwAAAGRycy9kb3ducmV2LnhtbERPz2vCMBS+C/sfwht409QKZXRGEUXQ&#10;HUTdYDs+m7e2W/NSkqyt/705DDx+fL8Xq8E0oiPna8sKZtMEBHFhdc2lgo/33eQFhA/IGhvLpOBG&#10;HlbLp9ECc217PlN3CaWIIexzVFCF0OZS+qIig35qW+LIfVtnMEToSqkd9jHcNDJNkkwarDk2VNjS&#10;pqLi9/JnFBznp6xbH972w+chuxbb8/Xrp3dKjZ+H9SuIQEN4iP/de60gTePaeCYeAbm8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gfMcTDAAAA3AAAAA8AAAAAAAAAAAAA&#10;AAAAoQIAAGRycy9kb3ducmV2LnhtbFBLBQYAAAAABAAEAPkAAACRAwAAAAA=&#10;"/>
                <v:line id="Line 131" o:spid="_x0000_s1086" style="position:absolute;visibility:visible;mso-wrap-style:square" from="7024,11801" to="7156,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2I1aMYAAADcAAAADwAAAGRycy9kb3ducmV2LnhtbESPQWvCQBSE7wX/w/KE3uqmBkKJriIV&#10;QXso1Rb0+Mw+k2j2bdjdJum/7xYKHoeZ+YaZLwfTiI6cry0reJ4kIIgLq2suFXx9bp5eQPiArLGx&#10;TAp+yMNyMXqYY65tz3vqDqEUEcI+RwVVCG0upS8qMugntiWO3sU6gyFKV0rtsI9w08hpkmTSYM1x&#10;ocKWXisqbodvo+A9/ci61e5tOxx32blY78+na++UehwPqxmIQEO4h//bW61gmqbwdyYeAbn4B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HNiNWjGAAAA3AAAAA8AAAAAAAAA&#10;AAAAAAAAoQIAAGRycy9kb3ducmV2LnhtbFBLBQYAAAAABAAEAPkAAACUAwAAAAA=&#10;"/>
                <v:line id="Line 132" o:spid="_x0000_s1087" style="position:absolute;flip:y;visibility:visible;mso-wrap-style:square" from="7156,11517" to="7156,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a8sY8YAAADcAAAADwAAAGRycy9kb3ducmV2LnhtbESPQWsCMRSE70L/Q3gFL0WztVJ0axQp&#10;FHrwopYVb8/N62bZzcs2ibr9941Q8DjMzDfMYtXbVlzIh9qxgudxBoK4dLrmSsHX/mM0AxEissbW&#10;MSn4pQCr5cNggbl2V97SZRcrkSAcclRgYuxyKUNpyGIYu444ed/OW4xJ+kpqj9cEt62cZNmrtFhz&#10;WjDY0buhstmdrQI52zz9+PVp2hTN4TA3RVl0x41Sw8d+/QYiUh/v4f/2p1YweZnC7Uw6AnL5B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WvLGPGAAAA3AAAAA8AAAAAAAAA&#10;AAAAAAAAoQIAAGRycy9kb3ducmV2LnhtbFBLBQYAAAAABAAEAPkAAACUAwAAAAA=&#10;"/>
                <v:line id="Line 133" o:spid="_x0000_s1088" style="position:absolute;flip:x;visibility:visible;mso-wrap-style:square" from="4760,11801" to="5002,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uOJ+McAAADcAAAADwAAAGRycy9kb3ducmV2LnhtbESPT0vDQBTE74LfYXmCF2k31j/UmE0p&#10;guChl1ZJ6O2ZfWZDsm/j7trGb+8WCh6HmfkNU6wmO4gD+dA5VnA7z0AQN0533Cr4eH+dLUGEiKxx&#10;cEwKfinAqry8KDDX7shbOuxiKxKEQ44KTIxjLmVoDFkMczcSJ+/LeYsxSd9K7fGY4HaQiyx7lBY7&#10;TgsGR3ox1PS7H6tALjc33379ed9XfV0/maqpxv1Gqeuraf0MItIU/8Pn9ptWsLh7gNOZdARk+Qc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BK44n4xwAAANwAAAAPAAAAAAAA&#10;AAAAAAAAAKECAABkcnMvZG93bnJldi54bWxQSwUGAAAAAAQABAD5AAAAlQMAAAAA&#10;"/>
                <v:line id="Line 134" o:spid="_x0000_s1089" style="position:absolute;flip:x y;visibility:visible;mso-wrap-style:square" from="6387,11289" to="7156,11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EEvCcUAAADcAAAADwAAAGRycy9kb3ducmV2LnhtbESPT2vCQBTE7wW/w/KEXkrdJBaRmFWC&#10;YOlJqVV6fWRf/mD2bchuTdpP7wpCj8PM/IbJNqNpxZV611hWEM8iEMSF1Q1XCk5fu9clCOeRNbaW&#10;ScEvOdisJ08ZptoO/EnXo69EgLBLUUHtfZdK6YqaDLqZ7YiDV9reoA+yr6TucQhw08okihbSYMNh&#10;ocaOtjUVl+OPUYC8/5svh5je5Dt9u2R/eMnPpVLP0zFfgfA0+v/wo/2hFSTzBdzPhCMg1zc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YEEvCcUAAADcAAAADwAAAAAAAAAA&#10;AAAAAAChAgAAZHJzL2Rvd25yZXYueG1sUEsFBgAAAAAEAAQA+QAAAJMDAAAAAA==&#10;"/>
                <v:line id="Line 135" o:spid="_x0000_s1090" style="position:absolute;flip:y;visibility:visible;mso-wrap-style:square" from="4738,10863" to="4738,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OImZsQAAADcAAAADwAAAGRycy9kb3ducmV2LnhtbERPy2oCMRTdC/2HcAvdFM3UFtGpUUQQ&#10;unDjgxF318ntZJjJzTRJdfr3zUJweTjv+bK3rbiSD7VjBW+jDARx6XTNlYLjYTOcgggRWWPrmBT8&#10;UYDl4mkwx1y7G+/ouo+VSCEcclRgYuxyKUNpyGIYuY44cd/OW4wJ+kpqj7cUbls5zrKJtFhzajDY&#10;0dpQ2ex/rQI53b7++NXloyma02lmirLozlulXp771SeISH18iO/uL61g/J7WpjPpCMjF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k4iZmxAAAANwAAAAPAAAAAAAAAAAA&#10;AAAAAKECAABkcnMvZG93bnJldi54bWxQSwUGAAAAAAQABAD5AAAAkgMAAAAA&#10;"/>
                <v:line id="Line 136" o:spid="_x0000_s1091" style="position:absolute;flip:x y;visibility:visible;mso-wrap-style:square" from="6123,10863" to="6365,1126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d67e8QAAADcAAAADwAAAGRycy9kb3ducmV2LnhtbESPT4vCMBTE7wt+h/AEL7KmVhG3GkUE&#10;ZU+Kf5a9PppnW2xeShNt3U9vBGGPw8z8hpkvW1OKO9WusKxgOIhAEKdWF5wpOJ82n1MQziNrLC2T&#10;ggc5WC46H3NMtG34QPejz0SAsEtQQe59lUjp0pwMuoGtiIN3sbVBH2SdSV1jE+CmlHEUTaTBgsNC&#10;jhWtc0qvx5tRgLz7G02bIY3lln5dvNv3Vz8XpXrddjUD4an1/+F3+1sriEdf8DoTjoBcP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R3rt7xAAAANwAAAAPAAAAAAAAAAAA&#10;AAAAAKECAABkcnMvZG93bnJldi54bWxQSwUGAAAAAAQABAD5AAAAkgMAAAAA&#10;"/>
                <v:line id="Line 137" o:spid="_x0000_s1092" style="position:absolute;visibility:visible;mso-wrap-style:square" from="4760,10863" to="6123,1086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7bYYsMAAADcAAAADwAAAGRycy9kb3ducmV2LnhtbERPy2rCQBTdF/yH4Qrd1UmthJI6ilQE&#10;7UJ8gS6vmdskbeZOmJkm8e+dhdDl4byn897UoiXnK8sKXkcJCOLc6ooLBafj6uUdhA/IGmvLpOBG&#10;HuazwdMUM2073lN7CIWIIewzVFCG0GRS+rwkg35kG+LIfVtnMEToCqkddjHc1HKcJKk0WHFsKLGh&#10;z5Ly38OfUbB926XtYvO17s+b9Jov99fLT+eUeh72iw8QgfrwL36411rBeBLnxzPxCMjZH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u22GLDAAAA3AAAAA8AAAAAAAAAAAAA&#10;AAAAoQIAAGRycy9kb3ducmV2LnhtbFBLBQYAAAAABAAEAPkAAACRAwAAAAA=&#10;"/>
                <v:line id="Line 138" o:spid="_x0000_s1093" style="position:absolute;visibility:visible;mso-wrap-style:square" from="7156,11574" to="8079,1157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VR25MMAAADcAAAADwAAAGRycy9kb3ducmV2LnhtbESPQYvCMBSE78L+h/AWvGmqLCpdo+wK&#10;woJ4qBW8vm2ebbF5KUm09d8bQfA4zMw3zHLdm0bcyPnasoLJOAFBXFhdc6ngmG9HCxA+IGtsLJOC&#10;O3lYrz4GS0y17Tij2yGUIkLYp6igCqFNpfRFRQb92LbE0TtbZzBE6UqpHXYRbho5TZKZNFhzXKiw&#10;pU1FxeVwNQp+92121/9zn2xO80Xed05nuFNq+Nn/fIMI1Id3+NX+0wqmXxN4nolHQK4e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L1UduTDAAAA3AAAAA8AAAAAAAAAAAAA&#10;AAAAoQIAAGRycy9kb3ducmV2LnhtbFBLBQYAAAAABAAEAPkAAACRAwAAAAA=&#10;" strokeweight="3pt">
                  <v:stroke endarrow="block"/>
                </v:line>
                <v:line id="Line 139" o:spid="_x0000_s1094" style="position:absolute;flip:x;visibility:visible;mso-wrap-style:square" from="3947,11488" to="4716,11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z5qxcQAAADcAAAADwAAAGRycy9kb3ducmV2LnhtbESPQWsCMRSE7wX/Q3iCl1Kzbq3YrVFE&#10;WOhNqu3B2yN53V26eVmTuG7/fSMUPA4z8w2z2gy2FT350DhWMJtmIIi1Mw1XCj6P5dMSRIjIBlvH&#10;pOCXAmzWo4cVFsZd+YP6Q6xEgnAoUEEdY1dIGXRNFsPUdcTJ+3beYkzSV9J4vCa4bWWeZQtpseG0&#10;UGNHu5r0z+FiFZzLhfV7V/Z4erTP81cdXr50UGoyHrZvICIN8R7+b78bBfk8h9uZdATk+g8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bPmrFxAAAANwAAAAPAAAAAAAAAAAA&#10;AAAAAKECAABkcnMvZG93bnJldi54bWxQSwUGAAAAAAQABAD5AAAAkgMAAAAA&#10;" strokeweight="3pt">
                  <v:stroke endarrow="block"/>
                </v:line>
                <v:shape id="Text Box 140" o:spid="_x0000_s1095" type="#_x0000_t202" style="position:absolute;left:8145;top:11204;width:2469;height:52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AQnawwAA&#10;ANwAAAAPAAAAZHJzL2Rvd25yZXYueG1sRI/bqsIwFETfBf8hbMEX0dTL8VKN4jmg+OrlA7bNti02&#10;O6WJtv69EYTzOMzMGma1aUwhnlS53LKC4SACQZxYnXOq4HLe9ecgnEfWWFgmBS9ysFm3WyuMta35&#10;SM+TT0WAsItRQeZ9GUvpkowMuoEtiYN3s5VBH2SVSl1hHeCmkKMomkqDOYeFDEv6yyi5nx5Gwe1Q&#10;934W9XXvL7PjZPqL+exqX0p1O812CcJT4//D3/ZBKxhNxvA5E46AXL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yAQnawwAAANwAAAAPAAAAAAAAAAAAAAAAAJcCAABkcnMvZG93&#10;bnJldi54bWxQSwUGAAAAAAQABAD1AAAAhwMAAAAA&#10;" stroked="f">
                  <v:textbox>
                    <w:txbxContent>
                      <w:p w14:paraId="01289C8E" w14:textId="77777777" w:rsidR="00586794" w:rsidRDefault="00586794" w:rsidP="000974E2">
                        <w:proofErr w:type="spellStart"/>
                        <w:r>
                          <w:t>F</w:t>
                        </w:r>
                        <w:r>
                          <w:rPr>
                            <w:vertAlign w:val="subscript"/>
                          </w:rPr>
                          <w:t>engine</w:t>
                        </w:r>
                        <w:proofErr w:type="spellEnd"/>
                        <w:r>
                          <w:t xml:space="preserve"> = 3100 N</w:t>
                        </w:r>
                      </w:p>
                    </w:txbxContent>
                  </v:textbox>
                </v:shape>
              </v:group>
            </w:pict>
          </mc:Fallback>
        </mc:AlternateContent>
      </w:r>
    </w:p>
    <w:p w14:paraId="64530F18" w14:textId="77777777" w:rsidR="000974E2" w:rsidRPr="00DB6C79" w:rsidRDefault="000974E2" w:rsidP="000974E2">
      <w:pPr>
        <w:tabs>
          <w:tab w:val="left" w:pos="567"/>
        </w:tabs>
      </w:pPr>
    </w:p>
    <w:p w14:paraId="6177051A" w14:textId="77777777" w:rsidR="000974E2" w:rsidRPr="00DB6C79" w:rsidRDefault="000974E2" w:rsidP="000974E2">
      <w:pPr>
        <w:tabs>
          <w:tab w:val="left" w:pos="567"/>
        </w:tabs>
      </w:pPr>
    </w:p>
    <w:p w14:paraId="2E0B9A2D" w14:textId="77777777" w:rsidR="000974E2" w:rsidRPr="00DB6C79" w:rsidRDefault="000974E2" w:rsidP="000974E2">
      <w:pPr>
        <w:tabs>
          <w:tab w:val="left" w:pos="567"/>
        </w:tabs>
      </w:pPr>
    </w:p>
    <w:p w14:paraId="0E268120" w14:textId="77777777" w:rsidR="000974E2" w:rsidRPr="00DB6C79" w:rsidRDefault="000974E2" w:rsidP="000974E2">
      <w:pPr>
        <w:tabs>
          <w:tab w:val="left" w:pos="567"/>
        </w:tabs>
      </w:pPr>
    </w:p>
    <w:p w14:paraId="763454C1" w14:textId="77777777" w:rsidR="000974E2" w:rsidRPr="00DB6C79" w:rsidRDefault="000974E2" w:rsidP="000974E2">
      <w:pPr>
        <w:tabs>
          <w:tab w:val="left" w:pos="567"/>
        </w:tabs>
      </w:pPr>
    </w:p>
    <w:p w14:paraId="50A46FCA" w14:textId="77777777" w:rsidR="000974E2" w:rsidRPr="00DB6C79" w:rsidRDefault="000974E2" w:rsidP="000974E2">
      <w:pPr>
        <w:tabs>
          <w:tab w:val="left" w:pos="567"/>
        </w:tabs>
      </w:pPr>
    </w:p>
    <w:p w14:paraId="4F618601" w14:textId="77777777" w:rsidR="000974E2" w:rsidRPr="00DB6C79" w:rsidRDefault="008C22EA" w:rsidP="000974E2">
      <w:pPr>
        <w:tabs>
          <w:tab w:val="left" w:pos="567"/>
        </w:tabs>
        <w:jc w:val="center"/>
        <w:rPr>
          <w:color w:val="000000"/>
        </w:rPr>
      </w:pPr>
      <w:r w:rsidRPr="00DB6C79">
        <w:rPr>
          <w:color w:val="000000"/>
          <w:position w:val="-240"/>
        </w:rPr>
        <w:object w:dxaOrig="6700" w:dyaOrig="4920" w14:anchorId="1B25D16F">
          <v:shape id="_x0000_i1044" type="#_x0000_t75" style="width:335.35pt;height:246pt" o:ole="">
            <v:imagedata r:id="rId123" o:title=""/>
          </v:shape>
          <o:OLEObject Type="Embed" ProgID="Equation.3" ShapeID="_x0000_i1044" DrawAspect="Content" ObjectID="_1563440915" r:id="rId124"/>
        </w:object>
      </w:r>
    </w:p>
    <w:p w14:paraId="6B5EA43C" w14:textId="77777777" w:rsidR="000974E2" w:rsidRPr="00DB6C79" w:rsidRDefault="000974E2" w:rsidP="000974E2">
      <w:pPr>
        <w:tabs>
          <w:tab w:val="left" w:pos="567"/>
        </w:tabs>
        <w:jc w:val="center"/>
        <w:rPr>
          <w:color w:val="000000"/>
        </w:rPr>
      </w:pPr>
    </w:p>
    <w:p w14:paraId="28CF83C4" w14:textId="77777777" w:rsidR="000974E2" w:rsidRPr="00DB6C79" w:rsidRDefault="000974E2" w:rsidP="000974E2">
      <w:pPr>
        <w:tabs>
          <w:tab w:val="left" w:pos="567"/>
        </w:tabs>
        <w:rPr>
          <w:b/>
        </w:rPr>
      </w:pPr>
      <w:r w:rsidRPr="00DB6C79">
        <w:rPr>
          <w:b/>
        </w:rPr>
        <w:t>Gravity and Weight</w:t>
      </w:r>
    </w:p>
    <w:p w14:paraId="3BFEB452" w14:textId="77777777" w:rsidR="000974E2" w:rsidRPr="00DB6C79" w:rsidRDefault="000974E2" w:rsidP="000974E2">
      <w:pPr>
        <w:tabs>
          <w:tab w:val="left" w:pos="567"/>
        </w:tabs>
      </w:pPr>
    </w:p>
    <w:p w14:paraId="35587785" w14:textId="77777777" w:rsidR="000974E2" w:rsidRPr="00DB6C79" w:rsidRDefault="000974E2" w:rsidP="000974E2">
      <w:pPr>
        <w:tabs>
          <w:tab w:val="left" w:pos="567"/>
        </w:tabs>
      </w:pPr>
      <w:r w:rsidRPr="00DB6C79">
        <w:t>Most objects fall back to Earth due to gravity, one of the fundamental forces in the universe.</w:t>
      </w:r>
    </w:p>
    <w:p w14:paraId="1DEDF8F8" w14:textId="77777777" w:rsidR="000974E2" w:rsidRPr="00DB6C79" w:rsidRDefault="000974E2" w:rsidP="000974E2">
      <w:pPr>
        <w:tabs>
          <w:tab w:val="left" w:pos="567"/>
        </w:tabs>
      </w:pPr>
    </w:p>
    <w:p w14:paraId="4D74F8CA" w14:textId="77777777" w:rsidR="000974E2" w:rsidRPr="00DB6C79" w:rsidRDefault="000974E2" w:rsidP="000974E2">
      <w:pPr>
        <w:tabs>
          <w:tab w:val="left" w:pos="567"/>
        </w:tabs>
      </w:pPr>
      <w:r w:rsidRPr="00DB6C79">
        <w:t>According to Isaac Newton, gravity is due to the attraction between two masses.</w:t>
      </w:r>
    </w:p>
    <w:p w14:paraId="1B794E27" w14:textId="77777777" w:rsidR="000974E2" w:rsidRPr="00DB6C79" w:rsidRDefault="000974E2" w:rsidP="000974E2">
      <w:pPr>
        <w:tabs>
          <w:tab w:val="left" w:pos="567"/>
        </w:tabs>
      </w:pPr>
    </w:p>
    <w:p w14:paraId="17B7EFCF" w14:textId="77777777" w:rsidR="000974E2" w:rsidRPr="00DB6C79" w:rsidRDefault="000974E2" w:rsidP="000974E2">
      <w:pPr>
        <w:tabs>
          <w:tab w:val="left" w:pos="567"/>
        </w:tabs>
      </w:pPr>
      <w:r w:rsidRPr="00DB6C79">
        <w:tab/>
        <w:t>i.e.</w:t>
      </w:r>
      <w:r w:rsidRPr="00DB6C79">
        <w:tab/>
        <w:t xml:space="preserve">There is an attraction between you and the person next to you, your pens and </w:t>
      </w:r>
      <w:r w:rsidR="00E728B4" w:rsidRPr="00DB6C79">
        <w:tab/>
      </w:r>
      <w:r w:rsidR="00E728B4" w:rsidRPr="00DB6C79">
        <w:tab/>
      </w:r>
      <w:r w:rsidRPr="00DB6C79">
        <w:t>pencils, the Earth, etc.</w:t>
      </w:r>
    </w:p>
    <w:p w14:paraId="0677902D" w14:textId="77777777" w:rsidR="000974E2" w:rsidRPr="00DB6C79" w:rsidRDefault="000974E2" w:rsidP="000974E2">
      <w:pPr>
        <w:tabs>
          <w:tab w:val="left" w:pos="567"/>
        </w:tabs>
      </w:pPr>
    </w:p>
    <w:p w14:paraId="33E2B5C3" w14:textId="77777777" w:rsidR="00E728B4" w:rsidRPr="00DB6C79" w:rsidRDefault="000974E2" w:rsidP="000974E2">
      <w:pPr>
        <w:tabs>
          <w:tab w:val="left" w:pos="567"/>
        </w:tabs>
      </w:pPr>
      <w:r w:rsidRPr="00DB6C79">
        <w:tab/>
      </w:r>
      <w:r w:rsidRPr="00DB6C79">
        <w:tab/>
        <w:t xml:space="preserve">The attraction to the Earth is the strongest since its mass is so large </w:t>
      </w:r>
    </w:p>
    <w:p w14:paraId="1B63C226" w14:textId="77777777" w:rsidR="000974E2" w:rsidRPr="00DB6C79" w:rsidRDefault="00E728B4" w:rsidP="000974E2">
      <w:pPr>
        <w:tabs>
          <w:tab w:val="left" w:pos="567"/>
        </w:tabs>
      </w:pPr>
      <w:r w:rsidRPr="00DB6C79">
        <w:tab/>
      </w:r>
      <w:r w:rsidRPr="00DB6C79">
        <w:tab/>
      </w:r>
      <w:r w:rsidR="000974E2" w:rsidRPr="00DB6C79">
        <w:t>(5.98 x 10</w:t>
      </w:r>
      <w:r w:rsidR="000974E2" w:rsidRPr="00DB6C79">
        <w:rPr>
          <w:vertAlign w:val="superscript"/>
        </w:rPr>
        <w:t>24</w:t>
      </w:r>
      <w:r w:rsidR="000974E2" w:rsidRPr="00DB6C79">
        <w:t xml:space="preserve"> kg).</w:t>
      </w:r>
    </w:p>
    <w:p w14:paraId="5D1BEA25" w14:textId="77777777" w:rsidR="000974E2" w:rsidRPr="00DB6C79" w:rsidRDefault="000974E2" w:rsidP="000974E2">
      <w:pPr>
        <w:tabs>
          <w:tab w:val="left" w:pos="567"/>
        </w:tabs>
      </w:pPr>
    </w:p>
    <w:p w14:paraId="12F26C14" w14:textId="77777777" w:rsidR="000974E2" w:rsidRPr="00DB6C79" w:rsidRDefault="000974E2" w:rsidP="000974E2">
      <w:pPr>
        <w:tabs>
          <w:tab w:val="left" w:pos="567"/>
        </w:tabs>
      </w:pPr>
    </w:p>
    <w:p w14:paraId="7928FE8C" w14:textId="77777777" w:rsidR="000974E2" w:rsidRPr="00DB6C79" w:rsidRDefault="000974E2" w:rsidP="000974E2">
      <w:pPr>
        <w:tabs>
          <w:tab w:val="left" w:pos="567"/>
        </w:tabs>
      </w:pPr>
      <w:r w:rsidRPr="00DB6C79">
        <w:t>Two terms need to be clearly distinguished.</w:t>
      </w:r>
    </w:p>
    <w:p w14:paraId="34BA4569" w14:textId="77777777" w:rsidR="000974E2" w:rsidRPr="00DB6C79" w:rsidRDefault="000974E2" w:rsidP="000974E2">
      <w:pPr>
        <w:tabs>
          <w:tab w:val="left" w:pos="567"/>
        </w:tabs>
      </w:pPr>
    </w:p>
    <w:p w14:paraId="69058D0E" w14:textId="77777777" w:rsidR="000974E2" w:rsidRPr="00DB6C79" w:rsidRDefault="000974E2" w:rsidP="000974E2">
      <w:pPr>
        <w:tabs>
          <w:tab w:val="left" w:pos="567"/>
        </w:tabs>
      </w:pPr>
      <w:r w:rsidRPr="00DB6C79">
        <w:tab/>
      </w:r>
      <w:r w:rsidRPr="00DB6C79">
        <w:rPr>
          <w:b/>
          <w:i/>
        </w:rPr>
        <w:t>Mass</w:t>
      </w:r>
      <w:r w:rsidRPr="00DB6C79">
        <w:t xml:space="preserve"> - amount of matter in an object (measured in kg).</w:t>
      </w:r>
    </w:p>
    <w:p w14:paraId="15014FF8" w14:textId="77777777" w:rsidR="000974E2" w:rsidRPr="00DB6C79" w:rsidRDefault="000974E2" w:rsidP="000974E2">
      <w:pPr>
        <w:tabs>
          <w:tab w:val="left" w:pos="567"/>
        </w:tabs>
      </w:pPr>
    </w:p>
    <w:p w14:paraId="6E659690" w14:textId="77777777" w:rsidR="000974E2" w:rsidRPr="00DB6C79" w:rsidRDefault="000974E2" w:rsidP="000974E2">
      <w:pPr>
        <w:tabs>
          <w:tab w:val="left" w:pos="567"/>
        </w:tabs>
      </w:pPr>
      <w:r w:rsidRPr="00DB6C79">
        <w:tab/>
      </w:r>
      <w:r w:rsidRPr="00DB6C79">
        <w:rPr>
          <w:b/>
          <w:i/>
        </w:rPr>
        <w:t>Weight</w:t>
      </w:r>
      <w:r w:rsidRPr="00DB6C79">
        <w:t xml:space="preserve"> - force due to gravity on an object (measured in Newtons - N).</w:t>
      </w:r>
    </w:p>
    <w:p w14:paraId="4A4DF85D" w14:textId="77777777" w:rsidR="000974E2" w:rsidRPr="00DB6C79" w:rsidRDefault="000974E2" w:rsidP="000974E2">
      <w:pPr>
        <w:tabs>
          <w:tab w:val="left" w:pos="567"/>
        </w:tabs>
      </w:pPr>
    </w:p>
    <w:p w14:paraId="2C3DF0E9" w14:textId="77777777" w:rsidR="000974E2" w:rsidRPr="00DB6C79" w:rsidRDefault="000974E2" w:rsidP="000974E2">
      <w:pPr>
        <w:tabs>
          <w:tab w:val="left" w:pos="567"/>
        </w:tabs>
      </w:pPr>
    </w:p>
    <w:p w14:paraId="5F4FEE6A" w14:textId="77777777" w:rsidR="000974E2" w:rsidRPr="00DB6C79" w:rsidRDefault="000974E2" w:rsidP="000974E2">
      <w:pPr>
        <w:tabs>
          <w:tab w:val="left" w:pos="567"/>
        </w:tabs>
      </w:pPr>
      <w:r w:rsidRPr="00DB6C79">
        <w:t>The mass of an object does not change throughout the universe while the weight will constantly change as it is moved from place to place.</w:t>
      </w:r>
    </w:p>
    <w:p w14:paraId="187A3532" w14:textId="77777777" w:rsidR="000974E2" w:rsidRPr="00DB6C79" w:rsidRDefault="000974E2" w:rsidP="000974E2">
      <w:pPr>
        <w:tabs>
          <w:tab w:val="left" w:pos="567"/>
        </w:tabs>
      </w:pPr>
    </w:p>
    <w:p w14:paraId="23578D17" w14:textId="77777777" w:rsidR="000974E2" w:rsidRPr="00DB6C79" w:rsidRDefault="000974E2" w:rsidP="000974E2">
      <w:pPr>
        <w:tabs>
          <w:tab w:val="left" w:pos="567"/>
        </w:tabs>
      </w:pPr>
    </w:p>
    <w:p w14:paraId="70CC8198" w14:textId="77777777" w:rsidR="000974E2" w:rsidRPr="00DB6C79" w:rsidRDefault="000974E2" w:rsidP="000974E2">
      <w:pPr>
        <w:tabs>
          <w:tab w:val="left" w:pos="567"/>
        </w:tabs>
      </w:pPr>
      <w:r w:rsidRPr="00DB6C79">
        <w:lastRenderedPageBreak/>
        <w:t>As seen previously, the acceleration due to gravity on the earth's surface is:</w:t>
      </w:r>
    </w:p>
    <w:p w14:paraId="7094A70A" w14:textId="77777777" w:rsidR="000974E2" w:rsidRPr="00DB6C79" w:rsidRDefault="000974E2" w:rsidP="000974E2">
      <w:pPr>
        <w:tabs>
          <w:tab w:val="left" w:pos="567"/>
        </w:tabs>
      </w:pPr>
    </w:p>
    <w:p w14:paraId="11D93088" w14:textId="77777777" w:rsidR="000974E2" w:rsidRPr="00DB6C79" w:rsidRDefault="000974E2" w:rsidP="000974E2">
      <w:pPr>
        <w:tabs>
          <w:tab w:val="left" w:pos="567"/>
        </w:tabs>
        <w:jc w:val="center"/>
      </w:pPr>
      <w:r w:rsidRPr="00DB6C79">
        <w:t>g = 9.80 m</w:t>
      </w:r>
      <w:r w:rsidR="008C22EA" w:rsidRPr="00DB6C79">
        <w:t>/</w:t>
      </w:r>
      <w:r w:rsidRPr="00DB6C79">
        <w:t>s</w:t>
      </w:r>
      <w:r w:rsidRPr="00DB6C79">
        <w:rPr>
          <w:vertAlign w:val="superscript"/>
        </w:rPr>
        <w:t>2</w:t>
      </w:r>
    </w:p>
    <w:p w14:paraId="54279BA9" w14:textId="77777777" w:rsidR="000974E2" w:rsidRPr="00DB6C79" w:rsidRDefault="000974E2" w:rsidP="000974E2">
      <w:pPr>
        <w:tabs>
          <w:tab w:val="left" w:pos="567"/>
        </w:tabs>
        <w:jc w:val="center"/>
      </w:pPr>
    </w:p>
    <w:p w14:paraId="0E8B7C76" w14:textId="77777777" w:rsidR="000974E2" w:rsidRPr="00DB6C79" w:rsidRDefault="000974E2" w:rsidP="000974E2">
      <w:pPr>
        <w:tabs>
          <w:tab w:val="left" w:pos="567"/>
        </w:tabs>
      </w:pPr>
      <w:r w:rsidRPr="00DB6C79">
        <w:t>The force due to weight (</w:t>
      </w:r>
      <w:proofErr w:type="spellStart"/>
      <w:r w:rsidRPr="00DB6C79">
        <w:t>F</w:t>
      </w:r>
      <w:r w:rsidRPr="00DB6C79">
        <w:rPr>
          <w:vertAlign w:val="subscript"/>
        </w:rPr>
        <w:t>w</w:t>
      </w:r>
      <w:proofErr w:type="spellEnd"/>
      <w:r w:rsidRPr="00DB6C79">
        <w:t>) is given by:</w:t>
      </w:r>
    </w:p>
    <w:p w14:paraId="18327B15" w14:textId="77777777"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42208" behindDoc="1" locked="0" layoutInCell="1" allowOverlap="1" wp14:anchorId="14E0510A" wp14:editId="7C91AB92">
                <wp:simplePos x="0" y="0"/>
                <wp:positionH relativeFrom="column">
                  <wp:posOffset>2673350</wp:posOffset>
                </wp:positionH>
                <wp:positionV relativeFrom="paragraph">
                  <wp:posOffset>100330</wp:posOffset>
                </wp:positionV>
                <wp:extent cx="751840" cy="355600"/>
                <wp:effectExtent l="6350" t="0" r="16510" b="13970"/>
                <wp:wrapNone/>
                <wp:docPr id="126"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026" style="position:absolute;margin-left:210.5pt;margin-top:7.9pt;width:59.2pt;height:2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"/>
            </w:pict>
          </mc:Fallback>
        </mc:AlternateContent>
      </w:r>
    </w:p>
    <w:p w14:paraId="63A8A1A7" w14:textId="77777777" w:rsidR="000974E2" w:rsidRPr="00DB6C79" w:rsidRDefault="000974E2" w:rsidP="000974E2">
      <w:pPr>
        <w:tabs>
          <w:tab w:val="left" w:pos="567"/>
        </w:tabs>
        <w:jc w:val="center"/>
        <w:rPr>
          <w:b/>
        </w:rPr>
      </w:pPr>
      <w:proofErr w:type="spellStart"/>
      <w:r w:rsidRPr="00DB6C79">
        <w:rPr>
          <w:b/>
        </w:rPr>
        <w:t>F</w:t>
      </w:r>
      <w:r w:rsidRPr="00DB6C79">
        <w:rPr>
          <w:b/>
          <w:vertAlign w:val="subscript"/>
        </w:rPr>
        <w:t>w</w:t>
      </w:r>
      <w:proofErr w:type="spellEnd"/>
      <w:r w:rsidRPr="00DB6C79">
        <w:rPr>
          <w:b/>
        </w:rPr>
        <w:t xml:space="preserve"> = mg</w:t>
      </w:r>
    </w:p>
    <w:p w14:paraId="574E7961" w14:textId="77777777" w:rsidR="000974E2" w:rsidRPr="00DB6C79" w:rsidRDefault="000974E2" w:rsidP="000974E2">
      <w:pPr>
        <w:tabs>
          <w:tab w:val="left" w:pos="567"/>
        </w:tabs>
      </w:pPr>
      <w:r w:rsidRPr="00DB6C79">
        <w:rPr>
          <w:position w:val="-8"/>
        </w:rPr>
        <w:object w:dxaOrig="2000" w:dyaOrig="500" w14:anchorId="7B6FF00E">
          <v:shape id="_x0000_i1045" type="#_x0000_t75" style="width:100pt;height:25.35pt" o:ole="">
            <v:imagedata r:id="rId125" o:title=""/>
          </v:shape>
          <o:OLEObject Type="Embed" ProgID="Equation.3" ShapeID="_x0000_i1045" DrawAspect="Content" ObjectID="_1563440916" r:id="rId126"/>
        </w:object>
      </w:r>
    </w:p>
    <w:p w14:paraId="789365C9" w14:textId="77777777" w:rsidR="000974E2" w:rsidRPr="00DB6C79" w:rsidRDefault="000974E2" w:rsidP="000974E2">
      <w:pPr>
        <w:tabs>
          <w:tab w:val="left" w:pos="567"/>
        </w:tabs>
      </w:pPr>
      <w:r w:rsidRPr="00DB6C79">
        <w:tab/>
      </w:r>
      <w:r w:rsidRPr="00DB6C79">
        <w:tab/>
      </w:r>
      <w:r w:rsidRPr="00DB6C79">
        <w:tab/>
      </w:r>
      <w:r w:rsidRPr="00DB6C79">
        <w:tab/>
      </w:r>
      <w:r w:rsidRPr="00DB6C79">
        <w:tab/>
        <w:t xml:space="preserve">where </w:t>
      </w:r>
      <w:r w:rsidRPr="00DB6C79">
        <w:tab/>
        <w:t>g = the acceleration due to gravity (m</w:t>
      </w:r>
      <w:r w:rsidR="008C22EA" w:rsidRPr="00DB6C79">
        <w:t>/</w:t>
      </w:r>
      <w:r w:rsidRPr="00DB6C79">
        <w:t>s</w:t>
      </w:r>
      <w:r w:rsidRPr="00DB6C79">
        <w:rPr>
          <w:vertAlign w:val="superscript"/>
        </w:rPr>
        <w:t>2</w:t>
      </w:r>
      <w:r w:rsidRPr="00DB6C79">
        <w:t>)</w:t>
      </w:r>
    </w:p>
    <w:p w14:paraId="49B4D145" w14:textId="77777777" w:rsidR="000974E2" w:rsidRPr="00DB6C79" w:rsidRDefault="000974E2" w:rsidP="000974E2">
      <w:pPr>
        <w:tabs>
          <w:tab w:val="left" w:pos="567"/>
        </w:tabs>
      </w:pPr>
    </w:p>
    <w:p w14:paraId="38CD2AA5" w14:textId="77777777" w:rsidR="000974E2" w:rsidRPr="00DB6C79" w:rsidRDefault="000974E2" w:rsidP="000974E2">
      <w:pPr>
        <w:tabs>
          <w:tab w:val="left" w:pos="567"/>
        </w:tabs>
      </w:pPr>
      <w:r w:rsidRPr="00DB6C79">
        <w:rPr>
          <w:b/>
        </w:rPr>
        <w:t>Example</w:t>
      </w:r>
    </w:p>
    <w:p w14:paraId="31E9C8F8" w14:textId="77777777" w:rsidR="000974E2" w:rsidRPr="00DB6C79" w:rsidRDefault="000974E2" w:rsidP="000974E2">
      <w:pPr>
        <w:tabs>
          <w:tab w:val="left" w:pos="567"/>
        </w:tabs>
      </w:pPr>
    </w:p>
    <w:p w14:paraId="70CFA171" w14:textId="77777777" w:rsidR="000974E2" w:rsidRPr="00DB6C79" w:rsidRDefault="000974E2" w:rsidP="000974E2">
      <w:pPr>
        <w:tabs>
          <w:tab w:val="left" w:pos="567"/>
        </w:tabs>
      </w:pPr>
      <w:r w:rsidRPr="00DB6C79">
        <w:t>The gravitational field on Jupiter is 2.50 times greater than that on Earth.  If it was possible for a person of 80.0 kg to stand on Jupiter's surface, calculate their weight.</w:t>
      </w:r>
    </w:p>
    <w:p w14:paraId="68715399" w14:textId="77777777" w:rsidR="000974E2" w:rsidRPr="00DB6C79" w:rsidRDefault="000974E2" w:rsidP="000974E2">
      <w:pPr>
        <w:tabs>
          <w:tab w:val="left" w:pos="567"/>
        </w:tabs>
      </w:pPr>
    </w:p>
    <w:p w14:paraId="5EA115FB" w14:textId="77777777" w:rsidR="000974E2" w:rsidRPr="00DB6C79" w:rsidRDefault="008C22EA" w:rsidP="000974E2">
      <w:pPr>
        <w:tabs>
          <w:tab w:val="left" w:pos="567"/>
        </w:tabs>
        <w:jc w:val="center"/>
      </w:pPr>
      <w:r w:rsidRPr="00DB6C79">
        <w:rPr>
          <w:color w:val="000000"/>
          <w:position w:val="-120"/>
        </w:rPr>
        <w:object w:dxaOrig="6560" w:dyaOrig="2520" w14:anchorId="10593835">
          <v:shape id="_x0000_i1046" type="#_x0000_t75" style="width:328pt;height:126pt" o:ole="">
            <v:imagedata r:id="rId127" o:title=""/>
          </v:shape>
          <o:OLEObject Type="Embed" ProgID="Equation.3" ShapeID="_x0000_i1046" DrawAspect="Content" ObjectID="_1563440917" r:id="rId128"/>
        </w:object>
      </w:r>
    </w:p>
    <w:p w14:paraId="2694DC6C" w14:textId="77777777" w:rsidR="00794F95" w:rsidRDefault="00794F95">
      <w:r>
        <w:br w:type="page"/>
      </w:r>
    </w:p>
    <w:p w14:paraId="4FA7C80C" w14:textId="77777777" w:rsidR="00794F95" w:rsidRPr="00DB6C79" w:rsidRDefault="00794F95" w:rsidP="00794F95">
      <w:pPr>
        <w:pStyle w:val="Chaptertitle"/>
        <w:rPr>
          <w:lang w:val="en-AU"/>
        </w:rPr>
      </w:pPr>
      <w:r w:rsidRPr="00DB6C79">
        <w:rPr>
          <w:lang w:val="en-AU"/>
        </w:rPr>
        <w:lastRenderedPageBreak/>
        <w:t>CHAPTER 8: Forces, energy and motion</w:t>
      </w:r>
    </w:p>
    <w:p w14:paraId="72B264D3" w14:textId="77777777"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39840" behindDoc="0" locked="0" layoutInCell="1" allowOverlap="1" wp14:anchorId="361FF91F" wp14:editId="03A4DBD4">
                <wp:simplePos x="0" y="0"/>
                <wp:positionH relativeFrom="column">
                  <wp:posOffset>0</wp:posOffset>
                </wp:positionH>
                <wp:positionV relativeFrom="paragraph">
                  <wp:posOffset>20955</wp:posOffset>
                </wp:positionV>
                <wp:extent cx="6096000" cy="0"/>
                <wp:effectExtent l="9525" t="11430" r="9525" b="7620"/>
                <wp:wrapNone/>
                <wp:docPr id="30"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F5E8E" id="Line 662"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"/>
            </w:pict>
          </mc:Fallback>
        </mc:AlternateContent>
      </w:r>
      <w:r w:rsidRPr="00DB6C79">
        <w:rPr>
          <w:noProof/>
          <w:spacing w:val="0"/>
          <w:lang w:eastAsia="en-GB"/>
        </w:rPr>
        <mc:AlternateContent>
          <mc:Choice Requires="wps">
            <w:drawing>
              <wp:anchor distT="0" distB="0" distL="114300" distR="114300" simplePos="0" relativeHeight="251938816" behindDoc="0" locked="0" layoutInCell="1" allowOverlap="1" wp14:anchorId="66920504" wp14:editId="0AD762B7">
                <wp:simplePos x="0" y="0"/>
                <wp:positionH relativeFrom="column">
                  <wp:posOffset>4648200</wp:posOffset>
                </wp:positionH>
                <wp:positionV relativeFrom="paragraph">
                  <wp:posOffset>20955</wp:posOffset>
                </wp:positionV>
                <wp:extent cx="1447800" cy="304800"/>
                <wp:effectExtent l="9525" t="11430" r="9525" b="7620"/>
                <wp:wrapNone/>
                <wp:docPr id="34"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17C11B8C" w14:textId="77777777" w:rsidR="00586794" w:rsidRDefault="00586794" w:rsidP="00794F95">
                            <w:pPr>
                              <w:pStyle w:val="worksheeticontext"/>
                            </w:pPr>
                            <w:r>
                              <w:t>Worksheet 8.5</w:t>
                            </w:r>
                          </w:p>
                          <w:p w14:paraId="664A9144"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920504" id="AutoShape 661" o:spid="_x0000_s1096" style="position:absolute;margin-left:366pt;margin-top:1.65pt;width:114pt;height:24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NxH0H80AgAAdgQAAA4AAAAAAAAAAAAAAAAA&#10;LAIAAGRycy9lMm9Eb2MueG1sUEsBAi0AFAAGAAgAAAAhANg1JyTfAAAACAEAAA8AAAAAAAAAAAAA&#10;AAAAjAQAAGRycy9kb3ducmV2LnhtbFBLBQYAAAAABAAEAPMAAACYBQAAAAA=&#10;" fillcolor="black">
                <v:textbox>
                  <w:txbxContent>
                    <w:p w14:paraId="17C11B8C" w14:textId="77777777" w:rsidR="00586794" w:rsidRDefault="00586794" w:rsidP="00794F95">
                      <w:pPr>
                        <w:pStyle w:val="worksheeticontext"/>
                      </w:pPr>
                      <w:r>
                        <w:t>Worksheet 8.5</w:t>
                      </w:r>
                    </w:p>
                    <w:p w14:paraId="664A9144" w14:textId="77777777"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37792" behindDoc="0" locked="0" layoutInCell="1" allowOverlap="1" wp14:anchorId="03F2CE6A" wp14:editId="14E57A5F">
                <wp:simplePos x="0" y="0"/>
                <wp:positionH relativeFrom="column">
                  <wp:posOffset>5029200</wp:posOffset>
                </wp:positionH>
                <wp:positionV relativeFrom="paragraph">
                  <wp:posOffset>20955</wp:posOffset>
                </wp:positionV>
                <wp:extent cx="1066800" cy="304800"/>
                <wp:effectExtent l="9525" t="11430" r="9525" b="7620"/>
                <wp:wrapNone/>
                <wp:docPr id="134"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5B3BB83"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2CE6A" id="Rectangle 660" o:spid="_x0000_s1097" style="position:absolute;margin-left:396pt;margin-top:1.65pt;width:84pt;height:24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" fillcolor="black">
                <v:textbox>
                  <w:txbxContent>
                    <w:p w14:paraId="55B3BB83" w14:textId="77777777" w:rsidR="00586794" w:rsidRDefault="00586794" w:rsidP="00794F95"/>
                  </w:txbxContent>
                </v:textbox>
              </v:rect>
            </w:pict>
          </mc:Fallback>
        </mc:AlternateContent>
      </w:r>
    </w:p>
    <w:p w14:paraId="40D2E525" w14:textId="77777777" w:rsidR="00794F95" w:rsidRPr="00DB6C79" w:rsidRDefault="00794F95" w:rsidP="00794F95">
      <w:pPr>
        <w:pStyle w:val="0Aheadingfirst"/>
        <w:ind w:left="1440" w:hanging="1440"/>
      </w:pPr>
      <w:r w:rsidRPr="00DB6C79">
        <w:t>Force and gravity</w:t>
      </w:r>
    </w:p>
    <w:p w14:paraId="75AD84E5" w14:textId="77777777"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1CD037D6" w14:textId="77777777" w:rsidR="00794F95" w:rsidRPr="00DB6C79" w:rsidRDefault="00794F95" w:rsidP="00794F95">
      <w:pPr>
        <w:pStyle w:val="Heading1"/>
        <w:rPr>
          <w:lang w:val="en-AU"/>
        </w:rPr>
      </w:pPr>
      <w:r w:rsidRPr="00DB6C79">
        <w:rPr>
          <w:lang w:val="en-AU"/>
        </w:rPr>
        <w:t>Weight</w:t>
      </w:r>
    </w:p>
    <w:p w14:paraId="7AFABCEB" w14:textId="77777777" w:rsidR="00794F95" w:rsidRPr="00DB6C79" w:rsidRDefault="00794F95" w:rsidP="00794F95">
      <w:pPr>
        <w:pStyle w:val="1wsmainbodyfullout"/>
        <w:spacing w:after="60" w:line="230" w:lineRule="atLeast"/>
        <w:ind w:left="360" w:hanging="360"/>
        <w:rPr>
          <w:lang w:val="en-AU"/>
        </w:rPr>
      </w:pPr>
      <w:r w:rsidRPr="00DB6C79">
        <w:rPr>
          <w:b/>
          <w:lang w:val="en-AU"/>
        </w:rPr>
        <w:t>1.</w:t>
      </w:r>
      <w:r w:rsidRPr="00DB6C79">
        <w:rPr>
          <w:lang w:val="en-AU"/>
        </w:rPr>
        <w:tab/>
        <w:t>The weight of an object is the force acting on the object in a gravitational field. The stronger the gravitational field, the greater the weight of a body. Weight is measured in the units of newtons (N)</w:t>
      </w:r>
    </w:p>
    <w:p w14:paraId="002E7BB6" w14:textId="77777777" w:rsidR="00794F95" w:rsidRPr="00DB6C79" w:rsidRDefault="00794F95" w:rsidP="00794F95">
      <w:pPr>
        <w:pStyle w:val="1wsquestionsindent"/>
        <w:tabs>
          <w:tab w:val="left" w:pos="780"/>
        </w:tabs>
        <w:spacing w:line="270" w:lineRule="exact"/>
        <w:rPr>
          <w:lang w:val="en-AU"/>
        </w:rPr>
      </w:pPr>
      <w:r w:rsidRPr="00DB6C79">
        <w:rPr>
          <w:lang w:val="en-AU"/>
        </w:rPr>
        <w:tab/>
        <w:t>The weight (</w:t>
      </w:r>
      <w:r w:rsidRPr="00DB6C79">
        <w:rPr>
          <w:i/>
          <w:lang w:val="en-AU"/>
        </w:rPr>
        <w:t>W</w:t>
      </w:r>
      <w:r w:rsidRPr="00DB6C79">
        <w:rPr>
          <w:lang w:val="en-AU"/>
        </w:rPr>
        <w:t>) of a body of mass (</w:t>
      </w:r>
      <w:r w:rsidRPr="00DB6C79">
        <w:rPr>
          <w:i/>
          <w:lang w:val="en-AU"/>
        </w:rPr>
        <w:t>m</w:t>
      </w:r>
      <w:r w:rsidRPr="00DB6C79">
        <w:rPr>
          <w:lang w:val="en-AU"/>
        </w:rPr>
        <w:t>) in a gravitational field (</w:t>
      </w:r>
      <w:r w:rsidRPr="00DB6C79">
        <w:rPr>
          <w:i/>
          <w:lang w:val="en-AU"/>
        </w:rPr>
        <w:t>g</w:t>
      </w:r>
      <w:r w:rsidRPr="00DB6C79">
        <w:rPr>
          <w:lang w:val="en-AU"/>
        </w:rPr>
        <w:t xml:space="preserve"> </w:t>
      </w:r>
      <w:r w:rsidRPr="00DB6C79">
        <w:rPr>
          <w:rFonts w:ascii="Symbol" w:hAnsi="Symbol"/>
          <w:spacing w:val="-2"/>
          <w:lang w:val="en-AU"/>
        </w:rPr>
        <w:t></w:t>
      </w:r>
      <w:r w:rsidRPr="00DB6C79">
        <w:rPr>
          <w:lang w:val="en-AU"/>
        </w:rPr>
        <w:t xml:space="preserve"> acceleration due to gravity) is given by the formula:</w:t>
      </w:r>
    </w:p>
    <w:p w14:paraId="124C9DCE" w14:textId="77777777" w:rsidR="00794F95" w:rsidRPr="00DB6C79" w:rsidRDefault="00794F95" w:rsidP="00794F95">
      <w:pPr>
        <w:pStyle w:val="1wsquestionsindent"/>
        <w:jc w:val="center"/>
        <w:rPr>
          <w:lang w:val="en-AU"/>
        </w:rPr>
      </w:pPr>
      <w:r w:rsidRPr="00DB6C79">
        <w:rPr>
          <w:i/>
          <w:lang w:val="en-AU"/>
        </w:rPr>
        <w:t>W</w:t>
      </w:r>
      <w:r w:rsidRPr="00DB6C79">
        <w:rPr>
          <w:lang w:val="en-AU"/>
        </w:rPr>
        <w:t xml:space="preserve"> </w:t>
      </w:r>
      <w:r w:rsidRPr="00DB6C79">
        <w:rPr>
          <w:rFonts w:ascii="Symbol" w:hAnsi="Symbol"/>
          <w:spacing w:val="-2"/>
          <w:lang w:val="en-AU"/>
        </w:rPr>
        <w:t></w:t>
      </w:r>
      <w:r w:rsidRPr="00DB6C79">
        <w:rPr>
          <w:lang w:val="en-AU"/>
        </w:rPr>
        <w:t xml:space="preserve"> </w:t>
      </w:r>
      <w:r w:rsidRPr="00DB6C79">
        <w:rPr>
          <w:i/>
          <w:lang w:val="en-AU"/>
        </w:rPr>
        <w:t>mg</w:t>
      </w:r>
    </w:p>
    <w:p w14:paraId="204EB384" w14:textId="77777777" w:rsidR="00794F95" w:rsidRPr="00DB6C79" w:rsidRDefault="00794F95" w:rsidP="00794F95">
      <w:pPr>
        <w:pStyle w:val="1wsquestionsindent"/>
        <w:tabs>
          <w:tab w:val="left" w:pos="792"/>
        </w:tabs>
        <w:spacing w:line="270" w:lineRule="exact"/>
        <w:ind w:left="357"/>
        <w:rPr>
          <w:lang w:val="en-AU"/>
        </w:rPr>
      </w:pPr>
      <w:r w:rsidRPr="00DB6C79">
        <w:rPr>
          <w:lang w:val="en-AU"/>
        </w:rPr>
        <w:tab/>
        <w:t>On the Earth’s surface ‘</w:t>
      </w:r>
      <w:r w:rsidRPr="00DB6C79">
        <w:rPr>
          <w:i/>
          <w:lang w:val="en-AU"/>
        </w:rPr>
        <w:t>g</w:t>
      </w:r>
      <w:r w:rsidRPr="00DB6C79">
        <w:rPr>
          <w:lang w:val="en-AU"/>
        </w:rPr>
        <w:t>’ typically has a value of 9.8 m/s</w:t>
      </w:r>
      <w:r w:rsidRPr="00DB6C79">
        <w:rPr>
          <w:vertAlign w:val="superscript"/>
          <w:lang w:val="en-AU"/>
        </w:rPr>
        <w:t>2</w:t>
      </w:r>
      <w:r w:rsidRPr="00DB6C79">
        <w:rPr>
          <w:lang w:val="en-AU"/>
        </w:rPr>
        <w:t xml:space="preserve"> but this varies with altitude and latitude. On other planets, the value of ‘</w:t>
      </w:r>
      <w:r w:rsidRPr="00DB6C79">
        <w:rPr>
          <w:i/>
          <w:lang w:val="en-AU"/>
        </w:rPr>
        <w:t>g</w:t>
      </w:r>
      <w:r w:rsidRPr="00DB6C79">
        <w:rPr>
          <w:lang w:val="en-AU"/>
        </w:rPr>
        <w:t>’ also changes.</w:t>
      </w:r>
    </w:p>
    <w:p w14:paraId="0649A255" w14:textId="77777777" w:rsidR="00794F95" w:rsidRPr="00DB6C79" w:rsidRDefault="00794F95" w:rsidP="00794F95">
      <w:pPr>
        <w:pStyle w:val="1wsquestionsindent"/>
        <w:spacing w:line="270" w:lineRule="exact"/>
        <w:ind w:left="357"/>
        <w:rPr>
          <w:lang w:val="en-AU"/>
        </w:rPr>
      </w:pPr>
      <w:r w:rsidRPr="00DB6C79">
        <w:rPr>
          <w:lang w:val="en-AU"/>
        </w:rPr>
        <w:t>Complete the table using the above formula.</w:t>
      </w:r>
    </w:p>
    <w:tbl>
      <w:tblPr>
        <w:tblW w:w="0" w:type="auto"/>
        <w:tblInd w:w="480" w:type="dxa"/>
        <w:tblCellMar>
          <w:right w:w="0" w:type="dxa"/>
        </w:tblCellMar>
        <w:tblLook w:val="04A0" w:firstRow="1" w:lastRow="0" w:firstColumn="1" w:lastColumn="0" w:noHBand="0" w:noVBand="1"/>
      </w:tblPr>
      <w:tblGrid>
        <w:gridCol w:w="2989"/>
        <w:gridCol w:w="2989"/>
        <w:gridCol w:w="2989"/>
      </w:tblGrid>
      <w:tr w:rsidR="00794F95" w:rsidRPr="00DB6C79" w14:paraId="11634DE8" w14:textId="77777777" w:rsidTr="00586794">
        <w:trPr>
          <w:trHeight w:val="348"/>
        </w:trPr>
        <w:tc>
          <w:tcPr>
            <w:tcW w:w="2989" w:type="dxa"/>
            <w:tcBorders>
              <w:top w:val="single" w:sz="4" w:space="0" w:color="auto"/>
              <w:left w:val="single" w:sz="4" w:space="0" w:color="auto"/>
              <w:bottom w:val="single" w:sz="4" w:space="0" w:color="auto"/>
              <w:right w:val="single" w:sz="4" w:space="0" w:color="FFFFFF"/>
            </w:tcBorders>
            <w:shd w:val="clear" w:color="auto" w:fill="000000"/>
            <w:vAlign w:val="center"/>
          </w:tcPr>
          <w:p w14:paraId="51E55897" w14:textId="77777777" w:rsidR="00794F95" w:rsidRPr="00DB6C79" w:rsidRDefault="00794F95" w:rsidP="00586794">
            <w:pPr>
              <w:pStyle w:val="TABLEHEADWHITECENTRE"/>
              <w:rPr>
                <w:lang w:val="en-AU"/>
              </w:rPr>
            </w:pPr>
            <w:r w:rsidRPr="00DB6C79">
              <w:rPr>
                <w:lang w:val="en-AU"/>
              </w:rPr>
              <w:t>Mass (kg)</w:t>
            </w:r>
          </w:p>
        </w:tc>
        <w:tc>
          <w:tcPr>
            <w:tcW w:w="2989" w:type="dxa"/>
            <w:tcBorders>
              <w:top w:val="single" w:sz="4" w:space="0" w:color="auto"/>
              <w:left w:val="single" w:sz="4" w:space="0" w:color="FFFFFF"/>
              <w:bottom w:val="single" w:sz="4" w:space="0" w:color="auto"/>
              <w:right w:val="single" w:sz="4" w:space="0" w:color="FFFFFF"/>
            </w:tcBorders>
            <w:shd w:val="clear" w:color="auto" w:fill="000000"/>
            <w:vAlign w:val="center"/>
          </w:tcPr>
          <w:p w14:paraId="66847E28" w14:textId="77777777" w:rsidR="00794F95" w:rsidRPr="00DB6C79" w:rsidRDefault="00794F95" w:rsidP="00586794">
            <w:pPr>
              <w:pStyle w:val="TABLEHEADWHITECENTRE"/>
              <w:rPr>
                <w:lang w:val="en-AU"/>
              </w:rPr>
            </w:pPr>
            <w:r w:rsidRPr="00DB6C79">
              <w:rPr>
                <w:lang w:val="en-AU"/>
              </w:rPr>
              <w:t>Gravity (m/s</w:t>
            </w:r>
            <w:r w:rsidRPr="00DB6C79">
              <w:rPr>
                <w:vertAlign w:val="superscript"/>
                <w:lang w:val="en-AU"/>
              </w:rPr>
              <w:t>2</w:t>
            </w:r>
            <w:r w:rsidRPr="00DB6C79">
              <w:rPr>
                <w:lang w:val="en-AU"/>
              </w:rPr>
              <w:t>)</w:t>
            </w:r>
          </w:p>
        </w:tc>
        <w:tc>
          <w:tcPr>
            <w:tcW w:w="2989" w:type="dxa"/>
            <w:tcBorders>
              <w:top w:val="single" w:sz="4" w:space="0" w:color="auto"/>
              <w:left w:val="single" w:sz="4" w:space="0" w:color="FFFFFF"/>
              <w:bottom w:val="single" w:sz="4" w:space="0" w:color="auto"/>
              <w:right w:val="single" w:sz="4" w:space="0" w:color="auto"/>
            </w:tcBorders>
            <w:shd w:val="clear" w:color="auto" w:fill="000000"/>
            <w:vAlign w:val="center"/>
          </w:tcPr>
          <w:p w14:paraId="03E8B48E" w14:textId="77777777" w:rsidR="00794F95" w:rsidRPr="00DB6C79" w:rsidRDefault="00794F95" w:rsidP="00586794">
            <w:pPr>
              <w:pStyle w:val="TABLEHEADWHITECENTRE"/>
              <w:rPr>
                <w:lang w:val="en-AU"/>
              </w:rPr>
            </w:pPr>
            <w:r w:rsidRPr="00DB6C79">
              <w:rPr>
                <w:lang w:val="en-AU"/>
              </w:rPr>
              <w:t>Weight (N)</w:t>
            </w:r>
          </w:p>
        </w:tc>
      </w:tr>
      <w:tr w:rsidR="00794F95" w:rsidRPr="00DB6C79" w14:paraId="49D3B356" w14:textId="77777777" w:rsidTr="00586794">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29B0781A" w14:textId="77777777" w:rsidR="00794F95" w:rsidRPr="00DB6C79" w:rsidRDefault="00794F95" w:rsidP="00586794">
            <w:pPr>
              <w:pStyle w:val="TABLETEXTLEFT"/>
              <w:jc w:val="center"/>
              <w:rPr>
                <w:lang w:val="en-AU"/>
              </w:rPr>
            </w:pPr>
            <w:r w:rsidRPr="00DB6C79">
              <w:rPr>
                <w:lang w:val="en-AU"/>
              </w:rPr>
              <w:t>20</w:t>
            </w:r>
          </w:p>
        </w:tc>
        <w:tc>
          <w:tcPr>
            <w:tcW w:w="2989" w:type="dxa"/>
            <w:tcBorders>
              <w:top w:val="single" w:sz="4" w:space="0" w:color="auto"/>
              <w:left w:val="single" w:sz="4" w:space="0" w:color="auto"/>
              <w:bottom w:val="single" w:sz="4" w:space="0" w:color="auto"/>
              <w:right w:val="single" w:sz="4" w:space="0" w:color="auto"/>
            </w:tcBorders>
          </w:tcPr>
          <w:p w14:paraId="71FC4779" w14:textId="77777777" w:rsidR="00794F95" w:rsidRPr="00DB6C79" w:rsidRDefault="00794F95" w:rsidP="00586794">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764ED87A" w14:textId="77777777" w:rsidR="00794F95" w:rsidRPr="00DB6C79" w:rsidRDefault="00794F95" w:rsidP="00586794">
            <w:pPr>
              <w:pStyle w:val="TABLETEXTLEFT"/>
              <w:jc w:val="center"/>
              <w:rPr>
                <w:lang w:val="en-AU"/>
              </w:rPr>
            </w:pPr>
          </w:p>
        </w:tc>
      </w:tr>
      <w:tr w:rsidR="00794F95" w:rsidRPr="00DB6C79" w14:paraId="7122A55A" w14:textId="77777777" w:rsidTr="00586794">
        <w:trPr>
          <w:trHeight w:val="348"/>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5993BD30" w14:textId="77777777" w:rsidR="00794F95" w:rsidRPr="00DB6C79" w:rsidRDefault="00794F95" w:rsidP="00586794">
            <w:pPr>
              <w:pStyle w:val="TABLETEXTLEFT"/>
              <w:jc w:val="center"/>
              <w:rPr>
                <w:lang w:val="en-AU"/>
              </w:rPr>
            </w:pPr>
            <w:r w:rsidRPr="00DB6C79">
              <w:rPr>
                <w:lang w:val="en-AU"/>
              </w:rPr>
              <w:t>30</w:t>
            </w:r>
          </w:p>
        </w:tc>
        <w:tc>
          <w:tcPr>
            <w:tcW w:w="2989" w:type="dxa"/>
            <w:tcBorders>
              <w:top w:val="single" w:sz="4" w:space="0" w:color="auto"/>
              <w:left w:val="single" w:sz="4" w:space="0" w:color="auto"/>
              <w:bottom w:val="single" w:sz="4" w:space="0" w:color="auto"/>
              <w:right w:val="single" w:sz="4" w:space="0" w:color="auto"/>
            </w:tcBorders>
          </w:tcPr>
          <w:p w14:paraId="13CDB734" w14:textId="77777777" w:rsidR="00794F95" w:rsidRPr="00DB6C79" w:rsidRDefault="00794F95" w:rsidP="00586794">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55F9F46C" w14:textId="77777777" w:rsidR="00794F95" w:rsidRPr="00DB6C79" w:rsidRDefault="00794F95" w:rsidP="00586794">
            <w:pPr>
              <w:pStyle w:val="TABLETEXTLEFT"/>
              <w:jc w:val="center"/>
              <w:rPr>
                <w:lang w:val="en-AU"/>
              </w:rPr>
            </w:pPr>
            <w:r w:rsidRPr="00DB6C79">
              <w:rPr>
                <w:lang w:val="en-AU"/>
              </w:rPr>
              <w:t>286.5</w:t>
            </w:r>
          </w:p>
        </w:tc>
      </w:tr>
      <w:tr w:rsidR="00794F95" w:rsidRPr="00DB6C79" w14:paraId="28B60318" w14:textId="77777777" w:rsidTr="00586794">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592E70E5" w14:textId="77777777" w:rsidR="00794F95" w:rsidRPr="00DB6C79" w:rsidRDefault="00794F95" w:rsidP="00586794">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tcPr>
          <w:p w14:paraId="65ADDD20" w14:textId="77777777" w:rsidR="00794F95" w:rsidRPr="00DB6C79" w:rsidRDefault="00794F95" w:rsidP="00586794">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5A090FF5" w14:textId="77777777" w:rsidR="00794F95" w:rsidRPr="00DB6C79" w:rsidRDefault="00794F95" w:rsidP="00586794">
            <w:pPr>
              <w:pStyle w:val="TABLETEXTLEFT"/>
              <w:jc w:val="center"/>
              <w:rPr>
                <w:lang w:val="en-AU"/>
              </w:rPr>
            </w:pPr>
            <w:r w:rsidRPr="00DB6C79">
              <w:rPr>
                <w:lang w:val="en-AU"/>
              </w:rPr>
              <w:t>400.0</w:t>
            </w:r>
          </w:p>
        </w:tc>
      </w:tr>
    </w:tbl>
    <w:p w14:paraId="69A1886E" w14:textId="77777777" w:rsidR="00794F95" w:rsidRPr="00DB6C79" w:rsidRDefault="00794F95" w:rsidP="00794F95">
      <w:pPr>
        <w:pStyle w:val="Heading1"/>
        <w:spacing w:before="120"/>
        <w:rPr>
          <w:lang w:val="en-AU"/>
        </w:rPr>
      </w:pPr>
      <w:r w:rsidRPr="00DB6C79">
        <w:rPr>
          <w:lang w:val="en-AU"/>
        </w:rPr>
        <w:t>Spreadsheets and graphing</w:t>
      </w:r>
    </w:p>
    <w:p w14:paraId="74FBE68F" w14:textId="77777777" w:rsidR="00794F95" w:rsidRPr="00DB6C79" w:rsidRDefault="00794F95" w:rsidP="00794F95">
      <w:pPr>
        <w:pStyle w:val="1wsmainbodyfullout"/>
        <w:spacing w:after="60" w:line="230" w:lineRule="atLeast"/>
        <w:ind w:left="360" w:hanging="360"/>
        <w:rPr>
          <w:lang w:val="en-AU"/>
        </w:rPr>
      </w:pPr>
      <w:r w:rsidRPr="00DB6C79">
        <w:rPr>
          <w:b/>
          <w:lang w:val="en-AU"/>
        </w:rPr>
        <w:t>2.</w:t>
      </w:r>
      <w:r w:rsidRPr="00DB6C79">
        <w:rPr>
          <w:lang w:val="en-AU"/>
        </w:rPr>
        <w:tab/>
        <w:t>A spreadsheet program such as Excel is a useful computer application for tabulating data and plotting graphs. In this exercise you will practise using a spreadsheet application.</w:t>
      </w:r>
    </w:p>
    <w:p w14:paraId="7EC8ECCA" w14:textId="77777777" w:rsidR="00794F95" w:rsidRPr="00DB6C79" w:rsidRDefault="00794F95" w:rsidP="00794F95">
      <w:pPr>
        <w:pStyle w:val="1wsquestionsindent"/>
        <w:spacing w:after="40" w:line="270" w:lineRule="exact"/>
        <w:rPr>
          <w:lang w:val="en-AU"/>
        </w:rPr>
      </w:pPr>
      <w:r w:rsidRPr="00DB6C79">
        <w:rPr>
          <w:lang w:val="en-AU"/>
        </w:rPr>
        <w:t>The following mass and weight data was collected from the planet Mars. The data is presented as you would set it out in the spreadsheet application.</w:t>
      </w:r>
    </w:p>
    <w:p w14:paraId="7D30F080" w14:textId="77777777" w:rsidR="00794F95" w:rsidRPr="00DB6C79" w:rsidRDefault="00794F95" w:rsidP="00794F95">
      <w:pPr>
        <w:pStyle w:val="1wsquestiona"/>
        <w:spacing w:after="40" w:line="250" w:lineRule="exact"/>
        <w:ind w:left="799" w:hanging="442"/>
        <w:rPr>
          <w:lang w:val="en-AU"/>
        </w:rPr>
      </w:pPr>
      <w:r w:rsidRPr="00DB6C79">
        <w:rPr>
          <w:spacing w:val="-2"/>
          <w:lang w:val="en-AU"/>
        </w:rPr>
        <w:t>(</w:t>
      </w:r>
      <w:proofErr w:type="spellStart"/>
      <w:r w:rsidRPr="00DB6C79">
        <w:rPr>
          <w:spacing w:val="-2"/>
          <w:lang w:val="en-AU"/>
        </w:rPr>
        <w:t>a</w:t>
      </w:r>
      <w:proofErr w:type="spellEnd"/>
      <w:r w:rsidRPr="00DB6C79">
        <w:rPr>
          <w:spacing w:val="-2"/>
          <w:lang w:val="en-AU"/>
        </w:rPr>
        <w:t>)</w:t>
      </w:r>
      <w:r w:rsidRPr="00DB6C79">
        <w:rPr>
          <w:spacing w:val="-2"/>
          <w:lang w:val="en-AU"/>
        </w:rPr>
        <w:tab/>
      </w:r>
      <w:r w:rsidRPr="00DB6C79">
        <w:rPr>
          <w:lang w:val="en-AU"/>
        </w:rPr>
        <w:t>Open the spreadsheet application and enter the data as tabulated below.</w:t>
      </w:r>
    </w:p>
    <w:p w14:paraId="598746B9" w14:textId="77777777" w:rsidR="00794F95" w:rsidRPr="00DB6C79" w:rsidRDefault="00794F95" w:rsidP="00794F95">
      <w:pPr>
        <w:pStyle w:val="1wsquestiona"/>
        <w:spacing w:after="40" w:line="250" w:lineRule="exact"/>
        <w:ind w:left="799" w:hanging="442"/>
        <w:rPr>
          <w:lang w:val="en-AU"/>
        </w:rPr>
      </w:pPr>
      <w:r w:rsidRPr="00DB6C79">
        <w:rPr>
          <w:lang w:val="en-AU"/>
        </w:rPr>
        <w:t>(b)</w:t>
      </w:r>
      <w:r w:rsidRPr="00DB6C79">
        <w:rPr>
          <w:lang w:val="en-AU"/>
        </w:rPr>
        <w:tab/>
        <w:t xml:space="preserve">Select </w:t>
      </w:r>
      <w:r w:rsidRPr="00DB6C79">
        <w:rPr>
          <w:i/>
          <w:lang w:val="en-AU"/>
        </w:rPr>
        <w:t>Insert</w:t>
      </w:r>
      <w:r w:rsidRPr="00DB6C79">
        <w:rPr>
          <w:lang w:val="en-AU"/>
        </w:rPr>
        <w:t xml:space="preserve"> from the menu bar.</w:t>
      </w:r>
    </w:p>
    <w:p w14:paraId="35B11A86" w14:textId="77777777" w:rsidR="00794F95" w:rsidRPr="00DB6C79" w:rsidRDefault="00794F95" w:rsidP="00794F95">
      <w:pPr>
        <w:pStyle w:val="1wsquestiona"/>
        <w:spacing w:after="40" w:line="250" w:lineRule="exact"/>
        <w:ind w:left="799" w:hanging="442"/>
        <w:rPr>
          <w:lang w:val="en-AU"/>
        </w:rPr>
      </w:pPr>
      <w:r w:rsidRPr="00DB6C79">
        <w:rPr>
          <w:lang w:val="en-AU"/>
        </w:rPr>
        <w:t>(c)</w:t>
      </w:r>
      <w:r w:rsidRPr="00DB6C79">
        <w:rPr>
          <w:lang w:val="en-AU"/>
        </w:rPr>
        <w:tab/>
        <w:t xml:space="preserve">Select </w:t>
      </w:r>
      <w:r w:rsidRPr="00DB6C79">
        <w:rPr>
          <w:i/>
          <w:lang w:val="en-AU"/>
        </w:rPr>
        <w:t>Scatter</w:t>
      </w:r>
      <w:r w:rsidRPr="00DB6C79">
        <w:rPr>
          <w:lang w:val="en-AU"/>
        </w:rPr>
        <w:t xml:space="preserve"> as the chart type. Select ‘Scatter with straight lines and markers’.</w:t>
      </w:r>
    </w:p>
    <w:p w14:paraId="66534F0F" w14:textId="77777777" w:rsidR="00794F95" w:rsidRPr="00DB6C79" w:rsidRDefault="00794F95" w:rsidP="00794F95">
      <w:pPr>
        <w:pStyle w:val="1wsquestiona"/>
        <w:spacing w:after="40" w:line="250" w:lineRule="exact"/>
        <w:ind w:left="799" w:hanging="442"/>
        <w:rPr>
          <w:spacing w:val="-2"/>
          <w:lang w:val="en-AU"/>
        </w:rPr>
      </w:pPr>
      <w:r w:rsidRPr="00DB6C79">
        <w:rPr>
          <w:spacing w:val="-2"/>
          <w:lang w:val="en-AU"/>
        </w:rPr>
        <w:t>(d)</w:t>
      </w:r>
      <w:r w:rsidRPr="00DB6C79">
        <w:rPr>
          <w:spacing w:val="-2"/>
          <w:lang w:val="en-AU"/>
        </w:rPr>
        <w:tab/>
      </w:r>
      <w:r w:rsidRPr="00DB6C79">
        <w:rPr>
          <w:lang w:val="en-AU"/>
        </w:rPr>
        <w:t xml:space="preserve">The </w:t>
      </w:r>
      <w:r w:rsidRPr="00DB6C79">
        <w:rPr>
          <w:i/>
          <w:lang w:val="en-AU"/>
        </w:rPr>
        <w:t>Design</w:t>
      </w:r>
      <w:r w:rsidRPr="00DB6C79">
        <w:rPr>
          <w:lang w:val="en-AU"/>
        </w:rPr>
        <w:t xml:space="preserve"> and </w:t>
      </w:r>
      <w:r w:rsidRPr="00DB6C79">
        <w:rPr>
          <w:i/>
          <w:lang w:val="en-AU"/>
        </w:rPr>
        <w:t>Layout</w:t>
      </w:r>
      <w:r w:rsidRPr="00DB6C79">
        <w:rPr>
          <w:lang w:val="en-AU"/>
        </w:rPr>
        <w:t xml:space="preserve"> tabs can be used to insert a chart title and then each axis title and unit.</w:t>
      </w:r>
    </w:p>
    <w:p w14:paraId="250CDE20" w14:textId="77777777" w:rsidR="00794F95" w:rsidRPr="00DB6C79" w:rsidRDefault="00794F95" w:rsidP="00794F95">
      <w:pPr>
        <w:pStyle w:val="1wsquestiona"/>
        <w:spacing w:after="40" w:line="250" w:lineRule="exact"/>
        <w:ind w:left="799" w:hanging="442"/>
        <w:rPr>
          <w:lang w:val="en-AU"/>
        </w:rPr>
      </w:pPr>
      <w:r w:rsidRPr="00DB6C79">
        <w:rPr>
          <w:spacing w:val="-2"/>
          <w:lang w:val="en-AU"/>
        </w:rPr>
        <w:t>(e)</w:t>
      </w:r>
      <w:r w:rsidRPr="00DB6C79">
        <w:rPr>
          <w:spacing w:val="-2"/>
          <w:lang w:val="en-AU"/>
        </w:rPr>
        <w:tab/>
      </w:r>
      <w:r w:rsidRPr="00DB6C79">
        <w:rPr>
          <w:lang w:val="en-AU"/>
        </w:rPr>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794F95" w:rsidRPr="00DB6C79" w14:paraId="4DC3F6CE" w14:textId="77777777" w:rsidTr="00586794">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14:paraId="79B225C6" w14:textId="77777777" w:rsidR="00794F95" w:rsidRPr="00DB6C79" w:rsidRDefault="00794F95" w:rsidP="00586794">
            <w:pPr>
              <w:pStyle w:val="TABLEHEADWHITECENTRE"/>
              <w:jc w:val="left"/>
              <w:rPr>
                <w:lang w:val="en-AU"/>
              </w:rPr>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14:paraId="426006F4" w14:textId="77777777" w:rsidR="00794F95" w:rsidRPr="00DB6C79" w:rsidRDefault="00794F95" w:rsidP="00586794">
            <w:pPr>
              <w:pStyle w:val="TABLEHEADWHITECENTRE"/>
              <w:rPr>
                <w:lang w:val="en-AU"/>
              </w:rPr>
            </w:pPr>
            <w:r w:rsidRPr="00DB6C79">
              <w:rPr>
                <w:lang w:val="en-AU"/>
              </w:rPr>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14:paraId="78F79960" w14:textId="77777777" w:rsidR="00794F95" w:rsidRPr="00DB6C79" w:rsidRDefault="00794F95" w:rsidP="00586794">
            <w:pPr>
              <w:pStyle w:val="TABLEHEADWHITECENTRE"/>
              <w:rPr>
                <w:lang w:val="en-AU"/>
              </w:rPr>
            </w:pPr>
            <w:r w:rsidRPr="00DB6C79">
              <w:rPr>
                <w:lang w:val="en-AU"/>
              </w:rPr>
              <w:t>B</w:t>
            </w:r>
          </w:p>
        </w:tc>
      </w:tr>
      <w:tr w:rsidR="00794F95" w:rsidRPr="00DB6C79" w14:paraId="7891F5E6" w14:textId="77777777"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71E00B48" w14:textId="77777777" w:rsidR="00794F95" w:rsidRPr="00DB6C79" w:rsidRDefault="00794F95" w:rsidP="00586794">
            <w:pPr>
              <w:pStyle w:val="TABLEHEADWHITECENTRE"/>
              <w:jc w:val="left"/>
              <w:rPr>
                <w:lang w:val="en-AU"/>
              </w:rPr>
            </w:pPr>
            <w:r w:rsidRPr="00DB6C79">
              <w:rPr>
                <w:lang w:val="en-AU"/>
              </w:rPr>
              <w:t>1</w:t>
            </w:r>
          </w:p>
        </w:tc>
        <w:tc>
          <w:tcPr>
            <w:tcW w:w="2136" w:type="dxa"/>
            <w:tcBorders>
              <w:top w:val="single" w:sz="4" w:space="0" w:color="auto"/>
              <w:left w:val="single" w:sz="4" w:space="0" w:color="auto"/>
              <w:bottom w:val="single" w:sz="4" w:space="0" w:color="auto"/>
              <w:right w:val="single" w:sz="4" w:space="0" w:color="auto"/>
            </w:tcBorders>
            <w:vAlign w:val="center"/>
          </w:tcPr>
          <w:p w14:paraId="3B1DD02D" w14:textId="77777777" w:rsidR="00794F95" w:rsidRPr="00DB6C79" w:rsidRDefault="00794F95" w:rsidP="00586794">
            <w:pPr>
              <w:pStyle w:val="TABLETEXTLEFT"/>
              <w:jc w:val="center"/>
              <w:rPr>
                <w:b/>
                <w:lang w:val="en-AU"/>
              </w:rPr>
            </w:pPr>
            <w:r w:rsidRPr="00DB6C79">
              <w:rPr>
                <w:b/>
                <w:lang w:val="en-AU"/>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14:paraId="01C8347B" w14:textId="77777777" w:rsidR="00794F95" w:rsidRPr="00DB6C79" w:rsidRDefault="00794F95" w:rsidP="00586794">
            <w:pPr>
              <w:pStyle w:val="TABLETEXTLEFT"/>
              <w:jc w:val="center"/>
              <w:rPr>
                <w:b/>
                <w:lang w:val="en-AU"/>
              </w:rPr>
            </w:pPr>
            <w:r w:rsidRPr="00DB6C79">
              <w:rPr>
                <w:b/>
                <w:lang w:val="en-AU"/>
              </w:rPr>
              <w:t>Weight (N)</w:t>
            </w:r>
          </w:p>
        </w:tc>
      </w:tr>
      <w:tr w:rsidR="00794F95" w:rsidRPr="00DB6C79" w14:paraId="21C04289" w14:textId="77777777"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29360A3" w14:textId="77777777" w:rsidR="00794F95" w:rsidRPr="00DB6C79" w:rsidRDefault="00794F95" w:rsidP="00586794">
            <w:pPr>
              <w:pStyle w:val="TABLEHEADWHITECENTRE"/>
              <w:jc w:val="left"/>
              <w:rPr>
                <w:lang w:val="en-AU"/>
              </w:rPr>
            </w:pPr>
            <w:r w:rsidRPr="00DB6C79">
              <w:rPr>
                <w:lang w:val="en-AU"/>
              </w:rPr>
              <w:t>2</w:t>
            </w:r>
          </w:p>
        </w:tc>
        <w:tc>
          <w:tcPr>
            <w:tcW w:w="2136" w:type="dxa"/>
            <w:tcBorders>
              <w:top w:val="single" w:sz="4" w:space="0" w:color="auto"/>
              <w:left w:val="single" w:sz="4" w:space="0" w:color="auto"/>
              <w:bottom w:val="single" w:sz="4" w:space="0" w:color="auto"/>
              <w:right w:val="single" w:sz="4" w:space="0" w:color="auto"/>
            </w:tcBorders>
            <w:vAlign w:val="center"/>
          </w:tcPr>
          <w:p w14:paraId="3AEEFCCC" w14:textId="77777777" w:rsidR="00794F95" w:rsidRPr="00DB6C79" w:rsidRDefault="00794F95" w:rsidP="00586794">
            <w:pPr>
              <w:pStyle w:val="TABLETEXTLEFT"/>
              <w:jc w:val="center"/>
              <w:rPr>
                <w:lang w:val="en-AU"/>
              </w:rPr>
            </w:pPr>
            <w:r w:rsidRPr="00DB6C79">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7D64DEB2" w14:textId="77777777" w:rsidR="00794F95" w:rsidRPr="00DB6C79" w:rsidRDefault="00794F95" w:rsidP="00586794">
            <w:pPr>
              <w:pStyle w:val="TABLETEXTLEFT"/>
              <w:jc w:val="right"/>
              <w:rPr>
                <w:lang w:val="en-AU"/>
              </w:rPr>
            </w:pPr>
            <w:r w:rsidRPr="00DB6C79">
              <w:rPr>
                <w:rFonts w:cs="Arial"/>
                <w:sz w:val="18"/>
                <w:szCs w:val="18"/>
                <w:lang w:val="en-AU"/>
              </w:rPr>
              <w:t>0.0</w:t>
            </w:r>
          </w:p>
        </w:tc>
      </w:tr>
      <w:tr w:rsidR="00794F95" w:rsidRPr="00DB6C79" w14:paraId="08C431B5" w14:textId="77777777"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7C53C96" w14:textId="77777777" w:rsidR="00794F95" w:rsidRPr="00DB6C79" w:rsidRDefault="00794F95" w:rsidP="00586794">
            <w:pPr>
              <w:pStyle w:val="TABLEHEADWHITECENTRE"/>
              <w:jc w:val="left"/>
              <w:rPr>
                <w:lang w:val="en-AU"/>
              </w:rPr>
            </w:pPr>
            <w:r w:rsidRPr="00DB6C79">
              <w:rPr>
                <w:lang w:val="en-AU"/>
              </w:rPr>
              <w:t>3</w:t>
            </w:r>
          </w:p>
        </w:tc>
        <w:tc>
          <w:tcPr>
            <w:tcW w:w="2136" w:type="dxa"/>
            <w:tcBorders>
              <w:top w:val="single" w:sz="4" w:space="0" w:color="auto"/>
              <w:left w:val="single" w:sz="4" w:space="0" w:color="auto"/>
              <w:bottom w:val="single" w:sz="4" w:space="0" w:color="auto"/>
              <w:right w:val="single" w:sz="4" w:space="0" w:color="auto"/>
            </w:tcBorders>
            <w:vAlign w:val="center"/>
          </w:tcPr>
          <w:p w14:paraId="14B236E3" w14:textId="77777777" w:rsidR="00794F95" w:rsidRPr="00DB6C79" w:rsidRDefault="00794F95" w:rsidP="00586794">
            <w:pPr>
              <w:pStyle w:val="TABLETEXTLEFT"/>
              <w:jc w:val="center"/>
              <w:rPr>
                <w:lang w:val="en-AU"/>
              </w:rPr>
            </w:pPr>
            <w:r w:rsidRPr="00DB6C79">
              <w:rPr>
                <w:lang w:val="en-AU"/>
              </w:rPr>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13F067A0" w14:textId="77777777" w:rsidR="00794F95" w:rsidRPr="00DB6C79" w:rsidRDefault="00794F95" w:rsidP="00586794">
            <w:pPr>
              <w:pStyle w:val="TABLETEXTLEFT"/>
              <w:jc w:val="right"/>
              <w:rPr>
                <w:lang w:val="en-AU"/>
              </w:rPr>
            </w:pPr>
            <w:r w:rsidRPr="00DB6C79">
              <w:rPr>
                <w:lang w:val="en-AU"/>
              </w:rPr>
              <w:t>1.9</w:t>
            </w:r>
          </w:p>
        </w:tc>
      </w:tr>
      <w:tr w:rsidR="00794F95" w:rsidRPr="00DB6C79" w14:paraId="2B0C2F0A" w14:textId="77777777"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9B3924A" w14:textId="77777777" w:rsidR="00794F95" w:rsidRPr="00DB6C79" w:rsidRDefault="00794F95" w:rsidP="00586794">
            <w:pPr>
              <w:pStyle w:val="TABLEHEADWHITECENTRE"/>
              <w:jc w:val="left"/>
              <w:rPr>
                <w:lang w:val="en-AU"/>
              </w:rPr>
            </w:pPr>
            <w:r w:rsidRPr="00DB6C79">
              <w:rPr>
                <w:lang w:val="en-AU"/>
              </w:rPr>
              <w:t>4</w:t>
            </w:r>
          </w:p>
        </w:tc>
        <w:tc>
          <w:tcPr>
            <w:tcW w:w="2136" w:type="dxa"/>
            <w:tcBorders>
              <w:top w:val="single" w:sz="4" w:space="0" w:color="auto"/>
              <w:left w:val="single" w:sz="4" w:space="0" w:color="auto"/>
              <w:bottom w:val="single" w:sz="4" w:space="0" w:color="auto"/>
              <w:right w:val="single" w:sz="4" w:space="0" w:color="auto"/>
            </w:tcBorders>
            <w:vAlign w:val="center"/>
          </w:tcPr>
          <w:p w14:paraId="29002129" w14:textId="77777777" w:rsidR="00794F95" w:rsidRPr="00DB6C79" w:rsidRDefault="00794F95" w:rsidP="00586794">
            <w:pPr>
              <w:pStyle w:val="TABLETEXTLEFT"/>
              <w:jc w:val="center"/>
              <w:rPr>
                <w:lang w:val="en-AU"/>
              </w:rPr>
            </w:pPr>
            <w:r w:rsidRPr="00DB6C79">
              <w:rPr>
                <w:lang w:val="en-AU"/>
              </w:rPr>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0504FA8A" w14:textId="77777777" w:rsidR="00794F95" w:rsidRPr="00DB6C79" w:rsidRDefault="00794F95" w:rsidP="00586794">
            <w:pPr>
              <w:pStyle w:val="TABLETEXTLEFT"/>
              <w:jc w:val="right"/>
              <w:rPr>
                <w:lang w:val="en-AU"/>
              </w:rPr>
            </w:pPr>
            <w:r w:rsidRPr="00DB6C79">
              <w:rPr>
                <w:lang w:val="en-AU"/>
              </w:rPr>
              <w:t>3.8</w:t>
            </w:r>
          </w:p>
        </w:tc>
      </w:tr>
      <w:tr w:rsidR="00794F95" w:rsidRPr="00DB6C79" w14:paraId="7B3AE39F" w14:textId="77777777"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0D75613C" w14:textId="77777777" w:rsidR="00794F95" w:rsidRPr="00DB6C79" w:rsidRDefault="00794F95" w:rsidP="00586794">
            <w:pPr>
              <w:pStyle w:val="TABLEHEADWHITECENTRE"/>
              <w:jc w:val="left"/>
              <w:rPr>
                <w:lang w:val="en-AU"/>
              </w:rPr>
            </w:pPr>
            <w:r w:rsidRPr="00DB6C79">
              <w:rPr>
                <w:lang w:val="en-AU"/>
              </w:rPr>
              <w:t>5</w:t>
            </w:r>
          </w:p>
        </w:tc>
        <w:tc>
          <w:tcPr>
            <w:tcW w:w="2136" w:type="dxa"/>
            <w:tcBorders>
              <w:top w:val="single" w:sz="4" w:space="0" w:color="auto"/>
              <w:left w:val="single" w:sz="4" w:space="0" w:color="auto"/>
              <w:bottom w:val="single" w:sz="4" w:space="0" w:color="auto"/>
              <w:right w:val="single" w:sz="4" w:space="0" w:color="auto"/>
            </w:tcBorders>
            <w:vAlign w:val="center"/>
          </w:tcPr>
          <w:p w14:paraId="6B200307" w14:textId="77777777" w:rsidR="00794F95" w:rsidRPr="00DB6C79" w:rsidRDefault="00794F95" w:rsidP="00586794">
            <w:pPr>
              <w:pStyle w:val="TABLETEXTLEFT"/>
              <w:jc w:val="center"/>
              <w:rPr>
                <w:lang w:val="en-AU"/>
              </w:rPr>
            </w:pPr>
            <w:r w:rsidRPr="00DB6C79">
              <w:rPr>
                <w:lang w:val="en-AU"/>
              </w:rPr>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46210147" w14:textId="77777777" w:rsidR="00794F95" w:rsidRPr="00DB6C79" w:rsidRDefault="00794F95" w:rsidP="00586794">
            <w:pPr>
              <w:pStyle w:val="TABLETEXTLEFT"/>
              <w:jc w:val="right"/>
              <w:rPr>
                <w:lang w:val="en-AU"/>
              </w:rPr>
            </w:pPr>
            <w:r w:rsidRPr="00DB6C79">
              <w:rPr>
                <w:lang w:val="en-AU"/>
              </w:rPr>
              <w:t>5.7</w:t>
            </w:r>
          </w:p>
        </w:tc>
      </w:tr>
      <w:tr w:rsidR="00794F95" w:rsidRPr="00DB6C79" w14:paraId="3689C304" w14:textId="77777777"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D3B3B02" w14:textId="77777777" w:rsidR="00794F95" w:rsidRPr="00DB6C79" w:rsidRDefault="00794F95" w:rsidP="00586794">
            <w:pPr>
              <w:pStyle w:val="TABLEHEADWHITECENTRE"/>
              <w:jc w:val="left"/>
              <w:rPr>
                <w:lang w:val="en-AU"/>
              </w:rPr>
            </w:pPr>
            <w:r w:rsidRPr="00DB6C79">
              <w:rPr>
                <w:lang w:val="en-AU"/>
              </w:rPr>
              <w:t>6</w:t>
            </w:r>
          </w:p>
        </w:tc>
        <w:tc>
          <w:tcPr>
            <w:tcW w:w="2136" w:type="dxa"/>
            <w:tcBorders>
              <w:top w:val="single" w:sz="4" w:space="0" w:color="auto"/>
              <w:left w:val="single" w:sz="4" w:space="0" w:color="auto"/>
              <w:bottom w:val="single" w:sz="4" w:space="0" w:color="auto"/>
              <w:right w:val="single" w:sz="4" w:space="0" w:color="auto"/>
            </w:tcBorders>
            <w:vAlign w:val="center"/>
          </w:tcPr>
          <w:p w14:paraId="0453731A" w14:textId="77777777" w:rsidR="00794F95" w:rsidRPr="00DB6C79" w:rsidRDefault="00794F95" w:rsidP="00586794">
            <w:pPr>
              <w:pStyle w:val="TABLETEXTLEFT"/>
              <w:jc w:val="center"/>
              <w:rPr>
                <w:lang w:val="en-AU"/>
              </w:rPr>
            </w:pPr>
            <w:r w:rsidRPr="00DB6C79">
              <w:rPr>
                <w:lang w:val="en-AU"/>
              </w:rPr>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107368D7" w14:textId="77777777" w:rsidR="00794F95" w:rsidRPr="00DB6C79" w:rsidRDefault="00794F95" w:rsidP="00586794">
            <w:pPr>
              <w:pStyle w:val="TABLETEXTLEFT"/>
              <w:jc w:val="right"/>
              <w:rPr>
                <w:lang w:val="en-AU"/>
              </w:rPr>
            </w:pPr>
            <w:r w:rsidRPr="00DB6C79">
              <w:rPr>
                <w:lang w:val="en-AU"/>
              </w:rPr>
              <w:t>7.6</w:t>
            </w:r>
          </w:p>
        </w:tc>
      </w:tr>
      <w:tr w:rsidR="00794F95" w:rsidRPr="00DB6C79" w14:paraId="188E2C82" w14:textId="77777777"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5E0B5228" w14:textId="77777777" w:rsidR="00794F95" w:rsidRPr="00DB6C79" w:rsidRDefault="00794F95" w:rsidP="00586794">
            <w:pPr>
              <w:pStyle w:val="TABLEHEADWHITECENTRE"/>
              <w:jc w:val="left"/>
              <w:rPr>
                <w:lang w:val="en-AU"/>
              </w:rPr>
            </w:pPr>
            <w:r w:rsidRPr="00DB6C79">
              <w:rPr>
                <w:lang w:val="en-AU"/>
              </w:rPr>
              <w:t>7</w:t>
            </w:r>
          </w:p>
        </w:tc>
        <w:tc>
          <w:tcPr>
            <w:tcW w:w="2136" w:type="dxa"/>
            <w:tcBorders>
              <w:top w:val="single" w:sz="4" w:space="0" w:color="auto"/>
              <w:left w:val="single" w:sz="4" w:space="0" w:color="auto"/>
              <w:bottom w:val="single" w:sz="4" w:space="0" w:color="auto"/>
              <w:right w:val="single" w:sz="4" w:space="0" w:color="auto"/>
            </w:tcBorders>
            <w:vAlign w:val="center"/>
          </w:tcPr>
          <w:p w14:paraId="735BC356" w14:textId="77777777" w:rsidR="00794F95" w:rsidRPr="00DB6C79" w:rsidRDefault="00794F95" w:rsidP="00586794">
            <w:pPr>
              <w:pStyle w:val="TABLETEXTLEFT"/>
              <w:jc w:val="center"/>
              <w:rPr>
                <w:lang w:val="en-AU"/>
              </w:rPr>
            </w:pPr>
            <w:r w:rsidRPr="00DB6C79">
              <w:rPr>
                <w:lang w:val="en-AU"/>
              </w:rPr>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2261AF48" w14:textId="77777777" w:rsidR="00794F95" w:rsidRPr="00DB6C79" w:rsidRDefault="00794F95" w:rsidP="00586794">
            <w:pPr>
              <w:pStyle w:val="TABLETEXTLEFT"/>
              <w:jc w:val="right"/>
              <w:rPr>
                <w:lang w:val="en-AU"/>
              </w:rPr>
            </w:pPr>
            <w:r w:rsidRPr="00DB6C79">
              <w:rPr>
                <w:lang w:val="en-AU"/>
              </w:rPr>
              <w:t>9.5</w:t>
            </w:r>
          </w:p>
        </w:tc>
      </w:tr>
      <w:tr w:rsidR="00794F95" w:rsidRPr="00DB6C79" w14:paraId="0BFA063A" w14:textId="77777777" w:rsidTr="00586794">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14:paraId="214E386B" w14:textId="77777777" w:rsidR="00794F95" w:rsidRPr="00DB6C79" w:rsidRDefault="00794F95" w:rsidP="00586794">
            <w:pPr>
              <w:pStyle w:val="TABLEHEADWHITECENTRE"/>
              <w:jc w:val="left"/>
              <w:rPr>
                <w:lang w:val="en-AU"/>
              </w:rPr>
            </w:pPr>
            <w:r w:rsidRPr="00DB6C79">
              <w:rPr>
                <w:lang w:val="en-AU"/>
              </w:rPr>
              <w:t>8</w:t>
            </w:r>
          </w:p>
        </w:tc>
        <w:tc>
          <w:tcPr>
            <w:tcW w:w="2136" w:type="dxa"/>
            <w:tcBorders>
              <w:top w:val="single" w:sz="4" w:space="0" w:color="auto"/>
              <w:left w:val="single" w:sz="4" w:space="0" w:color="auto"/>
              <w:bottom w:val="single" w:sz="4" w:space="0" w:color="auto"/>
              <w:right w:val="single" w:sz="4" w:space="0" w:color="auto"/>
            </w:tcBorders>
            <w:vAlign w:val="center"/>
          </w:tcPr>
          <w:p w14:paraId="50D71565" w14:textId="77777777" w:rsidR="00794F95" w:rsidRPr="00DB6C79" w:rsidRDefault="00794F95" w:rsidP="00586794">
            <w:pPr>
              <w:pStyle w:val="TABLETEXTLEFT"/>
              <w:jc w:val="center"/>
              <w:rPr>
                <w:lang w:val="en-AU"/>
              </w:rPr>
            </w:pPr>
            <w:r w:rsidRPr="00DB6C79">
              <w:rPr>
                <w:lang w:val="en-AU"/>
              </w:rPr>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65CAA31" w14:textId="77777777" w:rsidR="00794F95" w:rsidRPr="00DB6C79" w:rsidRDefault="00794F95" w:rsidP="00586794">
            <w:pPr>
              <w:pStyle w:val="TABLETEXTLEFT"/>
              <w:jc w:val="right"/>
              <w:rPr>
                <w:lang w:val="en-AU"/>
              </w:rPr>
            </w:pPr>
            <w:r w:rsidRPr="00DB6C79">
              <w:rPr>
                <w:lang w:val="en-AU"/>
              </w:rPr>
              <w:t>11.4</w:t>
            </w:r>
          </w:p>
        </w:tc>
      </w:tr>
    </w:tbl>
    <w:p w14:paraId="11CD8C2E" w14:textId="77777777" w:rsidR="00794F95" w:rsidRPr="00DB6C79" w:rsidRDefault="00794F95" w:rsidP="00794F95">
      <w:pPr>
        <w:pStyle w:val="1wsquestionsindent"/>
        <w:spacing w:line="260" w:lineRule="exact"/>
        <w:rPr>
          <w:spacing w:val="-2"/>
          <w:lang w:val="en-AU"/>
        </w:rPr>
      </w:pPr>
      <w:r w:rsidRPr="00DB6C79">
        <w:rPr>
          <w:spacing w:val="-2"/>
          <w:lang w:val="en-AU"/>
        </w:rPr>
        <w:t>Use your chart to answer the following questions.</w:t>
      </w:r>
    </w:p>
    <w:p w14:paraId="15878187" w14:textId="77777777" w:rsidR="00794F95" w:rsidRPr="00DB6C79" w:rsidRDefault="00794F95" w:rsidP="00794F95">
      <w:pPr>
        <w:pStyle w:val="1wsquestiona"/>
        <w:spacing w:after="40" w:line="250" w:lineRule="exact"/>
        <w:ind w:left="799" w:hanging="442"/>
        <w:rPr>
          <w:spacing w:val="-2"/>
          <w:lang w:val="en-AU"/>
        </w:rPr>
      </w:pPr>
      <w:r w:rsidRPr="00DB6C79">
        <w:rPr>
          <w:spacing w:val="-2"/>
          <w:lang w:val="en-AU"/>
        </w:rPr>
        <w:t>(f)</w:t>
      </w:r>
      <w:r w:rsidRPr="00DB6C79">
        <w:rPr>
          <w:spacing w:val="-2"/>
          <w:lang w:val="en-AU"/>
        </w:rPr>
        <w:tab/>
        <w:t>Estimate the weight of a 1.3-kg body on the surface of Mars. ...................................</w:t>
      </w:r>
    </w:p>
    <w:p w14:paraId="0A80D018" w14:textId="77777777" w:rsidR="00794F95" w:rsidRPr="00DB6C79" w:rsidRDefault="00794F95" w:rsidP="00794F95">
      <w:pPr>
        <w:pStyle w:val="1wsquestiona"/>
        <w:spacing w:after="40" w:line="250" w:lineRule="exact"/>
        <w:ind w:left="799" w:hanging="442"/>
        <w:rPr>
          <w:spacing w:val="-2"/>
          <w:lang w:val="en-AU"/>
        </w:rPr>
      </w:pPr>
      <w:r w:rsidRPr="00DB6C79">
        <w:rPr>
          <w:spacing w:val="-2"/>
          <w:lang w:val="en-AU"/>
        </w:rPr>
        <w:t>(g)</w:t>
      </w:r>
      <w:r w:rsidRPr="00DB6C79">
        <w:rPr>
          <w:spacing w:val="-2"/>
          <w:lang w:val="en-AU"/>
        </w:rPr>
        <w:tab/>
        <w:t>Estimate the mass of an object that weighs 10.0 N on Mars. ....................................</w:t>
      </w:r>
    </w:p>
    <w:p w14:paraId="0ABBD71A" w14:textId="77777777" w:rsidR="00794F95" w:rsidRPr="00DB6C79" w:rsidRDefault="00794F95" w:rsidP="00794F95">
      <w:pPr>
        <w:pStyle w:val="1wsquestiona"/>
        <w:spacing w:after="40" w:line="250" w:lineRule="exact"/>
        <w:ind w:left="799" w:hanging="442"/>
        <w:rPr>
          <w:spacing w:val="-2"/>
          <w:lang w:val="en-AU"/>
        </w:rPr>
      </w:pPr>
      <w:r w:rsidRPr="00DB6C79">
        <w:rPr>
          <w:noProof/>
          <w:spacing w:val="-2"/>
          <w:lang w:eastAsia="en-GB"/>
        </w:rPr>
        <mc:AlternateContent>
          <mc:Choice Requires="wps">
            <w:drawing>
              <wp:anchor distT="0" distB="0" distL="114300" distR="114300" simplePos="0" relativeHeight="251936768" behindDoc="0" locked="0" layoutInCell="1" allowOverlap="1" wp14:anchorId="42945B63" wp14:editId="5082CCBD">
                <wp:simplePos x="0" y="0"/>
                <wp:positionH relativeFrom="column">
                  <wp:posOffset>1672590</wp:posOffset>
                </wp:positionH>
                <wp:positionV relativeFrom="paragraph">
                  <wp:posOffset>187325</wp:posOffset>
                </wp:positionV>
                <wp:extent cx="2269490" cy="361315"/>
                <wp:effectExtent l="0" t="0" r="1270" b="3810"/>
                <wp:wrapNone/>
                <wp:docPr id="38"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14:paraId="05186A7B" w14:textId="77777777">
                              <w:trPr>
                                <w:trHeight w:val="170"/>
                              </w:trPr>
                              <w:tc>
                                <w:tcPr>
                                  <w:tcW w:w="3093" w:type="dxa"/>
                                  <w:vMerge w:val="restart"/>
                                </w:tcPr>
                                <w:p w14:paraId="6B2D7A50" w14:textId="77777777" w:rsidR="00586794" w:rsidRPr="004E410A" w:rsidRDefault="00586794"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ABA3437" w14:textId="77777777" w:rsidR="00586794" w:rsidRPr="003A1F4F" w:rsidRDefault="00586794" w:rsidP="00907C9B">
                                  <w:pPr>
                                    <w:pStyle w:val="1wsquestiona"/>
                                    <w:spacing w:after="0"/>
                                    <w:ind w:left="0" w:firstLine="0"/>
                                    <w:rPr>
                                      <w:i/>
                                      <w:spacing w:val="-2"/>
                                    </w:rPr>
                                  </w:pPr>
                                  <w:r w:rsidRPr="003A1F4F">
                                    <w:rPr>
                                      <w:i/>
                                      <w:spacing w:val="-2"/>
                                    </w:rPr>
                                    <w:t>W</w:t>
                                  </w:r>
                                </w:p>
                              </w:tc>
                              <w:tc>
                                <w:tcPr>
                                  <w:tcW w:w="204" w:type="dxa"/>
                                  <w:vMerge w:val="restart"/>
                                </w:tcPr>
                                <w:p w14:paraId="64720436" w14:textId="77777777" w:rsidR="00586794" w:rsidRPr="00A95149" w:rsidRDefault="00586794" w:rsidP="00907C9B">
                                  <w:pPr>
                                    <w:pStyle w:val="1wsquestiona"/>
                                    <w:spacing w:before="120" w:after="0"/>
                                    <w:ind w:left="0" w:firstLine="0"/>
                                    <w:rPr>
                                      <w:spacing w:val="-2"/>
                                    </w:rPr>
                                  </w:pPr>
                                  <w:r>
                                    <w:rPr>
                                      <w:spacing w:val="-2"/>
                                    </w:rPr>
                                    <w:t>.</w:t>
                                  </w:r>
                                  <w:r w:rsidRPr="00A95149">
                                    <w:rPr>
                                      <w:spacing w:val="-2"/>
                                    </w:rPr>
                                    <w:t>)</w:t>
                                  </w:r>
                                </w:p>
                              </w:tc>
                            </w:tr>
                            <w:tr w:rsidR="00586794" w:rsidRPr="006A3B75" w14:paraId="374993F1" w14:textId="77777777">
                              <w:trPr>
                                <w:trHeight w:val="170"/>
                              </w:trPr>
                              <w:tc>
                                <w:tcPr>
                                  <w:tcW w:w="3093" w:type="dxa"/>
                                  <w:vMerge/>
                                </w:tcPr>
                                <w:p w14:paraId="14B9A284" w14:textId="77777777" w:rsidR="00586794" w:rsidRPr="004E410A" w:rsidRDefault="00586794" w:rsidP="00907C9B">
                                  <w:pPr>
                                    <w:pStyle w:val="1wsquestiona"/>
                                    <w:spacing w:after="0"/>
                                    <w:ind w:left="0" w:firstLine="0"/>
                                    <w:rPr>
                                      <w:i/>
                                      <w:spacing w:val="-2"/>
                                    </w:rPr>
                                  </w:pPr>
                                </w:p>
                              </w:tc>
                              <w:tc>
                                <w:tcPr>
                                  <w:tcW w:w="259" w:type="dxa"/>
                                  <w:tcBorders>
                                    <w:top w:val="single" w:sz="4" w:space="0" w:color="auto"/>
                                  </w:tcBorders>
                                </w:tcPr>
                                <w:p w14:paraId="309C4D6A" w14:textId="77777777" w:rsidR="00586794" w:rsidRPr="004E410A" w:rsidRDefault="00586794" w:rsidP="00907C9B">
                                  <w:pPr>
                                    <w:pStyle w:val="1wsquestiona"/>
                                    <w:spacing w:after="0"/>
                                    <w:ind w:left="0" w:firstLine="0"/>
                                    <w:rPr>
                                      <w:i/>
                                      <w:spacing w:val="-2"/>
                                    </w:rPr>
                                  </w:pPr>
                                  <w:r>
                                    <w:rPr>
                                      <w:i/>
                                      <w:spacing w:val="-2"/>
                                    </w:rPr>
                                    <w:t>m</w:t>
                                  </w:r>
                                </w:p>
                              </w:tc>
                              <w:tc>
                                <w:tcPr>
                                  <w:tcW w:w="204" w:type="dxa"/>
                                  <w:vMerge/>
                                </w:tcPr>
                                <w:p w14:paraId="77529C78" w14:textId="77777777" w:rsidR="00586794" w:rsidRPr="004E410A" w:rsidRDefault="00586794" w:rsidP="00907C9B">
                                  <w:pPr>
                                    <w:pStyle w:val="1wsquestiona"/>
                                    <w:spacing w:after="0"/>
                                    <w:ind w:left="0" w:firstLine="0"/>
                                    <w:rPr>
                                      <w:i/>
                                      <w:spacing w:val="-2"/>
                                    </w:rPr>
                                  </w:pPr>
                                </w:p>
                              </w:tc>
                            </w:tr>
                          </w:tbl>
                          <w:p w14:paraId="1CBD5134" w14:textId="77777777" w:rsidR="00586794" w:rsidRPr="007E0F92" w:rsidRDefault="00586794" w:rsidP="00794F95">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45B63" id="Rectangle 659" o:spid="_x0000_s1098" style="position:absolute;left:0;text-align:left;margin-left:131.7pt;margin-top:14.75pt;width:178.7pt;height:28.4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14:paraId="05186A7B" w14:textId="77777777">
                        <w:trPr>
                          <w:trHeight w:val="170"/>
                        </w:trPr>
                        <w:tc>
                          <w:tcPr>
                            <w:tcW w:w="3093" w:type="dxa"/>
                            <w:vMerge w:val="restart"/>
                          </w:tcPr>
                          <w:p w14:paraId="6B2D7A50" w14:textId="77777777" w:rsidR="00586794" w:rsidRPr="004E410A" w:rsidRDefault="00586794"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ABA3437" w14:textId="77777777" w:rsidR="00586794" w:rsidRPr="003A1F4F" w:rsidRDefault="00586794" w:rsidP="00907C9B">
                            <w:pPr>
                              <w:pStyle w:val="1wsquestiona"/>
                              <w:spacing w:after="0"/>
                              <w:ind w:left="0" w:firstLine="0"/>
                              <w:rPr>
                                <w:i/>
                                <w:spacing w:val="-2"/>
                              </w:rPr>
                            </w:pPr>
                            <w:r w:rsidRPr="003A1F4F">
                              <w:rPr>
                                <w:i/>
                                <w:spacing w:val="-2"/>
                              </w:rPr>
                              <w:t>W</w:t>
                            </w:r>
                          </w:p>
                        </w:tc>
                        <w:tc>
                          <w:tcPr>
                            <w:tcW w:w="204" w:type="dxa"/>
                            <w:vMerge w:val="restart"/>
                          </w:tcPr>
                          <w:p w14:paraId="64720436" w14:textId="77777777" w:rsidR="00586794" w:rsidRPr="00A95149" w:rsidRDefault="00586794" w:rsidP="00907C9B">
                            <w:pPr>
                              <w:pStyle w:val="1wsquestiona"/>
                              <w:spacing w:before="120" w:after="0"/>
                              <w:ind w:left="0" w:firstLine="0"/>
                              <w:rPr>
                                <w:spacing w:val="-2"/>
                              </w:rPr>
                            </w:pPr>
                            <w:r>
                              <w:rPr>
                                <w:spacing w:val="-2"/>
                              </w:rPr>
                              <w:t>.</w:t>
                            </w:r>
                            <w:r w:rsidRPr="00A95149">
                              <w:rPr>
                                <w:spacing w:val="-2"/>
                              </w:rPr>
                              <w:t>)</w:t>
                            </w:r>
                          </w:p>
                        </w:tc>
                      </w:tr>
                      <w:tr w:rsidR="00586794" w:rsidRPr="006A3B75" w14:paraId="374993F1" w14:textId="77777777">
                        <w:trPr>
                          <w:trHeight w:val="170"/>
                        </w:trPr>
                        <w:tc>
                          <w:tcPr>
                            <w:tcW w:w="3093" w:type="dxa"/>
                            <w:vMerge/>
                          </w:tcPr>
                          <w:p w14:paraId="14B9A284" w14:textId="77777777" w:rsidR="00586794" w:rsidRPr="004E410A" w:rsidRDefault="00586794" w:rsidP="00907C9B">
                            <w:pPr>
                              <w:pStyle w:val="1wsquestiona"/>
                              <w:spacing w:after="0"/>
                              <w:ind w:left="0" w:firstLine="0"/>
                              <w:rPr>
                                <w:i/>
                                <w:spacing w:val="-2"/>
                              </w:rPr>
                            </w:pPr>
                          </w:p>
                        </w:tc>
                        <w:tc>
                          <w:tcPr>
                            <w:tcW w:w="259" w:type="dxa"/>
                            <w:tcBorders>
                              <w:top w:val="single" w:sz="4" w:space="0" w:color="auto"/>
                            </w:tcBorders>
                          </w:tcPr>
                          <w:p w14:paraId="309C4D6A" w14:textId="77777777" w:rsidR="00586794" w:rsidRPr="004E410A" w:rsidRDefault="00586794" w:rsidP="00907C9B">
                            <w:pPr>
                              <w:pStyle w:val="1wsquestiona"/>
                              <w:spacing w:after="0"/>
                              <w:ind w:left="0" w:firstLine="0"/>
                              <w:rPr>
                                <w:i/>
                                <w:spacing w:val="-2"/>
                              </w:rPr>
                            </w:pPr>
                            <w:r>
                              <w:rPr>
                                <w:i/>
                                <w:spacing w:val="-2"/>
                              </w:rPr>
                              <w:t>m</w:t>
                            </w:r>
                          </w:p>
                        </w:tc>
                        <w:tc>
                          <w:tcPr>
                            <w:tcW w:w="204" w:type="dxa"/>
                            <w:vMerge/>
                          </w:tcPr>
                          <w:p w14:paraId="77529C78" w14:textId="77777777" w:rsidR="00586794" w:rsidRPr="004E410A" w:rsidRDefault="00586794" w:rsidP="00907C9B">
                            <w:pPr>
                              <w:pStyle w:val="1wsquestiona"/>
                              <w:spacing w:after="0"/>
                              <w:ind w:left="0" w:firstLine="0"/>
                              <w:rPr>
                                <w:i/>
                                <w:spacing w:val="-2"/>
                              </w:rPr>
                            </w:pPr>
                          </w:p>
                        </w:tc>
                      </w:tr>
                    </w:tbl>
                    <w:p w14:paraId="1CBD5134" w14:textId="77777777" w:rsidR="00586794" w:rsidRPr="007E0F92" w:rsidRDefault="00586794" w:rsidP="00794F95">
                      <w:pPr>
                        <w:rPr>
                          <w:sz w:val="2"/>
                          <w:szCs w:val="2"/>
                        </w:rPr>
                      </w:pPr>
                    </w:p>
                  </w:txbxContent>
                </v:textbox>
              </v:rect>
            </w:pict>
          </mc:Fallback>
        </mc:AlternateContent>
      </w:r>
      <w:r w:rsidRPr="00DB6C79">
        <w:rPr>
          <w:spacing w:val="-2"/>
          <w:lang w:val="en-AU"/>
        </w:rPr>
        <w:t>(h)</w:t>
      </w:r>
      <w:r w:rsidRPr="00DB6C79">
        <w:rPr>
          <w:spacing w:val="-2"/>
          <w:lang w:val="en-AU"/>
        </w:rPr>
        <w:tab/>
        <w:t xml:space="preserve">Suggest what information the slope of the graph may provide. </w:t>
      </w:r>
    </w:p>
    <w:p w14:paraId="6337C4A1" w14:textId="77777777" w:rsidR="00794F95" w:rsidRPr="00DB6C79" w:rsidRDefault="00794F95" w:rsidP="00794F95">
      <w:pPr>
        <w:pStyle w:val="1wsquestiona"/>
        <w:spacing w:before="120" w:after="40"/>
        <w:ind w:left="799" w:hanging="442"/>
        <w:rPr>
          <w:spacing w:val="-2"/>
          <w:lang w:val="en-AU"/>
        </w:rPr>
      </w:pPr>
      <w:r w:rsidRPr="00DB6C79">
        <w:rPr>
          <w:spacing w:val="-2"/>
          <w:lang w:val="en-AU"/>
        </w:rPr>
        <w:tab/>
      </w:r>
      <w:r w:rsidRPr="00DB6C79">
        <w:rPr>
          <w:spacing w:val="-2"/>
          <w:lang w:val="en-AU"/>
        </w:rPr>
        <w:tab/>
        <w:t>(</w:t>
      </w:r>
      <w:r w:rsidRPr="00DB6C79">
        <w:rPr>
          <w:i/>
          <w:spacing w:val="-2"/>
          <w:lang w:val="en-AU"/>
        </w:rPr>
        <w:t>Clue:</w:t>
      </w:r>
      <w:r w:rsidRPr="00DB6C79">
        <w:rPr>
          <w:spacing w:val="-2"/>
          <w:lang w:val="en-AU"/>
        </w:rPr>
        <w:t xml:space="preserve"> The formula </w:t>
      </w:r>
    </w:p>
    <w:p w14:paraId="6D7F3990" w14:textId="77777777" w:rsidR="00794F95" w:rsidRPr="00DB6C79" w:rsidRDefault="00794F95" w:rsidP="00794F95">
      <w:pPr>
        <w:pStyle w:val="1wsquestionaleader"/>
        <w:spacing w:before="200" w:after="40" w:line="270" w:lineRule="exact"/>
        <w:ind w:left="799" w:hanging="442"/>
        <w:rPr>
          <w:lang w:val="en-AU"/>
        </w:rPr>
      </w:pPr>
      <w:r w:rsidRPr="00DB6C79">
        <w:rPr>
          <w:lang w:val="en-AU"/>
        </w:rPr>
        <w:tab/>
      </w:r>
      <w:r w:rsidRPr="00DB6C79">
        <w:rPr>
          <w:lang w:val="en-AU"/>
        </w:rPr>
        <w:tab/>
      </w:r>
    </w:p>
    <w:p w14:paraId="44D04ACA" w14:textId="77777777" w:rsidR="00794F95" w:rsidRPr="00DB6C79" w:rsidRDefault="00794F95" w:rsidP="00794F95">
      <w:pPr>
        <w:pStyle w:val="1wsquestionaleader"/>
        <w:spacing w:after="40" w:line="270" w:lineRule="exact"/>
        <w:ind w:left="799" w:hanging="442"/>
        <w:rPr>
          <w:lang w:val="en-AU"/>
        </w:rPr>
      </w:pPr>
      <w:r w:rsidRPr="00DB6C79">
        <w:rPr>
          <w:lang w:val="en-AU"/>
        </w:rPr>
        <w:tab/>
      </w:r>
      <w:r w:rsidRPr="00DB6C79">
        <w:rPr>
          <w:lang w:val="en-AU"/>
        </w:rPr>
        <w:tab/>
      </w:r>
    </w:p>
    <w:p w14:paraId="05D1FC6E" w14:textId="77777777" w:rsidR="00794F95" w:rsidRPr="00DB6C79" w:rsidRDefault="00794F95" w:rsidP="00794F95">
      <w:pPr>
        <w:pStyle w:val="Chaptertitle"/>
        <w:rPr>
          <w:lang w:val="en-AU"/>
        </w:rPr>
      </w:pPr>
      <w:r w:rsidRPr="00DB6C79">
        <w:rPr>
          <w:lang w:val="en-AU"/>
        </w:rPr>
        <w:lastRenderedPageBreak/>
        <w:t>CHAPTER 8: Forces, energy and motion</w:t>
      </w:r>
    </w:p>
    <w:p w14:paraId="63CDC1A7" w14:textId="77777777"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42912" behindDoc="0" locked="0" layoutInCell="1" allowOverlap="1" wp14:anchorId="44F55E74" wp14:editId="14356248">
                <wp:simplePos x="0" y="0"/>
                <wp:positionH relativeFrom="column">
                  <wp:posOffset>0</wp:posOffset>
                </wp:positionH>
                <wp:positionV relativeFrom="paragraph">
                  <wp:posOffset>20955</wp:posOffset>
                </wp:positionV>
                <wp:extent cx="6096000" cy="0"/>
                <wp:effectExtent l="9525" t="11430" r="9525" b="7620"/>
                <wp:wrapNone/>
                <wp:docPr id="135"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E6706" id="Line 644"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"/>
            </w:pict>
          </mc:Fallback>
        </mc:AlternateContent>
      </w:r>
      <w:r w:rsidRPr="00DB6C79">
        <w:rPr>
          <w:noProof/>
          <w:spacing w:val="0"/>
          <w:lang w:eastAsia="en-GB"/>
        </w:rPr>
        <mc:AlternateContent>
          <mc:Choice Requires="wps">
            <w:drawing>
              <wp:anchor distT="0" distB="0" distL="114300" distR="114300" simplePos="0" relativeHeight="251941888" behindDoc="0" locked="0" layoutInCell="1" allowOverlap="1" wp14:anchorId="5F082B56" wp14:editId="57737182">
                <wp:simplePos x="0" y="0"/>
                <wp:positionH relativeFrom="column">
                  <wp:posOffset>4648200</wp:posOffset>
                </wp:positionH>
                <wp:positionV relativeFrom="paragraph">
                  <wp:posOffset>20955</wp:posOffset>
                </wp:positionV>
                <wp:extent cx="1447800" cy="304800"/>
                <wp:effectExtent l="9525" t="11430" r="9525" b="7620"/>
                <wp:wrapNone/>
                <wp:docPr id="136"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5E10AC3" w14:textId="77777777" w:rsidR="00586794" w:rsidRDefault="00586794" w:rsidP="00794F95">
                            <w:pPr>
                              <w:pStyle w:val="worksheeticontext"/>
                            </w:pPr>
                            <w:r>
                              <w:t>Worksheet 8.6</w:t>
                            </w:r>
                          </w:p>
                          <w:p w14:paraId="4566B0A2"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082B56" id="AutoShape 643" o:spid="_x0000_s1099" style="position:absolute;margin-left:366pt;margin-top:1.65pt;width:114pt;height:24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DrL9ejNQIAAHcEAAAOAAAAAAAAAAAAAAAA&#10;ACwCAABkcnMvZTJvRG9jLnhtbFBLAQItABQABgAIAAAAIQDYNSck3wAAAAgBAAAPAAAAAAAAAAAA&#10;AAAAAI0EAABkcnMvZG93bnJldi54bWxQSwUGAAAAAAQABADzAAAAmQUAAAAA&#10;" fillcolor="black">
                <v:textbox>
                  <w:txbxContent>
                    <w:p w14:paraId="25E10AC3" w14:textId="77777777" w:rsidR="00586794" w:rsidRDefault="00586794" w:rsidP="00794F95">
                      <w:pPr>
                        <w:pStyle w:val="worksheeticontext"/>
                      </w:pPr>
                      <w:r>
                        <w:t>Worksheet 8.6</w:t>
                      </w:r>
                    </w:p>
                    <w:p w14:paraId="4566B0A2" w14:textId="77777777"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40864" behindDoc="0" locked="0" layoutInCell="1" allowOverlap="1" wp14:anchorId="02D67E51" wp14:editId="79B8A717">
                <wp:simplePos x="0" y="0"/>
                <wp:positionH relativeFrom="column">
                  <wp:posOffset>5029200</wp:posOffset>
                </wp:positionH>
                <wp:positionV relativeFrom="paragraph">
                  <wp:posOffset>20955</wp:posOffset>
                </wp:positionV>
                <wp:extent cx="1066800" cy="304800"/>
                <wp:effectExtent l="9525" t="11430" r="9525" b="7620"/>
                <wp:wrapNone/>
                <wp:docPr id="137"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F930FDF" w14:textId="77777777"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67E51" id="Rectangle 642" o:spid="_x0000_s1100" style="position:absolute;margin-left:396pt;margin-top:1.65pt;width:84pt;height:24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F+WFdcnAgAAUwQAAA4AAAAAAAAAAAAAAAAALAIAAGRycy9lMm9Eb2Mu&#10;eG1sUEsBAi0AFAAGAAgAAAAhAPCRCjPdAAAACAEAAA8AAAAAAAAAAAAAAAAAfwQAAGRycy9kb3du&#10;cmV2LnhtbFBLBQYAAAAABAAEAPMAAACJBQAAAAA=&#10;" fillcolor="black">
                <v:textbox>
                  <w:txbxContent>
                    <w:p w14:paraId="0F930FDF" w14:textId="77777777" w:rsidR="00586794" w:rsidRDefault="00586794" w:rsidP="00794F95"/>
                  </w:txbxContent>
                </v:textbox>
              </v:rect>
            </w:pict>
          </mc:Fallback>
        </mc:AlternateContent>
      </w:r>
    </w:p>
    <w:p w14:paraId="678B1EA0" w14:textId="77777777" w:rsidR="00794F95" w:rsidRPr="00DB6C79" w:rsidRDefault="00794F95" w:rsidP="00794F95">
      <w:pPr>
        <w:pStyle w:val="0Aheadingfirst"/>
        <w:ind w:left="1440" w:hanging="1440"/>
      </w:pPr>
      <w:r w:rsidRPr="00DB6C79">
        <w:t>Newton’s Second Law</w:t>
      </w:r>
    </w:p>
    <w:p w14:paraId="5F22BCBC" w14:textId="77777777"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52AF659E" w14:textId="77777777" w:rsidR="00794F95" w:rsidRPr="00DB6C79" w:rsidRDefault="00794F95" w:rsidP="00794F95">
      <w:pPr>
        <w:pStyle w:val="1wsquestions"/>
        <w:rPr>
          <w:b/>
          <w:lang w:val="en-AU"/>
        </w:rPr>
      </w:pPr>
      <w:r w:rsidRPr="00DB6C79">
        <w:rPr>
          <w:b/>
          <w:lang w:val="en-AU"/>
        </w:rPr>
        <w:t>1.</w:t>
      </w:r>
      <w:r w:rsidRPr="00DB6C79">
        <w:rPr>
          <w:b/>
          <w:lang w:val="en-AU"/>
        </w:rPr>
        <w:tab/>
      </w:r>
      <w:r w:rsidRPr="00DB6C79">
        <w:rPr>
          <w:lang w:val="en-AU"/>
        </w:rPr>
        <w:t>State Newton’s Second Law of Motion.</w:t>
      </w:r>
    </w:p>
    <w:p w14:paraId="2DDA38C3"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27C06CEE"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1C1FA301" w14:textId="77777777" w:rsidR="00794F95" w:rsidRPr="00DB6C79" w:rsidRDefault="00794F95" w:rsidP="00794F95">
      <w:pPr>
        <w:pStyle w:val="1wsquestionaleader"/>
        <w:spacing w:line="240" w:lineRule="auto"/>
        <w:ind w:left="360" w:firstLine="0"/>
        <w:rPr>
          <w:lang w:val="en-AU"/>
        </w:rPr>
      </w:pPr>
      <w:r w:rsidRPr="00DB6C79">
        <w:rPr>
          <w:lang w:val="en-AU"/>
        </w:rPr>
        <w:tab/>
      </w:r>
    </w:p>
    <w:p w14:paraId="04BD2E37" w14:textId="77777777" w:rsidR="00794F95" w:rsidRPr="00DB6C79" w:rsidRDefault="00794F95" w:rsidP="00794F95">
      <w:pPr>
        <w:pStyle w:val="1wsquestions"/>
        <w:rPr>
          <w:lang w:val="en-AU"/>
        </w:rPr>
      </w:pPr>
      <w:r w:rsidRPr="00DB6C79">
        <w:rPr>
          <w:b/>
          <w:lang w:val="en-AU"/>
        </w:rPr>
        <w:t>2.</w:t>
      </w:r>
      <w:r w:rsidRPr="00DB6C79">
        <w:rPr>
          <w:b/>
          <w:lang w:val="en-AU"/>
        </w:rPr>
        <w:tab/>
      </w:r>
      <w:r w:rsidRPr="00DB6C79">
        <w:rPr>
          <w:lang w:val="en-AU"/>
        </w:rPr>
        <w:t xml:space="preserve">Use the formula </w:t>
      </w:r>
      <w:r w:rsidRPr="00DB6C79">
        <w:rPr>
          <w:i/>
          <w:lang w:val="en-AU"/>
        </w:rPr>
        <w:t>F</w:t>
      </w:r>
      <w:r w:rsidRPr="00DB6C79">
        <w:rPr>
          <w:lang w:val="en-AU"/>
        </w:rPr>
        <w:t xml:space="preserve"> </w:t>
      </w:r>
      <w:r w:rsidRPr="00DB6C79">
        <w:rPr>
          <w:rFonts w:ascii="Symbol" w:hAnsi="Symbol"/>
          <w:lang w:val="en-AU"/>
        </w:rPr>
        <w:t></w:t>
      </w:r>
      <w:r w:rsidRPr="00DB6C79">
        <w:rPr>
          <w:lang w:val="en-AU"/>
        </w:rPr>
        <w:t xml:space="preserve"> </w:t>
      </w:r>
      <w:r w:rsidRPr="00DB6C79">
        <w:rPr>
          <w:i/>
          <w:lang w:val="en-AU"/>
        </w:rPr>
        <w:t>ma</w:t>
      </w:r>
      <w:r w:rsidRPr="00DB6C79">
        <w:rPr>
          <w:lang w:val="en-AU"/>
        </w:rPr>
        <w:t xml:space="preserve"> to complete the following table</w:t>
      </w:r>
    </w:p>
    <w:tbl>
      <w:tblPr>
        <w:tblW w:w="0" w:type="auto"/>
        <w:tblInd w:w="490" w:type="dxa"/>
        <w:tblCellMar>
          <w:right w:w="0" w:type="dxa"/>
        </w:tblCellMar>
        <w:tblLook w:val="04A0" w:firstRow="1" w:lastRow="0" w:firstColumn="1" w:lastColumn="0" w:noHBand="0" w:noVBand="1"/>
      </w:tblPr>
      <w:tblGrid>
        <w:gridCol w:w="3007"/>
        <w:gridCol w:w="3007"/>
        <w:gridCol w:w="3007"/>
      </w:tblGrid>
      <w:tr w:rsidR="00794F95" w:rsidRPr="00DB6C79" w14:paraId="651F57DF" w14:textId="77777777" w:rsidTr="00586794">
        <w:trPr>
          <w:trHeight w:val="399"/>
        </w:trPr>
        <w:tc>
          <w:tcPr>
            <w:tcW w:w="3007" w:type="dxa"/>
            <w:tcBorders>
              <w:top w:val="single" w:sz="4" w:space="0" w:color="auto"/>
              <w:left w:val="single" w:sz="4" w:space="0" w:color="auto"/>
              <w:bottom w:val="single" w:sz="4" w:space="0" w:color="auto"/>
              <w:right w:val="single" w:sz="4" w:space="0" w:color="FFFFFF"/>
            </w:tcBorders>
            <w:shd w:val="clear" w:color="auto" w:fill="000000"/>
            <w:vAlign w:val="center"/>
          </w:tcPr>
          <w:p w14:paraId="68A2A714" w14:textId="77777777" w:rsidR="00794F95" w:rsidRPr="00DB6C79" w:rsidRDefault="00794F95" w:rsidP="00586794">
            <w:pPr>
              <w:pStyle w:val="TABLEHEADWHITECENTRE"/>
              <w:rPr>
                <w:lang w:val="en-AU"/>
              </w:rPr>
            </w:pPr>
            <w:r w:rsidRPr="00DB6C79">
              <w:rPr>
                <w:lang w:val="en-AU"/>
              </w:rPr>
              <w:t>Force (</w:t>
            </w:r>
            <w:r w:rsidRPr="00DB6C79">
              <w:rPr>
                <w:i/>
                <w:lang w:val="en-AU"/>
              </w:rPr>
              <w:t>F</w:t>
            </w:r>
            <w:r w:rsidRPr="00DB6C79">
              <w:rPr>
                <w:lang w:val="en-AU"/>
              </w:rPr>
              <w:t>) (newtons)</w:t>
            </w:r>
          </w:p>
        </w:tc>
        <w:tc>
          <w:tcPr>
            <w:tcW w:w="3007" w:type="dxa"/>
            <w:tcBorders>
              <w:top w:val="single" w:sz="4" w:space="0" w:color="auto"/>
              <w:left w:val="single" w:sz="4" w:space="0" w:color="FFFFFF"/>
              <w:bottom w:val="single" w:sz="4" w:space="0" w:color="auto"/>
              <w:right w:val="single" w:sz="4" w:space="0" w:color="FFFFFF"/>
            </w:tcBorders>
            <w:shd w:val="clear" w:color="auto" w:fill="000000"/>
            <w:vAlign w:val="center"/>
          </w:tcPr>
          <w:p w14:paraId="42F0A5D3" w14:textId="77777777" w:rsidR="00794F95" w:rsidRPr="00DB6C79" w:rsidRDefault="00794F95" w:rsidP="00586794">
            <w:pPr>
              <w:pStyle w:val="TABLEHEADWHITECENTRE"/>
              <w:rPr>
                <w:lang w:val="en-AU"/>
              </w:rPr>
            </w:pPr>
            <w:r w:rsidRPr="00DB6C79">
              <w:rPr>
                <w:lang w:val="en-AU"/>
              </w:rPr>
              <w:t>Mass (</w:t>
            </w:r>
            <w:r w:rsidRPr="00DB6C79">
              <w:rPr>
                <w:i/>
                <w:lang w:val="en-AU"/>
              </w:rPr>
              <w:t>m</w:t>
            </w:r>
            <w:r w:rsidRPr="00DB6C79">
              <w:rPr>
                <w:lang w:val="en-AU"/>
              </w:rPr>
              <w:t>)</w:t>
            </w:r>
          </w:p>
        </w:tc>
        <w:tc>
          <w:tcPr>
            <w:tcW w:w="3007" w:type="dxa"/>
            <w:tcBorders>
              <w:top w:val="single" w:sz="4" w:space="0" w:color="auto"/>
              <w:left w:val="single" w:sz="4" w:space="0" w:color="FFFFFF"/>
              <w:bottom w:val="single" w:sz="4" w:space="0" w:color="auto"/>
              <w:right w:val="single" w:sz="4" w:space="0" w:color="auto"/>
            </w:tcBorders>
            <w:shd w:val="clear" w:color="auto" w:fill="000000"/>
            <w:vAlign w:val="center"/>
          </w:tcPr>
          <w:p w14:paraId="25165749" w14:textId="77777777" w:rsidR="00794F95" w:rsidRPr="00DB6C79" w:rsidRDefault="00794F95" w:rsidP="00586794">
            <w:pPr>
              <w:pStyle w:val="TABLEHEADWHITECENTRE"/>
              <w:rPr>
                <w:lang w:val="en-AU"/>
              </w:rPr>
            </w:pPr>
            <w:r w:rsidRPr="00DB6C79">
              <w:rPr>
                <w:lang w:val="en-AU"/>
              </w:rPr>
              <w:t>Acceleration (</w:t>
            </w:r>
            <w:r w:rsidRPr="00DB6C79">
              <w:rPr>
                <w:i/>
                <w:lang w:val="en-AU"/>
              </w:rPr>
              <w:t>a</w:t>
            </w:r>
            <w:r w:rsidRPr="00DB6C79">
              <w:rPr>
                <w:lang w:val="en-AU"/>
              </w:rPr>
              <w:t>)</w:t>
            </w:r>
          </w:p>
        </w:tc>
      </w:tr>
      <w:tr w:rsidR="00794F95" w:rsidRPr="00DB6C79" w14:paraId="21298443" w14:textId="77777777"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7E7AE35E" w14:textId="77777777" w:rsidR="00794F95" w:rsidRPr="00DB6C79" w:rsidRDefault="00794F95" w:rsidP="00586794">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14:paraId="4B7199CA" w14:textId="77777777" w:rsidR="00794F95" w:rsidRPr="00DB6C79" w:rsidRDefault="00794F95" w:rsidP="00586794">
            <w:pPr>
              <w:pStyle w:val="TABLETEXTLEFT"/>
              <w:jc w:val="center"/>
              <w:rPr>
                <w:lang w:val="en-AU"/>
              </w:rPr>
            </w:pPr>
            <w:r w:rsidRPr="00DB6C79">
              <w:rPr>
                <w:lang w:val="en-AU"/>
              </w:rPr>
              <w:t>40 kg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6025B1F9" w14:textId="77777777" w:rsidR="00794F95" w:rsidRPr="00DB6C79" w:rsidRDefault="00794F95" w:rsidP="00586794">
            <w:pPr>
              <w:pStyle w:val="TABLETEXTLEFT"/>
              <w:jc w:val="center"/>
              <w:rPr>
                <w:lang w:val="en-AU"/>
              </w:rPr>
            </w:pPr>
          </w:p>
        </w:tc>
      </w:tr>
      <w:tr w:rsidR="00794F95" w:rsidRPr="00DB6C79" w14:paraId="0C5FD2A9" w14:textId="77777777" w:rsidTr="00586794">
        <w:trPr>
          <w:trHeight w:val="399"/>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50C3B9E8" w14:textId="77777777" w:rsidR="00794F95" w:rsidRPr="00DB6C79" w:rsidRDefault="00794F95" w:rsidP="00586794">
            <w:pPr>
              <w:pStyle w:val="TABLETEXTLEFT"/>
              <w:tabs>
                <w:tab w:val="right" w:pos="1454"/>
              </w:tabs>
              <w:jc w:val="center"/>
              <w:rPr>
                <w:lang w:val="en-AU"/>
              </w:rPr>
            </w:pPr>
            <w:r w:rsidRPr="00DB6C79">
              <w:rPr>
                <w:lang w:val="en-AU"/>
              </w:rPr>
              <w:t>2</w:t>
            </w:r>
          </w:p>
        </w:tc>
        <w:tc>
          <w:tcPr>
            <w:tcW w:w="3007" w:type="dxa"/>
            <w:tcBorders>
              <w:top w:val="single" w:sz="4" w:space="0" w:color="auto"/>
              <w:left w:val="single" w:sz="4" w:space="0" w:color="auto"/>
              <w:bottom w:val="single" w:sz="4" w:space="0" w:color="auto"/>
              <w:right w:val="single" w:sz="4" w:space="0" w:color="auto"/>
            </w:tcBorders>
            <w:vAlign w:val="center"/>
          </w:tcPr>
          <w:p w14:paraId="7FBFE2A0" w14:textId="77777777" w:rsidR="00794F95" w:rsidRPr="00DB6C79" w:rsidRDefault="00794F95" w:rsidP="00586794">
            <w:pPr>
              <w:pStyle w:val="TABLETEXTLEFT"/>
              <w:jc w:val="center"/>
              <w:rPr>
                <w:lang w:val="en-AU"/>
              </w:rPr>
            </w:pPr>
            <w:r w:rsidRPr="00DB6C79">
              <w:rPr>
                <w:lang w:val="en-AU"/>
              </w:rPr>
              <w:t>200 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7F662329" w14:textId="77777777" w:rsidR="00794F95" w:rsidRPr="00DB6C79" w:rsidRDefault="00794F95" w:rsidP="00586794">
            <w:pPr>
              <w:pStyle w:val="TABLETEXTLEFT"/>
              <w:jc w:val="center"/>
              <w:rPr>
                <w:lang w:val="en-AU"/>
              </w:rPr>
            </w:pPr>
          </w:p>
        </w:tc>
      </w:tr>
      <w:tr w:rsidR="00794F95" w:rsidRPr="00DB6C79" w14:paraId="73E75DD0" w14:textId="77777777"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53214D1F" w14:textId="77777777" w:rsidR="00794F95" w:rsidRPr="00DB6C79" w:rsidRDefault="00794F95" w:rsidP="00586794">
            <w:pPr>
              <w:pStyle w:val="TABLETEXTLEFT"/>
              <w:tabs>
                <w:tab w:val="right" w:pos="1454"/>
              </w:tabs>
              <w:jc w:val="center"/>
              <w:rPr>
                <w:lang w:val="en-AU"/>
              </w:rPr>
            </w:pPr>
            <w:r w:rsidRPr="00DB6C79">
              <w:rPr>
                <w:lang w:val="en-AU"/>
              </w:rPr>
              <w:t>70</w:t>
            </w:r>
          </w:p>
        </w:tc>
        <w:tc>
          <w:tcPr>
            <w:tcW w:w="3007" w:type="dxa"/>
            <w:tcBorders>
              <w:top w:val="single" w:sz="4" w:space="0" w:color="auto"/>
              <w:left w:val="single" w:sz="4" w:space="0" w:color="auto"/>
              <w:bottom w:val="single" w:sz="4" w:space="0" w:color="auto"/>
              <w:right w:val="single" w:sz="4" w:space="0" w:color="auto"/>
            </w:tcBorders>
            <w:vAlign w:val="center"/>
          </w:tcPr>
          <w:p w14:paraId="3F989326" w14:textId="77777777" w:rsidR="00794F95" w:rsidRPr="00DB6C79" w:rsidRDefault="00794F95" w:rsidP="00586794">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5B52006E" w14:textId="77777777" w:rsidR="00794F95" w:rsidRPr="00DB6C79" w:rsidRDefault="00794F95" w:rsidP="00586794">
            <w:pPr>
              <w:pStyle w:val="TABLETEXTLEFT"/>
              <w:jc w:val="center"/>
              <w:rPr>
                <w:lang w:val="en-AU"/>
              </w:rPr>
            </w:pPr>
            <w:r w:rsidRPr="00DB6C79">
              <w:rPr>
                <w:lang w:val="en-AU"/>
              </w:rPr>
              <w:t>3.5 m/s</w:t>
            </w:r>
            <w:r w:rsidRPr="00DB6C79">
              <w:rPr>
                <w:vertAlign w:val="superscript"/>
                <w:lang w:val="en-AU"/>
              </w:rPr>
              <w:t>2</w:t>
            </w:r>
          </w:p>
        </w:tc>
      </w:tr>
      <w:tr w:rsidR="00794F95" w:rsidRPr="00DB6C79" w14:paraId="5F57446F" w14:textId="77777777"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0E06FD4F" w14:textId="77777777" w:rsidR="00794F95" w:rsidRPr="00DB6C79" w:rsidRDefault="00794F95" w:rsidP="00586794">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14:paraId="3D308635" w14:textId="77777777" w:rsidR="00794F95" w:rsidRPr="00DB6C79" w:rsidRDefault="00794F95" w:rsidP="00586794">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0999762D" w14:textId="77777777" w:rsidR="00794F95" w:rsidRPr="00DB6C79" w:rsidRDefault="00794F95" w:rsidP="00586794">
            <w:pPr>
              <w:pStyle w:val="TABLETEXTLEFT"/>
              <w:jc w:val="center"/>
              <w:rPr>
                <w:lang w:val="en-AU"/>
              </w:rPr>
            </w:pPr>
            <w:r w:rsidRPr="00DB6C79">
              <w:rPr>
                <w:lang w:val="en-AU"/>
              </w:rPr>
              <w:t>10 cm/s</w:t>
            </w:r>
            <w:r w:rsidRPr="00DB6C79">
              <w:rPr>
                <w:vertAlign w:val="superscript"/>
                <w:lang w:val="en-AU"/>
              </w:rPr>
              <w:t>2</w:t>
            </w:r>
          </w:p>
        </w:tc>
      </w:tr>
    </w:tbl>
    <w:p w14:paraId="31E936FC" w14:textId="77777777" w:rsidR="00794F95" w:rsidRPr="00DB6C79" w:rsidRDefault="00794F95" w:rsidP="00794F95">
      <w:pPr>
        <w:pStyle w:val="1wsquestions"/>
        <w:spacing w:before="120" w:after="120"/>
        <w:ind w:left="357" w:hanging="357"/>
        <w:rPr>
          <w:lang w:val="en-AU"/>
        </w:rPr>
      </w:pPr>
      <w:r w:rsidRPr="00DB6C79">
        <w:rPr>
          <w:b/>
          <w:lang w:val="en-AU"/>
        </w:rPr>
        <w:t>3.</w:t>
      </w:r>
      <w:r w:rsidRPr="00DB6C79">
        <w:rPr>
          <w:b/>
          <w:lang w:val="en-AU"/>
        </w:rPr>
        <w:tab/>
      </w:r>
      <w:r w:rsidRPr="00DB6C79">
        <w:rPr>
          <w:lang w:val="en-AU"/>
        </w:rPr>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8"/>
        <w:gridCol w:w="5842"/>
        <w:gridCol w:w="3670"/>
      </w:tblGrid>
      <w:tr w:rsidR="00794F95" w:rsidRPr="00DB6C79" w14:paraId="0FF52E72" w14:textId="77777777" w:rsidTr="00586794">
        <w:tc>
          <w:tcPr>
            <w:tcW w:w="122" w:type="pct"/>
            <w:shd w:val="clear" w:color="auto" w:fill="auto"/>
          </w:tcPr>
          <w:p w14:paraId="5AEF2129" w14:textId="77777777" w:rsidR="00794F95" w:rsidRPr="00DB6C79" w:rsidRDefault="00794F95" w:rsidP="00586794">
            <w:pPr>
              <w:pStyle w:val="1wsquestiona"/>
              <w:rPr>
                <w:lang w:val="en-AU"/>
              </w:rPr>
            </w:pPr>
          </w:p>
        </w:tc>
        <w:tc>
          <w:tcPr>
            <w:tcW w:w="2996" w:type="pct"/>
            <w:shd w:val="clear" w:color="auto" w:fill="auto"/>
            <w:tcMar>
              <w:left w:w="0" w:type="dxa"/>
              <w:right w:w="120" w:type="dxa"/>
            </w:tcMar>
            <w:vAlign w:val="center"/>
          </w:tcPr>
          <w:p w14:paraId="22D803E7" w14:textId="77777777" w:rsidR="00794F95" w:rsidRPr="00DB6C79" w:rsidRDefault="00794F95" w:rsidP="00586794">
            <w:pPr>
              <w:jc w:val="center"/>
            </w:pPr>
            <w:r w:rsidRPr="00DB6C79">
              <w:rPr>
                <w:noProof/>
                <w:lang w:val="en-GB" w:eastAsia="en-GB"/>
              </w:rPr>
              <w:drawing>
                <wp:inline distT="0" distB="0" distL="0" distR="0" wp14:anchorId="3BEF0A01" wp14:editId="5C5FA174">
                  <wp:extent cx="3569970" cy="577850"/>
                  <wp:effectExtent l="0" t="0" r="0" b="0"/>
                  <wp:docPr id="138" name="Picture 13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569970" cy="577850"/>
                          </a:xfrm>
                          <a:prstGeom prst="rect">
                            <a:avLst/>
                          </a:prstGeom>
                          <a:noFill/>
                          <a:ln>
                            <a:noFill/>
                          </a:ln>
                        </pic:spPr>
                      </pic:pic>
                    </a:graphicData>
                  </a:graphic>
                </wp:inline>
              </w:drawing>
            </w:r>
          </w:p>
        </w:tc>
        <w:tc>
          <w:tcPr>
            <w:tcW w:w="1882" w:type="pct"/>
          </w:tcPr>
          <w:p w14:paraId="541A7EDF" w14:textId="77777777" w:rsidR="00794F95" w:rsidRPr="00DB6C79" w:rsidRDefault="00794F95" w:rsidP="00586794">
            <w:pPr>
              <w:pStyle w:val="1wsquestionaleader"/>
              <w:spacing w:before="180"/>
              <w:ind w:left="440"/>
              <w:rPr>
                <w:lang w:val="en-AU"/>
              </w:rPr>
            </w:pPr>
            <w:r w:rsidRPr="00DB6C79">
              <w:rPr>
                <w:lang w:val="en-AU"/>
              </w:rPr>
              <w:t>(a)</w:t>
            </w:r>
            <w:r w:rsidRPr="00DB6C79">
              <w:rPr>
                <w:b/>
                <w:lang w:val="en-AU"/>
              </w:rPr>
              <w:tab/>
            </w:r>
            <w:r w:rsidRPr="00DB6C79">
              <w:rPr>
                <w:lang w:val="en-AU"/>
              </w:rPr>
              <w:t xml:space="preserve">Calculate the net force acting </w:t>
            </w:r>
            <w:r w:rsidRPr="00DB6C79">
              <w:rPr>
                <w:lang w:val="en-AU"/>
              </w:rPr>
              <w:br/>
              <w:t>on the body.</w:t>
            </w:r>
          </w:p>
          <w:p w14:paraId="17821591" w14:textId="77777777" w:rsidR="00794F95" w:rsidRPr="00DB6C79" w:rsidRDefault="00794F95" w:rsidP="00586794">
            <w:pPr>
              <w:pStyle w:val="1wsquestionaleader"/>
              <w:ind w:left="440"/>
              <w:rPr>
                <w:lang w:val="en-AU"/>
              </w:rPr>
            </w:pPr>
            <w:r w:rsidRPr="00DB6C79">
              <w:rPr>
                <w:lang w:val="en-AU"/>
              </w:rPr>
              <w:tab/>
            </w:r>
            <w:r w:rsidRPr="00DB6C79">
              <w:rPr>
                <w:lang w:val="en-AU"/>
              </w:rPr>
              <w:tab/>
            </w:r>
          </w:p>
          <w:p w14:paraId="74822C5F" w14:textId="77777777" w:rsidR="00794F95" w:rsidRPr="00DB6C79" w:rsidRDefault="00794F95" w:rsidP="00586794">
            <w:pPr>
              <w:pStyle w:val="1wsquestionaleader"/>
              <w:ind w:left="440"/>
              <w:rPr>
                <w:lang w:val="en-AU"/>
              </w:rPr>
            </w:pPr>
            <w:r w:rsidRPr="00DB6C79">
              <w:rPr>
                <w:lang w:val="en-AU"/>
              </w:rPr>
              <w:tab/>
            </w:r>
            <w:r w:rsidRPr="00DB6C79">
              <w:rPr>
                <w:lang w:val="en-AU"/>
              </w:rPr>
              <w:tab/>
            </w:r>
          </w:p>
          <w:p w14:paraId="40ED2A67" w14:textId="77777777" w:rsidR="00794F95" w:rsidRPr="00DB6C79" w:rsidRDefault="00794F95" w:rsidP="00586794">
            <w:pPr>
              <w:pStyle w:val="1wsquestionaleader"/>
              <w:ind w:left="440"/>
              <w:rPr>
                <w:lang w:val="en-AU"/>
              </w:rPr>
            </w:pPr>
            <w:r w:rsidRPr="00DB6C79">
              <w:rPr>
                <w:lang w:val="en-AU"/>
              </w:rPr>
              <w:tab/>
            </w:r>
            <w:r w:rsidRPr="00DB6C79">
              <w:rPr>
                <w:lang w:val="en-AU"/>
              </w:rPr>
              <w:tab/>
            </w:r>
          </w:p>
          <w:p w14:paraId="65808EDA" w14:textId="77777777" w:rsidR="00794F95" w:rsidRPr="00DB6C79" w:rsidRDefault="00794F95" w:rsidP="00586794">
            <w:pPr>
              <w:pStyle w:val="1wsquestionaleader"/>
              <w:ind w:left="440"/>
              <w:rPr>
                <w:lang w:val="en-AU"/>
              </w:rPr>
            </w:pPr>
            <w:r w:rsidRPr="00DB6C79">
              <w:rPr>
                <w:lang w:val="en-AU"/>
              </w:rPr>
              <w:tab/>
            </w:r>
            <w:r w:rsidRPr="00DB6C79">
              <w:rPr>
                <w:lang w:val="en-AU"/>
              </w:rPr>
              <w:tab/>
            </w:r>
          </w:p>
        </w:tc>
      </w:tr>
    </w:tbl>
    <w:p w14:paraId="4C037872" w14:textId="77777777" w:rsidR="00794F95" w:rsidRPr="00DB6C79" w:rsidRDefault="00794F95" w:rsidP="00794F95">
      <w:pPr>
        <w:pStyle w:val="1wsquestionaleader"/>
        <w:rPr>
          <w:lang w:val="en-AU"/>
        </w:rPr>
      </w:pPr>
      <w:r w:rsidRPr="00DB6C79">
        <w:rPr>
          <w:lang w:val="en-AU"/>
        </w:rPr>
        <w:t>(b)</w:t>
      </w:r>
      <w:r w:rsidRPr="00DB6C79">
        <w:rPr>
          <w:b/>
          <w:lang w:val="en-AU"/>
        </w:rPr>
        <w:tab/>
      </w:r>
      <w:r w:rsidRPr="00DB6C79">
        <w:rPr>
          <w:lang w:val="en-AU"/>
        </w:rPr>
        <w:t>Calculate the acceleration of the body.</w:t>
      </w:r>
    </w:p>
    <w:p w14:paraId="3C308D9F" w14:textId="77777777" w:rsidR="00794F95" w:rsidRPr="00DB6C79" w:rsidRDefault="00794F95" w:rsidP="00794F95">
      <w:pPr>
        <w:pStyle w:val="1wsquestionaleader"/>
        <w:rPr>
          <w:lang w:val="en-AU"/>
        </w:rPr>
      </w:pPr>
      <w:r w:rsidRPr="00DB6C79">
        <w:rPr>
          <w:lang w:val="en-AU"/>
        </w:rPr>
        <w:tab/>
      </w:r>
      <w:r w:rsidRPr="00DB6C79">
        <w:rPr>
          <w:lang w:val="en-AU"/>
        </w:rPr>
        <w:tab/>
      </w:r>
    </w:p>
    <w:p w14:paraId="2DB5EF4B" w14:textId="77777777" w:rsidR="00794F95" w:rsidRPr="00DB6C79" w:rsidRDefault="00794F95" w:rsidP="00794F95">
      <w:pPr>
        <w:pStyle w:val="1wsquestionaleader"/>
        <w:rPr>
          <w:lang w:val="en-AU"/>
        </w:rPr>
      </w:pPr>
      <w:r w:rsidRPr="00DB6C79">
        <w:rPr>
          <w:lang w:val="en-AU"/>
        </w:rPr>
        <w:tab/>
      </w:r>
      <w:r w:rsidRPr="00DB6C79">
        <w:rPr>
          <w:lang w:val="en-AU"/>
        </w:rPr>
        <w:tab/>
      </w:r>
    </w:p>
    <w:p w14:paraId="37A9E49E" w14:textId="77777777" w:rsidR="00794F95" w:rsidRPr="00DB6C79" w:rsidRDefault="00794F95" w:rsidP="00794F95">
      <w:pPr>
        <w:pStyle w:val="1wsquestionaleader"/>
        <w:rPr>
          <w:lang w:val="en-AU"/>
        </w:rPr>
      </w:pPr>
      <w:r w:rsidRPr="00DB6C79">
        <w:rPr>
          <w:lang w:val="en-AU"/>
        </w:rPr>
        <w:tab/>
      </w:r>
      <w:r w:rsidRPr="00DB6C79">
        <w:rPr>
          <w:lang w:val="en-AU"/>
        </w:rPr>
        <w:tab/>
      </w:r>
    </w:p>
    <w:p w14:paraId="0BB4491C" w14:textId="77777777" w:rsidR="00794F95" w:rsidRPr="00DB6C79" w:rsidRDefault="00794F95" w:rsidP="00794F95">
      <w:pPr>
        <w:pStyle w:val="1wsquestionaleader"/>
        <w:rPr>
          <w:lang w:val="en-AU"/>
        </w:rPr>
      </w:pPr>
      <w:r w:rsidRPr="00DB6C79">
        <w:rPr>
          <w:lang w:val="en-AU"/>
        </w:rPr>
        <w:tab/>
      </w:r>
      <w:r w:rsidRPr="00DB6C79">
        <w:rPr>
          <w:lang w:val="en-AU"/>
        </w:rPr>
        <w:tab/>
      </w:r>
    </w:p>
    <w:p w14:paraId="1E656422" w14:textId="77777777" w:rsidR="00794F95" w:rsidRPr="00DB6C79" w:rsidRDefault="00794F95" w:rsidP="00794F95">
      <w:pPr>
        <w:pStyle w:val="1wsquestions"/>
        <w:spacing w:before="120" w:after="120"/>
        <w:ind w:left="357" w:hanging="357"/>
        <w:rPr>
          <w:lang w:val="en-AU"/>
        </w:rPr>
      </w:pPr>
      <w:r w:rsidRPr="00DB6C79">
        <w:rPr>
          <w:b/>
          <w:lang w:val="en-AU"/>
        </w:rPr>
        <w:t>4.</w:t>
      </w:r>
      <w:r w:rsidRPr="00DB6C79">
        <w:rPr>
          <w:b/>
          <w:lang w:val="en-AU"/>
        </w:rPr>
        <w:tab/>
      </w:r>
      <w:r w:rsidRPr="00DB6C79">
        <w:rPr>
          <w:lang w:val="en-AU"/>
        </w:rPr>
        <w:t>The photo shows a drag car coming to a stop at the end of a race.</w:t>
      </w:r>
    </w:p>
    <w:p w14:paraId="32BF1F3B" w14:textId="77777777" w:rsidR="00794F95" w:rsidRPr="00DB6C79" w:rsidRDefault="00794F95" w:rsidP="00794F95">
      <w:pPr>
        <w:pStyle w:val="1wsquestions"/>
        <w:spacing w:before="120" w:after="120"/>
        <w:ind w:left="357" w:hanging="357"/>
        <w:rPr>
          <w:lang w:val="en-AU"/>
        </w:rPr>
      </w:pPr>
      <w:r w:rsidRPr="00DB6C79">
        <w:rPr>
          <w:noProof/>
          <w:lang w:eastAsia="en-GB"/>
        </w:rPr>
        <mc:AlternateContent>
          <mc:Choice Requires="wps">
            <w:drawing>
              <wp:anchor distT="0" distB="0" distL="114300" distR="114300" simplePos="0" relativeHeight="251944960" behindDoc="0" locked="0" layoutInCell="1" allowOverlap="1" wp14:anchorId="5BC1B7DB" wp14:editId="31B728CC">
                <wp:simplePos x="0" y="0"/>
                <wp:positionH relativeFrom="column">
                  <wp:posOffset>3340735</wp:posOffset>
                </wp:positionH>
                <wp:positionV relativeFrom="paragraph">
                  <wp:posOffset>978230</wp:posOffset>
                </wp:positionV>
                <wp:extent cx="1821180" cy="21717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17D48966" w14:textId="77777777" w:rsidR="00586794" w:rsidRPr="00DE19EE" w:rsidRDefault="00586794" w:rsidP="00794F95">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 xml:space="preserve">Claudia </w:t>
                            </w:r>
                            <w:proofErr w:type="spellStart"/>
                            <w:r w:rsidRPr="00475F81">
                              <w:rPr>
                                <w:rFonts w:ascii="Arial" w:hAnsi="Arial" w:cs="Arial"/>
                                <w:sz w:val="16"/>
                                <w:szCs w:val="18"/>
                              </w:rPr>
                              <w:t>Schnepf</w:t>
                            </w:r>
                            <w:proofErr w:type="spellEnd"/>
                            <w:r w:rsidRPr="00475F81">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C1B7DB" id="Text Box 2" o:spid="_x0000_s1101" type="#_x0000_t202" style="position:absolute;left:0;text-align:left;margin-left:263.05pt;margin-top:77.05pt;width:143.4pt;height:17.1pt;z-index:251944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" stroked="f">
                <v:textbox style="mso-fit-shape-to-text:t">
                  <w:txbxContent>
                    <w:p w14:paraId="17D48966" w14:textId="77777777" w:rsidR="00586794" w:rsidRPr="00DE19EE" w:rsidRDefault="00586794" w:rsidP="00794F95">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 xml:space="preserve">Claudia </w:t>
                      </w:r>
                      <w:proofErr w:type="spellStart"/>
                      <w:r w:rsidRPr="00475F81">
                        <w:rPr>
                          <w:rFonts w:ascii="Arial" w:hAnsi="Arial" w:cs="Arial"/>
                          <w:sz w:val="16"/>
                          <w:szCs w:val="18"/>
                        </w:rPr>
                        <w:t>Schnepf</w:t>
                      </w:r>
                      <w:proofErr w:type="spellEnd"/>
                      <w:r w:rsidRPr="00475F81">
                        <w:rPr>
                          <w:rFonts w:ascii="Arial" w:hAnsi="Arial" w:cs="Arial"/>
                          <w:sz w:val="16"/>
                          <w:szCs w:val="18"/>
                        </w:rPr>
                        <w:t xml:space="preserve"> / 123RF</w:t>
                      </w:r>
                    </w:p>
                  </w:txbxContent>
                </v:textbox>
              </v:shape>
            </w:pict>
          </mc:Fallback>
        </mc:AlternateContent>
      </w:r>
      <w:r w:rsidRPr="00DB6C79">
        <w:rPr>
          <w:noProof/>
          <w:lang w:eastAsia="en-GB"/>
        </w:rPr>
        <w:drawing>
          <wp:anchor distT="0" distB="0" distL="114300" distR="114300" simplePos="0" relativeHeight="251943936" behindDoc="0" locked="0" layoutInCell="1" allowOverlap="1" wp14:anchorId="5AA4E496" wp14:editId="02E23D77">
            <wp:simplePos x="0" y="0"/>
            <wp:positionH relativeFrom="column">
              <wp:posOffset>220980</wp:posOffset>
            </wp:positionH>
            <wp:positionV relativeFrom="paragraph">
              <wp:posOffset>10160</wp:posOffset>
            </wp:positionV>
            <wp:extent cx="3114675" cy="1124585"/>
            <wp:effectExtent l="0" t="0" r="9525" b="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6.1small.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14:sizeRelH relativeFrom="page">
              <wp14:pctWidth>0</wp14:pctWidth>
            </wp14:sizeRelH>
            <wp14:sizeRelV relativeFrom="page">
              <wp14:pctHeight>0</wp14:pctHeight>
            </wp14:sizeRelV>
          </wp:anchor>
        </w:drawing>
      </w:r>
    </w:p>
    <w:p w14:paraId="691DDAB8" w14:textId="77777777" w:rsidR="00794F95" w:rsidRPr="00DB6C79" w:rsidRDefault="00794F95" w:rsidP="00794F95">
      <w:pPr>
        <w:pStyle w:val="1wsquestionaleader"/>
        <w:spacing w:before="180"/>
        <w:rPr>
          <w:lang w:val="en-AU"/>
        </w:rPr>
      </w:pPr>
      <w:r w:rsidRPr="00DB6C79">
        <w:rPr>
          <w:lang w:val="en-AU"/>
        </w:rPr>
        <w:t>(</w:t>
      </w:r>
      <w:proofErr w:type="spellStart"/>
      <w:r w:rsidRPr="00DB6C79">
        <w:rPr>
          <w:lang w:val="en-AU"/>
        </w:rPr>
        <w:t>a</w:t>
      </w:r>
      <w:proofErr w:type="spellEnd"/>
      <w:r w:rsidRPr="00DB6C79">
        <w:rPr>
          <w:lang w:val="en-AU"/>
        </w:rPr>
        <w:t>)</w:t>
      </w:r>
      <w:r w:rsidRPr="00DB6C79">
        <w:rPr>
          <w:b/>
          <w:lang w:val="en-AU"/>
        </w:rPr>
        <w:tab/>
      </w:r>
      <w:r w:rsidRPr="00DB6C79">
        <w:rPr>
          <w:lang w:val="en-AU"/>
        </w:rPr>
        <w:t>To come to a complete stop, the drag car negatively accelerates. Identify another term for ‘negative acceleration’. ...................................................................</w:t>
      </w:r>
    </w:p>
    <w:p w14:paraId="395CBF34" w14:textId="77777777" w:rsidR="00794F95" w:rsidRPr="00DB6C79" w:rsidRDefault="00794F95" w:rsidP="00794F95">
      <w:pPr>
        <w:pStyle w:val="1wsquestionaleader"/>
        <w:rPr>
          <w:lang w:val="en-AU"/>
        </w:rPr>
      </w:pPr>
      <w:r w:rsidRPr="00DB6C79">
        <w:rPr>
          <w:lang w:val="en-AU"/>
        </w:rPr>
        <w:t>(b)</w:t>
      </w:r>
      <w:r w:rsidRPr="00DB6C79">
        <w:rPr>
          <w:lang w:val="en-AU"/>
        </w:rPr>
        <w:tab/>
        <w:t>Identify the force that brings the drag car to a stop. .....................................................................</w:t>
      </w:r>
    </w:p>
    <w:p w14:paraId="36A3C3F2" w14:textId="4AF7FC3F" w:rsidR="004A1689" w:rsidRDefault="004A1689">
      <w:r>
        <w:br w:type="page"/>
      </w:r>
    </w:p>
    <w:p w14:paraId="4B0914F9" w14:textId="77777777" w:rsidR="00794F95" w:rsidRPr="00CB1761" w:rsidRDefault="00794F95" w:rsidP="00794F95">
      <w:pPr>
        <w:jc w:val="center"/>
        <w:outlineLvl w:val="0"/>
        <w:rPr>
          <w:rFonts w:ascii="Arial" w:hAnsi="Arial"/>
          <w:b/>
        </w:rPr>
      </w:pPr>
      <w:r w:rsidRPr="00CB1761">
        <w:rPr>
          <w:rFonts w:ascii="Arial" w:hAnsi="Arial"/>
          <w:b/>
        </w:rPr>
        <w:lastRenderedPageBreak/>
        <w:t>Year 10 Science</w:t>
      </w:r>
    </w:p>
    <w:p w14:paraId="36766D9F" w14:textId="77777777" w:rsidR="00794F95" w:rsidRPr="00CB1761" w:rsidRDefault="00794F95" w:rsidP="00794F95">
      <w:pPr>
        <w:jc w:val="center"/>
        <w:outlineLvl w:val="0"/>
        <w:rPr>
          <w:rFonts w:ascii="Arial" w:hAnsi="Arial"/>
          <w:b/>
        </w:rPr>
      </w:pPr>
      <w:proofErr w:type="spellStart"/>
      <w:r w:rsidRPr="00CB1761">
        <w:rPr>
          <w:rFonts w:ascii="Arial" w:hAnsi="Arial"/>
          <w:b/>
        </w:rPr>
        <w:t>Physicla</w:t>
      </w:r>
      <w:proofErr w:type="spellEnd"/>
      <w:r w:rsidRPr="00CB1761">
        <w:rPr>
          <w:rFonts w:ascii="Arial" w:hAnsi="Arial"/>
          <w:b/>
        </w:rPr>
        <w:t xml:space="preserve"> Sciences</w:t>
      </w:r>
    </w:p>
    <w:p w14:paraId="78584C71" w14:textId="77777777" w:rsidR="00794F95" w:rsidRPr="00CB1761" w:rsidRDefault="00794F95" w:rsidP="00794F95">
      <w:pPr>
        <w:jc w:val="center"/>
        <w:outlineLvl w:val="0"/>
        <w:rPr>
          <w:rFonts w:ascii="Arial" w:hAnsi="Arial"/>
          <w:b/>
        </w:rPr>
      </w:pPr>
      <w:r w:rsidRPr="00CB1761">
        <w:rPr>
          <w:rFonts w:ascii="Arial" w:hAnsi="Arial"/>
          <w:b/>
        </w:rPr>
        <w:t>Worksheet - Newton's Laws</w:t>
      </w:r>
    </w:p>
    <w:p w14:paraId="6E798987" w14:textId="77777777" w:rsidR="00794F95" w:rsidRDefault="00794F95" w:rsidP="00794F95">
      <w:pPr>
        <w:rPr>
          <w:rFonts w:ascii="Arial" w:hAnsi="Arial"/>
        </w:rPr>
      </w:pPr>
    </w:p>
    <w:p w14:paraId="479DF142" w14:textId="77777777" w:rsidR="00794F95" w:rsidRDefault="00794F95" w:rsidP="00794F95">
      <w:pPr>
        <w:jc w:val="center"/>
        <w:rPr>
          <w:rFonts w:ascii="Arial" w:hAnsi="Arial"/>
        </w:rPr>
      </w:pPr>
      <w:r>
        <w:rPr>
          <w:rFonts w:ascii="Arial" w:hAnsi="Arial"/>
          <w:noProof/>
          <w:lang w:val="en-GB" w:eastAsia="en-GB"/>
        </w:rPr>
        <w:drawing>
          <wp:inline distT="0" distB="0" distL="0" distR="0" wp14:anchorId="3091595B" wp14:editId="531DC203">
            <wp:extent cx="5476240" cy="6138596"/>
            <wp:effectExtent l="0" t="0" r="10160" b="825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26 pm.png"/>
                    <pic:cNvPicPr/>
                  </pic:nvPicPr>
                  <pic:blipFill>
                    <a:blip r:embed="rId131">
                      <a:extLst>
                        <a:ext uri="{28A0092B-C50C-407E-A947-70E740481C1C}">
                          <a14:useLocalDpi xmlns:a14="http://schemas.microsoft.com/office/drawing/2010/main" val="0"/>
                        </a:ext>
                      </a:extLst>
                    </a:blip>
                    <a:stretch>
                      <a:fillRect/>
                    </a:stretch>
                  </pic:blipFill>
                  <pic:spPr>
                    <a:xfrm>
                      <a:off x="0" y="0"/>
                      <a:ext cx="5477177" cy="6139646"/>
                    </a:xfrm>
                    <a:prstGeom prst="rect">
                      <a:avLst/>
                    </a:prstGeom>
                  </pic:spPr>
                </pic:pic>
              </a:graphicData>
            </a:graphic>
          </wp:inline>
        </w:drawing>
      </w:r>
    </w:p>
    <w:p w14:paraId="113D5C80" w14:textId="77777777" w:rsidR="00794F95" w:rsidRDefault="00794F95" w:rsidP="00794F95">
      <w:pPr>
        <w:rPr>
          <w:rFonts w:ascii="Arial" w:hAnsi="Arial"/>
        </w:rPr>
      </w:pPr>
    </w:p>
    <w:p w14:paraId="7A126713" w14:textId="77777777" w:rsidR="00794F95" w:rsidRDefault="00794F95" w:rsidP="00794F95">
      <w:pPr>
        <w:jc w:val="center"/>
        <w:rPr>
          <w:rFonts w:ascii="Arial" w:hAnsi="Arial"/>
        </w:rPr>
      </w:pPr>
      <w:r>
        <w:rPr>
          <w:rFonts w:ascii="Arial" w:hAnsi="Arial"/>
          <w:noProof/>
          <w:lang w:val="en-GB" w:eastAsia="en-GB"/>
        </w:rPr>
        <w:drawing>
          <wp:inline distT="0" distB="0" distL="0" distR="0" wp14:anchorId="37A8D1A5" wp14:editId="627F77A3">
            <wp:extent cx="5415280" cy="143253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40 pm.png"/>
                    <pic:cNvPicPr/>
                  </pic:nvPicPr>
                  <pic:blipFill>
                    <a:blip r:embed="rId132">
                      <a:extLst>
                        <a:ext uri="{28A0092B-C50C-407E-A947-70E740481C1C}">
                          <a14:useLocalDpi xmlns:a14="http://schemas.microsoft.com/office/drawing/2010/main" val="0"/>
                        </a:ext>
                      </a:extLst>
                    </a:blip>
                    <a:stretch>
                      <a:fillRect/>
                    </a:stretch>
                  </pic:blipFill>
                  <pic:spPr>
                    <a:xfrm>
                      <a:off x="0" y="0"/>
                      <a:ext cx="5416688" cy="1432902"/>
                    </a:xfrm>
                    <a:prstGeom prst="rect">
                      <a:avLst/>
                    </a:prstGeom>
                  </pic:spPr>
                </pic:pic>
              </a:graphicData>
            </a:graphic>
          </wp:inline>
        </w:drawing>
      </w:r>
    </w:p>
    <w:p w14:paraId="2F09362B" w14:textId="77777777" w:rsidR="00794F95" w:rsidRDefault="00794F95" w:rsidP="00794F95">
      <w:pPr>
        <w:rPr>
          <w:rFonts w:ascii="Arial" w:hAnsi="Arial"/>
        </w:rPr>
      </w:pPr>
    </w:p>
    <w:p w14:paraId="0F6FE99D" w14:textId="77777777" w:rsidR="00794F95" w:rsidRDefault="00794F95" w:rsidP="00794F95">
      <w:pPr>
        <w:jc w:val="center"/>
        <w:rPr>
          <w:rFonts w:ascii="Arial" w:hAnsi="Arial"/>
        </w:rPr>
      </w:pPr>
      <w:r>
        <w:rPr>
          <w:rFonts w:ascii="Arial" w:hAnsi="Arial"/>
          <w:noProof/>
          <w:lang w:val="en-GB" w:eastAsia="en-GB"/>
        </w:rPr>
        <w:lastRenderedPageBreak/>
        <w:drawing>
          <wp:inline distT="0" distB="0" distL="0" distR="0" wp14:anchorId="4F1D9A1B" wp14:editId="3DADDB3F">
            <wp:extent cx="5397743" cy="2032000"/>
            <wp:effectExtent l="0" t="0" r="1270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54 pm.png"/>
                    <pic:cNvPicPr/>
                  </pic:nvPicPr>
                  <pic:blipFill>
                    <a:blip r:embed="rId133">
                      <a:extLst>
                        <a:ext uri="{28A0092B-C50C-407E-A947-70E740481C1C}">
                          <a14:useLocalDpi xmlns:a14="http://schemas.microsoft.com/office/drawing/2010/main" val="0"/>
                        </a:ext>
                      </a:extLst>
                    </a:blip>
                    <a:stretch>
                      <a:fillRect/>
                    </a:stretch>
                  </pic:blipFill>
                  <pic:spPr>
                    <a:xfrm>
                      <a:off x="0" y="0"/>
                      <a:ext cx="5397832" cy="2032034"/>
                    </a:xfrm>
                    <a:prstGeom prst="rect">
                      <a:avLst/>
                    </a:prstGeom>
                  </pic:spPr>
                </pic:pic>
              </a:graphicData>
            </a:graphic>
          </wp:inline>
        </w:drawing>
      </w:r>
    </w:p>
    <w:p w14:paraId="5361E548" w14:textId="77777777" w:rsidR="00794F95" w:rsidRDefault="00794F95" w:rsidP="00794F95">
      <w:pPr>
        <w:rPr>
          <w:rFonts w:ascii="Arial" w:hAnsi="Arial"/>
        </w:rPr>
      </w:pPr>
    </w:p>
    <w:p w14:paraId="6DA5CC4D" w14:textId="77777777" w:rsidR="00794F95" w:rsidRDefault="00794F95" w:rsidP="00794F95">
      <w:pPr>
        <w:rPr>
          <w:rFonts w:ascii="Arial" w:hAnsi="Arial"/>
        </w:rPr>
      </w:pPr>
    </w:p>
    <w:p w14:paraId="0C9B9B50" w14:textId="77777777" w:rsidR="00794F95" w:rsidRDefault="00794F95" w:rsidP="00794F95">
      <w:pPr>
        <w:jc w:val="center"/>
        <w:rPr>
          <w:rFonts w:ascii="Arial" w:hAnsi="Arial"/>
        </w:rPr>
      </w:pPr>
      <w:r>
        <w:rPr>
          <w:rFonts w:ascii="Arial" w:hAnsi="Arial"/>
          <w:noProof/>
          <w:lang w:val="en-GB" w:eastAsia="en-GB"/>
        </w:rPr>
        <w:drawing>
          <wp:inline distT="0" distB="0" distL="0" distR="0" wp14:anchorId="51C0C6C5" wp14:editId="6B9646F6">
            <wp:extent cx="6116320" cy="3653155"/>
            <wp:effectExtent l="0" t="0" r="5080" b="444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4.10 pm.png"/>
                    <pic:cNvPicPr/>
                  </pic:nvPicPr>
                  <pic:blipFill>
                    <a:blip r:embed="rId134">
                      <a:extLst>
                        <a:ext uri="{28A0092B-C50C-407E-A947-70E740481C1C}">
                          <a14:useLocalDpi xmlns:a14="http://schemas.microsoft.com/office/drawing/2010/main" val="0"/>
                        </a:ext>
                      </a:extLst>
                    </a:blip>
                    <a:stretch>
                      <a:fillRect/>
                    </a:stretch>
                  </pic:blipFill>
                  <pic:spPr>
                    <a:xfrm>
                      <a:off x="0" y="0"/>
                      <a:ext cx="6116320" cy="3653155"/>
                    </a:xfrm>
                    <a:prstGeom prst="rect">
                      <a:avLst/>
                    </a:prstGeom>
                  </pic:spPr>
                </pic:pic>
              </a:graphicData>
            </a:graphic>
          </wp:inline>
        </w:drawing>
      </w:r>
    </w:p>
    <w:p w14:paraId="48A210EC" w14:textId="77777777" w:rsidR="00794F95" w:rsidRDefault="00794F95" w:rsidP="00794F95">
      <w:pPr>
        <w:jc w:val="center"/>
        <w:rPr>
          <w:rFonts w:ascii="Arial" w:hAnsi="Arial"/>
        </w:rPr>
      </w:pPr>
    </w:p>
    <w:p w14:paraId="0C7004CE" w14:textId="77777777" w:rsidR="00794F95" w:rsidRDefault="00794F95" w:rsidP="00794F95">
      <w:pPr>
        <w:jc w:val="center"/>
        <w:rPr>
          <w:rFonts w:ascii="Arial" w:hAnsi="Arial"/>
        </w:rPr>
      </w:pPr>
      <w:r>
        <w:rPr>
          <w:rFonts w:ascii="Arial" w:hAnsi="Arial"/>
          <w:noProof/>
          <w:lang w:val="en-GB" w:eastAsia="en-GB"/>
        </w:rPr>
        <w:drawing>
          <wp:inline distT="0" distB="0" distL="0" distR="0" wp14:anchorId="7F2D2B92" wp14:editId="02ED88F0">
            <wp:extent cx="5527040" cy="868593"/>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6.07 pm.png"/>
                    <pic:cNvPicPr/>
                  </pic:nvPicPr>
                  <pic:blipFill rotWithShape="1">
                    <a:blip r:embed="rId135">
                      <a:extLst>
                        <a:ext uri="{28A0092B-C50C-407E-A947-70E740481C1C}">
                          <a14:useLocalDpi xmlns:a14="http://schemas.microsoft.com/office/drawing/2010/main" val="0"/>
                        </a:ext>
                      </a:extLst>
                    </a:blip>
                    <a:srcRect t="-1" b="3647"/>
                    <a:stretch/>
                  </pic:blipFill>
                  <pic:spPr bwMode="auto">
                    <a:xfrm>
                      <a:off x="0" y="0"/>
                      <a:ext cx="5529600" cy="86899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407508DC" w14:textId="77777777" w:rsidR="00794F95" w:rsidRDefault="00794F95" w:rsidP="00794F95">
      <w:pPr>
        <w:jc w:val="center"/>
        <w:rPr>
          <w:rFonts w:ascii="Arial" w:hAnsi="Arial"/>
        </w:rPr>
      </w:pPr>
      <w:r>
        <w:rPr>
          <w:rFonts w:ascii="Arial" w:hAnsi="Arial"/>
          <w:noProof/>
          <w:lang w:val="en-GB" w:eastAsia="en-GB"/>
        </w:rPr>
        <w:lastRenderedPageBreak/>
        <w:drawing>
          <wp:inline distT="0" distB="0" distL="0" distR="0" wp14:anchorId="6DAB0D44" wp14:editId="5628DEBE">
            <wp:extent cx="5742438" cy="6085840"/>
            <wp:effectExtent l="0" t="0" r="0" b="1016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4.47 pm.png"/>
                    <pic:cNvPicPr/>
                  </pic:nvPicPr>
                  <pic:blipFill>
                    <a:blip r:embed="rId136">
                      <a:extLst>
                        <a:ext uri="{28A0092B-C50C-407E-A947-70E740481C1C}">
                          <a14:useLocalDpi xmlns:a14="http://schemas.microsoft.com/office/drawing/2010/main" val="0"/>
                        </a:ext>
                      </a:extLst>
                    </a:blip>
                    <a:stretch>
                      <a:fillRect/>
                    </a:stretch>
                  </pic:blipFill>
                  <pic:spPr>
                    <a:xfrm>
                      <a:off x="0" y="0"/>
                      <a:ext cx="5742975" cy="6086409"/>
                    </a:xfrm>
                    <a:prstGeom prst="rect">
                      <a:avLst/>
                    </a:prstGeom>
                  </pic:spPr>
                </pic:pic>
              </a:graphicData>
            </a:graphic>
          </wp:inline>
        </w:drawing>
      </w:r>
    </w:p>
    <w:p w14:paraId="64E1B856" w14:textId="77777777" w:rsidR="00794F95" w:rsidRDefault="00794F95" w:rsidP="00794F95">
      <w:pPr>
        <w:rPr>
          <w:rFonts w:ascii="Arial" w:hAnsi="Arial"/>
        </w:rPr>
      </w:pPr>
    </w:p>
    <w:p w14:paraId="4269A1F8" w14:textId="77777777" w:rsidR="00794F95" w:rsidRDefault="00794F95" w:rsidP="00794F95">
      <w:pPr>
        <w:rPr>
          <w:rFonts w:ascii="Arial" w:hAnsi="Arial"/>
        </w:rPr>
      </w:pPr>
      <w:r>
        <w:rPr>
          <w:rFonts w:ascii="Arial" w:hAnsi="Arial"/>
          <w:noProof/>
          <w:lang w:val="en-GB" w:eastAsia="en-GB"/>
        </w:rPr>
        <w:lastRenderedPageBreak/>
        <w:drawing>
          <wp:inline distT="0" distB="0" distL="0" distR="0" wp14:anchorId="78F6054C" wp14:editId="1136327E">
            <wp:extent cx="6116320" cy="4098290"/>
            <wp:effectExtent l="0" t="0" r="508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5.43 pm.png"/>
                    <pic:cNvPicPr/>
                  </pic:nvPicPr>
                  <pic:blipFill>
                    <a:blip r:embed="rId137">
                      <a:extLst>
                        <a:ext uri="{28A0092B-C50C-407E-A947-70E740481C1C}">
                          <a14:useLocalDpi xmlns:a14="http://schemas.microsoft.com/office/drawing/2010/main" val="0"/>
                        </a:ext>
                      </a:extLst>
                    </a:blip>
                    <a:stretch>
                      <a:fillRect/>
                    </a:stretch>
                  </pic:blipFill>
                  <pic:spPr>
                    <a:xfrm>
                      <a:off x="0" y="0"/>
                      <a:ext cx="6116320" cy="4098290"/>
                    </a:xfrm>
                    <a:prstGeom prst="rect">
                      <a:avLst/>
                    </a:prstGeom>
                  </pic:spPr>
                </pic:pic>
              </a:graphicData>
            </a:graphic>
          </wp:inline>
        </w:drawing>
      </w:r>
    </w:p>
    <w:p w14:paraId="6977820E" w14:textId="77777777" w:rsidR="00794F95" w:rsidRDefault="00794F95" w:rsidP="00794F95">
      <w:pPr>
        <w:rPr>
          <w:rFonts w:ascii="Arial" w:hAnsi="Arial"/>
        </w:rPr>
      </w:pPr>
    </w:p>
    <w:p w14:paraId="28C5408F" w14:textId="77777777" w:rsidR="00794F95" w:rsidRDefault="00794F95" w:rsidP="00794F95">
      <w:pPr>
        <w:rPr>
          <w:rFonts w:ascii="Arial" w:hAnsi="Arial"/>
        </w:rPr>
      </w:pPr>
    </w:p>
    <w:p w14:paraId="324A6FE3" w14:textId="77777777" w:rsidR="00794F95" w:rsidRDefault="00794F95" w:rsidP="00794F95">
      <w:pPr>
        <w:rPr>
          <w:rFonts w:ascii="Arial" w:hAnsi="Arial"/>
        </w:rPr>
      </w:pPr>
    </w:p>
    <w:p w14:paraId="6CB32B4F" w14:textId="77777777" w:rsidR="00794F95" w:rsidRDefault="00794F95" w:rsidP="00794F95">
      <w:pPr>
        <w:rPr>
          <w:rFonts w:ascii="Arial" w:hAnsi="Arial"/>
        </w:rPr>
      </w:pPr>
      <w:r>
        <w:rPr>
          <w:rFonts w:ascii="Arial" w:hAnsi="Arial"/>
          <w:noProof/>
          <w:lang w:val="en-GB" w:eastAsia="en-GB"/>
        </w:rPr>
        <w:drawing>
          <wp:inline distT="0" distB="0" distL="0" distR="0" wp14:anchorId="673BC53E" wp14:editId="7B0AC193">
            <wp:extent cx="6116320" cy="932180"/>
            <wp:effectExtent l="0" t="0" r="5080" b="762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6.16 pm.png"/>
                    <pic:cNvPicPr/>
                  </pic:nvPicPr>
                  <pic:blipFill>
                    <a:blip r:embed="rId138">
                      <a:extLst>
                        <a:ext uri="{28A0092B-C50C-407E-A947-70E740481C1C}">
                          <a14:useLocalDpi xmlns:a14="http://schemas.microsoft.com/office/drawing/2010/main" val="0"/>
                        </a:ext>
                      </a:extLst>
                    </a:blip>
                    <a:stretch>
                      <a:fillRect/>
                    </a:stretch>
                  </pic:blipFill>
                  <pic:spPr>
                    <a:xfrm>
                      <a:off x="0" y="0"/>
                      <a:ext cx="6116320" cy="932180"/>
                    </a:xfrm>
                    <a:prstGeom prst="rect">
                      <a:avLst/>
                    </a:prstGeom>
                  </pic:spPr>
                </pic:pic>
              </a:graphicData>
            </a:graphic>
          </wp:inline>
        </w:drawing>
      </w:r>
    </w:p>
    <w:p w14:paraId="16EABE2C" w14:textId="77777777" w:rsidR="00586794" w:rsidRDefault="00586794" w:rsidP="00794F95">
      <w:pPr>
        <w:rPr>
          <w:rFonts w:ascii="Arial" w:hAnsi="Arial"/>
        </w:rPr>
      </w:pPr>
    </w:p>
    <w:p w14:paraId="468E66AA" w14:textId="77777777" w:rsidR="00586794" w:rsidRDefault="00586794" w:rsidP="00794F95">
      <w:pPr>
        <w:rPr>
          <w:rFonts w:ascii="Arial" w:hAnsi="Arial"/>
        </w:rPr>
      </w:pPr>
    </w:p>
    <w:p w14:paraId="600568F0" w14:textId="77777777" w:rsidR="00586794" w:rsidRDefault="00586794" w:rsidP="00794F95">
      <w:pPr>
        <w:rPr>
          <w:rFonts w:ascii="Arial" w:hAnsi="Arial"/>
        </w:rPr>
      </w:pPr>
    </w:p>
    <w:p w14:paraId="4A97AF94" w14:textId="77777777" w:rsidR="00586794" w:rsidRDefault="00586794" w:rsidP="00794F95">
      <w:pPr>
        <w:rPr>
          <w:rFonts w:ascii="Arial" w:hAnsi="Arial"/>
        </w:rPr>
      </w:pPr>
    </w:p>
    <w:p w14:paraId="3837AC4A" w14:textId="77777777" w:rsidR="00586794" w:rsidRDefault="00586794" w:rsidP="00794F95">
      <w:pPr>
        <w:rPr>
          <w:rFonts w:ascii="Arial" w:hAnsi="Arial"/>
        </w:rPr>
      </w:pPr>
    </w:p>
    <w:p w14:paraId="3E0EF20E" w14:textId="77777777" w:rsidR="00474660" w:rsidRDefault="00474660">
      <w:pPr>
        <w:rPr>
          <w:rFonts w:ascii="Arial" w:hAnsi="Arial"/>
          <w:b/>
        </w:rPr>
      </w:pPr>
      <w:r>
        <w:rPr>
          <w:rFonts w:ascii="Arial" w:hAnsi="Arial"/>
          <w:b/>
        </w:rPr>
        <w:br w:type="page"/>
      </w:r>
    </w:p>
    <w:p w14:paraId="2A146F53" w14:textId="241E6B81" w:rsidR="00586794" w:rsidRPr="00790115" w:rsidRDefault="00586794" w:rsidP="00586794">
      <w:pPr>
        <w:jc w:val="center"/>
        <w:outlineLvl w:val="0"/>
        <w:rPr>
          <w:rFonts w:ascii="Arial" w:hAnsi="Arial"/>
          <w:b/>
        </w:rPr>
      </w:pPr>
      <w:r w:rsidRPr="00790115">
        <w:rPr>
          <w:rFonts w:ascii="Arial" w:hAnsi="Arial"/>
          <w:b/>
        </w:rPr>
        <w:lastRenderedPageBreak/>
        <w:t>Car Safety Features</w:t>
      </w:r>
    </w:p>
    <w:p w14:paraId="6CFF986B" w14:textId="77777777" w:rsidR="00586794" w:rsidRDefault="00586794" w:rsidP="00586794">
      <w:pPr>
        <w:rPr>
          <w:rFonts w:ascii="Arial" w:hAnsi="Arial"/>
        </w:rPr>
      </w:pPr>
    </w:p>
    <w:p w14:paraId="248735D6" w14:textId="77777777" w:rsidR="00586794" w:rsidRPr="00790115" w:rsidRDefault="00586794" w:rsidP="00586794">
      <w:pPr>
        <w:outlineLvl w:val="0"/>
        <w:rPr>
          <w:rFonts w:ascii="Arial" w:hAnsi="Arial"/>
          <w:b/>
        </w:rPr>
      </w:pPr>
      <w:r w:rsidRPr="00790115">
        <w:rPr>
          <w:rFonts w:ascii="Arial" w:hAnsi="Arial"/>
          <w:b/>
        </w:rPr>
        <w:t>Collisions</w:t>
      </w:r>
    </w:p>
    <w:p w14:paraId="72291B0C" w14:textId="77777777" w:rsidR="00586794" w:rsidRDefault="00586794" w:rsidP="00586794">
      <w:pPr>
        <w:rPr>
          <w:rFonts w:ascii="Arial" w:hAnsi="Arial"/>
        </w:rPr>
      </w:pPr>
    </w:p>
    <w:p w14:paraId="2DFF8010" w14:textId="77777777" w:rsidR="00586794" w:rsidRDefault="00586794" w:rsidP="00586794">
      <w:pPr>
        <w:rPr>
          <w:rFonts w:ascii="Arial" w:hAnsi="Arial"/>
        </w:rPr>
      </w:pPr>
      <w:r>
        <w:rPr>
          <w:rFonts w:ascii="Arial" w:hAnsi="Arial"/>
        </w:rPr>
        <w:t xml:space="preserve">The </w:t>
      </w:r>
      <w:r w:rsidRPr="00790115">
        <w:rPr>
          <w:rFonts w:ascii="Arial" w:hAnsi="Arial"/>
          <w:b/>
          <w:i/>
        </w:rPr>
        <w:t>first collision</w:t>
      </w:r>
      <w:r>
        <w:rPr>
          <w:rFonts w:ascii="Arial" w:hAnsi="Arial"/>
        </w:rPr>
        <w:t xml:space="preserve"> is when the vehicles and/or object collide and the energy of movement (kinetic energy) causes damage to the car(s).</w:t>
      </w:r>
    </w:p>
    <w:p w14:paraId="3DE0C473" w14:textId="77777777" w:rsidR="00586794" w:rsidRDefault="00586794" w:rsidP="00586794">
      <w:pPr>
        <w:rPr>
          <w:rFonts w:ascii="Arial" w:hAnsi="Arial"/>
        </w:rPr>
      </w:pPr>
    </w:p>
    <w:p w14:paraId="72DD330F" w14:textId="77777777" w:rsidR="00586794" w:rsidRDefault="00586794" w:rsidP="00586794">
      <w:pPr>
        <w:rPr>
          <w:rFonts w:ascii="Arial" w:hAnsi="Arial"/>
        </w:rPr>
      </w:pPr>
      <w:r>
        <w:rPr>
          <w:rFonts w:ascii="Arial" w:hAnsi="Arial"/>
        </w:rPr>
        <w:t xml:space="preserve">The </w:t>
      </w:r>
      <w:r w:rsidRPr="00790115">
        <w:rPr>
          <w:rFonts w:ascii="Arial" w:hAnsi="Arial"/>
          <w:b/>
          <w:i/>
        </w:rPr>
        <w:t>second collision</w:t>
      </w:r>
      <w:r>
        <w:rPr>
          <w:rFonts w:ascii="Arial" w:hAnsi="Arial"/>
        </w:rPr>
        <w:t xml:space="preserve"> is when the passengers in the car collide with the inside of the car they </w:t>
      </w:r>
      <w:proofErr w:type="spellStart"/>
      <w:r>
        <w:rPr>
          <w:rFonts w:ascii="Arial" w:hAnsi="Arial"/>
        </w:rPr>
        <w:t>they</w:t>
      </w:r>
      <w:proofErr w:type="spellEnd"/>
      <w:r>
        <w:rPr>
          <w:rFonts w:ascii="Arial" w:hAnsi="Arial"/>
        </w:rPr>
        <w:t xml:space="preserve"> are travelling in.</w:t>
      </w:r>
    </w:p>
    <w:p w14:paraId="2AFCCB00" w14:textId="77777777" w:rsidR="00586794" w:rsidRDefault="00586794" w:rsidP="00586794">
      <w:pPr>
        <w:rPr>
          <w:rFonts w:ascii="Arial" w:hAnsi="Arial"/>
        </w:rPr>
      </w:pPr>
    </w:p>
    <w:p w14:paraId="3F047EEA" w14:textId="77777777" w:rsidR="00586794" w:rsidRDefault="00586794" w:rsidP="00586794">
      <w:pPr>
        <w:rPr>
          <w:rFonts w:ascii="Arial" w:hAnsi="Arial"/>
        </w:rPr>
      </w:pPr>
      <w:r>
        <w:rPr>
          <w:rFonts w:ascii="Arial" w:hAnsi="Arial"/>
        </w:rPr>
        <w:t>Car safety features have been designed to either prevent the first collision occurring, or if it does, then to prevent the second collision occurring.</w:t>
      </w:r>
    </w:p>
    <w:p w14:paraId="2A85AE87" w14:textId="77777777" w:rsidR="00586794" w:rsidRDefault="00586794" w:rsidP="00586794">
      <w:pPr>
        <w:rPr>
          <w:rFonts w:ascii="Arial" w:hAnsi="Arial"/>
        </w:rPr>
      </w:pPr>
    </w:p>
    <w:p w14:paraId="65852A83" w14:textId="77777777" w:rsidR="00586794" w:rsidRPr="000024E2" w:rsidRDefault="00586794" w:rsidP="00586794">
      <w:pPr>
        <w:outlineLvl w:val="0"/>
        <w:rPr>
          <w:rFonts w:ascii="Arial" w:hAnsi="Arial"/>
          <w:b/>
        </w:rPr>
      </w:pPr>
      <w:r w:rsidRPr="000024E2">
        <w:rPr>
          <w:rFonts w:ascii="Arial" w:hAnsi="Arial"/>
          <w:b/>
        </w:rPr>
        <w:t>Primary Safety Features</w:t>
      </w:r>
    </w:p>
    <w:p w14:paraId="40BCC9A4" w14:textId="77777777" w:rsidR="00586794" w:rsidRDefault="00586794" w:rsidP="00586794">
      <w:pPr>
        <w:rPr>
          <w:rFonts w:ascii="Arial" w:hAnsi="Arial"/>
        </w:rPr>
      </w:pPr>
    </w:p>
    <w:p w14:paraId="2590818E" w14:textId="77777777" w:rsidR="00586794" w:rsidRDefault="00586794" w:rsidP="00586794">
      <w:pPr>
        <w:outlineLvl w:val="0"/>
        <w:rPr>
          <w:rFonts w:ascii="Arial" w:hAnsi="Arial"/>
        </w:rPr>
      </w:pPr>
      <w:r>
        <w:rPr>
          <w:rFonts w:ascii="Arial" w:hAnsi="Arial"/>
        </w:rPr>
        <w:t>These are the features of a car that help prevent an accident happening.</w:t>
      </w:r>
    </w:p>
    <w:p w14:paraId="33C6EA6C" w14:textId="77777777" w:rsidR="00586794" w:rsidRDefault="00586794" w:rsidP="00586794">
      <w:pPr>
        <w:rPr>
          <w:rFonts w:ascii="Arial" w:hAnsi="Arial"/>
        </w:rPr>
      </w:pPr>
    </w:p>
    <w:p w14:paraId="711BEFCC" w14:textId="77777777" w:rsidR="00586794" w:rsidRDefault="00586794" w:rsidP="00586794">
      <w:pPr>
        <w:rPr>
          <w:rFonts w:ascii="Arial" w:hAnsi="Arial"/>
        </w:rPr>
      </w:pPr>
      <w:r>
        <w:rPr>
          <w:rFonts w:ascii="Arial" w:hAnsi="Arial"/>
        </w:rPr>
        <w:tab/>
        <w:t>•</w:t>
      </w:r>
      <w:r>
        <w:rPr>
          <w:rFonts w:ascii="Arial" w:hAnsi="Arial"/>
        </w:rPr>
        <w:tab/>
        <w:t>Good brakes.</w:t>
      </w:r>
    </w:p>
    <w:p w14:paraId="57CB58A6" w14:textId="77777777" w:rsidR="00586794" w:rsidRDefault="00586794" w:rsidP="00586794">
      <w:pPr>
        <w:rPr>
          <w:rFonts w:ascii="Arial" w:hAnsi="Arial"/>
        </w:rPr>
      </w:pPr>
      <w:r>
        <w:rPr>
          <w:rFonts w:ascii="Arial" w:hAnsi="Arial"/>
        </w:rPr>
        <w:tab/>
        <w:t>•</w:t>
      </w:r>
      <w:r>
        <w:rPr>
          <w:rFonts w:ascii="Arial" w:hAnsi="Arial"/>
        </w:rPr>
        <w:tab/>
        <w:t>Good tyres.</w:t>
      </w:r>
    </w:p>
    <w:p w14:paraId="2F14B5BE" w14:textId="77777777" w:rsidR="00586794" w:rsidRDefault="00586794" w:rsidP="00586794">
      <w:pPr>
        <w:rPr>
          <w:rFonts w:ascii="Arial" w:hAnsi="Arial"/>
        </w:rPr>
      </w:pPr>
      <w:r>
        <w:rPr>
          <w:rFonts w:ascii="Arial" w:hAnsi="Arial"/>
        </w:rPr>
        <w:tab/>
        <w:t>•</w:t>
      </w:r>
      <w:r>
        <w:rPr>
          <w:rFonts w:ascii="Arial" w:hAnsi="Arial"/>
        </w:rPr>
        <w:tab/>
        <w:t>Good vision from the car.</w:t>
      </w:r>
    </w:p>
    <w:p w14:paraId="488D00E8" w14:textId="77777777" w:rsidR="00586794" w:rsidRDefault="00586794" w:rsidP="00586794">
      <w:pPr>
        <w:rPr>
          <w:rFonts w:ascii="Arial" w:hAnsi="Arial"/>
        </w:rPr>
      </w:pPr>
      <w:r>
        <w:rPr>
          <w:rFonts w:ascii="Arial" w:hAnsi="Arial"/>
        </w:rPr>
        <w:tab/>
        <w:t>•</w:t>
      </w:r>
      <w:r>
        <w:rPr>
          <w:rFonts w:ascii="Arial" w:hAnsi="Arial"/>
        </w:rPr>
        <w:tab/>
        <w:t>Good steering.</w:t>
      </w:r>
    </w:p>
    <w:p w14:paraId="646897AD" w14:textId="77777777" w:rsidR="00586794" w:rsidRDefault="00586794" w:rsidP="00586794">
      <w:pPr>
        <w:rPr>
          <w:rFonts w:ascii="Arial" w:hAnsi="Arial"/>
        </w:rPr>
      </w:pPr>
    </w:p>
    <w:p w14:paraId="1B8FA80F" w14:textId="77777777" w:rsidR="00586794" w:rsidRDefault="00586794" w:rsidP="00586794">
      <w:pPr>
        <w:rPr>
          <w:rFonts w:ascii="Arial" w:hAnsi="Arial"/>
        </w:rPr>
      </w:pPr>
    </w:p>
    <w:p w14:paraId="712F039D" w14:textId="77777777" w:rsidR="00586794" w:rsidRDefault="00586794" w:rsidP="00586794">
      <w:pPr>
        <w:jc w:val="center"/>
        <w:rPr>
          <w:rFonts w:ascii="Arial" w:hAnsi="Arial"/>
          <w:b/>
        </w:rPr>
      </w:pPr>
      <w:r>
        <w:rPr>
          <w:rFonts w:ascii="Arial" w:hAnsi="Arial"/>
          <w:b/>
          <w:noProof/>
          <w:lang w:val="en-GB" w:eastAsia="en-GB"/>
        </w:rPr>
        <w:drawing>
          <wp:inline distT="0" distB="0" distL="0" distR="0" wp14:anchorId="611D77FD" wp14:editId="42912231">
            <wp:extent cx="5814071" cy="3261360"/>
            <wp:effectExtent l="0" t="0" r="254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ch_abs.jpg"/>
                    <pic:cNvPicPr/>
                  </pic:nvPicPr>
                  <pic:blipFill>
                    <a:blip r:embed="rId139">
                      <a:extLst>
                        <a:ext uri="{28A0092B-C50C-407E-A947-70E740481C1C}">
                          <a14:useLocalDpi xmlns:a14="http://schemas.microsoft.com/office/drawing/2010/main" val="0"/>
                        </a:ext>
                      </a:extLst>
                    </a:blip>
                    <a:stretch>
                      <a:fillRect/>
                    </a:stretch>
                  </pic:blipFill>
                  <pic:spPr>
                    <a:xfrm>
                      <a:off x="0" y="0"/>
                      <a:ext cx="5814090" cy="3261371"/>
                    </a:xfrm>
                    <a:prstGeom prst="rect">
                      <a:avLst/>
                    </a:prstGeom>
                  </pic:spPr>
                </pic:pic>
              </a:graphicData>
            </a:graphic>
          </wp:inline>
        </w:drawing>
      </w:r>
    </w:p>
    <w:p w14:paraId="33AA98C5" w14:textId="77777777" w:rsidR="00586794" w:rsidRDefault="00586794" w:rsidP="00586794">
      <w:pPr>
        <w:rPr>
          <w:rFonts w:ascii="Arial" w:hAnsi="Arial"/>
          <w:b/>
        </w:rPr>
      </w:pPr>
    </w:p>
    <w:p w14:paraId="32B3856C" w14:textId="77777777" w:rsidR="00586794" w:rsidRDefault="00586794" w:rsidP="00586794">
      <w:pPr>
        <w:rPr>
          <w:rFonts w:ascii="Arial" w:hAnsi="Arial"/>
          <w:b/>
        </w:rPr>
      </w:pPr>
      <w:r>
        <w:rPr>
          <w:rFonts w:ascii="Arial" w:hAnsi="Arial"/>
          <w:b/>
        </w:rPr>
        <w:br w:type="page"/>
      </w:r>
    </w:p>
    <w:p w14:paraId="2C12617E" w14:textId="77777777" w:rsidR="00586794" w:rsidRPr="000024E2" w:rsidRDefault="00586794" w:rsidP="00586794">
      <w:pPr>
        <w:outlineLvl w:val="0"/>
        <w:rPr>
          <w:rFonts w:ascii="Arial" w:hAnsi="Arial"/>
          <w:b/>
        </w:rPr>
      </w:pPr>
      <w:r w:rsidRPr="000024E2">
        <w:rPr>
          <w:rFonts w:ascii="Arial" w:hAnsi="Arial"/>
          <w:b/>
        </w:rPr>
        <w:lastRenderedPageBreak/>
        <w:t>Secondary Safety Features</w:t>
      </w:r>
    </w:p>
    <w:p w14:paraId="5832EFC5" w14:textId="77777777" w:rsidR="00586794" w:rsidRDefault="00586794" w:rsidP="00586794">
      <w:pPr>
        <w:rPr>
          <w:rFonts w:ascii="Arial" w:hAnsi="Arial"/>
        </w:rPr>
      </w:pPr>
    </w:p>
    <w:p w14:paraId="35253FF8" w14:textId="77777777" w:rsidR="00586794" w:rsidRDefault="00586794" w:rsidP="00586794">
      <w:pPr>
        <w:rPr>
          <w:rFonts w:ascii="Arial" w:hAnsi="Arial"/>
        </w:rPr>
      </w:pPr>
      <w:r>
        <w:rPr>
          <w:rFonts w:ascii="Arial" w:hAnsi="Arial"/>
        </w:rPr>
        <w:t>These are the features of a car that help to prevent or reduce injury to its occupants if it is involved in an accident.</w:t>
      </w:r>
    </w:p>
    <w:p w14:paraId="7113DA0B" w14:textId="77777777" w:rsidR="00586794" w:rsidRDefault="00586794" w:rsidP="00586794">
      <w:pPr>
        <w:rPr>
          <w:rFonts w:ascii="Arial" w:hAnsi="Arial"/>
        </w:rPr>
      </w:pPr>
    </w:p>
    <w:p w14:paraId="21A0C6BE" w14:textId="77777777" w:rsidR="00586794" w:rsidRDefault="00586794" w:rsidP="00586794">
      <w:pPr>
        <w:outlineLvl w:val="0"/>
        <w:rPr>
          <w:rFonts w:ascii="Arial" w:hAnsi="Arial"/>
        </w:rPr>
      </w:pPr>
      <w:r>
        <w:rPr>
          <w:rFonts w:ascii="Arial" w:hAnsi="Arial"/>
        </w:rPr>
        <w:t>They reduce injury by one of the following methods.</w:t>
      </w:r>
    </w:p>
    <w:p w14:paraId="2FF52C7C" w14:textId="77777777" w:rsidR="00586794" w:rsidRDefault="00586794" w:rsidP="00586794">
      <w:pPr>
        <w:rPr>
          <w:rFonts w:ascii="Arial" w:hAnsi="Arial"/>
        </w:rPr>
      </w:pPr>
    </w:p>
    <w:p w14:paraId="6BB85322" w14:textId="77777777" w:rsidR="00586794" w:rsidRDefault="00586794" w:rsidP="00586794">
      <w:pPr>
        <w:rPr>
          <w:rFonts w:ascii="Arial" w:hAnsi="Arial"/>
        </w:rPr>
      </w:pPr>
      <w:r>
        <w:rPr>
          <w:rFonts w:ascii="Arial" w:hAnsi="Arial"/>
        </w:rPr>
        <w:tab/>
        <w:t>•</w:t>
      </w:r>
      <w:r>
        <w:rPr>
          <w:rFonts w:ascii="Arial" w:hAnsi="Arial"/>
        </w:rPr>
        <w:tab/>
        <w:t>Stopping the occupants moving around in the vehicle during an accident.</w:t>
      </w:r>
    </w:p>
    <w:p w14:paraId="195A2123" w14:textId="77777777" w:rsidR="00586794" w:rsidRDefault="00586794" w:rsidP="00586794">
      <w:pPr>
        <w:rPr>
          <w:rFonts w:ascii="Arial" w:hAnsi="Arial"/>
        </w:rPr>
      </w:pPr>
      <w:r>
        <w:rPr>
          <w:rFonts w:ascii="Arial" w:hAnsi="Arial"/>
        </w:rPr>
        <w:tab/>
        <w:t>•</w:t>
      </w:r>
      <w:r>
        <w:rPr>
          <w:rFonts w:ascii="Arial" w:hAnsi="Arial"/>
        </w:rPr>
        <w:tab/>
        <w:t>Preventing the vehicle collapsing in onto its occupants.</w:t>
      </w:r>
    </w:p>
    <w:p w14:paraId="31B5F0D7" w14:textId="77777777" w:rsidR="00586794" w:rsidRDefault="00586794" w:rsidP="00586794">
      <w:pPr>
        <w:rPr>
          <w:rFonts w:ascii="Arial" w:hAnsi="Arial"/>
        </w:rPr>
      </w:pPr>
      <w:r>
        <w:rPr>
          <w:rFonts w:ascii="Arial" w:hAnsi="Arial"/>
        </w:rPr>
        <w:tab/>
        <w:t>•</w:t>
      </w:r>
      <w:r>
        <w:rPr>
          <w:rFonts w:ascii="Arial" w:hAnsi="Arial"/>
        </w:rPr>
        <w:tab/>
        <w:t>Bring the vehicle to rest more slowly or bring the occupant to rest more slowly.</w:t>
      </w:r>
    </w:p>
    <w:p w14:paraId="2BE539A1" w14:textId="77777777" w:rsidR="00586794" w:rsidRDefault="00586794" w:rsidP="00586794">
      <w:pPr>
        <w:rPr>
          <w:rFonts w:ascii="Arial" w:hAnsi="Arial"/>
        </w:rPr>
      </w:pPr>
    </w:p>
    <w:p w14:paraId="13E0A0F2" w14:textId="77777777" w:rsidR="00586794" w:rsidRDefault="00586794" w:rsidP="00586794">
      <w:pPr>
        <w:rPr>
          <w:rFonts w:ascii="Arial" w:hAnsi="Arial"/>
        </w:rPr>
      </w:pPr>
      <w:r>
        <w:rPr>
          <w:rFonts w:ascii="Arial" w:hAnsi="Arial"/>
        </w:rPr>
        <w:t>The main secondary safety features in a car are:</w:t>
      </w:r>
    </w:p>
    <w:p w14:paraId="2B8B1405" w14:textId="77777777" w:rsidR="00586794" w:rsidRDefault="00586794" w:rsidP="00586794">
      <w:pPr>
        <w:rPr>
          <w:rFonts w:ascii="Arial" w:hAnsi="Arial"/>
        </w:rPr>
      </w:pPr>
    </w:p>
    <w:p w14:paraId="118BCED3" w14:textId="77777777" w:rsidR="00586794" w:rsidRDefault="00586794" w:rsidP="00586794">
      <w:pPr>
        <w:rPr>
          <w:rFonts w:ascii="Arial" w:hAnsi="Arial"/>
        </w:rPr>
      </w:pPr>
      <w:r>
        <w:rPr>
          <w:rFonts w:ascii="Arial" w:hAnsi="Arial"/>
        </w:rPr>
        <w:tab/>
        <w:t>•</w:t>
      </w:r>
      <w:r>
        <w:rPr>
          <w:rFonts w:ascii="Arial" w:hAnsi="Arial"/>
        </w:rPr>
        <w:tab/>
        <w:t>seat belts.</w:t>
      </w:r>
    </w:p>
    <w:p w14:paraId="3B8A214F" w14:textId="77777777" w:rsidR="00586794" w:rsidRDefault="00586794" w:rsidP="00586794">
      <w:pPr>
        <w:rPr>
          <w:rFonts w:ascii="Arial" w:hAnsi="Arial"/>
        </w:rPr>
      </w:pPr>
      <w:r>
        <w:rPr>
          <w:rFonts w:ascii="Arial" w:hAnsi="Arial"/>
        </w:rPr>
        <w:tab/>
        <w:t>•</w:t>
      </w:r>
      <w:r>
        <w:rPr>
          <w:rFonts w:ascii="Arial" w:hAnsi="Arial"/>
        </w:rPr>
        <w:tab/>
        <w:t>air bags.</w:t>
      </w:r>
    </w:p>
    <w:p w14:paraId="3D2CB76E" w14:textId="77777777" w:rsidR="00586794" w:rsidRDefault="00586794" w:rsidP="00586794">
      <w:pPr>
        <w:rPr>
          <w:rFonts w:ascii="Arial" w:hAnsi="Arial"/>
        </w:rPr>
      </w:pPr>
      <w:r>
        <w:rPr>
          <w:rFonts w:ascii="Arial" w:hAnsi="Arial"/>
        </w:rPr>
        <w:tab/>
        <w:t>•</w:t>
      </w:r>
      <w:r>
        <w:rPr>
          <w:rFonts w:ascii="Arial" w:hAnsi="Arial"/>
        </w:rPr>
        <w:tab/>
        <w:t>crumple zones.</w:t>
      </w:r>
    </w:p>
    <w:p w14:paraId="7785C7BB" w14:textId="77777777" w:rsidR="00586794" w:rsidRDefault="00586794" w:rsidP="00586794">
      <w:pPr>
        <w:rPr>
          <w:rFonts w:ascii="Arial" w:hAnsi="Arial"/>
        </w:rPr>
      </w:pPr>
      <w:r>
        <w:rPr>
          <w:rFonts w:ascii="Arial" w:hAnsi="Arial"/>
        </w:rPr>
        <w:tab/>
        <w:t>•</w:t>
      </w:r>
      <w:r>
        <w:rPr>
          <w:rFonts w:ascii="Arial" w:hAnsi="Arial"/>
        </w:rPr>
        <w:tab/>
        <w:t>padded and smooth dashboards and other surfaces.</w:t>
      </w:r>
    </w:p>
    <w:p w14:paraId="624C49CB" w14:textId="77777777" w:rsidR="00586794" w:rsidRDefault="00586794" w:rsidP="00586794">
      <w:pPr>
        <w:rPr>
          <w:rFonts w:ascii="Arial" w:hAnsi="Arial"/>
        </w:rPr>
      </w:pPr>
    </w:p>
    <w:p w14:paraId="23B7CA23" w14:textId="77777777" w:rsidR="00586794" w:rsidRDefault="00586794" w:rsidP="00586794">
      <w:pPr>
        <w:rPr>
          <w:rFonts w:ascii="Arial" w:hAnsi="Arial"/>
        </w:rPr>
      </w:pPr>
    </w:p>
    <w:p w14:paraId="5CD26EF0" w14:textId="77777777" w:rsidR="00586794" w:rsidRDefault="00586794" w:rsidP="00586794">
      <w:pPr>
        <w:rPr>
          <w:rFonts w:ascii="Arial" w:hAnsi="Arial"/>
        </w:rPr>
      </w:pPr>
      <w:r>
        <w:rPr>
          <w:rFonts w:ascii="Arial" w:hAnsi="Arial"/>
          <w:noProof/>
          <w:lang w:val="en-GB" w:eastAsia="en-GB"/>
        </w:rPr>
        <w:drawing>
          <wp:inline distT="0" distB="0" distL="0" distR="0" wp14:anchorId="54D98040" wp14:editId="3719F7E9">
            <wp:extent cx="6033135" cy="3774440"/>
            <wp:effectExtent l="0" t="0" r="12065" b="1016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72-004-F0847680.jpg"/>
                    <pic:cNvPicPr/>
                  </pic:nvPicPr>
                  <pic:blipFill>
                    <a:blip r:embed="rId140">
                      <a:extLst>
                        <a:ext uri="{28A0092B-C50C-407E-A947-70E740481C1C}">
                          <a14:useLocalDpi xmlns:a14="http://schemas.microsoft.com/office/drawing/2010/main" val="0"/>
                        </a:ext>
                      </a:extLst>
                    </a:blip>
                    <a:stretch>
                      <a:fillRect/>
                    </a:stretch>
                  </pic:blipFill>
                  <pic:spPr>
                    <a:xfrm>
                      <a:off x="0" y="0"/>
                      <a:ext cx="6033135" cy="3774440"/>
                    </a:xfrm>
                    <a:prstGeom prst="rect">
                      <a:avLst/>
                    </a:prstGeom>
                    <a:extLst>
                      <a:ext uri="{FAA26D3D-D897-4be2-8F04-BA451C77F1D7}">
                        <ma14:placeholderFlag xmlns:ma14="http://schemas.microsoft.com/office/mac/drawingml/2011/main"/>
                      </a:ext>
                    </a:extLst>
                  </pic:spPr>
                </pic:pic>
              </a:graphicData>
            </a:graphic>
          </wp:inline>
        </w:drawing>
      </w:r>
    </w:p>
    <w:p w14:paraId="0FF6DF4E" w14:textId="77777777" w:rsidR="00586794" w:rsidRDefault="00586794" w:rsidP="00586794">
      <w:pPr>
        <w:rPr>
          <w:rFonts w:ascii="Arial" w:hAnsi="Arial"/>
        </w:rPr>
      </w:pPr>
    </w:p>
    <w:p w14:paraId="0CE17F51" w14:textId="77777777" w:rsidR="00586794" w:rsidRDefault="00586794" w:rsidP="00586794">
      <w:pPr>
        <w:rPr>
          <w:rFonts w:ascii="Arial" w:hAnsi="Arial"/>
          <w:b/>
        </w:rPr>
      </w:pPr>
      <w:r>
        <w:rPr>
          <w:rFonts w:ascii="Arial" w:hAnsi="Arial"/>
          <w:b/>
        </w:rPr>
        <w:br w:type="page"/>
      </w:r>
    </w:p>
    <w:p w14:paraId="41DE00F2" w14:textId="77777777" w:rsidR="00586794" w:rsidRPr="00CD1C07" w:rsidRDefault="00586794" w:rsidP="00586794">
      <w:pPr>
        <w:outlineLvl w:val="0"/>
        <w:rPr>
          <w:rFonts w:ascii="Arial" w:hAnsi="Arial"/>
          <w:b/>
        </w:rPr>
      </w:pPr>
      <w:r w:rsidRPr="00CD1C07">
        <w:rPr>
          <w:rFonts w:ascii="Arial" w:hAnsi="Arial"/>
          <w:b/>
        </w:rPr>
        <w:lastRenderedPageBreak/>
        <w:t>Newton's Second Law and Safety Features</w:t>
      </w:r>
    </w:p>
    <w:p w14:paraId="7CD7186E" w14:textId="77777777" w:rsidR="00586794" w:rsidRDefault="00586794" w:rsidP="00586794">
      <w:pPr>
        <w:rPr>
          <w:rFonts w:ascii="Arial" w:hAnsi="Arial"/>
        </w:rPr>
      </w:pPr>
    </w:p>
    <w:p w14:paraId="62D12FF7" w14:textId="77777777" w:rsidR="00586794" w:rsidRDefault="00586794" w:rsidP="00586794">
      <w:pPr>
        <w:rPr>
          <w:rFonts w:ascii="Arial" w:hAnsi="Arial"/>
        </w:rPr>
      </w:pPr>
      <w:r>
        <w:rPr>
          <w:rFonts w:ascii="Arial" w:hAnsi="Arial"/>
        </w:rPr>
        <w:t>The primary aim of secondary safety features is to make the car or its occupants slow down over a longer time.  Why is this desirable?</w:t>
      </w:r>
    </w:p>
    <w:p w14:paraId="0E2A0840" w14:textId="77777777" w:rsidR="00586794" w:rsidRDefault="00586794" w:rsidP="00586794">
      <w:pPr>
        <w:rPr>
          <w:rFonts w:ascii="Arial" w:hAnsi="Arial"/>
        </w:rPr>
      </w:pPr>
    </w:p>
    <w:p w14:paraId="7D8B39D7" w14:textId="77777777" w:rsidR="00586794" w:rsidRDefault="00586794" w:rsidP="00586794">
      <w:pPr>
        <w:rPr>
          <w:rFonts w:ascii="Arial" w:hAnsi="Arial"/>
        </w:rPr>
      </w:pPr>
      <w:r>
        <w:rPr>
          <w:rFonts w:ascii="Arial" w:hAnsi="Arial"/>
        </w:rPr>
        <w:t>The mass of the car (or passenger) and the change in velocity (</w:t>
      </w:r>
      <w:r>
        <w:rPr>
          <w:rFonts w:ascii="Symbol" w:hAnsi="Symbol"/>
        </w:rPr>
        <w:t></w:t>
      </w:r>
      <w:r>
        <w:rPr>
          <w:rFonts w:ascii="Arial" w:hAnsi="Arial"/>
        </w:rPr>
        <w:t xml:space="preserve">v = </w:t>
      </w:r>
      <w:proofErr w:type="spellStart"/>
      <w:r>
        <w:rPr>
          <w:rFonts w:ascii="Arial" w:hAnsi="Arial"/>
        </w:rPr>
        <w:t>v</w:t>
      </w:r>
      <w:proofErr w:type="spellEnd"/>
      <w:r>
        <w:rPr>
          <w:rFonts w:ascii="Arial" w:hAnsi="Arial"/>
        </w:rPr>
        <w:t xml:space="preserve"> - u) remain constant.</w:t>
      </w:r>
    </w:p>
    <w:p w14:paraId="6136EEF4" w14:textId="77777777" w:rsidR="00586794" w:rsidRDefault="00586794" w:rsidP="00586794">
      <w:pPr>
        <w:rPr>
          <w:rFonts w:ascii="Arial" w:hAnsi="Arial"/>
        </w:rPr>
      </w:pPr>
    </w:p>
    <w:p w14:paraId="1379FE9B" w14:textId="77777777" w:rsidR="00586794" w:rsidRDefault="00586794" w:rsidP="00586794">
      <w:pPr>
        <w:rPr>
          <w:rFonts w:ascii="Arial" w:hAnsi="Arial"/>
        </w:rPr>
      </w:pPr>
      <w:r>
        <w:rPr>
          <w:rFonts w:ascii="Arial" w:hAnsi="Arial"/>
        </w:rPr>
        <w:t>Newton's Second Law can be written as:</w:t>
      </w:r>
    </w:p>
    <w:p w14:paraId="4A292C5E" w14:textId="77777777" w:rsidR="00586794" w:rsidRDefault="00586794" w:rsidP="00586794">
      <w:pPr>
        <w:rPr>
          <w:rFonts w:ascii="Arial" w:hAnsi="Arial"/>
        </w:rPr>
      </w:pPr>
    </w:p>
    <w:p w14:paraId="2897E47F" w14:textId="77777777" w:rsidR="00586794" w:rsidRDefault="00586794" w:rsidP="00586794">
      <w:pPr>
        <w:jc w:val="center"/>
        <w:rPr>
          <w:rFonts w:ascii="Arial" w:hAnsi="Arial"/>
        </w:rPr>
      </w:pPr>
      <w:r w:rsidRPr="00CD1C07">
        <w:rPr>
          <w:rFonts w:ascii="Arial" w:hAnsi="Arial"/>
          <w:position w:val="-90"/>
        </w:rPr>
        <w:object w:dxaOrig="1220" w:dyaOrig="1620" w14:anchorId="102FFDC6">
          <v:shape id="_x0000_i1047" type="#_x0000_t75" style="width:61.35pt;height:81.35pt" o:ole="">
            <v:imagedata r:id="rId141" o:title=""/>
          </v:shape>
          <o:OLEObject Type="Embed" ProgID="Equation.3" ShapeID="_x0000_i1047" DrawAspect="Content" ObjectID="_1563440918" r:id="rId142"/>
        </w:object>
      </w:r>
    </w:p>
    <w:p w14:paraId="6625A783" w14:textId="77777777" w:rsidR="00586794" w:rsidRDefault="00586794" w:rsidP="00586794">
      <w:pPr>
        <w:rPr>
          <w:rFonts w:ascii="Arial" w:hAnsi="Arial"/>
        </w:rPr>
      </w:pPr>
    </w:p>
    <w:p w14:paraId="4D984274" w14:textId="77777777" w:rsidR="00586794" w:rsidRDefault="00586794" w:rsidP="00586794">
      <w:pPr>
        <w:rPr>
          <w:rFonts w:ascii="Arial" w:hAnsi="Arial"/>
        </w:rPr>
      </w:pPr>
      <w:r>
        <w:rPr>
          <w:rFonts w:ascii="Arial" w:hAnsi="Arial"/>
        </w:rPr>
        <w:t xml:space="preserve">Since </w:t>
      </w:r>
      <w:proofErr w:type="spellStart"/>
      <w:r>
        <w:rPr>
          <w:rFonts w:ascii="Arial" w:hAnsi="Arial"/>
        </w:rPr>
        <w:t>m</w:t>
      </w:r>
      <w:r w:rsidRPr="00AA192D">
        <w:rPr>
          <w:rFonts w:ascii="Symbol" w:hAnsi="Symbol"/>
        </w:rPr>
        <w:t></w:t>
      </w:r>
      <w:r>
        <w:rPr>
          <w:rFonts w:ascii="Arial" w:hAnsi="Arial"/>
        </w:rPr>
        <w:t>v</w:t>
      </w:r>
      <w:proofErr w:type="spellEnd"/>
      <w:r>
        <w:rPr>
          <w:rFonts w:ascii="Arial" w:hAnsi="Arial"/>
        </w:rPr>
        <w:t xml:space="preserve"> is constant and doesn't change, the size of the force (F) is inversely proportional to the time to stop moving (t).</w:t>
      </w:r>
    </w:p>
    <w:p w14:paraId="653A2B43" w14:textId="77777777" w:rsidR="00586794" w:rsidRDefault="00586794" w:rsidP="00586794">
      <w:pPr>
        <w:rPr>
          <w:rFonts w:ascii="Arial" w:hAnsi="Arial"/>
        </w:rPr>
      </w:pPr>
    </w:p>
    <w:p w14:paraId="039AA25A" w14:textId="77777777" w:rsidR="00586794" w:rsidRDefault="00586794" w:rsidP="00586794">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i.e.</w:t>
      </w:r>
      <w:r>
        <w:rPr>
          <w:rFonts w:ascii="Arial" w:hAnsi="Arial"/>
        </w:rPr>
        <w:tab/>
      </w:r>
      <w:r w:rsidRPr="00AA192D">
        <w:rPr>
          <w:rFonts w:ascii="Arial" w:hAnsi="Arial"/>
          <w:position w:val="-24"/>
        </w:rPr>
        <w:object w:dxaOrig="740" w:dyaOrig="640" w14:anchorId="1C27487C">
          <v:shape id="_x0000_i1048" type="#_x0000_t75" style="width:37.35pt;height:32pt" o:ole="">
            <v:imagedata r:id="rId143" o:title=""/>
          </v:shape>
          <o:OLEObject Type="Embed" ProgID="Equation.3" ShapeID="_x0000_i1048" DrawAspect="Content" ObjectID="_1563440919" r:id="rId144"/>
        </w:object>
      </w:r>
    </w:p>
    <w:p w14:paraId="5E531795" w14:textId="77777777" w:rsidR="00586794" w:rsidRDefault="00586794" w:rsidP="00586794">
      <w:pPr>
        <w:rPr>
          <w:rFonts w:ascii="Arial" w:hAnsi="Arial"/>
        </w:rPr>
      </w:pPr>
    </w:p>
    <w:p w14:paraId="34BC9482" w14:textId="77777777" w:rsidR="00586794" w:rsidRDefault="00586794" w:rsidP="00586794">
      <w:pPr>
        <w:rPr>
          <w:rFonts w:ascii="Arial" w:hAnsi="Arial"/>
        </w:rPr>
      </w:pPr>
      <w:r>
        <w:rPr>
          <w:rFonts w:ascii="Arial" w:hAnsi="Arial"/>
        </w:rPr>
        <w:t xml:space="preserve"> If </w:t>
      </w:r>
      <w:proofErr w:type="spellStart"/>
      <w:r w:rsidRPr="00AA192D">
        <w:rPr>
          <w:rFonts w:ascii="Arial" w:hAnsi="Arial"/>
          <w:b/>
          <w:i/>
        </w:rPr>
        <w:t>t</w:t>
      </w:r>
      <w:proofErr w:type="spellEnd"/>
      <w:r>
        <w:rPr>
          <w:rFonts w:ascii="Arial" w:hAnsi="Arial"/>
        </w:rPr>
        <w:t xml:space="preserve"> is made large by slowing the car (or passenger) over a longer time, the force (F) experienced is much smaller.</w:t>
      </w:r>
    </w:p>
    <w:p w14:paraId="419A0FDA" w14:textId="77777777" w:rsidR="00586794" w:rsidRDefault="00586794" w:rsidP="00586794">
      <w:pPr>
        <w:rPr>
          <w:rFonts w:ascii="Arial" w:hAnsi="Arial"/>
        </w:rPr>
      </w:pPr>
    </w:p>
    <w:p w14:paraId="4E5EE2C1" w14:textId="77777777" w:rsidR="00586794" w:rsidRDefault="00586794" w:rsidP="00586794">
      <w:pPr>
        <w:rPr>
          <w:rFonts w:ascii="Arial" w:hAnsi="Arial"/>
        </w:rPr>
      </w:pPr>
      <w:r>
        <w:rPr>
          <w:rFonts w:ascii="Arial" w:hAnsi="Arial"/>
        </w:rPr>
        <w:t>Hence the passengers are protected.</w:t>
      </w:r>
    </w:p>
    <w:p w14:paraId="292DE7AC" w14:textId="77777777" w:rsidR="00586794" w:rsidRPr="003D11C3" w:rsidRDefault="00586794" w:rsidP="00586794">
      <w:pPr>
        <w:rPr>
          <w:rFonts w:ascii="Arial" w:hAnsi="Arial"/>
        </w:rPr>
      </w:pPr>
    </w:p>
    <w:p w14:paraId="4AD95F76" w14:textId="77777777" w:rsidR="00586794" w:rsidRPr="003D11C3" w:rsidRDefault="00586794" w:rsidP="00794F95">
      <w:pPr>
        <w:rPr>
          <w:rFonts w:ascii="Arial" w:hAnsi="Arial"/>
        </w:rPr>
      </w:pPr>
    </w:p>
    <w:p w14:paraId="43339149" w14:textId="77777777" w:rsidR="00794F95" w:rsidRDefault="00794F95" w:rsidP="00794F95"/>
    <w:p w14:paraId="64D5329F" w14:textId="28509653" w:rsidR="000974E2" w:rsidRPr="00DB6C79" w:rsidRDefault="000974E2" w:rsidP="00794F95">
      <w:pPr>
        <w:jc w:val="center"/>
        <w:rPr>
          <w:b/>
        </w:rPr>
      </w:pPr>
      <w:r w:rsidRPr="00DB6C79">
        <w:br w:type="page"/>
      </w:r>
      <w:r w:rsidRPr="00DB6C79">
        <w:rPr>
          <w:b/>
        </w:rPr>
        <w:lastRenderedPageBreak/>
        <w:t>NEWTON'S THIRD LAW</w:t>
      </w:r>
    </w:p>
    <w:p w14:paraId="6203E1F0" w14:textId="77777777" w:rsidR="000974E2" w:rsidRPr="00DB6C79" w:rsidRDefault="000974E2" w:rsidP="000974E2">
      <w:pPr>
        <w:jc w:val="center"/>
        <w:rPr>
          <w:b/>
        </w:rPr>
      </w:pPr>
      <w:r w:rsidRPr="00DB6C79">
        <w:rPr>
          <w:noProof/>
          <w:lang w:val="en-GB" w:eastAsia="en-GB"/>
        </w:rPr>
        <mc:AlternateContent>
          <mc:Choice Requires="wps">
            <w:drawing>
              <wp:anchor distT="0" distB="0" distL="114300" distR="114300" simplePos="0" relativeHeight="251743232" behindDoc="1" locked="0" layoutInCell="0" allowOverlap="1" wp14:anchorId="49CE0B1E" wp14:editId="008D4AC7">
                <wp:simplePos x="0" y="0"/>
                <wp:positionH relativeFrom="column">
                  <wp:posOffset>1057910</wp:posOffset>
                </wp:positionH>
                <wp:positionV relativeFrom="paragraph">
                  <wp:posOffset>77470</wp:posOffset>
                </wp:positionV>
                <wp:extent cx="3937000" cy="342900"/>
                <wp:effectExtent l="0" t="0" r="25400" b="38100"/>
                <wp:wrapNone/>
                <wp:docPr id="125"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0" cy="34290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2" o:spid="_x0000_s1026" style="position:absolute;margin-left:83.3pt;margin-top:6.1pt;width:310pt;height:27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" o:allowincell="f" strokecolor="#4f81bd"/>
            </w:pict>
          </mc:Fallback>
        </mc:AlternateContent>
      </w:r>
    </w:p>
    <w:p w14:paraId="49FFAEC5" w14:textId="77777777" w:rsidR="000974E2" w:rsidRPr="00DB6C79" w:rsidRDefault="000974E2" w:rsidP="000974E2">
      <w:pPr>
        <w:jc w:val="center"/>
        <w:rPr>
          <w:color w:val="FF0000"/>
        </w:rPr>
      </w:pPr>
      <w:r w:rsidRPr="00DB6C79">
        <w:rPr>
          <w:color w:val="FF0000"/>
        </w:rPr>
        <w:t>For every action there is an equal and opposite reaction.</w:t>
      </w:r>
    </w:p>
    <w:p w14:paraId="70E09BB2" w14:textId="77777777" w:rsidR="000974E2" w:rsidRPr="00DB6C79" w:rsidRDefault="000974E2" w:rsidP="000974E2"/>
    <w:p w14:paraId="73C1FD96" w14:textId="77777777" w:rsidR="000974E2" w:rsidRPr="00DB6C79" w:rsidRDefault="000974E2" w:rsidP="000974E2"/>
    <w:p w14:paraId="742A627E" w14:textId="77777777" w:rsidR="000974E2" w:rsidRPr="00DB6C79" w:rsidRDefault="000974E2" w:rsidP="000974E2">
      <w:r w:rsidRPr="00DB6C79">
        <w:t>Newton realised that forces occur in pairs and act on different objects.</w:t>
      </w:r>
    </w:p>
    <w:p w14:paraId="1911777C" w14:textId="77777777" w:rsidR="000974E2" w:rsidRPr="00DB6C79" w:rsidRDefault="000974E2" w:rsidP="000974E2"/>
    <w:p w14:paraId="4E217F53" w14:textId="77777777" w:rsidR="000974E2" w:rsidRPr="00DB6C79" w:rsidRDefault="000974E2" w:rsidP="000974E2">
      <w:r w:rsidRPr="00DB6C79">
        <w:tab/>
        <w:t>e.g.</w:t>
      </w:r>
      <w:r w:rsidRPr="00DB6C79">
        <w:tab/>
        <w:t>Consider a block sitting at rest on a table.</w:t>
      </w:r>
    </w:p>
    <w:p w14:paraId="761E8497" w14:textId="77777777" w:rsidR="000974E2" w:rsidRPr="00DB6C79" w:rsidRDefault="000974E2" w:rsidP="000974E2"/>
    <w:p w14:paraId="0BD19536" w14:textId="77777777" w:rsidR="000974E2" w:rsidRPr="00DB6C79" w:rsidRDefault="000974E2" w:rsidP="000974E2">
      <w:r w:rsidRPr="00DB6C79">
        <w:tab/>
      </w:r>
      <w:r w:rsidRPr="00DB6C79">
        <w:tab/>
        <w:t xml:space="preserve">The force due to gravity (weight) acts downwards on the block.  Thus the block </w:t>
      </w:r>
      <w:r w:rsidRPr="00DB6C79">
        <w:tab/>
      </w:r>
      <w:r w:rsidRPr="00DB6C79">
        <w:tab/>
        <w:t>exerts a force onto the table.</w:t>
      </w:r>
    </w:p>
    <w:p w14:paraId="0255F1F1" w14:textId="77777777" w:rsidR="000974E2" w:rsidRPr="00DB6C79" w:rsidRDefault="000974E2" w:rsidP="000974E2"/>
    <w:p w14:paraId="362F5C4E" w14:textId="77777777" w:rsidR="000974E2" w:rsidRPr="00DB6C79" w:rsidRDefault="000974E2" w:rsidP="000974E2">
      <w:r w:rsidRPr="00DB6C79">
        <w:tab/>
      </w:r>
      <w:r w:rsidRPr="00DB6C79">
        <w:tab/>
        <w:t xml:space="preserve">The table exerts an equal and opposite force to support it.  The table exerts a force </w:t>
      </w:r>
      <w:r w:rsidRPr="00DB6C79">
        <w:tab/>
      </w:r>
      <w:r w:rsidRPr="00DB6C79">
        <w:tab/>
        <w:t>onto the block.</w:t>
      </w:r>
    </w:p>
    <w:p w14:paraId="51F4E731" w14:textId="77777777" w:rsidR="000974E2" w:rsidRPr="00DB6C79" w:rsidRDefault="000974E2" w:rsidP="000974E2"/>
    <w:p w14:paraId="3B561EE3" w14:textId="77777777" w:rsidR="000974E2" w:rsidRPr="00DB6C79" w:rsidRDefault="000974E2" w:rsidP="000974E2">
      <w:pPr>
        <w:tabs>
          <w:tab w:val="left" w:pos="567"/>
        </w:tabs>
        <w:jc w:val="center"/>
      </w:pPr>
      <w:r w:rsidRPr="00DB6C79">
        <w:rPr>
          <w:noProof/>
          <w:lang w:val="en-GB" w:eastAsia="en-GB"/>
        </w:rPr>
        <w:drawing>
          <wp:inline distT="0" distB="0" distL="0" distR="0" wp14:anchorId="477A75B5" wp14:editId="40026A2F">
            <wp:extent cx="3581400" cy="18288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581400" cy="1828800"/>
                    </a:xfrm>
                    <a:prstGeom prst="rect">
                      <a:avLst/>
                    </a:prstGeom>
                    <a:noFill/>
                    <a:ln>
                      <a:noFill/>
                    </a:ln>
                  </pic:spPr>
                </pic:pic>
              </a:graphicData>
            </a:graphic>
          </wp:inline>
        </w:drawing>
      </w:r>
    </w:p>
    <w:p w14:paraId="71EBCD5E" w14:textId="77777777" w:rsidR="000974E2" w:rsidRPr="00DB6C79" w:rsidRDefault="000974E2" w:rsidP="000974E2">
      <w:pPr>
        <w:tabs>
          <w:tab w:val="left" w:pos="567"/>
        </w:tabs>
      </w:pPr>
      <w:r w:rsidRPr="00DB6C79">
        <w:rPr>
          <w:noProof/>
          <w:lang w:val="en-GB" w:eastAsia="en-GB"/>
        </w:rPr>
        <w:drawing>
          <wp:anchor distT="0" distB="0" distL="114300" distR="114300" simplePos="0" relativeHeight="251744256" behindDoc="0" locked="0" layoutInCell="1" allowOverlap="1" wp14:anchorId="37B072AE" wp14:editId="072C3C61">
            <wp:simplePos x="0" y="0"/>
            <wp:positionH relativeFrom="column">
              <wp:posOffset>3856990</wp:posOffset>
            </wp:positionH>
            <wp:positionV relativeFrom="paragraph">
              <wp:posOffset>34290</wp:posOffset>
            </wp:positionV>
            <wp:extent cx="2298700" cy="2692400"/>
            <wp:effectExtent l="0" t="0" r="12700" b="0"/>
            <wp:wrapNone/>
            <wp:docPr id="143" name="Picture 143" descr="3rd LAW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3rd LAW - 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98700" cy="269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2865B" w14:textId="77777777" w:rsidR="000974E2" w:rsidRPr="00DB6C79" w:rsidRDefault="000974E2" w:rsidP="000974E2">
      <w:pPr>
        <w:tabs>
          <w:tab w:val="left" w:pos="567"/>
        </w:tabs>
      </w:pPr>
    </w:p>
    <w:p w14:paraId="735950F5" w14:textId="77777777" w:rsidR="000974E2" w:rsidRPr="00DB6C79" w:rsidRDefault="000974E2" w:rsidP="000974E2">
      <w:pPr>
        <w:pStyle w:val="Heading1"/>
        <w:tabs>
          <w:tab w:val="left" w:pos="567"/>
        </w:tabs>
        <w:rPr>
          <w:b w:val="0"/>
          <w:lang w:val="en-AU"/>
        </w:rPr>
      </w:pPr>
      <w:r w:rsidRPr="00DB6C79">
        <w:rPr>
          <w:b w:val="0"/>
          <w:lang w:val="en-AU"/>
        </w:rPr>
        <w:t>Examples</w:t>
      </w:r>
    </w:p>
    <w:p w14:paraId="4483C99B" w14:textId="77777777" w:rsidR="000974E2" w:rsidRPr="00DB6C79" w:rsidRDefault="000974E2" w:rsidP="000974E2">
      <w:pPr>
        <w:tabs>
          <w:tab w:val="left" w:pos="567"/>
        </w:tabs>
      </w:pPr>
    </w:p>
    <w:p w14:paraId="0EDA09DE" w14:textId="77777777" w:rsidR="000974E2" w:rsidRPr="00DB6C79" w:rsidRDefault="000974E2" w:rsidP="000974E2">
      <w:pPr>
        <w:tabs>
          <w:tab w:val="left" w:pos="567"/>
        </w:tabs>
      </w:pPr>
      <w:r w:rsidRPr="00DB6C79">
        <w:t>1.</w:t>
      </w:r>
      <w:r w:rsidRPr="00DB6C79">
        <w:tab/>
        <w:t>The player pushes on the bal</w:t>
      </w:r>
      <w:r w:rsidR="00E728B4" w:rsidRPr="00DB6C79">
        <w:t xml:space="preserve">l (action) and the ball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pushes back equally on his hand (reaction).</w:t>
      </w:r>
    </w:p>
    <w:p w14:paraId="5DB932DC" w14:textId="77777777" w:rsidR="000974E2" w:rsidRPr="00DB6C79" w:rsidRDefault="000974E2" w:rsidP="000974E2">
      <w:pPr>
        <w:tabs>
          <w:tab w:val="left" w:pos="567"/>
        </w:tabs>
      </w:pPr>
    </w:p>
    <w:p w14:paraId="24E0F804" w14:textId="77777777" w:rsidR="000974E2" w:rsidRPr="00DB6C79" w:rsidRDefault="000974E2" w:rsidP="000974E2">
      <w:pPr>
        <w:tabs>
          <w:tab w:val="left" w:pos="567"/>
        </w:tabs>
      </w:pPr>
      <w:r w:rsidRPr="00DB6C79">
        <w:tab/>
        <w:t xml:space="preserve">When the ball hits the ground, the ball pushes on </w:t>
      </w:r>
      <w:r w:rsidRPr="00DB6C79">
        <w:tab/>
      </w:r>
      <w:r w:rsidRPr="00DB6C79">
        <w:tab/>
      </w:r>
      <w:r w:rsidRPr="00DB6C79">
        <w:tab/>
      </w:r>
      <w:r w:rsidRPr="00DB6C79">
        <w:tab/>
      </w:r>
      <w:r w:rsidRPr="00DB6C79">
        <w:tab/>
      </w:r>
      <w:r w:rsidRPr="00DB6C79">
        <w:tab/>
      </w:r>
      <w:r w:rsidRPr="00DB6C79">
        <w:tab/>
      </w:r>
      <w:r w:rsidRPr="00DB6C79">
        <w:tab/>
        <w:t>the ground (action) while</w:t>
      </w:r>
      <w:r w:rsidR="00E728B4" w:rsidRPr="00DB6C79">
        <w:t xml:space="preserve"> the ground pushes back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equally (reaction).</w:t>
      </w:r>
    </w:p>
    <w:p w14:paraId="65977FFA" w14:textId="77777777" w:rsidR="000974E2" w:rsidRPr="00DB6C79" w:rsidRDefault="000974E2" w:rsidP="000974E2">
      <w:pPr>
        <w:tabs>
          <w:tab w:val="left" w:pos="567"/>
        </w:tabs>
      </w:pPr>
    </w:p>
    <w:p w14:paraId="0015817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14:paraId="5413D445" w14:textId="77777777" w:rsidR="000974E2" w:rsidRPr="00DB6C79" w:rsidRDefault="000974E2" w:rsidP="000974E2">
      <w:pPr>
        <w:tabs>
          <w:tab w:val="left" w:pos="567"/>
        </w:tabs>
      </w:pPr>
    </w:p>
    <w:p w14:paraId="17C33D74" w14:textId="77777777" w:rsidR="000974E2" w:rsidRPr="00DB6C79" w:rsidRDefault="000974E2" w:rsidP="000974E2">
      <w:pPr>
        <w:tabs>
          <w:tab w:val="left" w:pos="567"/>
        </w:tabs>
      </w:pPr>
    </w:p>
    <w:p w14:paraId="381938D9" w14:textId="77777777" w:rsidR="000974E2" w:rsidRPr="00DB6C79" w:rsidRDefault="000974E2" w:rsidP="000974E2">
      <w:pPr>
        <w:tabs>
          <w:tab w:val="left" w:pos="567"/>
        </w:tabs>
      </w:pPr>
    </w:p>
    <w:p w14:paraId="3AA6AF07" w14:textId="77777777" w:rsidR="000974E2" w:rsidRPr="00DB6C79" w:rsidRDefault="000974E2" w:rsidP="000974E2">
      <w:pPr>
        <w:widowControl w:val="0"/>
        <w:tabs>
          <w:tab w:val="left" w:pos="567"/>
        </w:tabs>
        <w:autoSpaceDE w:val="0"/>
        <w:autoSpaceDN w:val="0"/>
        <w:adjustRightInd w:val="0"/>
      </w:pPr>
      <w:r w:rsidRPr="00DB6C79">
        <w:rPr>
          <w:noProof/>
          <w:lang w:val="en-GB" w:eastAsia="en-GB"/>
        </w:rPr>
        <w:drawing>
          <wp:anchor distT="0" distB="0" distL="114300" distR="114300" simplePos="0" relativeHeight="251745280" behindDoc="0" locked="0" layoutInCell="1" allowOverlap="1" wp14:anchorId="47150D6F" wp14:editId="0DB13E02">
            <wp:simplePos x="0" y="0"/>
            <wp:positionH relativeFrom="column">
              <wp:posOffset>3495040</wp:posOffset>
            </wp:positionH>
            <wp:positionV relativeFrom="paragraph">
              <wp:posOffset>45085</wp:posOffset>
            </wp:positionV>
            <wp:extent cx="2997200" cy="2550160"/>
            <wp:effectExtent l="0" t="0" r="0" b="0"/>
            <wp:wrapSquare wrapText="bothSides"/>
            <wp:docPr id="144" name="Picture 144" descr="3r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3rd law002"/>
                    <pic:cNvPicPr>
                      <a:picLocks noChangeAspect="1" noChangeArrowheads="1"/>
                    </pic:cNvPicPr>
                  </pic:nvPicPr>
                  <pic:blipFill>
                    <a:blip r:embed="rId147">
                      <a:lum contrast="18000"/>
                      <a:grayscl/>
                      <a:extLst>
                        <a:ext uri="{28A0092B-C50C-407E-A947-70E740481C1C}">
                          <a14:useLocalDpi xmlns:a14="http://schemas.microsoft.com/office/drawing/2010/main" val="0"/>
                        </a:ext>
                      </a:extLst>
                    </a:blip>
                    <a:srcRect/>
                    <a:stretch>
                      <a:fillRect/>
                    </a:stretch>
                  </pic:blipFill>
                  <pic:spPr bwMode="auto">
                    <a:xfrm>
                      <a:off x="0" y="0"/>
                      <a:ext cx="2997200" cy="255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58359" w14:textId="77777777" w:rsidR="000974E2" w:rsidRPr="00DB6C79" w:rsidRDefault="000974E2" w:rsidP="000974E2">
      <w:pPr>
        <w:widowControl w:val="0"/>
        <w:tabs>
          <w:tab w:val="left" w:pos="567"/>
        </w:tabs>
        <w:autoSpaceDE w:val="0"/>
        <w:autoSpaceDN w:val="0"/>
        <w:adjustRightInd w:val="0"/>
      </w:pPr>
    </w:p>
    <w:p w14:paraId="2DDCC513" w14:textId="77777777" w:rsidR="000974E2" w:rsidRPr="00DB6C79" w:rsidRDefault="000974E2" w:rsidP="000974E2">
      <w:pPr>
        <w:widowControl w:val="0"/>
        <w:tabs>
          <w:tab w:val="left" w:pos="567"/>
        </w:tabs>
        <w:autoSpaceDE w:val="0"/>
        <w:autoSpaceDN w:val="0"/>
        <w:adjustRightInd w:val="0"/>
        <w:rPr>
          <w:rFonts w:eastAsia="Times New Roman"/>
        </w:rPr>
      </w:pPr>
      <w:r w:rsidRPr="00DB6C79">
        <w:t>2.</w:t>
      </w:r>
      <w:r w:rsidRPr="00DB6C79">
        <w:tab/>
      </w:r>
      <w:r w:rsidRPr="00DB6C79">
        <w:rPr>
          <w:rFonts w:eastAsia="Times New Roman"/>
        </w:rPr>
        <w:t xml:space="preserve">The girl is able to walk because friction allows </w:t>
      </w:r>
    </w:p>
    <w:p w14:paraId="09813848" w14:textId="77777777"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her to push backwards on the ground. </w:t>
      </w:r>
    </w:p>
    <w:p w14:paraId="3D58D57C" w14:textId="77777777" w:rsidR="000974E2" w:rsidRPr="00DB6C79" w:rsidRDefault="000974E2" w:rsidP="000974E2">
      <w:pPr>
        <w:widowControl w:val="0"/>
        <w:tabs>
          <w:tab w:val="left" w:pos="567"/>
        </w:tabs>
        <w:autoSpaceDE w:val="0"/>
        <w:autoSpaceDN w:val="0"/>
        <w:adjustRightInd w:val="0"/>
        <w:ind w:firstLine="567"/>
        <w:rPr>
          <w:rFonts w:eastAsia="Times New Roman"/>
        </w:rPr>
      </w:pPr>
    </w:p>
    <w:p w14:paraId="1402B9C9" w14:textId="77777777"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The ground in turn pushes back on her feet, </w:t>
      </w:r>
      <w:r w:rsidR="00E728B4" w:rsidRPr="00DB6C79">
        <w:rPr>
          <w:rFonts w:eastAsia="Times New Roman"/>
        </w:rPr>
        <w:tab/>
      </w:r>
      <w:r w:rsidRPr="00DB6C79">
        <w:rPr>
          <w:rFonts w:eastAsia="Times New Roman"/>
        </w:rPr>
        <w:t xml:space="preserve">by the same force but in the opposite </w:t>
      </w:r>
      <w:r w:rsidR="00E728B4" w:rsidRPr="00DB6C79">
        <w:rPr>
          <w:rFonts w:eastAsia="Times New Roman"/>
        </w:rPr>
        <w:tab/>
      </w:r>
      <w:r w:rsidRPr="00DB6C79">
        <w:rPr>
          <w:rFonts w:eastAsia="Times New Roman"/>
        </w:rPr>
        <w:t>direction.</w:t>
      </w:r>
    </w:p>
    <w:p w14:paraId="479E0F4A" w14:textId="77777777" w:rsidR="000974E2" w:rsidRPr="00DB6C79" w:rsidRDefault="000974E2" w:rsidP="000974E2">
      <w:pPr>
        <w:tabs>
          <w:tab w:val="left" w:pos="567"/>
        </w:tabs>
      </w:pPr>
    </w:p>
    <w:p w14:paraId="15BD575D" w14:textId="77777777" w:rsidR="000974E2" w:rsidRPr="00DB6C79" w:rsidRDefault="000974E2" w:rsidP="000974E2">
      <w:pPr>
        <w:tabs>
          <w:tab w:val="left" w:pos="567"/>
        </w:tabs>
      </w:pPr>
    </w:p>
    <w:p w14:paraId="1BCD3738" w14:textId="77777777" w:rsidR="00E728B4" w:rsidRPr="00DB6C79" w:rsidRDefault="000974E2" w:rsidP="000974E2">
      <w:pPr>
        <w:tabs>
          <w:tab w:val="left" w:pos="567"/>
        </w:tabs>
      </w:pPr>
      <w:r w:rsidRPr="00DB6C79">
        <w:br w:type="page"/>
      </w:r>
      <w:r w:rsidRPr="00DB6C79">
        <w:lastRenderedPageBreak/>
        <w:t>3.</w:t>
      </w:r>
      <w:r w:rsidRPr="00DB6C79">
        <w:tab/>
        <w:t xml:space="preserve">The diagram shows the reaction chamber for </w:t>
      </w:r>
    </w:p>
    <w:p w14:paraId="2ACC2E2C" w14:textId="77777777" w:rsidR="000974E2" w:rsidRPr="00DB6C79" w:rsidRDefault="00E728B4" w:rsidP="000974E2">
      <w:pPr>
        <w:tabs>
          <w:tab w:val="left" w:pos="567"/>
        </w:tabs>
      </w:pPr>
      <w:r w:rsidRPr="00DB6C79">
        <w:rPr>
          <w:noProof/>
          <w:lang w:val="en-GB" w:eastAsia="en-GB"/>
        </w:rPr>
        <w:drawing>
          <wp:anchor distT="0" distB="0" distL="114300" distR="114300" simplePos="0" relativeHeight="251746304" behindDoc="0" locked="0" layoutInCell="1" allowOverlap="1" wp14:anchorId="63A48EAB" wp14:editId="3B021BF3">
            <wp:simplePos x="0" y="0"/>
            <wp:positionH relativeFrom="column">
              <wp:posOffset>3568700</wp:posOffset>
            </wp:positionH>
            <wp:positionV relativeFrom="paragraph">
              <wp:posOffset>-140970</wp:posOffset>
            </wp:positionV>
            <wp:extent cx="3159760" cy="2092960"/>
            <wp:effectExtent l="0" t="0" r="0" b="0"/>
            <wp:wrapSquare wrapText="bothSides"/>
            <wp:docPr id="145" name="Picture 145" descr="3rd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rd law003"/>
                    <pic:cNvPicPr>
                      <a:picLocks noChangeAspect="1" noChangeArrowheads="1"/>
                    </pic:cNvPicPr>
                  </pic:nvPicPr>
                  <pic:blipFill>
                    <a:blip r:embed="rId148">
                      <a:lum contrast="24000"/>
                      <a:grayscl/>
                      <a:extLst>
                        <a:ext uri="{28A0092B-C50C-407E-A947-70E740481C1C}">
                          <a14:useLocalDpi xmlns:a14="http://schemas.microsoft.com/office/drawing/2010/main" val="0"/>
                        </a:ext>
                      </a:extLst>
                    </a:blip>
                    <a:srcRect/>
                    <a:stretch>
                      <a:fillRect/>
                    </a:stretch>
                  </pic:blipFill>
                  <pic:spPr bwMode="auto">
                    <a:xfrm>
                      <a:off x="0" y="0"/>
                      <a:ext cx="3159760" cy="209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tab/>
      </w:r>
      <w:r w:rsidR="000974E2" w:rsidRPr="00DB6C79">
        <w:t>a rocket.</w:t>
      </w:r>
    </w:p>
    <w:p w14:paraId="761404C1" w14:textId="77777777" w:rsidR="000974E2" w:rsidRPr="00DB6C79" w:rsidRDefault="000974E2" w:rsidP="000974E2">
      <w:pPr>
        <w:tabs>
          <w:tab w:val="left" w:pos="567"/>
        </w:tabs>
      </w:pPr>
    </w:p>
    <w:p w14:paraId="790757D8" w14:textId="77777777" w:rsidR="000974E2" w:rsidRPr="00DB6C79" w:rsidRDefault="000974E2" w:rsidP="000974E2">
      <w:pPr>
        <w:tabs>
          <w:tab w:val="left" w:pos="567"/>
        </w:tabs>
      </w:pPr>
      <w:r w:rsidRPr="00DB6C79">
        <w:tab/>
        <w:t xml:space="preserve">As the fuel burns, the expanding gases push in </w:t>
      </w:r>
    </w:p>
    <w:p w14:paraId="29C203DD" w14:textId="77777777" w:rsidR="000974E2" w:rsidRPr="00DB6C79" w:rsidRDefault="000974E2" w:rsidP="000974E2">
      <w:pPr>
        <w:tabs>
          <w:tab w:val="left" w:pos="567"/>
        </w:tabs>
      </w:pPr>
      <w:r w:rsidRPr="00DB6C79">
        <w:tab/>
        <w:t xml:space="preserve">all directions.  </w:t>
      </w:r>
    </w:p>
    <w:p w14:paraId="131AFBA5" w14:textId="77777777" w:rsidR="000974E2" w:rsidRPr="00DB6C79" w:rsidRDefault="000974E2" w:rsidP="000974E2">
      <w:pPr>
        <w:tabs>
          <w:tab w:val="left" w:pos="567"/>
        </w:tabs>
      </w:pPr>
    </w:p>
    <w:p w14:paraId="0D34B1ED" w14:textId="77777777" w:rsidR="000974E2" w:rsidRPr="00DB6C79" w:rsidRDefault="000974E2" w:rsidP="000974E2">
      <w:pPr>
        <w:tabs>
          <w:tab w:val="left" w:pos="567"/>
        </w:tabs>
      </w:pPr>
      <w:r w:rsidRPr="00DB6C79">
        <w:tab/>
        <w:t xml:space="preserve">The gases rush out the exhaust outlet (action), </w:t>
      </w:r>
    </w:p>
    <w:p w14:paraId="399A816D" w14:textId="77777777" w:rsidR="000974E2" w:rsidRPr="00DB6C79" w:rsidRDefault="000974E2" w:rsidP="000974E2">
      <w:pPr>
        <w:tabs>
          <w:tab w:val="left" w:pos="567"/>
        </w:tabs>
      </w:pPr>
      <w:r w:rsidRPr="00DB6C79">
        <w:tab/>
        <w:t xml:space="preserve">causing a push on the rocket (reaction) that </w:t>
      </w:r>
    </w:p>
    <w:p w14:paraId="77641281" w14:textId="77777777" w:rsidR="000974E2" w:rsidRPr="00DB6C79" w:rsidRDefault="000974E2" w:rsidP="000974E2">
      <w:pPr>
        <w:tabs>
          <w:tab w:val="left" w:pos="567"/>
        </w:tabs>
      </w:pPr>
      <w:r w:rsidRPr="00DB6C79">
        <w:tab/>
        <w:t xml:space="preserve">moves it forwards.  </w:t>
      </w:r>
    </w:p>
    <w:p w14:paraId="5526CBE2" w14:textId="77777777" w:rsidR="000974E2" w:rsidRPr="00DB6C79" w:rsidRDefault="000974E2" w:rsidP="000974E2">
      <w:pPr>
        <w:tabs>
          <w:tab w:val="left" w:pos="567"/>
        </w:tabs>
      </w:pPr>
    </w:p>
    <w:p w14:paraId="4C688208" w14:textId="77777777" w:rsidR="000974E2" w:rsidRPr="00DB6C79" w:rsidRDefault="000974E2" w:rsidP="000974E2">
      <w:pPr>
        <w:tabs>
          <w:tab w:val="left" w:pos="567"/>
        </w:tabs>
      </w:pPr>
      <w:r w:rsidRPr="00DB6C79">
        <w:tab/>
        <w:t xml:space="preserve">This unbalanced force is called </w:t>
      </w:r>
      <w:r w:rsidRPr="00DB6C79">
        <w:rPr>
          <w:b/>
          <w:i/>
        </w:rPr>
        <w:t>thrust</w:t>
      </w:r>
      <w:r w:rsidRPr="00DB6C79">
        <w:t>.</w:t>
      </w:r>
    </w:p>
    <w:p w14:paraId="60513A15" w14:textId="77777777" w:rsidR="000974E2" w:rsidRPr="00DB6C79" w:rsidRDefault="000974E2" w:rsidP="000974E2">
      <w:pPr>
        <w:tabs>
          <w:tab w:val="left" w:pos="567"/>
        </w:tabs>
        <w:jc w:val="center"/>
      </w:pPr>
    </w:p>
    <w:p w14:paraId="272E14EB" w14:textId="77777777" w:rsidR="000974E2" w:rsidRPr="00DB6C79" w:rsidRDefault="000974E2" w:rsidP="000974E2">
      <w:pPr>
        <w:tabs>
          <w:tab w:val="left" w:pos="567"/>
        </w:tabs>
      </w:pPr>
    </w:p>
    <w:p w14:paraId="2DE53451" w14:textId="77777777" w:rsidR="000974E2" w:rsidRPr="00DB6C79" w:rsidRDefault="000974E2" w:rsidP="000974E2">
      <w:pPr>
        <w:tabs>
          <w:tab w:val="left" w:pos="567"/>
        </w:tabs>
      </w:pPr>
    </w:p>
    <w:p w14:paraId="4D14E310" w14:textId="77777777" w:rsidR="000974E2" w:rsidRPr="00DB6C79" w:rsidRDefault="000974E2" w:rsidP="000974E2">
      <w:pPr>
        <w:tabs>
          <w:tab w:val="left" w:pos="567"/>
        </w:tabs>
      </w:pPr>
    </w:p>
    <w:p w14:paraId="3557BC46" w14:textId="77777777" w:rsidR="00923418" w:rsidRPr="00DB6C79" w:rsidRDefault="00923418">
      <w:r w:rsidRPr="00DB6C79">
        <w:br w:type="page"/>
      </w:r>
    </w:p>
    <w:p w14:paraId="672C9B57" w14:textId="4B289DC8" w:rsidR="00923418" w:rsidRPr="005D06AC" w:rsidRDefault="00923418" w:rsidP="00794F95">
      <w:pPr>
        <w:rPr>
          <w:rFonts w:ascii="Arial" w:hAnsi="Arial" w:cs="Arial"/>
          <w:b/>
          <w:sz w:val="18"/>
          <w:szCs w:val="18"/>
        </w:rPr>
      </w:pPr>
      <w:r w:rsidRPr="005D06AC">
        <w:rPr>
          <w:rFonts w:ascii="Arial" w:hAnsi="Arial" w:cs="Arial"/>
          <w:b/>
          <w:sz w:val="18"/>
          <w:szCs w:val="18"/>
        </w:rPr>
        <w:lastRenderedPageBreak/>
        <w:t>CHAPTER 8: Forces, energy and motion</w:t>
      </w:r>
    </w:p>
    <w:p w14:paraId="355058A9" w14:textId="77777777" w:rsidR="00923418" w:rsidRPr="00DB6C79" w:rsidRDefault="00923418" w:rsidP="00923418">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65760" behindDoc="0" locked="0" layoutInCell="1" allowOverlap="1" wp14:anchorId="413BCBA5" wp14:editId="2E00546E">
                <wp:simplePos x="0" y="0"/>
                <wp:positionH relativeFrom="column">
                  <wp:posOffset>0</wp:posOffset>
                </wp:positionH>
                <wp:positionV relativeFrom="paragraph">
                  <wp:posOffset>20955</wp:posOffset>
                </wp:positionV>
                <wp:extent cx="6096000" cy="0"/>
                <wp:effectExtent l="9525" t="11430" r="9525" b="7620"/>
                <wp:wrapNone/>
                <wp:docPr id="140"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Y17xQCAAAs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A1mNe8UAgAA&#10;LAQAAA4AAAAAAAAAAAAAAAAALAIAAGRycy9lMm9Eb2MueG1sUEsBAi0AFAAGAAgAAAAhAJG7rQHY&#10;AAAABAEAAA8AAAAAAAAAAAAAAAAAbAQAAGRycy9kb3ducmV2LnhtbFBLBQYAAAAABAAEAPMAAABx&#10;BQAAAAA=&#10;"/>
            </w:pict>
          </mc:Fallback>
        </mc:AlternateContent>
      </w:r>
      <w:r w:rsidRPr="00DB6C79">
        <w:rPr>
          <w:noProof/>
          <w:spacing w:val="0"/>
          <w:lang w:eastAsia="en-GB"/>
        </w:rPr>
        <mc:AlternateContent>
          <mc:Choice Requires="wps">
            <w:drawing>
              <wp:anchor distT="0" distB="0" distL="114300" distR="114300" simplePos="0" relativeHeight="251764736" behindDoc="0" locked="0" layoutInCell="1" allowOverlap="1" wp14:anchorId="5DB3D17B" wp14:editId="56784D80">
                <wp:simplePos x="0" y="0"/>
                <wp:positionH relativeFrom="column">
                  <wp:posOffset>4648200</wp:posOffset>
                </wp:positionH>
                <wp:positionV relativeFrom="paragraph">
                  <wp:posOffset>20955</wp:posOffset>
                </wp:positionV>
                <wp:extent cx="1447800" cy="304800"/>
                <wp:effectExtent l="9525" t="11430" r="9525" b="7620"/>
                <wp:wrapNone/>
                <wp:docPr id="141"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376B37F" w14:textId="77777777" w:rsidR="00586794" w:rsidRDefault="00586794" w:rsidP="00923418">
                            <w:pPr>
                              <w:pStyle w:val="worksheeticontext"/>
                            </w:pPr>
                            <w:r>
                              <w:t>Worksheet 8.7</w:t>
                            </w:r>
                          </w:p>
                          <w:p w14:paraId="3BD0DE90" w14:textId="77777777" w:rsidR="00586794" w:rsidRDefault="00586794"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B3D17B" id="AutoShape 646" o:spid="_x0000_s1102" style="position:absolute;margin-left:366pt;margin-top:1.65pt;width:114pt;height:2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CDrSZiNQIAAHcEAAAOAAAAAAAAAAAAAAAA&#10;ACwCAABkcnMvZTJvRG9jLnhtbFBLAQItABQABgAIAAAAIQDYNSck3wAAAAgBAAAPAAAAAAAAAAAA&#10;AAAAAI0EAABkcnMvZG93bnJldi54bWxQSwUGAAAAAAQABADzAAAAmQUAAAAA&#10;" fillcolor="black">
                <v:textbox>
                  <w:txbxContent>
                    <w:p w14:paraId="4376B37F" w14:textId="77777777" w:rsidR="00586794" w:rsidRDefault="00586794" w:rsidP="00923418">
                      <w:pPr>
                        <w:pStyle w:val="worksheeticontext"/>
                      </w:pPr>
                      <w:r>
                        <w:t>Worksheet 8.7</w:t>
                      </w:r>
                    </w:p>
                    <w:p w14:paraId="3BD0DE90" w14:textId="77777777" w:rsidR="00586794" w:rsidRDefault="00586794" w:rsidP="00923418"/>
                  </w:txbxContent>
                </v:textbox>
              </v:roundrect>
            </w:pict>
          </mc:Fallback>
        </mc:AlternateContent>
      </w:r>
      <w:r w:rsidRPr="00DB6C79">
        <w:rPr>
          <w:noProof/>
          <w:spacing w:val="0"/>
          <w:lang w:eastAsia="en-GB"/>
        </w:rPr>
        <mc:AlternateContent>
          <mc:Choice Requires="wps">
            <w:drawing>
              <wp:anchor distT="0" distB="0" distL="114300" distR="114300" simplePos="0" relativeHeight="251763712" behindDoc="0" locked="0" layoutInCell="1" allowOverlap="1" wp14:anchorId="6041FDF7" wp14:editId="5EB8DE18">
                <wp:simplePos x="0" y="0"/>
                <wp:positionH relativeFrom="column">
                  <wp:posOffset>5029200</wp:posOffset>
                </wp:positionH>
                <wp:positionV relativeFrom="paragraph">
                  <wp:posOffset>20955</wp:posOffset>
                </wp:positionV>
                <wp:extent cx="1066800" cy="304800"/>
                <wp:effectExtent l="9525" t="11430" r="9525" b="7620"/>
                <wp:wrapNone/>
                <wp:docPr id="142"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D268C5C" w14:textId="77777777" w:rsidR="00586794" w:rsidRDefault="00586794"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1FDF7" id="Rectangle 645" o:spid="_x0000_s1103" style="position:absolute;margin-left:396pt;margin-top:1.65pt;width:84pt;height: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PBEEGiYCAABTBAAADgAAAAAAAAAAAAAAAAAsAgAAZHJzL2Uyb0RvYy54&#10;bWxQSwECLQAUAAYACAAAACEA8JEKM90AAAAIAQAADwAAAAAAAAAAAAAAAAB+BAAAZHJzL2Rvd25y&#10;ZXYueG1sUEsFBgAAAAAEAAQA8wAAAIgFAAAAAA==&#10;" fillcolor="black">
                <v:textbox>
                  <w:txbxContent>
                    <w:p w14:paraId="5D268C5C" w14:textId="77777777" w:rsidR="00586794" w:rsidRDefault="00586794" w:rsidP="00923418"/>
                  </w:txbxContent>
                </v:textbox>
              </v:rect>
            </w:pict>
          </mc:Fallback>
        </mc:AlternateContent>
      </w:r>
    </w:p>
    <w:p w14:paraId="66660F21" w14:textId="77777777" w:rsidR="00923418" w:rsidRPr="00DB6C79" w:rsidRDefault="00923418" w:rsidP="00923418">
      <w:pPr>
        <w:pStyle w:val="0Aheadingfirst"/>
        <w:spacing w:before="460"/>
        <w:ind w:left="1440" w:hanging="1440"/>
      </w:pPr>
      <w:r w:rsidRPr="00DB6C79">
        <w:t>Newton’s Third Law</w:t>
      </w:r>
    </w:p>
    <w:p w14:paraId="745F469E" w14:textId="77777777"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06250F3E" w14:textId="77777777" w:rsidR="00923418" w:rsidRPr="00DB6C79" w:rsidRDefault="00923418" w:rsidP="00923418">
      <w:pPr>
        <w:pStyle w:val="1wsquestions"/>
        <w:spacing w:after="40"/>
        <w:rPr>
          <w:b/>
          <w:lang w:val="en-AU"/>
        </w:rPr>
      </w:pPr>
      <w:r w:rsidRPr="00DB6C79">
        <w:rPr>
          <w:b/>
          <w:lang w:val="en-AU"/>
        </w:rPr>
        <w:t>1.</w:t>
      </w:r>
      <w:r w:rsidRPr="00DB6C79">
        <w:rPr>
          <w:b/>
          <w:lang w:val="en-AU"/>
        </w:rPr>
        <w:tab/>
      </w:r>
      <w:r w:rsidRPr="00DB6C79">
        <w:rPr>
          <w:lang w:val="en-AU"/>
        </w:rPr>
        <w:t>State Newton’s Third Law of Motion.</w:t>
      </w:r>
    </w:p>
    <w:p w14:paraId="56C66A1B"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14E16A93"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26C237EF"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03E89DF3" w14:textId="77777777" w:rsidR="00923418" w:rsidRPr="00DB6C79" w:rsidRDefault="00923418" w:rsidP="00923418">
      <w:pPr>
        <w:pStyle w:val="1wsquestions"/>
        <w:spacing w:before="60"/>
        <w:ind w:left="357" w:hanging="357"/>
        <w:rPr>
          <w:lang w:val="en-AU"/>
        </w:rPr>
      </w:pPr>
      <w:r w:rsidRPr="00DB6C79">
        <w:rPr>
          <w:b/>
          <w:lang w:val="en-AU"/>
        </w:rPr>
        <w:t>2.</w:t>
      </w:r>
      <w:r w:rsidRPr="00DB6C79">
        <w:rPr>
          <w:b/>
          <w:lang w:val="en-AU"/>
        </w:rPr>
        <w:tab/>
      </w:r>
      <w:r w:rsidRPr="00DB6C79">
        <w:rPr>
          <w:lang w:val="en-AU"/>
        </w:rPr>
        <w:t>The following diagram shows a balloon rocket built by students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712"/>
      </w:tblGrid>
      <w:tr w:rsidR="00923418" w:rsidRPr="00DB6C79" w14:paraId="0EBAAD7D" w14:textId="77777777" w:rsidTr="00907C9B">
        <w:tc>
          <w:tcPr>
            <w:tcW w:w="276" w:type="dxa"/>
            <w:shd w:val="clear" w:color="auto" w:fill="auto"/>
          </w:tcPr>
          <w:p w14:paraId="0E0029C1" w14:textId="77777777" w:rsidR="00923418" w:rsidRPr="00DB6C79" w:rsidRDefault="00923418" w:rsidP="00907C9B">
            <w:pPr>
              <w:pStyle w:val="1wsquestiona"/>
              <w:rPr>
                <w:lang w:val="en-AU"/>
              </w:rPr>
            </w:pPr>
          </w:p>
        </w:tc>
        <w:tc>
          <w:tcPr>
            <w:tcW w:w="3660" w:type="dxa"/>
            <w:shd w:val="clear" w:color="auto" w:fill="auto"/>
          </w:tcPr>
          <w:p w14:paraId="374E869D" w14:textId="77777777" w:rsidR="00923418" w:rsidRPr="00DB6C79" w:rsidRDefault="00923418" w:rsidP="00907C9B">
            <w:r w:rsidRPr="00DB6C79">
              <w:rPr>
                <w:noProof/>
                <w:lang w:val="en-GB" w:eastAsia="en-GB"/>
              </w:rPr>
              <w:drawing>
                <wp:inline distT="0" distB="0" distL="0" distR="0" wp14:anchorId="752D381A" wp14:editId="62CE212C">
                  <wp:extent cx="1989455" cy="2019300"/>
                  <wp:effectExtent l="0" t="0" r="0" b="0"/>
                  <wp:docPr id="147" name="Picture 14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9"/>
                          <pic:cNvPicPr>
                            <a:picLocks noChangeAspect="1" noChangeArrowheads="1"/>
                          </pic:cNvPicPr>
                        </pic:nvPicPr>
                        <pic:blipFill>
                          <a:blip r:embed="rId149" cstate="print">
                            <a:extLst>
                              <a:ext uri="{28A0092B-C50C-407E-A947-70E740481C1C}">
                                <a14:useLocalDpi xmlns:a14="http://schemas.microsoft.com/office/drawing/2010/main" val="0"/>
                              </a:ext>
                            </a:extLst>
                          </a:blip>
                          <a:srcRect l="8859" t="23726" r="4430" b="7765"/>
                          <a:stretch>
                            <a:fillRect/>
                          </a:stretch>
                        </pic:blipFill>
                        <pic:spPr bwMode="auto">
                          <a:xfrm>
                            <a:off x="0" y="0"/>
                            <a:ext cx="1989455" cy="2019300"/>
                          </a:xfrm>
                          <a:prstGeom prst="rect">
                            <a:avLst/>
                          </a:prstGeom>
                          <a:noFill/>
                          <a:ln>
                            <a:noFill/>
                          </a:ln>
                        </pic:spPr>
                      </pic:pic>
                    </a:graphicData>
                  </a:graphic>
                </wp:inline>
              </w:drawing>
            </w:r>
          </w:p>
        </w:tc>
        <w:tc>
          <w:tcPr>
            <w:tcW w:w="5712" w:type="dxa"/>
          </w:tcPr>
          <w:p w14:paraId="5A8F0309" w14:textId="77777777" w:rsidR="00923418" w:rsidRPr="00DB6C79" w:rsidRDefault="00923418" w:rsidP="00907C9B">
            <w:pPr>
              <w:pStyle w:val="1wsquestionsindent"/>
              <w:spacing w:line="270" w:lineRule="exact"/>
              <w:ind w:leftChars="60" w:left="144"/>
              <w:rPr>
                <w:spacing w:val="-2"/>
                <w:lang w:val="en-AU"/>
              </w:rPr>
            </w:pPr>
            <w:r w:rsidRPr="00DB6C79">
              <w:rPr>
                <w:spacing w:val="-2"/>
                <w:lang w:val="en-AU"/>
              </w:rPr>
              <w:t>The inflated balloon is then released.</w:t>
            </w:r>
          </w:p>
          <w:p w14:paraId="3B744D7B" w14:textId="77777777" w:rsidR="00923418" w:rsidRPr="00DB6C79" w:rsidRDefault="00923418" w:rsidP="00923418">
            <w:pPr>
              <w:pStyle w:val="1wsquestionaleader"/>
              <w:ind w:leftChars="60" w:left="584"/>
              <w:rPr>
                <w:lang w:val="en-AU"/>
              </w:rPr>
            </w:pPr>
            <w:r w:rsidRPr="00DB6C79">
              <w:rPr>
                <w:lang w:val="en-AU"/>
              </w:rPr>
              <w:t>(a)</w:t>
            </w:r>
            <w:r w:rsidRPr="00DB6C79">
              <w:rPr>
                <w:b/>
                <w:lang w:val="en-AU"/>
              </w:rPr>
              <w:tab/>
            </w:r>
            <w:r w:rsidRPr="00DB6C79">
              <w:rPr>
                <w:lang w:val="en-AU"/>
              </w:rPr>
              <w:t>Where along the string will the balloon be moving at the greatest speed?</w:t>
            </w:r>
          </w:p>
          <w:p w14:paraId="77CD4005"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181E05F1"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52D6A76C"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0FE1AEE8" w14:textId="77777777" w:rsidR="00923418" w:rsidRPr="00DB6C79" w:rsidRDefault="00923418" w:rsidP="00923418">
            <w:pPr>
              <w:pStyle w:val="1wsquestionaleader"/>
              <w:ind w:leftChars="60" w:left="584"/>
              <w:rPr>
                <w:lang w:val="en-AU"/>
              </w:rPr>
            </w:pPr>
            <w:r w:rsidRPr="00DB6C79">
              <w:rPr>
                <w:lang w:val="en-AU"/>
              </w:rPr>
              <w:t>(b)</w:t>
            </w:r>
            <w:r w:rsidRPr="00DB6C79">
              <w:rPr>
                <w:b/>
                <w:lang w:val="en-AU"/>
              </w:rPr>
              <w:tab/>
            </w:r>
            <w:r w:rsidRPr="00DB6C79">
              <w:rPr>
                <w:lang w:val="en-AU"/>
              </w:rPr>
              <w:t>Use Newton’s Third Law to explain why the balloon is propelled forward along the string.</w:t>
            </w:r>
          </w:p>
          <w:p w14:paraId="5FFFB77F"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702F6C55"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665BF9FA"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7191EAD2"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05EA75ED" w14:textId="77777777"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r w:rsidRPr="00DB6C79">
              <w:rPr>
                <w:lang w:val="en-AU"/>
              </w:rPr>
              <w:tab/>
            </w:r>
            <w:r w:rsidRPr="00DB6C79">
              <w:rPr>
                <w:lang w:val="en-AU"/>
              </w:rPr>
              <w:tab/>
            </w:r>
          </w:p>
        </w:tc>
      </w:tr>
    </w:tbl>
    <w:p w14:paraId="2A9E4437" w14:textId="77777777" w:rsidR="00923418" w:rsidRPr="00DB6C79" w:rsidRDefault="00923418" w:rsidP="00923418">
      <w:pPr>
        <w:pStyle w:val="1wsquestions"/>
        <w:spacing w:before="60" w:after="0"/>
        <w:ind w:left="357" w:hanging="357"/>
        <w:rPr>
          <w:lang w:val="en-AU"/>
        </w:rPr>
      </w:pPr>
      <w:r w:rsidRPr="00DB6C79">
        <w:rPr>
          <w:b/>
          <w:lang w:val="en-AU"/>
        </w:rPr>
        <w:t>3.</w:t>
      </w:r>
      <w:r w:rsidRPr="00DB6C79">
        <w:rPr>
          <w:b/>
          <w:lang w:val="en-AU"/>
        </w:rPr>
        <w:tab/>
      </w:r>
      <w:r w:rsidRPr="00DB6C79">
        <w:rPr>
          <w:lang w:val="en-AU"/>
        </w:rP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700"/>
      </w:tblGrid>
      <w:tr w:rsidR="00923418" w:rsidRPr="00DB6C79" w14:paraId="5983D24D" w14:textId="77777777" w:rsidTr="00907C9B">
        <w:tc>
          <w:tcPr>
            <w:tcW w:w="236" w:type="dxa"/>
            <w:shd w:val="clear" w:color="auto" w:fill="auto"/>
          </w:tcPr>
          <w:p w14:paraId="14ABC77A" w14:textId="77777777" w:rsidR="00923418" w:rsidRPr="00DB6C79" w:rsidRDefault="00923418" w:rsidP="00907C9B">
            <w:pPr>
              <w:pStyle w:val="1wsquestiona"/>
              <w:rPr>
                <w:lang w:val="en-AU"/>
              </w:rPr>
            </w:pPr>
            <w:r w:rsidRPr="00DB6C79">
              <w:rPr>
                <w:noProof/>
                <w:lang w:eastAsia="en-GB"/>
              </w:rPr>
              <mc:AlternateContent>
                <mc:Choice Requires="wps">
                  <w:drawing>
                    <wp:anchor distT="0" distB="0" distL="114300" distR="114300" simplePos="0" relativeHeight="251766784" behindDoc="1" locked="0" layoutInCell="1" allowOverlap="1" wp14:anchorId="18DB8C33" wp14:editId="399E33A1">
                      <wp:simplePos x="0" y="0"/>
                      <wp:positionH relativeFrom="column">
                        <wp:posOffset>-190170</wp:posOffset>
                      </wp:positionH>
                      <wp:positionV relativeFrom="paragraph">
                        <wp:posOffset>2023745</wp:posOffset>
                      </wp:positionV>
                      <wp:extent cx="1264920" cy="334010"/>
                      <wp:effectExtent l="0" t="0" r="0" b="8890"/>
                      <wp:wrapNone/>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34010"/>
                              </a:xfrm>
                              <a:prstGeom prst="rect">
                                <a:avLst/>
                              </a:prstGeom>
                              <a:solidFill>
                                <a:srgbClr val="FFFFFF"/>
                              </a:solidFill>
                              <a:ln w="9525">
                                <a:noFill/>
                                <a:miter lim="800000"/>
                                <a:headEnd/>
                                <a:tailEnd/>
                              </a:ln>
                            </wps:spPr>
                            <wps:txbx>
                              <w:txbxContent>
                                <w:p w14:paraId="768A2882" w14:textId="77777777" w:rsidR="00586794" w:rsidRPr="00DE19EE" w:rsidRDefault="00586794" w:rsidP="00923418">
                                  <w:pPr>
                                    <w:rPr>
                                      <w:rFonts w:ascii="Arial" w:hAnsi="Arial" w:cs="Arial"/>
                                      <w:sz w:val="16"/>
                                      <w:szCs w:val="18"/>
                                    </w:rPr>
                                  </w:pPr>
                                  <w:r w:rsidRPr="00DE19EE">
                                    <w:rPr>
                                      <w:rFonts w:ascii="Arial" w:hAnsi="Arial" w:cs="Arial"/>
                                      <w:sz w:val="16"/>
                                      <w:szCs w:val="18"/>
                                    </w:rPr>
                                    <w:t xml:space="preserve">Photo: </w:t>
                                  </w:r>
                                  <w:proofErr w:type="spellStart"/>
                                  <w:r w:rsidRPr="00C475D7">
                                    <w:rPr>
                                      <w:rFonts w:ascii="Arial" w:hAnsi="Arial" w:cs="Arial"/>
                                      <w:sz w:val="16"/>
                                      <w:szCs w:val="18"/>
                                    </w:rPr>
                                    <w:t>Wavebreak</w:t>
                                  </w:r>
                                  <w:proofErr w:type="spellEnd"/>
                                  <w:r w:rsidRPr="00C475D7">
                                    <w:rPr>
                                      <w:rFonts w:ascii="Arial" w:hAnsi="Arial" w:cs="Arial"/>
                                      <w:sz w:val="16"/>
                                      <w:szCs w:val="18"/>
                                    </w:rPr>
                                    <w:t xml:space="preserve"> Media Ltd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DB8C33" id="_x0000_s1104" type="#_x0000_t202" style="position:absolute;left:0;text-align:left;margin-left:-14.95pt;margin-top:159.35pt;width:99.6pt;height:26.3pt;z-index:-251549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" stroked="f">
                      <v:textbox style="mso-fit-shape-to-text:t">
                        <w:txbxContent>
                          <w:p w14:paraId="768A2882" w14:textId="77777777" w:rsidR="00586794" w:rsidRPr="00DE19EE" w:rsidRDefault="00586794" w:rsidP="00923418">
                            <w:pPr>
                              <w:rPr>
                                <w:rFonts w:ascii="Arial" w:hAnsi="Arial" w:cs="Arial"/>
                                <w:sz w:val="16"/>
                                <w:szCs w:val="18"/>
                              </w:rPr>
                            </w:pPr>
                            <w:r w:rsidRPr="00DE19EE">
                              <w:rPr>
                                <w:rFonts w:ascii="Arial" w:hAnsi="Arial" w:cs="Arial"/>
                                <w:sz w:val="16"/>
                                <w:szCs w:val="18"/>
                              </w:rPr>
                              <w:t xml:space="preserve">Photo: </w:t>
                            </w:r>
                            <w:proofErr w:type="spellStart"/>
                            <w:r w:rsidRPr="00C475D7">
                              <w:rPr>
                                <w:rFonts w:ascii="Arial" w:hAnsi="Arial" w:cs="Arial"/>
                                <w:sz w:val="16"/>
                                <w:szCs w:val="18"/>
                              </w:rPr>
                              <w:t>Wavebreak</w:t>
                            </w:r>
                            <w:proofErr w:type="spellEnd"/>
                            <w:r w:rsidRPr="00C475D7">
                              <w:rPr>
                                <w:rFonts w:ascii="Arial" w:hAnsi="Arial" w:cs="Arial"/>
                                <w:sz w:val="16"/>
                                <w:szCs w:val="18"/>
                              </w:rPr>
                              <w:t xml:space="preserve"> Media Ltd / 123RF</w:t>
                            </w:r>
                          </w:p>
                        </w:txbxContent>
                      </v:textbox>
                    </v:shape>
                  </w:pict>
                </mc:Fallback>
              </mc:AlternateContent>
            </w:r>
          </w:p>
        </w:tc>
        <w:tc>
          <w:tcPr>
            <w:tcW w:w="3700" w:type="dxa"/>
            <w:shd w:val="clear" w:color="auto" w:fill="auto"/>
          </w:tcPr>
          <w:p w14:paraId="1D105077" w14:textId="77777777" w:rsidR="00923418" w:rsidRPr="00DB6C79" w:rsidRDefault="00923418" w:rsidP="00907C9B">
            <w:pPr>
              <w:jc w:val="right"/>
            </w:pPr>
            <w:r w:rsidRPr="00DB6C79">
              <w:rPr>
                <w:noProof/>
                <w:lang w:val="en-GB" w:eastAsia="en-GB"/>
              </w:rPr>
              <w:drawing>
                <wp:inline distT="0" distB="0" distL="0" distR="0" wp14:anchorId="052F7CB0" wp14:editId="09CF0D36">
                  <wp:extent cx="1566000" cy="23472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7.1small.jp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566000" cy="2347200"/>
                          </a:xfrm>
                          <a:prstGeom prst="rect">
                            <a:avLst/>
                          </a:prstGeom>
                        </pic:spPr>
                      </pic:pic>
                    </a:graphicData>
                  </a:graphic>
                </wp:inline>
              </w:drawing>
            </w:r>
          </w:p>
        </w:tc>
        <w:tc>
          <w:tcPr>
            <w:tcW w:w="5700" w:type="dxa"/>
          </w:tcPr>
          <w:p w14:paraId="15EBA11A" w14:textId="77777777" w:rsidR="00923418" w:rsidRPr="00DB6C79" w:rsidRDefault="00923418" w:rsidP="00907C9B">
            <w:pPr>
              <w:pStyle w:val="1wsquestionsindent"/>
              <w:spacing w:line="270" w:lineRule="exact"/>
              <w:ind w:leftChars="60" w:left="144"/>
              <w:rPr>
                <w:spacing w:val="-2"/>
                <w:lang w:val="en-AU"/>
              </w:rPr>
            </w:pPr>
            <w:r w:rsidRPr="00DB6C79">
              <w:rPr>
                <w:spacing w:val="-2"/>
                <w:lang w:val="en-AU"/>
              </w:rPr>
              <w:t>The man is not moving even though he is pushing forward against the wall.</w:t>
            </w:r>
          </w:p>
          <w:p w14:paraId="0B901AF2" w14:textId="77777777" w:rsidR="00923418" w:rsidRPr="00DB6C79" w:rsidRDefault="00923418" w:rsidP="00907C9B">
            <w:pPr>
              <w:pStyle w:val="1wsquestionaleader"/>
              <w:spacing w:line="270" w:lineRule="exact"/>
              <w:ind w:leftChars="60" w:left="586" w:hanging="442"/>
              <w:rPr>
                <w:lang w:val="en-AU"/>
              </w:rPr>
            </w:pPr>
            <w:r w:rsidRPr="00DB6C79">
              <w:rPr>
                <w:lang w:val="en-AU"/>
              </w:rPr>
              <w:t>(</w:t>
            </w:r>
            <w:proofErr w:type="spellStart"/>
            <w:r w:rsidRPr="00DB6C79">
              <w:rPr>
                <w:lang w:val="en-AU"/>
              </w:rPr>
              <w:t>a</w:t>
            </w:r>
            <w:proofErr w:type="spellEnd"/>
            <w:r w:rsidRPr="00DB6C79">
              <w:rPr>
                <w:lang w:val="en-AU"/>
              </w:rPr>
              <w:t>)</w:t>
            </w:r>
            <w:r w:rsidRPr="00DB6C79">
              <w:rPr>
                <w:b/>
                <w:lang w:val="en-AU"/>
              </w:rPr>
              <w:tab/>
            </w:r>
            <w:r w:rsidRPr="00DB6C79">
              <w:rPr>
                <w:lang w:val="en-AU"/>
              </w:rPr>
              <w:t>What is the net force acting on the man?</w:t>
            </w:r>
          </w:p>
          <w:p w14:paraId="326667BE" w14:textId="77777777" w:rsidR="00923418" w:rsidRPr="00DB6C79" w:rsidRDefault="00923418" w:rsidP="00907C9B">
            <w:pPr>
              <w:pStyle w:val="1wsquestionaleader"/>
              <w:tabs>
                <w:tab w:val="clear" w:pos="9540"/>
                <w:tab w:val="right" w:leader="dot" w:pos="5556"/>
              </w:tabs>
              <w:spacing w:after="40" w:line="240" w:lineRule="auto"/>
              <w:ind w:leftChars="60" w:left="144" w:firstLine="454"/>
              <w:rPr>
                <w:lang w:val="en-AU"/>
              </w:rPr>
            </w:pPr>
            <w:r w:rsidRPr="00DB6C79">
              <w:rPr>
                <w:lang w:val="en-AU"/>
              </w:rPr>
              <w:tab/>
            </w:r>
          </w:p>
          <w:p w14:paraId="1DA6B5D9" w14:textId="77777777" w:rsidR="00923418" w:rsidRPr="00DB6C79" w:rsidRDefault="00923418" w:rsidP="00907C9B">
            <w:pPr>
              <w:pStyle w:val="1wsquestionaleader"/>
              <w:spacing w:line="270" w:lineRule="exact"/>
              <w:ind w:leftChars="60" w:left="586" w:hanging="442"/>
              <w:rPr>
                <w:lang w:val="en-AU"/>
              </w:rPr>
            </w:pPr>
            <w:r w:rsidRPr="00DB6C79">
              <w:rPr>
                <w:lang w:val="en-AU"/>
              </w:rPr>
              <w:t>(b)</w:t>
            </w:r>
            <w:r w:rsidRPr="00DB6C79">
              <w:rPr>
                <w:b/>
                <w:lang w:val="en-AU"/>
              </w:rPr>
              <w:tab/>
            </w:r>
            <w:r w:rsidRPr="00DB6C79">
              <w:rPr>
                <w:lang w:val="en-AU"/>
              </w:rPr>
              <w:t>If the man pushes with a force of 200 N on the wall, what is the force that the wall exerts back on him?</w:t>
            </w:r>
          </w:p>
          <w:p w14:paraId="1F9B06CC"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19608618"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27051339" w14:textId="77777777" w:rsidR="00923418" w:rsidRPr="00DB6C79" w:rsidRDefault="00923418" w:rsidP="00907C9B">
            <w:pPr>
              <w:pStyle w:val="1wsquestionaleader"/>
              <w:spacing w:line="270" w:lineRule="exact"/>
              <w:ind w:leftChars="60" w:left="586" w:hanging="442"/>
              <w:rPr>
                <w:lang w:val="en-AU"/>
              </w:rPr>
            </w:pPr>
            <w:r w:rsidRPr="00DB6C79">
              <w:rPr>
                <w:lang w:val="en-AU"/>
              </w:rPr>
              <w:t>(c)</w:t>
            </w:r>
            <w:r w:rsidRPr="00DB6C79">
              <w:rPr>
                <w:b/>
                <w:lang w:val="en-AU"/>
              </w:rPr>
              <w:tab/>
            </w:r>
            <w:r w:rsidRPr="00DB6C79">
              <w:rPr>
                <w:lang w:val="en-AU"/>
              </w:rPr>
              <w:t>The man is pushing back on the floor with his feet with a force 200 N. With what force does the floor push back on the man?</w:t>
            </w:r>
          </w:p>
          <w:p w14:paraId="08BF36A5"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p>
          <w:p w14:paraId="2AA00F9D" w14:textId="77777777"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r w:rsidRPr="00DB6C79">
              <w:rPr>
                <w:lang w:val="en-AU"/>
              </w:rPr>
              <w:tab/>
            </w:r>
          </w:p>
        </w:tc>
      </w:tr>
    </w:tbl>
    <w:p w14:paraId="3127ACC4" w14:textId="77777777" w:rsidR="00923418" w:rsidRPr="00DB6C79" w:rsidRDefault="00923418" w:rsidP="00923418">
      <w:pPr>
        <w:pStyle w:val="1wsquestionaleader"/>
        <w:spacing w:after="40" w:line="270" w:lineRule="exact"/>
        <w:ind w:left="799" w:hanging="442"/>
        <w:rPr>
          <w:lang w:val="en-AU"/>
        </w:rPr>
      </w:pPr>
      <w:r w:rsidRPr="00DB6C79">
        <w:rPr>
          <w:lang w:val="en-AU"/>
        </w:rPr>
        <w:t>(d)</w:t>
      </w:r>
      <w:r w:rsidRPr="00DB6C79">
        <w:rPr>
          <w:b/>
          <w:lang w:val="en-AU"/>
        </w:rPr>
        <w:tab/>
      </w:r>
      <w:r w:rsidRPr="00DB6C79">
        <w:rPr>
          <w:lang w:val="en-AU"/>
        </w:rPr>
        <w:t>Explain what would happen if he tried to do this on a very slippery floor.</w:t>
      </w:r>
    </w:p>
    <w:p w14:paraId="5A1B980B"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6FA4CAB7"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2001BDD4"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7DDC1E7E"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008AB59F"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64665353"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44978AB1" w14:textId="77777777" w:rsidR="00CB0A98" w:rsidRDefault="00CB0A98">
      <w:pPr>
        <w:rPr>
          <w:rFonts w:ascii="Arial" w:hAnsi="Arial"/>
        </w:rPr>
      </w:pPr>
      <w:r>
        <w:rPr>
          <w:rFonts w:ascii="Arial" w:hAnsi="Arial"/>
        </w:rPr>
        <w:br w:type="page"/>
      </w:r>
    </w:p>
    <w:p w14:paraId="04B0910E" w14:textId="77777777" w:rsidR="00CB0A98" w:rsidRPr="005123A8" w:rsidRDefault="00CB0A98" w:rsidP="00CB0A98">
      <w:pPr>
        <w:pStyle w:val="Chaptertitle"/>
      </w:pPr>
      <w:r w:rsidRPr="005123A8">
        <w:lastRenderedPageBreak/>
        <w:t xml:space="preserve">CHAPTER </w:t>
      </w:r>
      <w:r>
        <w:t>8: Forces, energy and motion</w:t>
      </w:r>
    </w:p>
    <w:p w14:paraId="04B97705"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70880" behindDoc="0" locked="0" layoutInCell="1" allowOverlap="1" wp14:anchorId="673A769B" wp14:editId="48E4F5AB">
                <wp:simplePos x="0" y="0"/>
                <wp:positionH relativeFrom="column">
                  <wp:posOffset>0</wp:posOffset>
                </wp:positionH>
                <wp:positionV relativeFrom="paragraph">
                  <wp:posOffset>20955</wp:posOffset>
                </wp:positionV>
                <wp:extent cx="6096000" cy="0"/>
                <wp:effectExtent l="9525" t="11430" r="9525" b="7620"/>
                <wp:wrapNone/>
                <wp:docPr id="43"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8"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IaqVhEUAgAA&#10;KwQAAA4AAAAAAAAAAAAAAAAALAIAAGRycy9lMm9Eb2MueG1sUEsBAi0AFAAGAAgAAAAhAJG7rQHY&#10;AAAABAEAAA8AAAAAAAAAAAAAAAAAbAQAAGRycy9kb3ducmV2LnhtbFBLBQYAAAAABAAEAPMAAABx&#10;BQAAAAA=&#10;"/>
            </w:pict>
          </mc:Fallback>
        </mc:AlternateContent>
      </w:r>
      <w:r>
        <w:rPr>
          <w:noProof/>
          <w:spacing w:val="0"/>
          <w:lang w:eastAsia="en-GB"/>
        </w:rPr>
        <mc:AlternateContent>
          <mc:Choice Requires="wps">
            <w:drawing>
              <wp:anchor distT="0" distB="0" distL="114300" distR="114300" simplePos="0" relativeHeight="251769856" behindDoc="0" locked="0" layoutInCell="1" allowOverlap="1" wp14:anchorId="12B18767" wp14:editId="3FA42B92">
                <wp:simplePos x="0" y="0"/>
                <wp:positionH relativeFrom="column">
                  <wp:posOffset>4648200</wp:posOffset>
                </wp:positionH>
                <wp:positionV relativeFrom="paragraph">
                  <wp:posOffset>20955</wp:posOffset>
                </wp:positionV>
                <wp:extent cx="1447800" cy="304800"/>
                <wp:effectExtent l="9525" t="11430" r="9525" b="7620"/>
                <wp:wrapNone/>
                <wp:docPr id="47"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E229344" w14:textId="77777777" w:rsidR="00586794" w:rsidRDefault="00586794" w:rsidP="00CB0A98">
                            <w:pPr>
                              <w:pStyle w:val="worksheeticontext"/>
                            </w:pPr>
                            <w:r>
                              <w:t>Worksheet 8.8</w:t>
                            </w:r>
                          </w:p>
                          <w:p w14:paraId="7F786B78"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B18767" id="AutoShape 637" o:spid="_x0000_s1105" style="position:absolute;margin-left:366pt;margin-top:1.65pt;width:114pt;height:2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BYAoFM0AgAAdgQAAA4AAAAAAAAAAAAAAAAA&#10;LAIAAGRycy9lMm9Eb2MueG1sUEsBAi0AFAAGAAgAAAAhANg1JyTfAAAACAEAAA8AAAAAAAAAAAAA&#10;AAAAjAQAAGRycy9kb3ducmV2LnhtbFBLBQYAAAAABAAEAPMAAACYBQAAAAA=&#10;" fillcolor="black">
                <v:textbox>
                  <w:txbxContent>
                    <w:p w14:paraId="2E229344" w14:textId="77777777" w:rsidR="00586794" w:rsidRDefault="00586794" w:rsidP="00CB0A98">
                      <w:pPr>
                        <w:pStyle w:val="worksheeticontext"/>
                      </w:pPr>
                      <w:r>
                        <w:t>Worksheet 8.8</w:t>
                      </w:r>
                    </w:p>
                    <w:p w14:paraId="7F786B78" w14:textId="77777777" w:rsidR="00586794" w:rsidRDefault="00586794" w:rsidP="00CB0A98"/>
                  </w:txbxContent>
                </v:textbox>
              </v:roundrect>
            </w:pict>
          </mc:Fallback>
        </mc:AlternateContent>
      </w:r>
      <w:r>
        <w:rPr>
          <w:noProof/>
          <w:spacing w:val="0"/>
          <w:lang w:eastAsia="en-GB"/>
        </w:rPr>
        <mc:AlternateContent>
          <mc:Choice Requires="wps">
            <w:drawing>
              <wp:anchor distT="0" distB="0" distL="114300" distR="114300" simplePos="0" relativeHeight="251768832" behindDoc="0" locked="0" layoutInCell="1" allowOverlap="1" wp14:anchorId="18285FE0" wp14:editId="5FF2D410">
                <wp:simplePos x="0" y="0"/>
                <wp:positionH relativeFrom="column">
                  <wp:posOffset>5029200</wp:posOffset>
                </wp:positionH>
                <wp:positionV relativeFrom="paragraph">
                  <wp:posOffset>20955</wp:posOffset>
                </wp:positionV>
                <wp:extent cx="1066800" cy="304800"/>
                <wp:effectExtent l="9525" t="11430" r="9525" b="7620"/>
                <wp:wrapNone/>
                <wp:docPr id="48"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60A6D0F1"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85FE0" id="Rectangle 636" o:spid="_x0000_s1106" style="position:absolute;margin-left:396pt;margin-top:1.65pt;width:84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AhleLMnAgAAUgQAAA4AAAAAAAAAAAAAAAAALAIAAGRycy9lMm9Eb2Mu&#10;eG1sUEsBAi0AFAAGAAgAAAAhAPCRCjPdAAAACAEAAA8AAAAAAAAAAAAAAAAAfwQAAGRycy9kb3du&#10;cmV2LnhtbFBLBQYAAAAABAAEAPMAAACJBQAAAAA=&#10;" fillcolor="black">
                <v:textbox>
                  <w:txbxContent>
                    <w:p w14:paraId="60A6D0F1" w14:textId="77777777" w:rsidR="00586794" w:rsidRDefault="00586794" w:rsidP="00CB0A98"/>
                  </w:txbxContent>
                </v:textbox>
              </v:rect>
            </w:pict>
          </mc:Fallback>
        </mc:AlternateContent>
      </w:r>
    </w:p>
    <w:p w14:paraId="5A179F61" w14:textId="77777777"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14:paraId="574A3EA7" w14:textId="77777777" w:rsidR="00CB0A98" w:rsidRDefault="00CB0A98" w:rsidP="00CB0A98">
      <w:pPr>
        <w:pStyle w:val="StyleStyleWorksheetdateBefore13ptAfter12pt"/>
        <w:tabs>
          <w:tab w:val="clear" w:pos="5260"/>
          <w:tab w:val="clear" w:pos="7900"/>
          <w:tab w:val="left" w:leader="dot" w:pos="6468"/>
        </w:tabs>
      </w:pPr>
      <w:r>
        <w:t>Student:</w:t>
      </w:r>
      <w:r w:rsidRPr="00332213">
        <w:t> </w:t>
      </w:r>
      <w:r>
        <w:tab/>
      </w:r>
      <w:r w:rsidRPr="00332213">
        <w:rPr>
          <w:rFonts w:hint="eastAsia"/>
        </w:rPr>
        <w:t> </w:t>
      </w:r>
      <w:r>
        <w:t>Class:</w:t>
      </w:r>
      <w:r w:rsidRPr="00332213">
        <w:t> </w:t>
      </w:r>
      <w:r>
        <w:tab/>
      </w:r>
    </w:p>
    <w:p w14:paraId="56527484" w14:textId="77777777" w:rsidR="00CB0A98" w:rsidRPr="001D2FE1" w:rsidRDefault="00CB0A98" w:rsidP="00CB0A98">
      <w:pPr>
        <w:pStyle w:val="1wsmainbodyfullout"/>
      </w:pPr>
      <w:r w:rsidRPr="006A7C9E">
        <w:t>Complete the statements below to compile a summary of this unit. The missing words can be found in the word list below.</w:t>
      </w:r>
    </w:p>
    <w:p w14:paraId="344CE2B7" w14:textId="77777777" w:rsidR="00CB0A98" w:rsidRDefault="00CB0A98" w:rsidP="00CB0A98">
      <w:pPr>
        <w:pStyle w:val="1wsquestionsdoubledigit"/>
        <w:spacing w:before="120"/>
        <w:ind w:left="482" w:hanging="482"/>
      </w:pP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14:paraId="04A25C81" w14:textId="77777777" w:rsidR="00CB0A98" w:rsidRDefault="00CB0A98" w:rsidP="00CB0A98">
      <w:pPr>
        <w:pStyle w:val="1wsquestionsdoubledigit"/>
      </w:pPr>
      <w:r>
        <w:rPr>
          <w:b/>
        </w:rPr>
        <w:t>  2</w:t>
      </w:r>
      <w:r w:rsidRPr="00C65F06">
        <w:rPr>
          <w:b/>
        </w:rPr>
        <w:t>.</w:t>
      </w:r>
      <w:r>
        <w:rPr>
          <w:b/>
        </w:rPr>
        <w:tab/>
      </w:r>
      <w:r>
        <w:t xml:space="preserve">…………… </w:t>
      </w:r>
      <w:r w:rsidRPr="006A7C9E">
        <w:t>speed can be calculated by dividing the distance travelled by the time taken.</w:t>
      </w:r>
    </w:p>
    <w:p w14:paraId="63C3620E" w14:textId="77777777" w:rsidR="00CB0A98" w:rsidRDefault="00CB0A98" w:rsidP="00CB0A98">
      <w:pPr>
        <w:pStyle w:val="1wsquestionsdoubledigit"/>
      </w:pPr>
      <w:r>
        <w:rPr>
          <w:b/>
        </w:rPr>
        <w:t>  3</w:t>
      </w:r>
      <w:r w:rsidRPr="00C65F06">
        <w:rPr>
          <w:b/>
        </w:rPr>
        <w:t>.</w:t>
      </w:r>
      <w:r>
        <w:rPr>
          <w:b/>
        </w:rPr>
        <w:tab/>
      </w:r>
      <w:r>
        <w:t xml:space="preserve">…………… </w:t>
      </w:r>
      <w:r w:rsidRPr="006A7C9E">
        <w:t xml:space="preserve">is a measure of the rate of change in position. In order to describe the velocity fully, the </w:t>
      </w:r>
      <w:r>
        <w:t>……………</w:t>
      </w:r>
      <w:r w:rsidRPr="006A7C9E">
        <w:t xml:space="preserve"> of the change in position must be stated.</w:t>
      </w:r>
    </w:p>
    <w:p w14:paraId="59959ED5" w14:textId="77777777" w:rsidR="00CB0A98" w:rsidRDefault="00CB0A98" w:rsidP="00CB0A98">
      <w:pPr>
        <w:pStyle w:val="1wsquestionsdoubledigit"/>
      </w:pPr>
      <w:r>
        <w:rPr>
          <w:b/>
        </w:rPr>
        <w:t>  4</w:t>
      </w:r>
      <w:r w:rsidRPr="00C65F06">
        <w:rPr>
          <w:b/>
        </w:rPr>
        <w:t>.</w:t>
      </w:r>
      <w:r>
        <w:rPr>
          <w:b/>
        </w:rPr>
        <w:tab/>
      </w:r>
      <w:r w:rsidRPr="006A7C9E">
        <w:t xml:space="preserve">The </w:t>
      </w:r>
      <w:r>
        <w:t>……………</w:t>
      </w:r>
      <w:r w:rsidRPr="006A7C9E">
        <w:t xml:space="preserve"> speed of an object is its speed at a particular instant of time.</w:t>
      </w:r>
    </w:p>
    <w:p w14:paraId="5BFB32DC" w14:textId="77777777" w:rsidR="00CB0A98" w:rsidRDefault="00CB0A98" w:rsidP="00CB0A98">
      <w:pPr>
        <w:pStyle w:val="1wsquestionsdoubledigit"/>
      </w:pP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14:paraId="4EDB07D3" w14:textId="77777777" w:rsidR="00CB0A98" w:rsidRDefault="00CB0A98" w:rsidP="00CB0A98">
      <w:pPr>
        <w:pStyle w:val="1wsquestionsdoubledigit"/>
      </w:pP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14:paraId="43C804B1" w14:textId="77777777"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w:t>
      </w:r>
      <w:r>
        <w:t>such as</w:t>
      </w:r>
      <w:r w:rsidRPr="006A7C9E">
        <w:t xml:space="preserve"> a planet is called </w:t>
      </w:r>
      <w:r>
        <w:t xml:space="preserve">…………… </w:t>
      </w:r>
      <w:r w:rsidRPr="006A7C9E">
        <w:rPr>
          <w:rFonts w:eastAsia="Arial Unicode MS" w:hint="eastAsia"/>
        </w:rPr>
        <w:t> </w:t>
      </w:r>
      <w:r w:rsidRPr="006A7C9E">
        <w:t>.</w:t>
      </w:r>
    </w:p>
    <w:p w14:paraId="6B68C860" w14:textId="77777777" w:rsidR="00CB0A98" w:rsidRDefault="00CB0A98" w:rsidP="00CB0A98">
      <w:pPr>
        <w:pStyle w:val="1wsquestionsdoubledigit"/>
      </w:pP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14:paraId="2DDBEF0E" w14:textId="77777777" w:rsidR="00CB0A98" w:rsidRDefault="00CB0A98" w:rsidP="00CB0A98">
      <w:pPr>
        <w:pStyle w:val="1wsquestionsdoubledigit"/>
      </w:pP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14:paraId="696EC061" w14:textId="77777777" w:rsidR="00CB0A98" w:rsidRDefault="00CB0A98" w:rsidP="00CB0A98">
      <w:pPr>
        <w:pStyle w:val="1wsquestionsdoubledigit"/>
      </w:pP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14:paraId="58D73057" w14:textId="77777777" w:rsidR="00CB0A98" w:rsidRDefault="00CB0A98" w:rsidP="00CB0A98">
      <w:pPr>
        <w:pStyle w:val="1wsquestionsdoubledigit"/>
      </w:pP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14:paraId="5266510C" w14:textId="77777777" w:rsidR="00CB0A98" w:rsidRPr="0068236A" w:rsidRDefault="00CB0A98" w:rsidP="00CB0A98">
      <w:pPr>
        <w:pStyle w:val="1wsquestionsdoubledigit"/>
      </w:pP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14:paraId="3A40123A" w14:textId="77777777" w:rsidR="00CB0A98" w:rsidRDefault="00CB0A98" w:rsidP="00CB0A98">
      <w:pPr>
        <w:pStyle w:val="1wsquestionsdoubledigit"/>
      </w:pP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14:paraId="4707FEE1" w14:textId="77777777"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14:paraId="18C9E657" w14:textId="77777777"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95"/>
        <w:gridCol w:w="2541"/>
        <w:gridCol w:w="2520"/>
        <w:gridCol w:w="2528"/>
      </w:tblGrid>
      <w:tr w:rsidR="00CB0A98" w14:paraId="5BD2B596" w14:textId="77777777" w:rsidTr="00B22E0D">
        <w:tc>
          <w:tcPr>
            <w:tcW w:w="1995" w:type="dxa"/>
            <w:tcMar>
              <w:top w:w="40" w:type="dxa"/>
              <w:left w:w="499" w:type="dxa"/>
              <w:bottom w:w="40" w:type="dxa"/>
              <w:right w:w="0" w:type="dxa"/>
            </w:tcMar>
          </w:tcPr>
          <w:p w14:paraId="149660F7" w14:textId="77777777" w:rsidR="00CB0A98" w:rsidRDefault="00CB0A98" w:rsidP="00B22E0D">
            <w:pPr>
              <w:pStyle w:val="1wsmainbodyfullout"/>
            </w:pPr>
            <w:r w:rsidRPr="006A7C9E">
              <w:t>average</w:t>
            </w:r>
          </w:p>
        </w:tc>
        <w:tc>
          <w:tcPr>
            <w:tcW w:w="2541" w:type="dxa"/>
            <w:tcMar>
              <w:top w:w="40" w:type="dxa"/>
              <w:left w:w="499" w:type="dxa"/>
              <w:bottom w:w="40" w:type="dxa"/>
              <w:right w:w="0" w:type="dxa"/>
            </w:tcMar>
          </w:tcPr>
          <w:p w14:paraId="68129089" w14:textId="77777777" w:rsidR="00CB0A98" w:rsidRDefault="00CB0A98" w:rsidP="00B22E0D">
            <w:pPr>
              <w:pStyle w:val="1wsmainbodyfullout"/>
            </w:pPr>
            <w:r w:rsidRPr="006A7C9E">
              <w:t>destroyed</w:t>
            </w:r>
          </w:p>
        </w:tc>
        <w:tc>
          <w:tcPr>
            <w:tcW w:w="2520" w:type="dxa"/>
            <w:tcMar>
              <w:top w:w="40" w:type="dxa"/>
              <w:left w:w="499" w:type="dxa"/>
              <w:bottom w:w="40" w:type="dxa"/>
              <w:right w:w="0" w:type="dxa"/>
            </w:tcMar>
          </w:tcPr>
          <w:p w14:paraId="2B3FC970" w14:textId="77777777" w:rsidR="00CB0A98" w:rsidRDefault="00CB0A98" w:rsidP="00B22E0D">
            <w:pPr>
              <w:pStyle w:val="1wsmainbodyfullout"/>
            </w:pPr>
            <w:r w:rsidRPr="006A7C9E">
              <w:t>potential</w:t>
            </w:r>
          </w:p>
        </w:tc>
        <w:tc>
          <w:tcPr>
            <w:tcW w:w="2528" w:type="dxa"/>
            <w:tcMar>
              <w:top w:w="40" w:type="dxa"/>
              <w:left w:w="499" w:type="dxa"/>
              <w:bottom w:w="40" w:type="dxa"/>
              <w:right w:w="0" w:type="dxa"/>
            </w:tcMar>
          </w:tcPr>
          <w:p w14:paraId="491F9638" w14:textId="77777777" w:rsidR="00CB0A98" w:rsidRDefault="00CB0A98" w:rsidP="00B22E0D">
            <w:pPr>
              <w:pStyle w:val="1wsmainbodyfullout"/>
            </w:pPr>
            <w:r w:rsidRPr="006A7C9E">
              <w:t>weight</w:t>
            </w:r>
          </w:p>
        </w:tc>
      </w:tr>
      <w:tr w:rsidR="00CB0A98" w14:paraId="1571B0D4" w14:textId="77777777" w:rsidTr="00B22E0D">
        <w:tc>
          <w:tcPr>
            <w:tcW w:w="1995" w:type="dxa"/>
            <w:tcMar>
              <w:top w:w="40" w:type="dxa"/>
              <w:left w:w="499" w:type="dxa"/>
              <w:bottom w:w="40" w:type="dxa"/>
              <w:right w:w="0" w:type="dxa"/>
            </w:tcMar>
          </w:tcPr>
          <w:p w14:paraId="3D8D3421" w14:textId="77777777" w:rsidR="00CB0A98" w:rsidRDefault="00CB0A98" w:rsidP="00B22E0D">
            <w:pPr>
              <w:pStyle w:val="1wsmainbodyfullout"/>
            </w:pPr>
            <w:r w:rsidRPr="006A7C9E">
              <w:t>energy</w:t>
            </w:r>
          </w:p>
        </w:tc>
        <w:tc>
          <w:tcPr>
            <w:tcW w:w="2541" w:type="dxa"/>
            <w:tcMar>
              <w:top w:w="40" w:type="dxa"/>
              <w:left w:w="499" w:type="dxa"/>
              <w:bottom w:w="40" w:type="dxa"/>
              <w:right w:w="0" w:type="dxa"/>
            </w:tcMar>
          </w:tcPr>
          <w:p w14:paraId="6D159A65" w14:textId="77777777" w:rsidR="00CB0A98" w:rsidRDefault="00CB0A98" w:rsidP="00B22E0D">
            <w:pPr>
              <w:pStyle w:val="1wsmainbodyfullout"/>
            </w:pPr>
            <w:r w:rsidRPr="006A7C9E">
              <w:t>equal</w:t>
            </w:r>
          </w:p>
        </w:tc>
        <w:tc>
          <w:tcPr>
            <w:tcW w:w="2520" w:type="dxa"/>
            <w:tcMar>
              <w:top w:w="40" w:type="dxa"/>
              <w:left w:w="499" w:type="dxa"/>
              <w:bottom w:w="40" w:type="dxa"/>
              <w:right w:w="0" w:type="dxa"/>
            </w:tcMar>
          </w:tcPr>
          <w:p w14:paraId="70D10EAC" w14:textId="77777777" w:rsidR="00CB0A98" w:rsidRDefault="00CB0A98" w:rsidP="00B22E0D">
            <w:pPr>
              <w:pStyle w:val="1wsmainbodyfullout"/>
            </w:pPr>
            <w:r w:rsidRPr="006A7C9E">
              <w:t>total</w:t>
            </w:r>
          </w:p>
        </w:tc>
        <w:tc>
          <w:tcPr>
            <w:tcW w:w="2528" w:type="dxa"/>
            <w:tcMar>
              <w:top w:w="40" w:type="dxa"/>
              <w:left w:w="499" w:type="dxa"/>
              <w:bottom w:w="40" w:type="dxa"/>
              <w:right w:w="0" w:type="dxa"/>
            </w:tcMar>
          </w:tcPr>
          <w:p w14:paraId="1F2CD19A" w14:textId="77777777" w:rsidR="00CB0A98" w:rsidRDefault="00CB0A98" w:rsidP="00B22E0D">
            <w:pPr>
              <w:pStyle w:val="1wsmainbodyfullout"/>
            </w:pPr>
            <w:r w:rsidRPr="006A7C9E">
              <w:t>opposite</w:t>
            </w:r>
          </w:p>
        </w:tc>
      </w:tr>
      <w:tr w:rsidR="00CB0A98" w14:paraId="325AC17B" w14:textId="77777777" w:rsidTr="00B22E0D">
        <w:tc>
          <w:tcPr>
            <w:tcW w:w="1995" w:type="dxa"/>
            <w:tcMar>
              <w:top w:w="40" w:type="dxa"/>
              <w:left w:w="499" w:type="dxa"/>
              <w:bottom w:w="40" w:type="dxa"/>
              <w:right w:w="0" w:type="dxa"/>
            </w:tcMar>
          </w:tcPr>
          <w:p w14:paraId="45996B1D" w14:textId="77777777" w:rsidR="00CB0A98" w:rsidRDefault="00CB0A98" w:rsidP="00B22E0D">
            <w:pPr>
              <w:pStyle w:val="1wsmainbodyfullout"/>
            </w:pPr>
            <w:r w:rsidRPr="006A7C9E">
              <w:t>direction</w:t>
            </w:r>
          </w:p>
        </w:tc>
        <w:tc>
          <w:tcPr>
            <w:tcW w:w="2541" w:type="dxa"/>
            <w:tcMar>
              <w:top w:w="40" w:type="dxa"/>
              <w:left w:w="499" w:type="dxa"/>
              <w:bottom w:w="40" w:type="dxa"/>
              <w:right w:w="0" w:type="dxa"/>
            </w:tcMar>
          </w:tcPr>
          <w:p w14:paraId="29AF16EC" w14:textId="77777777" w:rsidR="00CB0A98" w:rsidRDefault="00CB0A98" w:rsidP="00B22E0D">
            <w:pPr>
              <w:pStyle w:val="1wsmainbodyfullout"/>
            </w:pPr>
            <w:r w:rsidRPr="006A7C9E">
              <w:t>dividing</w:t>
            </w:r>
          </w:p>
        </w:tc>
        <w:tc>
          <w:tcPr>
            <w:tcW w:w="2520" w:type="dxa"/>
            <w:tcMar>
              <w:top w:w="40" w:type="dxa"/>
              <w:left w:w="499" w:type="dxa"/>
              <w:bottom w:w="40" w:type="dxa"/>
              <w:right w:w="0" w:type="dxa"/>
            </w:tcMar>
          </w:tcPr>
          <w:p w14:paraId="3D0F17FA" w14:textId="77777777" w:rsidR="00CB0A98" w:rsidRDefault="00CB0A98" w:rsidP="00B22E0D">
            <w:pPr>
              <w:pStyle w:val="1wsmainbodyfullout"/>
            </w:pPr>
            <w:r w:rsidRPr="006A7C9E">
              <w:t>work</w:t>
            </w:r>
          </w:p>
        </w:tc>
        <w:tc>
          <w:tcPr>
            <w:tcW w:w="2528" w:type="dxa"/>
            <w:tcMar>
              <w:top w:w="40" w:type="dxa"/>
              <w:left w:w="499" w:type="dxa"/>
              <w:bottom w:w="40" w:type="dxa"/>
              <w:right w:w="0" w:type="dxa"/>
            </w:tcMar>
          </w:tcPr>
          <w:p w14:paraId="0717AD29" w14:textId="77777777" w:rsidR="00CB0A98" w:rsidRDefault="00CB0A98" w:rsidP="00B22E0D">
            <w:pPr>
              <w:pStyle w:val="1wsmainbodyfullout"/>
            </w:pPr>
            <w:r w:rsidRPr="006A7C9E">
              <w:t>gravitational</w:t>
            </w:r>
          </w:p>
        </w:tc>
      </w:tr>
      <w:tr w:rsidR="00CB0A98" w14:paraId="11081ED8" w14:textId="77777777" w:rsidTr="00B22E0D">
        <w:tc>
          <w:tcPr>
            <w:tcW w:w="1995" w:type="dxa"/>
            <w:tcMar>
              <w:top w:w="40" w:type="dxa"/>
              <w:left w:w="499" w:type="dxa"/>
              <w:bottom w:w="40" w:type="dxa"/>
              <w:right w:w="0" w:type="dxa"/>
            </w:tcMar>
          </w:tcPr>
          <w:p w14:paraId="5EBD5F60" w14:textId="77777777" w:rsidR="00CB0A98" w:rsidRDefault="00CB0A98" w:rsidP="00B22E0D">
            <w:pPr>
              <w:pStyle w:val="1wsmainbodyfullout"/>
            </w:pPr>
            <w:r w:rsidRPr="006A7C9E">
              <w:t>unbalanced</w:t>
            </w:r>
          </w:p>
        </w:tc>
        <w:tc>
          <w:tcPr>
            <w:tcW w:w="2541" w:type="dxa"/>
            <w:tcMar>
              <w:top w:w="40" w:type="dxa"/>
              <w:left w:w="499" w:type="dxa"/>
              <w:bottom w:w="40" w:type="dxa"/>
              <w:right w:w="0" w:type="dxa"/>
            </w:tcMar>
          </w:tcPr>
          <w:p w14:paraId="2200E1F5" w14:textId="77777777" w:rsidR="00CB0A98" w:rsidRDefault="00CB0A98" w:rsidP="00B22E0D">
            <w:pPr>
              <w:pStyle w:val="1wsmainbodyfullout"/>
            </w:pPr>
            <w:r w:rsidRPr="006A7C9E">
              <w:t>instantaneous</w:t>
            </w:r>
          </w:p>
        </w:tc>
        <w:tc>
          <w:tcPr>
            <w:tcW w:w="2520" w:type="dxa"/>
            <w:tcMar>
              <w:top w:w="40" w:type="dxa"/>
              <w:left w:w="499" w:type="dxa"/>
              <w:bottom w:w="40" w:type="dxa"/>
              <w:right w:w="0" w:type="dxa"/>
            </w:tcMar>
          </w:tcPr>
          <w:p w14:paraId="16E9460E" w14:textId="77777777" w:rsidR="00CB0A98" w:rsidRDefault="00CB0A98" w:rsidP="00B22E0D">
            <w:pPr>
              <w:pStyle w:val="1wsmainbodyfullout"/>
            </w:pPr>
            <w:r w:rsidRPr="006A7C9E">
              <w:t>acceleration</w:t>
            </w:r>
          </w:p>
        </w:tc>
        <w:tc>
          <w:tcPr>
            <w:tcW w:w="2528" w:type="dxa"/>
            <w:tcMar>
              <w:top w:w="40" w:type="dxa"/>
              <w:left w:w="499" w:type="dxa"/>
              <w:bottom w:w="40" w:type="dxa"/>
              <w:right w:w="0" w:type="dxa"/>
            </w:tcMar>
          </w:tcPr>
          <w:p w14:paraId="0E313698" w14:textId="77777777" w:rsidR="00CB0A98" w:rsidRDefault="00CB0A98" w:rsidP="00B22E0D">
            <w:pPr>
              <w:pStyle w:val="1wsmainbodyfullout"/>
            </w:pPr>
          </w:p>
        </w:tc>
      </w:tr>
      <w:tr w:rsidR="00CB0A98" w14:paraId="2E016204" w14:textId="77777777" w:rsidTr="00B22E0D">
        <w:tc>
          <w:tcPr>
            <w:tcW w:w="1995" w:type="dxa"/>
            <w:tcMar>
              <w:top w:w="40" w:type="dxa"/>
              <w:left w:w="499" w:type="dxa"/>
              <w:bottom w:w="40" w:type="dxa"/>
              <w:right w:w="0" w:type="dxa"/>
            </w:tcMar>
          </w:tcPr>
          <w:p w14:paraId="7F93EBBA" w14:textId="77777777" w:rsidR="00CB0A98" w:rsidRDefault="00CB0A98" w:rsidP="00B22E0D">
            <w:pPr>
              <w:pStyle w:val="1wsmainbodyfullout"/>
            </w:pPr>
            <w:r w:rsidRPr="006A7C9E">
              <w:t>elastic</w:t>
            </w:r>
          </w:p>
        </w:tc>
        <w:tc>
          <w:tcPr>
            <w:tcW w:w="2541" w:type="dxa"/>
            <w:tcMar>
              <w:top w:w="40" w:type="dxa"/>
              <w:left w:w="499" w:type="dxa"/>
              <w:bottom w:w="40" w:type="dxa"/>
              <w:right w:w="0" w:type="dxa"/>
            </w:tcMar>
          </w:tcPr>
          <w:p w14:paraId="68C745AA" w14:textId="77777777" w:rsidR="00CB0A98" w:rsidRDefault="00CB0A98" w:rsidP="00B22E0D">
            <w:pPr>
              <w:pStyle w:val="1wsmainbodyfullout"/>
            </w:pPr>
            <w:r w:rsidRPr="006A7C9E">
              <w:t>velocity</w:t>
            </w:r>
          </w:p>
        </w:tc>
        <w:tc>
          <w:tcPr>
            <w:tcW w:w="2520" w:type="dxa"/>
            <w:tcMar>
              <w:top w:w="40" w:type="dxa"/>
              <w:left w:w="499" w:type="dxa"/>
              <w:bottom w:w="40" w:type="dxa"/>
              <w:right w:w="0" w:type="dxa"/>
            </w:tcMar>
          </w:tcPr>
          <w:p w14:paraId="3FC877C7" w14:textId="77777777" w:rsidR="00CB0A98" w:rsidRDefault="00CB0A98" w:rsidP="00B22E0D">
            <w:pPr>
              <w:pStyle w:val="1wsmainbodyfullout"/>
            </w:pPr>
            <w:r w:rsidRPr="006A7C9E">
              <w:t>rate</w:t>
            </w:r>
          </w:p>
        </w:tc>
        <w:tc>
          <w:tcPr>
            <w:tcW w:w="2528" w:type="dxa"/>
            <w:tcMar>
              <w:top w:w="40" w:type="dxa"/>
              <w:left w:w="499" w:type="dxa"/>
              <w:bottom w:w="40" w:type="dxa"/>
              <w:right w:w="0" w:type="dxa"/>
            </w:tcMar>
          </w:tcPr>
          <w:p w14:paraId="08A7F226" w14:textId="77777777" w:rsidR="00CB0A98" w:rsidRDefault="00CB0A98" w:rsidP="00B22E0D">
            <w:pPr>
              <w:pStyle w:val="1wsmainbodyfullout"/>
            </w:pPr>
          </w:p>
        </w:tc>
      </w:tr>
    </w:tbl>
    <w:p w14:paraId="0619EE80" w14:textId="77777777" w:rsidR="00CB0A98" w:rsidRPr="008A6884" w:rsidRDefault="00CB0A98" w:rsidP="00CB0A98">
      <w:pPr>
        <w:pStyle w:val="1wsquestionsdoubledigit"/>
      </w:pPr>
    </w:p>
    <w:p w14:paraId="2BDF5D13" w14:textId="77777777" w:rsidR="004F2AFF" w:rsidRDefault="004F2AFF">
      <w:pPr>
        <w:rPr>
          <w:rFonts w:ascii="Arial" w:hAnsi="Arial"/>
        </w:rPr>
      </w:pPr>
      <w:r>
        <w:rPr>
          <w:rFonts w:ascii="Arial" w:hAnsi="Arial"/>
        </w:rPr>
        <w:br w:type="page"/>
      </w:r>
    </w:p>
    <w:p w14:paraId="33025AB3" w14:textId="77777777" w:rsidR="00552028" w:rsidRPr="00652982" w:rsidRDefault="001E2D62" w:rsidP="001E2D62">
      <w:pPr>
        <w:jc w:val="center"/>
        <w:rPr>
          <w:rFonts w:ascii="Arial" w:hAnsi="Arial"/>
          <w:color w:val="3366FF"/>
          <w:sz w:val="44"/>
          <w:szCs w:val="44"/>
        </w:rPr>
      </w:pPr>
      <w:r w:rsidRPr="00652982">
        <w:rPr>
          <w:rFonts w:ascii="Arial" w:hAnsi="Arial"/>
          <w:b/>
          <w:color w:val="3366FF"/>
          <w:sz w:val="44"/>
          <w:szCs w:val="44"/>
        </w:rPr>
        <w:lastRenderedPageBreak/>
        <w:t>Answers</w:t>
      </w:r>
    </w:p>
    <w:p w14:paraId="7C5E52BA" w14:textId="77777777" w:rsidR="001E2D62" w:rsidRDefault="001E2D62" w:rsidP="0044013D">
      <w:pPr>
        <w:rPr>
          <w:rFonts w:ascii="Arial" w:hAnsi="Arial"/>
        </w:rPr>
      </w:pPr>
    </w:p>
    <w:p w14:paraId="49989145" w14:textId="77777777" w:rsidR="00CB0A98" w:rsidRPr="005123A8" w:rsidRDefault="00CB0A98" w:rsidP="00CB0A98">
      <w:pPr>
        <w:pStyle w:val="Chaptertitle"/>
      </w:pPr>
      <w:r w:rsidRPr="005123A8">
        <w:t xml:space="preserve">CHAPTER </w:t>
      </w:r>
      <w:r>
        <w:t>8: Forces, energy and motion</w:t>
      </w:r>
    </w:p>
    <w:p w14:paraId="7D09ECE3" w14:textId="77777777" w:rsidR="00CB0A98" w:rsidRPr="00CB0A98"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76000" behindDoc="0" locked="0" layoutInCell="1" allowOverlap="1" wp14:anchorId="01BE52CB" wp14:editId="7D7AD536">
                <wp:simplePos x="0" y="0"/>
                <wp:positionH relativeFrom="column">
                  <wp:posOffset>0</wp:posOffset>
                </wp:positionH>
                <wp:positionV relativeFrom="paragraph">
                  <wp:posOffset>20955</wp:posOffset>
                </wp:positionV>
                <wp:extent cx="5867400" cy="0"/>
                <wp:effectExtent l="9525" t="11430" r="9525" b="7620"/>
                <wp:wrapNone/>
                <wp:docPr id="49"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ubARUCAAAr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um5sBFQIA&#10;ACs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773952" behindDoc="0" locked="0" layoutInCell="1" allowOverlap="1" wp14:anchorId="6C5283E9" wp14:editId="349B65D3">
                <wp:simplePos x="0" y="0"/>
                <wp:positionH relativeFrom="column">
                  <wp:posOffset>4800600</wp:posOffset>
                </wp:positionH>
                <wp:positionV relativeFrom="paragraph">
                  <wp:posOffset>20955</wp:posOffset>
                </wp:positionV>
                <wp:extent cx="1066800" cy="304800"/>
                <wp:effectExtent l="9525" t="11430" r="9525" b="7620"/>
                <wp:wrapNone/>
                <wp:docPr id="50"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B9A332D"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283E9" id="_x0000_s1107" style="position:absolute;margin-left:378pt;margin-top:1.65pt;width:84pt;height:2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AUvu8eJwIAAFIEAAAOAAAAAAAAAAAAAAAAACwCAABkcnMvZTJvRG9j&#10;LnhtbFBLAQItABQABgAIAAAAIQCJHD413gAAAAgBAAAPAAAAAAAAAAAAAAAAAH8EAABkcnMvZG93&#10;bnJldi54bWxQSwUGAAAAAAQABADzAAAAigUAAAAA&#10;" fillcolor="black">
                <v:textbox>
                  <w:txbxContent>
                    <w:p w14:paraId="7B9A332D"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74976" behindDoc="0" locked="0" layoutInCell="1" allowOverlap="1" wp14:anchorId="489E23F2" wp14:editId="75D5E203">
                <wp:simplePos x="0" y="0"/>
                <wp:positionH relativeFrom="column">
                  <wp:posOffset>4419600</wp:posOffset>
                </wp:positionH>
                <wp:positionV relativeFrom="paragraph">
                  <wp:posOffset>20955</wp:posOffset>
                </wp:positionV>
                <wp:extent cx="1447800" cy="304800"/>
                <wp:effectExtent l="9525" t="11430" r="9525" b="7620"/>
                <wp:wrapNone/>
                <wp:docPr id="51"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5120F99F" w14:textId="77777777" w:rsidR="00586794" w:rsidRDefault="00586794" w:rsidP="00CB0A98">
                            <w:pPr>
                              <w:pStyle w:val="worksheeticontext"/>
                            </w:pPr>
                            <w:r>
                              <w:t>Worksheet 8.1</w:t>
                            </w:r>
                          </w:p>
                          <w:p w14:paraId="791538B4"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9E23F2" id="_x0000_s1108" style="position:absolute;margin-left:348pt;margin-top:1.65pt;width:114pt;height:2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CpjJGENQIAAHYEAAAOAAAAAAAAAAAAAAAA&#10;ACwCAABkcnMvZTJvRG9jLnhtbFBLAQItABQABgAIAAAAIQAY3kwi3wAAAAgBAAAPAAAAAAAAAAAA&#10;AAAAAI0EAABkcnMvZG93bnJldi54bWxQSwUGAAAAAAQABADzAAAAmQUAAAAA&#10;" fillcolor="black">
                <v:textbox>
                  <w:txbxContent>
                    <w:p w14:paraId="5120F99F" w14:textId="77777777" w:rsidR="00586794" w:rsidRDefault="00586794" w:rsidP="00CB0A98">
                      <w:pPr>
                        <w:pStyle w:val="worksheeticontext"/>
                      </w:pPr>
                      <w:r>
                        <w:t>Worksheet 8.1</w:t>
                      </w:r>
                    </w:p>
                    <w:p w14:paraId="791538B4" w14:textId="77777777" w:rsidR="00586794" w:rsidRDefault="00586794" w:rsidP="00CB0A98"/>
                  </w:txbxContent>
                </v:textbox>
              </v:roundrect>
            </w:pict>
          </mc:Fallback>
        </mc:AlternateContent>
      </w:r>
      <w:r w:rsidRPr="00CB0A98">
        <w:rPr>
          <w:sz w:val="28"/>
          <w:szCs w:val="28"/>
        </w:rPr>
        <w:t>Speed and velocity</w:t>
      </w:r>
    </w:p>
    <w:p w14:paraId="00D1C518"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0A82CA51" w14:textId="77777777" w:rsidR="00CB0A98" w:rsidRPr="00C366C4" w:rsidRDefault="00CB0A98" w:rsidP="00CB0A98">
      <w:pPr>
        <w:pStyle w:val="Heading1"/>
        <w:spacing w:before="200"/>
      </w:pPr>
      <w:r w:rsidRPr="00C366C4">
        <w:t>Calculating average speed</w:t>
      </w:r>
    </w:p>
    <w:p w14:paraId="5698396D" w14:textId="77777777" w:rsidR="00CB0A98" w:rsidRDefault="00CB0A98" w:rsidP="00CB0A98">
      <w:pPr>
        <w:pStyle w:val="1wsmainbodyfullout"/>
        <w:spacing w:before="60" w:after="120" w:line="240" w:lineRule="atLeast"/>
        <w:ind w:left="357" w:hanging="357"/>
      </w:pPr>
      <w:r w:rsidRPr="00C366C4">
        <w:rPr>
          <w:b/>
        </w:rPr>
        <w:t>1.</w:t>
      </w:r>
      <w:r>
        <w:tab/>
        <w:t>The average speed (</w:t>
      </w:r>
      <w:r w:rsidRPr="00A001F5">
        <w:rPr>
          <w:i/>
        </w:rPr>
        <w:t>v</w:t>
      </w:r>
      <w: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CB0A98" w:rsidRPr="006A3B75" w14:paraId="644FEFAE" w14:textId="77777777" w:rsidTr="00B22E0D">
        <w:trPr>
          <w:trHeight w:val="170"/>
        </w:trPr>
        <w:tc>
          <w:tcPr>
            <w:tcW w:w="410" w:type="dxa"/>
            <w:vMerge w:val="restart"/>
          </w:tcPr>
          <w:p w14:paraId="28DFF230" w14:textId="77777777" w:rsidR="00CB0A98" w:rsidRPr="004E410A" w:rsidRDefault="00CB0A98" w:rsidP="00B22E0D">
            <w:pPr>
              <w:pStyle w:val="1wsquestiona"/>
              <w:spacing w:before="120" w:after="0"/>
              <w:ind w:left="0" w:firstLine="0"/>
              <w:rPr>
                <w:i/>
                <w:spacing w:val="-2"/>
              </w:rPr>
            </w:pPr>
            <w:r>
              <w:rPr>
                <w:i/>
                <w:spacing w:val="-2"/>
              </w:rPr>
              <w:t>v</w:t>
            </w:r>
            <w:r w:rsidRPr="004E410A">
              <w:rPr>
                <w:spacing w:val="-2"/>
              </w:rPr>
              <w:t xml:space="preserve"> </w:t>
            </w:r>
            <w:r w:rsidRPr="004E410A">
              <w:rPr>
                <w:rFonts w:ascii="Symbol" w:hAnsi="Symbol"/>
                <w:spacing w:val="-2"/>
              </w:rPr>
              <w:t></w:t>
            </w:r>
            <w:r w:rsidRPr="004E410A">
              <w:rPr>
                <w:spacing w:val="-2"/>
              </w:rPr>
              <w:t xml:space="preserve"> </w:t>
            </w:r>
          </w:p>
        </w:tc>
        <w:tc>
          <w:tcPr>
            <w:tcW w:w="252" w:type="dxa"/>
            <w:tcBorders>
              <w:bottom w:val="single" w:sz="4" w:space="0" w:color="auto"/>
            </w:tcBorders>
          </w:tcPr>
          <w:p w14:paraId="325AE6AB" w14:textId="77777777" w:rsidR="00CB0A98" w:rsidRPr="003A1F4F" w:rsidRDefault="00CB0A98" w:rsidP="00B22E0D">
            <w:pPr>
              <w:pStyle w:val="1wsquestiona"/>
              <w:spacing w:after="0"/>
              <w:ind w:left="0" w:firstLine="0"/>
              <w:jc w:val="center"/>
              <w:rPr>
                <w:i/>
                <w:spacing w:val="-2"/>
              </w:rPr>
            </w:pPr>
            <w:r>
              <w:rPr>
                <w:i/>
                <w:spacing w:val="-2"/>
              </w:rPr>
              <w:t>d</w:t>
            </w:r>
          </w:p>
        </w:tc>
      </w:tr>
      <w:tr w:rsidR="00CB0A98" w:rsidRPr="006A3B75" w14:paraId="3D2211B6" w14:textId="77777777" w:rsidTr="00B22E0D">
        <w:trPr>
          <w:trHeight w:val="170"/>
        </w:trPr>
        <w:tc>
          <w:tcPr>
            <w:tcW w:w="410" w:type="dxa"/>
            <w:vMerge/>
          </w:tcPr>
          <w:p w14:paraId="69AAE3F0" w14:textId="77777777" w:rsidR="00CB0A98" w:rsidRPr="004E410A" w:rsidRDefault="00CB0A98" w:rsidP="00B22E0D">
            <w:pPr>
              <w:pStyle w:val="1wsquestiona"/>
              <w:spacing w:after="0"/>
              <w:ind w:left="0" w:firstLine="0"/>
              <w:rPr>
                <w:i/>
                <w:spacing w:val="-2"/>
              </w:rPr>
            </w:pPr>
          </w:p>
        </w:tc>
        <w:tc>
          <w:tcPr>
            <w:tcW w:w="252" w:type="dxa"/>
            <w:tcBorders>
              <w:top w:val="single" w:sz="4" w:space="0" w:color="auto"/>
            </w:tcBorders>
          </w:tcPr>
          <w:p w14:paraId="5BF76672" w14:textId="77777777" w:rsidR="00CB0A98" w:rsidRPr="004E410A" w:rsidRDefault="00CB0A98" w:rsidP="00B22E0D">
            <w:pPr>
              <w:pStyle w:val="1wsquestiona"/>
              <w:spacing w:after="0"/>
              <w:ind w:left="0" w:firstLine="0"/>
              <w:jc w:val="center"/>
              <w:rPr>
                <w:i/>
                <w:spacing w:val="-2"/>
              </w:rPr>
            </w:pPr>
            <w:r>
              <w:rPr>
                <w:i/>
                <w:spacing w:val="-2"/>
              </w:rPr>
              <w:t>t</w:t>
            </w:r>
          </w:p>
        </w:tc>
      </w:tr>
    </w:tbl>
    <w:p w14:paraId="5F0E34FA" w14:textId="77777777" w:rsidR="00CB0A98" w:rsidRDefault="00CB0A98" w:rsidP="00CB0A98">
      <w:pPr>
        <w:pStyle w:val="1wsquestionsindent"/>
      </w:pPr>
      <w:r>
        <w:t xml:space="preserve">where </w:t>
      </w:r>
      <w:r w:rsidRPr="00A001F5">
        <w:rPr>
          <w:i/>
        </w:rPr>
        <w:t>d</w:t>
      </w:r>
      <w:r>
        <w:t xml:space="preserve"> </w:t>
      </w:r>
      <w:r w:rsidRPr="004E410A">
        <w:rPr>
          <w:rFonts w:ascii="Symbol" w:hAnsi="Symbol"/>
          <w:spacing w:val="-2"/>
        </w:rPr>
        <w:t></w:t>
      </w:r>
      <w:r>
        <w:t xml:space="preserve"> distance travelled and </w:t>
      </w:r>
      <w:r w:rsidRPr="00A001F5">
        <w:rPr>
          <w:i/>
        </w:rPr>
        <w:t>t</w:t>
      </w:r>
      <w:r>
        <w:t xml:space="preserve"> </w:t>
      </w:r>
      <w:r w:rsidRPr="004E410A">
        <w:rPr>
          <w:rFonts w:ascii="Symbol" w:hAnsi="Symbol"/>
          <w:spacing w:val="-2"/>
        </w:rPr>
        <w:t></w:t>
      </w:r>
      <w:r>
        <w:t xml:space="preserve"> time taken.</w:t>
      </w:r>
    </w:p>
    <w:p w14:paraId="3F134E0F" w14:textId="77777777" w:rsidR="00CB0A98" w:rsidRPr="004A7C2B" w:rsidRDefault="00CB0A98" w:rsidP="00CB0A98">
      <w:pPr>
        <w:pStyle w:val="1wsquestionsindent"/>
        <w:spacing w:after="120"/>
        <w:rPr>
          <w:lang w:eastAsia="en-AU"/>
        </w:rPr>
      </w:pPr>
      <w:r>
        <w:t>Complete the following table. Make sure you include the appropriate units for each quantity.</w:t>
      </w:r>
    </w:p>
    <w:tbl>
      <w:tblPr>
        <w:tblW w:w="8894"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2781"/>
      </w:tblGrid>
      <w:tr w:rsidR="00CB0A98" w:rsidRPr="00286DBB" w14:paraId="61CF7DC2" w14:textId="77777777" w:rsidTr="00B22E0D">
        <w:trPr>
          <w:trHeight w:val="434"/>
        </w:trPr>
        <w:tc>
          <w:tcPr>
            <w:tcW w:w="3056" w:type="dxa"/>
            <w:tcBorders>
              <w:bottom w:val="single" w:sz="4" w:space="0" w:color="000000"/>
              <w:right w:val="single" w:sz="4" w:space="0" w:color="FFFFFF"/>
            </w:tcBorders>
            <w:shd w:val="clear" w:color="auto" w:fill="000000"/>
            <w:vAlign w:val="center"/>
          </w:tcPr>
          <w:p w14:paraId="62A67D39" w14:textId="77777777" w:rsidR="00CB0A98" w:rsidRPr="00614DD8" w:rsidRDefault="00CB0A98" w:rsidP="00B22E0D">
            <w:pPr>
              <w:pStyle w:val="TABLEHEADWHITECENTRE"/>
            </w:pPr>
            <w:r w:rsidRPr="00614DD8">
              <w:t>Distance travelled</w:t>
            </w:r>
          </w:p>
        </w:tc>
        <w:tc>
          <w:tcPr>
            <w:tcW w:w="3057" w:type="dxa"/>
            <w:tcBorders>
              <w:left w:val="single" w:sz="4" w:space="0" w:color="FFFFFF"/>
              <w:right w:val="single" w:sz="4" w:space="0" w:color="FFFFFF"/>
            </w:tcBorders>
            <w:shd w:val="clear" w:color="auto" w:fill="000000"/>
            <w:vAlign w:val="center"/>
          </w:tcPr>
          <w:p w14:paraId="281EE380" w14:textId="77777777" w:rsidR="00CB0A98" w:rsidRPr="00614DD8" w:rsidRDefault="00CB0A98" w:rsidP="00B22E0D">
            <w:pPr>
              <w:pStyle w:val="TABLEHEADWHITECENTRE"/>
            </w:pPr>
            <w:r w:rsidRPr="00614DD8">
              <w:t>Time taken</w:t>
            </w:r>
          </w:p>
        </w:tc>
        <w:tc>
          <w:tcPr>
            <w:tcW w:w="2781" w:type="dxa"/>
            <w:tcBorders>
              <w:left w:val="single" w:sz="4" w:space="0" w:color="FFFFFF"/>
            </w:tcBorders>
            <w:shd w:val="clear" w:color="auto" w:fill="000000"/>
            <w:vAlign w:val="center"/>
          </w:tcPr>
          <w:p w14:paraId="440A7FA4" w14:textId="77777777" w:rsidR="00CB0A98" w:rsidRPr="00614DD8" w:rsidRDefault="00CB0A98" w:rsidP="00B22E0D">
            <w:pPr>
              <w:pStyle w:val="TABLEHEADWHITECENTRE"/>
            </w:pPr>
            <w:r w:rsidRPr="00614DD8">
              <w:t>Average speed</w:t>
            </w:r>
          </w:p>
        </w:tc>
      </w:tr>
      <w:tr w:rsidR="00CB0A98" w:rsidRPr="00286DBB" w14:paraId="5652C83F" w14:textId="77777777" w:rsidTr="00B22E0D">
        <w:trPr>
          <w:trHeight w:val="435"/>
        </w:trPr>
        <w:tc>
          <w:tcPr>
            <w:tcW w:w="3056" w:type="dxa"/>
            <w:tcBorders>
              <w:top w:val="single" w:sz="4" w:space="0" w:color="000000"/>
            </w:tcBorders>
            <w:tcMar>
              <w:left w:w="700" w:type="dxa"/>
            </w:tcMar>
            <w:vAlign w:val="center"/>
          </w:tcPr>
          <w:p w14:paraId="70186ABE" w14:textId="77777777" w:rsidR="00CB0A98" w:rsidRPr="00286DBB" w:rsidRDefault="00CB0A98" w:rsidP="00B22E0D">
            <w:pPr>
              <w:pStyle w:val="TABLETEXTLEFT"/>
              <w:tabs>
                <w:tab w:val="decimal" w:pos="855"/>
              </w:tabs>
            </w:pPr>
            <w:r w:rsidRPr="00286DBB">
              <w:t>100</w:t>
            </w:r>
            <w:r>
              <w:t xml:space="preserve"> m</w:t>
            </w:r>
          </w:p>
        </w:tc>
        <w:tc>
          <w:tcPr>
            <w:tcW w:w="3057" w:type="dxa"/>
            <w:tcBorders>
              <w:top w:val="single" w:sz="4" w:space="0" w:color="FFFFFF"/>
            </w:tcBorders>
            <w:tcMar>
              <w:left w:w="700" w:type="dxa"/>
            </w:tcMar>
            <w:vAlign w:val="center"/>
          </w:tcPr>
          <w:p w14:paraId="73C3F11C" w14:textId="77777777" w:rsidR="00CB0A98" w:rsidRPr="00286DBB" w:rsidRDefault="00CB0A98" w:rsidP="00B22E0D">
            <w:pPr>
              <w:pStyle w:val="TABLETEXTLEFT"/>
              <w:tabs>
                <w:tab w:val="decimal" w:pos="855"/>
              </w:tabs>
            </w:pPr>
            <w:r>
              <w:t>20 s</w:t>
            </w:r>
          </w:p>
        </w:tc>
        <w:tc>
          <w:tcPr>
            <w:tcW w:w="2781" w:type="dxa"/>
            <w:vAlign w:val="center"/>
          </w:tcPr>
          <w:p w14:paraId="3F05A334" w14:textId="77777777" w:rsidR="00CB0A98" w:rsidRPr="00652982" w:rsidRDefault="00CB0A98" w:rsidP="00B22E0D">
            <w:pPr>
              <w:pStyle w:val="TABLETEXTLEFT"/>
              <w:tabs>
                <w:tab w:val="decimal" w:pos="855"/>
              </w:tabs>
              <w:jc w:val="center"/>
              <w:rPr>
                <w:color w:val="FF0000"/>
              </w:rPr>
            </w:pPr>
            <w:r w:rsidRPr="00652982">
              <w:rPr>
                <w:color w:val="FF0000"/>
              </w:rPr>
              <w:object w:dxaOrig="440" w:dyaOrig="560" w14:anchorId="294C8AE5">
                <v:shape id="_x0000_i1049" type="#_x0000_t75" style="width:22pt;height:28pt" o:ole="">
                  <v:imagedata r:id="rId151" o:title=""/>
                </v:shape>
                <o:OLEObject Type="Embed" ProgID="Equation.DSMT4" ShapeID="_x0000_i1049" DrawAspect="Content" ObjectID="_1563440920" r:id="rId152"/>
              </w:object>
            </w:r>
            <w:r w:rsidRPr="00652982">
              <w:rPr>
                <w:color w:val="FF0000"/>
              </w:rPr>
              <w:t xml:space="preserve"> </w:t>
            </w:r>
            <w:r w:rsidRPr="00652982">
              <w:rPr>
                <w:rFonts w:ascii="Symbol" w:hAnsi="Symbol"/>
                <w:color w:val="FF0000"/>
                <w:sz w:val="21"/>
                <w:szCs w:val="21"/>
              </w:rPr>
              <w:t></w:t>
            </w:r>
            <w:r w:rsidRPr="00652982">
              <w:rPr>
                <w:color w:val="FF0000"/>
                <w:sz w:val="21"/>
                <w:szCs w:val="21"/>
              </w:rPr>
              <w:t xml:space="preserve"> 5 m/s</w:t>
            </w:r>
          </w:p>
        </w:tc>
      </w:tr>
      <w:tr w:rsidR="00CB0A98" w:rsidRPr="00286DBB" w14:paraId="11E7336E" w14:textId="77777777" w:rsidTr="00B22E0D">
        <w:trPr>
          <w:trHeight w:val="435"/>
        </w:trPr>
        <w:tc>
          <w:tcPr>
            <w:tcW w:w="3056" w:type="dxa"/>
            <w:tcMar>
              <w:left w:w="700" w:type="dxa"/>
            </w:tcMar>
            <w:vAlign w:val="center"/>
          </w:tcPr>
          <w:p w14:paraId="40D9083B" w14:textId="77777777" w:rsidR="00CB0A98" w:rsidRPr="00614DD8" w:rsidRDefault="00CB0A98" w:rsidP="00B22E0D">
            <w:pPr>
              <w:pStyle w:val="TABLETEXTLEFT"/>
              <w:tabs>
                <w:tab w:val="decimal" w:pos="855"/>
              </w:tabs>
            </w:pPr>
            <w:r w:rsidRPr="00614DD8">
              <w:t>3 km</w:t>
            </w:r>
          </w:p>
        </w:tc>
        <w:tc>
          <w:tcPr>
            <w:tcW w:w="3057" w:type="dxa"/>
            <w:tcMar>
              <w:left w:w="700" w:type="dxa"/>
            </w:tcMar>
            <w:vAlign w:val="center"/>
          </w:tcPr>
          <w:p w14:paraId="611D9620" w14:textId="77777777" w:rsidR="00CB0A98" w:rsidRPr="00652982" w:rsidRDefault="00CB0A98" w:rsidP="00B22E0D">
            <w:pPr>
              <w:pStyle w:val="TABLETEXTLEFT"/>
              <w:tabs>
                <w:tab w:val="decimal" w:pos="855"/>
              </w:tabs>
              <w:jc w:val="center"/>
              <w:rPr>
                <w:color w:val="FF0000"/>
                <w:sz w:val="21"/>
                <w:szCs w:val="21"/>
              </w:rPr>
            </w:pPr>
            <w:r w:rsidRPr="00652982">
              <w:rPr>
                <w:color w:val="FF0000"/>
                <w:sz w:val="21"/>
                <w:szCs w:val="21"/>
              </w:rPr>
              <w:object w:dxaOrig="340" w:dyaOrig="560" w14:anchorId="78794C21">
                <v:shape id="_x0000_i1050" type="#_x0000_t75" style="width:17.35pt;height:28pt" o:ole="">
                  <v:imagedata r:id="rId153" o:title=""/>
                </v:shape>
                <o:OLEObject Type="Embed" ProgID="Equation.DSMT4" ShapeID="_x0000_i1050" DrawAspect="Content" ObjectID="_1563440921" r:id="rId154"/>
              </w:object>
            </w:r>
            <w:r w:rsidRPr="00652982">
              <w:rPr>
                <w:color w:val="FF0000"/>
                <w:sz w:val="21"/>
                <w:szCs w:val="21"/>
              </w:rPr>
              <w:t xml:space="preserve"> </w:t>
            </w:r>
            <w:r w:rsidRPr="00652982">
              <w:rPr>
                <w:rFonts w:ascii="Symbol" w:hAnsi="Symbol"/>
                <w:color w:val="FF0000"/>
                <w:sz w:val="21"/>
                <w:szCs w:val="21"/>
              </w:rPr>
              <w:t></w:t>
            </w:r>
            <w:r w:rsidRPr="00652982">
              <w:rPr>
                <w:color w:val="FF0000"/>
                <w:sz w:val="21"/>
                <w:szCs w:val="21"/>
              </w:rPr>
              <w:t xml:space="preserve"> 0.05 h</w:t>
            </w:r>
          </w:p>
        </w:tc>
        <w:tc>
          <w:tcPr>
            <w:tcW w:w="2781" w:type="dxa"/>
            <w:tcMar>
              <w:left w:w="600" w:type="dxa"/>
            </w:tcMar>
            <w:vAlign w:val="center"/>
          </w:tcPr>
          <w:p w14:paraId="47152988" w14:textId="77777777" w:rsidR="00CB0A98" w:rsidRPr="00614DD8" w:rsidRDefault="00CB0A98" w:rsidP="00B22E0D">
            <w:pPr>
              <w:pStyle w:val="TABLETEXTLEFT"/>
              <w:tabs>
                <w:tab w:val="decimal" w:pos="855"/>
              </w:tabs>
            </w:pPr>
            <w:r>
              <w:t>60 km/h</w:t>
            </w:r>
          </w:p>
        </w:tc>
      </w:tr>
      <w:tr w:rsidR="00CB0A98" w:rsidRPr="00286DBB" w14:paraId="6C393976" w14:textId="77777777" w:rsidTr="00B22E0D">
        <w:trPr>
          <w:trHeight w:val="435"/>
        </w:trPr>
        <w:tc>
          <w:tcPr>
            <w:tcW w:w="3056" w:type="dxa"/>
            <w:tcMar>
              <w:left w:w="700" w:type="dxa"/>
            </w:tcMar>
            <w:vAlign w:val="center"/>
          </w:tcPr>
          <w:p w14:paraId="6DACC173" w14:textId="77777777" w:rsidR="00CB0A98" w:rsidRPr="00652982" w:rsidRDefault="00CB0A98" w:rsidP="00B22E0D">
            <w:pPr>
              <w:pStyle w:val="TABLETEXTLEFT"/>
              <w:jc w:val="center"/>
              <w:rPr>
                <w:color w:val="FF0000"/>
                <w:sz w:val="21"/>
                <w:szCs w:val="21"/>
              </w:rPr>
            </w:pPr>
            <w:r w:rsidRPr="00652982">
              <w:rPr>
                <w:color w:val="FF0000"/>
                <w:sz w:val="21"/>
                <w:szCs w:val="21"/>
              </w:rPr>
              <w:t xml:space="preserve">20 </w:t>
            </w:r>
            <w:r w:rsidRPr="00652982">
              <w:rPr>
                <w:rFonts w:ascii="Symbol" w:hAnsi="Symbol"/>
                <w:color w:val="FF0000"/>
                <w:sz w:val="21"/>
                <w:szCs w:val="21"/>
              </w:rPr>
              <w:sym w:font="Symbol" w:char="F0B4"/>
            </w:r>
            <w:r w:rsidRPr="00652982">
              <w:rPr>
                <w:rFonts w:cs="Arial"/>
                <w:color w:val="FF0000"/>
                <w:sz w:val="21"/>
                <w:szCs w:val="21"/>
              </w:rPr>
              <w:t xml:space="preserve"> </w:t>
            </w:r>
            <w:r w:rsidRPr="00652982">
              <w:rPr>
                <w:color w:val="FF0000"/>
                <w:sz w:val="21"/>
                <w:szCs w:val="21"/>
              </w:rPr>
              <w:t>15</w:t>
            </w:r>
            <w:r w:rsidRPr="00652982">
              <w:rPr>
                <w:b/>
                <w:color w:val="FF0000"/>
                <w:sz w:val="21"/>
                <w:szCs w:val="21"/>
              </w:rPr>
              <w:t xml:space="preserve"> </w:t>
            </w:r>
            <w:r w:rsidRPr="00652982">
              <w:rPr>
                <w:rFonts w:ascii="Symbol" w:hAnsi="Symbol"/>
                <w:color w:val="FF0000"/>
                <w:sz w:val="21"/>
                <w:szCs w:val="21"/>
              </w:rPr>
              <w:t></w:t>
            </w:r>
            <w:r w:rsidRPr="00652982">
              <w:rPr>
                <w:color w:val="FF0000"/>
                <w:sz w:val="21"/>
                <w:szCs w:val="21"/>
              </w:rPr>
              <w:t xml:space="preserve"> 300 m</w:t>
            </w:r>
          </w:p>
        </w:tc>
        <w:tc>
          <w:tcPr>
            <w:tcW w:w="3057" w:type="dxa"/>
            <w:tcMar>
              <w:left w:w="700" w:type="dxa"/>
            </w:tcMar>
            <w:vAlign w:val="center"/>
          </w:tcPr>
          <w:p w14:paraId="1786455A" w14:textId="77777777" w:rsidR="00CB0A98" w:rsidRPr="00614DD8" w:rsidRDefault="00CB0A98" w:rsidP="00B22E0D">
            <w:pPr>
              <w:pStyle w:val="TABLETEXTLEFT"/>
              <w:tabs>
                <w:tab w:val="decimal" w:pos="855"/>
              </w:tabs>
            </w:pPr>
            <w:r w:rsidRPr="00614DD8">
              <w:t>15 s</w:t>
            </w:r>
          </w:p>
        </w:tc>
        <w:tc>
          <w:tcPr>
            <w:tcW w:w="2781" w:type="dxa"/>
            <w:tcMar>
              <w:left w:w="600" w:type="dxa"/>
            </w:tcMar>
            <w:vAlign w:val="center"/>
          </w:tcPr>
          <w:p w14:paraId="151F48D1" w14:textId="77777777" w:rsidR="00CB0A98" w:rsidRPr="00614DD8" w:rsidRDefault="00CB0A98" w:rsidP="00B22E0D">
            <w:pPr>
              <w:pStyle w:val="TABLETEXTLEFT"/>
              <w:tabs>
                <w:tab w:val="decimal" w:pos="855"/>
              </w:tabs>
            </w:pPr>
            <w:r w:rsidRPr="00614DD8">
              <w:t>20 m/s</w:t>
            </w:r>
          </w:p>
        </w:tc>
      </w:tr>
      <w:tr w:rsidR="00CB0A98" w:rsidRPr="00286DBB" w14:paraId="1E14AD17" w14:textId="77777777" w:rsidTr="00B22E0D">
        <w:trPr>
          <w:trHeight w:val="434"/>
        </w:trPr>
        <w:tc>
          <w:tcPr>
            <w:tcW w:w="3056" w:type="dxa"/>
            <w:tcMar>
              <w:left w:w="700" w:type="dxa"/>
            </w:tcMar>
            <w:vAlign w:val="center"/>
          </w:tcPr>
          <w:p w14:paraId="6A5E6544" w14:textId="77777777" w:rsidR="00CB0A98" w:rsidRPr="00614DD8" w:rsidRDefault="00CB0A98" w:rsidP="00B22E0D">
            <w:pPr>
              <w:pStyle w:val="TABLETEXTLEFT"/>
              <w:tabs>
                <w:tab w:val="decimal" w:pos="855"/>
              </w:tabs>
            </w:pPr>
            <w:r w:rsidRPr="00614DD8">
              <w:t>2 km</w:t>
            </w:r>
          </w:p>
        </w:tc>
        <w:tc>
          <w:tcPr>
            <w:tcW w:w="3057" w:type="dxa"/>
            <w:tcMar>
              <w:left w:w="700" w:type="dxa"/>
            </w:tcMar>
            <w:vAlign w:val="center"/>
          </w:tcPr>
          <w:p w14:paraId="425FD638" w14:textId="77777777" w:rsidR="00CB0A98" w:rsidRPr="00652982" w:rsidRDefault="00CB0A98" w:rsidP="00B22E0D">
            <w:pPr>
              <w:pStyle w:val="TABLETEXTLEFT"/>
              <w:tabs>
                <w:tab w:val="decimal" w:pos="855"/>
              </w:tabs>
              <w:jc w:val="center"/>
              <w:rPr>
                <w:rFonts w:cs="Arial"/>
                <w:color w:val="FF0000"/>
                <w:sz w:val="21"/>
                <w:szCs w:val="21"/>
              </w:rPr>
            </w:pPr>
            <w:r w:rsidRPr="00652982">
              <w:rPr>
                <w:rFonts w:cs="Arial"/>
                <w:color w:val="FF0000"/>
                <w:sz w:val="21"/>
                <w:szCs w:val="21"/>
              </w:rPr>
              <w:object w:dxaOrig="580" w:dyaOrig="560" w14:anchorId="606A7F21">
                <v:shape id="_x0000_i1051" type="#_x0000_t75" style="width:29.35pt;height:28pt" o:ole="">
                  <v:imagedata r:id="rId155" o:title=""/>
                </v:shape>
                <o:OLEObject Type="Embed" ProgID="Equation.DSMT4" ShapeID="_x0000_i1051" DrawAspect="Content" ObjectID="_1563440922" r:id="rId156"/>
              </w:object>
            </w:r>
            <w:r w:rsidRPr="00652982">
              <w:rPr>
                <w:rFonts w:cs="Arial"/>
                <w:color w:val="FF0000"/>
                <w:sz w:val="21"/>
                <w:szCs w:val="21"/>
              </w:rPr>
              <w:t xml:space="preserve"> </w:t>
            </w:r>
            <w:r w:rsidRPr="00652982">
              <w:rPr>
                <w:rFonts w:ascii="Symbol" w:hAnsi="Symbol"/>
                <w:color w:val="FF0000"/>
                <w:sz w:val="21"/>
                <w:szCs w:val="21"/>
              </w:rPr>
              <w:t></w:t>
            </w:r>
            <w:r w:rsidRPr="00652982">
              <w:rPr>
                <w:rFonts w:cs="Arial"/>
                <w:color w:val="FF0000"/>
                <w:sz w:val="21"/>
                <w:szCs w:val="21"/>
              </w:rPr>
              <w:t xml:space="preserve"> 80 s</w:t>
            </w:r>
          </w:p>
        </w:tc>
        <w:tc>
          <w:tcPr>
            <w:tcW w:w="2781" w:type="dxa"/>
            <w:tcMar>
              <w:left w:w="600" w:type="dxa"/>
            </w:tcMar>
            <w:vAlign w:val="center"/>
          </w:tcPr>
          <w:p w14:paraId="71A9E720" w14:textId="77777777" w:rsidR="00CB0A98" w:rsidRPr="00614DD8" w:rsidRDefault="00CB0A98" w:rsidP="00B22E0D">
            <w:pPr>
              <w:pStyle w:val="TABLETEXTLEFT"/>
              <w:tabs>
                <w:tab w:val="decimal" w:pos="855"/>
              </w:tabs>
            </w:pPr>
            <w:r w:rsidRPr="00614DD8">
              <w:t>25 m/s</w:t>
            </w:r>
          </w:p>
        </w:tc>
      </w:tr>
    </w:tbl>
    <w:p w14:paraId="1A410594" w14:textId="77777777" w:rsidR="00CB0A98" w:rsidRPr="00C366C4" w:rsidRDefault="00CB0A98" w:rsidP="00CB0A98">
      <w:pPr>
        <w:pStyle w:val="Heading1"/>
        <w:spacing w:before="200"/>
      </w:pPr>
      <w:r w:rsidRPr="00C366C4">
        <w:t>Average speed and average velocity</w:t>
      </w:r>
    </w:p>
    <w:p w14:paraId="4B7FB769" w14:textId="77777777" w:rsidR="00CB0A98" w:rsidRDefault="00CB0A98" w:rsidP="00CB0A98">
      <w:pPr>
        <w:pStyle w:val="1wsmainbodyfullout"/>
        <w:spacing w:after="60" w:line="240" w:lineRule="atLeast"/>
        <w:ind w:left="360" w:hanging="360"/>
      </w:pPr>
      <w:r w:rsidRPr="00C366C4">
        <w:rPr>
          <w:b/>
        </w:rPr>
        <w:t>2.</w:t>
      </w:r>
      <w:r>
        <w:tab/>
      </w:r>
      <w:r w:rsidRPr="009950D8">
        <w:t>Two vehicles (X and Y) travel from A to C along different paths as shown in the diagram (not drawn to scale). X travels along the path ABC and vehicle Y travels along AC. The triangle ABC is a right</w:t>
      </w:r>
      <w:r>
        <w:t>-</w:t>
      </w:r>
      <w:r w:rsidRPr="009950D8">
        <w:t>an</w:t>
      </w:r>
      <w:r>
        <w:t>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CB0A98" w14:paraId="4DBA5CBA" w14:textId="77777777" w:rsidTr="00B22E0D">
        <w:tc>
          <w:tcPr>
            <w:tcW w:w="468" w:type="dxa"/>
            <w:shd w:val="clear" w:color="auto" w:fill="auto"/>
          </w:tcPr>
          <w:p w14:paraId="7DAC1D45" w14:textId="77777777" w:rsidR="00CB0A98" w:rsidRDefault="00CB0A98" w:rsidP="00B22E0D"/>
        </w:tc>
        <w:tc>
          <w:tcPr>
            <w:tcW w:w="2040" w:type="dxa"/>
          </w:tcPr>
          <w:p w14:paraId="4EEBD002" w14:textId="77777777" w:rsidR="00CB0A98" w:rsidRDefault="00CB0A98" w:rsidP="00B22E0D">
            <w:r>
              <w:rPr>
                <w:noProof/>
                <w:lang w:val="en-GB" w:eastAsia="en-GB"/>
              </w:rPr>
              <mc:AlternateContent>
                <mc:Choice Requires="wps">
                  <w:drawing>
                    <wp:anchor distT="0" distB="0" distL="114300" distR="114300" simplePos="0" relativeHeight="251772928" behindDoc="0" locked="0" layoutInCell="1" allowOverlap="1" wp14:anchorId="709BF99D" wp14:editId="2AC3FA11">
                      <wp:simplePos x="0" y="0"/>
                      <wp:positionH relativeFrom="column">
                        <wp:posOffset>83820</wp:posOffset>
                      </wp:positionH>
                      <wp:positionV relativeFrom="paragraph">
                        <wp:posOffset>313055</wp:posOffset>
                      </wp:positionV>
                      <wp:extent cx="802640" cy="443865"/>
                      <wp:effectExtent l="7620" t="8255" r="8890" b="12065"/>
                      <wp:wrapNone/>
                      <wp:docPr id="5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14:paraId="68026F9B" w14:textId="77777777" w:rsidR="00586794" w:rsidRDefault="00586794" w:rsidP="00CB0A98">
                                  <w:r w:rsidRPr="005B41AF">
                                    <w:rPr>
                                      <w:position w:val="-22"/>
                                    </w:rPr>
                                    <w:object w:dxaOrig="960" w:dyaOrig="540" w14:anchorId="481B6A51">
                                      <v:shape id="_x0000_i1081" type="#_x0000_t75" style="width:48pt;height:27.35pt" o:ole="">
                                        <v:imagedata r:id="rId42" o:title=""/>
                                      </v:shape>
                                      <o:OLEObject Type="Embed" ProgID="Equation.DSMT4" ShapeID="_x0000_i1081" DrawAspect="Content" ObjectID="_1563440952" r:id="rId157"/>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09BF99D" id="_x0000_s1109" type="#_x0000_t202" style="position:absolute;margin-left:6.6pt;margin-top:24.65pt;width:63.2pt;height:34.95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">
                      <v:textbox style="mso-fit-shape-to-text:t">
                        <w:txbxContent>
                          <w:p w14:paraId="68026F9B" w14:textId="77777777" w:rsidR="00586794" w:rsidRDefault="00586794" w:rsidP="00CB0A98">
                            <w:r w:rsidRPr="005B41AF">
                              <w:rPr>
                                <w:position w:val="-22"/>
                              </w:rPr>
                              <w:object w:dxaOrig="960" w:dyaOrig="540" w14:anchorId="481B6A51">
                                <v:shape id="_x0000_i1081" type="#_x0000_t75" style="width:48pt;height:27.35pt" o:ole="">
                                  <v:imagedata r:id="rId42" o:title=""/>
                                </v:shape>
                                <o:OLEObject Type="Embed" ProgID="Equation.DSMT4" ShapeID="_x0000_i1081" DrawAspect="Content" ObjectID="_1562660501" r:id="rId158"/>
                              </w:object>
                            </w:r>
                          </w:p>
                        </w:txbxContent>
                      </v:textbox>
                    </v:shape>
                  </w:pict>
                </mc:Fallback>
              </mc:AlternateContent>
            </w:r>
          </w:p>
        </w:tc>
        <w:tc>
          <w:tcPr>
            <w:tcW w:w="2976" w:type="dxa"/>
            <w:shd w:val="clear" w:color="auto" w:fill="auto"/>
            <w:vAlign w:val="center"/>
          </w:tcPr>
          <w:p w14:paraId="4797C4F4" w14:textId="77777777" w:rsidR="00CB0A98" w:rsidRDefault="00CB0A98" w:rsidP="00B22E0D">
            <w:r>
              <w:rPr>
                <w:noProof/>
                <w:lang w:val="en-GB" w:eastAsia="en-GB"/>
              </w:rPr>
              <w:drawing>
                <wp:inline distT="0" distB="0" distL="0" distR="0" wp14:anchorId="3B5D25BC" wp14:editId="7F7D62AD">
                  <wp:extent cx="1625600" cy="1270000"/>
                  <wp:effectExtent l="0" t="0" r="0" b="6350"/>
                  <wp:docPr id="53" name="Picture 5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5600" cy="1270000"/>
                          </a:xfrm>
                          <a:prstGeom prst="rect">
                            <a:avLst/>
                          </a:prstGeom>
                          <a:noFill/>
                          <a:ln>
                            <a:noFill/>
                          </a:ln>
                        </pic:spPr>
                      </pic:pic>
                    </a:graphicData>
                  </a:graphic>
                </wp:inline>
              </w:drawing>
            </w:r>
          </w:p>
        </w:tc>
        <w:tc>
          <w:tcPr>
            <w:tcW w:w="1272" w:type="dxa"/>
          </w:tcPr>
          <w:p w14:paraId="246B9185" w14:textId="77777777" w:rsidR="00CB0A98" w:rsidRDefault="00CB0A98" w:rsidP="00B22E0D">
            <w:r>
              <w:rPr>
                <w:noProof/>
                <w:lang w:val="en-GB" w:eastAsia="en-GB"/>
              </w:rPr>
              <w:drawing>
                <wp:inline distT="0" distB="0" distL="0" distR="0" wp14:anchorId="083F8EB2" wp14:editId="09520248">
                  <wp:extent cx="514350" cy="647700"/>
                  <wp:effectExtent l="0" t="0" r="0" b="0"/>
                  <wp:docPr id="54" name="Picture 54"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4350" cy="647700"/>
                          </a:xfrm>
                          <a:prstGeom prst="rect">
                            <a:avLst/>
                          </a:prstGeom>
                          <a:noFill/>
                          <a:ln>
                            <a:noFill/>
                          </a:ln>
                        </pic:spPr>
                      </pic:pic>
                    </a:graphicData>
                  </a:graphic>
                </wp:inline>
              </w:drawing>
            </w:r>
          </w:p>
        </w:tc>
      </w:tr>
    </w:tbl>
    <w:p w14:paraId="01843B5E" w14:textId="77777777" w:rsidR="00CB0A98" w:rsidRDefault="00CB0A98" w:rsidP="00CB0A98">
      <w:pPr>
        <w:pStyle w:val="1wsquestionsindent"/>
        <w:spacing w:before="120" w:after="0"/>
      </w:pPr>
      <w:r>
        <w:t>Both vehicles take 70 s for the trip.</w:t>
      </w:r>
    </w:p>
    <w:p w14:paraId="48E638EC" w14:textId="77777777" w:rsidR="00CB0A98" w:rsidRDefault="00CB0A98" w:rsidP="00CB0A98">
      <w:pPr>
        <w:pStyle w:val="1wsquestionsindent"/>
        <w:spacing w:after="120"/>
      </w:pPr>
      <w:r>
        <w:t>Perform the necessary calculations to complete the table.</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2282"/>
        <w:gridCol w:w="2236"/>
        <w:gridCol w:w="2282"/>
      </w:tblGrid>
      <w:tr w:rsidR="00CB0A98" w:rsidRPr="00286DBB" w14:paraId="2308DBC8" w14:textId="77777777" w:rsidTr="00B22E0D">
        <w:trPr>
          <w:trHeight w:val="434"/>
        </w:trPr>
        <w:tc>
          <w:tcPr>
            <w:tcW w:w="0" w:type="auto"/>
            <w:tcBorders>
              <w:bottom w:val="single" w:sz="4" w:space="0" w:color="000000"/>
              <w:right w:val="single" w:sz="4" w:space="0" w:color="FFFFFF"/>
            </w:tcBorders>
            <w:shd w:val="clear" w:color="auto" w:fill="000000"/>
            <w:vAlign w:val="center"/>
          </w:tcPr>
          <w:p w14:paraId="4322A348" w14:textId="77777777" w:rsidR="00CB0A98" w:rsidRPr="00FF53EB" w:rsidRDefault="00CB0A98" w:rsidP="00B22E0D">
            <w:pPr>
              <w:pStyle w:val="TABLEHEADWHITECENTRE"/>
            </w:pPr>
            <w:r w:rsidRPr="00FF53EB">
              <w:t>Average speed of X</w:t>
            </w:r>
          </w:p>
        </w:tc>
        <w:tc>
          <w:tcPr>
            <w:tcW w:w="0" w:type="auto"/>
            <w:tcBorders>
              <w:left w:val="single" w:sz="4" w:space="0" w:color="FFFFFF"/>
              <w:right w:val="single" w:sz="4" w:space="0" w:color="FFFFFF"/>
            </w:tcBorders>
            <w:shd w:val="clear" w:color="auto" w:fill="000000"/>
            <w:vAlign w:val="center"/>
          </w:tcPr>
          <w:p w14:paraId="22DED587" w14:textId="77777777" w:rsidR="00CB0A98" w:rsidRPr="00FF53EB" w:rsidRDefault="00CB0A98" w:rsidP="00B22E0D">
            <w:pPr>
              <w:pStyle w:val="TABLEHEADWHITECENTRE"/>
            </w:pPr>
            <w:r w:rsidRPr="00FF53EB">
              <w:t>Average velocity of X</w:t>
            </w:r>
          </w:p>
        </w:tc>
        <w:tc>
          <w:tcPr>
            <w:tcW w:w="0" w:type="auto"/>
            <w:tcBorders>
              <w:left w:val="single" w:sz="4" w:space="0" w:color="FFFFFF"/>
              <w:right w:val="single" w:sz="4" w:space="0" w:color="FFFFFF"/>
            </w:tcBorders>
            <w:shd w:val="clear" w:color="auto" w:fill="000000"/>
            <w:vAlign w:val="center"/>
          </w:tcPr>
          <w:p w14:paraId="59B263C0" w14:textId="77777777" w:rsidR="00CB0A98" w:rsidRPr="00FF53EB" w:rsidRDefault="00CB0A98" w:rsidP="00B22E0D">
            <w:pPr>
              <w:pStyle w:val="TABLEHEADWHITECENTRE"/>
            </w:pPr>
            <w:r w:rsidRPr="00FF53EB">
              <w:t>Average speed of Y</w:t>
            </w:r>
          </w:p>
        </w:tc>
        <w:tc>
          <w:tcPr>
            <w:tcW w:w="0" w:type="auto"/>
            <w:tcBorders>
              <w:left w:val="single" w:sz="4" w:space="0" w:color="FFFFFF"/>
            </w:tcBorders>
            <w:shd w:val="clear" w:color="auto" w:fill="000000"/>
            <w:vAlign w:val="center"/>
          </w:tcPr>
          <w:p w14:paraId="2BA99012" w14:textId="77777777" w:rsidR="00CB0A98" w:rsidRPr="00FF53EB" w:rsidRDefault="00CB0A98" w:rsidP="00B22E0D">
            <w:pPr>
              <w:pStyle w:val="TABLEHEADWHITECENTRE"/>
            </w:pPr>
            <w:r w:rsidRPr="00FF53EB">
              <w:t>Average velocity of Y</w:t>
            </w:r>
          </w:p>
        </w:tc>
      </w:tr>
      <w:tr w:rsidR="00CB0A98" w:rsidRPr="00286DBB" w14:paraId="66337E3B" w14:textId="77777777" w:rsidTr="00B22E0D">
        <w:trPr>
          <w:trHeight w:val="2390"/>
        </w:trPr>
        <w:tc>
          <w:tcPr>
            <w:tcW w:w="0" w:type="auto"/>
            <w:tcBorders>
              <w:top w:val="single" w:sz="4" w:space="0" w:color="000000"/>
            </w:tcBorders>
          </w:tcPr>
          <w:p w14:paraId="25E447F2" w14:textId="77777777" w:rsidR="00CB0A98" w:rsidRPr="00652982" w:rsidRDefault="00CB0A98" w:rsidP="00B22E0D">
            <w:pPr>
              <w:pStyle w:val="TABLETEXTLEFT"/>
              <w:tabs>
                <w:tab w:val="left" w:pos="182"/>
              </w:tabs>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800 </w:t>
            </w:r>
            <w:r w:rsidRPr="00652982">
              <w:rPr>
                <w:rFonts w:ascii="Symbol" w:hAnsi="Symbol" w:cs="Arial"/>
                <w:color w:val="FF0000"/>
                <w:sz w:val="21"/>
                <w:szCs w:val="21"/>
              </w:rPr>
              <w:t></w:t>
            </w:r>
            <w:r w:rsidRPr="00652982">
              <w:rPr>
                <w:rFonts w:cs="Arial"/>
                <w:color w:val="FF0000"/>
                <w:sz w:val="21"/>
                <w:szCs w:val="21"/>
              </w:rPr>
              <w:t xml:space="preserve"> 600 </w:t>
            </w:r>
            <w:r w:rsidRPr="00652982">
              <w:rPr>
                <w:rFonts w:cs="Arial"/>
                <w:color w:val="FF0000"/>
                <w:sz w:val="21"/>
                <w:szCs w:val="21"/>
              </w:rPr>
              <w:br/>
            </w: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1400 m</w:t>
            </w:r>
          </w:p>
          <w:p w14:paraId="41A8E2E9" w14:textId="77777777" w:rsidR="00CB0A98" w:rsidRPr="00652982" w:rsidRDefault="00CB0A98" w:rsidP="00B22E0D">
            <w:pPr>
              <w:pStyle w:val="TABLETEXTLEFT"/>
              <w:tabs>
                <w:tab w:val="left" w:pos="62"/>
              </w:tabs>
              <w:rPr>
                <w:rFonts w:cs="Arial"/>
                <w:color w:val="FF0000"/>
                <w:sz w:val="21"/>
                <w:szCs w:val="21"/>
              </w:rPr>
            </w:pPr>
            <w:r w:rsidRPr="00652982">
              <w:rPr>
                <w:rFonts w:cs="Arial"/>
                <w:color w:val="FF0000"/>
                <w:sz w:val="21"/>
                <w:szCs w:val="21"/>
              </w:rPr>
              <w:tab/>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14:paraId="0715CFE0" w14:textId="77777777" w:rsidR="00CB0A98" w:rsidRPr="00652982" w:rsidRDefault="00CB0A98" w:rsidP="00B22E0D">
            <w:pPr>
              <w:pStyle w:val="TABLETEXTLEFT"/>
              <w:tabs>
                <w:tab w:val="decimal" w:pos="855"/>
              </w:tabs>
              <w:rPr>
                <w:rFonts w:cs="Arial"/>
                <w:color w:val="FF0000"/>
                <w:sz w:val="21"/>
                <w:szCs w:val="21"/>
              </w:rPr>
            </w:pPr>
          </w:p>
          <w:p w14:paraId="6AD485EF" w14:textId="77777777" w:rsidR="00CB0A98" w:rsidRPr="00652982" w:rsidRDefault="00CB0A98" w:rsidP="00B22E0D">
            <w:pPr>
              <w:pStyle w:val="TABLETEXTLEFT"/>
              <w:tabs>
                <w:tab w:val="left" w:pos="14"/>
                <w:tab w:val="decimal" w:pos="855"/>
              </w:tabs>
              <w:rPr>
                <w:rFonts w:cs="Arial"/>
                <w:color w:val="FF0000"/>
                <w:sz w:val="21"/>
                <w:szCs w:val="21"/>
              </w:rPr>
            </w:pPr>
            <w:r w:rsidRPr="00652982">
              <w:rPr>
                <w:rFonts w:cs="Arial"/>
                <w:i/>
                <w:color w:val="FF0000"/>
                <w:sz w:val="21"/>
                <w:szCs w:val="21"/>
              </w:rPr>
              <w:tab/>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240" w:dyaOrig="560" w14:anchorId="2A2E3FCD">
                <v:shape id="_x0000_i1052" type="#_x0000_t75" style="width:12pt;height:28pt" o:ole="">
                  <v:imagedata r:id="rId159" o:title=""/>
                </v:shape>
                <o:OLEObject Type="Embed" ProgID="Equation.DSMT4" ShapeID="_x0000_i1052" DrawAspect="Content" ObjectID="_1563440923" r:id="rId160"/>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4B52656D">
                <v:shape id="_x0000_i1053" type="#_x0000_t75" style="width:28pt;height:28pt" o:ole="">
                  <v:imagedata r:id="rId161" o:title=""/>
                </v:shape>
                <o:OLEObject Type="Embed" ProgID="Equation.DSMT4" ShapeID="_x0000_i1053" DrawAspect="Content" ObjectID="_1563440924" r:id="rId162"/>
              </w:object>
            </w:r>
          </w:p>
          <w:p w14:paraId="76231F8D" w14:textId="77777777" w:rsidR="00CB0A98" w:rsidRPr="00652982" w:rsidRDefault="00CB0A98" w:rsidP="00B22E0D">
            <w:pPr>
              <w:pStyle w:val="TABLETEXTLEFT"/>
              <w:tabs>
                <w:tab w:val="left" w:pos="182"/>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20 m/s</w:t>
            </w:r>
          </w:p>
        </w:tc>
        <w:tc>
          <w:tcPr>
            <w:tcW w:w="0" w:type="auto"/>
            <w:tcBorders>
              <w:top w:val="single" w:sz="4" w:space="0" w:color="FFFFFF"/>
            </w:tcBorders>
          </w:tcPr>
          <w:p w14:paraId="3C7E5CA2" w14:textId="77777777" w:rsidR="00CB0A98" w:rsidRPr="00652982" w:rsidRDefault="00CB0A98" w:rsidP="00B22E0D">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1359" w:dyaOrig="560" w14:anchorId="3309EB27">
                <v:shape id="_x0000_i1054" type="#_x0000_t75" style="width:68pt;height:28pt" o:ole="">
                  <v:imagedata r:id="rId163" o:title=""/>
                </v:shape>
                <o:OLEObject Type="Embed" ProgID="Equation.DSMT4" ShapeID="_x0000_i1054" DrawAspect="Content" ObjectID="_1563440925" r:id="rId164"/>
              </w:object>
            </w:r>
          </w:p>
          <w:p w14:paraId="56B488CB" w14:textId="77777777"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1E8F07DE">
                <v:shape id="_x0000_i1055" type="#_x0000_t75" style="width:28pt;height:28pt" o:ole="">
                  <v:imagedata r:id="rId165" o:title=""/>
                </v:shape>
                <o:OLEObject Type="Embed" ProgID="Equation.DSMT4" ShapeID="_x0000_i1055" DrawAspect="Content" ObjectID="_1563440926" r:id="rId166"/>
              </w:object>
            </w:r>
          </w:p>
          <w:p w14:paraId="66F0BAB2" w14:textId="77777777"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14:paraId="3C372E88" w14:textId="77777777"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14:paraId="2C00F884" w14:textId="77777777"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c>
          <w:tcPr>
            <w:tcW w:w="0" w:type="auto"/>
          </w:tcPr>
          <w:p w14:paraId="3C4AA304" w14:textId="77777777" w:rsidR="00CB0A98" w:rsidRPr="00652982" w:rsidRDefault="00CB0A98" w:rsidP="00B22E0D">
            <w:pPr>
              <w:pStyle w:val="TABLETEXTLEFT"/>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(AC) </w:t>
            </w:r>
            <w:r w:rsidRPr="00652982">
              <w:rPr>
                <w:rFonts w:ascii="Symbol" w:hAnsi="Symbol" w:cs="Arial"/>
                <w:color w:val="FF0000"/>
                <w:sz w:val="21"/>
                <w:szCs w:val="21"/>
              </w:rPr>
              <w:t></w:t>
            </w:r>
            <w:r w:rsidRPr="00652982">
              <w:rPr>
                <w:rFonts w:cs="Arial"/>
                <w:color w:val="FF0000"/>
                <w:sz w:val="21"/>
                <w:szCs w:val="21"/>
              </w:rPr>
              <w:t xml:space="preserve"> 1000 m (this</w:t>
            </w:r>
            <w:r w:rsidRPr="00652982">
              <w:rPr>
                <w:rFonts w:cs="Arial"/>
                <w:color w:val="FF0000"/>
                <w:sz w:val="21"/>
                <w:szCs w:val="21"/>
              </w:rPr>
              <w:br/>
              <w:t>is a 3:4:5 right-angled</w:t>
            </w:r>
            <w:r w:rsidRPr="00652982">
              <w:rPr>
                <w:rFonts w:cs="Arial"/>
                <w:color w:val="FF0000"/>
                <w:sz w:val="21"/>
                <w:szCs w:val="21"/>
              </w:rPr>
              <w:br/>
              <w:t>triangle)</w:t>
            </w:r>
          </w:p>
          <w:p w14:paraId="165C99BC" w14:textId="77777777" w:rsidR="00CB0A98" w:rsidRPr="00652982" w:rsidRDefault="00CB0A98" w:rsidP="00B22E0D">
            <w:pPr>
              <w:pStyle w:val="TABLETEXTLEFT"/>
              <w:rPr>
                <w:rFonts w:cs="Arial"/>
                <w:color w:val="FF0000"/>
                <w:sz w:val="21"/>
                <w:szCs w:val="21"/>
              </w:rPr>
            </w:pPr>
            <w:r w:rsidRPr="00652982">
              <w:rPr>
                <w:rFonts w:cs="Arial"/>
                <w:color w:val="FF0000"/>
                <w:sz w:val="21"/>
                <w:szCs w:val="21"/>
              </w:rPr>
              <w:t> </w:t>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14:paraId="79828D7F" w14:textId="77777777" w:rsidR="00CB0A98" w:rsidRPr="00652982" w:rsidRDefault="00CB0A98" w:rsidP="00B22E0D">
            <w:pPr>
              <w:pStyle w:val="TABLETEXTLEFT"/>
              <w:rPr>
                <w:rFonts w:cs="Arial"/>
                <w:color w:val="FF0000"/>
                <w:sz w:val="21"/>
                <w:szCs w:val="21"/>
              </w:rPr>
            </w:pPr>
          </w:p>
          <w:p w14:paraId="207B36ED" w14:textId="77777777" w:rsidR="00CB0A98" w:rsidRPr="00652982" w:rsidRDefault="00CB0A98" w:rsidP="00B22E0D">
            <w:pPr>
              <w:pStyle w:val="TABLETEXTLEFT"/>
              <w:tabs>
                <w:tab w:val="left" w:pos="183"/>
              </w:tabs>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240" w:dyaOrig="560" w14:anchorId="702D9B2C">
                <v:shape id="_x0000_i1056" type="#_x0000_t75" style="width:12pt;height:28pt" o:ole="">
                  <v:imagedata r:id="rId159" o:title=""/>
                </v:shape>
                <o:OLEObject Type="Embed" ProgID="Equation.DSMT4" ShapeID="_x0000_i1056" DrawAspect="Content" ObjectID="_1563440927" r:id="rId167"/>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20A6EAC9">
                <v:shape id="_x0000_i1057" type="#_x0000_t75" style="width:28pt;height:28pt" o:ole="">
                  <v:imagedata r:id="rId168" o:title=""/>
                </v:shape>
                <o:OLEObject Type="Embed" ProgID="Equation.DSMT4" ShapeID="_x0000_i1057" DrawAspect="Content" ObjectID="_1563440928" r:id="rId169"/>
              </w:object>
            </w:r>
          </w:p>
          <w:p w14:paraId="31F6EA41" w14:textId="77777777" w:rsidR="00CB0A98" w:rsidRPr="00652982" w:rsidRDefault="00CB0A98" w:rsidP="00B22E0D">
            <w:pPr>
              <w:pStyle w:val="TABLETEXTLEFT"/>
              <w:tabs>
                <w:tab w:val="left" w:pos="183"/>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tc>
        <w:tc>
          <w:tcPr>
            <w:tcW w:w="0" w:type="auto"/>
          </w:tcPr>
          <w:p w14:paraId="68859661" w14:textId="77777777" w:rsidR="00CB0A98" w:rsidRPr="00652982" w:rsidRDefault="00CB0A98" w:rsidP="00B22E0D">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1359" w:dyaOrig="560" w14:anchorId="3E89E7FA">
                <v:shape id="_x0000_i1058" type="#_x0000_t75" style="width:68pt;height:28pt" o:ole="">
                  <v:imagedata r:id="rId163" o:title=""/>
                </v:shape>
                <o:OLEObject Type="Embed" ProgID="Equation.DSMT4" ShapeID="_x0000_i1058" DrawAspect="Content" ObjectID="_1563440929" r:id="rId170"/>
              </w:object>
            </w:r>
          </w:p>
          <w:p w14:paraId="67E6EE1D" w14:textId="77777777"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4B953C2F">
                <v:shape id="_x0000_i1059" type="#_x0000_t75" style="width:28pt;height:28pt" o:ole="">
                  <v:imagedata r:id="rId165" o:title=""/>
                </v:shape>
                <o:OLEObject Type="Embed" ProgID="Equation.DSMT4" ShapeID="_x0000_i1059" DrawAspect="Content" ObjectID="_1563440930" r:id="rId171"/>
              </w:object>
            </w:r>
          </w:p>
          <w:p w14:paraId="2149B770" w14:textId="77777777"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14:paraId="240F028E" w14:textId="77777777"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14:paraId="6EE1C445" w14:textId="77777777" w:rsidR="00CB0A98" w:rsidRPr="00652982" w:rsidRDefault="00CB0A98" w:rsidP="00B22E0D">
            <w:pPr>
              <w:pStyle w:val="TABLETEXTLEFT"/>
              <w:rPr>
                <w:color w:val="FF0000"/>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r>
    </w:tbl>
    <w:p w14:paraId="607E7E50" w14:textId="77777777" w:rsidR="00CB0A98" w:rsidRPr="008A6884" w:rsidRDefault="00CB0A98" w:rsidP="00CB0A98">
      <w:pPr>
        <w:pStyle w:val="Chaptertitle"/>
      </w:pPr>
    </w:p>
    <w:p w14:paraId="6FC0BDF1" w14:textId="77777777" w:rsidR="00CB0A98" w:rsidRDefault="00CB0A98">
      <w:pPr>
        <w:rPr>
          <w:rFonts w:ascii="Arial" w:hAnsi="Arial"/>
        </w:rPr>
      </w:pPr>
      <w:r>
        <w:rPr>
          <w:rFonts w:ascii="Arial" w:hAnsi="Arial"/>
        </w:rPr>
        <w:br w:type="page"/>
      </w:r>
    </w:p>
    <w:p w14:paraId="5043C28E" w14:textId="77777777" w:rsidR="00CB0A98" w:rsidRPr="005123A8" w:rsidRDefault="00CB0A98" w:rsidP="00CB0A98">
      <w:pPr>
        <w:pStyle w:val="Chaptertitle"/>
      </w:pPr>
      <w:r w:rsidRPr="005123A8">
        <w:lastRenderedPageBreak/>
        <w:t xml:space="preserve">CHAPTER </w:t>
      </w:r>
      <w:r>
        <w:t>8: Forces, energy and motion</w:t>
      </w:r>
    </w:p>
    <w:p w14:paraId="528BB31A" w14:textId="77777777" w:rsidR="00CB0A98" w:rsidRPr="00CB0A98"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80096" behindDoc="0" locked="0" layoutInCell="1" allowOverlap="1" wp14:anchorId="3732B329" wp14:editId="2F100ECD">
                <wp:simplePos x="0" y="0"/>
                <wp:positionH relativeFrom="column">
                  <wp:posOffset>0</wp:posOffset>
                </wp:positionH>
                <wp:positionV relativeFrom="paragraph">
                  <wp:posOffset>20955</wp:posOffset>
                </wp:positionV>
                <wp:extent cx="5867400" cy="0"/>
                <wp:effectExtent l="9525" t="11430" r="9525" b="7620"/>
                <wp:wrapNone/>
                <wp:docPr id="55"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jaDZjFQIA&#10;ACs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778048" behindDoc="0" locked="0" layoutInCell="1" allowOverlap="1" wp14:anchorId="16149F53" wp14:editId="3030E641">
                <wp:simplePos x="0" y="0"/>
                <wp:positionH relativeFrom="column">
                  <wp:posOffset>4800600</wp:posOffset>
                </wp:positionH>
                <wp:positionV relativeFrom="paragraph">
                  <wp:posOffset>20955</wp:posOffset>
                </wp:positionV>
                <wp:extent cx="1066800" cy="304800"/>
                <wp:effectExtent l="9525" t="11430" r="9525" b="7620"/>
                <wp:wrapNone/>
                <wp:docPr id="56"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D601C2C"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49F53" id="_x0000_s1110" style="position:absolute;margin-left:378pt;margin-top:1.65pt;width:84pt;height: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CajrE+JwIAAFIEAAAOAAAAAAAAAAAAAAAAACwCAABkcnMvZTJvRG9j&#10;LnhtbFBLAQItABQABgAIAAAAIQCJHD413gAAAAgBAAAPAAAAAAAAAAAAAAAAAH8EAABkcnMvZG93&#10;bnJldi54bWxQSwUGAAAAAAQABADzAAAAigUAAAAA&#10;" fillcolor="black">
                <v:textbox>
                  <w:txbxContent>
                    <w:p w14:paraId="1D601C2C"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79072" behindDoc="0" locked="0" layoutInCell="1" allowOverlap="1" wp14:anchorId="5EFE20CE" wp14:editId="563D6CD4">
                <wp:simplePos x="0" y="0"/>
                <wp:positionH relativeFrom="column">
                  <wp:posOffset>4419600</wp:posOffset>
                </wp:positionH>
                <wp:positionV relativeFrom="paragraph">
                  <wp:posOffset>20955</wp:posOffset>
                </wp:positionV>
                <wp:extent cx="1447800" cy="304800"/>
                <wp:effectExtent l="9525" t="11430" r="9525" b="7620"/>
                <wp:wrapNone/>
                <wp:docPr id="57"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388CCE38" w14:textId="77777777" w:rsidR="00586794" w:rsidRDefault="00586794" w:rsidP="00CB0A98">
                            <w:pPr>
                              <w:pStyle w:val="worksheeticontext"/>
                            </w:pPr>
                            <w:r>
                              <w:t>Worksheet 8.2</w:t>
                            </w:r>
                          </w:p>
                          <w:p w14:paraId="0CD01144"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FE20CE" id="_x0000_s1111" style="position:absolute;margin-left:348pt;margin-top:1.65pt;width:114pt;height:2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" fillcolor="black">
                <v:textbox>
                  <w:txbxContent>
                    <w:p w14:paraId="388CCE38" w14:textId="77777777" w:rsidR="00586794" w:rsidRDefault="00586794" w:rsidP="00CB0A98">
                      <w:pPr>
                        <w:pStyle w:val="worksheeticontext"/>
                      </w:pPr>
                      <w:r>
                        <w:t>Worksheet 8.2</w:t>
                      </w:r>
                    </w:p>
                    <w:p w14:paraId="0CD01144" w14:textId="77777777" w:rsidR="00586794" w:rsidRDefault="00586794" w:rsidP="00CB0A98"/>
                  </w:txbxContent>
                </v:textbox>
              </v:roundrect>
            </w:pict>
          </mc:Fallback>
        </mc:AlternateContent>
      </w:r>
      <w:r w:rsidRPr="00CB0A98">
        <w:rPr>
          <w:sz w:val="28"/>
          <w:szCs w:val="28"/>
        </w:rPr>
        <w:t>Ticker tapes</w:t>
      </w:r>
    </w:p>
    <w:p w14:paraId="5462CD67"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D6EC3E7" w14:textId="77777777" w:rsidR="00CB0A98" w:rsidRPr="00C366C4" w:rsidRDefault="00CB0A98" w:rsidP="00CB0A98">
      <w:pPr>
        <w:pStyle w:val="Heading1"/>
        <w:spacing w:before="200"/>
      </w:pPr>
      <w:r w:rsidRPr="00C366C4">
        <w:t>Describing motion</w:t>
      </w:r>
    </w:p>
    <w:p w14:paraId="4D5E6CCE" w14:textId="77777777" w:rsidR="00CB0A98" w:rsidRDefault="00CB0A98" w:rsidP="00CB0A98">
      <w:pPr>
        <w:pStyle w:val="1wsmainbodyfullout"/>
        <w:spacing w:after="60" w:line="240" w:lineRule="atLeast"/>
        <w:ind w:left="360" w:hanging="360"/>
      </w:pPr>
      <w:r w:rsidRPr="00C366C4">
        <w:rPr>
          <w:b/>
        </w:rPr>
        <w:t>1.</w:t>
      </w:r>
      <w:r>
        <w:tab/>
        <w:t>For each ticker tape shown, describe the motion of the body to which the tape was attached.</w:t>
      </w:r>
      <w:r>
        <w:br/>
        <w:t>The left-hand dot is at time zero.</w:t>
      </w:r>
    </w:p>
    <w:p w14:paraId="3A80E64A" w14:textId="77777777" w:rsidR="00CB0A98" w:rsidRDefault="00CB0A98" w:rsidP="00CB0A98">
      <w:pPr>
        <w:pStyle w:val="1wsquestiona"/>
      </w:pPr>
      <w:r>
        <w:t>(a)</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07340420" w14:textId="77777777" w:rsidTr="00B22E0D">
        <w:tc>
          <w:tcPr>
            <w:tcW w:w="468" w:type="dxa"/>
            <w:shd w:val="clear" w:color="auto" w:fill="auto"/>
          </w:tcPr>
          <w:p w14:paraId="7E0F7B59" w14:textId="77777777" w:rsidR="00CB0A98" w:rsidRDefault="00CB0A98" w:rsidP="00B22E0D"/>
        </w:tc>
        <w:tc>
          <w:tcPr>
            <w:tcW w:w="3240" w:type="dxa"/>
            <w:shd w:val="clear" w:color="auto" w:fill="auto"/>
          </w:tcPr>
          <w:p w14:paraId="32FBF6B3" w14:textId="77777777" w:rsidR="00CB0A98" w:rsidRDefault="00CB0A98" w:rsidP="00B22E0D">
            <w:r>
              <w:rPr>
                <w:noProof/>
                <w:lang w:val="en-GB" w:eastAsia="en-GB"/>
              </w:rPr>
              <w:drawing>
                <wp:inline distT="0" distB="0" distL="0" distR="0" wp14:anchorId="0D84F3BC" wp14:editId="40872A4B">
                  <wp:extent cx="5691505" cy="673100"/>
                  <wp:effectExtent l="0" t="0" r="4445" b="0"/>
                  <wp:docPr id="59" name="Picture 5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18F03F5" w14:textId="77777777" w:rsidR="00CB0A98" w:rsidRDefault="00CB0A98" w:rsidP="00CB0A98">
      <w:pPr>
        <w:pStyle w:val="1wsquestionaleader"/>
        <w:tabs>
          <w:tab w:val="clear" w:pos="9540"/>
          <w:tab w:val="right" w:leader="dot" w:pos="9264"/>
        </w:tabs>
        <w:spacing w:before="180"/>
      </w:pPr>
      <w:r>
        <w:rPr>
          <w:noProof/>
          <w:lang w:eastAsia="en-GB"/>
        </w:rPr>
        <mc:AlternateContent>
          <mc:Choice Requires="wps">
            <w:drawing>
              <wp:anchor distT="0" distB="0" distL="114300" distR="114300" simplePos="0" relativeHeight="251781120" behindDoc="0" locked="0" layoutInCell="1" allowOverlap="1" wp14:anchorId="1C6E6587" wp14:editId="52399D32">
                <wp:simplePos x="0" y="0"/>
                <wp:positionH relativeFrom="column">
                  <wp:posOffset>512445</wp:posOffset>
                </wp:positionH>
                <wp:positionV relativeFrom="paragraph">
                  <wp:posOffset>39065</wp:posOffset>
                </wp:positionV>
                <wp:extent cx="5344795" cy="236855"/>
                <wp:effectExtent l="0" t="0" r="8255" b="0"/>
                <wp:wrapNone/>
                <wp:docPr id="5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2368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171F70B"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E6587" id="Text Box 664" o:spid="_x0000_s1112" type="#_x0000_t202" style="position:absolute;left:0;text-align:left;margin-left:40.35pt;margin-top:3.1pt;width:420.85pt;height:18.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" filled="f" stroked="f">
                <v:textbox inset="1pt,1pt,1pt,1pt">
                  <w:txbxContent>
                    <w:p w14:paraId="3171F70B"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v:textbox>
              </v:shape>
            </w:pict>
          </mc:Fallback>
        </mc:AlternateContent>
      </w:r>
      <w:r>
        <w:tab/>
      </w:r>
      <w:r>
        <w:tab/>
      </w:r>
    </w:p>
    <w:p w14:paraId="1697C106" w14:textId="77777777" w:rsidR="00CB0A98" w:rsidRDefault="00CB0A98" w:rsidP="00CB0A98">
      <w:pPr>
        <w:pStyle w:val="1wsquestiona"/>
      </w:pP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7BBBF0D6" w14:textId="77777777" w:rsidTr="00B22E0D">
        <w:tc>
          <w:tcPr>
            <w:tcW w:w="468" w:type="dxa"/>
            <w:shd w:val="clear" w:color="auto" w:fill="auto"/>
          </w:tcPr>
          <w:p w14:paraId="56D4AFC3" w14:textId="77777777" w:rsidR="00CB0A98" w:rsidRDefault="00CB0A98" w:rsidP="00B22E0D"/>
        </w:tc>
        <w:tc>
          <w:tcPr>
            <w:tcW w:w="3240" w:type="dxa"/>
            <w:shd w:val="clear" w:color="auto" w:fill="auto"/>
          </w:tcPr>
          <w:p w14:paraId="3867A89A" w14:textId="77777777" w:rsidR="00CB0A98" w:rsidRDefault="00CB0A98" w:rsidP="00B22E0D">
            <w:r>
              <w:rPr>
                <w:noProof/>
                <w:lang w:val="en-GB" w:eastAsia="en-GB"/>
              </w:rPr>
              <w:drawing>
                <wp:inline distT="0" distB="0" distL="0" distR="0" wp14:anchorId="07506700" wp14:editId="328C2AB1">
                  <wp:extent cx="5691505" cy="673100"/>
                  <wp:effectExtent l="0" t="0" r="4445" b="0"/>
                  <wp:docPr id="60" name="Picture 6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4133A39" w14:textId="77777777" w:rsidR="00CB0A98" w:rsidRDefault="00CB0A98" w:rsidP="00CB0A98">
      <w:pPr>
        <w:pStyle w:val="1wsquestionaleader"/>
        <w:tabs>
          <w:tab w:val="clear" w:pos="9540"/>
          <w:tab w:val="right" w:leader="dot" w:pos="9264"/>
        </w:tabs>
        <w:spacing w:before="160"/>
      </w:pPr>
      <w:r>
        <w:rPr>
          <w:noProof/>
          <w:lang w:eastAsia="en-GB"/>
        </w:rPr>
        <mc:AlternateContent>
          <mc:Choice Requires="wps">
            <w:drawing>
              <wp:anchor distT="0" distB="0" distL="114300" distR="114300" simplePos="0" relativeHeight="251782144" behindDoc="0" locked="0" layoutInCell="1" allowOverlap="1" wp14:anchorId="464E8AE9" wp14:editId="4E33F8D7">
                <wp:simplePos x="0" y="0"/>
                <wp:positionH relativeFrom="column">
                  <wp:posOffset>504190</wp:posOffset>
                </wp:positionH>
                <wp:positionV relativeFrom="paragraph">
                  <wp:posOffset>25730</wp:posOffset>
                </wp:positionV>
                <wp:extent cx="5373370" cy="471805"/>
                <wp:effectExtent l="0" t="0" r="0" b="4445"/>
                <wp:wrapNone/>
                <wp:docPr id="66"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3370" cy="4718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132E2AD"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E8AE9" id="Text Box 665" o:spid="_x0000_s1113" type="#_x0000_t202" style="position:absolute;left:0;text-align:left;margin-left:39.7pt;margin-top:2.05pt;width:423.1pt;height:37.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" filled="f" stroked="f">
                <v:textbox inset="1pt,1pt,1pt,1pt">
                  <w:txbxContent>
                    <w:p w14:paraId="5132E2AD"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v:textbox>
              </v:shape>
            </w:pict>
          </mc:Fallback>
        </mc:AlternateContent>
      </w:r>
      <w:r>
        <w:tab/>
      </w:r>
      <w:r>
        <w:tab/>
      </w:r>
    </w:p>
    <w:p w14:paraId="20AD9FE9" w14:textId="77777777" w:rsidR="00CB0A98" w:rsidRDefault="00CB0A98" w:rsidP="00CB0A98">
      <w:pPr>
        <w:pStyle w:val="1wsquestionaleader"/>
        <w:tabs>
          <w:tab w:val="clear" w:pos="9540"/>
          <w:tab w:val="right" w:leader="dot" w:pos="9252"/>
        </w:tabs>
        <w:spacing w:after="0"/>
      </w:pPr>
      <w:r>
        <w:tab/>
      </w:r>
      <w:r>
        <w:tab/>
      </w:r>
    </w:p>
    <w:p w14:paraId="3FDC6338" w14:textId="77777777" w:rsidR="00CB0A98" w:rsidRPr="00C366C4" w:rsidRDefault="00CB0A98" w:rsidP="00CB0A98">
      <w:pPr>
        <w:pStyle w:val="Heading1"/>
        <w:spacing w:before="120"/>
      </w:pPr>
      <w:r w:rsidRPr="00C366C4">
        <w:t>Measuring speed</w:t>
      </w:r>
    </w:p>
    <w:p w14:paraId="04D73051" w14:textId="77777777" w:rsidR="00CB0A98" w:rsidRDefault="00CB0A98" w:rsidP="00CB0A98">
      <w:pPr>
        <w:pStyle w:val="1wsmainbodyfullout"/>
        <w:spacing w:after="60" w:line="240" w:lineRule="atLeast"/>
        <w:ind w:left="360" w:hanging="360"/>
      </w:pPr>
      <w:r w:rsidRPr="00C366C4">
        <w:rPr>
          <w:b/>
        </w:rPr>
        <w:t>2.</w:t>
      </w:r>
      <w:r>
        <w:tab/>
      </w:r>
      <w:r w:rsidRPr="002873B2">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434AA057" w14:textId="77777777" w:rsidTr="00B22E0D">
        <w:tc>
          <w:tcPr>
            <w:tcW w:w="468" w:type="dxa"/>
            <w:shd w:val="clear" w:color="auto" w:fill="auto"/>
          </w:tcPr>
          <w:p w14:paraId="4E654627" w14:textId="77777777" w:rsidR="00CB0A98" w:rsidRDefault="00CB0A98" w:rsidP="00B22E0D"/>
        </w:tc>
        <w:tc>
          <w:tcPr>
            <w:tcW w:w="9178" w:type="dxa"/>
            <w:shd w:val="clear" w:color="auto" w:fill="auto"/>
          </w:tcPr>
          <w:p w14:paraId="1E411EE3" w14:textId="77777777" w:rsidR="00CB0A98" w:rsidRDefault="00CB0A98" w:rsidP="00B22E0D">
            <w:r>
              <w:rPr>
                <w:noProof/>
                <w:lang w:val="en-GB" w:eastAsia="en-GB"/>
              </w:rPr>
              <w:drawing>
                <wp:inline distT="0" distB="0" distL="0" distR="0" wp14:anchorId="3ADE3509" wp14:editId="79A56771">
                  <wp:extent cx="5691505" cy="673100"/>
                  <wp:effectExtent l="0" t="0" r="4445" b="0"/>
                  <wp:docPr id="67" name="Picture 6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20F5F416" w14:textId="77777777" w:rsidR="00CB0A98" w:rsidRDefault="00CB0A98" w:rsidP="00CB0A98">
      <w:pPr>
        <w:pStyle w:val="1wsquestiona"/>
        <w:spacing w:before="120"/>
      </w:pPr>
      <w:r>
        <w:rPr>
          <w:noProof/>
          <w:lang w:eastAsia="en-GB"/>
        </w:rPr>
        <mc:AlternateContent>
          <mc:Choice Requires="wps">
            <w:drawing>
              <wp:anchor distT="0" distB="0" distL="114300" distR="114300" simplePos="0" relativeHeight="251783168" behindDoc="0" locked="0" layoutInCell="1" allowOverlap="1" wp14:anchorId="597E5DB3" wp14:editId="5FDD7B69">
                <wp:simplePos x="0" y="0"/>
                <wp:positionH relativeFrom="column">
                  <wp:posOffset>508635</wp:posOffset>
                </wp:positionH>
                <wp:positionV relativeFrom="paragraph">
                  <wp:posOffset>431165</wp:posOffset>
                </wp:positionV>
                <wp:extent cx="5370195" cy="501015"/>
                <wp:effectExtent l="3810" t="2540" r="0" b="1270"/>
                <wp:wrapNone/>
                <wp:docPr id="6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0195" cy="5010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CCCEAD0"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E5DB3" id="Text Box 666" o:spid="_x0000_s1114" type="#_x0000_t202" style="position:absolute;left:0;text-align:left;margin-left:40.05pt;margin-top:33.95pt;width:422.85pt;height:39.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" filled="f" stroked="f">
                <v:textbox inset="1pt,1pt,1pt,1pt">
                  <w:txbxContent>
                    <w:p w14:paraId="2CCCEAD0"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v:textbox>
              </v:shape>
            </w:pict>
          </mc:Fallback>
        </mc:AlternateContent>
      </w:r>
      <w:r>
        <w:t>(a)</w:t>
      </w:r>
      <w:r>
        <w:tab/>
      </w:r>
      <w:r w:rsidRPr="002873B2">
        <w:t>Calculate the average speed of the object to which the tape was attached for each time interval. Express your answers in mm/s.</w:t>
      </w:r>
    </w:p>
    <w:p w14:paraId="16A1B89A" w14:textId="77777777" w:rsidR="00CB0A98" w:rsidRDefault="00CB0A98" w:rsidP="00CB0A98">
      <w:pPr>
        <w:pStyle w:val="1wsquestionaleader"/>
        <w:tabs>
          <w:tab w:val="clear" w:pos="9540"/>
          <w:tab w:val="right" w:leader="dot" w:pos="9264"/>
        </w:tabs>
        <w:spacing w:before="120" w:after="0"/>
      </w:pPr>
      <w:r>
        <w:tab/>
      </w:r>
      <w:r>
        <w:tab/>
      </w:r>
    </w:p>
    <w:p w14:paraId="55339FCB" w14:textId="77777777" w:rsidR="00CB0A98" w:rsidRPr="002873B2" w:rsidRDefault="00CB0A98" w:rsidP="00CB0A98">
      <w:pPr>
        <w:pStyle w:val="1wsquestionaleader"/>
        <w:tabs>
          <w:tab w:val="clear" w:pos="9540"/>
          <w:tab w:val="right" w:leader="dot" w:pos="9264"/>
        </w:tabs>
        <w:spacing w:before="60" w:after="120"/>
      </w:pPr>
      <w:r>
        <w:tab/>
      </w:r>
      <w:r>
        <w:tab/>
      </w:r>
    </w:p>
    <w:tbl>
      <w:tblPr>
        <w:tblW w:w="8448"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624"/>
      </w:tblGrid>
      <w:tr w:rsidR="00CB0A98" w:rsidRPr="00286DBB" w14:paraId="59421EB7" w14:textId="77777777" w:rsidTr="00B22E0D">
        <w:trPr>
          <w:trHeight w:val="434"/>
        </w:trPr>
        <w:tc>
          <w:tcPr>
            <w:tcW w:w="2712" w:type="dxa"/>
            <w:tcBorders>
              <w:bottom w:val="single" w:sz="4" w:space="0" w:color="000000"/>
              <w:right w:val="single" w:sz="4" w:space="0" w:color="FFFFFF"/>
            </w:tcBorders>
            <w:shd w:val="clear" w:color="auto" w:fill="000000"/>
            <w:vAlign w:val="center"/>
          </w:tcPr>
          <w:p w14:paraId="38862343" w14:textId="77777777" w:rsidR="00CB0A98" w:rsidRPr="002873B2" w:rsidRDefault="00CB0A98" w:rsidP="00B22E0D">
            <w:pPr>
              <w:pStyle w:val="TABLEHEADWHITECENTRE"/>
            </w:pPr>
            <w:r w:rsidRPr="002873B2">
              <w:t>Interval</w:t>
            </w:r>
          </w:p>
        </w:tc>
        <w:tc>
          <w:tcPr>
            <w:tcW w:w="3112" w:type="dxa"/>
            <w:tcBorders>
              <w:left w:val="single" w:sz="4" w:space="0" w:color="FFFFFF"/>
              <w:right w:val="single" w:sz="4" w:space="0" w:color="FFFFFF"/>
            </w:tcBorders>
            <w:shd w:val="clear" w:color="auto" w:fill="000000"/>
            <w:vAlign w:val="center"/>
          </w:tcPr>
          <w:p w14:paraId="0D038621" w14:textId="77777777" w:rsidR="00CB0A98" w:rsidRPr="002873B2" w:rsidRDefault="00CB0A98" w:rsidP="00B22E0D">
            <w:pPr>
              <w:pStyle w:val="TABLEHEADWHITECENTRE"/>
            </w:pPr>
            <w:r w:rsidRPr="002873B2">
              <w:t>Distance between dots (mm)</w:t>
            </w:r>
          </w:p>
        </w:tc>
        <w:tc>
          <w:tcPr>
            <w:tcW w:w="2624" w:type="dxa"/>
            <w:tcBorders>
              <w:left w:val="single" w:sz="4" w:space="0" w:color="FFFFFF"/>
            </w:tcBorders>
            <w:shd w:val="clear" w:color="auto" w:fill="000000"/>
            <w:vAlign w:val="center"/>
          </w:tcPr>
          <w:p w14:paraId="5B3D49B9" w14:textId="77777777" w:rsidR="00CB0A98" w:rsidRPr="002873B2" w:rsidRDefault="00CB0A98" w:rsidP="00B22E0D">
            <w:pPr>
              <w:pStyle w:val="TABLEHEADWHITECENTRE"/>
            </w:pPr>
            <w:r w:rsidRPr="002873B2">
              <w:t>Average speed (mm/s)</w:t>
            </w:r>
          </w:p>
        </w:tc>
      </w:tr>
      <w:tr w:rsidR="00CB0A98" w:rsidRPr="00286DBB" w14:paraId="0C61A457" w14:textId="77777777" w:rsidTr="00B22E0D">
        <w:trPr>
          <w:trHeight w:val="338"/>
        </w:trPr>
        <w:tc>
          <w:tcPr>
            <w:tcW w:w="2712" w:type="dxa"/>
            <w:tcBorders>
              <w:top w:val="single" w:sz="4" w:space="0" w:color="000000"/>
            </w:tcBorders>
            <w:noWrap/>
            <w:tcMar>
              <w:top w:w="28" w:type="dxa"/>
              <w:left w:w="85" w:type="dxa"/>
              <w:bottom w:w="28" w:type="dxa"/>
              <w:right w:w="85" w:type="dxa"/>
            </w:tcMar>
            <w:vAlign w:val="center"/>
          </w:tcPr>
          <w:p w14:paraId="58A12A85" w14:textId="77777777" w:rsidR="00CB0A98" w:rsidRPr="00286DBB" w:rsidRDefault="00CB0A98" w:rsidP="00B22E0D">
            <w:pPr>
              <w:pStyle w:val="TABLETEXTCENTRE"/>
            </w:pPr>
            <w:r>
              <w:t>AB</w:t>
            </w:r>
          </w:p>
        </w:tc>
        <w:tc>
          <w:tcPr>
            <w:tcW w:w="3112" w:type="dxa"/>
            <w:tcBorders>
              <w:top w:val="single" w:sz="4" w:space="0" w:color="FFFFFF"/>
            </w:tcBorders>
            <w:tcMar>
              <w:top w:w="28" w:type="dxa"/>
              <w:left w:w="85" w:type="dxa"/>
              <w:bottom w:w="28" w:type="dxa"/>
              <w:right w:w="85" w:type="dxa"/>
            </w:tcMar>
            <w:vAlign w:val="center"/>
          </w:tcPr>
          <w:p w14:paraId="39E91A91" w14:textId="77777777" w:rsidR="00CB0A98" w:rsidRPr="000B7CA3" w:rsidRDefault="00CB0A98" w:rsidP="00B22E0D">
            <w:pPr>
              <w:pStyle w:val="TABLETEXTLEFT"/>
              <w:tabs>
                <w:tab w:val="decimal" w:pos="1451"/>
              </w:tabs>
              <w:rPr>
                <w:sz w:val="21"/>
                <w:szCs w:val="21"/>
              </w:rPr>
            </w:pPr>
            <w:r w:rsidRPr="000B7CA3">
              <w:rPr>
                <w:sz w:val="21"/>
                <w:szCs w:val="21"/>
              </w:rPr>
              <w:t>38</w:t>
            </w:r>
          </w:p>
        </w:tc>
        <w:tc>
          <w:tcPr>
            <w:tcW w:w="2624" w:type="dxa"/>
            <w:tcMar>
              <w:top w:w="28" w:type="dxa"/>
              <w:left w:w="85" w:type="dxa"/>
              <w:bottom w:w="28" w:type="dxa"/>
              <w:right w:w="85" w:type="dxa"/>
            </w:tcMar>
            <w:vAlign w:val="center"/>
          </w:tcPr>
          <w:p w14:paraId="3EACF5E2"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4ED44DC0">
                <v:shape id="_x0000_i1060" type="#_x0000_t75" style="width:19.35pt;height:20pt" o:ole="">
                  <v:imagedata r:id="rId172" o:title=""/>
                </v:shape>
                <o:OLEObject Type="Embed" ProgID="Equation.DSMT4" ShapeID="_x0000_i1060" DrawAspect="Content" ObjectID="_1563440931" r:id="rId173"/>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1900 mm/s</w:t>
            </w:r>
          </w:p>
        </w:tc>
      </w:tr>
      <w:tr w:rsidR="00CB0A98" w:rsidRPr="00286DBB" w14:paraId="1D5DE80E" w14:textId="77777777" w:rsidTr="00B22E0D">
        <w:trPr>
          <w:trHeight w:val="338"/>
        </w:trPr>
        <w:tc>
          <w:tcPr>
            <w:tcW w:w="2712" w:type="dxa"/>
            <w:noWrap/>
            <w:tcMar>
              <w:top w:w="28" w:type="dxa"/>
              <w:left w:w="85" w:type="dxa"/>
              <w:bottom w:w="28" w:type="dxa"/>
              <w:right w:w="85" w:type="dxa"/>
            </w:tcMar>
            <w:vAlign w:val="center"/>
          </w:tcPr>
          <w:p w14:paraId="18EA4ACA" w14:textId="77777777" w:rsidR="00CB0A98" w:rsidRPr="00286DBB" w:rsidRDefault="00CB0A98" w:rsidP="00B22E0D">
            <w:pPr>
              <w:pStyle w:val="TABLETEXTCENTRE"/>
            </w:pPr>
            <w:r>
              <w:t>BC</w:t>
            </w:r>
          </w:p>
        </w:tc>
        <w:tc>
          <w:tcPr>
            <w:tcW w:w="3112" w:type="dxa"/>
            <w:tcMar>
              <w:top w:w="28" w:type="dxa"/>
              <w:left w:w="85" w:type="dxa"/>
              <w:bottom w:w="28" w:type="dxa"/>
              <w:right w:w="85" w:type="dxa"/>
            </w:tcMar>
            <w:vAlign w:val="center"/>
          </w:tcPr>
          <w:p w14:paraId="6F43EF29" w14:textId="77777777" w:rsidR="00CB0A98" w:rsidRPr="000B7CA3" w:rsidRDefault="00CB0A98" w:rsidP="00B22E0D">
            <w:pPr>
              <w:pStyle w:val="TABLETEXTLEFT"/>
              <w:tabs>
                <w:tab w:val="decimal" w:pos="1451"/>
              </w:tabs>
              <w:rPr>
                <w:sz w:val="21"/>
                <w:szCs w:val="21"/>
              </w:rPr>
            </w:pPr>
            <w:r w:rsidRPr="000B7CA3">
              <w:rPr>
                <w:sz w:val="21"/>
                <w:szCs w:val="21"/>
              </w:rPr>
              <w:t>30</w:t>
            </w:r>
          </w:p>
        </w:tc>
        <w:tc>
          <w:tcPr>
            <w:tcW w:w="2624" w:type="dxa"/>
            <w:tcMar>
              <w:top w:w="28" w:type="dxa"/>
              <w:left w:w="85" w:type="dxa"/>
              <w:bottom w:w="28" w:type="dxa"/>
              <w:right w:w="85" w:type="dxa"/>
            </w:tcMar>
            <w:vAlign w:val="center"/>
          </w:tcPr>
          <w:p w14:paraId="1C3AF88D"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41B79A16">
                <v:shape id="_x0000_i1061" type="#_x0000_t75" style="width:19.35pt;height:20pt" o:ole="">
                  <v:imagedata r:id="rId174" o:title=""/>
                </v:shape>
                <o:OLEObject Type="Embed" ProgID="Equation.DSMT4" ShapeID="_x0000_i1061" DrawAspect="Content" ObjectID="_1563440932" r:id="rId175"/>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1500 mm/s</w:t>
            </w:r>
          </w:p>
        </w:tc>
      </w:tr>
      <w:tr w:rsidR="00CB0A98" w:rsidRPr="00286DBB" w14:paraId="012A68F6" w14:textId="77777777" w:rsidTr="00B22E0D">
        <w:trPr>
          <w:trHeight w:val="338"/>
        </w:trPr>
        <w:tc>
          <w:tcPr>
            <w:tcW w:w="2712" w:type="dxa"/>
            <w:noWrap/>
            <w:tcMar>
              <w:top w:w="28" w:type="dxa"/>
              <w:left w:w="85" w:type="dxa"/>
              <w:bottom w:w="28" w:type="dxa"/>
              <w:right w:w="85" w:type="dxa"/>
            </w:tcMar>
            <w:vAlign w:val="center"/>
          </w:tcPr>
          <w:p w14:paraId="369C28B8" w14:textId="77777777" w:rsidR="00CB0A98" w:rsidRPr="00286DBB" w:rsidRDefault="00CB0A98" w:rsidP="00B22E0D">
            <w:pPr>
              <w:pStyle w:val="TABLETEXTCENTRE"/>
            </w:pPr>
            <w:r>
              <w:t>CD</w:t>
            </w:r>
          </w:p>
        </w:tc>
        <w:tc>
          <w:tcPr>
            <w:tcW w:w="3112" w:type="dxa"/>
            <w:tcMar>
              <w:top w:w="28" w:type="dxa"/>
              <w:left w:w="85" w:type="dxa"/>
              <w:bottom w:w="28" w:type="dxa"/>
              <w:right w:w="85" w:type="dxa"/>
            </w:tcMar>
            <w:vAlign w:val="center"/>
          </w:tcPr>
          <w:p w14:paraId="1FD2E733" w14:textId="77777777" w:rsidR="00CB0A98" w:rsidRPr="000B7CA3" w:rsidRDefault="00CB0A98" w:rsidP="00B22E0D">
            <w:pPr>
              <w:pStyle w:val="TABLETEXTLEFT"/>
              <w:tabs>
                <w:tab w:val="decimal" w:pos="1451"/>
              </w:tabs>
              <w:rPr>
                <w:sz w:val="21"/>
                <w:szCs w:val="21"/>
              </w:rPr>
            </w:pPr>
            <w:r w:rsidRPr="000B7CA3">
              <w:rPr>
                <w:sz w:val="21"/>
                <w:szCs w:val="21"/>
              </w:rPr>
              <w:t>25</w:t>
            </w:r>
          </w:p>
        </w:tc>
        <w:tc>
          <w:tcPr>
            <w:tcW w:w="2624" w:type="dxa"/>
            <w:tcMar>
              <w:top w:w="28" w:type="dxa"/>
              <w:left w:w="85" w:type="dxa"/>
              <w:bottom w:w="28" w:type="dxa"/>
              <w:right w:w="85" w:type="dxa"/>
            </w:tcMar>
            <w:vAlign w:val="center"/>
          </w:tcPr>
          <w:p w14:paraId="78FC4686"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3B9F27F1">
                <v:shape id="_x0000_i1062" type="#_x0000_t75" style="width:19.35pt;height:20pt" o:ole="">
                  <v:imagedata r:id="rId176" o:title=""/>
                </v:shape>
                <o:OLEObject Type="Embed" ProgID="Equation.DSMT4" ShapeID="_x0000_i1062" DrawAspect="Content" ObjectID="_1563440933" r:id="rId177"/>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1250 mm/s</w:t>
            </w:r>
          </w:p>
        </w:tc>
      </w:tr>
      <w:tr w:rsidR="00CB0A98" w:rsidRPr="00286DBB" w14:paraId="3B931DF3" w14:textId="77777777" w:rsidTr="00B22E0D">
        <w:trPr>
          <w:trHeight w:val="338"/>
        </w:trPr>
        <w:tc>
          <w:tcPr>
            <w:tcW w:w="2712" w:type="dxa"/>
            <w:noWrap/>
            <w:tcMar>
              <w:top w:w="28" w:type="dxa"/>
              <w:left w:w="85" w:type="dxa"/>
              <w:bottom w:w="28" w:type="dxa"/>
              <w:right w:w="85" w:type="dxa"/>
            </w:tcMar>
            <w:vAlign w:val="center"/>
          </w:tcPr>
          <w:p w14:paraId="53095698" w14:textId="77777777" w:rsidR="00CB0A98" w:rsidRPr="00286DBB" w:rsidRDefault="00CB0A98" w:rsidP="00B22E0D">
            <w:pPr>
              <w:pStyle w:val="TABLETEXTCENTRE"/>
            </w:pPr>
            <w:r>
              <w:t>DE</w:t>
            </w:r>
          </w:p>
        </w:tc>
        <w:tc>
          <w:tcPr>
            <w:tcW w:w="3112" w:type="dxa"/>
            <w:tcMar>
              <w:top w:w="28" w:type="dxa"/>
              <w:left w:w="85" w:type="dxa"/>
              <w:bottom w:w="28" w:type="dxa"/>
              <w:right w:w="85" w:type="dxa"/>
            </w:tcMar>
            <w:vAlign w:val="center"/>
          </w:tcPr>
          <w:p w14:paraId="284BEC06" w14:textId="77777777" w:rsidR="00CB0A98" w:rsidRPr="000B7CA3" w:rsidRDefault="00CB0A98" w:rsidP="00B22E0D">
            <w:pPr>
              <w:pStyle w:val="TABLETEXTLEFT"/>
              <w:tabs>
                <w:tab w:val="decimal" w:pos="1451"/>
              </w:tabs>
              <w:rPr>
                <w:sz w:val="21"/>
                <w:szCs w:val="21"/>
              </w:rPr>
            </w:pPr>
            <w:r w:rsidRPr="000B7CA3">
              <w:rPr>
                <w:sz w:val="21"/>
                <w:szCs w:val="21"/>
              </w:rPr>
              <w:t>20</w:t>
            </w:r>
          </w:p>
        </w:tc>
        <w:tc>
          <w:tcPr>
            <w:tcW w:w="2624" w:type="dxa"/>
            <w:tcMar>
              <w:top w:w="28" w:type="dxa"/>
              <w:left w:w="85" w:type="dxa"/>
              <w:bottom w:w="28" w:type="dxa"/>
              <w:right w:w="85" w:type="dxa"/>
            </w:tcMar>
            <w:vAlign w:val="center"/>
          </w:tcPr>
          <w:p w14:paraId="03AA6937"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63CC1C3E">
                <v:shape id="_x0000_i1063" type="#_x0000_t75" style="width:19.35pt;height:20pt" o:ole="">
                  <v:imagedata r:id="rId178" o:title=""/>
                </v:shape>
                <o:OLEObject Type="Embed" ProgID="Equation.DSMT4" ShapeID="_x0000_i1063" DrawAspect="Content" ObjectID="_1563440934" r:id="rId179"/>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1000 mm/s</w:t>
            </w:r>
          </w:p>
        </w:tc>
      </w:tr>
      <w:tr w:rsidR="00CB0A98" w:rsidRPr="00286DBB" w14:paraId="0966D81F" w14:textId="77777777" w:rsidTr="00B22E0D">
        <w:trPr>
          <w:trHeight w:val="338"/>
        </w:trPr>
        <w:tc>
          <w:tcPr>
            <w:tcW w:w="2712" w:type="dxa"/>
            <w:noWrap/>
            <w:tcMar>
              <w:top w:w="28" w:type="dxa"/>
              <w:left w:w="85" w:type="dxa"/>
              <w:bottom w:w="28" w:type="dxa"/>
              <w:right w:w="85" w:type="dxa"/>
            </w:tcMar>
            <w:vAlign w:val="center"/>
          </w:tcPr>
          <w:p w14:paraId="15F0CB3F" w14:textId="77777777" w:rsidR="00CB0A98" w:rsidRPr="00286DBB" w:rsidRDefault="00CB0A98" w:rsidP="00B22E0D">
            <w:pPr>
              <w:pStyle w:val="TABLETEXTCENTRE"/>
            </w:pPr>
            <w:proofErr w:type="spellStart"/>
            <w:r>
              <w:t>EF</w:t>
            </w:r>
            <w:proofErr w:type="spellEnd"/>
          </w:p>
        </w:tc>
        <w:tc>
          <w:tcPr>
            <w:tcW w:w="3112" w:type="dxa"/>
            <w:tcMar>
              <w:top w:w="28" w:type="dxa"/>
              <w:left w:w="85" w:type="dxa"/>
              <w:bottom w:w="28" w:type="dxa"/>
              <w:right w:w="85" w:type="dxa"/>
            </w:tcMar>
            <w:vAlign w:val="center"/>
          </w:tcPr>
          <w:p w14:paraId="51B1ECCD" w14:textId="77777777" w:rsidR="00CB0A98" w:rsidRPr="000B7CA3" w:rsidRDefault="00CB0A98" w:rsidP="00B22E0D">
            <w:pPr>
              <w:pStyle w:val="TABLETEXTLEFT"/>
              <w:tabs>
                <w:tab w:val="decimal" w:pos="1451"/>
              </w:tabs>
              <w:rPr>
                <w:sz w:val="21"/>
                <w:szCs w:val="21"/>
              </w:rPr>
            </w:pPr>
            <w:r w:rsidRPr="000B7CA3">
              <w:rPr>
                <w:sz w:val="21"/>
                <w:szCs w:val="21"/>
              </w:rPr>
              <w:t>14</w:t>
            </w:r>
          </w:p>
        </w:tc>
        <w:tc>
          <w:tcPr>
            <w:tcW w:w="2624" w:type="dxa"/>
            <w:tcMar>
              <w:top w:w="28" w:type="dxa"/>
              <w:left w:w="85" w:type="dxa"/>
              <w:bottom w:w="28" w:type="dxa"/>
              <w:right w:w="85" w:type="dxa"/>
            </w:tcMar>
            <w:vAlign w:val="center"/>
          </w:tcPr>
          <w:p w14:paraId="31D6682A"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2864729B">
                <v:shape id="_x0000_i1064" type="#_x0000_t75" style="width:19.35pt;height:20pt" o:ole="">
                  <v:imagedata r:id="rId180" o:title=""/>
                </v:shape>
                <o:OLEObject Type="Embed" ProgID="Equation.DSMT4" ShapeID="_x0000_i1064" DrawAspect="Content" ObjectID="_1563440935" r:id="rId181"/>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700 mm/s</w:t>
            </w:r>
          </w:p>
        </w:tc>
      </w:tr>
      <w:tr w:rsidR="00CB0A98" w:rsidRPr="00286DBB" w14:paraId="7E755FC9" w14:textId="77777777" w:rsidTr="00B22E0D">
        <w:trPr>
          <w:trHeight w:val="339"/>
        </w:trPr>
        <w:tc>
          <w:tcPr>
            <w:tcW w:w="2712" w:type="dxa"/>
            <w:noWrap/>
            <w:tcMar>
              <w:top w:w="28" w:type="dxa"/>
              <w:left w:w="85" w:type="dxa"/>
              <w:bottom w:w="28" w:type="dxa"/>
              <w:right w:w="85" w:type="dxa"/>
            </w:tcMar>
            <w:vAlign w:val="center"/>
          </w:tcPr>
          <w:p w14:paraId="497DCDF7" w14:textId="77777777" w:rsidR="00CB0A98" w:rsidRPr="00286DBB" w:rsidRDefault="00CB0A98" w:rsidP="00B22E0D">
            <w:pPr>
              <w:pStyle w:val="TABLETEXTCENTRE"/>
            </w:pPr>
            <w:proofErr w:type="spellStart"/>
            <w:r>
              <w:t>FG</w:t>
            </w:r>
            <w:proofErr w:type="spellEnd"/>
          </w:p>
        </w:tc>
        <w:tc>
          <w:tcPr>
            <w:tcW w:w="3112" w:type="dxa"/>
            <w:tcMar>
              <w:top w:w="28" w:type="dxa"/>
              <w:left w:w="85" w:type="dxa"/>
              <w:bottom w:w="28" w:type="dxa"/>
              <w:right w:w="85" w:type="dxa"/>
            </w:tcMar>
            <w:vAlign w:val="center"/>
          </w:tcPr>
          <w:p w14:paraId="7A53591D" w14:textId="77777777" w:rsidR="00CB0A98" w:rsidRPr="000B7CA3" w:rsidRDefault="00CB0A98" w:rsidP="00B22E0D">
            <w:pPr>
              <w:pStyle w:val="TABLETEXTLEFT"/>
              <w:tabs>
                <w:tab w:val="decimal" w:pos="1451"/>
              </w:tabs>
              <w:rPr>
                <w:sz w:val="21"/>
                <w:szCs w:val="21"/>
              </w:rPr>
            </w:pPr>
            <w:r w:rsidRPr="000B7CA3">
              <w:rPr>
                <w:sz w:val="21"/>
                <w:szCs w:val="21"/>
              </w:rPr>
              <w:t>7</w:t>
            </w:r>
          </w:p>
        </w:tc>
        <w:tc>
          <w:tcPr>
            <w:tcW w:w="2624" w:type="dxa"/>
            <w:tcMar>
              <w:top w:w="28" w:type="dxa"/>
              <w:left w:w="85" w:type="dxa"/>
              <w:bottom w:w="28" w:type="dxa"/>
              <w:right w:w="85" w:type="dxa"/>
            </w:tcMar>
            <w:vAlign w:val="center"/>
          </w:tcPr>
          <w:p w14:paraId="6A8EAC50" w14:textId="77777777" w:rsidR="00CB0A98" w:rsidRPr="00652982" w:rsidRDefault="00CB0A98" w:rsidP="00B22E0D">
            <w:pPr>
              <w:pStyle w:val="TABLETEXTLEFT"/>
              <w:ind w:left="400"/>
              <w:rPr>
                <w:rFonts w:cs="Arial"/>
                <w:color w:val="FF0000"/>
                <w:sz w:val="21"/>
                <w:szCs w:val="21"/>
              </w:rPr>
            </w:pPr>
            <w:r w:rsidRPr="00652982">
              <w:rPr>
                <w:rFonts w:cs="Arial"/>
                <w:color w:val="FF0000"/>
                <w:sz w:val="21"/>
                <w:szCs w:val="21"/>
              </w:rPr>
              <w:object w:dxaOrig="380" w:dyaOrig="400" w14:anchorId="308D765B">
                <v:shape id="_x0000_i1065" type="#_x0000_t75" style="width:19.35pt;height:20pt" o:ole="">
                  <v:imagedata r:id="rId182" o:title=""/>
                </v:shape>
                <o:OLEObject Type="Embed" ProgID="Equation.DSMT4" ShapeID="_x0000_i1065" DrawAspect="Content" ObjectID="_1563440936" r:id="rId183"/>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350 mm/s</w:t>
            </w:r>
          </w:p>
        </w:tc>
      </w:tr>
    </w:tbl>
    <w:p w14:paraId="77E8A358" w14:textId="77777777" w:rsidR="00CB0A98" w:rsidRPr="00F01AB9" w:rsidRDefault="00CB0A98" w:rsidP="00CB0A98">
      <w:pPr>
        <w:pStyle w:val="1wsquestionaleader"/>
        <w:spacing w:before="60"/>
      </w:pPr>
      <w:r>
        <w:rPr>
          <w:noProof/>
          <w:lang w:eastAsia="en-GB"/>
        </w:rPr>
        <mc:AlternateContent>
          <mc:Choice Requires="wps">
            <w:drawing>
              <wp:anchor distT="0" distB="0" distL="114300" distR="114300" simplePos="0" relativeHeight="251784192" behindDoc="0" locked="0" layoutInCell="1" allowOverlap="1" wp14:anchorId="3E0256ED" wp14:editId="7ACDA214">
                <wp:simplePos x="0" y="0"/>
                <wp:positionH relativeFrom="column">
                  <wp:posOffset>506095</wp:posOffset>
                </wp:positionH>
                <wp:positionV relativeFrom="paragraph">
                  <wp:posOffset>191465</wp:posOffset>
                </wp:positionV>
                <wp:extent cx="5461000" cy="224155"/>
                <wp:effectExtent l="0" t="0" r="6350" b="4445"/>
                <wp:wrapNone/>
                <wp:docPr id="69"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2241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D1F1BDF"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256ED" id="Text Box 667" o:spid="_x0000_s1115" type="#_x0000_t202" style="position:absolute;left:0;text-align:left;margin-left:39.85pt;margin-top:15.1pt;width:430pt;height:17.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" filled="f" stroked="f">
                <v:textbox inset="1pt,1pt,1pt,1pt">
                  <w:txbxContent>
                    <w:p w14:paraId="0D1F1BDF"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v:textbox>
              </v:shape>
            </w:pict>
          </mc:Fallback>
        </mc:AlternateContent>
      </w:r>
      <w:r w:rsidRPr="007010C1">
        <w:t>(b)</w:t>
      </w:r>
      <w:r w:rsidRPr="000E2403">
        <w:rPr>
          <w:b/>
        </w:rPr>
        <w:tab/>
      </w:r>
      <w:r w:rsidRPr="00F01AB9">
        <w:t>Describe the motion of the object to which this tape was attached.</w:t>
      </w:r>
    </w:p>
    <w:p w14:paraId="32CF5497" w14:textId="77777777" w:rsidR="00CB0A98" w:rsidRDefault="00CB0A98" w:rsidP="00CB0A98">
      <w:pPr>
        <w:pStyle w:val="1wsquestionaleader"/>
        <w:tabs>
          <w:tab w:val="clear" w:pos="9540"/>
          <w:tab w:val="right" w:leader="dot" w:pos="9252"/>
        </w:tabs>
      </w:pPr>
      <w:r>
        <w:tab/>
      </w:r>
      <w:r>
        <w:tab/>
      </w:r>
    </w:p>
    <w:p w14:paraId="56ECF4CE" w14:textId="77777777" w:rsidR="00CB0A98" w:rsidRDefault="00CB0A98" w:rsidP="00CB0A98">
      <w:pPr>
        <w:pStyle w:val="1wsquestionaleader"/>
        <w:tabs>
          <w:tab w:val="clear" w:pos="9540"/>
          <w:tab w:val="right" w:leader="dot" w:pos="9252"/>
        </w:tabs>
      </w:pPr>
      <w:r>
        <w:tab/>
      </w:r>
      <w:r>
        <w:tab/>
      </w:r>
    </w:p>
    <w:p w14:paraId="5B785568" w14:textId="77777777" w:rsidR="00CB0A98" w:rsidRDefault="00CB0A98">
      <w:pPr>
        <w:rPr>
          <w:rFonts w:ascii="Arial" w:hAnsi="Arial"/>
        </w:rPr>
      </w:pPr>
      <w:r>
        <w:rPr>
          <w:rFonts w:ascii="Arial" w:hAnsi="Arial"/>
        </w:rPr>
        <w:br w:type="page"/>
      </w:r>
    </w:p>
    <w:p w14:paraId="32715711" w14:textId="77777777" w:rsidR="00CB0A98" w:rsidRPr="005123A8" w:rsidRDefault="00CB0A98" w:rsidP="00CB0A98">
      <w:pPr>
        <w:pStyle w:val="Chaptertitle"/>
      </w:pPr>
      <w:r w:rsidRPr="005123A8">
        <w:lastRenderedPageBreak/>
        <w:t xml:space="preserve">CHAPTER </w:t>
      </w:r>
      <w:r>
        <w:t>8: Forces, energy and motion</w:t>
      </w:r>
    </w:p>
    <w:p w14:paraId="4125EA50"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88288" behindDoc="0" locked="0" layoutInCell="1" allowOverlap="1" wp14:anchorId="3DCFCD41" wp14:editId="68021758">
                <wp:simplePos x="0" y="0"/>
                <wp:positionH relativeFrom="column">
                  <wp:posOffset>0</wp:posOffset>
                </wp:positionH>
                <wp:positionV relativeFrom="paragraph">
                  <wp:posOffset>20955</wp:posOffset>
                </wp:positionV>
                <wp:extent cx="5867400" cy="0"/>
                <wp:effectExtent l="9525" t="11430" r="9525" b="7620"/>
                <wp:wrapNone/>
                <wp:docPr id="70"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SENfhUCAAAr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AtIQ1+FQIA&#10;ACs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786240" behindDoc="0" locked="0" layoutInCell="1" allowOverlap="1" wp14:anchorId="334677EA" wp14:editId="317329E5">
                <wp:simplePos x="0" y="0"/>
                <wp:positionH relativeFrom="column">
                  <wp:posOffset>4800600</wp:posOffset>
                </wp:positionH>
                <wp:positionV relativeFrom="paragraph">
                  <wp:posOffset>20955</wp:posOffset>
                </wp:positionV>
                <wp:extent cx="1066800" cy="304800"/>
                <wp:effectExtent l="9525" t="11430" r="9525" b="7620"/>
                <wp:wrapNone/>
                <wp:docPr id="71"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D399FE0"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677EA" id="_x0000_s1116" style="position:absolute;margin-left:378pt;margin-top:1.65pt;width:84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" fillcolor="black">
                <v:textbox>
                  <w:txbxContent>
                    <w:p w14:paraId="3D399FE0"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87264" behindDoc="0" locked="0" layoutInCell="1" allowOverlap="1" wp14:anchorId="2A1B0086" wp14:editId="68EFCF59">
                <wp:simplePos x="0" y="0"/>
                <wp:positionH relativeFrom="column">
                  <wp:posOffset>4419600</wp:posOffset>
                </wp:positionH>
                <wp:positionV relativeFrom="paragraph">
                  <wp:posOffset>20955</wp:posOffset>
                </wp:positionV>
                <wp:extent cx="1447800" cy="304800"/>
                <wp:effectExtent l="9525" t="11430" r="9525" b="7620"/>
                <wp:wrapNone/>
                <wp:docPr id="72"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1B835085" w14:textId="77777777" w:rsidR="00586794" w:rsidRDefault="00586794" w:rsidP="00CB0A98">
                            <w:pPr>
                              <w:pStyle w:val="worksheeticontext"/>
                            </w:pPr>
                            <w:r>
                              <w:t>Worksheet 8.3</w:t>
                            </w:r>
                          </w:p>
                          <w:p w14:paraId="17B4B23F"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1B0086" id="_x0000_s1117" style="position:absolute;margin-left:348pt;margin-top:1.65pt;width:114pt;height: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" fillcolor="black">
                <v:textbox>
                  <w:txbxContent>
                    <w:p w14:paraId="1B835085" w14:textId="77777777" w:rsidR="00586794" w:rsidRDefault="00586794" w:rsidP="00CB0A98">
                      <w:pPr>
                        <w:pStyle w:val="worksheeticontext"/>
                      </w:pPr>
                      <w:r>
                        <w:t>Worksheet 8.3</w:t>
                      </w:r>
                    </w:p>
                    <w:p w14:paraId="17B4B23F" w14:textId="77777777" w:rsidR="00586794" w:rsidRDefault="00586794" w:rsidP="00CB0A98"/>
                  </w:txbxContent>
                </v:textbox>
              </v:roundrect>
            </w:pict>
          </mc:Fallback>
        </mc:AlternateContent>
      </w:r>
    </w:p>
    <w:p w14:paraId="669ACF4F" w14:textId="77777777" w:rsidR="00CB0A98" w:rsidRPr="00573C5C" w:rsidRDefault="00CB0A98" w:rsidP="00CB0A98">
      <w:pPr>
        <w:pStyle w:val="0Aheadingfirst"/>
        <w:ind w:left="1440" w:hanging="1440"/>
      </w:pPr>
      <w:r w:rsidRPr="00573C5C">
        <w:t>Acceleration</w:t>
      </w:r>
    </w:p>
    <w:p w14:paraId="5C0FF8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BAF733D" w14:textId="77777777" w:rsidR="00CB0A98" w:rsidRDefault="00CB0A98" w:rsidP="00CB0A98">
      <w:pPr>
        <w:pStyle w:val="1wsquestionsindent"/>
        <w:spacing w:after="20"/>
        <w:ind w:left="357"/>
      </w:pPr>
      <w:r w:rsidRPr="00573C5C">
        <w:t>The velocities of two objects were recorded over ten</w:t>
      </w:r>
      <w:r>
        <w:t>-</w:t>
      </w:r>
      <w:r w:rsidRPr="00573C5C">
        <w:t>second time periods, as shown in the examples below.</w:t>
      </w:r>
    </w:p>
    <w:p w14:paraId="44E4D628" w14:textId="77777777" w:rsidR="00CB0A98" w:rsidRPr="008571F3" w:rsidRDefault="00CB0A98" w:rsidP="00CB0A98">
      <w:pPr>
        <w:pStyle w:val="Heading1"/>
        <w:spacing w:before="200"/>
      </w:pPr>
      <w:r w:rsidRPr="008571F3">
        <w:t>Example: Gaining and losing speed</w:t>
      </w:r>
    </w:p>
    <w:tbl>
      <w:tblPr>
        <w:tblStyle w:val="TableGrid"/>
        <w:tblW w:w="8872" w:type="dxa"/>
        <w:tblInd w:w="397" w:type="dxa"/>
        <w:tblCellMar>
          <w:left w:w="0" w:type="dxa"/>
          <w:right w:w="0" w:type="dxa"/>
        </w:tblCellMar>
        <w:tblLook w:val="01E0" w:firstRow="1" w:lastRow="1" w:firstColumn="1" w:lastColumn="1" w:noHBand="0" w:noVBand="0"/>
      </w:tblPr>
      <w:tblGrid>
        <w:gridCol w:w="1053"/>
        <w:gridCol w:w="710"/>
        <w:gridCol w:w="711"/>
        <w:gridCol w:w="711"/>
        <w:gridCol w:w="711"/>
        <w:gridCol w:w="711"/>
        <w:gridCol w:w="710"/>
        <w:gridCol w:w="711"/>
        <w:gridCol w:w="711"/>
        <w:gridCol w:w="711"/>
        <w:gridCol w:w="711"/>
        <w:gridCol w:w="711"/>
      </w:tblGrid>
      <w:tr w:rsidR="00CB0A98" w14:paraId="79894E4A" w14:textId="77777777" w:rsidTr="00B22E0D">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14:paraId="19F8A50F" w14:textId="77777777" w:rsidR="00CB0A98" w:rsidRPr="005E2EF3" w:rsidRDefault="00CB0A98" w:rsidP="00B22E0D">
            <w:pPr>
              <w:pStyle w:val="TABLEHEADWHITECENTRE"/>
              <w:jc w:val="left"/>
            </w:pPr>
            <w:r w:rsidRPr="005E2EF3">
              <w:t>Time (s)</w:t>
            </w:r>
          </w:p>
        </w:tc>
        <w:tc>
          <w:tcPr>
            <w:tcW w:w="710" w:type="dxa"/>
            <w:tcBorders>
              <w:top w:val="single" w:sz="4" w:space="0" w:color="auto"/>
            </w:tcBorders>
            <w:tcMar>
              <w:left w:w="0" w:type="dxa"/>
              <w:right w:w="0" w:type="dxa"/>
            </w:tcMar>
            <w:vAlign w:val="center"/>
          </w:tcPr>
          <w:p w14:paraId="72E0F2D5" w14:textId="77777777" w:rsidR="00CB0A98" w:rsidRPr="00FC3928" w:rsidRDefault="00CB0A98" w:rsidP="00B22E0D">
            <w:pPr>
              <w:pStyle w:val="TABLETEXTCENTRE"/>
            </w:pPr>
            <w:r>
              <w:t>0</w:t>
            </w:r>
          </w:p>
        </w:tc>
        <w:tc>
          <w:tcPr>
            <w:tcW w:w="711" w:type="dxa"/>
            <w:tcBorders>
              <w:top w:val="single" w:sz="4" w:space="0" w:color="auto"/>
            </w:tcBorders>
            <w:tcMar>
              <w:left w:w="0" w:type="dxa"/>
              <w:right w:w="0" w:type="dxa"/>
            </w:tcMar>
            <w:vAlign w:val="center"/>
          </w:tcPr>
          <w:p w14:paraId="3AD0D309" w14:textId="77777777" w:rsidR="00CB0A98" w:rsidRDefault="00CB0A98" w:rsidP="00B22E0D">
            <w:pPr>
              <w:pStyle w:val="TABLETEXTCENTRE"/>
            </w:pPr>
            <w:r>
              <w:t>1</w:t>
            </w:r>
          </w:p>
        </w:tc>
        <w:tc>
          <w:tcPr>
            <w:tcW w:w="711" w:type="dxa"/>
            <w:tcBorders>
              <w:top w:val="single" w:sz="4" w:space="0" w:color="auto"/>
            </w:tcBorders>
            <w:tcMar>
              <w:left w:w="0" w:type="dxa"/>
              <w:right w:w="0" w:type="dxa"/>
            </w:tcMar>
            <w:vAlign w:val="center"/>
          </w:tcPr>
          <w:p w14:paraId="783CCB45" w14:textId="77777777" w:rsidR="00CB0A98" w:rsidRDefault="00CB0A98" w:rsidP="00B22E0D">
            <w:pPr>
              <w:pStyle w:val="TABLETEXTCENTRE"/>
            </w:pPr>
            <w:r>
              <w:t>2</w:t>
            </w:r>
          </w:p>
        </w:tc>
        <w:tc>
          <w:tcPr>
            <w:tcW w:w="711" w:type="dxa"/>
            <w:tcBorders>
              <w:top w:val="single" w:sz="4" w:space="0" w:color="auto"/>
            </w:tcBorders>
            <w:tcMar>
              <w:left w:w="0" w:type="dxa"/>
              <w:right w:w="0" w:type="dxa"/>
            </w:tcMar>
            <w:vAlign w:val="center"/>
          </w:tcPr>
          <w:p w14:paraId="4F4F0F73" w14:textId="77777777" w:rsidR="00CB0A98" w:rsidRDefault="00CB0A98" w:rsidP="00B22E0D">
            <w:pPr>
              <w:pStyle w:val="TABLETEXTCENTRE"/>
            </w:pPr>
            <w:r>
              <w:t>3</w:t>
            </w:r>
          </w:p>
        </w:tc>
        <w:tc>
          <w:tcPr>
            <w:tcW w:w="711" w:type="dxa"/>
            <w:tcBorders>
              <w:top w:val="single" w:sz="4" w:space="0" w:color="auto"/>
            </w:tcBorders>
            <w:tcMar>
              <w:left w:w="0" w:type="dxa"/>
              <w:right w:w="0" w:type="dxa"/>
            </w:tcMar>
            <w:vAlign w:val="center"/>
          </w:tcPr>
          <w:p w14:paraId="27109282" w14:textId="77777777" w:rsidR="00CB0A98" w:rsidRDefault="00CB0A98" w:rsidP="00B22E0D">
            <w:pPr>
              <w:pStyle w:val="TABLETEXTCENTRE"/>
            </w:pPr>
            <w:r>
              <w:t>4</w:t>
            </w:r>
          </w:p>
        </w:tc>
        <w:tc>
          <w:tcPr>
            <w:tcW w:w="710" w:type="dxa"/>
            <w:tcBorders>
              <w:top w:val="single" w:sz="4" w:space="0" w:color="auto"/>
            </w:tcBorders>
            <w:tcMar>
              <w:left w:w="0" w:type="dxa"/>
              <w:right w:w="0" w:type="dxa"/>
            </w:tcMar>
            <w:vAlign w:val="center"/>
          </w:tcPr>
          <w:p w14:paraId="41D15600" w14:textId="77777777" w:rsidR="00CB0A98" w:rsidRDefault="00CB0A98" w:rsidP="00B22E0D">
            <w:pPr>
              <w:pStyle w:val="TABLETEXTCENTRE"/>
            </w:pPr>
            <w:r>
              <w:t>5</w:t>
            </w:r>
          </w:p>
        </w:tc>
        <w:tc>
          <w:tcPr>
            <w:tcW w:w="711" w:type="dxa"/>
            <w:tcBorders>
              <w:top w:val="single" w:sz="4" w:space="0" w:color="auto"/>
            </w:tcBorders>
            <w:tcMar>
              <w:left w:w="0" w:type="dxa"/>
              <w:right w:w="0" w:type="dxa"/>
            </w:tcMar>
            <w:vAlign w:val="center"/>
          </w:tcPr>
          <w:p w14:paraId="16DD1080" w14:textId="77777777" w:rsidR="00CB0A98" w:rsidRDefault="00CB0A98" w:rsidP="00B22E0D">
            <w:pPr>
              <w:pStyle w:val="TABLETEXTCENTRE"/>
            </w:pPr>
            <w:r>
              <w:t>6</w:t>
            </w:r>
          </w:p>
        </w:tc>
        <w:tc>
          <w:tcPr>
            <w:tcW w:w="711" w:type="dxa"/>
            <w:tcBorders>
              <w:top w:val="single" w:sz="4" w:space="0" w:color="auto"/>
            </w:tcBorders>
            <w:tcMar>
              <w:left w:w="0" w:type="dxa"/>
              <w:right w:w="0" w:type="dxa"/>
            </w:tcMar>
            <w:vAlign w:val="center"/>
          </w:tcPr>
          <w:p w14:paraId="39CEB174" w14:textId="77777777" w:rsidR="00CB0A98" w:rsidRPr="00FC3928" w:rsidRDefault="00CB0A98" w:rsidP="00B22E0D">
            <w:pPr>
              <w:pStyle w:val="TABLETEXTCENTRE"/>
            </w:pPr>
            <w:r>
              <w:t>7</w:t>
            </w:r>
          </w:p>
        </w:tc>
        <w:tc>
          <w:tcPr>
            <w:tcW w:w="711" w:type="dxa"/>
            <w:tcBorders>
              <w:top w:val="single" w:sz="4" w:space="0" w:color="auto"/>
            </w:tcBorders>
            <w:tcMar>
              <w:left w:w="0" w:type="dxa"/>
              <w:right w:w="0" w:type="dxa"/>
            </w:tcMar>
            <w:vAlign w:val="center"/>
          </w:tcPr>
          <w:p w14:paraId="497A7666" w14:textId="77777777" w:rsidR="00CB0A98" w:rsidRPr="00FC3928" w:rsidRDefault="00CB0A98" w:rsidP="00B22E0D">
            <w:pPr>
              <w:pStyle w:val="TABLETEXTCENTRE"/>
            </w:pPr>
            <w:r>
              <w:t>8</w:t>
            </w:r>
          </w:p>
        </w:tc>
        <w:tc>
          <w:tcPr>
            <w:tcW w:w="711" w:type="dxa"/>
            <w:tcBorders>
              <w:top w:val="single" w:sz="4" w:space="0" w:color="auto"/>
            </w:tcBorders>
            <w:tcMar>
              <w:left w:w="0" w:type="dxa"/>
              <w:right w:w="0" w:type="dxa"/>
            </w:tcMar>
            <w:vAlign w:val="center"/>
          </w:tcPr>
          <w:p w14:paraId="7A1CF6ED" w14:textId="77777777" w:rsidR="00CB0A98" w:rsidRPr="00FC3928" w:rsidRDefault="00CB0A98" w:rsidP="00B22E0D">
            <w:pPr>
              <w:pStyle w:val="TABLETEXTCENTRE"/>
            </w:pPr>
            <w:r>
              <w:t>9</w:t>
            </w:r>
          </w:p>
        </w:tc>
        <w:tc>
          <w:tcPr>
            <w:tcW w:w="711" w:type="dxa"/>
            <w:tcBorders>
              <w:top w:val="single" w:sz="4" w:space="0" w:color="auto"/>
            </w:tcBorders>
            <w:tcMar>
              <w:left w:w="0" w:type="dxa"/>
              <w:right w:w="0" w:type="dxa"/>
            </w:tcMar>
            <w:vAlign w:val="center"/>
          </w:tcPr>
          <w:p w14:paraId="4439D410" w14:textId="77777777" w:rsidR="00CB0A98" w:rsidRPr="00FC3928" w:rsidRDefault="00CB0A98" w:rsidP="00B22E0D">
            <w:pPr>
              <w:pStyle w:val="TABLETEXTCENTRE"/>
            </w:pPr>
            <w:r>
              <w:t>10</w:t>
            </w:r>
          </w:p>
        </w:tc>
      </w:tr>
      <w:tr w:rsidR="00CB0A98" w14:paraId="751928C5" w14:textId="77777777" w:rsidTr="00B22E0D">
        <w:trPr>
          <w:trHeight w:val="435"/>
        </w:trPr>
        <w:tc>
          <w:tcPr>
            <w:tcW w:w="1053" w:type="dxa"/>
            <w:tcBorders>
              <w:top w:val="single" w:sz="4" w:space="0" w:color="FFFFFF"/>
            </w:tcBorders>
            <w:shd w:val="clear" w:color="auto" w:fill="000000"/>
            <w:tcMar>
              <w:left w:w="0" w:type="dxa"/>
              <w:right w:w="0" w:type="dxa"/>
            </w:tcMar>
            <w:vAlign w:val="center"/>
          </w:tcPr>
          <w:p w14:paraId="238D5CFA" w14:textId="77777777" w:rsidR="00CB0A98" w:rsidRDefault="00CB0A98" w:rsidP="00B22E0D">
            <w:pPr>
              <w:pStyle w:val="TABLEHEADWHITECENTRE"/>
              <w:jc w:val="left"/>
            </w:pPr>
            <w:r>
              <w:t>Velocity</w:t>
            </w:r>
          </w:p>
          <w:p w14:paraId="0134B279" w14:textId="77777777" w:rsidR="00CB0A98" w:rsidRPr="005E2EF3" w:rsidRDefault="00CB0A98" w:rsidP="00B22E0D">
            <w:pPr>
              <w:pStyle w:val="TABLEHEADWHITECENTRE"/>
              <w:jc w:val="left"/>
            </w:pPr>
            <w:r>
              <w:t>(m/s)</w:t>
            </w:r>
          </w:p>
        </w:tc>
        <w:tc>
          <w:tcPr>
            <w:tcW w:w="710" w:type="dxa"/>
            <w:tcMar>
              <w:left w:w="0" w:type="dxa"/>
              <w:right w:w="0" w:type="dxa"/>
            </w:tcMar>
            <w:vAlign w:val="center"/>
          </w:tcPr>
          <w:p w14:paraId="5DAF82A7" w14:textId="77777777" w:rsidR="00CB0A98" w:rsidRPr="00FC3928" w:rsidRDefault="00CB0A98" w:rsidP="00B22E0D">
            <w:pPr>
              <w:pStyle w:val="TABLETEXTCENTRE"/>
            </w:pPr>
            <w:r>
              <w:t>0</w:t>
            </w:r>
          </w:p>
        </w:tc>
        <w:tc>
          <w:tcPr>
            <w:tcW w:w="711" w:type="dxa"/>
            <w:tcMar>
              <w:left w:w="0" w:type="dxa"/>
              <w:right w:w="0" w:type="dxa"/>
            </w:tcMar>
            <w:vAlign w:val="center"/>
          </w:tcPr>
          <w:p w14:paraId="31343170" w14:textId="77777777" w:rsidR="00CB0A98" w:rsidRDefault="00CB0A98" w:rsidP="00B22E0D">
            <w:pPr>
              <w:pStyle w:val="TABLETEXTCENTRE"/>
            </w:pPr>
            <w:r>
              <w:t>2</w:t>
            </w:r>
          </w:p>
        </w:tc>
        <w:tc>
          <w:tcPr>
            <w:tcW w:w="711" w:type="dxa"/>
            <w:tcMar>
              <w:left w:w="0" w:type="dxa"/>
              <w:right w:w="0" w:type="dxa"/>
            </w:tcMar>
            <w:vAlign w:val="center"/>
          </w:tcPr>
          <w:p w14:paraId="3A5962CA" w14:textId="77777777" w:rsidR="00CB0A98" w:rsidRDefault="00CB0A98" w:rsidP="00B22E0D">
            <w:pPr>
              <w:pStyle w:val="TABLETEXTCENTRE"/>
            </w:pPr>
            <w:r>
              <w:t>4</w:t>
            </w:r>
          </w:p>
        </w:tc>
        <w:tc>
          <w:tcPr>
            <w:tcW w:w="711" w:type="dxa"/>
            <w:tcMar>
              <w:left w:w="0" w:type="dxa"/>
              <w:right w:w="0" w:type="dxa"/>
            </w:tcMar>
            <w:vAlign w:val="center"/>
          </w:tcPr>
          <w:p w14:paraId="122FB5B4" w14:textId="77777777" w:rsidR="00CB0A98" w:rsidRDefault="00CB0A98" w:rsidP="00B22E0D">
            <w:pPr>
              <w:pStyle w:val="TABLETEXTCENTRE"/>
            </w:pPr>
            <w:r>
              <w:t>6</w:t>
            </w:r>
          </w:p>
        </w:tc>
        <w:tc>
          <w:tcPr>
            <w:tcW w:w="711" w:type="dxa"/>
            <w:tcMar>
              <w:left w:w="0" w:type="dxa"/>
              <w:right w:w="0" w:type="dxa"/>
            </w:tcMar>
            <w:vAlign w:val="center"/>
          </w:tcPr>
          <w:p w14:paraId="4B5A7775" w14:textId="77777777" w:rsidR="00CB0A98" w:rsidRDefault="00CB0A98" w:rsidP="00B22E0D">
            <w:pPr>
              <w:pStyle w:val="TABLETEXTCENTRE"/>
            </w:pPr>
            <w:r>
              <w:t>8</w:t>
            </w:r>
          </w:p>
        </w:tc>
        <w:tc>
          <w:tcPr>
            <w:tcW w:w="710" w:type="dxa"/>
            <w:tcMar>
              <w:left w:w="0" w:type="dxa"/>
              <w:right w:w="0" w:type="dxa"/>
            </w:tcMar>
            <w:vAlign w:val="center"/>
          </w:tcPr>
          <w:p w14:paraId="68A59EC4" w14:textId="77777777" w:rsidR="00CB0A98" w:rsidRDefault="00CB0A98" w:rsidP="00B22E0D">
            <w:pPr>
              <w:pStyle w:val="TABLETEXTCENTRE"/>
            </w:pPr>
            <w:r>
              <w:t>10</w:t>
            </w:r>
          </w:p>
        </w:tc>
        <w:tc>
          <w:tcPr>
            <w:tcW w:w="711" w:type="dxa"/>
            <w:tcMar>
              <w:left w:w="0" w:type="dxa"/>
              <w:right w:w="0" w:type="dxa"/>
            </w:tcMar>
            <w:vAlign w:val="center"/>
          </w:tcPr>
          <w:p w14:paraId="34C8A82F" w14:textId="77777777" w:rsidR="00CB0A98" w:rsidRDefault="00CB0A98" w:rsidP="00B22E0D">
            <w:pPr>
              <w:pStyle w:val="TABLETEXTCENTRE"/>
            </w:pPr>
            <w:r>
              <w:t>12</w:t>
            </w:r>
          </w:p>
        </w:tc>
        <w:tc>
          <w:tcPr>
            <w:tcW w:w="711" w:type="dxa"/>
            <w:tcMar>
              <w:left w:w="0" w:type="dxa"/>
              <w:right w:w="0" w:type="dxa"/>
            </w:tcMar>
            <w:vAlign w:val="center"/>
          </w:tcPr>
          <w:p w14:paraId="10E8EAE5" w14:textId="77777777" w:rsidR="00CB0A98" w:rsidRDefault="00CB0A98" w:rsidP="00B22E0D">
            <w:pPr>
              <w:pStyle w:val="TABLETEXTCENTRE"/>
            </w:pPr>
            <w:r>
              <w:t>11</w:t>
            </w:r>
          </w:p>
        </w:tc>
        <w:tc>
          <w:tcPr>
            <w:tcW w:w="711" w:type="dxa"/>
            <w:tcMar>
              <w:left w:w="0" w:type="dxa"/>
              <w:right w:w="0" w:type="dxa"/>
            </w:tcMar>
            <w:vAlign w:val="center"/>
          </w:tcPr>
          <w:p w14:paraId="5288022C" w14:textId="77777777" w:rsidR="00CB0A98" w:rsidRDefault="00CB0A98" w:rsidP="00B22E0D">
            <w:pPr>
              <w:pStyle w:val="TABLETEXTCENTRE"/>
            </w:pPr>
            <w:r>
              <w:t>10</w:t>
            </w:r>
          </w:p>
        </w:tc>
        <w:tc>
          <w:tcPr>
            <w:tcW w:w="711" w:type="dxa"/>
            <w:tcMar>
              <w:left w:w="0" w:type="dxa"/>
              <w:right w:w="0" w:type="dxa"/>
            </w:tcMar>
            <w:vAlign w:val="center"/>
          </w:tcPr>
          <w:p w14:paraId="46C8278D" w14:textId="77777777" w:rsidR="00CB0A98" w:rsidRDefault="00CB0A98" w:rsidP="00B22E0D">
            <w:pPr>
              <w:pStyle w:val="TABLETEXTCENTRE"/>
            </w:pPr>
            <w:r>
              <w:t>9</w:t>
            </w:r>
          </w:p>
        </w:tc>
        <w:tc>
          <w:tcPr>
            <w:tcW w:w="711" w:type="dxa"/>
            <w:tcMar>
              <w:left w:w="0" w:type="dxa"/>
              <w:right w:w="0" w:type="dxa"/>
            </w:tcMar>
            <w:vAlign w:val="center"/>
          </w:tcPr>
          <w:p w14:paraId="07A236B3" w14:textId="77777777" w:rsidR="00CB0A98" w:rsidRDefault="00CB0A98" w:rsidP="00B22E0D">
            <w:pPr>
              <w:pStyle w:val="TABLETEXTCENTRE"/>
            </w:pPr>
            <w:r>
              <w:t>8</w:t>
            </w:r>
          </w:p>
        </w:tc>
      </w:tr>
    </w:tbl>
    <w:p w14:paraId="613E1329"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1.</w:t>
      </w:r>
      <w:r>
        <w:tab/>
      </w:r>
      <w:r w:rsidRPr="007010C1">
        <w:t>(</w:t>
      </w:r>
      <w:r>
        <w:t>a</w:t>
      </w:r>
      <w:r w:rsidRPr="007010C1">
        <w:t>)</w:t>
      </w:r>
      <w:r w:rsidRPr="00400E80">
        <w:rPr>
          <w:b/>
        </w:rPr>
        <w:tab/>
      </w:r>
      <w:r w:rsidRPr="00A555D3">
        <w:rPr>
          <w:spacing w:val="-2"/>
        </w:rPr>
        <w:t>Use a spreadsheet application such as Excel to plot a line graph of this data.</w:t>
      </w:r>
    </w:p>
    <w:p w14:paraId="25720701"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A555D3">
        <w:rPr>
          <w:spacing w:val="-2"/>
        </w:rPr>
        <w:t>(b)</w:t>
      </w:r>
      <w:r>
        <w:rPr>
          <w:spacing w:val="-2"/>
        </w:rPr>
        <w:tab/>
      </w:r>
      <w:r w:rsidRPr="008571F3">
        <w:t>Format</w:t>
      </w:r>
      <w:r w:rsidRPr="00A555D3">
        <w:rPr>
          <w:spacing w:val="-2"/>
        </w:rPr>
        <w:t xml:space="preserve"> your graph. Ensure that the graph has a title and that each axis has a title and appropriate units. </w:t>
      </w:r>
      <w:r>
        <w:rPr>
          <w:spacing w:val="-2"/>
        </w:rPr>
        <w:t>Use the graph to answer the following questions</w:t>
      </w:r>
      <w:r w:rsidRPr="00A555D3">
        <w:rPr>
          <w:spacing w:val="-2"/>
        </w:rPr>
        <w:t>.</w:t>
      </w:r>
    </w:p>
    <w:p w14:paraId="2283758D" w14:textId="77777777" w:rsidR="00CB0A98" w:rsidRDefault="00CB0A98" w:rsidP="00CB0A98">
      <w:pPr>
        <w:pStyle w:val="1wsmainbodyfullout"/>
        <w:tabs>
          <w:tab w:val="left" w:pos="714"/>
        </w:tabs>
        <w:spacing w:line="240" w:lineRule="auto"/>
      </w:pPr>
      <w:r>
        <w:tab/>
      </w:r>
      <w:r w:rsidRPr="00652982">
        <w:rPr>
          <w:noProof/>
          <w:color w:val="FF0000"/>
          <w:lang w:eastAsia="en-GB"/>
        </w:rPr>
        <w:drawing>
          <wp:inline distT="0" distB="0" distL="0" distR="0" wp14:anchorId="52F26BC9" wp14:editId="391DF1C9">
            <wp:extent cx="3625850" cy="1873250"/>
            <wp:effectExtent l="0" t="0" r="0" b="0"/>
            <wp:docPr id="85" name="Picture 85"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 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625850" cy="1873250"/>
                    </a:xfrm>
                    <a:prstGeom prst="rect">
                      <a:avLst/>
                    </a:prstGeom>
                    <a:noFill/>
                    <a:ln>
                      <a:noFill/>
                    </a:ln>
                  </pic:spPr>
                </pic:pic>
              </a:graphicData>
            </a:graphic>
          </wp:inline>
        </w:drawing>
      </w:r>
    </w:p>
    <w:p w14:paraId="284160F0"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tab/>
      </w:r>
      <w:r>
        <w:tab/>
      </w:r>
    </w:p>
    <w:p w14:paraId="6F30B24C" w14:textId="77777777"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89312" behindDoc="0" locked="0" layoutInCell="1" allowOverlap="1" wp14:anchorId="4CD177D9" wp14:editId="1AEF92C8">
                <wp:simplePos x="0" y="0"/>
                <wp:positionH relativeFrom="column">
                  <wp:posOffset>458470</wp:posOffset>
                </wp:positionH>
                <wp:positionV relativeFrom="paragraph">
                  <wp:posOffset>113665</wp:posOffset>
                </wp:positionV>
                <wp:extent cx="5461000" cy="466725"/>
                <wp:effectExtent l="0" t="0" r="6350" b="9525"/>
                <wp:wrapNone/>
                <wp:docPr id="77"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4667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D127F9C"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177D9" id="_x0000_s1118" type="#_x0000_t202" style="position:absolute;left:0;text-align:left;margin-left:36.1pt;margin-top:8.95pt;width:430pt;height:36.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" filled="f" stroked="f">
                <v:textbox inset="1pt,1pt,1pt,1pt">
                  <w:txbxContent>
                    <w:p w14:paraId="0D127F9C"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v:textbox>
              </v:shape>
            </w:pict>
          </mc:Fallback>
        </mc:AlternateContent>
      </w:r>
      <w:r>
        <w:rPr>
          <w:spacing w:val="-2"/>
        </w:rPr>
        <w:tab/>
      </w:r>
      <w:r w:rsidRPr="00A555D3">
        <w:rPr>
          <w:spacing w:val="-2"/>
        </w:rPr>
        <w:t>(c)</w:t>
      </w:r>
      <w:r>
        <w:rPr>
          <w:spacing w:val="-2"/>
        </w:rPr>
        <w:tab/>
      </w:r>
      <w:r w:rsidRPr="008571F3">
        <w:t>Explain</w:t>
      </w:r>
      <w:r w:rsidRPr="00A555D3">
        <w:rPr>
          <w:spacing w:val="-2"/>
        </w:rPr>
        <w:t xml:space="preserve"> the shape of the graph.</w:t>
      </w:r>
    </w:p>
    <w:p w14:paraId="3A350904" w14:textId="77777777"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14:paraId="1FA7BE97" w14:textId="77777777"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14:paraId="01475C0F" w14:textId="2FED9D81"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0336" behindDoc="0" locked="0" layoutInCell="1" allowOverlap="1" wp14:anchorId="73DEB90D" wp14:editId="426E22FB">
                <wp:simplePos x="0" y="0"/>
                <wp:positionH relativeFrom="column">
                  <wp:posOffset>459740</wp:posOffset>
                </wp:positionH>
                <wp:positionV relativeFrom="paragraph">
                  <wp:posOffset>279400</wp:posOffset>
                </wp:positionV>
                <wp:extent cx="5532755" cy="254000"/>
                <wp:effectExtent l="0" t="0" r="0" b="0"/>
                <wp:wrapNone/>
                <wp:docPr id="78"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755" cy="2540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D072EA4"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EB90D" id="_x0000_s1119" type="#_x0000_t202" style="position:absolute;left:0;text-align:left;margin-left:36.2pt;margin-top:22pt;width:435.65pt;height:2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" filled="f" stroked="f">
                <v:textbox inset="1pt,1pt,1pt,1pt">
                  <w:txbxContent>
                    <w:p w14:paraId="7D072EA4"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v:textbox>
              </v:shape>
            </w:pict>
          </mc:Fallback>
        </mc:AlternateContent>
      </w:r>
      <w:r>
        <w:rPr>
          <w:spacing w:val="-2"/>
        </w:rPr>
        <w:tab/>
        <w:t>(d)</w:t>
      </w:r>
      <w:r>
        <w:rPr>
          <w:spacing w:val="-2"/>
        </w:rPr>
        <w:tab/>
      </w:r>
      <w:r w:rsidRPr="00A555D3">
        <w:rPr>
          <w:spacing w:val="-2"/>
        </w:rPr>
        <w:t xml:space="preserve">At the </w:t>
      </w:r>
      <w:r w:rsidR="00BE3736">
        <w:rPr>
          <w:spacing w:val="-2"/>
        </w:rPr>
        <w:t>six</w:t>
      </w:r>
      <w:r w:rsidR="00BE3736" w:rsidRPr="00A555D3">
        <w:rPr>
          <w:spacing w:val="-2"/>
        </w:rPr>
        <w:t>-second</w:t>
      </w:r>
      <w:r w:rsidRPr="00A555D3">
        <w:rPr>
          <w:spacing w:val="-2"/>
        </w:rPr>
        <w:t xml:space="preserve"> mark the object’s speed begins to decrease. If the object’s speed continues to decline at the same rate after </w:t>
      </w:r>
      <w:r>
        <w:rPr>
          <w:spacing w:val="-2"/>
        </w:rPr>
        <w:t>ten</w:t>
      </w:r>
      <w:r w:rsidRPr="00A555D3">
        <w:rPr>
          <w:spacing w:val="-2"/>
        </w:rPr>
        <w:t xml:space="preserve"> seconds, at what time will its velocity be zero?</w:t>
      </w:r>
    </w:p>
    <w:p w14:paraId="29A35D94" w14:textId="77777777"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14:paraId="7B49BE18" w14:textId="77777777"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14:paraId="570EA76D" w14:textId="77777777" w:rsidR="00CB0A98" w:rsidRPr="008571F3" w:rsidRDefault="00CB0A98" w:rsidP="00CB0A98">
      <w:pPr>
        <w:pStyle w:val="Heading1"/>
        <w:spacing w:before="120"/>
      </w:pPr>
      <w:r w:rsidRPr="008571F3">
        <w:t>Example: Falling down</w:t>
      </w:r>
    </w:p>
    <w:tbl>
      <w:tblPr>
        <w:tblStyle w:val="TableGrid"/>
        <w:tblW w:w="0" w:type="auto"/>
        <w:tblInd w:w="490" w:type="dxa"/>
        <w:tblLook w:val="01E0" w:firstRow="1" w:lastRow="1" w:firstColumn="1" w:lastColumn="1" w:noHBand="0" w:noVBand="0"/>
      </w:tblPr>
      <w:tblGrid>
        <w:gridCol w:w="983"/>
        <w:gridCol w:w="718"/>
        <w:gridCol w:w="718"/>
        <w:gridCol w:w="718"/>
        <w:gridCol w:w="718"/>
        <w:gridCol w:w="718"/>
        <w:gridCol w:w="718"/>
        <w:gridCol w:w="718"/>
        <w:gridCol w:w="718"/>
        <w:gridCol w:w="718"/>
        <w:gridCol w:w="718"/>
        <w:gridCol w:w="719"/>
      </w:tblGrid>
      <w:tr w:rsidR="00CB0A98" w14:paraId="083AC3C2" w14:textId="77777777" w:rsidTr="00B22E0D">
        <w:trPr>
          <w:trHeight w:val="434"/>
        </w:trPr>
        <w:tc>
          <w:tcPr>
            <w:tcW w:w="0" w:type="auto"/>
            <w:tcBorders>
              <w:top w:val="single" w:sz="4" w:space="0" w:color="auto"/>
              <w:bottom w:val="single" w:sz="4" w:space="0" w:color="FFFFFF"/>
            </w:tcBorders>
            <w:shd w:val="clear" w:color="auto" w:fill="000000"/>
            <w:vAlign w:val="center"/>
          </w:tcPr>
          <w:p w14:paraId="6839D6D7" w14:textId="77777777" w:rsidR="00CB0A98" w:rsidRPr="005E2EF3" w:rsidRDefault="00CB0A98" w:rsidP="00B22E0D">
            <w:pPr>
              <w:pStyle w:val="TABLEHEADWHITECENTRE"/>
              <w:jc w:val="left"/>
            </w:pPr>
            <w:r w:rsidRPr="005E2EF3">
              <w:t>Time (s)</w:t>
            </w:r>
          </w:p>
        </w:tc>
        <w:tc>
          <w:tcPr>
            <w:tcW w:w="718" w:type="dxa"/>
            <w:tcBorders>
              <w:top w:val="single" w:sz="4" w:space="0" w:color="auto"/>
            </w:tcBorders>
            <w:vAlign w:val="center"/>
          </w:tcPr>
          <w:p w14:paraId="0DF3D292" w14:textId="77777777" w:rsidR="00CB0A98" w:rsidRPr="00FC3928" w:rsidRDefault="00CB0A98" w:rsidP="00B22E0D">
            <w:pPr>
              <w:pStyle w:val="TABLETEXTCENTRE"/>
            </w:pPr>
            <w:r>
              <w:t>0</w:t>
            </w:r>
          </w:p>
        </w:tc>
        <w:tc>
          <w:tcPr>
            <w:tcW w:w="718" w:type="dxa"/>
            <w:tcBorders>
              <w:top w:val="single" w:sz="4" w:space="0" w:color="auto"/>
            </w:tcBorders>
            <w:vAlign w:val="center"/>
          </w:tcPr>
          <w:p w14:paraId="5DE1E40F" w14:textId="77777777" w:rsidR="00CB0A98" w:rsidRDefault="00CB0A98" w:rsidP="00B22E0D">
            <w:pPr>
              <w:pStyle w:val="TABLETEXTCENTRE"/>
            </w:pPr>
            <w:r>
              <w:t>1</w:t>
            </w:r>
          </w:p>
        </w:tc>
        <w:tc>
          <w:tcPr>
            <w:tcW w:w="718" w:type="dxa"/>
            <w:tcBorders>
              <w:top w:val="single" w:sz="4" w:space="0" w:color="auto"/>
            </w:tcBorders>
            <w:vAlign w:val="center"/>
          </w:tcPr>
          <w:p w14:paraId="3DF6F60E" w14:textId="77777777" w:rsidR="00CB0A98" w:rsidRDefault="00CB0A98" w:rsidP="00B22E0D">
            <w:pPr>
              <w:pStyle w:val="TABLETEXTCENTRE"/>
            </w:pPr>
            <w:r>
              <w:t>2</w:t>
            </w:r>
          </w:p>
        </w:tc>
        <w:tc>
          <w:tcPr>
            <w:tcW w:w="718" w:type="dxa"/>
            <w:tcBorders>
              <w:top w:val="single" w:sz="4" w:space="0" w:color="auto"/>
            </w:tcBorders>
            <w:vAlign w:val="center"/>
          </w:tcPr>
          <w:p w14:paraId="464A526C" w14:textId="77777777" w:rsidR="00CB0A98" w:rsidRDefault="00CB0A98" w:rsidP="00B22E0D">
            <w:pPr>
              <w:pStyle w:val="TABLETEXTCENTRE"/>
            </w:pPr>
            <w:r>
              <w:t>3</w:t>
            </w:r>
          </w:p>
        </w:tc>
        <w:tc>
          <w:tcPr>
            <w:tcW w:w="718" w:type="dxa"/>
            <w:tcBorders>
              <w:top w:val="single" w:sz="4" w:space="0" w:color="auto"/>
            </w:tcBorders>
            <w:vAlign w:val="center"/>
          </w:tcPr>
          <w:p w14:paraId="2C48E32F" w14:textId="77777777" w:rsidR="00CB0A98" w:rsidRDefault="00CB0A98" w:rsidP="00B22E0D">
            <w:pPr>
              <w:pStyle w:val="TABLETEXTCENTRE"/>
            </w:pPr>
            <w:r>
              <w:t>4</w:t>
            </w:r>
          </w:p>
        </w:tc>
        <w:tc>
          <w:tcPr>
            <w:tcW w:w="718" w:type="dxa"/>
            <w:tcBorders>
              <w:top w:val="single" w:sz="4" w:space="0" w:color="auto"/>
            </w:tcBorders>
            <w:vAlign w:val="center"/>
          </w:tcPr>
          <w:p w14:paraId="034055C6" w14:textId="77777777" w:rsidR="00CB0A98" w:rsidRDefault="00CB0A98" w:rsidP="00B22E0D">
            <w:pPr>
              <w:pStyle w:val="TABLETEXTCENTRE"/>
            </w:pPr>
            <w:r>
              <w:t>5</w:t>
            </w:r>
          </w:p>
        </w:tc>
        <w:tc>
          <w:tcPr>
            <w:tcW w:w="718" w:type="dxa"/>
            <w:tcBorders>
              <w:top w:val="single" w:sz="4" w:space="0" w:color="auto"/>
            </w:tcBorders>
            <w:vAlign w:val="center"/>
          </w:tcPr>
          <w:p w14:paraId="56273C49" w14:textId="77777777" w:rsidR="00CB0A98" w:rsidRDefault="00CB0A98" w:rsidP="00B22E0D">
            <w:pPr>
              <w:pStyle w:val="TABLETEXTCENTRE"/>
            </w:pPr>
            <w:r>
              <w:t>6</w:t>
            </w:r>
          </w:p>
        </w:tc>
        <w:tc>
          <w:tcPr>
            <w:tcW w:w="718" w:type="dxa"/>
            <w:tcBorders>
              <w:top w:val="single" w:sz="4" w:space="0" w:color="auto"/>
            </w:tcBorders>
            <w:vAlign w:val="center"/>
          </w:tcPr>
          <w:p w14:paraId="3A408E92" w14:textId="77777777" w:rsidR="00CB0A98" w:rsidRPr="00FC3928" w:rsidRDefault="00CB0A98" w:rsidP="00B22E0D">
            <w:pPr>
              <w:pStyle w:val="TABLETEXTCENTRE"/>
            </w:pPr>
            <w:r>
              <w:t>7</w:t>
            </w:r>
          </w:p>
        </w:tc>
        <w:tc>
          <w:tcPr>
            <w:tcW w:w="718" w:type="dxa"/>
            <w:tcBorders>
              <w:top w:val="single" w:sz="4" w:space="0" w:color="auto"/>
            </w:tcBorders>
            <w:vAlign w:val="center"/>
          </w:tcPr>
          <w:p w14:paraId="59AA3D8C" w14:textId="77777777" w:rsidR="00CB0A98" w:rsidRPr="00FC3928" w:rsidRDefault="00CB0A98" w:rsidP="00B22E0D">
            <w:pPr>
              <w:pStyle w:val="TABLETEXTCENTRE"/>
            </w:pPr>
            <w:r>
              <w:t>8</w:t>
            </w:r>
          </w:p>
        </w:tc>
        <w:tc>
          <w:tcPr>
            <w:tcW w:w="718" w:type="dxa"/>
            <w:tcBorders>
              <w:top w:val="single" w:sz="4" w:space="0" w:color="auto"/>
            </w:tcBorders>
            <w:vAlign w:val="center"/>
          </w:tcPr>
          <w:p w14:paraId="7307FAC6" w14:textId="77777777" w:rsidR="00CB0A98" w:rsidRPr="00FC3928" w:rsidRDefault="00CB0A98" w:rsidP="00B22E0D">
            <w:pPr>
              <w:pStyle w:val="TABLETEXTCENTRE"/>
            </w:pPr>
            <w:r>
              <w:t>9</w:t>
            </w:r>
          </w:p>
        </w:tc>
        <w:tc>
          <w:tcPr>
            <w:tcW w:w="719" w:type="dxa"/>
            <w:tcBorders>
              <w:top w:val="single" w:sz="4" w:space="0" w:color="auto"/>
            </w:tcBorders>
            <w:vAlign w:val="center"/>
          </w:tcPr>
          <w:p w14:paraId="142C72BF" w14:textId="77777777" w:rsidR="00CB0A98" w:rsidRPr="00FC3928" w:rsidRDefault="00CB0A98" w:rsidP="00B22E0D">
            <w:pPr>
              <w:pStyle w:val="TABLETEXTCENTRE"/>
            </w:pPr>
            <w:r>
              <w:t>10</w:t>
            </w:r>
          </w:p>
        </w:tc>
      </w:tr>
      <w:tr w:rsidR="00CB0A98" w14:paraId="12FD8607" w14:textId="77777777" w:rsidTr="00B22E0D">
        <w:trPr>
          <w:trHeight w:val="435"/>
        </w:trPr>
        <w:tc>
          <w:tcPr>
            <w:tcW w:w="0" w:type="auto"/>
            <w:tcBorders>
              <w:top w:val="single" w:sz="4" w:space="0" w:color="FFFFFF"/>
            </w:tcBorders>
            <w:shd w:val="clear" w:color="auto" w:fill="000000"/>
            <w:vAlign w:val="center"/>
          </w:tcPr>
          <w:p w14:paraId="5174B00F" w14:textId="77777777" w:rsidR="00CB0A98" w:rsidRDefault="00CB0A98" w:rsidP="00B22E0D">
            <w:pPr>
              <w:pStyle w:val="TABLEHEADWHITECENTRE"/>
              <w:jc w:val="left"/>
            </w:pPr>
            <w:r>
              <w:t>Velocity</w:t>
            </w:r>
          </w:p>
          <w:p w14:paraId="04930D57" w14:textId="77777777" w:rsidR="00CB0A98" w:rsidRPr="005E2EF3" w:rsidRDefault="00CB0A98" w:rsidP="00B22E0D">
            <w:pPr>
              <w:pStyle w:val="TABLEHEADWHITECENTRE"/>
              <w:jc w:val="left"/>
            </w:pPr>
            <w:r>
              <w:t>(m/s)</w:t>
            </w:r>
          </w:p>
        </w:tc>
        <w:tc>
          <w:tcPr>
            <w:tcW w:w="718" w:type="dxa"/>
            <w:vAlign w:val="center"/>
          </w:tcPr>
          <w:p w14:paraId="18736693" w14:textId="77777777" w:rsidR="00CB0A98" w:rsidRPr="00FC3928" w:rsidRDefault="00CB0A98" w:rsidP="00B22E0D">
            <w:pPr>
              <w:pStyle w:val="TABLETEXTCENTRE"/>
            </w:pPr>
            <w:r>
              <w:t>0</w:t>
            </w:r>
          </w:p>
        </w:tc>
        <w:tc>
          <w:tcPr>
            <w:tcW w:w="718" w:type="dxa"/>
            <w:vAlign w:val="center"/>
          </w:tcPr>
          <w:p w14:paraId="1E32D013" w14:textId="77777777" w:rsidR="00CB0A98" w:rsidRDefault="00CB0A98" w:rsidP="00B22E0D">
            <w:pPr>
              <w:pStyle w:val="TABLETEXTCENTRE"/>
            </w:pPr>
            <w:r>
              <w:t>9.8</w:t>
            </w:r>
          </w:p>
        </w:tc>
        <w:tc>
          <w:tcPr>
            <w:tcW w:w="718" w:type="dxa"/>
            <w:vAlign w:val="center"/>
          </w:tcPr>
          <w:p w14:paraId="1E6524FF" w14:textId="77777777" w:rsidR="00CB0A98" w:rsidRDefault="00CB0A98" w:rsidP="00B22E0D">
            <w:pPr>
              <w:pStyle w:val="TABLETEXTCENTRE"/>
            </w:pPr>
            <w:r>
              <w:t>19.6</w:t>
            </w:r>
          </w:p>
        </w:tc>
        <w:tc>
          <w:tcPr>
            <w:tcW w:w="718" w:type="dxa"/>
            <w:vAlign w:val="center"/>
          </w:tcPr>
          <w:p w14:paraId="2949180A" w14:textId="77777777" w:rsidR="00CB0A98" w:rsidRDefault="00CB0A98" w:rsidP="00B22E0D">
            <w:pPr>
              <w:pStyle w:val="TABLETEXTCENTRE"/>
            </w:pPr>
            <w:r>
              <w:t>29.4</w:t>
            </w:r>
          </w:p>
        </w:tc>
        <w:tc>
          <w:tcPr>
            <w:tcW w:w="718" w:type="dxa"/>
            <w:vAlign w:val="center"/>
          </w:tcPr>
          <w:p w14:paraId="742C0375" w14:textId="77777777" w:rsidR="00CB0A98" w:rsidRDefault="00CB0A98" w:rsidP="00B22E0D">
            <w:pPr>
              <w:pStyle w:val="TABLETEXTCENTRE"/>
            </w:pPr>
            <w:r>
              <w:t>39.2</w:t>
            </w:r>
          </w:p>
        </w:tc>
        <w:tc>
          <w:tcPr>
            <w:tcW w:w="718" w:type="dxa"/>
            <w:vAlign w:val="center"/>
          </w:tcPr>
          <w:p w14:paraId="578D98D0" w14:textId="77777777" w:rsidR="00CB0A98" w:rsidRPr="0074618D" w:rsidRDefault="00CB0A98" w:rsidP="00B22E0D">
            <w:pPr>
              <w:pStyle w:val="TABLETEXTCENTRE"/>
              <w:rPr>
                <w:sz w:val="21"/>
                <w:szCs w:val="21"/>
              </w:rPr>
            </w:pPr>
            <w:r w:rsidRPr="0074618D">
              <w:rPr>
                <w:sz w:val="21"/>
                <w:szCs w:val="21"/>
              </w:rPr>
              <w:t>49.0</w:t>
            </w:r>
          </w:p>
        </w:tc>
        <w:tc>
          <w:tcPr>
            <w:tcW w:w="718" w:type="dxa"/>
            <w:vAlign w:val="center"/>
          </w:tcPr>
          <w:p w14:paraId="6E2C4065" w14:textId="77777777" w:rsidR="00CB0A98" w:rsidRDefault="00CB0A98" w:rsidP="00B22E0D">
            <w:pPr>
              <w:pStyle w:val="TABLETEXTCENTRE"/>
            </w:pPr>
            <w:r>
              <w:t>58.8</w:t>
            </w:r>
          </w:p>
        </w:tc>
        <w:tc>
          <w:tcPr>
            <w:tcW w:w="718" w:type="dxa"/>
            <w:vAlign w:val="center"/>
          </w:tcPr>
          <w:p w14:paraId="32AF64EB" w14:textId="77777777" w:rsidR="00CB0A98" w:rsidRPr="0074618D" w:rsidRDefault="00CB0A98" w:rsidP="00B22E0D">
            <w:pPr>
              <w:pStyle w:val="TABLETEXTCENTRE"/>
              <w:rPr>
                <w:sz w:val="21"/>
                <w:szCs w:val="21"/>
              </w:rPr>
            </w:pPr>
            <w:r w:rsidRPr="0074618D">
              <w:rPr>
                <w:sz w:val="21"/>
                <w:szCs w:val="21"/>
              </w:rPr>
              <w:t>68.6</w:t>
            </w:r>
          </w:p>
        </w:tc>
        <w:tc>
          <w:tcPr>
            <w:tcW w:w="718" w:type="dxa"/>
            <w:vAlign w:val="center"/>
          </w:tcPr>
          <w:p w14:paraId="0DBF5986" w14:textId="77777777" w:rsidR="00CB0A98" w:rsidRDefault="00CB0A98" w:rsidP="00B22E0D">
            <w:pPr>
              <w:pStyle w:val="TABLETEXTCENTRE"/>
            </w:pPr>
            <w:r>
              <w:t>78.4</w:t>
            </w:r>
          </w:p>
        </w:tc>
        <w:tc>
          <w:tcPr>
            <w:tcW w:w="718" w:type="dxa"/>
            <w:vAlign w:val="center"/>
          </w:tcPr>
          <w:p w14:paraId="00DA2E78" w14:textId="77777777" w:rsidR="00CB0A98" w:rsidRPr="0074618D" w:rsidRDefault="00CB0A98" w:rsidP="00B22E0D">
            <w:pPr>
              <w:pStyle w:val="TABLETEXTCENTRE"/>
              <w:rPr>
                <w:sz w:val="21"/>
                <w:szCs w:val="21"/>
              </w:rPr>
            </w:pPr>
            <w:r w:rsidRPr="0074618D">
              <w:rPr>
                <w:sz w:val="21"/>
                <w:szCs w:val="21"/>
              </w:rPr>
              <w:t>88.2</w:t>
            </w:r>
          </w:p>
        </w:tc>
        <w:tc>
          <w:tcPr>
            <w:tcW w:w="719" w:type="dxa"/>
            <w:vAlign w:val="center"/>
          </w:tcPr>
          <w:p w14:paraId="4D355B54" w14:textId="77777777" w:rsidR="00CB0A98" w:rsidRDefault="00CB0A98" w:rsidP="00B22E0D">
            <w:pPr>
              <w:pStyle w:val="TABLETEXTCENTRE"/>
            </w:pPr>
            <w:r>
              <w:t>98.0</w:t>
            </w:r>
          </w:p>
        </w:tc>
      </w:tr>
    </w:tbl>
    <w:p w14:paraId="230B77B0"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2.</w:t>
      </w:r>
      <w:r>
        <w:tab/>
      </w:r>
      <w:r w:rsidRPr="007010C1">
        <w:t>(</w:t>
      </w:r>
      <w:proofErr w:type="spellStart"/>
      <w:r>
        <w:t>a</w:t>
      </w:r>
      <w:proofErr w:type="spellEnd"/>
      <w:r w:rsidRPr="007010C1">
        <w:t>)</w:t>
      </w:r>
      <w:r w:rsidRPr="00400E80">
        <w:rPr>
          <w:b/>
        </w:rPr>
        <w:tab/>
      </w:r>
      <w:r w:rsidRPr="00585B22">
        <w:rPr>
          <w:spacing w:val="-2"/>
        </w:rPr>
        <w:t>Examine the data table and determine the pattern in the data. Use this pattern to complete the table.</w:t>
      </w:r>
    </w:p>
    <w:p w14:paraId="09FB56CF"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(b)</w:t>
      </w:r>
      <w:r>
        <w:rPr>
          <w:spacing w:val="-2"/>
        </w:rPr>
        <w:tab/>
      </w:r>
      <w:r w:rsidRPr="00585B22">
        <w:rPr>
          <w:spacing w:val="-2"/>
        </w:rPr>
        <w:t>Use a spreadsheet application such as Excel to plot a line graph of this data.</w:t>
      </w:r>
    </w:p>
    <w:p w14:paraId="0A3DFBB3"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(c)</w:t>
      </w:r>
      <w:r>
        <w:rPr>
          <w:spacing w:val="-2"/>
        </w:rPr>
        <w:tab/>
      </w:r>
      <w:r w:rsidRPr="00585B22">
        <w:rPr>
          <w:spacing w:val="-2"/>
        </w:rPr>
        <w:t xml:space="preserve">Format your graph. Ensure that the graph has a title and that each axis has a title and appropriate units. </w:t>
      </w:r>
      <w:r w:rsidRPr="0027482A">
        <w:t>Use the graph to answer the following questions.</w:t>
      </w:r>
    </w:p>
    <w:p w14:paraId="06EDB3DC" w14:textId="77777777" w:rsidR="00CB0A98" w:rsidRPr="005123A8" w:rsidRDefault="00CB0A98" w:rsidP="00CB0A98">
      <w:pPr>
        <w:pStyle w:val="Chaptertitle"/>
      </w:pPr>
      <w:r>
        <w:br w:type="page"/>
      </w:r>
      <w:r w:rsidRPr="005123A8">
        <w:lastRenderedPageBreak/>
        <w:t xml:space="preserve">CHAPTER </w:t>
      </w:r>
      <w:r>
        <w:t>8: Forces, energy and motion</w:t>
      </w:r>
    </w:p>
    <w:p w14:paraId="6819AA61"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93408" behindDoc="0" locked="0" layoutInCell="1" allowOverlap="1" wp14:anchorId="1640C962" wp14:editId="4E7A720B">
                <wp:simplePos x="0" y="0"/>
                <wp:positionH relativeFrom="column">
                  <wp:posOffset>0</wp:posOffset>
                </wp:positionH>
                <wp:positionV relativeFrom="paragraph">
                  <wp:posOffset>20955</wp:posOffset>
                </wp:positionV>
                <wp:extent cx="5867400" cy="0"/>
                <wp:effectExtent l="9525" t="11430" r="9525" b="7620"/>
                <wp:wrapNone/>
                <wp:docPr id="82"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8"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v3rRQCAAAr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"/>
            </w:pict>
          </mc:Fallback>
        </mc:AlternateContent>
      </w:r>
      <w:r>
        <w:rPr>
          <w:noProof/>
          <w:spacing w:val="0"/>
          <w:lang w:eastAsia="en-GB"/>
        </w:rPr>
        <mc:AlternateContent>
          <mc:Choice Requires="wps">
            <w:drawing>
              <wp:anchor distT="0" distB="0" distL="114300" distR="114300" simplePos="0" relativeHeight="251791360" behindDoc="0" locked="0" layoutInCell="1" allowOverlap="1" wp14:anchorId="4A75E7BD" wp14:editId="28480C09">
                <wp:simplePos x="0" y="0"/>
                <wp:positionH relativeFrom="column">
                  <wp:posOffset>4800600</wp:posOffset>
                </wp:positionH>
                <wp:positionV relativeFrom="paragraph">
                  <wp:posOffset>20955</wp:posOffset>
                </wp:positionV>
                <wp:extent cx="1066800" cy="304800"/>
                <wp:effectExtent l="9525" t="11430" r="9525" b="7620"/>
                <wp:wrapNone/>
                <wp:docPr id="83"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1E0D5FF"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5E7BD" id="Rectangle 666" o:spid="_x0000_s1120" style="position:absolute;margin-left:378pt;margin-top:1.65pt;width:84pt;height:2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" fillcolor="black">
                <v:textbox>
                  <w:txbxContent>
                    <w:p w14:paraId="51E0D5FF"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92384" behindDoc="0" locked="0" layoutInCell="1" allowOverlap="1" wp14:anchorId="6F028EF5" wp14:editId="5033371A">
                <wp:simplePos x="0" y="0"/>
                <wp:positionH relativeFrom="column">
                  <wp:posOffset>4419600</wp:posOffset>
                </wp:positionH>
                <wp:positionV relativeFrom="paragraph">
                  <wp:posOffset>20955</wp:posOffset>
                </wp:positionV>
                <wp:extent cx="1447800" cy="304800"/>
                <wp:effectExtent l="9525" t="11430" r="9525" b="7620"/>
                <wp:wrapNone/>
                <wp:docPr id="84" name="Auto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3723FE1" w14:textId="77777777"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14:paraId="110977A7"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028EF5" id="AutoShape 667" o:spid="_x0000_s1121" style="position:absolute;margin-left:348pt;margin-top:1.65pt;width:114pt;height:2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" fillcolor="black">
                <v:textbox>
                  <w:txbxContent>
                    <w:p w14:paraId="43723FE1" w14:textId="77777777"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14:paraId="110977A7" w14:textId="77777777" w:rsidR="00586794" w:rsidRDefault="00586794" w:rsidP="00CB0A98"/>
                  </w:txbxContent>
                </v:textbox>
              </v:roundrect>
            </w:pict>
          </mc:Fallback>
        </mc:AlternateContent>
      </w:r>
    </w:p>
    <w:p w14:paraId="3BAA3291" w14:textId="77777777" w:rsidR="00CB0A98" w:rsidRDefault="00CB0A98" w:rsidP="00CB0A98">
      <w:pPr>
        <w:pStyle w:val="1wsquestionaleader"/>
        <w:ind w:left="360" w:hanging="360"/>
      </w:pPr>
      <w:r>
        <w:rPr>
          <w:noProof/>
          <w:lang w:eastAsia="en-GB"/>
        </w:rPr>
        <mc:AlternateContent>
          <mc:Choice Requires="wps">
            <w:drawing>
              <wp:anchor distT="0" distB="0" distL="114300" distR="114300" simplePos="0" relativeHeight="251794432" behindDoc="0" locked="0" layoutInCell="1" allowOverlap="0" wp14:anchorId="57D5C213" wp14:editId="3E8346BE">
                <wp:simplePos x="0" y="0"/>
                <wp:positionH relativeFrom="column">
                  <wp:posOffset>5432425</wp:posOffset>
                </wp:positionH>
                <wp:positionV relativeFrom="paragraph">
                  <wp:posOffset>186055</wp:posOffset>
                </wp:positionV>
                <wp:extent cx="526415" cy="141605"/>
                <wp:effectExtent l="3175" t="0" r="3810" b="0"/>
                <wp:wrapNone/>
                <wp:docPr id="86"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9054E98" w14:textId="77777777"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5C213" id="Text Box 669" o:spid="_x0000_s1122" type="#_x0000_t202" style="position:absolute;left:0;text-align:left;margin-left:427.75pt;margin-top:14.65pt;width:41.45pt;height:11.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" o:allowoverlap="f" filled="f" stroked="f">
                <v:textbox inset="0,0,0,0">
                  <w:txbxContent>
                    <w:p w14:paraId="39054E98" w14:textId="77777777"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0B62AAAA" w14:textId="77777777" w:rsidR="00CB0A98" w:rsidRDefault="00CB0A98" w:rsidP="00CB0A98">
      <w:pPr>
        <w:pStyle w:val="1wsquestions"/>
      </w:pPr>
    </w:p>
    <w:p w14:paraId="6339E1E5" w14:textId="77777777" w:rsidR="00CB0A98" w:rsidRDefault="00CB0A98" w:rsidP="00CB0A98">
      <w:pPr>
        <w:pStyle w:val="1wsmainbodyfullout"/>
        <w:tabs>
          <w:tab w:val="left" w:pos="714"/>
        </w:tabs>
        <w:spacing w:line="240" w:lineRule="auto"/>
      </w:pPr>
      <w:r>
        <w:tab/>
      </w:r>
      <w:r>
        <w:rPr>
          <w:noProof/>
          <w:lang w:eastAsia="en-GB"/>
        </w:rPr>
        <w:drawing>
          <wp:inline distT="0" distB="0" distL="0" distR="0" wp14:anchorId="4D3DB9D2" wp14:editId="540E7C1D">
            <wp:extent cx="3676650" cy="1676400"/>
            <wp:effectExtent l="0" t="0" r="0" b="0"/>
            <wp:docPr id="87" name="Picture 87"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 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676650" cy="1676400"/>
                    </a:xfrm>
                    <a:prstGeom prst="rect">
                      <a:avLst/>
                    </a:prstGeom>
                    <a:noFill/>
                    <a:ln>
                      <a:noFill/>
                    </a:ln>
                  </pic:spPr>
                </pic:pic>
              </a:graphicData>
            </a:graphic>
          </wp:inline>
        </w:drawing>
      </w:r>
    </w:p>
    <w:p w14:paraId="3E9BF97D" w14:textId="77777777" w:rsidR="00CB0A98" w:rsidRPr="0027482A" w:rsidRDefault="00CB0A98" w:rsidP="00CB0A98">
      <w:pPr>
        <w:pStyle w:val="1wsmainbodyfullout"/>
        <w:tabs>
          <w:tab w:val="left" w:pos="374"/>
          <w:tab w:val="left" w:pos="714"/>
        </w:tabs>
        <w:spacing w:before="120" w:after="60" w:line="240" w:lineRule="atLeast"/>
        <w:ind w:left="714" w:right="-120" w:hanging="714"/>
      </w:pPr>
      <w:r>
        <w:tab/>
      </w:r>
      <w:r>
        <w:tab/>
      </w:r>
    </w:p>
    <w:p w14:paraId="00BF0E73" w14:textId="77777777"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5456" behindDoc="0" locked="0" layoutInCell="1" allowOverlap="1" wp14:anchorId="4ABC41AC" wp14:editId="333034DC">
                <wp:simplePos x="0" y="0"/>
                <wp:positionH relativeFrom="column">
                  <wp:posOffset>474980</wp:posOffset>
                </wp:positionH>
                <wp:positionV relativeFrom="paragraph">
                  <wp:posOffset>122555</wp:posOffset>
                </wp:positionV>
                <wp:extent cx="5334000" cy="750570"/>
                <wp:effectExtent l="0" t="0" r="0" b="0"/>
                <wp:wrapNone/>
                <wp:docPr id="88"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7505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33685A8"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C41AC" id="Text Box 670" o:spid="_x0000_s1123" type="#_x0000_t202" style="position:absolute;left:0;text-align:left;margin-left:37.4pt;margin-top:9.65pt;width:420pt;height:59.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" filled="f" stroked="f">
                <v:textbox inset="1pt,1pt,1pt,1pt">
                  <w:txbxContent>
                    <w:p w14:paraId="233685A8"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v:textbox>
              </v:shape>
            </w:pict>
          </mc:Fallback>
        </mc:AlternateContent>
      </w:r>
      <w:r>
        <w:rPr>
          <w:spacing w:val="-2"/>
        </w:rPr>
        <w:tab/>
      </w:r>
      <w:r w:rsidRPr="00A555D3">
        <w:rPr>
          <w:spacing w:val="-2"/>
        </w:rPr>
        <w:t>(</w:t>
      </w:r>
      <w:r>
        <w:rPr>
          <w:spacing w:val="-2"/>
        </w:rPr>
        <w:t>d</w:t>
      </w:r>
      <w:r w:rsidRPr="00A555D3">
        <w:rPr>
          <w:spacing w:val="-2"/>
        </w:rPr>
        <w:t>)</w:t>
      </w:r>
      <w:r>
        <w:rPr>
          <w:spacing w:val="-2"/>
        </w:rPr>
        <w:tab/>
      </w:r>
      <w:r w:rsidRPr="0027482A">
        <w:rPr>
          <w:spacing w:val="-2"/>
        </w:rPr>
        <w:t>Explain how this graph shows that falling due to gravity is an example of uniform acceleration.</w:t>
      </w:r>
    </w:p>
    <w:p w14:paraId="3C9A03AE"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7B8C0300"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455C05AB"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765255E6"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4FB63E28"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1D7B6A10"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22A0A003" w14:textId="77777777"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6480" behindDoc="0" locked="0" layoutInCell="1" allowOverlap="1" wp14:anchorId="5B689970" wp14:editId="56D33C65">
                <wp:simplePos x="0" y="0"/>
                <wp:positionH relativeFrom="column">
                  <wp:posOffset>471805</wp:posOffset>
                </wp:positionH>
                <wp:positionV relativeFrom="paragraph">
                  <wp:posOffset>346075</wp:posOffset>
                </wp:positionV>
                <wp:extent cx="5461000" cy="341630"/>
                <wp:effectExtent l="0" t="0" r="6350" b="1270"/>
                <wp:wrapNone/>
                <wp:docPr id="89"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416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BAE7108" w14:textId="77777777" w:rsidR="00586794" w:rsidRPr="00652982" w:rsidRDefault="00586794"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440" w:dyaOrig="560" w14:anchorId="5ECA7FDD">
                                <v:shape id="_x0000_i1082" type="#_x0000_t75" style="width:22pt;height:28pt" o:ole="">
                                  <v:imagedata r:id="rId186" o:title=""/>
                                </v:shape>
                                <o:OLEObject Type="Embed" ProgID="Equation.DSMT4" ShapeID="_x0000_i1082" DrawAspect="Content" ObjectID="_1563440953" r:id="rId187"/>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340" w:dyaOrig="560" w14:anchorId="19982458">
                                <v:shape id="_x0000_i1083" type="#_x0000_t75" style="width:17.35pt;height:28pt" o:ole="">
                                  <v:imagedata r:id="rId188" o:title=""/>
                                </v:shape>
                                <o:OLEObject Type="Embed" ProgID="Equation.DSMT4" ShapeID="_x0000_i1083" DrawAspect="Content" ObjectID="_1563440954" r:id="rId189"/>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89970" id="Text Box 672" o:spid="_x0000_s1124" type="#_x0000_t202" style="position:absolute;left:0;text-align:left;margin-left:37.15pt;margin-top:27.25pt;width:430pt;height:26.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" filled="f" stroked="f">
                <v:textbox inset="1pt,1pt,1pt,1pt">
                  <w:txbxContent>
                    <w:p w14:paraId="3BAE7108" w14:textId="77777777" w:rsidR="00586794" w:rsidRPr="00652982" w:rsidRDefault="00586794"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440" w:dyaOrig="560" w14:anchorId="5ECA7FDD">
                          <v:shape id="_x0000_i1082" type="#_x0000_t75" style="width:22pt;height:28pt" o:ole="">
                            <v:imagedata r:id="rId190" o:title=""/>
                          </v:shape>
                          <o:OLEObject Type="Embed" ProgID="Equation.DSMT4" ShapeID="_x0000_i1082" DrawAspect="Content" ObjectID="_1562660502" r:id="rId191"/>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340" w:dyaOrig="560" w14:anchorId="19982458">
                          <v:shape id="_x0000_i1083" type="#_x0000_t75" style="width:17.35pt;height:28pt" o:ole="">
                            <v:imagedata r:id="rId192" o:title=""/>
                          </v:shape>
                          <o:OLEObject Type="Embed" ProgID="Equation.DSMT4" ShapeID="_x0000_i1083" DrawAspect="Content" ObjectID="_1562660503" r:id="rId193"/>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v:textbox>
              </v:shape>
            </w:pict>
          </mc:Fallback>
        </mc:AlternateContent>
      </w:r>
      <w:r>
        <w:rPr>
          <w:spacing w:val="-2"/>
        </w:rPr>
        <w:tab/>
        <w:t>(e)</w:t>
      </w:r>
      <w:r>
        <w:rPr>
          <w:spacing w:val="-2"/>
        </w:rPr>
        <w:tab/>
      </w:r>
      <w:r w:rsidRPr="0027482A">
        <w:rPr>
          <w:spacing w:val="-2"/>
        </w:rPr>
        <w:t>The slope of the graph is equal to the acceleration due to gravity. Determine the slope of the graph in m/s</w:t>
      </w:r>
      <w:r w:rsidRPr="0027482A">
        <w:rPr>
          <w:spacing w:val="-2"/>
          <w:vertAlign w:val="superscript"/>
        </w:rPr>
        <w:t>2</w:t>
      </w:r>
      <w:r w:rsidRPr="0027482A">
        <w:rPr>
          <w:spacing w:val="-2"/>
        </w:rPr>
        <w:t>.</w:t>
      </w:r>
    </w:p>
    <w:p w14:paraId="07274F69" w14:textId="77777777"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p>
    <w:p w14:paraId="0A1E2B17" w14:textId="77777777"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14:paraId="4267D0D2" w14:textId="77777777"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14:paraId="23C2DC5C" w14:textId="77777777" w:rsidR="00CB0A98" w:rsidRDefault="00CB0A98">
      <w:pPr>
        <w:rPr>
          <w:rFonts w:ascii="Arial" w:hAnsi="Arial"/>
        </w:rPr>
      </w:pPr>
      <w:r>
        <w:rPr>
          <w:rFonts w:ascii="Arial" w:hAnsi="Arial"/>
        </w:rPr>
        <w:br w:type="page"/>
      </w:r>
    </w:p>
    <w:p w14:paraId="058C879F" w14:textId="77777777" w:rsidR="00CB0A98" w:rsidRPr="005123A8" w:rsidRDefault="00CB0A98" w:rsidP="00CB0A98">
      <w:pPr>
        <w:pStyle w:val="Chaptertitle"/>
      </w:pPr>
      <w:r w:rsidRPr="005123A8">
        <w:lastRenderedPageBreak/>
        <w:t xml:space="preserve">CHAPTER </w:t>
      </w:r>
      <w:r>
        <w:t>8: Forces, energy and motion</w:t>
      </w:r>
    </w:p>
    <w:p w14:paraId="7B3B9C33"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00576" behindDoc="0" locked="0" layoutInCell="1" allowOverlap="1" wp14:anchorId="00C0DF50" wp14:editId="0243B3C4">
                <wp:simplePos x="0" y="0"/>
                <wp:positionH relativeFrom="column">
                  <wp:posOffset>0</wp:posOffset>
                </wp:positionH>
                <wp:positionV relativeFrom="paragraph">
                  <wp:posOffset>20955</wp:posOffset>
                </wp:positionV>
                <wp:extent cx="5867400" cy="0"/>
                <wp:effectExtent l="9525" t="11430" r="9525" b="7620"/>
                <wp:wrapNone/>
                <wp:docPr id="90"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"/>
            </w:pict>
          </mc:Fallback>
        </mc:AlternateContent>
      </w:r>
      <w:r>
        <w:rPr>
          <w:noProof/>
          <w:spacing w:val="0"/>
          <w:lang w:eastAsia="en-GB"/>
        </w:rPr>
        <mc:AlternateContent>
          <mc:Choice Requires="wps">
            <w:drawing>
              <wp:anchor distT="0" distB="0" distL="114300" distR="114300" simplePos="0" relativeHeight="251798528" behindDoc="0" locked="0" layoutInCell="1" allowOverlap="1" wp14:anchorId="7A54266A" wp14:editId="0952AF66">
                <wp:simplePos x="0" y="0"/>
                <wp:positionH relativeFrom="column">
                  <wp:posOffset>4800600</wp:posOffset>
                </wp:positionH>
                <wp:positionV relativeFrom="paragraph">
                  <wp:posOffset>20955</wp:posOffset>
                </wp:positionV>
                <wp:extent cx="1066800" cy="304800"/>
                <wp:effectExtent l="9525" t="11430" r="9525" b="7620"/>
                <wp:wrapNone/>
                <wp:docPr id="91"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9B482F4"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4266A" id="_x0000_s1125" style="position:absolute;margin-left:378pt;margin-top:1.65pt;width:84pt;height:2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CT+XoUJwIAAFIEAAAOAAAAAAAAAAAAAAAAACwCAABkcnMvZTJvRG9j&#10;LnhtbFBLAQItABQABgAIAAAAIQCJHD413gAAAAgBAAAPAAAAAAAAAAAAAAAAAH8EAABkcnMvZG93&#10;bnJldi54bWxQSwUGAAAAAAQABADzAAAAigUAAAAA&#10;" fillcolor="black">
                <v:textbox>
                  <w:txbxContent>
                    <w:p w14:paraId="79B482F4"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99552" behindDoc="0" locked="0" layoutInCell="1" allowOverlap="1" wp14:anchorId="441FA329" wp14:editId="0CC34433">
                <wp:simplePos x="0" y="0"/>
                <wp:positionH relativeFrom="column">
                  <wp:posOffset>4419600</wp:posOffset>
                </wp:positionH>
                <wp:positionV relativeFrom="paragraph">
                  <wp:posOffset>20955</wp:posOffset>
                </wp:positionV>
                <wp:extent cx="1447800" cy="304800"/>
                <wp:effectExtent l="9525" t="11430" r="9525" b="7620"/>
                <wp:wrapNone/>
                <wp:docPr id="93"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4DE7946" w14:textId="77777777" w:rsidR="00586794" w:rsidRDefault="00586794" w:rsidP="00CB0A98">
                            <w:pPr>
                              <w:pStyle w:val="worksheeticontext"/>
                            </w:pPr>
                            <w:r>
                              <w:t>Worksheet 8.4</w:t>
                            </w:r>
                          </w:p>
                          <w:p w14:paraId="05DF3D5D"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1FA329" id="_x0000_s1126" style="position:absolute;margin-left:348pt;margin-top:1.65pt;width:114pt;height:2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C0MusENQIAAHYEAAAOAAAAAAAAAAAAAAAA&#10;ACwCAABkcnMvZTJvRG9jLnhtbFBLAQItABQABgAIAAAAIQAY3kwi3wAAAAgBAAAPAAAAAAAAAAAA&#10;AAAAAI0EAABkcnMvZG93bnJldi54bWxQSwUGAAAAAAQABADzAAAAmQUAAAAA&#10;" fillcolor="black">
                <v:textbox>
                  <w:txbxContent>
                    <w:p w14:paraId="24DE7946" w14:textId="77777777" w:rsidR="00586794" w:rsidRDefault="00586794" w:rsidP="00CB0A98">
                      <w:pPr>
                        <w:pStyle w:val="worksheeticontext"/>
                      </w:pPr>
                      <w:r>
                        <w:t>Worksheet 8.4</w:t>
                      </w:r>
                    </w:p>
                    <w:p w14:paraId="05DF3D5D" w14:textId="77777777" w:rsidR="00586794" w:rsidRDefault="00586794" w:rsidP="00CB0A98"/>
                  </w:txbxContent>
                </v:textbox>
              </v:roundrect>
            </w:pict>
          </mc:Fallback>
        </mc:AlternateContent>
      </w:r>
    </w:p>
    <w:p w14:paraId="38E44EA2" w14:textId="77777777" w:rsidR="00CB0A98" w:rsidRPr="008919A3" w:rsidRDefault="00CB0A98" w:rsidP="00CB0A98">
      <w:pPr>
        <w:pStyle w:val="0Aheadingfirst"/>
        <w:ind w:left="1440" w:hanging="1440"/>
      </w:pPr>
      <w:r w:rsidRPr="008919A3">
        <w:t>Inertia and motion</w:t>
      </w:r>
    </w:p>
    <w:p w14:paraId="29A96B4E"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38649A1" w14:textId="77777777" w:rsidR="00CB0A98" w:rsidRDefault="00CB0A98" w:rsidP="00CB0A98">
      <w:pPr>
        <w:pStyle w:val="1wsquestions"/>
      </w:pPr>
      <w:r>
        <w:rPr>
          <w:noProof/>
          <w:lang w:eastAsia="en-GB"/>
        </w:rPr>
        <mc:AlternateContent>
          <mc:Choice Requires="wps">
            <w:drawing>
              <wp:anchor distT="0" distB="0" distL="114300" distR="114300" simplePos="0" relativeHeight="251801600" behindDoc="0" locked="0" layoutInCell="1" allowOverlap="1" wp14:anchorId="3A1C0602" wp14:editId="601F5E61">
                <wp:simplePos x="0" y="0"/>
                <wp:positionH relativeFrom="column">
                  <wp:posOffset>248920</wp:posOffset>
                </wp:positionH>
                <wp:positionV relativeFrom="paragraph">
                  <wp:posOffset>114935</wp:posOffset>
                </wp:positionV>
                <wp:extent cx="5654675" cy="456565"/>
                <wp:effectExtent l="0" t="0" r="0" b="635"/>
                <wp:wrapNone/>
                <wp:docPr id="94"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675" cy="4565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5350FCF"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C0602" id="_x0000_s1127" type="#_x0000_t202" style="position:absolute;left:0;text-align:left;margin-left:19.6pt;margin-top:9.05pt;width:445.25pt;height:35.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" filled="f" stroked="f">
                <v:textbox inset="1pt,1pt,1pt,1pt">
                  <w:txbxContent>
                    <w:p w14:paraId="55350FCF" w14:textId="77777777"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v:textbox>
              </v:shape>
            </w:pict>
          </mc:Fallback>
        </mc:AlternateContent>
      </w:r>
      <w:r w:rsidRPr="00021F3C">
        <w:rPr>
          <w:b/>
        </w:rPr>
        <w:t>1.</w:t>
      </w:r>
      <w:r w:rsidRPr="00021F3C">
        <w:rPr>
          <w:b/>
        </w:rPr>
        <w:tab/>
      </w:r>
      <w:r w:rsidRPr="00135B6A">
        <w:t>State Newton’s First Law of Motion.</w:t>
      </w:r>
    </w:p>
    <w:p w14:paraId="31C38B78" w14:textId="77777777" w:rsidR="00CB0A98" w:rsidRDefault="00CB0A98" w:rsidP="00CB0A98">
      <w:pPr>
        <w:pStyle w:val="1wsquestionaleader"/>
        <w:tabs>
          <w:tab w:val="clear" w:pos="9540"/>
          <w:tab w:val="right" w:leader="dot" w:pos="9264"/>
        </w:tabs>
        <w:spacing w:line="240" w:lineRule="auto"/>
        <w:ind w:left="360" w:firstLine="0"/>
      </w:pPr>
      <w:r>
        <w:tab/>
      </w:r>
    </w:p>
    <w:p w14:paraId="35CA363D" w14:textId="77777777" w:rsidR="00CB0A98" w:rsidRDefault="00CB0A98" w:rsidP="00CB0A98">
      <w:pPr>
        <w:pStyle w:val="1wsquestionaleader"/>
        <w:tabs>
          <w:tab w:val="clear" w:pos="9540"/>
          <w:tab w:val="right" w:leader="dot" w:pos="9264"/>
        </w:tabs>
        <w:spacing w:line="240" w:lineRule="auto"/>
        <w:ind w:left="360" w:firstLine="0"/>
      </w:pPr>
      <w:r>
        <w:tab/>
      </w:r>
    </w:p>
    <w:p w14:paraId="298F8C1E" w14:textId="77777777" w:rsidR="00CB0A98" w:rsidRDefault="00CB0A98" w:rsidP="00CB0A98">
      <w:pPr>
        <w:pStyle w:val="1wsquestionaleader"/>
        <w:tabs>
          <w:tab w:val="clear" w:pos="9540"/>
          <w:tab w:val="right" w:leader="dot" w:pos="9264"/>
        </w:tabs>
        <w:spacing w:line="240" w:lineRule="auto"/>
        <w:ind w:left="360" w:firstLine="0"/>
      </w:pPr>
      <w:r>
        <w:tab/>
      </w:r>
    </w:p>
    <w:p w14:paraId="02FF1918" w14:textId="77777777" w:rsidR="00CB0A98" w:rsidRDefault="00CB0A98" w:rsidP="00CB0A98">
      <w:pPr>
        <w:pStyle w:val="1wsquestions"/>
        <w:spacing w:line="270" w:lineRule="exact"/>
        <w:ind w:left="357" w:hanging="357"/>
      </w:pPr>
      <w:r w:rsidRPr="00F64223">
        <w:rPr>
          <w:b/>
        </w:rPr>
        <w:t>2.</w:t>
      </w:r>
      <w:r w:rsidRPr="00F64223">
        <w:rPr>
          <w:b/>
        </w:rPr>
        <w:tab/>
      </w:r>
      <w:r w:rsidRPr="00135B6A">
        <w:t xml:space="preserve">Consider the following examples of forces acting on a body. In each case find the net (unbalanced) force and describe the resulting motion of the object. Assume </w:t>
      </w:r>
      <w:r>
        <w:t>n</w:t>
      </w:r>
      <w:r w:rsidRPr="00135B6A">
        <w:t>orth is up the page.</w:t>
      </w:r>
    </w:p>
    <w:p w14:paraId="0F72580E" w14:textId="77777777" w:rsidR="00CB0A98" w:rsidRPr="00135B6A" w:rsidRDefault="00CB0A98" w:rsidP="00CB0A98">
      <w:pPr>
        <w:pStyle w:val="1wsquestions"/>
      </w:pPr>
      <w:r>
        <w:rPr>
          <w:noProof/>
          <w:lang w:eastAsia="en-GB"/>
        </w:rPr>
        <mc:AlternateContent>
          <mc:Choice Requires="wps">
            <w:drawing>
              <wp:anchor distT="0" distB="0" distL="114300" distR="114300" simplePos="0" relativeHeight="251802624" behindDoc="0" locked="0" layoutInCell="1" allowOverlap="1" wp14:anchorId="2E749F68" wp14:editId="4B142F66">
                <wp:simplePos x="0" y="0"/>
                <wp:positionH relativeFrom="column">
                  <wp:posOffset>3498850</wp:posOffset>
                </wp:positionH>
                <wp:positionV relativeFrom="paragraph">
                  <wp:posOffset>168910</wp:posOffset>
                </wp:positionV>
                <wp:extent cx="2447290" cy="691515"/>
                <wp:effectExtent l="0" t="0" r="0" b="0"/>
                <wp:wrapNone/>
                <wp:docPr id="95"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290" cy="6915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F69EB9A"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49F68" id="_x0000_s1128" type="#_x0000_t202" style="position:absolute;left:0;text-align:left;margin-left:275.5pt;margin-top:13.3pt;width:192.7pt;height:54.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" filled="f" stroked="f">
                <v:textbox inset="1pt,1pt,1pt,1pt">
                  <w:txbxContent>
                    <w:p w14:paraId="3F69EB9A"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v:textbox>
              </v:shape>
            </w:pict>
          </mc:Fallback>
        </mc:AlternateContent>
      </w:r>
      <w: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008"/>
      </w:tblGrid>
      <w:tr w:rsidR="00CB0A98" w14:paraId="3EEFD991" w14:textId="77777777" w:rsidTr="00B22E0D">
        <w:tc>
          <w:tcPr>
            <w:tcW w:w="504" w:type="dxa"/>
            <w:shd w:val="clear" w:color="auto" w:fill="auto"/>
          </w:tcPr>
          <w:p w14:paraId="30A8DC9E" w14:textId="77777777" w:rsidR="00CB0A98" w:rsidRDefault="00CB0A98" w:rsidP="00B22E0D">
            <w:pPr>
              <w:pStyle w:val="1wsquestiona"/>
              <w:spacing w:after="0"/>
            </w:pPr>
          </w:p>
        </w:tc>
        <w:tc>
          <w:tcPr>
            <w:tcW w:w="4884" w:type="dxa"/>
            <w:shd w:val="clear" w:color="auto" w:fill="auto"/>
          </w:tcPr>
          <w:p w14:paraId="59246779" w14:textId="77777777" w:rsidR="00CB0A98" w:rsidRDefault="00CB0A98" w:rsidP="00B22E0D">
            <w:r>
              <w:rPr>
                <w:noProof/>
                <w:lang w:val="en-GB" w:eastAsia="en-GB"/>
              </w:rPr>
              <w:drawing>
                <wp:inline distT="0" distB="0" distL="0" distR="0" wp14:anchorId="606B34FE" wp14:editId="0BDCE56B">
                  <wp:extent cx="2527300" cy="654050"/>
                  <wp:effectExtent l="0" t="0" r="6350" b="0"/>
                  <wp:docPr id="289" name="Picture 28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27300" cy="654050"/>
                          </a:xfrm>
                          <a:prstGeom prst="rect">
                            <a:avLst/>
                          </a:prstGeom>
                          <a:noFill/>
                          <a:ln>
                            <a:noFill/>
                          </a:ln>
                        </pic:spPr>
                      </pic:pic>
                    </a:graphicData>
                  </a:graphic>
                </wp:inline>
              </w:drawing>
            </w:r>
          </w:p>
        </w:tc>
        <w:tc>
          <w:tcPr>
            <w:tcW w:w="4008" w:type="dxa"/>
          </w:tcPr>
          <w:p w14:paraId="64A27122" w14:textId="77777777" w:rsidR="00CB0A98" w:rsidRDefault="00CB0A98" w:rsidP="00B22E0D">
            <w:pPr>
              <w:pStyle w:val="1wsquestionaleader"/>
              <w:tabs>
                <w:tab w:val="clear" w:pos="9540"/>
                <w:tab w:val="right" w:leader="dot" w:pos="4260"/>
              </w:tabs>
              <w:spacing w:after="0"/>
              <w:ind w:left="45" w:hanging="45"/>
            </w:pPr>
            <w:r>
              <w:tab/>
            </w:r>
            <w:r>
              <w:tab/>
            </w:r>
          </w:p>
          <w:p w14:paraId="46DB1FEF" w14:textId="77777777" w:rsidR="00CB0A98" w:rsidRDefault="00CB0A98" w:rsidP="00B22E0D">
            <w:pPr>
              <w:pStyle w:val="1wsquestionaleader"/>
              <w:tabs>
                <w:tab w:val="clear" w:pos="9540"/>
                <w:tab w:val="right" w:leader="dot" w:pos="4260"/>
              </w:tabs>
              <w:spacing w:after="0"/>
              <w:ind w:left="45" w:hanging="45"/>
            </w:pPr>
            <w:r>
              <w:tab/>
            </w:r>
            <w:r>
              <w:tab/>
            </w:r>
          </w:p>
          <w:p w14:paraId="5F64F3F5" w14:textId="77777777" w:rsidR="00CB0A98" w:rsidRDefault="00CB0A98" w:rsidP="00B22E0D">
            <w:pPr>
              <w:pStyle w:val="1wsquestionaleader"/>
              <w:tabs>
                <w:tab w:val="clear" w:pos="9540"/>
                <w:tab w:val="right" w:leader="dot" w:pos="4260"/>
              </w:tabs>
              <w:spacing w:after="0"/>
              <w:ind w:left="45" w:hanging="45"/>
            </w:pPr>
            <w:r>
              <w:tab/>
            </w:r>
            <w:r>
              <w:tab/>
            </w:r>
          </w:p>
        </w:tc>
      </w:tr>
    </w:tbl>
    <w:p w14:paraId="127A682B" w14:textId="77777777" w:rsidR="00CB0A98" w:rsidRDefault="00CB0A98" w:rsidP="00CB0A98">
      <w:pPr>
        <w:pStyle w:val="1wsquestionaleader"/>
        <w:spacing w:after="40"/>
        <w:ind w:left="799" w:hanging="442"/>
      </w:pPr>
      <w:r>
        <w:rPr>
          <w:noProof/>
          <w:lang w:eastAsia="en-GB"/>
        </w:rPr>
        <mc:AlternateContent>
          <mc:Choice Requires="wps">
            <w:drawing>
              <wp:anchor distT="0" distB="0" distL="114300" distR="114300" simplePos="0" relativeHeight="251803648" behindDoc="0" locked="0" layoutInCell="1" allowOverlap="1" wp14:anchorId="3459F7FD" wp14:editId="7A8B6EA3">
                <wp:simplePos x="0" y="0"/>
                <wp:positionH relativeFrom="column">
                  <wp:posOffset>3436620</wp:posOffset>
                </wp:positionH>
                <wp:positionV relativeFrom="paragraph">
                  <wp:posOffset>108585</wp:posOffset>
                </wp:positionV>
                <wp:extent cx="2446655" cy="1492250"/>
                <wp:effectExtent l="0" t="0" r="0" b="0"/>
                <wp:wrapNone/>
                <wp:docPr id="96"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4922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B512C40" w14:textId="77777777" w:rsidR="00586794" w:rsidRPr="00652982" w:rsidRDefault="00586794"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59F7FD" id="_x0000_s1129" type="#_x0000_t202" style="position:absolute;left:0;text-align:left;margin-left:270.6pt;margin-top:8.55pt;width:192.65pt;height:11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" filled="f" stroked="f">
                <v:textbox style="mso-fit-shape-to-text:t" inset="1pt,1pt,1pt,1pt">
                  <w:txbxContent>
                    <w:p w14:paraId="1B512C40" w14:textId="77777777" w:rsidR="00586794" w:rsidRPr="00652982" w:rsidRDefault="00586794"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v:textbox>
              </v:shape>
            </w:pict>
          </mc:Fallback>
        </mc:AlternateContent>
      </w: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3996"/>
      </w:tblGrid>
      <w:tr w:rsidR="00CB0A98" w14:paraId="20F94D85" w14:textId="77777777" w:rsidTr="00B22E0D">
        <w:tc>
          <w:tcPr>
            <w:tcW w:w="504" w:type="dxa"/>
            <w:shd w:val="clear" w:color="auto" w:fill="auto"/>
          </w:tcPr>
          <w:p w14:paraId="7CFB00F3" w14:textId="77777777" w:rsidR="00CB0A98" w:rsidRDefault="00CB0A98" w:rsidP="00B22E0D">
            <w:pPr>
              <w:pStyle w:val="1wsquestiona"/>
            </w:pPr>
          </w:p>
        </w:tc>
        <w:tc>
          <w:tcPr>
            <w:tcW w:w="4872" w:type="dxa"/>
            <w:shd w:val="clear" w:color="auto" w:fill="auto"/>
          </w:tcPr>
          <w:p w14:paraId="4460677C" w14:textId="77777777" w:rsidR="00CB0A98" w:rsidRDefault="00CB0A98" w:rsidP="00B22E0D">
            <w:r>
              <w:rPr>
                <w:noProof/>
                <w:lang w:val="en-GB" w:eastAsia="en-GB"/>
              </w:rPr>
              <w:drawing>
                <wp:inline distT="0" distB="0" distL="0" distR="0" wp14:anchorId="5220593A" wp14:editId="3E0BE335">
                  <wp:extent cx="2559050" cy="1536700"/>
                  <wp:effectExtent l="0" t="0" r="0" b="6350"/>
                  <wp:docPr id="290" name="Picture 29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559050" cy="1536700"/>
                          </a:xfrm>
                          <a:prstGeom prst="rect">
                            <a:avLst/>
                          </a:prstGeom>
                          <a:noFill/>
                          <a:ln>
                            <a:noFill/>
                          </a:ln>
                        </pic:spPr>
                      </pic:pic>
                    </a:graphicData>
                  </a:graphic>
                </wp:inline>
              </w:drawing>
            </w:r>
          </w:p>
        </w:tc>
        <w:tc>
          <w:tcPr>
            <w:tcW w:w="3996" w:type="dxa"/>
          </w:tcPr>
          <w:p w14:paraId="416EC79B" w14:textId="77777777" w:rsidR="00CB0A98" w:rsidRDefault="00CB0A98" w:rsidP="00B22E0D">
            <w:pPr>
              <w:pStyle w:val="1wsquestionaleader"/>
              <w:tabs>
                <w:tab w:val="clear" w:pos="9540"/>
                <w:tab w:val="right" w:leader="dot" w:pos="4260"/>
              </w:tabs>
              <w:spacing w:line="240" w:lineRule="exact"/>
              <w:ind w:left="45" w:hanging="45"/>
            </w:pPr>
            <w:r>
              <w:tab/>
            </w:r>
            <w:r>
              <w:tab/>
            </w:r>
          </w:p>
          <w:p w14:paraId="51EC4AB1" w14:textId="77777777" w:rsidR="00CB0A98" w:rsidRDefault="00CB0A98" w:rsidP="00B22E0D">
            <w:pPr>
              <w:pStyle w:val="1wsquestionaleader"/>
              <w:tabs>
                <w:tab w:val="clear" w:pos="9540"/>
                <w:tab w:val="right" w:leader="dot" w:pos="4260"/>
              </w:tabs>
              <w:spacing w:line="240" w:lineRule="exact"/>
              <w:ind w:left="45" w:hanging="45"/>
            </w:pPr>
            <w:r>
              <w:tab/>
            </w:r>
            <w:r>
              <w:tab/>
            </w:r>
          </w:p>
          <w:p w14:paraId="70FA49C8" w14:textId="77777777" w:rsidR="00CB0A98" w:rsidRDefault="00CB0A98" w:rsidP="00B22E0D">
            <w:pPr>
              <w:pStyle w:val="1wsquestionaleader"/>
              <w:tabs>
                <w:tab w:val="clear" w:pos="9540"/>
                <w:tab w:val="right" w:leader="dot" w:pos="4260"/>
              </w:tabs>
              <w:spacing w:before="120" w:line="240" w:lineRule="exact"/>
              <w:ind w:left="45" w:hanging="45"/>
            </w:pPr>
            <w:r>
              <w:tab/>
            </w:r>
            <w:r>
              <w:tab/>
            </w:r>
          </w:p>
          <w:p w14:paraId="4CED638F" w14:textId="77777777" w:rsidR="00CB0A98" w:rsidRDefault="00CB0A98" w:rsidP="00B22E0D">
            <w:pPr>
              <w:pStyle w:val="1wsquestionaleader"/>
              <w:tabs>
                <w:tab w:val="clear" w:pos="9540"/>
                <w:tab w:val="right" w:leader="dot" w:pos="4260"/>
              </w:tabs>
              <w:spacing w:line="240" w:lineRule="exact"/>
              <w:ind w:left="45" w:hanging="45"/>
            </w:pPr>
            <w:r>
              <w:tab/>
            </w:r>
            <w:r>
              <w:tab/>
            </w:r>
          </w:p>
          <w:p w14:paraId="4A113FFD" w14:textId="77777777" w:rsidR="00CB0A98" w:rsidRDefault="00CB0A98" w:rsidP="00B22E0D">
            <w:pPr>
              <w:pStyle w:val="1wsquestionaleader"/>
              <w:tabs>
                <w:tab w:val="clear" w:pos="9540"/>
                <w:tab w:val="right" w:leader="dot" w:pos="4260"/>
              </w:tabs>
              <w:spacing w:before="120" w:line="240" w:lineRule="exact"/>
              <w:ind w:left="45" w:hanging="45"/>
            </w:pPr>
            <w:r>
              <w:tab/>
            </w:r>
            <w:r>
              <w:tab/>
            </w:r>
          </w:p>
          <w:p w14:paraId="12D09AFD" w14:textId="77777777" w:rsidR="00CB0A98" w:rsidRDefault="00CB0A98" w:rsidP="00B22E0D">
            <w:pPr>
              <w:pStyle w:val="1wsquestionaleader"/>
              <w:tabs>
                <w:tab w:val="clear" w:pos="9540"/>
                <w:tab w:val="right" w:leader="dot" w:pos="4260"/>
              </w:tabs>
              <w:spacing w:line="240" w:lineRule="exact"/>
              <w:ind w:left="45" w:hanging="45"/>
            </w:pPr>
            <w:r>
              <w:tab/>
            </w:r>
            <w:r>
              <w:tab/>
            </w:r>
          </w:p>
          <w:p w14:paraId="67D699B9" w14:textId="77777777" w:rsidR="00CB0A98" w:rsidRDefault="00CB0A98" w:rsidP="00B22E0D">
            <w:pPr>
              <w:pStyle w:val="1wsquestionaleader"/>
              <w:tabs>
                <w:tab w:val="clear" w:pos="9540"/>
                <w:tab w:val="right" w:leader="dot" w:pos="4260"/>
              </w:tabs>
              <w:spacing w:before="120" w:line="240" w:lineRule="exact"/>
              <w:ind w:left="45" w:hanging="45"/>
            </w:pPr>
            <w:r>
              <w:tab/>
            </w:r>
            <w:r>
              <w:tab/>
            </w:r>
          </w:p>
          <w:p w14:paraId="2ED448CB" w14:textId="77777777" w:rsidR="00CB0A98" w:rsidRDefault="00CB0A98" w:rsidP="00B22E0D">
            <w:pPr>
              <w:pStyle w:val="1wsquestionaleader"/>
              <w:tabs>
                <w:tab w:val="clear" w:pos="9540"/>
                <w:tab w:val="right" w:leader="dot" w:pos="4260"/>
              </w:tabs>
              <w:spacing w:line="270" w:lineRule="exact"/>
              <w:ind w:left="0" w:firstLine="0"/>
            </w:pPr>
            <w:r>
              <w:tab/>
            </w:r>
          </w:p>
        </w:tc>
      </w:tr>
    </w:tbl>
    <w:p w14:paraId="171F9C85" w14:textId="77777777" w:rsidR="00CB0A98" w:rsidRPr="0025319D" w:rsidRDefault="00CB0A98" w:rsidP="00CB0A98">
      <w:pPr>
        <w:pStyle w:val="1wsquestions"/>
        <w:spacing w:line="270" w:lineRule="exact"/>
        <w:ind w:left="357" w:hanging="357"/>
      </w:pPr>
      <w:r>
        <w:rPr>
          <w:noProof/>
          <w:lang w:eastAsia="en-GB"/>
        </w:rPr>
        <mc:AlternateContent>
          <mc:Choice Requires="wps">
            <w:drawing>
              <wp:anchor distT="0" distB="0" distL="114300" distR="114300" simplePos="0" relativeHeight="251804672" behindDoc="0" locked="0" layoutInCell="1" allowOverlap="1" wp14:anchorId="691839A0" wp14:editId="61679301">
                <wp:simplePos x="0" y="0"/>
                <wp:positionH relativeFrom="column">
                  <wp:posOffset>259080</wp:posOffset>
                </wp:positionH>
                <wp:positionV relativeFrom="paragraph">
                  <wp:posOffset>505460</wp:posOffset>
                </wp:positionV>
                <wp:extent cx="5652770" cy="808990"/>
                <wp:effectExtent l="0" t="0" r="5080" b="0"/>
                <wp:wrapNone/>
                <wp:docPr id="97"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808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69A520C"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Inertia is a measure of a body’s resistance to a change in motion. The unsecured box is travelling with the same speed as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When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suddenly brakes, the inertia of the heavy box will result in it continuing to move forward into the cabin of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This could cause severe injury or death to the driver.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839A0" id="_x0000_s1130" type="#_x0000_t202" style="position:absolute;left:0;text-align:left;margin-left:20.4pt;margin-top:39.8pt;width:445.1pt;height:63.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" filled="f" stroked="f">
                <v:textbox inset="1pt,1pt,1pt,1pt">
                  <w:txbxContent>
                    <w:p w14:paraId="769A520C"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Inertia is a measure of a body’s resistance to a change in motion. The unsecured box is travelling with the same speed as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When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suddenly brakes, the inertia of the heavy box will result in it continuing to move forward into the cabin of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This could cause severe injury or death to the driver.</w:t>
                      </w:r>
                    </w:p>
                  </w:txbxContent>
                </v:textbox>
              </v:shape>
            </w:pict>
          </mc:Fallback>
        </mc:AlternateContent>
      </w:r>
      <w:r>
        <w:rPr>
          <w:b/>
        </w:rPr>
        <w:t>3</w:t>
      </w:r>
      <w:r w:rsidRPr="00F64223">
        <w:rPr>
          <w:b/>
        </w:rPr>
        <w:t>.</w:t>
      </w:r>
      <w:r w:rsidRPr="00F64223">
        <w:rPr>
          <w:b/>
        </w:rPr>
        <w:tab/>
      </w:r>
      <w:r w:rsidRPr="0025319D">
        <w:t>A 500</w:t>
      </w:r>
      <w:r>
        <w:t>-</w:t>
      </w:r>
      <w:r w:rsidRPr="0025319D">
        <w:t xml:space="preserve">kg box is placed on the tray of a </w:t>
      </w:r>
      <w:r>
        <w:t>u</w:t>
      </w:r>
      <w:r w:rsidRPr="0025319D">
        <w:t>t</w:t>
      </w:r>
      <w:r>
        <w:t>ility truck</w:t>
      </w:r>
      <w:r w:rsidRPr="0025319D">
        <w:t xml:space="preserve"> but it is not secured by ropes. The </w:t>
      </w:r>
      <w:proofErr w:type="spellStart"/>
      <w:r>
        <w:t>u</w:t>
      </w:r>
      <w:r w:rsidRPr="0025319D">
        <w:t>te</w:t>
      </w:r>
      <w:proofErr w:type="spellEnd"/>
      <w:r w:rsidRPr="0025319D">
        <w:t xml:space="preserve"> drives along a highway, then the driver has to brake suddenly to avoid a wombat on the road. Use the concept of inertia to explain the danger to the driver.</w:t>
      </w:r>
    </w:p>
    <w:p w14:paraId="32C44C72" w14:textId="77777777" w:rsidR="00CB0A98" w:rsidRDefault="00CB0A98" w:rsidP="00CB0A98">
      <w:pPr>
        <w:pStyle w:val="1wsquestionaleader"/>
        <w:tabs>
          <w:tab w:val="clear" w:pos="9540"/>
          <w:tab w:val="right" w:leader="dot" w:pos="9252"/>
        </w:tabs>
        <w:spacing w:after="0"/>
        <w:ind w:left="357" w:firstLine="0"/>
      </w:pPr>
      <w:r>
        <w:tab/>
      </w:r>
    </w:p>
    <w:p w14:paraId="2FB578BF" w14:textId="77777777" w:rsidR="00CB0A98" w:rsidRDefault="00CB0A98" w:rsidP="00CB0A98">
      <w:pPr>
        <w:pStyle w:val="1wsquestionaleader"/>
        <w:tabs>
          <w:tab w:val="clear" w:pos="9540"/>
          <w:tab w:val="right" w:leader="dot" w:pos="9252"/>
        </w:tabs>
        <w:spacing w:after="0"/>
        <w:ind w:left="357" w:firstLine="0"/>
      </w:pPr>
      <w:r>
        <w:tab/>
      </w:r>
    </w:p>
    <w:p w14:paraId="5FE60E3A" w14:textId="77777777" w:rsidR="00CB0A98" w:rsidRDefault="00CB0A98" w:rsidP="00CB0A98">
      <w:pPr>
        <w:pStyle w:val="1wsquestionaleader"/>
        <w:tabs>
          <w:tab w:val="clear" w:pos="9540"/>
          <w:tab w:val="right" w:leader="dot" w:pos="9252"/>
        </w:tabs>
        <w:spacing w:after="0"/>
        <w:ind w:left="357" w:firstLine="0"/>
      </w:pPr>
      <w:r>
        <w:tab/>
      </w:r>
    </w:p>
    <w:p w14:paraId="17BCB4EB" w14:textId="77777777" w:rsidR="00CB0A98" w:rsidRDefault="00CB0A98" w:rsidP="00CB0A98">
      <w:pPr>
        <w:pStyle w:val="1wsquestionaleader"/>
        <w:tabs>
          <w:tab w:val="clear" w:pos="9540"/>
          <w:tab w:val="right" w:leader="dot" w:pos="9252"/>
        </w:tabs>
        <w:spacing w:after="0"/>
        <w:ind w:left="357" w:firstLine="0"/>
      </w:pPr>
      <w:r>
        <w:tab/>
      </w:r>
    </w:p>
    <w:p w14:paraId="3D7559C9" w14:textId="77777777" w:rsidR="00CB0A98" w:rsidRDefault="00CB0A98" w:rsidP="00CB0A98">
      <w:pPr>
        <w:pStyle w:val="1wsquestionaleader"/>
        <w:tabs>
          <w:tab w:val="clear" w:pos="9540"/>
          <w:tab w:val="right" w:leader="dot" w:pos="9252"/>
        </w:tabs>
        <w:spacing w:after="0"/>
        <w:ind w:left="357" w:firstLine="0"/>
      </w:pPr>
      <w:r>
        <w:tab/>
      </w:r>
    </w:p>
    <w:p w14:paraId="5A02599F" w14:textId="77777777" w:rsidR="00CB0A98" w:rsidRPr="00E36D63" w:rsidRDefault="00CB0A98" w:rsidP="00CB0A98">
      <w:pPr>
        <w:pStyle w:val="1wsquestions"/>
        <w:spacing w:before="60"/>
        <w:ind w:left="357" w:hanging="357"/>
      </w:pPr>
      <w:r>
        <w:rPr>
          <w:b/>
        </w:rPr>
        <w:t>4</w:t>
      </w:r>
      <w:r w:rsidRPr="00F64223">
        <w:rPr>
          <w:b/>
        </w:rPr>
        <w:t>.</w:t>
      </w:r>
      <w:r w:rsidRPr="00F64223">
        <w:rPr>
          <w:b/>
        </w:rPr>
        <w:tab/>
      </w:r>
      <w:r w:rsidRPr="00E36D63">
        <w:t>A 1</w:t>
      </w:r>
      <w:r>
        <w:t>-</w:t>
      </w:r>
      <w:r w:rsidRPr="00E36D63">
        <w:t>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298"/>
      </w:tblGrid>
      <w:tr w:rsidR="00CB0A98" w14:paraId="009AA40A" w14:textId="77777777" w:rsidTr="00B22E0D">
        <w:tc>
          <w:tcPr>
            <w:tcW w:w="504" w:type="dxa"/>
            <w:shd w:val="clear" w:color="auto" w:fill="auto"/>
          </w:tcPr>
          <w:p w14:paraId="27350E4B" w14:textId="77777777" w:rsidR="00CB0A98" w:rsidRDefault="00CB0A98" w:rsidP="00B22E0D">
            <w:pPr>
              <w:pStyle w:val="1wsquestiona"/>
              <w:spacing w:after="0"/>
            </w:pPr>
          </w:p>
        </w:tc>
        <w:tc>
          <w:tcPr>
            <w:tcW w:w="4594" w:type="dxa"/>
            <w:shd w:val="clear" w:color="auto" w:fill="auto"/>
          </w:tcPr>
          <w:p w14:paraId="39720B71" w14:textId="77777777" w:rsidR="00CB0A98" w:rsidRDefault="00CB0A98" w:rsidP="00B22E0D">
            <w:r>
              <w:rPr>
                <w:noProof/>
                <w:lang w:val="en-GB" w:eastAsia="en-GB"/>
              </w:rPr>
              <w:drawing>
                <wp:inline distT="0" distB="0" distL="0" distR="0" wp14:anchorId="5D7F6C12" wp14:editId="7C61DF27">
                  <wp:extent cx="2628900" cy="1676400"/>
                  <wp:effectExtent l="0" t="0" r="0" b="0"/>
                  <wp:docPr id="291" name="Picture 29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628900" cy="1676400"/>
                          </a:xfrm>
                          <a:prstGeom prst="rect">
                            <a:avLst/>
                          </a:prstGeom>
                          <a:noFill/>
                          <a:ln>
                            <a:noFill/>
                          </a:ln>
                        </pic:spPr>
                      </pic:pic>
                    </a:graphicData>
                  </a:graphic>
                </wp:inline>
              </w:drawing>
            </w:r>
          </w:p>
        </w:tc>
        <w:tc>
          <w:tcPr>
            <w:tcW w:w="4298" w:type="dxa"/>
          </w:tcPr>
          <w:p w14:paraId="672DD0BB" w14:textId="77777777" w:rsidR="00CB0A98" w:rsidRPr="00301FB2" w:rsidRDefault="00CB0A98" w:rsidP="00B22E0D">
            <w:pPr>
              <w:pStyle w:val="1wsquestionsindent"/>
              <w:spacing w:after="0"/>
              <w:ind w:left="0"/>
              <w:rPr>
                <w:spacing w:val="-2"/>
              </w:rPr>
            </w:pPr>
            <w:r w:rsidRPr="00301FB2">
              <w:rPr>
                <w:spacing w:val="-2"/>
              </w:rPr>
              <w:t>Describe the motion of the pendulum in each example</w:t>
            </w:r>
            <w:r>
              <w:rPr>
                <w:spacing w:val="-2"/>
              </w:rPr>
              <w:t>.</w:t>
            </w:r>
          </w:p>
          <w:p w14:paraId="63AD783D" w14:textId="77777777" w:rsidR="00CB0A98" w:rsidRPr="00301FB2" w:rsidRDefault="00CB0A98" w:rsidP="00B22E0D">
            <w:pPr>
              <w:pStyle w:val="1wsquestionaleader"/>
              <w:spacing w:after="0" w:line="270" w:lineRule="exact"/>
              <w:ind w:left="442" w:hanging="442"/>
            </w:pPr>
            <w:r w:rsidRPr="007010C1">
              <w:t>(</w:t>
            </w:r>
            <w:proofErr w:type="spellStart"/>
            <w:r w:rsidRPr="007010C1">
              <w:t>a</w:t>
            </w:r>
            <w:proofErr w:type="spellEnd"/>
            <w:r w:rsidRPr="007010C1">
              <w:t>)</w:t>
            </w:r>
            <w:r w:rsidRPr="00BE7335">
              <w:rPr>
                <w:b/>
              </w:rPr>
              <w:tab/>
            </w:r>
            <w:r w:rsidRPr="00301FB2">
              <w:t>The vehicle accelerates from rest.</w:t>
            </w:r>
          </w:p>
          <w:p w14:paraId="10EAA1FE" w14:textId="77777777" w:rsidR="00CB0A98" w:rsidRDefault="00CB0A98" w:rsidP="00B22E0D">
            <w:pPr>
              <w:pStyle w:val="1wsquestionaleader"/>
              <w:spacing w:before="60" w:after="0"/>
              <w:ind w:left="442" w:hanging="442"/>
            </w:pPr>
            <w:r>
              <w:rPr>
                <w:noProof/>
                <w:spacing w:val="-2"/>
                <w:lang w:eastAsia="en-GB"/>
              </w:rPr>
              <mc:AlternateContent>
                <mc:Choice Requires="wps">
                  <w:drawing>
                    <wp:anchor distT="0" distB="0" distL="114300" distR="114300" simplePos="0" relativeHeight="251805696" behindDoc="0" locked="0" layoutInCell="1" allowOverlap="1" wp14:anchorId="51BADB98" wp14:editId="08873CF3">
                      <wp:simplePos x="0" y="0"/>
                      <wp:positionH relativeFrom="column">
                        <wp:posOffset>296545</wp:posOffset>
                      </wp:positionH>
                      <wp:positionV relativeFrom="paragraph">
                        <wp:posOffset>13335</wp:posOffset>
                      </wp:positionV>
                      <wp:extent cx="2376805" cy="445770"/>
                      <wp:effectExtent l="0" t="0" r="4445" b="0"/>
                      <wp:wrapNone/>
                      <wp:docPr id="98"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805" cy="4457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DACE1FD" w14:textId="77777777" w:rsidR="00586794" w:rsidRPr="00652982" w:rsidRDefault="00586794"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ADB98" id="Text Box 668" o:spid="_x0000_s1131" type="#_x0000_t202" style="position:absolute;left:0;text-align:left;margin-left:23.35pt;margin-top:1.05pt;width:187.15pt;height:35.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" filled="f" stroked="f">
                      <v:textbox inset="1pt,1pt,1pt,1pt">
                        <w:txbxContent>
                          <w:p w14:paraId="5DACE1FD" w14:textId="77777777" w:rsidR="00586794" w:rsidRPr="00652982" w:rsidRDefault="00586794"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v:textbox>
                    </v:shape>
                  </w:pict>
                </mc:Fallback>
              </mc:AlternateContent>
            </w:r>
            <w:r>
              <w:tab/>
            </w:r>
            <w:r>
              <w:tab/>
            </w:r>
          </w:p>
          <w:p w14:paraId="14553AFC" w14:textId="77777777" w:rsidR="00CB0A98" w:rsidRPr="00146133" w:rsidRDefault="00CB0A98" w:rsidP="00B22E0D">
            <w:pPr>
              <w:pStyle w:val="1wsquestionaleader"/>
              <w:spacing w:after="0"/>
              <w:ind w:left="442" w:hanging="442"/>
            </w:pPr>
            <w:r>
              <w:tab/>
            </w:r>
            <w:r>
              <w:tab/>
            </w:r>
          </w:p>
          <w:p w14:paraId="24C48162" w14:textId="77777777" w:rsidR="00CB0A98" w:rsidRPr="00301FB2" w:rsidRDefault="00CB0A98" w:rsidP="00B22E0D">
            <w:pPr>
              <w:pStyle w:val="1wsquestionaleader"/>
              <w:spacing w:after="0"/>
              <w:ind w:left="440"/>
            </w:pPr>
            <w:r>
              <w:rPr>
                <w:noProof/>
                <w:spacing w:val="-2"/>
                <w:lang w:eastAsia="en-GB"/>
              </w:rPr>
              <mc:AlternateContent>
                <mc:Choice Requires="wps">
                  <w:drawing>
                    <wp:anchor distT="0" distB="0" distL="114300" distR="114300" simplePos="0" relativeHeight="251806720" behindDoc="0" locked="0" layoutInCell="1" allowOverlap="1" wp14:anchorId="4739EAE0" wp14:editId="13F480D9">
                      <wp:simplePos x="0" y="0"/>
                      <wp:positionH relativeFrom="column">
                        <wp:posOffset>292735</wp:posOffset>
                      </wp:positionH>
                      <wp:positionV relativeFrom="paragraph">
                        <wp:posOffset>348615</wp:posOffset>
                      </wp:positionV>
                      <wp:extent cx="2527300" cy="445770"/>
                      <wp:effectExtent l="0" t="0" r="6350" b="0"/>
                      <wp:wrapNone/>
                      <wp:docPr id="288"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0" cy="4457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5FE198D"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9EAE0" id="_x0000_s1132" type="#_x0000_t202" style="position:absolute;left:0;text-align:left;margin-left:23.05pt;margin-top:27.45pt;width:199pt;height:35.1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" filled="f" stroked="f">
                      <v:textbox inset="1pt,1pt,1pt,1pt">
                        <w:txbxContent>
                          <w:p w14:paraId="15FE198D" w14:textId="77777777"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v:textbox>
                    </v:shape>
                  </w:pict>
                </mc:Fallback>
              </mc:AlternateContent>
            </w:r>
            <w:r w:rsidRPr="007010C1">
              <w:t>(</w:t>
            </w:r>
            <w:r>
              <w:t>b</w:t>
            </w:r>
            <w:r w:rsidRPr="007010C1">
              <w:t>)</w:t>
            </w:r>
            <w:r w:rsidRPr="00BE7335">
              <w:rPr>
                <w:b/>
              </w:rPr>
              <w:tab/>
            </w:r>
            <w:r w:rsidRPr="00301FB2">
              <w:t xml:space="preserve">The vehicle brakes from a speed of </w:t>
            </w:r>
            <w:r>
              <w:br/>
              <w:t>60 km/h</w:t>
            </w:r>
            <w:r w:rsidRPr="00301FB2">
              <w:t>.</w:t>
            </w:r>
          </w:p>
          <w:p w14:paraId="21A44A0C" w14:textId="77777777" w:rsidR="00CB0A98" w:rsidRPr="00146133" w:rsidRDefault="00CB0A98" w:rsidP="00B22E0D">
            <w:pPr>
              <w:pStyle w:val="1wsquestionaleader"/>
              <w:spacing w:before="60" w:after="0"/>
              <w:ind w:left="442" w:hanging="442"/>
            </w:pPr>
            <w:r>
              <w:tab/>
            </w:r>
            <w:r>
              <w:tab/>
            </w:r>
          </w:p>
          <w:p w14:paraId="36B95FBD" w14:textId="77777777" w:rsidR="00CB0A98" w:rsidRDefault="00CB0A98" w:rsidP="00B22E0D">
            <w:pPr>
              <w:pStyle w:val="1wsquestionaleader"/>
              <w:spacing w:after="0"/>
              <w:ind w:left="442" w:hanging="442"/>
            </w:pPr>
            <w:r>
              <w:tab/>
            </w:r>
            <w:r>
              <w:tab/>
            </w:r>
          </w:p>
        </w:tc>
      </w:tr>
    </w:tbl>
    <w:p w14:paraId="4793C6F5" w14:textId="77777777" w:rsidR="00CB0A98" w:rsidRPr="008A6884" w:rsidRDefault="00CB0A98" w:rsidP="00CB0A98">
      <w:pPr>
        <w:pStyle w:val="Chaptertitle"/>
      </w:pPr>
    </w:p>
    <w:p w14:paraId="0B448F1B" w14:textId="77777777" w:rsidR="00CB0A98" w:rsidRDefault="00CB0A98">
      <w:pPr>
        <w:rPr>
          <w:rFonts w:ascii="Arial" w:hAnsi="Arial"/>
        </w:rPr>
      </w:pPr>
      <w:r>
        <w:rPr>
          <w:rFonts w:ascii="Arial" w:hAnsi="Arial"/>
        </w:rPr>
        <w:br w:type="page"/>
      </w:r>
    </w:p>
    <w:p w14:paraId="6032C58A" w14:textId="77777777" w:rsidR="00CB0A98" w:rsidRPr="005123A8" w:rsidRDefault="00CB0A98" w:rsidP="00CB0A98">
      <w:pPr>
        <w:pStyle w:val="Chaptertitle"/>
      </w:pPr>
      <w:r w:rsidRPr="005123A8">
        <w:lastRenderedPageBreak/>
        <w:t xml:space="preserve">CHAPTER </w:t>
      </w:r>
      <w:r>
        <w:t>8: Forces, energy and motion</w:t>
      </w:r>
    </w:p>
    <w:p w14:paraId="16D12AF5"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11840" behindDoc="0" locked="0" layoutInCell="1" allowOverlap="1" wp14:anchorId="25FFC6C5" wp14:editId="60794769">
                <wp:simplePos x="0" y="0"/>
                <wp:positionH relativeFrom="column">
                  <wp:posOffset>0</wp:posOffset>
                </wp:positionH>
                <wp:positionV relativeFrom="paragraph">
                  <wp:posOffset>20955</wp:posOffset>
                </wp:positionV>
                <wp:extent cx="5867400" cy="0"/>
                <wp:effectExtent l="9525" t="11430" r="9525" b="7620"/>
                <wp:wrapNone/>
                <wp:docPr id="292"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2"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SZRhUCAAAsBAAADgAAAGRycy9lMm9Eb2MueG1srFNNj9owEL1X6n+wfId8NL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JRJlGFQIA&#10;ACw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809792" behindDoc="0" locked="0" layoutInCell="1" allowOverlap="1" wp14:anchorId="27B56ACD" wp14:editId="75CF0446">
                <wp:simplePos x="0" y="0"/>
                <wp:positionH relativeFrom="column">
                  <wp:posOffset>4800600</wp:posOffset>
                </wp:positionH>
                <wp:positionV relativeFrom="paragraph">
                  <wp:posOffset>20955</wp:posOffset>
                </wp:positionV>
                <wp:extent cx="1066800" cy="304800"/>
                <wp:effectExtent l="9525" t="11430" r="9525" b="7620"/>
                <wp:wrapNone/>
                <wp:docPr id="293"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0E01E31"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56ACD" id="_x0000_s1133" style="position:absolute;margin-left:378pt;margin-top:1.65pt;width:84pt;height:2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Y0c6yigCAABTBAAADgAAAAAAAAAAAAAAAAAsAgAAZHJzL2Uyb0Rv&#10;Yy54bWxQSwECLQAUAAYACAAAACEAiRw+Nd4AAAAIAQAADwAAAAAAAAAAAAAAAACABAAAZHJzL2Rv&#10;d25yZXYueG1sUEsFBgAAAAAEAAQA8wAAAIsFAAAAAA==&#10;" fillcolor="black">
                <v:textbox>
                  <w:txbxContent>
                    <w:p w14:paraId="00E01E31"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10816" behindDoc="0" locked="0" layoutInCell="1" allowOverlap="1" wp14:anchorId="21E3EE6A" wp14:editId="403E0B16">
                <wp:simplePos x="0" y="0"/>
                <wp:positionH relativeFrom="column">
                  <wp:posOffset>4419600</wp:posOffset>
                </wp:positionH>
                <wp:positionV relativeFrom="paragraph">
                  <wp:posOffset>20955</wp:posOffset>
                </wp:positionV>
                <wp:extent cx="1447800" cy="304800"/>
                <wp:effectExtent l="9525" t="11430" r="9525" b="7620"/>
                <wp:wrapNone/>
                <wp:docPr id="294"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5948624" w14:textId="77777777" w:rsidR="00586794" w:rsidRDefault="00586794" w:rsidP="00CB0A98">
                            <w:pPr>
                              <w:pStyle w:val="worksheeticontext"/>
                            </w:pPr>
                            <w:r>
                              <w:t>Worksheet 8.5</w:t>
                            </w:r>
                          </w:p>
                          <w:p w14:paraId="5DEB0A2D"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E3EE6A" id="_x0000_s1134" style="position:absolute;margin-left:348pt;margin-top:1.65pt;width:114pt;height:2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" fillcolor="black">
                <v:textbox>
                  <w:txbxContent>
                    <w:p w14:paraId="75948624" w14:textId="77777777" w:rsidR="00586794" w:rsidRDefault="00586794" w:rsidP="00CB0A98">
                      <w:pPr>
                        <w:pStyle w:val="worksheeticontext"/>
                      </w:pPr>
                      <w:r>
                        <w:t>Worksheet 8.5</w:t>
                      </w:r>
                    </w:p>
                    <w:p w14:paraId="5DEB0A2D" w14:textId="77777777" w:rsidR="00586794" w:rsidRDefault="00586794" w:rsidP="00CB0A98"/>
                  </w:txbxContent>
                </v:textbox>
              </v:roundrect>
            </w:pict>
          </mc:Fallback>
        </mc:AlternateContent>
      </w:r>
    </w:p>
    <w:p w14:paraId="7169BB17" w14:textId="77777777" w:rsidR="00CB0A98" w:rsidRPr="004770FD" w:rsidRDefault="00CB0A98" w:rsidP="00CB0A98">
      <w:pPr>
        <w:pStyle w:val="0Aheadingfirst"/>
        <w:ind w:left="1440" w:hanging="1440"/>
      </w:pPr>
      <w:r w:rsidRPr="004770FD">
        <w:t>Force and gravity</w:t>
      </w:r>
    </w:p>
    <w:p w14:paraId="003B43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7C8B7133" w14:textId="77777777" w:rsidR="00CB0A98" w:rsidRPr="004157B5" w:rsidRDefault="00CB0A98" w:rsidP="00CB0A98">
      <w:pPr>
        <w:pStyle w:val="Heading1"/>
      </w:pPr>
      <w:r w:rsidRPr="004157B5">
        <w:t>Weight</w:t>
      </w:r>
    </w:p>
    <w:p w14:paraId="0C82A96B" w14:textId="6C7C5933" w:rsidR="00CB0A98" w:rsidRDefault="00CB0A98" w:rsidP="00CB0A98">
      <w:pPr>
        <w:pStyle w:val="1wsmainbodyfullout"/>
        <w:spacing w:after="60" w:line="230" w:lineRule="atLeast"/>
        <w:ind w:left="360" w:hanging="360"/>
      </w:pPr>
      <w:r w:rsidRPr="004157B5">
        <w:rPr>
          <w:b/>
        </w:rPr>
        <w:t>1.</w:t>
      </w:r>
      <w:r>
        <w:tab/>
        <w:t xml:space="preserve">The weight of an object is the force acting on the object in a gravitational field. The stronger the gravitational field, the greater the weight of a body. Weight is measured in the units of </w:t>
      </w:r>
      <w:proofErr w:type="spellStart"/>
      <w:r w:rsidR="00BE3736">
        <w:t>N</w:t>
      </w:r>
      <w:r w:rsidR="00BE3736" w:rsidRPr="002F46F6">
        <w:t>ewtons</w:t>
      </w:r>
      <w:proofErr w:type="spellEnd"/>
      <w:r w:rsidRPr="002F46F6">
        <w:t xml:space="preserve"> </w:t>
      </w:r>
      <w:r>
        <w:t>(N)</w:t>
      </w:r>
    </w:p>
    <w:p w14:paraId="0BAA215A" w14:textId="77777777" w:rsidR="00CB0A98" w:rsidRDefault="00CB0A98" w:rsidP="00CB0A98">
      <w:pPr>
        <w:pStyle w:val="1wsquestionsindent"/>
        <w:tabs>
          <w:tab w:val="left" w:pos="780"/>
        </w:tabs>
        <w:spacing w:line="270" w:lineRule="exact"/>
      </w:pPr>
      <w:r>
        <w:tab/>
        <w:t>The weight (</w:t>
      </w:r>
      <w:r w:rsidRPr="009B242C">
        <w:rPr>
          <w:i/>
        </w:rPr>
        <w:t>W</w:t>
      </w:r>
      <w:r>
        <w:t>) of a body of mass (</w:t>
      </w:r>
      <w:r w:rsidRPr="009B242C">
        <w:rPr>
          <w:i/>
        </w:rPr>
        <w:t>m</w:t>
      </w:r>
      <w:r>
        <w:t>) in a gravitational field (</w:t>
      </w:r>
      <w:r w:rsidRPr="009B242C">
        <w:rPr>
          <w:i/>
        </w:rPr>
        <w:t>g</w:t>
      </w:r>
      <w:r>
        <w:t xml:space="preserve"> </w:t>
      </w:r>
      <w:r w:rsidRPr="004E410A">
        <w:rPr>
          <w:rFonts w:ascii="Symbol" w:hAnsi="Symbol"/>
          <w:spacing w:val="-2"/>
        </w:rPr>
        <w:t></w:t>
      </w:r>
      <w:r>
        <w:t xml:space="preserve"> acceleration due to gravity) is given by the formula:</w:t>
      </w:r>
    </w:p>
    <w:p w14:paraId="18CE2502" w14:textId="77777777" w:rsidR="00CB0A98" w:rsidRPr="00BD41AF" w:rsidRDefault="00CB0A98" w:rsidP="00CB0A98">
      <w:pPr>
        <w:pStyle w:val="1wsquestionsindent"/>
        <w:jc w:val="center"/>
      </w:pPr>
      <w:r w:rsidRPr="00AC7E64">
        <w:rPr>
          <w:i/>
        </w:rPr>
        <w:t>W</w:t>
      </w:r>
      <w:r>
        <w:t xml:space="preserve"> </w:t>
      </w:r>
      <w:r w:rsidRPr="004E410A">
        <w:rPr>
          <w:rFonts w:ascii="Symbol" w:hAnsi="Symbol"/>
          <w:spacing w:val="-2"/>
        </w:rPr>
        <w:t></w:t>
      </w:r>
      <w:r>
        <w:t xml:space="preserve"> </w:t>
      </w:r>
      <w:r w:rsidRPr="00AC7E64">
        <w:rPr>
          <w:i/>
        </w:rPr>
        <w:t>mg</w:t>
      </w:r>
    </w:p>
    <w:p w14:paraId="376E70C1" w14:textId="77777777" w:rsidR="00CB0A98" w:rsidRDefault="00CB0A98" w:rsidP="00CB0A98">
      <w:pPr>
        <w:pStyle w:val="1wsquestionsindent"/>
        <w:tabs>
          <w:tab w:val="left" w:pos="792"/>
        </w:tabs>
        <w:spacing w:line="270" w:lineRule="exact"/>
        <w:ind w:left="357"/>
      </w:pPr>
      <w:r>
        <w:tab/>
        <w:t>On the Earth’s surface ‘</w:t>
      </w:r>
      <w:r w:rsidRPr="00520DDD">
        <w:rPr>
          <w:i/>
        </w:rPr>
        <w:t>g</w:t>
      </w:r>
      <w:r>
        <w:t>’ typically has a value of 9.8 m/s</w:t>
      </w:r>
      <w:r w:rsidRPr="00520DDD">
        <w:rPr>
          <w:vertAlign w:val="superscript"/>
        </w:rPr>
        <w:t>2</w:t>
      </w:r>
      <w:r>
        <w:t xml:space="preserve"> but this varies with altitude and latitude. On other planets, the value of ‘</w:t>
      </w:r>
      <w:r w:rsidRPr="00520DDD">
        <w:rPr>
          <w:i/>
        </w:rPr>
        <w:t>g</w:t>
      </w:r>
      <w:r>
        <w:t>’ also changes.</w:t>
      </w:r>
    </w:p>
    <w:p w14:paraId="22E86A57" w14:textId="77777777" w:rsidR="00CB0A98" w:rsidRDefault="00CB0A98" w:rsidP="00CB0A98">
      <w:pPr>
        <w:pStyle w:val="1wsquestionsindent"/>
        <w:spacing w:line="270" w:lineRule="exact"/>
        <w:ind w:left="357"/>
      </w:pPr>
      <w:r>
        <w:t>Complete the table using the above formula.</w:t>
      </w:r>
    </w:p>
    <w:tbl>
      <w:tblPr>
        <w:tblW w:w="0" w:type="auto"/>
        <w:tblInd w:w="480" w:type="dxa"/>
        <w:tblCellMar>
          <w:right w:w="0" w:type="dxa"/>
        </w:tblCellMar>
        <w:tblLook w:val="04A0" w:firstRow="1" w:lastRow="0" w:firstColumn="1" w:lastColumn="0" w:noHBand="0" w:noVBand="1"/>
      </w:tblPr>
      <w:tblGrid>
        <w:gridCol w:w="2976"/>
        <w:gridCol w:w="2976"/>
        <w:gridCol w:w="2976"/>
      </w:tblGrid>
      <w:tr w:rsidR="00CB0A98" w:rsidRPr="00BD41AF" w14:paraId="3CAF60B5" w14:textId="77777777" w:rsidTr="00B22E0D">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14:paraId="4944575C" w14:textId="77777777" w:rsidR="00CB0A98" w:rsidRPr="00AC7E64" w:rsidRDefault="00CB0A98" w:rsidP="00B22E0D">
            <w:pPr>
              <w:pStyle w:val="TABLEHEADWHITECENTRE"/>
            </w:pPr>
            <w:r w:rsidRPr="00AC7E64">
              <w:t>Mass (kg)</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14:paraId="5DD83066" w14:textId="77777777" w:rsidR="00CB0A98" w:rsidRPr="00AC7E64" w:rsidRDefault="00CB0A98" w:rsidP="00B22E0D">
            <w:pPr>
              <w:pStyle w:val="TABLEHEADWHITECENTRE"/>
            </w:pPr>
            <w:r w:rsidRPr="00AC7E64">
              <w:t>Gravity (m/s</w:t>
            </w:r>
            <w:r w:rsidRPr="00837EA2">
              <w:rPr>
                <w:vertAlign w:val="superscript"/>
              </w:rPr>
              <w:t>2</w:t>
            </w:r>
            <w:r w:rsidRPr="00AC7E64">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14:paraId="49C599F0" w14:textId="77777777" w:rsidR="00CB0A98" w:rsidRPr="00AC7E64" w:rsidRDefault="00CB0A98" w:rsidP="00B22E0D">
            <w:pPr>
              <w:pStyle w:val="TABLEHEADWHITECENTRE"/>
            </w:pPr>
            <w:r w:rsidRPr="00AC7E64">
              <w:t>Weight (N)</w:t>
            </w:r>
          </w:p>
        </w:tc>
      </w:tr>
      <w:tr w:rsidR="00CB0A98" w:rsidRPr="00BD41AF" w14:paraId="5357B037" w14:textId="77777777"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F1DD566" w14:textId="77777777" w:rsidR="00CB0A98" w:rsidRPr="00BD41AF" w:rsidRDefault="00CB0A98" w:rsidP="00B22E0D">
            <w:pPr>
              <w:pStyle w:val="TABLETEXTLEFT"/>
              <w:jc w:val="center"/>
            </w:pPr>
            <w:r>
              <w:t>20</w:t>
            </w:r>
          </w:p>
        </w:tc>
        <w:tc>
          <w:tcPr>
            <w:tcW w:w="2976" w:type="dxa"/>
            <w:tcBorders>
              <w:top w:val="single" w:sz="4" w:space="0" w:color="auto"/>
              <w:left w:val="single" w:sz="4" w:space="0" w:color="auto"/>
              <w:bottom w:val="single" w:sz="4" w:space="0" w:color="auto"/>
              <w:right w:val="single" w:sz="4" w:space="0" w:color="auto"/>
            </w:tcBorders>
          </w:tcPr>
          <w:p w14:paraId="26907522" w14:textId="77777777" w:rsidR="00CB0A98" w:rsidRPr="00BD41AF" w:rsidRDefault="00CB0A98" w:rsidP="00B22E0D">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EEA7358" w14:textId="77777777" w:rsidR="00CB0A98" w:rsidRPr="003301B6" w:rsidRDefault="00CB0A98" w:rsidP="00B22E0D">
            <w:pPr>
              <w:pStyle w:val="TABLETEXTLEFT"/>
              <w:jc w:val="center"/>
              <w:rPr>
                <w:color w:val="FF0000"/>
                <w:sz w:val="21"/>
                <w:szCs w:val="21"/>
              </w:rPr>
            </w:pPr>
            <w:r w:rsidRPr="003301B6">
              <w:rPr>
                <w:color w:val="FF0000"/>
                <w:sz w:val="21"/>
                <w:szCs w:val="21"/>
              </w:rPr>
              <w:t xml:space="preserve">20 </w:t>
            </w:r>
            <w:r w:rsidRPr="003301B6">
              <w:rPr>
                <w:rFonts w:ascii="Symbol" w:hAnsi="Symbol"/>
                <w:color w:val="FF0000"/>
                <w:sz w:val="21"/>
                <w:szCs w:val="21"/>
              </w:rPr>
              <w:sym w:font="Symbol" w:char="F0B4"/>
            </w:r>
            <w:r w:rsidRPr="003301B6">
              <w:rPr>
                <w:color w:val="FF0000"/>
                <w:sz w:val="21"/>
                <w:szCs w:val="21"/>
              </w:rPr>
              <w:t xml:space="preserve"> 9.8 </w:t>
            </w:r>
            <w:r w:rsidRPr="003301B6">
              <w:rPr>
                <w:rFonts w:ascii="Symbol" w:hAnsi="Symbol" w:cs="Arial"/>
                <w:color w:val="FF0000"/>
                <w:sz w:val="21"/>
                <w:szCs w:val="21"/>
              </w:rPr>
              <w:t></w:t>
            </w:r>
            <w:r w:rsidRPr="003301B6">
              <w:rPr>
                <w:color w:val="FF0000"/>
                <w:sz w:val="21"/>
                <w:szCs w:val="21"/>
              </w:rPr>
              <w:t xml:space="preserve"> 196</w:t>
            </w:r>
          </w:p>
        </w:tc>
      </w:tr>
      <w:tr w:rsidR="00CB0A98" w:rsidRPr="00BD41AF" w14:paraId="261B1B2F" w14:textId="77777777" w:rsidTr="00B22E0D">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60FFF20" w14:textId="77777777" w:rsidR="00CB0A98" w:rsidRPr="00BD41AF" w:rsidRDefault="00CB0A98" w:rsidP="00B22E0D">
            <w:pPr>
              <w:pStyle w:val="TABLETEXTLEFT"/>
              <w:jc w:val="center"/>
            </w:pPr>
            <w:r>
              <w:t>30</w:t>
            </w:r>
          </w:p>
        </w:tc>
        <w:tc>
          <w:tcPr>
            <w:tcW w:w="2976" w:type="dxa"/>
            <w:tcBorders>
              <w:top w:val="single" w:sz="4" w:space="0" w:color="auto"/>
              <w:left w:val="single" w:sz="4" w:space="0" w:color="auto"/>
              <w:bottom w:val="single" w:sz="4" w:space="0" w:color="auto"/>
              <w:right w:val="single" w:sz="4" w:space="0" w:color="auto"/>
            </w:tcBorders>
          </w:tcPr>
          <w:p w14:paraId="0EBB63F7" w14:textId="77777777" w:rsidR="00CB0A98" w:rsidRPr="003301B6" w:rsidRDefault="00CB0A98" w:rsidP="00B22E0D">
            <w:pPr>
              <w:pStyle w:val="TABLETEXTLEFT"/>
              <w:jc w:val="center"/>
              <w:rPr>
                <w:rFonts w:cs="Arial"/>
                <w:color w:val="FF0000"/>
                <w:sz w:val="21"/>
                <w:szCs w:val="21"/>
              </w:rPr>
            </w:pPr>
            <w:r w:rsidRPr="003301B6">
              <w:rPr>
                <w:rFonts w:cs="Arial"/>
                <w:color w:val="FF0000"/>
                <w:sz w:val="21"/>
                <w:szCs w:val="21"/>
              </w:rPr>
              <w:object w:dxaOrig="460" w:dyaOrig="400" w14:anchorId="273C15C6">
                <v:shape id="_x0000_i1066" type="#_x0000_t75" style="width:23.35pt;height:20pt" o:ole="">
                  <v:imagedata r:id="rId194" o:title=""/>
                </v:shape>
                <o:OLEObject Type="Embed" ProgID="Equation.DSMT4" ShapeID="_x0000_i1066" DrawAspect="Content" ObjectID="_1563440937" r:id="rId195"/>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9.55</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5F6BF71" w14:textId="77777777" w:rsidR="00CB0A98" w:rsidRPr="00BD41AF" w:rsidRDefault="00CB0A98" w:rsidP="00B22E0D">
            <w:pPr>
              <w:pStyle w:val="TABLETEXTLEFT"/>
              <w:jc w:val="center"/>
            </w:pPr>
            <w:r>
              <w:t>286.5</w:t>
            </w:r>
          </w:p>
        </w:tc>
      </w:tr>
      <w:tr w:rsidR="00CB0A98" w:rsidRPr="00BD41AF" w14:paraId="3396045F" w14:textId="77777777"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8EE9856" w14:textId="77777777" w:rsidR="00CB0A98" w:rsidRPr="003301B6" w:rsidRDefault="00CB0A98" w:rsidP="00B22E0D">
            <w:pPr>
              <w:pStyle w:val="TABLETEXTLEFT"/>
              <w:jc w:val="center"/>
              <w:rPr>
                <w:rFonts w:cs="Arial"/>
                <w:color w:val="FF0000"/>
                <w:sz w:val="21"/>
                <w:szCs w:val="21"/>
              </w:rPr>
            </w:pPr>
            <w:r w:rsidRPr="003301B6">
              <w:rPr>
                <w:rFonts w:cs="Arial"/>
                <w:color w:val="FF0000"/>
                <w:sz w:val="21"/>
                <w:szCs w:val="21"/>
              </w:rPr>
              <w:object w:dxaOrig="340" w:dyaOrig="400" w14:anchorId="471C0B0C">
                <v:shape id="_x0000_i1067" type="#_x0000_t75" style="width:17.35pt;height:20pt" o:ole="">
                  <v:imagedata r:id="rId196" o:title=""/>
                </v:shape>
                <o:OLEObject Type="Embed" ProgID="Equation.DSMT4" ShapeID="_x0000_i1067" DrawAspect="Content" ObjectID="_1563440938" r:id="rId197"/>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40.8</w:t>
            </w:r>
          </w:p>
        </w:tc>
        <w:tc>
          <w:tcPr>
            <w:tcW w:w="2976" w:type="dxa"/>
            <w:tcBorders>
              <w:top w:val="single" w:sz="4" w:space="0" w:color="auto"/>
              <w:left w:val="single" w:sz="4" w:space="0" w:color="auto"/>
              <w:bottom w:val="single" w:sz="4" w:space="0" w:color="auto"/>
              <w:right w:val="single" w:sz="4" w:space="0" w:color="auto"/>
            </w:tcBorders>
          </w:tcPr>
          <w:p w14:paraId="74571945" w14:textId="77777777" w:rsidR="00CB0A98" w:rsidRPr="00BD41AF" w:rsidRDefault="00CB0A98" w:rsidP="00B22E0D">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C7159FC" w14:textId="77777777" w:rsidR="00CB0A98" w:rsidRPr="00BD41AF" w:rsidRDefault="00CB0A98" w:rsidP="00B22E0D">
            <w:pPr>
              <w:pStyle w:val="TABLETEXTLEFT"/>
              <w:jc w:val="center"/>
            </w:pPr>
            <w:r>
              <w:t>400.0</w:t>
            </w:r>
          </w:p>
        </w:tc>
      </w:tr>
    </w:tbl>
    <w:p w14:paraId="1D32729A" w14:textId="77777777" w:rsidR="00CB0A98" w:rsidRPr="004157B5" w:rsidRDefault="00CB0A98" w:rsidP="00CB0A98">
      <w:pPr>
        <w:pStyle w:val="Heading1"/>
        <w:spacing w:before="120"/>
      </w:pPr>
      <w:r w:rsidRPr="004157B5">
        <w:t>Spreadsheets and graphing</w:t>
      </w:r>
    </w:p>
    <w:p w14:paraId="3363395D" w14:textId="77777777" w:rsidR="00CB0A98" w:rsidRDefault="00CB0A98" w:rsidP="00CB0A98">
      <w:pPr>
        <w:pStyle w:val="1wsmainbodyfullout"/>
        <w:spacing w:after="60" w:line="230" w:lineRule="atLeast"/>
        <w:ind w:left="360" w:hanging="360"/>
      </w:pPr>
      <w:r w:rsidRPr="004157B5">
        <w:rPr>
          <w:b/>
        </w:rPr>
        <w:t>2.</w:t>
      </w:r>
      <w:r>
        <w:tab/>
        <w:t>A spreadsheet program such as Excel is a useful computer application for tabulating data and plotting graphs. In this exercise you will practise using a spreadsheet application.</w:t>
      </w:r>
    </w:p>
    <w:p w14:paraId="009C8034" w14:textId="77777777" w:rsidR="00CB0A98" w:rsidRDefault="00CB0A98" w:rsidP="00CB0A98">
      <w:pPr>
        <w:pStyle w:val="1wsquestionsindent"/>
        <w:spacing w:after="40" w:line="270" w:lineRule="exact"/>
      </w:pPr>
      <w:r>
        <w:t xml:space="preserve">The following mass and weight data was collected from the planet </w:t>
      </w:r>
      <w:r w:rsidRPr="00330D32">
        <w:t>Mars</w:t>
      </w:r>
      <w:r>
        <w:t>. The data is presented as you would set it out in the spreadsheet application.</w:t>
      </w:r>
    </w:p>
    <w:p w14:paraId="0EEEEF16" w14:textId="77777777" w:rsidR="00CB0A98" w:rsidRPr="00CC1FFE" w:rsidRDefault="00CB0A98" w:rsidP="00CB0A98">
      <w:pPr>
        <w:pStyle w:val="1wsquestiona"/>
        <w:spacing w:after="40" w:line="250" w:lineRule="exact"/>
        <w:ind w:left="799" w:hanging="442"/>
      </w:pPr>
      <w:r>
        <w:rPr>
          <w:spacing w:val="-2"/>
        </w:rPr>
        <w:t>(</w:t>
      </w:r>
      <w:proofErr w:type="spellStart"/>
      <w:r>
        <w:rPr>
          <w:spacing w:val="-2"/>
        </w:rPr>
        <w:t>a</w:t>
      </w:r>
      <w:proofErr w:type="spellEnd"/>
      <w:r>
        <w:rPr>
          <w:spacing w:val="-2"/>
        </w:rPr>
        <w:t>)</w:t>
      </w:r>
      <w:r>
        <w:rPr>
          <w:spacing w:val="-2"/>
        </w:rPr>
        <w:tab/>
      </w:r>
      <w:r w:rsidRPr="00CC1FFE">
        <w:t>Open the spreadsheet application and enter the data as tabulated below.</w:t>
      </w:r>
    </w:p>
    <w:p w14:paraId="7F56C833" w14:textId="77777777" w:rsidR="00CB0A98" w:rsidRPr="00CC1FFE" w:rsidRDefault="00CB0A98" w:rsidP="00CB0A98">
      <w:pPr>
        <w:pStyle w:val="1wsquestiona"/>
        <w:spacing w:after="40" w:line="250" w:lineRule="exact"/>
        <w:ind w:left="799" w:hanging="442"/>
      </w:pPr>
      <w:r w:rsidRPr="00CC1FFE">
        <w:t>(b)</w:t>
      </w:r>
      <w:r w:rsidRPr="00CC1FFE">
        <w:tab/>
        <w:t xml:space="preserve">Select </w:t>
      </w:r>
      <w:r w:rsidRPr="00325101">
        <w:rPr>
          <w:i/>
        </w:rPr>
        <w:t>Insert</w:t>
      </w:r>
      <w:r w:rsidRPr="00CC1FFE">
        <w:t xml:space="preserve"> from the menu bar.</w:t>
      </w:r>
    </w:p>
    <w:p w14:paraId="3F4B547C" w14:textId="77777777" w:rsidR="00CB0A98" w:rsidRPr="00CC1FFE" w:rsidRDefault="00CB0A98" w:rsidP="00CB0A98">
      <w:pPr>
        <w:pStyle w:val="1wsquestiona"/>
        <w:spacing w:after="40" w:line="250" w:lineRule="exact"/>
        <w:ind w:left="799" w:hanging="442"/>
      </w:pPr>
      <w:r w:rsidRPr="00CC1FFE">
        <w:t>(c)</w:t>
      </w:r>
      <w:r w:rsidRPr="00CC1FFE">
        <w:tab/>
        <w:t xml:space="preserve">Select </w:t>
      </w:r>
      <w:r w:rsidRPr="00325101">
        <w:rPr>
          <w:i/>
        </w:rPr>
        <w:t>Scatter</w:t>
      </w:r>
      <w:r w:rsidRPr="00CC1FFE">
        <w:t xml:space="preserve"> as the chart type. Select ‘</w:t>
      </w:r>
      <w:r>
        <w:t>S</w:t>
      </w:r>
      <w:r w:rsidRPr="00CC1FFE">
        <w:t>catter with straight lines and markers’</w:t>
      </w:r>
      <w:r>
        <w:t>.</w:t>
      </w:r>
    </w:p>
    <w:p w14:paraId="47F4F655" w14:textId="77777777" w:rsidR="00CB0A98" w:rsidRPr="00837EA2" w:rsidRDefault="00CB0A98" w:rsidP="00CB0A98">
      <w:pPr>
        <w:pStyle w:val="1wsquestiona"/>
        <w:spacing w:after="40" w:line="250" w:lineRule="exact"/>
        <w:ind w:left="799" w:hanging="442"/>
        <w:rPr>
          <w:spacing w:val="-2"/>
        </w:rPr>
      </w:pPr>
      <w:r w:rsidRPr="00837EA2">
        <w:rPr>
          <w:spacing w:val="-2"/>
        </w:rPr>
        <w:t>(d)</w:t>
      </w:r>
      <w:r>
        <w:rPr>
          <w:spacing w:val="-2"/>
        </w:rPr>
        <w:tab/>
      </w:r>
      <w:r w:rsidRPr="00CC1FFE">
        <w:t xml:space="preserve">The </w:t>
      </w:r>
      <w:r w:rsidRPr="00EF0246">
        <w:rPr>
          <w:i/>
        </w:rPr>
        <w:t>Design</w:t>
      </w:r>
      <w:r w:rsidRPr="00CC1FFE">
        <w:t xml:space="preserve"> and </w:t>
      </w:r>
      <w:r w:rsidRPr="00EF0246">
        <w:rPr>
          <w:i/>
        </w:rPr>
        <w:t>Layout</w:t>
      </w:r>
      <w:r w:rsidRPr="00CC1FFE">
        <w:t xml:space="preserve"> tabs can be used to insert a chart title and then each axis title and unit.</w:t>
      </w:r>
    </w:p>
    <w:p w14:paraId="1B9AFA31" w14:textId="77777777" w:rsidR="00CB0A98" w:rsidRPr="00CC1FFE" w:rsidRDefault="00CB0A98" w:rsidP="00CB0A98">
      <w:pPr>
        <w:pStyle w:val="1wsquestiona"/>
        <w:spacing w:after="40" w:line="250" w:lineRule="exact"/>
        <w:ind w:left="799" w:hanging="442"/>
      </w:pPr>
      <w:r w:rsidRPr="00837EA2">
        <w:rPr>
          <w:spacing w:val="-2"/>
        </w:rPr>
        <w:t>(e)</w:t>
      </w:r>
      <w:r>
        <w:rPr>
          <w:spacing w:val="-2"/>
        </w:rPr>
        <w:tab/>
      </w:r>
      <w:r w:rsidRPr="00CC1FFE">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CB0A98" w:rsidRPr="00BD41AF" w14:paraId="19298ADB" w14:textId="77777777" w:rsidTr="00B22E0D">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14:paraId="237CDF14" w14:textId="77777777" w:rsidR="00CB0A98" w:rsidRPr="00AC7E64" w:rsidRDefault="00CB0A98" w:rsidP="00B22E0D">
            <w:pPr>
              <w:pStyle w:val="TABLEHEADWHITECENTRE"/>
              <w:jc w:val="left"/>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14:paraId="0886BB5D" w14:textId="77777777" w:rsidR="00CB0A98" w:rsidRPr="00205D10" w:rsidRDefault="00CB0A98" w:rsidP="00B22E0D">
            <w:pPr>
              <w:pStyle w:val="TABLEHEADWHITECENTRE"/>
            </w:pPr>
            <w:r w:rsidRPr="00205D10">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14:paraId="33CEA1FF" w14:textId="77777777" w:rsidR="00CB0A98" w:rsidRPr="00205D10" w:rsidRDefault="00CB0A98" w:rsidP="00B22E0D">
            <w:pPr>
              <w:pStyle w:val="TABLEHEADWHITECENTRE"/>
            </w:pPr>
            <w:r w:rsidRPr="00205D10">
              <w:t>B</w:t>
            </w:r>
          </w:p>
        </w:tc>
      </w:tr>
      <w:tr w:rsidR="00CB0A98" w:rsidRPr="00BD41AF" w14:paraId="576F7362" w14:textId="77777777"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9C0B784" w14:textId="77777777" w:rsidR="00CB0A98" w:rsidRPr="00205D10" w:rsidRDefault="00CB0A98" w:rsidP="00B22E0D">
            <w:pPr>
              <w:pStyle w:val="TABLEHEADWHITECENTRE"/>
              <w:jc w:val="left"/>
            </w:pPr>
            <w:r w:rsidRPr="00205D10">
              <w:t>1</w:t>
            </w:r>
          </w:p>
        </w:tc>
        <w:tc>
          <w:tcPr>
            <w:tcW w:w="2136" w:type="dxa"/>
            <w:tcBorders>
              <w:top w:val="single" w:sz="4" w:space="0" w:color="auto"/>
              <w:left w:val="single" w:sz="4" w:space="0" w:color="auto"/>
              <w:bottom w:val="single" w:sz="4" w:space="0" w:color="auto"/>
              <w:right w:val="single" w:sz="4" w:space="0" w:color="auto"/>
            </w:tcBorders>
            <w:vAlign w:val="center"/>
          </w:tcPr>
          <w:p w14:paraId="214D397E" w14:textId="77777777" w:rsidR="00CB0A98" w:rsidRPr="008771FE" w:rsidRDefault="00CB0A98" w:rsidP="00B22E0D">
            <w:pPr>
              <w:pStyle w:val="TABLETEXTLEFT"/>
              <w:jc w:val="center"/>
              <w:rPr>
                <w:b/>
              </w:rPr>
            </w:pPr>
            <w:r w:rsidRPr="008771FE">
              <w:rPr>
                <w:b/>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14:paraId="2AA357E3" w14:textId="77777777" w:rsidR="00CB0A98" w:rsidRPr="008771FE" w:rsidRDefault="00CB0A98" w:rsidP="00B22E0D">
            <w:pPr>
              <w:pStyle w:val="TABLETEXTLEFT"/>
              <w:jc w:val="center"/>
              <w:rPr>
                <w:b/>
              </w:rPr>
            </w:pPr>
            <w:r w:rsidRPr="008771FE">
              <w:rPr>
                <w:b/>
              </w:rPr>
              <w:t>Weight (N)</w:t>
            </w:r>
          </w:p>
        </w:tc>
      </w:tr>
      <w:tr w:rsidR="00CB0A98" w:rsidRPr="00BD41AF" w14:paraId="71424339" w14:textId="77777777"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9AA6139" w14:textId="77777777" w:rsidR="00CB0A98" w:rsidRPr="00205D10" w:rsidRDefault="00CB0A98" w:rsidP="00B22E0D">
            <w:pPr>
              <w:pStyle w:val="TABLEHEADWHITECENTRE"/>
              <w:jc w:val="left"/>
            </w:pPr>
            <w:r w:rsidRPr="00205D10">
              <w:t>2</w:t>
            </w:r>
          </w:p>
        </w:tc>
        <w:tc>
          <w:tcPr>
            <w:tcW w:w="2136" w:type="dxa"/>
            <w:tcBorders>
              <w:top w:val="single" w:sz="4" w:space="0" w:color="auto"/>
              <w:left w:val="single" w:sz="4" w:space="0" w:color="auto"/>
              <w:bottom w:val="single" w:sz="4" w:space="0" w:color="auto"/>
              <w:right w:val="single" w:sz="4" w:space="0" w:color="auto"/>
            </w:tcBorders>
            <w:vAlign w:val="center"/>
          </w:tcPr>
          <w:p w14:paraId="4860B3C1" w14:textId="77777777" w:rsidR="00CB0A98" w:rsidRPr="00BD41AF" w:rsidRDefault="00CB0A98" w:rsidP="00B22E0D">
            <w:pPr>
              <w:pStyle w:val="TABLETEXTLEFT"/>
              <w:jc w:val="center"/>
            </w:pPr>
            <w:r w:rsidRPr="004C6303">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40DCCA1B" w14:textId="77777777" w:rsidR="00CB0A98" w:rsidRPr="00BD41AF" w:rsidRDefault="00CB0A98" w:rsidP="00B22E0D">
            <w:pPr>
              <w:pStyle w:val="TABLETEXTLEFT"/>
              <w:jc w:val="right"/>
            </w:pPr>
            <w:r w:rsidRPr="004C6303">
              <w:rPr>
                <w:rFonts w:cs="Arial"/>
                <w:sz w:val="18"/>
                <w:szCs w:val="18"/>
                <w:lang w:val="en-AU"/>
              </w:rPr>
              <w:t>0.0</w:t>
            </w:r>
          </w:p>
        </w:tc>
      </w:tr>
      <w:tr w:rsidR="00CB0A98" w:rsidRPr="00BD41AF" w14:paraId="01395E7F" w14:textId="77777777"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619E49C" w14:textId="77777777" w:rsidR="00CB0A98" w:rsidRPr="00205D10" w:rsidRDefault="00CB0A98" w:rsidP="00B22E0D">
            <w:pPr>
              <w:pStyle w:val="TABLEHEADWHITECENTRE"/>
              <w:jc w:val="left"/>
            </w:pPr>
            <w:r w:rsidRPr="00205D10">
              <w:t>3</w:t>
            </w:r>
          </w:p>
        </w:tc>
        <w:tc>
          <w:tcPr>
            <w:tcW w:w="2136" w:type="dxa"/>
            <w:tcBorders>
              <w:top w:val="single" w:sz="4" w:space="0" w:color="auto"/>
              <w:left w:val="single" w:sz="4" w:space="0" w:color="auto"/>
              <w:bottom w:val="single" w:sz="4" w:space="0" w:color="auto"/>
              <w:right w:val="single" w:sz="4" w:space="0" w:color="auto"/>
            </w:tcBorders>
            <w:vAlign w:val="center"/>
          </w:tcPr>
          <w:p w14:paraId="7A63F4BB" w14:textId="77777777" w:rsidR="00CB0A98" w:rsidRPr="008771FE" w:rsidRDefault="00CB0A98" w:rsidP="00B22E0D">
            <w:pPr>
              <w:pStyle w:val="TABLETEXTLEFT"/>
              <w:jc w:val="center"/>
            </w:pPr>
            <w:r w:rsidRPr="008771FE">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7B0B5BF" w14:textId="77777777" w:rsidR="00CB0A98" w:rsidRPr="008771FE" w:rsidRDefault="00CB0A98" w:rsidP="00B22E0D">
            <w:pPr>
              <w:pStyle w:val="TABLETEXTLEFT"/>
              <w:jc w:val="right"/>
            </w:pPr>
            <w:r w:rsidRPr="008771FE">
              <w:t>1.9</w:t>
            </w:r>
          </w:p>
        </w:tc>
      </w:tr>
      <w:tr w:rsidR="00CB0A98" w:rsidRPr="00BD41AF" w14:paraId="048A98CC" w14:textId="77777777"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0EAD627" w14:textId="77777777" w:rsidR="00CB0A98" w:rsidRPr="00205D10" w:rsidRDefault="00CB0A98" w:rsidP="00B22E0D">
            <w:pPr>
              <w:pStyle w:val="TABLEHEADWHITECENTRE"/>
              <w:jc w:val="left"/>
            </w:pPr>
            <w:r w:rsidRPr="00205D10">
              <w:t>4</w:t>
            </w:r>
          </w:p>
        </w:tc>
        <w:tc>
          <w:tcPr>
            <w:tcW w:w="2136" w:type="dxa"/>
            <w:tcBorders>
              <w:top w:val="single" w:sz="4" w:space="0" w:color="auto"/>
              <w:left w:val="single" w:sz="4" w:space="0" w:color="auto"/>
              <w:bottom w:val="single" w:sz="4" w:space="0" w:color="auto"/>
              <w:right w:val="single" w:sz="4" w:space="0" w:color="auto"/>
            </w:tcBorders>
            <w:vAlign w:val="center"/>
          </w:tcPr>
          <w:p w14:paraId="1C26497F" w14:textId="77777777" w:rsidR="00CB0A98" w:rsidRPr="008771FE" w:rsidRDefault="00CB0A98" w:rsidP="00B22E0D">
            <w:pPr>
              <w:pStyle w:val="TABLETEXTLEFT"/>
              <w:jc w:val="center"/>
            </w:pPr>
            <w:r w:rsidRPr="008771FE">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03DE5C61" w14:textId="77777777" w:rsidR="00CB0A98" w:rsidRPr="008771FE" w:rsidRDefault="00CB0A98" w:rsidP="00B22E0D">
            <w:pPr>
              <w:pStyle w:val="TABLETEXTLEFT"/>
              <w:jc w:val="right"/>
            </w:pPr>
            <w:r w:rsidRPr="008771FE">
              <w:t>3.8</w:t>
            </w:r>
          </w:p>
        </w:tc>
      </w:tr>
      <w:tr w:rsidR="00CB0A98" w:rsidRPr="00BD41AF" w14:paraId="39485720" w14:textId="77777777"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541471A2" w14:textId="77777777" w:rsidR="00CB0A98" w:rsidRPr="00205D10" w:rsidRDefault="00CB0A98" w:rsidP="00B22E0D">
            <w:pPr>
              <w:pStyle w:val="TABLEHEADWHITECENTRE"/>
              <w:jc w:val="left"/>
            </w:pPr>
            <w:r w:rsidRPr="00205D10">
              <w:t>5</w:t>
            </w:r>
          </w:p>
        </w:tc>
        <w:tc>
          <w:tcPr>
            <w:tcW w:w="2136" w:type="dxa"/>
            <w:tcBorders>
              <w:top w:val="single" w:sz="4" w:space="0" w:color="auto"/>
              <w:left w:val="single" w:sz="4" w:space="0" w:color="auto"/>
              <w:bottom w:val="single" w:sz="4" w:space="0" w:color="auto"/>
              <w:right w:val="single" w:sz="4" w:space="0" w:color="auto"/>
            </w:tcBorders>
            <w:vAlign w:val="center"/>
          </w:tcPr>
          <w:p w14:paraId="2F5839CB" w14:textId="77777777" w:rsidR="00CB0A98" w:rsidRPr="008771FE" w:rsidRDefault="00CB0A98" w:rsidP="00B22E0D">
            <w:pPr>
              <w:pStyle w:val="TABLETEXTLEFT"/>
              <w:jc w:val="center"/>
            </w:pPr>
            <w:r w:rsidRPr="008771FE">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6ADEC1F" w14:textId="77777777" w:rsidR="00CB0A98" w:rsidRPr="008771FE" w:rsidRDefault="00CB0A98" w:rsidP="00B22E0D">
            <w:pPr>
              <w:pStyle w:val="TABLETEXTLEFT"/>
              <w:jc w:val="right"/>
            </w:pPr>
            <w:r w:rsidRPr="008771FE">
              <w:t>5.7</w:t>
            </w:r>
          </w:p>
        </w:tc>
      </w:tr>
      <w:tr w:rsidR="00CB0A98" w:rsidRPr="00BD41AF" w14:paraId="034EA8EF" w14:textId="77777777"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274335C0" w14:textId="77777777" w:rsidR="00CB0A98" w:rsidRPr="00205D10" w:rsidRDefault="00CB0A98" w:rsidP="00B22E0D">
            <w:pPr>
              <w:pStyle w:val="TABLEHEADWHITECENTRE"/>
              <w:jc w:val="left"/>
            </w:pPr>
            <w:r w:rsidRPr="00205D10">
              <w:t>6</w:t>
            </w:r>
          </w:p>
        </w:tc>
        <w:tc>
          <w:tcPr>
            <w:tcW w:w="2136" w:type="dxa"/>
            <w:tcBorders>
              <w:top w:val="single" w:sz="4" w:space="0" w:color="auto"/>
              <w:left w:val="single" w:sz="4" w:space="0" w:color="auto"/>
              <w:bottom w:val="single" w:sz="4" w:space="0" w:color="auto"/>
              <w:right w:val="single" w:sz="4" w:space="0" w:color="auto"/>
            </w:tcBorders>
            <w:vAlign w:val="center"/>
          </w:tcPr>
          <w:p w14:paraId="5871D965" w14:textId="77777777" w:rsidR="00CB0A98" w:rsidRPr="008771FE" w:rsidRDefault="00CB0A98" w:rsidP="00B22E0D">
            <w:pPr>
              <w:pStyle w:val="TABLETEXTLEFT"/>
              <w:jc w:val="center"/>
            </w:pPr>
            <w:r w:rsidRPr="008771FE">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22ADDEF2" w14:textId="77777777" w:rsidR="00CB0A98" w:rsidRPr="008771FE" w:rsidRDefault="00CB0A98" w:rsidP="00B22E0D">
            <w:pPr>
              <w:pStyle w:val="TABLETEXTLEFT"/>
              <w:jc w:val="right"/>
            </w:pPr>
            <w:r w:rsidRPr="008771FE">
              <w:t>7.6</w:t>
            </w:r>
          </w:p>
        </w:tc>
      </w:tr>
      <w:tr w:rsidR="00CB0A98" w:rsidRPr="00BD41AF" w14:paraId="338A1076" w14:textId="77777777"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7BB38315" w14:textId="77777777" w:rsidR="00CB0A98" w:rsidRPr="00205D10" w:rsidRDefault="00CB0A98" w:rsidP="00B22E0D">
            <w:pPr>
              <w:pStyle w:val="TABLEHEADWHITECENTRE"/>
              <w:jc w:val="left"/>
            </w:pPr>
            <w:r w:rsidRPr="00205D10">
              <w:t>7</w:t>
            </w:r>
          </w:p>
        </w:tc>
        <w:tc>
          <w:tcPr>
            <w:tcW w:w="2136" w:type="dxa"/>
            <w:tcBorders>
              <w:top w:val="single" w:sz="4" w:space="0" w:color="auto"/>
              <w:left w:val="single" w:sz="4" w:space="0" w:color="auto"/>
              <w:bottom w:val="single" w:sz="4" w:space="0" w:color="auto"/>
              <w:right w:val="single" w:sz="4" w:space="0" w:color="auto"/>
            </w:tcBorders>
            <w:vAlign w:val="center"/>
          </w:tcPr>
          <w:p w14:paraId="30B8A78E" w14:textId="77777777" w:rsidR="00CB0A98" w:rsidRPr="008771FE" w:rsidRDefault="00CB0A98" w:rsidP="00B22E0D">
            <w:pPr>
              <w:pStyle w:val="TABLETEXTLEFT"/>
              <w:jc w:val="center"/>
            </w:pPr>
            <w:r w:rsidRPr="008771FE">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3700C4C8" w14:textId="77777777" w:rsidR="00CB0A98" w:rsidRPr="008771FE" w:rsidRDefault="00CB0A98" w:rsidP="00B22E0D">
            <w:pPr>
              <w:pStyle w:val="TABLETEXTLEFT"/>
              <w:jc w:val="right"/>
            </w:pPr>
            <w:r w:rsidRPr="008771FE">
              <w:t>9.5</w:t>
            </w:r>
          </w:p>
        </w:tc>
      </w:tr>
      <w:tr w:rsidR="00CB0A98" w:rsidRPr="00BD41AF" w14:paraId="25909976" w14:textId="77777777" w:rsidTr="00B22E0D">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14:paraId="52A6569B" w14:textId="77777777" w:rsidR="00CB0A98" w:rsidRPr="00205D10" w:rsidRDefault="00CB0A98" w:rsidP="00B22E0D">
            <w:pPr>
              <w:pStyle w:val="TABLEHEADWHITECENTRE"/>
              <w:jc w:val="left"/>
            </w:pPr>
            <w:r w:rsidRPr="00205D10">
              <w:t>8</w:t>
            </w:r>
          </w:p>
        </w:tc>
        <w:tc>
          <w:tcPr>
            <w:tcW w:w="2136" w:type="dxa"/>
            <w:tcBorders>
              <w:top w:val="single" w:sz="4" w:space="0" w:color="auto"/>
              <w:left w:val="single" w:sz="4" w:space="0" w:color="auto"/>
              <w:bottom w:val="single" w:sz="4" w:space="0" w:color="auto"/>
              <w:right w:val="single" w:sz="4" w:space="0" w:color="auto"/>
            </w:tcBorders>
            <w:vAlign w:val="center"/>
          </w:tcPr>
          <w:p w14:paraId="52556D0C" w14:textId="77777777" w:rsidR="00CB0A98" w:rsidRPr="008771FE" w:rsidRDefault="00CB0A98" w:rsidP="00B22E0D">
            <w:pPr>
              <w:pStyle w:val="TABLETEXTLEFT"/>
              <w:jc w:val="center"/>
            </w:pPr>
            <w:r w:rsidRPr="008771FE">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32453F0D" w14:textId="77777777" w:rsidR="00CB0A98" w:rsidRPr="008771FE" w:rsidRDefault="00CB0A98" w:rsidP="00B22E0D">
            <w:pPr>
              <w:pStyle w:val="TABLETEXTLEFT"/>
              <w:jc w:val="right"/>
            </w:pPr>
            <w:r w:rsidRPr="008771FE">
              <w:t>11.4</w:t>
            </w:r>
          </w:p>
        </w:tc>
      </w:tr>
    </w:tbl>
    <w:p w14:paraId="375BFF23" w14:textId="77777777" w:rsidR="00CB0A98" w:rsidRDefault="00CB0A98" w:rsidP="00CB0A98">
      <w:pPr>
        <w:pStyle w:val="1wsquestionsindent"/>
        <w:spacing w:line="260" w:lineRule="exact"/>
        <w:rPr>
          <w:spacing w:val="-2"/>
        </w:rPr>
      </w:pPr>
    </w:p>
    <w:p w14:paraId="5F57AF30" w14:textId="77777777" w:rsidR="00CB0A98" w:rsidRPr="005123A8" w:rsidRDefault="00CB0A98" w:rsidP="00CB0A98">
      <w:pPr>
        <w:pStyle w:val="Chaptertitle"/>
      </w:pPr>
      <w:r>
        <w:rPr>
          <w:spacing w:val="-2"/>
        </w:rPr>
        <w:br w:type="page"/>
      </w:r>
      <w:r w:rsidRPr="005123A8">
        <w:lastRenderedPageBreak/>
        <w:t xml:space="preserve">CHAPTER </w:t>
      </w:r>
      <w:r>
        <w:t>8: Forces, energy and motion</w:t>
      </w:r>
    </w:p>
    <w:p w14:paraId="41E8BD99"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14912" behindDoc="0" locked="0" layoutInCell="1" allowOverlap="1" wp14:anchorId="19E09517" wp14:editId="57C46301">
                <wp:simplePos x="0" y="0"/>
                <wp:positionH relativeFrom="column">
                  <wp:posOffset>0</wp:posOffset>
                </wp:positionH>
                <wp:positionV relativeFrom="paragraph">
                  <wp:posOffset>20955</wp:posOffset>
                </wp:positionV>
                <wp:extent cx="5867400" cy="0"/>
                <wp:effectExtent l="9525" t="11430" r="9525" b="7620"/>
                <wp:wrapNone/>
                <wp:docPr id="295"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6"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6NnhUCAAAs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dno2eFQIA&#10;ACw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812864" behindDoc="0" locked="0" layoutInCell="1" allowOverlap="1" wp14:anchorId="2416FA6D" wp14:editId="2091F201">
                <wp:simplePos x="0" y="0"/>
                <wp:positionH relativeFrom="column">
                  <wp:posOffset>4800600</wp:posOffset>
                </wp:positionH>
                <wp:positionV relativeFrom="paragraph">
                  <wp:posOffset>20955</wp:posOffset>
                </wp:positionV>
                <wp:extent cx="1066800" cy="304800"/>
                <wp:effectExtent l="9525" t="11430" r="9525" b="7620"/>
                <wp:wrapNone/>
                <wp:docPr id="296"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4F106A1"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6FA6D" id="Rectangle 664" o:spid="_x0000_s1135" style="position:absolute;margin-left:378pt;margin-top:1.65pt;width:84pt;height:2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sZTdfCgCAABTBAAADgAAAAAAAAAAAAAAAAAsAgAAZHJzL2Uyb0Rv&#10;Yy54bWxQSwECLQAUAAYACAAAACEAiRw+Nd4AAAAIAQAADwAAAAAAAAAAAAAAAACABAAAZHJzL2Rv&#10;d25yZXYueG1sUEsFBgAAAAAEAAQA8wAAAIsFAAAAAA==&#10;" fillcolor="black">
                <v:textbox>
                  <w:txbxContent>
                    <w:p w14:paraId="14F106A1"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13888" behindDoc="0" locked="0" layoutInCell="1" allowOverlap="1" wp14:anchorId="19FDD201" wp14:editId="396E2856">
                <wp:simplePos x="0" y="0"/>
                <wp:positionH relativeFrom="column">
                  <wp:posOffset>4419600</wp:posOffset>
                </wp:positionH>
                <wp:positionV relativeFrom="paragraph">
                  <wp:posOffset>20955</wp:posOffset>
                </wp:positionV>
                <wp:extent cx="1447800" cy="304800"/>
                <wp:effectExtent l="9525" t="11430" r="9525" b="7620"/>
                <wp:wrapNone/>
                <wp:docPr id="297" name="AutoShap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B50F53F" w14:textId="77777777"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14:paraId="7BDD5936"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FDD201" id="AutoShape 665" o:spid="_x0000_s1136" style="position:absolute;margin-left:348pt;margin-top:1.65pt;width:114pt;height:2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" fillcolor="black">
                <v:textbox>
                  <w:txbxContent>
                    <w:p w14:paraId="4B50F53F" w14:textId="77777777"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14:paraId="7BDD5936" w14:textId="77777777" w:rsidR="00586794" w:rsidRDefault="00586794" w:rsidP="00CB0A98"/>
                  </w:txbxContent>
                </v:textbox>
              </v:roundrect>
            </w:pict>
          </mc:Fallback>
        </mc:AlternateContent>
      </w:r>
    </w:p>
    <w:p w14:paraId="18BE6569" w14:textId="77777777" w:rsidR="00CB0A98" w:rsidRDefault="00CB0A98" w:rsidP="00CB0A98">
      <w:pPr>
        <w:pStyle w:val="1wsquestionaleader"/>
        <w:ind w:left="360" w:hanging="360"/>
      </w:pPr>
      <w:r>
        <w:rPr>
          <w:noProof/>
          <w:lang w:eastAsia="en-GB"/>
        </w:rPr>
        <mc:AlternateContent>
          <mc:Choice Requires="wps">
            <w:drawing>
              <wp:anchor distT="0" distB="0" distL="114300" distR="114300" simplePos="0" relativeHeight="251815936" behindDoc="0" locked="0" layoutInCell="1" allowOverlap="0" wp14:anchorId="520E3904" wp14:editId="06AE3D20">
                <wp:simplePos x="0" y="0"/>
                <wp:positionH relativeFrom="column">
                  <wp:posOffset>5432425</wp:posOffset>
                </wp:positionH>
                <wp:positionV relativeFrom="paragraph">
                  <wp:posOffset>186055</wp:posOffset>
                </wp:positionV>
                <wp:extent cx="526415" cy="141605"/>
                <wp:effectExtent l="3175" t="0" r="3810" b="0"/>
                <wp:wrapNone/>
                <wp:docPr id="298"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2C5C862" w14:textId="77777777"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3904" id="_x0000_s1137" type="#_x0000_t202" style="position:absolute;left:0;text-align:left;margin-left:427.75pt;margin-top:14.65pt;width:41.45pt;height:11.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" o:allowoverlap="f" filled="f" stroked="f">
                <v:textbox inset="0,0,0,0">
                  <w:txbxContent>
                    <w:p w14:paraId="22C5C862" w14:textId="77777777"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5B4523EA" w14:textId="77777777" w:rsidR="00CB0A98" w:rsidRDefault="00CB0A98" w:rsidP="00CB0A98">
      <w:pPr>
        <w:pStyle w:val="1wsquestions"/>
      </w:pPr>
    </w:p>
    <w:p w14:paraId="067FBFBF" w14:textId="77777777" w:rsidR="00CB0A98" w:rsidRDefault="00CB0A98" w:rsidP="00CB0A98">
      <w:pPr>
        <w:pStyle w:val="1wsquestionsindent"/>
        <w:spacing w:line="260" w:lineRule="exact"/>
        <w:rPr>
          <w:spacing w:val="-2"/>
        </w:rPr>
      </w:pPr>
      <w:r>
        <w:rPr>
          <w:noProof/>
          <w:lang w:eastAsia="en-GB"/>
        </w:rPr>
        <w:drawing>
          <wp:anchor distT="0" distB="0" distL="114300" distR="114300" simplePos="0" relativeHeight="251816960" behindDoc="0" locked="0" layoutInCell="1" allowOverlap="1" wp14:anchorId="656BB2F7" wp14:editId="6FBD8C5D">
            <wp:simplePos x="0" y="0"/>
            <wp:positionH relativeFrom="column">
              <wp:posOffset>225425</wp:posOffset>
            </wp:positionH>
            <wp:positionV relativeFrom="paragraph">
              <wp:posOffset>196850</wp:posOffset>
            </wp:positionV>
            <wp:extent cx="3599180" cy="2033905"/>
            <wp:effectExtent l="0" t="0" r="1270" b="4445"/>
            <wp:wrapSquare wrapText="bothSides"/>
            <wp:docPr id="669" name="Picture 669"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WS 8"/>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3599180" cy="2033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BBFE6" w14:textId="77777777" w:rsidR="00CB0A98" w:rsidRDefault="00CB0A98" w:rsidP="00CB0A98">
      <w:pPr>
        <w:pStyle w:val="1wsquestionsindent"/>
        <w:spacing w:line="260" w:lineRule="exact"/>
        <w:rPr>
          <w:spacing w:val="-2"/>
        </w:rPr>
      </w:pPr>
    </w:p>
    <w:p w14:paraId="082DDFA2" w14:textId="77777777" w:rsidR="00CB0A98" w:rsidRDefault="00CB0A98" w:rsidP="00CB0A98">
      <w:pPr>
        <w:pStyle w:val="1wsquestionsindent"/>
        <w:spacing w:line="260" w:lineRule="exact"/>
        <w:rPr>
          <w:spacing w:val="-2"/>
        </w:rPr>
      </w:pPr>
    </w:p>
    <w:p w14:paraId="62E8EDBE" w14:textId="77777777" w:rsidR="00CB0A98" w:rsidRDefault="00CB0A98" w:rsidP="00CB0A98">
      <w:pPr>
        <w:pStyle w:val="1wsquestionsindent"/>
        <w:spacing w:line="260" w:lineRule="exact"/>
        <w:rPr>
          <w:spacing w:val="-2"/>
        </w:rPr>
      </w:pPr>
    </w:p>
    <w:p w14:paraId="1CF56C17" w14:textId="77777777" w:rsidR="00CB0A98" w:rsidRDefault="00CB0A98" w:rsidP="00CB0A98">
      <w:pPr>
        <w:pStyle w:val="1wsquestionsindent"/>
        <w:spacing w:line="260" w:lineRule="exact"/>
        <w:rPr>
          <w:spacing w:val="-2"/>
        </w:rPr>
      </w:pPr>
    </w:p>
    <w:p w14:paraId="0E406E93" w14:textId="77777777" w:rsidR="00CB0A98" w:rsidRDefault="00CB0A98" w:rsidP="00CB0A98">
      <w:pPr>
        <w:pStyle w:val="1wsquestionsindent"/>
        <w:spacing w:line="260" w:lineRule="exact"/>
        <w:rPr>
          <w:spacing w:val="-2"/>
        </w:rPr>
      </w:pPr>
    </w:p>
    <w:p w14:paraId="58DEA410" w14:textId="77777777" w:rsidR="00CB0A98" w:rsidRDefault="00CB0A98" w:rsidP="00CB0A98">
      <w:pPr>
        <w:pStyle w:val="1wsquestionsindent"/>
        <w:spacing w:line="260" w:lineRule="exact"/>
        <w:rPr>
          <w:spacing w:val="-2"/>
        </w:rPr>
      </w:pPr>
    </w:p>
    <w:p w14:paraId="7048EF86" w14:textId="77777777" w:rsidR="00CB0A98" w:rsidRDefault="00CB0A98" w:rsidP="00CB0A98">
      <w:pPr>
        <w:pStyle w:val="1wsquestionsindent"/>
        <w:spacing w:line="260" w:lineRule="exact"/>
        <w:rPr>
          <w:spacing w:val="-2"/>
        </w:rPr>
      </w:pPr>
    </w:p>
    <w:p w14:paraId="3919CF3B" w14:textId="77777777" w:rsidR="00CB0A98" w:rsidRDefault="00CB0A98" w:rsidP="00CB0A98">
      <w:pPr>
        <w:pStyle w:val="1wsquestionsindent"/>
        <w:spacing w:line="260" w:lineRule="exact"/>
        <w:rPr>
          <w:spacing w:val="-2"/>
        </w:rPr>
      </w:pPr>
    </w:p>
    <w:p w14:paraId="2E2FE579" w14:textId="77777777" w:rsidR="00CB0A98" w:rsidRDefault="00CB0A98" w:rsidP="00CB0A98">
      <w:pPr>
        <w:pStyle w:val="1wsquestionsindent"/>
        <w:spacing w:line="260" w:lineRule="exact"/>
        <w:rPr>
          <w:spacing w:val="-2"/>
        </w:rPr>
      </w:pPr>
    </w:p>
    <w:p w14:paraId="7E832107" w14:textId="77777777" w:rsidR="00CB0A98" w:rsidRDefault="00CB0A98" w:rsidP="00CB0A98">
      <w:pPr>
        <w:pStyle w:val="1wsquestionsindent"/>
        <w:spacing w:line="260" w:lineRule="exact"/>
        <w:rPr>
          <w:spacing w:val="-2"/>
        </w:rPr>
      </w:pPr>
    </w:p>
    <w:p w14:paraId="07971417" w14:textId="77777777" w:rsidR="00CB0A98" w:rsidRDefault="00CB0A98" w:rsidP="00CB0A98">
      <w:pPr>
        <w:pStyle w:val="1wsquestionsindent"/>
        <w:spacing w:line="260" w:lineRule="exact"/>
        <w:rPr>
          <w:spacing w:val="-2"/>
        </w:rPr>
      </w:pPr>
    </w:p>
    <w:p w14:paraId="49EA6449" w14:textId="77777777" w:rsidR="00CB0A98" w:rsidRPr="005E0DE4" w:rsidRDefault="00CB0A98" w:rsidP="00CB0A98">
      <w:pPr>
        <w:pStyle w:val="1wsquestionsindent"/>
        <w:spacing w:line="260" w:lineRule="exact"/>
        <w:rPr>
          <w:spacing w:val="-2"/>
        </w:rPr>
      </w:pPr>
      <w:r>
        <w:rPr>
          <w:noProof/>
          <w:spacing w:val="-2"/>
          <w:lang w:eastAsia="en-GB"/>
        </w:rPr>
        <mc:AlternateContent>
          <mc:Choice Requires="wps">
            <w:drawing>
              <wp:anchor distT="0" distB="0" distL="114300" distR="114300" simplePos="0" relativeHeight="251817984" behindDoc="0" locked="0" layoutInCell="1" allowOverlap="1" wp14:anchorId="55BEB56F" wp14:editId="104341AA">
                <wp:simplePos x="0" y="0"/>
                <wp:positionH relativeFrom="column">
                  <wp:posOffset>4343400</wp:posOffset>
                </wp:positionH>
                <wp:positionV relativeFrom="paragraph">
                  <wp:posOffset>164242</wp:posOffset>
                </wp:positionV>
                <wp:extent cx="457200" cy="179070"/>
                <wp:effectExtent l="0" t="0" r="0" b="0"/>
                <wp:wrapNone/>
                <wp:docPr id="299"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7907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35E19A0"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EB56F" id="_x0000_s1138" type="#_x0000_t202" style="position:absolute;left:0;text-align:left;margin-left:342pt;margin-top:12.95pt;width:36pt;height:14.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" filled="f" stroked="f">
                <v:textbox inset="1pt,1pt,1pt,1pt">
                  <w:txbxContent>
                    <w:p w14:paraId="135E19A0"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v:textbox>
              </v:shape>
            </w:pict>
          </mc:Fallback>
        </mc:AlternateContent>
      </w:r>
      <w:r w:rsidRPr="005E0DE4">
        <w:rPr>
          <w:spacing w:val="-2"/>
        </w:rPr>
        <w:t xml:space="preserve">Use </w:t>
      </w:r>
      <w:r>
        <w:rPr>
          <w:spacing w:val="-2"/>
        </w:rPr>
        <w:t>your chart</w:t>
      </w:r>
      <w:r w:rsidRPr="005E0DE4">
        <w:rPr>
          <w:spacing w:val="-2"/>
        </w:rPr>
        <w:t xml:space="preserve"> to answer the following questions</w:t>
      </w:r>
      <w:r>
        <w:rPr>
          <w:spacing w:val="-2"/>
        </w:rPr>
        <w:t>.</w:t>
      </w:r>
    </w:p>
    <w:p w14:paraId="40162B9F" w14:textId="77777777" w:rsidR="00CB0A98" w:rsidRPr="006A3B75" w:rsidRDefault="00CB0A98" w:rsidP="00CB0A98">
      <w:pPr>
        <w:pStyle w:val="1wsquestiona"/>
        <w:spacing w:after="40" w:line="250" w:lineRule="exact"/>
        <w:ind w:left="799" w:hanging="442"/>
        <w:rPr>
          <w:spacing w:val="-2"/>
        </w:rPr>
      </w:pPr>
      <w:r>
        <w:rPr>
          <w:noProof/>
          <w:spacing w:val="-2"/>
          <w:lang w:eastAsia="en-GB"/>
        </w:rPr>
        <mc:AlternateContent>
          <mc:Choice Requires="wps">
            <w:drawing>
              <wp:anchor distT="0" distB="0" distL="114300" distR="114300" simplePos="0" relativeHeight="251819008" behindDoc="0" locked="0" layoutInCell="1" allowOverlap="1" wp14:anchorId="7F3ABE2B" wp14:editId="0B9E664B">
                <wp:simplePos x="0" y="0"/>
                <wp:positionH relativeFrom="column">
                  <wp:posOffset>4370928</wp:posOffset>
                </wp:positionH>
                <wp:positionV relativeFrom="paragraph">
                  <wp:posOffset>133985</wp:posOffset>
                </wp:positionV>
                <wp:extent cx="457200" cy="241300"/>
                <wp:effectExtent l="0" t="0" r="0" b="6350"/>
                <wp:wrapNone/>
                <wp:docPr id="300"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13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CBDA827"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ABE2B" id="_x0000_s1139" type="#_x0000_t202" style="position:absolute;left:0;text-align:left;margin-left:344.15pt;margin-top:10.55pt;width:36pt;height:1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" filled="f" stroked="f">
                <v:textbox inset="1pt,1pt,1pt,1pt">
                  <w:txbxContent>
                    <w:p w14:paraId="3CBDA827"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v:textbox>
              </v:shape>
            </w:pict>
          </mc:Fallback>
        </mc:AlternateContent>
      </w:r>
      <w:r>
        <w:rPr>
          <w:spacing w:val="-2"/>
        </w:rPr>
        <w:t>(f)</w:t>
      </w:r>
      <w:r>
        <w:rPr>
          <w:spacing w:val="-2"/>
        </w:rPr>
        <w:tab/>
      </w:r>
      <w:r w:rsidRPr="006A3B75">
        <w:rPr>
          <w:spacing w:val="-2"/>
        </w:rPr>
        <w:t>Estimate the weight of a 1.3 kg body on the surface of Mars. ...................................</w:t>
      </w:r>
    </w:p>
    <w:p w14:paraId="2D944A34" w14:textId="77777777" w:rsidR="00CB0A98" w:rsidRPr="006A3B75" w:rsidRDefault="00CB0A98" w:rsidP="00CB0A98">
      <w:pPr>
        <w:pStyle w:val="1wsquestiona"/>
        <w:spacing w:after="40" w:line="250" w:lineRule="exact"/>
        <w:ind w:left="799" w:hanging="442"/>
        <w:rPr>
          <w:spacing w:val="-2"/>
        </w:rPr>
      </w:pPr>
      <w:r w:rsidRPr="006A3B75">
        <w:rPr>
          <w:spacing w:val="-2"/>
        </w:rPr>
        <w:t>(g)</w:t>
      </w:r>
      <w:r>
        <w:rPr>
          <w:spacing w:val="-2"/>
        </w:rPr>
        <w:tab/>
      </w:r>
      <w:r w:rsidRPr="006A3B75">
        <w:rPr>
          <w:spacing w:val="-2"/>
        </w:rPr>
        <w:t>Estimate the mass of an object that weighs 10.0 N on Mars. ....................................</w:t>
      </w:r>
    </w:p>
    <w:p w14:paraId="2CEF85C2" w14:textId="77777777" w:rsidR="00CB0A98" w:rsidRDefault="00CB0A98" w:rsidP="00CB0A98">
      <w:pPr>
        <w:pStyle w:val="1wsquestiona"/>
        <w:spacing w:after="40" w:line="250" w:lineRule="exact"/>
        <w:ind w:left="799" w:hanging="442"/>
        <w:rPr>
          <w:spacing w:val="-2"/>
        </w:rPr>
      </w:pPr>
      <w:r>
        <w:rPr>
          <w:noProof/>
          <w:spacing w:val="-2"/>
          <w:lang w:eastAsia="en-GB"/>
        </w:rPr>
        <mc:AlternateContent>
          <mc:Choice Requires="wps">
            <w:drawing>
              <wp:anchor distT="0" distB="0" distL="114300" distR="114300" simplePos="0" relativeHeight="251808768" behindDoc="0" locked="0" layoutInCell="1" allowOverlap="1" wp14:anchorId="56C709A9" wp14:editId="2CCA7E00">
                <wp:simplePos x="0" y="0"/>
                <wp:positionH relativeFrom="column">
                  <wp:posOffset>1672590</wp:posOffset>
                </wp:positionH>
                <wp:positionV relativeFrom="paragraph">
                  <wp:posOffset>187325</wp:posOffset>
                </wp:positionV>
                <wp:extent cx="2269490" cy="361315"/>
                <wp:effectExtent l="0" t="0" r="1270" b="3810"/>
                <wp:wrapNone/>
                <wp:docPr id="301"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14:paraId="6D8C9F17" w14:textId="77777777">
                              <w:trPr>
                                <w:trHeight w:val="170"/>
                              </w:trPr>
                              <w:tc>
                                <w:tcPr>
                                  <w:tcW w:w="3093" w:type="dxa"/>
                                  <w:vMerge w:val="restart"/>
                                </w:tcPr>
                                <w:p w14:paraId="45A7AB3A" w14:textId="77777777" w:rsidR="00586794" w:rsidRPr="004E410A" w:rsidRDefault="00586794" w:rsidP="00B22E0D">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C609E12" w14:textId="77777777" w:rsidR="00586794" w:rsidRPr="003A1F4F" w:rsidRDefault="00586794" w:rsidP="00B22E0D">
                                  <w:pPr>
                                    <w:pStyle w:val="1wsquestiona"/>
                                    <w:spacing w:after="0"/>
                                    <w:ind w:left="0" w:firstLine="0"/>
                                    <w:rPr>
                                      <w:i/>
                                      <w:spacing w:val="-2"/>
                                    </w:rPr>
                                  </w:pPr>
                                  <w:r w:rsidRPr="003A1F4F">
                                    <w:rPr>
                                      <w:i/>
                                      <w:spacing w:val="-2"/>
                                    </w:rPr>
                                    <w:t>W</w:t>
                                  </w:r>
                                </w:p>
                              </w:tc>
                              <w:tc>
                                <w:tcPr>
                                  <w:tcW w:w="204" w:type="dxa"/>
                                  <w:vMerge w:val="restart"/>
                                </w:tcPr>
                                <w:p w14:paraId="319CF5C0" w14:textId="77777777" w:rsidR="00586794" w:rsidRPr="00A95149" w:rsidRDefault="00586794" w:rsidP="00B22E0D">
                                  <w:pPr>
                                    <w:pStyle w:val="1wsquestiona"/>
                                    <w:spacing w:before="120" w:after="0"/>
                                    <w:ind w:left="0" w:firstLine="0"/>
                                    <w:rPr>
                                      <w:spacing w:val="-2"/>
                                    </w:rPr>
                                  </w:pPr>
                                  <w:r>
                                    <w:rPr>
                                      <w:spacing w:val="-2"/>
                                    </w:rPr>
                                    <w:t>.</w:t>
                                  </w:r>
                                  <w:r w:rsidRPr="00A95149">
                                    <w:rPr>
                                      <w:spacing w:val="-2"/>
                                    </w:rPr>
                                    <w:t>)</w:t>
                                  </w:r>
                                </w:p>
                              </w:tc>
                            </w:tr>
                            <w:tr w:rsidR="00586794" w:rsidRPr="006A3B75" w14:paraId="031C2B61" w14:textId="77777777">
                              <w:trPr>
                                <w:trHeight w:val="170"/>
                              </w:trPr>
                              <w:tc>
                                <w:tcPr>
                                  <w:tcW w:w="3093" w:type="dxa"/>
                                  <w:vMerge/>
                                </w:tcPr>
                                <w:p w14:paraId="46C0151D" w14:textId="77777777" w:rsidR="00586794" w:rsidRPr="004E410A" w:rsidRDefault="00586794" w:rsidP="00B22E0D">
                                  <w:pPr>
                                    <w:pStyle w:val="1wsquestiona"/>
                                    <w:spacing w:after="0"/>
                                    <w:ind w:left="0" w:firstLine="0"/>
                                    <w:rPr>
                                      <w:i/>
                                      <w:spacing w:val="-2"/>
                                    </w:rPr>
                                  </w:pPr>
                                </w:p>
                              </w:tc>
                              <w:tc>
                                <w:tcPr>
                                  <w:tcW w:w="259" w:type="dxa"/>
                                  <w:tcBorders>
                                    <w:top w:val="single" w:sz="4" w:space="0" w:color="auto"/>
                                  </w:tcBorders>
                                </w:tcPr>
                                <w:p w14:paraId="51F6D8C5" w14:textId="77777777" w:rsidR="00586794" w:rsidRPr="004E410A" w:rsidRDefault="00586794" w:rsidP="00B22E0D">
                                  <w:pPr>
                                    <w:pStyle w:val="1wsquestiona"/>
                                    <w:spacing w:after="0"/>
                                    <w:ind w:left="0" w:firstLine="0"/>
                                    <w:rPr>
                                      <w:i/>
                                      <w:spacing w:val="-2"/>
                                    </w:rPr>
                                  </w:pPr>
                                  <w:r>
                                    <w:rPr>
                                      <w:i/>
                                      <w:spacing w:val="-2"/>
                                    </w:rPr>
                                    <w:t>m</w:t>
                                  </w:r>
                                </w:p>
                              </w:tc>
                              <w:tc>
                                <w:tcPr>
                                  <w:tcW w:w="204" w:type="dxa"/>
                                  <w:vMerge/>
                                </w:tcPr>
                                <w:p w14:paraId="05E6D23D" w14:textId="77777777" w:rsidR="00586794" w:rsidRPr="004E410A" w:rsidRDefault="00586794" w:rsidP="00B22E0D">
                                  <w:pPr>
                                    <w:pStyle w:val="1wsquestiona"/>
                                    <w:spacing w:after="0"/>
                                    <w:ind w:left="0" w:firstLine="0"/>
                                    <w:rPr>
                                      <w:i/>
                                      <w:spacing w:val="-2"/>
                                    </w:rPr>
                                  </w:pPr>
                                </w:p>
                              </w:tc>
                            </w:tr>
                          </w:tbl>
                          <w:p w14:paraId="6AB8EB12" w14:textId="77777777" w:rsidR="00586794" w:rsidRPr="007E0F92" w:rsidRDefault="00586794" w:rsidP="00CB0A98">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709A9" id="_x0000_s1140" style="position:absolute;left:0;text-align:left;margin-left:131.7pt;margin-top:14.75pt;width:178.7pt;height:28.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14:paraId="6D8C9F17" w14:textId="77777777">
                        <w:trPr>
                          <w:trHeight w:val="170"/>
                        </w:trPr>
                        <w:tc>
                          <w:tcPr>
                            <w:tcW w:w="3093" w:type="dxa"/>
                            <w:vMerge w:val="restart"/>
                          </w:tcPr>
                          <w:p w14:paraId="45A7AB3A" w14:textId="77777777" w:rsidR="00586794" w:rsidRPr="004E410A" w:rsidRDefault="00586794" w:rsidP="00B22E0D">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C609E12" w14:textId="77777777" w:rsidR="00586794" w:rsidRPr="003A1F4F" w:rsidRDefault="00586794" w:rsidP="00B22E0D">
                            <w:pPr>
                              <w:pStyle w:val="1wsquestiona"/>
                              <w:spacing w:after="0"/>
                              <w:ind w:left="0" w:firstLine="0"/>
                              <w:rPr>
                                <w:i/>
                                <w:spacing w:val="-2"/>
                              </w:rPr>
                            </w:pPr>
                            <w:r w:rsidRPr="003A1F4F">
                              <w:rPr>
                                <w:i/>
                                <w:spacing w:val="-2"/>
                              </w:rPr>
                              <w:t>W</w:t>
                            </w:r>
                          </w:p>
                        </w:tc>
                        <w:tc>
                          <w:tcPr>
                            <w:tcW w:w="204" w:type="dxa"/>
                            <w:vMerge w:val="restart"/>
                          </w:tcPr>
                          <w:p w14:paraId="319CF5C0" w14:textId="77777777" w:rsidR="00586794" w:rsidRPr="00A95149" w:rsidRDefault="00586794" w:rsidP="00B22E0D">
                            <w:pPr>
                              <w:pStyle w:val="1wsquestiona"/>
                              <w:spacing w:before="120" w:after="0"/>
                              <w:ind w:left="0" w:firstLine="0"/>
                              <w:rPr>
                                <w:spacing w:val="-2"/>
                              </w:rPr>
                            </w:pPr>
                            <w:r>
                              <w:rPr>
                                <w:spacing w:val="-2"/>
                              </w:rPr>
                              <w:t>.</w:t>
                            </w:r>
                            <w:r w:rsidRPr="00A95149">
                              <w:rPr>
                                <w:spacing w:val="-2"/>
                              </w:rPr>
                              <w:t>)</w:t>
                            </w:r>
                          </w:p>
                        </w:tc>
                      </w:tr>
                      <w:tr w:rsidR="00586794" w:rsidRPr="006A3B75" w14:paraId="031C2B61" w14:textId="77777777">
                        <w:trPr>
                          <w:trHeight w:val="170"/>
                        </w:trPr>
                        <w:tc>
                          <w:tcPr>
                            <w:tcW w:w="3093" w:type="dxa"/>
                            <w:vMerge/>
                          </w:tcPr>
                          <w:p w14:paraId="46C0151D" w14:textId="77777777" w:rsidR="00586794" w:rsidRPr="004E410A" w:rsidRDefault="00586794" w:rsidP="00B22E0D">
                            <w:pPr>
                              <w:pStyle w:val="1wsquestiona"/>
                              <w:spacing w:after="0"/>
                              <w:ind w:left="0" w:firstLine="0"/>
                              <w:rPr>
                                <w:i/>
                                <w:spacing w:val="-2"/>
                              </w:rPr>
                            </w:pPr>
                          </w:p>
                        </w:tc>
                        <w:tc>
                          <w:tcPr>
                            <w:tcW w:w="259" w:type="dxa"/>
                            <w:tcBorders>
                              <w:top w:val="single" w:sz="4" w:space="0" w:color="auto"/>
                            </w:tcBorders>
                          </w:tcPr>
                          <w:p w14:paraId="51F6D8C5" w14:textId="77777777" w:rsidR="00586794" w:rsidRPr="004E410A" w:rsidRDefault="00586794" w:rsidP="00B22E0D">
                            <w:pPr>
                              <w:pStyle w:val="1wsquestiona"/>
                              <w:spacing w:after="0"/>
                              <w:ind w:left="0" w:firstLine="0"/>
                              <w:rPr>
                                <w:i/>
                                <w:spacing w:val="-2"/>
                              </w:rPr>
                            </w:pPr>
                            <w:r>
                              <w:rPr>
                                <w:i/>
                                <w:spacing w:val="-2"/>
                              </w:rPr>
                              <w:t>m</w:t>
                            </w:r>
                          </w:p>
                        </w:tc>
                        <w:tc>
                          <w:tcPr>
                            <w:tcW w:w="204" w:type="dxa"/>
                            <w:vMerge/>
                          </w:tcPr>
                          <w:p w14:paraId="05E6D23D" w14:textId="77777777" w:rsidR="00586794" w:rsidRPr="004E410A" w:rsidRDefault="00586794" w:rsidP="00B22E0D">
                            <w:pPr>
                              <w:pStyle w:val="1wsquestiona"/>
                              <w:spacing w:after="0"/>
                              <w:ind w:left="0" w:firstLine="0"/>
                              <w:rPr>
                                <w:i/>
                                <w:spacing w:val="-2"/>
                              </w:rPr>
                            </w:pPr>
                          </w:p>
                        </w:tc>
                      </w:tr>
                    </w:tbl>
                    <w:p w14:paraId="6AB8EB12" w14:textId="77777777" w:rsidR="00586794" w:rsidRPr="007E0F92" w:rsidRDefault="00586794" w:rsidP="00CB0A98">
                      <w:pPr>
                        <w:rPr>
                          <w:sz w:val="2"/>
                          <w:szCs w:val="2"/>
                        </w:rPr>
                      </w:pPr>
                    </w:p>
                  </w:txbxContent>
                </v:textbox>
              </v:rect>
            </w:pict>
          </mc:Fallback>
        </mc:AlternateContent>
      </w:r>
      <w:r w:rsidRPr="006A3B75">
        <w:rPr>
          <w:spacing w:val="-2"/>
        </w:rPr>
        <w:t>(h)</w:t>
      </w:r>
      <w:r>
        <w:rPr>
          <w:spacing w:val="-2"/>
        </w:rPr>
        <w:tab/>
      </w:r>
      <w:r w:rsidRPr="006A3B75">
        <w:rPr>
          <w:spacing w:val="-2"/>
        </w:rPr>
        <w:t xml:space="preserve">Suggest what information the slope of the graph may provide. </w:t>
      </w:r>
    </w:p>
    <w:p w14:paraId="7BEB2749" w14:textId="77777777" w:rsidR="00CB0A98" w:rsidRDefault="00CB0A98" w:rsidP="00CB0A98">
      <w:pPr>
        <w:pStyle w:val="1wsquestiona"/>
        <w:spacing w:before="120" w:after="40"/>
        <w:ind w:left="799" w:hanging="442"/>
        <w:rPr>
          <w:spacing w:val="-2"/>
        </w:rPr>
      </w:pPr>
      <w:r>
        <w:rPr>
          <w:spacing w:val="-2"/>
        </w:rPr>
        <w:tab/>
      </w:r>
      <w:r>
        <w:rPr>
          <w:spacing w:val="-2"/>
        </w:rPr>
        <w:tab/>
      </w:r>
      <w:r w:rsidRPr="006A3B75">
        <w:rPr>
          <w:spacing w:val="-2"/>
        </w:rPr>
        <w:t>(</w:t>
      </w:r>
      <w:r w:rsidRPr="00712B4D">
        <w:rPr>
          <w:i/>
          <w:spacing w:val="-2"/>
        </w:rPr>
        <w:t>Clue</w:t>
      </w:r>
      <w:r w:rsidRPr="00F02C74">
        <w:rPr>
          <w:i/>
          <w:spacing w:val="-2"/>
        </w:rPr>
        <w:t>:</w:t>
      </w:r>
      <w:r w:rsidRPr="006A3B75">
        <w:rPr>
          <w:spacing w:val="-2"/>
        </w:rPr>
        <w:t xml:space="preserve"> The formula </w:t>
      </w:r>
    </w:p>
    <w:p w14:paraId="074F0420" w14:textId="77777777" w:rsidR="00CB0A98" w:rsidRDefault="00CB0A98" w:rsidP="00CB0A98">
      <w:pPr>
        <w:pStyle w:val="1wsquestionaleader"/>
        <w:tabs>
          <w:tab w:val="clear" w:pos="9540"/>
          <w:tab w:val="right" w:leader="dot" w:pos="9264"/>
        </w:tabs>
        <w:spacing w:before="200" w:after="40" w:line="270" w:lineRule="exact"/>
        <w:ind w:left="799" w:hanging="442"/>
      </w:pPr>
      <w:r>
        <w:rPr>
          <w:noProof/>
          <w:lang w:eastAsia="en-GB"/>
        </w:rPr>
        <mc:AlternateContent>
          <mc:Choice Requires="wps">
            <w:drawing>
              <wp:anchor distT="0" distB="0" distL="114300" distR="114300" simplePos="0" relativeHeight="251820032" behindDoc="0" locked="0" layoutInCell="1" allowOverlap="1" wp14:anchorId="6F508529" wp14:editId="7F117AD0">
                <wp:simplePos x="0" y="0"/>
                <wp:positionH relativeFrom="column">
                  <wp:posOffset>510540</wp:posOffset>
                </wp:positionH>
                <wp:positionV relativeFrom="paragraph">
                  <wp:posOffset>59913</wp:posOffset>
                </wp:positionV>
                <wp:extent cx="4244975" cy="187325"/>
                <wp:effectExtent l="0" t="0" r="3175" b="3175"/>
                <wp:wrapNone/>
                <wp:docPr id="302"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1873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1B0D25"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08529" id="Text Box 673" o:spid="_x0000_s1141" type="#_x0000_t202" style="position:absolute;left:0;text-align:left;margin-left:40.2pt;margin-top:4.7pt;width:334.25pt;height:14.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" filled="f" stroked="f">
                <v:textbox inset="1pt,1pt,1pt,1pt">
                  <w:txbxContent>
                    <w:p w14:paraId="6A1B0D25"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v:textbox>
              </v:shape>
            </w:pict>
          </mc:Fallback>
        </mc:AlternateContent>
      </w:r>
      <w:r>
        <w:tab/>
      </w:r>
      <w:r>
        <w:tab/>
      </w:r>
    </w:p>
    <w:p w14:paraId="7D5DE29D" w14:textId="77777777" w:rsidR="00CB0A98" w:rsidRDefault="00CB0A98" w:rsidP="00CB0A98">
      <w:pPr>
        <w:pStyle w:val="1wsquestionaleader"/>
        <w:tabs>
          <w:tab w:val="clear" w:pos="9540"/>
          <w:tab w:val="right" w:leader="dot" w:pos="9264"/>
        </w:tabs>
        <w:spacing w:after="40" w:line="270" w:lineRule="exact"/>
        <w:ind w:left="799" w:hanging="442"/>
      </w:pPr>
      <w:r>
        <w:tab/>
      </w:r>
      <w:r>
        <w:tab/>
      </w:r>
    </w:p>
    <w:p w14:paraId="15CB9A92" w14:textId="77777777" w:rsidR="00CB0A98" w:rsidRDefault="00CB0A98">
      <w:pPr>
        <w:rPr>
          <w:rFonts w:ascii="Arial" w:hAnsi="Arial"/>
        </w:rPr>
      </w:pPr>
      <w:r>
        <w:rPr>
          <w:rFonts w:ascii="Arial" w:hAnsi="Arial"/>
        </w:rPr>
        <w:br w:type="page"/>
      </w:r>
    </w:p>
    <w:p w14:paraId="3EF59E7E" w14:textId="77777777" w:rsidR="00CB0A98" w:rsidRPr="005123A8" w:rsidRDefault="00CB0A98" w:rsidP="00CB0A98">
      <w:pPr>
        <w:pStyle w:val="Chaptertitle"/>
      </w:pPr>
      <w:r w:rsidRPr="005123A8">
        <w:lastRenderedPageBreak/>
        <w:t xml:space="preserve">CHAPTER </w:t>
      </w:r>
      <w:r>
        <w:t>8: Forces, energy and motion</w:t>
      </w:r>
    </w:p>
    <w:p w14:paraId="6FCE1E3D"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24128" behindDoc="0" locked="0" layoutInCell="1" allowOverlap="1" wp14:anchorId="5CA186C1" wp14:editId="3BBB8A6E">
                <wp:simplePos x="0" y="0"/>
                <wp:positionH relativeFrom="column">
                  <wp:posOffset>0</wp:posOffset>
                </wp:positionH>
                <wp:positionV relativeFrom="paragraph">
                  <wp:posOffset>20955</wp:posOffset>
                </wp:positionV>
                <wp:extent cx="5867400" cy="0"/>
                <wp:effectExtent l="9525" t="11430" r="9525" b="7620"/>
                <wp:wrapNone/>
                <wp:docPr id="303"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4"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O1oBUCAAAs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lo7WgFQIA&#10;ACw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822080" behindDoc="0" locked="0" layoutInCell="1" allowOverlap="1" wp14:anchorId="24BA8284" wp14:editId="222DD2A7">
                <wp:simplePos x="0" y="0"/>
                <wp:positionH relativeFrom="column">
                  <wp:posOffset>4800600</wp:posOffset>
                </wp:positionH>
                <wp:positionV relativeFrom="paragraph">
                  <wp:posOffset>20955</wp:posOffset>
                </wp:positionV>
                <wp:extent cx="1066800" cy="304800"/>
                <wp:effectExtent l="9525" t="11430" r="9525" b="7620"/>
                <wp:wrapNone/>
                <wp:docPr id="304"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2943C32E"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A8284" id="_x0000_s1142" style="position:absolute;margin-left:378pt;margin-top:1.65pt;width:84pt;height:2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qVn4PCgCAABUBAAADgAAAAAAAAAAAAAAAAAsAgAAZHJzL2Uyb0Rv&#10;Yy54bWxQSwECLQAUAAYACAAAACEAiRw+Nd4AAAAIAQAADwAAAAAAAAAAAAAAAACABAAAZHJzL2Rv&#10;d25yZXYueG1sUEsFBgAAAAAEAAQA8wAAAIsFAAAAAA==&#10;" fillcolor="black">
                <v:textbox>
                  <w:txbxContent>
                    <w:p w14:paraId="2943C32E"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23104" behindDoc="0" locked="0" layoutInCell="1" allowOverlap="1" wp14:anchorId="52F71C32" wp14:editId="6D018799">
                <wp:simplePos x="0" y="0"/>
                <wp:positionH relativeFrom="column">
                  <wp:posOffset>4419600</wp:posOffset>
                </wp:positionH>
                <wp:positionV relativeFrom="paragraph">
                  <wp:posOffset>20955</wp:posOffset>
                </wp:positionV>
                <wp:extent cx="1447800" cy="304800"/>
                <wp:effectExtent l="9525" t="11430" r="9525" b="7620"/>
                <wp:wrapNone/>
                <wp:docPr id="305"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6F85310" w14:textId="77777777" w:rsidR="00586794" w:rsidRDefault="00586794" w:rsidP="00CB0A98">
                            <w:pPr>
                              <w:pStyle w:val="worksheeticontext"/>
                            </w:pPr>
                            <w:r>
                              <w:t>Worksheet 8.6</w:t>
                            </w:r>
                          </w:p>
                          <w:p w14:paraId="3F9761EE"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F71C32" id="_x0000_s1143" style="position:absolute;margin-left:348pt;margin-top:1.65pt;width:114pt;height:2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" fillcolor="black">
                <v:textbox>
                  <w:txbxContent>
                    <w:p w14:paraId="46F85310" w14:textId="77777777" w:rsidR="00586794" w:rsidRDefault="00586794" w:rsidP="00CB0A98">
                      <w:pPr>
                        <w:pStyle w:val="worksheeticontext"/>
                      </w:pPr>
                      <w:r>
                        <w:t>Worksheet 8.6</w:t>
                      </w:r>
                    </w:p>
                    <w:p w14:paraId="3F9761EE" w14:textId="77777777" w:rsidR="00586794" w:rsidRDefault="00586794" w:rsidP="00CB0A98"/>
                  </w:txbxContent>
                </v:textbox>
              </v:roundrect>
            </w:pict>
          </mc:Fallback>
        </mc:AlternateContent>
      </w:r>
    </w:p>
    <w:p w14:paraId="516AFB87" w14:textId="77777777" w:rsidR="00CB0A98" w:rsidRPr="00EA04F3" w:rsidRDefault="00CB0A98" w:rsidP="00CB0A98">
      <w:pPr>
        <w:pStyle w:val="0Aheadingfirst"/>
        <w:ind w:left="1440" w:hanging="1440"/>
      </w:pPr>
      <w:r>
        <w:rPr>
          <w:noProof/>
          <w:lang w:val="en-GB" w:eastAsia="en-GB"/>
        </w:rPr>
        <mc:AlternateContent>
          <mc:Choice Requires="wps">
            <w:drawing>
              <wp:anchor distT="0" distB="0" distL="114300" distR="114300" simplePos="0" relativeHeight="251825152" behindDoc="0" locked="0" layoutInCell="1" allowOverlap="1" wp14:anchorId="6EBBE5D3" wp14:editId="396CC990">
                <wp:simplePos x="0" y="0"/>
                <wp:positionH relativeFrom="column">
                  <wp:posOffset>4433570</wp:posOffset>
                </wp:positionH>
                <wp:positionV relativeFrom="paragraph">
                  <wp:posOffset>156845</wp:posOffset>
                </wp:positionV>
                <wp:extent cx="1536700" cy="113665"/>
                <wp:effectExtent l="4445" t="4445" r="1905" b="0"/>
                <wp:wrapNone/>
                <wp:docPr id="306"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0C261E2" w14:textId="77777777"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BE5D3" id="Text Box 652" o:spid="_x0000_s1144" type="#_x0000_t202" style="position:absolute;left:0;text-align:left;margin-left:349.1pt;margin-top:12.35pt;width:121pt;height:8.9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" filled="f" stroked="f">
                <v:textbox inset="0,0,0,0">
                  <w:txbxContent>
                    <w:p w14:paraId="40C261E2" w14:textId="77777777"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v:textbox>
              </v:shape>
            </w:pict>
          </mc:Fallback>
        </mc:AlternateContent>
      </w:r>
      <w:r w:rsidRPr="00EA04F3">
        <w:t>Newton’s Second Law</w:t>
      </w:r>
    </w:p>
    <w:p w14:paraId="10403D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0B76526B" w14:textId="77777777" w:rsidR="00CB0A98" w:rsidRPr="00972898" w:rsidRDefault="00CB0A98" w:rsidP="00CB0A98">
      <w:pPr>
        <w:pStyle w:val="1wsquestions"/>
        <w:rPr>
          <w:b/>
        </w:rPr>
      </w:pPr>
      <w:r>
        <w:rPr>
          <w:noProof/>
          <w:lang w:eastAsia="en-GB"/>
        </w:rPr>
        <mc:AlternateContent>
          <mc:Choice Requires="wps">
            <w:drawing>
              <wp:anchor distT="0" distB="0" distL="114300" distR="114300" simplePos="0" relativeHeight="251826176" behindDoc="0" locked="0" layoutInCell="1" allowOverlap="1" wp14:anchorId="1D7D612C" wp14:editId="6E058FE0">
                <wp:simplePos x="0" y="0"/>
                <wp:positionH relativeFrom="column">
                  <wp:posOffset>248508</wp:posOffset>
                </wp:positionH>
                <wp:positionV relativeFrom="paragraph">
                  <wp:posOffset>160655</wp:posOffset>
                </wp:positionV>
                <wp:extent cx="5588000" cy="459105"/>
                <wp:effectExtent l="0" t="0" r="0" b="0"/>
                <wp:wrapNone/>
                <wp:docPr id="30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4591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4074DCB" w14:textId="77777777" w:rsidR="00586794" w:rsidRPr="00FF06BD" w:rsidRDefault="00586794"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D612C" id="_x0000_s1145" type="#_x0000_t202" style="position:absolute;left:0;text-align:left;margin-left:19.55pt;margin-top:12.65pt;width:440pt;height:36.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" filled="f" stroked="f">
                <v:textbox inset="1pt,1pt,1pt,1pt">
                  <w:txbxContent>
                    <w:p w14:paraId="24074DCB" w14:textId="77777777" w:rsidR="00586794" w:rsidRPr="00FF06BD" w:rsidRDefault="00586794"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v:textbox>
              </v:shape>
            </w:pict>
          </mc:Fallback>
        </mc:AlternateContent>
      </w:r>
      <w:r w:rsidRPr="00AF67DD">
        <w:rPr>
          <w:b/>
        </w:rPr>
        <w:t>1.</w:t>
      </w:r>
      <w:r w:rsidRPr="00AF67DD">
        <w:rPr>
          <w:b/>
        </w:rPr>
        <w:tab/>
      </w:r>
      <w:r w:rsidRPr="00A940A6">
        <w:t xml:space="preserve">State Newton’s Second Law of </w:t>
      </w:r>
      <w:r>
        <w:t>M</w:t>
      </w:r>
      <w:r w:rsidRPr="00A940A6">
        <w:t>otion.</w:t>
      </w:r>
    </w:p>
    <w:p w14:paraId="55447929" w14:textId="77777777" w:rsidR="00CB0A98" w:rsidRDefault="00CB0A98" w:rsidP="00CB0A98">
      <w:pPr>
        <w:pStyle w:val="1wsquestionaleader"/>
        <w:tabs>
          <w:tab w:val="clear" w:pos="9540"/>
          <w:tab w:val="right" w:leader="dot" w:pos="9264"/>
        </w:tabs>
        <w:spacing w:after="0"/>
        <w:ind w:left="360" w:firstLine="0"/>
      </w:pPr>
      <w:r>
        <w:tab/>
      </w:r>
    </w:p>
    <w:p w14:paraId="3EE8ECC4" w14:textId="77777777" w:rsidR="00CB0A98" w:rsidRDefault="00CB0A98" w:rsidP="00CB0A98">
      <w:pPr>
        <w:pStyle w:val="1wsquestionaleader"/>
        <w:tabs>
          <w:tab w:val="clear" w:pos="9540"/>
          <w:tab w:val="right" w:leader="dot" w:pos="9264"/>
        </w:tabs>
        <w:spacing w:after="0"/>
        <w:ind w:left="360" w:firstLine="0"/>
      </w:pPr>
      <w:r>
        <w:tab/>
      </w:r>
    </w:p>
    <w:p w14:paraId="08CFF100" w14:textId="77777777" w:rsidR="00CB0A98" w:rsidRDefault="00CB0A98" w:rsidP="00CB0A98">
      <w:pPr>
        <w:pStyle w:val="1wsquestionaleader"/>
        <w:tabs>
          <w:tab w:val="clear" w:pos="9540"/>
          <w:tab w:val="right" w:leader="dot" w:pos="9264"/>
        </w:tabs>
        <w:spacing w:after="0"/>
        <w:ind w:left="360" w:firstLine="0"/>
      </w:pPr>
      <w:r>
        <w:tab/>
      </w:r>
    </w:p>
    <w:p w14:paraId="2C5D3FA7" w14:textId="77777777" w:rsidR="00CB0A98" w:rsidRPr="004C0792" w:rsidRDefault="00CB0A98" w:rsidP="00CB0A98">
      <w:pPr>
        <w:pStyle w:val="1wsquestions"/>
      </w:pPr>
      <w:r w:rsidRPr="0051557B">
        <w:rPr>
          <w:b/>
        </w:rPr>
        <w:t>2.</w:t>
      </w:r>
      <w:r w:rsidRPr="0051557B">
        <w:rPr>
          <w:b/>
        </w:rPr>
        <w:tab/>
      </w:r>
      <w:r w:rsidRPr="004C0792">
        <w:t xml:space="preserve">Use the formula: </w:t>
      </w:r>
      <w:r w:rsidRPr="004C0792">
        <w:rPr>
          <w:i/>
        </w:rPr>
        <w:t>F</w:t>
      </w:r>
      <w:r w:rsidRPr="004C0792">
        <w:t xml:space="preserve"> </w:t>
      </w:r>
      <w:r w:rsidRPr="004C0792">
        <w:rPr>
          <w:rFonts w:ascii="Symbol" w:hAnsi="Symbol"/>
        </w:rPr>
        <w:t></w:t>
      </w:r>
      <w:r w:rsidRPr="004C0792">
        <w:t xml:space="preserve"> </w:t>
      </w:r>
      <w:r w:rsidRPr="004C0792">
        <w:rPr>
          <w:i/>
        </w:rPr>
        <w:t>ma</w:t>
      </w:r>
      <w:r w:rsidRPr="004C0792">
        <w:t xml:space="preserve"> to complete the following table</w:t>
      </w:r>
    </w:p>
    <w:tbl>
      <w:tblPr>
        <w:tblW w:w="0" w:type="auto"/>
        <w:tblInd w:w="490" w:type="dxa"/>
        <w:tblCellMar>
          <w:right w:w="0" w:type="dxa"/>
        </w:tblCellMar>
        <w:tblLook w:val="04A0" w:firstRow="1" w:lastRow="0" w:firstColumn="1" w:lastColumn="0" w:noHBand="0" w:noVBand="1"/>
      </w:tblPr>
      <w:tblGrid>
        <w:gridCol w:w="2976"/>
        <w:gridCol w:w="2976"/>
        <w:gridCol w:w="2976"/>
      </w:tblGrid>
      <w:tr w:rsidR="00CB0A98" w:rsidRPr="00BD41AF" w14:paraId="50BDC73D" w14:textId="77777777" w:rsidTr="00B22E0D">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14:paraId="105FBB6B" w14:textId="77777777" w:rsidR="00CB0A98" w:rsidRPr="00816478" w:rsidRDefault="00CB0A98" w:rsidP="00B22E0D">
            <w:pPr>
              <w:pStyle w:val="TABLEHEADWHITECENTRE"/>
            </w:pPr>
            <w:r w:rsidRPr="00816478">
              <w:t>Force (</w:t>
            </w:r>
            <w:r w:rsidRPr="00816478">
              <w:rPr>
                <w:i/>
              </w:rPr>
              <w:t>F</w:t>
            </w:r>
            <w:r w:rsidRPr="00816478">
              <w:t>) (</w:t>
            </w:r>
            <w:proofErr w:type="spellStart"/>
            <w:r w:rsidRPr="00816478">
              <w:t>newtons</w:t>
            </w:r>
            <w:proofErr w:type="spellEnd"/>
            <w:r w:rsidRPr="00816478">
              <w:t>)</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14:paraId="43A5B1DE" w14:textId="77777777" w:rsidR="00CB0A98" w:rsidRPr="00816478" w:rsidRDefault="00CB0A98" w:rsidP="00B22E0D">
            <w:pPr>
              <w:pStyle w:val="TABLEHEADWHITECENTRE"/>
            </w:pPr>
            <w:r w:rsidRPr="00816478">
              <w:t>Mass (</w:t>
            </w:r>
            <w:r w:rsidRPr="00816478">
              <w:rPr>
                <w:i/>
              </w:rPr>
              <w:t>m</w:t>
            </w:r>
            <w:r w:rsidRPr="00816478">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14:paraId="46A55BC1" w14:textId="77777777" w:rsidR="00CB0A98" w:rsidRPr="00816478" w:rsidRDefault="00CB0A98" w:rsidP="00B22E0D">
            <w:pPr>
              <w:pStyle w:val="TABLEHEADWHITECENTRE"/>
            </w:pPr>
            <w:r w:rsidRPr="00816478">
              <w:t>Acceleration (</w:t>
            </w:r>
            <w:r w:rsidRPr="00816478">
              <w:rPr>
                <w:i/>
              </w:rPr>
              <w:t>a</w:t>
            </w:r>
            <w:r w:rsidRPr="00816478">
              <w:t>)</w:t>
            </w:r>
          </w:p>
        </w:tc>
      </w:tr>
      <w:tr w:rsidR="00CB0A98" w:rsidRPr="00BD41AF" w14:paraId="27836160" w14:textId="77777777"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B915DFB" w14:textId="77777777" w:rsidR="00CB0A98" w:rsidRPr="00BD41AF" w:rsidRDefault="00CB0A98" w:rsidP="00B22E0D">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14:paraId="32CF3276" w14:textId="77777777" w:rsidR="00CB0A98" w:rsidRPr="00BD41AF" w:rsidRDefault="00CB0A98" w:rsidP="00B22E0D">
            <w:pPr>
              <w:pStyle w:val="TABLETEXTLEFT"/>
              <w:jc w:val="center"/>
            </w:pPr>
            <w:r>
              <w:t>40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1CFAF42" w14:textId="77777777" w:rsidR="00CB0A98" w:rsidRPr="003301B6" w:rsidRDefault="00CB0A98" w:rsidP="00B22E0D">
            <w:pPr>
              <w:pStyle w:val="TABLETEXTLEFT"/>
              <w:tabs>
                <w:tab w:val="left" w:pos="780"/>
              </w:tabs>
              <w:jc w:val="center"/>
              <w:rPr>
                <w:rFonts w:cs="Arial"/>
                <w:color w:val="FF0000"/>
                <w:sz w:val="21"/>
                <w:szCs w:val="21"/>
              </w:rPr>
            </w:pPr>
            <w:r w:rsidRPr="003301B6">
              <w:rPr>
                <w:rFonts w:cs="Arial"/>
                <w:color w:val="FF0000"/>
                <w:sz w:val="21"/>
                <w:szCs w:val="21"/>
              </w:rPr>
              <w:object w:dxaOrig="440" w:dyaOrig="560" w14:anchorId="666D7BBC">
                <v:shape id="_x0000_i1068" type="#_x0000_t75" style="width:22pt;height:28pt" o:ole="">
                  <v:imagedata r:id="rId199" o:title=""/>
                </v:shape>
                <o:OLEObject Type="Embed" ProgID="Equation.DSMT4" ShapeID="_x0000_i1068" DrawAspect="Content" ObjectID="_1563440939" r:id="rId200"/>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2.5 m/s</w:t>
            </w:r>
            <w:r w:rsidRPr="003301B6">
              <w:rPr>
                <w:rFonts w:cs="Arial"/>
                <w:color w:val="FF0000"/>
                <w:sz w:val="21"/>
                <w:szCs w:val="21"/>
                <w:vertAlign w:val="superscript"/>
              </w:rPr>
              <w:t>2</w:t>
            </w:r>
          </w:p>
        </w:tc>
      </w:tr>
      <w:tr w:rsidR="00CB0A98" w:rsidRPr="00BD41AF" w14:paraId="0B8D0C9F" w14:textId="77777777" w:rsidTr="00B22E0D">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63B7703" w14:textId="77777777" w:rsidR="00CB0A98" w:rsidRPr="00BD41AF" w:rsidRDefault="00CB0A98" w:rsidP="00B22E0D">
            <w:pPr>
              <w:pStyle w:val="TABLETEXTLEFT"/>
              <w:tabs>
                <w:tab w:val="right" w:pos="1454"/>
              </w:tabs>
            </w:pPr>
            <w:r>
              <w:tab/>
              <w:t>2</w:t>
            </w:r>
          </w:p>
        </w:tc>
        <w:tc>
          <w:tcPr>
            <w:tcW w:w="2976" w:type="dxa"/>
            <w:tcBorders>
              <w:top w:val="single" w:sz="4" w:space="0" w:color="auto"/>
              <w:left w:val="single" w:sz="4" w:space="0" w:color="auto"/>
              <w:bottom w:val="single" w:sz="4" w:space="0" w:color="auto"/>
              <w:right w:val="single" w:sz="4" w:space="0" w:color="auto"/>
            </w:tcBorders>
            <w:vAlign w:val="center"/>
          </w:tcPr>
          <w:p w14:paraId="6251B7CE" w14:textId="77777777" w:rsidR="00CB0A98" w:rsidRPr="00BD41AF" w:rsidRDefault="00CB0A98" w:rsidP="00B22E0D">
            <w:pPr>
              <w:pStyle w:val="TABLETEXTLEFT"/>
              <w:jc w:val="center"/>
            </w:pPr>
            <w:r>
              <w:t>200 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40554A4" w14:textId="77777777" w:rsidR="00CB0A98" w:rsidRPr="003301B6" w:rsidRDefault="00CB0A98" w:rsidP="00B22E0D">
            <w:pPr>
              <w:pStyle w:val="TABLETEXTLEFT"/>
              <w:jc w:val="center"/>
              <w:rPr>
                <w:rFonts w:cs="Arial"/>
                <w:color w:val="FF0000"/>
                <w:sz w:val="21"/>
                <w:szCs w:val="21"/>
              </w:rPr>
            </w:pPr>
            <w:r w:rsidRPr="003301B6">
              <w:rPr>
                <w:rFonts w:cs="Arial"/>
                <w:color w:val="FF0000"/>
                <w:sz w:val="21"/>
                <w:szCs w:val="21"/>
              </w:rPr>
              <w:object w:dxaOrig="520" w:dyaOrig="560" w14:anchorId="1130C2C7">
                <v:shape id="_x0000_i1069" type="#_x0000_t75" style="width:26pt;height:28pt" o:ole="">
                  <v:imagedata r:id="rId201" o:title=""/>
                </v:shape>
                <o:OLEObject Type="Embed" ProgID="Equation.DSMT4" ShapeID="_x0000_i1069" DrawAspect="Content" ObjectID="_1563440940" r:id="rId202"/>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10 m/s</w:t>
            </w:r>
            <w:r w:rsidRPr="003301B6">
              <w:rPr>
                <w:rFonts w:cs="Arial"/>
                <w:color w:val="FF0000"/>
                <w:sz w:val="21"/>
                <w:szCs w:val="21"/>
                <w:vertAlign w:val="superscript"/>
              </w:rPr>
              <w:t>2</w:t>
            </w:r>
          </w:p>
        </w:tc>
      </w:tr>
      <w:tr w:rsidR="00CB0A98" w:rsidRPr="00BD41AF" w14:paraId="1B117768" w14:textId="77777777"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D29D8BF" w14:textId="77777777" w:rsidR="00CB0A98" w:rsidRPr="00BD41AF" w:rsidRDefault="00CB0A98" w:rsidP="00B22E0D">
            <w:pPr>
              <w:pStyle w:val="TABLETEXTLEFT"/>
              <w:tabs>
                <w:tab w:val="right" w:pos="1454"/>
              </w:tabs>
            </w:pPr>
            <w:r>
              <w:tab/>
              <w:t>70</w:t>
            </w:r>
          </w:p>
        </w:tc>
        <w:tc>
          <w:tcPr>
            <w:tcW w:w="2976" w:type="dxa"/>
            <w:tcBorders>
              <w:top w:val="single" w:sz="4" w:space="0" w:color="auto"/>
              <w:left w:val="single" w:sz="4" w:space="0" w:color="auto"/>
              <w:bottom w:val="single" w:sz="4" w:space="0" w:color="auto"/>
              <w:right w:val="single" w:sz="4" w:space="0" w:color="auto"/>
            </w:tcBorders>
            <w:vAlign w:val="center"/>
          </w:tcPr>
          <w:p w14:paraId="096CFEF1" w14:textId="77777777" w:rsidR="00CB0A98" w:rsidRPr="003301B6" w:rsidRDefault="00CB0A98" w:rsidP="00B22E0D">
            <w:pPr>
              <w:pStyle w:val="TABLETEXTLEFT"/>
              <w:tabs>
                <w:tab w:val="left" w:pos="750"/>
              </w:tabs>
              <w:jc w:val="center"/>
              <w:rPr>
                <w:rFonts w:cs="Arial"/>
                <w:color w:val="FF0000"/>
                <w:sz w:val="21"/>
                <w:szCs w:val="21"/>
              </w:rPr>
            </w:pPr>
            <w:r w:rsidRPr="003301B6">
              <w:rPr>
                <w:rFonts w:cs="Arial"/>
                <w:color w:val="FF0000"/>
                <w:sz w:val="21"/>
                <w:szCs w:val="21"/>
              </w:rPr>
              <w:object w:dxaOrig="400" w:dyaOrig="560" w14:anchorId="16ACF9DA">
                <v:shape id="_x0000_i1070" type="#_x0000_t75" style="width:20pt;height:28pt" o:ole="">
                  <v:imagedata r:id="rId203" o:title=""/>
                </v:shape>
                <o:OLEObject Type="Embed" ProgID="Equation.DSMT4" ShapeID="_x0000_i1070" DrawAspect="Content" ObjectID="_1563440941" r:id="rId204"/>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20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57D1814" w14:textId="77777777" w:rsidR="00CB0A98" w:rsidRPr="00BD41AF" w:rsidRDefault="00CB0A98" w:rsidP="00B22E0D">
            <w:pPr>
              <w:pStyle w:val="TABLETEXTLEFT"/>
              <w:jc w:val="center"/>
            </w:pPr>
            <w:r>
              <w:t>3.5 m/s</w:t>
            </w:r>
            <w:r w:rsidRPr="00EF60F5">
              <w:rPr>
                <w:vertAlign w:val="superscript"/>
              </w:rPr>
              <w:t>2</w:t>
            </w:r>
          </w:p>
        </w:tc>
      </w:tr>
      <w:tr w:rsidR="00CB0A98" w:rsidRPr="00BD41AF" w14:paraId="226D132D" w14:textId="77777777"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81E96D8" w14:textId="77777777" w:rsidR="00CB0A98" w:rsidRDefault="00CB0A98" w:rsidP="00B22E0D">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14:paraId="188D8994" w14:textId="77777777" w:rsidR="00CB0A98" w:rsidRPr="003301B6" w:rsidRDefault="00CB0A98" w:rsidP="00B22E0D">
            <w:pPr>
              <w:pStyle w:val="TABLETEXTLEFT"/>
              <w:tabs>
                <w:tab w:val="left" w:pos="680"/>
                <w:tab w:val="center" w:pos="1425"/>
              </w:tabs>
              <w:jc w:val="center"/>
              <w:rPr>
                <w:rFonts w:cs="Arial"/>
                <w:color w:val="FF0000"/>
                <w:sz w:val="21"/>
                <w:szCs w:val="21"/>
              </w:rPr>
            </w:pPr>
            <w:r w:rsidRPr="003301B6">
              <w:rPr>
                <w:rFonts w:cs="Arial"/>
                <w:color w:val="FF0000"/>
                <w:sz w:val="21"/>
                <w:szCs w:val="21"/>
              </w:rPr>
              <w:object w:dxaOrig="520" w:dyaOrig="560" w14:anchorId="04F9E475">
                <v:shape id="_x0000_i1071" type="#_x0000_t75" style="width:26pt;height:28pt" o:ole="">
                  <v:imagedata r:id="rId205" o:title=""/>
                </v:shape>
                <o:OLEObject Type="Embed" ProgID="Equation.DSMT4" ShapeID="_x0000_i1071" DrawAspect="Content" ObjectID="_1563440942" r:id="rId206"/>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1000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8E3B395" w14:textId="77777777" w:rsidR="00CB0A98" w:rsidRDefault="00CB0A98" w:rsidP="00B22E0D">
            <w:pPr>
              <w:pStyle w:val="TABLETEXTLEFT"/>
              <w:jc w:val="center"/>
            </w:pPr>
            <w:r>
              <w:t>10 cm/s</w:t>
            </w:r>
            <w:r w:rsidRPr="00EF60F5">
              <w:rPr>
                <w:vertAlign w:val="superscript"/>
              </w:rPr>
              <w:t>2</w:t>
            </w:r>
          </w:p>
        </w:tc>
      </w:tr>
    </w:tbl>
    <w:p w14:paraId="4D857A17" w14:textId="77777777" w:rsidR="00CB0A98" w:rsidRPr="009C488C" w:rsidRDefault="00CB0A98" w:rsidP="00CB0A98">
      <w:pPr>
        <w:pStyle w:val="1wsquestions"/>
        <w:spacing w:before="120" w:after="120"/>
        <w:ind w:left="357" w:hanging="357"/>
      </w:pPr>
      <w:r>
        <w:rPr>
          <w:b/>
        </w:rPr>
        <w:t>3</w:t>
      </w:r>
      <w:r w:rsidRPr="0051557B">
        <w:rPr>
          <w:b/>
        </w:rPr>
        <w:t>.</w:t>
      </w:r>
      <w:r w:rsidRPr="0051557B">
        <w:rPr>
          <w:b/>
        </w:rPr>
        <w:tab/>
      </w:r>
      <w:r w:rsidRPr="009C488C">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8"/>
        <w:gridCol w:w="5842"/>
        <w:gridCol w:w="3670"/>
      </w:tblGrid>
      <w:tr w:rsidR="00CB0A98" w14:paraId="6153375C" w14:textId="77777777" w:rsidTr="00B22E0D">
        <w:tc>
          <w:tcPr>
            <w:tcW w:w="122" w:type="pct"/>
            <w:shd w:val="clear" w:color="auto" w:fill="auto"/>
          </w:tcPr>
          <w:p w14:paraId="14A9AEE8" w14:textId="77777777" w:rsidR="00CB0A98" w:rsidRDefault="00CB0A98" w:rsidP="00B22E0D">
            <w:pPr>
              <w:pStyle w:val="1wsquestiona"/>
            </w:pPr>
          </w:p>
        </w:tc>
        <w:tc>
          <w:tcPr>
            <w:tcW w:w="2996" w:type="pct"/>
            <w:shd w:val="clear" w:color="auto" w:fill="auto"/>
            <w:tcMar>
              <w:left w:w="0" w:type="dxa"/>
              <w:right w:w="120" w:type="dxa"/>
            </w:tcMar>
            <w:vAlign w:val="center"/>
          </w:tcPr>
          <w:p w14:paraId="4CA7B8FF" w14:textId="77777777" w:rsidR="00CB0A98" w:rsidRDefault="00CB0A98" w:rsidP="00B22E0D">
            <w:pPr>
              <w:jc w:val="center"/>
            </w:pPr>
            <w:r>
              <w:rPr>
                <w:noProof/>
                <w:lang w:val="en-GB" w:eastAsia="en-GB"/>
              </w:rPr>
              <w:drawing>
                <wp:inline distT="0" distB="0" distL="0" distR="0" wp14:anchorId="01BE2231" wp14:editId="7632626D">
                  <wp:extent cx="3449782" cy="562278"/>
                  <wp:effectExtent l="0" t="0" r="0" b="9525"/>
                  <wp:docPr id="315" name="Picture 315"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449942" cy="562304"/>
                          </a:xfrm>
                          <a:prstGeom prst="rect">
                            <a:avLst/>
                          </a:prstGeom>
                          <a:noFill/>
                          <a:ln>
                            <a:noFill/>
                          </a:ln>
                        </pic:spPr>
                      </pic:pic>
                    </a:graphicData>
                  </a:graphic>
                </wp:inline>
              </w:drawing>
            </w:r>
          </w:p>
        </w:tc>
        <w:tc>
          <w:tcPr>
            <w:tcW w:w="1882" w:type="pct"/>
          </w:tcPr>
          <w:p w14:paraId="5970E9C0" w14:textId="77777777" w:rsidR="00CB0A98" w:rsidRPr="005C766B" w:rsidRDefault="00CB0A98" w:rsidP="00B22E0D">
            <w:pPr>
              <w:pStyle w:val="1wsquestionaleader"/>
              <w:spacing w:before="180"/>
              <w:ind w:left="440"/>
            </w:pPr>
            <w:r>
              <w:rPr>
                <w:noProof/>
                <w:lang w:eastAsia="en-GB"/>
              </w:rPr>
              <mc:AlternateContent>
                <mc:Choice Requires="wps">
                  <w:drawing>
                    <wp:anchor distT="0" distB="0" distL="114300" distR="114300" simplePos="0" relativeHeight="251827200" behindDoc="0" locked="0" layoutInCell="1" allowOverlap="1" wp14:anchorId="05F6EB63" wp14:editId="6CB0DBDA">
                      <wp:simplePos x="0" y="0"/>
                      <wp:positionH relativeFrom="column">
                        <wp:posOffset>285115</wp:posOffset>
                      </wp:positionH>
                      <wp:positionV relativeFrom="paragraph">
                        <wp:posOffset>464185</wp:posOffset>
                      </wp:positionV>
                      <wp:extent cx="1234440" cy="218440"/>
                      <wp:effectExtent l="0" t="0" r="4445" b="3175"/>
                      <wp:wrapNone/>
                      <wp:docPr id="30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2184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3AB74D4"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6EB63" id="_x0000_s1146" type="#_x0000_t202" style="position:absolute;left:0;text-align:left;margin-left:22.45pt;margin-top:36.55pt;width:97.2pt;height:17.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" filled="f" stroked="f">
                      <v:textbox inset="1pt,1pt,1pt,1pt">
                        <w:txbxContent>
                          <w:p w14:paraId="03AB74D4"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v:textbox>
                    </v:shape>
                  </w:pict>
                </mc:Fallback>
              </mc:AlternateContent>
            </w:r>
            <w:r w:rsidRPr="007010C1">
              <w:t>(a)</w:t>
            </w:r>
            <w:r w:rsidRPr="00BE7335">
              <w:rPr>
                <w:b/>
              </w:rPr>
              <w:tab/>
            </w:r>
            <w:r w:rsidRPr="005C766B">
              <w:t xml:space="preserve">Calculate the net force acting </w:t>
            </w:r>
            <w:r>
              <w:br/>
            </w:r>
            <w:r w:rsidRPr="005C766B">
              <w:t>on the body.</w:t>
            </w:r>
          </w:p>
          <w:p w14:paraId="5BC43FCB" w14:textId="77777777" w:rsidR="00CB0A98" w:rsidRDefault="00CB0A98" w:rsidP="00B22E0D">
            <w:pPr>
              <w:pStyle w:val="1wsquestionaleader"/>
              <w:ind w:left="440"/>
            </w:pPr>
            <w:r>
              <w:tab/>
            </w:r>
            <w:r>
              <w:tab/>
            </w:r>
          </w:p>
          <w:p w14:paraId="12D02ECF" w14:textId="77777777" w:rsidR="00CB0A98" w:rsidRDefault="00CB0A98" w:rsidP="00B22E0D">
            <w:pPr>
              <w:pStyle w:val="1wsquestionaleader"/>
              <w:ind w:left="440"/>
            </w:pPr>
            <w:r>
              <w:tab/>
            </w:r>
            <w:r>
              <w:tab/>
            </w:r>
          </w:p>
          <w:p w14:paraId="57A0696E" w14:textId="77777777" w:rsidR="00CB0A98" w:rsidRDefault="00CB0A98" w:rsidP="00B22E0D">
            <w:pPr>
              <w:pStyle w:val="1wsquestionaleader"/>
              <w:ind w:left="440"/>
            </w:pPr>
            <w:r>
              <w:tab/>
            </w:r>
            <w:r>
              <w:tab/>
            </w:r>
          </w:p>
          <w:p w14:paraId="3FF97D93" w14:textId="77777777" w:rsidR="00CB0A98" w:rsidRDefault="00CB0A98" w:rsidP="00B22E0D">
            <w:pPr>
              <w:pStyle w:val="1wsquestionaleader"/>
              <w:ind w:left="440"/>
            </w:pPr>
            <w:r>
              <w:tab/>
            </w:r>
            <w:r>
              <w:tab/>
            </w:r>
          </w:p>
        </w:tc>
      </w:tr>
    </w:tbl>
    <w:p w14:paraId="507F9EC9" w14:textId="77777777" w:rsidR="00CB0A98" w:rsidRPr="00D75060" w:rsidRDefault="00CB0A98" w:rsidP="00CB0A98">
      <w:pPr>
        <w:pStyle w:val="1wsquestionaleader"/>
      </w:pPr>
      <w:r>
        <w:rPr>
          <w:noProof/>
          <w:lang w:eastAsia="en-GB"/>
        </w:rPr>
        <mc:AlternateContent>
          <mc:Choice Requires="wps">
            <w:drawing>
              <wp:anchor distT="0" distB="0" distL="114300" distR="114300" simplePos="0" relativeHeight="251828224" behindDoc="0" locked="0" layoutInCell="1" allowOverlap="1" wp14:anchorId="57EF1E73" wp14:editId="0B6FFD1E">
                <wp:simplePos x="0" y="0"/>
                <wp:positionH relativeFrom="column">
                  <wp:posOffset>533400</wp:posOffset>
                </wp:positionH>
                <wp:positionV relativeFrom="paragraph">
                  <wp:posOffset>177800</wp:posOffset>
                </wp:positionV>
                <wp:extent cx="1828800" cy="355600"/>
                <wp:effectExtent l="0" t="0" r="0" b="0"/>
                <wp:wrapNone/>
                <wp:docPr id="310"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55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511AE31" w14:textId="77777777" w:rsidR="00586794" w:rsidRPr="003301B6" w:rsidRDefault="00586794"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279" w:dyaOrig="560" w14:anchorId="7CB6FC63">
                                <v:shape id="_x0000_i1084" type="#_x0000_t75" style="width:14pt;height:28pt" o:ole="">
                                  <v:imagedata r:id="rId207" o:title=""/>
                                </v:shape>
                                <o:OLEObject Type="Embed" ProgID="Equation.DSMT4" ShapeID="_x0000_i1084" DrawAspect="Content" ObjectID="_1563440955" r:id="rId208"/>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340" w:dyaOrig="560" w14:anchorId="12FD598E">
                                <v:shape id="_x0000_i1085" type="#_x0000_t75" style="width:17.35pt;height:28pt" o:ole="">
                                  <v:imagedata r:id="rId209" o:title=""/>
                                </v:shape>
                                <o:OLEObject Type="Embed" ProgID="Equation.DSMT4" ShapeID="_x0000_i1085" DrawAspect="Content" ObjectID="_1563440956" r:id="rId210"/>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F1E73" id="_x0000_s1147" type="#_x0000_t202" style="position:absolute;left:0;text-align:left;margin-left:42pt;margin-top:14pt;width:2in;height:2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" filled="f" stroked="f">
                <v:textbox inset="1pt,1pt,1pt,1pt">
                  <w:txbxContent>
                    <w:p w14:paraId="1511AE31" w14:textId="77777777" w:rsidR="00586794" w:rsidRPr="003301B6" w:rsidRDefault="00586794"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279" w:dyaOrig="560" w14:anchorId="7CB6FC63">
                          <v:shape id="_x0000_i1084" type="#_x0000_t75" style="width:14pt;height:28pt" o:ole="">
                            <v:imagedata r:id="rId211" o:title=""/>
                          </v:shape>
                          <o:OLEObject Type="Embed" ProgID="Equation.DSMT4" ShapeID="_x0000_i1084" DrawAspect="Content" ObjectID="_1562660504" r:id="rId212"/>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340" w:dyaOrig="560" w14:anchorId="12FD598E">
                          <v:shape id="_x0000_i1085" type="#_x0000_t75" style="width:17.35pt;height:28pt" o:ole="">
                            <v:imagedata r:id="rId213" o:title=""/>
                          </v:shape>
                          <o:OLEObject Type="Embed" ProgID="Equation.DSMT4" ShapeID="_x0000_i1085" DrawAspect="Content" ObjectID="_1562660505" r:id="rId214"/>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v:textbox>
              </v:shape>
            </w:pict>
          </mc:Fallback>
        </mc:AlternateContent>
      </w:r>
      <w:r w:rsidRPr="007010C1">
        <w:t>(</w:t>
      </w:r>
      <w:r>
        <w:t>b</w:t>
      </w:r>
      <w:r w:rsidRPr="007010C1">
        <w:t>)</w:t>
      </w:r>
      <w:r w:rsidRPr="00BE7335">
        <w:rPr>
          <w:b/>
        </w:rPr>
        <w:tab/>
      </w:r>
      <w:r w:rsidRPr="00D75060">
        <w:t>Calculate the acceleration of the body.</w:t>
      </w:r>
    </w:p>
    <w:p w14:paraId="4AFB611B" w14:textId="77777777" w:rsidR="00CB0A98" w:rsidRPr="00146133" w:rsidRDefault="00CB0A98" w:rsidP="00CB0A98">
      <w:pPr>
        <w:pStyle w:val="1wsquestionaleader"/>
        <w:tabs>
          <w:tab w:val="clear" w:pos="9540"/>
          <w:tab w:val="right" w:leader="dot" w:pos="9264"/>
        </w:tabs>
        <w:spacing w:before="300"/>
      </w:pPr>
      <w:r>
        <w:tab/>
      </w:r>
      <w:r>
        <w:tab/>
      </w:r>
    </w:p>
    <w:p w14:paraId="28C92BB7" w14:textId="77777777" w:rsidR="00CB0A98" w:rsidRPr="00546DF9" w:rsidRDefault="00CB0A98" w:rsidP="00CB0A98">
      <w:pPr>
        <w:pStyle w:val="1wsquestions"/>
        <w:spacing w:before="120" w:after="120"/>
        <w:ind w:left="357" w:hanging="357"/>
      </w:pPr>
      <w:r>
        <w:rPr>
          <w:b/>
        </w:rPr>
        <w:t>4</w:t>
      </w:r>
      <w:r w:rsidRPr="0051557B">
        <w:rPr>
          <w:b/>
        </w:rPr>
        <w:t>.</w:t>
      </w:r>
      <w:r w:rsidRPr="0051557B">
        <w:rPr>
          <w:b/>
        </w:rPr>
        <w:tab/>
      </w:r>
      <w:r w:rsidRPr="00546DF9">
        <w:t>The photo shows a drag car coming to a stop at the end of a race.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tblGrid>
      <w:tr w:rsidR="00CB0A98" w14:paraId="2B108161" w14:textId="77777777" w:rsidTr="00B22E0D">
        <w:tc>
          <w:tcPr>
            <w:tcW w:w="504" w:type="dxa"/>
            <w:shd w:val="clear" w:color="auto" w:fill="auto"/>
          </w:tcPr>
          <w:p w14:paraId="489EDC54" w14:textId="77777777" w:rsidR="00CB0A98" w:rsidRDefault="00CB0A98" w:rsidP="00B22E0D">
            <w:pPr>
              <w:pStyle w:val="1wsquestiona"/>
            </w:pPr>
            <w:r>
              <w:rPr>
                <w:noProof/>
                <w:lang w:eastAsia="en-GB"/>
              </w:rPr>
              <mc:AlternateContent>
                <mc:Choice Requires="wps">
                  <w:drawing>
                    <wp:anchor distT="0" distB="0" distL="114300" distR="114300" simplePos="0" relativeHeight="251831296" behindDoc="0" locked="0" layoutInCell="1" allowOverlap="1" wp14:anchorId="624E2B7B" wp14:editId="6BE707BD">
                      <wp:simplePos x="0" y="0"/>
                      <wp:positionH relativeFrom="column">
                        <wp:posOffset>4369435</wp:posOffset>
                      </wp:positionH>
                      <wp:positionV relativeFrom="paragraph">
                        <wp:posOffset>7871460</wp:posOffset>
                      </wp:positionV>
                      <wp:extent cx="1821180" cy="217170"/>
                      <wp:effectExtent l="0" t="0" r="7620" b="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56B202F2" w14:textId="77777777"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4E2B7B" id="Text Box 311" o:spid="_x0000_s1148" type="#_x0000_t202" style="position:absolute;left:0;text-align:left;margin-left:344.05pt;margin-top:619.8pt;width:143.4pt;height:17.1pt;z-index:251831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" stroked="f">
                      <v:textbox style="mso-fit-shape-to-text:t">
                        <w:txbxContent>
                          <w:p w14:paraId="56B202F2" w14:textId="77777777"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v:textbox>
                    </v:shape>
                  </w:pict>
                </mc:Fallback>
              </mc:AlternateContent>
            </w:r>
          </w:p>
        </w:tc>
        <w:tc>
          <w:tcPr>
            <w:tcW w:w="4594" w:type="dxa"/>
            <w:shd w:val="clear" w:color="auto" w:fill="auto"/>
          </w:tcPr>
          <w:p w14:paraId="11775BFC" w14:textId="77777777" w:rsidR="00CB0A98" w:rsidRDefault="00CB0A98" w:rsidP="00B22E0D">
            <w:r>
              <w:rPr>
                <w:noProof/>
                <w:lang w:val="en-GB" w:eastAsia="en-GB"/>
              </w:rPr>
              <mc:AlternateContent>
                <mc:Choice Requires="wps">
                  <w:drawing>
                    <wp:anchor distT="0" distB="0" distL="114300" distR="114300" simplePos="0" relativeHeight="251832320" behindDoc="0" locked="0" layoutInCell="1" allowOverlap="1" wp14:anchorId="1920D9BE" wp14:editId="1C4E2013">
                      <wp:simplePos x="0" y="0"/>
                      <wp:positionH relativeFrom="column">
                        <wp:posOffset>2971800</wp:posOffset>
                      </wp:positionH>
                      <wp:positionV relativeFrom="paragraph">
                        <wp:posOffset>870173</wp:posOffset>
                      </wp:positionV>
                      <wp:extent cx="1821180" cy="217170"/>
                      <wp:effectExtent l="0" t="0" r="7620" b="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421C9252" w14:textId="77777777"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20D9BE" id="Text Box 312" o:spid="_x0000_s1149" type="#_x0000_t202" style="position:absolute;margin-left:234pt;margin-top:68.5pt;width:143.4pt;height:17.1pt;z-index:2518323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" stroked="f">
                      <v:textbox style="mso-fit-shape-to-text:t">
                        <w:txbxContent>
                          <w:p w14:paraId="421C9252" w14:textId="77777777"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v:textbox>
                    </v:shape>
                  </w:pict>
                </mc:Fallback>
              </mc:AlternateContent>
            </w:r>
            <w:r>
              <w:rPr>
                <w:noProof/>
                <w:lang w:val="en-GB" w:eastAsia="en-GB"/>
              </w:rPr>
              <w:drawing>
                <wp:inline distT="0" distB="0" distL="0" distR="0" wp14:anchorId="7C312867" wp14:editId="04E7FDC5">
                  <wp:extent cx="3114675" cy="1124585"/>
                  <wp:effectExtent l="0" t="0" r="9525" b="0"/>
                  <wp:docPr id="316" name="Picture 31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inline>
              </w:drawing>
            </w:r>
          </w:p>
        </w:tc>
      </w:tr>
    </w:tbl>
    <w:p w14:paraId="33402DDF" w14:textId="26C5A328" w:rsidR="00CB0A98" w:rsidRDefault="003301B6" w:rsidP="00CB0A98">
      <w:pPr>
        <w:pStyle w:val="1wsquestionaleader"/>
        <w:spacing w:before="180"/>
      </w:pPr>
      <w:r>
        <w:rPr>
          <w:noProof/>
          <w:lang w:eastAsia="en-GB"/>
        </w:rPr>
        <mc:AlternateContent>
          <mc:Choice Requires="wps">
            <w:drawing>
              <wp:anchor distT="0" distB="0" distL="114300" distR="114300" simplePos="0" relativeHeight="251829248" behindDoc="0" locked="0" layoutInCell="1" allowOverlap="1" wp14:anchorId="52FF15E7" wp14:editId="2A5DEC91">
                <wp:simplePos x="0" y="0"/>
                <wp:positionH relativeFrom="column">
                  <wp:posOffset>2230755</wp:posOffset>
                </wp:positionH>
                <wp:positionV relativeFrom="paragraph">
                  <wp:posOffset>245110</wp:posOffset>
                </wp:positionV>
                <wp:extent cx="889000" cy="202565"/>
                <wp:effectExtent l="0" t="0" r="0" b="635"/>
                <wp:wrapNone/>
                <wp:docPr id="31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A7DE483"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F15E7" id="_x0000_s1150" type="#_x0000_t202" style="position:absolute;left:0;text-align:left;margin-left:175.65pt;margin-top:19.3pt;width:70pt;height:15.9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" filled="f" stroked="f">
                <v:textbox inset="1pt,1pt,1pt,1pt">
                  <w:txbxContent>
                    <w:p w14:paraId="1A7DE483"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v:textbox>
              </v:shape>
            </w:pict>
          </mc:Fallback>
        </mc:AlternateContent>
      </w:r>
      <w:r w:rsidRPr="003301B6">
        <w:rPr>
          <w:noProof/>
          <w:color w:val="FF0000"/>
          <w:lang w:eastAsia="en-GB"/>
        </w:rPr>
        <mc:AlternateContent>
          <mc:Choice Requires="wps">
            <w:drawing>
              <wp:anchor distT="0" distB="0" distL="114300" distR="114300" simplePos="0" relativeHeight="251830272" behindDoc="0" locked="0" layoutInCell="1" allowOverlap="1" wp14:anchorId="30EE6439" wp14:editId="071100EA">
                <wp:simplePos x="0" y="0"/>
                <wp:positionH relativeFrom="column">
                  <wp:posOffset>3989070</wp:posOffset>
                </wp:positionH>
                <wp:positionV relativeFrom="paragraph">
                  <wp:posOffset>447675</wp:posOffset>
                </wp:positionV>
                <wp:extent cx="889000" cy="202565"/>
                <wp:effectExtent l="0" t="0" r="0" b="635"/>
                <wp:wrapNone/>
                <wp:docPr id="31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CD78001"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E6439" id="_x0000_s1151" type="#_x0000_t202" style="position:absolute;left:0;text-align:left;margin-left:314.1pt;margin-top:35.25pt;width:70pt;height:15.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" filled="f" stroked="f">
                <v:textbox inset="1pt,1pt,1pt,1pt">
                  <w:txbxContent>
                    <w:p w14:paraId="1CD78001"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v:textbox>
              </v:shape>
            </w:pict>
          </mc:Fallback>
        </mc:AlternateContent>
      </w:r>
      <w:r w:rsidR="00CB0A98" w:rsidRPr="007010C1">
        <w:t>(</w:t>
      </w:r>
      <w:proofErr w:type="spellStart"/>
      <w:r w:rsidR="00CB0A98" w:rsidRPr="007010C1">
        <w:t>a</w:t>
      </w:r>
      <w:proofErr w:type="spellEnd"/>
      <w:r w:rsidR="00CB0A98" w:rsidRPr="007010C1">
        <w:t>)</w:t>
      </w:r>
      <w:r w:rsidR="00CB0A98" w:rsidRPr="00BE7335">
        <w:rPr>
          <w:b/>
        </w:rPr>
        <w:tab/>
      </w:r>
      <w:r w:rsidR="00CB0A98">
        <w:t>To come to a complete stop, the drag car negatively accelerates. Identify another term for ‘negative acceleration’. ...................................................................</w:t>
      </w:r>
    </w:p>
    <w:p w14:paraId="402C905D" w14:textId="6EFEFB4D" w:rsidR="00CB0A98" w:rsidRPr="00D75060" w:rsidRDefault="00CB0A98" w:rsidP="00CB0A98">
      <w:pPr>
        <w:pStyle w:val="1wsquestionaleader"/>
      </w:pPr>
      <w:r>
        <w:t>(b)</w:t>
      </w:r>
      <w:r>
        <w:tab/>
        <w:t>Identify the force that brings the drag car to a stop. .....................................................................</w:t>
      </w:r>
    </w:p>
    <w:p w14:paraId="08AB1D26" w14:textId="77777777" w:rsidR="00CB0A98" w:rsidRDefault="00CB0A98">
      <w:pPr>
        <w:rPr>
          <w:rFonts w:ascii="Arial" w:hAnsi="Arial"/>
        </w:rPr>
      </w:pPr>
      <w:r>
        <w:rPr>
          <w:rFonts w:ascii="Arial" w:hAnsi="Arial"/>
        </w:rPr>
        <w:br w:type="page"/>
      </w:r>
    </w:p>
    <w:p w14:paraId="2789FAB8" w14:textId="77777777" w:rsidR="00CB0A98" w:rsidRPr="005123A8" w:rsidRDefault="00CB0A98" w:rsidP="00CB0A98">
      <w:pPr>
        <w:pStyle w:val="Chaptertitle"/>
      </w:pPr>
      <w:r w:rsidRPr="005123A8">
        <w:lastRenderedPageBreak/>
        <w:t xml:space="preserve">CHAPTER </w:t>
      </w:r>
      <w:r>
        <w:t>8: Forces, energy and motion</w:t>
      </w:r>
    </w:p>
    <w:p w14:paraId="73643C5B"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36416" behindDoc="0" locked="0" layoutInCell="1" allowOverlap="1" wp14:anchorId="26693CE7" wp14:editId="2E523659">
                <wp:simplePos x="0" y="0"/>
                <wp:positionH relativeFrom="column">
                  <wp:posOffset>0</wp:posOffset>
                </wp:positionH>
                <wp:positionV relativeFrom="paragraph">
                  <wp:posOffset>20955</wp:posOffset>
                </wp:positionV>
                <wp:extent cx="5867400" cy="0"/>
                <wp:effectExtent l="9525" t="11430" r="9525" b="7620"/>
                <wp:wrapNone/>
                <wp:docPr id="317"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7"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D3pFxUCAAAs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APekXFQIA&#10;ACw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834368" behindDoc="0" locked="0" layoutInCell="1" allowOverlap="1" wp14:anchorId="22FBB24D" wp14:editId="2CF3EFC4">
                <wp:simplePos x="0" y="0"/>
                <wp:positionH relativeFrom="column">
                  <wp:posOffset>4800600</wp:posOffset>
                </wp:positionH>
                <wp:positionV relativeFrom="paragraph">
                  <wp:posOffset>20955</wp:posOffset>
                </wp:positionV>
                <wp:extent cx="1066800" cy="304800"/>
                <wp:effectExtent l="9525" t="11430" r="9525" b="7620"/>
                <wp:wrapNone/>
                <wp:docPr id="318"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9593565"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BB24D" id="_x0000_s1152" style="position:absolute;margin-left:378pt;margin-top:1.65pt;width:84pt;height:2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moWlWygCAABUBAAADgAAAAAAAAAAAAAAAAAsAgAAZHJzL2Uyb0Rv&#10;Yy54bWxQSwECLQAUAAYACAAAACEAiRw+Nd4AAAAIAQAADwAAAAAAAAAAAAAAAACABAAAZHJzL2Rv&#10;d25yZXYueG1sUEsFBgAAAAAEAAQA8wAAAIsFAAAAAA==&#10;" fillcolor="black">
                <v:textbox>
                  <w:txbxContent>
                    <w:p w14:paraId="19593565"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35392" behindDoc="0" locked="0" layoutInCell="1" allowOverlap="1" wp14:anchorId="25420A19" wp14:editId="718A1707">
                <wp:simplePos x="0" y="0"/>
                <wp:positionH relativeFrom="column">
                  <wp:posOffset>4419600</wp:posOffset>
                </wp:positionH>
                <wp:positionV relativeFrom="paragraph">
                  <wp:posOffset>20955</wp:posOffset>
                </wp:positionV>
                <wp:extent cx="1447800" cy="304800"/>
                <wp:effectExtent l="9525" t="11430" r="9525" b="7620"/>
                <wp:wrapNone/>
                <wp:docPr id="319"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7A635AF" w14:textId="77777777" w:rsidR="00586794" w:rsidRDefault="00586794" w:rsidP="00CB0A98">
                            <w:pPr>
                              <w:pStyle w:val="worksheeticontext"/>
                            </w:pPr>
                            <w:r>
                              <w:t>Worksheet 8.7</w:t>
                            </w:r>
                          </w:p>
                          <w:p w14:paraId="6E665E4D"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420A19" id="_x0000_s1153" style="position:absolute;margin-left:348pt;margin-top:1.65pt;width:114pt;height:2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" fillcolor="black">
                <v:textbox>
                  <w:txbxContent>
                    <w:p w14:paraId="67A635AF" w14:textId="77777777" w:rsidR="00586794" w:rsidRDefault="00586794" w:rsidP="00CB0A98">
                      <w:pPr>
                        <w:pStyle w:val="worksheeticontext"/>
                      </w:pPr>
                      <w:r>
                        <w:t>Worksheet 8.7</w:t>
                      </w:r>
                    </w:p>
                    <w:p w14:paraId="6E665E4D" w14:textId="77777777" w:rsidR="00586794" w:rsidRDefault="00586794" w:rsidP="00CB0A98"/>
                  </w:txbxContent>
                </v:textbox>
              </v:roundrect>
            </w:pict>
          </mc:Fallback>
        </mc:AlternateContent>
      </w:r>
    </w:p>
    <w:p w14:paraId="676C7541" w14:textId="77777777" w:rsidR="00CB0A98" w:rsidRPr="00EA04F3" w:rsidRDefault="00CB0A98" w:rsidP="00CB0A98">
      <w:pPr>
        <w:pStyle w:val="0Aheadingfirst"/>
        <w:spacing w:before="460"/>
        <w:ind w:left="1440" w:hanging="1440"/>
      </w:pPr>
      <w:r>
        <w:rPr>
          <w:noProof/>
          <w:lang w:val="en-GB" w:eastAsia="en-GB"/>
        </w:rPr>
        <mc:AlternateContent>
          <mc:Choice Requires="wps">
            <w:drawing>
              <wp:anchor distT="0" distB="0" distL="114300" distR="114300" simplePos="0" relativeHeight="251837440" behindDoc="0" locked="0" layoutInCell="1" allowOverlap="1" wp14:anchorId="59A25F5A" wp14:editId="4530EA9E">
                <wp:simplePos x="0" y="0"/>
                <wp:positionH relativeFrom="column">
                  <wp:posOffset>4435475</wp:posOffset>
                </wp:positionH>
                <wp:positionV relativeFrom="paragraph">
                  <wp:posOffset>156845</wp:posOffset>
                </wp:positionV>
                <wp:extent cx="1536700" cy="113665"/>
                <wp:effectExtent l="0" t="4445" r="0" b="0"/>
                <wp:wrapNone/>
                <wp:docPr id="99"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9E3AFD1" w14:textId="77777777"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25F5A" id="Text Box 653" o:spid="_x0000_s1154" type="#_x0000_t202" style="position:absolute;left:0;text-align:left;margin-left:349.25pt;margin-top:12.35pt;width:121pt;height:8.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" filled="f" stroked="f">
                <v:textbox inset="0,0,0,0">
                  <w:txbxContent>
                    <w:p w14:paraId="79E3AFD1" w14:textId="77777777"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v:textbox>
              </v:shape>
            </w:pict>
          </mc:Fallback>
        </mc:AlternateContent>
      </w:r>
      <w:r w:rsidRPr="00EA04F3">
        <w:t xml:space="preserve">Newton’s </w:t>
      </w:r>
      <w:r>
        <w:t>Third</w:t>
      </w:r>
      <w:r w:rsidRPr="00EA04F3">
        <w:t xml:space="preserve"> Law</w:t>
      </w:r>
    </w:p>
    <w:p w14:paraId="46DB24BE"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01D569A" w14:textId="77777777" w:rsidR="00CB0A98" w:rsidRPr="00972898" w:rsidRDefault="00CB0A98" w:rsidP="00CB0A98">
      <w:pPr>
        <w:pStyle w:val="1wsquestions"/>
        <w:spacing w:after="40"/>
        <w:rPr>
          <w:b/>
        </w:rPr>
      </w:pPr>
      <w:r>
        <w:rPr>
          <w:noProof/>
          <w:lang w:eastAsia="en-GB"/>
        </w:rPr>
        <mc:AlternateContent>
          <mc:Choice Requires="wps">
            <w:drawing>
              <wp:anchor distT="0" distB="0" distL="114300" distR="114300" simplePos="0" relativeHeight="251838464" behindDoc="0" locked="0" layoutInCell="1" allowOverlap="1" wp14:anchorId="00A590F6" wp14:editId="6AB6CD82">
                <wp:simplePos x="0" y="0"/>
                <wp:positionH relativeFrom="column">
                  <wp:posOffset>244046</wp:posOffset>
                </wp:positionH>
                <wp:positionV relativeFrom="paragraph">
                  <wp:posOffset>144780</wp:posOffset>
                </wp:positionV>
                <wp:extent cx="5842000" cy="215900"/>
                <wp:effectExtent l="0" t="0" r="6350" b="0"/>
                <wp:wrapNone/>
                <wp:docPr id="12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215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791BFE0"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590F6" id="_x0000_s1155" type="#_x0000_t202" style="position:absolute;left:0;text-align:left;margin-left:19.2pt;margin-top:11.4pt;width:460pt;height:1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" filled="f" stroked="f">
                <v:textbox inset="1pt,1pt,1pt,1pt">
                  <w:txbxContent>
                    <w:p w14:paraId="6791BFE0"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v:textbox>
              </v:shape>
            </w:pict>
          </mc:Fallback>
        </mc:AlternateContent>
      </w:r>
      <w:r w:rsidRPr="00AF67DD">
        <w:rPr>
          <w:b/>
        </w:rPr>
        <w:t>1.</w:t>
      </w:r>
      <w:r w:rsidRPr="00AF67DD">
        <w:rPr>
          <w:b/>
        </w:rPr>
        <w:tab/>
      </w:r>
      <w:r w:rsidRPr="00A940A6">
        <w:t xml:space="preserve">State Newton’s </w:t>
      </w:r>
      <w:r>
        <w:t>Third</w:t>
      </w:r>
      <w:r w:rsidRPr="00A940A6">
        <w:t xml:space="preserve"> Law of </w:t>
      </w:r>
      <w:r>
        <w:t>M</w:t>
      </w:r>
      <w:r w:rsidRPr="00A940A6">
        <w:t>otion.</w:t>
      </w:r>
    </w:p>
    <w:p w14:paraId="60903A05" w14:textId="77777777" w:rsidR="00CB0A98" w:rsidRDefault="00CB0A98" w:rsidP="00CB0A98">
      <w:pPr>
        <w:pStyle w:val="1wsquestionaleader"/>
        <w:tabs>
          <w:tab w:val="clear" w:pos="9540"/>
          <w:tab w:val="right" w:leader="dot" w:pos="9240"/>
        </w:tabs>
        <w:spacing w:after="40" w:line="240" w:lineRule="auto"/>
        <w:ind w:left="357" w:firstLine="0"/>
      </w:pPr>
      <w:r>
        <w:tab/>
      </w:r>
    </w:p>
    <w:p w14:paraId="180EB71F" w14:textId="77777777" w:rsidR="00CB0A98" w:rsidRDefault="00CB0A98" w:rsidP="00CB0A98">
      <w:pPr>
        <w:pStyle w:val="1wsquestionaleader"/>
        <w:tabs>
          <w:tab w:val="clear" w:pos="9540"/>
          <w:tab w:val="right" w:leader="dot" w:pos="9240"/>
        </w:tabs>
        <w:spacing w:after="40" w:line="240" w:lineRule="auto"/>
        <w:ind w:left="357" w:firstLine="0"/>
      </w:pPr>
      <w:r>
        <w:tab/>
      </w:r>
    </w:p>
    <w:p w14:paraId="0793E9EC" w14:textId="77777777" w:rsidR="00CB0A98" w:rsidRDefault="00CB0A98" w:rsidP="00CB0A98">
      <w:pPr>
        <w:pStyle w:val="1wsquestionaleader"/>
        <w:tabs>
          <w:tab w:val="clear" w:pos="9540"/>
          <w:tab w:val="right" w:leader="dot" w:pos="9240"/>
        </w:tabs>
        <w:spacing w:after="40" w:line="240" w:lineRule="auto"/>
        <w:ind w:left="357" w:firstLine="0"/>
      </w:pPr>
      <w:r>
        <w:tab/>
      </w:r>
    </w:p>
    <w:p w14:paraId="5081A50D" w14:textId="77777777" w:rsidR="00CB0A98" w:rsidRDefault="00CB0A98" w:rsidP="00CB0A98">
      <w:pPr>
        <w:pStyle w:val="1wsquestions"/>
        <w:spacing w:before="60"/>
        <w:ind w:left="357" w:hanging="357"/>
      </w:pPr>
      <w:r w:rsidRPr="0051557B">
        <w:rPr>
          <w:b/>
        </w:rPr>
        <w:t>2.</w:t>
      </w:r>
      <w:r w:rsidRPr="0051557B">
        <w:rPr>
          <w:b/>
        </w:rPr>
        <w:tab/>
      </w:r>
      <w:r w:rsidRPr="005B225A">
        <w:t xml:space="preserve">The following diagram shows a balloon rocket </w:t>
      </w:r>
      <w:r>
        <w:t>built by students</w:t>
      </w:r>
      <w:r w:rsidRPr="005B225A">
        <w:t xml:space="preserve">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424"/>
      </w:tblGrid>
      <w:tr w:rsidR="00CB0A98" w14:paraId="3D5A1E2E" w14:textId="77777777" w:rsidTr="00B22E0D">
        <w:tc>
          <w:tcPr>
            <w:tcW w:w="276" w:type="dxa"/>
            <w:shd w:val="clear" w:color="auto" w:fill="auto"/>
          </w:tcPr>
          <w:p w14:paraId="18A5C4E8" w14:textId="77777777" w:rsidR="00CB0A98" w:rsidRDefault="00CB0A98" w:rsidP="00B22E0D">
            <w:pPr>
              <w:pStyle w:val="1wsquestiona"/>
            </w:pPr>
          </w:p>
        </w:tc>
        <w:tc>
          <w:tcPr>
            <w:tcW w:w="3660" w:type="dxa"/>
            <w:shd w:val="clear" w:color="auto" w:fill="auto"/>
          </w:tcPr>
          <w:p w14:paraId="2A7FC250" w14:textId="77777777" w:rsidR="00CB0A98" w:rsidRDefault="00CB0A98" w:rsidP="00B22E0D">
            <w:r>
              <w:rPr>
                <w:noProof/>
                <w:lang w:val="en-GB" w:eastAsia="en-GB"/>
              </w:rPr>
              <w:drawing>
                <wp:inline distT="0" distB="0" distL="0" distR="0" wp14:anchorId="01F6F183" wp14:editId="799BE223">
                  <wp:extent cx="1992630" cy="2019300"/>
                  <wp:effectExtent l="0" t="0" r="7620" b="0"/>
                  <wp:docPr id="153" name="Picture 15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49" cstate="print">
                            <a:extLst>
                              <a:ext uri="{28A0092B-C50C-407E-A947-70E740481C1C}">
                                <a14:useLocalDpi xmlns:a14="http://schemas.microsoft.com/office/drawing/2010/main" val="0"/>
                              </a:ext>
                            </a:extLst>
                          </a:blip>
                          <a:srcRect l="8859" t="23726" r="4430" b="7765"/>
                          <a:stretch>
                            <a:fillRect/>
                          </a:stretch>
                        </pic:blipFill>
                        <pic:spPr bwMode="auto">
                          <a:xfrm>
                            <a:off x="0" y="0"/>
                            <a:ext cx="1992630" cy="2019300"/>
                          </a:xfrm>
                          <a:prstGeom prst="rect">
                            <a:avLst/>
                          </a:prstGeom>
                          <a:noFill/>
                          <a:ln>
                            <a:noFill/>
                          </a:ln>
                        </pic:spPr>
                      </pic:pic>
                    </a:graphicData>
                  </a:graphic>
                </wp:inline>
              </w:drawing>
            </w:r>
          </w:p>
        </w:tc>
        <w:tc>
          <w:tcPr>
            <w:tcW w:w="5424" w:type="dxa"/>
          </w:tcPr>
          <w:p w14:paraId="024E3C3A" w14:textId="77777777" w:rsidR="00CB0A98" w:rsidRPr="005B225A" w:rsidRDefault="00CB0A98" w:rsidP="00B22E0D">
            <w:pPr>
              <w:pStyle w:val="1wsquestionsindent"/>
              <w:spacing w:line="270" w:lineRule="exact"/>
              <w:ind w:leftChars="60" w:left="144"/>
              <w:rPr>
                <w:spacing w:val="-2"/>
              </w:rPr>
            </w:pPr>
            <w:r w:rsidRPr="005B225A">
              <w:rPr>
                <w:spacing w:val="-2"/>
              </w:rPr>
              <w:t>The inflated balloon is then released.</w:t>
            </w:r>
          </w:p>
          <w:p w14:paraId="0E692349" w14:textId="77777777" w:rsidR="00CB0A98" w:rsidRPr="000D2D82" w:rsidRDefault="00CB0A98" w:rsidP="00CB0A98">
            <w:pPr>
              <w:pStyle w:val="1wsquestionaleader"/>
              <w:ind w:leftChars="60" w:left="584"/>
            </w:pPr>
            <w:r>
              <w:rPr>
                <w:noProof/>
                <w:spacing w:val="-2"/>
                <w:lang w:eastAsia="en-GB"/>
              </w:rPr>
              <mc:AlternateContent>
                <mc:Choice Requires="wps">
                  <w:drawing>
                    <wp:anchor distT="0" distB="0" distL="114300" distR="114300" simplePos="0" relativeHeight="251839488" behindDoc="0" locked="0" layoutInCell="1" allowOverlap="1" wp14:anchorId="6C3F57B8" wp14:editId="55151A1D">
                      <wp:simplePos x="0" y="0"/>
                      <wp:positionH relativeFrom="column">
                        <wp:posOffset>381000</wp:posOffset>
                      </wp:positionH>
                      <wp:positionV relativeFrom="paragraph">
                        <wp:posOffset>345646</wp:posOffset>
                      </wp:positionV>
                      <wp:extent cx="3108325" cy="736600"/>
                      <wp:effectExtent l="0" t="0" r="0" b="6350"/>
                      <wp:wrapNone/>
                      <wp:docPr id="12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736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BFAFD81"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3F57B8" id="_x0000_s1156" type="#_x0000_t202" style="position:absolute;left:0;text-align:left;margin-left:30pt;margin-top:27.2pt;width:244.75pt;height:5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" filled="f" stroked="f">
                      <v:textbox style="mso-fit-shape-to-text:t" inset="1pt,1pt,1pt,1pt">
                        <w:txbxContent>
                          <w:p w14:paraId="4BFAFD81"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v:textbox>
                    </v:shape>
                  </w:pict>
                </mc:Fallback>
              </mc:AlternateContent>
            </w:r>
            <w:r w:rsidRPr="007010C1">
              <w:t>(a)</w:t>
            </w:r>
            <w:r w:rsidRPr="00BE7335">
              <w:rPr>
                <w:b/>
              </w:rPr>
              <w:tab/>
            </w:r>
            <w:r w:rsidRPr="000D2D82">
              <w:t>Where along the string will the balloon be moving at the greatest speed?</w:t>
            </w:r>
          </w:p>
          <w:p w14:paraId="727B736C" w14:textId="77777777" w:rsidR="00CB0A98" w:rsidRDefault="00CB0A98" w:rsidP="00B22E0D">
            <w:pPr>
              <w:pStyle w:val="1wsquestionaleader"/>
              <w:tabs>
                <w:tab w:val="clear" w:pos="9540"/>
                <w:tab w:val="right" w:leader="dot" w:pos="5556"/>
              </w:tabs>
              <w:spacing w:after="0"/>
              <w:ind w:leftChars="60" w:left="144" w:firstLine="431"/>
            </w:pPr>
            <w:r>
              <w:tab/>
            </w:r>
          </w:p>
          <w:p w14:paraId="0507E728" w14:textId="77777777" w:rsidR="00CB0A98" w:rsidRDefault="00CB0A98" w:rsidP="00B22E0D">
            <w:pPr>
              <w:pStyle w:val="1wsquestionaleader"/>
              <w:tabs>
                <w:tab w:val="clear" w:pos="9540"/>
                <w:tab w:val="right" w:leader="dot" w:pos="5556"/>
              </w:tabs>
              <w:spacing w:after="0"/>
              <w:ind w:leftChars="60" w:left="144" w:firstLine="431"/>
            </w:pPr>
            <w:r>
              <w:tab/>
            </w:r>
          </w:p>
          <w:p w14:paraId="1B3B92D2" w14:textId="77777777" w:rsidR="00CB0A98" w:rsidRDefault="00CB0A98" w:rsidP="00B22E0D">
            <w:pPr>
              <w:pStyle w:val="1wsquestionaleader"/>
              <w:tabs>
                <w:tab w:val="clear" w:pos="9540"/>
                <w:tab w:val="right" w:leader="dot" w:pos="5556"/>
              </w:tabs>
              <w:spacing w:after="0"/>
              <w:ind w:leftChars="60" w:left="144" w:firstLine="431"/>
            </w:pPr>
            <w:r>
              <w:tab/>
            </w:r>
          </w:p>
          <w:p w14:paraId="577C38FC" w14:textId="77777777" w:rsidR="00CB0A98" w:rsidRPr="00146133" w:rsidRDefault="00CB0A98" w:rsidP="00B22E0D">
            <w:pPr>
              <w:pStyle w:val="1wsquestionaleader"/>
              <w:tabs>
                <w:tab w:val="clear" w:pos="9540"/>
                <w:tab w:val="right" w:leader="dot" w:pos="5556"/>
              </w:tabs>
              <w:spacing w:after="0"/>
              <w:ind w:leftChars="60" w:left="144" w:firstLine="431"/>
            </w:pPr>
            <w:r>
              <w:tab/>
            </w:r>
          </w:p>
          <w:p w14:paraId="53A30C50" w14:textId="77777777" w:rsidR="00CB0A98" w:rsidRPr="000D2D82" w:rsidRDefault="00CB0A98" w:rsidP="00CB0A98">
            <w:pPr>
              <w:pStyle w:val="1wsquestionaleader"/>
              <w:ind w:leftChars="60" w:left="584"/>
            </w:pPr>
            <w:r>
              <w:rPr>
                <w:noProof/>
                <w:spacing w:val="-2"/>
                <w:lang w:eastAsia="en-GB"/>
              </w:rPr>
              <mc:AlternateContent>
                <mc:Choice Requires="wps">
                  <w:drawing>
                    <wp:anchor distT="0" distB="0" distL="114300" distR="114300" simplePos="0" relativeHeight="251840512" behindDoc="0" locked="0" layoutInCell="1" allowOverlap="1" wp14:anchorId="2597B682" wp14:editId="48416940">
                      <wp:simplePos x="0" y="0"/>
                      <wp:positionH relativeFrom="column">
                        <wp:posOffset>405130</wp:posOffset>
                      </wp:positionH>
                      <wp:positionV relativeFrom="paragraph">
                        <wp:posOffset>351996</wp:posOffset>
                      </wp:positionV>
                      <wp:extent cx="2986405" cy="914400"/>
                      <wp:effectExtent l="0" t="0" r="4445" b="0"/>
                      <wp:wrapNone/>
                      <wp:docPr id="149"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6405" cy="9144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5CAF772"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597B682" id="_x0000_s1157" type="#_x0000_t202" style="position:absolute;left:0;text-align:left;margin-left:31.9pt;margin-top:27.7pt;width:235.15pt;height:1in;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" filled="f" stroked="f">
                      <v:textbox style="mso-fit-shape-to-text:t" inset="1pt,1pt,1pt,1pt">
                        <w:txbxContent>
                          <w:p w14:paraId="75CAF772"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v:textbox>
                    </v:shape>
                  </w:pict>
                </mc:Fallback>
              </mc:AlternateContent>
            </w:r>
            <w:r w:rsidRPr="007010C1">
              <w:t>(</w:t>
            </w:r>
            <w:r>
              <w:t>b</w:t>
            </w:r>
            <w:r w:rsidRPr="007010C1">
              <w:t>)</w:t>
            </w:r>
            <w:r w:rsidRPr="00BE7335">
              <w:rPr>
                <w:b/>
              </w:rPr>
              <w:tab/>
            </w:r>
            <w:r w:rsidRPr="000D2D82">
              <w:t>Use Newton’s Third Law to explain why the balloon is propelled forward along the string.</w:t>
            </w:r>
          </w:p>
          <w:p w14:paraId="311C4110" w14:textId="77777777" w:rsidR="00CB0A98" w:rsidRPr="00146133" w:rsidRDefault="00CB0A98" w:rsidP="00B22E0D">
            <w:pPr>
              <w:pStyle w:val="1wsquestionaleader"/>
              <w:tabs>
                <w:tab w:val="clear" w:pos="9540"/>
                <w:tab w:val="right" w:leader="dot" w:pos="5556"/>
              </w:tabs>
              <w:spacing w:after="0"/>
              <w:ind w:leftChars="60" w:left="144" w:firstLine="431"/>
            </w:pPr>
            <w:r>
              <w:tab/>
            </w:r>
            <w:r>
              <w:tab/>
            </w:r>
          </w:p>
          <w:p w14:paraId="23F8E126" w14:textId="77777777" w:rsidR="00CB0A98" w:rsidRDefault="00CB0A98" w:rsidP="00B22E0D">
            <w:pPr>
              <w:pStyle w:val="1wsquestionaleader"/>
              <w:tabs>
                <w:tab w:val="clear" w:pos="9540"/>
                <w:tab w:val="right" w:leader="dot" w:pos="5556"/>
              </w:tabs>
              <w:spacing w:after="0"/>
              <w:ind w:leftChars="60" w:left="144" w:firstLine="431"/>
            </w:pPr>
            <w:r>
              <w:tab/>
            </w:r>
            <w:r>
              <w:tab/>
            </w:r>
          </w:p>
          <w:p w14:paraId="1DE23C95" w14:textId="77777777" w:rsidR="00CB0A98" w:rsidRPr="00146133" w:rsidRDefault="00CB0A98" w:rsidP="00B22E0D">
            <w:pPr>
              <w:pStyle w:val="1wsquestionaleader"/>
              <w:tabs>
                <w:tab w:val="clear" w:pos="9540"/>
                <w:tab w:val="right" w:leader="dot" w:pos="5556"/>
              </w:tabs>
              <w:spacing w:after="0"/>
              <w:ind w:leftChars="60" w:left="144" w:firstLine="431"/>
            </w:pPr>
            <w:r>
              <w:tab/>
            </w:r>
            <w:r>
              <w:tab/>
            </w:r>
          </w:p>
          <w:p w14:paraId="0B3AE870" w14:textId="77777777" w:rsidR="00CB0A98" w:rsidRPr="00146133" w:rsidRDefault="00CB0A98" w:rsidP="00B22E0D">
            <w:pPr>
              <w:pStyle w:val="1wsquestionaleader"/>
              <w:tabs>
                <w:tab w:val="clear" w:pos="9540"/>
                <w:tab w:val="right" w:leader="dot" w:pos="5556"/>
              </w:tabs>
              <w:spacing w:after="0"/>
              <w:ind w:leftChars="60" w:left="144" w:firstLine="431"/>
            </w:pPr>
            <w:r>
              <w:tab/>
            </w:r>
            <w:r>
              <w:tab/>
            </w:r>
          </w:p>
          <w:p w14:paraId="6DF3CF06" w14:textId="77777777" w:rsidR="00CB0A98" w:rsidRDefault="00CB0A98" w:rsidP="00B22E0D">
            <w:pPr>
              <w:pStyle w:val="1wsquestionaleader"/>
              <w:tabs>
                <w:tab w:val="clear" w:pos="9540"/>
                <w:tab w:val="right" w:leader="dot" w:pos="5556"/>
              </w:tabs>
              <w:spacing w:after="0"/>
              <w:ind w:leftChars="60" w:left="144" w:firstLine="431"/>
            </w:pPr>
            <w:r>
              <w:tab/>
            </w:r>
            <w:r>
              <w:tab/>
            </w:r>
          </w:p>
        </w:tc>
      </w:tr>
    </w:tbl>
    <w:p w14:paraId="45448E12" w14:textId="77777777" w:rsidR="00CB0A98" w:rsidRDefault="00CB0A98" w:rsidP="00CB0A98">
      <w:pPr>
        <w:pStyle w:val="1wsquestions"/>
        <w:spacing w:before="60" w:after="0"/>
        <w:ind w:left="357" w:hanging="357"/>
      </w:pPr>
      <w:r>
        <w:rPr>
          <w:b/>
        </w:rPr>
        <w:t>3</w:t>
      </w:r>
      <w:r w:rsidRPr="0051557B">
        <w:rPr>
          <w:b/>
        </w:rPr>
        <w:t>.</w:t>
      </w:r>
      <w:r w:rsidRPr="0051557B">
        <w:rPr>
          <w:b/>
        </w:rPr>
        <w:tab/>
      </w:r>
      <w: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424"/>
      </w:tblGrid>
      <w:tr w:rsidR="00CB0A98" w14:paraId="02C2DBA6" w14:textId="77777777" w:rsidTr="00B22E0D">
        <w:tc>
          <w:tcPr>
            <w:tcW w:w="236" w:type="dxa"/>
            <w:shd w:val="clear" w:color="auto" w:fill="auto"/>
          </w:tcPr>
          <w:p w14:paraId="720B2DB1" w14:textId="77777777" w:rsidR="00CB0A98" w:rsidRDefault="00CB0A98" w:rsidP="00B22E0D">
            <w:pPr>
              <w:pStyle w:val="1wsquestiona"/>
            </w:pPr>
          </w:p>
        </w:tc>
        <w:tc>
          <w:tcPr>
            <w:tcW w:w="3700" w:type="dxa"/>
            <w:shd w:val="clear" w:color="auto" w:fill="auto"/>
          </w:tcPr>
          <w:p w14:paraId="31E4C162" w14:textId="77777777" w:rsidR="00CB0A98" w:rsidRDefault="00CB0A98" w:rsidP="00B22E0D">
            <w:r>
              <w:rPr>
                <w:noProof/>
                <w:lang w:val="en-GB" w:eastAsia="en-GB"/>
              </w:rPr>
              <mc:AlternateContent>
                <mc:Choice Requires="wps">
                  <w:drawing>
                    <wp:anchor distT="0" distB="0" distL="114300" distR="114300" simplePos="0" relativeHeight="251844608" behindDoc="0" locked="0" layoutInCell="1" allowOverlap="1" wp14:anchorId="106F95CB" wp14:editId="23D2428C">
                      <wp:simplePos x="0" y="0"/>
                      <wp:positionH relativeFrom="column">
                        <wp:posOffset>1697840</wp:posOffset>
                      </wp:positionH>
                      <wp:positionV relativeFrom="paragraph">
                        <wp:posOffset>458433</wp:posOffset>
                      </wp:positionV>
                      <wp:extent cx="347980" cy="1881847"/>
                      <wp:effectExtent l="0" t="0" r="0" b="4445"/>
                      <wp:wrapNone/>
                      <wp:docPr id="150"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881847"/>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90C98FA" w14:textId="77777777" w:rsidR="00586794" w:rsidRPr="00635580" w:rsidRDefault="00586794" w:rsidP="00CB0A98">
                                  <w:pPr>
                                    <w:pStyle w:val="Answer"/>
                                    <w:spacing w:line="200" w:lineRule="exact"/>
                                    <w:ind w:left="0" w:firstLine="0"/>
                                    <w:rPr>
                                      <w:rFonts w:ascii="Arial" w:hAnsi="Arial" w:cs="Arial"/>
                                      <w:sz w:val="14"/>
                                      <w:szCs w:val="14"/>
                                    </w:rPr>
                                  </w:pPr>
                                  <w:r>
                                    <w:rPr>
                                      <w:rFonts w:ascii="Arial" w:hAnsi="Arial" w:cs="Arial"/>
                                      <w:sz w:val="16"/>
                                      <w:szCs w:val="18"/>
                                    </w:rPr>
                                    <w:t xml:space="preserve">Photo: </w:t>
                                  </w:r>
                                  <w:proofErr w:type="spellStart"/>
                                  <w:r>
                                    <w:rPr>
                                      <w:rFonts w:ascii="Arial" w:hAnsi="Arial" w:cs="Arial"/>
                                      <w:sz w:val="16"/>
                                      <w:szCs w:val="18"/>
                                    </w:rPr>
                                    <w:t>Wavebreak</w:t>
                                  </w:r>
                                  <w:proofErr w:type="spellEnd"/>
                                  <w:r>
                                    <w:rPr>
                                      <w:rFonts w:ascii="Arial" w:hAnsi="Arial" w:cs="Arial"/>
                                      <w:sz w:val="16"/>
                                      <w:szCs w:val="18"/>
                                    </w:rPr>
                                    <w:t xml:space="preserve"> Media Ltd / 123RF</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06F95CB" id="_x0000_s1158" type="#_x0000_t202" style="position:absolute;margin-left:133.7pt;margin-top:36.1pt;width:27.4pt;height:148.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" filled="f" stroked="f">
                      <v:textbox style="layout-flow:vertical;mso-layout-flow-alt:bottom-to-top;mso-fit-shape-to-text:t">
                        <w:txbxContent>
                          <w:p w14:paraId="090C98FA" w14:textId="77777777" w:rsidR="00586794" w:rsidRPr="00635580" w:rsidRDefault="00586794" w:rsidP="00CB0A98">
                            <w:pPr>
                              <w:pStyle w:val="Answer"/>
                              <w:spacing w:line="200" w:lineRule="exact"/>
                              <w:ind w:left="0" w:firstLine="0"/>
                              <w:rPr>
                                <w:rFonts w:ascii="Arial" w:hAnsi="Arial" w:cs="Arial"/>
                                <w:sz w:val="14"/>
                                <w:szCs w:val="14"/>
                              </w:rPr>
                            </w:pPr>
                            <w:r>
                              <w:rPr>
                                <w:rFonts w:ascii="Arial" w:hAnsi="Arial" w:cs="Arial"/>
                                <w:sz w:val="16"/>
                                <w:szCs w:val="18"/>
                              </w:rPr>
                              <w:t xml:space="preserve">Photo: </w:t>
                            </w:r>
                            <w:proofErr w:type="spellStart"/>
                            <w:r>
                              <w:rPr>
                                <w:rFonts w:ascii="Arial" w:hAnsi="Arial" w:cs="Arial"/>
                                <w:sz w:val="16"/>
                                <w:szCs w:val="18"/>
                              </w:rPr>
                              <w:t>Wavebreak</w:t>
                            </w:r>
                            <w:proofErr w:type="spellEnd"/>
                            <w:r>
                              <w:rPr>
                                <w:rFonts w:ascii="Arial" w:hAnsi="Arial" w:cs="Arial"/>
                                <w:sz w:val="16"/>
                                <w:szCs w:val="18"/>
                              </w:rPr>
                              <w:t xml:space="preserve"> Media Ltd / 123RF</w:t>
                            </w:r>
                          </w:p>
                        </w:txbxContent>
                      </v:textbox>
                    </v:shape>
                  </w:pict>
                </mc:Fallback>
              </mc:AlternateContent>
            </w:r>
            <w:r>
              <w:rPr>
                <w:noProof/>
                <w:lang w:val="en-GB" w:eastAsia="en-GB"/>
              </w:rPr>
              <w:drawing>
                <wp:inline distT="0" distB="0" distL="0" distR="0" wp14:anchorId="544FB85E" wp14:editId="1160E13E">
                  <wp:extent cx="1565910" cy="234696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565910" cy="2346960"/>
                          </a:xfrm>
                          <a:prstGeom prst="rect">
                            <a:avLst/>
                          </a:prstGeom>
                        </pic:spPr>
                      </pic:pic>
                    </a:graphicData>
                  </a:graphic>
                </wp:inline>
              </w:drawing>
            </w:r>
          </w:p>
        </w:tc>
        <w:tc>
          <w:tcPr>
            <w:tcW w:w="5424" w:type="dxa"/>
          </w:tcPr>
          <w:p w14:paraId="2FDB9D9A" w14:textId="77777777" w:rsidR="00CB0A98" w:rsidRPr="00C33717" w:rsidRDefault="00CB0A98" w:rsidP="00B22E0D">
            <w:pPr>
              <w:pStyle w:val="1wsquestionsindent"/>
              <w:spacing w:line="270" w:lineRule="exact"/>
              <w:ind w:leftChars="60" w:left="144"/>
              <w:rPr>
                <w:spacing w:val="-2"/>
              </w:rPr>
            </w:pPr>
            <w:r w:rsidRPr="00C33717">
              <w:rPr>
                <w:spacing w:val="-2"/>
              </w:rPr>
              <w:t xml:space="preserve">The </w:t>
            </w:r>
            <w:r>
              <w:rPr>
                <w:spacing w:val="-2"/>
              </w:rPr>
              <w:t>man</w:t>
            </w:r>
            <w:r w:rsidRPr="00C33717">
              <w:rPr>
                <w:spacing w:val="-2"/>
              </w:rPr>
              <w:t xml:space="preserve"> is not moving even though he is pushing forward against the wall.</w:t>
            </w:r>
          </w:p>
          <w:p w14:paraId="1739DDFC" w14:textId="77777777"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1536" behindDoc="0" locked="0" layoutInCell="1" allowOverlap="1" wp14:anchorId="4CADBB00" wp14:editId="3FEBC0AC">
                      <wp:simplePos x="0" y="0"/>
                      <wp:positionH relativeFrom="column">
                        <wp:posOffset>404066</wp:posOffset>
                      </wp:positionH>
                      <wp:positionV relativeFrom="paragraph">
                        <wp:posOffset>135890</wp:posOffset>
                      </wp:positionV>
                      <wp:extent cx="1744980" cy="270510"/>
                      <wp:effectExtent l="0" t="0" r="7620" b="0"/>
                      <wp:wrapNone/>
                      <wp:docPr id="151"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27051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F94592B"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DBB00" id="_x0000_s1159" type="#_x0000_t202" style="position:absolute;left:0;text-align:left;margin-left:31.8pt;margin-top:10.7pt;width:137.4pt;height:21.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" filled="f" stroked="f">
                      <v:textbox inset="1pt,1pt,1pt,1pt">
                        <w:txbxContent>
                          <w:p w14:paraId="3F94592B"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v:textbox>
                    </v:shape>
                  </w:pict>
                </mc:Fallback>
              </mc:AlternateContent>
            </w:r>
            <w:r w:rsidRPr="007010C1">
              <w:t>(</w:t>
            </w:r>
            <w:proofErr w:type="spellStart"/>
            <w:r w:rsidRPr="007010C1">
              <w:t>a</w:t>
            </w:r>
            <w:proofErr w:type="spellEnd"/>
            <w:r w:rsidRPr="007010C1">
              <w:t>)</w:t>
            </w:r>
            <w:r w:rsidRPr="00BE7335">
              <w:rPr>
                <w:b/>
              </w:rPr>
              <w:tab/>
            </w:r>
            <w:r w:rsidRPr="0024780D">
              <w:t xml:space="preserve">What is the net force acting on the </w:t>
            </w:r>
            <w:r>
              <w:t>man</w:t>
            </w:r>
            <w:r w:rsidRPr="0024780D">
              <w:t>?</w:t>
            </w:r>
          </w:p>
          <w:p w14:paraId="2205D980" w14:textId="77777777" w:rsidR="00CB0A98" w:rsidRDefault="00CB0A98" w:rsidP="00B22E0D">
            <w:pPr>
              <w:pStyle w:val="1wsquestionaleader"/>
              <w:tabs>
                <w:tab w:val="clear" w:pos="9540"/>
                <w:tab w:val="right" w:leader="dot" w:pos="5556"/>
              </w:tabs>
              <w:spacing w:after="40" w:line="240" w:lineRule="auto"/>
              <w:ind w:leftChars="60" w:left="144" w:firstLine="454"/>
            </w:pPr>
            <w:r>
              <w:tab/>
            </w:r>
          </w:p>
          <w:p w14:paraId="5575CBE1" w14:textId="77777777"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2560" behindDoc="0" locked="0" layoutInCell="1" allowOverlap="1" wp14:anchorId="524B5FDF" wp14:editId="30A9E29A">
                      <wp:simplePos x="0" y="0"/>
                      <wp:positionH relativeFrom="column">
                        <wp:posOffset>421640</wp:posOffset>
                      </wp:positionH>
                      <wp:positionV relativeFrom="paragraph">
                        <wp:posOffset>480266</wp:posOffset>
                      </wp:positionV>
                      <wp:extent cx="2438400" cy="270510"/>
                      <wp:effectExtent l="0" t="0" r="0" b="0"/>
                      <wp:wrapNone/>
                      <wp:docPr id="152"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44119C2"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B5FDF" id="_x0000_s1160" type="#_x0000_t202" style="position:absolute;left:0;text-align:left;margin-left:33.2pt;margin-top:37.8pt;width:192pt;height:21.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" filled="f" stroked="f">
                      <v:textbox inset="1pt,1pt,1pt,1pt">
                        <w:txbxContent>
                          <w:p w14:paraId="244119C2"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b</w:t>
            </w:r>
            <w:r w:rsidRPr="007010C1">
              <w:t>)</w:t>
            </w:r>
            <w:r w:rsidRPr="00BE7335">
              <w:rPr>
                <w:b/>
              </w:rPr>
              <w:tab/>
            </w:r>
            <w:r w:rsidRPr="0024780D">
              <w:t xml:space="preserve">If the </w:t>
            </w:r>
            <w:r>
              <w:t>man</w:t>
            </w:r>
            <w:r w:rsidRPr="0024780D">
              <w:t xml:space="preserve"> pushes with a force of 200 N on the wall, what is the force that the wall exerts back on h</w:t>
            </w:r>
            <w:r>
              <w:t>im</w:t>
            </w:r>
            <w:r w:rsidRPr="0024780D">
              <w:t>?</w:t>
            </w:r>
          </w:p>
          <w:p w14:paraId="231B626A" w14:textId="77777777" w:rsidR="00CB0A98" w:rsidRDefault="00CB0A98" w:rsidP="00B22E0D">
            <w:pPr>
              <w:pStyle w:val="1wsquestionaleader"/>
              <w:tabs>
                <w:tab w:val="clear" w:pos="9540"/>
                <w:tab w:val="right" w:leader="dot" w:pos="5556"/>
              </w:tabs>
              <w:spacing w:after="40" w:line="240" w:lineRule="auto"/>
              <w:ind w:leftChars="60" w:left="144" w:firstLine="431"/>
            </w:pPr>
            <w:r>
              <w:tab/>
            </w:r>
          </w:p>
          <w:p w14:paraId="6C9B30A8" w14:textId="77777777" w:rsidR="00CB0A98" w:rsidRDefault="00CB0A98" w:rsidP="00B22E0D">
            <w:pPr>
              <w:pStyle w:val="1wsquestionaleader"/>
              <w:tabs>
                <w:tab w:val="clear" w:pos="9540"/>
                <w:tab w:val="right" w:leader="dot" w:pos="5556"/>
              </w:tabs>
              <w:spacing w:after="40" w:line="240" w:lineRule="auto"/>
              <w:ind w:leftChars="60" w:left="144" w:firstLine="431"/>
            </w:pPr>
            <w:r>
              <w:tab/>
            </w:r>
          </w:p>
          <w:p w14:paraId="18A6870F" w14:textId="77777777"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3584" behindDoc="0" locked="0" layoutInCell="1" allowOverlap="1" wp14:anchorId="0066F9B4" wp14:editId="09861402">
                      <wp:simplePos x="0" y="0"/>
                      <wp:positionH relativeFrom="column">
                        <wp:posOffset>415290</wp:posOffset>
                      </wp:positionH>
                      <wp:positionV relativeFrom="paragraph">
                        <wp:posOffset>488521</wp:posOffset>
                      </wp:positionV>
                      <wp:extent cx="2438400" cy="270510"/>
                      <wp:effectExtent l="0" t="0" r="0" b="0"/>
                      <wp:wrapNone/>
                      <wp:docPr id="155"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8E765D"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6F9B4" id="_x0000_s1161" type="#_x0000_t202" style="position:absolute;left:0;text-align:left;margin-left:32.7pt;margin-top:38.45pt;width:192pt;height:2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" filled="f" stroked="f">
                      <v:textbox inset="1pt,1pt,1pt,1pt">
                        <w:txbxContent>
                          <w:p w14:paraId="5F8E765D" w14:textId="77777777"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c</w:t>
            </w:r>
            <w:r w:rsidRPr="007010C1">
              <w:t>)</w:t>
            </w:r>
            <w:r w:rsidRPr="00BE7335">
              <w:rPr>
                <w:b/>
              </w:rPr>
              <w:tab/>
            </w:r>
            <w:r w:rsidRPr="0024780D">
              <w:t xml:space="preserve">The </w:t>
            </w:r>
            <w:r>
              <w:t>man</w:t>
            </w:r>
            <w:r w:rsidRPr="0024780D">
              <w:t xml:space="preserve"> is pushing back on the floor with h</w:t>
            </w:r>
            <w:r>
              <w:t>is</w:t>
            </w:r>
            <w:r w:rsidRPr="0024780D">
              <w:t xml:space="preserve"> feet with a force 200 N. With what force does the floor push back on the </w:t>
            </w:r>
            <w:r>
              <w:t>man</w:t>
            </w:r>
            <w:r w:rsidRPr="0024780D">
              <w:t>?</w:t>
            </w:r>
          </w:p>
          <w:p w14:paraId="4797FED3" w14:textId="77777777" w:rsidR="00CB0A98" w:rsidRDefault="00CB0A98" w:rsidP="00B22E0D">
            <w:pPr>
              <w:pStyle w:val="1wsquestionaleader"/>
              <w:tabs>
                <w:tab w:val="clear" w:pos="9540"/>
                <w:tab w:val="right" w:leader="dot" w:pos="5556"/>
              </w:tabs>
              <w:spacing w:after="40" w:line="240" w:lineRule="auto"/>
              <w:ind w:leftChars="60" w:left="144" w:firstLine="442"/>
            </w:pPr>
            <w:r>
              <w:tab/>
            </w:r>
          </w:p>
          <w:p w14:paraId="2D17BD38" w14:textId="77777777" w:rsidR="00CB0A98" w:rsidRDefault="00CB0A98" w:rsidP="00B22E0D">
            <w:pPr>
              <w:pStyle w:val="1wsquestionaleader"/>
              <w:tabs>
                <w:tab w:val="clear" w:pos="9540"/>
                <w:tab w:val="right" w:leader="dot" w:pos="5556"/>
              </w:tabs>
              <w:spacing w:after="0" w:line="240" w:lineRule="auto"/>
              <w:ind w:leftChars="60" w:left="144" w:firstLine="442"/>
            </w:pPr>
            <w:r>
              <w:tab/>
            </w:r>
          </w:p>
        </w:tc>
      </w:tr>
    </w:tbl>
    <w:p w14:paraId="08711BAA" w14:textId="77777777" w:rsidR="00CB0A98" w:rsidRPr="0024780D" w:rsidRDefault="00CB0A98" w:rsidP="00CB0A98">
      <w:pPr>
        <w:pStyle w:val="1wsquestionaleader"/>
        <w:spacing w:after="40" w:line="270" w:lineRule="exact"/>
        <w:ind w:left="799" w:hanging="442"/>
      </w:pPr>
      <w:r>
        <w:rPr>
          <w:noProof/>
          <w:lang w:eastAsia="en-GB"/>
        </w:rPr>
        <mc:AlternateContent>
          <mc:Choice Requires="wps">
            <w:drawing>
              <wp:anchor distT="0" distB="0" distL="114300" distR="114300" simplePos="0" relativeHeight="251845632" behindDoc="0" locked="0" layoutInCell="1" allowOverlap="1" wp14:anchorId="77BA4B3E" wp14:editId="40E592C8">
                <wp:simplePos x="0" y="0"/>
                <wp:positionH relativeFrom="column">
                  <wp:posOffset>525780</wp:posOffset>
                </wp:positionH>
                <wp:positionV relativeFrom="paragraph">
                  <wp:posOffset>136954</wp:posOffset>
                </wp:positionV>
                <wp:extent cx="5354320" cy="715645"/>
                <wp:effectExtent l="0" t="0" r="0" b="8255"/>
                <wp:wrapNone/>
                <wp:docPr id="156"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7156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EC2135D" w14:textId="77777777" w:rsidR="00586794" w:rsidRPr="003301B6" w:rsidRDefault="00586794"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A4B3E" id="Text Box 671" o:spid="_x0000_s1162" type="#_x0000_t202" style="position:absolute;left:0;text-align:left;margin-left:41.4pt;margin-top:10.8pt;width:421.6pt;height:56.3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" filled="f" stroked="f">
                <v:textbox inset="1pt,1pt,1pt,1pt">
                  <w:txbxContent>
                    <w:p w14:paraId="2EC2135D" w14:textId="77777777" w:rsidR="00586794" w:rsidRPr="003301B6" w:rsidRDefault="00586794"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v:textbox>
              </v:shape>
            </w:pict>
          </mc:Fallback>
        </mc:AlternateContent>
      </w:r>
      <w:r w:rsidRPr="007010C1">
        <w:t>(</w:t>
      </w:r>
      <w:r>
        <w:t>d</w:t>
      </w:r>
      <w:r w:rsidRPr="007010C1">
        <w:t>)</w:t>
      </w:r>
      <w:r w:rsidRPr="00BE7335">
        <w:rPr>
          <w:b/>
        </w:rPr>
        <w:tab/>
      </w:r>
      <w:r w:rsidRPr="0024780D">
        <w:t>Explain what would happen if he tried to do this on a very slippery floor</w:t>
      </w:r>
      <w:r>
        <w:t>.</w:t>
      </w:r>
    </w:p>
    <w:p w14:paraId="763F109D" w14:textId="77777777" w:rsidR="00CB0A98" w:rsidRDefault="00CB0A98" w:rsidP="00CB0A98">
      <w:pPr>
        <w:pStyle w:val="1wsquestionaleader"/>
        <w:tabs>
          <w:tab w:val="clear" w:pos="9540"/>
          <w:tab w:val="right" w:leader="dot" w:pos="9240"/>
        </w:tabs>
        <w:spacing w:after="0"/>
        <w:ind w:left="357" w:firstLine="454"/>
      </w:pPr>
      <w:r>
        <w:tab/>
      </w:r>
    </w:p>
    <w:p w14:paraId="6C6D4F49" w14:textId="77777777" w:rsidR="00CB0A98" w:rsidRDefault="00CB0A98" w:rsidP="00CB0A98">
      <w:pPr>
        <w:pStyle w:val="1wsquestionaleader"/>
        <w:tabs>
          <w:tab w:val="clear" w:pos="9540"/>
          <w:tab w:val="right" w:leader="dot" w:pos="9240"/>
        </w:tabs>
        <w:spacing w:after="0"/>
        <w:ind w:left="357" w:firstLine="454"/>
      </w:pPr>
      <w:r>
        <w:tab/>
      </w:r>
    </w:p>
    <w:p w14:paraId="3887829B" w14:textId="77777777" w:rsidR="00CB0A98" w:rsidRDefault="00CB0A98" w:rsidP="00CB0A98">
      <w:pPr>
        <w:pStyle w:val="1wsquestionaleader"/>
        <w:tabs>
          <w:tab w:val="clear" w:pos="9540"/>
          <w:tab w:val="right" w:leader="dot" w:pos="9240"/>
        </w:tabs>
        <w:spacing w:after="0"/>
        <w:ind w:left="357" w:firstLine="454"/>
      </w:pPr>
      <w:r>
        <w:tab/>
      </w:r>
    </w:p>
    <w:p w14:paraId="41AA3B1E" w14:textId="77777777" w:rsidR="00CB0A98" w:rsidRDefault="00CB0A98" w:rsidP="00CB0A98">
      <w:pPr>
        <w:pStyle w:val="1wsquestionaleader"/>
        <w:tabs>
          <w:tab w:val="clear" w:pos="9540"/>
          <w:tab w:val="right" w:leader="dot" w:pos="9240"/>
        </w:tabs>
        <w:spacing w:after="0"/>
        <w:ind w:left="357" w:firstLine="454"/>
      </w:pPr>
      <w:r>
        <w:tab/>
      </w:r>
    </w:p>
    <w:p w14:paraId="3AAABA53" w14:textId="77777777" w:rsidR="00CB0A98" w:rsidRDefault="00CB0A98" w:rsidP="00CB0A98">
      <w:pPr>
        <w:pStyle w:val="1wsquestionaleader"/>
        <w:tabs>
          <w:tab w:val="clear" w:pos="9540"/>
          <w:tab w:val="right" w:leader="dot" w:pos="9240"/>
        </w:tabs>
        <w:spacing w:after="0"/>
        <w:ind w:left="357" w:firstLine="454"/>
      </w:pPr>
      <w:r>
        <w:tab/>
      </w:r>
    </w:p>
    <w:p w14:paraId="42BAE67B" w14:textId="77777777" w:rsidR="00CB0A98" w:rsidRPr="005123A8" w:rsidRDefault="00CB0A98" w:rsidP="00CB0A98">
      <w:pPr>
        <w:pStyle w:val="Chaptertitle"/>
      </w:pPr>
      <w:r w:rsidRPr="005123A8">
        <w:lastRenderedPageBreak/>
        <w:t xml:space="preserve">CHAPTER </w:t>
      </w:r>
      <w:r>
        <w:t>8: Forces, energy and motion</w:t>
      </w:r>
    </w:p>
    <w:p w14:paraId="1728DED8" w14:textId="77777777"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49728" behindDoc="0" locked="0" layoutInCell="1" allowOverlap="1" wp14:anchorId="423CEABB" wp14:editId="3605ED3D">
                <wp:simplePos x="0" y="0"/>
                <wp:positionH relativeFrom="column">
                  <wp:posOffset>0</wp:posOffset>
                </wp:positionH>
                <wp:positionV relativeFrom="paragraph">
                  <wp:posOffset>20955</wp:posOffset>
                </wp:positionV>
                <wp:extent cx="5867400" cy="0"/>
                <wp:effectExtent l="9525" t="11430" r="9525" b="7620"/>
                <wp:wrapNone/>
                <wp:docPr id="157"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8"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IPvLfFQIA&#10;ACwEAAAOAAAAAAAAAAAAAAAAACwCAABkcnMvZTJvRG9jLnhtbFBLAQItABQABgAIAAAAIQCgJDtm&#10;2AAAAAQBAAAPAAAAAAAAAAAAAAAAAG0EAABkcnMvZG93bnJldi54bWxQSwUGAAAAAAQABADzAAAA&#10;cgUAAAAA&#10;"/>
            </w:pict>
          </mc:Fallback>
        </mc:AlternateContent>
      </w:r>
      <w:r>
        <w:rPr>
          <w:noProof/>
          <w:spacing w:val="0"/>
          <w:lang w:eastAsia="en-GB"/>
        </w:rPr>
        <mc:AlternateContent>
          <mc:Choice Requires="wps">
            <w:drawing>
              <wp:anchor distT="0" distB="0" distL="114300" distR="114300" simplePos="0" relativeHeight="251847680" behindDoc="0" locked="0" layoutInCell="1" allowOverlap="1" wp14:anchorId="1C6B06D1" wp14:editId="50F1489B">
                <wp:simplePos x="0" y="0"/>
                <wp:positionH relativeFrom="column">
                  <wp:posOffset>4800600</wp:posOffset>
                </wp:positionH>
                <wp:positionV relativeFrom="paragraph">
                  <wp:posOffset>20955</wp:posOffset>
                </wp:positionV>
                <wp:extent cx="1066800" cy="304800"/>
                <wp:effectExtent l="9525" t="11430" r="9525" b="7620"/>
                <wp:wrapNone/>
                <wp:docPr id="158"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68E5949"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B06D1" id="_x0000_s1163" style="position:absolute;margin-left:378pt;margin-top:1.65pt;width:84pt;height:24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Ct2sGfJwIAAFQEAAAOAAAAAAAAAAAAAAAAACwCAABkcnMvZTJvRG9j&#10;LnhtbFBLAQItABQABgAIAAAAIQCJHD413gAAAAgBAAAPAAAAAAAAAAAAAAAAAH8EAABkcnMvZG93&#10;bnJldi54bWxQSwUGAAAAAAQABADzAAAAigUAAAAA&#10;" fillcolor="black">
                <v:textbox>
                  <w:txbxContent>
                    <w:p w14:paraId="168E5949" w14:textId="77777777"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48704" behindDoc="0" locked="0" layoutInCell="1" allowOverlap="1" wp14:anchorId="537B437D" wp14:editId="3AD902CE">
                <wp:simplePos x="0" y="0"/>
                <wp:positionH relativeFrom="column">
                  <wp:posOffset>4419600</wp:posOffset>
                </wp:positionH>
                <wp:positionV relativeFrom="paragraph">
                  <wp:posOffset>20955</wp:posOffset>
                </wp:positionV>
                <wp:extent cx="1447800" cy="304800"/>
                <wp:effectExtent l="9525" t="11430" r="9525" b="7620"/>
                <wp:wrapNone/>
                <wp:docPr id="159"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C37407F" w14:textId="77777777" w:rsidR="00586794" w:rsidRDefault="00586794" w:rsidP="00CB0A98">
                            <w:pPr>
                              <w:pStyle w:val="worksheeticontext"/>
                            </w:pPr>
                            <w:r>
                              <w:t>Worksheet 8.8</w:t>
                            </w:r>
                          </w:p>
                          <w:p w14:paraId="5EB21131" w14:textId="77777777"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7B437D" id="_x0000_s1164" style="position:absolute;margin-left:348pt;margin-top:1.65pt;width:114pt;height:2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" fillcolor="black">
                <v:textbox>
                  <w:txbxContent>
                    <w:p w14:paraId="2C37407F" w14:textId="77777777" w:rsidR="00586794" w:rsidRDefault="00586794" w:rsidP="00CB0A98">
                      <w:pPr>
                        <w:pStyle w:val="worksheeticontext"/>
                      </w:pPr>
                      <w:r>
                        <w:t>Worksheet 8.8</w:t>
                      </w:r>
                    </w:p>
                    <w:p w14:paraId="5EB21131" w14:textId="77777777" w:rsidR="00586794" w:rsidRDefault="00586794" w:rsidP="00CB0A98"/>
                  </w:txbxContent>
                </v:textbox>
              </v:roundrect>
            </w:pict>
          </mc:Fallback>
        </mc:AlternateContent>
      </w:r>
    </w:p>
    <w:p w14:paraId="15F9B600" w14:textId="77777777"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14:paraId="27C7D3F3"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381AE2BA" w14:textId="77777777" w:rsidR="00CB0A98" w:rsidRPr="001D2FE1" w:rsidRDefault="00CB0A98" w:rsidP="00CB0A98">
      <w:pPr>
        <w:pStyle w:val="1wsmainbodyfullout"/>
      </w:pPr>
      <w:r>
        <w:rPr>
          <w:b/>
          <w:noProof/>
          <w:lang w:eastAsia="en-GB"/>
        </w:rPr>
        <mc:AlternateContent>
          <mc:Choice Requires="wps">
            <w:drawing>
              <wp:anchor distT="0" distB="0" distL="114300" distR="114300" simplePos="0" relativeHeight="251850752" behindDoc="0" locked="0" layoutInCell="1" allowOverlap="1" wp14:anchorId="324D5DFF" wp14:editId="5D1BCC36">
                <wp:simplePos x="0" y="0"/>
                <wp:positionH relativeFrom="column">
                  <wp:posOffset>1993900</wp:posOffset>
                </wp:positionH>
                <wp:positionV relativeFrom="paragraph">
                  <wp:posOffset>351790</wp:posOffset>
                </wp:positionV>
                <wp:extent cx="635000" cy="269875"/>
                <wp:effectExtent l="3175" t="0" r="0" b="0"/>
                <wp:wrapNone/>
                <wp:docPr id="16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70B024A7"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D5DFF" id="_x0000_s1165" type="#_x0000_t202" style="position:absolute;margin-left:157pt;margin-top:27.7pt;width:50pt;height:2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jE12s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" filled="f" stroked="f">
                <v:textbox inset="1pt,1pt,1pt,1pt">
                  <w:txbxContent>
                    <w:p w14:paraId="70B024A7"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v:textbox>
              </v:shape>
            </w:pict>
          </mc:Fallback>
        </mc:AlternateContent>
      </w:r>
      <w:r w:rsidRPr="006A7C9E">
        <w:t>Complete the statements below to compile a summary of this unit. The missing words can be found in the word list below.</w:t>
      </w:r>
    </w:p>
    <w:p w14:paraId="7A78BE0D" w14:textId="77777777" w:rsidR="00CB0A98" w:rsidRDefault="00CB0A98" w:rsidP="00CB0A98">
      <w:pPr>
        <w:pStyle w:val="1wsquestionsdoubledigit"/>
        <w:spacing w:before="120"/>
        <w:ind w:left="482" w:hanging="482"/>
      </w:pPr>
      <w:r>
        <w:rPr>
          <w:b/>
          <w:noProof/>
          <w:lang w:eastAsia="en-GB"/>
        </w:rPr>
        <mc:AlternateContent>
          <mc:Choice Requires="wps">
            <w:drawing>
              <wp:anchor distT="0" distB="0" distL="114300" distR="114300" simplePos="0" relativeHeight="251851776" behindDoc="0" locked="0" layoutInCell="1" allowOverlap="1" wp14:anchorId="0E7625E3" wp14:editId="65982903">
                <wp:simplePos x="0" y="0"/>
                <wp:positionH relativeFrom="column">
                  <wp:posOffset>398145</wp:posOffset>
                </wp:positionH>
                <wp:positionV relativeFrom="paragraph">
                  <wp:posOffset>203674</wp:posOffset>
                </wp:positionV>
                <wp:extent cx="635000" cy="269875"/>
                <wp:effectExtent l="0" t="0" r="0" b="0"/>
                <wp:wrapNone/>
                <wp:docPr id="16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7AF40F16" w14:textId="77777777" w:rsidR="00586794" w:rsidRPr="00F40652" w:rsidRDefault="00586794"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625E3" id="_x0000_s1166" type="#_x0000_t202" style="position:absolute;left:0;text-align:left;margin-left:31.35pt;margin-top:16.05pt;width:50pt;height:2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yXG2s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" filled="f" stroked="f">
                <v:textbox inset="1pt,1pt,1pt,1pt">
                  <w:txbxContent>
                    <w:p w14:paraId="7AF40F16" w14:textId="77777777" w:rsidR="00586794" w:rsidRPr="00F40652" w:rsidRDefault="00586794"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v:textbox>
              </v:shape>
            </w:pict>
          </mc:Fallback>
        </mc:AlternateContent>
      </w: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14:paraId="051FF9AE"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52800" behindDoc="0" locked="0" layoutInCell="1" allowOverlap="1" wp14:anchorId="196A5719" wp14:editId="1F9C08FD">
                <wp:simplePos x="0" y="0"/>
                <wp:positionH relativeFrom="column">
                  <wp:posOffset>372745</wp:posOffset>
                </wp:positionH>
                <wp:positionV relativeFrom="paragraph">
                  <wp:posOffset>120015</wp:posOffset>
                </wp:positionV>
                <wp:extent cx="635000" cy="269875"/>
                <wp:effectExtent l="1270" t="0" r="1905" b="635"/>
                <wp:wrapNone/>
                <wp:docPr id="640"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5201128"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A5719" id="_x0000_s1167" type="#_x0000_t202" style="position:absolute;left:0;text-align:left;margin-left:29.35pt;margin-top:9.45pt;width:50pt;height:21.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uS+kGw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" filled="f" stroked="f">
                <v:textbox inset="1pt,1pt,1pt,1pt">
                  <w:txbxContent>
                    <w:p w14:paraId="45201128"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v:textbox>
              </v:shape>
            </w:pict>
          </mc:Fallback>
        </mc:AlternateContent>
      </w:r>
      <w:r>
        <w:rPr>
          <w:b/>
        </w:rPr>
        <w:t>  2</w:t>
      </w:r>
      <w:r w:rsidRPr="00C65F06">
        <w:rPr>
          <w:b/>
        </w:rPr>
        <w:t>.</w:t>
      </w:r>
      <w:r>
        <w:rPr>
          <w:b/>
        </w:rPr>
        <w:tab/>
      </w:r>
      <w:r>
        <w:t xml:space="preserve">…………… </w:t>
      </w:r>
      <w:r w:rsidRPr="006A7C9E">
        <w:t>speed can be calculated by dividing the distance travelled by the time taken.</w:t>
      </w:r>
    </w:p>
    <w:p w14:paraId="36BA2C8D" w14:textId="428EC9E5" w:rsidR="00CB0A98" w:rsidRDefault="003301B6" w:rsidP="00CB0A98">
      <w:pPr>
        <w:pStyle w:val="1wsquestionsdoubledigit"/>
      </w:pPr>
      <w:r w:rsidRPr="003301B6">
        <w:rPr>
          <w:b/>
          <w:noProof/>
          <w:color w:val="FF0000"/>
          <w:lang w:eastAsia="en-GB"/>
        </w:rPr>
        <mc:AlternateContent>
          <mc:Choice Requires="wps">
            <w:drawing>
              <wp:anchor distT="0" distB="0" distL="114300" distR="114300" simplePos="0" relativeHeight="251853824" behindDoc="0" locked="0" layoutInCell="1" allowOverlap="1" wp14:anchorId="767F1B05" wp14:editId="348D76D8">
                <wp:simplePos x="0" y="0"/>
                <wp:positionH relativeFrom="column">
                  <wp:posOffset>614680</wp:posOffset>
                </wp:positionH>
                <wp:positionV relativeFrom="paragraph">
                  <wp:posOffset>82550</wp:posOffset>
                </wp:positionV>
                <wp:extent cx="635000" cy="269875"/>
                <wp:effectExtent l="0" t="0" r="0" b="9525"/>
                <wp:wrapNone/>
                <wp:docPr id="642"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8EC2406"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F1B05" id="_x0000_s1168" type="#_x0000_t202" style="position:absolute;left:0;text-align:left;margin-left:48.4pt;margin-top:6.5pt;width:50pt;height:21.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" filled="f" stroked="f">
                <v:textbox inset="1pt,1pt,1pt,1pt">
                  <w:txbxContent>
                    <w:p w14:paraId="28EC2406"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v:textbox>
              </v:shape>
            </w:pict>
          </mc:Fallback>
        </mc:AlternateContent>
      </w:r>
      <w:r w:rsidR="00CB0A98">
        <w:rPr>
          <w:b/>
          <w:noProof/>
          <w:lang w:eastAsia="en-GB"/>
        </w:rPr>
        <mc:AlternateContent>
          <mc:Choice Requires="wps">
            <w:drawing>
              <wp:anchor distT="0" distB="0" distL="114300" distR="114300" simplePos="0" relativeHeight="251854848" behindDoc="0" locked="0" layoutInCell="1" allowOverlap="1" wp14:anchorId="4011A083" wp14:editId="7AE43725">
                <wp:simplePos x="0" y="0"/>
                <wp:positionH relativeFrom="column">
                  <wp:posOffset>734695</wp:posOffset>
                </wp:positionH>
                <wp:positionV relativeFrom="paragraph">
                  <wp:posOffset>313690</wp:posOffset>
                </wp:positionV>
                <wp:extent cx="923290" cy="269875"/>
                <wp:effectExtent l="1270" t="0" r="0" b="0"/>
                <wp:wrapNone/>
                <wp:docPr id="641"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5C67FA15"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1A083" id="_x0000_s1169" type="#_x0000_t202" style="position:absolute;left:0;text-align:left;margin-left:57.85pt;margin-top:24.7pt;width:72.7pt;height:21.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" filled="f" stroked="f">
                <v:textbox inset="1pt,1pt,1pt,1pt">
                  <w:txbxContent>
                    <w:p w14:paraId="5C67FA15"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v:textbox>
              </v:shape>
            </w:pict>
          </mc:Fallback>
        </mc:AlternateContent>
      </w:r>
      <w:r w:rsidR="00CB0A98">
        <w:rPr>
          <w:b/>
        </w:rPr>
        <w:t>  3</w:t>
      </w:r>
      <w:r w:rsidR="00CB0A98" w:rsidRPr="00C65F06">
        <w:rPr>
          <w:b/>
        </w:rPr>
        <w:t>.</w:t>
      </w:r>
      <w:r w:rsidR="00CB0A98">
        <w:rPr>
          <w:b/>
        </w:rPr>
        <w:tab/>
      </w:r>
      <w:r w:rsidR="00CB0A98">
        <w:t xml:space="preserve">…………… </w:t>
      </w:r>
      <w:r w:rsidR="00CB0A98" w:rsidRPr="006A7C9E">
        <w:t xml:space="preserve">is a measure of the rate of change in position. In order to describe the velocity fully, the </w:t>
      </w:r>
      <w:r w:rsidR="00CB0A98">
        <w:t>……………</w:t>
      </w:r>
      <w:r w:rsidR="00CB0A98" w:rsidRPr="006A7C9E">
        <w:t xml:space="preserve"> of the change in position must be stated.</w:t>
      </w:r>
    </w:p>
    <w:p w14:paraId="1F4BFABC"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55872" behindDoc="0" locked="0" layoutInCell="1" allowOverlap="1" wp14:anchorId="00A0750C" wp14:editId="26B70B8D">
                <wp:simplePos x="0" y="0"/>
                <wp:positionH relativeFrom="column">
                  <wp:posOffset>648335</wp:posOffset>
                </wp:positionH>
                <wp:positionV relativeFrom="paragraph">
                  <wp:posOffset>142240</wp:posOffset>
                </wp:positionV>
                <wp:extent cx="923290" cy="269875"/>
                <wp:effectExtent l="635" t="0" r="0" b="0"/>
                <wp:wrapNone/>
                <wp:docPr id="64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AB9F5D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0750C" id="_x0000_s1170" type="#_x0000_t202" style="position:absolute;left:0;text-align:left;margin-left:51.05pt;margin-top:11.2pt;width:72.7pt;height:2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" filled="f" stroked="f">
                <v:textbox inset="1pt,1pt,1pt,1pt">
                  <w:txbxContent>
                    <w:p w14:paraId="4AB9F5D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v:textbox>
              </v:shape>
            </w:pict>
          </mc:Fallback>
        </mc:AlternateContent>
      </w:r>
      <w:r>
        <w:rPr>
          <w:b/>
        </w:rPr>
        <w:t>  4</w:t>
      </w:r>
      <w:r w:rsidRPr="00C65F06">
        <w:rPr>
          <w:b/>
        </w:rPr>
        <w:t>.</w:t>
      </w:r>
      <w:r>
        <w:rPr>
          <w:b/>
        </w:rPr>
        <w:tab/>
      </w:r>
      <w:r w:rsidRPr="006A7C9E">
        <w:t xml:space="preserve">The </w:t>
      </w:r>
      <w:r>
        <w:t>………………………</w:t>
      </w:r>
      <w:r w:rsidRPr="006A7C9E">
        <w:t xml:space="preserve"> speed of an object is its speed at a particular instant of time.</w:t>
      </w:r>
    </w:p>
    <w:p w14:paraId="40DECC26"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56896" behindDoc="0" locked="0" layoutInCell="1" allowOverlap="1" wp14:anchorId="5742F0EC" wp14:editId="3E2164C4">
                <wp:simplePos x="0" y="0"/>
                <wp:positionH relativeFrom="column">
                  <wp:posOffset>3879215</wp:posOffset>
                </wp:positionH>
                <wp:positionV relativeFrom="paragraph">
                  <wp:posOffset>315434</wp:posOffset>
                </wp:positionV>
                <wp:extent cx="923290" cy="269875"/>
                <wp:effectExtent l="0" t="0" r="0" b="0"/>
                <wp:wrapNone/>
                <wp:docPr id="64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E53F501"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2F0EC" id="_x0000_s1171" type="#_x0000_t202" style="position:absolute;left:0;text-align:left;margin-left:305.45pt;margin-top:24.85pt;width:72.7pt;height:2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" filled="f" stroked="f">
                <v:textbox inset="1pt,1pt,1pt,1pt">
                  <w:txbxContent>
                    <w:p w14:paraId="4E53F501"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v:textbox>
              </v:shape>
            </w:pict>
          </mc:Fallback>
        </mc:AlternateContent>
      </w: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14:paraId="3E4A9D14"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57920" behindDoc="0" locked="0" layoutInCell="1" allowOverlap="1" wp14:anchorId="222378E3" wp14:editId="45E17375">
                <wp:simplePos x="0" y="0"/>
                <wp:positionH relativeFrom="column">
                  <wp:posOffset>4791710</wp:posOffset>
                </wp:positionH>
                <wp:positionV relativeFrom="paragraph">
                  <wp:posOffset>299720</wp:posOffset>
                </wp:positionV>
                <wp:extent cx="923290" cy="269875"/>
                <wp:effectExtent l="635" t="4445" r="0" b="1905"/>
                <wp:wrapNone/>
                <wp:docPr id="645"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6F29306"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378E3" id="_x0000_s1172" type="#_x0000_t202" style="position:absolute;left:0;text-align:left;margin-left:377.3pt;margin-top:23.6pt;width:72.7pt;height:21.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" filled="f" stroked="f">
                <v:textbox inset="1pt,1pt,1pt,1pt">
                  <w:txbxContent>
                    <w:p w14:paraId="26F29306"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v:textbox>
              </v:shape>
            </w:pict>
          </mc:Fallback>
        </mc:AlternateContent>
      </w: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14:paraId="4F78E8D9" w14:textId="77777777"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like a planet is called </w:t>
      </w:r>
      <w:r>
        <w:t xml:space="preserve">…………… </w:t>
      </w:r>
      <w:r w:rsidRPr="006A7C9E">
        <w:rPr>
          <w:rFonts w:eastAsia="Arial Unicode MS" w:hint="eastAsia"/>
        </w:rPr>
        <w:t> </w:t>
      </w:r>
      <w:r w:rsidRPr="006A7C9E">
        <w:t>.</w:t>
      </w:r>
    </w:p>
    <w:p w14:paraId="6C89ABD7"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58944" behindDoc="0" locked="0" layoutInCell="1" allowOverlap="1" wp14:anchorId="751724EB" wp14:editId="5A376937">
                <wp:simplePos x="0" y="0"/>
                <wp:positionH relativeFrom="column">
                  <wp:posOffset>934720</wp:posOffset>
                </wp:positionH>
                <wp:positionV relativeFrom="paragraph">
                  <wp:posOffset>80010</wp:posOffset>
                </wp:positionV>
                <wp:extent cx="923290" cy="269875"/>
                <wp:effectExtent l="0" t="0" r="0" b="9525"/>
                <wp:wrapNone/>
                <wp:docPr id="646"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51663E0A"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724EB" id="_x0000_s1173" type="#_x0000_t202" style="position:absolute;left:0;text-align:left;margin-left:73.6pt;margin-top:6.3pt;width:72.7pt;height:21.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" filled="f" stroked="f">
                <v:textbox inset="1pt,1pt,1pt,1pt">
                  <w:txbxContent>
                    <w:p w14:paraId="51663E0A"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v:textbox>
              </v:shape>
            </w:pict>
          </mc:Fallback>
        </mc:AlternateContent>
      </w:r>
      <w:r>
        <w:rPr>
          <w:b/>
          <w:noProof/>
          <w:lang w:eastAsia="en-GB"/>
        </w:rPr>
        <mc:AlternateContent>
          <mc:Choice Requires="wps">
            <w:drawing>
              <wp:anchor distT="0" distB="0" distL="114300" distR="114300" simplePos="0" relativeHeight="251859968" behindDoc="0" locked="0" layoutInCell="1" allowOverlap="1" wp14:anchorId="04F7937F" wp14:editId="28E22E3A">
                <wp:simplePos x="0" y="0"/>
                <wp:positionH relativeFrom="column">
                  <wp:posOffset>4751705</wp:posOffset>
                </wp:positionH>
                <wp:positionV relativeFrom="paragraph">
                  <wp:posOffset>314325</wp:posOffset>
                </wp:positionV>
                <wp:extent cx="391795" cy="269875"/>
                <wp:effectExtent l="0" t="0" r="0" b="0"/>
                <wp:wrapNone/>
                <wp:docPr id="647"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39302444"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7937F" id="_x0000_s1174" type="#_x0000_t202" style="position:absolute;left:0;text-align:left;margin-left:374.15pt;margin-top:24.75pt;width:30.85pt;height:21.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" filled="f" stroked="f">
                <v:textbox inset="1pt,1pt,1pt,1pt">
                  <w:txbxContent>
                    <w:p w14:paraId="39302444"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v:textbox>
              </v:shape>
            </w:pict>
          </mc:Fallback>
        </mc:AlternateContent>
      </w: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14:paraId="78923D3B"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60992" behindDoc="0" locked="0" layoutInCell="1" allowOverlap="1" wp14:anchorId="08143EAA" wp14:editId="0BB4C033">
                <wp:simplePos x="0" y="0"/>
                <wp:positionH relativeFrom="column">
                  <wp:posOffset>5069205</wp:posOffset>
                </wp:positionH>
                <wp:positionV relativeFrom="paragraph">
                  <wp:posOffset>317974</wp:posOffset>
                </wp:positionV>
                <wp:extent cx="923290" cy="269875"/>
                <wp:effectExtent l="0" t="0" r="0" b="0"/>
                <wp:wrapNone/>
                <wp:docPr id="648"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9D59DC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3EAA" id="Text Box 674" o:spid="_x0000_s1175" type="#_x0000_t202" style="position:absolute;left:0;text-align:left;margin-left:399.15pt;margin-top:25.05pt;width:72.7pt;height:21.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VpdS20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" filled="f" stroked="f">
                <v:textbox inset="1pt,1pt,1pt,1pt">
                  <w:txbxContent>
                    <w:p w14:paraId="29D59DC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v:textbox>
              </v:shape>
            </w:pict>
          </mc:Fallback>
        </mc:AlternateContent>
      </w: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14:paraId="1D43F074"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62016" behindDoc="0" locked="0" layoutInCell="1" allowOverlap="1" wp14:anchorId="303E2019" wp14:editId="1C2F8D14">
                <wp:simplePos x="0" y="0"/>
                <wp:positionH relativeFrom="column">
                  <wp:posOffset>398145</wp:posOffset>
                </wp:positionH>
                <wp:positionV relativeFrom="paragraph">
                  <wp:posOffset>89535</wp:posOffset>
                </wp:positionV>
                <wp:extent cx="923290" cy="269875"/>
                <wp:effectExtent l="0" t="0" r="0" b="9525"/>
                <wp:wrapNone/>
                <wp:docPr id="649" name="Text 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0ACD0BD"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E2019" id="Text Box 675" o:spid="_x0000_s1176" type="#_x0000_t202" style="position:absolute;left:0;text-align:left;margin-left:31.35pt;margin-top:7.05pt;width:72.7pt;height:21.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u4Oh2w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" filled="f" stroked="f">
                <v:textbox inset="1pt,1pt,1pt,1pt">
                  <w:txbxContent>
                    <w:p w14:paraId="60ACD0BD"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v:textbox>
              </v:shape>
            </w:pict>
          </mc:Fallback>
        </mc:AlternateContent>
      </w:r>
      <w:r>
        <w:rPr>
          <w:b/>
          <w:noProof/>
          <w:lang w:eastAsia="en-GB"/>
        </w:rPr>
        <mc:AlternateContent>
          <mc:Choice Requires="wps">
            <w:drawing>
              <wp:anchor distT="0" distB="0" distL="114300" distR="114300" simplePos="0" relativeHeight="251863040" behindDoc="0" locked="0" layoutInCell="1" allowOverlap="1" wp14:anchorId="01C1CEDB" wp14:editId="03295186">
                <wp:simplePos x="0" y="0"/>
                <wp:positionH relativeFrom="column">
                  <wp:posOffset>461645</wp:posOffset>
                </wp:positionH>
                <wp:positionV relativeFrom="paragraph">
                  <wp:posOffset>316230</wp:posOffset>
                </wp:positionV>
                <wp:extent cx="923290" cy="269875"/>
                <wp:effectExtent l="4445" t="1905" r="0" b="4445"/>
                <wp:wrapNone/>
                <wp:docPr id="650" name="Text 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388DB6A"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1CEDB" id="Text Box 676" o:spid="_x0000_s1177" type="#_x0000_t202" style="position:absolute;left:0;text-align:left;margin-left:36.35pt;margin-top:24.9pt;width:72.7pt;height:21.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TM/820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" filled="f" stroked="f">
                <v:textbox inset="1pt,1pt,1pt,1pt">
                  <w:txbxContent>
                    <w:p w14:paraId="4388DB6A"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v:textbox>
              </v:shape>
            </w:pict>
          </mc:Fallback>
        </mc:AlternateContent>
      </w: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14:paraId="526C5AE5"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64064" behindDoc="0" locked="0" layoutInCell="1" allowOverlap="1" wp14:anchorId="63292A5E" wp14:editId="3D4B3AD3">
                <wp:simplePos x="0" y="0"/>
                <wp:positionH relativeFrom="column">
                  <wp:posOffset>457200</wp:posOffset>
                </wp:positionH>
                <wp:positionV relativeFrom="paragraph">
                  <wp:posOffset>309719</wp:posOffset>
                </wp:positionV>
                <wp:extent cx="923290" cy="269875"/>
                <wp:effectExtent l="0" t="0" r="0" b="0"/>
                <wp:wrapNone/>
                <wp:docPr id="651" name="Text 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F58B2B3"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92A5E" id="Text Box 677" o:spid="_x0000_s1178" type="#_x0000_t202" style="position:absolute;left:0;text-align:left;margin-left:36pt;margin-top:24.4pt;width:72.7pt;height:2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" filled="f" stroked="f">
                <v:textbox inset="1pt,1pt,1pt,1pt">
                  <w:txbxContent>
                    <w:p w14:paraId="2F58B2B3"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v:textbox>
              </v:shape>
            </w:pict>
          </mc:Fallback>
        </mc:AlternateContent>
      </w: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14:paraId="21E7EB58" w14:textId="77777777" w:rsidR="00CB0A98" w:rsidRPr="0068236A" w:rsidRDefault="00CB0A98" w:rsidP="00CB0A98">
      <w:pPr>
        <w:pStyle w:val="1wsquestionsdoubledigit"/>
      </w:pPr>
      <w:r>
        <w:rPr>
          <w:b/>
          <w:noProof/>
          <w:lang w:eastAsia="en-GB"/>
        </w:rPr>
        <mc:AlternateContent>
          <mc:Choice Requires="wps">
            <w:drawing>
              <wp:anchor distT="0" distB="0" distL="114300" distR="114300" simplePos="0" relativeHeight="251865088" behindDoc="0" locked="0" layoutInCell="1" allowOverlap="1" wp14:anchorId="0A1C8B52" wp14:editId="04197407">
                <wp:simplePos x="0" y="0"/>
                <wp:positionH relativeFrom="column">
                  <wp:posOffset>1978025</wp:posOffset>
                </wp:positionH>
                <wp:positionV relativeFrom="paragraph">
                  <wp:posOffset>307814</wp:posOffset>
                </wp:positionV>
                <wp:extent cx="923290" cy="269875"/>
                <wp:effectExtent l="0" t="0" r="0" b="0"/>
                <wp:wrapNone/>
                <wp:docPr id="652" name="Text 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52E54C0B"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C8B52" id="Text Box 678" o:spid="_x0000_s1179" type="#_x0000_t202" style="position:absolute;left:0;text-align:left;margin-left:155.75pt;margin-top:24.25pt;width:72.7pt;height:21.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" filled="f" stroked="f">
                <v:textbox inset="1pt,1pt,1pt,1pt">
                  <w:txbxContent>
                    <w:p w14:paraId="52E54C0B"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v:textbox>
              </v:shape>
            </w:pict>
          </mc:Fallback>
        </mc:AlternateContent>
      </w:r>
      <w:r>
        <w:rPr>
          <w:b/>
          <w:noProof/>
          <w:lang w:eastAsia="en-GB"/>
        </w:rPr>
        <mc:AlternateContent>
          <mc:Choice Requires="wps">
            <w:drawing>
              <wp:anchor distT="0" distB="0" distL="114300" distR="114300" simplePos="0" relativeHeight="251866112" behindDoc="0" locked="0" layoutInCell="1" allowOverlap="1" wp14:anchorId="5F84DC99" wp14:editId="070FD24C">
                <wp:simplePos x="0" y="0"/>
                <wp:positionH relativeFrom="column">
                  <wp:posOffset>3176905</wp:posOffset>
                </wp:positionH>
                <wp:positionV relativeFrom="paragraph">
                  <wp:posOffset>314960</wp:posOffset>
                </wp:positionV>
                <wp:extent cx="923290" cy="269875"/>
                <wp:effectExtent l="0" t="635" r="0" b="0"/>
                <wp:wrapNone/>
                <wp:docPr id="653" name="Text 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A1C2AA8"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4DC99" id="Text Box 679" o:spid="_x0000_s1180" type="#_x0000_t202" style="position:absolute;left:0;text-align:left;margin-left:250.15pt;margin-top:24.8pt;width:72.7pt;height:21.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" filled="f" stroked="f">
                <v:textbox inset="1pt,1pt,1pt,1pt">
                  <w:txbxContent>
                    <w:p w14:paraId="2A1C2AA8"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v:textbox>
              </v:shape>
            </w:pict>
          </mc:Fallback>
        </mc:AlternateContent>
      </w: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14:paraId="593C54E0" w14:textId="77777777" w:rsidR="00CB0A98" w:rsidRDefault="00CB0A98" w:rsidP="00CB0A98">
      <w:pPr>
        <w:pStyle w:val="1wsquestionsdoubledigit"/>
      </w:pPr>
      <w:r>
        <w:rPr>
          <w:b/>
          <w:noProof/>
          <w:lang w:eastAsia="en-GB"/>
        </w:rPr>
        <mc:AlternateContent>
          <mc:Choice Requires="wps">
            <w:drawing>
              <wp:anchor distT="0" distB="0" distL="114300" distR="114300" simplePos="0" relativeHeight="251868160" behindDoc="0" locked="0" layoutInCell="1" allowOverlap="1" wp14:anchorId="050352A1" wp14:editId="6B85939F">
                <wp:simplePos x="0" y="0"/>
                <wp:positionH relativeFrom="column">
                  <wp:posOffset>4664710</wp:posOffset>
                </wp:positionH>
                <wp:positionV relativeFrom="paragraph">
                  <wp:posOffset>305274</wp:posOffset>
                </wp:positionV>
                <wp:extent cx="923290" cy="269875"/>
                <wp:effectExtent l="0" t="0" r="0" b="0"/>
                <wp:wrapNone/>
                <wp:docPr id="654" name="Text 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B60C2F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352A1" id="Text Box 681" o:spid="_x0000_s1181" type="#_x0000_t202" style="position:absolute;left:0;text-align:left;margin-left:367.3pt;margin-top:24.05pt;width:72.7pt;height:21.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" filled="f" stroked="f">
                <v:textbox inset="1pt,1pt,1pt,1pt">
                  <w:txbxContent>
                    <w:p w14:paraId="4B60C2F2"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v:textbox>
              </v:shape>
            </w:pict>
          </mc:Fallback>
        </mc:AlternateContent>
      </w:r>
      <w:r>
        <w:rPr>
          <w:b/>
          <w:noProof/>
          <w:lang w:eastAsia="en-GB"/>
        </w:rPr>
        <mc:AlternateContent>
          <mc:Choice Requires="wps">
            <w:drawing>
              <wp:anchor distT="0" distB="0" distL="114300" distR="114300" simplePos="0" relativeHeight="251867136" behindDoc="0" locked="0" layoutInCell="1" allowOverlap="1" wp14:anchorId="7E7D303F" wp14:editId="23B0D9E6">
                <wp:simplePos x="0" y="0"/>
                <wp:positionH relativeFrom="column">
                  <wp:posOffset>466725</wp:posOffset>
                </wp:positionH>
                <wp:positionV relativeFrom="paragraph">
                  <wp:posOffset>94615</wp:posOffset>
                </wp:positionV>
                <wp:extent cx="923290" cy="269875"/>
                <wp:effectExtent l="0" t="0" r="635" b="0"/>
                <wp:wrapNone/>
                <wp:docPr id="655" name="Text 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3399083"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D303F" id="Text Box 680" o:spid="_x0000_s1182" type="#_x0000_t202" style="position:absolute;left:0;text-align:left;margin-left:36.75pt;margin-top:7.45pt;width:72.7pt;height:21.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" filled="f" stroked="f">
                <v:textbox inset="1pt,1pt,1pt,1pt">
                  <w:txbxContent>
                    <w:p w14:paraId="23399083" w14:textId="77777777"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v:textbox>
              </v:shape>
            </w:pict>
          </mc:Fallback>
        </mc:AlternateContent>
      </w: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14:paraId="7A910145" w14:textId="77777777"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14:paraId="27EAA37D" w14:textId="77777777"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95"/>
        <w:gridCol w:w="2541"/>
        <w:gridCol w:w="2520"/>
        <w:gridCol w:w="2528"/>
      </w:tblGrid>
      <w:tr w:rsidR="00CB0A98" w14:paraId="43A0A4FE" w14:textId="77777777" w:rsidTr="00B22E0D">
        <w:tc>
          <w:tcPr>
            <w:tcW w:w="1995" w:type="dxa"/>
            <w:tcMar>
              <w:top w:w="40" w:type="dxa"/>
              <w:left w:w="499" w:type="dxa"/>
              <w:bottom w:w="40" w:type="dxa"/>
              <w:right w:w="0" w:type="dxa"/>
            </w:tcMar>
          </w:tcPr>
          <w:p w14:paraId="6F8EA9C8" w14:textId="77777777" w:rsidR="00CB0A98" w:rsidRDefault="00CB0A98" w:rsidP="00B22E0D">
            <w:pPr>
              <w:pStyle w:val="1wsmainbodyfullout"/>
            </w:pPr>
            <w:r w:rsidRPr="006A7C9E">
              <w:t>average</w:t>
            </w:r>
          </w:p>
        </w:tc>
        <w:tc>
          <w:tcPr>
            <w:tcW w:w="2541" w:type="dxa"/>
            <w:tcMar>
              <w:top w:w="40" w:type="dxa"/>
              <w:left w:w="499" w:type="dxa"/>
              <w:bottom w:w="40" w:type="dxa"/>
              <w:right w:w="0" w:type="dxa"/>
            </w:tcMar>
          </w:tcPr>
          <w:p w14:paraId="4F144069" w14:textId="77777777" w:rsidR="00CB0A98" w:rsidRDefault="00CB0A98" w:rsidP="00B22E0D">
            <w:pPr>
              <w:pStyle w:val="1wsmainbodyfullout"/>
            </w:pPr>
            <w:r w:rsidRPr="006A7C9E">
              <w:t>destroyed</w:t>
            </w:r>
          </w:p>
        </w:tc>
        <w:tc>
          <w:tcPr>
            <w:tcW w:w="2520" w:type="dxa"/>
            <w:tcMar>
              <w:top w:w="40" w:type="dxa"/>
              <w:left w:w="499" w:type="dxa"/>
              <w:bottom w:w="40" w:type="dxa"/>
              <w:right w:w="0" w:type="dxa"/>
            </w:tcMar>
          </w:tcPr>
          <w:p w14:paraId="56F7E591" w14:textId="77777777" w:rsidR="00CB0A98" w:rsidRDefault="00CB0A98" w:rsidP="00B22E0D">
            <w:pPr>
              <w:pStyle w:val="1wsmainbodyfullout"/>
            </w:pPr>
            <w:r w:rsidRPr="006A7C9E">
              <w:t>potential</w:t>
            </w:r>
          </w:p>
        </w:tc>
        <w:tc>
          <w:tcPr>
            <w:tcW w:w="2528" w:type="dxa"/>
            <w:tcMar>
              <w:top w:w="40" w:type="dxa"/>
              <w:left w:w="499" w:type="dxa"/>
              <w:bottom w:w="40" w:type="dxa"/>
              <w:right w:w="0" w:type="dxa"/>
            </w:tcMar>
          </w:tcPr>
          <w:p w14:paraId="7F2EDB51" w14:textId="77777777" w:rsidR="00CB0A98" w:rsidRDefault="00CB0A98" w:rsidP="00B22E0D">
            <w:pPr>
              <w:pStyle w:val="1wsmainbodyfullout"/>
            </w:pPr>
            <w:r w:rsidRPr="006A7C9E">
              <w:t>weight</w:t>
            </w:r>
          </w:p>
        </w:tc>
      </w:tr>
      <w:tr w:rsidR="00CB0A98" w14:paraId="54AAD674" w14:textId="77777777" w:rsidTr="00B22E0D">
        <w:tc>
          <w:tcPr>
            <w:tcW w:w="1995" w:type="dxa"/>
            <w:tcMar>
              <w:top w:w="40" w:type="dxa"/>
              <w:left w:w="499" w:type="dxa"/>
              <w:bottom w:w="40" w:type="dxa"/>
              <w:right w:w="0" w:type="dxa"/>
            </w:tcMar>
          </w:tcPr>
          <w:p w14:paraId="04E673C7" w14:textId="77777777" w:rsidR="00CB0A98" w:rsidRDefault="00CB0A98" w:rsidP="00B22E0D">
            <w:pPr>
              <w:pStyle w:val="1wsmainbodyfullout"/>
            </w:pPr>
            <w:r w:rsidRPr="006A7C9E">
              <w:t>energy</w:t>
            </w:r>
          </w:p>
        </w:tc>
        <w:tc>
          <w:tcPr>
            <w:tcW w:w="2541" w:type="dxa"/>
            <w:tcMar>
              <w:top w:w="40" w:type="dxa"/>
              <w:left w:w="499" w:type="dxa"/>
              <w:bottom w:w="40" w:type="dxa"/>
              <w:right w:w="0" w:type="dxa"/>
            </w:tcMar>
          </w:tcPr>
          <w:p w14:paraId="17F4420F" w14:textId="77777777" w:rsidR="00CB0A98" w:rsidRDefault="00CB0A98" w:rsidP="00B22E0D">
            <w:pPr>
              <w:pStyle w:val="1wsmainbodyfullout"/>
            </w:pPr>
            <w:r w:rsidRPr="006A7C9E">
              <w:t>equal</w:t>
            </w:r>
          </w:p>
        </w:tc>
        <w:tc>
          <w:tcPr>
            <w:tcW w:w="2520" w:type="dxa"/>
            <w:tcMar>
              <w:top w:w="40" w:type="dxa"/>
              <w:left w:w="499" w:type="dxa"/>
              <w:bottom w:w="40" w:type="dxa"/>
              <w:right w:w="0" w:type="dxa"/>
            </w:tcMar>
          </w:tcPr>
          <w:p w14:paraId="1096E5BC" w14:textId="77777777" w:rsidR="00CB0A98" w:rsidRDefault="00CB0A98" w:rsidP="00B22E0D">
            <w:pPr>
              <w:pStyle w:val="1wsmainbodyfullout"/>
            </w:pPr>
            <w:r w:rsidRPr="006A7C9E">
              <w:t>total</w:t>
            </w:r>
          </w:p>
        </w:tc>
        <w:tc>
          <w:tcPr>
            <w:tcW w:w="2528" w:type="dxa"/>
            <w:tcMar>
              <w:top w:w="40" w:type="dxa"/>
              <w:left w:w="499" w:type="dxa"/>
              <w:bottom w:w="40" w:type="dxa"/>
              <w:right w:w="0" w:type="dxa"/>
            </w:tcMar>
          </w:tcPr>
          <w:p w14:paraId="07F81E30" w14:textId="77777777" w:rsidR="00CB0A98" w:rsidRDefault="00CB0A98" w:rsidP="00B22E0D">
            <w:pPr>
              <w:pStyle w:val="1wsmainbodyfullout"/>
            </w:pPr>
            <w:r w:rsidRPr="006A7C9E">
              <w:t>opposite</w:t>
            </w:r>
          </w:p>
        </w:tc>
      </w:tr>
      <w:tr w:rsidR="00CB0A98" w14:paraId="0F0DE73C" w14:textId="77777777" w:rsidTr="00B22E0D">
        <w:tc>
          <w:tcPr>
            <w:tcW w:w="1995" w:type="dxa"/>
            <w:tcMar>
              <w:top w:w="40" w:type="dxa"/>
              <w:left w:w="499" w:type="dxa"/>
              <w:bottom w:w="40" w:type="dxa"/>
              <w:right w:w="0" w:type="dxa"/>
            </w:tcMar>
          </w:tcPr>
          <w:p w14:paraId="38F1F0C4" w14:textId="77777777" w:rsidR="00CB0A98" w:rsidRDefault="00CB0A98" w:rsidP="00B22E0D">
            <w:pPr>
              <w:pStyle w:val="1wsmainbodyfullout"/>
            </w:pPr>
            <w:r w:rsidRPr="006A7C9E">
              <w:t>direction</w:t>
            </w:r>
          </w:p>
        </w:tc>
        <w:tc>
          <w:tcPr>
            <w:tcW w:w="2541" w:type="dxa"/>
            <w:tcMar>
              <w:top w:w="40" w:type="dxa"/>
              <w:left w:w="499" w:type="dxa"/>
              <w:bottom w:w="40" w:type="dxa"/>
              <w:right w:w="0" w:type="dxa"/>
            </w:tcMar>
          </w:tcPr>
          <w:p w14:paraId="34AE53C3" w14:textId="77777777" w:rsidR="00CB0A98" w:rsidRDefault="00CB0A98" w:rsidP="00B22E0D">
            <w:pPr>
              <w:pStyle w:val="1wsmainbodyfullout"/>
            </w:pPr>
            <w:r w:rsidRPr="006A7C9E">
              <w:t>dividing</w:t>
            </w:r>
          </w:p>
        </w:tc>
        <w:tc>
          <w:tcPr>
            <w:tcW w:w="2520" w:type="dxa"/>
            <w:tcMar>
              <w:top w:w="40" w:type="dxa"/>
              <w:left w:w="499" w:type="dxa"/>
              <w:bottom w:w="40" w:type="dxa"/>
              <w:right w:w="0" w:type="dxa"/>
            </w:tcMar>
          </w:tcPr>
          <w:p w14:paraId="1ED04166" w14:textId="77777777" w:rsidR="00CB0A98" w:rsidRDefault="00CB0A98" w:rsidP="00B22E0D">
            <w:pPr>
              <w:pStyle w:val="1wsmainbodyfullout"/>
            </w:pPr>
            <w:r w:rsidRPr="006A7C9E">
              <w:t>work</w:t>
            </w:r>
          </w:p>
        </w:tc>
        <w:tc>
          <w:tcPr>
            <w:tcW w:w="2528" w:type="dxa"/>
            <w:tcMar>
              <w:top w:w="40" w:type="dxa"/>
              <w:left w:w="499" w:type="dxa"/>
              <w:bottom w:w="40" w:type="dxa"/>
              <w:right w:w="0" w:type="dxa"/>
            </w:tcMar>
          </w:tcPr>
          <w:p w14:paraId="3669AC90" w14:textId="77777777" w:rsidR="00CB0A98" w:rsidRDefault="00CB0A98" w:rsidP="00B22E0D">
            <w:pPr>
              <w:pStyle w:val="1wsmainbodyfullout"/>
            </w:pPr>
            <w:r w:rsidRPr="006A7C9E">
              <w:t>gravitational</w:t>
            </w:r>
          </w:p>
        </w:tc>
      </w:tr>
      <w:tr w:rsidR="00CB0A98" w14:paraId="0B202DC3" w14:textId="77777777" w:rsidTr="00B22E0D">
        <w:tc>
          <w:tcPr>
            <w:tcW w:w="1995" w:type="dxa"/>
            <w:tcMar>
              <w:top w:w="40" w:type="dxa"/>
              <w:left w:w="499" w:type="dxa"/>
              <w:bottom w:w="40" w:type="dxa"/>
              <w:right w:w="0" w:type="dxa"/>
            </w:tcMar>
          </w:tcPr>
          <w:p w14:paraId="236C90E3" w14:textId="77777777" w:rsidR="00CB0A98" w:rsidRDefault="00CB0A98" w:rsidP="00B22E0D">
            <w:pPr>
              <w:pStyle w:val="1wsmainbodyfullout"/>
            </w:pPr>
            <w:r w:rsidRPr="006A7C9E">
              <w:t>unbalanced</w:t>
            </w:r>
          </w:p>
        </w:tc>
        <w:tc>
          <w:tcPr>
            <w:tcW w:w="2541" w:type="dxa"/>
            <w:tcMar>
              <w:top w:w="40" w:type="dxa"/>
              <w:left w:w="499" w:type="dxa"/>
              <w:bottom w:w="40" w:type="dxa"/>
              <w:right w:w="0" w:type="dxa"/>
            </w:tcMar>
          </w:tcPr>
          <w:p w14:paraId="16FF0EC3" w14:textId="77777777" w:rsidR="00CB0A98" w:rsidRDefault="00CB0A98" w:rsidP="00B22E0D">
            <w:pPr>
              <w:pStyle w:val="1wsmainbodyfullout"/>
            </w:pPr>
            <w:r w:rsidRPr="006A7C9E">
              <w:t>instantaneous</w:t>
            </w:r>
          </w:p>
        </w:tc>
        <w:tc>
          <w:tcPr>
            <w:tcW w:w="2520" w:type="dxa"/>
            <w:tcMar>
              <w:top w:w="40" w:type="dxa"/>
              <w:left w:w="499" w:type="dxa"/>
              <w:bottom w:w="40" w:type="dxa"/>
              <w:right w:w="0" w:type="dxa"/>
            </w:tcMar>
          </w:tcPr>
          <w:p w14:paraId="51E60E74" w14:textId="77777777" w:rsidR="00CB0A98" w:rsidRDefault="00CB0A98" w:rsidP="00B22E0D">
            <w:pPr>
              <w:pStyle w:val="1wsmainbodyfullout"/>
            </w:pPr>
            <w:r w:rsidRPr="006A7C9E">
              <w:t>acceleration</w:t>
            </w:r>
          </w:p>
        </w:tc>
        <w:tc>
          <w:tcPr>
            <w:tcW w:w="2528" w:type="dxa"/>
            <w:tcMar>
              <w:top w:w="40" w:type="dxa"/>
              <w:left w:w="499" w:type="dxa"/>
              <w:bottom w:w="40" w:type="dxa"/>
              <w:right w:w="0" w:type="dxa"/>
            </w:tcMar>
          </w:tcPr>
          <w:p w14:paraId="01C55A27" w14:textId="77777777" w:rsidR="00CB0A98" w:rsidRDefault="00CB0A98" w:rsidP="00B22E0D">
            <w:pPr>
              <w:pStyle w:val="1wsmainbodyfullout"/>
            </w:pPr>
          </w:p>
        </w:tc>
      </w:tr>
      <w:tr w:rsidR="00CB0A98" w14:paraId="053DDAE5" w14:textId="77777777" w:rsidTr="00B22E0D">
        <w:tc>
          <w:tcPr>
            <w:tcW w:w="1995" w:type="dxa"/>
            <w:tcMar>
              <w:top w:w="40" w:type="dxa"/>
              <w:left w:w="499" w:type="dxa"/>
              <w:bottom w:w="40" w:type="dxa"/>
              <w:right w:w="0" w:type="dxa"/>
            </w:tcMar>
          </w:tcPr>
          <w:p w14:paraId="6C885008" w14:textId="77777777" w:rsidR="00CB0A98" w:rsidRDefault="00CB0A98" w:rsidP="00B22E0D">
            <w:pPr>
              <w:pStyle w:val="1wsmainbodyfullout"/>
            </w:pPr>
            <w:r w:rsidRPr="006A7C9E">
              <w:t>elastic</w:t>
            </w:r>
          </w:p>
        </w:tc>
        <w:tc>
          <w:tcPr>
            <w:tcW w:w="2541" w:type="dxa"/>
            <w:tcMar>
              <w:top w:w="40" w:type="dxa"/>
              <w:left w:w="499" w:type="dxa"/>
              <w:bottom w:w="40" w:type="dxa"/>
              <w:right w:w="0" w:type="dxa"/>
            </w:tcMar>
          </w:tcPr>
          <w:p w14:paraId="44732A99" w14:textId="77777777" w:rsidR="00CB0A98" w:rsidRDefault="00CB0A98" w:rsidP="00B22E0D">
            <w:pPr>
              <w:pStyle w:val="1wsmainbodyfullout"/>
            </w:pPr>
            <w:r w:rsidRPr="006A7C9E">
              <w:t>velocity</w:t>
            </w:r>
          </w:p>
        </w:tc>
        <w:tc>
          <w:tcPr>
            <w:tcW w:w="2520" w:type="dxa"/>
            <w:tcMar>
              <w:top w:w="40" w:type="dxa"/>
              <w:left w:w="499" w:type="dxa"/>
              <w:bottom w:w="40" w:type="dxa"/>
              <w:right w:w="0" w:type="dxa"/>
            </w:tcMar>
          </w:tcPr>
          <w:p w14:paraId="11360946" w14:textId="77777777" w:rsidR="00CB0A98" w:rsidRDefault="00CB0A98" w:rsidP="00B22E0D">
            <w:pPr>
              <w:pStyle w:val="1wsmainbodyfullout"/>
            </w:pPr>
            <w:r w:rsidRPr="006A7C9E">
              <w:t>rate</w:t>
            </w:r>
          </w:p>
        </w:tc>
        <w:tc>
          <w:tcPr>
            <w:tcW w:w="2528" w:type="dxa"/>
            <w:tcMar>
              <w:top w:w="40" w:type="dxa"/>
              <w:left w:w="499" w:type="dxa"/>
              <w:bottom w:w="40" w:type="dxa"/>
              <w:right w:w="0" w:type="dxa"/>
            </w:tcMar>
          </w:tcPr>
          <w:p w14:paraId="610E862A" w14:textId="77777777" w:rsidR="00CB0A98" w:rsidRDefault="00CB0A98" w:rsidP="00B22E0D">
            <w:pPr>
              <w:pStyle w:val="1wsmainbodyfullout"/>
            </w:pPr>
          </w:p>
        </w:tc>
      </w:tr>
    </w:tbl>
    <w:p w14:paraId="31032A4E" w14:textId="77777777" w:rsidR="00CB0A98" w:rsidRPr="008A6884" w:rsidRDefault="00CB0A98" w:rsidP="00CB0A98">
      <w:pPr>
        <w:pStyle w:val="1wsquestionsdoubledigit"/>
      </w:pPr>
    </w:p>
    <w:p w14:paraId="617AC521" w14:textId="77777777" w:rsidR="001E2D62" w:rsidRPr="00DB6C79" w:rsidRDefault="001E2D62" w:rsidP="0044013D">
      <w:pPr>
        <w:rPr>
          <w:rFonts w:ascii="Arial" w:hAnsi="Arial"/>
        </w:rPr>
      </w:pPr>
    </w:p>
    <w:sectPr w:rsidR="001E2D62" w:rsidRPr="00DB6C79" w:rsidSect="00AE5F5F">
      <w:footerReference w:type="even" r:id="rId215"/>
      <w:footerReference w:type="default" r:id="rId216"/>
      <w:pgSz w:w="11900" w:h="16840"/>
      <w:pgMar w:top="851" w:right="1134" w:bottom="851" w:left="1134" w:header="709" w:footer="709"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4942550F" w14:textId="77777777" w:rsidR="00B54D4F" w:rsidRDefault="00B54D4F" w:rsidP="00C86668">
      <w:r>
        <w:separator/>
      </w:r>
    </w:p>
  </w:endnote>
  <w:endnote w:type="continuationSeparator" w:id="0">
    <w:p w14:paraId="16EBD160" w14:textId="77777777" w:rsidR="00B54D4F" w:rsidRDefault="00B54D4F" w:rsidP="00C8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toneSansITC-Medium">
    <w:altName w:val="Calibri"/>
    <w:panose1 w:val="00000000000000000000"/>
    <w:charset w:val="4D"/>
    <w:family w:val="auto"/>
    <w:notTrueType/>
    <w:pitch w:val="default"/>
    <w:sig w:usb0="00000003" w:usb1="00000000" w:usb2="00000000" w:usb3="00000000" w:csb0="00000001" w:csb1="00000000"/>
  </w:font>
  <w:font w:name="StoneSansITC-Bold">
    <w:altName w:val="Calibri"/>
    <w:panose1 w:val="00000000000000000000"/>
    <w:charset w:val="4D"/>
    <w:family w:val="auto"/>
    <w:notTrueType/>
    <w:pitch w:val="default"/>
    <w:sig w:usb0="00000003" w:usb1="00000000" w:usb2="00000000" w:usb3="00000000" w:csb0="00000001" w:csb1="00000000"/>
  </w:font>
  <w:font w:name="RotisSemiSerif">
    <w:altName w:val="Calibri"/>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AGRoundedLT-Black">
    <w:altName w:val="Calibri"/>
    <w:panose1 w:val="00000000000000000000"/>
    <w:charset w:val="4D"/>
    <w:family w:val="auto"/>
    <w:notTrueType/>
    <w:pitch w:val="default"/>
    <w:sig w:usb0="00000003" w:usb1="00000000" w:usb2="00000000" w:usb3="00000000" w:csb0="00000001" w:csb1="00000000"/>
  </w:font>
  <w:font w:name="AgfaRotisSemiSerif">
    <w:altName w:val="Calibri"/>
    <w:panose1 w:val="00000000000000000000"/>
    <w:charset w:val="4D"/>
    <w:family w:val="auto"/>
    <w:notTrueType/>
    <w:pitch w:val="default"/>
    <w:sig w:usb0="00000003" w:usb1="00000000" w:usb2="00000000" w:usb3="00000000" w:csb0="00000001" w:csb1="00000000"/>
  </w:font>
  <w:font w:name="Arial-BoldMT">
    <w:charset w:val="00"/>
    <w:family w:val="swiss"/>
    <w:pitch w:val="variable"/>
    <w:sig w:usb0="E0002AFF" w:usb1="C0007843" w:usb2="00000009" w:usb3="00000000" w:csb0="000001FF" w:csb1="00000000"/>
  </w:font>
  <w:font w:name="Times">
    <w:panose1 w:val="02000500000000000000"/>
    <w:charset w:val="00"/>
    <w:family w:val="roman"/>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Arial Unicode MS">
    <w:panose1 w:val="020B0604020202020204"/>
    <w:charset w:val="00"/>
    <w:family w:val="swiss"/>
    <w:pitch w:val="variable"/>
    <w:sig w:usb0="F7FFAFFF" w:usb1="E9DFFFFF" w:usb2="0000003F" w:usb3="00000000" w:csb0="003F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7D845" w14:textId="77777777" w:rsidR="00586794" w:rsidRDefault="00586794"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26A09ABF" w14:textId="77777777" w:rsidR="00586794" w:rsidRDefault="00586794" w:rsidP="00C86668">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45B1" w14:textId="77777777" w:rsidR="00586794" w:rsidRDefault="00586794"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2F6F">
      <w:rPr>
        <w:rStyle w:val="PageNumber"/>
        <w:noProof/>
      </w:rPr>
      <w:t>19</w:t>
    </w:r>
    <w:r>
      <w:rPr>
        <w:rStyle w:val="PageNumber"/>
      </w:rPr>
      <w:fldChar w:fldCharType="end"/>
    </w:r>
  </w:p>
  <w:p w14:paraId="432691CF" w14:textId="77777777" w:rsidR="00586794" w:rsidRDefault="00586794" w:rsidP="00C86668">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1527FC35" w14:textId="77777777" w:rsidR="00B54D4F" w:rsidRDefault="00B54D4F" w:rsidP="00C86668">
      <w:r>
        <w:separator/>
      </w:r>
    </w:p>
  </w:footnote>
  <w:footnote w:type="continuationSeparator" w:id="0">
    <w:p w14:paraId="2917D499" w14:textId="77777777" w:rsidR="00B54D4F" w:rsidRDefault="00B54D4F" w:rsidP="00C866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2" w:dllVersion="6" w:checkStyle="1"/>
  <w:proofState w:spelling="clean"/>
  <w:attachedTemplate r:id="rId1"/>
  <w:defaultTabStop w:val="567"/>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71D"/>
    <w:rsid w:val="00001B51"/>
    <w:rsid w:val="00033F62"/>
    <w:rsid w:val="00043E46"/>
    <w:rsid w:val="00096810"/>
    <w:rsid w:val="000974E2"/>
    <w:rsid w:val="000F5877"/>
    <w:rsid w:val="0010429E"/>
    <w:rsid w:val="00145EF3"/>
    <w:rsid w:val="001A7A92"/>
    <w:rsid w:val="001B2F6F"/>
    <w:rsid w:val="001E2D62"/>
    <w:rsid w:val="00222BC9"/>
    <w:rsid w:val="00254DEC"/>
    <w:rsid w:val="002E5C04"/>
    <w:rsid w:val="002F53A5"/>
    <w:rsid w:val="003301B6"/>
    <w:rsid w:val="00380F33"/>
    <w:rsid w:val="003C5C75"/>
    <w:rsid w:val="003D11C3"/>
    <w:rsid w:val="004340BC"/>
    <w:rsid w:val="0044013D"/>
    <w:rsid w:val="004577DD"/>
    <w:rsid w:val="00474660"/>
    <w:rsid w:val="004A1689"/>
    <w:rsid w:val="004D75CF"/>
    <w:rsid w:val="004F2AFF"/>
    <w:rsid w:val="00500A4E"/>
    <w:rsid w:val="00515DA5"/>
    <w:rsid w:val="00527226"/>
    <w:rsid w:val="00532FDA"/>
    <w:rsid w:val="00552028"/>
    <w:rsid w:val="005670A3"/>
    <w:rsid w:val="00575EF5"/>
    <w:rsid w:val="005778E9"/>
    <w:rsid w:val="00586794"/>
    <w:rsid w:val="005872A5"/>
    <w:rsid w:val="00592C54"/>
    <w:rsid w:val="005D06AC"/>
    <w:rsid w:val="005F5FE6"/>
    <w:rsid w:val="00600138"/>
    <w:rsid w:val="00652982"/>
    <w:rsid w:val="00676D8C"/>
    <w:rsid w:val="00766780"/>
    <w:rsid w:val="0077478A"/>
    <w:rsid w:val="00794F95"/>
    <w:rsid w:val="008A16D0"/>
    <w:rsid w:val="008C22EA"/>
    <w:rsid w:val="008C2908"/>
    <w:rsid w:val="008D7C83"/>
    <w:rsid w:val="008F7FB0"/>
    <w:rsid w:val="00907C9B"/>
    <w:rsid w:val="00923418"/>
    <w:rsid w:val="00967719"/>
    <w:rsid w:val="00992525"/>
    <w:rsid w:val="009B79E2"/>
    <w:rsid w:val="009C5DB2"/>
    <w:rsid w:val="009F161C"/>
    <w:rsid w:val="00A17934"/>
    <w:rsid w:val="00A4771D"/>
    <w:rsid w:val="00AE5F5F"/>
    <w:rsid w:val="00B22E0D"/>
    <w:rsid w:val="00B27631"/>
    <w:rsid w:val="00B54D4F"/>
    <w:rsid w:val="00BE07F9"/>
    <w:rsid w:val="00BE3736"/>
    <w:rsid w:val="00BF67FC"/>
    <w:rsid w:val="00C277E2"/>
    <w:rsid w:val="00C4001F"/>
    <w:rsid w:val="00C846FF"/>
    <w:rsid w:val="00C86668"/>
    <w:rsid w:val="00CB0A98"/>
    <w:rsid w:val="00DA5783"/>
    <w:rsid w:val="00DB6C79"/>
    <w:rsid w:val="00DF4422"/>
    <w:rsid w:val="00E23A39"/>
    <w:rsid w:val="00E63047"/>
    <w:rsid w:val="00E728B4"/>
    <w:rsid w:val="00EC5D48"/>
    <w:rsid w:val="00F21406"/>
    <w:rsid w:val="00F31653"/>
    <w:rsid w:val="00F357A6"/>
    <w:rsid w:val="00F362DF"/>
    <w:rsid w:val="00FB51C4"/>
    <w:rsid w:val="00FE7E9E"/>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rules v:ext="edit">
        <o:r id="V:Rule1" type="arc" idref="#_x0000_s1163"/>
        <o:r id="V:Rule2" type="arc" idref="#_x0000_s1165"/>
      </o:rules>
    </o:shapelayout>
  </w:shapeDefaults>
  <w:decimalSymbol w:val="."/>
  <w:listSeparator w:val=","/>
  <w14:docId w14:val="5BB3CE3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ＭＳ 明朝" w:hAnsi="Cambria" w:cs="Times New Roman"/>
        <w:lang w:val="en-AU"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5670A3"/>
    <w:pPr>
      <w:keepNext/>
      <w:spacing w:before="240" w:after="60"/>
      <w:outlineLvl w:val="0"/>
    </w:pPr>
    <w:rPr>
      <w:rFonts w:ascii="Arial" w:eastAsia="Times New Roman" w:hAnsi="Arial" w:cs="Arial"/>
      <w:b/>
      <w:bCs/>
      <w:kern w:val="32"/>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771D"/>
    <w:rPr>
      <w:rFonts w:ascii="Lucida Grande" w:hAnsi="Lucida Grande"/>
      <w:sz w:val="18"/>
      <w:szCs w:val="18"/>
    </w:rPr>
  </w:style>
  <w:style w:type="character" w:customStyle="1" w:styleId="BalloonTextChar">
    <w:name w:val="Balloon Text Char"/>
    <w:basedOn w:val="DefaultParagraphFont"/>
    <w:link w:val="BalloonText"/>
    <w:uiPriority w:val="99"/>
    <w:semiHidden/>
    <w:rsid w:val="00A4771D"/>
    <w:rPr>
      <w:rFonts w:ascii="Lucida Grande" w:hAnsi="Lucida Grande"/>
      <w:sz w:val="18"/>
      <w:szCs w:val="18"/>
    </w:rPr>
  </w:style>
  <w:style w:type="paragraph" w:styleId="Footer">
    <w:name w:val="footer"/>
    <w:basedOn w:val="Normal"/>
    <w:link w:val="FooterChar"/>
    <w:uiPriority w:val="99"/>
    <w:unhideWhenUsed/>
    <w:rsid w:val="00C86668"/>
    <w:pPr>
      <w:tabs>
        <w:tab w:val="center" w:pos="4320"/>
        <w:tab w:val="right" w:pos="8640"/>
      </w:tabs>
    </w:pPr>
  </w:style>
  <w:style w:type="character" w:customStyle="1" w:styleId="FooterChar">
    <w:name w:val="Footer Char"/>
    <w:basedOn w:val="DefaultParagraphFont"/>
    <w:link w:val="Footer"/>
    <w:uiPriority w:val="99"/>
    <w:rsid w:val="00C86668"/>
    <w:rPr>
      <w:sz w:val="24"/>
      <w:szCs w:val="24"/>
    </w:rPr>
  </w:style>
  <w:style w:type="character" w:styleId="PageNumber">
    <w:name w:val="page number"/>
    <w:basedOn w:val="DefaultParagraphFont"/>
    <w:uiPriority w:val="99"/>
    <w:semiHidden/>
    <w:unhideWhenUsed/>
    <w:rsid w:val="00C86668"/>
  </w:style>
  <w:style w:type="character" w:customStyle="1" w:styleId="Heading1Char">
    <w:name w:val="Heading 1 Char"/>
    <w:basedOn w:val="DefaultParagraphFont"/>
    <w:link w:val="Heading1"/>
    <w:rsid w:val="005670A3"/>
    <w:rPr>
      <w:rFonts w:ascii="Arial" w:eastAsia="Times New Roman" w:hAnsi="Arial" w:cs="Arial"/>
      <w:b/>
      <w:bCs/>
      <w:kern w:val="32"/>
      <w:sz w:val="28"/>
      <w:szCs w:val="32"/>
      <w:lang w:val="en-US"/>
    </w:rPr>
  </w:style>
  <w:style w:type="paragraph" w:customStyle="1" w:styleId="TABLETEXTLEFT">
    <w:name w:val="•TABLE TEXT LEFT"/>
    <w:basedOn w:val="Normal"/>
    <w:rsid w:val="005670A3"/>
    <w:pPr>
      <w:widowControl w:val="0"/>
      <w:suppressAutoHyphens/>
      <w:autoSpaceDE w:val="0"/>
      <w:autoSpaceDN w:val="0"/>
      <w:adjustRightInd w:val="0"/>
      <w:spacing w:line="240" w:lineRule="atLeast"/>
      <w:textAlignment w:val="center"/>
    </w:pPr>
    <w:rPr>
      <w:rFonts w:ascii="Arial" w:eastAsia="Times New Roman" w:hAnsi="Arial" w:cs="StoneSansITC-Medium"/>
      <w:color w:val="000000"/>
      <w:sz w:val="20"/>
      <w:szCs w:val="20"/>
      <w:lang w:val="en-GB"/>
    </w:rPr>
  </w:style>
  <w:style w:type="paragraph" w:customStyle="1" w:styleId="TABLEHEADWHITECENTRE">
    <w:name w:val="•TABLE HEAD WHITE CENTRE"/>
    <w:rsid w:val="005670A3"/>
    <w:pPr>
      <w:jc w:val="center"/>
    </w:pPr>
    <w:rPr>
      <w:rFonts w:ascii="Arial" w:eastAsia="Times New Roman" w:hAnsi="Arial" w:cs="StoneSansITC-Bold"/>
      <w:b/>
      <w:bCs/>
      <w:color w:val="FFFFFF"/>
      <w:lang w:val="en-GB"/>
    </w:rPr>
  </w:style>
  <w:style w:type="paragraph" w:customStyle="1" w:styleId="1wsmainbodyfullout">
    <w:name w:val="1ws main body full out"/>
    <w:link w:val="1wsmainbodyfulloutChar"/>
    <w:rsid w:val="005670A3"/>
    <w:pPr>
      <w:suppressAutoHyphens/>
      <w:spacing w:line="280" w:lineRule="exact"/>
    </w:pPr>
    <w:rPr>
      <w:rFonts w:ascii="Times New Roman" w:eastAsia="Times New Roman" w:hAnsi="Times New Roman" w:cs="RotisSemiSerif"/>
      <w:color w:val="000000"/>
      <w:sz w:val="23"/>
      <w:szCs w:val="23"/>
      <w:lang w:val="en-GB"/>
    </w:rPr>
  </w:style>
  <w:style w:type="paragraph" w:customStyle="1" w:styleId="Chaptertitle">
    <w:name w:val="Chapter title"/>
    <w:rsid w:val="005670A3"/>
    <w:rPr>
      <w:rFonts w:ascii="Arial" w:eastAsia="Times New Roman" w:hAnsi="Arial" w:cs="Arial"/>
      <w:b/>
      <w:sz w:val="18"/>
      <w:szCs w:val="18"/>
      <w:lang w:val="en-US"/>
    </w:rPr>
  </w:style>
  <w:style w:type="paragraph" w:customStyle="1" w:styleId="0Aheadingfirst">
    <w:name w:val="0A heading first"/>
    <w:basedOn w:val="Normal"/>
    <w:link w:val="0AheadingfirstChar"/>
    <w:rsid w:val="005670A3"/>
    <w:pPr>
      <w:tabs>
        <w:tab w:val="left" w:pos="360"/>
      </w:tabs>
      <w:suppressAutoHyphens/>
      <w:spacing w:before="520" w:line="600" w:lineRule="atLeast"/>
      <w:textAlignment w:val="baseline"/>
    </w:pPr>
    <w:rPr>
      <w:rFonts w:ascii="Arial Black" w:eastAsia="Times New Roman" w:hAnsi="Arial Black" w:cs="VAGRoundedLT-Black"/>
      <w:b/>
      <w:color w:val="000000"/>
      <w:spacing w:val="16"/>
      <w:sz w:val="60"/>
      <w:szCs w:val="62"/>
    </w:rPr>
  </w:style>
  <w:style w:type="character" w:customStyle="1" w:styleId="0AheadingfirstChar">
    <w:name w:val="0A heading first Char"/>
    <w:basedOn w:val="DefaultParagraphFont"/>
    <w:link w:val="0Aheadingfirst"/>
    <w:rsid w:val="005670A3"/>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5670A3"/>
    <w:pPr>
      <w:tabs>
        <w:tab w:val="left" w:leader="dot" w:pos="5260"/>
        <w:tab w:val="left" w:leader="dot" w:pos="7900"/>
        <w:tab w:val="left" w:leader="dot" w:pos="9540"/>
      </w:tabs>
      <w:spacing w:before="260" w:after="240"/>
    </w:pPr>
    <w:rPr>
      <w:rFonts w:ascii="Arial" w:eastAsia="Times New Roman" w:hAnsi="Arial"/>
      <w:color w:val="000000"/>
      <w:sz w:val="18"/>
      <w:szCs w:val="20"/>
      <w:lang w:val="en-GB"/>
    </w:rPr>
  </w:style>
  <w:style w:type="paragraph" w:customStyle="1" w:styleId="1wsquestiona">
    <w:name w:val="1ws question (a)"/>
    <w:basedOn w:val="Normal"/>
    <w:link w:val="1wsquestionaChar"/>
    <w:rsid w:val="005670A3"/>
    <w:pPr>
      <w:tabs>
        <w:tab w:val="left" w:pos="500"/>
      </w:tabs>
      <w:suppressAutoHyphens/>
      <w:spacing w:after="60" w:line="280" w:lineRule="exact"/>
      <w:ind w:left="800" w:hanging="440"/>
    </w:pPr>
    <w:rPr>
      <w:rFonts w:ascii="Times New Roman" w:eastAsia="Times New Roman" w:hAnsi="Times New Roman" w:cs="AgfaRotisSemiSerif"/>
      <w:color w:val="000000"/>
      <w:sz w:val="23"/>
      <w:szCs w:val="23"/>
      <w:lang w:val="en-GB"/>
    </w:rPr>
  </w:style>
  <w:style w:type="paragraph" w:customStyle="1" w:styleId="1wsquestionsindent">
    <w:name w:val="1ws questions indent"/>
    <w:basedOn w:val="Normal"/>
    <w:rsid w:val="005670A3"/>
    <w:pPr>
      <w:tabs>
        <w:tab w:val="right" w:leader="dot" w:pos="4580"/>
      </w:tabs>
      <w:suppressAutoHyphens/>
      <w:spacing w:after="60" w:line="280" w:lineRule="exact"/>
      <w:ind w:left="360"/>
    </w:pPr>
    <w:rPr>
      <w:rFonts w:ascii="Times New Roman" w:eastAsia="Times New Roman" w:hAnsi="Times New Roman" w:cs="AgfaRotisSemiSerif"/>
      <w:color w:val="000000"/>
      <w:sz w:val="23"/>
      <w:szCs w:val="23"/>
      <w:lang w:val="en-GB"/>
    </w:rPr>
  </w:style>
  <w:style w:type="table" w:styleId="TableGrid">
    <w:name w:val="Table Grid"/>
    <w:basedOn w:val="TableNormal"/>
    <w:rsid w:val="005670A3"/>
    <w:rPr>
      <w:rFonts w:ascii="Times New Roman" w:eastAsia="Times New Roman" w:hAnsi="Times New Roman"/>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rmal"/>
    <w:semiHidden/>
    <w:rsid w:val="005670A3"/>
    <w:pPr>
      <w:widowControl w:val="0"/>
      <w:autoSpaceDE w:val="0"/>
      <w:autoSpaceDN w:val="0"/>
      <w:adjustRightInd w:val="0"/>
      <w:spacing w:line="288" w:lineRule="auto"/>
      <w:jc w:val="right"/>
      <w:textAlignment w:val="center"/>
    </w:pPr>
    <w:rPr>
      <w:rFonts w:ascii="Arial" w:eastAsia="Times New Roman" w:hAnsi="Arial" w:cs="Arial-BoldMT"/>
      <w:b/>
      <w:bCs/>
      <w:color w:val="FFFFFF"/>
      <w:spacing w:val="5"/>
      <w:lang w:val="en-GB"/>
    </w:rPr>
  </w:style>
  <w:style w:type="paragraph" w:customStyle="1" w:styleId="worksheetchapterline">
    <w:name w:val="worksheet chapter line"/>
    <w:basedOn w:val="Normal"/>
    <w:semiHidden/>
    <w:rsid w:val="005670A3"/>
    <w:pPr>
      <w:widowControl w:val="0"/>
      <w:tabs>
        <w:tab w:val="left" w:pos="300"/>
      </w:tabs>
      <w:suppressAutoHyphens/>
      <w:autoSpaceDE w:val="0"/>
      <w:autoSpaceDN w:val="0"/>
      <w:adjustRightInd w:val="0"/>
      <w:spacing w:line="220" w:lineRule="atLeast"/>
      <w:textAlignment w:val="baseline"/>
    </w:pPr>
    <w:rPr>
      <w:rFonts w:ascii="Arial" w:eastAsia="Times New Roman" w:hAnsi="Arial" w:cs="Arial-BoldMT"/>
      <w:b/>
      <w:bCs/>
      <w:color w:val="000000"/>
      <w:spacing w:val="4"/>
      <w:sz w:val="18"/>
      <w:szCs w:val="18"/>
      <w:lang w:val="en-GB"/>
    </w:rPr>
  </w:style>
  <w:style w:type="character" w:customStyle="1" w:styleId="1wsmainbodyfulloutChar">
    <w:name w:val="1ws main body full out Char"/>
    <w:basedOn w:val="DefaultParagraphFont"/>
    <w:link w:val="1wsmainbodyfullout"/>
    <w:rsid w:val="005670A3"/>
    <w:rPr>
      <w:rFonts w:ascii="Times New Roman" w:eastAsia="Times New Roman" w:hAnsi="Times New Roman" w:cs="RotisSemiSerif"/>
      <w:color w:val="000000"/>
      <w:sz w:val="23"/>
      <w:szCs w:val="23"/>
      <w:lang w:val="en-GB"/>
    </w:rPr>
  </w:style>
  <w:style w:type="character" w:customStyle="1" w:styleId="1wsquestionaChar">
    <w:name w:val="1ws question (a) Char"/>
    <w:basedOn w:val="DefaultParagraphFont"/>
    <w:link w:val="1wsquestiona"/>
    <w:rsid w:val="005670A3"/>
    <w:rPr>
      <w:rFonts w:ascii="Times New Roman" w:eastAsia="Times New Roman" w:hAnsi="Times New Roman" w:cs="AgfaRotisSemiSerif"/>
      <w:color w:val="000000"/>
      <w:sz w:val="23"/>
      <w:szCs w:val="23"/>
      <w:lang w:val="en-GB"/>
    </w:rPr>
  </w:style>
  <w:style w:type="paragraph" w:customStyle="1" w:styleId="TABLETEXTCENTRE">
    <w:name w:val="•TABLE TEXT CENTRE"/>
    <w:basedOn w:val="TABLETEXTLEFT"/>
    <w:rsid w:val="00AE5F5F"/>
    <w:pPr>
      <w:jc w:val="center"/>
    </w:pPr>
  </w:style>
  <w:style w:type="paragraph" w:customStyle="1" w:styleId="1wsquestionaleader">
    <w:name w:val="1ws question (a) leader"/>
    <w:basedOn w:val="1wsquestiona"/>
    <w:link w:val="1wsquestionaleaderChar"/>
    <w:rsid w:val="00AE5F5F"/>
    <w:pPr>
      <w:tabs>
        <w:tab w:val="clear" w:pos="500"/>
        <w:tab w:val="right" w:leader="dot" w:pos="9540"/>
      </w:tabs>
    </w:pPr>
  </w:style>
  <w:style w:type="character" w:customStyle="1" w:styleId="1wsquestionaleaderChar">
    <w:name w:val="1ws question (a) leader Char"/>
    <w:basedOn w:val="1wsquestionaChar"/>
    <w:link w:val="1wsquestionaleader"/>
    <w:rsid w:val="00AE5F5F"/>
    <w:rPr>
      <w:rFonts w:ascii="Times New Roman" w:eastAsia="Times New Roman" w:hAnsi="Times New Roman" w:cs="AgfaRotisSemiSerif"/>
      <w:color w:val="000000"/>
      <w:sz w:val="23"/>
      <w:szCs w:val="23"/>
      <w:lang w:val="en-GB"/>
    </w:rPr>
  </w:style>
  <w:style w:type="paragraph" w:customStyle="1" w:styleId="1wsquestions">
    <w:name w:val="1ws questions"/>
    <w:link w:val="1wsquestionsChar"/>
    <w:rsid w:val="00923418"/>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rPr>
  </w:style>
  <w:style w:type="character" w:customStyle="1" w:styleId="1wsquestionsChar">
    <w:name w:val="1ws questions Char"/>
    <w:basedOn w:val="DefaultParagraphFont"/>
    <w:link w:val="1wsquestions"/>
    <w:rsid w:val="00923418"/>
    <w:rPr>
      <w:rFonts w:ascii="Times New Roman" w:eastAsia="Times New Roman" w:hAnsi="Times New Roman" w:cs="AgfaRotisSemiSerif"/>
      <w:color w:val="000000"/>
      <w:sz w:val="23"/>
      <w:szCs w:val="23"/>
      <w:lang w:val="en-GB"/>
    </w:rPr>
  </w:style>
  <w:style w:type="paragraph" w:customStyle="1" w:styleId="1wsquestionsdoubledigit">
    <w:name w:val="1ws questions double digit"/>
    <w:basedOn w:val="1wsquestions"/>
    <w:rsid w:val="00CB0A98"/>
    <w:pPr>
      <w:ind w:left="480" w:hanging="480"/>
    </w:pPr>
  </w:style>
  <w:style w:type="paragraph" w:customStyle="1" w:styleId="1wsmainbodydrop">
    <w:name w:val="1ws main body drop"/>
    <w:basedOn w:val="1wsmainbodyfullout"/>
    <w:rsid w:val="00CB0A98"/>
  </w:style>
  <w:style w:type="paragraph" w:customStyle="1" w:styleId="worksheetreversetitle">
    <w:name w:val="worksheet reverse title"/>
    <w:rsid w:val="00CB0A98"/>
    <w:pPr>
      <w:jc w:val="center"/>
    </w:pPr>
    <w:rPr>
      <w:rFonts w:ascii="Arial" w:eastAsia="Times New Roman" w:hAnsi="Arial" w:cs="Arial"/>
      <w:i/>
      <w:color w:val="FFFFFF"/>
      <w:sz w:val="14"/>
      <w:szCs w:val="14"/>
      <w:lang w:val="en-GB"/>
    </w:rPr>
  </w:style>
  <w:style w:type="paragraph" w:customStyle="1" w:styleId="Answer">
    <w:name w:val="Answer"/>
    <w:basedOn w:val="Normal"/>
    <w:rsid w:val="00CB0A98"/>
    <w:pPr>
      <w:tabs>
        <w:tab w:val="left" w:pos="284"/>
        <w:tab w:val="left" w:pos="567"/>
      </w:tabs>
      <w:spacing w:before="60"/>
      <w:ind w:left="284" w:hanging="284"/>
    </w:pPr>
    <w:rPr>
      <w:rFonts w:ascii="Times New Roman" w:eastAsia="Times New Roman" w:hAnsi="Times New Roman"/>
      <w:szCs w:val="20"/>
    </w:rPr>
  </w:style>
  <w:style w:type="paragraph" w:styleId="z-TopofForm">
    <w:name w:val="HTML Top of Form"/>
    <w:basedOn w:val="Normal"/>
    <w:link w:val="z-TopofFormChar"/>
    <w:rsid w:val="003C5C75"/>
    <w:rPr>
      <w:rFonts w:ascii="Times New Roman" w:eastAsia="Times New Roman" w:hAnsi="Times New Roman"/>
      <w:noProof/>
      <w:szCs w:val="20"/>
    </w:rPr>
  </w:style>
  <w:style w:type="character" w:customStyle="1" w:styleId="z-TopofFormChar">
    <w:name w:val="z-Top of Form Char"/>
    <w:basedOn w:val="DefaultParagraphFont"/>
    <w:link w:val="z-TopofForm"/>
    <w:rsid w:val="003C5C75"/>
    <w:rPr>
      <w:rFonts w:ascii="Times New Roman" w:eastAsia="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oleObject" Target="embeddings/oleObject33.bin"/><Relationship Id="rId143" Type="http://schemas.openxmlformats.org/officeDocument/2006/relationships/image" Target="media/image102.emf"/><Relationship Id="rId144" Type="http://schemas.openxmlformats.org/officeDocument/2006/relationships/oleObject" Target="embeddings/oleObject34.bin"/><Relationship Id="rId145" Type="http://schemas.openxmlformats.org/officeDocument/2006/relationships/image" Target="media/image103.emf"/><Relationship Id="rId146" Type="http://schemas.openxmlformats.org/officeDocument/2006/relationships/image" Target="media/image104.emf"/><Relationship Id="rId147" Type="http://schemas.openxmlformats.org/officeDocument/2006/relationships/image" Target="media/image105.jpeg"/><Relationship Id="rId148" Type="http://schemas.openxmlformats.org/officeDocument/2006/relationships/image" Target="media/image106.jpeg"/><Relationship Id="rId149" Type="http://schemas.openxmlformats.org/officeDocument/2006/relationships/image" Target="media/image107.jpeg"/><Relationship Id="rId180" Type="http://schemas.openxmlformats.org/officeDocument/2006/relationships/image" Target="media/image121.wmf"/><Relationship Id="rId181" Type="http://schemas.openxmlformats.org/officeDocument/2006/relationships/oleObject" Target="embeddings/oleObject52.bin"/><Relationship Id="rId182" Type="http://schemas.openxmlformats.org/officeDocument/2006/relationships/image" Target="media/image122.wmf"/><Relationship Id="rId40" Type="http://schemas.openxmlformats.org/officeDocument/2006/relationships/image" Target="media/image23.wmf"/><Relationship Id="rId41" Type="http://schemas.openxmlformats.org/officeDocument/2006/relationships/oleObject" Target="embeddings/oleObject12.bin"/><Relationship Id="rId42" Type="http://schemas.openxmlformats.org/officeDocument/2006/relationships/image" Target="media/image230.wmf"/><Relationship Id="rId43" Type="http://schemas.openxmlformats.org/officeDocument/2006/relationships/oleObject" Target="embeddings/oleObject13.bin"/><Relationship Id="rId44" Type="http://schemas.openxmlformats.org/officeDocument/2006/relationships/image" Target="media/image24.jpeg"/><Relationship Id="rId45" Type="http://schemas.openxmlformats.org/officeDocument/2006/relationships/image" Target="media/image25.jpe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183" Type="http://schemas.openxmlformats.org/officeDocument/2006/relationships/oleObject" Target="embeddings/oleObject53.bin"/><Relationship Id="rId184" Type="http://schemas.openxmlformats.org/officeDocument/2006/relationships/image" Target="media/image123.jpeg"/><Relationship Id="rId185" Type="http://schemas.openxmlformats.org/officeDocument/2006/relationships/image" Target="media/image124.jpeg"/><Relationship Id="rId186" Type="http://schemas.openxmlformats.org/officeDocument/2006/relationships/image" Target="media/image125.wmf"/><Relationship Id="rId187" Type="http://schemas.openxmlformats.org/officeDocument/2006/relationships/oleObject" Target="embeddings/oleObject54.bin"/><Relationship Id="rId188" Type="http://schemas.openxmlformats.org/officeDocument/2006/relationships/image" Target="media/image126.wmf"/><Relationship Id="rId189" Type="http://schemas.openxmlformats.org/officeDocument/2006/relationships/oleObject" Target="embeddings/oleObject55.bin"/><Relationship Id="rId80" Type="http://schemas.openxmlformats.org/officeDocument/2006/relationships/oleObject" Target="embeddings/oleObject21.bin"/><Relationship Id="rId81" Type="http://schemas.openxmlformats.org/officeDocument/2006/relationships/image" Target="media/image53.emf"/><Relationship Id="rId82" Type="http://schemas.openxmlformats.org/officeDocument/2006/relationships/oleObject" Target="embeddings/oleObject22.bin"/><Relationship Id="rId83" Type="http://schemas.openxmlformats.org/officeDocument/2006/relationships/image" Target="media/image54.emf"/><Relationship Id="rId84" Type="http://schemas.openxmlformats.org/officeDocument/2006/relationships/oleObject" Target="embeddings/oleObject23.bin"/><Relationship Id="rId85" Type="http://schemas.openxmlformats.org/officeDocument/2006/relationships/image" Target="media/image55.emf"/><Relationship Id="rId86" Type="http://schemas.openxmlformats.org/officeDocument/2006/relationships/image" Target="media/image56.emf"/><Relationship Id="rId87" Type="http://schemas.openxmlformats.org/officeDocument/2006/relationships/oleObject" Target="embeddings/oleObject24.bin"/><Relationship Id="rId88" Type="http://schemas.openxmlformats.org/officeDocument/2006/relationships/image" Target="media/image57.emf"/><Relationship Id="rId89" Type="http://schemas.openxmlformats.org/officeDocument/2006/relationships/oleObject" Target="embeddings/oleObject25.bin"/><Relationship Id="rId110" Type="http://schemas.openxmlformats.org/officeDocument/2006/relationships/image" Target="media/image75.jpeg"/><Relationship Id="rId111" Type="http://schemas.openxmlformats.org/officeDocument/2006/relationships/image" Target="media/image76.jpeg"/><Relationship Id="rId112" Type="http://schemas.openxmlformats.org/officeDocument/2006/relationships/image" Target="media/image77.jpeg"/><Relationship Id="rId113" Type="http://schemas.openxmlformats.org/officeDocument/2006/relationships/image" Target="media/image78.jpeg"/><Relationship Id="rId114" Type="http://schemas.openxmlformats.org/officeDocument/2006/relationships/image" Target="media/image79.jpeg"/><Relationship Id="rId115" Type="http://schemas.openxmlformats.org/officeDocument/2006/relationships/image" Target="media/image80.jpeg"/><Relationship Id="rId116" Type="http://schemas.openxmlformats.org/officeDocument/2006/relationships/image" Target="media/image81.jpeg"/><Relationship Id="rId117" Type="http://schemas.openxmlformats.org/officeDocument/2006/relationships/image" Target="media/image360.jpeg"/><Relationship Id="rId118" Type="http://schemas.openxmlformats.org/officeDocument/2006/relationships/image" Target="media/image82.jpeg"/><Relationship Id="rId119" Type="http://schemas.openxmlformats.org/officeDocument/2006/relationships/image" Target="media/image83.jpeg"/><Relationship Id="rId150" Type="http://schemas.openxmlformats.org/officeDocument/2006/relationships/image" Target="media/image108.jpeg"/><Relationship Id="rId151" Type="http://schemas.openxmlformats.org/officeDocument/2006/relationships/image" Target="media/image109.wmf"/><Relationship Id="rId152" Type="http://schemas.openxmlformats.org/officeDocument/2006/relationships/oleObject" Target="embeddings/oleObject35.bin"/><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emf"/><Relationship Id="rId14" Type="http://schemas.openxmlformats.org/officeDocument/2006/relationships/oleObject" Target="embeddings/oleObject1.bin"/><Relationship Id="rId15" Type="http://schemas.openxmlformats.org/officeDocument/2006/relationships/image" Target="media/image8.emf"/><Relationship Id="rId16" Type="http://schemas.openxmlformats.org/officeDocument/2006/relationships/oleObject" Target="embeddings/oleObject2.bin"/><Relationship Id="rId17" Type="http://schemas.openxmlformats.org/officeDocument/2006/relationships/image" Target="media/image9.emf"/><Relationship Id="rId18" Type="http://schemas.openxmlformats.org/officeDocument/2006/relationships/oleObject" Target="embeddings/oleObject3.bin"/><Relationship Id="rId19" Type="http://schemas.openxmlformats.org/officeDocument/2006/relationships/oleObject" Target="embeddings/oleObject4.bin"/><Relationship Id="rId153" Type="http://schemas.openxmlformats.org/officeDocument/2006/relationships/image" Target="media/image110.wmf"/><Relationship Id="rId154" Type="http://schemas.openxmlformats.org/officeDocument/2006/relationships/oleObject" Target="embeddings/oleObject36.bin"/><Relationship Id="rId155" Type="http://schemas.openxmlformats.org/officeDocument/2006/relationships/image" Target="media/image111.wmf"/><Relationship Id="rId156" Type="http://schemas.openxmlformats.org/officeDocument/2006/relationships/oleObject" Target="embeddings/oleObject37.bin"/><Relationship Id="rId157" Type="http://schemas.openxmlformats.org/officeDocument/2006/relationships/oleObject" Target="embeddings/oleObject38.bin"/><Relationship Id="rId158" Type="http://schemas.openxmlformats.org/officeDocument/2006/relationships/oleObject" Target="embeddings/oleObject39.bin"/><Relationship Id="rId159" Type="http://schemas.openxmlformats.org/officeDocument/2006/relationships/image" Target="media/image112.wmf"/><Relationship Id="rId190" Type="http://schemas.openxmlformats.org/officeDocument/2006/relationships/image" Target="media/image1220.wmf"/><Relationship Id="rId191" Type="http://schemas.openxmlformats.org/officeDocument/2006/relationships/oleObject" Target="embeddings/oleObject56.bin"/><Relationship Id="rId192" Type="http://schemas.openxmlformats.org/officeDocument/2006/relationships/image" Target="media/image123.wmf"/><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emf"/><Relationship Id="rId55" Type="http://schemas.openxmlformats.org/officeDocument/2006/relationships/oleObject" Target="embeddings/oleObject14.bin"/><Relationship Id="rId56" Type="http://schemas.openxmlformats.org/officeDocument/2006/relationships/image" Target="media/image35.emf"/><Relationship Id="rId57" Type="http://schemas.openxmlformats.org/officeDocument/2006/relationships/oleObject" Target="embeddings/oleObject15.bin"/><Relationship Id="rId58" Type="http://schemas.openxmlformats.org/officeDocument/2006/relationships/image" Target="media/image36.emf"/><Relationship Id="rId59" Type="http://schemas.openxmlformats.org/officeDocument/2006/relationships/oleObject" Target="embeddings/oleObject16.bin"/><Relationship Id="rId193" Type="http://schemas.openxmlformats.org/officeDocument/2006/relationships/oleObject" Target="embeddings/oleObject57.bin"/><Relationship Id="rId194" Type="http://schemas.openxmlformats.org/officeDocument/2006/relationships/image" Target="media/image127.wmf"/><Relationship Id="rId195" Type="http://schemas.openxmlformats.org/officeDocument/2006/relationships/oleObject" Target="embeddings/oleObject58.bin"/><Relationship Id="rId196" Type="http://schemas.openxmlformats.org/officeDocument/2006/relationships/image" Target="media/image128.wmf"/><Relationship Id="rId197" Type="http://schemas.openxmlformats.org/officeDocument/2006/relationships/oleObject" Target="embeddings/oleObject59.bin"/><Relationship Id="rId198" Type="http://schemas.openxmlformats.org/officeDocument/2006/relationships/image" Target="media/image129.jpeg"/><Relationship Id="rId199" Type="http://schemas.openxmlformats.org/officeDocument/2006/relationships/image" Target="media/image130.wmf"/><Relationship Id="rId90" Type="http://schemas.openxmlformats.org/officeDocument/2006/relationships/image" Target="media/image58.emf"/><Relationship Id="rId91" Type="http://schemas.openxmlformats.org/officeDocument/2006/relationships/oleObject" Target="embeddings/oleObject26.bin"/><Relationship Id="rId92" Type="http://schemas.openxmlformats.org/officeDocument/2006/relationships/image" Target="media/image59.emf"/><Relationship Id="rId93" Type="http://schemas.openxmlformats.org/officeDocument/2006/relationships/oleObject" Target="embeddings/oleObject27.bin"/><Relationship Id="rId94" Type="http://schemas.openxmlformats.org/officeDocument/2006/relationships/image" Target="media/image60.emf"/><Relationship Id="rId95" Type="http://schemas.openxmlformats.org/officeDocument/2006/relationships/oleObject" Target="embeddings/oleObject28.bin"/><Relationship Id="rId96" Type="http://schemas.openxmlformats.org/officeDocument/2006/relationships/image" Target="media/image61.png"/><Relationship Id="rId97" Type="http://schemas.openxmlformats.org/officeDocument/2006/relationships/image" Target="media/image62.png"/><Relationship Id="rId98" Type="http://schemas.openxmlformats.org/officeDocument/2006/relationships/image" Target="media/image63.png"/><Relationship Id="rId99" Type="http://schemas.openxmlformats.org/officeDocument/2006/relationships/image" Target="media/image64.png"/><Relationship Id="rId120" Type="http://schemas.openxmlformats.org/officeDocument/2006/relationships/image" Target="media/image84.jpeg"/><Relationship Id="rId121" Type="http://schemas.openxmlformats.org/officeDocument/2006/relationships/image" Target="media/image85.emf"/><Relationship Id="rId122" Type="http://schemas.openxmlformats.org/officeDocument/2006/relationships/oleObject" Target="embeddings/oleObject29.bin"/><Relationship Id="rId123" Type="http://schemas.openxmlformats.org/officeDocument/2006/relationships/image" Target="media/image86.emf"/><Relationship Id="rId124" Type="http://schemas.openxmlformats.org/officeDocument/2006/relationships/oleObject" Target="embeddings/oleObject30.bin"/><Relationship Id="rId125" Type="http://schemas.openxmlformats.org/officeDocument/2006/relationships/image" Target="media/image87.emf"/><Relationship Id="rId126" Type="http://schemas.openxmlformats.org/officeDocument/2006/relationships/oleObject" Target="embeddings/oleObject31.bin"/><Relationship Id="rId127" Type="http://schemas.openxmlformats.org/officeDocument/2006/relationships/image" Target="media/image88.emf"/><Relationship Id="rId128" Type="http://schemas.openxmlformats.org/officeDocument/2006/relationships/oleObject" Target="embeddings/oleObject32.bin"/><Relationship Id="rId129" Type="http://schemas.openxmlformats.org/officeDocument/2006/relationships/image" Target="media/image89.jpeg"/><Relationship Id="rId160" Type="http://schemas.openxmlformats.org/officeDocument/2006/relationships/oleObject" Target="embeddings/oleObject40.bin"/><Relationship Id="rId161" Type="http://schemas.openxmlformats.org/officeDocument/2006/relationships/image" Target="media/image113.wmf"/><Relationship Id="rId162" Type="http://schemas.openxmlformats.org/officeDocument/2006/relationships/oleObject" Target="embeddings/oleObject41.bin"/><Relationship Id="rId20" Type="http://schemas.openxmlformats.org/officeDocument/2006/relationships/image" Target="media/image10.emf"/><Relationship Id="rId21" Type="http://schemas.openxmlformats.org/officeDocument/2006/relationships/oleObject" Target="embeddings/oleObject5.bin"/><Relationship Id="rId22" Type="http://schemas.openxmlformats.org/officeDocument/2006/relationships/oleObject" Target="embeddings/oleObject6.bin"/><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emf"/><Relationship Id="rId163" Type="http://schemas.openxmlformats.org/officeDocument/2006/relationships/image" Target="media/image114.wmf"/><Relationship Id="rId164" Type="http://schemas.openxmlformats.org/officeDocument/2006/relationships/oleObject" Target="embeddings/oleObject42.bin"/><Relationship Id="rId165" Type="http://schemas.openxmlformats.org/officeDocument/2006/relationships/image" Target="media/image115.wmf"/><Relationship Id="rId166" Type="http://schemas.openxmlformats.org/officeDocument/2006/relationships/oleObject" Target="embeddings/oleObject43.bin"/><Relationship Id="rId167" Type="http://schemas.openxmlformats.org/officeDocument/2006/relationships/oleObject" Target="embeddings/oleObject44.bin"/><Relationship Id="rId168" Type="http://schemas.openxmlformats.org/officeDocument/2006/relationships/image" Target="media/image116.wmf"/><Relationship Id="rId169" Type="http://schemas.openxmlformats.org/officeDocument/2006/relationships/oleObject" Target="embeddings/oleObject45.bin"/><Relationship Id="rId200" Type="http://schemas.openxmlformats.org/officeDocument/2006/relationships/oleObject" Target="embeddings/oleObject60.bin"/><Relationship Id="rId201" Type="http://schemas.openxmlformats.org/officeDocument/2006/relationships/image" Target="media/image131.wmf"/><Relationship Id="rId202" Type="http://schemas.openxmlformats.org/officeDocument/2006/relationships/oleObject" Target="embeddings/oleObject61.bin"/><Relationship Id="rId203" Type="http://schemas.openxmlformats.org/officeDocument/2006/relationships/image" Target="media/image132.wmf"/><Relationship Id="rId60" Type="http://schemas.openxmlformats.org/officeDocument/2006/relationships/image" Target="media/image37.emf"/><Relationship Id="rId61" Type="http://schemas.openxmlformats.org/officeDocument/2006/relationships/oleObject" Target="embeddings/oleObject17.bin"/><Relationship Id="rId62" Type="http://schemas.openxmlformats.org/officeDocument/2006/relationships/image" Target="media/image38.jpeg"/><Relationship Id="rId63" Type="http://schemas.openxmlformats.org/officeDocument/2006/relationships/image" Target="media/image39.jpeg"/><Relationship Id="rId64" Type="http://schemas.openxmlformats.org/officeDocument/2006/relationships/image" Target="media/image40.jpeg"/><Relationship Id="rId65" Type="http://schemas.openxmlformats.org/officeDocument/2006/relationships/image" Target="media/image41.jpg"/><Relationship Id="rId66" Type="http://schemas.openxmlformats.org/officeDocument/2006/relationships/image" Target="media/image42.emf"/><Relationship Id="rId67" Type="http://schemas.openxmlformats.org/officeDocument/2006/relationships/oleObject" Target="embeddings/oleObject18.bin"/><Relationship Id="rId68" Type="http://schemas.openxmlformats.org/officeDocument/2006/relationships/image" Target="media/image43.emf"/><Relationship Id="rId69" Type="http://schemas.openxmlformats.org/officeDocument/2006/relationships/oleObject" Target="embeddings/oleObject19.bin"/><Relationship Id="rId204" Type="http://schemas.openxmlformats.org/officeDocument/2006/relationships/oleObject" Target="embeddings/oleObject62.bin"/><Relationship Id="rId205" Type="http://schemas.openxmlformats.org/officeDocument/2006/relationships/image" Target="media/image133.wmf"/><Relationship Id="rId206" Type="http://schemas.openxmlformats.org/officeDocument/2006/relationships/oleObject" Target="embeddings/oleObject63.bin"/><Relationship Id="rId207" Type="http://schemas.openxmlformats.org/officeDocument/2006/relationships/image" Target="media/image134.wmf"/><Relationship Id="rId208" Type="http://schemas.openxmlformats.org/officeDocument/2006/relationships/oleObject" Target="embeddings/oleObject64.bin"/><Relationship Id="rId209" Type="http://schemas.openxmlformats.org/officeDocument/2006/relationships/image" Target="media/image135.wmf"/><Relationship Id="rId130" Type="http://schemas.openxmlformats.org/officeDocument/2006/relationships/image" Target="media/image90.jpeg"/><Relationship Id="rId131" Type="http://schemas.openxmlformats.org/officeDocument/2006/relationships/image" Target="media/image91.png"/><Relationship Id="rId132" Type="http://schemas.openxmlformats.org/officeDocument/2006/relationships/image" Target="media/image92.png"/><Relationship Id="rId133" Type="http://schemas.openxmlformats.org/officeDocument/2006/relationships/image" Target="media/image93.png"/><Relationship Id="rId134" Type="http://schemas.openxmlformats.org/officeDocument/2006/relationships/image" Target="media/image94.png"/><Relationship Id="rId135" Type="http://schemas.openxmlformats.org/officeDocument/2006/relationships/image" Target="media/image95.png"/><Relationship Id="rId136" Type="http://schemas.openxmlformats.org/officeDocument/2006/relationships/image" Target="media/image96.png"/><Relationship Id="rId137" Type="http://schemas.openxmlformats.org/officeDocument/2006/relationships/image" Target="media/image97.png"/><Relationship Id="rId138" Type="http://schemas.openxmlformats.org/officeDocument/2006/relationships/image" Target="media/image98.png"/><Relationship Id="rId139" Type="http://schemas.openxmlformats.org/officeDocument/2006/relationships/image" Target="media/image99.jpg"/><Relationship Id="rId170" Type="http://schemas.openxmlformats.org/officeDocument/2006/relationships/oleObject" Target="embeddings/oleObject46.bin"/><Relationship Id="rId171" Type="http://schemas.openxmlformats.org/officeDocument/2006/relationships/oleObject" Target="embeddings/oleObject47.bin"/><Relationship Id="rId172" Type="http://schemas.openxmlformats.org/officeDocument/2006/relationships/image" Target="media/image117.wmf"/><Relationship Id="rId30" Type="http://schemas.openxmlformats.org/officeDocument/2006/relationships/oleObject" Target="embeddings/oleObject7.bin"/><Relationship Id="rId31" Type="http://schemas.openxmlformats.org/officeDocument/2006/relationships/image" Target="media/image18.emf"/><Relationship Id="rId32" Type="http://schemas.openxmlformats.org/officeDocument/2006/relationships/oleObject" Target="embeddings/oleObject8.bin"/><Relationship Id="rId33" Type="http://schemas.openxmlformats.org/officeDocument/2006/relationships/image" Target="media/image19.emf"/><Relationship Id="rId34" Type="http://schemas.openxmlformats.org/officeDocument/2006/relationships/oleObject" Target="embeddings/oleObject9.bin"/><Relationship Id="rId35" Type="http://schemas.openxmlformats.org/officeDocument/2006/relationships/image" Target="media/image20.emf"/><Relationship Id="rId36" Type="http://schemas.openxmlformats.org/officeDocument/2006/relationships/image" Target="media/image21.emf"/><Relationship Id="rId37" Type="http://schemas.openxmlformats.org/officeDocument/2006/relationships/oleObject" Target="embeddings/oleObject10.bin"/><Relationship Id="rId38" Type="http://schemas.openxmlformats.org/officeDocument/2006/relationships/image" Target="media/image22.emf"/><Relationship Id="rId39" Type="http://schemas.openxmlformats.org/officeDocument/2006/relationships/oleObject" Target="embeddings/oleObject11.bin"/><Relationship Id="rId173" Type="http://schemas.openxmlformats.org/officeDocument/2006/relationships/oleObject" Target="embeddings/oleObject48.bin"/><Relationship Id="rId174" Type="http://schemas.openxmlformats.org/officeDocument/2006/relationships/image" Target="media/image118.wmf"/><Relationship Id="rId175" Type="http://schemas.openxmlformats.org/officeDocument/2006/relationships/oleObject" Target="embeddings/oleObject49.bin"/><Relationship Id="rId176" Type="http://schemas.openxmlformats.org/officeDocument/2006/relationships/image" Target="media/image119.wmf"/><Relationship Id="rId177" Type="http://schemas.openxmlformats.org/officeDocument/2006/relationships/oleObject" Target="embeddings/oleObject50.bin"/><Relationship Id="rId178" Type="http://schemas.openxmlformats.org/officeDocument/2006/relationships/image" Target="media/image120.wmf"/><Relationship Id="rId179" Type="http://schemas.openxmlformats.org/officeDocument/2006/relationships/oleObject" Target="embeddings/oleObject51.bin"/><Relationship Id="rId210" Type="http://schemas.openxmlformats.org/officeDocument/2006/relationships/oleObject" Target="embeddings/oleObject65.bin"/><Relationship Id="rId211" Type="http://schemas.openxmlformats.org/officeDocument/2006/relationships/image" Target="media/image1310.wmf"/><Relationship Id="rId212" Type="http://schemas.openxmlformats.org/officeDocument/2006/relationships/oleObject" Target="embeddings/oleObject66.bin"/><Relationship Id="rId213" Type="http://schemas.openxmlformats.org/officeDocument/2006/relationships/image" Target="media/image1320.wmf"/><Relationship Id="rId70" Type="http://schemas.openxmlformats.org/officeDocument/2006/relationships/image" Target="media/image44.emf"/><Relationship Id="rId71" Type="http://schemas.openxmlformats.org/officeDocument/2006/relationships/oleObject" Target="embeddings/oleObject20.bin"/><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emf"/><Relationship Id="rId214" Type="http://schemas.openxmlformats.org/officeDocument/2006/relationships/oleObject" Target="embeddings/oleObject67.bin"/><Relationship Id="rId215" Type="http://schemas.openxmlformats.org/officeDocument/2006/relationships/footer" Target="footer1.xml"/><Relationship Id="rId216" Type="http://schemas.openxmlformats.org/officeDocument/2006/relationships/footer" Target="footer2.xml"/><Relationship Id="rId217" Type="http://schemas.openxmlformats.org/officeDocument/2006/relationships/fontTable" Target="fontTable.xml"/><Relationship Id="rId2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00" Type="http://schemas.openxmlformats.org/officeDocument/2006/relationships/image" Target="media/image65.png"/><Relationship Id="rId101" Type="http://schemas.openxmlformats.org/officeDocument/2006/relationships/image" Target="media/image66.png"/><Relationship Id="rId102" Type="http://schemas.openxmlformats.org/officeDocument/2006/relationships/image" Target="media/image67.png"/><Relationship Id="rId103" Type="http://schemas.openxmlformats.org/officeDocument/2006/relationships/image" Target="media/image68.png"/><Relationship Id="rId104" Type="http://schemas.openxmlformats.org/officeDocument/2006/relationships/image" Target="media/image69.png"/><Relationship Id="rId105" Type="http://schemas.openxmlformats.org/officeDocument/2006/relationships/image" Target="media/image70.png"/><Relationship Id="rId106" Type="http://schemas.openxmlformats.org/officeDocument/2006/relationships/image" Target="media/image71.png"/><Relationship Id="rId107" Type="http://schemas.openxmlformats.org/officeDocument/2006/relationships/image" Target="media/image72.png"/><Relationship Id="rId108" Type="http://schemas.openxmlformats.org/officeDocument/2006/relationships/image" Target="media/image73.png"/><Relationship Id="rId109" Type="http://schemas.openxmlformats.org/officeDocument/2006/relationships/image" Target="media/image74.png"/><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jpeg"/><Relationship Id="rId140" Type="http://schemas.openxmlformats.org/officeDocument/2006/relationships/image" Target="media/image100.jpg"/><Relationship Id="rId141" Type="http://schemas.openxmlformats.org/officeDocument/2006/relationships/image" Target="media/image101.emf"/></Relationships>
</file>

<file path=word/_rels/settings.xml.rels><?xml version="1.0" encoding="UTF-8" standalone="yes"?>
<Relationships xmlns="http://schemas.openxmlformats.org/package/2006/relationships"><Relationship Id="rId1" Type="http://schemas.openxmlformats.org/officeDocument/2006/relationships/attachedTemplate" Target="HolyCross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91ED6-2181-3B4F-99C9-D8F7726F8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HolyCrossHDD:Users:wilson.ian:Library:Application Support:Microsoft:Office:User Templates:My Templates:My Templates:Word Processing (docx).dotx</Template>
  <TotalTime>81</TotalTime>
  <Pages>72</Pages>
  <Words>6066</Words>
  <Characters>34580</Characters>
  <Application>Microsoft Macintosh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Ian Wilson (Holy Cross College)</cp:lastModifiedBy>
  <cp:revision>11</cp:revision>
  <cp:lastPrinted>2016-12-16T01:03:00Z</cp:lastPrinted>
  <dcterms:created xsi:type="dcterms:W3CDTF">2017-07-22T08:15:00Z</dcterms:created>
  <dcterms:modified xsi:type="dcterms:W3CDTF">2017-08-05T04:20:00Z</dcterms:modified>
</cp:coreProperties>
</file>