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5437CA" w:rsidRPr="005F4018" w14:paraId="1E4C49BC" w14:textId="77777777" w:rsidTr="00A402B8">
        <w:trPr>
          <w:trHeight w:val="360"/>
        </w:trPr>
        <w:tc>
          <w:tcPr>
            <w:tcW w:w="1803" w:type="dxa"/>
          </w:tcPr>
          <w:p w14:paraId="0A8E829A" w14:textId="77777777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18350F96" w14:textId="77777777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DC27EDE" w14:textId="77777777" w:rsidR="004832A3" w:rsidRDefault="004832A3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6A3A577" w14:textId="6BE345A6" w:rsidR="005437CA" w:rsidRPr="005F4018" w:rsidRDefault="004832A3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0F0F9402" w14:textId="77777777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63ADD908" w14:textId="77777777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F6BEC9D" w14:textId="08F3E5D2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  <w:r w:rsidR="004832A3">
              <w:rPr>
                <w:rFonts w:ascii="Arial" w:hAnsi="Arial" w:cs="Arial"/>
              </w:rPr>
              <w:t>______</w:t>
            </w:r>
          </w:p>
          <w:p w14:paraId="0A60FB4F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0FC46E27" w14:textId="77777777" w:rsidR="004832A3" w:rsidRDefault="004832A3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595C8FC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</w:t>
            </w:r>
          </w:p>
        </w:tc>
      </w:tr>
      <w:tr w:rsidR="005437CA" w:rsidRPr="005F4018" w14:paraId="6DF3F1B0" w14:textId="77777777" w:rsidTr="00A402B8">
        <w:trPr>
          <w:trHeight w:val="1898"/>
        </w:trPr>
        <w:tc>
          <w:tcPr>
            <w:tcW w:w="1803" w:type="dxa"/>
          </w:tcPr>
          <w:p w14:paraId="6FB57122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AU" w:eastAsia="en-AU"/>
              </w:rPr>
              <w:drawing>
                <wp:anchor distT="0" distB="0" distL="114300" distR="114300" simplePos="0" relativeHeight="251660288" behindDoc="1" locked="0" layoutInCell="1" allowOverlap="1" wp14:anchorId="3FCE2279" wp14:editId="620D563E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1EC21C44" w14:textId="21C991E8" w:rsidR="005437CA" w:rsidRPr="005F4018" w:rsidRDefault="005437CA" w:rsidP="00A402B8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4B28402" wp14:editId="3F7F0164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2F53B6" w14:textId="77777777" w:rsidR="005437CA" w:rsidRDefault="005437CA" w:rsidP="005437CA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0AAE839D" w14:textId="36514FBC" w:rsidR="005437CA" w:rsidRPr="00E90F0B" w:rsidRDefault="005437CA" w:rsidP="00175DFC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E534EB">
                                    <w:rPr>
                                      <w:sz w:val="32"/>
                                    </w:rPr>
                                    <w:t>38</w:t>
                                  </w:r>
                                </w:p>
                                <w:p w14:paraId="63FBC752" w14:textId="77777777" w:rsidR="005437CA" w:rsidRPr="00914C56" w:rsidRDefault="005437CA" w:rsidP="005437CA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34B2840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" filled="f" stroked="f">
                      <v:textbox>
                        <w:txbxContent>
                          <w:p w14:paraId="3C2F53B6" w14:textId="77777777" w:rsidR="005437CA" w:rsidRDefault="005437CA" w:rsidP="005437CA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0AAE839D" w14:textId="36514FBC" w:rsidR="005437CA" w:rsidRPr="00E90F0B" w:rsidRDefault="005437CA" w:rsidP="00175DFC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E534EB">
                              <w:rPr>
                                <w:sz w:val="32"/>
                              </w:rPr>
                              <w:t>38</w:t>
                            </w:r>
                          </w:p>
                          <w:p w14:paraId="63FBC752" w14:textId="77777777" w:rsidR="005437CA" w:rsidRPr="00914C56" w:rsidRDefault="005437CA" w:rsidP="005437CA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5690B">
              <w:rPr>
                <w:rFonts w:ascii="Arial" w:hAnsi="Arial" w:cs="Arial"/>
                <w:b/>
                <w:sz w:val="28"/>
              </w:rPr>
              <w:t>Year 10</w:t>
            </w:r>
            <w:r w:rsidR="008B7F3C">
              <w:rPr>
                <w:rFonts w:ascii="Arial" w:hAnsi="Arial" w:cs="Arial"/>
                <w:b/>
                <w:sz w:val="28"/>
              </w:rPr>
              <w:t xml:space="preserve">A </w:t>
            </w:r>
          </w:p>
          <w:p w14:paraId="17C31A5F" w14:textId="7E416691" w:rsidR="005437CA" w:rsidRPr="005F4018" w:rsidRDefault="005437CA" w:rsidP="00A402B8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Mini Test </w:t>
            </w:r>
            <w:r w:rsidR="0045690B">
              <w:rPr>
                <w:rFonts w:ascii="Arial" w:hAnsi="Arial" w:cs="Arial"/>
                <w:b/>
                <w:sz w:val="28"/>
              </w:rPr>
              <w:t>5</w:t>
            </w:r>
          </w:p>
          <w:p w14:paraId="32D774CC" w14:textId="1FF5A999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Topic – </w:t>
            </w:r>
            <w:r w:rsidR="0045690B">
              <w:rPr>
                <w:rFonts w:ascii="Arial" w:hAnsi="Arial" w:cs="Arial"/>
                <w:b/>
                <w:sz w:val="22"/>
              </w:rPr>
              <w:t>Bivariate Data</w:t>
            </w:r>
          </w:p>
          <w:p w14:paraId="0EA87820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70151812" w14:textId="77777777" w:rsidR="005437CA" w:rsidRPr="00041A95" w:rsidRDefault="005437CA" w:rsidP="00A402B8">
            <w:pPr>
              <w:rPr>
                <w:b/>
                <w:sz w:val="28"/>
                <w:szCs w:val="32"/>
              </w:rPr>
            </w:pPr>
          </w:p>
          <w:p w14:paraId="7449706F" w14:textId="77777777" w:rsidR="005437CA" w:rsidRPr="007D47FF" w:rsidRDefault="005437CA" w:rsidP="00A402B8">
            <w:pPr>
              <w:jc w:val="center"/>
              <w:rPr>
                <w:b/>
                <w:i/>
                <w:sz w:val="28"/>
                <w:u w:val="single"/>
              </w:rPr>
            </w:pPr>
            <w:r w:rsidRPr="007D47FF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406B42F1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</w:tr>
      <w:tr w:rsidR="005437CA" w:rsidRPr="005F4018" w14:paraId="402BCE99" w14:textId="77777777" w:rsidTr="00A402B8">
        <w:trPr>
          <w:trHeight w:val="265"/>
        </w:trPr>
        <w:tc>
          <w:tcPr>
            <w:tcW w:w="1803" w:type="dxa"/>
            <w:vAlign w:val="center"/>
          </w:tcPr>
          <w:p w14:paraId="428BDA7C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A49901B" w14:textId="1402099A" w:rsidR="005437CA" w:rsidRPr="005C1296" w:rsidRDefault="00E534EB" w:rsidP="00A402B8">
            <w:pPr>
              <w:pStyle w:val="Header"/>
              <w:tabs>
                <w:tab w:val="center" w:pos="-1980"/>
              </w:tabs>
              <w:rPr>
                <w:rFonts w:cstheme="minorHAnsi"/>
                <w:sz w:val="22"/>
                <w:szCs w:val="22"/>
                <w:highlight w:val="yellow"/>
              </w:rPr>
            </w:pPr>
            <w:r>
              <w:rPr>
                <w:rFonts w:cstheme="minorHAnsi"/>
                <w:sz w:val="22"/>
                <w:szCs w:val="22"/>
              </w:rPr>
              <w:t>40</w:t>
            </w:r>
            <w:r w:rsidR="005437CA" w:rsidRPr="005C1296">
              <w:rPr>
                <w:rFonts w:cstheme="minorHAnsi"/>
                <w:sz w:val="22"/>
                <w:szCs w:val="22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432A131B" w14:textId="68CA3A98" w:rsidR="005437CA" w:rsidRPr="005F4018" w:rsidRDefault="00E534EB" w:rsidP="00A402B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 mnutes calc free , 20 minutes calc allowed.</w:t>
            </w:r>
          </w:p>
        </w:tc>
      </w:tr>
      <w:tr w:rsidR="005437CA" w:rsidRPr="005F4018" w14:paraId="4785EBB0" w14:textId="77777777" w:rsidTr="00A402B8">
        <w:trPr>
          <w:trHeight w:val="232"/>
        </w:trPr>
        <w:tc>
          <w:tcPr>
            <w:tcW w:w="1803" w:type="dxa"/>
            <w:vAlign w:val="center"/>
          </w:tcPr>
          <w:p w14:paraId="6BA18A9D" w14:textId="77777777" w:rsidR="005437CA" w:rsidRPr="00EA1CA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EA1CAA">
              <w:rPr>
                <w:rFonts w:ascii="Arial" w:hAnsi="Arial" w:cs="Arial"/>
                <w:b/>
                <w:sz w:val="20"/>
              </w:rPr>
              <w:t>Weighting:</w:t>
            </w:r>
            <w:r w:rsidRPr="00EA1CAA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2F4F8A5E" w14:textId="0E46CBF2" w:rsidR="005437CA" w:rsidRPr="005C1296" w:rsidRDefault="004832A3" w:rsidP="00A402B8">
            <w:pPr>
              <w:pStyle w:val="Header"/>
              <w:tabs>
                <w:tab w:val="center" w:pos="-1980"/>
              </w:tabs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197C1031" w14:textId="77777777" w:rsidR="005437CA" w:rsidRPr="005F4018" w:rsidRDefault="005437CA" w:rsidP="00A402B8">
            <w:pPr>
              <w:rPr>
                <w:rFonts w:ascii="Arial" w:hAnsi="Arial" w:cs="Arial"/>
                <w:sz w:val="20"/>
              </w:rPr>
            </w:pPr>
          </w:p>
        </w:tc>
      </w:tr>
      <w:tr w:rsidR="005437CA" w:rsidRPr="008F4B4C" w14:paraId="30E79865" w14:textId="77777777" w:rsidTr="00A402B8">
        <w:trPr>
          <w:trHeight w:val="222"/>
        </w:trPr>
        <w:tc>
          <w:tcPr>
            <w:tcW w:w="1803" w:type="dxa"/>
            <w:vAlign w:val="center"/>
          </w:tcPr>
          <w:p w14:paraId="77AF8824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2406B8AD" w14:textId="77777777" w:rsidR="005437CA" w:rsidRPr="008F4B4C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To be provided by the student: Pen, pencil, ruler, scientific calculator, 1 single sided page of A4 notes</w:t>
            </w:r>
          </w:p>
        </w:tc>
      </w:tr>
    </w:tbl>
    <w:p w14:paraId="563564F9" w14:textId="77777777" w:rsidR="0072516E" w:rsidRDefault="0072516E"/>
    <w:p w14:paraId="596F91ED" w14:textId="4BEC7CFF" w:rsidR="000F6D57" w:rsidRPr="004832A3" w:rsidRDefault="005437CA">
      <w:pPr>
        <w:rPr>
          <w:sz w:val="22"/>
          <w:szCs w:val="22"/>
        </w:rPr>
      </w:pPr>
      <w:r w:rsidRPr="004832A3">
        <w:rPr>
          <w:sz w:val="22"/>
          <w:szCs w:val="22"/>
        </w:rPr>
        <w:t xml:space="preserve">Q1) </w:t>
      </w:r>
      <w:r w:rsidR="00F375FD">
        <w:rPr>
          <w:sz w:val="22"/>
          <w:szCs w:val="22"/>
        </w:rPr>
        <w:t>Describe the relationship for the following scatter graphs.</w:t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="00F375FD">
        <w:rPr>
          <w:sz w:val="22"/>
          <w:szCs w:val="22"/>
        </w:rPr>
        <w:tab/>
      </w:r>
      <w:r w:rsidR="00F375FD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="004832A3">
        <w:rPr>
          <w:b/>
          <w:sz w:val="22"/>
          <w:szCs w:val="22"/>
        </w:rPr>
        <w:t>[</w:t>
      </w:r>
      <w:r w:rsidRPr="004832A3">
        <w:rPr>
          <w:b/>
          <w:sz w:val="22"/>
          <w:szCs w:val="22"/>
        </w:rPr>
        <w:t>6 marks]</w:t>
      </w:r>
    </w:p>
    <w:p w14:paraId="283E1966" w14:textId="560F9698" w:rsidR="000F6D57" w:rsidRDefault="000F6D57" w:rsidP="00F375FD">
      <w:pPr>
        <w:rPr>
          <w:i/>
        </w:rPr>
      </w:pPr>
    </w:p>
    <w:p w14:paraId="2F111DB6" w14:textId="77777777" w:rsidR="00F375FD" w:rsidRPr="00F375FD" w:rsidRDefault="00F375FD" w:rsidP="00F375FD">
      <w:pPr>
        <w:rPr>
          <w:i/>
        </w:rPr>
      </w:pPr>
    </w:p>
    <w:p w14:paraId="716131E6" w14:textId="07F45382" w:rsidR="000F6D57" w:rsidRPr="004832A3" w:rsidRDefault="00F375FD">
      <w:pPr>
        <w:rPr>
          <w:sz w:val="22"/>
          <w:szCs w:val="22"/>
        </w:rPr>
      </w:pPr>
      <w:r w:rsidRPr="004832A3">
        <w:rPr>
          <w:i/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13033421" wp14:editId="2CCFC3A3">
            <wp:simplePos x="0" y="0"/>
            <wp:positionH relativeFrom="column">
              <wp:posOffset>3817620</wp:posOffset>
            </wp:positionH>
            <wp:positionV relativeFrom="paragraph">
              <wp:posOffset>109220</wp:posOffset>
            </wp:positionV>
            <wp:extent cx="1889760" cy="1809115"/>
            <wp:effectExtent l="0" t="0" r="0" b="635"/>
            <wp:wrapTight wrapText="bothSides">
              <wp:wrapPolygon edited="0">
                <wp:start x="0" y="0"/>
                <wp:lineTo x="0" y="21380"/>
                <wp:lineTo x="21339" y="21380"/>
                <wp:lineTo x="21339" y="0"/>
                <wp:lineTo x="0" y="0"/>
              </wp:wrapPolygon>
            </wp:wrapTight>
            <wp:docPr id="4" name="Picture 4" descr="/Users/TravisPower/Desktop/Screen Shot 2018-08-16 at 10.00.42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/Users/TravisPower/Desktop/Screen Shot 2018-08-16 at 10.00.42 A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3" r="7087"/>
                    <a:stretch/>
                  </pic:blipFill>
                  <pic:spPr bwMode="auto">
                    <a:xfrm>
                      <a:off x="0" y="0"/>
                      <a:ext cx="188976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460B" w:rsidRPr="004832A3">
        <w:rPr>
          <w:noProof/>
          <w:sz w:val="22"/>
          <w:szCs w:val="22"/>
          <w:lang w:eastAsia="en-AU"/>
        </w:rPr>
        <w:drawing>
          <wp:inline distT="0" distB="0" distL="0" distR="0" wp14:anchorId="2682E52E" wp14:editId="4A4D2965">
            <wp:extent cx="1760220" cy="1909320"/>
            <wp:effectExtent l="0" t="0" r="0" b="0"/>
            <wp:docPr id="2" name="Picture 2" descr="/Users/TravisPower/Desktop/Screen Shot 2018-08-16 at 10.00.5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/Users/TravisPower/Desktop/Screen Shot 2018-08-16 at 10.00.54 A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53" r="6351"/>
                    <a:stretch/>
                  </pic:blipFill>
                  <pic:spPr bwMode="auto">
                    <a:xfrm>
                      <a:off x="0" y="0"/>
                      <a:ext cx="1765710" cy="1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42836" w14:textId="77777777" w:rsidR="000F6D57" w:rsidRPr="004832A3" w:rsidRDefault="000F6D57">
      <w:pPr>
        <w:rPr>
          <w:sz w:val="22"/>
          <w:szCs w:val="22"/>
        </w:rPr>
      </w:pPr>
    </w:p>
    <w:p w14:paraId="58476992" w14:textId="63A3C511" w:rsidR="000F6D57" w:rsidRPr="004832A3" w:rsidRDefault="0045690B" w:rsidP="0045690B">
      <w:pPr>
        <w:pStyle w:val="ListParagraph"/>
        <w:numPr>
          <w:ilvl w:val="0"/>
          <w:numId w:val="4"/>
        </w:numPr>
      </w:pPr>
      <w:r w:rsidRPr="004832A3">
        <w:t>_____________________________</w:t>
      </w:r>
      <w:r w:rsidRPr="004832A3">
        <w:tab/>
      </w:r>
      <w:r w:rsidRPr="004832A3">
        <w:tab/>
      </w:r>
      <w:r w:rsidRPr="004832A3">
        <w:tab/>
        <w:t>b. __________________________</w:t>
      </w:r>
    </w:p>
    <w:p w14:paraId="46A9EA98" w14:textId="7E5F2B78" w:rsidR="000F6D57" w:rsidRPr="004832A3" w:rsidRDefault="004832A3">
      <w:pPr>
        <w:rPr>
          <w:sz w:val="22"/>
          <w:szCs w:val="22"/>
        </w:rPr>
      </w:pPr>
      <w:r w:rsidRPr="004832A3">
        <w:rPr>
          <w:noProof/>
          <w:sz w:val="22"/>
          <w:szCs w:val="22"/>
          <w:lang w:eastAsia="en-AU"/>
        </w:rPr>
        <w:drawing>
          <wp:anchor distT="0" distB="0" distL="114300" distR="114300" simplePos="0" relativeHeight="251663360" behindDoc="0" locked="0" layoutInCell="1" allowOverlap="1" wp14:anchorId="0EF54212" wp14:editId="25EEC2B6">
            <wp:simplePos x="0" y="0"/>
            <wp:positionH relativeFrom="column">
              <wp:posOffset>53340</wp:posOffset>
            </wp:positionH>
            <wp:positionV relativeFrom="paragraph">
              <wp:posOffset>130175</wp:posOffset>
            </wp:positionV>
            <wp:extent cx="1821180" cy="1777365"/>
            <wp:effectExtent l="0" t="0" r="7620" b="0"/>
            <wp:wrapTight wrapText="bothSides">
              <wp:wrapPolygon edited="0">
                <wp:start x="0" y="0"/>
                <wp:lineTo x="0" y="21299"/>
                <wp:lineTo x="21464" y="21299"/>
                <wp:lineTo x="21464" y="0"/>
                <wp:lineTo x="0" y="0"/>
              </wp:wrapPolygon>
            </wp:wrapTight>
            <wp:docPr id="3" name="Picture 3" descr="/Users/TravisPower/Desktop/Screen Shot 2018-08-16 at 10.00.3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/Users/TravisPower/Desktop/Screen Shot 2018-08-16 at 10.00.34 A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2" r="8312"/>
                    <a:stretch/>
                  </pic:blipFill>
                  <pic:spPr bwMode="auto">
                    <a:xfrm>
                      <a:off x="0" y="0"/>
                      <a:ext cx="1821180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999EA" w14:textId="5B524648" w:rsidR="000F6D57" w:rsidRPr="004832A3" w:rsidRDefault="000F6D57">
      <w:pPr>
        <w:rPr>
          <w:sz w:val="22"/>
          <w:szCs w:val="22"/>
        </w:rPr>
      </w:pPr>
    </w:p>
    <w:p w14:paraId="42B297E6" w14:textId="77777777" w:rsidR="000F6D57" w:rsidRDefault="000F6D57">
      <w:pPr>
        <w:rPr>
          <w:sz w:val="22"/>
          <w:szCs w:val="22"/>
        </w:rPr>
      </w:pPr>
    </w:p>
    <w:p w14:paraId="432C9C4F" w14:textId="77777777" w:rsidR="004832A3" w:rsidRDefault="004832A3">
      <w:pPr>
        <w:rPr>
          <w:sz w:val="22"/>
          <w:szCs w:val="22"/>
        </w:rPr>
      </w:pPr>
    </w:p>
    <w:p w14:paraId="6A6CA324" w14:textId="77777777" w:rsidR="004832A3" w:rsidRDefault="004832A3">
      <w:pPr>
        <w:rPr>
          <w:sz w:val="22"/>
          <w:szCs w:val="22"/>
        </w:rPr>
      </w:pPr>
    </w:p>
    <w:p w14:paraId="64BB8CFE" w14:textId="77777777" w:rsidR="004832A3" w:rsidRDefault="004832A3">
      <w:pPr>
        <w:rPr>
          <w:sz w:val="22"/>
          <w:szCs w:val="22"/>
        </w:rPr>
      </w:pPr>
    </w:p>
    <w:p w14:paraId="0A1CE237" w14:textId="77777777" w:rsidR="004832A3" w:rsidRDefault="004832A3">
      <w:pPr>
        <w:rPr>
          <w:sz w:val="22"/>
          <w:szCs w:val="22"/>
        </w:rPr>
      </w:pPr>
    </w:p>
    <w:p w14:paraId="111F07B7" w14:textId="77777777" w:rsidR="004832A3" w:rsidRDefault="004832A3">
      <w:pPr>
        <w:rPr>
          <w:sz w:val="22"/>
          <w:szCs w:val="22"/>
        </w:rPr>
      </w:pPr>
    </w:p>
    <w:p w14:paraId="6E779FA4" w14:textId="77777777" w:rsidR="004832A3" w:rsidRDefault="004832A3">
      <w:pPr>
        <w:rPr>
          <w:sz w:val="22"/>
          <w:szCs w:val="22"/>
        </w:rPr>
      </w:pPr>
    </w:p>
    <w:p w14:paraId="7E343E33" w14:textId="77777777" w:rsidR="004832A3" w:rsidRDefault="004832A3">
      <w:pPr>
        <w:rPr>
          <w:sz w:val="22"/>
          <w:szCs w:val="22"/>
        </w:rPr>
      </w:pPr>
    </w:p>
    <w:p w14:paraId="354332D3" w14:textId="77777777" w:rsidR="004832A3" w:rsidRDefault="004832A3">
      <w:pPr>
        <w:rPr>
          <w:sz w:val="22"/>
          <w:szCs w:val="22"/>
        </w:rPr>
      </w:pPr>
    </w:p>
    <w:p w14:paraId="6E018BB6" w14:textId="77777777" w:rsidR="004832A3" w:rsidRPr="004832A3" w:rsidRDefault="004832A3">
      <w:pPr>
        <w:rPr>
          <w:sz w:val="22"/>
          <w:szCs w:val="22"/>
        </w:rPr>
      </w:pPr>
    </w:p>
    <w:p w14:paraId="587A2FFD" w14:textId="07026A75" w:rsidR="000F6D57" w:rsidRPr="004832A3" w:rsidRDefault="0045690B" w:rsidP="0045690B">
      <w:pPr>
        <w:ind w:firstLine="720"/>
        <w:rPr>
          <w:sz w:val="22"/>
          <w:szCs w:val="22"/>
        </w:rPr>
      </w:pPr>
      <w:r w:rsidRPr="004832A3">
        <w:rPr>
          <w:sz w:val="22"/>
          <w:szCs w:val="22"/>
        </w:rPr>
        <w:t>c. ____________________________</w:t>
      </w:r>
    </w:p>
    <w:p w14:paraId="628FEA27" w14:textId="77777777" w:rsidR="000F6D57" w:rsidRPr="004832A3" w:rsidRDefault="000F6D57">
      <w:pPr>
        <w:rPr>
          <w:sz w:val="22"/>
          <w:szCs w:val="22"/>
        </w:rPr>
      </w:pPr>
    </w:p>
    <w:p w14:paraId="50FD4A87" w14:textId="4A841296" w:rsidR="004832A3" w:rsidRPr="004832A3" w:rsidRDefault="004832A3" w:rsidP="004832A3">
      <w:pPr>
        <w:rPr>
          <w:b/>
          <w:sz w:val="22"/>
          <w:szCs w:val="22"/>
        </w:rPr>
      </w:pPr>
      <w:r w:rsidRPr="004832A3">
        <w:rPr>
          <w:sz w:val="22"/>
          <w:szCs w:val="22"/>
        </w:rPr>
        <w:t>Q</w:t>
      </w:r>
      <w:r>
        <w:rPr>
          <w:sz w:val="22"/>
          <w:szCs w:val="22"/>
        </w:rPr>
        <w:t>2</w:t>
      </w:r>
      <w:r w:rsidRPr="004832A3">
        <w:rPr>
          <w:sz w:val="22"/>
          <w:szCs w:val="22"/>
        </w:rPr>
        <w:t>) Using your knowledge of Bivariate data</w:t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="00F375FD">
        <w:rPr>
          <w:sz w:val="22"/>
          <w:szCs w:val="22"/>
        </w:rPr>
        <w:tab/>
      </w:r>
      <w:r w:rsidR="00F375FD">
        <w:rPr>
          <w:sz w:val="22"/>
          <w:szCs w:val="22"/>
        </w:rPr>
        <w:tab/>
      </w:r>
      <w:r w:rsidRPr="004832A3">
        <w:rPr>
          <w:b/>
          <w:sz w:val="22"/>
          <w:szCs w:val="22"/>
        </w:rPr>
        <w:t>[1 + 2 = 3 marks]</w:t>
      </w:r>
    </w:p>
    <w:p w14:paraId="2020EB32" w14:textId="77777777" w:rsidR="004832A3" w:rsidRPr="004832A3" w:rsidRDefault="004832A3" w:rsidP="004832A3">
      <w:pPr>
        <w:pStyle w:val="ListParagraph"/>
        <w:numPr>
          <w:ilvl w:val="0"/>
          <w:numId w:val="3"/>
        </w:numPr>
      </w:pPr>
      <w:r w:rsidRPr="004832A3">
        <w:t xml:space="preserve">Define the term “Causal Relationship” </w:t>
      </w:r>
    </w:p>
    <w:p w14:paraId="4FB0B760" w14:textId="4C45C073" w:rsidR="004832A3" w:rsidRDefault="004832A3" w:rsidP="004832A3">
      <w:pPr>
        <w:rPr>
          <w:sz w:val="22"/>
          <w:szCs w:val="22"/>
        </w:rPr>
      </w:pPr>
    </w:p>
    <w:p w14:paraId="2AF4E368" w14:textId="77777777" w:rsidR="00F375FD" w:rsidRPr="004832A3" w:rsidRDefault="00F375FD" w:rsidP="004832A3">
      <w:pPr>
        <w:rPr>
          <w:sz w:val="22"/>
          <w:szCs w:val="22"/>
        </w:rPr>
      </w:pPr>
    </w:p>
    <w:p w14:paraId="793791DD" w14:textId="663017FD" w:rsidR="000F6D57" w:rsidRDefault="004832A3" w:rsidP="004832A3">
      <w:pPr>
        <w:pStyle w:val="ListParagraph"/>
        <w:numPr>
          <w:ilvl w:val="0"/>
          <w:numId w:val="3"/>
        </w:numPr>
      </w:pPr>
      <w:r w:rsidRPr="004832A3">
        <w:t xml:space="preserve">Provide an example of a causal </w:t>
      </w:r>
      <w:r w:rsidR="00FD6247" w:rsidRPr="004832A3">
        <w:t>relationship and</w:t>
      </w:r>
      <w:r w:rsidRPr="004832A3">
        <w:t xml:space="preserve"> explain how it is causal</w:t>
      </w:r>
      <w:r w:rsidR="00CA3D62">
        <w:t>.</w:t>
      </w:r>
    </w:p>
    <w:p w14:paraId="254C6119" w14:textId="513DD9EE" w:rsidR="00F375FD" w:rsidRDefault="00F375FD" w:rsidP="00F375FD"/>
    <w:p w14:paraId="4CDE6510" w14:textId="77777777" w:rsidR="00F375FD" w:rsidRPr="004832A3" w:rsidRDefault="00F375FD" w:rsidP="00F375FD"/>
    <w:p w14:paraId="1B9470F3" w14:textId="77777777" w:rsidR="004832A3" w:rsidRPr="004832A3" w:rsidRDefault="004832A3" w:rsidP="004832A3">
      <w:pPr>
        <w:rPr>
          <w:sz w:val="22"/>
          <w:szCs w:val="22"/>
        </w:rPr>
      </w:pPr>
    </w:p>
    <w:p w14:paraId="28BDCEA7" w14:textId="77777777" w:rsidR="004832A3" w:rsidRPr="004832A3" w:rsidRDefault="004832A3" w:rsidP="004832A3">
      <w:pPr>
        <w:rPr>
          <w:sz w:val="22"/>
          <w:szCs w:val="22"/>
        </w:rPr>
      </w:pPr>
    </w:p>
    <w:p w14:paraId="39F148B2" w14:textId="7023458D" w:rsidR="00113D2E" w:rsidRDefault="004832A3" w:rsidP="004832A3">
      <w:pPr>
        <w:rPr>
          <w:sz w:val="22"/>
          <w:szCs w:val="22"/>
        </w:rPr>
      </w:pPr>
      <w:r>
        <w:rPr>
          <w:sz w:val="22"/>
          <w:szCs w:val="22"/>
        </w:rPr>
        <w:t>Q</w:t>
      </w:r>
      <w:r w:rsidR="00FD6247">
        <w:rPr>
          <w:sz w:val="22"/>
          <w:szCs w:val="22"/>
        </w:rPr>
        <w:t>3</w:t>
      </w:r>
      <w:r w:rsidRPr="004832A3">
        <w:rPr>
          <w:sz w:val="22"/>
          <w:szCs w:val="22"/>
        </w:rPr>
        <w:t xml:space="preserve">) Charley recorded her height from the time she was 12 to 17.  </w:t>
      </w:r>
    </w:p>
    <w:p w14:paraId="14ADB53C" w14:textId="31F52A11" w:rsidR="004832A3" w:rsidRDefault="004832A3" w:rsidP="004832A3">
      <w:pPr>
        <w:rPr>
          <w:b/>
          <w:sz w:val="22"/>
          <w:szCs w:val="22"/>
        </w:rPr>
      </w:pP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b/>
          <w:sz w:val="22"/>
          <w:szCs w:val="22"/>
        </w:rPr>
        <w:t xml:space="preserve">         </w:t>
      </w:r>
      <w:r w:rsidR="00113D2E">
        <w:rPr>
          <w:b/>
          <w:sz w:val="22"/>
          <w:szCs w:val="22"/>
        </w:rPr>
        <w:t xml:space="preserve">      </w:t>
      </w:r>
      <w:r w:rsidR="00E534EB">
        <w:rPr>
          <w:b/>
          <w:sz w:val="22"/>
          <w:szCs w:val="22"/>
        </w:rPr>
        <w:tab/>
      </w:r>
      <w:r w:rsidR="00E534EB">
        <w:rPr>
          <w:b/>
          <w:sz w:val="22"/>
          <w:szCs w:val="22"/>
        </w:rPr>
        <w:tab/>
      </w:r>
      <w:r w:rsidR="00113D2E">
        <w:rPr>
          <w:b/>
          <w:sz w:val="22"/>
          <w:szCs w:val="22"/>
        </w:rPr>
        <w:t xml:space="preserve">        </w:t>
      </w:r>
      <w:r w:rsidRPr="004832A3">
        <w:rPr>
          <w:b/>
          <w:sz w:val="22"/>
          <w:szCs w:val="22"/>
        </w:rPr>
        <w:t>[</w:t>
      </w:r>
      <w:r w:rsidR="00FD6247">
        <w:rPr>
          <w:b/>
          <w:sz w:val="22"/>
          <w:szCs w:val="22"/>
        </w:rPr>
        <w:t>2</w:t>
      </w:r>
      <w:r w:rsidRPr="004832A3">
        <w:rPr>
          <w:b/>
          <w:sz w:val="22"/>
          <w:szCs w:val="22"/>
        </w:rPr>
        <w:t xml:space="preserve"> + 1 + </w:t>
      </w:r>
      <w:r w:rsidR="00FD6247">
        <w:rPr>
          <w:b/>
          <w:sz w:val="22"/>
          <w:szCs w:val="22"/>
        </w:rPr>
        <w:t>1</w:t>
      </w:r>
      <w:r w:rsidR="00175DFC">
        <w:rPr>
          <w:b/>
          <w:sz w:val="22"/>
          <w:szCs w:val="22"/>
        </w:rPr>
        <w:t xml:space="preserve"> +1 = 5</w:t>
      </w:r>
      <w:r w:rsidRPr="004832A3">
        <w:rPr>
          <w:b/>
          <w:sz w:val="22"/>
          <w:szCs w:val="22"/>
        </w:rPr>
        <w:t xml:space="preserve"> Marks]</w:t>
      </w:r>
    </w:p>
    <w:p w14:paraId="1AF8742B" w14:textId="488D51F0" w:rsidR="00F375FD" w:rsidRDefault="00F375FD" w:rsidP="004832A3">
      <w:pPr>
        <w:rPr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1741"/>
        <w:gridCol w:w="1742"/>
        <w:gridCol w:w="1742"/>
        <w:gridCol w:w="1742"/>
        <w:gridCol w:w="1742"/>
      </w:tblGrid>
      <w:tr w:rsidR="00F375FD" w14:paraId="68760A29" w14:textId="77777777" w:rsidTr="00F375FD">
        <w:tc>
          <w:tcPr>
            <w:tcW w:w="1741" w:type="dxa"/>
          </w:tcPr>
          <w:p w14:paraId="152E4F5D" w14:textId="1810A0BD" w:rsidR="00F375FD" w:rsidRDefault="00F375FD" w:rsidP="004832A3">
            <w:pPr>
              <w:rPr>
                <w:b/>
              </w:rPr>
            </w:pPr>
            <w:r>
              <w:rPr>
                <w:b/>
              </w:rPr>
              <w:t>Age (years)</w:t>
            </w:r>
          </w:p>
        </w:tc>
        <w:tc>
          <w:tcPr>
            <w:tcW w:w="1741" w:type="dxa"/>
          </w:tcPr>
          <w:p w14:paraId="2CA76613" w14:textId="36DF037C" w:rsidR="00F375FD" w:rsidRDefault="00F375FD" w:rsidP="004832A3">
            <w:pPr>
              <w:rPr>
                <w:b/>
              </w:rPr>
            </w:pPr>
            <w:r>
              <w:rPr>
                <w:b/>
              </w:rPr>
              <w:t xml:space="preserve">12 </w:t>
            </w:r>
          </w:p>
        </w:tc>
        <w:tc>
          <w:tcPr>
            <w:tcW w:w="1742" w:type="dxa"/>
          </w:tcPr>
          <w:p w14:paraId="2D039EBA" w14:textId="4F7E1F31" w:rsidR="00F375FD" w:rsidRDefault="00F375FD" w:rsidP="004832A3">
            <w:pPr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1742" w:type="dxa"/>
          </w:tcPr>
          <w:p w14:paraId="7EED0568" w14:textId="2553E211" w:rsidR="00F375FD" w:rsidRDefault="00F375FD" w:rsidP="004832A3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1742" w:type="dxa"/>
          </w:tcPr>
          <w:p w14:paraId="65F55DB1" w14:textId="7DDC43C3" w:rsidR="00F375FD" w:rsidRDefault="00F375FD" w:rsidP="004832A3"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1742" w:type="dxa"/>
          </w:tcPr>
          <w:p w14:paraId="11183355" w14:textId="2BB5FD67" w:rsidR="00F375FD" w:rsidRDefault="00F375FD" w:rsidP="004832A3">
            <w:pPr>
              <w:rPr>
                <w:b/>
              </w:rPr>
            </w:pPr>
            <w:r>
              <w:rPr>
                <w:b/>
              </w:rPr>
              <w:t>17</w:t>
            </w:r>
          </w:p>
        </w:tc>
      </w:tr>
      <w:tr w:rsidR="00F375FD" w14:paraId="2BD3F884" w14:textId="77777777" w:rsidTr="00F375FD">
        <w:tc>
          <w:tcPr>
            <w:tcW w:w="1741" w:type="dxa"/>
          </w:tcPr>
          <w:p w14:paraId="1370AF46" w14:textId="0B551F4A" w:rsidR="00F375FD" w:rsidRDefault="00F375FD" w:rsidP="004832A3">
            <w:pPr>
              <w:rPr>
                <w:b/>
              </w:rPr>
            </w:pPr>
            <w:r>
              <w:rPr>
                <w:b/>
              </w:rPr>
              <w:t>Height (cm)</w:t>
            </w:r>
          </w:p>
        </w:tc>
        <w:tc>
          <w:tcPr>
            <w:tcW w:w="1741" w:type="dxa"/>
          </w:tcPr>
          <w:p w14:paraId="6500C4E1" w14:textId="3BC5BE05" w:rsidR="00F375FD" w:rsidRDefault="00F375FD" w:rsidP="004832A3">
            <w:pPr>
              <w:rPr>
                <w:b/>
              </w:rPr>
            </w:pPr>
            <w:r>
              <w:rPr>
                <w:b/>
              </w:rPr>
              <w:t>160</w:t>
            </w:r>
          </w:p>
        </w:tc>
        <w:tc>
          <w:tcPr>
            <w:tcW w:w="1742" w:type="dxa"/>
          </w:tcPr>
          <w:p w14:paraId="698DCB45" w14:textId="58C6EDE8" w:rsidR="00F375FD" w:rsidRDefault="00F375FD" w:rsidP="004832A3">
            <w:pPr>
              <w:rPr>
                <w:b/>
              </w:rPr>
            </w:pPr>
            <w:r>
              <w:rPr>
                <w:b/>
              </w:rPr>
              <w:t>166</w:t>
            </w:r>
          </w:p>
        </w:tc>
        <w:tc>
          <w:tcPr>
            <w:tcW w:w="1742" w:type="dxa"/>
          </w:tcPr>
          <w:p w14:paraId="7FBC069B" w14:textId="4CEF48A6" w:rsidR="00F375FD" w:rsidRDefault="00F375FD" w:rsidP="004832A3">
            <w:pPr>
              <w:rPr>
                <w:b/>
              </w:rPr>
            </w:pPr>
            <w:r>
              <w:rPr>
                <w:b/>
              </w:rPr>
              <w:t>17</w:t>
            </w:r>
            <w:r w:rsidR="008B7F3C">
              <w:rPr>
                <w:b/>
              </w:rPr>
              <w:t>4</w:t>
            </w:r>
            <w:bookmarkStart w:id="0" w:name="_GoBack"/>
            <w:bookmarkEnd w:id="0"/>
          </w:p>
        </w:tc>
        <w:tc>
          <w:tcPr>
            <w:tcW w:w="1742" w:type="dxa"/>
          </w:tcPr>
          <w:p w14:paraId="6B5661C4" w14:textId="009E29C7" w:rsidR="00F375FD" w:rsidRDefault="00F375FD" w:rsidP="004832A3">
            <w:pPr>
              <w:rPr>
                <w:b/>
              </w:rPr>
            </w:pPr>
            <w:r>
              <w:rPr>
                <w:b/>
              </w:rPr>
              <w:t>180</w:t>
            </w:r>
          </w:p>
        </w:tc>
        <w:tc>
          <w:tcPr>
            <w:tcW w:w="1742" w:type="dxa"/>
          </w:tcPr>
          <w:p w14:paraId="6BF186F9" w14:textId="6F317CCF" w:rsidR="00F375FD" w:rsidRDefault="00F375FD" w:rsidP="004832A3">
            <w:pPr>
              <w:rPr>
                <w:b/>
              </w:rPr>
            </w:pPr>
            <w:r>
              <w:rPr>
                <w:b/>
              </w:rPr>
              <w:t>188</w:t>
            </w:r>
          </w:p>
        </w:tc>
      </w:tr>
    </w:tbl>
    <w:p w14:paraId="708D467E" w14:textId="77777777" w:rsidR="00F375FD" w:rsidRDefault="00F375FD" w:rsidP="004832A3">
      <w:pPr>
        <w:rPr>
          <w:b/>
          <w:sz w:val="22"/>
          <w:szCs w:val="22"/>
        </w:rPr>
      </w:pPr>
    </w:p>
    <w:p w14:paraId="107C4F7F" w14:textId="77777777" w:rsidR="00113D2E" w:rsidRPr="004832A3" w:rsidRDefault="00113D2E" w:rsidP="004832A3">
      <w:pPr>
        <w:rPr>
          <w:b/>
          <w:sz w:val="22"/>
          <w:szCs w:val="22"/>
        </w:rPr>
      </w:pPr>
    </w:p>
    <w:p w14:paraId="670E8D18" w14:textId="769A8F3C" w:rsidR="004832A3" w:rsidRPr="004832A3" w:rsidRDefault="00113D2E" w:rsidP="004832A3">
      <w:pPr>
        <w:rPr>
          <w:sz w:val="22"/>
          <w:szCs w:val="22"/>
        </w:rPr>
      </w:pPr>
      <w:r>
        <w:rPr>
          <w:noProof/>
          <w:lang w:eastAsia="en-AU"/>
        </w:rPr>
        <w:drawing>
          <wp:inline distT="0" distB="0" distL="0" distR="0" wp14:anchorId="2275EF94" wp14:editId="59A7B405">
            <wp:extent cx="4572000" cy="2743200"/>
            <wp:effectExtent l="0" t="0" r="0" b="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447CACE" w14:textId="77777777" w:rsidR="004832A3" w:rsidRPr="004832A3" w:rsidRDefault="004832A3" w:rsidP="004832A3">
      <w:pPr>
        <w:rPr>
          <w:sz w:val="22"/>
          <w:szCs w:val="22"/>
        </w:rPr>
      </w:pPr>
    </w:p>
    <w:p w14:paraId="413C08B1" w14:textId="30789369" w:rsidR="004832A3" w:rsidRPr="004832A3" w:rsidRDefault="00FD6247" w:rsidP="004832A3">
      <w:pPr>
        <w:pStyle w:val="ListParagraph"/>
        <w:numPr>
          <w:ilvl w:val="0"/>
          <w:numId w:val="6"/>
        </w:numPr>
      </w:pPr>
      <w:r>
        <w:t>Draw in a line of best fit</w:t>
      </w:r>
      <w:r w:rsidR="004832A3" w:rsidRPr="004832A3">
        <w:t xml:space="preserve">, make a prediction about how tall she will be at 20 years old? </w:t>
      </w:r>
    </w:p>
    <w:p w14:paraId="37264F8F" w14:textId="77777777" w:rsidR="004832A3" w:rsidRPr="004832A3" w:rsidRDefault="004832A3" w:rsidP="004832A3">
      <w:pPr>
        <w:rPr>
          <w:sz w:val="22"/>
          <w:szCs w:val="22"/>
        </w:rPr>
      </w:pPr>
    </w:p>
    <w:p w14:paraId="53C6F1F2" w14:textId="77777777" w:rsidR="004832A3" w:rsidRPr="004832A3" w:rsidRDefault="004832A3" w:rsidP="004832A3">
      <w:pPr>
        <w:pStyle w:val="ListParagraph"/>
        <w:numPr>
          <w:ilvl w:val="0"/>
          <w:numId w:val="6"/>
        </w:numPr>
      </w:pPr>
      <w:r w:rsidRPr="004832A3">
        <w:t>Do you think that your prediction is accurate?</w:t>
      </w:r>
    </w:p>
    <w:p w14:paraId="123CB851" w14:textId="77777777" w:rsidR="004832A3" w:rsidRPr="004832A3" w:rsidRDefault="004832A3" w:rsidP="004832A3">
      <w:pPr>
        <w:rPr>
          <w:sz w:val="22"/>
          <w:szCs w:val="22"/>
        </w:rPr>
      </w:pPr>
    </w:p>
    <w:p w14:paraId="1DA8E446" w14:textId="23B3EA0F" w:rsidR="00175DFC" w:rsidRDefault="004832A3" w:rsidP="00175DFC">
      <w:pPr>
        <w:pStyle w:val="ListParagraph"/>
        <w:numPr>
          <w:ilvl w:val="0"/>
          <w:numId w:val="6"/>
        </w:numPr>
      </w:pPr>
      <w:r w:rsidRPr="004832A3">
        <w:t>What do you think would be a reasonable height for charley at 20 years old? Why?</w:t>
      </w:r>
    </w:p>
    <w:p w14:paraId="1D15912A" w14:textId="77777777" w:rsidR="00175DFC" w:rsidRDefault="00175DFC" w:rsidP="00175DFC"/>
    <w:p w14:paraId="48270C74" w14:textId="108C9E5D" w:rsidR="00175DFC" w:rsidRDefault="00113D2E" w:rsidP="00175DFC">
      <w:pPr>
        <w:pStyle w:val="ListParagraph"/>
        <w:numPr>
          <w:ilvl w:val="0"/>
          <w:numId w:val="6"/>
        </w:numPr>
      </w:pPr>
      <w:r>
        <w:t>How tall</w:t>
      </w:r>
      <w:r w:rsidR="00175DFC">
        <w:t xml:space="preserve"> was Charley at 15 years?</w:t>
      </w:r>
    </w:p>
    <w:p w14:paraId="41C74918" w14:textId="01E8ABDC" w:rsidR="004832A3" w:rsidRDefault="004832A3" w:rsidP="004832A3">
      <w:pPr>
        <w:rPr>
          <w:rFonts w:cstheme="minorHAnsi"/>
        </w:rPr>
      </w:pPr>
    </w:p>
    <w:p w14:paraId="5615D676" w14:textId="1ED147E9" w:rsidR="00FD6247" w:rsidRDefault="00FD6247" w:rsidP="004832A3">
      <w:pPr>
        <w:rPr>
          <w:rFonts w:cstheme="minorHAnsi"/>
        </w:rPr>
      </w:pPr>
    </w:p>
    <w:p w14:paraId="5DC0745C" w14:textId="14302265" w:rsidR="00FD6247" w:rsidRDefault="00FD6247" w:rsidP="004832A3">
      <w:pPr>
        <w:rPr>
          <w:rFonts w:cstheme="minorHAnsi"/>
        </w:rPr>
      </w:pPr>
    </w:p>
    <w:p w14:paraId="15A42D06" w14:textId="565FF8B9" w:rsidR="00FD6247" w:rsidRDefault="00FD6247" w:rsidP="004832A3">
      <w:pPr>
        <w:rPr>
          <w:rFonts w:cstheme="minorHAnsi"/>
        </w:rPr>
      </w:pPr>
    </w:p>
    <w:p w14:paraId="3AD5BE3A" w14:textId="34EF9BED" w:rsidR="00FD6247" w:rsidRDefault="00FD6247" w:rsidP="004832A3">
      <w:pPr>
        <w:rPr>
          <w:rFonts w:cstheme="minorHAnsi"/>
        </w:rPr>
      </w:pPr>
    </w:p>
    <w:p w14:paraId="673D994E" w14:textId="412F26BE" w:rsidR="00FD6247" w:rsidRDefault="00FD6247" w:rsidP="004832A3">
      <w:pPr>
        <w:rPr>
          <w:rFonts w:cstheme="minorHAnsi"/>
        </w:rPr>
      </w:pPr>
    </w:p>
    <w:p w14:paraId="48EE25F5" w14:textId="73330729" w:rsidR="00FD6247" w:rsidRDefault="00FD6247" w:rsidP="004832A3">
      <w:pPr>
        <w:rPr>
          <w:rFonts w:cstheme="minorHAnsi"/>
        </w:rPr>
      </w:pPr>
    </w:p>
    <w:p w14:paraId="07A6A3F6" w14:textId="1EECD5C8" w:rsidR="00FD6247" w:rsidRDefault="00FD6247" w:rsidP="004832A3">
      <w:pPr>
        <w:rPr>
          <w:rFonts w:cstheme="minorHAnsi"/>
        </w:rPr>
      </w:pPr>
    </w:p>
    <w:p w14:paraId="7ED22315" w14:textId="5E98DD21" w:rsidR="00FD6247" w:rsidRDefault="00FD6247" w:rsidP="004832A3">
      <w:pPr>
        <w:rPr>
          <w:rFonts w:cstheme="minorHAnsi"/>
        </w:rPr>
      </w:pPr>
    </w:p>
    <w:p w14:paraId="2968289C" w14:textId="1BEAB88C" w:rsidR="00FD6247" w:rsidRDefault="00FD6247" w:rsidP="004832A3">
      <w:pPr>
        <w:rPr>
          <w:rFonts w:cstheme="minorHAnsi"/>
        </w:rPr>
      </w:pPr>
    </w:p>
    <w:p w14:paraId="16B69E77" w14:textId="76E9F945" w:rsidR="00FD6247" w:rsidRDefault="00FD6247" w:rsidP="004832A3">
      <w:pPr>
        <w:rPr>
          <w:rFonts w:cstheme="minorHAnsi"/>
        </w:rPr>
      </w:pPr>
    </w:p>
    <w:p w14:paraId="090CB532" w14:textId="478FECA5" w:rsidR="00FD6247" w:rsidRDefault="00FD6247" w:rsidP="004832A3">
      <w:pPr>
        <w:rPr>
          <w:rFonts w:cstheme="minorHAnsi"/>
        </w:rPr>
      </w:pPr>
    </w:p>
    <w:p w14:paraId="77765998" w14:textId="12580C64" w:rsidR="00FD6247" w:rsidRDefault="00FD6247" w:rsidP="004832A3">
      <w:pPr>
        <w:rPr>
          <w:rFonts w:cstheme="minorHAnsi"/>
        </w:rPr>
      </w:pPr>
    </w:p>
    <w:p w14:paraId="56E008A8" w14:textId="6BB8F4F0" w:rsidR="00FD6247" w:rsidRDefault="00FD6247" w:rsidP="004832A3">
      <w:pPr>
        <w:rPr>
          <w:rFonts w:cstheme="minorHAnsi"/>
        </w:rPr>
      </w:pPr>
    </w:p>
    <w:p w14:paraId="31998836" w14:textId="6A0B3E2E" w:rsidR="00FD6247" w:rsidRDefault="00FD6247" w:rsidP="004832A3">
      <w:pPr>
        <w:rPr>
          <w:rFonts w:cstheme="minorHAnsi"/>
        </w:rPr>
      </w:pPr>
    </w:p>
    <w:p w14:paraId="4C5D5E40" w14:textId="34F59A89" w:rsidR="00FD6247" w:rsidRDefault="00FD6247" w:rsidP="004832A3">
      <w:pPr>
        <w:rPr>
          <w:rFonts w:cstheme="minorHAnsi"/>
        </w:rPr>
      </w:pPr>
    </w:p>
    <w:p w14:paraId="4D365914" w14:textId="39042FE7" w:rsidR="00FD6247" w:rsidRDefault="00FD6247" w:rsidP="004832A3">
      <w:pPr>
        <w:rPr>
          <w:rFonts w:cstheme="minorHAnsi"/>
        </w:rPr>
      </w:pPr>
    </w:p>
    <w:p w14:paraId="70AE9060" w14:textId="77777777" w:rsidR="00FD6247" w:rsidRPr="004832A3" w:rsidRDefault="00FD6247" w:rsidP="004832A3">
      <w:pPr>
        <w:rPr>
          <w:rFonts w:cstheme="minorHAnsi"/>
        </w:rPr>
      </w:pPr>
    </w:p>
    <w:p w14:paraId="605C7862" w14:textId="184E8290" w:rsidR="000F6D57" w:rsidRPr="00CA3D62" w:rsidRDefault="004832A3" w:rsidP="00CA3D62">
      <w:pPr>
        <w:pStyle w:val="ListParagraph"/>
        <w:ind w:left="360"/>
      </w:pPr>
      <w:r w:rsidRPr="004832A3">
        <w:rPr>
          <w:rFonts w:cstheme="minorHAnsi"/>
        </w:rPr>
        <w:t>Q</w:t>
      </w:r>
      <w:r w:rsidR="00FD6247">
        <w:rPr>
          <w:rFonts w:cstheme="minorHAnsi"/>
        </w:rPr>
        <w:t>4</w:t>
      </w:r>
      <w:r w:rsidR="005437CA" w:rsidRPr="004832A3">
        <w:rPr>
          <w:rFonts w:cstheme="minorHAnsi"/>
        </w:rPr>
        <w:t xml:space="preserve">) </w:t>
      </w:r>
      <w:r w:rsidR="000F6D57" w:rsidRPr="004832A3">
        <w:rPr>
          <w:rFonts w:cstheme="minorHAnsi"/>
        </w:rPr>
        <w:t>A statistician was asked to investigate whether countries with higher levels of consumption of a particular foodstuff tended to have a higher death rate due to heart disease. The following information was obtained for 12 countries.</w:t>
      </w:r>
      <w:r w:rsidR="005437CA" w:rsidRPr="004832A3">
        <w:rPr>
          <w:rFonts w:cstheme="minorHAnsi"/>
        </w:rPr>
        <w:tab/>
      </w:r>
      <w:r w:rsidR="0045690B" w:rsidRPr="004832A3">
        <w:rPr>
          <w:rFonts w:cstheme="minorHAnsi"/>
        </w:rPr>
        <w:tab/>
      </w:r>
      <w:r w:rsidRPr="004832A3">
        <w:rPr>
          <w:rFonts w:cstheme="minorHAnsi"/>
        </w:rPr>
        <w:tab/>
      </w:r>
      <w:r w:rsidRPr="004832A3">
        <w:rPr>
          <w:rFonts w:cstheme="minorHAnsi"/>
        </w:rPr>
        <w:tab/>
      </w:r>
      <w:r w:rsidRPr="004832A3">
        <w:rPr>
          <w:rFonts w:cstheme="minorHAnsi"/>
        </w:rPr>
        <w:tab/>
      </w:r>
      <w:r w:rsidRPr="004832A3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 w:rsidRPr="00CA3D62">
        <w:rPr>
          <w:rFonts w:cstheme="minorHAnsi"/>
          <w:b/>
        </w:rPr>
        <w:t xml:space="preserve">  </w:t>
      </w:r>
      <w:r w:rsidR="00FD6247">
        <w:rPr>
          <w:rFonts w:cstheme="minorHAnsi"/>
          <w:b/>
        </w:rPr>
        <w:tab/>
      </w:r>
      <w:r w:rsidR="00FD6247">
        <w:rPr>
          <w:rFonts w:cstheme="minorHAnsi"/>
          <w:b/>
        </w:rPr>
        <w:tab/>
      </w:r>
      <w:r w:rsidR="00FD6247">
        <w:rPr>
          <w:rFonts w:cstheme="minorHAnsi"/>
          <w:b/>
        </w:rPr>
        <w:tab/>
      </w:r>
      <w:r w:rsidR="00FD6247">
        <w:rPr>
          <w:rFonts w:cstheme="minorHAnsi"/>
          <w:b/>
        </w:rPr>
        <w:tab/>
      </w:r>
      <w:r w:rsidR="00FD6247">
        <w:rPr>
          <w:rFonts w:cstheme="minorHAnsi"/>
          <w:b/>
        </w:rPr>
        <w:tab/>
      </w:r>
      <w:r w:rsidR="00FD6247">
        <w:rPr>
          <w:rFonts w:cstheme="minorHAnsi"/>
          <w:b/>
        </w:rPr>
        <w:tab/>
      </w:r>
      <w:r w:rsidR="00FD6247">
        <w:rPr>
          <w:rFonts w:cstheme="minorHAnsi"/>
          <w:b/>
        </w:rPr>
        <w:tab/>
      </w:r>
      <w:bookmarkStart w:id="1" w:name="_Hlk17050504"/>
      <w:r w:rsidR="00CA3D62" w:rsidRPr="00CA3D62">
        <w:rPr>
          <w:rFonts w:cstheme="minorHAnsi"/>
          <w:b/>
        </w:rPr>
        <w:t xml:space="preserve">           </w:t>
      </w:r>
      <w:r w:rsidR="005437CA" w:rsidRPr="00CA3D62">
        <w:rPr>
          <w:rFonts w:cstheme="minorHAnsi"/>
          <w:b/>
        </w:rPr>
        <w:t>[</w:t>
      </w:r>
      <w:r w:rsidR="00E534EB">
        <w:rPr>
          <w:rFonts w:cstheme="minorHAnsi"/>
          <w:b/>
        </w:rPr>
        <w:t>4</w:t>
      </w:r>
      <w:r w:rsidR="00CA3D62" w:rsidRPr="00CA3D62">
        <w:rPr>
          <w:rFonts w:cstheme="minorHAnsi"/>
          <w:b/>
        </w:rPr>
        <w:t>+</w:t>
      </w:r>
      <w:r w:rsidR="00E534EB">
        <w:rPr>
          <w:rFonts w:cstheme="minorHAnsi"/>
          <w:b/>
        </w:rPr>
        <w:t>1</w:t>
      </w:r>
      <w:r w:rsidR="00CA3D62" w:rsidRPr="00CA3D62">
        <w:rPr>
          <w:rFonts w:cstheme="minorHAnsi"/>
          <w:b/>
        </w:rPr>
        <w:t>+2=</w:t>
      </w:r>
      <w:r w:rsidR="00E534EB">
        <w:rPr>
          <w:rFonts w:cstheme="minorHAnsi"/>
          <w:b/>
        </w:rPr>
        <w:t>7</w:t>
      </w:r>
      <w:r w:rsidR="005437CA" w:rsidRPr="00CA3D62">
        <w:rPr>
          <w:rFonts w:cstheme="minorHAnsi"/>
          <w:b/>
        </w:rPr>
        <w:t xml:space="preserve"> Marks]</w:t>
      </w:r>
      <w:r w:rsidR="005437CA" w:rsidRPr="004832A3">
        <w:rPr>
          <w:rFonts w:cstheme="minorHAnsi"/>
        </w:rPr>
        <w:t xml:space="preserve"> 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3697"/>
        <w:gridCol w:w="3698"/>
      </w:tblGrid>
      <w:tr w:rsidR="000F6D57" w:rsidRPr="004832A3" w14:paraId="5B96D839" w14:textId="77777777" w:rsidTr="0072516E">
        <w:trPr>
          <w:jc w:val="center"/>
        </w:trPr>
        <w:tc>
          <w:tcPr>
            <w:tcW w:w="1234" w:type="dxa"/>
          </w:tcPr>
          <w:p w14:paraId="568329D5" w14:textId="77777777" w:rsidR="000F6D57" w:rsidRPr="004832A3" w:rsidRDefault="000F6D57" w:rsidP="0072516E">
            <w:pPr>
              <w:rPr>
                <w:rFonts w:cstheme="minorHAnsi"/>
              </w:rPr>
            </w:pPr>
          </w:p>
        </w:tc>
        <w:tc>
          <w:tcPr>
            <w:tcW w:w="3697" w:type="dxa"/>
          </w:tcPr>
          <w:p w14:paraId="00E8AF3E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CONSUMPTION OF FOODSTUFF</w:t>
            </w:r>
          </w:p>
          <w:p w14:paraId="79978F59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kg per person per year</w:t>
            </w:r>
          </w:p>
        </w:tc>
        <w:tc>
          <w:tcPr>
            <w:tcW w:w="3698" w:type="dxa"/>
          </w:tcPr>
          <w:p w14:paraId="4663418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DEATHS DUES TO HEART DISEASE</w:t>
            </w:r>
          </w:p>
          <w:p w14:paraId="68D557D1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Per year per 100 000 of population</w:t>
            </w:r>
          </w:p>
        </w:tc>
      </w:tr>
      <w:tr w:rsidR="000F6D57" w:rsidRPr="004832A3" w14:paraId="334975B1" w14:textId="77777777" w:rsidTr="0072516E">
        <w:trPr>
          <w:jc w:val="center"/>
        </w:trPr>
        <w:tc>
          <w:tcPr>
            <w:tcW w:w="1234" w:type="dxa"/>
          </w:tcPr>
          <w:p w14:paraId="44F1E0BE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A</w:t>
            </w:r>
          </w:p>
        </w:tc>
        <w:tc>
          <w:tcPr>
            <w:tcW w:w="3697" w:type="dxa"/>
          </w:tcPr>
          <w:p w14:paraId="0E47B14B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57</w:t>
            </w:r>
          </w:p>
        </w:tc>
        <w:tc>
          <w:tcPr>
            <w:tcW w:w="3698" w:type="dxa"/>
          </w:tcPr>
          <w:p w14:paraId="6F693CAC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299</w:t>
            </w:r>
          </w:p>
        </w:tc>
      </w:tr>
      <w:tr w:rsidR="000F6D57" w:rsidRPr="004832A3" w14:paraId="42444C96" w14:textId="77777777" w:rsidTr="0072516E">
        <w:trPr>
          <w:jc w:val="center"/>
        </w:trPr>
        <w:tc>
          <w:tcPr>
            <w:tcW w:w="1234" w:type="dxa"/>
          </w:tcPr>
          <w:p w14:paraId="2434CDA9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B</w:t>
            </w:r>
          </w:p>
        </w:tc>
        <w:tc>
          <w:tcPr>
            <w:tcW w:w="3697" w:type="dxa"/>
          </w:tcPr>
          <w:p w14:paraId="18C29561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13</w:t>
            </w:r>
          </w:p>
        </w:tc>
        <w:tc>
          <w:tcPr>
            <w:tcW w:w="3698" w:type="dxa"/>
          </w:tcPr>
          <w:p w14:paraId="7BE95A90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154</w:t>
            </w:r>
          </w:p>
        </w:tc>
      </w:tr>
      <w:tr w:rsidR="000F6D57" w:rsidRPr="004832A3" w14:paraId="3DD5215A" w14:textId="77777777" w:rsidTr="0072516E">
        <w:trPr>
          <w:jc w:val="center"/>
        </w:trPr>
        <w:tc>
          <w:tcPr>
            <w:tcW w:w="1234" w:type="dxa"/>
          </w:tcPr>
          <w:p w14:paraId="513ADD26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C</w:t>
            </w:r>
          </w:p>
        </w:tc>
        <w:tc>
          <w:tcPr>
            <w:tcW w:w="3697" w:type="dxa"/>
          </w:tcPr>
          <w:p w14:paraId="5A42DFA8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51</w:t>
            </w:r>
          </w:p>
        </w:tc>
        <w:tc>
          <w:tcPr>
            <w:tcW w:w="3698" w:type="dxa"/>
          </w:tcPr>
          <w:p w14:paraId="528B1C9A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152</w:t>
            </w:r>
          </w:p>
        </w:tc>
      </w:tr>
      <w:tr w:rsidR="000F6D57" w:rsidRPr="004832A3" w14:paraId="6BC33310" w14:textId="77777777" w:rsidTr="0072516E">
        <w:trPr>
          <w:jc w:val="center"/>
        </w:trPr>
        <w:tc>
          <w:tcPr>
            <w:tcW w:w="1234" w:type="dxa"/>
          </w:tcPr>
          <w:p w14:paraId="346D58A1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D</w:t>
            </w:r>
          </w:p>
        </w:tc>
        <w:tc>
          <w:tcPr>
            <w:tcW w:w="3697" w:type="dxa"/>
          </w:tcPr>
          <w:p w14:paraId="61EDF7A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48</w:t>
            </w:r>
          </w:p>
        </w:tc>
        <w:tc>
          <w:tcPr>
            <w:tcW w:w="3698" w:type="dxa"/>
          </w:tcPr>
          <w:p w14:paraId="01426902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295</w:t>
            </w:r>
          </w:p>
        </w:tc>
      </w:tr>
      <w:tr w:rsidR="000F6D57" w:rsidRPr="004832A3" w14:paraId="4DFB5A78" w14:textId="77777777" w:rsidTr="0072516E">
        <w:trPr>
          <w:jc w:val="center"/>
        </w:trPr>
        <w:tc>
          <w:tcPr>
            <w:tcW w:w="1234" w:type="dxa"/>
          </w:tcPr>
          <w:p w14:paraId="3A8AD5A4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E</w:t>
            </w:r>
          </w:p>
        </w:tc>
        <w:tc>
          <w:tcPr>
            <w:tcW w:w="3697" w:type="dxa"/>
          </w:tcPr>
          <w:p w14:paraId="7B32B816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35</w:t>
            </w:r>
          </w:p>
        </w:tc>
        <w:tc>
          <w:tcPr>
            <w:tcW w:w="3698" w:type="dxa"/>
          </w:tcPr>
          <w:p w14:paraId="63CD171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208</w:t>
            </w:r>
          </w:p>
        </w:tc>
      </w:tr>
      <w:tr w:rsidR="000F6D57" w:rsidRPr="004832A3" w14:paraId="36EF72AB" w14:textId="77777777" w:rsidTr="0072516E">
        <w:trPr>
          <w:jc w:val="center"/>
        </w:trPr>
        <w:tc>
          <w:tcPr>
            <w:tcW w:w="1234" w:type="dxa"/>
          </w:tcPr>
          <w:p w14:paraId="3ECA7F44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F</w:t>
            </w:r>
          </w:p>
        </w:tc>
        <w:tc>
          <w:tcPr>
            <w:tcW w:w="3697" w:type="dxa"/>
          </w:tcPr>
          <w:p w14:paraId="79812D17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9</w:t>
            </w:r>
          </w:p>
        </w:tc>
        <w:tc>
          <w:tcPr>
            <w:tcW w:w="3698" w:type="dxa"/>
          </w:tcPr>
          <w:p w14:paraId="6BABBFF1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100</w:t>
            </w:r>
          </w:p>
        </w:tc>
      </w:tr>
      <w:tr w:rsidR="000F6D57" w:rsidRPr="004832A3" w14:paraId="0C783A19" w14:textId="77777777" w:rsidTr="0072516E">
        <w:trPr>
          <w:jc w:val="center"/>
        </w:trPr>
        <w:tc>
          <w:tcPr>
            <w:tcW w:w="1234" w:type="dxa"/>
          </w:tcPr>
          <w:p w14:paraId="1B0ED62D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G</w:t>
            </w:r>
          </w:p>
        </w:tc>
        <w:tc>
          <w:tcPr>
            <w:tcW w:w="3697" w:type="dxa"/>
          </w:tcPr>
          <w:p w14:paraId="233B3DD6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21</w:t>
            </w:r>
          </w:p>
        </w:tc>
        <w:tc>
          <w:tcPr>
            <w:tcW w:w="3698" w:type="dxa"/>
          </w:tcPr>
          <w:p w14:paraId="32C00B24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175</w:t>
            </w:r>
          </w:p>
        </w:tc>
      </w:tr>
      <w:tr w:rsidR="000F6D57" w:rsidRPr="004832A3" w14:paraId="1843407B" w14:textId="77777777" w:rsidTr="0072516E">
        <w:trPr>
          <w:jc w:val="center"/>
        </w:trPr>
        <w:tc>
          <w:tcPr>
            <w:tcW w:w="1234" w:type="dxa"/>
          </w:tcPr>
          <w:p w14:paraId="7B5998A3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H</w:t>
            </w:r>
          </w:p>
        </w:tc>
        <w:tc>
          <w:tcPr>
            <w:tcW w:w="3697" w:type="dxa"/>
          </w:tcPr>
          <w:p w14:paraId="374190F6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10</w:t>
            </w:r>
          </w:p>
        </w:tc>
        <w:tc>
          <w:tcPr>
            <w:tcW w:w="3698" w:type="dxa"/>
          </w:tcPr>
          <w:p w14:paraId="69630EFF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120</w:t>
            </w:r>
          </w:p>
        </w:tc>
      </w:tr>
      <w:tr w:rsidR="000F6D57" w:rsidRPr="004832A3" w14:paraId="6BE5BB57" w14:textId="77777777" w:rsidTr="0072516E">
        <w:trPr>
          <w:jc w:val="center"/>
        </w:trPr>
        <w:tc>
          <w:tcPr>
            <w:tcW w:w="1234" w:type="dxa"/>
          </w:tcPr>
          <w:p w14:paraId="670D5B1D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I</w:t>
            </w:r>
          </w:p>
        </w:tc>
        <w:tc>
          <w:tcPr>
            <w:tcW w:w="3697" w:type="dxa"/>
          </w:tcPr>
          <w:p w14:paraId="066D5CBA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46</w:t>
            </w:r>
          </w:p>
        </w:tc>
        <w:tc>
          <w:tcPr>
            <w:tcW w:w="3698" w:type="dxa"/>
          </w:tcPr>
          <w:p w14:paraId="2C8B0258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202</w:t>
            </w:r>
          </w:p>
        </w:tc>
      </w:tr>
      <w:tr w:rsidR="000F6D57" w:rsidRPr="004832A3" w14:paraId="7358CCE3" w14:textId="77777777" w:rsidTr="0072516E">
        <w:trPr>
          <w:jc w:val="center"/>
        </w:trPr>
        <w:tc>
          <w:tcPr>
            <w:tcW w:w="1234" w:type="dxa"/>
          </w:tcPr>
          <w:p w14:paraId="6750DC7C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J</w:t>
            </w:r>
          </w:p>
        </w:tc>
        <w:tc>
          <w:tcPr>
            <w:tcW w:w="3697" w:type="dxa"/>
          </w:tcPr>
          <w:p w14:paraId="24275FD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64</w:t>
            </w:r>
          </w:p>
        </w:tc>
        <w:tc>
          <w:tcPr>
            <w:tcW w:w="3698" w:type="dxa"/>
          </w:tcPr>
          <w:p w14:paraId="15943F9B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290</w:t>
            </w:r>
          </w:p>
        </w:tc>
      </w:tr>
      <w:tr w:rsidR="000F6D57" w:rsidRPr="004832A3" w14:paraId="6158B663" w14:textId="77777777" w:rsidTr="0072516E">
        <w:trPr>
          <w:jc w:val="center"/>
        </w:trPr>
        <w:tc>
          <w:tcPr>
            <w:tcW w:w="1234" w:type="dxa"/>
          </w:tcPr>
          <w:p w14:paraId="30B9076B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K</w:t>
            </w:r>
          </w:p>
        </w:tc>
        <w:tc>
          <w:tcPr>
            <w:tcW w:w="3697" w:type="dxa"/>
          </w:tcPr>
          <w:p w14:paraId="455E5D87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38</w:t>
            </w:r>
          </w:p>
        </w:tc>
        <w:tc>
          <w:tcPr>
            <w:tcW w:w="3698" w:type="dxa"/>
          </w:tcPr>
          <w:p w14:paraId="5036CCB9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156</w:t>
            </w:r>
          </w:p>
        </w:tc>
      </w:tr>
      <w:tr w:rsidR="000F6D57" w:rsidRPr="004832A3" w14:paraId="593B7DA8" w14:textId="77777777" w:rsidTr="0072516E">
        <w:trPr>
          <w:jc w:val="center"/>
        </w:trPr>
        <w:tc>
          <w:tcPr>
            <w:tcW w:w="1234" w:type="dxa"/>
          </w:tcPr>
          <w:p w14:paraId="2359E45C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L</w:t>
            </w:r>
          </w:p>
        </w:tc>
        <w:tc>
          <w:tcPr>
            <w:tcW w:w="3697" w:type="dxa"/>
          </w:tcPr>
          <w:p w14:paraId="4A9A629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29</w:t>
            </w:r>
          </w:p>
        </w:tc>
        <w:tc>
          <w:tcPr>
            <w:tcW w:w="3698" w:type="dxa"/>
          </w:tcPr>
          <w:p w14:paraId="1FC4BAB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250</w:t>
            </w:r>
          </w:p>
        </w:tc>
      </w:tr>
    </w:tbl>
    <w:p w14:paraId="5A506FF2" w14:textId="77777777" w:rsidR="000F6D57" w:rsidRPr="004832A3" w:rsidRDefault="000F6D57">
      <w:pPr>
        <w:rPr>
          <w:sz w:val="22"/>
          <w:szCs w:val="22"/>
        </w:rPr>
      </w:pPr>
    </w:p>
    <w:p w14:paraId="189E623F" w14:textId="4ADF876E" w:rsidR="0045690B" w:rsidRDefault="0045690B" w:rsidP="0045690B">
      <w:pPr>
        <w:pStyle w:val="ListParagraph"/>
        <w:numPr>
          <w:ilvl w:val="0"/>
          <w:numId w:val="5"/>
        </w:numPr>
        <w:rPr>
          <w:rFonts w:cstheme="minorHAnsi"/>
          <w:noProof/>
          <w:lang w:eastAsia="en-AU"/>
        </w:rPr>
      </w:pPr>
      <w:r w:rsidRPr="004832A3">
        <w:rPr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0F013DFA" wp14:editId="47167B40">
            <wp:simplePos x="0" y="0"/>
            <wp:positionH relativeFrom="column">
              <wp:posOffset>51435</wp:posOffset>
            </wp:positionH>
            <wp:positionV relativeFrom="paragraph">
              <wp:posOffset>264795</wp:posOffset>
            </wp:positionV>
            <wp:extent cx="5878195" cy="4396740"/>
            <wp:effectExtent l="0" t="0" r="0" b="0"/>
            <wp:wrapTight wrapText="bothSides">
              <wp:wrapPolygon edited="0">
                <wp:start x="0" y="0"/>
                <wp:lineTo x="0" y="21463"/>
                <wp:lineTo x="21374" y="21463"/>
                <wp:lineTo x="21374" y="0"/>
                <wp:lineTo x="0" y="0"/>
              </wp:wrapPolygon>
            </wp:wrapTight>
            <wp:docPr id="1" name="Picture 1" descr="/Users/TravisPower/Desktop/Graph pap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/Users/TravisPower/Desktop/Graph paper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6D57" w:rsidRPr="004832A3">
        <w:rPr>
          <w:rFonts w:cstheme="minorHAnsi"/>
          <w:noProof/>
          <w:lang w:eastAsia="en-AU"/>
        </w:rPr>
        <w:t>Draw a scatterplot on the axis below.</w:t>
      </w:r>
    </w:p>
    <w:p w14:paraId="7C5B5449" w14:textId="71FE89D6" w:rsidR="00FD6247" w:rsidRDefault="00FD6247" w:rsidP="00FD6247">
      <w:pPr>
        <w:rPr>
          <w:rFonts w:cstheme="minorHAnsi"/>
          <w:noProof/>
          <w:lang w:eastAsia="en-AU"/>
        </w:rPr>
      </w:pPr>
    </w:p>
    <w:p w14:paraId="4CFAD5F8" w14:textId="4DEF756B" w:rsidR="00FD6247" w:rsidRDefault="00FD6247" w:rsidP="00FD6247">
      <w:pPr>
        <w:rPr>
          <w:rFonts w:cstheme="minorHAnsi"/>
          <w:noProof/>
          <w:lang w:eastAsia="en-AU"/>
        </w:rPr>
      </w:pPr>
    </w:p>
    <w:p w14:paraId="76785A0B" w14:textId="02233F7A" w:rsidR="00FD6247" w:rsidRDefault="00FD6247" w:rsidP="00FD6247">
      <w:pPr>
        <w:rPr>
          <w:rFonts w:cstheme="minorHAnsi"/>
          <w:noProof/>
          <w:lang w:eastAsia="en-AU"/>
        </w:rPr>
      </w:pPr>
    </w:p>
    <w:p w14:paraId="1D46D8F4" w14:textId="41FDD3DF" w:rsidR="00FD6247" w:rsidRDefault="00FD6247" w:rsidP="00FD6247">
      <w:pPr>
        <w:rPr>
          <w:rFonts w:cstheme="minorHAnsi"/>
          <w:noProof/>
          <w:lang w:eastAsia="en-AU"/>
        </w:rPr>
      </w:pPr>
    </w:p>
    <w:p w14:paraId="41B5EA94" w14:textId="7AF4FE10" w:rsidR="00FD6247" w:rsidRDefault="00FD6247" w:rsidP="00FD6247">
      <w:pPr>
        <w:rPr>
          <w:rFonts w:cstheme="minorHAnsi"/>
          <w:noProof/>
          <w:lang w:eastAsia="en-AU"/>
        </w:rPr>
      </w:pPr>
    </w:p>
    <w:p w14:paraId="23C3A4E6" w14:textId="2399D36A" w:rsidR="00FD6247" w:rsidRDefault="00FD6247" w:rsidP="00FD6247">
      <w:pPr>
        <w:rPr>
          <w:rFonts w:cstheme="minorHAnsi"/>
          <w:noProof/>
          <w:lang w:eastAsia="en-AU"/>
        </w:rPr>
      </w:pPr>
    </w:p>
    <w:p w14:paraId="5F504466" w14:textId="255CF46B" w:rsidR="00FD6247" w:rsidRDefault="00FD6247" w:rsidP="00FD6247">
      <w:pPr>
        <w:rPr>
          <w:rFonts w:cstheme="minorHAnsi"/>
          <w:noProof/>
          <w:lang w:eastAsia="en-AU"/>
        </w:rPr>
      </w:pPr>
    </w:p>
    <w:p w14:paraId="7A196DE8" w14:textId="3C9A5099" w:rsidR="00FD6247" w:rsidRDefault="00FD6247" w:rsidP="00FD6247">
      <w:pPr>
        <w:rPr>
          <w:rFonts w:cstheme="minorHAnsi"/>
          <w:noProof/>
          <w:lang w:eastAsia="en-AU"/>
        </w:rPr>
      </w:pPr>
    </w:p>
    <w:p w14:paraId="0712C60B" w14:textId="764439E8" w:rsidR="00FD6247" w:rsidRDefault="00FD6247" w:rsidP="00FD6247">
      <w:pPr>
        <w:rPr>
          <w:rFonts w:cstheme="minorHAnsi"/>
          <w:noProof/>
          <w:lang w:eastAsia="en-AU"/>
        </w:rPr>
      </w:pPr>
    </w:p>
    <w:p w14:paraId="326E760A" w14:textId="52B321BE" w:rsidR="00FD6247" w:rsidRDefault="00FD6247" w:rsidP="00FD6247">
      <w:pPr>
        <w:rPr>
          <w:rFonts w:cstheme="minorHAnsi"/>
          <w:noProof/>
          <w:lang w:eastAsia="en-AU"/>
        </w:rPr>
      </w:pPr>
    </w:p>
    <w:p w14:paraId="3D225422" w14:textId="69027B95" w:rsidR="00FD6247" w:rsidRDefault="00FD6247" w:rsidP="00FD6247">
      <w:pPr>
        <w:rPr>
          <w:rFonts w:cstheme="minorHAnsi"/>
          <w:noProof/>
          <w:lang w:eastAsia="en-AU"/>
        </w:rPr>
      </w:pPr>
    </w:p>
    <w:p w14:paraId="1F4BFE2A" w14:textId="41624E79" w:rsidR="00FD6247" w:rsidRDefault="00FD6247" w:rsidP="00FD6247">
      <w:pPr>
        <w:rPr>
          <w:rFonts w:cstheme="minorHAnsi"/>
          <w:noProof/>
          <w:lang w:eastAsia="en-AU"/>
        </w:rPr>
      </w:pPr>
    </w:p>
    <w:p w14:paraId="73696127" w14:textId="2CC11645" w:rsidR="00FD6247" w:rsidRDefault="00FD6247" w:rsidP="00FD6247">
      <w:pPr>
        <w:rPr>
          <w:rFonts w:cstheme="minorHAnsi"/>
          <w:noProof/>
          <w:lang w:eastAsia="en-AU"/>
        </w:rPr>
      </w:pPr>
    </w:p>
    <w:p w14:paraId="06802DB6" w14:textId="7E664E05" w:rsidR="00FD6247" w:rsidRDefault="00FD6247" w:rsidP="00FD6247">
      <w:pPr>
        <w:rPr>
          <w:rFonts w:cstheme="minorHAnsi"/>
          <w:noProof/>
          <w:lang w:eastAsia="en-AU"/>
        </w:rPr>
      </w:pPr>
    </w:p>
    <w:p w14:paraId="35CC0AC8" w14:textId="6FC662F6" w:rsidR="00FD6247" w:rsidRDefault="00FD6247" w:rsidP="00FD6247">
      <w:pPr>
        <w:rPr>
          <w:rFonts w:cstheme="minorHAnsi"/>
          <w:noProof/>
          <w:lang w:eastAsia="en-AU"/>
        </w:rPr>
      </w:pPr>
    </w:p>
    <w:p w14:paraId="28CF5C13" w14:textId="360BFD2D" w:rsidR="00FD6247" w:rsidRDefault="00FD6247" w:rsidP="00FD6247">
      <w:pPr>
        <w:rPr>
          <w:rFonts w:cstheme="minorHAnsi"/>
          <w:noProof/>
          <w:lang w:eastAsia="en-AU"/>
        </w:rPr>
      </w:pPr>
    </w:p>
    <w:p w14:paraId="04FC6AA3" w14:textId="6293A709" w:rsidR="00FD6247" w:rsidRDefault="00FD6247" w:rsidP="00FD6247">
      <w:pPr>
        <w:rPr>
          <w:rFonts w:cstheme="minorHAnsi"/>
          <w:noProof/>
          <w:lang w:eastAsia="en-AU"/>
        </w:rPr>
      </w:pPr>
    </w:p>
    <w:p w14:paraId="557BEA79" w14:textId="0DDEF482" w:rsidR="00FD6247" w:rsidRDefault="00FD6247" w:rsidP="00FD6247">
      <w:pPr>
        <w:rPr>
          <w:rFonts w:cstheme="minorHAnsi"/>
          <w:noProof/>
          <w:lang w:eastAsia="en-AU"/>
        </w:rPr>
      </w:pPr>
    </w:p>
    <w:p w14:paraId="3D56DCD1" w14:textId="4862239A" w:rsidR="00FD6247" w:rsidRDefault="00FD6247" w:rsidP="00FD6247">
      <w:pPr>
        <w:rPr>
          <w:rFonts w:cstheme="minorHAnsi"/>
          <w:noProof/>
          <w:lang w:eastAsia="en-AU"/>
        </w:rPr>
      </w:pPr>
    </w:p>
    <w:p w14:paraId="77FCB770" w14:textId="3516447D" w:rsidR="00FD6247" w:rsidRDefault="00FD6247" w:rsidP="00FD6247">
      <w:pPr>
        <w:rPr>
          <w:rFonts w:cstheme="minorHAnsi"/>
          <w:noProof/>
          <w:lang w:eastAsia="en-AU"/>
        </w:rPr>
      </w:pPr>
    </w:p>
    <w:p w14:paraId="324E528B" w14:textId="01C15DE4" w:rsidR="00FD6247" w:rsidRDefault="00FD6247" w:rsidP="00FD6247">
      <w:pPr>
        <w:rPr>
          <w:rFonts w:cstheme="minorHAnsi"/>
          <w:noProof/>
          <w:lang w:eastAsia="en-AU"/>
        </w:rPr>
      </w:pPr>
    </w:p>
    <w:p w14:paraId="723B9A90" w14:textId="73A582FE" w:rsidR="00FD6247" w:rsidRDefault="00FD6247" w:rsidP="00FD6247">
      <w:pPr>
        <w:rPr>
          <w:rFonts w:cstheme="minorHAnsi"/>
          <w:noProof/>
          <w:lang w:eastAsia="en-AU"/>
        </w:rPr>
      </w:pPr>
    </w:p>
    <w:p w14:paraId="2F9F44C8" w14:textId="77777777" w:rsidR="00FD6247" w:rsidRPr="00FD6247" w:rsidRDefault="00FD6247" w:rsidP="00FD6247">
      <w:pPr>
        <w:rPr>
          <w:rFonts w:cstheme="minorHAnsi"/>
          <w:noProof/>
          <w:lang w:eastAsia="en-AU"/>
        </w:rPr>
      </w:pPr>
    </w:p>
    <w:p w14:paraId="1EA28B65" w14:textId="77777777" w:rsidR="0045690B" w:rsidRPr="004832A3" w:rsidRDefault="0045690B" w:rsidP="0045690B">
      <w:pPr>
        <w:rPr>
          <w:sz w:val="22"/>
          <w:szCs w:val="22"/>
        </w:rPr>
      </w:pPr>
    </w:p>
    <w:p w14:paraId="70D962DA" w14:textId="3EEA8846" w:rsidR="00CA3D62" w:rsidRDefault="00CA3D62" w:rsidP="00CA3D62">
      <w:pPr>
        <w:pStyle w:val="ListParagraph"/>
        <w:numPr>
          <w:ilvl w:val="0"/>
          <w:numId w:val="5"/>
        </w:numPr>
      </w:pPr>
      <w:r>
        <w:t>Fit a trend line to the data</w:t>
      </w:r>
    </w:p>
    <w:p w14:paraId="6D3F54CA" w14:textId="77777777" w:rsidR="00CA3D62" w:rsidRDefault="00CA3D62" w:rsidP="00CA3D62"/>
    <w:p w14:paraId="398011F0" w14:textId="3D536356" w:rsidR="00CA3D62" w:rsidRDefault="00CA3D62" w:rsidP="00CA3D62">
      <w:pPr>
        <w:pStyle w:val="ListParagraph"/>
        <w:numPr>
          <w:ilvl w:val="0"/>
          <w:numId w:val="5"/>
        </w:numPr>
      </w:pPr>
      <w:r>
        <w:t xml:space="preserve">Krystal says that a country where people eat 50kg’s of food would have 250,000 deaths in a year. Does this seem reasonable? </w:t>
      </w:r>
    </w:p>
    <w:p w14:paraId="32DFB7D2" w14:textId="77777777" w:rsidR="00CA3D62" w:rsidRDefault="00CA3D62" w:rsidP="00CA3D62"/>
    <w:p w14:paraId="779DAC91" w14:textId="77777777" w:rsidR="00CA3D62" w:rsidRDefault="00CA3D62" w:rsidP="00CA3D62"/>
    <w:p w14:paraId="2087B2AD" w14:textId="30D32768" w:rsidR="00E534EB" w:rsidRDefault="00E534EB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>
        <w:rPr>
          <w:rFonts w:cstheme="minorHAnsi"/>
          <w:sz w:val="22"/>
          <w:szCs w:val="22"/>
          <w:lang w:eastAsia="en-AU"/>
        </w:rPr>
        <w:t xml:space="preserve">Calculator Allowed Section – 20 minutes </w:t>
      </w:r>
      <w:r>
        <w:rPr>
          <w:rFonts w:cstheme="minorHAnsi"/>
          <w:sz w:val="22"/>
          <w:szCs w:val="22"/>
          <w:lang w:eastAsia="en-AU"/>
        </w:rPr>
        <w:tab/>
      </w:r>
      <w:r>
        <w:rPr>
          <w:rFonts w:cstheme="minorHAnsi"/>
          <w:sz w:val="22"/>
          <w:szCs w:val="22"/>
          <w:lang w:eastAsia="en-AU"/>
        </w:rPr>
        <w:tab/>
      </w:r>
      <w:r>
        <w:rPr>
          <w:rFonts w:cstheme="minorHAnsi"/>
          <w:sz w:val="22"/>
          <w:szCs w:val="22"/>
          <w:lang w:eastAsia="en-AU"/>
        </w:rPr>
        <w:tab/>
      </w:r>
      <w:r>
        <w:rPr>
          <w:rFonts w:cstheme="minorHAnsi"/>
          <w:sz w:val="22"/>
          <w:szCs w:val="22"/>
          <w:lang w:eastAsia="en-AU"/>
        </w:rPr>
        <w:tab/>
      </w:r>
      <w:r>
        <w:rPr>
          <w:rFonts w:cstheme="minorHAnsi"/>
          <w:sz w:val="22"/>
          <w:szCs w:val="22"/>
          <w:lang w:eastAsia="en-AU"/>
        </w:rPr>
        <w:tab/>
      </w:r>
      <w:r>
        <w:rPr>
          <w:rFonts w:cstheme="minorHAnsi"/>
          <w:sz w:val="22"/>
          <w:szCs w:val="22"/>
          <w:lang w:eastAsia="en-AU"/>
        </w:rPr>
        <w:tab/>
        <w:t>Name ___________________________</w:t>
      </w:r>
    </w:p>
    <w:p w14:paraId="6F169A47" w14:textId="51298416" w:rsidR="00E534EB" w:rsidRDefault="00E534EB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40BD2838" w14:textId="77777777" w:rsidR="00E534EB" w:rsidRDefault="00E534EB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64324BBA" w14:textId="3136DB4C" w:rsidR="00AC2A1D" w:rsidRPr="00C6611B" w:rsidRDefault="00C6611B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>
        <w:rPr>
          <w:rFonts w:cstheme="minorHAnsi"/>
          <w:sz w:val="22"/>
          <w:szCs w:val="22"/>
          <w:lang w:eastAsia="en-AU"/>
        </w:rPr>
        <w:t>Q5)</w:t>
      </w:r>
      <w:r w:rsidR="00AC2A1D" w:rsidRPr="00C6611B">
        <w:rPr>
          <w:rFonts w:cstheme="minorHAnsi"/>
          <w:sz w:val="22"/>
          <w:szCs w:val="22"/>
          <w:lang w:eastAsia="en-AU"/>
        </w:rPr>
        <w:tab/>
        <w:t xml:space="preserve">Consider the variables </w:t>
      </w:r>
      <w:r w:rsidR="00AC2A1D" w:rsidRPr="00C6611B">
        <w:rPr>
          <w:rFonts w:cstheme="minorHAnsi"/>
          <w:i/>
          <w:iCs/>
          <w:sz w:val="22"/>
          <w:szCs w:val="22"/>
          <w:lang w:eastAsia="en-AU"/>
        </w:rPr>
        <w:t xml:space="preserve">x </w:t>
      </w:r>
      <w:r w:rsidR="00AC2A1D" w:rsidRPr="00C6611B">
        <w:rPr>
          <w:rFonts w:cstheme="minorHAnsi"/>
          <w:sz w:val="22"/>
          <w:szCs w:val="22"/>
          <w:lang w:eastAsia="en-AU"/>
        </w:rPr>
        <w:t xml:space="preserve">and </w:t>
      </w:r>
      <w:r w:rsidR="00AC2A1D" w:rsidRPr="00C6611B">
        <w:rPr>
          <w:rFonts w:cstheme="minorHAnsi"/>
          <w:i/>
          <w:iCs/>
          <w:sz w:val="22"/>
          <w:szCs w:val="22"/>
          <w:lang w:eastAsia="en-AU"/>
        </w:rPr>
        <w:t xml:space="preserve">y </w:t>
      </w:r>
      <w:r w:rsidR="00AC2A1D" w:rsidRPr="00C6611B">
        <w:rPr>
          <w:rFonts w:cstheme="minorHAnsi"/>
          <w:sz w:val="22"/>
          <w:szCs w:val="22"/>
          <w:lang w:eastAsia="en-AU"/>
        </w:rPr>
        <w:t>and the corresponding bivariate data.</w:t>
      </w:r>
    </w:p>
    <w:p w14:paraId="7890176D" w14:textId="50FD851E" w:rsidR="00AC2A1D" w:rsidRPr="00E534EB" w:rsidRDefault="00103937" w:rsidP="0010393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jc w:val="right"/>
        <w:rPr>
          <w:rFonts w:cstheme="minorHAnsi"/>
          <w:b/>
          <w:sz w:val="22"/>
          <w:szCs w:val="22"/>
          <w:lang w:eastAsia="en-AU"/>
        </w:rPr>
      </w:pPr>
      <w:r w:rsidRPr="00E534EB">
        <w:rPr>
          <w:rFonts w:cstheme="minorHAnsi"/>
          <w:b/>
          <w:sz w:val="22"/>
          <w:szCs w:val="22"/>
        </w:rPr>
        <w:t xml:space="preserve">           [2+2+1+2+1+1=9 Marks]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AC2A1D" w:rsidRPr="00C6611B" w14:paraId="3D8005B9" w14:textId="77777777" w:rsidTr="001E0A03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B046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i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i/>
                <w:sz w:val="22"/>
                <w:szCs w:val="22"/>
                <w:lang w:eastAsia="en-AU"/>
              </w:rPr>
              <w:t>x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5B0E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D199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A630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0547B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5D2BE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979E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6503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EB0C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8</w:t>
            </w:r>
          </w:p>
        </w:tc>
      </w:tr>
      <w:tr w:rsidR="00AC2A1D" w:rsidRPr="00C6611B" w14:paraId="38C444CC" w14:textId="77777777" w:rsidTr="001E0A03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8664B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i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i/>
                <w:sz w:val="22"/>
                <w:szCs w:val="22"/>
                <w:lang w:eastAsia="en-AU"/>
              </w:rPr>
              <w:t>y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2E28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5F04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5F5EC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0D90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D3B4E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9120D" w14:textId="2D4D2E89" w:rsidR="00AC2A1D" w:rsidRPr="00C6611B" w:rsidRDefault="00103937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5A15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ABDE8" w14:textId="77777777" w:rsidR="00AC2A1D" w:rsidRPr="00C6611B" w:rsidRDefault="00AC2A1D" w:rsidP="001E0A0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C6611B">
              <w:rPr>
                <w:rFonts w:cstheme="minorHAnsi"/>
                <w:sz w:val="22"/>
                <w:szCs w:val="22"/>
                <w:lang w:eastAsia="en-AU"/>
              </w:rPr>
              <w:t>7</w:t>
            </w:r>
          </w:p>
        </w:tc>
      </w:tr>
    </w:tbl>
    <w:p w14:paraId="5C9025F1" w14:textId="5EF5C969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667456" behindDoc="0" locked="0" layoutInCell="1" allowOverlap="1" wp14:anchorId="547FBE05" wp14:editId="6E662066">
            <wp:simplePos x="0" y="0"/>
            <wp:positionH relativeFrom="column">
              <wp:posOffset>3417570</wp:posOffset>
            </wp:positionH>
            <wp:positionV relativeFrom="paragraph">
              <wp:posOffset>71120</wp:posOffset>
            </wp:positionV>
            <wp:extent cx="2247900" cy="2305050"/>
            <wp:effectExtent l="0" t="0" r="0" b="0"/>
            <wp:wrapSquare wrapText="bothSides"/>
            <wp:docPr id="10" name="Picture 10" descr="scatterplot grid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atterplot grid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C749B" w14:textId="7777777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bCs/>
          <w:sz w:val="22"/>
          <w:szCs w:val="22"/>
          <w:lang w:eastAsia="en-AU"/>
        </w:rPr>
        <w:t>a</w:t>
      </w: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color w:val="1A1818"/>
          <w:sz w:val="22"/>
          <w:szCs w:val="22"/>
          <w:lang w:eastAsia="en-AU"/>
        </w:rPr>
        <w:t>Construct a scatter plot for the data</w:t>
      </w:r>
      <w:r w:rsidRPr="00C6611B">
        <w:rPr>
          <w:rFonts w:cstheme="minorHAnsi"/>
          <w:sz w:val="22"/>
          <w:szCs w:val="22"/>
          <w:lang w:eastAsia="en-AU"/>
        </w:rPr>
        <w:t>.</w:t>
      </w:r>
    </w:p>
    <w:p w14:paraId="75E220EB" w14:textId="7777777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00FC769C" w14:textId="576B5C39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bCs/>
          <w:sz w:val="22"/>
          <w:szCs w:val="22"/>
          <w:lang w:eastAsia="en-AU"/>
        </w:rPr>
        <w:t>b</w:t>
      </w:r>
      <w:r w:rsidRPr="00C6611B">
        <w:rPr>
          <w:rFonts w:cstheme="minorHAnsi"/>
          <w:sz w:val="22"/>
          <w:szCs w:val="22"/>
          <w:lang w:eastAsia="en-AU"/>
        </w:rPr>
        <w:tab/>
        <w:t xml:space="preserve">Describe the correlation between </w:t>
      </w:r>
      <w:r w:rsidRPr="00C6611B">
        <w:rPr>
          <w:rFonts w:cstheme="minorHAnsi"/>
          <w:i/>
          <w:iCs/>
          <w:sz w:val="22"/>
          <w:szCs w:val="22"/>
          <w:lang w:eastAsia="en-AU"/>
        </w:rPr>
        <w:t xml:space="preserve">x </w:t>
      </w:r>
      <w:r w:rsidRPr="00C6611B">
        <w:rPr>
          <w:rFonts w:cstheme="minorHAnsi"/>
          <w:sz w:val="22"/>
          <w:szCs w:val="22"/>
          <w:lang w:eastAsia="en-AU"/>
        </w:rPr>
        <w:t xml:space="preserve">and </w:t>
      </w:r>
      <w:r w:rsidRPr="00C6611B">
        <w:rPr>
          <w:rFonts w:cstheme="minorHAnsi"/>
          <w:i/>
          <w:iCs/>
          <w:sz w:val="22"/>
          <w:szCs w:val="22"/>
          <w:lang w:eastAsia="en-AU"/>
        </w:rPr>
        <w:t>y</w:t>
      </w:r>
      <w:r w:rsidRPr="00C6611B">
        <w:rPr>
          <w:rFonts w:cstheme="minorHAnsi"/>
          <w:sz w:val="22"/>
          <w:szCs w:val="22"/>
          <w:lang w:eastAsia="en-AU"/>
        </w:rPr>
        <w:t>?</w:t>
      </w:r>
    </w:p>
    <w:p w14:paraId="705EE58F" w14:textId="7777777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sz w:val="22"/>
          <w:szCs w:val="22"/>
          <w:lang w:eastAsia="en-AU"/>
        </w:rPr>
        <w:tab/>
      </w:r>
    </w:p>
    <w:p w14:paraId="03998335" w14:textId="7777777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sz w:val="22"/>
          <w:szCs w:val="22"/>
          <w:lang w:eastAsia="en-AU"/>
        </w:rPr>
        <w:tab/>
        <w:t>_____________________________</w:t>
      </w:r>
    </w:p>
    <w:p w14:paraId="52AE8908" w14:textId="7777777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0CCBE814" w14:textId="396FDE1E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13A8F646" w14:textId="77777777" w:rsidR="00B7240C" w:rsidRPr="00C6611B" w:rsidRDefault="00B7240C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0592F786" w14:textId="4A339F3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  <w:r w:rsidR="00B7240C" w:rsidRPr="00C6611B">
        <w:rPr>
          <w:rFonts w:cstheme="minorHAnsi"/>
          <w:bCs/>
          <w:sz w:val="22"/>
          <w:szCs w:val="22"/>
          <w:lang w:eastAsia="en-AU"/>
        </w:rPr>
        <w:t>c</w:t>
      </w:r>
      <w:r w:rsidRPr="00C6611B">
        <w:rPr>
          <w:rFonts w:cstheme="minorHAnsi"/>
          <w:sz w:val="22"/>
          <w:szCs w:val="22"/>
          <w:lang w:eastAsia="en-AU"/>
        </w:rPr>
        <w:tab/>
        <w:t>Fit a line of best fit by eye to the data</w:t>
      </w:r>
    </w:p>
    <w:p w14:paraId="722E8241" w14:textId="7777777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sz w:val="22"/>
          <w:szCs w:val="22"/>
          <w:lang w:eastAsia="en-AU"/>
        </w:rPr>
        <w:tab/>
        <w:t xml:space="preserve"> on the scatter plot.</w:t>
      </w:r>
    </w:p>
    <w:p w14:paraId="7D47E8C0" w14:textId="53FC98F2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</w:p>
    <w:p w14:paraId="1C845AA0" w14:textId="1C957662" w:rsidR="00B7240C" w:rsidRPr="00C6611B" w:rsidRDefault="00B7240C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2CEB414E" w14:textId="58350D8C" w:rsidR="00B7240C" w:rsidRPr="00C6611B" w:rsidRDefault="00B7240C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0655A741" w14:textId="1EFE119A" w:rsidR="00B7240C" w:rsidRPr="00C6611B" w:rsidRDefault="00B7240C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13F60223" w14:textId="77777777" w:rsidR="00B7240C" w:rsidRPr="00C6611B" w:rsidRDefault="00B7240C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4AB918BE" w14:textId="343EBA55" w:rsidR="00AC2A1D" w:rsidRPr="00C6611B" w:rsidRDefault="00AC2A1D" w:rsidP="00AC2A1D">
      <w:pPr>
        <w:tabs>
          <w:tab w:val="left" w:pos="459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-108"/>
        <w:rPr>
          <w:rFonts w:cstheme="minorHAnsi"/>
          <w:color w:val="1A1818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  <w:r w:rsidR="00103937" w:rsidRPr="00C6611B">
        <w:rPr>
          <w:rFonts w:cstheme="minorHAnsi"/>
          <w:sz w:val="22"/>
          <w:szCs w:val="22"/>
          <w:lang w:eastAsia="en-AU"/>
        </w:rPr>
        <w:t xml:space="preserve">d </w:t>
      </w:r>
      <w:r w:rsidR="00103937"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bCs/>
          <w:sz w:val="22"/>
          <w:szCs w:val="22"/>
          <w:lang w:eastAsia="en-AU"/>
        </w:rPr>
        <w:t>i</w:t>
      </w: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color w:val="1A1818"/>
          <w:sz w:val="22"/>
          <w:szCs w:val="22"/>
          <w:lang w:eastAsia="en-AU"/>
        </w:rPr>
        <w:t xml:space="preserve">Use a graphics or CAS calculator or software to find the equation of the </w:t>
      </w:r>
    </w:p>
    <w:p w14:paraId="39F708C4" w14:textId="77777777" w:rsidR="00AC2A1D" w:rsidRPr="00C6611B" w:rsidRDefault="00AC2A1D" w:rsidP="00AC2A1D">
      <w:pPr>
        <w:tabs>
          <w:tab w:val="left" w:pos="459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-108"/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color w:val="1A1818"/>
          <w:sz w:val="22"/>
          <w:szCs w:val="22"/>
          <w:lang w:eastAsia="en-AU"/>
        </w:rPr>
        <w:tab/>
      </w:r>
      <w:r w:rsidRPr="00C6611B">
        <w:rPr>
          <w:rFonts w:cstheme="minorHAnsi"/>
          <w:color w:val="1A1818"/>
          <w:sz w:val="22"/>
          <w:szCs w:val="22"/>
          <w:lang w:eastAsia="en-AU"/>
        </w:rPr>
        <w:tab/>
      </w:r>
      <w:r w:rsidRPr="00C6611B">
        <w:rPr>
          <w:rFonts w:cstheme="minorHAnsi"/>
          <w:color w:val="1A1818"/>
          <w:sz w:val="22"/>
          <w:szCs w:val="22"/>
          <w:lang w:eastAsia="en-AU"/>
        </w:rPr>
        <w:tab/>
      </w:r>
      <w:r w:rsidRPr="00C6611B">
        <w:rPr>
          <w:rFonts w:cstheme="minorHAnsi"/>
          <w:color w:val="1A1818"/>
          <w:sz w:val="22"/>
          <w:szCs w:val="22"/>
          <w:lang w:eastAsia="en-AU"/>
        </w:rPr>
        <w:tab/>
        <w:t>least squares regression line.</w:t>
      </w:r>
    </w:p>
    <w:p w14:paraId="55181594" w14:textId="7777777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sz w:val="22"/>
          <w:szCs w:val="22"/>
          <w:lang w:eastAsia="en-AU"/>
        </w:rPr>
        <w:tab/>
      </w:r>
    </w:p>
    <w:p w14:paraId="1800A875" w14:textId="7777777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sz w:val="22"/>
          <w:szCs w:val="22"/>
          <w:lang w:eastAsia="en-AU"/>
        </w:rPr>
        <w:tab/>
        <w:t>_________________________________________________________________</w:t>
      </w:r>
    </w:p>
    <w:p w14:paraId="6C4B543D" w14:textId="7777777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</w:p>
    <w:p w14:paraId="20EB89CB" w14:textId="7777777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bCs/>
          <w:sz w:val="22"/>
          <w:szCs w:val="22"/>
          <w:lang w:eastAsia="en-AU"/>
        </w:rPr>
        <w:t>ii</w:t>
      </w: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color w:val="1A1818"/>
          <w:sz w:val="22"/>
          <w:szCs w:val="22"/>
          <w:lang w:eastAsia="en-AU"/>
        </w:rPr>
        <w:t xml:space="preserve">Estimate the value of </w:t>
      </w:r>
      <w:r w:rsidRPr="00C6611B">
        <w:rPr>
          <w:rFonts w:cstheme="minorHAnsi"/>
          <w:i/>
          <w:iCs/>
          <w:color w:val="1A1818"/>
          <w:sz w:val="22"/>
          <w:szCs w:val="22"/>
          <w:lang w:eastAsia="en-AU"/>
        </w:rPr>
        <w:t xml:space="preserve">y </w:t>
      </w:r>
      <w:r w:rsidRPr="00C6611B">
        <w:rPr>
          <w:rFonts w:cstheme="minorHAnsi"/>
          <w:color w:val="1A1818"/>
          <w:sz w:val="22"/>
          <w:szCs w:val="22"/>
          <w:lang w:eastAsia="en-AU"/>
        </w:rPr>
        <w:t xml:space="preserve">using the least squares regression line when </w:t>
      </w:r>
      <w:r w:rsidRPr="00C6611B">
        <w:rPr>
          <w:rFonts w:cstheme="minorHAnsi"/>
          <w:i/>
          <w:iCs/>
          <w:color w:val="1A1818"/>
          <w:sz w:val="22"/>
          <w:szCs w:val="22"/>
          <w:lang w:eastAsia="en-AU"/>
        </w:rPr>
        <w:t>x</w:t>
      </w:r>
      <w:r w:rsidRPr="00C6611B">
        <w:rPr>
          <w:rFonts w:cstheme="minorHAnsi"/>
          <w:color w:val="1A1818"/>
          <w:sz w:val="22"/>
          <w:szCs w:val="22"/>
          <w:lang w:eastAsia="en-AU"/>
        </w:rPr>
        <w:t xml:space="preserve"> = 9.5.</w:t>
      </w:r>
    </w:p>
    <w:p w14:paraId="0711FE4D" w14:textId="7777777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sz w:val="22"/>
          <w:szCs w:val="22"/>
          <w:lang w:eastAsia="en-AU"/>
        </w:rPr>
        <w:tab/>
      </w:r>
    </w:p>
    <w:p w14:paraId="5855835F" w14:textId="7777777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sz w:val="22"/>
          <w:szCs w:val="22"/>
          <w:lang w:eastAsia="en-AU"/>
        </w:rPr>
        <w:tab/>
        <w:t>_________________________________________________________________</w:t>
      </w:r>
    </w:p>
    <w:p w14:paraId="639DC494" w14:textId="0B780780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2DFD2BC0" w14:textId="5322FF97" w:rsidR="00103937" w:rsidRPr="00C6611B" w:rsidRDefault="00AC2A1D" w:rsidP="0010393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  <w:r w:rsidR="00103937" w:rsidRPr="00C6611B">
        <w:rPr>
          <w:rFonts w:cstheme="minorHAnsi"/>
          <w:bCs/>
          <w:sz w:val="22"/>
          <w:szCs w:val="22"/>
          <w:lang w:eastAsia="en-AU"/>
        </w:rPr>
        <w:tab/>
      </w:r>
      <w:r w:rsidRPr="00C6611B">
        <w:rPr>
          <w:rFonts w:cstheme="minorHAnsi"/>
          <w:bCs/>
          <w:sz w:val="22"/>
          <w:szCs w:val="22"/>
          <w:lang w:eastAsia="en-AU"/>
        </w:rPr>
        <w:t>i</w:t>
      </w:r>
      <w:r w:rsidR="00103937" w:rsidRPr="00C6611B">
        <w:rPr>
          <w:rFonts w:cstheme="minorHAnsi"/>
          <w:bCs/>
          <w:sz w:val="22"/>
          <w:szCs w:val="22"/>
          <w:lang w:eastAsia="en-AU"/>
        </w:rPr>
        <w:t>ii</w:t>
      </w:r>
      <w:r w:rsidRPr="00C6611B">
        <w:rPr>
          <w:rFonts w:cstheme="minorHAnsi"/>
          <w:sz w:val="22"/>
          <w:szCs w:val="22"/>
          <w:lang w:eastAsia="en-AU"/>
        </w:rPr>
        <w:tab/>
      </w:r>
      <w:r w:rsidR="00103937" w:rsidRPr="00C6611B">
        <w:rPr>
          <w:rFonts w:cstheme="minorHAnsi"/>
          <w:color w:val="1A1818"/>
          <w:sz w:val="22"/>
          <w:szCs w:val="22"/>
          <w:lang w:eastAsia="en-AU"/>
        </w:rPr>
        <w:t xml:space="preserve">Estimate the value of </w:t>
      </w:r>
      <w:r w:rsidR="00103937" w:rsidRPr="00C6611B">
        <w:rPr>
          <w:rFonts w:cstheme="minorHAnsi"/>
          <w:i/>
          <w:iCs/>
          <w:color w:val="1A1818"/>
          <w:sz w:val="22"/>
          <w:szCs w:val="22"/>
          <w:lang w:eastAsia="en-AU"/>
        </w:rPr>
        <w:t xml:space="preserve">x </w:t>
      </w:r>
      <w:r w:rsidR="00103937" w:rsidRPr="00C6611B">
        <w:rPr>
          <w:rFonts w:cstheme="minorHAnsi"/>
          <w:color w:val="1A1818"/>
          <w:sz w:val="22"/>
          <w:szCs w:val="22"/>
          <w:lang w:eastAsia="en-AU"/>
        </w:rPr>
        <w:t>using the least squares regression line</w:t>
      </w:r>
      <w:r w:rsidR="00C6611B">
        <w:rPr>
          <w:rFonts w:cstheme="minorHAnsi"/>
          <w:color w:val="1A1818"/>
          <w:sz w:val="22"/>
          <w:szCs w:val="22"/>
          <w:lang w:eastAsia="en-AU"/>
        </w:rPr>
        <w:t xml:space="preserve"> </w:t>
      </w:r>
      <w:r w:rsidR="00103937" w:rsidRPr="00C6611B">
        <w:rPr>
          <w:rFonts w:cstheme="minorHAnsi"/>
          <w:color w:val="1A1818"/>
          <w:sz w:val="22"/>
          <w:szCs w:val="22"/>
          <w:lang w:eastAsia="en-AU"/>
        </w:rPr>
        <w:t xml:space="preserve">when </w:t>
      </w:r>
      <w:r w:rsidR="00103937" w:rsidRPr="00C6611B">
        <w:rPr>
          <w:rFonts w:cstheme="minorHAnsi"/>
          <w:i/>
          <w:iCs/>
          <w:color w:val="1A1818"/>
          <w:sz w:val="22"/>
          <w:szCs w:val="22"/>
          <w:lang w:eastAsia="en-AU"/>
        </w:rPr>
        <w:t>y</w:t>
      </w:r>
      <w:r w:rsidR="00103937" w:rsidRPr="00C6611B">
        <w:rPr>
          <w:rFonts w:cstheme="minorHAnsi"/>
          <w:color w:val="1A1818"/>
          <w:sz w:val="22"/>
          <w:szCs w:val="22"/>
          <w:lang w:eastAsia="en-AU"/>
        </w:rPr>
        <w:t xml:space="preserve"> = 7.8</w:t>
      </w:r>
      <w:r w:rsidR="00C6611B">
        <w:rPr>
          <w:rFonts w:cstheme="minorHAnsi"/>
          <w:color w:val="1A1818"/>
          <w:sz w:val="22"/>
          <w:szCs w:val="22"/>
          <w:lang w:eastAsia="en-AU"/>
        </w:rPr>
        <w:t>.</w:t>
      </w:r>
    </w:p>
    <w:p w14:paraId="1F799AA8" w14:textId="25A666CA" w:rsidR="00AC2A1D" w:rsidRPr="00C6611B" w:rsidRDefault="00C6611B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>
        <w:rPr>
          <w:rFonts w:cstheme="minorHAnsi"/>
          <w:sz w:val="22"/>
          <w:szCs w:val="22"/>
          <w:lang w:eastAsia="en-AU"/>
        </w:rPr>
        <w:tab/>
      </w:r>
      <w:r>
        <w:rPr>
          <w:rFonts w:cstheme="minorHAnsi"/>
          <w:sz w:val="22"/>
          <w:szCs w:val="22"/>
          <w:lang w:eastAsia="en-AU"/>
        </w:rPr>
        <w:tab/>
      </w:r>
      <w:r w:rsidRPr="00C6611B">
        <w:rPr>
          <w:rFonts w:cstheme="minorHAnsi"/>
          <w:sz w:val="22"/>
          <w:szCs w:val="22"/>
          <w:lang w:eastAsia="en-AU"/>
        </w:rPr>
        <w:t>_________________________________________________________________</w:t>
      </w:r>
    </w:p>
    <w:p w14:paraId="172EE7B7" w14:textId="77777777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7D7C124C" w14:textId="611C830C" w:rsidR="00AC2A1D" w:rsidRPr="00C6611B" w:rsidRDefault="00AC2A1D" w:rsidP="00AC2A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jc w:val="right"/>
        <w:rPr>
          <w:rFonts w:cstheme="minorHAnsi"/>
          <w:sz w:val="22"/>
          <w:szCs w:val="22"/>
          <w:lang w:eastAsia="en-AU"/>
        </w:rPr>
      </w:pPr>
      <w:r w:rsidRPr="00C6611B">
        <w:rPr>
          <w:rFonts w:cstheme="minorHAnsi"/>
          <w:sz w:val="22"/>
          <w:szCs w:val="22"/>
          <w:lang w:eastAsia="en-AU"/>
        </w:rPr>
        <w:tab/>
      </w:r>
    </w:p>
    <w:p w14:paraId="76F239F2" w14:textId="77777777" w:rsidR="00CA3D62" w:rsidRPr="00C6611B" w:rsidRDefault="00CA3D62" w:rsidP="00CA3D62"/>
    <w:p w14:paraId="45A6021C" w14:textId="77777777" w:rsidR="00CA3D62" w:rsidRPr="00C6611B" w:rsidRDefault="00CA3D62" w:rsidP="00CA3D62"/>
    <w:p w14:paraId="0CABB621" w14:textId="6121E736" w:rsidR="00CA3D62" w:rsidRDefault="00CA3D62" w:rsidP="00CA3D62"/>
    <w:p w14:paraId="6CAFE419" w14:textId="32CE78FC" w:rsidR="00E534EB" w:rsidRDefault="00E534EB" w:rsidP="00CA3D62"/>
    <w:p w14:paraId="36043696" w14:textId="5AAEE691" w:rsidR="00E534EB" w:rsidRDefault="00E534EB" w:rsidP="00CA3D62"/>
    <w:p w14:paraId="02D02CDC" w14:textId="0755A1C8" w:rsidR="00E534EB" w:rsidRDefault="00E534EB" w:rsidP="00CA3D62"/>
    <w:p w14:paraId="7B2C2F6D" w14:textId="69245B27" w:rsidR="00E534EB" w:rsidRDefault="00E534EB" w:rsidP="00CA3D62"/>
    <w:p w14:paraId="32C9CDBF" w14:textId="02E6E56B" w:rsidR="00E534EB" w:rsidRDefault="00E534EB" w:rsidP="00CA3D62"/>
    <w:p w14:paraId="6EFBE2DB" w14:textId="503AD31C" w:rsidR="00E534EB" w:rsidRDefault="00E534EB" w:rsidP="00CA3D62"/>
    <w:p w14:paraId="57D8A546" w14:textId="2D494AE5" w:rsidR="00E534EB" w:rsidRDefault="00E534EB" w:rsidP="00CA3D62"/>
    <w:p w14:paraId="6FCAEC36" w14:textId="56D4B639" w:rsidR="00E534EB" w:rsidRDefault="00E534EB" w:rsidP="00CA3D62"/>
    <w:p w14:paraId="395F840C" w14:textId="205983F2" w:rsidR="00E534EB" w:rsidRDefault="00E534EB" w:rsidP="00CA3D62"/>
    <w:p w14:paraId="2527AE9C" w14:textId="7E626C63" w:rsidR="00E534EB" w:rsidRDefault="00E534EB" w:rsidP="00CA3D62"/>
    <w:p w14:paraId="20E50A60" w14:textId="0DCBDAD2" w:rsidR="00E534EB" w:rsidRDefault="00E534EB" w:rsidP="00CA3D62"/>
    <w:p w14:paraId="60966AE0" w14:textId="058F033F" w:rsidR="00E534EB" w:rsidRDefault="00E534EB" w:rsidP="00CA3D62"/>
    <w:p w14:paraId="5A7C42A1" w14:textId="77777777" w:rsidR="00E534EB" w:rsidRPr="00C6611B" w:rsidRDefault="00E534EB" w:rsidP="00CA3D62"/>
    <w:p w14:paraId="3276CE2E" w14:textId="77777777" w:rsidR="00CA3D62" w:rsidRPr="00C6611B" w:rsidRDefault="00CA3D62" w:rsidP="00CA3D62"/>
    <w:p w14:paraId="12D08B69" w14:textId="5218A0D9" w:rsidR="00CA3D62" w:rsidRDefault="00C6611B" w:rsidP="00C6611B">
      <w:pPr>
        <w:rPr>
          <w:rFonts w:cstheme="minorHAnsi"/>
          <w:sz w:val="22"/>
          <w:szCs w:val="22"/>
        </w:rPr>
      </w:pPr>
      <w:r w:rsidRPr="00C6611B">
        <w:rPr>
          <w:rFonts w:cstheme="minorHAnsi"/>
          <w:sz w:val="22"/>
          <w:szCs w:val="22"/>
        </w:rPr>
        <w:t xml:space="preserve">Q6)  </w:t>
      </w:r>
      <w:r w:rsidR="00103937" w:rsidRPr="00C6611B">
        <w:rPr>
          <w:rFonts w:cstheme="minorHAnsi"/>
          <w:sz w:val="22"/>
          <w:szCs w:val="22"/>
        </w:rPr>
        <w:t xml:space="preserve">Usain Bolt of Jamaica successfully defended his title and set a new race record of 9.63 seconds in the </w:t>
      </w:r>
      <w:r w:rsidRPr="00C6611B">
        <w:rPr>
          <w:rFonts w:cstheme="minorHAnsi"/>
          <w:sz w:val="22"/>
          <w:szCs w:val="22"/>
        </w:rPr>
        <w:t xml:space="preserve"> </w:t>
      </w:r>
      <w:r w:rsidR="00103937" w:rsidRPr="00C6611B">
        <w:rPr>
          <w:rFonts w:cstheme="minorHAnsi"/>
          <w:sz w:val="22"/>
          <w:szCs w:val="22"/>
        </w:rPr>
        <w:t xml:space="preserve">100m sprint in the London 2012 Olympic Games. Consider this record of winning times for the 100m sprint since 1952. </w:t>
      </w:r>
    </w:p>
    <w:p w14:paraId="0DE844A1" w14:textId="63AE1C63" w:rsidR="00E534EB" w:rsidRPr="00E534EB" w:rsidRDefault="00E534EB" w:rsidP="00E534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jc w:val="right"/>
        <w:rPr>
          <w:rFonts w:cstheme="minorHAnsi"/>
          <w:b/>
          <w:sz w:val="22"/>
          <w:szCs w:val="22"/>
          <w:lang w:eastAsia="en-AU"/>
        </w:rPr>
      </w:pPr>
      <w:r w:rsidRPr="00E534EB">
        <w:rPr>
          <w:rFonts w:cstheme="minorHAnsi"/>
          <w:b/>
          <w:sz w:val="22"/>
          <w:szCs w:val="22"/>
        </w:rPr>
        <w:t xml:space="preserve">           [</w:t>
      </w:r>
      <w:r>
        <w:rPr>
          <w:rFonts w:cstheme="minorHAnsi"/>
          <w:b/>
          <w:sz w:val="22"/>
          <w:szCs w:val="22"/>
        </w:rPr>
        <w:t>4</w:t>
      </w:r>
      <w:r w:rsidRPr="00E534EB">
        <w:rPr>
          <w:rFonts w:cstheme="minorHAnsi"/>
          <w:b/>
          <w:sz w:val="22"/>
          <w:szCs w:val="22"/>
        </w:rPr>
        <w:t>+2+</w:t>
      </w:r>
      <w:r>
        <w:rPr>
          <w:rFonts w:cstheme="minorHAnsi"/>
          <w:b/>
          <w:sz w:val="22"/>
          <w:szCs w:val="22"/>
        </w:rPr>
        <w:t>2 = 8 m</w:t>
      </w:r>
      <w:r w:rsidRPr="00E534EB">
        <w:rPr>
          <w:rFonts w:cstheme="minorHAnsi"/>
          <w:b/>
          <w:sz w:val="22"/>
          <w:szCs w:val="22"/>
        </w:rPr>
        <w:t>arks]</w:t>
      </w:r>
    </w:p>
    <w:p w14:paraId="15DF79BB" w14:textId="77777777" w:rsidR="00C6611B" w:rsidRPr="00C6611B" w:rsidRDefault="00C6611B" w:rsidP="00C6611B">
      <w:pPr>
        <w:rPr>
          <w:rFonts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9"/>
        <w:gridCol w:w="718"/>
        <w:gridCol w:w="718"/>
        <w:gridCol w:w="718"/>
        <w:gridCol w:w="718"/>
        <w:gridCol w:w="663"/>
        <w:gridCol w:w="718"/>
        <w:gridCol w:w="718"/>
        <w:gridCol w:w="718"/>
      </w:tblGrid>
      <w:tr w:rsidR="00103937" w:rsidRPr="00C6611B" w14:paraId="41B4A8B8" w14:textId="77777777" w:rsidTr="00103937">
        <w:tc>
          <w:tcPr>
            <w:tcW w:w="610" w:type="dxa"/>
          </w:tcPr>
          <w:p w14:paraId="390529ED" w14:textId="7E8E8C81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Year</w:t>
            </w:r>
          </w:p>
        </w:tc>
        <w:tc>
          <w:tcPr>
            <w:tcW w:w="615" w:type="dxa"/>
          </w:tcPr>
          <w:p w14:paraId="162646B0" w14:textId="3B8FF008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1952</w:t>
            </w:r>
          </w:p>
        </w:tc>
        <w:tc>
          <w:tcPr>
            <w:tcW w:w="615" w:type="dxa"/>
          </w:tcPr>
          <w:p w14:paraId="55727C64" w14:textId="413E1A64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1956</w:t>
            </w:r>
          </w:p>
        </w:tc>
        <w:tc>
          <w:tcPr>
            <w:tcW w:w="615" w:type="dxa"/>
          </w:tcPr>
          <w:p w14:paraId="241AF9D9" w14:textId="26040489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1960</w:t>
            </w:r>
          </w:p>
        </w:tc>
        <w:tc>
          <w:tcPr>
            <w:tcW w:w="615" w:type="dxa"/>
          </w:tcPr>
          <w:p w14:paraId="39EFB46D" w14:textId="2B6B1CF0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1964</w:t>
            </w:r>
          </w:p>
        </w:tc>
        <w:tc>
          <w:tcPr>
            <w:tcW w:w="615" w:type="dxa"/>
          </w:tcPr>
          <w:p w14:paraId="3BE99516" w14:textId="23E7E57A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1968</w:t>
            </w:r>
          </w:p>
        </w:tc>
        <w:tc>
          <w:tcPr>
            <w:tcW w:w="615" w:type="dxa"/>
          </w:tcPr>
          <w:p w14:paraId="0B093E85" w14:textId="36D457F9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1972</w:t>
            </w:r>
          </w:p>
        </w:tc>
        <w:tc>
          <w:tcPr>
            <w:tcW w:w="615" w:type="dxa"/>
          </w:tcPr>
          <w:p w14:paraId="7CB01967" w14:textId="1CD05F61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1976</w:t>
            </w:r>
          </w:p>
        </w:tc>
        <w:tc>
          <w:tcPr>
            <w:tcW w:w="615" w:type="dxa"/>
          </w:tcPr>
          <w:p w14:paraId="0ACB8141" w14:textId="6F3234B7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1980</w:t>
            </w:r>
          </w:p>
        </w:tc>
      </w:tr>
      <w:tr w:rsidR="00103937" w:rsidRPr="00C6611B" w14:paraId="67EAA516" w14:textId="77777777" w:rsidTr="00103937">
        <w:tc>
          <w:tcPr>
            <w:tcW w:w="610" w:type="dxa"/>
          </w:tcPr>
          <w:p w14:paraId="4AB96818" w14:textId="14942D1A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Time</w:t>
            </w:r>
          </w:p>
        </w:tc>
        <w:tc>
          <w:tcPr>
            <w:tcW w:w="615" w:type="dxa"/>
          </w:tcPr>
          <w:p w14:paraId="45DB44F9" w14:textId="294FC674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10.79</w:t>
            </w:r>
          </w:p>
        </w:tc>
        <w:tc>
          <w:tcPr>
            <w:tcW w:w="615" w:type="dxa"/>
          </w:tcPr>
          <w:p w14:paraId="07F1DFA6" w14:textId="79720286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10.62</w:t>
            </w:r>
          </w:p>
        </w:tc>
        <w:tc>
          <w:tcPr>
            <w:tcW w:w="615" w:type="dxa"/>
          </w:tcPr>
          <w:p w14:paraId="651D98F4" w14:textId="403AE156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10.32</w:t>
            </w:r>
          </w:p>
        </w:tc>
        <w:tc>
          <w:tcPr>
            <w:tcW w:w="615" w:type="dxa"/>
          </w:tcPr>
          <w:p w14:paraId="3B81A494" w14:textId="5344907F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10.06</w:t>
            </w:r>
          </w:p>
        </w:tc>
        <w:tc>
          <w:tcPr>
            <w:tcW w:w="615" w:type="dxa"/>
          </w:tcPr>
          <w:p w14:paraId="779396BB" w14:textId="739E191E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9.95</w:t>
            </w:r>
          </w:p>
        </w:tc>
        <w:tc>
          <w:tcPr>
            <w:tcW w:w="615" w:type="dxa"/>
          </w:tcPr>
          <w:p w14:paraId="740A8362" w14:textId="551AB180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10.14</w:t>
            </w:r>
          </w:p>
        </w:tc>
        <w:tc>
          <w:tcPr>
            <w:tcW w:w="615" w:type="dxa"/>
          </w:tcPr>
          <w:p w14:paraId="525F45C1" w14:textId="3958C721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10.06</w:t>
            </w:r>
          </w:p>
        </w:tc>
        <w:tc>
          <w:tcPr>
            <w:tcW w:w="615" w:type="dxa"/>
          </w:tcPr>
          <w:p w14:paraId="2C03E065" w14:textId="6A15D319" w:rsidR="00103937" w:rsidRPr="00C6611B" w:rsidRDefault="00103937" w:rsidP="00CA3D62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10.25</w:t>
            </w:r>
          </w:p>
        </w:tc>
      </w:tr>
    </w:tbl>
    <w:p w14:paraId="658106AC" w14:textId="77777777" w:rsidR="00CA3D62" w:rsidRPr="00C6611B" w:rsidRDefault="00CA3D62" w:rsidP="00CA3D62">
      <w:pPr>
        <w:rPr>
          <w:rFonts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</w:tblGrid>
      <w:tr w:rsidR="00103937" w:rsidRPr="00C6611B" w14:paraId="2C1D29D5" w14:textId="77777777" w:rsidTr="00103937">
        <w:tc>
          <w:tcPr>
            <w:tcW w:w="663" w:type="dxa"/>
          </w:tcPr>
          <w:p w14:paraId="2AC26DD5" w14:textId="7BCAFA2B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 xml:space="preserve">Year </w:t>
            </w:r>
          </w:p>
        </w:tc>
        <w:tc>
          <w:tcPr>
            <w:tcW w:w="663" w:type="dxa"/>
          </w:tcPr>
          <w:p w14:paraId="503A59D3" w14:textId="004323D6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1984</w:t>
            </w:r>
          </w:p>
        </w:tc>
        <w:tc>
          <w:tcPr>
            <w:tcW w:w="663" w:type="dxa"/>
          </w:tcPr>
          <w:p w14:paraId="6994CAA4" w14:textId="77777777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1988</w:t>
            </w:r>
          </w:p>
        </w:tc>
        <w:tc>
          <w:tcPr>
            <w:tcW w:w="663" w:type="dxa"/>
          </w:tcPr>
          <w:p w14:paraId="0C2EF15D" w14:textId="77777777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1992</w:t>
            </w:r>
          </w:p>
        </w:tc>
        <w:tc>
          <w:tcPr>
            <w:tcW w:w="663" w:type="dxa"/>
          </w:tcPr>
          <w:p w14:paraId="7FEE32F4" w14:textId="77777777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1996</w:t>
            </w:r>
          </w:p>
        </w:tc>
        <w:tc>
          <w:tcPr>
            <w:tcW w:w="663" w:type="dxa"/>
          </w:tcPr>
          <w:p w14:paraId="7025C75A" w14:textId="77777777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2000</w:t>
            </w:r>
          </w:p>
        </w:tc>
        <w:tc>
          <w:tcPr>
            <w:tcW w:w="663" w:type="dxa"/>
          </w:tcPr>
          <w:p w14:paraId="745DCCB1" w14:textId="77777777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2004</w:t>
            </w:r>
          </w:p>
        </w:tc>
        <w:tc>
          <w:tcPr>
            <w:tcW w:w="663" w:type="dxa"/>
          </w:tcPr>
          <w:p w14:paraId="4D828C06" w14:textId="77777777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2008</w:t>
            </w:r>
          </w:p>
        </w:tc>
        <w:tc>
          <w:tcPr>
            <w:tcW w:w="663" w:type="dxa"/>
          </w:tcPr>
          <w:p w14:paraId="2442A769" w14:textId="77777777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2012</w:t>
            </w:r>
          </w:p>
        </w:tc>
      </w:tr>
      <w:tr w:rsidR="00103937" w:rsidRPr="00C6611B" w14:paraId="5C516357" w14:textId="77777777" w:rsidTr="00103937">
        <w:tc>
          <w:tcPr>
            <w:tcW w:w="663" w:type="dxa"/>
          </w:tcPr>
          <w:p w14:paraId="0F36103A" w14:textId="7B04B39A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Time</w:t>
            </w:r>
          </w:p>
        </w:tc>
        <w:tc>
          <w:tcPr>
            <w:tcW w:w="663" w:type="dxa"/>
          </w:tcPr>
          <w:p w14:paraId="75DA9D2D" w14:textId="6637FAB2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9.99</w:t>
            </w:r>
          </w:p>
        </w:tc>
        <w:tc>
          <w:tcPr>
            <w:tcW w:w="663" w:type="dxa"/>
          </w:tcPr>
          <w:p w14:paraId="5ECCCE84" w14:textId="36D8E2A3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9.92</w:t>
            </w:r>
          </w:p>
        </w:tc>
        <w:tc>
          <w:tcPr>
            <w:tcW w:w="663" w:type="dxa"/>
          </w:tcPr>
          <w:p w14:paraId="721B91DD" w14:textId="0F303213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9.96</w:t>
            </w:r>
          </w:p>
        </w:tc>
        <w:tc>
          <w:tcPr>
            <w:tcW w:w="663" w:type="dxa"/>
          </w:tcPr>
          <w:p w14:paraId="26B7CB6A" w14:textId="0AD363DF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9.84</w:t>
            </w:r>
          </w:p>
        </w:tc>
        <w:tc>
          <w:tcPr>
            <w:tcW w:w="663" w:type="dxa"/>
          </w:tcPr>
          <w:p w14:paraId="74036C5C" w14:textId="40B7D0AA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9.87</w:t>
            </w:r>
          </w:p>
        </w:tc>
        <w:tc>
          <w:tcPr>
            <w:tcW w:w="663" w:type="dxa"/>
          </w:tcPr>
          <w:p w14:paraId="4260F0DF" w14:textId="1303BC2C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9.85</w:t>
            </w:r>
          </w:p>
        </w:tc>
        <w:tc>
          <w:tcPr>
            <w:tcW w:w="663" w:type="dxa"/>
          </w:tcPr>
          <w:p w14:paraId="1C0560C6" w14:textId="6040FBA6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9.69</w:t>
            </w:r>
          </w:p>
        </w:tc>
        <w:tc>
          <w:tcPr>
            <w:tcW w:w="663" w:type="dxa"/>
          </w:tcPr>
          <w:p w14:paraId="155E4388" w14:textId="15FC7F6D" w:rsidR="00103937" w:rsidRPr="00C6611B" w:rsidRDefault="00103937" w:rsidP="001E0A03">
            <w:pPr>
              <w:rPr>
                <w:rFonts w:cstheme="minorHAnsi"/>
              </w:rPr>
            </w:pPr>
            <w:r w:rsidRPr="00C6611B">
              <w:rPr>
                <w:rFonts w:cstheme="minorHAnsi"/>
              </w:rPr>
              <w:t>9.63</w:t>
            </w:r>
          </w:p>
        </w:tc>
      </w:tr>
    </w:tbl>
    <w:p w14:paraId="21E9D1EC" w14:textId="77777777" w:rsidR="00CA3D62" w:rsidRPr="00C6611B" w:rsidRDefault="00CA3D62" w:rsidP="00CA3D62">
      <w:pPr>
        <w:rPr>
          <w:rFonts w:cstheme="minorHAnsi"/>
          <w:sz w:val="22"/>
          <w:szCs w:val="22"/>
        </w:rPr>
      </w:pPr>
    </w:p>
    <w:p w14:paraId="4FDBADCB" w14:textId="43E702F1" w:rsidR="00CA3D62" w:rsidRPr="00E534EB" w:rsidRDefault="00C6611B" w:rsidP="00CA3D62">
      <w:pPr>
        <w:pStyle w:val="ListParagraph"/>
        <w:numPr>
          <w:ilvl w:val="0"/>
          <w:numId w:val="8"/>
        </w:numPr>
        <w:rPr>
          <w:rFonts w:cstheme="minorHAnsi"/>
        </w:rPr>
      </w:pPr>
      <w:r w:rsidRPr="00E534EB">
        <w:rPr>
          <w:rFonts w:cstheme="minorHAnsi"/>
        </w:rPr>
        <w:t>Draw a scatterplot of the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2"/>
        <w:gridCol w:w="522"/>
        <w:gridCol w:w="522"/>
        <w:gridCol w:w="522"/>
        <w:gridCol w:w="522"/>
        <w:gridCol w:w="522"/>
        <w:gridCol w:w="522"/>
        <w:gridCol w:w="522"/>
        <w:gridCol w:w="522"/>
        <w:gridCol w:w="522"/>
      </w:tblGrid>
      <w:tr w:rsidR="00C6611B" w:rsidRPr="00C6611B" w14:paraId="78376688" w14:textId="77777777" w:rsidTr="00E534EB">
        <w:trPr>
          <w:trHeight w:val="567"/>
        </w:trPr>
        <w:tc>
          <w:tcPr>
            <w:tcW w:w="523" w:type="dxa"/>
          </w:tcPr>
          <w:p w14:paraId="74BBC6CC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62C6803C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74326F03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4DD9B189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337CC0E4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5400C8CA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3D23BEAE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1F56F620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662CE617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6383F099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57B1FB2B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61FD7570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538F3B34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38DF1AD9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6215D251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7A32654F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7A657983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21F3937F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186E4130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58C77DF1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</w:tr>
      <w:tr w:rsidR="00C6611B" w:rsidRPr="00C6611B" w14:paraId="6A46D627" w14:textId="77777777" w:rsidTr="00E534EB">
        <w:trPr>
          <w:trHeight w:val="567"/>
        </w:trPr>
        <w:tc>
          <w:tcPr>
            <w:tcW w:w="523" w:type="dxa"/>
          </w:tcPr>
          <w:p w14:paraId="00656366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4CA2FA6C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236DEE2F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4B5746FB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6E4AF714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4CF5A9AF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077B7C50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275CC575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2D0FDC6B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5487B037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7480026C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6DE9DE45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4000F2C7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7F6EA3EA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5293503A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7879A399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6D861F50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4D6C2E48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4A38617D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7000D060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</w:tr>
      <w:tr w:rsidR="00C6611B" w:rsidRPr="00C6611B" w14:paraId="5F86BD20" w14:textId="77777777" w:rsidTr="00E534EB">
        <w:trPr>
          <w:trHeight w:val="567"/>
        </w:trPr>
        <w:tc>
          <w:tcPr>
            <w:tcW w:w="523" w:type="dxa"/>
          </w:tcPr>
          <w:p w14:paraId="3A9289EF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22C261A7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1629169E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415561CC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0395A402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1EC18C7D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02374DE3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1EB3B2F7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6EE57BBB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74C8A925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510DE627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1D434DCC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3A0C469A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03FD6455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2AFEB0F3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07D72A3B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647BC5A4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7B5A04DC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4779556C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14CEE07C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</w:tr>
      <w:tr w:rsidR="00C6611B" w:rsidRPr="00C6611B" w14:paraId="77D0FA26" w14:textId="77777777" w:rsidTr="00E534EB">
        <w:trPr>
          <w:trHeight w:val="567"/>
        </w:trPr>
        <w:tc>
          <w:tcPr>
            <w:tcW w:w="523" w:type="dxa"/>
          </w:tcPr>
          <w:p w14:paraId="4F126AC9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10978C05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20E35DFB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4D992892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07B64056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75CEC7CE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18D41C41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1C4CAB2E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444FB4B7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40D4A261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38662B2C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4292F8D9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1B6169B6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03212C89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2AB626D6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28FCB9E3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0273F14A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34FC63B9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518A80C2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497A6712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</w:tr>
      <w:tr w:rsidR="00C6611B" w:rsidRPr="00C6611B" w14:paraId="62532B3E" w14:textId="77777777" w:rsidTr="00E534EB">
        <w:trPr>
          <w:trHeight w:val="567"/>
        </w:trPr>
        <w:tc>
          <w:tcPr>
            <w:tcW w:w="523" w:type="dxa"/>
          </w:tcPr>
          <w:p w14:paraId="27197120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1615B311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59834FDE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1D9BD66F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7E7E318B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4A3F9DCD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0595A881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596E06F9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6D0E5B71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3" w:type="dxa"/>
          </w:tcPr>
          <w:p w14:paraId="5AD6E7D9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01895BF5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0D997D9B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54744E3E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0CEA88F0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1C942A45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7B264CB0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075901EA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7CAB18CA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4AE2F2B8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  <w:tc>
          <w:tcPr>
            <w:tcW w:w="522" w:type="dxa"/>
          </w:tcPr>
          <w:p w14:paraId="7F866810" w14:textId="77777777" w:rsidR="00C6611B" w:rsidRPr="00C6611B" w:rsidRDefault="00C6611B" w:rsidP="00CA3D62">
            <w:pPr>
              <w:rPr>
                <w:rFonts w:cstheme="minorHAnsi"/>
              </w:rPr>
            </w:pPr>
          </w:p>
        </w:tc>
      </w:tr>
      <w:tr w:rsidR="00C6611B" w:rsidRPr="00C6611B" w14:paraId="5C78F2B1" w14:textId="77777777" w:rsidTr="00E534EB">
        <w:trPr>
          <w:trHeight w:val="567"/>
        </w:trPr>
        <w:tc>
          <w:tcPr>
            <w:tcW w:w="523" w:type="dxa"/>
          </w:tcPr>
          <w:p w14:paraId="2BAEC610" w14:textId="77777777" w:rsidR="00C6611B" w:rsidRPr="00C6611B" w:rsidRDefault="00C6611B" w:rsidP="00CA3D62"/>
        </w:tc>
        <w:tc>
          <w:tcPr>
            <w:tcW w:w="523" w:type="dxa"/>
          </w:tcPr>
          <w:p w14:paraId="6AF113CD" w14:textId="77777777" w:rsidR="00C6611B" w:rsidRPr="00C6611B" w:rsidRDefault="00C6611B" w:rsidP="00CA3D62"/>
        </w:tc>
        <w:tc>
          <w:tcPr>
            <w:tcW w:w="523" w:type="dxa"/>
          </w:tcPr>
          <w:p w14:paraId="3D917DF5" w14:textId="77777777" w:rsidR="00C6611B" w:rsidRPr="00C6611B" w:rsidRDefault="00C6611B" w:rsidP="00CA3D62"/>
        </w:tc>
        <w:tc>
          <w:tcPr>
            <w:tcW w:w="523" w:type="dxa"/>
          </w:tcPr>
          <w:p w14:paraId="1199FBCB" w14:textId="77777777" w:rsidR="00C6611B" w:rsidRPr="00C6611B" w:rsidRDefault="00C6611B" w:rsidP="00CA3D62"/>
        </w:tc>
        <w:tc>
          <w:tcPr>
            <w:tcW w:w="523" w:type="dxa"/>
          </w:tcPr>
          <w:p w14:paraId="5B5D61C7" w14:textId="77777777" w:rsidR="00C6611B" w:rsidRPr="00C6611B" w:rsidRDefault="00C6611B" w:rsidP="00CA3D62"/>
        </w:tc>
        <w:tc>
          <w:tcPr>
            <w:tcW w:w="523" w:type="dxa"/>
          </w:tcPr>
          <w:p w14:paraId="287CF0A0" w14:textId="77777777" w:rsidR="00C6611B" w:rsidRPr="00C6611B" w:rsidRDefault="00C6611B" w:rsidP="00CA3D62"/>
        </w:tc>
        <w:tc>
          <w:tcPr>
            <w:tcW w:w="523" w:type="dxa"/>
          </w:tcPr>
          <w:p w14:paraId="5C280217" w14:textId="77777777" w:rsidR="00C6611B" w:rsidRPr="00C6611B" w:rsidRDefault="00C6611B" w:rsidP="00CA3D62"/>
        </w:tc>
        <w:tc>
          <w:tcPr>
            <w:tcW w:w="523" w:type="dxa"/>
          </w:tcPr>
          <w:p w14:paraId="05E50FA4" w14:textId="77777777" w:rsidR="00C6611B" w:rsidRPr="00C6611B" w:rsidRDefault="00C6611B" w:rsidP="00CA3D62"/>
        </w:tc>
        <w:tc>
          <w:tcPr>
            <w:tcW w:w="523" w:type="dxa"/>
          </w:tcPr>
          <w:p w14:paraId="3F95AD8B" w14:textId="77777777" w:rsidR="00C6611B" w:rsidRPr="00C6611B" w:rsidRDefault="00C6611B" w:rsidP="00CA3D62"/>
        </w:tc>
        <w:tc>
          <w:tcPr>
            <w:tcW w:w="523" w:type="dxa"/>
          </w:tcPr>
          <w:p w14:paraId="6C2F725A" w14:textId="77777777" w:rsidR="00C6611B" w:rsidRPr="00C6611B" w:rsidRDefault="00C6611B" w:rsidP="00CA3D62"/>
        </w:tc>
        <w:tc>
          <w:tcPr>
            <w:tcW w:w="522" w:type="dxa"/>
          </w:tcPr>
          <w:p w14:paraId="7342E41F" w14:textId="77777777" w:rsidR="00C6611B" w:rsidRPr="00C6611B" w:rsidRDefault="00C6611B" w:rsidP="00CA3D62"/>
        </w:tc>
        <w:tc>
          <w:tcPr>
            <w:tcW w:w="522" w:type="dxa"/>
          </w:tcPr>
          <w:p w14:paraId="68367C29" w14:textId="77777777" w:rsidR="00C6611B" w:rsidRPr="00C6611B" w:rsidRDefault="00C6611B" w:rsidP="00CA3D62"/>
        </w:tc>
        <w:tc>
          <w:tcPr>
            <w:tcW w:w="522" w:type="dxa"/>
          </w:tcPr>
          <w:p w14:paraId="0D461753" w14:textId="77777777" w:rsidR="00C6611B" w:rsidRPr="00C6611B" w:rsidRDefault="00C6611B" w:rsidP="00CA3D62"/>
        </w:tc>
        <w:tc>
          <w:tcPr>
            <w:tcW w:w="522" w:type="dxa"/>
          </w:tcPr>
          <w:p w14:paraId="54F98A3E" w14:textId="77777777" w:rsidR="00C6611B" w:rsidRPr="00C6611B" w:rsidRDefault="00C6611B" w:rsidP="00CA3D62"/>
        </w:tc>
        <w:tc>
          <w:tcPr>
            <w:tcW w:w="522" w:type="dxa"/>
          </w:tcPr>
          <w:p w14:paraId="0439441E" w14:textId="77777777" w:rsidR="00C6611B" w:rsidRPr="00C6611B" w:rsidRDefault="00C6611B" w:rsidP="00CA3D62"/>
        </w:tc>
        <w:tc>
          <w:tcPr>
            <w:tcW w:w="522" w:type="dxa"/>
          </w:tcPr>
          <w:p w14:paraId="23F6F357" w14:textId="77777777" w:rsidR="00C6611B" w:rsidRPr="00C6611B" w:rsidRDefault="00C6611B" w:rsidP="00CA3D62"/>
        </w:tc>
        <w:tc>
          <w:tcPr>
            <w:tcW w:w="522" w:type="dxa"/>
          </w:tcPr>
          <w:p w14:paraId="53E20C2C" w14:textId="77777777" w:rsidR="00C6611B" w:rsidRPr="00C6611B" w:rsidRDefault="00C6611B" w:rsidP="00CA3D62"/>
        </w:tc>
        <w:tc>
          <w:tcPr>
            <w:tcW w:w="522" w:type="dxa"/>
          </w:tcPr>
          <w:p w14:paraId="21F9DD56" w14:textId="77777777" w:rsidR="00C6611B" w:rsidRPr="00C6611B" w:rsidRDefault="00C6611B" w:rsidP="00CA3D62"/>
        </w:tc>
        <w:tc>
          <w:tcPr>
            <w:tcW w:w="522" w:type="dxa"/>
          </w:tcPr>
          <w:p w14:paraId="09ACEE8F" w14:textId="77777777" w:rsidR="00C6611B" w:rsidRPr="00C6611B" w:rsidRDefault="00C6611B" w:rsidP="00CA3D62"/>
        </w:tc>
        <w:tc>
          <w:tcPr>
            <w:tcW w:w="522" w:type="dxa"/>
          </w:tcPr>
          <w:p w14:paraId="4A488DE9" w14:textId="77777777" w:rsidR="00C6611B" w:rsidRPr="00C6611B" w:rsidRDefault="00C6611B" w:rsidP="00CA3D62"/>
        </w:tc>
      </w:tr>
      <w:tr w:rsidR="00C6611B" w:rsidRPr="00C6611B" w14:paraId="49D5ABA6" w14:textId="77777777" w:rsidTr="00E534EB">
        <w:trPr>
          <w:trHeight w:val="567"/>
        </w:trPr>
        <w:tc>
          <w:tcPr>
            <w:tcW w:w="523" w:type="dxa"/>
          </w:tcPr>
          <w:p w14:paraId="27036258" w14:textId="77777777" w:rsidR="00C6611B" w:rsidRPr="00C6611B" w:rsidRDefault="00C6611B" w:rsidP="00CA3D62"/>
        </w:tc>
        <w:tc>
          <w:tcPr>
            <w:tcW w:w="523" w:type="dxa"/>
          </w:tcPr>
          <w:p w14:paraId="47E08EFA" w14:textId="77777777" w:rsidR="00C6611B" w:rsidRPr="00C6611B" w:rsidRDefault="00C6611B" w:rsidP="00CA3D62"/>
        </w:tc>
        <w:tc>
          <w:tcPr>
            <w:tcW w:w="523" w:type="dxa"/>
          </w:tcPr>
          <w:p w14:paraId="0CD9F1D4" w14:textId="77777777" w:rsidR="00C6611B" w:rsidRPr="00C6611B" w:rsidRDefault="00C6611B" w:rsidP="00CA3D62"/>
        </w:tc>
        <w:tc>
          <w:tcPr>
            <w:tcW w:w="523" w:type="dxa"/>
          </w:tcPr>
          <w:p w14:paraId="201EFFCD" w14:textId="77777777" w:rsidR="00C6611B" w:rsidRPr="00C6611B" w:rsidRDefault="00C6611B" w:rsidP="00CA3D62"/>
        </w:tc>
        <w:tc>
          <w:tcPr>
            <w:tcW w:w="523" w:type="dxa"/>
          </w:tcPr>
          <w:p w14:paraId="60480E46" w14:textId="77777777" w:rsidR="00C6611B" w:rsidRPr="00C6611B" w:rsidRDefault="00C6611B" w:rsidP="00CA3D62"/>
        </w:tc>
        <w:tc>
          <w:tcPr>
            <w:tcW w:w="523" w:type="dxa"/>
          </w:tcPr>
          <w:p w14:paraId="4758731D" w14:textId="77777777" w:rsidR="00C6611B" w:rsidRPr="00C6611B" w:rsidRDefault="00C6611B" w:rsidP="00CA3D62"/>
        </w:tc>
        <w:tc>
          <w:tcPr>
            <w:tcW w:w="523" w:type="dxa"/>
          </w:tcPr>
          <w:p w14:paraId="2744F7A7" w14:textId="77777777" w:rsidR="00C6611B" w:rsidRPr="00C6611B" w:rsidRDefault="00C6611B" w:rsidP="00CA3D62"/>
        </w:tc>
        <w:tc>
          <w:tcPr>
            <w:tcW w:w="523" w:type="dxa"/>
          </w:tcPr>
          <w:p w14:paraId="1BDD8C86" w14:textId="77777777" w:rsidR="00C6611B" w:rsidRPr="00C6611B" w:rsidRDefault="00C6611B" w:rsidP="00CA3D62"/>
        </w:tc>
        <w:tc>
          <w:tcPr>
            <w:tcW w:w="523" w:type="dxa"/>
          </w:tcPr>
          <w:p w14:paraId="1D64B5C4" w14:textId="77777777" w:rsidR="00C6611B" w:rsidRPr="00C6611B" w:rsidRDefault="00C6611B" w:rsidP="00CA3D62"/>
        </w:tc>
        <w:tc>
          <w:tcPr>
            <w:tcW w:w="523" w:type="dxa"/>
          </w:tcPr>
          <w:p w14:paraId="3B9DE5D0" w14:textId="77777777" w:rsidR="00C6611B" w:rsidRPr="00C6611B" w:rsidRDefault="00C6611B" w:rsidP="00CA3D62"/>
        </w:tc>
        <w:tc>
          <w:tcPr>
            <w:tcW w:w="522" w:type="dxa"/>
          </w:tcPr>
          <w:p w14:paraId="33862C96" w14:textId="77777777" w:rsidR="00C6611B" w:rsidRPr="00C6611B" w:rsidRDefault="00C6611B" w:rsidP="00CA3D62"/>
        </w:tc>
        <w:tc>
          <w:tcPr>
            <w:tcW w:w="522" w:type="dxa"/>
          </w:tcPr>
          <w:p w14:paraId="3D695008" w14:textId="77777777" w:rsidR="00C6611B" w:rsidRPr="00C6611B" w:rsidRDefault="00C6611B" w:rsidP="00CA3D62"/>
        </w:tc>
        <w:tc>
          <w:tcPr>
            <w:tcW w:w="522" w:type="dxa"/>
          </w:tcPr>
          <w:p w14:paraId="0C301F12" w14:textId="77777777" w:rsidR="00C6611B" w:rsidRPr="00C6611B" w:rsidRDefault="00C6611B" w:rsidP="00CA3D62"/>
        </w:tc>
        <w:tc>
          <w:tcPr>
            <w:tcW w:w="522" w:type="dxa"/>
          </w:tcPr>
          <w:p w14:paraId="2D24B90D" w14:textId="77777777" w:rsidR="00C6611B" w:rsidRPr="00C6611B" w:rsidRDefault="00C6611B" w:rsidP="00CA3D62"/>
        </w:tc>
        <w:tc>
          <w:tcPr>
            <w:tcW w:w="522" w:type="dxa"/>
          </w:tcPr>
          <w:p w14:paraId="74DBF472" w14:textId="77777777" w:rsidR="00C6611B" w:rsidRPr="00C6611B" w:rsidRDefault="00C6611B" w:rsidP="00CA3D62"/>
        </w:tc>
        <w:tc>
          <w:tcPr>
            <w:tcW w:w="522" w:type="dxa"/>
          </w:tcPr>
          <w:p w14:paraId="353DB99E" w14:textId="77777777" w:rsidR="00C6611B" w:rsidRPr="00C6611B" w:rsidRDefault="00C6611B" w:rsidP="00CA3D62"/>
        </w:tc>
        <w:tc>
          <w:tcPr>
            <w:tcW w:w="522" w:type="dxa"/>
          </w:tcPr>
          <w:p w14:paraId="1C06B426" w14:textId="77777777" w:rsidR="00C6611B" w:rsidRPr="00C6611B" w:rsidRDefault="00C6611B" w:rsidP="00CA3D62"/>
        </w:tc>
        <w:tc>
          <w:tcPr>
            <w:tcW w:w="522" w:type="dxa"/>
          </w:tcPr>
          <w:p w14:paraId="4839CFCD" w14:textId="77777777" w:rsidR="00C6611B" w:rsidRPr="00C6611B" w:rsidRDefault="00C6611B" w:rsidP="00CA3D62"/>
        </w:tc>
        <w:tc>
          <w:tcPr>
            <w:tcW w:w="522" w:type="dxa"/>
          </w:tcPr>
          <w:p w14:paraId="6CE5B593" w14:textId="77777777" w:rsidR="00C6611B" w:rsidRPr="00C6611B" w:rsidRDefault="00C6611B" w:rsidP="00CA3D62"/>
        </w:tc>
        <w:tc>
          <w:tcPr>
            <w:tcW w:w="522" w:type="dxa"/>
          </w:tcPr>
          <w:p w14:paraId="4373BAE5" w14:textId="77777777" w:rsidR="00C6611B" w:rsidRPr="00C6611B" w:rsidRDefault="00C6611B" w:rsidP="00CA3D62"/>
        </w:tc>
      </w:tr>
      <w:tr w:rsidR="00C6611B" w:rsidRPr="00C6611B" w14:paraId="5E7ADDCE" w14:textId="77777777" w:rsidTr="00E534EB">
        <w:trPr>
          <w:trHeight w:val="567"/>
        </w:trPr>
        <w:tc>
          <w:tcPr>
            <w:tcW w:w="523" w:type="dxa"/>
          </w:tcPr>
          <w:p w14:paraId="2526CB95" w14:textId="77777777" w:rsidR="00C6611B" w:rsidRPr="00C6611B" w:rsidRDefault="00C6611B" w:rsidP="00CA3D62"/>
        </w:tc>
        <w:tc>
          <w:tcPr>
            <w:tcW w:w="523" w:type="dxa"/>
          </w:tcPr>
          <w:p w14:paraId="5C5CE985" w14:textId="77777777" w:rsidR="00C6611B" w:rsidRPr="00C6611B" w:rsidRDefault="00C6611B" w:rsidP="00CA3D62"/>
        </w:tc>
        <w:tc>
          <w:tcPr>
            <w:tcW w:w="523" w:type="dxa"/>
          </w:tcPr>
          <w:p w14:paraId="73777DB6" w14:textId="77777777" w:rsidR="00C6611B" w:rsidRPr="00C6611B" w:rsidRDefault="00C6611B" w:rsidP="00CA3D62"/>
        </w:tc>
        <w:tc>
          <w:tcPr>
            <w:tcW w:w="523" w:type="dxa"/>
          </w:tcPr>
          <w:p w14:paraId="4A1EAC9F" w14:textId="77777777" w:rsidR="00C6611B" w:rsidRPr="00C6611B" w:rsidRDefault="00C6611B" w:rsidP="00CA3D62"/>
        </w:tc>
        <w:tc>
          <w:tcPr>
            <w:tcW w:w="523" w:type="dxa"/>
          </w:tcPr>
          <w:p w14:paraId="15D13332" w14:textId="77777777" w:rsidR="00C6611B" w:rsidRPr="00C6611B" w:rsidRDefault="00C6611B" w:rsidP="00CA3D62"/>
        </w:tc>
        <w:tc>
          <w:tcPr>
            <w:tcW w:w="523" w:type="dxa"/>
          </w:tcPr>
          <w:p w14:paraId="15A5BA11" w14:textId="77777777" w:rsidR="00C6611B" w:rsidRPr="00C6611B" w:rsidRDefault="00C6611B" w:rsidP="00CA3D62"/>
        </w:tc>
        <w:tc>
          <w:tcPr>
            <w:tcW w:w="523" w:type="dxa"/>
          </w:tcPr>
          <w:p w14:paraId="11DFDACC" w14:textId="77777777" w:rsidR="00C6611B" w:rsidRPr="00C6611B" w:rsidRDefault="00C6611B" w:rsidP="00CA3D62"/>
        </w:tc>
        <w:tc>
          <w:tcPr>
            <w:tcW w:w="523" w:type="dxa"/>
          </w:tcPr>
          <w:p w14:paraId="53D97590" w14:textId="77777777" w:rsidR="00C6611B" w:rsidRPr="00C6611B" w:rsidRDefault="00C6611B" w:rsidP="00CA3D62"/>
        </w:tc>
        <w:tc>
          <w:tcPr>
            <w:tcW w:w="523" w:type="dxa"/>
          </w:tcPr>
          <w:p w14:paraId="587FEAA8" w14:textId="77777777" w:rsidR="00C6611B" w:rsidRPr="00C6611B" w:rsidRDefault="00C6611B" w:rsidP="00CA3D62"/>
        </w:tc>
        <w:tc>
          <w:tcPr>
            <w:tcW w:w="523" w:type="dxa"/>
          </w:tcPr>
          <w:p w14:paraId="3E5A049A" w14:textId="77777777" w:rsidR="00C6611B" w:rsidRPr="00C6611B" w:rsidRDefault="00C6611B" w:rsidP="00CA3D62"/>
        </w:tc>
        <w:tc>
          <w:tcPr>
            <w:tcW w:w="522" w:type="dxa"/>
          </w:tcPr>
          <w:p w14:paraId="1E6F4C0F" w14:textId="77777777" w:rsidR="00C6611B" w:rsidRPr="00C6611B" w:rsidRDefault="00C6611B" w:rsidP="00CA3D62"/>
        </w:tc>
        <w:tc>
          <w:tcPr>
            <w:tcW w:w="522" w:type="dxa"/>
          </w:tcPr>
          <w:p w14:paraId="2EC59332" w14:textId="77777777" w:rsidR="00C6611B" w:rsidRPr="00C6611B" w:rsidRDefault="00C6611B" w:rsidP="00CA3D62"/>
        </w:tc>
        <w:tc>
          <w:tcPr>
            <w:tcW w:w="522" w:type="dxa"/>
          </w:tcPr>
          <w:p w14:paraId="6CACC465" w14:textId="77777777" w:rsidR="00C6611B" w:rsidRPr="00C6611B" w:rsidRDefault="00C6611B" w:rsidP="00CA3D62"/>
        </w:tc>
        <w:tc>
          <w:tcPr>
            <w:tcW w:w="522" w:type="dxa"/>
          </w:tcPr>
          <w:p w14:paraId="3AF751B9" w14:textId="77777777" w:rsidR="00C6611B" w:rsidRPr="00C6611B" w:rsidRDefault="00C6611B" w:rsidP="00CA3D62"/>
        </w:tc>
        <w:tc>
          <w:tcPr>
            <w:tcW w:w="522" w:type="dxa"/>
          </w:tcPr>
          <w:p w14:paraId="3D0709F0" w14:textId="77777777" w:rsidR="00C6611B" w:rsidRPr="00C6611B" w:rsidRDefault="00C6611B" w:rsidP="00CA3D62"/>
        </w:tc>
        <w:tc>
          <w:tcPr>
            <w:tcW w:w="522" w:type="dxa"/>
          </w:tcPr>
          <w:p w14:paraId="52150CF6" w14:textId="77777777" w:rsidR="00C6611B" w:rsidRPr="00C6611B" w:rsidRDefault="00C6611B" w:rsidP="00CA3D62"/>
        </w:tc>
        <w:tc>
          <w:tcPr>
            <w:tcW w:w="522" w:type="dxa"/>
          </w:tcPr>
          <w:p w14:paraId="0C9F0BDE" w14:textId="77777777" w:rsidR="00C6611B" w:rsidRPr="00C6611B" w:rsidRDefault="00C6611B" w:rsidP="00CA3D62"/>
        </w:tc>
        <w:tc>
          <w:tcPr>
            <w:tcW w:w="522" w:type="dxa"/>
          </w:tcPr>
          <w:p w14:paraId="4C96F699" w14:textId="77777777" w:rsidR="00C6611B" w:rsidRPr="00C6611B" w:rsidRDefault="00C6611B" w:rsidP="00CA3D62"/>
        </w:tc>
        <w:tc>
          <w:tcPr>
            <w:tcW w:w="522" w:type="dxa"/>
          </w:tcPr>
          <w:p w14:paraId="567F3933" w14:textId="77777777" w:rsidR="00C6611B" w:rsidRPr="00C6611B" w:rsidRDefault="00C6611B" w:rsidP="00CA3D62"/>
        </w:tc>
        <w:tc>
          <w:tcPr>
            <w:tcW w:w="522" w:type="dxa"/>
          </w:tcPr>
          <w:p w14:paraId="69C24FC3" w14:textId="77777777" w:rsidR="00C6611B" w:rsidRPr="00C6611B" w:rsidRDefault="00C6611B" w:rsidP="00CA3D62"/>
        </w:tc>
      </w:tr>
      <w:tr w:rsidR="00C6611B" w:rsidRPr="00C6611B" w14:paraId="70BCBB03" w14:textId="77777777" w:rsidTr="00E534EB">
        <w:trPr>
          <w:trHeight w:val="567"/>
        </w:trPr>
        <w:tc>
          <w:tcPr>
            <w:tcW w:w="523" w:type="dxa"/>
          </w:tcPr>
          <w:p w14:paraId="2A9C0C3E" w14:textId="77777777" w:rsidR="00C6611B" w:rsidRPr="00C6611B" w:rsidRDefault="00C6611B" w:rsidP="00CA3D62"/>
        </w:tc>
        <w:tc>
          <w:tcPr>
            <w:tcW w:w="523" w:type="dxa"/>
          </w:tcPr>
          <w:p w14:paraId="3F8E6949" w14:textId="77777777" w:rsidR="00C6611B" w:rsidRPr="00C6611B" w:rsidRDefault="00C6611B" w:rsidP="00CA3D62"/>
        </w:tc>
        <w:tc>
          <w:tcPr>
            <w:tcW w:w="523" w:type="dxa"/>
          </w:tcPr>
          <w:p w14:paraId="5569E94A" w14:textId="77777777" w:rsidR="00C6611B" w:rsidRPr="00C6611B" w:rsidRDefault="00C6611B" w:rsidP="00CA3D62"/>
        </w:tc>
        <w:tc>
          <w:tcPr>
            <w:tcW w:w="523" w:type="dxa"/>
          </w:tcPr>
          <w:p w14:paraId="5B279891" w14:textId="77777777" w:rsidR="00C6611B" w:rsidRPr="00C6611B" w:rsidRDefault="00C6611B" w:rsidP="00CA3D62"/>
        </w:tc>
        <w:tc>
          <w:tcPr>
            <w:tcW w:w="523" w:type="dxa"/>
          </w:tcPr>
          <w:p w14:paraId="1914E6F8" w14:textId="77777777" w:rsidR="00C6611B" w:rsidRPr="00C6611B" w:rsidRDefault="00C6611B" w:rsidP="00CA3D62"/>
        </w:tc>
        <w:tc>
          <w:tcPr>
            <w:tcW w:w="523" w:type="dxa"/>
          </w:tcPr>
          <w:p w14:paraId="51ED67F9" w14:textId="77777777" w:rsidR="00C6611B" w:rsidRPr="00C6611B" w:rsidRDefault="00C6611B" w:rsidP="00CA3D62"/>
        </w:tc>
        <w:tc>
          <w:tcPr>
            <w:tcW w:w="523" w:type="dxa"/>
          </w:tcPr>
          <w:p w14:paraId="1BBA97EC" w14:textId="77777777" w:rsidR="00C6611B" w:rsidRPr="00C6611B" w:rsidRDefault="00C6611B" w:rsidP="00CA3D62"/>
        </w:tc>
        <w:tc>
          <w:tcPr>
            <w:tcW w:w="523" w:type="dxa"/>
          </w:tcPr>
          <w:p w14:paraId="6062F1C1" w14:textId="77777777" w:rsidR="00C6611B" w:rsidRPr="00C6611B" w:rsidRDefault="00C6611B" w:rsidP="00CA3D62"/>
        </w:tc>
        <w:tc>
          <w:tcPr>
            <w:tcW w:w="523" w:type="dxa"/>
          </w:tcPr>
          <w:p w14:paraId="4EE15BB8" w14:textId="77777777" w:rsidR="00C6611B" w:rsidRPr="00C6611B" w:rsidRDefault="00C6611B" w:rsidP="00CA3D62"/>
        </w:tc>
        <w:tc>
          <w:tcPr>
            <w:tcW w:w="523" w:type="dxa"/>
          </w:tcPr>
          <w:p w14:paraId="36887D2F" w14:textId="77777777" w:rsidR="00C6611B" w:rsidRPr="00C6611B" w:rsidRDefault="00C6611B" w:rsidP="00CA3D62"/>
        </w:tc>
        <w:tc>
          <w:tcPr>
            <w:tcW w:w="522" w:type="dxa"/>
          </w:tcPr>
          <w:p w14:paraId="2D3737A9" w14:textId="77777777" w:rsidR="00C6611B" w:rsidRPr="00C6611B" w:rsidRDefault="00C6611B" w:rsidP="00CA3D62"/>
        </w:tc>
        <w:tc>
          <w:tcPr>
            <w:tcW w:w="522" w:type="dxa"/>
          </w:tcPr>
          <w:p w14:paraId="3A5F2217" w14:textId="77777777" w:rsidR="00C6611B" w:rsidRPr="00C6611B" w:rsidRDefault="00C6611B" w:rsidP="00CA3D62"/>
        </w:tc>
        <w:tc>
          <w:tcPr>
            <w:tcW w:w="522" w:type="dxa"/>
          </w:tcPr>
          <w:p w14:paraId="6EABA212" w14:textId="77777777" w:rsidR="00C6611B" w:rsidRPr="00C6611B" w:rsidRDefault="00C6611B" w:rsidP="00CA3D62"/>
        </w:tc>
        <w:tc>
          <w:tcPr>
            <w:tcW w:w="522" w:type="dxa"/>
          </w:tcPr>
          <w:p w14:paraId="497584F3" w14:textId="77777777" w:rsidR="00C6611B" w:rsidRPr="00C6611B" w:rsidRDefault="00C6611B" w:rsidP="00CA3D62"/>
        </w:tc>
        <w:tc>
          <w:tcPr>
            <w:tcW w:w="522" w:type="dxa"/>
          </w:tcPr>
          <w:p w14:paraId="3C7A3438" w14:textId="77777777" w:rsidR="00C6611B" w:rsidRPr="00C6611B" w:rsidRDefault="00C6611B" w:rsidP="00CA3D62"/>
        </w:tc>
        <w:tc>
          <w:tcPr>
            <w:tcW w:w="522" w:type="dxa"/>
          </w:tcPr>
          <w:p w14:paraId="37322F4C" w14:textId="77777777" w:rsidR="00C6611B" w:rsidRPr="00C6611B" w:rsidRDefault="00C6611B" w:rsidP="00CA3D62"/>
        </w:tc>
        <w:tc>
          <w:tcPr>
            <w:tcW w:w="522" w:type="dxa"/>
          </w:tcPr>
          <w:p w14:paraId="1B4D401E" w14:textId="77777777" w:rsidR="00C6611B" w:rsidRPr="00C6611B" w:rsidRDefault="00C6611B" w:rsidP="00CA3D62"/>
        </w:tc>
        <w:tc>
          <w:tcPr>
            <w:tcW w:w="522" w:type="dxa"/>
          </w:tcPr>
          <w:p w14:paraId="7DA179A4" w14:textId="77777777" w:rsidR="00C6611B" w:rsidRPr="00C6611B" w:rsidRDefault="00C6611B" w:rsidP="00CA3D62"/>
        </w:tc>
        <w:tc>
          <w:tcPr>
            <w:tcW w:w="522" w:type="dxa"/>
          </w:tcPr>
          <w:p w14:paraId="36C47201" w14:textId="77777777" w:rsidR="00C6611B" w:rsidRPr="00C6611B" w:rsidRDefault="00C6611B" w:rsidP="00CA3D62"/>
        </w:tc>
        <w:tc>
          <w:tcPr>
            <w:tcW w:w="522" w:type="dxa"/>
          </w:tcPr>
          <w:p w14:paraId="295659B8" w14:textId="77777777" w:rsidR="00C6611B" w:rsidRPr="00C6611B" w:rsidRDefault="00C6611B" w:rsidP="00CA3D62"/>
        </w:tc>
      </w:tr>
      <w:tr w:rsidR="00C6611B" w:rsidRPr="00C6611B" w14:paraId="7E1D6C6A" w14:textId="77777777" w:rsidTr="00E534EB">
        <w:trPr>
          <w:trHeight w:val="567"/>
        </w:trPr>
        <w:tc>
          <w:tcPr>
            <w:tcW w:w="523" w:type="dxa"/>
          </w:tcPr>
          <w:p w14:paraId="135F53C2" w14:textId="77777777" w:rsidR="00C6611B" w:rsidRPr="00C6611B" w:rsidRDefault="00C6611B" w:rsidP="00CA3D62"/>
        </w:tc>
        <w:tc>
          <w:tcPr>
            <w:tcW w:w="523" w:type="dxa"/>
          </w:tcPr>
          <w:p w14:paraId="4B1D0215" w14:textId="77777777" w:rsidR="00C6611B" w:rsidRPr="00C6611B" w:rsidRDefault="00C6611B" w:rsidP="00CA3D62"/>
        </w:tc>
        <w:tc>
          <w:tcPr>
            <w:tcW w:w="523" w:type="dxa"/>
          </w:tcPr>
          <w:p w14:paraId="32E5B9D8" w14:textId="77777777" w:rsidR="00C6611B" w:rsidRPr="00C6611B" w:rsidRDefault="00C6611B" w:rsidP="00CA3D62"/>
        </w:tc>
        <w:tc>
          <w:tcPr>
            <w:tcW w:w="523" w:type="dxa"/>
          </w:tcPr>
          <w:p w14:paraId="3217619F" w14:textId="77777777" w:rsidR="00C6611B" w:rsidRPr="00C6611B" w:rsidRDefault="00C6611B" w:rsidP="00CA3D62"/>
        </w:tc>
        <w:tc>
          <w:tcPr>
            <w:tcW w:w="523" w:type="dxa"/>
          </w:tcPr>
          <w:p w14:paraId="4608D58C" w14:textId="77777777" w:rsidR="00C6611B" w:rsidRPr="00C6611B" w:rsidRDefault="00C6611B" w:rsidP="00CA3D62"/>
        </w:tc>
        <w:tc>
          <w:tcPr>
            <w:tcW w:w="523" w:type="dxa"/>
          </w:tcPr>
          <w:p w14:paraId="5BF52BF5" w14:textId="77777777" w:rsidR="00C6611B" w:rsidRPr="00C6611B" w:rsidRDefault="00C6611B" w:rsidP="00CA3D62"/>
        </w:tc>
        <w:tc>
          <w:tcPr>
            <w:tcW w:w="523" w:type="dxa"/>
          </w:tcPr>
          <w:p w14:paraId="67A43682" w14:textId="77777777" w:rsidR="00C6611B" w:rsidRPr="00C6611B" w:rsidRDefault="00C6611B" w:rsidP="00CA3D62"/>
        </w:tc>
        <w:tc>
          <w:tcPr>
            <w:tcW w:w="523" w:type="dxa"/>
          </w:tcPr>
          <w:p w14:paraId="21CC17A2" w14:textId="77777777" w:rsidR="00C6611B" w:rsidRPr="00C6611B" w:rsidRDefault="00C6611B" w:rsidP="00CA3D62"/>
        </w:tc>
        <w:tc>
          <w:tcPr>
            <w:tcW w:w="523" w:type="dxa"/>
          </w:tcPr>
          <w:p w14:paraId="2DB365BD" w14:textId="77777777" w:rsidR="00C6611B" w:rsidRPr="00C6611B" w:rsidRDefault="00C6611B" w:rsidP="00CA3D62"/>
        </w:tc>
        <w:tc>
          <w:tcPr>
            <w:tcW w:w="523" w:type="dxa"/>
          </w:tcPr>
          <w:p w14:paraId="5652CCDD" w14:textId="77777777" w:rsidR="00C6611B" w:rsidRPr="00C6611B" w:rsidRDefault="00C6611B" w:rsidP="00CA3D62"/>
        </w:tc>
        <w:tc>
          <w:tcPr>
            <w:tcW w:w="522" w:type="dxa"/>
          </w:tcPr>
          <w:p w14:paraId="418A25E2" w14:textId="77777777" w:rsidR="00C6611B" w:rsidRPr="00C6611B" w:rsidRDefault="00C6611B" w:rsidP="00CA3D62"/>
        </w:tc>
        <w:tc>
          <w:tcPr>
            <w:tcW w:w="522" w:type="dxa"/>
          </w:tcPr>
          <w:p w14:paraId="6BDC22A5" w14:textId="77777777" w:rsidR="00C6611B" w:rsidRPr="00C6611B" w:rsidRDefault="00C6611B" w:rsidP="00CA3D62"/>
        </w:tc>
        <w:tc>
          <w:tcPr>
            <w:tcW w:w="522" w:type="dxa"/>
          </w:tcPr>
          <w:p w14:paraId="772A0215" w14:textId="77777777" w:rsidR="00C6611B" w:rsidRPr="00C6611B" w:rsidRDefault="00C6611B" w:rsidP="00CA3D62"/>
        </w:tc>
        <w:tc>
          <w:tcPr>
            <w:tcW w:w="522" w:type="dxa"/>
          </w:tcPr>
          <w:p w14:paraId="219EE06F" w14:textId="77777777" w:rsidR="00C6611B" w:rsidRPr="00C6611B" w:rsidRDefault="00C6611B" w:rsidP="00CA3D62"/>
        </w:tc>
        <w:tc>
          <w:tcPr>
            <w:tcW w:w="522" w:type="dxa"/>
          </w:tcPr>
          <w:p w14:paraId="6714BF17" w14:textId="77777777" w:rsidR="00C6611B" w:rsidRPr="00C6611B" w:rsidRDefault="00C6611B" w:rsidP="00CA3D62"/>
        </w:tc>
        <w:tc>
          <w:tcPr>
            <w:tcW w:w="522" w:type="dxa"/>
          </w:tcPr>
          <w:p w14:paraId="21F3BB1C" w14:textId="77777777" w:rsidR="00C6611B" w:rsidRPr="00C6611B" w:rsidRDefault="00C6611B" w:rsidP="00CA3D62"/>
        </w:tc>
        <w:tc>
          <w:tcPr>
            <w:tcW w:w="522" w:type="dxa"/>
          </w:tcPr>
          <w:p w14:paraId="1E5DEE47" w14:textId="77777777" w:rsidR="00C6611B" w:rsidRPr="00C6611B" w:rsidRDefault="00C6611B" w:rsidP="00CA3D62"/>
        </w:tc>
        <w:tc>
          <w:tcPr>
            <w:tcW w:w="522" w:type="dxa"/>
          </w:tcPr>
          <w:p w14:paraId="148AC9C0" w14:textId="77777777" w:rsidR="00C6611B" w:rsidRPr="00C6611B" w:rsidRDefault="00C6611B" w:rsidP="00CA3D62"/>
        </w:tc>
        <w:tc>
          <w:tcPr>
            <w:tcW w:w="522" w:type="dxa"/>
          </w:tcPr>
          <w:p w14:paraId="2B6A87D1" w14:textId="77777777" w:rsidR="00C6611B" w:rsidRPr="00C6611B" w:rsidRDefault="00C6611B" w:rsidP="00CA3D62"/>
        </w:tc>
        <w:tc>
          <w:tcPr>
            <w:tcW w:w="522" w:type="dxa"/>
          </w:tcPr>
          <w:p w14:paraId="30E93831" w14:textId="77777777" w:rsidR="00C6611B" w:rsidRPr="00C6611B" w:rsidRDefault="00C6611B" w:rsidP="00CA3D62"/>
        </w:tc>
      </w:tr>
      <w:tr w:rsidR="00C6611B" w:rsidRPr="00C6611B" w14:paraId="17C4298C" w14:textId="77777777" w:rsidTr="00E534EB">
        <w:trPr>
          <w:trHeight w:val="567"/>
        </w:trPr>
        <w:tc>
          <w:tcPr>
            <w:tcW w:w="523" w:type="dxa"/>
          </w:tcPr>
          <w:p w14:paraId="49D51CB0" w14:textId="77777777" w:rsidR="00C6611B" w:rsidRPr="00C6611B" w:rsidRDefault="00C6611B" w:rsidP="00CA3D62"/>
        </w:tc>
        <w:tc>
          <w:tcPr>
            <w:tcW w:w="523" w:type="dxa"/>
          </w:tcPr>
          <w:p w14:paraId="0FBA6149" w14:textId="77777777" w:rsidR="00C6611B" w:rsidRPr="00C6611B" w:rsidRDefault="00C6611B" w:rsidP="00CA3D62"/>
        </w:tc>
        <w:tc>
          <w:tcPr>
            <w:tcW w:w="523" w:type="dxa"/>
          </w:tcPr>
          <w:p w14:paraId="7C32DCB9" w14:textId="77777777" w:rsidR="00C6611B" w:rsidRPr="00C6611B" w:rsidRDefault="00C6611B" w:rsidP="00CA3D62"/>
        </w:tc>
        <w:tc>
          <w:tcPr>
            <w:tcW w:w="523" w:type="dxa"/>
          </w:tcPr>
          <w:p w14:paraId="464A8FAE" w14:textId="77777777" w:rsidR="00C6611B" w:rsidRPr="00C6611B" w:rsidRDefault="00C6611B" w:rsidP="00CA3D62"/>
        </w:tc>
        <w:tc>
          <w:tcPr>
            <w:tcW w:w="523" w:type="dxa"/>
          </w:tcPr>
          <w:p w14:paraId="3576E466" w14:textId="77777777" w:rsidR="00C6611B" w:rsidRPr="00C6611B" w:rsidRDefault="00C6611B" w:rsidP="00CA3D62"/>
        </w:tc>
        <w:tc>
          <w:tcPr>
            <w:tcW w:w="523" w:type="dxa"/>
          </w:tcPr>
          <w:p w14:paraId="2D24DCE5" w14:textId="77777777" w:rsidR="00C6611B" w:rsidRPr="00C6611B" w:rsidRDefault="00C6611B" w:rsidP="00CA3D62"/>
        </w:tc>
        <w:tc>
          <w:tcPr>
            <w:tcW w:w="523" w:type="dxa"/>
          </w:tcPr>
          <w:p w14:paraId="7A3B0DBC" w14:textId="77777777" w:rsidR="00C6611B" w:rsidRPr="00C6611B" w:rsidRDefault="00C6611B" w:rsidP="00CA3D62"/>
        </w:tc>
        <w:tc>
          <w:tcPr>
            <w:tcW w:w="523" w:type="dxa"/>
          </w:tcPr>
          <w:p w14:paraId="468AEF9D" w14:textId="77777777" w:rsidR="00C6611B" w:rsidRPr="00C6611B" w:rsidRDefault="00C6611B" w:rsidP="00CA3D62"/>
        </w:tc>
        <w:tc>
          <w:tcPr>
            <w:tcW w:w="523" w:type="dxa"/>
          </w:tcPr>
          <w:p w14:paraId="5B173FDD" w14:textId="77777777" w:rsidR="00C6611B" w:rsidRPr="00C6611B" w:rsidRDefault="00C6611B" w:rsidP="00CA3D62"/>
        </w:tc>
        <w:tc>
          <w:tcPr>
            <w:tcW w:w="523" w:type="dxa"/>
          </w:tcPr>
          <w:p w14:paraId="25F9D55B" w14:textId="77777777" w:rsidR="00C6611B" w:rsidRPr="00C6611B" w:rsidRDefault="00C6611B" w:rsidP="00CA3D62"/>
        </w:tc>
        <w:tc>
          <w:tcPr>
            <w:tcW w:w="522" w:type="dxa"/>
          </w:tcPr>
          <w:p w14:paraId="7C7AD640" w14:textId="77777777" w:rsidR="00C6611B" w:rsidRPr="00C6611B" w:rsidRDefault="00C6611B" w:rsidP="00CA3D62"/>
        </w:tc>
        <w:tc>
          <w:tcPr>
            <w:tcW w:w="522" w:type="dxa"/>
          </w:tcPr>
          <w:p w14:paraId="0F7A5F6C" w14:textId="77777777" w:rsidR="00C6611B" w:rsidRPr="00C6611B" w:rsidRDefault="00C6611B" w:rsidP="00CA3D62"/>
        </w:tc>
        <w:tc>
          <w:tcPr>
            <w:tcW w:w="522" w:type="dxa"/>
          </w:tcPr>
          <w:p w14:paraId="64AB639C" w14:textId="77777777" w:rsidR="00C6611B" w:rsidRPr="00C6611B" w:rsidRDefault="00C6611B" w:rsidP="00CA3D62"/>
        </w:tc>
        <w:tc>
          <w:tcPr>
            <w:tcW w:w="522" w:type="dxa"/>
          </w:tcPr>
          <w:p w14:paraId="1E194C6A" w14:textId="77777777" w:rsidR="00C6611B" w:rsidRPr="00C6611B" w:rsidRDefault="00C6611B" w:rsidP="00CA3D62"/>
        </w:tc>
        <w:tc>
          <w:tcPr>
            <w:tcW w:w="522" w:type="dxa"/>
          </w:tcPr>
          <w:p w14:paraId="4B9531D5" w14:textId="77777777" w:rsidR="00C6611B" w:rsidRPr="00C6611B" w:rsidRDefault="00C6611B" w:rsidP="00CA3D62"/>
        </w:tc>
        <w:tc>
          <w:tcPr>
            <w:tcW w:w="522" w:type="dxa"/>
          </w:tcPr>
          <w:p w14:paraId="35A5A27A" w14:textId="77777777" w:rsidR="00C6611B" w:rsidRPr="00C6611B" w:rsidRDefault="00C6611B" w:rsidP="00CA3D62"/>
        </w:tc>
        <w:tc>
          <w:tcPr>
            <w:tcW w:w="522" w:type="dxa"/>
          </w:tcPr>
          <w:p w14:paraId="2E5703F4" w14:textId="77777777" w:rsidR="00C6611B" w:rsidRPr="00C6611B" w:rsidRDefault="00C6611B" w:rsidP="00CA3D62"/>
        </w:tc>
        <w:tc>
          <w:tcPr>
            <w:tcW w:w="522" w:type="dxa"/>
          </w:tcPr>
          <w:p w14:paraId="5B3F751D" w14:textId="77777777" w:rsidR="00C6611B" w:rsidRPr="00C6611B" w:rsidRDefault="00C6611B" w:rsidP="00CA3D62"/>
        </w:tc>
        <w:tc>
          <w:tcPr>
            <w:tcW w:w="522" w:type="dxa"/>
          </w:tcPr>
          <w:p w14:paraId="2C7CD2B2" w14:textId="77777777" w:rsidR="00C6611B" w:rsidRPr="00C6611B" w:rsidRDefault="00C6611B" w:rsidP="00CA3D62"/>
        </w:tc>
        <w:tc>
          <w:tcPr>
            <w:tcW w:w="522" w:type="dxa"/>
          </w:tcPr>
          <w:p w14:paraId="4BABC57D" w14:textId="77777777" w:rsidR="00C6611B" w:rsidRPr="00C6611B" w:rsidRDefault="00C6611B" w:rsidP="00CA3D62"/>
        </w:tc>
      </w:tr>
      <w:tr w:rsidR="00C6611B" w:rsidRPr="00C6611B" w14:paraId="2A2CDE4C" w14:textId="77777777" w:rsidTr="00E534EB">
        <w:trPr>
          <w:trHeight w:val="567"/>
        </w:trPr>
        <w:tc>
          <w:tcPr>
            <w:tcW w:w="523" w:type="dxa"/>
          </w:tcPr>
          <w:p w14:paraId="5B7AB13B" w14:textId="77777777" w:rsidR="00C6611B" w:rsidRPr="00C6611B" w:rsidRDefault="00C6611B" w:rsidP="00CA3D62"/>
        </w:tc>
        <w:tc>
          <w:tcPr>
            <w:tcW w:w="523" w:type="dxa"/>
          </w:tcPr>
          <w:p w14:paraId="0CEE0851" w14:textId="77777777" w:rsidR="00C6611B" w:rsidRPr="00C6611B" w:rsidRDefault="00C6611B" w:rsidP="00CA3D62"/>
        </w:tc>
        <w:tc>
          <w:tcPr>
            <w:tcW w:w="523" w:type="dxa"/>
          </w:tcPr>
          <w:p w14:paraId="22C1C3C6" w14:textId="77777777" w:rsidR="00C6611B" w:rsidRPr="00C6611B" w:rsidRDefault="00C6611B" w:rsidP="00CA3D62"/>
        </w:tc>
        <w:tc>
          <w:tcPr>
            <w:tcW w:w="523" w:type="dxa"/>
          </w:tcPr>
          <w:p w14:paraId="7E804D2E" w14:textId="77777777" w:rsidR="00C6611B" w:rsidRPr="00C6611B" w:rsidRDefault="00C6611B" w:rsidP="00CA3D62"/>
        </w:tc>
        <w:tc>
          <w:tcPr>
            <w:tcW w:w="523" w:type="dxa"/>
          </w:tcPr>
          <w:p w14:paraId="1B1DDE24" w14:textId="77777777" w:rsidR="00C6611B" w:rsidRPr="00C6611B" w:rsidRDefault="00C6611B" w:rsidP="00CA3D62"/>
        </w:tc>
        <w:tc>
          <w:tcPr>
            <w:tcW w:w="523" w:type="dxa"/>
          </w:tcPr>
          <w:p w14:paraId="63DFCB71" w14:textId="77777777" w:rsidR="00C6611B" w:rsidRPr="00C6611B" w:rsidRDefault="00C6611B" w:rsidP="00CA3D62"/>
        </w:tc>
        <w:tc>
          <w:tcPr>
            <w:tcW w:w="523" w:type="dxa"/>
          </w:tcPr>
          <w:p w14:paraId="1B8C8904" w14:textId="77777777" w:rsidR="00C6611B" w:rsidRPr="00C6611B" w:rsidRDefault="00C6611B" w:rsidP="00CA3D62"/>
        </w:tc>
        <w:tc>
          <w:tcPr>
            <w:tcW w:w="523" w:type="dxa"/>
          </w:tcPr>
          <w:p w14:paraId="7971258F" w14:textId="77777777" w:rsidR="00C6611B" w:rsidRPr="00C6611B" w:rsidRDefault="00C6611B" w:rsidP="00CA3D62"/>
        </w:tc>
        <w:tc>
          <w:tcPr>
            <w:tcW w:w="523" w:type="dxa"/>
          </w:tcPr>
          <w:p w14:paraId="04BAC741" w14:textId="77777777" w:rsidR="00C6611B" w:rsidRPr="00C6611B" w:rsidRDefault="00C6611B" w:rsidP="00CA3D62"/>
        </w:tc>
        <w:tc>
          <w:tcPr>
            <w:tcW w:w="523" w:type="dxa"/>
          </w:tcPr>
          <w:p w14:paraId="0C7AB619" w14:textId="77777777" w:rsidR="00C6611B" w:rsidRPr="00C6611B" w:rsidRDefault="00C6611B" w:rsidP="00CA3D62"/>
        </w:tc>
        <w:tc>
          <w:tcPr>
            <w:tcW w:w="522" w:type="dxa"/>
          </w:tcPr>
          <w:p w14:paraId="5AA89A5F" w14:textId="77777777" w:rsidR="00C6611B" w:rsidRPr="00C6611B" w:rsidRDefault="00C6611B" w:rsidP="00CA3D62"/>
        </w:tc>
        <w:tc>
          <w:tcPr>
            <w:tcW w:w="522" w:type="dxa"/>
          </w:tcPr>
          <w:p w14:paraId="11371EAF" w14:textId="77777777" w:rsidR="00C6611B" w:rsidRPr="00C6611B" w:rsidRDefault="00C6611B" w:rsidP="00CA3D62"/>
        </w:tc>
        <w:tc>
          <w:tcPr>
            <w:tcW w:w="522" w:type="dxa"/>
          </w:tcPr>
          <w:p w14:paraId="0AA0CFD5" w14:textId="77777777" w:rsidR="00C6611B" w:rsidRPr="00C6611B" w:rsidRDefault="00C6611B" w:rsidP="00CA3D62"/>
        </w:tc>
        <w:tc>
          <w:tcPr>
            <w:tcW w:w="522" w:type="dxa"/>
          </w:tcPr>
          <w:p w14:paraId="5651D0F4" w14:textId="77777777" w:rsidR="00C6611B" w:rsidRPr="00C6611B" w:rsidRDefault="00C6611B" w:rsidP="00CA3D62"/>
        </w:tc>
        <w:tc>
          <w:tcPr>
            <w:tcW w:w="522" w:type="dxa"/>
          </w:tcPr>
          <w:p w14:paraId="1BCA11C9" w14:textId="77777777" w:rsidR="00C6611B" w:rsidRPr="00C6611B" w:rsidRDefault="00C6611B" w:rsidP="00CA3D62"/>
        </w:tc>
        <w:tc>
          <w:tcPr>
            <w:tcW w:w="522" w:type="dxa"/>
          </w:tcPr>
          <w:p w14:paraId="32190A23" w14:textId="77777777" w:rsidR="00C6611B" w:rsidRPr="00C6611B" w:rsidRDefault="00C6611B" w:rsidP="00CA3D62"/>
        </w:tc>
        <w:tc>
          <w:tcPr>
            <w:tcW w:w="522" w:type="dxa"/>
          </w:tcPr>
          <w:p w14:paraId="05A6AA73" w14:textId="77777777" w:rsidR="00C6611B" w:rsidRPr="00C6611B" w:rsidRDefault="00C6611B" w:rsidP="00CA3D62"/>
        </w:tc>
        <w:tc>
          <w:tcPr>
            <w:tcW w:w="522" w:type="dxa"/>
          </w:tcPr>
          <w:p w14:paraId="65E5A710" w14:textId="77777777" w:rsidR="00C6611B" w:rsidRPr="00C6611B" w:rsidRDefault="00C6611B" w:rsidP="00CA3D62"/>
        </w:tc>
        <w:tc>
          <w:tcPr>
            <w:tcW w:w="522" w:type="dxa"/>
          </w:tcPr>
          <w:p w14:paraId="3646EDE0" w14:textId="77777777" w:rsidR="00C6611B" w:rsidRPr="00C6611B" w:rsidRDefault="00C6611B" w:rsidP="00CA3D62"/>
        </w:tc>
        <w:tc>
          <w:tcPr>
            <w:tcW w:w="522" w:type="dxa"/>
          </w:tcPr>
          <w:p w14:paraId="5A2074C7" w14:textId="77777777" w:rsidR="00C6611B" w:rsidRPr="00C6611B" w:rsidRDefault="00C6611B" w:rsidP="00CA3D62"/>
        </w:tc>
      </w:tr>
      <w:tr w:rsidR="00C6611B" w:rsidRPr="00C6611B" w14:paraId="71C5AF4C" w14:textId="77777777" w:rsidTr="00E534EB">
        <w:trPr>
          <w:trHeight w:val="567"/>
        </w:trPr>
        <w:tc>
          <w:tcPr>
            <w:tcW w:w="523" w:type="dxa"/>
          </w:tcPr>
          <w:p w14:paraId="1658C195" w14:textId="77777777" w:rsidR="00C6611B" w:rsidRPr="00C6611B" w:rsidRDefault="00C6611B" w:rsidP="00CA3D62"/>
        </w:tc>
        <w:tc>
          <w:tcPr>
            <w:tcW w:w="523" w:type="dxa"/>
          </w:tcPr>
          <w:p w14:paraId="66073EE7" w14:textId="77777777" w:rsidR="00C6611B" w:rsidRPr="00C6611B" w:rsidRDefault="00C6611B" w:rsidP="00CA3D62"/>
        </w:tc>
        <w:tc>
          <w:tcPr>
            <w:tcW w:w="523" w:type="dxa"/>
          </w:tcPr>
          <w:p w14:paraId="3F051296" w14:textId="77777777" w:rsidR="00C6611B" w:rsidRPr="00C6611B" w:rsidRDefault="00C6611B" w:rsidP="00CA3D62"/>
        </w:tc>
        <w:tc>
          <w:tcPr>
            <w:tcW w:w="523" w:type="dxa"/>
          </w:tcPr>
          <w:p w14:paraId="40A6E932" w14:textId="77777777" w:rsidR="00C6611B" w:rsidRPr="00C6611B" w:rsidRDefault="00C6611B" w:rsidP="00CA3D62"/>
        </w:tc>
        <w:tc>
          <w:tcPr>
            <w:tcW w:w="523" w:type="dxa"/>
          </w:tcPr>
          <w:p w14:paraId="5E4D01CC" w14:textId="77777777" w:rsidR="00C6611B" w:rsidRPr="00C6611B" w:rsidRDefault="00C6611B" w:rsidP="00CA3D62"/>
        </w:tc>
        <w:tc>
          <w:tcPr>
            <w:tcW w:w="523" w:type="dxa"/>
          </w:tcPr>
          <w:p w14:paraId="4B4AD8C2" w14:textId="77777777" w:rsidR="00C6611B" w:rsidRPr="00C6611B" w:rsidRDefault="00C6611B" w:rsidP="00CA3D62"/>
        </w:tc>
        <w:tc>
          <w:tcPr>
            <w:tcW w:w="523" w:type="dxa"/>
          </w:tcPr>
          <w:p w14:paraId="116A68AA" w14:textId="77777777" w:rsidR="00C6611B" w:rsidRPr="00C6611B" w:rsidRDefault="00C6611B" w:rsidP="00CA3D62"/>
        </w:tc>
        <w:tc>
          <w:tcPr>
            <w:tcW w:w="523" w:type="dxa"/>
          </w:tcPr>
          <w:p w14:paraId="3A3E0199" w14:textId="77777777" w:rsidR="00C6611B" w:rsidRPr="00C6611B" w:rsidRDefault="00C6611B" w:rsidP="00CA3D62"/>
        </w:tc>
        <w:tc>
          <w:tcPr>
            <w:tcW w:w="523" w:type="dxa"/>
          </w:tcPr>
          <w:p w14:paraId="77D01B20" w14:textId="77777777" w:rsidR="00C6611B" w:rsidRPr="00C6611B" w:rsidRDefault="00C6611B" w:rsidP="00CA3D62"/>
        </w:tc>
        <w:tc>
          <w:tcPr>
            <w:tcW w:w="523" w:type="dxa"/>
          </w:tcPr>
          <w:p w14:paraId="05ADA4F2" w14:textId="77777777" w:rsidR="00C6611B" w:rsidRPr="00C6611B" w:rsidRDefault="00C6611B" w:rsidP="00CA3D62"/>
        </w:tc>
        <w:tc>
          <w:tcPr>
            <w:tcW w:w="522" w:type="dxa"/>
          </w:tcPr>
          <w:p w14:paraId="719D9760" w14:textId="77777777" w:rsidR="00C6611B" w:rsidRPr="00C6611B" w:rsidRDefault="00C6611B" w:rsidP="00CA3D62"/>
        </w:tc>
        <w:tc>
          <w:tcPr>
            <w:tcW w:w="522" w:type="dxa"/>
          </w:tcPr>
          <w:p w14:paraId="45C5384F" w14:textId="77777777" w:rsidR="00C6611B" w:rsidRPr="00C6611B" w:rsidRDefault="00C6611B" w:rsidP="00CA3D62"/>
        </w:tc>
        <w:tc>
          <w:tcPr>
            <w:tcW w:w="522" w:type="dxa"/>
          </w:tcPr>
          <w:p w14:paraId="3A0E010C" w14:textId="77777777" w:rsidR="00C6611B" w:rsidRPr="00C6611B" w:rsidRDefault="00C6611B" w:rsidP="00CA3D62"/>
        </w:tc>
        <w:tc>
          <w:tcPr>
            <w:tcW w:w="522" w:type="dxa"/>
          </w:tcPr>
          <w:p w14:paraId="464AF4BD" w14:textId="77777777" w:rsidR="00C6611B" w:rsidRPr="00C6611B" w:rsidRDefault="00C6611B" w:rsidP="00CA3D62"/>
        </w:tc>
        <w:tc>
          <w:tcPr>
            <w:tcW w:w="522" w:type="dxa"/>
          </w:tcPr>
          <w:p w14:paraId="449BC629" w14:textId="77777777" w:rsidR="00C6611B" w:rsidRPr="00C6611B" w:rsidRDefault="00C6611B" w:rsidP="00CA3D62"/>
        </w:tc>
        <w:tc>
          <w:tcPr>
            <w:tcW w:w="522" w:type="dxa"/>
          </w:tcPr>
          <w:p w14:paraId="270DE205" w14:textId="77777777" w:rsidR="00C6611B" w:rsidRPr="00C6611B" w:rsidRDefault="00C6611B" w:rsidP="00CA3D62"/>
        </w:tc>
        <w:tc>
          <w:tcPr>
            <w:tcW w:w="522" w:type="dxa"/>
          </w:tcPr>
          <w:p w14:paraId="5AA4AC76" w14:textId="77777777" w:rsidR="00C6611B" w:rsidRPr="00C6611B" w:rsidRDefault="00C6611B" w:rsidP="00CA3D62"/>
        </w:tc>
        <w:tc>
          <w:tcPr>
            <w:tcW w:w="522" w:type="dxa"/>
          </w:tcPr>
          <w:p w14:paraId="7A79121D" w14:textId="77777777" w:rsidR="00C6611B" w:rsidRPr="00C6611B" w:rsidRDefault="00C6611B" w:rsidP="00CA3D62"/>
        </w:tc>
        <w:tc>
          <w:tcPr>
            <w:tcW w:w="522" w:type="dxa"/>
          </w:tcPr>
          <w:p w14:paraId="11B8EE48" w14:textId="77777777" w:rsidR="00C6611B" w:rsidRPr="00C6611B" w:rsidRDefault="00C6611B" w:rsidP="00CA3D62"/>
        </w:tc>
        <w:tc>
          <w:tcPr>
            <w:tcW w:w="522" w:type="dxa"/>
          </w:tcPr>
          <w:p w14:paraId="7E99EA7D" w14:textId="77777777" w:rsidR="00C6611B" w:rsidRPr="00C6611B" w:rsidRDefault="00C6611B" w:rsidP="00CA3D62"/>
        </w:tc>
      </w:tr>
      <w:tr w:rsidR="00C6611B" w:rsidRPr="00C6611B" w14:paraId="20109D3C" w14:textId="77777777" w:rsidTr="00E534EB">
        <w:trPr>
          <w:trHeight w:val="567"/>
        </w:trPr>
        <w:tc>
          <w:tcPr>
            <w:tcW w:w="523" w:type="dxa"/>
          </w:tcPr>
          <w:p w14:paraId="47E2FA68" w14:textId="77777777" w:rsidR="00C6611B" w:rsidRPr="00C6611B" w:rsidRDefault="00C6611B" w:rsidP="00CA3D62"/>
        </w:tc>
        <w:tc>
          <w:tcPr>
            <w:tcW w:w="523" w:type="dxa"/>
          </w:tcPr>
          <w:p w14:paraId="69AD5519" w14:textId="77777777" w:rsidR="00C6611B" w:rsidRPr="00C6611B" w:rsidRDefault="00C6611B" w:rsidP="00CA3D62"/>
        </w:tc>
        <w:tc>
          <w:tcPr>
            <w:tcW w:w="523" w:type="dxa"/>
          </w:tcPr>
          <w:p w14:paraId="39A6A0CF" w14:textId="77777777" w:rsidR="00C6611B" w:rsidRPr="00C6611B" w:rsidRDefault="00C6611B" w:rsidP="00CA3D62"/>
        </w:tc>
        <w:tc>
          <w:tcPr>
            <w:tcW w:w="523" w:type="dxa"/>
          </w:tcPr>
          <w:p w14:paraId="48740149" w14:textId="77777777" w:rsidR="00C6611B" w:rsidRPr="00C6611B" w:rsidRDefault="00C6611B" w:rsidP="00CA3D62"/>
        </w:tc>
        <w:tc>
          <w:tcPr>
            <w:tcW w:w="523" w:type="dxa"/>
          </w:tcPr>
          <w:p w14:paraId="2562306D" w14:textId="77777777" w:rsidR="00C6611B" w:rsidRPr="00C6611B" w:rsidRDefault="00C6611B" w:rsidP="00CA3D62"/>
        </w:tc>
        <w:tc>
          <w:tcPr>
            <w:tcW w:w="523" w:type="dxa"/>
          </w:tcPr>
          <w:p w14:paraId="42E89672" w14:textId="77777777" w:rsidR="00C6611B" w:rsidRPr="00C6611B" w:rsidRDefault="00C6611B" w:rsidP="00CA3D62"/>
        </w:tc>
        <w:tc>
          <w:tcPr>
            <w:tcW w:w="523" w:type="dxa"/>
          </w:tcPr>
          <w:p w14:paraId="6FE06CE0" w14:textId="77777777" w:rsidR="00C6611B" w:rsidRPr="00C6611B" w:rsidRDefault="00C6611B" w:rsidP="00CA3D62"/>
        </w:tc>
        <w:tc>
          <w:tcPr>
            <w:tcW w:w="523" w:type="dxa"/>
          </w:tcPr>
          <w:p w14:paraId="0FBDC8EF" w14:textId="77777777" w:rsidR="00C6611B" w:rsidRPr="00C6611B" w:rsidRDefault="00C6611B" w:rsidP="00CA3D62"/>
        </w:tc>
        <w:tc>
          <w:tcPr>
            <w:tcW w:w="523" w:type="dxa"/>
          </w:tcPr>
          <w:p w14:paraId="7ED24087" w14:textId="77777777" w:rsidR="00C6611B" w:rsidRPr="00C6611B" w:rsidRDefault="00C6611B" w:rsidP="00CA3D62"/>
        </w:tc>
        <w:tc>
          <w:tcPr>
            <w:tcW w:w="523" w:type="dxa"/>
          </w:tcPr>
          <w:p w14:paraId="630274BA" w14:textId="77777777" w:rsidR="00C6611B" w:rsidRPr="00C6611B" w:rsidRDefault="00C6611B" w:rsidP="00CA3D62"/>
        </w:tc>
        <w:tc>
          <w:tcPr>
            <w:tcW w:w="522" w:type="dxa"/>
          </w:tcPr>
          <w:p w14:paraId="7044DCCF" w14:textId="77777777" w:rsidR="00C6611B" w:rsidRPr="00C6611B" w:rsidRDefault="00C6611B" w:rsidP="00CA3D62"/>
        </w:tc>
        <w:tc>
          <w:tcPr>
            <w:tcW w:w="522" w:type="dxa"/>
          </w:tcPr>
          <w:p w14:paraId="1CD7D7DA" w14:textId="77777777" w:rsidR="00C6611B" w:rsidRPr="00C6611B" w:rsidRDefault="00C6611B" w:rsidP="00CA3D62"/>
        </w:tc>
        <w:tc>
          <w:tcPr>
            <w:tcW w:w="522" w:type="dxa"/>
          </w:tcPr>
          <w:p w14:paraId="1F809A58" w14:textId="77777777" w:rsidR="00C6611B" w:rsidRPr="00C6611B" w:rsidRDefault="00C6611B" w:rsidP="00CA3D62"/>
        </w:tc>
        <w:tc>
          <w:tcPr>
            <w:tcW w:w="522" w:type="dxa"/>
          </w:tcPr>
          <w:p w14:paraId="23ADD4C6" w14:textId="77777777" w:rsidR="00C6611B" w:rsidRPr="00C6611B" w:rsidRDefault="00C6611B" w:rsidP="00CA3D62"/>
        </w:tc>
        <w:tc>
          <w:tcPr>
            <w:tcW w:w="522" w:type="dxa"/>
          </w:tcPr>
          <w:p w14:paraId="5EC86940" w14:textId="77777777" w:rsidR="00C6611B" w:rsidRPr="00C6611B" w:rsidRDefault="00C6611B" w:rsidP="00CA3D62"/>
        </w:tc>
        <w:tc>
          <w:tcPr>
            <w:tcW w:w="522" w:type="dxa"/>
          </w:tcPr>
          <w:p w14:paraId="497A945E" w14:textId="77777777" w:rsidR="00C6611B" w:rsidRPr="00C6611B" w:rsidRDefault="00C6611B" w:rsidP="00CA3D62"/>
        </w:tc>
        <w:tc>
          <w:tcPr>
            <w:tcW w:w="522" w:type="dxa"/>
          </w:tcPr>
          <w:p w14:paraId="7E9AA500" w14:textId="77777777" w:rsidR="00C6611B" w:rsidRPr="00C6611B" w:rsidRDefault="00C6611B" w:rsidP="00CA3D62"/>
        </w:tc>
        <w:tc>
          <w:tcPr>
            <w:tcW w:w="522" w:type="dxa"/>
          </w:tcPr>
          <w:p w14:paraId="0DB8DC73" w14:textId="77777777" w:rsidR="00C6611B" w:rsidRPr="00C6611B" w:rsidRDefault="00C6611B" w:rsidP="00CA3D62"/>
        </w:tc>
        <w:tc>
          <w:tcPr>
            <w:tcW w:w="522" w:type="dxa"/>
          </w:tcPr>
          <w:p w14:paraId="07EDED8A" w14:textId="77777777" w:rsidR="00C6611B" w:rsidRPr="00C6611B" w:rsidRDefault="00C6611B" w:rsidP="00CA3D62"/>
        </w:tc>
        <w:tc>
          <w:tcPr>
            <w:tcW w:w="522" w:type="dxa"/>
          </w:tcPr>
          <w:p w14:paraId="4DBE7EBB" w14:textId="77777777" w:rsidR="00C6611B" w:rsidRPr="00C6611B" w:rsidRDefault="00C6611B" w:rsidP="00CA3D62"/>
        </w:tc>
      </w:tr>
      <w:tr w:rsidR="00C6611B" w:rsidRPr="00C6611B" w14:paraId="7F655738" w14:textId="77777777" w:rsidTr="00E534EB">
        <w:trPr>
          <w:trHeight w:val="567"/>
        </w:trPr>
        <w:tc>
          <w:tcPr>
            <w:tcW w:w="523" w:type="dxa"/>
          </w:tcPr>
          <w:p w14:paraId="386CBD58" w14:textId="77777777" w:rsidR="00C6611B" w:rsidRPr="00C6611B" w:rsidRDefault="00C6611B" w:rsidP="00CA3D62"/>
        </w:tc>
        <w:tc>
          <w:tcPr>
            <w:tcW w:w="523" w:type="dxa"/>
          </w:tcPr>
          <w:p w14:paraId="3EA8BBCD" w14:textId="77777777" w:rsidR="00C6611B" w:rsidRPr="00C6611B" w:rsidRDefault="00C6611B" w:rsidP="00CA3D62"/>
        </w:tc>
        <w:tc>
          <w:tcPr>
            <w:tcW w:w="523" w:type="dxa"/>
          </w:tcPr>
          <w:p w14:paraId="6A39715A" w14:textId="77777777" w:rsidR="00C6611B" w:rsidRPr="00C6611B" w:rsidRDefault="00C6611B" w:rsidP="00CA3D62"/>
        </w:tc>
        <w:tc>
          <w:tcPr>
            <w:tcW w:w="523" w:type="dxa"/>
          </w:tcPr>
          <w:p w14:paraId="38BE6748" w14:textId="77777777" w:rsidR="00C6611B" w:rsidRPr="00C6611B" w:rsidRDefault="00C6611B" w:rsidP="00CA3D62"/>
        </w:tc>
        <w:tc>
          <w:tcPr>
            <w:tcW w:w="523" w:type="dxa"/>
          </w:tcPr>
          <w:p w14:paraId="7B8D09F9" w14:textId="77777777" w:rsidR="00C6611B" w:rsidRPr="00C6611B" w:rsidRDefault="00C6611B" w:rsidP="00CA3D62"/>
        </w:tc>
        <w:tc>
          <w:tcPr>
            <w:tcW w:w="523" w:type="dxa"/>
          </w:tcPr>
          <w:p w14:paraId="6CC486F9" w14:textId="77777777" w:rsidR="00C6611B" w:rsidRPr="00C6611B" w:rsidRDefault="00C6611B" w:rsidP="00CA3D62"/>
        </w:tc>
        <w:tc>
          <w:tcPr>
            <w:tcW w:w="523" w:type="dxa"/>
          </w:tcPr>
          <w:p w14:paraId="4A7ADF7D" w14:textId="77777777" w:rsidR="00C6611B" w:rsidRPr="00C6611B" w:rsidRDefault="00C6611B" w:rsidP="00CA3D62"/>
        </w:tc>
        <w:tc>
          <w:tcPr>
            <w:tcW w:w="523" w:type="dxa"/>
          </w:tcPr>
          <w:p w14:paraId="66DCA0F0" w14:textId="77777777" w:rsidR="00C6611B" w:rsidRPr="00C6611B" w:rsidRDefault="00C6611B" w:rsidP="00CA3D62"/>
        </w:tc>
        <w:tc>
          <w:tcPr>
            <w:tcW w:w="523" w:type="dxa"/>
          </w:tcPr>
          <w:p w14:paraId="391711EC" w14:textId="77777777" w:rsidR="00C6611B" w:rsidRPr="00C6611B" w:rsidRDefault="00C6611B" w:rsidP="00CA3D62"/>
        </w:tc>
        <w:tc>
          <w:tcPr>
            <w:tcW w:w="523" w:type="dxa"/>
          </w:tcPr>
          <w:p w14:paraId="45175271" w14:textId="77777777" w:rsidR="00C6611B" w:rsidRPr="00C6611B" w:rsidRDefault="00C6611B" w:rsidP="00CA3D62"/>
        </w:tc>
        <w:tc>
          <w:tcPr>
            <w:tcW w:w="522" w:type="dxa"/>
          </w:tcPr>
          <w:p w14:paraId="2AC28C5F" w14:textId="77777777" w:rsidR="00C6611B" w:rsidRPr="00C6611B" w:rsidRDefault="00C6611B" w:rsidP="00CA3D62"/>
        </w:tc>
        <w:tc>
          <w:tcPr>
            <w:tcW w:w="522" w:type="dxa"/>
          </w:tcPr>
          <w:p w14:paraId="048FF1C1" w14:textId="77777777" w:rsidR="00C6611B" w:rsidRPr="00C6611B" w:rsidRDefault="00C6611B" w:rsidP="00CA3D62"/>
        </w:tc>
        <w:tc>
          <w:tcPr>
            <w:tcW w:w="522" w:type="dxa"/>
          </w:tcPr>
          <w:p w14:paraId="213A3967" w14:textId="77777777" w:rsidR="00C6611B" w:rsidRPr="00C6611B" w:rsidRDefault="00C6611B" w:rsidP="00CA3D62"/>
        </w:tc>
        <w:tc>
          <w:tcPr>
            <w:tcW w:w="522" w:type="dxa"/>
          </w:tcPr>
          <w:p w14:paraId="51B8F869" w14:textId="77777777" w:rsidR="00C6611B" w:rsidRPr="00C6611B" w:rsidRDefault="00C6611B" w:rsidP="00CA3D62"/>
        </w:tc>
        <w:tc>
          <w:tcPr>
            <w:tcW w:w="522" w:type="dxa"/>
          </w:tcPr>
          <w:p w14:paraId="401EC5BC" w14:textId="77777777" w:rsidR="00C6611B" w:rsidRPr="00C6611B" w:rsidRDefault="00C6611B" w:rsidP="00CA3D62"/>
        </w:tc>
        <w:tc>
          <w:tcPr>
            <w:tcW w:w="522" w:type="dxa"/>
          </w:tcPr>
          <w:p w14:paraId="7794A538" w14:textId="77777777" w:rsidR="00C6611B" w:rsidRPr="00C6611B" w:rsidRDefault="00C6611B" w:rsidP="00CA3D62"/>
        </w:tc>
        <w:tc>
          <w:tcPr>
            <w:tcW w:w="522" w:type="dxa"/>
          </w:tcPr>
          <w:p w14:paraId="1C935313" w14:textId="77777777" w:rsidR="00C6611B" w:rsidRPr="00C6611B" w:rsidRDefault="00C6611B" w:rsidP="00CA3D62"/>
        </w:tc>
        <w:tc>
          <w:tcPr>
            <w:tcW w:w="522" w:type="dxa"/>
          </w:tcPr>
          <w:p w14:paraId="5AE6D1F3" w14:textId="77777777" w:rsidR="00C6611B" w:rsidRPr="00C6611B" w:rsidRDefault="00C6611B" w:rsidP="00CA3D62"/>
        </w:tc>
        <w:tc>
          <w:tcPr>
            <w:tcW w:w="522" w:type="dxa"/>
          </w:tcPr>
          <w:p w14:paraId="64112D25" w14:textId="77777777" w:rsidR="00C6611B" w:rsidRPr="00C6611B" w:rsidRDefault="00C6611B" w:rsidP="00CA3D62"/>
        </w:tc>
        <w:tc>
          <w:tcPr>
            <w:tcW w:w="522" w:type="dxa"/>
          </w:tcPr>
          <w:p w14:paraId="01FDC46E" w14:textId="77777777" w:rsidR="00C6611B" w:rsidRPr="00C6611B" w:rsidRDefault="00C6611B" w:rsidP="00CA3D62"/>
        </w:tc>
      </w:tr>
      <w:tr w:rsidR="00C6611B" w:rsidRPr="00C6611B" w14:paraId="219231A8" w14:textId="77777777" w:rsidTr="00E534EB">
        <w:trPr>
          <w:trHeight w:val="567"/>
        </w:trPr>
        <w:tc>
          <w:tcPr>
            <w:tcW w:w="523" w:type="dxa"/>
          </w:tcPr>
          <w:p w14:paraId="6DD00670" w14:textId="77777777" w:rsidR="00C6611B" w:rsidRPr="00C6611B" w:rsidRDefault="00C6611B" w:rsidP="00CA3D62"/>
        </w:tc>
        <w:tc>
          <w:tcPr>
            <w:tcW w:w="523" w:type="dxa"/>
          </w:tcPr>
          <w:p w14:paraId="6093FAA2" w14:textId="77777777" w:rsidR="00C6611B" w:rsidRPr="00C6611B" w:rsidRDefault="00C6611B" w:rsidP="00CA3D62"/>
        </w:tc>
        <w:tc>
          <w:tcPr>
            <w:tcW w:w="523" w:type="dxa"/>
          </w:tcPr>
          <w:p w14:paraId="2803141C" w14:textId="77777777" w:rsidR="00C6611B" w:rsidRPr="00C6611B" w:rsidRDefault="00C6611B" w:rsidP="00CA3D62"/>
        </w:tc>
        <w:tc>
          <w:tcPr>
            <w:tcW w:w="523" w:type="dxa"/>
          </w:tcPr>
          <w:p w14:paraId="1927484C" w14:textId="77777777" w:rsidR="00C6611B" w:rsidRPr="00C6611B" w:rsidRDefault="00C6611B" w:rsidP="00CA3D62"/>
        </w:tc>
        <w:tc>
          <w:tcPr>
            <w:tcW w:w="523" w:type="dxa"/>
          </w:tcPr>
          <w:p w14:paraId="130D4216" w14:textId="77777777" w:rsidR="00C6611B" w:rsidRPr="00C6611B" w:rsidRDefault="00C6611B" w:rsidP="00CA3D62"/>
        </w:tc>
        <w:tc>
          <w:tcPr>
            <w:tcW w:w="523" w:type="dxa"/>
          </w:tcPr>
          <w:p w14:paraId="7EACFB7D" w14:textId="77777777" w:rsidR="00C6611B" w:rsidRPr="00C6611B" w:rsidRDefault="00C6611B" w:rsidP="00CA3D62"/>
        </w:tc>
        <w:tc>
          <w:tcPr>
            <w:tcW w:w="523" w:type="dxa"/>
          </w:tcPr>
          <w:p w14:paraId="4D38DEC6" w14:textId="77777777" w:rsidR="00C6611B" w:rsidRPr="00C6611B" w:rsidRDefault="00C6611B" w:rsidP="00CA3D62"/>
        </w:tc>
        <w:tc>
          <w:tcPr>
            <w:tcW w:w="523" w:type="dxa"/>
          </w:tcPr>
          <w:p w14:paraId="19C72F38" w14:textId="77777777" w:rsidR="00C6611B" w:rsidRPr="00C6611B" w:rsidRDefault="00C6611B" w:rsidP="00CA3D62"/>
        </w:tc>
        <w:tc>
          <w:tcPr>
            <w:tcW w:w="523" w:type="dxa"/>
          </w:tcPr>
          <w:p w14:paraId="096B304B" w14:textId="77777777" w:rsidR="00C6611B" w:rsidRPr="00C6611B" w:rsidRDefault="00C6611B" w:rsidP="00CA3D62"/>
        </w:tc>
        <w:tc>
          <w:tcPr>
            <w:tcW w:w="523" w:type="dxa"/>
          </w:tcPr>
          <w:p w14:paraId="70286284" w14:textId="77777777" w:rsidR="00C6611B" w:rsidRPr="00C6611B" w:rsidRDefault="00C6611B" w:rsidP="00CA3D62"/>
        </w:tc>
        <w:tc>
          <w:tcPr>
            <w:tcW w:w="522" w:type="dxa"/>
          </w:tcPr>
          <w:p w14:paraId="585867C6" w14:textId="77777777" w:rsidR="00C6611B" w:rsidRPr="00C6611B" w:rsidRDefault="00C6611B" w:rsidP="00CA3D62"/>
        </w:tc>
        <w:tc>
          <w:tcPr>
            <w:tcW w:w="522" w:type="dxa"/>
          </w:tcPr>
          <w:p w14:paraId="529200A7" w14:textId="77777777" w:rsidR="00C6611B" w:rsidRPr="00C6611B" w:rsidRDefault="00C6611B" w:rsidP="00CA3D62"/>
        </w:tc>
        <w:tc>
          <w:tcPr>
            <w:tcW w:w="522" w:type="dxa"/>
          </w:tcPr>
          <w:p w14:paraId="462FEBD2" w14:textId="77777777" w:rsidR="00C6611B" w:rsidRPr="00C6611B" w:rsidRDefault="00C6611B" w:rsidP="00CA3D62"/>
        </w:tc>
        <w:tc>
          <w:tcPr>
            <w:tcW w:w="522" w:type="dxa"/>
          </w:tcPr>
          <w:p w14:paraId="3776B95F" w14:textId="77777777" w:rsidR="00C6611B" w:rsidRPr="00C6611B" w:rsidRDefault="00C6611B" w:rsidP="00CA3D62"/>
        </w:tc>
        <w:tc>
          <w:tcPr>
            <w:tcW w:w="522" w:type="dxa"/>
          </w:tcPr>
          <w:p w14:paraId="60B2426F" w14:textId="77777777" w:rsidR="00C6611B" w:rsidRPr="00C6611B" w:rsidRDefault="00C6611B" w:rsidP="00CA3D62"/>
        </w:tc>
        <w:tc>
          <w:tcPr>
            <w:tcW w:w="522" w:type="dxa"/>
          </w:tcPr>
          <w:p w14:paraId="31AB7CC2" w14:textId="77777777" w:rsidR="00C6611B" w:rsidRPr="00C6611B" w:rsidRDefault="00C6611B" w:rsidP="00CA3D62"/>
        </w:tc>
        <w:tc>
          <w:tcPr>
            <w:tcW w:w="522" w:type="dxa"/>
          </w:tcPr>
          <w:p w14:paraId="1ADDEF8D" w14:textId="77777777" w:rsidR="00C6611B" w:rsidRPr="00C6611B" w:rsidRDefault="00C6611B" w:rsidP="00CA3D62"/>
        </w:tc>
        <w:tc>
          <w:tcPr>
            <w:tcW w:w="522" w:type="dxa"/>
          </w:tcPr>
          <w:p w14:paraId="4F3BBC3A" w14:textId="77777777" w:rsidR="00C6611B" w:rsidRPr="00C6611B" w:rsidRDefault="00C6611B" w:rsidP="00CA3D62"/>
        </w:tc>
        <w:tc>
          <w:tcPr>
            <w:tcW w:w="522" w:type="dxa"/>
          </w:tcPr>
          <w:p w14:paraId="41B0EC44" w14:textId="77777777" w:rsidR="00C6611B" w:rsidRPr="00C6611B" w:rsidRDefault="00C6611B" w:rsidP="00CA3D62"/>
        </w:tc>
        <w:tc>
          <w:tcPr>
            <w:tcW w:w="522" w:type="dxa"/>
          </w:tcPr>
          <w:p w14:paraId="3B64B576" w14:textId="77777777" w:rsidR="00C6611B" w:rsidRPr="00C6611B" w:rsidRDefault="00C6611B" w:rsidP="00CA3D62"/>
        </w:tc>
      </w:tr>
    </w:tbl>
    <w:p w14:paraId="31714385" w14:textId="08890717" w:rsidR="00E534EB" w:rsidRDefault="00E534EB" w:rsidP="00E534EB">
      <w:pPr>
        <w:pStyle w:val="ListParagraph"/>
        <w:numPr>
          <w:ilvl w:val="0"/>
          <w:numId w:val="8"/>
        </w:numPr>
        <w:rPr>
          <w:rFonts w:cstheme="minorHAnsi"/>
        </w:rPr>
      </w:pPr>
      <w:r w:rsidRPr="00C6611B">
        <w:rPr>
          <w:rFonts w:cstheme="minorHAnsi"/>
        </w:rPr>
        <w:t>Use your calculator to find the equation of the least squares regression line.</w:t>
      </w:r>
    </w:p>
    <w:p w14:paraId="0BE1B03C" w14:textId="77777777" w:rsidR="00E534EB" w:rsidRPr="00C6611B" w:rsidRDefault="00E534EB" w:rsidP="00E534EB">
      <w:pPr>
        <w:pStyle w:val="ListParagraph"/>
        <w:rPr>
          <w:rFonts w:cstheme="minorHAnsi"/>
        </w:rPr>
      </w:pPr>
    </w:p>
    <w:p w14:paraId="6138017B" w14:textId="1068B9C9" w:rsidR="00E534EB" w:rsidRDefault="00E534EB" w:rsidP="00E534EB">
      <w:pPr>
        <w:pStyle w:val="ListParagraph"/>
        <w:numPr>
          <w:ilvl w:val="0"/>
          <w:numId w:val="8"/>
        </w:numPr>
        <w:rPr>
          <w:rFonts w:cstheme="minorHAnsi"/>
        </w:rPr>
      </w:pPr>
      <w:r w:rsidRPr="00C6611B">
        <w:rPr>
          <w:rFonts w:cstheme="minorHAnsi"/>
        </w:rPr>
        <w:t xml:space="preserve">In the 1960’s, the speculation was ‘When will the 10-second carrier be broken?’ Today, talks centre around ‘When will the 9.5 -second barrier be broken’ Use your equation to make a prediction when this might occur. </w:t>
      </w:r>
    </w:p>
    <w:p w14:paraId="0F68FC26" w14:textId="77777777" w:rsidR="00E534EB" w:rsidRPr="00E534EB" w:rsidRDefault="00E534EB" w:rsidP="00E534EB">
      <w:pPr>
        <w:pStyle w:val="ListParagraph"/>
        <w:rPr>
          <w:rFonts w:cstheme="minorHAnsi"/>
        </w:rPr>
      </w:pPr>
    </w:p>
    <w:p w14:paraId="14F1DD94" w14:textId="77777777" w:rsidR="00CA3D62" w:rsidRPr="00C6611B" w:rsidRDefault="00CA3D62" w:rsidP="00CA3D62"/>
    <w:p w14:paraId="1DCE3855" w14:textId="7B7BBAD0" w:rsidR="00CA3D62" w:rsidRPr="00CA3D62" w:rsidRDefault="00CA3D62" w:rsidP="00CA3D62">
      <w:pPr>
        <w:jc w:val="center"/>
        <w:rPr>
          <w:b/>
        </w:rPr>
      </w:pPr>
      <w:r w:rsidRPr="00CA3D62">
        <w:rPr>
          <w:b/>
        </w:rPr>
        <w:t>~END OF TEST~</w:t>
      </w:r>
    </w:p>
    <w:sectPr w:rsidR="00CA3D62" w:rsidRPr="00CA3D62" w:rsidSect="00F375FD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8B5B46" w14:textId="77777777" w:rsidR="00D329C2" w:rsidRDefault="00D329C2" w:rsidP="004832A3">
      <w:r>
        <w:separator/>
      </w:r>
    </w:p>
  </w:endnote>
  <w:endnote w:type="continuationSeparator" w:id="0">
    <w:p w14:paraId="58CFE2E5" w14:textId="77777777" w:rsidR="00D329C2" w:rsidRDefault="00D329C2" w:rsidP="00483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050FEF" w14:textId="77777777" w:rsidR="00D329C2" w:rsidRDefault="00D329C2" w:rsidP="004832A3">
      <w:r>
        <w:separator/>
      </w:r>
    </w:p>
  </w:footnote>
  <w:footnote w:type="continuationSeparator" w:id="0">
    <w:p w14:paraId="503355ED" w14:textId="77777777" w:rsidR="00D329C2" w:rsidRDefault="00D329C2" w:rsidP="004832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16C4"/>
    <w:multiLevelType w:val="hybridMultilevel"/>
    <w:tmpl w:val="8068A6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53A33"/>
    <w:multiLevelType w:val="hybridMultilevel"/>
    <w:tmpl w:val="221E4366"/>
    <w:lvl w:ilvl="0" w:tplc="05864986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FE5601"/>
    <w:multiLevelType w:val="hybridMultilevel"/>
    <w:tmpl w:val="C0620B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F384A"/>
    <w:multiLevelType w:val="hybridMultilevel"/>
    <w:tmpl w:val="5A8870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A04FF"/>
    <w:multiLevelType w:val="hybridMultilevel"/>
    <w:tmpl w:val="793A17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C000EF"/>
    <w:multiLevelType w:val="hybridMultilevel"/>
    <w:tmpl w:val="F474AB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017BC"/>
    <w:multiLevelType w:val="hybridMultilevel"/>
    <w:tmpl w:val="462460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523C24"/>
    <w:multiLevelType w:val="hybridMultilevel"/>
    <w:tmpl w:val="42566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D57"/>
    <w:rsid w:val="000F6D57"/>
    <w:rsid w:val="00103937"/>
    <w:rsid w:val="00113D2E"/>
    <w:rsid w:val="001717D5"/>
    <w:rsid w:val="00175DFC"/>
    <w:rsid w:val="00186449"/>
    <w:rsid w:val="0045690B"/>
    <w:rsid w:val="004832A3"/>
    <w:rsid w:val="004E1FB3"/>
    <w:rsid w:val="0050090F"/>
    <w:rsid w:val="005437CA"/>
    <w:rsid w:val="005E7BBB"/>
    <w:rsid w:val="0071460B"/>
    <w:rsid w:val="0072516E"/>
    <w:rsid w:val="007A6BBD"/>
    <w:rsid w:val="0087080A"/>
    <w:rsid w:val="008B7F3C"/>
    <w:rsid w:val="008E7CE2"/>
    <w:rsid w:val="00AC2A1D"/>
    <w:rsid w:val="00B7240C"/>
    <w:rsid w:val="00B93000"/>
    <w:rsid w:val="00C40EED"/>
    <w:rsid w:val="00C6611B"/>
    <w:rsid w:val="00CA3D62"/>
    <w:rsid w:val="00CD23DD"/>
    <w:rsid w:val="00D329C2"/>
    <w:rsid w:val="00E534EB"/>
    <w:rsid w:val="00ED0FFF"/>
    <w:rsid w:val="00F04EF0"/>
    <w:rsid w:val="00F375FD"/>
    <w:rsid w:val="00FD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FE5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6D57"/>
    <w:rPr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6D57"/>
    <w:pPr>
      <w:spacing w:after="200" w:line="276" w:lineRule="auto"/>
      <w:ind w:left="720"/>
      <w:contextualSpacing/>
    </w:pPr>
    <w:rPr>
      <w:sz w:val="22"/>
      <w:szCs w:val="22"/>
    </w:rPr>
  </w:style>
  <w:style w:type="character" w:customStyle="1" w:styleId="HeaderChar">
    <w:name w:val="Header Char"/>
    <w:link w:val="Header"/>
    <w:locked/>
    <w:rsid w:val="005437CA"/>
  </w:style>
  <w:style w:type="paragraph" w:styleId="Header">
    <w:name w:val="header"/>
    <w:basedOn w:val="Normal"/>
    <w:link w:val="HeaderChar"/>
    <w:rsid w:val="005437CA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5437CA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4832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32A3"/>
    <w:rPr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5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5FD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Work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Charley's</a:t>
            </a:r>
            <a:r>
              <a:rPr lang="en-US" baseline="0"/>
              <a:t> Height</a:t>
            </a:r>
            <a:endParaRPr lang="en-US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17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noFill/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bg1">
                    <a:alpha val="0"/>
                  </a:schemeClr>
                </a:solidFill>
                <a:prstDash val="sysDot"/>
              </a:ln>
              <a:effectLst/>
            </c:spPr>
            <c:trendlineType val="linear"/>
            <c:forward val="4.5"/>
            <c:backward val="2"/>
            <c:dispRSqr val="0"/>
            <c:dispEq val="0"/>
          </c:trendline>
          <c:xVal>
            <c:numRef>
              <c:f>Sheet1!$A$1:$A$7</c:f>
              <c:numCache>
                <c:formatCode>General</c:formatCode>
                <c:ptCount val="7"/>
                <c:pt idx="0">
                  <c:v>12</c:v>
                </c:pt>
                <c:pt idx="1">
                  <c:v>13</c:v>
                </c:pt>
                <c:pt idx="2">
                  <c:v>14</c:v>
                </c:pt>
                <c:pt idx="4">
                  <c:v>16</c:v>
                </c:pt>
                <c:pt idx="5">
                  <c:v>17</c:v>
                </c:pt>
              </c:numCache>
            </c:numRef>
          </c:xVal>
          <c:yVal>
            <c:numRef>
              <c:f>Sheet1!$B$1:$B$7</c:f>
              <c:numCache>
                <c:formatCode>General</c:formatCode>
                <c:ptCount val="7"/>
                <c:pt idx="0">
                  <c:v>160</c:v>
                </c:pt>
                <c:pt idx="1">
                  <c:v>166</c:v>
                </c:pt>
                <c:pt idx="2">
                  <c:v>174</c:v>
                </c:pt>
                <c:pt idx="4">
                  <c:v>180</c:v>
                </c:pt>
                <c:pt idx="5">
                  <c:v>188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A96-4577-8814-784D7AA176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20377392"/>
        <c:axId val="-2119563584"/>
      </c:scatterChart>
      <c:valAx>
        <c:axId val="-2120377392"/>
        <c:scaling>
          <c:orientation val="minMax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Age</a:t>
                </a:r>
                <a:r>
                  <a:rPr lang="en-US" baseline="0"/>
                  <a:t> in Years</a:t>
                </a:r>
                <a:endParaRPr 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119563584"/>
        <c:crosses val="autoZero"/>
        <c:crossBetween val="midCat"/>
      </c:valAx>
      <c:valAx>
        <c:axId val="-2119563584"/>
        <c:scaling>
          <c:orientation val="minMax"/>
          <c:min val="1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Height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1203773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7EEA915B</Template>
  <TotalTime>2</TotalTime>
  <Pages>5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Joanne RUST</cp:lastModifiedBy>
  <cp:revision>3</cp:revision>
  <cp:lastPrinted>2019-08-19T04:41:00Z</cp:lastPrinted>
  <dcterms:created xsi:type="dcterms:W3CDTF">2019-08-18T12:19:00Z</dcterms:created>
  <dcterms:modified xsi:type="dcterms:W3CDTF">2019-08-19T04:42:00Z</dcterms:modified>
</cp:coreProperties>
</file>