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FCD0E6" w14:textId="77777777" w:rsidR="00D23258" w:rsidRPr="00155E39" w:rsidRDefault="005E0BC4" w:rsidP="00D23258">
      <w:pPr>
        <w:jc w:val="center"/>
        <w:rPr>
          <w:b/>
        </w:rPr>
      </w:pPr>
      <w:r>
        <w:rPr>
          <w:b/>
        </w:rPr>
        <w:t>Key Learning Points – Pathway 2</w:t>
      </w:r>
    </w:p>
    <w:p w14:paraId="12E6B68A" w14:textId="41FC21E7" w:rsidR="00D23258" w:rsidRDefault="00406CFA" w:rsidP="00D23258">
      <w:pPr>
        <w:jc w:val="center"/>
        <w:rPr>
          <w:b/>
        </w:rPr>
      </w:pPr>
      <w:r>
        <w:rPr>
          <w:b/>
        </w:rPr>
        <w:t xml:space="preserve">Test </w:t>
      </w:r>
      <w:r w:rsidR="005E0BC4">
        <w:rPr>
          <w:b/>
        </w:rPr>
        <w:t>1</w:t>
      </w:r>
    </w:p>
    <w:p w14:paraId="37F57B57" w14:textId="77777777" w:rsidR="00D23258" w:rsidRPr="00155E39" w:rsidRDefault="00D23258" w:rsidP="005E0BC4">
      <w:pPr>
        <w:rPr>
          <w:b/>
        </w:rPr>
      </w:pPr>
    </w:p>
    <w:p w14:paraId="5F897CB7" w14:textId="77777777" w:rsidR="003F0BFF" w:rsidRDefault="005E0BC4" w:rsidP="005E0BC4">
      <w:pPr>
        <w:pStyle w:val="ListParagraph"/>
        <w:numPr>
          <w:ilvl w:val="0"/>
          <w:numId w:val="2"/>
        </w:numPr>
      </w:pPr>
      <w:r>
        <w:t>Index Laws</w:t>
      </w:r>
    </w:p>
    <w:p w14:paraId="612797DC" w14:textId="46F9B933" w:rsidR="0098433B" w:rsidRDefault="0098433B" w:rsidP="005E0BC4">
      <w:pPr>
        <w:pStyle w:val="ListParagraph"/>
        <w:numPr>
          <w:ilvl w:val="0"/>
          <w:numId w:val="2"/>
        </w:numPr>
      </w:pPr>
      <w:r>
        <w:t>Log Laws</w:t>
      </w:r>
      <w:bookmarkStart w:id="0" w:name="_GoBack"/>
      <w:bookmarkEnd w:id="0"/>
    </w:p>
    <w:p w14:paraId="38825697" w14:textId="77777777" w:rsidR="005E0BC4" w:rsidRDefault="005E0BC4" w:rsidP="005E0BC4">
      <w:pPr>
        <w:pStyle w:val="ListParagraph"/>
        <w:numPr>
          <w:ilvl w:val="0"/>
          <w:numId w:val="2"/>
        </w:numPr>
      </w:pPr>
      <w:r>
        <w:t>Roots</w:t>
      </w:r>
    </w:p>
    <w:p w14:paraId="7B40BE16" w14:textId="77777777" w:rsidR="005E0BC4" w:rsidRDefault="005E0BC4" w:rsidP="005E0BC4">
      <w:pPr>
        <w:pStyle w:val="ListParagraph"/>
        <w:numPr>
          <w:ilvl w:val="0"/>
          <w:numId w:val="2"/>
        </w:numPr>
      </w:pPr>
      <w:r>
        <w:t>Scientific Notation</w:t>
      </w:r>
    </w:p>
    <w:p w14:paraId="4613BBB1" w14:textId="54BDE604" w:rsidR="005E0BC4" w:rsidRDefault="005E0BC4" w:rsidP="005E0BC4">
      <w:pPr>
        <w:pStyle w:val="ListParagraph"/>
        <w:numPr>
          <w:ilvl w:val="0"/>
          <w:numId w:val="2"/>
        </w:numPr>
      </w:pPr>
      <w:r>
        <w:t xml:space="preserve">Simple Interest  </w:t>
      </w:r>
      <w:r w:rsidR="00C70EA3">
        <w:tab/>
      </w:r>
      <w:r>
        <w:t xml:space="preserve"> </w:t>
      </w:r>
    </w:p>
    <w:p w14:paraId="00AD6E51" w14:textId="01E26247" w:rsidR="00406CFA" w:rsidRDefault="00406CFA" w:rsidP="005E0BC4">
      <w:pPr>
        <w:pStyle w:val="ListParagraph"/>
        <w:numPr>
          <w:ilvl w:val="0"/>
          <w:numId w:val="2"/>
        </w:numPr>
      </w:pPr>
      <w:r>
        <w:t>Compound Interest</w:t>
      </w:r>
    </w:p>
    <w:p w14:paraId="64E0ECC5" w14:textId="1F8C329D" w:rsidR="00406CFA" w:rsidRDefault="00406CFA" w:rsidP="005E0BC4">
      <w:pPr>
        <w:pStyle w:val="ListParagraph"/>
        <w:numPr>
          <w:ilvl w:val="0"/>
          <w:numId w:val="2"/>
        </w:numPr>
      </w:pPr>
      <w:r>
        <w:t>Measures of centre and spread</w:t>
      </w:r>
    </w:p>
    <w:p w14:paraId="23E83D81" w14:textId="38B0E513" w:rsidR="00406CFA" w:rsidRDefault="00406CFA" w:rsidP="00406CFA">
      <w:pPr>
        <w:pStyle w:val="ListParagraph"/>
        <w:numPr>
          <w:ilvl w:val="1"/>
          <w:numId w:val="2"/>
        </w:numPr>
      </w:pPr>
      <w:r>
        <w:t>Mean</w:t>
      </w:r>
    </w:p>
    <w:p w14:paraId="607E8614" w14:textId="672E9E46" w:rsidR="00406CFA" w:rsidRDefault="00406CFA" w:rsidP="00406CFA">
      <w:pPr>
        <w:pStyle w:val="ListParagraph"/>
        <w:numPr>
          <w:ilvl w:val="1"/>
          <w:numId w:val="2"/>
        </w:numPr>
      </w:pPr>
      <w:r>
        <w:t>Median</w:t>
      </w:r>
    </w:p>
    <w:p w14:paraId="7550D7E6" w14:textId="692DDB24" w:rsidR="00406CFA" w:rsidRDefault="00406CFA" w:rsidP="00406CFA">
      <w:pPr>
        <w:pStyle w:val="ListParagraph"/>
        <w:numPr>
          <w:ilvl w:val="1"/>
          <w:numId w:val="2"/>
        </w:numPr>
      </w:pPr>
      <w:r>
        <w:t>Mode</w:t>
      </w:r>
    </w:p>
    <w:p w14:paraId="027AC285" w14:textId="17158DF8" w:rsidR="00406CFA" w:rsidRDefault="00406CFA" w:rsidP="00406CFA">
      <w:pPr>
        <w:pStyle w:val="ListParagraph"/>
        <w:numPr>
          <w:ilvl w:val="1"/>
          <w:numId w:val="2"/>
        </w:numPr>
      </w:pPr>
      <w:r>
        <w:t>Range</w:t>
      </w:r>
    </w:p>
    <w:p w14:paraId="1F3CF329" w14:textId="0B9E9A4B" w:rsidR="00406CFA" w:rsidRDefault="00406CFA" w:rsidP="00406CFA">
      <w:pPr>
        <w:pStyle w:val="ListParagraph"/>
        <w:numPr>
          <w:ilvl w:val="1"/>
          <w:numId w:val="2"/>
        </w:numPr>
      </w:pPr>
      <w:r>
        <w:t>Interquartile range</w:t>
      </w:r>
    </w:p>
    <w:p w14:paraId="57D11850" w14:textId="64EBAF35" w:rsidR="00406CFA" w:rsidRDefault="00406CFA" w:rsidP="00406CFA">
      <w:pPr>
        <w:pStyle w:val="ListParagraph"/>
        <w:numPr>
          <w:ilvl w:val="0"/>
          <w:numId w:val="3"/>
        </w:numPr>
      </w:pPr>
      <w:r>
        <w:t>Box plots</w:t>
      </w:r>
    </w:p>
    <w:p w14:paraId="75980B05" w14:textId="4334C1EC" w:rsidR="00406CFA" w:rsidRDefault="00406CFA" w:rsidP="00406CFA">
      <w:pPr>
        <w:pStyle w:val="ListParagraph"/>
        <w:numPr>
          <w:ilvl w:val="0"/>
          <w:numId w:val="3"/>
        </w:numPr>
      </w:pPr>
      <w:r>
        <w:t>Scatter graphs</w:t>
      </w:r>
    </w:p>
    <w:p w14:paraId="5A005360" w14:textId="77777777" w:rsidR="00406CFA" w:rsidRDefault="00406CFA" w:rsidP="00406CFA"/>
    <w:p w14:paraId="1DA5B848" w14:textId="212CF4F4" w:rsidR="00406CFA" w:rsidRDefault="00406CFA" w:rsidP="00406CFA">
      <w:pPr>
        <w:pStyle w:val="ListParagraph"/>
        <w:numPr>
          <w:ilvl w:val="0"/>
          <w:numId w:val="4"/>
        </w:numPr>
        <w:jc w:val="both"/>
      </w:pPr>
      <w:r>
        <w:t>You will need access to a scientific calculator for the test. You will NOT be provided a calculator by school and you will NOT be allowed access to your phone, iPad, iPod or other devices.</w:t>
      </w:r>
    </w:p>
    <w:sectPr w:rsidR="00406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DB323A"/>
    <w:multiLevelType w:val="hybridMultilevel"/>
    <w:tmpl w:val="2264BF46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7D5755"/>
    <w:multiLevelType w:val="hybridMultilevel"/>
    <w:tmpl w:val="1BE45C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D95C26"/>
    <w:multiLevelType w:val="hybridMultilevel"/>
    <w:tmpl w:val="117E8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A95D6B"/>
    <w:multiLevelType w:val="hybridMultilevel"/>
    <w:tmpl w:val="0310E31A"/>
    <w:lvl w:ilvl="0" w:tplc="8822F364">
      <w:start w:val="2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1288"/>
    <w:rsid w:val="00081555"/>
    <w:rsid w:val="00121288"/>
    <w:rsid w:val="001464AD"/>
    <w:rsid w:val="001D4ACF"/>
    <w:rsid w:val="00351A6E"/>
    <w:rsid w:val="003B7D57"/>
    <w:rsid w:val="003F0BFF"/>
    <w:rsid w:val="00406CFA"/>
    <w:rsid w:val="004713D0"/>
    <w:rsid w:val="00490D61"/>
    <w:rsid w:val="005E0BC4"/>
    <w:rsid w:val="006311AE"/>
    <w:rsid w:val="00743BC7"/>
    <w:rsid w:val="00830D96"/>
    <w:rsid w:val="0098433B"/>
    <w:rsid w:val="009E2F7D"/>
    <w:rsid w:val="00BB16A8"/>
    <w:rsid w:val="00C4112F"/>
    <w:rsid w:val="00C4165F"/>
    <w:rsid w:val="00C56A1A"/>
    <w:rsid w:val="00C70EA3"/>
    <w:rsid w:val="00D23258"/>
    <w:rsid w:val="00F4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781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11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1A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F0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3F0BFF"/>
    <w:pPr>
      <w:spacing w:after="0" w:line="360" w:lineRule="auto"/>
      <w:ind w:left="720" w:hanging="72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3F0BFF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3F0BFF"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3F0BFF"/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Default">
    <w:name w:val="Default"/>
    <w:rsid w:val="000815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E0B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11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1A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F0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3F0BFF"/>
    <w:pPr>
      <w:spacing w:after="0" w:line="360" w:lineRule="auto"/>
      <w:ind w:left="720" w:hanging="72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3F0BFF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3F0BFF"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3F0BFF"/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Default">
    <w:name w:val="Default"/>
    <w:rsid w:val="000815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E0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FEA91616</Template>
  <TotalTime>1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Owen Martin</dc:creator>
  <cp:lastModifiedBy>MILLER Belinda</cp:lastModifiedBy>
  <cp:revision>2</cp:revision>
  <dcterms:created xsi:type="dcterms:W3CDTF">2015-03-25T00:07:00Z</dcterms:created>
  <dcterms:modified xsi:type="dcterms:W3CDTF">2015-03-25T00:07:00Z</dcterms:modified>
</cp:coreProperties>
</file>