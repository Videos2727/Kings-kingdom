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740" w:type="dxa"/>
        <w:tblLayout w:type="fixed"/>
        <w:tblLook w:val="0000" w:firstRow="0" w:lastRow="0" w:firstColumn="0" w:lastColumn="0" w:noHBand="0" w:noVBand="0"/>
      </w:tblPr>
      <w:tblGrid>
        <w:gridCol w:w="10740"/>
      </w:tblGrid>
      <w:tr w:rsidR="00ED0C6C" w:rsidRPr="00F57EE2" w14:paraId="5D5F07DD" w14:textId="77777777" w:rsidTr="00F3463E">
        <w:tc>
          <w:tcPr>
            <w:tcW w:w="10740" w:type="dxa"/>
          </w:tcPr>
          <w:p w14:paraId="46753D3A" w14:textId="04B6D93A" w:rsidR="00ED0C6C" w:rsidRPr="00F57EE2" w:rsidRDefault="00B16259" w:rsidP="0067228C">
            <w:pPr>
              <w:jc w:val="center"/>
              <w:rPr>
                <w:rFonts w:asciiTheme="minorHAnsi" w:hAnsiTheme="minorHAnsi" w:cs="Calibri"/>
                <w:b/>
                <w:sz w:val="28"/>
                <w:szCs w:val="28"/>
              </w:rPr>
            </w:pPr>
            <w:bookmarkStart w:id="0" w:name="_GoBack"/>
            <w:bookmarkEnd w:id="0"/>
            <w:r w:rsidRPr="00F57EE2">
              <w:rPr>
                <w:rFonts w:asciiTheme="minorHAnsi" w:hAnsiTheme="minorHAnsi"/>
                <w:noProof/>
                <w:sz w:val="28"/>
                <w:szCs w:val="28"/>
                <w:lang w:eastAsia="en-AU"/>
              </w:rPr>
              <w:drawing>
                <wp:anchor distT="0" distB="0" distL="114300" distR="114300" simplePos="0" relativeHeight="251651584" behindDoc="0" locked="0" layoutInCell="1" allowOverlap="1" wp14:anchorId="78203D0B" wp14:editId="4F18B5AB">
                  <wp:simplePos x="0" y="0"/>
                  <wp:positionH relativeFrom="column">
                    <wp:posOffset>5775960</wp:posOffset>
                  </wp:positionH>
                  <wp:positionV relativeFrom="paragraph">
                    <wp:posOffset>-160020</wp:posOffset>
                  </wp:positionV>
                  <wp:extent cx="1047750" cy="1177290"/>
                  <wp:effectExtent l="0" t="0" r="0" b="3810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10339">
              <w:rPr>
                <w:rFonts w:asciiTheme="minorHAnsi" w:hAnsiTheme="minorHAnsi" w:cs="Calibri"/>
                <w:b/>
                <w:sz w:val="28"/>
                <w:szCs w:val="28"/>
              </w:rPr>
              <w:t>Year 10</w:t>
            </w:r>
            <w:r w:rsidR="001D03B6">
              <w:rPr>
                <w:rFonts w:asciiTheme="minorHAnsi" w:hAnsiTheme="minorHAnsi" w:cs="Calibri"/>
                <w:b/>
                <w:sz w:val="28"/>
                <w:szCs w:val="28"/>
              </w:rPr>
              <w:t>A</w:t>
            </w:r>
          </w:p>
          <w:p w14:paraId="05197FE7" w14:textId="0016C602" w:rsidR="003D5A48" w:rsidRPr="00F57EE2" w:rsidRDefault="00F87460" w:rsidP="003D5A48">
            <w:pPr>
              <w:pStyle w:val="Heading1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Mini Test </w:t>
            </w:r>
            <w:r w:rsidR="005D508F">
              <w:rPr>
                <w:rFonts w:asciiTheme="minorHAnsi" w:hAnsiTheme="minorHAnsi" w:cstheme="minorHAnsi"/>
                <w:sz w:val="28"/>
                <w:szCs w:val="28"/>
              </w:rPr>
              <w:t>5</w:t>
            </w:r>
            <w:r w:rsidR="003D5A48" w:rsidRPr="00F57EE2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  <w:p w14:paraId="3E4C69FB" w14:textId="75455690" w:rsidR="003D5A48" w:rsidRPr="00F57EE2" w:rsidRDefault="001D03B6" w:rsidP="003D5A48">
            <w:pPr>
              <w:pStyle w:val="Heading1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Graphs</w:t>
            </w:r>
          </w:p>
          <w:p w14:paraId="148A8A58" w14:textId="77777777" w:rsidR="003D5A48" w:rsidRPr="00F57EE2" w:rsidRDefault="003D5A48" w:rsidP="003D5A48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</w:p>
          <w:p w14:paraId="21EA0260" w14:textId="14C7CE4C" w:rsidR="00ED0C6C" w:rsidRDefault="003D5A48" w:rsidP="00E6526A">
            <w:pPr>
              <w:pStyle w:val="Heading1"/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</w:pPr>
            <w:r w:rsidRPr="00F57EE2"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  <w:t>Resources allowed: Calculato</w:t>
            </w:r>
            <w:r w:rsidR="002053E5"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  <w:t>r and 1 x A4 page one side</w:t>
            </w:r>
          </w:p>
          <w:p w14:paraId="0A8222DF" w14:textId="3D807005" w:rsidR="006C2D71" w:rsidRPr="006C2D71" w:rsidRDefault="006C2D71" w:rsidP="006C2D71">
            <w:pPr>
              <w:rPr>
                <w:lang w:val="en-US"/>
              </w:rPr>
            </w:pPr>
            <w:r>
              <w:rPr>
                <w:lang w:val="en-US"/>
              </w:rPr>
              <w:t>Name:________________</w:t>
            </w:r>
          </w:p>
          <w:p w14:paraId="2969DD64" w14:textId="77777777" w:rsidR="00E6526A" w:rsidRPr="00F57EE2" w:rsidRDefault="00E6526A" w:rsidP="00E6526A">
            <w:pPr>
              <w:rPr>
                <w:rFonts w:asciiTheme="minorHAnsi" w:hAnsiTheme="minorHAnsi"/>
                <w:sz w:val="24"/>
                <w:szCs w:val="24"/>
                <w:lang w:val="en-US"/>
              </w:rPr>
            </w:pPr>
          </w:p>
        </w:tc>
      </w:tr>
      <w:tr w:rsidR="006C2D71" w:rsidRPr="00F57EE2" w14:paraId="1E28D722" w14:textId="77777777" w:rsidTr="00F3463E">
        <w:tc>
          <w:tcPr>
            <w:tcW w:w="10740" w:type="dxa"/>
          </w:tcPr>
          <w:p w14:paraId="5299C44C" w14:textId="01C434D8" w:rsidR="006C2D71" w:rsidRDefault="006C2D71" w:rsidP="0067228C">
            <w:pPr>
              <w:jc w:val="center"/>
              <w:rPr>
                <w:rFonts w:asciiTheme="minorHAnsi" w:hAnsiTheme="minorHAnsi"/>
                <w:noProof/>
                <w:sz w:val="28"/>
                <w:szCs w:val="28"/>
                <w:lang w:eastAsia="en-AU"/>
              </w:rPr>
            </w:pPr>
            <w:r>
              <w:rPr>
                <w:rFonts w:asciiTheme="minorHAnsi" w:hAnsiTheme="minorHAnsi"/>
                <w:noProof/>
                <w:sz w:val="28"/>
                <w:szCs w:val="28"/>
                <w:lang w:eastAsia="en-AU"/>
              </w:rPr>
              <w:t xml:space="preserve">Marks:      /  </w:t>
            </w:r>
            <w:r w:rsidR="004E24B1">
              <w:rPr>
                <w:rFonts w:asciiTheme="minorHAnsi" w:hAnsiTheme="minorHAnsi"/>
                <w:noProof/>
                <w:sz w:val="28"/>
                <w:szCs w:val="28"/>
                <w:lang w:eastAsia="en-AU"/>
              </w:rPr>
              <w:t>34</w:t>
            </w:r>
          </w:p>
          <w:p w14:paraId="21D5B260" w14:textId="1FD1E70E" w:rsidR="006C2D71" w:rsidRPr="00F57EE2" w:rsidRDefault="006C2D71" w:rsidP="0067228C">
            <w:pPr>
              <w:jc w:val="center"/>
              <w:rPr>
                <w:rFonts w:asciiTheme="minorHAnsi" w:hAnsiTheme="minorHAnsi"/>
                <w:noProof/>
                <w:sz w:val="28"/>
                <w:szCs w:val="28"/>
                <w:lang w:eastAsia="en-AU"/>
              </w:rPr>
            </w:pPr>
          </w:p>
        </w:tc>
      </w:tr>
    </w:tbl>
    <w:p w14:paraId="1F83E6F0" w14:textId="558F9E99" w:rsidR="00180DD0" w:rsidRDefault="00180DD0" w:rsidP="001D03B6">
      <w:pPr>
        <w:pStyle w:val="ListParagraph"/>
        <w:numPr>
          <w:ilvl w:val="0"/>
          <w:numId w:val="11"/>
        </w:numPr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[</w:t>
      </w:r>
      <w:r w:rsidR="004E24B1">
        <w:rPr>
          <w:rFonts w:asciiTheme="minorHAnsi" w:hAnsiTheme="minorHAnsi" w:cstheme="minorHAnsi"/>
          <w:sz w:val="24"/>
        </w:rPr>
        <w:t xml:space="preserve">5 </w:t>
      </w:r>
      <w:r>
        <w:rPr>
          <w:rFonts w:asciiTheme="minorHAnsi" w:hAnsiTheme="minorHAnsi" w:cstheme="minorHAnsi"/>
          <w:sz w:val="24"/>
        </w:rPr>
        <w:t>marks]</w:t>
      </w:r>
    </w:p>
    <w:p w14:paraId="223F536A" w14:textId="270901F8" w:rsidR="00180DD0" w:rsidRDefault="00180DD0" w:rsidP="00180DD0">
      <w:pPr>
        <w:pStyle w:val="ListParagraph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Ma</w:t>
      </w:r>
      <w:r w:rsidR="00F033EE">
        <w:rPr>
          <w:rFonts w:asciiTheme="minorHAnsi" w:hAnsiTheme="minorHAnsi" w:cstheme="minorHAnsi"/>
          <w:sz w:val="24"/>
        </w:rPr>
        <w:t>th the following graphs to the type of graph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552"/>
        <w:gridCol w:w="3297"/>
        <w:gridCol w:w="3419"/>
      </w:tblGrid>
      <w:tr w:rsidR="00180DD0" w14:paraId="0B143535" w14:textId="77777777" w:rsidTr="00F033EE">
        <w:tc>
          <w:tcPr>
            <w:tcW w:w="3552" w:type="dxa"/>
            <w:vAlign w:val="center"/>
          </w:tcPr>
          <w:p w14:paraId="47FDDBD9" w14:textId="1B7AA742" w:rsidR="00180DD0" w:rsidRDefault="00180DD0" w:rsidP="00F033E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4"/>
              </w:rPr>
            </w:pPr>
            <w:r>
              <w:object w:dxaOrig="1980" w:dyaOrig="1755" w14:anchorId="7F19CA8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9pt;height:88.5pt" o:ole="">
                  <v:imagedata r:id="rId9" o:title=""/>
                </v:shape>
                <o:OLEObject Type="Embed" ProgID="PBrush" ShapeID="_x0000_i1025" DrawAspect="Content" ObjectID="_1566735466" r:id="rId10"/>
              </w:object>
            </w:r>
          </w:p>
        </w:tc>
        <w:tc>
          <w:tcPr>
            <w:tcW w:w="3297" w:type="dxa"/>
            <w:vAlign w:val="center"/>
          </w:tcPr>
          <w:p w14:paraId="70E7F037" w14:textId="77777777" w:rsidR="00180DD0" w:rsidRDefault="00180DD0" w:rsidP="00F033E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3419" w:type="dxa"/>
            <w:vAlign w:val="center"/>
          </w:tcPr>
          <w:p w14:paraId="0CF76CC3" w14:textId="1F9D4D01" w:rsidR="00180DD0" w:rsidRPr="00F033EE" w:rsidRDefault="00F033EE" w:rsidP="00F033E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F033EE">
              <w:rPr>
                <w:rFonts w:asciiTheme="minorHAnsi" w:hAnsiTheme="minorHAnsi" w:cstheme="minorHAnsi"/>
                <w:b/>
                <w:sz w:val="32"/>
                <w:szCs w:val="32"/>
              </w:rPr>
              <w:t>Exponential</w:t>
            </w:r>
          </w:p>
        </w:tc>
      </w:tr>
      <w:tr w:rsidR="00180DD0" w14:paraId="06B2834C" w14:textId="77777777" w:rsidTr="00F033EE">
        <w:tc>
          <w:tcPr>
            <w:tcW w:w="3552" w:type="dxa"/>
            <w:vAlign w:val="center"/>
          </w:tcPr>
          <w:p w14:paraId="2149E6DB" w14:textId="3142DB11" w:rsidR="00180DD0" w:rsidRDefault="00F033EE" w:rsidP="00F033E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4"/>
              </w:rPr>
            </w:pPr>
            <w:r>
              <w:object w:dxaOrig="1980" w:dyaOrig="1830" w14:anchorId="5FA6FC88">
                <v:shape id="_x0000_i1026" type="#_x0000_t75" style="width:120.75pt;height:111.75pt" o:ole="">
                  <v:imagedata r:id="rId11" o:title=""/>
                </v:shape>
                <o:OLEObject Type="Embed" ProgID="PBrush" ShapeID="_x0000_i1026" DrawAspect="Content" ObjectID="_1566735467" r:id="rId12"/>
              </w:object>
            </w:r>
          </w:p>
        </w:tc>
        <w:tc>
          <w:tcPr>
            <w:tcW w:w="3297" w:type="dxa"/>
            <w:vAlign w:val="center"/>
          </w:tcPr>
          <w:p w14:paraId="2B2A26AB" w14:textId="77777777" w:rsidR="00180DD0" w:rsidRDefault="00180DD0" w:rsidP="00F033E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3419" w:type="dxa"/>
            <w:vAlign w:val="center"/>
          </w:tcPr>
          <w:p w14:paraId="0B1A3010" w14:textId="709FE4E5" w:rsidR="00180DD0" w:rsidRPr="00F033EE" w:rsidRDefault="00F033EE" w:rsidP="00F033E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F033EE">
              <w:rPr>
                <w:rFonts w:asciiTheme="minorHAnsi" w:hAnsiTheme="minorHAnsi" w:cstheme="minorHAnsi"/>
                <w:b/>
                <w:sz w:val="32"/>
                <w:szCs w:val="32"/>
              </w:rPr>
              <w:t>Hyperbola</w:t>
            </w:r>
          </w:p>
        </w:tc>
      </w:tr>
      <w:tr w:rsidR="00180DD0" w14:paraId="194FDC98" w14:textId="77777777" w:rsidTr="00F033EE">
        <w:tc>
          <w:tcPr>
            <w:tcW w:w="3552" w:type="dxa"/>
            <w:vAlign w:val="center"/>
          </w:tcPr>
          <w:p w14:paraId="0963B7E8" w14:textId="6FCAAC44" w:rsidR="00180DD0" w:rsidRDefault="00F033EE" w:rsidP="00F033E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4"/>
              </w:rPr>
            </w:pPr>
            <w:r>
              <w:object w:dxaOrig="1845" w:dyaOrig="2040" w14:anchorId="4E961C5B">
                <v:shape id="_x0000_i1027" type="#_x0000_t75" style="width:92.25pt;height:102pt" o:ole="">
                  <v:imagedata r:id="rId13" o:title=""/>
                </v:shape>
                <o:OLEObject Type="Embed" ProgID="PBrush" ShapeID="_x0000_i1027" DrawAspect="Content" ObjectID="_1566735468" r:id="rId14"/>
              </w:object>
            </w:r>
          </w:p>
        </w:tc>
        <w:tc>
          <w:tcPr>
            <w:tcW w:w="3297" w:type="dxa"/>
            <w:vAlign w:val="center"/>
          </w:tcPr>
          <w:p w14:paraId="5192E2B9" w14:textId="77777777" w:rsidR="00180DD0" w:rsidRDefault="00180DD0" w:rsidP="00F033E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3419" w:type="dxa"/>
            <w:vAlign w:val="center"/>
          </w:tcPr>
          <w:p w14:paraId="0B10A9D4" w14:textId="411D149C" w:rsidR="00180DD0" w:rsidRPr="00F033EE" w:rsidRDefault="00F033EE" w:rsidP="00F033E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F033EE">
              <w:rPr>
                <w:rFonts w:asciiTheme="minorHAnsi" w:hAnsiTheme="minorHAnsi" w:cstheme="minorHAnsi"/>
                <w:b/>
                <w:sz w:val="32"/>
                <w:szCs w:val="32"/>
              </w:rPr>
              <w:t>Parabola</w:t>
            </w:r>
          </w:p>
        </w:tc>
      </w:tr>
      <w:tr w:rsidR="00180DD0" w14:paraId="5BDBBC23" w14:textId="77777777" w:rsidTr="00F033EE">
        <w:tc>
          <w:tcPr>
            <w:tcW w:w="3552" w:type="dxa"/>
            <w:vAlign w:val="center"/>
          </w:tcPr>
          <w:p w14:paraId="27CE7E00" w14:textId="40D5C55E" w:rsidR="00180DD0" w:rsidRDefault="00F033EE" w:rsidP="00F033E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4"/>
              </w:rPr>
            </w:pPr>
            <w:r>
              <w:object w:dxaOrig="1830" w:dyaOrig="1920" w14:anchorId="0216D428">
                <v:shape id="_x0000_i1028" type="#_x0000_t75" style="width:91.5pt;height:95.25pt" o:ole="">
                  <v:imagedata r:id="rId15" o:title=""/>
                </v:shape>
                <o:OLEObject Type="Embed" ProgID="PBrush" ShapeID="_x0000_i1028" DrawAspect="Content" ObjectID="_1566735469" r:id="rId16"/>
              </w:object>
            </w:r>
          </w:p>
        </w:tc>
        <w:tc>
          <w:tcPr>
            <w:tcW w:w="3297" w:type="dxa"/>
            <w:vAlign w:val="center"/>
          </w:tcPr>
          <w:p w14:paraId="37C4841E" w14:textId="77777777" w:rsidR="00180DD0" w:rsidRDefault="00180DD0" w:rsidP="00F033E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3419" w:type="dxa"/>
            <w:vAlign w:val="center"/>
          </w:tcPr>
          <w:p w14:paraId="090D3CA2" w14:textId="13AC8269" w:rsidR="00180DD0" w:rsidRPr="00F033EE" w:rsidRDefault="00F033EE" w:rsidP="00F033E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F033EE">
              <w:rPr>
                <w:rFonts w:asciiTheme="minorHAnsi" w:hAnsiTheme="minorHAnsi" w:cstheme="minorHAnsi"/>
                <w:b/>
                <w:sz w:val="32"/>
                <w:szCs w:val="32"/>
              </w:rPr>
              <w:t>Exponential</w:t>
            </w:r>
          </w:p>
        </w:tc>
      </w:tr>
      <w:tr w:rsidR="00180DD0" w14:paraId="5A9A9B17" w14:textId="77777777" w:rsidTr="00F033EE">
        <w:tc>
          <w:tcPr>
            <w:tcW w:w="3552" w:type="dxa"/>
            <w:vAlign w:val="center"/>
          </w:tcPr>
          <w:p w14:paraId="17CD67C7" w14:textId="2934EA66" w:rsidR="00180DD0" w:rsidRDefault="00F033EE" w:rsidP="00F033E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4"/>
              </w:rPr>
            </w:pPr>
            <w:r>
              <w:object w:dxaOrig="1800" w:dyaOrig="1875" w14:anchorId="26FF3F87">
                <v:shape id="_x0000_i1029" type="#_x0000_t75" style="width:90.75pt;height:94.5pt" o:ole="">
                  <v:imagedata r:id="rId17" o:title=""/>
                </v:shape>
                <o:OLEObject Type="Embed" ProgID="PBrush" ShapeID="_x0000_i1029" DrawAspect="Content" ObjectID="_1566735470" r:id="rId18"/>
              </w:object>
            </w:r>
          </w:p>
        </w:tc>
        <w:tc>
          <w:tcPr>
            <w:tcW w:w="3297" w:type="dxa"/>
            <w:vAlign w:val="center"/>
          </w:tcPr>
          <w:p w14:paraId="3E1307B2" w14:textId="77777777" w:rsidR="00180DD0" w:rsidRDefault="00180DD0" w:rsidP="00F033E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3419" w:type="dxa"/>
            <w:vAlign w:val="center"/>
          </w:tcPr>
          <w:p w14:paraId="7B1B1FA9" w14:textId="5C13B289" w:rsidR="00180DD0" w:rsidRPr="00F033EE" w:rsidRDefault="00F033EE" w:rsidP="00F033E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F033EE">
              <w:rPr>
                <w:rFonts w:asciiTheme="minorHAnsi" w:hAnsiTheme="minorHAnsi" w:cstheme="minorHAnsi"/>
                <w:b/>
                <w:sz w:val="32"/>
                <w:szCs w:val="32"/>
              </w:rPr>
              <w:t>Cubic</w:t>
            </w:r>
          </w:p>
        </w:tc>
      </w:tr>
    </w:tbl>
    <w:p w14:paraId="47553751" w14:textId="77777777" w:rsidR="00180DD0" w:rsidRDefault="00180DD0" w:rsidP="00180DD0">
      <w:pPr>
        <w:pStyle w:val="ListParagraph"/>
        <w:jc w:val="both"/>
        <w:rPr>
          <w:rFonts w:asciiTheme="minorHAnsi" w:hAnsiTheme="minorHAnsi" w:cstheme="minorHAnsi"/>
          <w:sz w:val="24"/>
        </w:rPr>
      </w:pPr>
    </w:p>
    <w:p w14:paraId="32F39701" w14:textId="77777777" w:rsidR="004E24B1" w:rsidRDefault="004E24B1" w:rsidP="00180DD0">
      <w:pPr>
        <w:pStyle w:val="ListParagraph"/>
        <w:jc w:val="both"/>
        <w:rPr>
          <w:rFonts w:asciiTheme="minorHAnsi" w:hAnsiTheme="minorHAnsi" w:cstheme="minorHAnsi"/>
          <w:sz w:val="24"/>
        </w:rPr>
      </w:pPr>
    </w:p>
    <w:p w14:paraId="45F4CE8A" w14:textId="77777777" w:rsidR="004E24B1" w:rsidRDefault="004E24B1" w:rsidP="00180DD0">
      <w:pPr>
        <w:pStyle w:val="ListParagraph"/>
        <w:jc w:val="both"/>
        <w:rPr>
          <w:rFonts w:asciiTheme="minorHAnsi" w:hAnsiTheme="minorHAnsi" w:cstheme="minorHAnsi"/>
          <w:sz w:val="24"/>
        </w:rPr>
      </w:pPr>
    </w:p>
    <w:p w14:paraId="5BA4616B" w14:textId="77777777" w:rsidR="004E24B1" w:rsidRDefault="004E24B1" w:rsidP="00180DD0">
      <w:pPr>
        <w:pStyle w:val="ListParagraph"/>
        <w:jc w:val="both"/>
        <w:rPr>
          <w:rFonts w:asciiTheme="minorHAnsi" w:hAnsiTheme="minorHAnsi" w:cstheme="minorHAnsi"/>
          <w:sz w:val="24"/>
        </w:rPr>
      </w:pPr>
    </w:p>
    <w:p w14:paraId="4C3A252E" w14:textId="77777777" w:rsidR="004E24B1" w:rsidRDefault="004E24B1" w:rsidP="00180DD0">
      <w:pPr>
        <w:pStyle w:val="ListParagraph"/>
        <w:jc w:val="both"/>
        <w:rPr>
          <w:rFonts w:asciiTheme="minorHAnsi" w:hAnsiTheme="minorHAnsi" w:cstheme="minorHAnsi"/>
          <w:sz w:val="24"/>
        </w:rPr>
      </w:pPr>
    </w:p>
    <w:p w14:paraId="6DB13159" w14:textId="77777777" w:rsidR="004E24B1" w:rsidRDefault="004E24B1" w:rsidP="00180DD0">
      <w:pPr>
        <w:pStyle w:val="ListParagraph"/>
        <w:jc w:val="both"/>
        <w:rPr>
          <w:rFonts w:asciiTheme="minorHAnsi" w:hAnsiTheme="minorHAnsi" w:cstheme="minorHAnsi"/>
          <w:sz w:val="24"/>
        </w:rPr>
      </w:pPr>
    </w:p>
    <w:p w14:paraId="11D8E885" w14:textId="65447150" w:rsidR="00006A3B" w:rsidRDefault="00180DD0" w:rsidP="001D03B6">
      <w:pPr>
        <w:pStyle w:val="ListParagraph"/>
        <w:numPr>
          <w:ilvl w:val="0"/>
          <w:numId w:val="11"/>
        </w:numPr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lastRenderedPageBreak/>
        <w:t xml:space="preserve">[8 </w:t>
      </w:r>
      <w:r w:rsidR="00006A3B">
        <w:rPr>
          <w:rFonts w:asciiTheme="minorHAnsi" w:hAnsiTheme="minorHAnsi" w:cstheme="minorHAnsi"/>
          <w:sz w:val="24"/>
        </w:rPr>
        <w:t>marks]</w:t>
      </w:r>
    </w:p>
    <w:p w14:paraId="27DC5D96" w14:textId="495CFF4C" w:rsidR="00A669D2" w:rsidRDefault="001D03B6" w:rsidP="00006A3B">
      <w:pPr>
        <w:pStyle w:val="ListParagraph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Graph the following quadratic equations by completing the table of values on the same set of axes</w:t>
      </w:r>
      <w:r w:rsidR="006C2D71">
        <w:rPr>
          <w:rFonts w:asciiTheme="minorHAnsi" w:hAnsiTheme="minorHAnsi" w:cstheme="minorHAnsi"/>
          <w:sz w:val="24"/>
        </w:rPr>
        <w:t xml:space="preserve"> and describe the transformation from a) </w:t>
      </w:r>
      <m:oMath>
        <m:r>
          <w:rPr>
            <w:rFonts w:ascii="Cambria Math" w:hAnsi="Cambria Math" w:cstheme="minorHAnsi"/>
            <w:sz w:val="24"/>
          </w:rPr>
          <m:t>y=</m:t>
        </m:r>
        <m:sSup>
          <m:sSupPr>
            <m:ctrlPr>
              <w:rPr>
                <w:rFonts w:ascii="Cambria Math" w:hAnsi="Cambria Math" w:cstheme="minorHAnsi"/>
                <w:i/>
                <w:sz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</w:rPr>
              <m:t>x</m:t>
            </m:r>
          </m:e>
          <m:sup>
            <m:r>
              <w:rPr>
                <w:rFonts w:ascii="Cambria Math" w:hAnsi="Cambria Math" w:cstheme="minorHAnsi"/>
                <w:sz w:val="24"/>
              </w:rPr>
              <m:t>2</m:t>
            </m:r>
          </m:sup>
        </m:sSup>
      </m:oMath>
      <w:r>
        <w:rPr>
          <w:rFonts w:asciiTheme="minorHAnsi" w:hAnsiTheme="minorHAnsi" w:cstheme="minorHAnsi"/>
          <w:sz w:val="24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77"/>
        <w:gridCol w:w="8211"/>
      </w:tblGrid>
      <w:tr w:rsidR="001D03B6" w14:paraId="6435B467" w14:textId="77777777" w:rsidTr="000C21E4">
        <w:tc>
          <w:tcPr>
            <w:tcW w:w="5494" w:type="dxa"/>
          </w:tcPr>
          <w:p w14:paraId="5F17BD28" w14:textId="5E6930C7" w:rsidR="001D03B6" w:rsidRDefault="001D03B6" w:rsidP="001D03B6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Theme="minorHAnsi" w:hAnsiTheme="minorHAnsi" w:cstheme="minorHAnsi"/>
                <w:sz w:val="24"/>
              </w:rPr>
            </w:pPr>
            <m:oMath>
              <m:r>
                <w:rPr>
                  <w:rFonts w:ascii="Cambria Math" w:hAnsi="Cambria Math" w:cstheme="minorHAnsi"/>
                  <w:sz w:val="24"/>
                </w:rPr>
                <m:t>y=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</w:rPr>
                    <m:t>2</m:t>
                  </m:r>
                </m:sup>
              </m:sSup>
            </m:oMath>
          </w:p>
          <w:p w14:paraId="6B99AE3C" w14:textId="77777777" w:rsidR="001D03B6" w:rsidRDefault="001D03B6" w:rsidP="001D03B6">
            <w:pPr>
              <w:pStyle w:val="ListParagraph"/>
              <w:jc w:val="both"/>
              <w:rPr>
                <w:rFonts w:asciiTheme="minorHAnsi" w:hAnsiTheme="minorHAnsi" w:cstheme="minorHAnsi"/>
                <w:sz w:val="2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24"/>
              <w:gridCol w:w="424"/>
              <w:gridCol w:w="424"/>
              <w:gridCol w:w="424"/>
              <w:gridCol w:w="425"/>
              <w:gridCol w:w="425"/>
            </w:tblGrid>
            <w:tr w:rsidR="001D03B6" w14:paraId="6EBA40DE" w14:textId="77777777" w:rsidTr="001D03B6">
              <w:tc>
                <w:tcPr>
                  <w:tcW w:w="424" w:type="dxa"/>
                </w:tcPr>
                <w:p w14:paraId="2057B5BB" w14:textId="1C3EB630" w:rsidR="001D03B6" w:rsidRDefault="001D03B6" w:rsidP="001D03B6">
                  <w:pPr>
                    <w:jc w:val="both"/>
                    <w:rPr>
                      <w:rFonts w:asciiTheme="minorHAnsi" w:hAnsiTheme="minorHAnsi" w:cstheme="minorHAnsi"/>
                      <w:sz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</w:rPr>
                    <w:t>x</w:t>
                  </w:r>
                </w:p>
              </w:tc>
              <w:tc>
                <w:tcPr>
                  <w:tcW w:w="424" w:type="dxa"/>
                </w:tcPr>
                <w:p w14:paraId="5FE386B2" w14:textId="2C49553D" w:rsidR="001D03B6" w:rsidRDefault="001D03B6" w:rsidP="001D03B6">
                  <w:pPr>
                    <w:jc w:val="both"/>
                    <w:rPr>
                      <w:rFonts w:asciiTheme="minorHAnsi" w:hAnsiTheme="minorHAnsi" w:cstheme="minorHAnsi"/>
                      <w:sz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</w:rPr>
                    <w:t>-2</w:t>
                  </w:r>
                </w:p>
              </w:tc>
              <w:tc>
                <w:tcPr>
                  <w:tcW w:w="424" w:type="dxa"/>
                </w:tcPr>
                <w:p w14:paraId="36B34A9C" w14:textId="1457C141" w:rsidR="001D03B6" w:rsidRDefault="001D03B6" w:rsidP="001D03B6">
                  <w:pPr>
                    <w:jc w:val="both"/>
                    <w:rPr>
                      <w:rFonts w:asciiTheme="minorHAnsi" w:hAnsiTheme="minorHAnsi" w:cstheme="minorHAnsi"/>
                      <w:sz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</w:rPr>
                    <w:t>-1</w:t>
                  </w:r>
                </w:p>
              </w:tc>
              <w:tc>
                <w:tcPr>
                  <w:tcW w:w="424" w:type="dxa"/>
                </w:tcPr>
                <w:p w14:paraId="17420463" w14:textId="059DA805" w:rsidR="001D03B6" w:rsidRDefault="001D03B6" w:rsidP="001D03B6">
                  <w:pPr>
                    <w:jc w:val="both"/>
                    <w:rPr>
                      <w:rFonts w:asciiTheme="minorHAnsi" w:hAnsiTheme="minorHAnsi" w:cstheme="minorHAnsi"/>
                      <w:sz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</w:rPr>
                    <w:t>0</w:t>
                  </w:r>
                </w:p>
              </w:tc>
              <w:tc>
                <w:tcPr>
                  <w:tcW w:w="425" w:type="dxa"/>
                </w:tcPr>
                <w:p w14:paraId="5AAF08E7" w14:textId="0C436D49" w:rsidR="001D03B6" w:rsidRDefault="001D03B6" w:rsidP="001D03B6">
                  <w:pPr>
                    <w:jc w:val="both"/>
                    <w:rPr>
                      <w:rFonts w:asciiTheme="minorHAnsi" w:hAnsiTheme="minorHAnsi" w:cstheme="minorHAnsi"/>
                      <w:sz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</w:rPr>
                    <w:t>1</w:t>
                  </w:r>
                </w:p>
              </w:tc>
              <w:tc>
                <w:tcPr>
                  <w:tcW w:w="425" w:type="dxa"/>
                </w:tcPr>
                <w:p w14:paraId="07F575F1" w14:textId="11C4361B" w:rsidR="001D03B6" w:rsidRDefault="001D03B6" w:rsidP="001D03B6">
                  <w:pPr>
                    <w:jc w:val="both"/>
                    <w:rPr>
                      <w:rFonts w:asciiTheme="minorHAnsi" w:hAnsiTheme="minorHAnsi" w:cstheme="minorHAnsi"/>
                      <w:sz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</w:rPr>
                    <w:t>2</w:t>
                  </w:r>
                </w:p>
              </w:tc>
            </w:tr>
            <w:tr w:rsidR="001D03B6" w14:paraId="3B0A7BDE" w14:textId="77777777" w:rsidTr="001D03B6">
              <w:tc>
                <w:tcPr>
                  <w:tcW w:w="424" w:type="dxa"/>
                </w:tcPr>
                <w:p w14:paraId="7A5765D4" w14:textId="2CE019C5" w:rsidR="001D03B6" w:rsidRDefault="001D03B6" w:rsidP="001D03B6">
                  <w:pPr>
                    <w:jc w:val="both"/>
                    <w:rPr>
                      <w:rFonts w:asciiTheme="minorHAnsi" w:hAnsiTheme="minorHAnsi" w:cstheme="minorHAnsi"/>
                      <w:sz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</w:rPr>
                    <w:t>y</w:t>
                  </w:r>
                </w:p>
              </w:tc>
              <w:tc>
                <w:tcPr>
                  <w:tcW w:w="424" w:type="dxa"/>
                </w:tcPr>
                <w:p w14:paraId="05EA667D" w14:textId="77777777" w:rsidR="001D03B6" w:rsidRDefault="001D03B6" w:rsidP="001D03B6">
                  <w:pPr>
                    <w:jc w:val="both"/>
                    <w:rPr>
                      <w:rFonts w:asciiTheme="minorHAnsi" w:hAnsiTheme="minorHAnsi" w:cstheme="minorHAnsi"/>
                      <w:sz w:val="24"/>
                    </w:rPr>
                  </w:pPr>
                </w:p>
              </w:tc>
              <w:tc>
                <w:tcPr>
                  <w:tcW w:w="424" w:type="dxa"/>
                </w:tcPr>
                <w:p w14:paraId="0C6A6F41" w14:textId="77777777" w:rsidR="001D03B6" w:rsidRDefault="001D03B6" w:rsidP="001D03B6">
                  <w:pPr>
                    <w:jc w:val="both"/>
                    <w:rPr>
                      <w:rFonts w:asciiTheme="minorHAnsi" w:hAnsiTheme="minorHAnsi" w:cstheme="minorHAnsi"/>
                      <w:sz w:val="24"/>
                    </w:rPr>
                  </w:pPr>
                </w:p>
              </w:tc>
              <w:tc>
                <w:tcPr>
                  <w:tcW w:w="424" w:type="dxa"/>
                </w:tcPr>
                <w:p w14:paraId="6A3AB9AC" w14:textId="77777777" w:rsidR="001D03B6" w:rsidRDefault="001D03B6" w:rsidP="001D03B6">
                  <w:pPr>
                    <w:jc w:val="both"/>
                    <w:rPr>
                      <w:rFonts w:asciiTheme="minorHAnsi" w:hAnsiTheme="minorHAnsi" w:cstheme="minorHAnsi"/>
                      <w:sz w:val="24"/>
                    </w:rPr>
                  </w:pPr>
                </w:p>
              </w:tc>
              <w:tc>
                <w:tcPr>
                  <w:tcW w:w="425" w:type="dxa"/>
                </w:tcPr>
                <w:p w14:paraId="69F1EA00" w14:textId="77777777" w:rsidR="001D03B6" w:rsidRDefault="001D03B6" w:rsidP="001D03B6">
                  <w:pPr>
                    <w:jc w:val="both"/>
                    <w:rPr>
                      <w:rFonts w:asciiTheme="minorHAnsi" w:hAnsiTheme="minorHAnsi" w:cstheme="minorHAnsi"/>
                      <w:sz w:val="24"/>
                    </w:rPr>
                  </w:pPr>
                </w:p>
              </w:tc>
              <w:tc>
                <w:tcPr>
                  <w:tcW w:w="425" w:type="dxa"/>
                </w:tcPr>
                <w:p w14:paraId="00AAFF22" w14:textId="77777777" w:rsidR="001D03B6" w:rsidRDefault="001D03B6" w:rsidP="001D03B6">
                  <w:pPr>
                    <w:jc w:val="both"/>
                    <w:rPr>
                      <w:rFonts w:asciiTheme="minorHAnsi" w:hAnsiTheme="minorHAnsi" w:cstheme="minorHAnsi"/>
                      <w:sz w:val="24"/>
                    </w:rPr>
                  </w:pPr>
                </w:p>
              </w:tc>
            </w:tr>
          </w:tbl>
          <w:p w14:paraId="2CC07FCC" w14:textId="77777777" w:rsidR="001D03B6" w:rsidRPr="001D03B6" w:rsidRDefault="001D03B6" w:rsidP="001D03B6">
            <w:pPr>
              <w:jc w:val="both"/>
              <w:rPr>
                <w:rFonts w:asciiTheme="minorHAnsi" w:hAnsiTheme="minorHAnsi" w:cstheme="minorHAnsi"/>
                <w:sz w:val="24"/>
              </w:rPr>
            </w:pPr>
          </w:p>
          <w:p w14:paraId="2DE6D44B" w14:textId="77777777" w:rsidR="001D03B6" w:rsidRDefault="001D03B6" w:rsidP="001D03B6">
            <w:pPr>
              <w:pStyle w:val="ListParagraph"/>
              <w:numPr>
                <w:ilvl w:val="0"/>
                <w:numId w:val="12"/>
              </w:numPr>
              <w:spacing w:before="240"/>
              <w:jc w:val="both"/>
              <w:rPr>
                <w:rFonts w:asciiTheme="minorHAnsi" w:hAnsiTheme="minorHAnsi" w:cstheme="minorHAnsi"/>
                <w:sz w:val="24"/>
              </w:rPr>
            </w:pPr>
            <m:oMath>
              <m:r>
                <w:rPr>
                  <w:rFonts w:ascii="Cambria Math" w:hAnsi="Cambria Math" w:cstheme="minorHAnsi"/>
                  <w:sz w:val="24"/>
                </w:rPr>
                <m:t>y=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sz w:val="24"/>
                </w:rPr>
                <m:t>-3</m:t>
              </m:r>
            </m:oMath>
          </w:p>
          <w:p w14:paraId="3E089DC7" w14:textId="77777777" w:rsidR="001D03B6" w:rsidRDefault="001D03B6" w:rsidP="001D03B6">
            <w:pPr>
              <w:pStyle w:val="ListParagraph"/>
              <w:spacing w:before="240"/>
              <w:jc w:val="both"/>
              <w:rPr>
                <w:rFonts w:asciiTheme="minorHAnsi" w:hAnsiTheme="minorHAnsi" w:cstheme="minorHAnsi"/>
                <w:sz w:val="2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24"/>
              <w:gridCol w:w="424"/>
              <w:gridCol w:w="424"/>
              <w:gridCol w:w="424"/>
              <w:gridCol w:w="425"/>
              <w:gridCol w:w="425"/>
            </w:tblGrid>
            <w:tr w:rsidR="001D03B6" w14:paraId="2921374F" w14:textId="77777777" w:rsidTr="00554BEC">
              <w:tc>
                <w:tcPr>
                  <w:tcW w:w="424" w:type="dxa"/>
                </w:tcPr>
                <w:p w14:paraId="0B6B1060" w14:textId="77777777" w:rsidR="001D03B6" w:rsidRDefault="001D03B6" w:rsidP="00554BEC">
                  <w:pPr>
                    <w:jc w:val="both"/>
                    <w:rPr>
                      <w:rFonts w:asciiTheme="minorHAnsi" w:hAnsiTheme="minorHAnsi" w:cstheme="minorHAnsi"/>
                      <w:sz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</w:rPr>
                    <w:t>x</w:t>
                  </w:r>
                </w:p>
              </w:tc>
              <w:tc>
                <w:tcPr>
                  <w:tcW w:w="424" w:type="dxa"/>
                </w:tcPr>
                <w:p w14:paraId="255FDF29" w14:textId="77777777" w:rsidR="001D03B6" w:rsidRDefault="001D03B6" w:rsidP="00554BEC">
                  <w:pPr>
                    <w:jc w:val="both"/>
                    <w:rPr>
                      <w:rFonts w:asciiTheme="minorHAnsi" w:hAnsiTheme="minorHAnsi" w:cstheme="minorHAnsi"/>
                      <w:sz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</w:rPr>
                    <w:t>-2</w:t>
                  </w:r>
                </w:p>
              </w:tc>
              <w:tc>
                <w:tcPr>
                  <w:tcW w:w="424" w:type="dxa"/>
                </w:tcPr>
                <w:p w14:paraId="6A00E8C8" w14:textId="77777777" w:rsidR="001D03B6" w:rsidRDefault="001D03B6" w:rsidP="00554BEC">
                  <w:pPr>
                    <w:jc w:val="both"/>
                    <w:rPr>
                      <w:rFonts w:asciiTheme="minorHAnsi" w:hAnsiTheme="minorHAnsi" w:cstheme="minorHAnsi"/>
                      <w:sz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</w:rPr>
                    <w:t>-1</w:t>
                  </w:r>
                </w:p>
              </w:tc>
              <w:tc>
                <w:tcPr>
                  <w:tcW w:w="424" w:type="dxa"/>
                </w:tcPr>
                <w:p w14:paraId="3FEF2609" w14:textId="77777777" w:rsidR="001D03B6" w:rsidRDefault="001D03B6" w:rsidP="00554BEC">
                  <w:pPr>
                    <w:jc w:val="both"/>
                    <w:rPr>
                      <w:rFonts w:asciiTheme="minorHAnsi" w:hAnsiTheme="minorHAnsi" w:cstheme="minorHAnsi"/>
                      <w:sz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</w:rPr>
                    <w:t>0</w:t>
                  </w:r>
                </w:p>
              </w:tc>
              <w:tc>
                <w:tcPr>
                  <w:tcW w:w="425" w:type="dxa"/>
                </w:tcPr>
                <w:p w14:paraId="5492F7E4" w14:textId="77777777" w:rsidR="001D03B6" w:rsidRDefault="001D03B6" w:rsidP="00554BEC">
                  <w:pPr>
                    <w:jc w:val="both"/>
                    <w:rPr>
                      <w:rFonts w:asciiTheme="minorHAnsi" w:hAnsiTheme="minorHAnsi" w:cstheme="minorHAnsi"/>
                      <w:sz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</w:rPr>
                    <w:t>1</w:t>
                  </w:r>
                </w:p>
              </w:tc>
              <w:tc>
                <w:tcPr>
                  <w:tcW w:w="425" w:type="dxa"/>
                </w:tcPr>
                <w:p w14:paraId="253CD0C1" w14:textId="77777777" w:rsidR="001D03B6" w:rsidRDefault="001D03B6" w:rsidP="00554BEC">
                  <w:pPr>
                    <w:jc w:val="both"/>
                    <w:rPr>
                      <w:rFonts w:asciiTheme="minorHAnsi" w:hAnsiTheme="minorHAnsi" w:cstheme="minorHAnsi"/>
                      <w:sz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</w:rPr>
                    <w:t>2</w:t>
                  </w:r>
                </w:p>
              </w:tc>
            </w:tr>
            <w:tr w:rsidR="001D03B6" w14:paraId="28739114" w14:textId="77777777" w:rsidTr="00554BEC">
              <w:tc>
                <w:tcPr>
                  <w:tcW w:w="424" w:type="dxa"/>
                </w:tcPr>
                <w:p w14:paraId="7A539834" w14:textId="77777777" w:rsidR="001D03B6" w:rsidRDefault="001D03B6" w:rsidP="00554BEC">
                  <w:pPr>
                    <w:jc w:val="both"/>
                    <w:rPr>
                      <w:rFonts w:asciiTheme="minorHAnsi" w:hAnsiTheme="minorHAnsi" w:cstheme="minorHAnsi"/>
                      <w:sz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</w:rPr>
                    <w:t>y</w:t>
                  </w:r>
                </w:p>
              </w:tc>
              <w:tc>
                <w:tcPr>
                  <w:tcW w:w="424" w:type="dxa"/>
                </w:tcPr>
                <w:p w14:paraId="7403002B" w14:textId="77777777" w:rsidR="001D03B6" w:rsidRDefault="001D03B6" w:rsidP="00554BEC">
                  <w:pPr>
                    <w:jc w:val="both"/>
                    <w:rPr>
                      <w:rFonts w:asciiTheme="minorHAnsi" w:hAnsiTheme="minorHAnsi" w:cstheme="minorHAnsi"/>
                      <w:sz w:val="24"/>
                    </w:rPr>
                  </w:pPr>
                </w:p>
              </w:tc>
              <w:tc>
                <w:tcPr>
                  <w:tcW w:w="424" w:type="dxa"/>
                </w:tcPr>
                <w:p w14:paraId="322A666F" w14:textId="77777777" w:rsidR="001D03B6" w:rsidRDefault="001D03B6" w:rsidP="00554BEC">
                  <w:pPr>
                    <w:jc w:val="both"/>
                    <w:rPr>
                      <w:rFonts w:asciiTheme="minorHAnsi" w:hAnsiTheme="minorHAnsi" w:cstheme="minorHAnsi"/>
                      <w:sz w:val="24"/>
                    </w:rPr>
                  </w:pPr>
                </w:p>
              </w:tc>
              <w:tc>
                <w:tcPr>
                  <w:tcW w:w="424" w:type="dxa"/>
                </w:tcPr>
                <w:p w14:paraId="1FA8910F" w14:textId="77777777" w:rsidR="001D03B6" w:rsidRDefault="001D03B6" w:rsidP="00554BEC">
                  <w:pPr>
                    <w:jc w:val="both"/>
                    <w:rPr>
                      <w:rFonts w:asciiTheme="minorHAnsi" w:hAnsiTheme="minorHAnsi" w:cstheme="minorHAnsi"/>
                      <w:sz w:val="24"/>
                    </w:rPr>
                  </w:pPr>
                </w:p>
              </w:tc>
              <w:tc>
                <w:tcPr>
                  <w:tcW w:w="425" w:type="dxa"/>
                </w:tcPr>
                <w:p w14:paraId="20D1B309" w14:textId="77777777" w:rsidR="001D03B6" w:rsidRDefault="001D03B6" w:rsidP="00554BEC">
                  <w:pPr>
                    <w:jc w:val="both"/>
                    <w:rPr>
                      <w:rFonts w:asciiTheme="minorHAnsi" w:hAnsiTheme="minorHAnsi" w:cstheme="minorHAnsi"/>
                      <w:sz w:val="24"/>
                    </w:rPr>
                  </w:pPr>
                </w:p>
              </w:tc>
              <w:tc>
                <w:tcPr>
                  <w:tcW w:w="425" w:type="dxa"/>
                </w:tcPr>
                <w:p w14:paraId="27CE17CB" w14:textId="77777777" w:rsidR="001D03B6" w:rsidRDefault="001D03B6" w:rsidP="00554BEC">
                  <w:pPr>
                    <w:jc w:val="both"/>
                    <w:rPr>
                      <w:rFonts w:asciiTheme="minorHAnsi" w:hAnsiTheme="minorHAnsi" w:cstheme="minorHAnsi"/>
                      <w:sz w:val="24"/>
                    </w:rPr>
                  </w:pPr>
                </w:p>
              </w:tc>
            </w:tr>
          </w:tbl>
          <w:p w14:paraId="749166EE" w14:textId="3CD5F415" w:rsidR="001D03B6" w:rsidRDefault="008D37E2" w:rsidP="001D03B6">
            <w:pPr>
              <w:pStyle w:val="ListParagraph"/>
              <w:spacing w:before="240"/>
              <w:jc w:val="both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Transformation</w:t>
            </w:r>
          </w:p>
          <w:p w14:paraId="061752B8" w14:textId="77777777" w:rsidR="008D37E2" w:rsidRDefault="008D37E2" w:rsidP="008D37E2">
            <w:pPr>
              <w:spacing w:before="240"/>
              <w:jc w:val="both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_____________________</w:t>
            </w:r>
          </w:p>
          <w:p w14:paraId="62A3F2CA" w14:textId="77777777" w:rsidR="008D37E2" w:rsidRDefault="008D37E2" w:rsidP="008D37E2">
            <w:pPr>
              <w:spacing w:before="240"/>
              <w:jc w:val="both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_____________________</w:t>
            </w:r>
          </w:p>
          <w:p w14:paraId="39A57064" w14:textId="58EC1AFC" w:rsidR="006C2D71" w:rsidRPr="008D37E2" w:rsidRDefault="008D37E2" w:rsidP="008D37E2">
            <w:pPr>
              <w:spacing w:before="240"/>
              <w:jc w:val="both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_____________________</w:t>
            </w:r>
          </w:p>
          <w:p w14:paraId="1AD57FA7" w14:textId="77777777" w:rsidR="006C2D71" w:rsidRDefault="006C2D71" w:rsidP="001D03B6">
            <w:pPr>
              <w:pStyle w:val="ListParagraph"/>
              <w:spacing w:before="240"/>
              <w:jc w:val="both"/>
              <w:rPr>
                <w:rFonts w:asciiTheme="minorHAnsi" w:hAnsiTheme="minorHAnsi" w:cstheme="minorHAnsi"/>
                <w:sz w:val="24"/>
              </w:rPr>
            </w:pPr>
          </w:p>
          <w:p w14:paraId="3FD7D94A" w14:textId="77777777" w:rsidR="001D03B6" w:rsidRDefault="001D03B6" w:rsidP="001D03B6">
            <w:pPr>
              <w:pStyle w:val="ListParagraph"/>
              <w:numPr>
                <w:ilvl w:val="0"/>
                <w:numId w:val="12"/>
              </w:numPr>
              <w:spacing w:before="240"/>
              <w:jc w:val="both"/>
              <w:rPr>
                <w:rFonts w:asciiTheme="minorHAnsi" w:hAnsiTheme="minorHAnsi" w:cstheme="minorHAnsi"/>
                <w:sz w:val="24"/>
              </w:rPr>
            </w:pPr>
            <m:oMath>
              <m:r>
                <w:rPr>
                  <w:rFonts w:ascii="Cambria Math" w:hAnsi="Cambria Math" w:cstheme="minorHAnsi"/>
                  <w:sz w:val="24"/>
                </w:rPr>
                <m:t>y=2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</w:rPr>
                    <m:t>2</m:t>
                  </m:r>
                </m:sup>
              </m:sSup>
            </m:oMath>
          </w:p>
          <w:p w14:paraId="1827D170" w14:textId="77777777" w:rsidR="001D03B6" w:rsidRDefault="001D03B6" w:rsidP="001D03B6">
            <w:pPr>
              <w:pStyle w:val="ListParagraph"/>
              <w:spacing w:before="240"/>
              <w:jc w:val="both"/>
              <w:rPr>
                <w:rFonts w:asciiTheme="minorHAnsi" w:hAnsiTheme="minorHAnsi" w:cstheme="minorHAnsi"/>
                <w:sz w:val="2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24"/>
              <w:gridCol w:w="424"/>
              <w:gridCol w:w="424"/>
              <w:gridCol w:w="424"/>
              <w:gridCol w:w="425"/>
              <w:gridCol w:w="425"/>
            </w:tblGrid>
            <w:tr w:rsidR="001D03B6" w14:paraId="68F972BA" w14:textId="77777777" w:rsidTr="00554BEC">
              <w:tc>
                <w:tcPr>
                  <w:tcW w:w="424" w:type="dxa"/>
                </w:tcPr>
                <w:p w14:paraId="6CFA1C93" w14:textId="77777777" w:rsidR="001D03B6" w:rsidRDefault="001D03B6" w:rsidP="00554BEC">
                  <w:pPr>
                    <w:jc w:val="both"/>
                    <w:rPr>
                      <w:rFonts w:asciiTheme="minorHAnsi" w:hAnsiTheme="minorHAnsi" w:cstheme="minorHAnsi"/>
                      <w:sz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</w:rPr>
                    <w:t>x</w:t>
                  </w:r>
                </w:p>
              </w:tc>
              <w:tc>
                <w:tcPr>
                  <w:tcW w:w="424" w:type="dxa"/>
                </w:tcPr>
                <w:p w14:paraId="52272D4F" w14:textId="77777777" w:rsidR="001D03B6" w:rsidRDefault="001D03B6" w:rsidP="00554BEC">
                  <w:pPr>
                    <w:jc w:val="both"/>
                    <w:rPr>
                      <w:rFonts w:asciiTheme="minorHAnsi" w:hAnsiTheme="minorHAnsi" w:cstheme="minorHAnsi"/>
                      <w:sz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</w:rPr>
                    <w:t>-2</w:t>
                  </w:r>
                </w:p>
              </w:tc>
              <w:tc>
                <w:tcPr>
                  <w:tcW w:w="424" w:type="dxa"/>
                </w:tcPr>
                <w:p w14:paraId="44021DEB" w14:textId="77777777" w:rsidR="001D03B6" w:rsidRDefault="001D03B6" w:rsidP="00554BEC">
                  <w:pPr>
                    <w:jc w:val="both"/>
                    <w:rPr>
                      <w:rFonts w:asciiTheme="minorHAnsi" w:hAnsiTheme="minorHAnsi" w:cstheme="minorHAnsi"/>
                      <w:sz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</w:rPr>
                    <w:t>-1</w:t>
                  </w:r>
                </w:p>
              </w:tc>
              <w:tc>
                <w:tcPr>
                  <w:tcW w:w="424" w:type="dxa"/>
                </w:tcPr>
                <w:p w14:paraId="2042A1A1" w14:textId="77777777" w:rsidR="001D03B6" w:rsidRDefault="001D03B6" w:rsidP="00554BEC">
                  <w:pPr>
                    <w:jc w:val="both"/>
                    <w:rPr>
                      <w:rFonts w:asciiTheme="minorHAnsi" w:hAnsiTheme="minorHAnsi" w:cstheme="minorHAnsi"/>
                      <w:sz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</w:rPr>
                    <w:t>0</w:t>
                  </w:r>
                </w:p>
              </w:tc>
              <w:tc>
                <w:tcPr>
                  <w:tcW w:w="425" w:type="dxa"/>
                </w:tcPr>
                <w:p w14:paraId="373F6E7D" w14:textId="77777777" w:rsidR="001D03B6" w:rsidRDefault="001D03B6" w:rsidP="00554BEC">
                  <w:pPr>
                    <w:jc w:val="both"/>
                    <w:rPr>
                      <w:rFonts w:asciiTheme="minorHAnsi" w:hAnsiTheme="minorHAnsi" w:cstheme="minorHAnsi"/>
                      <w:sz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</w:rPr>
                    <w:t>1</w:t>
                  </w:r>
                </w:p>
              </w:tc>
              <w:tc>
                <w:tcPr>
                  <w:tcW w:w="425" w:type="dxa"/>
                </w:tcPr>
                <w:p w14:paraId="177E7273" w14:textId="77777777" w:rsidR="001D03B6" w:rsidRDefault="001D03B6" w:rsidP="00554BEC">
                  <w:pPr>
                    <w:jc w:val="both"/>
                    <w:rPr>
                      <w:rFonts w:asciiTheme="minorHAnsi" w:hAnsiTheme="minorHAnsi" w:cstheme="minorHAnsi"/>
                      <w:sz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</w:rPr>
                    <w:t>2</w:t>
                  </w:r>
                </w:p>
              </w:tc>
            </w:tr>
            <w:tr w:rsidR="001D03B6" w14:paraId="234138AC" w14:textId="77777777" w:rsidTr="00554BEC">
              <w:tc>
                <w:tcPr>
                  <w:tcW w:w="424" w:type="dxa"/>
                </w:tcPr>
                <w:p w14:paraId="44B33850" w14:textId="77777777" w:rsidR="001D03B6" w:rsidRDefault="001D03B6" w:rsidP="00554BEC">
                  <w:pPr>
                    <w:jc w:val="both"/>
                    <w:rPr>
                      <w:rFonts w:asciiTheme="minorHAnsi" w:hAnsiTheme="minorHAnsi" w:cstheme="minorHAnsi"/>
                      <w:sz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</w:rPr>
                    <w:t>y</w:t>
                  </w:r>
                </w:p>
              </w:tc>
              <w:tc>
                <w:tcPr>
                  <w:tcW w:w="424" w:type="dxa"/>
                </w:tcPr>
                <w:p w14:paraId="2A8440BC" w14:textId="77777777" w:rsidR="001D03B6" w:rsidRDefault="001D03B6" w:rsidP="00554BEC">
                  <w:pPr>
                    <w:jc w:val="both"/>
                    <w:rPr>
                      <w:rFonts w:asciiTheme="minorHAnsi" w:hAnsiTheme="minorHAnsi" w:cstheme="minorHAnsi"/>
                      <w:sz w:val="24"/>
                    </w:rPr>
                  </w:pPr>
                </w:p>
              </w:tc>
              <w:tc>
                <w:tcPr>
                  <w:tcW w:w="424" w:type="dxa"/>
                </w:tcPr>
                <w:p w14:paraId="2EB446D0" w14:textId="77777777" w:rsidR="001D03B6" w:rsidRDefault="001D03B6" w:rsidP="00554BEC">
                  <w:pPr>
                    <w:jc w:val="both"/>
                    <w:rPr>
                      <w:rFonts w:asciiTheme="minorHAnsi" w:hAnsiTheme="minorHAnsi" w:cstheme="minorHAnsi"/>
                      <w:sz w:val="24"/>
                    </w:rPr>
                  </w:pPr>
                </w:p>
              </w:tc>
              <w:tc>
                <w:tcPr>
                  <w:tcW w:w="424" w:type="dxa"/>
                </w:tcPr>
                <w:p w14:paraId="550D5D39" w14:textId="77777777" w:rsidR="001D03B6" w:rsidRDefault="001D03B6" w:rsidP="00554BEC">
                  <w:pPr>
                    <w:jc w:val="both"/>
                    <w:rPr>
                      <w:rFonts w:asciiTheme="minorHAnsi" w:hAnsiTheme="minorHAnsi" w:cstheme="minorHAnsi"/>
                      <w:sz w:val="24"/>
                    </w:rPr>
                  </w:pPr>
                </w:p>
              </w:tc>
              <w:tc>
                <w:tcPr>
                  <w:tcW w:w="425" w:type="dxa"/>
                </w:tcPr>
                <w:p w14:paraId="7CBE2E5E" w14:textId="77777777" w:rsidR="001D03B6" w:rsidRDefault="001D03B6" w:rsidP="00554BEC">
                  <w:pPr>
                    <w:jc w:val="both"/>
                    <w:rPr>
                      <w:rFonts w:asciiTheme="minorHAnsi" w:hAnsiTheme="minorHAnsi" w:cstheme="minorHAnsi"/>
                      <w:sz w:val="24"/>
                    </w:rPr>
                  </w:pPr>
                </w:p>
              </w:tc>
              <w:tc>
                <w:tcPr>
                  <w:tcW w:w="425" w:type="dxa"/>
                </w:tcPr>
                <w:p w14:paraId="2705C41C" w14:textId="77777777" w:rsidR="001D03B6" w:rsidRDefault="001D03B6" w:rsidP="00554BEC">
                  <w:pPr>
                    <w:jc w:val="both"/>
                    <w:rPr>
                      <w:rFonts w:asciiTheme="minorHAnsi" w:hAnsiTheme="minorHAnsi" w:cstheme="minorHAnsi"/>
                      <w:sz w:val="24"/>
                    </w:rPr>
                  </w:pPr>
                </w:p>
              </w:tc>
            </w:tr>
          </w:tbl>
          <w:p w14:paraId="74D42CE8" w14:textId="77777777" w:rsidR="001D03B6" w:rsidRDefault="008D37E2" w:rsidP="001D03B6">
            <w:pPr>
              <w:spacing w:before="240"/>
              <w:jc w:val="both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Transformation</w:t>
            </w:r>
          </w:p>
          <w:p w14:paraId="41ECB187" w14:textId="77777777" w:rsidR="008D37E2" w:rsidRDefault="008D37E2" w:rsidP="001D03B6">
            <w:pPr>
              <w:spacing w:before="240"/>
              <w:jc w:val="both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_____________________</w:t>
            </w:r>
          </w:p>
          <w:p w14:paraId="72B5213A" w14:textId="77777777" w:rsidR="008D37E2" w:rsidRDefault="008D37E2" w:rsidP="001D03B6">
            <w:pPr>
              <w:spacing w:before="240"/>
              <w:jc w:val="both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_____________________</w:t>
            </w:r>
          </w:p>
          <w:p w14:paraId="21388576" w14:textId="77777777" w:rsidR="008D37E2" w:rsidRDefault="008D37E2" w:rsidP="001D03B6">
            <w:pPr>
              <w:spacing w:before="240"/>
              <w:jc w:val="both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_____________________</w:t>
            </w:r>
          </w:p>
          <w:p w14:paraId="095D4E1C" w14:textId="366148A4" w:rsidR="008D37E2" w:rsidRPr="001D03B6" w:rsidRDefault="008D37E2" w:rsidP="001D03B6">
            <w:pPr>
              <w:spacing w:before="240"/>
              <w:jc w:val="both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5494" w:type="dxa"/>
          </w:tcPr>
          <w:p w14:paraId="5B8A5041" w14:textId="48ACEBC3" w:rsidR="001D03B6" w:rsidRDefault="001D03B6" w:rsidP="001D03B6">
            <w:pPr>
              <w:jc w:val="both"/>
              <w:rPr>
                <w:rFonts w:asciiTheme="minorHAnsi" w:hAnsiTheme="minorHAnsi" w:cstheme="minorHAnsi"/>
                <w:sz w:val="24"/>
              </w:rPr>
            </w:pPr>
            <w:r>
              <w:object w:dxaOrig="7995" w:dyaOrig="7920" w14:anchorId="3DB828B1">
                <v:shape id="_x0000_i1030" type="#_x0000_t75" style="width:399.75pt;height:396pt" o:ole="">
                  <v:imagedata r:id="rId19" o:title=""/>
                </v:shape>
                <o:OLEObject Type="Embed" ProgID="PBrush" ShapeID="_x0000_i1030" DrawAspect="Content" ObjectID="_1566735471" r:id="rId20"/>
              </w:object>
            </w:r>
          </w:p>
        </w:tc>
      </w:tr>
    </w:tbl>
    <w:p w14:paraId="65AA41FD" w14:textId="1064CB79" w:rsidR="001D03B6" w:rsidRPr="001D03B6" w:rsidRDefault="001D03B6" w:rsidP="001D03B6">
      <w:pPr>
        <w:jc w:val="both"/>
        <w:rPr>
          <w:rFonts w:asciiTheme="minorHAnsi" w:hAnsiTheme="minorHAnsi" w:cstheme="minorHAnsi"/>
          <w:sz w:val="24"/>
        </w:rPr>
      </w:pPr>
    </w:p>
    <w:p w14:paraId="4BFEFAB7" w14:textId="77777777" w:rsidR="00A669D2" w:rsidRDefault="00A669D2" w:rsidP="00A669D2">
      <w:pPr>
        <w:jc w:val="both"/>
        <w:rPr>
          <w:rFonts w:asciiTheme="minorHAnsi" w:hAnsiTheme="minorHAnsi" w:cstheme="minorHAnsi"/>
          <w:sz w:val="24"/>
        </w:rPr>
      </w:pPr>
    </w:p>
    <w:p w14:paraId="45EC1619" w14:textId="77777777" w:rsidR="002B2250" w:rsidRDefault="002B2250" w:rsidP="00A669D2">
      <w:pPr>
        <w:jc w:val="both"/>
        <w:rPr>
          <w:rFonts w:asciiTheme="minorHAnsi" w:hAnsiTheme="minorHAnsi" w:cstheme="minorHAnsi"/>
          <w:sz w:val="24"/>
        </w:rPr>
      </w:pPr>
    </w:p>
    <w:p w14:paraId="0D189F9E" w14:textId="77777777" w:rsidR="002B2250" w:rsidRDefault="002B2250" w:rsidP="00A669D2">
      <w:pPr>
        <w:jc w:val="both"/>
        <w:rPr>
          <w:rFonts w:asciiTheme="minorHAnsi" w:hAnsiTheme="minorHAnsi" w:cstheme="minorHAnsi"/>
          <w:sz w:val="24"/>
        </w:rPr>
      </w:pPr>
    </w:p>
    <w:p w14:paraId="11EC730A" w14:textId="77777777" w:rsidR="00E3412E" w:rsidRDefault="00E3412E" w:rsidP="00A669D2">
      <w:pPr>
        <w:jc w:val="both"/>
        <w:rPr>
          <w:rFonts w:asciiTheme="minorHAnsi" w:hAnsiTheme="minorHAnsi" w:cstheme="minorHAnsi"/>
          <w:sz w:val="24"/>
        </w:rPr>
      </w:pPr>
    </w:p>
    <w:p w14:paraId="71E367C8" w14:textId="77777777" w:rsidR="002B2250" w:rsidRDefault="002B2250" w:rsidP="002B2250">
      <w:pPr>
        <w:pStyle w:val="ListParagraph"/>
        <w:numPr>
          <w:ilvl w:val="0"/>
          <w:numId w:val="11"/>
        </w:numPr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[6 marks]</w:t>
      </w:r>
    </w:p>
    <w:p w14:paraId="04B03569" w14:textId="3C115300" w:rsidR="002B2250" w:rsidRDefault="002B2250" w:rsidP="002B2250">
      <w:pPr>
        <w:pStyle w:val="ListParagraph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For the follow circle equations state the radius and the position of the centre of the circle.</w:t>
      </w:r>
    </w:p>
    <w:p w14:paraId="50C99146" w14:textId="77777777" w:rsidR="002B2250" w:rsidRDefault="002B2250" w:rsidP="002B2250">
      <w:pPr>
        <w:pStyle w:val="ListParagraph"/>
        <w:jc w:val="both"/>
        <w:rPr>
          <w:rFonts w:asciiTheme="minorHAnsi" w:hAnsiTheme="minorHAnsi" w:cstheme="minorHAnsi"/>
          <w:sz w:val="24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07"/>
        <w:gridCol w:w="4252"/>
        <w:gridCol w:w="3509"/>
      </w:tblGrid>
      <w:tr w:rsidR="002B2250" w14:paraId="4E0E35FA" w14:textId="77777777" w:rsidTr="002B2250">
        <w:tc>
          <w:tcPr>
            <w:tcW w:w="2507" w:type="dxa"/>
          </w:tcPr>
          <w:p w14:paraId="5FB3EBA3" w14:textId="77777777" w:rsidR="002B2250" w:rsidRPr="002B2250" w:rsidRDefault="002C5406" w:rsidP="002B2250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  <w:sz w:val="24"/>
              </w:rPr>
            </w:pP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sz w:val="24"/>
                </w:rPr>
                <m:t>+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</w:rPr>
                    <m:t>y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sz w:val="24"/>
                </w:rPr>
                <m:t>=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</w:rPr>
                    <m:t>3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</w:rPr>
                    <m:t>2</m:t>
                  </m:r>
                </m:sup>
              </m:sSup>
            </m:oMath>
          </w:p>
          <w:p w14:paraId="28964B01" w14:textId="77777777" w:rsidR="002B2250" w:rsidRDefault="002B2250" w:rsidP="002B2250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4252" w:type="dxa"/>
          </w:tcPr>
          <w:p w14:paraId="28C8335E" w14:textId="7CFF2AE6" w:rsidR="002B2250" w:rsidRDefault="002C5406" w:rsidP="002B2250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  <w:sz w:val="24"/>
              </w:rPr>
            </w:pP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4"/>
                        </w:rPr>
                        <m:t>x-3</m:t>
                      </m:r>
                    </m:e>
                  </m:d>
                </m:e>
                <m:sup>
                  <m:r>
                    <w:rPr>
                      <w:rFonts w:ascii="Cambria Math" w:hAnsi="Cambria Math" w:cstheme="minorHAnsi"/>
                      <w:sz w:val="24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sz w:val="24"/>
                </w:rPr>
                <m:t>+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4"/>
                        </w:rPr>
                        <m:t>y-4</m:t>
                      </m:r>
                    </m:e>
                  </m:d>
                </m:e>
                <m:sup>
                  <m:r>
                    <w:rPr>
                      <w:rFonts w:ascii="Cambria Math" w:hAnsi="Cambria Math" w:cstheme="minorHAnsi"/>
                      <w:sz w:val="24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sz w:val="24"/>
                </w:rPr>
                <m:t>=16</m:t>
              </m:r>
            </m:oMath>
          </w:p>
        </w:tc>
        <w:tc>
          <w:tcPr>
            <w:tcW w:w="3509" w:type="dxa"/>
          </w:tcPr>
          <w:p w14:paraId="236753FF" w14:textId="1C909651" w:rsidR="002B2250" w:rsidRDefault="002C5406" w:rsidP="002B2250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  <w:sz w:val="24"/>
              </w:rPr>
            </w:pP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4"/>
                        </w:rPr>
                        <m:t>x+5</m:t>
                      </m:r>
                    </m:e>
                  </m:d>
                </m:e>
                <m:sup>
                  <m:r>
                    <w:rPr>
                      <w:rFonts w:ascii="Cambria Math" w:hAnsi="Cambria Math" w:cstheme="minorHAnsi"/>
                      <w:sz w:val="24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sz w:val="24"/>
                </w:rPr>
                <m:t>+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4"/>
                        </w:rPr>
                        <m:t>y-6</m:t>
                      </m:r>
                    </m:e>
                  </m:d>
                </m:e>
                <m:sup>
                  <m:r>
                    <w:rPr>
                      <w:rFonts w:ascii="Cambria Math" w:hAnsi="Cambria Math" w:cstheme="minorHAnsi"/>
                      <w:sz w:val="24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sz w:val="24"/>
                </w:rPr>
                <m:t>=4</m:t>
              </m:r>
            </m:oMath>
          </w:p>
        </w:tc>
      </w:tr>
    </w:tbl>
    <w:p w14:paraId="53123945" w14:textId="77777777" w:rsidR="002B2250" w:rsidRPr="00006A3B" w:rsidRDefault="002B2250" w:rsidP="00006A3B">
      <w:pPr>
        <w:jc w:val="both"/>
        <w:rPr>
          <w:rFonts w:asciiTheme="minorHAnsi" w:hAnsiTheme="minorHAnsi" w:cstheme="minorHAnsi"/>
          <w:sz w:val="24"/>
        </w:rPr>
      </w:pPr>
    </w:p>
    <w:p w14:paraId="7D2C0020" w14:textId="77777777" w:rsidR="002B2250" w:rsidRDefault="002B2250" w:rsidP="002B2250">
      <w:pPr>
        <w:pStyle w:val="ListParagraph"/>
        <w:jc w:val="both"/>
        <w:rPr>
          <w:rFonts w:asciiTheme="minorHAnsi" w:hAnsiTheme="minorHAnsi" w:cstheme="minorHAnsi"/>
          <w:sz w:val="24"/>
        </w:rPr>
      </w:pPr>
    </w:p>
    <w:p w14:paraId="1C0DD9B1" w14:textId="77777777" w:rsidR="002B2250" w:rsidRDefault="002B2250" w:rsidP="002B2250">
      <w:pPr>
        <w:pStyle w:val="ListParagraph"/>
        <w:jc w:val="both"/>
        <w:rPr>
          <w:rFonts w:asciiTheme="minorHAnsi" w:hAnsiTheme="minorHAnsi" w:cstheme="minorHAnsi"/>
          <w:sz w:val="24"/>
        </w:rPr>
      </w:pPr>
    </w:p>
    <w:p w14:paraId="79EA7921" w14:textId="77777777" w:rsidR="004E24B1" w:rsidRDefault="004E24B1" w:rsidP="002B2250">
      <w:pPr>
        <w:pStyle w:val="ListParagraph"/>
        <w:jc w:val="both"/>
        <w:rPr>
          <w:rFonts w:asciiTheme="minorHAnsi" w:hAnsiTheme="minorHAnsi" w:cstheme="minorHAnsi"/>
          <w:sz w:val="24"/>
        </w:rPr>
      </w:pPr>
    </w:p>
    <w:p w14:paraId="57DAE8F5" w14:textId="77777777" w:rsidR="004E24B1" w:rsidRDefault="004E24B1" w:rsidP="002B2250">
      <w:pPr>
        <w:pStyle w:val="ListParagraph"/>
        <w:jc w:val="both"/>
        <w:rPr>
          <w:rFonts w:asciiTheme="minorHAnsi" w:hAnsiTheme="minorHAnsi" w:cstheme="minorHAnsi"/>
          <w:sz w:val="24"/>
        </w:rPr>
      </w:pPr>
    </w:p>
    <w:p w14:paraId="41BF02CA" w14:textId="77777777" w:rsidR="004E24B1" w:rsidRDefault="004E24B1" w:rsidP="002B2250">
      <w:pPr>
        <w:pStyle w:val="ListParagraph"/>
        <w:jc w:val="both"/>
        <w:rPr>
          <w:rFonts w:asciiTheme="minorHAnsi" w:hAnsiTheme="minorHAnsi" w:cstheme="minorHAnsi"/>
          <w:sz w:val="24"/>
        </w:rPr>
      </w:pPr>
    </w:p>
    <w:p w14:paraId="3335D330" w14:textId="77777777" w:rsidR="004E24B1" w:rsidRDefault="004E24B1" w:rsidP="002B2250">
      <w:pPr>
        <w:pStyle w:val="ListParagraph"/>
        <w:jc w:val="both"/>
        <w:rPr>
          <w:rFonts w:asciiTheme="minorHAnsi" w:hAnsiTheme="minorHAnsi" w:cstheme="minorHAnsi"/>
          <w:sz w:val="24"/>
        </w:rPr>
      </w:pPr>
    </w:p>
    <w:p w14:paraId="5FD70F48" w14:textId="77777777" w:rsidR="002B2250" w:rsidRDefault="002B2250" w:rsidP="002B2250">
      <w:pPr>
        <w:pStyle w:val="ListParagraph"/>
        <w:jc w:val="both"/>
        <w:rPr>
          <w:rFonts w:asciiTheme="minorHAnsi" w:hAnsiTheme="minorHAnsi" w:cstheme="minorHAnsi"/>
          <w:sz w:val="24"/>
        </w:rPr>
      </w:pPr>
    </w:p>
    <w:p w14:paraId="4A8735C3" w14:textId="77777777" w:rsidR="002B2250" w:rsidRDefault="002B2250" w:rsidP="002B2250">
      <w:pPr>
        <w:pStyle w:val="ListParagraph"/>
        <w:numPr>
          <w:ilvl w:val="0"/>
          <w:numId w:val="11"/>
        </w:numPr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[2 marks]</w:t>
      </w:r>
    </w:p>
    <w:p w14:paraId="587229BA" w14:textId="4026654A" w:rsidR="002B2250" w:rsidRDefault="002B2250" w:rsidP="002B2250">
      <w:pPr>
        <w:pStyle w:val="ListParagraph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Write the equation of the circle with a radius of 5 and the centre of (2, -3).</w:t>
      </w:r>
    </w:p>
    <w:p w14:paraId="0CE0FC4B" w14:textId="77777777" w:rsidR="00E3412E" w:rsidRDefault="00E3412E" w:rsidP="002B2250">
      <w:pPr>
        <w:pStyle w:val="ListParagraph"/>
        <w:jc w:val="both"/>
        <w:rPr>
          <w:rFonts w:asciiTheme="minorHAnsi" w:hAnsiTheme="minorHAnsi" w:cstheme="minorHAnsi"/>
          <w:sz w:val="24"/>
        </w:rPr>
      </w:pPr>
    </w:p>
    <w:p w14:paraId="2E3B8351" w14:textId="77777777" w:rsidR="00E3412E" w:rsidRDefault="00E3412E" w:rsidP="002B2250">
      <w:pPr>
        <w:pStyle w:val="ListParagraph"/>
        <w:jc w:val="both"/>
        <w:rPr>
          <w:rFonts w:asciiTheme="minorHAnsi" w:hAnsiTheme="minorHAnsi" w:cstheme="minorHAnsi"/>
          <w:sz w:val="24"/>
        </w:rPr>
      </w:pPr>
    </w:p>
    <w:p w14:paraId="3C298B80" w14:textId="77777777" w:rsidR="00E3412E" w:rsidRDefault="00E3412E" w:rsidP="002B2250">
      <w:pPr>
        <w:pStyle w:val="ListParagraph"/>
        <w:jc w:val="both"/>
        <w:rPr>
          <w:rFonts w:asciiTheme="minorHAnsi" w:hAnsiTheme="minorHAnsi" w:cstheme="minorHAnsi"/>
          <w:sz w:val="24"/>
        </w:rPr>
      </w:pPr>
    </w:p>
    <w:p w14:paraId="20D97582" w14:textId="77777777" w:rsidR="00E3412E" w:rsidRDefault="00E3412E" w:rsidP="002B2250">
      <w:pPr>
        <w:pStyle w:val="ListParagraph"/>
        <w:jc w:val="both"/>
        <w:rPr>
          <w:rFonts w:asciiTheme="minorHAnsi" w:hAnsiTheme="minorHAnsi" w:cstheme="minorHAnsi"/>
          <w:sz w:val="24"/>
        </w:rPr>
      </w:pPr>
    </w:p>
    <w:p w14:paraId="0427D639" w14:textId="77777777" w:rsidR="004E24B1" w:rsidRDefault="004E24B1" w:rsidP="002B2250">
      <w:pPr>
        <w:pStyle w:val="ListParagraph"/>
        <w:jc w:val="both"/>
        <w:rPr>
          <w:rFonts w:asciiTheme="minorHAnsi" w:hAnsiTheme="minorHAnsi" w:cstheme="minorHAnsi"/>
          <w:sz w:val="24"/>
        </w:rPr>
      </w:pPr>
    </w:p>
    <w:p w14:paraId="07520CAC" w14:textId="77777777" w:rsidR="004E24B1" w:rsidRDefault="004E24B1" w:rsidP="002B2250">
      <w:pPr>
        <w:pStyle w:val="ListParagraph"/>
        <w:jc w:val="both"/>
        <w:rPr>
          <w:rFonts w:asciiTheme="minorHAnsi" w:hAnsiTheme="minorHAnsi" w:cstheme="minorHAnsi"/>
          <w:sz w:val="24"/>
        </w:rPr>
      </w:pPr>
    </w:p>
    <w:p w14:paraId="71BCCC4B" w14:textId="77777777" w:rsidR="004E24B1" w:rsidRDefault="004E24B1" w:rsidP="002B2250">
      <w:pPr>
        <w:pStyle w:val="ListParagraph"/>
        <w:jc w:val="both"/>
        <w:rPr>
          <w:rFonts w:asciiTheme="minorHAnsi" w:hAnsiTheme="minorHAnsi" w:cstheme="minorHAnsi"/>
          <w:sz w:val="24"/>
        </w:rPr>
      </w:pPr>
    </w:p>
    <w:p w14:paraId="72F640B8" w14:textId="77777777" w:rsidR="004E24B1" w:rsidRDefault="004E24B1" w:rsidP="002B2250">
      <w:pPr>
        <w:pStyle w:val="ListParagraph"/>
        <w:jc w:val="both"/>
        <w:rPr>
          <w:rFonts w:asciiTheme="minorHAnsi" w:hAnsiTheme="minorHAnsi" w:cstheme="minorHAnsi"/>
          <w:sz w:val="24"/>
        </w:rPr>
      </w:pPr>
    </w:p>
    <w:p w14:paraId="6C1DCD33" w14:textId="77777777" w:rsidR="004E24B1" w:rsidRDefault="004E24B1" w:rsidP="002B2250">
      <w:pPr>
        <w:pStyle w:val="ListParagraph"/>
        <w:jc w:val="both"/>
        <w:rPr>
          <w:rFonts w:asciiTheme="minorHAnsi" w:hAnsiTheme="minorHAnsi" w:cstheme="minorHAnsi"/>
          <w:sz w:val="24"/>
        </w:rPr>
      </w:pPr>
    </w:p>
    <w:p w14:paraId="4E560F31" w14:textId="77777777" w:rsidR="004E24B1" w:rsidRDefault="004E24B1" w:rsidP="002B2250">
      <w:pPr>
        <w:pStyle w:val="ListParagraph"/>
        <w:jc w:val="both"/>
        <w:rPr>
          <w:rFonts w:asciiTheme="minorHAnsi" w:hAnsiTheme="minorHAnsi" w:cstheme="minorHAnsi"/>
          <w:sz w:val="24"/>
        </w:rPr>
      </w:pPr>
    </w:p>
    <w:p w14:paraId="5691B9C5" w14:textId="77777777" w:rsidR="004E24B1" w:rsidRDefault="004E24B1" w:rsidP="002B2250">
      <w:pPr>
        <w:pStyle w:val="ListParagraph"/>
        <w:jc w:val="both"/>
        <w:rPr>
          <w:rFonts w:asciiTheme="minorHAnsi" w:hAnsiTheme="minorHAnsi" w:cstheme="minorHAnsi"/>
          <w:sz w:val="24"/>
        </w:rPr>
      </w:pPr>
    </w:p>
    <w:p w14:paraId="2F9094C8" w14:textId="77777777" w:rsidR="004E24B1" w:rsidRDefault="004E24B1" w:rsidP="002B2250">
      <w:pPr>
        <w:pStyle w:val="ListParagraph"/>
        <w:jc w:val="both"/>
        <w:rPr>
          <w:rFonts w:asciiTheme="minorHAnsi" w:hAnsiTheme="minorHAnsi" w:cstheme="minorHAnsi"/>
          <w:sz w:val="24"/>
        </w:rPr>
      </w:pPr>
    </w:p>
    <w:p w14:paraId="54E1EBFC" w14:textId="77777777" w:rsidR="004E24B1" w:rsidRDefault="004E24B1" w:rsidP="002B2250">
      <w:pPr>
        <w:pStyle w:val="ListParagraph"/>
        <w:jc w:val="both"/>
        <w:rPr>
          <w:rFonts w:asciiTheme="minorHAnsi" w:hAnsiTheme="minorHAnsi" w:cstheme="minorHAnsi"/>
          <w:sz w:val="24"/>
        </w:rPr>
      </w:pPr>
    </w:p>
    <w:p w14:paraId="517DC50E" w14:textId="77777777" w:rsidR="00E3412E" w:rsidRDefault="00E3412E" w:rsidP="002B2250">
      <w:pPr>
        <w:pStyle w:val="ListParagraph"/>
        <w:jc w:val="both"/>
        <w:rPr>
          <w:rFonts w:asciiTheme="minorHAnsi" w:hAnsiTheme="minorHAnsi" w:cstheme="minorHAnsi"/>
          <w:sz w:val="24"/>
        </w:rPr>
      </w:pPr>
    </w:p>
    <w:p w14:paraId="60FD9934" w14:textId="77777777" w:rsidR="00E3412E" w:rsidRDefault="00E3412E" w:rsidP="002B2250">
      <w:pPr>
        <w:pStyle w:val="ListParagraph"/>
        <w:jc w:val="both"/>
        <w:rPr>
          <w:rFonts w:asciiTheme="minorHAnsi" w:hAnsiTheme="minorHAnsi" w:cstheme="minorHAnsi"/>
          <w:sz w:val="24"/>
        </w:rPr>
      </w:pPr>
    </w:p>
    <w:p w14:paraId="7BEB480A" w14:textId="77777777" w:rsidR="00E3412E" w:rsidRDefault="00E3412E" w:rsidP="002B2250">
      <w:pPr>
        <w:pStyle w:val="ListParagraph"/>
        <w:jc w:val="both"/>
        <w:rPr>
          <w:rFonts w:asciiTheme="minorHAnsi" w:hAnsiTheme="minorHAnsi" w:cstheme="minorHAnsi"/>
          <w:sz w:val="24"/>
        </w:rPr>
      </w:pPr>
    </w:p>
    <w:p w14:paraId="1C659F0D" w14:textId="77777777" w:rsidR="00E3412E" w:rsidRDefault="00E3412E" w:rsidP="00E3412E">
      <w:pPr>
        <w:pStyle w:val="ListParagraph"/>
        <w:numPr>
          <w:ilvl w:val="0"/>
          <w:numId w:val="11"/>
        </w:numPr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[3 marks]</w:t>
      </w:r>
    </w:p>
    <w:p w14:paraId="6BA3AA2B" w14:textId="01937B43" w:rsidR="00E3412E" w:rsidRPr="00E3412E" w:rsidRDefault="00E3412E" w:rsidP="00E3412E">
      <w:pPr>
        <w:pStyle w:val="ListParagraph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Graph the hyperbola by completing the table of values and drawing a smooth curve through the points.</w:t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7336"/>
      </w:tblGrid>
      <w:tr w:rsidR="00E3412E" w14:paraId="0FA3D702" w14:textId="77777777" w:rsidTr="00E3412E">
        <w:tc>
          <w:tcPr>
            <w:tcW w:w="3402" w:type="dxa"/>
          </w:tcPr>
          <w:p w14:paraId="47EF7F9E" w14:textId="77777777" w:rsidR="00E3412E" w:rsidRDefault="00E3412E" w:rsidP="00E3412E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sz w:val="24"/>
              </w:rPr>
            </w:pPr>
          </w:p>
          <w:p w14:paraId="44921B56" w14:textId="77777777" w:rsidR="00E3412E" w:rsidRPr="00E3412E" w:rsidRDefault="00E3412E" w:rsidP="00E3412E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4"/>
                  </w:rPr>
                  <m:t>y=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</w:rPr>
                      <m:t>x</m:t>
                    </m:r>
                  </m:den>
                </m:f>
              </m:oMath>
            </m:oMathPara>
          </w:p>
          <w:p w14:paraId="342F8019" w14:textId="77777777" w:rsidR="00E3412E" w:rsidRDefault="00E3412E" w:rsidP="00E3412E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sz w:val="24"/>
              </w:rPr>
            </w:pPr>
          </w:p>
          <w:p w14:paraId="1D51FF00" w14:textId="77777777" w:rsidR="00E3412E" w:rsidRDefault="00E3412E" w:rsidP="00E3412E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sz w:val="24"/>
              </w:rPr>
            </w:pPr>
          </w:p>
          <w:tbl>
            <w:tblPr>
              <w:tblStyle w:val="TableGrid"/>
              <w:tblW w:w="3277" w:type="dxa"/>
              <w:tblLayout w:type="fixed"/>
              <w:tblLook w:val="04A0" w:firstRow="1" w:lastRow="0" w:firstColumn="1" w:lastColumn="0" w:noHBand="0" w:noVBand="1"/>
            </w:tblPr>
            <w:tblGrid>
              <w:gridCol w:w="306"/>
              <w:gridCol w:w="418"/>
              <w:gridCol w:w="417"/>
              <w:gridCol w:w="528"/>
              <w:gridCol w:w="421"/>
              <w:gridCol w:w="395"/>
              <w:gridCol w:w="396"/>
              <w:gridCol w:w="396"/>
            </w:tblGrid>
            <w:tr w:rsidR="00E3412E" w14:paraId="48988411" w14:textId="77777777" w:rsidTr="00E3412E">
              <w:trPr>
                <w:trHeight w:val="742"/>
              </w:trPr>
              <w:tc>
                <w:tcPr>
                  <w:tcW w:w="306" w:type="dxa"/>
                </w:tcPr>
                <w:p w14:paraId="5BD1240F" w14:textId="3FDDCD62" w:rsidR="00E3412E" w:rsidRDefault="00E3412E" w:rsidP="00E3412E">
                  <w:pPr>
                    <w:pStyle w:val="ListParagraph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</w:rPr>
                    <w:t>x</w:t>
                  </w:r>
                </w:p>
              </w:tc>
              <w:tc>
                <w:tcPr>
                  <w:tcW w:w="418" w:type="dxa"/>
                </w:tcPr>
                <w:p w14:paraId="01613E87" w14:textId="17B94CEF" w:rsidR="00E3412E" w:rsidRDefault="00E3412E" w:rsidP="00E3412E">
                  <w:pPr>
                    <w:pStyle w:val="ListParagraph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</w:rPr>
                    <w:t>-3</w:t>
                  </w:r>
                </w:p>
              </w:tc>
              <w:tc>
                <w:tcPr>
                  <w:tcW w:w="417" w:type="dxa"/>
                </w:tcPr>
                <w:p w14:paraId="0AA863D0" w14:textId="3AC93AAD" w:rsidR="00E3412E" w:rsidRDefault="00E3412E" w:rsidP="00E3412E">
                  <w:pPr>
                    <w:pStyle w:val="ListParagraph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</w:rPr>
                    <w:t>-2</w:t>
                  </w:r>
                </w:p>
              </w:tc>
              <w:tc>
                <w:tcPr>
                  <w:tcW w:w="528" w:type="dxa"/>
                </w:tcPr>
                <w:p w14:paraId="7909E0D3" w14:textId="5DC8F9B1" w:rsidR="00E3412E" w:rsidRDefault="00E3412E" w:rsidP="00E3412E">
                  <w:pPr>
                    <w:pStyle w:val="ListParagraph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</w:rPr>
                    <w:t>-1</w:t>
                  </w:r>
                </w:p>
              </w:tc>
              <w:tc>
                <w:tcPr>
                  <w:tcW w:w="421" w:type="dxa"/>
                </w:tcPr>
                <w:p w14:paraId="0B030830" w14:textId="61BC4C7A" w:rsidR="00E3412E" w:rsidRDefault="00E3412E" w:rsidP="00E3412E">
                  <w:pPr>
                    <w:pStyle w:val="ListParagraph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</w:rPr>
                    <w:t>0</w:t>
                  </w:r>
                </w:p>
              </w:tc>
              <w:tc>
                <w:tcPr>
                  <w:tcW w:w="395" w:type="dxa"/>
                </w:tcPr>
                <w:p w14:paraId="0E5DC92C" w14:textId="0FCECA73" w:rsidR="00E3412E" w:rsidRDefault="00E3412E" w:rsidP="00E3412E">
                  <w:pPr>
                    <w:pStyle w:val="ListParagraph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</w:rPr>
                    <w:t>1</w:t>
                  </w:r>
                </w:p>
              </w:tc>
              <w:tc>
                <w:tcPr>
                  <w:tcW w:w="396" w:type="dxa"/>
                </w:tcPr>
                <w:p w14:paraId="730F8DD3" w14:textId="0B39675C" w:rsidR="00E3412E" w:rsidRDefault="00E3412E" w:rsidP="00E3412E">
                  <w:pPr>
                    <w:pStyle w:val="ListParagraph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</w:rPr>
                    <w:t>2</w:t>
                  </w:r>
                </w:p>
              </w:tc>
              <w:tc>
                <w:tcPr>
                  <w:tcW w:w="396" w:type="dxa"/>
                  <w:tcBorders>
                    <w:right w:val="nil"/>
                  </w:tcBorders>
                </w:tcPr>
                <w:p w14:paraId="3EFB4525" w14:textId="343EF623" w:rsidR="00E3412E" w:rsidRDefault="00E3412E" w:rsidP="00E3412E">
                  <w:pPr>
                    <w:pStyle w:val="ListParagraph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</w:rPr>
                    <w:t>3</w:t>
                  </w:r>
                </w:p>
              </w:tc>
            </w:tr>
            <w:tr w:rsidR="00E3412E" w14:paraId="13871282" w14:textId="77777777" w:rsidTr="00E3412E">
              <w:trPr>
                <w:trHeight w:val="362"/>
              </w:trPr>
              <w:tc>
                <w:tcPr>
                  <w:tcW w:w="306" w:type="dxa"/>
                </w:tcPr>
                <w:p w14:paraId="1E0F6209" w14:textId="3B1CFF5F" w:rsidR="00E3412E" w:rsidRDefault="00E3412E" w:rsidP="00E3412E">
                  <w:pPr>
                    <w:pStyle w:val="ListParagraph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</w:rPr>
                    <w:t>y</w:t>
                  </w:r>
                </w:p>
              </w:tc>
              <w:tc>
                <w:tcPr>
                  <w:tcW w:w="418" w:type="dxa"/>
                </w:tcPr>
                <w:p w14:paraId="021FE375" w14:textId="77777777" w:rsidR="00E3412E" w:rsidRDefault="00E3412E" w:rsidP="00E3412E">
                  <w:pPr>
                    <w:pStyle w:val="ListParagraph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</w:rPr>
                  </w:pPr>
                </w:p>
                <w:p w14:paraId="4F30AF49" w14:textId="77777777" w:rsidR="00E3412E" w:rsidRDefault="00E3412E" w:rsidP="00E3412E">
                  <w:pPr>
                    <w:pStyle w:val="ListParagraph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</w:rPr>
                  </w:pPr>
                </w:p>
              </w:tc>
              <w:tc>
                <w:tcPr>
                  <w:tcW w:w="417" w:type="dxa"/>
                </w:tcPr>
                <w:p w14:paraId="19C17051" w14:textId="77777777" w:rsidR="00E3412E" w:rsidRDefault="00E3412E" w:rsidP="00E3412E">
                  <w:pPr>
                    <w:pStyle w:val="ListParagraph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</w:rPr>
                  </w:pPr>
                </w:p>
              </w:tc>
              <w:tc>
                <w:tcPr>
                  <w:tcW w:w="528" w:type="dxa"/>
                </w:tcPr>
                <w:p w14:paraId="2CFEA360" w14:textId="77777777" w:rsidR="00E3412E" w:rsidRDefault="00E3412E" w:rsidP="00E3412E">
                  <w:pPr>
                    <w:pStyle w:val="ListParagraph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</w:rPr>
                  </w:pPr>
                </w:p>
              </w:tc>
              <w:tc>
                <w:tcPr>
                  <w:tcW w:w="421" w:type="dxa"/>
                </w:tcPr>
                <w:p w14:paraId="3FCE6C72" w14:textId="77777777" w:rsidR="00E3412E" w:rsidRDefault="00E3412E" w:rsidP="00E3412E">
                  <w:pPr>
                    <w:pStyle w:val="ListParagraph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</w:rPr>
                  </w:pPr>
                </w:p>
              </w:tc>
              <w:tc>
                <w:tcPr>
                  <w:tcW w:w="395" w:type="dxa"/>
                </w:tcPr>
                <w:p w14:paraId="6D2331B2" w14:textId="77777777" w:rsidR="00E3412E" w:rsidRDefault="00E3412E" w:rsidP="00E3412E">
                  <w:pPr>
                    <w:pStyle w:val="ListParagraph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</w:rPr>
                  </w:pPr>
                </w:p>
              </w:tc>
              <w:tc>
                <w:tcPr>
                  <w:tcW w:w="396" w:type="dxa"/>
                </w:tcPr>
                <w:p w14:paraId="1F22DE5D" w14:textId="77777777" w:rsidR="00E3412E" w:rsidRDefault="00E3412E" w:rsidP="00E3412E">
                  <w:pPr>
                    <w:pStyle w:val="ListParagraph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</w:rPr>
                  </w:pPr>
                </w:p>
              </w:tc>
              <w:tc>
                <w:tcPr>
                  <w:tcW w:w="396" w:type="dxa"/>
                </w:tcPr>
                <w:p w14:paraId="7A366329" w14:textId="36C0D7C8" w:rsidR="00E3412E" w:rsidRDefault="00E3412E" w:rsidP="00E3412E">
                  <w:pPr>
                    <w:pStyle w:val="ListParagraph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</w:rPr>
                  </w:pPr>
                </w:p>
              </w:tc>
            </w:tr>
          </w:tbl>
          <w:p w14:paraId="049AFE1F" w14:textId="4EF75A76" w:rsidR="00E3412E" w:rsidRDefault="00E3412E" w:rsidP="00E3412E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7336" w:type="dxa"/>
          </w:tcPr>
          <w:p w14:paraId="49139765" w14:textId="536239B3" w:rsidR="00E3412E" w:rsidRDefault="00E3412E" w:rsidP="00E3412E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sz w:val="24"/>
              </w:rPr>
            </w:pPr>
            <w:r>
              <w:object w:dxaOrig="7995" w:dyaOrig="7920" w14:anchorId="4EECBAC1">
                <v:shape id="_x0000_i1031" type="#_x0000_t75" style="width:365.25pt;height:361.5pt" o:ole="">
                  <v:imagedata r:id="rId19" o:title=""/>
                </v:shape>
                <o:OLEObject Type="Embed" ProgID="PBrush" ShapeID="_x0000_i1031" DrawAspect="Content" ObjectID="_1566735472" r:id="rId21"/>
              </w:object>
            </w:r>
          </w:p>
        </w:tc>
      </w:tr>
    </w:tbl>
    <w:p w14:paraId="5A651DC3" w14:textId="77777777" w:rsidR="002B2250" w:rsidRPr="00E3412E" w:rsidRDefault="002B2250" w:rsidP="00E3412E">
      <w:pPr>
        <w:jc w:val="both"/>
        <w:rPr>
          <w:rFonts w:asciiTheme="minorHAnsi" w:hAnsiTheme="minorHAnsi" w:cstheme="minorHAnsi"/>
          <w:sz w:val="24"/>
        </w:rPr>
      </w:pPr>
    </w:p>
    <w:p w14:paraId="1C088D7E" w14:textId="77777777" w:rsidR="002B2250" w:rsidRDefault="002B2250" w:rsidP="002B2250">
      <w:pPr>
        <w:jc w:val="both"/>
        <w:rPr>
          <w:rFonts w:asciiTheme="minorHAnsi" w:hAnsiTheme="minorHAnsi" w:cstheme="minorHAnsi"/>
          <w:sz w:val="24"/>
        </w:rPr>
      </w:pPr>
    </w:p>
    <w:p w14:paraId="0F28EACD" w14:textId="77777777" w:rsidR="002B2250" w:rsidRDefault="002B2250" w:rsidP="002B2250">
      <w:pPr>
        <w:jc w:val="both"/>
        <w:rPr>
          <w:rFonts w:asciiTheme="minorHAnsi" w:hAnsiTheme="minorHAnsi" w:cstheme="minorHAnsi"/>
          <w:sz w:val="24"/>
        </w:rPr>
      </w:pPr>
    </w:p>
    <w:p w14:paraId="2FC46DA6" w14:textId="77777777" w:rsidR="002B2250" w:rsidRDefault="002B2250" w:rsidP="002B2250">
      <w:pPr>
        <w:jc w:val="both"/>
        <w:rPr>
          <w:rFonts w:asciiTheme="minorHAnsi" w:hAnsiTheme="minorHAnsi" w:cstheme="minorHAnsi"/>
          <w:sz w:val="24"/>
        </w:rPr>
      </w:pPr>
    </w:p>
    <w:p w14:paraId="1DAF5578" w14:textId="77777777" w:rsidR="002B2250" w:rsidRDefault="002B2250" w:rsidP="002B2250">
      <w:pPr>
        <w:jc w:val="both"/>
        <w:rPr>
          <w:rFonts w:asciiTheme="minorHAnsi" w:hAnsiTheme="minorHAnsi" w:cstheme="minorHAnsi"/>
          <w:sz w:val="24"/>
        </w:rPr>
      </w:pPr>
    </w:p>
    <w:p w14:paraId="01FC649A" w14:textId="77777777" w:rsidR="00E3412E" w:rsidRDefault="00E3412E" w:rsidP="002B2250">
      <w:pPr>
        <w:pStyle w:val="ListParagraph"/>
        <w:numPr>
          <w:ilvl w:val="0"/>
          <w:numId w:val="11"/>
        </w:numPr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[7 marks]</w:t>
      </w:r>
    </w:p>
    <w:p w14:paraId="2FAA019C" w14:textId="4AAC19C6" w:rsidR="002B2250" w:rsidRDefault="002B2250" w:rsidP="00E3412E">
      <w:pPr>
        <w:pStyle w:val="ListParagraph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For the following polynomial</w:t>
      </w:r>
    </w:p>
    <w:p w14:paraId="6A6EA01A" w14:textId="42B55823" w:rsidR="002B2250" w:rsidRDefault="002B2250" w:rsidP="002B2250">
      <w:pPr>
        <w:pStyle w:val="ListParagraph"/>
        <w:ind w:left="3600" w:firstLine="720"/>
        <w:jc w:val="both"/>
        <w:rPr>
          <w:rFonts w:asciiTheme="minorHAnsi" w:hAnsiTheme="minorHAnsi" w:cstheme="minorHAnsi"/>
          <w:sz w:val="24"/>
        </w:rPr>
      </w:pPr>
      <m:oMath>
        <m:r>
          <w:rPr>
            <w:rFonts w:ascii="Cambria Math" w:hAnsi="Cambria Math" w:cstheme="minorHAnsi"/>
            <w:sz w:val="24"/>
          </w:rPr>
          <m:t>y=x(x+3)(x-5)</m:t>
        </m:r>
      </m:oMath>
      <w:r>
        <w:rPr>
          <w:rFonts w:asciiTheme="minorHAnsi" w:hAnsiTheme="minorHAnsi" w:cstheme="minorHAnsi"/>
          <w:sz w:val="24"/>
        </w:rPr>
        <w:t xml:space="preserve"> </w:t>
      </w:r>
    </w:p>
    <w:p w14:paraId="0FA24C01" w14:textId="03505A90" w:rsidR="002B2250" w:rsidRDefault="002B2250" w:rsidP="002B2250">
      <w:pPr>
        <w:pStyle w:val="ListParagraph"/>
        <w:numPr>
          <w:ilvl w:val="0"/>
          <w:numId w:val="14"/>
        </w:numPr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What are the x intercepts</w:t>
      </w:r>
    </w:p>
    <w:p w14:paraId="3CAEF24C" w14:textId="77777777" w:rsidR="002B2250" w:rsidRDefault="002B2250" w:rsidP="002B2250">
      <w:pPr>
        <w:jc w:val="both"/>
        <w:rPr>
          <w:rFonts w:asciiTheme="minorHAnsi" w:hAnsiTheme="minorHAnsi" w:cstheme="minorHAnsi"/>
          <w:sz w:val="24"/>
        </w:rPr>
      </w:pPr>
    </w:p>
    <w:p w14:paraId="12E2B0F2" w14:textId="77777777" w:rsidR="002B2250" w:rsidRDefault="002B2250" w:rsidP="002B2250">
      <w:pPr>
        <w:jc w:val="both"/>
        <w:rPr>
          <w:rFonts w:asciiTheme="minorHAnsi" w:hAnsiTheme="minorHAnsi" w:cstheme="minorHAnsi"/>
          <w:sz w:val="24"/>
        </w:rPr>
      </w:pPr>
    </w:p>
    <w:p w14:paraId="1DAAF81A" w14:textId="77777777" w:rsidR="002B2250" w:rsidRDefault="002B2250" w:rsidP="002B2250">
      <w:pPr>
        <w:jc w:val="both"/>
        <w:rPr>
          <w:rFonts w:asciiTheme="minorHAnsi" w:hAnsiTheme="minorHAnsi" w:cstheme="minorHAnsi"/>
          <w:sz w:val="24"/>
        </w:rPr>
      </w:pPr>
    </w:p>
    <w:p w14:paraId="467FF369" w14:textId="77777777" w:rsidR="00E3412E" w:rsidRDefault="00E3412E" w:rsidP="002B2250">
      <w:pPr>
        <w:pStyle w:val="ListParagraph"/>
        <w:ind w:left="3600" w:firstLine="720"/>
        <w:jc w:val="both"/>
        <w:rPr>
          <w:rFonts w:asciiTheme="minorHAnsi" w:hAnsiTheme="minorHAnsi" w:cstheme="minorHAnsi"/>
          <w:sz w:val="24"/>
        </w:rPr>
      </w:pPr>
    </w:p>
    <w:p w14:paraId="496E2CC0" w14:textId="536C803D" w:rsidR="002B2250" w:rsidRDefault="002B2250" w:rsidP="00E3412E">
      <w:pPr>
        <w:pStyle w:val="ListParagraph"/>
        <w:numPr>
          <w:ilvl w:val="0"/>
          <w:numId w:val="14"/>
        </w:numPr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Expand </w:t>
      </w:r>
      <m:oMath>
        <m:r>
          <w:rPr>
            <w:rFonts w:ascii="Cambria Math" w:hAnsi="Cambria Math" w:cstheme="minorHAnsi"/>
            <w:sz w:val="24"/>
          </w:rPr>
          <m:t>y=x(x+3)(x-5)</m:t>
        </m:r>
      </m:oMath>
      <w:r>
        <w:rPr>
          <w:rFonts w:asciiTheme="minorHAnsi" w:hAnsiTheme="minorHAnsi" w:cstheme="minorHAnsi"/>
          <w:sz w:val="24"/>
        </w:rPr>
        <w:t xml:space="preserve"> </w:t>
      </w:r>
    </w:p>
    <w:p w14:paraId="048094DB" w14:textId="77777777" w:rsidR="00E3412E" w:rsidRDefault="00E3412E" w:rsidP="00E3412E">
      <w:pPr>
        <w:jc w:val="both"/>
        <w:rPr>
          <w:rFonts w:asciiTheme="minorHAnsi" w:hAnsiTheme="minorHAnsi" w:cstheme="minorHAnsi"/>
          <w:sz w:val="24"/>
        </w:rPr>
      </w:pPr>
    </w:p>
    <w:p w14:paraId="01D7CAC4" w14:textId="77777777" w:rsidR="00E3412E" w:rsidRDefault="00E3412E" w:rsidP="00E3412E">
      <w:pPr>
        <w:jc w:val="both"/>
        <w:rPr>
          <w:rFonts w:asciiTheme="minorHAnsi" w:hAnsiTheme="minorHAnsi" w:cstheme="minorHAnsi"/>
          <w:sz w:val="24"/>
        </w:rPr>
      </w:pPr>
    </w:p>
    <w:p w14:paraId="4E8A77AD" w14:textId="77777777" w:rsidR="00E3412E" w:rsidRPr="00E3412E" w:rsidRDefault="00E3412E" w:rsidP="00E3412E">
      <w:pPr>
        <w:jc w:val="both"/>
        <w:rPr>
          <w:rFonts w:asciiTheme="minorHAnsi" w:hAnsiTheme="minorHAnsi" w:cstheme="minorHAnsi"/>
          <w:sz w:val="24"/>
        </w:rPr>
      </w:pPr>
    </w:p>
    <w:p w14:paraId="42FCBC29" w14:textId="78A235F1" w:rsidR="002B2250" w:rsidRPr="002B2250" w:rsidRDefault="00E3412E" w:rsidP="002B2250">
      <w:pPr>
        <w:pStyle w:val="ListParagraph"/>
        <w:numPr>
          <w:ilvl w:val="0"/>
          <w:numId w:val="14"/>
        </w:numPr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Sketch the polynomial</w:t>
      </w:r>
    </w:p>
    <w:p w14:paraId="4ECCA6CA" w14:textId="77777777" w:rsidR="002B2250" w:rsidRDefault="002B2250" w:rsidP="002B2250">
      <w:pPr>
        <w:pStyle w:val="ListParagraph"/>
        <w:jc w:val="both"/>
        <w:rPr>
          <w:rFonts w:asciiTheme="minorHAnsi" w:hAnsiTheme="minorHAnsi" w:cstheme="minorHAnsi"/>
          <w:sz w:val="24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81"/>
      </w:tblGrid>
      <w:tr w:rsidR="00D66606" w14:paraId="5E52FBFA" w14:textId="77777777" w:rsidTr="00D66606">
        <w:tc>
          <w:tcPr>
            <w:tcW w:w="8481" w:type="dxa"/>
          </w:tcPr>
          <w:p w14:paraId="6CC50B64" w14:textId="0BFAC4AB" w:rsidR="00D66606" w:rsidRDefault="00D66606" w:rsidP="002B2250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sz w:val="24"/>
              </w:rPr>
            </w:pPr>
            <w:r>
              <w:object w:dxaOrig="8265" w:dyaOrig="5745" w14:anchorId="7BD09540">
                <v:shape id="_x0000_i1032" type="#_x0000_t75" style="width:413.25pt;height:286.5pt" o:ole="">
                  <v:imagedata r:id="rId22" o:title=""/>
                </v:shape>
                <o:OLEObject Type="Embed" ProgID="PBrush" ShapeID="_x0000_i1032" DrawAspect="Content" ObjectID="_1566735473" r:id="rId23"/>
              </w:object>
            </w:r>
          </w:p>
        </w:tc>
      </w:tr>
    </w:tbl>
    <w:p w14:paraId="05A84B35" w14:textId="77777777" w:rsidR="002B2250" w:rsidRPr="002B2250" w:rsidRDefault="002B2250" w:rsidP="002B2250">
      <w:pPr>
        <w:pStyle w:val="ListParagraph"/>
        <w:jc w:val="both"/>
        <w:rPr>
          <w:rFonts w:asciiTheme="minorHAnsi" w:hAnsiTheme="minorHAnsi" w:cstheme="minorHAnsi"/>
          <w:sz w:val="24"/>
        </w:rPr>
      </w:pPr>
    </w:p>
    <w:p w14:paraId="64760CEC" w14:textId="77777777" w:rsidR="002B2250" w:rsidRDefault="002B2250" w:rsidP="002B2250">
      <w:pPr>
        <w:jc w:val="both"/>
        <w:rPr>
          <w:rFonts w:asciiTheme="minorHAnsi" w:hAnsiTheme="minorHAnsi" w:cstheme="minorHAnsi"/>
          <w:sz w:val="24"/>
        </w:rPr>
      </w:pPr>
    </w:p>
    <w:p w14:paraId="4E4F3047" w14:textId="77777777" w:rsidR="00D66606" w:rsidRDefault="00D66606" w:rsidP="000C21E4">
      <w:pPr>
        <w:pStyle w:val="ListParagraph"/>
        <w:numPr>
          <w:ilvl w:val="0"/>
          <w:numId w:val="11"/>
        </w:numPr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[3 marks]</w:t>
      </w:r>
    </w:p>
    <w:p w14:paraId="3B0E1D30" w14:textId="4EFBEA42" w:rsidR="000C21E4" w:rsidRDefault="00D71B77" w:rsidP="00D66606">
      <w:pPr>
        <w:pStyle w:val="ListParagraph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A vintage guitar that was bought for $12,000 increases in value by 2% each year. </w:t>
      </w:r>
    </w:p>
    <w:p w14:paraId="10D14733" w14:textId="272A3C09" w:rsidR="00D71B77" w:rsidRDefault="00D71B77" w:rsidP="00D71B77">
      <w:pPr>
        <w:pStyle w:val="ListParagraph"/>
        <w:numPr>
          <w:ilvl w:val="0"/>
          <w:numId w:val="15"/>
        </w:numPr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Write an exponential function to represent the value of the guitar.</w:t>
      </w:r>
    </w:p>
    <w:p w14:paraId="3BB118D2" w14:textId="77777777" w:rsidR="00D71B77" w:rsidRDefault="00D71B77" w:rsidP="00D71B77">
      <w:pPr>
        <w:jc w:val="both"/>
        <w:rPr>
          <w:rFonts w:asciiTheme="minorHAnsi" w:hAnsiTheme="minorHAnsi" w:cstheme="minorHAnsi"/>
          <w:sz w:val="24"/>
        </w:rPr>
      </w:pPr>
    </w:p>
    <w:p w14:paraId="5C8FBA43" w14:textId="77777777" w:rsidR="00D71B77" w:rsidRDefault="00D71B77" w:rsidP="00D71B77">
      <w:pPr>
        <w:jc w:val="both"/>
        <w:rPr>
          <w:rFonts w:asciiTheme="minorHAnsi" w:hAnsiTheme="minorHAnsi" w:cstheme="minorHAnsi"/>
          <w:sz w:val="24"/>
        </w:rPr>
      </w:pPr>
    </w:p>
    <w:p w14:paraId="10E97908" w14:textId="77777777" w:rsidR="00D71B77" w:rsidRPr="00D71B77" w:rsidRDefault="00D71B77" w:rsidP="00D71B77">
      <w:pPr>
        <w:jc w:val="both"/>
        <w:rPr>
          <w:rFonts w:asciiTheme="minorHAnsi" w:hAnsiTheme="minorHAnsi" w:cstheme="minorHAnsi"/>
          <w:sz w:val="24"/>
        </w:rPr>
      </w:pPr>
    </w:p>
    <w:p w14:paraId="5AEBE7D8" w14:textId="559F789B" w:rsidR="00D71B77" w:rsidRDefault="00D71B77" w:rsidP="00D71B77">
      <w:pPr>
        <w:pStyle w:val="ListParagraph"/>
        <w:numPr>
          <w:ilvl w:val="0"/>
          <w:numId w:val="15"/>
        </w:numPr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Estimate the value of the car in 10 years from when it was bought</w:t>
      </w:r>
    </w:p>
    <w:p w14:paraId="38BA1409" w14:textId="77777777" w:rsidR="00D71B77" w:rsidRDefault="00D71B77" w:rsidP="00D71B77">
      <w:pPr>
        <w:jc w:val="both"/>
        <w:rPr>
          <w:rFonts w:asciiTheme="minorHAnsi" w:hAnsiTheme="minorHAnsi" w:cstheme="minorHAnsi"/>
          <w:sz w:val="24"/>
        </w:rPr>
      </w:pPr>
    </w:p>
    <w:p w14:paraId="7D00193C" w14:textId="77777777" w:rsidR="00D71B77" w:rsidRPr="00D71B77" w:rsidRDefault="00D71B77" w:rsidP="00D71B77">
      <w:pPr>
        <w:jc w:val="both"/>
        <w:rPr>
          <w:rFonts w:asciiTheme="minorHAnsi" w:hAnsiTheme="minorHAnsi" w:cstheme="minorHAnsi"/>
          <w:sz w:val="24"/>
        </w:rPr>
      </w:pPr>
    </w:p>
    <w:p w14:paraId="1FDA996C" w14:textId="77777777" w:rsidR="002B2250" w:rsidRDefault="002B2250" w:rsidP="002B2250">
      <w:pPr>
        <w:jc w:val="both"/>
        <w:rPr>
          <w:rFonts w:asciiTheme="minorHAnsi" w:hAnsiTheme="minorHAnsi" w:cstheme="minorHAnsi"/>
          <w:sz w:val="24"/>
        </w:rPr>
      </w:pPr>
    </w:p>
    <w:p w14:paraId="7A26F2A4" w14:textId="77777777" w:rsidR="004E24B1" w:rsidRDefault="004E24B1" w:rsidP="002B2250">
      <w:pPr>
        <w:jc w:val="both"/>
        <w:rPr>
          <w:rFonts w:asciiTheme="minorHAnsi" w:hAnsiTheme="minorHAnsi" w:cstheme="minorHAnsi"/>
          <w:sz w:val="24"/>
        </w:rPr>
      </w:pPr>
    </w:p>
    <w:p w14:paraId="43378473" w14:textId="77777777" w:rsidR="004E24B1" w:rsidRDefault="004E24B1" w:rsidP="002B2250">
      <w:pPr>
        <w:jc w:val="both"/>
        <w:rPr>
          <w:rFonts w:asciiTheme="minorHAnsi" w:hAnsiTheme="minorHAnsi" w:cstheme="minorHAnsi"/>
          <w:sz w:val="24"/>
        </w:rPr>
      </w:pPr>
    </w:p>
    <w:p w14:paraId="203C75FD" w14:textId="77777777" w:rsidR="002B2250" w:rsidRPr="002B2250" w:rsidRDefault="002B2250" w:rsidP="002B2250">
      <w:pPr>
        <w:jc w:val="both"/>
        <w:rPr>
          <w:rFonts w:asciiTheme="minorHAnsi" w:hAnsiTheme="minorHAnsi" w:cstheme="minorHAnsi"/>
          <w:sz w:val="24"/>
        </w:rPr>
      </w:pPr>
    </w:p>
    <w:p w14:paraId="2120BDFB" w14:textId="7CA5CA61" w:rsidR="00A669D2" w:rsidRPr="00A669D2" w:rsidRDefault="00CB235B" w:rsidP="00A669D2">
      <w:pPr>
        <w:jc w:val="center"/>
        <w:rPr>
          <w:rFonts w:asciiTheme="minorHAnsi" w:hAnsiTheme="minorHAnsi" w:cstheme="minorHAnsi"/>
          <w:b/>
          <w:sz w:val="24"/>
        </w:rPr>
      </w:pPr>
      <w:r>
        <w:rPr>
          <w:rFonts w:asciiTheme="minorHAnsi" w:hAnsiTheme="minorHAnsi" w:cstheme="minorHAnsi"/>
          <w:b/>
          <w:sz w:val="24"/>
        </w:rPr>
        <w:t>~End of Test~</w:t>
      </w:r>
    </w:p>
    <w:sectPr w:rsidR="00A669D2" w:rsidRPr="00A669D2" w:rsidSect="00E10339">
      <w:footerReference w:type="even" r:id="rId24"/>
      <w:footerReference w:type="default" r:id="rId25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B8C6E4D" w14:textId="77777777" w:rsidR="00B97388" w:rsidRDefault="00B97388">
      <w:r>
        <w:separator/>
      </w:r>
    </w:p>
  </w:endnote>
  <w:endnote w:type="continuationSeparator" w:id="0">
    <w:p w14:paraId="257F6C37" w14:textId="77777777" w:rsidR="00B97388" w:rsidRDefault="00B97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-Bold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imes New Roman Bold">
    <w:altName w:val="Times New Roman"/>
    <w:panose1 w:val="020208030705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48980E" w14:textId="77777777" w:rsidR="00801A85" w:rsidRDefault="00801A85" w:rsidP="00D6481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8</w:t>
    </w:r>
    <w:r>
      <w:rPr>
        <w:rStyle w:val="PageNumber"/>
      </w:rPr>
      <w:fldChar w:fldCharType="end"/>
    </w:r>
  </w:p>
  <w:p w14:paraId="4CFE095B" w14:textId="77777777" w:rsidR="00801A85" w:rsidRDefault="00801A8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AEEAF1" w14:textId="77777777" w:rsidR="00801A85" w:rsidRDefault="00801A85" w:rsidP="00D6481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C5406">
      <w:rPr>
        <w:rStyle w:val="PageNumber"/>
        <w:noProof/>
      </w:rPr>
      <w:t>2</w:t>
    </w:r>
    <w:r>
      <w:rPr>
        <w:rStyle w:val="PageNumber"/>
      </w:rPr>
      <w:fldChar w:fldCharType="end"/>
    </w:r>
  </w:p>
  <w:p w14:paraId="2077DF64" w14:textId="77777777" w:rsidR="00801A85" w:rsidRDefault="00801A8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4FE60F0" w14:textId="77777777" w:rsidR="00B97388" w:rsidRDefault="00B97388">
      <w:r>
        <w:separator/>
      </w:r>
    </w:p>
  </w:footnote>
  <w:footnote w:type="continuationSeparator" w:id="0">
    <w:p w14:paraId="0E6724E6" w14:textId="77777777" w:rsidR="00B97388" w:rsidRDefault="00B973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430CDF"/>
    <w:multiLevelType w:val="hybridMultilevel"/>
    <w:tmpl w:val="4EDEFE5C"/>
    <w:lvl w:ilvl="0" w:tplc="BF965788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E54067"/>
    <w:multiLevelType w:val="hybridMultilevel"/>
    <w:tmpl w:val="1898C8A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C42C31"/>
    <w:multiLevelType w:val="hybridMultilevel"/>
    <w:tmpl w:val="B7E08D40"/>
    <w:lvl w:ilvl="0" w:tplc="83688D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A96884"/>
    <w:multiLevelType w:val="hybridMultilevel"/>
    <w:tmpl w:val="C4E2C37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2F34518"/>
    <w:multiLevelType w:val="hybridMultilevel"/>
    <w:tmpl w:val="3E8291BA"/>
    <w:lvl w:ilvl="0" w:tplc="6F7C467A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427718D"/>
    <w:multiLevelType w:val="hybridMultilevel"/>
    <w:tmpl w:val="BDC6C9D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F36E5FC8">
      <w:start w:val="1"/>
      <w:numFmt w:val="decimal"/>
      <w:lvlText w:val="%4."/>
      <w:lvlJc w:val="left"/>
      <w:pPr>
        <w:ind w:left="2880" w:hanging="360"/>
      </w:pPr>
      <w:rPr>
        <w:b/>
        <w:sz w:val="22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0CB6D37"/>
    <w:multiLevelType w:val="hybridMultilevel"/>
    <w:tmpl w:val="2E804A7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0B03160"/>
    <w:multiLevelType w:val="hybridMultilevel"/>
    <w:tmpl w:val="60A65448"/>
    <w:lvl w:ilvl="0" w:tplc="E5E8C980">
      <w:start w:val="1"/>
      <w:numFmt w:val="bullet"/>
      <w:pStyle w:val="PTableTex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" w:hAnsi="Courier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" w:hAnsi="Courier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" w:hAnsi="Courier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>
    <w:nsid w:val="50C43BE4"/>
    <w:multiLevelType w:val="hybridMultilevel"/>
    <w:tmpl w:val="F5882DA6"/>
    <w:lvl w:ilvl="0" w:tplc="40264628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48F40E1"/>
    <w:multiLevelType w:val="hybridMultilevel"/>
    <w:tmpl w:val="229AF662"/>
    <w:lvl w:ilvl="0" w:tplc="F1D63C6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E937165"/>
    <w:multiLevelType w:val="hybridMultilevel"/>
    <w:tmpl w:val="D9E47C48"/>
    <w:lvl w:ilvl="0" w:tplc="0DD056DE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4781DBD"/>
    <w:multiLevelType w:val="hybridMultilevel"/>
    <w:tmpl w:val="3B3489EE"/>
    <w:lvl w:ilvl="0" w:tplc="C7086BF4">
      <w:start w:val="1"/>
      <w:numFmt w:val="lowerLetter"/>
      <w:pStyle w:val="PTableTextNumbereda"/>
      <w:lvlText w:val="%1"/>
      <w:lvlJc w:val="left"/>
      <w:pPr>
        <w:tabs>
          <w:tab w:val="num" w:pos="851"/>
        </w:tabs>
        <w:ind w:left="851" w:hanging="284"/>
      </w:pPr>
      <w:rPr>
        <w:rFonts w:hint="default"/>
        <w:b/>
        <w:i w:val="0"/>
        <w:sz w:val="22"/>
      </w:rPr>
    </w:lvl>
    <w:lvl w:ilvl="1" w:tplc="00190409">
      <w:start w:val="1"/>
      <w:numFmt w:val="lowerRoman"/>
      <w:pStyle w:val="PTableTextNumberedi"/>
      <w:lvlText w:val="%2"/>
      <w:lvlJc w:val="left"/>
      <w:pPr>
        <w:tabs>
          <w:tab w:val="num" w:pos="1364"/>
        </w:tabs>
        <w:ind w:left="1364" w:hanging="284"/>
      </w:pPr>
      <w:rPr>
        <w:rFonts w:ascii="Times" w:hAnsi="Times" w:hint="default"/>
        <w:b/>
        <w:i w:val="0"/>
        <w:sz w:val="22"/>
      </w:rPr>
    </w:lvl>
    <w:lvl w:ilvl="2" w:tplc="0250FBDA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708E4E29"/>
    <w:multiLevelType w:val="hybridMultilevel"/>
    <w:tmpl w:val="D84EC54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5F809AF"/>
    <w:multiLevelType w:val="hybridMultilevel"/>
    <w:tmpl w:val="73483062"/>
    <w:lvl w:ilvl="0" w:tplc="911EAD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98D648E"/>
    <w:multiLevelType w:val="hybridMultilevel"/>
    <w:tmpl w:val="5BCAD184"/>
    <w:lvl w:ilvl="0" w:tplc="FC42520C">
      <w:start w:val="1"/>
      <w:numFmt w:val="decimal"/>
      <w:pStyle w:val="PTableNumber"/>
      <w:lvlText w:val="%1"/>
      <w:lvlJc w:val="left"/>
      <w:pPr>
        <w:tabs>
          <w:tab w:val="num" w:pos="284"/>
        </w:tabs>
        <w:ind w:left="284" w:hanging="284"/>
      </w:pPr>
      <w:rPr>
        <w:rFonts w:ascii="Times" w:hAnsi="Times" w:hint="default"/>
        <w:b/>
        <w:i w:val="0"/>
        <w:sz w:val="22"/>
      </w:rPr>
    </w:lvl>
    <w:lvl w:ilvl="1" w:tplc="C7086BF4">
      <w:start w:val="1"/>
      <w:numFmt w:val="lowerLetter"/>
      <w:lvlText w:val="%2"/>
      <w:lvlJc w:val="left"/>
      <w:pPr>
        <w:tabs>
          <w:tab w:val="num" w:pos="1364"/>
        </w:tabs>
        <w:ind w:left="1364" w:hanging="284"/>
      </w:pPr>
      <w:rPr>
        <w:rFonts w:hint="default"/>
        <w:b/>
        <w:i w:val="0"/>
        <w:sz w:val="22"/>
      </w:r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1"/>
  </w:num>
  <w:num w:numId="2">
    <w:abstractNumId w:val="7"/>
  </w:num>
  <w:num w:numId="3">
    <w:abstractNumId w:val="14"/>
  </w:num>
  <w:num w:numId="4">
    <w:abstractNumId w:val="2"/>
  </w:num>
  <w:num w:numId="5">
    <w:abstractNumId w:val="13"/>
  </w:num>
  <w:num w:numId="6">
    <w:abstractNumId w:val="8"/>
  </w:num>
  <w:num w:numId="7">
    <w:abstractNumId w:val="10"/>
  </w:num>
  <w:num w:numId="8">
    <w:abstractNumId w:val="0"/>
  </w:num>
  <w:num w:numId="9">
    <w:abstractNumId w:val="5"/>
  </w:num>
  <w:num w:numId="10">
    <w:abstractNumId w:val="4"/>
  </w:num>
  <w:num w:numId="11">
    <w:abstractNumId w:val="1"/>
  </w:num>
  <w:num w:numId="12">
    <w:abstractNumId w:val="6"/>
  </w:num>
  <w:num w:numId="13">
    <w:abstractNumId w:val="12"/>
  </w:num>
  <w:num w:numId="14">
    <w:abstractNumId w:val="3"/>
  </w:num>
  <w:num w:numId="15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0C6C"/>
    <w:rsid w:val="00006A3B"/>
    <w:rsid w:val="00040C64"/>
    <w:rsid w:val="00042DEF"/>
    <w:rsid w:val="00093386"/>
    <w:rsid w:val="0009768A"/>
    <w:rsid w:val="000B033A"/>
    <w:rsid w:val="000C21E4"/>
    <w:rsid w:val="000D39F5"/>
    <w:rsid w:val="000E40BB"/>
    <w:rsid w:val="000E7D39"/>
    <w:rsid w:val="000F7CDF"/>
    <w:rsid w:val="00102787"/>
    <w:rsid w:val="0010566F"/>
    <w:rsid w:val="00117DB3"/>
    <w:rsid w:val="001273DD"/>
    <w:rsid w:val="00180DD0"/>
    <w:rsid w:val="001848B9"/>
    <w:rsid w:val="001D03B6"/>
    <w:rsid w:val="001D5C76"/>
    <w:rsid w:val="001F7D2D"/>
    <w:rsid w:val="002053E5"/>
    <w:rsid w:val="00210622"/>
    <w:rsid w:val="002122E0"/>
    <w:rsid w:val="00223491"/>
    <w:rsid w:val="00235670"/>
    <w:rsid w:val="00242B6C"/>
    <w:rsid w:val="0024354B"/>
    <w:rsid w:val="0026127D"/>
    <w:rsid w:val="00274525"/>
    <w:rsid w:val="002748F9"/>
    <w:rsid w:val="00296ED0"/>
    <w:rsid w:val="002B19E0"/>
    <w:rsid w:val="002B2250"/>
    <w:rsid w:val="002C1F4F"/>
    <w:rsid w:val="002C5406"/>
    <w:rsid w:val="002D3E67"/>
    <w:rsid w:val="002E0DC6"/>
    <w:rsid w:val="00303A8F"/>
    <w:rsid w:val="00311950"/>
    <w:rsid w:val="0032127E"/>
    <w:rsid w:val="00342979"/>
    <w:rsid w:val="00355D5F"/>
    <w:rsid w:val="00360664"/>
    <w:rsid w:val="00367786"/>
    <w:rsid w:val="00377404"/>
    <w:rsid w:val="00390B61"/>
    <w:rsid w:val="00397FF6"/>
    <w:rsid w:val="003B7149"/>
    <w:rsid w:val="003C564C"/>
    <w:rsid w:val="003D5A48"/>
    <w:rsid w:val="00402C04"/>
    <w:rsid w:val="004206D9"/>
    <w:rsid w:val="004270F8"/>
    <w:rsid w:val="0044109B"/>
    <w:rsid w:val="00464D8C"/>
    <w:rsid w:val="00467187"/>
    <w:rsid w:val="004723C1"/>
    <w:rsid w:val="004727EF"/>
    <w:rsid w:val="00474E3A"/>
    <w:rsid w:val="00491297"/>
    <w:rsid w:val="004A4E14"/>
    <w:rsid w:val="004A5BC9"/>
    <w:rsid w:val="004C5B67"/>
    <w:rsid w:val="004E24B1"/>
    <w:rsid w:val="004E54E7"/>
    <w:rsid w:val="004E6CC9"/>
    <w:rsid w:val="004F0019"/>
    <w:rsid w:val="004F031D"/>
    <w:rsid w:val="004F172B"/>
    <w:rsid w:val="0050563A"/>
    <w:rsid w:val="00527A80"/>
    <w:rsid w:val="0054462B"/>
    <w:rsid w:val="00576F06"/>
    <w:rsid w:val="0058707E"/>
    <w:rsid w:val="005A522F"/>
    <w:rsid w:val="005A76F7"/>
    <w:rsid w:val="005C048E"/>
    <w:rsid w:val="005D508F"/>
    <w:rsid w:val="005D79EF"/>
    <w:rsid w:val="005E51C3"/>
    <w:rsid w:val="00644A5E"/>
    <w:rsid w:val="0066518A"/>
    <w:rsid w:val="0067228C"/>
    <w:rsid w:val="00686E03"/>
    <w:rsid w:val="00693132"/>
    <w:rsid w:val="006B0A6F"/>
    <w:rsid w:val="006B1F6E"/>
    <w:rsid w:val="006C2D71"/>
    <w:rsid w:val="006C70BA"/>
    <w:rsid w:val="00702079"/>
    <w:rsid w:val="00707D3B"/>
    <w:rsid w:val="00715946"/>
    <w:rsid w:val="00721E17"/>
    <w:rsid w:val="00725BC7"/>
    <w:rsid w:val="00734272"/>
    <w:rsid w:val="00737C8F"/>
    <w:rsid w:val="0074027B"/>
    <w:rsid w:val="00741051"/>
    <w:rsid w:val="00744AC9"/>
    <w:rsid w:val="0076158F"/>
    <w:rsid w:val="0077452F"/>
    <w:rsid w:val="0077617B"/>
    <w:rsid w:val="00780641"/>
    <w:rsid w:val="007815C9"/>
    <w:rsid w:val="00786AA2"/>
    <w:rsid w:val="0079112A"/>
    <w:rsid w:val="00795659"/>
    <w:rsid w:val="00795744"/>
    <w:rsid w:val="00797334"/>
    <w:rsid w:val="007C2D82"/>
    <w:rsid w:val="007D7C3F"/>
    <w:rsid w:val="007E6AD2"/>
    <w:rsid w:val="007F14AB"/>
    <w:rsid w:val="007F2EC1"/>
    <w:rsid w:val="00801A85"/>
    <w:rsid w:val="00840A92"/>
    <w:rsid w:val="008519A5"/>
    <w:rsid w:val="00885987"/>
    <w:rsid w:val="008A18FB"/>
    <w:rsid w:val="008A406A"/>
    <w:rsid w:val="008A42B7"/>
    <w:rsid w:val="008B1631"/>
    <w:rsid w:val="008B2A3F"/>
    <w:rsid w:val="008C3C78"/>
    <w:rsid w:val="008D37E2"/>
    <w:rsid w:val="008D6E5D"/>
    <w:rsid w:val="008E5A88"/>
    <w:rsid w:val="008E78A7"/>
    <w:rsid w:val="008F0DAD"/>
    <w:rsid w:val="008F7890"/>
    <w:rsid w:val="009129B3"/>
    <w:rsid w:val="00945038"/>
    <w:rsid w:val="009566AA"/>
    <w:rsid w:val="00962DBC"/>
    <w:rsid w:val="009660F1"/>
    <w:rsid w:val="0099192D"/>
    <w:rsid w:val="009A31AE"/>
    <w:rsid w:val="009D0CC4"/>
    <w:rsid w:val="009D5C78"/>
    <w:rsid w:val="009F7A31"/>
    <w:rsid w:val="00A20564"/>
    <w:rsid w:val="00A64438"/>
    <w:rsid w:val="00A669D2"/>
    <w:rsid w:val="00A76037"/>
    <w:rsid w:val="00A876BA"/>
    <w:rsid w:val="00AA173F"/>
    <w:rsid w:val="00AD1580"/>
    <w:rsid w:val="00AE0333"/>
    <w:rsid w:val="00AF2958"/>
    <w:rsid w:val="00B002F9"/>
    <w:rsid w:val="00B16259"/>
    <w:rsid w:val="00B41E63"/>
    <w:rsid w:val="00B431CA"/>
    <w:rsid w:val="00B60B0F"/>
    <w:rsid w:val="00B90075"/>
    <w:rsid w:val="00B97388"/>
    <w:rsid w:val="00B9777B"/>
    <w:rsid w:val="00BA008C"/>
    <w:rsid w:val="00BB367F"/>
    <w:rsid w:val="00BC5A39"/>
    <w:rsid w:val="00BD2862"/>
    <w:rsid w:val="00BF5E1F"/>
    <w:rsid w:val="00BF70D3"/>
    <w:rsid w:val="00C05AE4"/>
    <w:rsid w:val="00C14BCC"/>
    <w:rsid w:val="00C21DF9"/>
    <w:rsid w:val="00C351CE"/>
    <w:rsid w:val="00C44B30"/>
    <w:rsid w:val="00C81E56"/>
    <w:rsid w:val="00C86916"/>
    <w:rsid w:val="00CA56F7"/>
    <w:rsid w:val="00CA7D3F"/>
    <w:rsid w:val="00CB235B"/>
    <w:rsid w:val="00CC7CDE"/>
    <w:rsid w:val="00CD1B6C"/>
    <w:rsid w:val="00CE0505"/>
    <w:rsid w:val="00CF2F8B"/>
    <w:rsid w:val="00D02D14"/>
    <w:rsid w:val="00D067E0"/>
    <w:rsid w:val="00D07084"/>
    <w:rsid w:val="00D153DD"/>
    <w:rsid w:val="00D2664E"/>
    <w:rsid w:val="00D36CB7"/>
    <w:rsid w:val="00D64810"/>
    <w:rsid w:val="00D66606"/>
    <w:rsid w:val="00D71B77"/>
    <w:rsid w:val="00D75A63"/>
    <w:rsid w:val="00DA4A24"/>
    <w:rsid w:val="00DA546C"/>
    <w:rsid w:val="00DB493F"/>
    <w:rsid w:val="00DD5E9F"/>
    <w:rsid w:val="00DE37E1"/>
    <w:rsid w:val="00DF751B"/>
    <w:rsid w:val="00E10339"/>
    <w:rsid w:val="00E26B9C"/>
    <w:rsid w:val="00E3412E"/>
    <w:rsid w:val="00E64197"/>
    <w:rsid w:val="00E6526A"/>
    <w:rsid w:val="00E73E1E"/>
    <w:rsid w:val="00E863ED"/>
    <w:rsid w:val="00E90450"/>
    <w:rsid w:val="00E95BE6"/>
    <w:rsid w:val="00EA0A76"/>
    <w:rsid w:val="00EA7511"/>
    <w:rsid w:val="00EC6497"/>
    <w:rsid w:val="00ED0C6C"/>
    <w:rsid w:val="00EE41EA"/>
    <w:rsid w:val="00F00A2D"/>
    <w:rsid w:val="00F01F7E"/>
    <w:rsid w:val="00F033EE"/>
    <w:rsid w:val="00F17F1D"/>
    <w:rsid w:val="00F273D8"/>
    <w:rsid w:val="00F32249"/>
    <w:rsid w:val="00F341D6"/>
    <w:rsid w:val="00F3463E"/>
    <w:rsid w:val="00F42CBC"/>
    <w:rsid w:val="00F44AFA"/>
    <w:rsid w:val="00F50119"/>
    <w:rsid w:val="00F57EE2"/>
    <w:rsid w:val="00F85C37"/>
    <w:rsid w:val="00F87460"/>
    <w:rsid w:val="00F92A17"/>
    <w:rsid w:val="00F95D1C"/>
    <w:rsid w:val="00FA13B6"/>
    <w:rsid w:val="00FB3008"/>
    <w:rsid w:val="00FD0B51"/>
    <w:rsid w:val="00FD42C8"/>
    <w:rsid w:val="00FE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4"/>
    <o:shapelayout v:ext="edit">
      <o:idmap v:ext="edit" data="1"/>
    </o:shapelayout>
  </w:shapeDefaults>
  <w:decimalSymbol w:val="."/>
  <w:listSeparator w:val=","/>
  <w14:docId w14:val="67B0A80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D0C6C"/>
    <w:rPr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ED0C6C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D0C6C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uiPriority w:val="34"/>
    <w:qFormat/>
    <w:rsid w:val="00ED0C6C"/>
    <w:pPr>
      <w:ind w:left="720"/>
      <w:contextualSpacing/>
    </w:pPr>
    <w:rPr>
      <w:rFonts w:eastAsia="Calibri"/>
    </w:rPr>
  </w:style>
  <w:style w:type="paragraph" w:styleId="Caption">
    <w:name w:val="caption"/>
    <w:basedOn w:val="Normal"/>
    <w:next w:val="Normal"/>
    <w:qFormat/>
    <w:rsid w:val="00ED0C6C"/>
    <w:pPr>
      <w:spacing w:after="200"/>
    </w:pPr>
    <w:rPr>
      <w:rFonts w:eastAsia="Calibri"/>
      <w:b/>
      <w:bCs/>
      <w:color w:val="4F81BD"/>
      <w:sz w:val="18"/>
      <w:szCs w:val="18"/>
    </w:rPr>
  </w:style>
  <w:style w:type="paragraph" w:styleId="Footer">
    <w:name w:val="footer"/>
    <w:basedOn w:val="Normal"/>
    <w:rsid w:val="00EA75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A7511"/>
  </w:style>
  <w:style w:type="character" w:styleId="PlaceholderText">
    <w:name w:val="Placeholder Text"/>
    <w:basedOn w:val="DefaultParagraphFont"/>
    <w:uiPriority w:val="99"/>
    <w:semiHidden/>
    <w:rsid w:val="00F273D8"/>
    <w:rPr>
      <w:color w:val="808080"/>
    </w:rPr>
  </w:style>
  <w:style w:type="paragraph" w:styleId="BalloonText">
    <w:name w:val="Balloon Text"/>
    <w:basedOn w:val="Normal"/>
    <w:link w:val="BalloonTextChar"/>
    <w:rsid w:val="00F273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273D8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rsid w:val="00B162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1">
    <w:name w:val="list_1"/>
    <w:basedOn w:val="Normal"/>
    <w:rsid w:val="00795744"/>
    <w:pPr>
      <w:ind w:left="720" w:hanging="720"/>
    </w:pPr>
    <w:rPr>
      <w:rFonts w:ascii="Cambria" w:hAnsi="Cambria"/>
      <w:sz w:val="24"/>
      <w:lang w:val="en-US"/>
    </w:rPr>
  </w:style>
  <w:style w:type="paragraph" w:customStyle="1" w:styleId="list2">
    <w:name w:val="list_2"/>
    <w:basedOn w:val="Normal"/>
    <w:rsid w:val="00795744"/>
    <w:pPr>
      <w:tabs>
        <w:tab w:val="left" w:pos="720"/>
        <w:tab w:val="left" w:pos="1152"/>
        <w:tab w:val="left" w:pos="3312"/>
        <w:tab w:val="left" w:pos="3744"/>
        <w:tab w:val="left" w:pos="6192"/>
        <w:tab w:val="left" w:pos="6624"/>
      </w:tabs>
      <w:ind w:left="720"/>
    </w:pPr>
    <w:rPr>
      <w:rFonts w:ascii="Cambria" w:hAnsi="Cambria"/>
      <w:sz w:val="24"/>
      <w:lang w:val="en-US"/>
    </w:rPr>
  </w:style>
  <w:style w:type="character" w:customStyle="1" w:styleId="Heading1Char">
    <w:name w:val="Heading 1 Char"/>
    <w:basedOn w:val="DefaultParagraphFont"/>
    <w:link w:val="Heading1"/>
    <w:rsid w:val="003D5A48"/>
    <w:rPr>
      <w:b/>
      <w:sz w:val="32"/>
      <w:u w:val="single"/>
      <w:lang w:val="en-US" w:eastAsia="en-US"/>
    </w:rPr>
  </w:style>
  <w:style w:type="paragraph" w:customStyle="1" w:styleId="PTableTextFO">
    <w:name w:val="P: Table Text FO"/>
    <w:rsid w:val="00CC7CDE"/>
    <w:pPr>
      <w:widowControl w:val="0"/>
      <w:spacing w:after="60"/>
    </w:pPr>
    <w:rPr>
      <w:rFonts w:ascii="Times" w:hAnsi="Times"/>
      <w:bCs/>
      <w:sz w:val="22"/>
    </w:rPr>
  </w:style>
  <w:style w:type="character" w:customStyle="1" w:styleId="PBoldAsIs">
    <w:name w:val="P: Bold As Is"/>
    <w:rsid w:val="00CC7CDE"/>
    <w:rPr>
      <w:b/>
    </w:rPr>
  </w:style>
  <w:style w:type="paragraph" w:customStyle="1" w:styleId="PTableTextIndent">
    <w:name w:val="P: Table Text Indent"/>
    <w:rsid w:val="00CC7CDE"/>
    <w:pPr>
      <w:widowControl w:val="0"/>
      <w:spacing w:after="60"/>
      <w:ind w:left="567"/>
    </w:pPr>
    <w:rPr>
      <w:rFonts w:ascii="Times" w:hAnsi="Times"/>
      <w:bCs/>
      <w:sz w:val="22"/>
    </w:rPr>
  </w:style>
  <w:style w:type="paragraph" w:customStyle="1" w:styleId="PTableTextNumbereda">
    <w:name w:val="P: Table Text Numbered a"/>
    <w:rsid w:val="00CC7CDE"/>
    <w:pPr>
      <w:widowControl w:val="0"/>
      <w:numPr>
        <w:numId w:val="1"/>
      </w:numPr>
      <w:spacing w:after="60"/>
    </w:pPr>
    <w:rPr>
      <w:sz w:val="22"/>
      <w:lang w:eastAsia="en-US"/>
    </w:rPr>
  </w:style>
  <w:style w:type="paragraph" w:customStyle="1" w:styleId="PTableTextNumberedi">
    <w:name w:val="P: Table Text Numbered i"/>
    <w:rsid w:val="00CC7CDE"/>
    <w:pPr>
      <w:widowControl w:val="0"/>
      <w:numPr>
        <w:ilvl w:val="1"/>
        <w:numId w:val="1"/>
      </w:numPr>
      <w:spacing w:after="60"/>
    </w:pPr>
    <w:rPr>
      <w:rFonts w:ascii="Times" w:hAnsi="Times"/>
      <w:bCs/>
      <w:sz w:val="22"/>
    </w:rPr>
  </w:style>
  <w:style w:type="paragraph" w:customStyle="1" w:styleId="PTableTextBullet">
    <w:name w:val="P: Table Text Bullet"/>
    <w:rsid w:val="00F01F7E"/>
    <w:pPr>
      <w:widowControl w:val="0"/>
      <w:numPr>
        <w:numId w:val="2"/>
      </w:numPr>
    </w:pPr>
    <w:rPr>
      <w:rFonts w:ascii="Times" w:hAnsi="Times"/>
      <w:bCs/>
      <w:sz w:val="22"/>
    </w:rPr>
  </w:style>
  <w:style w:type="paragraph" w:customStyle="1" w:styleId="PTableTextCentred">
    <w:name w:val="P: Table Text Centred"/>
    <w:rsid w:val="00242B6C"/>
    <w:pPr>
      <w:widowControl w:val="0"/>
      <w:spacing w:after="60"/>
      <w:jc w:val="center"/>
    </w:pPr>
    <w:rPr>
      <w:rFonts w:ascii="Times" w:hAnsi="Times"/>
      <w:bCs/>
      <w:sz w:val="22"/>
    </w:rPr>
  </w:style>
  <w:style w:type="paragraph" w:customStyle="1" w:styleId="PTableNumber">
    <w:name w:val="P: Table Number"/>
    <w:rsid w:val="00734272"/>
    <w:pPr>
      <w:widowControl w:val="0"/>
      <w:numPr>
        <w:numId w:val="3"/>
      </w:numPr>
    </w:pPr>
    <w:rPr>
      <w:rFonts w:ascii="Times" w:hAnsi="Times"/>
      <w:bCs/>
      <w:sz w:val="22"/>
    </w:rPr>
  </w:style>
  <w:style w:type="character" w:customStyle="1" w:styleId="SUP">
    <w:name w:val="SUP"/>
    <w:basedOn w:val="DefaultParagraphFont"/>
    <w:rsid w:val="00E10339"/>
    <w:rPr>
      <w:vertAlign w:val="superscript"/>
    </w:rPr>
  </w:style>
  <w:style w:type="character" w:customStyle="1" w:styleId="ITAL">
    <w:name w:val="ITAL"/>
    <w:basedOn w:val="DefaultParagraphFont"/>
    <w:rsid w:val="00E10339"/>
    <w:rPr>
      <w:i/>
    </w:rPr>
  </w:style>
  <w:style w:type="paragraph" w:customStyle="1" w:styleId="PARAcenter">
    <w:name w:val="PARA_center"/>
    <w:qFormat/>
    <w:rsid w:val="00390B61"/>
    <w:pPr>
      <w:spacing w:line="240" w:lineRule="atLeast"/>
      <w:jc w:val="center"/>
    </w:pPr>
    <w:rPr>
      <w:rFonts w:eastAsia="Calibri" w:cs="Times-Bold"/>
      <w:bCs/>
      <w:szCs w:val="22"/>
    </w:rPr>
  </w:style>
  <w:style w:type="character" w:customStyle="1" w:styleId="NLLLNUM">
    <w:name w:val="NL_LL_NUM"/>
    <w:uiPriority w:val="1"/>
    <w:qFormat/>
    <w:rsid w:val="00390B61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link w:val="NLChar"/>
    <w:rsid w:val="00390B61"/>
    <w:pPr>
      <w:tabs>
        <w:tab w:val="left" w:pos="288"/>
      </w:tabs>
      <w:spacing w:before="520" w:line="240" w:lineRule="atLeast"/>
      <w:ind w:left="288" w:hanging="288"/>
    </w:pPr>
    <w:rPr>
      <w:szCs w:val="24"/>
      <w:lang w:eastAsia="en-US"/>
    </w:rPr>
  </w:style>
  <w:style w:type="paragraph" w:customStyle="1" w:styleId="NLLL2COL">
    <w:name w:val="NL_LL_2COL"/>
    <w:rsid w:val="00390B61"/>
    <w:pPr>
      <w:tabs>
        <w:tab w:val="left" w:pos="288"/>
        <w:tab w:val="left" w:pos="2899"/>
        <w:tab w:val="left" w:pos="3187"/>
      </w:tabs>
      <w:spacing w:before="120" w:line="240" w:lineRule="atLeast"/>
      <w:ind w:left="576" w:hanging="288"/>
    </w:pPr>
    <w:rPr>
      <w:szCs w:val="24"/>
      <w:lang w:eastAsia="en-US"/>
    </w:rPr>
  </w:style>
  <w:style w:type="character" w:customStyle="1" w:styleId="NLChar">
    <w:name w:val="NL Char"/>
    <w:basedOn w:val="DefaultParagraphFont"/>
    <w:link w:val="NL"/>
    <w:rsid w:val="00390B61"/>
    <w:rPr>
      <w:szCs w:val="24"/>
      <w:lang w:eastAsia="en-US"/>
    </w:rPr>
  </w:style>
  <w:style w:type="paragraph" w:customStyle="1" w:styleId="NLTOP">
    <w:name w:val="NL_TOP"/>
    <w:rsid w:val="005D508F"/>
    <w:pPr>
      <w:tabs>
        <w:tab w:val="left" w:pos="288"/>
      </w:tabs>
      <w:spacing w:line="240" w:lineRule="atLeast"/>
      <w:ind w:left="288" w:hanging="288"/>
    </w:pPr>
    <w:rPr>
      <w:szCs w:val="24"/>
      <w:lang w:eastAsia="en-US"/>
    </w:rPr>
  </w:style>
  <w:style w:type="paragraph" w:customStyle="1" w:styleId="FILLline">
    <w:name w:val="FILL_line"/>
    <w:rsid w:val="00F17F1D"/>
    <w:pPr>
      <w:tabs>
        <w:tab w:val="right" w:pos="288"/>
      </w:tabs>
      <w:spacing w:before="60" w:line="240" w:lineRule="atLeast"/>
      <w:ind w:left="576" w:hanging="288"/>
    </w:pPr>
    <w:rPr>
      <w:szCs w:val="24"/>
      <w:lang w:eastAsia="en-US"/>
    </w:rPr>
  </w:style>
  <w:style w:type="character" w:customStyle="1" w:styleId="i-notetoDTOcharacter">
    <w:name w:val="&lt;i - note to DTO character&gt;"/>
    <w:qFormat/>
    <w:rsid w:val="00F17F1D"/>
    <w:rPr>
      <w:rFonts w:ascii="Arial" w:hAnsi="Arial"/>
      <w:b/>
      <w:bCs/>
      <w:color w:val="FF0000"/>
      <w:sz w:val="28"/>
      <w:szCs w:val="24"/>
      <w:lang w:eastAsia="ja-JP"/>
    </w:rPr>
  </w:style>
  <w:style w:type="paragraph" w:customStyle="1" w:styleId="PARANoindent">
    <w:name w:val="PARA_No_indent"/>
    <w:qFormat/>
    <w:rsid w:val="00474E3A"/>
    <w:pPr>
      <w:spacing w:after="240" w:line="240" w:lineRule="atLeast"/>
    </w:pPr>
    <w:rPr>
      <w:rFonts w:eastAsia="Calibri" w:cs="Times-Bold"/>
      <w:bCs/>
      <w:szCs w:val="22"/>
    </w:rPr>
  </w:style>
  <w:style w:type="paragraph" w:customStyle="1" w:styleId="i-tablecolumntextcentred">
    <w:name w:val="i - table column text centred"/>
    <w:qFormat/>
    <w:rsid w:val="00474E3A"/>
    <w:pPr>
      <w:jc w:val="center"/>
    </w:pPr>
    <w:rPr>
      <w:sz w:val="24"/>
      <w:szCs w:val="24"/>
      <w:lang w:eastAsia="en-US"/>
    </w:rPr>
  </w:style>
  <w:style w:type="paragraph" w:customStyle="1" w:styleId="NormalWeb21">
    <w:name w:val="Normal (Web)21"/>
    <w:basedOn w:val="Normal"/>
    <w:rsid w:val="0076158F"/>
    <w:pPr>
      <w:spacing w:before="193" w:after="193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669D2"/>
    <w:rPr>
      <w:b/>
      <w:bCs/>
    </w:rPr>
  </w:style>
  <w:style w:type="character" w:customStyle="1" w:styleId="katex-mathml2">
    <w:name w:val="katex-mathml2"/>
    <w:basedOn w:val="DefaultParagraphFont"/>
    <w:rsid w:val="00A669D2"/>
    <w:rPr>
      <w:bdr w:val="none" w:sz="0" w:space="0" w:color="auto" w:frame="1"/>
    </w:rPr>
  </w:style>
  <w:style w:type="character" w:customStyle="1" w:styleId="mord">
    <w:name w:val="mord"/>
    <w:basedOn w:val="DefaultParagraphFont"/>
    <w:rsid w:val="00A669D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D0C6C"/>
    <w:rPr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ED0C6C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D0C6C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uiPriority w:val="34"/>
    <w:qFormat/>
    <w:rsid w:val="00ED0C6C"/>
    <w:pPr>
      <w:ind w:left="720"/>
      <w:contextualSpacing/>
    </w:pPr>
    <w:rPr>
      <w:rFonts w:eastAsia="Calibri"/>
    </w:rPr>
  </w:style>
  <w:style w:type="paragraph" w:styleId="Caption">
    <w:name w:val="caption"/>
    <w:basedOn w:val="Normal"/>
    <w:next w:val="Normal"/>
    <w:qFormat/>
    <w:rsid w:val="00ED0C6C"/>
    <w:pPr>
      <w:spacing w:after="200"/>
    </w:pPr>
    <w:rPr>
      <w:rFonts w:eastAsia="Calibri"/>
      <w:b/>
      <w:bCs/>
      <w:color w:val="4F81BD"/>
      <w:sz w:val="18"/>
      <w:szCs w:val="18"/>
    </w:rPr>
  </w:style>
  <w:style w:type="paragraph" w:styleId="Footer">
    <w:name w:val="footer"/>
    <w:basedOn w:val="Normal"/>
    <w:rsid w:val="00EA75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A7511"/>
  </w:style>
  <w:style w:type="character" w:styleId="PlaceholderText">
    <w:name w:val="Placeholder Text"/>
    <w:basedOn w:val="DefaultParagraphFont"/>
    <w:uiPriority w:val="99"/>
    <w:semiHidden/>
    <w:rsid w:val="00F273D8"/>
    <w:rPr>
      <w:color w:val="808080"/>
    </w:rPr>
  </w:style>
  <w:style w:type="paragraph" w:styleId="BalloonText">
    <w:name w:val="Balloon Text"/>
    <w:basedOn w:val="Normal"/>
    <w:link w:val="BalloonTextChar"/>
    <w:rsid w:val="00F273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273D8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rsid w:val="00B162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1">
    <w:name w:val="list_1"/>
    <w:basedOn w:val="Normal"/>
    <w:rsid w:val="00795744"/>
    <w:pPr>
      <w:ind w:left="720" w:hanging="720"/>
    </w:pPr>
    <w:rPr>
      <w:rFonts w:ascii="Cambria" w:hAnsi="Cambria"/>
      <w:sz w:val="24"/>
      <w:lang w:val="en-US"/>
    </w:rPr>
  </w:style>
  <w:style w:type="paragraph" w:customStyle="1" w:styleId="list2">
    <w:name w:val="list_2"/>
    <w:basedOn w:val="Normal"/>
    <w:rsid w:val="00795744"/>
    <w:pPr>
      <w:tabs>
        <w:tab w:val="left" w:pos="720"/>
        <w:tab w:val="left" w:pos="1152"/>
        <w:tab w:val="left" w:pos="3312"/>
        <w:tab w:val="left" w:pos="3744"/>
        <w:tab w:val="left" w:pos="6192"/>
        <w:tab w:val="left" w:pos="6624"/>
      </w:tabs>
      <w:ind w:left="720"/>
    </w:pPr>
    <w:rPr>
      <w:rFonts w:ascii="Cambria" w:hAnsi="Cambria"/>
      <w:sz w:val="24"/>
      <w:lang w:val="en-US"/>
    </w:rPr>
  </w:style>
  <w:style w:type="character" w:customStyle="1" w:styleId="Heading1Char">
    <w:name w:val="Heading 1 Char"/>
    <w:basedOn w:val="DefaultParagraphFont"/>
    <w:link w:val="Heading1"/>
    <w:rsid w:val="003D5A48"/>
    <w:rPr>
      <w:b/>
      <w:sz w:val="32"/>
      <w:u w:val="single"/>
      <w:lang w:val="en-US" w:eastAsia="en-US"/>
    </w:rPr>
  </w:style>
  <w:style w:type="paragraph" w:customStyle="1" w:styleId="PTableTextFO">
    <w:name w:val="P: Table Text FO"/>
    <w:rsid w:val="00CC7CDE"/>
    <w:pPr>
      <w:widowControl w:val="0"/>
      <w:spacing w:after="60"/>
    </w:pPr>
    <w:rPr>
      <w:rFonts w:ascii="Times" w:hAnsi="Times"/>
      <w:bCs/>
      <w:sz w:val="22"/>
    </w:rPr>
  </w:style>
  <w:style w:type="character" w:customStyle="1" w:styleId="PBoldAsIs">
    <w:name w:val="P: Bold As Is"/>
    <w:rsid w:val="00CC7CDE"/>
    <w:rPr>
      <w:b/>
    </w:rPr>
  </w:style>
  <w:style w:type="paragraph" w:customStyle="1" w:styleId="PTableTextIndent">
    <w:name w:val="P: Table Text Indent"/>
    <w:rsid w:val="00CC7CDE"/>
    <w:pPr>
      <w:widowControl w:val="0"/>
      <w:spacing w:after="60"/>
      <w:ind w:left="567"/>
    </w:pPr>
    <w:rPr>
      <w:rFonts w:ascii="Times" w:hAnsi="Times"/>
      <w:bCs/>
      <w:sz w:val="22"/>
    </w:rPr>
  </w:style>
  <w:style w:type="paragraph" w:customStyle="1" w:styleId="PTableTextNumbereda">
    <w:name w:val="P: Table Text Numbered a"/>
    <w:rsid w:val="00CC7CDE"/>
    <w:pPr>
      <w:widowControl w:val="0"/>
      <w:numPr>
        <w:numId w:val="1"/>
      </w:numPr>
      <w:spacing w:after="60"/>
    </w:pPr>
    <w:rPr>
      <w:sz w:val="22"/>
      <w:lang w:eastAsia="en-US"/>
    </w:rPr>
  </w:style>
  <w:style w:type="paragraph" w:customStyle="1" w:styleId="PTableTextNumberedi">
    <w:name w:val="P: Table Text Numbered i"/>
    <w:rsid w:val="00CC7CDE"/>
    <w:pPr>
      <w:widowControl w:val="0"/>
      <w:numPr>
        <w:ilvl w:val="1"/>
        <w:numId w:val="1"/>
      </w:numPr>
      <w:spacing w:after="60"/>
    </w:pPr>
    <w:rPr>
      <w:rFonts w:ascii="Times" w:hAnsi="Times"/>
      <w:bCs/>
      <w:sz w:val="22"/>
    </w:rPr>
  </w:style>
  <w:style w:type="paragraph" w:customStyle="1" w:styleId="PTableTextBullet">
    <w:name w:val="P: Table Text Bullet"/>
    <w:rsid w:val="00F01F7E"/>
    <w:pPr>
      <w:widowControl w:val="0"/>
      <w:numPr>
        <w:numId w:val="2"/>
      </w:numPr>
    </w:pPr>
    <w:rPr>
      <w:rFonts w:ascii="Times" w:hAnsi="Times"/>
      <w:bCs/>
      <w:sz w:val="22"/>
    </w:rPr>
  </w:style>
  <w:style w:type="paragraph" w:customStyle="1" w:styleId="PTableTextCentred">
    <w:name w:val="P: Table Text Centred"/>
    <w:rsid w:val="00242B6C"/>
    <w:pPr>
      <w:widowControl w:val="0"/>
      <w:spacing w:after="60"/>
      <w:jc w:val="center"/>
    </w:pPr>
    <w:rPr>
      <w:rFonts w:ascii="Times" w:hAnsi="Times"/>
      <w:bCs/>
      <w:sz w:val="22"/>
    </w:rPr>
  </w:style>
  <w:style w:type="paragraph" w:customStyle="1" w:styleId="PTableNumber">
    <w:name w:val="P: Table Number"/>
    <w:rsid w:val="00734272"/>
    <w:pPr>
      <w:widowControl w:val="0"/>
      <w:numPr>
        <w:numId w:val="3"/>
      </w:numPr>
    </w:pPr>
    <w:rPr>
      <w:rFonts w:ascii="Times" w:hAnsi="Times"/>
      <w:bCs/>
      <w:sz w:val="22"/>
    </w:rPr>
  </w:style>
  <w:style w:type="character" w:customStyle="1" w:styleId="SUP">
    <w:name w:val="SUP"/>
    <w:basedOn w:val="DefaultParagraphFont"/>
    <w:rsid w:val="00E10339"/>
    <w:rPr>
      <w:vertAlign w:val="superscript"/>
    </w:rPr>
  </w:style>
  <w:style w:type="character" w:customStyle="1" w:styleId="ITAL">
    <w:name w:val="ITAL"/>
    <w:basedOn w:val="DefaultParagraphFont"/>
    <w:rsid w:val="00E10339"/>
    <w:rPr>
      <w:i/>
    </w:rPr>
  </w:style>
  <w:style w:type="paragraph" w:customStyle="1" w:styleId="PARAcenter">
    <w:name w:val="PARA_center"/>
    <w:qFormat/>
    <w:rsid w:val="00390B61"/>
    <w:pPr>
      <w:spacing w:line="240" w:lineRule="atLeast"/>
      <w:jc w:val="center"/>
    </w:pPr>
    <w:rPr>
      <w:rFonts w:eastAsia="Calibri" w:cs="Times-Bold"/>
      <w:bCs/>
      <w:szCs w:val="22"/>
    </w:rPr>
  </w:style>
  <w:style w:type="character" w:customStyle="1" w:styleId="NLLLNUM">
    <w:name w:val="NL_LL_NUM"/>
    <w:uiPriority w:val="1"/>
    <w:qFormat/>
    <w:rsid w:val="00390B61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link w:val="NLChar"/>
    <w:rsid w:val="00390B61"/>
    <w:pPr>
      <w:tabs>
        <w:tab w:val="left" w:pos="288"/>
      </w:tabs>
      <w:spacing w:before="520" w:line="240" w:lineRule="atLeast"/>
      <w:ind w:left="288" w:hanging="288"/>
    </w:pPr>
    <w:rPr>
      <w:szCs w:val="24"/>
      <w:lang w:eastAsia="en-US"/>
    </w:rPr>
  </w:style>
  <w:style w:type="paragraph" w:customStyle="1" w:styleId="NLLL2COL">
    <w:name w:val="NL_LL_2COL"/>
    <w:rsid w:val="00390B61"/>
    <w:pPr>
      <w:tabs>
        <w:tab w:val="left" w:pos="288"/>
        <w:tab w:val="left" w:pos="2899"/>
        <w:tab w:val="left" w:pos="3187"/>
      </w:tabs>
      <w:spacing w:before="120" w:line="240" w:lineRule="atLeast"/>
      <w:ind w:left="576" w:hanging="288"/>
    </w:pPr>
    <w:rPr>
      <w:szCs w:val="24"/>
      <w:lang w:eastAsia="en-US"/>
    </w:rPr>
  </w:style>
  <w:style w:type="character" w:customStyle="1" w:styleId="NLChar">
    <w:name w:val="NL Char"/>
    <w:basedOn w:val="DefaultParagraphFont"/>
    <w:link w:val="NL"/>
    <w:rsid w:val="00390B61"/>
    <w:rPr>
      <w:szCs w:val="24"/>
      <w:lang w:eastAsia="en-US"/>
    </w:rPr>
  </w:style>
  <w:style w:type="paragraph" w:customStyle="1" w:styleId="NLTOP">
    <w:name w:val="NL_TOP"/>
    <w:rsid w:val="005D508F"/>
    <w:pPr>
      <w:tabs>
        <w:tab w:val="left" w:pos="288"/>
      </w:tabs>
      <w:spacing w:line="240" w:lineRule="atLeast"/>
      <w:ind w:left="288" w:hanging="288"/>
    </w:pPr>
    <w:rPr>
      <w:szCs w:val="24"/>
      <w:lang w:eastAsia="en-US"/>
    </w:rPr>
  </w:style>
  <w:style w:type="paragraph" w:customStyle="1" w:styleId="FILLline">
    <w:name w:val="FILL_line"/>
    <w:rsid w:val="00F17F1D"/>
    <w:pPr>
      <w:tabs>
        <w:tab w:val="right" w:pos="288"/>
      </w:tabs>
      <w:spacing w:before="60" w:line="240" w:lineRule="atLeast"/>
      <w:ind w:left="576" w:hanging="288"/>
    </w:pPr>
    <w:rPr>
      <w:szCs w:val="24"/>
      <w:lang w:eastAsia="en-US"/>
    </w:rPr>
  </w:style>
  <w:style w:type="character" w:customStyle="1" w:styleId="i-notetoDTOcharacter">
    <w:name w:val="&lt;i - note to DTO character&gt;"/>
    <w:qFormat/>
    <w:rsid w:val="00F17F1D"/>
    <w:rPr>
      <w:rFonts w:ascii="Arial" w:hAnsi="Arial"/>
      <w:b/>
      <w:bCs/>
      <w:color w:val="FF0000"/>
      <w:sz w:val="28"/>
      <w:szCs w:val="24"/>
      <w:lang w:eastAsia="ja-JP"/>
    </w:rPr>
  </w:style>
  <w:style w:type="paragraph" w:customStyle="1" w:styleId="PARANoindent">
    <w:name w:val="PARA_No_indent"/>
    <w:qFormat/>
    <w:rsid w:val="00474E3A"/>
    <w:pPr>
      <w:spacing w:after="240" w:line="240" w:lineRule="atLeast"/>
    </w:pPr>
    <w:rPr>
      <w:rFonts w:eastAsia="Calibri" w:cs="Times-Bold"/>
      <w:bCs/>
      <w:szCs w:val="22"/>
    </w:rPr>
  </w:style>
  <w:style w:type="paragraph" w:customStyle="1" w:styleId="i-tablecolumntextcentred">
    <w:name w:val="i - table column text centred"/>
    <w:qFormat/>
    <w:rsid w:val="00474E3A"/>
    <w:pPr>
      <w:jc w:val="center"/>
    </w:pPr>
    <w:rPr>
      <w:sz w:val="24"/>
      <w:szCs w:val="24"/>
      <w:lang w:eastAsia="en-US"/>
    </w:rPr>
  </w:style>
  <w:style w:type="paragraph" w:customStyle="1" w:styleId="NormalWeb21">
    <w:name w:val="Normal (Web)21"/>
    <w:basedOn w:val="Normal"/>
    <w:rsid w:val="0076158F"/>
    <w:pPr>
      <w:spacing w:before="193" w:after="193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669D2"/>
    <w:rPr>
      <w:b/>
      <w:bCs/>
    </w:rPr>
  </w:style>
  <w:style w:type="character" w:customStyle="1" w:styleId="katex-mathml2">
    <w:name w:val="katex-mathml2"/>
    <w:basedOn w:val="DefaultParagraphFont"/>
    <w:rsid w:val="00A669D2"/>
    <w:rPr>
      <w:bdr w:val="none" w:sz="0" w:space="0" w:color="auto" w:frame="1"/>
    </w:rPr>
  </w:style>
  <w:style w:type="character" w:customStyle="1" w:styleId="mord">
    <w:name w:val="mord"/>
    <w:basedOn w:val="DefaultParagraphFont"/>
    <w:rsid w:val="00A669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9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0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0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1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36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3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932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669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342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792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10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239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576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371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231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180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822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677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5610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51100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1101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37324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37724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6" w:space="0" w:color="D6D8DA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56640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80811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41030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138762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75639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330"/>
                                                                                                                      <w:marBottom w:val="33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17433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330"/>
                                                                                                                          <w:marBottom w:val="33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489649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330"/>
                                                                                                                      <w:marBottom w:val="33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869605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330"/>
                                                                                                                          <w:marBottom w:val="33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8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oleObject" Target="embeddings/oleObject5.bin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oleObject" Target="embeddings/oleObject8.bin"/><Relationship Id="rId10" Type="http://schemas.openxmlformats.org/officeDocument/2006/relationships/oleObject" Target="embeddings/oleObject1.bin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3.bin"/><Relationship Id="rId22" Type="http://schemas.openxmlformats.org/officeDocument/2006/relationships/image" Target="media/image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142C54BB</Template>
  <TotalTime>0</TotalTime>
  <Pages>4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8</vt:lpstr>
    </vt:vector>
  </TitlesOfParts>
  <Company>DET</Company>
  <LinksUpToDate>false</LinksUpToDate>
  <CharactersWithSpaces>1680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8</dc:title>
  <dc:creator>DET</dc:creator>
  <cp:lastModifiedBy>MORGAN Adam</cp:lastModifiedBy>
  <cp:revision>2</cp:revision>
  <cp:lastPrinted>2016-08-08T05:14:00Z</cp:lastPrinted>
  <dcterms:created xsi:type="dcterms:W3CDTF">2017-09-12T07:31:00Z</dcterms:created>
  <dcterms:modified xsi:type="dcterms:W3CDTF">2017-09-12T07:31:00Z</dcterms:modified>
</cp:coreProperties>
</file>