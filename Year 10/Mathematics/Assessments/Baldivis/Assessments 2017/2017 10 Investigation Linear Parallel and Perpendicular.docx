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C6C" w:rsidRPr="00ED0C6C" w:rsidRDefault="00ED0C6C">
      <w:pPr>
        <w:rPr>
          <w:rFonts w:ascii="Calibri" w:hAnsi="Calibri"/>
        </w:rPr>
      </w:pPr>
    </w:p>
    <w:tbl>
      <w:tblPr>
        <w:tblW w:w="10188" w:type="dxa"/>
        <w:tblLayout w:type="fixed"/>
        <w:tblLook w:val="0000" w:firstRow="0" w:lastRow="0" w:firstColumn="0" w:lastColumn="0" w:noHBand="0" w:noVBand="0"/>
      </w:tblPr>
      <w:tblGrid>
        <w:gridCol w:w="10188"/>
      </w:tblGrid>
      <w:tr w:rsidR="00ED0C6C" w:rsidRPr="0044011E" w:rsidTr="00F61199">
        <w:tc>
          <w:tcPr>
            <w:tcW w:w="10188" w:type="dxa"/>
          </w:tcPr>
          <w:p w:rsidR="00ED0C6C" w:rsidRPr="0044011E" w:rsidRDefault="00B60D03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</w:rPr>
            </w:pPr>
            <w:r w:rsidRPr="0044011E">
              <w:rPr>
                <w:rFonts w:ascii="Calibri" w:hAnsi="Calibri"/>
                <w:noProof/>
                <w:sz w:val="32"/>
                <w:szCs w:val="32"/>
                <w:lang w:eastAsia="en-AU"/>
              </w:rPr>
              <w:drawing>
                <wp:anchor distT="0" distB="0" distL="114300" distR="114300" simplePos="0" relativeHeight="251635712" behindDoc="0" locked="0" layoutInCell="1" allowOverlap="1" wp14:anchorId="17B6833F" wp14:editId="4FD5B392">
                  <wp:simplePos x="0" y="0"/>
                  <wp:positionH relativeFrom="column">
                    <wp:posOffset>5575935</wp:posOffset>
                  </wp:positionH>
                  <wp:positionV relativeFrom="paragraph">
                    <wp:posOffset>-207645</wp:posOffset>
                  </wp:positionV>
                  <wp:extent cx="1047750" cy="1177290"/>
                  <wp:effectExtent l="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177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20F14">
              <w:rPr>
                <w:rFonts w:ascii="Calibri" w:hAnsi="Calibri" w:cs="Calibri"/>
                <w:b/>
                <w:sz w:val="32"/>
                <w:szCs w:val="32"/>
              </w:rPr>
              <w:t>Year 10 - 2017</w:t>
            </w:r>
          </w:p>
          <w:p w:rsidR="00ED0C6C" w:rsidRPr="0044011E" w:rsidRDefault="00ED0C6C" w:rsidP="0067228C">
            <w:pPr>
              <w:pStyle w:val="Heading1"/>
              <w:rPr>
                <w:rFonts w:ascii="Calibri" w:hAnsi="Calibri" w:cs="Calibri"/>
                <w:szCs w:val="32"/>
              </w:rPr>
            </w:pPr>
          </w:p>
          <w:p w:rsidR="00A1138C" w:rsidRDefault="00084FF6" w:rsidP="0067228C">
            <w:pPr>
              <w:pStyle w:val="Heading1"/>
              <w:rPr>
                <w:rFonts w:ascii="Calibri" w:hAnsi="Calibri" w:cs="Calibri"/>
                <w:szCs w:val="32"/>
              </w:rPr>
            </w:pPr>
            <w:r>
              <w:rPr>
                <w:rFonts w:ascii="Calibri" w:hAnsi="Calibri" w:cs="Calibri"/>
                <w:szCs w:val="32"/>
              </w:rPr>
              <w:t>Investigation 4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A1138C" w:rsidRDefault="00A1138C" w:rsidP="0067228C">
            <w:pPr>
              <w:pStyle w:val="Heading1"/>
              <w:rPr>
                <w:rFonts w:ascii="Calibri" w:hAnsi="Calibri" w:cs="Calibri"/>
                <w:szCs w:val="32"/>
                <w:u w:val="none"/>
              </w:rPr>
            </w:pPr>
            <w:r w:rsidRPr="00A1138C">
              <w:rPr>
                <w:rFonts w:ascii="Calibri" w:hAnsi="Calibri" w:cs="Calibri"/>
                <w:szCs w:val="32"/>
                <w:u w:val="none"/>
              </w:rPr>
              <w:t xml:space="preserve">Semester </w:t>
            </w:r>
            <w:r w:rsidR="00095C0C">
              <w:rPr>
                <w:rFonts w:ascii="Calibri" w:hAnsi="Calibri" w:cs="Calibri"/>
                <w:szCs w:val="32"/>
                <w:u w:val="none"/>
              </w:rPr>
              <w:t>Two Term 4</w: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Default="00095C0C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="Calibri" w:hAnsi="Calibri" w:cs="Calibri"/>
                <w:b/>
                <w:sz w:val="32"/>
                <w:szCs w:val="32"/>
                <w:lang w:val="en-US"/>
              </w:rPr>
              <w:t>Linear Equations, Parallel and Perpendicular lines</w:t>
            </w:r>
          </w:p>
          <w:p w:rsidR="00F61199" w:rsidRDefault="00F61199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F61199" w:rsidRPr="00BA33DB" w:rsidRDefault="00F61199" w:rsidP="00F61199">
            <w:pPr>
              <w:jc w:val="both"/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Calibri" w:hAnsi="Calibri" w:cs="Calibri"/>
                <w:sz w:val="22"/>
                <w:szCs w:val="22"/>
                <w:lang w:val="en-US"/>
              </w:rPr>
              <w:t xml:space="preserve">This investigation will be completed 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>in class with help and guidance provided</w:t>
            </w:r>
            <w:r w:rsidR="00095C0C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the initial question. You will then complete a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095C0C">
              <w:rPr>
                <w:rFonts w:ascii="Calibri" w:hAnsi="Calibri" w:cs="Calibri"/>
                <w:sz w:val="22"/>
                <w:szCs w:val="22"/>
                <w:lang w:val="en-US"/>
              </w:rPr>
              <w:t>second question</w:t>
            </w:r>
            <w:r w:rsidR="008724B3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to fully test your understanding</w:t>
            </w:r>
            <w:r w:rsidR="000D46E4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of </w:t>
            </w:r>
            <w:r w:rsidR="00095C0C">
              <w:rPr>
                <w:rFonts w:ascii="Calibri" w:hAnsi="Calibri" w:cs="Calibri"/>
                <w:sz w:val="22"/>
                <w:szCs w:val="22"/>
                <w:lang w:val="en-US"/>
              </w:rPr>
              <w:t>linear relationships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 No guidance or hints will be provided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for this</w:t>
            </w:r>
            <w:r>
              <w:rPr>
                <w:rFonts w:ascii="Calibri" w:hAnsi="Calibri" w:cs="Calibri"/>
                <w:sz w:val="22"/>
                <w:szCs w:val="22"/>
                <w:lang w:val="en-US"/>
              </w:rPr>
              <w:t>.</w:t>
            </w:r>
            <w:r w:rsidR="00B36EC1">
              <w:rPr>
                <w:rFonts w:ascii="Calibri" w:hAnsi="Calibri" w:cs="Calibri"/>
                <w:sz w:val="22"/>
                <w:szCs w:val="22"/>
                <w:lang w:val="en-US"/>
              </w:rPr>
              <w:t xml:space="preserve"> </w:t>
            </w:r>
            <w:r w:rsidR="008724B3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You may have one</w:t>
            </w:r>
            <w:r w:rsidR="00BA33DB" w:rsidRPr="00BA33D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 xml:space="preserve"> A4 note page</w:t>
            </w:r>
            <w:r w:rsidR="008724B3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 xml:space="preserve"> and a calculator</w:t>
            </w:r>
            <w:r w:rsidR="00BA33DB">
              <w:rPr>
                <w:rFonts w:ascii="Calibri" w:hAnsi="Calibri" w:cs="Calibri"/>
                <w:b/>
                <w:sz w:val="22"/>
                <w:szCs w:val="22"/>
                <w:u w:val="single"/>
                <w:lang w:val="en-US"/>
              </w:rPr>
              <w:t>.</w:t>
            </w:r>
          </w:p>
          <w:p w:rsidR="000D34BE" w:rsidRDefault="000D34BE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</w:p>
          <w:p w:rsidR="00095C0C" w:rsidRDefault="00F61199" w:rsidP="00EE5760">
            <w:pPr>
              <w:jc w:val="both"/>
              <w:rPr>
                <w:rFonts w:asciiTheme="minorHAnsi" w:hAnsiTheme="minorHAnsi"/>
                <w:i/>
                <w:sz w:val="22"/>
                <w:szCs w:val="22"/>
              </w:rPr>
            </w:pPr>
            <w:r w:rsidRPr="009554AF">
              <w:rPr>
                <w:rFonts w:asciiTheme="minorHAnsi" w:hAnsiTheme="minorHAnsi"/>
                <w:b/>
                <w:sz w:val="22"/>
                <w:szCs w:val="22"/>
              </w:rPr>
              <w:t xml:space="preserve">AIM: 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In this assessment</w:t>
            </w:r>
            <w:r w:rsidRPr="009554AF">
              <w:rPr>
                <w:rFonts w:asciiTheme="minorHAnsi" w:hAnsiTheme="minorHAnsi"/>
                <w:i/>
                <w:sz w:val="22"/>
                <w:szCs w:val="22"/>
              </w:rPr>
              <w:t xml:space="preserve"> you will be </w:t>
            </w:r>
            <w:r w:rsidR="000D46E4">
              <w:rPr>
                <w:rFonts w:asciiTheme="minorHAnsi" w:hAnsiTheme="minorHAnsi"/>
                <w:i/>
                <w:sz w:val="22"/>
                <w:szCs w:val="22"/>
              </w:rPr>
              <w:t xml:space="preserve">investigating the </w:t>
            </w:r>
            <w:proofErr w:type="gramStart"/>
            <w:r w:rsidR="00095C0C">
              <w:rPr>
                <w:rFonts w:asciiTheme="minorHAnsi" w:hAnsiTheme="minorHAnsi"/>
                <w:i/>
                <w:sz w:val="22"/>
                <w:szCs w:val="22"/>
              </w:rPr>
              <w:t xml:space="preserve">triangle formed from three linear equations and </w:t>
            </w:r>
            <w:r w:rsidR="008724B3">
              <w:rPr>
                <w:rFonts w:asciiTheme="minorHAnsi" w:hAnsiTheme="minorHAnsi"/>
                <w:i/>
                <w:sz w:val="22"/>
                <w:szCs w:val="22"/>
              </w:rPr>
              <w:t>calculate</w:t>
            </w:r>
            <w:proofErr w:type="gramEnd"/>
            <w:r w:rsidR="00095C0C">
              <w:rPr>
                <w:rFonts w:asciiTheme="minorHAnsi" w:hAnsiTheme="minorHAnsi"/>
                <w:i/>
                <w:sz w:val="22"/>
                <w:szCs w:val="22"/>
              </w:rPr>
              <w:t xml:space="preserve"> its area in square units</w:t>
            </w:r>
            <w:r w:rsidR="00EE5760">
              <w:rPr>
                <w:rFonts w:asciiTheme="minorHAnsi" w:hAnsiTheme="minorHAnsi"/>
                <w:i/>
                <w:sz w:val="22"/>
                <w:szCs w:val="22"/>
              </w:rPr>
              <w:t>.</w:t>
            </w:r>
            <w:r w:rsidR="00095C0C">
              <w:rPr>
                <w:rFonts w:asciiTheme="minorHAnsi" w:hAnsiTheme="minorHAnsi"/>
                <w:i/>
                <w:sz w:val="22"/>
                <w:szCs w:val="22"/>
              </w:rPr>
              <w:t xml:space="preserve">  The formula to find the area of a triangle is:</w:t>
            </w:r>
          </w:p>
          <w:p w:rsidR="00095C0C" w:rsidRDefault="00095C0C" w:rsidP="00EE5760">
            <w:pPr>
              <w:jc w:val="both"/>
              <w:rPr>
                <w:rFonts w:asciiTheme="minorHAnsi" w:hAnsiTheme="minorHAnsi"/>
                <w:i/>
                <w:sz w:val="22"/>
                <w:szCs w:val="22"/>
              </w:rPr>
            </w:pPr>
          </w:p>
          <w:p w:rsidR="00F61199" w:rsidRDefault="00095C0C" w:rsidP="00095C0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>
              <w:rPr>
                <w:rFonts w:asciiTheme="minorHAnsi" w:hAnsiTheme="minorHAnsi"/>
                <w:i/>
                <w:sz w:val="22"/>
                <w:szCs w:val="22"/>
              </w:rPr>
              <w:t>Area = ½ x base x perpendicular height</w:t>
            </w:r>
          </w:p>
          <w:p w:rsidR="00F61199" w:rsidRPr="0044011E" w:rsidRDefault="00C261FF" w:rsidP="0067228C">
            <w:pPr>
              <w:jc w:val="center"/>
              <w:rPr>
                <w:rFonts w:ascii="Calibri" w:hAnsi="Calibri" w:cs="Calibri"/>
                <w:b/>
                <w:sz w:val="32"/>
                <w:szCs w:val="32"/>
                <w:lang w:val="en-US"/>
              </w:rPr>
            </w:pPr>
            <w:r w:rsidRPr="00C261FF">
              <w:rPr>
                <w:rFonts w:ascii="Calibri" w:hAnsi="Calibri" w:cs="Calibri"/>
                <w:noProof/>
                <w:sz w:val="22"/>
                <w:szCs w:val="22"/>
                <w:lang w:eastAsia="en-AU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4776470</wp:posOffset>
                      </wp:positionH>
                      <wp:positionV relativeFrom="paragraph">
                        <wp:posOffset>122555</wp:posOffset>
                      </wp:positionV>
                      <wp:extent cx="1598295" cy="1404620"/>
                      <wp:effectExtent l="0" t="0" r="20955" b="26670"/>
                      <wp:wrapSquare wrapText="bothSides"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8295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261FF" w:rsidRPr="00C261FF" w:rsidRDefault="00C93096">
                                  <w:pP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>Mark:                /22</w:t>
                                  </w:r>
                                  <w:r w:rsidR="00C261FF" w:rsidRPr="00C261FF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 xml:space="preserve">   </w:t>
                                  </w:r>
                                </w:p>
                                <w:p w:rsidR="00C261FF" w:rsidRPr="00C261FF" w:rsidRDefault="00C261FF">
                                  <w:pPr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w:rsidR="00C261FF" w:rsidRPr="00C261FF" w:rsidRDefault="00C261FF" w:rsidP="00C261FF">
                                  <w:pPr>
                                    <w:ind w:left="720" w:firstLine="720"/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C261FF">
                                    <w:rPr>
                                      <w:rFonts w:asciiTheme="minorHAnsi" w:hAnsiTheme="minorHAnsi" w:cstheme="minorHAnsi"/>
                                      <w:sz w:val="28"/>
                                      <w:szCs w:val="28"/>
                                    </w:rPr>
                                    <w:t xml:space="preserve">         %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5="http://schemas.microsoft.com/office/word/2012/wordml" xmlns:w16se="http://schemas.microsoft.com/office/word/2015/wordml/symex"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376.1pt;margin-top:9.65pt;width:125.8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">
                      <v:textbox style="mso-fit-shape-to-text:t">
                        <w:txbxContent>
                          <w:p w:rsidR="00C261FF" w:rsidRPr="00C261FF" w:rsidRDefault="00C93096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>Mark:                /22</w:t>
                            </w:r>
                            <w:r w:rsidR="00C261FF" w:rsidRPr="00C261F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:rsidR="00C261FF" w:rsidRPr="00C261FF" w:rsidRDefault="00C261FF">
                            <w:pPr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</w:p>
                          <w:p w:rsidR="00C261FF" w:rsidRPr="00C261FF" w:rsidRDefault="00C261FF" w:rsidP="00C261FF">
                            <w:pPr>
                              <w:ind w:left="720" w:firstLine="720"/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</w:pPr>
                            <w:r w:rsidRPr="00C261FF">
                              <w:rPr>
                                <w:rFonts w:asciiTheme="minorHAnsi" w:hAnsiTheme="minorHAnsi" w:cstheme="minorHAnsi"/>
                                <w:sz w:val="28"/>
                                <w:szCs w:val="28"/>
                              </w:rPr>
                              <w:t xml:space="preserve">         %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A1138C" w:rsidRPr="00A1138C" w:rsidRDefault="00A1138C" w:rsidP="00A1138C">
            <w:pPr>
              <w:rPr>
                <w:lang w:val="en-US"/>
              </w:rPr>
            </w:pPr>
          </w:p>
          <w:p w:rsidR="00ED0C6C" w:rsidRPr="0044011E" w:rsidRDefault="00ED0C6C" w:rsidP="00F61199">
            <w:pPr>
              <w:jc w:val="right"/>
              <w:rPr>
                <w:rFonts w:ascii="Calibri" w:hAnsi="Calibri" w:cs="Calibri"/>
                <w:b/>
                <w:sz w:val="24"/>
                <w:szCs w:val="24"/>
              </w:rPr>
            </w:pPr>
          </w:p>
        </w:tc>
      </w:tr>
      <w:tr w:rsidR="00ED0C6C" w:rsidRPr="0044011E" w:rsidTr="00F61199">
        <w:tc>
          <w:tcPr>
            <w:tcW w:w="10188" w:type="dxa"/>
          </w:tcPr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left="12" w:right="333" w:hanging="12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  <w:p w:rsidR="00EE5760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>Name: ______________________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________________________</w:t>
            </w:r>
            <w:r w:rsidRPr="0044011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  <w:t>Class: ______</w:t>
            </w:r>
            <w:r w:rsidR="00EE5760">
              <w:rPr>
                <w:rFonts w:ascii="Calibri" w:hAnsi="Calibri" w:cs="Calibri"/>
                <w:sz w:val="22"/>
                <w:szCs w:val="22"/>
              </w:rPr>
              <w:t>____________</w:t>
            </w:r>
            <w:r w:rsidR="00B36EC1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C261FF">
              <w:rPr>
                <w:rFonts w:ascii="Calibri" w:hAnsi="Calibri" w:cs="Calibri"/>
                <w:sz w:val="22"/>
                <w:szCs w:val="22"/>
              </w:rPr>
              <w:t xml:space="preserve">    </w:t>
            </w:r>
          </w:p>
          <w:p w:rsidR="00EE5760" w:rsidRDefault="00EE5760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  <w:t xml:space="preserve">     </w:t>
            </w:r>
          </w:p>
          <w:p w:rsidR="00ED0C6C" w:rsidRPr="0044011E" w:rsidRDefault="00ED0C6C" w:rsidP="0067228C">
            <w:pPr>
              <w:pStyle w:val="Header"/>
              <w:tabs>
                <w:tab w:val="clear" w:pos="4153"/>
                <w:tab w:val="clear" w:pos="8306"/>
              </w:tabs>
              <w:ind w:right="49"/>
              <w:rPr>
                <w:rFonts w:ascii="Calibri" w:hAnsi="Calibri" w:cs="Calibri"/>
                <w:sz w:val="22"/>
                <w:szCs w:val="22"/>
              </w:rPr>
            </w:pP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  <w:r w:rsidRPr="0044011E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</w:tr>
    </w:tbl>
    <w:p w:rsidR="0084112F" w:rsidRPr="00095C0C" w:rsidRDefault="00095C0C" w:rsidP="00095C0C">
      <w:pPr>
        <w:pStyle w:val="ListParagraph"/>
        <w:numPr>
          <w:ilvl w:val="0"/>
          <w:numId w:val="22"/>
        </w:numPr>
        <w:rPr>
          <w:rFonts w:asciiTheme="minorHAnsi" w:hAnsiTheme="minorHAnsi"/>
          <w:sz w:val="22"/>
          <w:szCs w:val="22"/>
        </w:rPr>
      </w:pPr>
      <w:r w:rsidRPr="00095C0C">
        <w:rPr>
          <w:rFonts w:asciiTheme="minorHAnsi" w:hAnsiTheme="minorHAnsi"/>
          <w:sz w:val="22"/>
          <w:szCs w:val="22"/>
        </w:rPr>
        <w:t>Calculate the area of the triangle formed (in square units) from the following three linear equations:</w:t>
      </w:r>
    </w:p>
    <w:p w:rsidR="00095C0C" w:rsidRDefault="00095C0C" w:rsidP="0084112F">
      <w:pPr>
        <w:rPr>
          <w:rFonts w:asciiTheme="minorHAnsi" w:hAnsiTheme="minorHAnsi"/>
          <w:sz w:val="22"/>
          <w:szCs w:val="22"/>
        </w:rPr>
      </w:pPr>
    </w:p>
    <w:p w:rsidR="00095C0C" w:rsidRPr="00095C0C" w:rsidRDefault="00095C0C" w:rsidP="0084112F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2"/>
          <w:szCs w:val="22"/>
        </w:rPr>
        <w:tab/>
      </w:r>
      <m:oMath>
        <m:r>
          <w:rPr>
            <w:rFonts w:ascii="Cambria Math" w:hAnsi="Cambria Math"/>
            <w:sz w:val="28"/>
            <w:szCs w:val="28"/>
          </w:rPr>
          <m:t>y=x+4</m:t>
        </m:r>
      </m:oMath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y=3x</m:t>
        </m:r>
      </m:oMath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w:r>
        <w:rPr>
          <w:rFonts w:asciiTheme="minorHAnsi" w:hAnsiTheme="minorHAnsi"/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y=-x+4</m:t>
        </m:r>
      </m:oMath>
    </w:p>
    <w:p w:rsidR="00964E82" w:rsidRDefault="00964E82" w:rsidP="00964E82">
      <w:pPr>
        <w:jc w:val="both"/>
      </w:pPr>
      <w:r>
        <w:tab/>
      </w:r>
      <w:r>
        <w:tab/>
      </w:r>
    </w:p>
    <w:p w:rsidR="00964E82" w:rsidRDefault="00964E82" w:rsidP="00964E82">
      <w:pPr>
        <w:jc w:val="both"/>
      </w:pPr>
    </w:p>
    <w:p w:rsidR="00964E82" w:rsidRPr="009874EB" w:rsidRDefault="00964E82" w:rsidP="00964E82">
      <w:pPr>
        <w:jc w:val="both"/>
        <w:rPr>
          <w:rFonts w:asciiTheme="minorHAnsi" w:hAnsiTheme="minorHAnsi"/>
          <w:sz w:val="22"/>
          <w:szCs w:val="22"/>
        </w:rPr>
      </w:pPr>
    </w:p>
    <w:p w:rsidR="00095C0C" w:rsidRDefault="00095C0C" w:rsidP="00BA057C">
      <w:pPr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First, find the gradient and y intercept of all three lines:</w:t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</w:p>
    <w:p w:rsidR="00095C0C" w:rsidRDefault="00095C0C" w:rsidP="00095C0C">
      <w:pPr>
        <w:rPr>
          <w:rFonts w:asciiTheme="minorHAnsi" w:hAnsiTheme="minorHAnsi" w:cstheme="minorHAnsi"/>
          <w:sz w:val="22"/>
          <w:szCs w:val="22"/>
        </w:rPr>
      </w:pPr>
    </w:p>
    <w:p w:rsidR="00095C0C" w:rsidRDefault="00095C0C" w:rsidP="00095C0C">
      <w:pPr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740"/>
        <w:gridCol w:w="2740"/>
        <w:gridCol w:w="2741"/>
      </w:tblGrid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Equation</w:t>
            </w:r>
          </w:p>
        </w:tc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Gradient</w:t>
            </w:r>
            <w:r w:rsidR="00C93096">
              <w:rPr>
                <w:rFonts w:asciiTheme="minorHAnsi" w:hAnsiTheme="minorHAnsi" w:cstheme="minorHAnsi"/>
                <w:sz w:val="22"/>
                <w:szCs w:val="22"/>
              </w:rPr>
              <w:t xml:space="preserve"> =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rise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run</m:t>
                  </m:r>
                </m:den>
              </m:f>
            </m:oMath>
          </w:p>
        </w:tc>
        <w:tc>
          <w:tcPr>
            <w:tcW w:w="2741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 intercept</w:t>
            </w:r>
          </w:p>
        </w:tc>
      </w:tr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y=x+4</m:t>
                </m:r>
              </m:oMath>
            </m:oMathPara>
          </w:p>
        </w:tc>
        <w:tc>
          <w:tcPr>
            <w:tcW w:w="2740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 w:rsidRPr="00BA057C">
              <w:rPr>
                <w:rFonts w:asciiTheme="minorHAnsi" w:hAnsiTheme="minorHAnsi" w:cstheme="minorHAnsi"/>
                <w:sz w:val="28"/>
                <w:szCs w:val="28"/>
              </w:rPr>
              <w:t>1</w:t>
            </w:r>
          </w:p>
        </w:tc>
        <w:tc>
          <w:tcPr>
            <w:tcW w:w="2741" w:type="dxa"/>
          </w:tcPr>
          <w:p w:rsidR="00BA057C" w:rsidRPr="00BA057C" w:rsidRDefault="004C41D5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Theme="minorHAnsi" w:hAnsiTheme="minorHAnsi" w:cstheme="minorHAnsi"/>
                <w:sz w:val="28"/>
                <w:szCs w:val="28"/>
              </w:rPr>
              <w:t>4</w:t>
            </w:r>
          </w:p>
        </w:tc>
      </w:tr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y=3x</m:t>
                </m:r>
              </m:oMath>
            </m:oMathPara>
          </w:p>
        </w:tc>
        <w:tc>
          <w:tcPr>
            <w:tcW w:w="2740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BA057C" w:rsidTr="00BA057C">
        <w:tc>
          <w:tcPr>
            <w:tcW w:w="2740" w:type="dxa"/>
          </w:tcPr>
          <w:p w:rsid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y=-x+4</m:t>
                </m:r>
              </m:oMath>
            </m:oMathPara>
          </w:p>
        </w:tc>
        <w:tc>
          <w:tcPr>
            <w:tcW w:w="2740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BA057C" w:rsidRPr="00BA057C" w:rsidRDefault="00BA057C" w:rsidP="00BA057C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845CE1" w:rsidRPr="00095C0C" w:rsidRDefault="00845CE1" w:rsidP="00095C0C">
      <w:pPr>
        <w:rPr>
          <w:rFonts w:asciiTheme="minorHAnsi" w:hAnsiTheme="minorHAnsi" w:cstheme="minorHAnsi"/>
          <w:sz w:val="22"/>
          <w:szCs w:val="22"/>
        </w:rPr>
      </w:pPr>
      <w:r w:rsidRPr="00095C0C">
        <w:rPr>
          <w:rFonts w:asciiTheme="minorHAnsi" w:hAnsiTheme="minorHAnsi" w:cstheme="minorHAnsi"/>
          <w:sz w:val="22"/>
          <w:szCs w:val="22"/>
        </w:rPr>
        <w:br w:type="page"/>
      </w:r>
    </w:p>
    <w:p w:rsidR="00BA057C" w:rsidRPr="00BA057C" w:rsidRDefault="00BA057C">
      <w:pPr>
        <w:rPr>
          <w:rFonts w:asciiTheme="minorHAnsi" w:hAnsiTheme="minorHAnsi" w:cstheme="minorHAnsi"/>
          <w:sz w:val="22"/>
          <w:szCs w:val="22"/>
        </w:rPr>
      </w:pPr>
      <w:r>
        <w:lastRenderedPageBreak/>
        <w:tab/>
      </w:r>
      <w:r>
        <w:rPr>
          <w:rFonts w:asciiTheme="minorHAnsi" w:hAnsiTheme="minorHAnsi" w:cstheme="minorHAnsi"/>
          <w:sz w:val="22"/>
          <w:szCs w:val="22"/>
        </w:rPr>
        <w:t>Two of the lines mu</w:t>
      </w:r>
      <w:r w:rsidR="00C93096">
        <w:rPr>
          <w:rFonts w:asciiTheme="minorHAnsi" w:hAnsiTheme="minorHAnsi" w:cstheme="minorHAnsi"/>
          <w:sz w:val="22"/>
          <w:szCs w:val="22"/>
        </w:rPr>
        <w:t xml:space="preserve">st be perpendicular. </w:t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</w:p>
    <w:p w:rsidR="00BA057C" w:rsidRDefault="00D45880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w:br/>
        </m:r>
        <m:r>
          <w:rPr>
            <w:rFonts w:ascii="Cambria Math" w:hAnsi="Cambria Math"/>
            <w:sz w:val="28"/>
            <w:szCs w:val="28"/>
          </w:rPr>
          <m:t>y=x+4</m:t>
        </m:r>
      </m:oMath>
      <w:r>
        <w:tab/>
      </w:r>
      <w:proofErr w:type="gramStart"/>
      <w:r w:rsidR="00BA057C" w:rsidRPr="00BA057C">
        <w:rPr>
          <w:rFonts w:asciiTheme="minorHAnsi" w:hAnsiTheme="minorHAnsi" w:cstheme="minorHAnsi"/>
          <w:sz w:val="22"/>
          <w:szCs w:val="22"/>
        </w:rPr>
        <w:t>and</w:t>
      </w:r>
      <w:proofErr w:type="gramEnd"/>
      <w:r w:rsidR="00BA057C" w:rsidRPr="00BA057C">
        <w:rPr>
          <w:rFonts w:asciiTheme="minorHAnsi" w:hAnsiTheme="minorHAnsi" w:cstheme="minorHAnsi"/>
          <w:sz w:val="22"/>
          <w:szCs w:val="22"/>
        </w:rPr>
        <w:t xml:space="preserve"> </w:t>
      </w:r>
      <w:r w:rsidR="00BA057C">
        <w:t xml:space="preserve">   ___________________________ </w:t>
      </w:r>
      <w:r w:rsidR="00BA057C">
        <w:rPr>
          <w:rFonts w:asciiTheme="minorHAnsi" w:hAnsiTheme="minorHAnsi" w:cstheme="minorHAnsi"/>
          <w:sz w:val="22"/>
          <w:szCs w:val="22"/>
        </w:rPr>
        <w:t xml:space="preserve"> are perpendicular because their gradients are the </w:t>
      </w:r>
    </w:p>
    <w:p w:rsidR="00BA057C" w:rsidRDefault="00BA057C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</w:p>
    <w:p w:rsidR="007A015D" w:rsidRPr="00C93096" w:rsidRDefault="00BA057C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negative reciprocal of each other.  These lines will cross at right-angles.</w:t>
      </w:r>
      <w:r w:rsidR="00C93096">
        <w:t xml:space="preserve"> </w:t>
      </w:r>
      <w:r w:rsidR="00C93096" w:rsidRPr="00C93096">
        <w:rPr>
          <w:rFonts w:asciiTheme="minorHAnsi" w:hAnsiTheme="minorHAnsi" w:cstheme="minorHAnsi"/>
          <w:sz w:val="22"/>
          <w:szCs w:val="22"/>
        </w:rPr>
        <w:t>The gradients of perpendicular lines multiply to make -1.</w:t>
      </w:r>
      <w:r w:rsidR="00C93096">
        <w:rPr>
          <w:rFonts w:asciiTheme="minorHAnsi" w:hAnsiTheme="minorHAnsi" w:cstheme="minorHAnsi"/>
          <w:sz w:val="22"/>
          <w:szCs w:val="22"/>
        </w:rPr>
        <w:t xml:space="preserve"> </w:t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1</m:t>
            </m:r>
          </m:sub>
        </m:sSub>
        <m:r>
          <w:rPr>
            <w:rFonts w:ascii="Cambria Math" w:hAnsi="Cambria Math" w:cstheme="minorHAnsi"/>
            <w:sz w:val="32"/>
            <w:szCs w:val="32"/>
          </w:rPr>
          <m:t>×</m:t>
        </m:r>
        <m:sSub>
          <m:sSubPr>
            <m:ctrlPr>
              <w:rPr>
                <w:rFonts w:ascii="Cambria Math" w:hAnsi="Cambria Math" w:cstheme="minorHAnsi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theme="minorHAnsi"/>
                <w:sz w:val="32"/>
                <w:szCs w:val="32"/>
              </w:rPr>
              <m:t>m</m:t>
            </m:r>
          </m:e>
          <m:sub>
            <m:r>
              <w:rPr>
                <w:rFonts w:ascii="Cambria Math" w:hAnsi="Cambria Math" w:cstheme="minorHAnsi"/>
                <w:sz w:val="32"/>
                <w:szCs w:val="32"/>
              </w:rPr>
              <m:t>2</m:t>
            </m:r>
          </m:sub>
        </m:sSub>
        <m:r>
          <w:rPr>
            <w:rFonts w:ascii="Cambria Math" w:hAnsi="Cambria Math" w:cstheme="minorHAnsi"/>
            <w:sz w:val="32"/>
            <w:szCs w:val="32"/>
          </w:rPr>
          <m:t>=-1</m:t>
        </m:r>
      </m:oMath>
    </w:p>
    <w:p w:rsidR="007A015D" w:rsidRDefault="007A015D" w:rsidP="00BA057C">
      <w:pPr>
        <w:ind w:left="720"/>
        <w:jc w:val="both"/>
      </w:pPr>
    </w:p>
    <w:p w:rsidR="007A015D" w:rsidRDefault="007A015D" w:rsidP="00BA057C">
      <w:pPr>
        <w:ind w:left="720"/>
        <w:jc w:val="both"/>
      </w:pPr>
    </w:p>
    <w:p w:rsidR="00703DA6" w:rsidRDefault="00703DA6" w:rsidP="00BA057C">
      <w:pPr>
        <w:ind w:left="720"/>
        <w:jc w:val="both"/>
      </w:pPr>
    </w:p>
    <w:p w:rsidR="00703DA6" w:rsidRDefault="00703DA6" w:rsidP="00C93096">
      <w:pPr>
        <w:jc w:val="both"/>
      </w:pPr>
    </w:p>
    <w:p w:rsidR="00703DA6" w:rsidRDefault="00703DA6" w:rsidP="00BA057C">
      <w:pPr>
        <w:ind w:left="720"/>
        <w:jc w:val="both"/>
      </w:pPr>
    </w:p>
    <w:p w:rsidR="00703DA6" w:rsidRDefault="00703DA6" w:rsidP="00BA057C">
      <w:pPr>
        <w:ind w:left="720"/>
        <w:jc w:val="both"/>
      </w:pPr>
    </w:p>
    <w:p w:rsidR="00845CE1" w:rsidRPr="007A015D" w:rsidRDefault="007A015D" w:rsidP="00BA057C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7A015D">
        <w:rPr>
          <w:rFonts w:asciiTheme="minorHAnsi" w:hAnsiTheme="minorHAnsi" w:cstheme="minorHAnsi"/>
          <w:sz w:val="22"/>
          <w:szCs w:val="22"/>
        </w:rPr>
        <w:t>Next; graph the lines on the axes provided</w:t>
      </w:r>
      <w:r w:rsidR="00D45880" w:rsidRPr="007A015D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C93096">
        <w:rPr>
          <w:rFonts w:asciiTheme="minorHAnsi" w:hAnsiTheme="minorHAnsi" w:cstheme="minorHAnsi"/>
          <w:sz w:val="22"/>
          <w:szCs w:val="22"/>
        </w:rPr>
        <w:tab/>
      </w:r>
      <w:r w:rsidR="00D45880" w:rsidRPr="007A015D">
        <w:rPr>
          <w:rFonts w:asciiTheme="minorHAnsi" w:hAnsiTheme="minorHAnsi" w:cstheme="minorHAnsi"/>
          <w:sz w:val="22"/>
          <w:szCs w:val="22"/>
        </w:rPr>
        <w:t xml:space="preserve">         </w:t>
      </w: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703DA6" w:rsidP="00964E82">
      <w:pPr>
        <w:jc w:val="both"/>
      </w:pPr>
      <m:oMathPara>
        <m:oMath>
          <m:r>
            <w:rPr>
              <w:rFonts w:ascii="Cambria Math" w:hAnsi="Cambria Math"/>
            </w:rPr>
            <m:t>y=3x</m:t>
          </m:r>
        </m:oMath>
      </m:oMathPara>
    </w:p>
    <w:p w:rsidR="00845CE1" w:rsidRPr="00D45880" w:rsidRDefault="00703DA6" w:rsidP="007A015D">
      <w:pP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w:drawing>
          <wp:inline distT="0" distB="0" distL="0" distR="0" wp14:anchorId="030C2EBB">
            <wp:extent cx="5554971" cy="5057775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971" cy="505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45CE1" w:rsidRDefault="00845CE1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2652B5" w:rsidRPr="00E033A2" w:rsidRDefault="00E033A2" w:rsidP="00964E82">
      <w:pPr>
        <w:jc w:val="both"/>
        <w:rPr>
          <w:rFonts w:asciiTheme="minorHAnsi" w:hAnsiTheme="minorHAnsi"/>
          <w:sz w:val="22"/>
          <w:szCs w:val="22"/>
        </w:rPr>
      </w:pPr>
      <w:r>
        <w:tab/>
      </w:r>
      <w:r w:rsidRPr="00E033A2">
        <w:rPr>
          <w:rFonts w:asciiTheme="minorHAnsi" w:hAnsiTheme="minorHAnsi"/>
          <w:sz w:val="22"/>
          <w:szCs w:val="22"/>
        </w:rPr>
        <w:t>What are the coordinates of the points where the lines cross?</w:t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</w:p>
    <w:p w:rsidR="002652B5" w:rsidRDefault="002652B5" w:rsidP="00964E82">
      <w:pPr>
        <w:jc w:val="both"/>
      </w:pPr>
    </w:p>
    <w:p w:rsidR="00E033A2" w:rsidRDefault="00E033A2" w:rsidP="00964E82">
      <w:pPr>
        <w:jc w:val="both"/>
      </w:pPr>
    </w:p>
    <w:p w:rsidR="00E033A2" w:rsidRPr="00E033A2" w:rsidRDefault="00E033A2" w:rsidP="00964E82">
      <w:pPr>
        <w:jc w:val="both"/>
        <w:rPr>
          <w:rFonts w:asciiTheme="minorHAnsi" w:hAnsiTheme="minorHAnsi"/>
          <w:sz w:val="40"/>
          <w:szCs w:val="40"/>
        </w:rPr>
      </w:pPr>
      <w:r>
        <w:rPr>
          <w:rFonts w:asciiTheme="minorHAnsi" w:hAnsiTheme="minorHAnsi"/>
          <w:sz w:val="22"/>
          <w:szCs w:val="22"/>
        </w:rPr>
        <w:tab/>
      </w:r>
      <w:r w:rsidRPr="00E033A2">
        <w:rPr>
          <w:rFonts w:asciiTheme="minorHAnsi" w:hAnsiTheme="minorHAnsi"/>
          <w:sz w:val="40"/>
          <w:szCs w:val="40"/>
        </w:rPr>
        <w:t>(0</w:t>
      </w:r>
      <w:proofErr w:type="gramStart"/>
      <w:r w:rsidRPr="00E033A2">
        <w:rPr>
          <w:rFonts w:asciiTheme="minorHAnsi" w:hAnsiTheme="minorHAnsi"/>
          <w:sz w:val="40"/>
          <w:szCs w:val="40"/>
        </w:rPr>
        <w:t>,4</w:t>
      </w:r>
      <w:proofErr w:type="gramEnd"/>
      <w:r w:rsidRPr="00E033A2">
        <w:rPr>
          <w:rFonts w:asciiTheme="minorHAnsi" w:hAnsiTheme="minorHAnsi"/>
          <w:sz w:val="40"/>
          <w:szCs w:val="40"/>
        </w:rPr>
        <w:t xml:space="preserve">)  ( _ , _) </w:t>
      </w:r>
      <w:r w:rsidRPr="00E033A2">
        <w:rPr>
          <w:rFonts w:asciiTheme="minorHAnsi" w:hAnsiTheme="minorHAnsi"/>
          <w:sz w:val="22"/>
          <w:szCs w:val="22"/>
        </w:rPr>
        <w:t xml:space="preserve">and </w:t>
      </w:r>
      <w:r w:rsidRPr="00E033A2">
        <w:rPr>
          <w:rFonts w:asciiTheme="minorHAnsi" w:hAnsiTheme="minorHAnsi"/>
          <w:sz w:val="40"/>
          <w:szCs w:val="40"/>
        </w:rPr>
        <w:t>( _ , _ )</w:t>
      </w:r>
    </w:p>
    <w:p w:rsidR="002652B5" w:rsidRDefault="002652B5" w:rsidP="00964E82">
      <w:pPr>
        <w:jc w:val="both"/>
      </w:pPr>
    </w:p>
    <w:p w:rsidR="002652B5" w:rsidRDefault="002652B5" w:rsidP="00964E82">
      <w:pPr>
        <w:jc w:val="both"/>
      </w:pPr>
    </w:p>
    <w:p w:rsidR="00E033A2" w:rsidRDefault="00E033A2" w:rsidP="00CD63C9">
      <w:pPr>
        <w:ind w:firstLine="72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Identify the triangle</w:t>
      </w:r>
      <w:r w:rsidR="00CD63C9">
        <w:rPr>
          <w:rFonts w:asciiTheme="minorHAnsi" w:hAnsiTheme="minorHAnsi"/>
          <w:sz w:val="22"/>
          <w:szCs w:val="22"/>
        </w:rPr>
        <w:t>, the right angle and the sides you need to measure.</w:t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  <w:r w:rsidR="00C93096">
        <w:rPr>
          <w:rFonts w:asciiTheme="minorHAnsi" w:hAnsiTheme="minorHAnsi"/>
          <w:sz w:val="22"/>
          <w:szCs w:val="22"/>
        </w:rPr>
        <w:tab/>
      </w:r>
    </w:p>
    <w:p w:rsidR="00CD63C9" w:rsidRPr="00E033A2" w:rsidRDefault="00CD63C9" w:rsidP="00CD63C9">
      <w:pPr>
        <w:jc w:val="both"/>
        <w:rPr>
          <w:rFonts w:asciiTheme="minorHAnsi" w:hAnsiTheme="minorHAnsi"/>
          <w:sz w:val="22"/>
          <w:szCs w:val="22"/>
        </w:rPr>
      </w:pPr>
    </w:p>
    <w:p w:rsidR="00845CE1" w:rsidRDefault="00E00F17" w:rsidP="00E033A2">
      <w:pPr>
        <w:ind w:left="720"/>
        <w:rPr>
          <w:rFonts w:asciiTheme="minorHAnsi" w:hAnsiTheme="minorHAnsi"/>
          <w:sz w:val="22"/>
          <w:szCs w:val="22"/>
        </w:rPr>
      </w:pPr>
      <w:r w:rsidRPr="00E00F17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F6D0D6A" wp14:editId="75A879C9">
                <wp:simplePos x="0" y="0"/>
                <wp:positionH relativeFrom="column">
                  <wp:posOffset>3847465</wp:posOffset>
                </wp:positionH>
                <wp:positionV relativeFrom="paragraph">
                  <wp:posOffset>1535430</wp:posOffset>
                </wp:positionV>
                <wp:extent cx="2360930" cy="1404620"/>
                <wp:effectExtent l="0" t="0" r="7620" b="4445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E00F1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or the first line from (0,4)</w:t>
                            </w:r>
                            <w:r w:rsidRPr="00E00F17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to (2,6)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:</w:t>
                            </w: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sz w:val="22"/>
                                                  <w:szCs w:val="22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sz w:val="22"/>
                                                  <w:szCs w:val="22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2-0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6-4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+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2"/>
                                          <w:szCs w:val="22"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2"/>
                                              <w:szCs w:val="22"/>
                                            </w:rPr>
                                            <m:t>2</m:t>
                                          </m:r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2"/>
                                          <w:szCs w:val="22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4+4</m:t>
                                  </m:r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2"/>
                                      <w:szCs w:val="22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hAnsi="Cambria Math"/>
                                      <w:sz w:val="22"/>
                                      <w:szCs w:val="22"/>
                                    </w:rPr>
                                    <m:t>8</m:t>
                                  </m:r>
                                </m:e>
                              </m:rad>
                            </m:oMath>
                          </w:p>
                          <w:p w:rsid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E00F17" w:rsidRPr="00E00F17" w:rsidRDefault="00E00F17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Length = 2.83 square units (to 2 </w:t>
                            </w:r>
                            <w:proofErr w:type="spellStart"/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d.p</w:t>
                            </w:r>
                            <w:proofErr w:type="spellEnd"/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5="http://schemas.microsoft.com/office/word/2012/wordml" xmlns:w16se="http://schemas.microsoft.com/office/word/2015/wordml/symex">
            <w:pict>
              <v:shape w14:anchorId="5F6D0D6A" id="_x0000_s1027" type="#_x0000_t202" style="position:absolute;left:0;text-align:left;margin-left:302.95pt;margin-top:120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" stroked="f">
                <v:textbox style="mso-fit-shape-to-text:t">
                  <w:txbxContent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E00F17">
                        <w:rPr>
                          <w:rFonts w:asciiTheme="minorHAnsi" w:hAnsiTheme="minorHAnsi"/>
                          <w:sz w:val="22"/>
                          <w:szCs w:val="22"/>
                        </w:rPr>
                        <w:t>F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or the first line from (0,4)</w:t>
                      </w:r>
                      <w:r w:rsidRPr="00E00F17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to (2,6)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:</w:t>
                      </w: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2"/>
                                            <w:szCs w:val="22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2"/>
                                            <w:szCs w:val="22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2-0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6-4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z w:val="22"/>
                                    <w:szCs w:val="22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2"/>
                                        <w:szCs w:val="22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2"/>
                                        <w:szCs w:val="22"/>
                                      </w:rPr>
                                      <m:t>2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  <w:sz w:val="22"/>
                                    <w:szCs w:val="22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4+4</m:t>
                            </m:r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8</m:t>
                            </m:r>
                          </m:e>
                        </m:rad>
                      </m:oMath>
                    </w:p>
                    <w:p w:rsid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E00F17" w:rsidRPr="00E00F17" w:rsidRDefault="00E00F17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Length = 2.83 square units (to 2 </w:t>
                      </w:r>
                      <w:proofErr w:type="spellStart"/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d.p</w:t>
                      </w:r>
                      <w:proofErr w:type="spellEnd"/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D63C9" w:rsidRPr="00CD63C9"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B54F952" wp14:editId="65EDAECE">
                <wp:simplePos x="0" y="0"/>
                <wp:positionH relativeFrom="column">
                  <wp:posOffset>3809365</wp:posOffset>
                </wp:positionH>
                <wp:positionV relativeFrom="paragraph">
                  <wp:posOffset>393700</wp:posOffset>
                </wp:positionV>
                <wp:extent cx="2360930" cy="1404620"/>
                <wp:effectExtent l="0" t="0" r="762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63C9" w:rsidRDefault="00CD63C9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 w:rsidRPr="00CD63C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In this case, the lines we need 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to measure </w:t>
                            </w:r>
                            <w:r w:rsidRPr="00CD63C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ru</w:t>
                            </w: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n from:</w:t>
                            </w:r>
                          </w:p>
                          <w:p w:rsidR="00CD63C9" w:rsidRDefault="00CD63C9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</w:p>
                          <w:p w:rsidR="00CD63C9" w:rsidRPr="00CD63C9" w:rsidRDefault="00CD63C9">
                            <w:pP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Pr="00CD63C9">
                              <w:rPr>
                                <w:rFonts w:asciiTheme="minorHAnsi" w:hAnsiTheme="minorHAnsi"/>
                                <w:sz w:val="22"/>
                                <w:szCs w:val="22"/>
                              </w:rPr>
                              <w:t>(0,4) to (2,6) and (0,4) to (1,3)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5="http://schemas.microsoft.com/office/word/2012/wordml" xmlns:w16se="http://schemas.microsoft.com/office/word/2015/wordml/symex">
            <w:pict>
              <v:shape w14:anchorId="5B54F952" id="_x0000_s1028" type="#_x0000_t202" style="position:absolute;left:0;text-align:left;margin-left:299.95pt;margin-top:31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" stroked="f">
                <v:textbox style="mso-fit-shape-to-text:t">
                  <w:txbxContent>
                    <w:p w:rsidR="00CD63C9" w:rsidRDefault="00CD63C9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 w:rsidRPr="00CD63C9"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In this case, the lines we need 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to measure </w:t>
                      </w:r>
                      <w:r w:rsidRPr="00CD63C9">
                        <w:rPr>
                          <w:rFonts w:asciiTheme="minorHAnsi" w:hAnsiTheme="minorHAnsi"/>
                          <w:sz w:val="22"/>
                          <w:szCs w:val="22"/>
                        </w:rPr>
                        <w:t>ru</w:t>
                      </w: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>n from:</w:t>
                      </w:r>
                    </w:p>
                    <w:p w:rsidR="00CD63C9" w:rsidRDefault="00CD63C9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</w:p>
                    <w:p w:rsidR="00CD63C9" w:rsidRPr="00CD63C9" w:rsidRDefault="00CD63C9">
                      <w:pPr>
                        <w:rPr>
                          <w:rFonts w:asciiTheme="minorHAnsi" w:hAnsiTheme="minorHAnsi"/>
                          <w:sz w:val="22"/>
                          <w:szCs w:val="22"/>
                        </w:rPr>
                      </w:pPr>
                      <w:r>
                        <w:rPr>
                          <w:rFonts w:asciiTheme="minorHAnsi" w:hAnsiTheme="minorHAnsi"/>
                          <w:sz w:val="22"/>
                          <w:szCs w:val="22"/>
                        </w:rPr>
                        <w:t xml:space="preserve">           </w:t>
                      </w:r>
                      <w:r w:rsidRPr="00CD63C9">
                        <w:rPr>
                          <w:rFonts w:asciiTheme="minorHAnsi" w:hAnsiTheme="minorHAnsi"/>
                          <w:sz w:val="22"/>
                          <w:szCs w:val="22"/>
                        </w:rPr>
                        <w:t>(0,4) to (2,6) and (0,4) to (1,3)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00F17" w:rsidRDefault="00E00F17" w:rsidP="00E033A2">
      <w:pPr>
        <w:ind w:left="720"/>
        <w:rPr>
          <w:rFonts w:asciiTheme="minorHAnsi" w:hAnsiTheme="minorHAnsi"/>
          <w:sz w:val="22"/>
          <w:szCs w:val="22"/>
        </w:rPr>
      </w:pPr>
    </w:p>
    <w:p w:rsidR="00E00F17" w:rsidRDefault="00E00F17" w:rsidP="00E033A2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DF17DA" w:rsidP="00EA5D51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2653E4D" wp14:editId="7113D248">
                <wp:simplePos x="0" y="0"/>
                <wp:positionH relativeFrom="column">
                  <wp:posOffset>360680</wp:posOffset>
                </wp:positionH>
                <wp:positionV relativeFrom="paragraph">
                  <wp:posOffset>99695</wp:posOffset>
                </wp:positionV>
                <wp:extent cx="2994660" cy="4069080"/>
                <wp:effectExtent l="0" t="0" r="0" b="762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4660" cy="4069080"/>
                          <a:chOff x="0" y="0"/>
                          <a:chExt cx="2994660" cy="406908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4234" t="36650" r="44992" b="13104"/>
                          <a:stretch/>
                        </pic:blipFill>
                        <pic:spPr bwMode="auto">
                          <a:xfrm>
                            <a:off x="0" y="0"/>
                            <a:ext cx="2994660" cy="4069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2" name="Right Triangle 12"/>
                        <wps:cNvSpPr/>
                        <wps:spPr>
                          <a:xfrm rot="2724370">
                            <a:off x="1207770" y="415290"/>
                            <a:ext cx="775970" cy="1551305"/>
                          </a:xfrm>
                          <a:prstGeom prst="rtTriangle">
                            <a:avLst/>
                          </a:prstGeom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w15="http://schemas.microsoft.com/office/word/2012/wordml" xmlns:w16se="http://schemas.microsoft.com/office/word/2015/wordml/symex">
            <w:pict>
              <v:group w14:anchorId="232A11F0" id="Group 1" o:spid="_x0000_s1026" style="position:absolute;margin-left:28.4pt;margin-top:7.85pt;width:235.8pt;height:320.4pt;z-index:251666432" coordsize="29946,406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29946;height:40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">
                  <v:imagedata r:id="rId12" o:title="" croptop="24019f" cropbottom="8588f" cropleft="22436f" cropright="29486f"/>
                  <v:path arrowok="t"/>
                </v:shape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12" o:spid="_x0000_s1028" type="#_x0000_t6" style="position:absolute;left:12078;top:4152;width:7760;height:15513;rotation:297573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" fillcolor="#b6dde8 [1304]" strokecolor="#243f60 [1604]" strokeweight="2pt"/>
              </v:group>
            </w:pict>
          </mc:Fallback>
        </mc:AlternateContent>
      </w: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720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1418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</w:t>
      </w:r>
    </w:p>
    <w:p w:rsidR="00EA5D51" w:rsidRDefault="00EA5D51" w:rsidP="00EA5D51">
      <w:pPr>
        <w:ind w:left="1418"/>
        <w:rPr>
          <w:rFonts w:asciiTheme="minorHAnsi" w:hAnsiTheme="minorHAnsi"/>
          <w:sz w:val="22"/>
          <w:szCs w:val="22"/>
        </w:rPr>
      </w:pPr>
    </w:p>
    <w:p w:rsidR="00EA5D51" w:rsidRDefault="00EA5D51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</w:t>
      </w: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For the second line from (0,4) to (1,3)</w:t>
      </w:r>
    </w:p>
    <w:p w:rsidR="00E00F17" w:rsidRDefault="00E00F17" w:rsidP="00EA5D51">
      <w:pPr>
        <w:ind w:left="1418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1418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1-0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3-4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1+1</m:t>
            </m:r>
          </m:e>
        </m:rad>
      </m:oMath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6237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Length =</w:t>
      </w:r>
      <m:oMath>
        <m:r>
          <w:rPr>
            <w:rFonts w:ascii="Cambria Math" w:hAnsi="Cambria Math"/>
            <w:sz w:val="22"/>
            <w:szCs w:val="22"/>
          </w:rPr>
          <m:t xml:space="preserve"> </m:t>
        </m:r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</m:rad>
      </m:oMath>
    </w:p>
    <w:p w:rsidR="00E00F17" w:rsidRDefault="00E00F17" w:rsidP="00E00F17">
      <w:pPr>
        <w:rPr>
          <w:rFonts w:asciiTheme="minorHAnsi" w:hAnsiTheme="minorHAnsi"/>
          <w:sz w:val="22"/>
          <w:szCs w:val="22"/>
        </w:rPr>
      </w:pPr>
    </w:p>
    <w:p w:rsidR="00E00F17" w:rsidRDefault="00E00F17" w:rsidP="00EA5D51">
      <w:pPr>
        <w:ind w:left="5517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Length = </w:t>
      </w:r>
      <w:r w:rsidR="00CC142C">
        <w:rPr>
          <w:rFonts w:asciiTheme="minorHAnsi" w:hAnsiTheme="minorHAnsi"/>
          <w:sz w:val="22"/>
          <w:szCs w:val="22"/>
        </w:rPr>
        <w:t>___________</w:t>
      </w:r>
      <w:r>
        <w:rPr>
          <w:rFonts w:asciiTheme="minorHAnsi" w:hAnsiTheme="minorHAnsi"/>
          <w:sz w:val="22"/>
          <w:szCs w:val="22"/>
        </w:rPr>
        <w:t xml:space="preserve"> square units (to 2 </w:t>
      </w:r>
      <w:proofErr w:type="spellStart"/>
      <w:r>
        <w:rPr>
          <w:rFonts w:asciiTheme="minorHAnsi" w:hAnsiTheme="minorHAnsi"/>
          <w:sz w:val="22"/>
          <w:szCs w:val="22"/>
        </w:rPr>
        <w:t>d.p</w:t>
      </w:r>
      <w:proofErr w:type="spellEnd"/>
      <w:r>
        <w:rPr>
          <w:rFonts w:asciiTheme="minorHAnsi" w:hAnsiTheme="minorHAnsi"/>
          <w:sz w:val="22"/>
          <w:szCs w:val="22"/>
        </w:rPr>
        <w:t>)</w:t>
      </w: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</w:p>
    <w:p w:rsidR="00CC142C" w:rsidRDefault="00CC142C" w:rsidP="00E00F17">
      <w:pPr>
        <w:ind w:left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area of the triangle is therefore:</w:t>
      </w:r>
    </w:p>
    <w:p w:rsidR="00CC142C" w:rsidRDefault="00CC142C" w:rsidP="00CC142C">
      <w:pPr>
        <w:rPr>
          <w:rFonts w:asciiTheme="minorHAnsi" w:hAnsiTheme="minorHAnsi"/>
          <w:sz w:val="22"/>
          <w:szCs w:val="22"/>
        </w:rPr>
      </w:pPr>
    </w:p>
    <w:p w:rsidR="00CC142C" w:rsidRPr="00E00F17" w:rsidRDefault="00CC142C" w:rsidP="00CC142C">
      <w:pPr>
        <w:ind w:left="1440" w:firstLine="7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Area = ½ x __________</w:t>
      </w:r>
      <w:proofErr w:type="gramStart"/>
      <w:r>
        <w:rPr>
          <w:rFonts w:asciiTheme="minorHAnsi" w:hAnsiTheme="minorHAnsi"/>
          <w:sz w:val="22"/>
          <w:szCs w:val="22"/>
        </w:rPr>
        <w:t xml:space="preserve">_  </w:t>
      </w:r>
      <w:proofErr w:type="spellStart"/>
      <w:r>
        <w:rPr>
          <w:rFonts w:asciiTheme="minorHAnsi" w:hAnsiTheme="minorHAnsi"/>
          <w:sz w:val="22"/>
          <w:szCs w:val="22"/>
        </w:rPr>
        <w:t>x</w:t>
      </w:r>
      <w:proofErr w:type="spellEnd"/>
      <w:proofErr w:type="gramEnd"/>
      <w:r>
        <w:rPr>
          <w:rFonts w:asciiTheme="minorHAnsi" w:hAnsiTheme="minorHAnsi"/>
          <w:sz w:val="22"/>
          <w:szCs w:val="22"/>
        </w:rPr>
        <w:t xml:space="preserve">  2.83  =  ___________________   square units.</w:t>
      </w:r>
    </w:p>
    <w:p w:rsidR="00E00F17" w:rsidRPr="00D45880" w:rsidRDefault="00E00F17" w:rsidP="00E033A2">
      <w:pPr>
        <w:ind w:left="720"/>
        <w:rPr>
          <w:rFonts w:asciiTheme="minorHAnsi" w:hAnsiTheme="minorHAnsi"/>
          <w:sz w:val="22"/>
          <w:szCs w:val="22"/>
        </w:rPr>
      </w:pPr>
    </w:p>
    <w:p w:rsidR="00D45880" w:rsidRDefault="00D45880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845CE1" w:rsidP="00964E82">
      <w:pPr>
        <w:jc w:val="both"/>
      </w:pPr>
    </w:p>
    <w:p w:rsidR="00845CE1" w:rsidRDefault="00CC142C" w:rsidP="00CC142C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Calculate</w:t>
      </w:r>
      <w:r w:rsidRPr="00CC142C">
        <w:rPr>
          <w:rFonts w:asciiTheme="minorHAnsi" w:hAnsiTheme="minorHAnsi" w:cstheme="minorHAnsi"/>
          <w:sz w:val="22"/>
          <w:szCs w:val="22"/>
        </w:rPr>
        <w:t xml:space="preserve"> the </w:t>
      </w:r>
      <w:r>
        <w:rPr>
          <w:rFonts w:asciiTheme="minorHAnsi" w:hAnsiTheme="minorHAnsi" w:cstheme="minorHAnsi"/>
          <w:sz w:val="22"/>
          <w:szCs w:val="22"/>
        </w:rPr>
        <w:t>area of the triangle formed from the following three linear equations:</w:t>
      </w:r>
    </w:p>
    <w:p w:rsidR="008724B3" w:rsidRDefault="008724B3" w:rsidP="008724B3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724B3" w:rsidRDefault="008724B3" w:rsidP="008724B3">
      <w:pPr>
        <w:ind w:left="360" w:firstLine="360"/>
        <w:jc w:val="both"/>
        <w:rPr>
          <w:rFonts w:asciiTheme="minorHAnsi" w:hAnsiTheme="minorHAnsi" w:cstheme="minorHAnsi"/>
          <w:sz w:val="28"/>
          <w:szCs w:val="28"/>
        </w:rPr>
      </w:pPr>
      <m:oMath>
        <m:r>
          <w:rPr>
            <w:rFonts w:ascii="Cambria Math" w:hAnsi="Cambria Math" w:cstheme="minorHAnsi"/>
            <w:sz w:val="28"/>
            <w:szCs w:val="28"/>
          </w:rPr>
          <m:t>y</m:t>
        </m:r>
        <m:r>
          <w:rPr>
            <w:rFonts w:ascii="Cambria Math" w:hAnsi="Cambria Math" w:cstheme="minorHAnsi"/>
            <w:sz w:val="28"/>
            <w:szCs w:val="28"/>
          </w:rPr>
          <m:t>=-3</m:t>
        </m:r>
        <m:r>
          <w:rPr>
            <w:rFonts w:ascii="Cambria Math" w:hAnsi="Cambria Math" w:cstheme="minorHAnsi"/>
            <w:sz w:val="28"/>
            <w:szCs w:val="28"/>
          </w:rPr>
          <m:t>x+2</m:t>
        </m:r>
      </m:oMath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m:oMath>
        <m:r>
          <w:rPr>
            <w:rFonts w:ascii="Cambria Math" w:hAnsi="Cambria Math" w:cstheme="minorHAnsi"/>
            <w:sz w:val="28"/>
            <w:szCs w:val="28"/>
          </w:rPr>
          <m:t>y=</m:t>
        </m:r>
        <m:f>
          <m:fPr>
            <m:ctrlPr>
              <w:rPr>
                <w:rFonts w:ascii="Cambria Math" w:hAnsi="Cambria Math" w:cstheme="minorHAns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inorHAnsi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theme="minorHAnsi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theme="minorHAnsi"/>
            <w:sz w:val="28"/>
            <w:szCs w:val="28"/>
          </w:rPr>
          <m:t>x+2</m:t>
        </m:r>
      </m:oMath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w:r>
        <w:rPr>
          <w:rFonts w:asciiTheme="minorHAnsi" w:hAnsiTheme="minorHAnsi" w:cstheme="minorHAnsi"/>
          <w:sz w:val="28"/>
          <w:szCs w:val="28"/>
        </w:rPr>
        <w:tab/>
      </w:r>
      <m:oMath>
        <m:r>
          <w:rPr>
            <w:rFonts w:ascii="Cambria Math" w:hAnsi="Cambria Math" w:cstheme="minorHAnsi"/>
            <w:sz w:val="28"/>
            <w:szCs w:val="28"/>
          </w:rPr>
          <m:t>y=</m:t>
        </m:r>
        <m:r>
          <w:rPr>
            <w:rFonts w:ascii="Cambria Math" w:hAnsi="Cambria Math" w:cstheme="minorHAnsi"/>
            <w:sz w:val="28"/>
            <w:szCs w:val="28"/>
          </w:rPr>
          <m:t>2</m:t>
        </m:r>
        <m:r>
          <w:rPr>
            <w:rFonts w:ascii="Cambria Math" w:hAnsi="Cambria Math" w:cstheme="minorHAnsi"/>
            <w:sz w:val="28"/>
            <w:szCs w:val="28"/>
          </w:rPr>
          <m:t>x-</m:t>
        </m:r>
        <m:r>
          <w:rPr>
            <w:rFonts w:ascii="Cambria Math" w:hAnsi="Cambria Math" w:cstheme="minorHAnsi"/>
            <w:sz w:val="28"/>
            <w:szCs w:val="28"/>
          </w:rPr>
          <m:t>3</m:t>
        </m:r>
      </m:oMath>
    </w:p>
    <w:p w:rsidR="008724B3" w:rsidRDefault="008724B3" w:rsidP="008724B3">
      <w:pPr>
        <w:ind w:left="360" w:firstLine="360"/>
        <w:jc w:val="both"/>
        <w:rPr>
          <w:rFonts w:asciiTheme="minorHAnsi" w:hAnsiTheme="minorHAnsi" w:cstheme="minorHAnsi"/>
          <w:sz w:val="28"/>
          <w:szCs w:val="28"/>
        </w:rPr>
      </w:pPr>
    </w:p>
    <w:p w:rsidR="008724B3" w:rsidRPr="008724B3" w:rsidRDefault="008724B3" w:rsidP="008724B3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[6]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2740"/>
        <w:gridCol w:w="2740"/>
        <w:gridCol w:w="2741"/>
      </w:tblGrid>
      <w:tr w:rsidR="00EA5D51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Equation</w:t>
            </w:r>
          </w:p>
        </w:tc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Gradient</w:t>
            </w:r>
          </w:p>
        </w:tc>
        <w:tc>
          <w:tcPr>
            <w:tcW w:w="2741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Y intercept</w:t>
            </w:r>
          </w:p>
        </w:tc>
      </w:tr>
      <w:tr w:rsidR="00EA5D51" w:rsidRPr="00BA057C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A5D51" w:rsidRPr="00BA057C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EA5D51" w:rsidRPr="00BA057C" w:rsidTr="00416166">
        <w:tc>
          <w:tcPr>
            <w:tcW w:w="2740" w:type="dxa"/>
          </w:tcPr>
          <w:p w:rsidR="008724B3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40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  <w:tc>
          <w:tcPr>
            <w:tcW w:w="2741" w:type="dxa"/>
          </w:tcPr>
          <w:p w:rsidR="008724B3" w:rsidRPr="00BA057C" w:rsidRDefault="008724B3" w:rsidP="00416166">
            <w:pPr>
              <w:spacing w:before="240" w:after="240"/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CC142C" w:rsidRDefault="00CC142C" w:rsidP="00CC142C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C142C" w:rsidRPr="00CC142C" w:rsidRDefault="00CC142C" w:rsidP="00CC142C">
      <w:pPr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9874EB" w:rsidRP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w:r w:rsidRPr="00C261FF">
        <w:rPr>
          <w:rFonts w:asciiTheme="minorHAnsi" w:hAnsiTheme="minorHAnsi" w:cstheme="minorHAnsi"/>
          <w:sz w:val="22"/>
          <w:szCs w:val="22"/>
        </w:rPr>
        <w:t xml:space="preserve">Graph the three equations 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[6]</w:t>
      </w:r>
    </w:p>
    <w:p w:rsidR="00845CE1" w:rsidRDefault="00845CE1" w:rsidP="00964E82">
      <w:pPr>
        <w:jc w:val="both"/>
      </w:pPr>
    </w:p>
    <w:p w:rsidR="008724B3" w:rsidRDefault="00BA5CD0" w:rsidP="008724B3">
      <w:pPr>
        <w:jc w:val="center"/>
      </w:pPr>
      <w:r>
        <w:rPr>
          <w:noProof/>
          <w:lang w:eastAsia="en-AU"/>
        </w:rPr>
        <w:drawing>
          <wp:inline distT="0" distB="0" distL="0" distR="0">
            <wp:extent cx="5245349" cy="5219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6335" cy="523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4B3" w:rsidRDefault="008724B3" w:rsidP="00964E82">
      <w:pPr>
        <w:jc w:val="both"/>
      </w:pPr>
    </w:p>
    <w:p w:rsidR="008724B3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w:r w:rsidRPr="00C261FF">
        <w:rPr>
          <w:rFonts w:asciiTheme="minorHAnsi" w:hAnsiTheme="minorHAnsi" w:cstheme="minorHAnsi"/>
          <w:sz w:val="22"/>
          <w:szCs w:val="22"/>
        </w:rPr>
        <w:t>Identify the triangle formed on the graph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[1]</w:t>
      </w:r>
    </w:p>
    <w:p w:rsidR="00BA5CD0" w:rsidRPr="00C261FF" w:rsidRDefault="00BA5CD0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8724B3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tab/>
      </w:r>
      <w:r w:rsidRPr="00C261FF">
        <w:rPr>
          <w:rFonts w:asciiTheme="minorHAnsi" w:hAnsiTheme="minorHAnsi" w:cstheme="minorHAnsi"/>
          <w:sz w:val="22"/>
          <w:szCs w:val="22"/>
        </w:rPr>
        <w:t>List the coordinates of the points where the lines cross to form the triangle.</w:t>
      </w:r>
      <w:r w:rsidRPr="00C261FF"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 xml:space="preserve">              [3]</w:t>
      </w:r>
      <w:r w:rsidRPr="00C261FF">
        <w:rPr>
          <w:rFonts w:asciiTheme="minorHAnsi" w:hAnsiTheme="minorHAnsi" w:cstheme="minorHAnsi"/>
          <w:sz w:val="22"/>
          <w:szCs w:val="22"/>
        </w:rPr>
        <w:tab/>
      </w:r>
      <w:r w:rsidRPr="00C261FF">
        <w:rPr>
          <w:rFonts w:asciiTheme="minorHAnsi" w:hAnsiTheme="minorHAnsi" w:cstheme="minorHAnsi"/>
          <w:sz w:val="22"/>
          <w:szCs w:val="22"/>
        </w:rPr>
        <w:tab/>
      </w:r>
      <w:r w:rsidRPr="00C261FF">
        <w:rPr>
          <w:rFonts w:asciiTheme="minorHAnsi" w:hAnsiTheme="minorHAnsi" w:cstheme="minorHAnsi"/>
          <w:sz w:val="22"/>
          <w:szCs w:val="22"/>
        </w:rPr>
        <w:tab/>
      </w:r>
      <w:r w:rsidRPr="00C261FF">
        <w:rPr>
          <w:rFonts w:asciiTheme="minorHAnsi" w:hAnsiTheme="minorHAnsi" w:cstheme="minorHAnsi"/>
          <w:sz w:val="22"/>
          <w:szCs w:val="22"/>
        </w:rPr>
        <w:tab/>
      </w: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Find the lengths of the lines which meet at right angles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[4]</w:t>
      </w: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</w:p>
    <w:p w:rsidR="00C261FF" w:rsidRDefault="00C261FF" w:rsidP="00C261FF">
      <w:pPr>
        <w:ind w:firstLine="720"/>
        <w:rPr>
          <w:rFonts w:asciiTheme="minorHAnsi" w:hAnsiTheme="minorHAnsi"/>
          <w:sz w:val="22"/>
          <w:szCs w:val="22"/>
        </w:rPr>
      </w:pPr>
      <w:r w:rsidRPr="00C261FF">
        <w:rPr>
          <w:rFonts w:asciiTheme="minorHAnsi" w:hAnsiTheme="minorHAnsi"/>
          <w:i/>
          <w:sz w:val="22"/>
          <w:szCs w:val="22"/>
        </w:rPr>
        <w:t>Hint:</w:t>
      </w:r>
      <w:r>
        <w:rPr>
          <w:rFonts w:asciiTheme="minorHAnsi" w:hAnsiTheme="minorHAnsi"/>
          <w:sz w:val="22"/>
          <w:szCs w:val="22"/>
        </w:rPr>
        <w:t xml:space="preserve"> Length =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</m:rad>
      </m:oMath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C261FF" w:rsidRPr="00C261FF" w:rsidRDefault="00C261FF" w:rsidP="00964E82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  <w:t>What is the area of the triangle formed in square units?</w:t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  <w:t>[2]</w:t>
      </w:r>
    </w:p>
    <w:p w:rsidR="008724B3" w:rsidRDefault="008724B3" w:rsidP="00964E82">
      <w:pPr>
        <w:jc w:val="both"/>
      </w:pPr>
    </w:p>
    <w:p w:rsidR="00C261FF" w:rsidRDefault="00C261FF" w:rsidP="00C261FF">
      <w:pPr>
        <w:jc w:val="center"/>
        <w:rPr>
          <w:rFonts w:ascii="Calibri" w:hAnsi="Calibri" w:cs="Calibri"/>
          <w:b/>
          <w:sz w:val="32"/>
          <w:szCs w:val="32"/>
          <w:lang w:val="en-US"/>
        </w:rPr>
      </w:pPr>
      <w:r>
        <w:rPr>
          <w:rFonts w:asciiTheme="minorHAnsi" w:hAnsiTheme="minorHAnsi"/>
          <w:i/>
          <w:sz w:val="22"/>
          <w:szCs w:val="22"/>
        </w:rPr>
        <w:t>Area = ½ x base x perpendicular height</w:t>
      </w: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8724B3" w:rsidRDefault="008724B3" w:rsidP="00964E82">
      <w:pPr>
        <w:jc w:val="both"/>
      </w:pPr>
    </w:p>
    <w:p w:rsidR="00BA5CD0" w:rsidRDefault="00BA5CD0" w:rsidP="00964E82">
      <w:pPr>
        <w:jc w:val="both"/>
      </w:pPr>
    </w:p>
    <w:p w:rsidR="00BA5CD0" w:rsidRDefault="00BA5CD0" w:rsidP="00964E82">
      <w:pPr>
        <w:jc w:val="both"/>
      </w:pPr>
      <w:bookmarkStart w:id="0" w:name="_GoBack"/>
      <w:bookmarkEnd w:id="0"/>
    </w:p>
    <w:p w:rsidR="008724B3" w:rsidRDefault="008724B3" w:rsidP="00964E82">
      <w:pPr>
        <w:jc w:val="both"/>
      </w:pPr>
    </w:p>
    <w:p w:rsidR="006F48E8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</w:p>
    <w:p w:rsidR="009874EB" w:rsidRPr="009874EB" w:rsidRDefault="006F48E8" w:rsidP="009874EB">
      <w:pP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END OF INVESTIGATION</w:t>
      </w:r>
    </w:p>
    <w:sectPr w:rsidR="009874EB" w:rsidRPr="009874EB" w:rsidSect="007C7AF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680" w:right="680" w:bottom="680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1607" w:rsidRDefault="000D1607" w:rsidP="00A83674">
      <w:r>
        <w:separator/>
      </w:r>
    </w:p>
  </w:endnote>
  <w:endnote w:type="continuationSeparator" w:id="0">
    <w:p w:rsidR="000D1607" w:rsidRDefault="000D1607" w:rsidP="00A83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5E50" w:rsidRDefault="00845E5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360530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672BB" w:rsidRDefault="008672B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A5CD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672BB" w:rsidRDefault="008672B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5E50" w:rsidRDefault="00845E5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1607" w:rsidRDefault="000D1607" w:rsidP="00A83674">
      <w:r>
        <w:separator/>
      </w:r>
    </w:p>
  </w:footnote>
  <w:footnote w:type="continuationSeparator" w:id="0">
    <w:p w:rsidR="000D1607" w:rsidRDefault="000D1607" w:rsidP="00A836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5E50" w:rsidRDefault="00845E5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5E50" w:rsidRDefault="00845E5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5E50" w:rsidRDefault="00845E5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A2271"/>
    <w:multiLevelType w:val="hybridMultilevel"/>
    <w:tmpl w:val="5D9214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7F7A3D"/>
    <w:multiLevelType w:val="hybridMultilevel"/>
    <w:tmpl w:val="417CB610"/>
    <w:lvl w:ilvl="0" w:tplc="0C09001B">
      <w:start w:val="1"/>
      <w:numFmt w:val="lowerRoman"/>
      <w:lvlText w:val="%1."/>
      <w:lvlJc w:val="right"/>
      <w:pPr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5FB0F36"/>
    <w:multiLevelType w:val="hybridMultilevel"/>
    <w:tmpl w:val="7FEAD56A"/>
    <w:lvl w:ilvl="0" w:tplc="0C090017">
      <w:start w:val="1"/>
      <w:numFmt w:val="lowerLetter"/>
      <w:lvlText w:val="%1)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0734D26"/>
    <w:multiLevelType w:val="hybridMultilevel"/>
    <w:tmpl w:val="D29ADAF6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A449B"/>
    <w:multiLevelType w:val="hybridMultilevel"/>
    <w:tmpl w:val="BD72697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20C131ED"/>
    <w:multiLevelType w:val="hybridMultilevel"/>
    <w:tmpl w:val="62748FC2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2C549E"/>
    <w:multiLevelType w:val="hybridMultilevel"/>
    <w:tmpl w:val="D60AB81C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3310AA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8">
    <w:nsid w:val="2877162B"/>
    <w:multiLevelType w:val="hybridMultilevel"/>
    <w:tmpl w:val="93046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B5B705B"/>
    <w:multiLevelType w:val="hybridMultilevel"/>
    <w:tmpl w:val="9940D48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2E116D66"/>
    <w:multiLevelType w:val="hybridMultilevel"/>
    <w:tmpl w:val="39EEB906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975C6"/>
    <w:multiLevelType w:val="hybridMultilevel"/>
    <w:tmpl w:val="EE4EB106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2A6C47"/>
    <w:multiLevelType w:val="hybridMultilevel"/>
    <w:tmpl w:val="C8363F08"/>
    <w:lvl w:ilvl="0" w:tplc="540EE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1253C7A"/>
    <w:multiLevelType w:val="hybridMultilevel"/>
    <w:tmpl w:val="B0DA3798"/>
    <w:lvl w:ilvl="0" w:tplc="0C090019">
      <w:start w:val="1"/>
      <w:numFmt w:val="lowerLetter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CB0158D"/>
    <w:multiLevelType w:val="hybridMultilevel"/>
    <w:tmpl w:val="22CC40F4"/>
    <w:lvl w:ilvl="0" w:tplc="EA684B5A">
      <w:start w:val="1"/>
      <w:numFmt w:val="lowerRoman"/>
      <w:lvlText w:val="%1)"/>
      <w:lvlJc w:val="left"/>
      <w:pPr>
        <w:ind w:left="2880" w:hanging="72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46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68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  <w:rPr>
        <w:rFonts w:cs="Times New Roman"/>
      </w:rPr>
    </w:lvl>
  </w:abstractNum>
  <w:abstractNum w:abstractNumId="15">
    <w:nsid w:val="5D5125D4"/>
    <w:multiLevelType w:val="hybridMultilevel"/>
    <w:tmpl w:val="CD4ECC2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ED25ABC"/>
    <w:multiLevelType w:val="hybridMultilevel"/>
    <w:tmpl w:val="981CF46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3050A4F"/>
    <w:multiLevelType w:val="hybridMultilevel"/>
    <w:tmpl w:val="AEE875E6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67A26DF4"/>
    <w:multiLevelType w:val="hybridMultilevel"/>
    <w:tmpl w:val="4086A88C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74594D1F"/>
    <w:multiLevelType w:val="hybridMultilevel"/>
    <w:tmpl w:val="64AA594E"/>
    <w:lvl w:ilvl="0" w:tplc="0C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74B75B5E"/>
    <w:multiLevelType w:val="hybridMultilevel"/>
    <w:tmpl w:val="C4BE4F6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6A2DC9"/>
    <w:multiLevelType w:val="hybridMultilevel"/>
    <w:tmpl w:val="540CC888"/>
    <w:lvl w:ilvl="0" w:tplc="07E4F8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4"/>
  </w:num>
  <w:num w:numId="4">
    <w:abstractNumId w:val="18"/>
  </w:num>
  <w:num w:numId="5">
    <w:abstractNumId w:val="19"/>
  </w:num>
  <w:num w:numId="6">
    <w:abstractNumId w:val="17"/>
  </w:num>
  <w:num w:numId="7">
    <w:abstractNumId w:val="16"/>
  </w:num>
  <w:num w:numId="8">
    <w:abstractNumId w:val="21"/>
  </w:num>
  <w:num w:numId="9">
    <w:abstractNumId w:val="14"/>
  </w:num>
  <w:num w:numId="10">
    <w:abstractNumId w:val="3"/>
  </w:num>
  <w:num w:numId="11">
    <w:abstractNumId w:val="13"/>
  </w:num>
  <w:num w:numId="12">
    <w:abstractNumId w:val="12"/>
  </w:num>
  <w:num w:numId="13">
    <w:abstractNumId w:val="11"/>
  </w:num>
  <w:num w:numId="14">
    <w:abstractNumId w:val="15"/>
  </w:num>
  <w:num w:numId="15">
    <w:abstractNumId w:val="6"/>
  </w:num>
  <w:num w:numId="16">
    <w:abstractNumId w:val="8"/>
  </w:num>
  <w:num w:numId="17">
    <w:abstractNumId w:val="20"/>
  </w:num>
  <w:num w:numId="18">
    <w:abstractNumId w:val="2"/>
  </w:num>
  <w:num w:numId="19">
    <w:abstractNumId w:val="10"/>
  </w:num>
  <w:num w:numId="20">
    <w:abstractNumId w:val="1"/>
  </w:num>
  <w:num w:numId="21">
    <w:abstractNumId w:val="5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C6C"/>
    <w:rsid w:val="00025D32"/>
    <w:rsid w:val="00084FF6"/>
    <w:rsid w:val="00095C0C"/>
    <w:rsid w:val="000B28D4"/>
    <w:rsid w:val="000D1607"/>
    <w:rsid w:val="000D34BE"/>
    <w:rsid w:val="000D46E4"/>
    <w:rsid w:val="000E286A"/>
    <w:rsid w:val="000F759E"/>
    <w:rsid w:val="00111E4D"/>
    <w:rsid w:val="001271A3"/>
    <w:rsid w:val="001331B4"/>
    <w:rsid w:val="00180D33"/>
    <w:rsid w:val="0021214C"/>
    <w:rsid w:val="00241DA3"/>
    <w:rsid w:val="00260756"/>
    <w:rsid w:val="002652B5"/>
    <w:rsid w:val="002824B9"/>
    <w:rsid w:val="00292F9B"/>
    <w:rsid w:val="002A0A10"/>
    <w:rsid w:val="002A2F8A"/>
    <w:rsid w:val="002E6440"/>
    <w:rsid w:val="003003D2"/>
    <w:rsid w:val="00325356"/>
    <w:rsid w:val="00337929"/>
    <w:rsid w:val="00337EFB"/>
    <w:rsid w:val="003449C0"/>
    <w:rsid w:val="00350CCC"/>
    <w:rsid w:val="003A6980"/>
    <w:rsid w:val="003D65D5"/>
    <w:rsid w:val="0044011E"/>
    <w:rsid w:val="00453945"/>
    <w:rsid w:val="00472FEA"/>
    <w:rsid w:val="004864F9"/>
    <w:rsid w:val="004A4E14"/>
    <w:rsid w:val="004C41D5"/>
    <w:rsid w:val="004E3B2F"/>
    <w:rsid w:val="004E6302"/>
    <w:rsid w:val="004E6389"/>
    <w:rsid w:val="00517596"/>
    <w:rsid w:val="00537F42"/>
    <w:rsid w:val="00542ADC"/>
    <w:rsid w:val="00561618"/>
    <w:rsid w:val="00563B35"/>
    <w:rsid w:val="00592250"/>
    <w:rsid w:val="005F1A71"/>
    <w:rsid w:val="00620F14"/>
    <w:rsid w:val="00631701"/>
    <w:rsid w:val="0065179F"/>
    <w:rsid w:val="00657B6B"/>
    <w:rsid w:val="0067228C"/>
    <w:rsid w:val="00697E2C"/>
    <w:rsid w:val="006E7249"/>
    <w:rsid w:val="006F0CC9"/>
    <w:rsid w:val="006F48E8"/>
    <w:rsid w:val="006F7678"/>
    <w:rsid w:val="00703DA6"/>
    <w:rsid w:val="007A015D"/>
    <w:rsid w:val="007C7AFA"/>
    <w:rsid w:val="007D3BAE"/>
    <w:rsid w:val="00803FE9"/>
    <w:rsid w:val="0084083C"/>
    <w:rsid w:val="00840A92"/>
    <w:rsid w:val="0084112F"/>
    <w:rsid w:val="00845CE1"/>
    <w:rsid w:val="00845E50"/>
    <w:rsid w:val="00851C54"/>
    <w:rsid w:val="008672BB"/>
    <w:rsid w:val="008724B3"/>
    <w:rsid w:val="00883D94"/>
    <w:rsid w:val="008B7E83"/>
    <w:rsid w:val="009163CB"/>
    <w:rsid w:val="00916DA3"/>
    <w:rsid w:val="009343DC"/>
    <w:rsid w:val="00964E82"/>
    <w:rsid w:val="0097008D"/>
    <w:rsid w:val="009874EB"/>
    <w:rsid w:val="009B5063"/>
    <w:rsid w:val="00A1138C"/>
    <w:rsid w:val="00A83674"/>
    <w:rsid w:val="00A83C32"/>
    <w:rsid w:val="00B029E8"/>
    <w:rsid w:val="00B36EC1"/>
    <w:rsid w:val="00B53C3B"/>
    <w:rsid w:val="00B60D03"/>
    <w:rsid w:val="00BA057C"/>
    <w:rsid w:val="00BA33DB"/>
    <w:rsid w:val="00BA5CD0"/>
    <w:rsid w:val="00C11B2B"/>
    <w:rsid w:val="00C261FF"/>
    <w:rsid w:val="00C436F6"/>
    <w:rsid w:val="00C93096"/>
    <w:rsid w:val="00CC142C"/>
    <w:rsid w:val="00CD2455"/>
    <w:rsid w:val="00CD63C9"/>
    <w:rsid w:val="00CF066C"/>
    <w:rsid w:val="00D16844"/>
    <w:rsid w:val="00D248D7"/>
    <w:rsid w:val="00D45880"/>
    <w:rsid w:val="00D5674E"/>
    <w:rsid w:val="00D75107"/>
    <w:rsid w:val="00DB4F39"/>
    <w:rsid w:val="00DB58A6"/>
    <w:rsid w:val="00DD7961"/>
    <w:rsid w:val="00DF17DA"/>
    <w:rsid w:val="00E00F17"/>
    <w:rsid w:val="00E033A2"/>
    <w:rsid w:val="00E16C7C"/>
    <w:rsid w:val="00EA5D51"/>
    <w:rsid w:val="00ED0C6C"/>
    <w:rsid w:val="00EE22A0"/>
    <w:rsid w:val="00EE5760"/>
    <w:rsid w:val="00EF25B5"/>
    <w:rsid w:val="00F34852"/>
    <w:rsid w:val="00F57073"/>
    <w:rsid w:val="00F61199"/>
    <w:rsid w:val="00FA14F4"/>
    <w:rsid w:val="00FA37F0"/>
    <w:rsid w:val="00FA3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C6C"/>
    <w:rPr>
      <w:lang w:eastAsia="en-US"/>
    </w:rPr>
  </w:style>
  <w:style w:type="paragraph" w:styleId="Heading1">
    <w:name w:val="heading 1"/>
    <w:basedOn w:val="Normal"/>
    <w:next w:val="Normal"/>
    <w:qFormat/>
    <w:rsid w:val="00ED0C6C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D0C6C"/>
    <w:pPr>
      <w:tabs>
        <w:tab w:val="center" w:pos="4153"/>
        <w:tab w:val="right" w:pos="8306"/>
      </w:tabs>
    </w:pPr>
  </w:style>
  <w:style w:type="paragraph" w:styleId="ListParagraph">
    <w:name w:val="List Paragraph"/>
    <w:basedOn w:val="Normal"/>
    <w:uiPriority w:val="34"/>
    <w:qFormat/>
    <w:rsid w:val="00ED0C6C"/>
    <w:pPr>
      <w:ind w:left="720"/>
      <w:contextualSpacing/>
    </w:pPr>
    <w:rPr>
      <w:rFonts w:eastAsia="Calibri"/>
    </w:rPr>
  </w:style>
  <w:style w:type="paragraph" w:styleId="Caption">
    <w:name w:val="caption"/>
    <w:basedOn w:val="Normal"/>
    <w:next w:val="Normal"/>
    <w:qFormat/>
    <w:rsid w:val="00ED0C6C"/>
    <w:pPr>
      <w:spacing w:after="200"/>
    </w:pPr>
    <w:rPr>
      <w:rFonts w:eastAsia="Calibri"/>
      <w:b/>
      <w:bCs/>
      <w:color w:val="4F81BD"/>
      <w:sz w:val="18"/>
      <w:szCs w:val="18"/>
    </w:rPr>
  </w:style>
  <w:style w:type="table" w:styleId="TableGrid">
    <w:name w:val="Table Grid"/>
    <w:basedOn w:val="TableNormal"/>
    <w:uiPriority w:val="39"/>
    <w:rsid w:val="004E3B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0D03"/>
    <w:rPr>
      <w:color w:val="808080"/>
    </w:rPr>
  </w:style>
  <w:style w:type="paragraph" w:styleId="BalloonText">
    <w:name w:val="Balloon Text"/>
    <w:basedOn w:val="Normal"/>
    <w:link w:val="BalloonTextChar"/>
    <w:rsid w:val="00B60D0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60D03"/>
    <w:rPr>
      <w:rFonts w:ascii="Tahoma" w:hAnsi="Tahoma" w:cs="Tahoma"/>
      <w:sz w:val="16"/>
      <w:szCs w:val="16"/>
      <w:lang w:eastAsia="en-US"/>
    </w:rPr>
  </w:style>
  <w:style w:type="paragraph" w:styleId="Footer">
    <w:name w:val="footer"/>
    <w:basedOn w:val="Normal"/>
    <w:link w:val="FooterChar"/>
    <w:uiPriority w:val="99"/>
    <w:rsid w:val="00A8367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674"/>
    <w:rPr>
      <w:lang w:eastAsia="en-US"/>
    </w:rPr>
  </w:style>
  <w:style w:type="paragraph" w:customStyle="1" w:styleId="Default">
    <w:name w:val="Default"/>
    <w:rsid w:val="0044011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HeaderChar">
    <w:name w:val="Header Char"/>
    <w:link w:val="Header"/>
    <w:locked/>
    <w:rsid w:val="000D34BE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94DDB5-E0FC-47A2-8C1E-85D6D6FDA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84903871</Template>
  <TotalTime>274</TotalTime>
  <Pages>5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Year 8</vt:lpstr>
    </vt:vector>
  </TitlesOfParts>
  <Company>DET</Company>
  <LinksUpToDate>false</LinksUpToDate>
  <CharactersWithSpaces>2691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Year 8</dc:title>
  <dc:creator>DET</dc:creator>
  <cp:lastModifiedBy>MORGAN Adam</cp:lastModifiedBy>
  <cp:revision>4</cp:revision>
  <cp:lastPrinted>2017-10-18T03:39:00Z</cp:lastPrinted>
  <dcterms:created xsi:type="dcterms:W3CDTF">2017-10-16T06:35:00Z</dcterms:created>
  <dcterms:modified xsi:type="dcterms:W3CDTF">2017-10-18T08:11:00Z</dcterms:modified>
</cp:coreProperties>
</file>