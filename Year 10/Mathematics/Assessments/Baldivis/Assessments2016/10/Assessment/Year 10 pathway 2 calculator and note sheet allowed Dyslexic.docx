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481FFD" w:rsidRPr="00DD31F7" w:rsidTr="0010782C">
        <w:tc>
          <w:tcPr>
            <w:tcW w:w="10188" w:type="dxa"/>
          </w:tcPr>
          <w:p w:rsidR="00481FFD" w:rsidRPr="005248EF" w:rsidRDefault="00481FFD" w:rsidP="0010782C">
            <w:pPr>
              <w:jc w:val="center"/>
              <w:rPr>
                <w:b/>
                <w:sz w:val="32"/>
                <w:szCs w:val="32"/>
              </w:rPr>
            </w:pPr>
            <w:r w:rsidRPr="005248EF">
              <w:rPr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3458C82F" wp14:editId="4D04857F">
                  <wp:simplePos x="0" y="0"/>
                  <wp:positionH relativeFrom="column">
                    <wp:posOffset>4842510</wp:posOffset>
                  </wp:positionH>
                  <wp:positionV relativeFrom="paragraph">
                    <wp:posOffset>-203835</wp:posOffset>
                  </wp:positionV>
                  <wp:extent cx="1047750" cy="1177290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48EF">
              <w:rPr>
                <w:b/>
                <w:sz w:val="32"/>
                <w:szCs w:val="32"/>
              </w:rPr>
              <w:t>Year 10</w:t>
            </w:r>
          </w:p>
          <w:p w:rsidR="00481FFD" w:rsidRPr="005248EF" w:rsidRDefault="00980EBC" w:rsidP="0010782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Pathway 2</w:t>
            </w:r>
          </w:p>
          <w:p w:rsidR="00481FFD" w:rsidRPr="005248EF" w:rsidRDefault="00481FFD" w:rsidP="0010782C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:rsidR="00481FFD" w:rsidRPr="004E2379" w:rsidRDefault="00481FFD" w:rsidP="0010782C">
            <w:pPr>
              <w:pStyle w:val="Heading1"/>
              <w:rPr>
                <w:rFonts w:asciiTheme="minorHAnsi" w:hAnsiTheme="minorHAnsi"/>
                <w:szCs w:val="32"/>
              </w:rPr>
            </w:pPr>
            <w:r w:rsidRPr="005248EF">
              <w:rPr>
                <w:rFonts w:asciiTheme="minorHAnsi" w:hAnsiTheme="minorHAnsi"/>
                <w:szCs w:val="32"/>
              </w:rPr>
              <w:t>Test 1</w:t>
            </w:r>
          </w:p>
        </w:tc>
      </w:tr>
      <w:tr w:rsidR="00481FFD" w:rsidRPr="00DD31F7" w:rsidTr="0010782C">
        <w:tc>
          <w:tcPr>
            <w:tcW w:w="10188" w:type="dxa"/>
          </w:tcPr>
          <w:p w:rsidR="00481FFD" w:rsidRPr="00DD31F7" w:rsidRDefault="00481FFD" w:rsidP="0010782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>Total Marks: 24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marks</w:t>
            </w:r>
          </w:p>
          <w:p w:rsidR="00481FFD" w:rsidRPr="00DD31F7" w:rsidRDefault="00481FFD" w:rsidP="003A1679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Name: _____________________</w:t>
            </w:r>
            <w:r w:rsidR="003A1679">
              <w:rPr>
                <w:rFonts w:asciiTheme="minorHAnsi" w:hAnsiTheme="minorHAnsi"/>
                <w:sz w:val="22"/>
                <w:szCs w:val="22"/>
              </w:rPr>
              <w:t>____________________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4D7ABB">
              <w:rPr>
                <w:rFonts w:asciiTheme="minorHAnsi" w:hAnsiTheme="minorHAnsi"/>
                <w:sz w:val="22"/>
                <w:szCs w:val="22"/>
              </w:rPr>
              <w:t>Total Time:   25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minutes</w:t>
            </w:r>
          </w:p>
        </w:tc>
      </w:tr>
    </w:tbl>
    <w:p w:rsidR="00481FFD" w:rsidRPr="00E3140F" w:rsidRDefault="00481FFD" w:rsidP="00481FFD">
      <w:pPr>
        <w:tabs>
          <w:tab w:val="left" w:pos="6200"/>
        </w:tabs>
        <w:rPr>
          <w:rFonts w:ascii="OpenDyslexic" w:hAnsi="OpenDyslexic"/>
        </w:rPr>
      </w:pPr>
    </w:p>
    <w:p w:rsidR="00481FFD" w:rsidRPr="00E3140F" w:rsidRDefault="00481FFD" w:rsidP="00481FFD">
      <w:pPr>
        <w:rPr>
          <w:rFonts w:ascii="OpenDyslexic" w:hAnsi="OpenDyslexic"/>
        </w:rPr>
      </w:pPr>
      <w:r w:rsidRPr="00E3140F">
        <w:rPr>
          <w:rFonts w:ascii="OpenDyslexic" w:hAnsi="OpenDyslexic"/>
        </w:rPr>
        <w:t>Show working and answers on this sheet. Show working in sufficient detail to support your answers. Incorrect answers without supporting reasoning may be allocated zero marks.</w:t>
      </w:r>
    </w:p>
    <w:p w:rsidR="005A7537" w:rsidRPr="00E3140F" w:rsidRDefault="00481FFD">
      <w:pPr>
        <w:rPr>
          <w:rFonts w:ascii="OpenDyslexic" w:hAnsi="OpenDyslexic"/>
          <w:u w:val="single"/>
        </w:rPr>
      </w:pPr>
      <w:r w:rsidRPr="00E3140F">
        <w:rPr>
          <w:rFonts w:ascii="OpenDyslexic" w:hAnsi="OpenDyslexic"/>
          <w:u w:val="single"/>
        </w:rPr>
        <w:t>C</w:t>
      </w:r>
      <w:r w:rsidR="005A7537" w:rsidRPr="00E3140F">
        <w:rPr>
          <w:rFonts w:ascii="OpenDyslexic" w:hAnsi="OpenDyslexic"/>
          <w:u w:val="single"/>
        </w:rPr>
        <w:t>alculator and note sheet</w:t>
      </w:r>
      <w:r w:rsidRPr="00E3140F">
        <w:rPr>
          <w:rFonts w:ascii="OpenDyslexic" w:hAnsi="OpenDyslexic"/>
          <w:u w:val="single"/>
        </w:rPr>
        <w:t xml:space="preserve"> (1 A4 Page)</w:t>
      </w:r>
      <w:r w:rsidR="005A7537" w:rsidRPr="00E3140F">
        <w:rPr>
          <w:rFonts w:ascii="OpenDyslexic" w:hAnsi="OpenDyslexic"/>
          <w:u w:val="single"/>
        </w:rPr>
        <w:t xml:space="preserve"> allowed </w:t>
      </w:r>
    </w:p>
    <w:p w:rsidR="004D7ABB" w:rsidRPr="00E3140F" w:rsidRDefault="008D4880" w:rsidP="008D4880">
      <w:pPr>
        <w:rPr>
          <w:rFonts w:ascii="OpenDyslexic" w:hAnsi="OpenDyslexic"/>
        </w:rPr>
      </w:pPr>
      <w:r w:rsidRPr="00E3140F">
        <w:rPr>
          <w:rFonts w:ascii="OpenDyslexic" w:hAnsi="OpenDyslexic"/>
        </w:rPr>
        <w:t xml:space="preserve">1. </w:t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  <w:t>[5]</w:t>
      </w:r>
    </w:p>
    <w:p w:rsidR="008D4880" w:rsidRPr="00E3140F" w:rsidRDefault="008D4880" w:rsidP="008D4880">
      <w:pPr>
        <w:rPr>
          <w:rFonts w:ascii="OpenDyslexic" w:hAnsi="OpenDyslexic"/>
        </w:rPr>
      </w:pPr>
      <w:r w:rsidRPr="00E3140F">
        <w:rPr>
          <w:rFonts w:ascii="OpenDyslexic" w:hAnsi="OpenDyslexic"/>
        </w:rPr>
        <w:t>The planet Pluto is 5.9 × 10</w:t>
      </w:r>
      <w:r w:rsidRPr="00E3140F">
        <w:rPr>
          <w:rFonts w:ascii="OpenDyslexic" w:hAnsi="OpenDyslexic"/>
          <w:vertAlign w:val="superscript"/>
        </w:rPr>
        <w:t>9</w:t>
      </w:r>
      <w:r w:rsidRPr="00E3140F">
        <w:rPr>
          <w:rFonts w:ascii="OpenDyslexic" w:hAnsi="OpenDyslexic"/>
        </w:rPr>
        <w:t xml:space="preserve"> km from the Sun. The distance from Earth to the Moon is </w:t>
      </w:r>
      <w:r w:rsidRPr="00E3140F">
        <w:rPr>
          <w:rFonts w:ascii="OpenDyslexic" w:hAnsi="OpenDyslexic"/>
        </w:rPr>
        <w:br/>
        <w:t>3.84 × 10</w:t>
      </w:r>
      <w:r w:rsidRPr="00E3140F">
        <w:rPr>
          <w:rFonts w:ascii="OpenDyslexic" w:hAnsi="OpenDyslexic"/>
          <w:vertAlign w:val="superscript"/>
        </w:rPr>
        <w:t>5</w:t>
      </w:r>
      <w:r w:rsidRPr="00E3140F">
        <w:rPr>
          <w:rFonts w:ascii="OpenDyslexic" w:hAnsi="OpenDyslexic"/>
        </w:rPr>
        <w:t xml:space="preserve"> km.</w:t>
      </w:r>
    </w:p>
    <w:p w:rsidR="008D4880" w:rsidRPr="00E3140F" w:rsidRDefault="008D4880" w:rsidP="008D4880">
      <w:pPr>
        <w:rPr>
          <w:rFonts w:ascii="OpenDyslexic" w:hAnsi="OpenDyslexic"/>
        </w:rPr>
      </w:pPr>
      <w:r w:rsidRPr="00E3140F">
        <w:rPr>
          <w:rFonts w:ascii="OpenDyslexic" w:hAnsi="OpenDyslexic"/>
          <w:b/>
        </w:rPr>
        <w:t>(a)</w:t>
      </w:r>
      <w:r w:rsidRPr="00E3140F">
        <w:rPr>
          <w:rFonts w:ascii="OpenDyslexic" w:hAnsi="OpenDyslexic"/>
        </w:rPr>
        <w:t xml:space="preserve"> Write both distances as expanded numbers.</w:t>
      </w:r>
    </w:p>
    <w:p w:rsidR="008D4880" w:rsidRPr="00E3140F" w:rsidRDefault="008D4880" w:rsidP="008D4880">
      <w:pPr>
        <w:rPr>
          <w:rFonts w:ascii="OpenDyslexic" w:hAnsi="OpenDyslexic"/>
        </w:rPr>
      </w:pPr>
    </w:p>
    <w:p w:rsidR="008D4880" w:rsidRPr="00E3140F" w:rsidRDefault="008D4880" w:rsidP="008D4880">
      <w:pPr>
        <w:rPr>
          <w:rFonts w:ascii="OpenDyslexic" w:hAnsi="OpenDyslexic"/>
        </w:rPr>
      </w:pPr>
    </w:p>
    <w:p w:rsidR="008D4880" w:rsidRPr="00E3140F" w:rsidRDefault="008D4880" w:rsidP="008D4880">
      <w:pPr>
        <w:ind w:left="340" w:hanging="340"/>
        <w:rPr>
          <w:rFonts w:ascii="OpenDyslexic" w:hAnsi="OpenDyslexic"/>
        </w:rPr>
      </w:pPr>
      <w:r w:rsidRPr="00E3140F">
        <w:rPr>
          <w:rFonts w:ascii="OpenDyslexic" w:hAnsi="OpenDyslexic"/>
          <w:b/>
        </w:rPr>
        <w:t>(b)</w:t>
      </w:r>
      <w:r w:rsidRPr="00E3140F">
        <w:rPr>
          <w:rFonts w:ascii="OpenDyslexic" w:hAnsi="OpenDyslexic"/>
        </w:rPr>
        <w:t xml:space="preserve"> How many Earth–Moon distances can fit between the Sun and Pluto. Write the answer in standard form, correct to two decimal places.</w:t>
      </w:r>
    </w:p>
    <w:p w:rsidR="008D4880" w:rsidRPr="00E3140F" w:rsidRDefault="008D4880" w:rsidP="008D4880">
      <w:pPr>
        <w:rPr>
          <w:rFonts w:ascii="OpenDyslexic" w:hAnsi="OpenDyslexic"/>
          <w:b/>
        </w:rPr>
      </w:pPr>
    </w:p>
    <w:p w:rsidR="008D4880" w:rsidRPr="00E3140F" w:rsidRDefault="008D4880" w:rsidP="008D4880">
      <w:pPr>
        <w:rPr>
          <w:rFonts w:ascii="OpenDyslexic" w:hAnsi="OpenDyslexic"/>
          <w:b/>
        </w:rPr>
      </w:pPr>
    </w:p>
    <w:p w:rsidR="008D4880" w:rsidRPr="00E3140F" w:rsidRDefault="008D4880" w:rsidP="008D4880">
      <w:pPr>
        <w:rPr>
          <w:rFonts w:ascii="OpenDyslexic" w:hAnsi="OpenDyslexic"/>
          <w:b/>
        </w:rPr>
      </w:pPr>
    </w:p>
    <w:p w:rsidR="005A7537" w:rsidRPr="00E3140F" w:rsidRDefault="008D4880" w:rsidP="008D4880">
      <w:pPr>
        <w:rPr>
          <w:rFonts w:ascii="OpenDyslexic" w:hAnsi="OpenDyslexic"/>
        </w:rPr>
      </w:pPr>
      <w:r w:rsidRPr="00E3140F">
        <w:rPr>
          <w:rFonts w:ascii="OpenDyslexic" w:hAnsi="OpenDyslexic"/>
          <w:b/>
        </w:rPr>
        <w:t>(c)</w:t>
      </w:r>
      <w:r w:rsidRPr="00E3140F">
        <w:rPr>
          <w:rFonts w:ascii="OpenDyslexic" w:hAnsi="OpenDyslexic"/>
        </w:rPr>
        <w:t xml:space="preserve"> Assume that the Moon’s orbit is a circle. What is the circumference of that circle</w:t>
      </w:r>
      <w:r w:rsidR="005D6EBF" w:rsidRPr="00E3140F">
        <w:rPr>
          <w:rFonts w:ascii="OpenDyslexic" w:hAnsi="OpenDyslexic"/>
        </w:rPr>
        <w:t xml:space="preserve">?  </w:t>
      </w:r>
      <w:r w:rsidRPr="00E3140F">
        <w:rPr>
          <w:rFonts w:ascii="OpenDyslexic" w:hAnsi="OpenDyslexic"/>
        </w:rPr>
        <w:t>Give your answer in scientific notation, correct to three decimal places</w:t>
      </w:r>
      <w:r w:rsidR="005D6EBF" w:rsidRPr="00E3140F">
        <w:rPr>
          <w:rFonts w:ascii="OpenDyslexic" w:hAnsi="OpenDyslexic"/>
        </w:rPr>
        <w:t>.</w:t>
      </w:r>
    </w:p>
    <w:p w:rsidR="005D6EBF" w:rsidRPr="00E3140F" w:rsidRDefault="005D6EBF" w:rsidP="008D4880">
      <w:pPr>
        <w:rPr>
          <w:rFonts w:ascii="OpenDyslexic" w:hAnsi="OpenDyslexic"/>
        </w:rPr>
      </w:pPr>
      <w:r w:rsidRPr="00E3140F">
        <w:rPr>
          <w:rFonts w:ascii="OpenDyslexic" w:hAnsi="OpenDyslexic"/>
        </w:rPr>
        <w:t>Formula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 </m:t>
        </m:r>
        <m:r>
          <w:rPr>
            <w:rFonts w:ascii="Cambria Math" w:hAnsi="Cambria Math" w:cstheme="minorHAnsi"/>
          </w:rPr>
          <m:t xml:space="preserve">C=2πr </m:t>
        </m:r>
      </m:oMath>
    </w:p>
    <w:p w:rsidR="0069010C" w:rsidRPr="00E3140F" w:rsidRDefault="0069010C" w:rsidP="008D4880">
      <w:pPr>
        <w:rPr>
          <w:rFonts w:ascii="OpenDyslexic" w:hAnsi="OpenDyslexic"/>
        </w:rPr>
      </w:pPr>
    </w:p>
    <w:p w:rsidR="004D7ABB" w:rsidRPr="00E3140F" w:rsidRDefault="004D7ABB" w:rsidP="008D4880">
      <w:pPr>
        <w:rPr>
          <w:rFonts w:ascii="OpenDyslexic" w:hAnsi="OpenDyslexic"/>
        </w:rPr>
      </w:pPr>
    </w:p>
    <w:p w:rsidR="004D7ABB" w:rsidRPr="00E3140F" w:rsidRDefault="004D7ABB" w:rsidP="008D4880">
      <w:pPr>
        <w:rPr>
          <w:rFonts w:ascii="OpenDyslexic" w:hAnsi="OpenDyslexic"/>
        </w:rPr>
      </w:pPr>
    </w:p>
    <w:p w:rsidR="0069010C" w:rsidRPr="00E3140F" w:rsidRDefault="0069010C" w:rsidP="0069010C">
      <w:pPr>
        <w:rPr>
          <w:rFonts w:ascii="OpenDyslexic" w:hAnsi="OpenDyslexic"/>
        </w:rPr>
      </w:pPr>
      <w:r w:rsidRPr="00E3140F">
        <w:rPr>
          <w:rFonts w:ascii="OpenDyslexic" w:hAnsi="OpenDyslexic"/>
        </w:rPr>
        <w:t>2. How much will $8000 be worth if it has been invested for 3 years with an interest rate of 2% p.a. compounding yearly? Give your answer correct to the nearest dollar</w:t>
      </w:r>
      <w:r w:rsidR="004D7ABB" w:rsidRPr="00E3140F">
        <w:rPr>
          <w:rFonts w:ascii="OpenDyslexic" w:hAnsi="OpenDyslexic"/>
        </w:rPr>
        <w:t>.</w:t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bookmarkStart w:id="0" w:name="_GoBack"/>
      <w:bookmarkEnd w:id="0"/>
      <w:r w:rsidR="004D7ABB" w:rsidRPr="00E3140F">
        <w:rPr>
          <w:rFonts w:ascii="OpenDyslexic" w:hAnsi="OpenDyslexic"/>
        </w:rPr>
        <w:t>[2]</w:t>
      </w:r>
    </w:p>
    <w:p w:rsidR="0069010C" w:rsidRPr="00E3140F" w:rsidRDefault="0069010C" w:rsidP="0069010C">
      <w:pPr>
        <w:rPr>
          <w:rFonts w:ascii="OpenDyslexic" w:hAnsi="OpenDyslexic"/>
        </w:rPr>
      </w:pPr>
    </w:p>
    <w:p w:rsidR="0069010C" w:rsidRPr="00E3140F" w:rsidRDefault="0069010C" w:rsidP="0069010C">
      <w:pPr>
        <w:rPr>
          <w:rFonts w:ascii="OpenDyslexic" w:hAnsi="OpenDyslexic"/>
        </w:rPr>
      </w:pPr>
    </w:p>
    <w:p w:rsidR="0069010C" w:rsidRPr="00E3140F" w:rsidRDefault="0069010C" w:rsidP="0069010C">
      <w:pPr>
        <w:rPr>
          <w:rFonts w:ascii="OpenDyslexic" w:hAnsi="OpenDyslexic"/>
        </w:rPr>
      </w:pPr>
    </w:p>
    <w:p w:rsidR="004D7ABB" w:rsidRPr="00E3140F" w:rsidRDefault="004D7ABB" w:rsidP="0069010C">
      <w:pPr>
        <w:rPr>
          <w:rFonts w:ascii="OpenDyslexic" w:hAnsi="OpenDyslexic"/>
        </w:rPr>
      </w:pPr>
    </w:p>
    <w:p w:rsidR="004D7ABB" w:rsidRPr="00E3140F" w:rsidRDefault="004D7ABB" w:rsidP="0069010C">
      <w:pPr>
        <w:rPr>
          <w:rFonts w:ascii="OpenDyslexic" w:hAnsi="OpenDyslexic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  <w:r w:rsidRPr="00E3140F">
        <w:rPr>
          <w:rFonts w:ascii="OpenDyslexic" w:hAnsi="OpenDyslexic"/>
          <w:color w:val="000000"/>
        </w:rPr>
        <w:t>3. A $10 000 investment is placed in a bank returning 6% compound interest. Find the value of the investment, correct to the nearest cent, after a year if interest is calculated every:</w:t>
      </w:r>
    </w:p>
    <w:p w:rsidR="0069010C" w:rsidRPr="00E3140F" w:rsidRDefault="0069010C" w:rsidP="00E3140F">
      <w:pPr>
        <w:jc w:val="right"/>
        <w:rPr>
          <w:rFonts w:ascii="OpenDyslexic" w:hAnsi="OpenDyslexic"/>
          <w:color w:val="000000"/>
        </w:rPr>
      </w:pPr>
      <w:r w:rsidRPr="00E3140F">
        <w:rPr>
          <w:rFonts w:ascii="OpenDyslexic" w:hAnsi="OpenDyslexic"/>
          <w:b/>
          <w:color w:val="000000"/>
        </w:rPr>
        <w:t>(a)</w:t>
      </w:r>
      <w:r w:rsidRPr="00E3140F">
        <w:rPr>
          <w:rFonts w:ascii="OpenDyslexic" w:hAnsi="OpenDyslexic"/>
          <w:color w:val="000000"/>
        </w:rPr>
        <w:t xml:space="preserve"> six months</w:t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  <w:t>[2]</w:t>
      </w: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  <w:r w:rsidRPr="00E3140F">
        <w:rPr>
          <w:rFonts w:ascii="OpenDyslexic" w:hAnsi="OpenDyslexic"/>
          <w:b/>
          <w:color w:val="000000"/>
        </w:rPr>
        <w:t>(b)</w:t>
      </w:r>
      <w:r w:rsidRPr="00E3140F">
        <w:rPr>
          <w:rFonts w:ascii="OpenDyslexic" w:hAnsi="OpenDyslexic"/>
          <w:color w:val="000000"/>
        </w:rPr>
        <w:t xml:space="preserve"> </w:t>
      </w:r>
      <w:proofErr w:type="gramStart"/>
      <w:r w:rsidRPr="00E3140F">
        <w:rPr>
          <w:rFonts w:ascii="OpenDyslexic" w:hAnsi="OpenDyslexic"/>
          <w:color w:val="000000"/>
        </w:rPr>
        <w:t>month</w:t>
      </w:r>
      <w:proofErr w:type="gramEnd"/>
      <w:r w:rsidRPr="00E3140F">
        <w:rPr>
          <w:rFonts w:ascii="OpenDyslexic" w:hAnsi="OpenDyslexic"/>
          <w:color w:val="000000"/>
        </w:rPr>
        <w:t>.</w:t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</w:r>
      <w:r w:rsidR="004D7ABB" w:rsidRPr="00E3140F">
        <w:rPr>
          <w:rFonts w:ascii="OpenDyslexic" w:hAnsi="OpenDyslexic"/>
          <w:color w:val="000000"/>
        </w:rPr>
        <w:tab/>
        <w:t>[2]</w:t>
      </w: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7C07B1" w:rsidRPr="00E3140F" w:rsidRDefault="007C07B1" w:rsidP="00E3140F">
      <w:pPr>
        <w:jc w:val="right"/>
        <w:rPr>
          <w:rFonts w:ascii="OpenDyslexic" w:hAnsi="OpenDyslexic"/>
        </w:rPr>
      </w:pPr>
      <w:r w:rsidRPr="00E3140F">
        <w:rPr>
          <w:rFonts w:ascii="OpenDyslexic" w:hAnsi="OpenDyslexic"/>
        </w:rPr>
        <w:t>4. Plot the following points onto the graph</w:t>
      </w:r>
      <w:r w:rsidR="004D7ABB" w:rsidRPr="00E3140F">
        <w:rPr>
          <w:rFonts w:ascii="OpenDyslexic" w:hAnsi="OpenDyslexic"/>
        </w:rPr>
        <w:t>, eye in the line of best fit</w:t>
      </w:r>
      <w:r w:rsidRPr="00E3140F">
        <w:rPr>
          <w:rFonts w:ascii="OpenDyslexic" w:hAnsi="OpenDyslexic"/>
        </w:rPr>
        <w:t xml:space="preserve"> and describe the relationship between </w:t>
      </w:r>
      <w:r w:rsidRPr="00E3140F">
        <w:rPr>
          <w:rFonts w:ascii="OpenDyslexic" w:hAnsi="OpenDyslexic"/>
          <w:i/>
        </w:rPr>
        <w:t>x</w:t>
      </w:r>
      <w:r w:rsidRPr="00E3140F">
        <w:rPr>
          <w:rFonts w:ascii="OpenDyslexic" w:hAnsi="OpenDyslexic"/>
        </w:rPr>
        <w:t xml:space="preserve"> and </w:t>
      </w:r>
      <w:r w:rsidRPr="00E3140F">
        <w:rPr>
          <w:rFonts w:ascii="OpenDyslexic" w:hAnsi="OpenDyslexic"/>
          <w:i/>
        </w:rPr>
        <w:t>y</w:t>
      </w:r>
      <w:r w:rsidRPr="00E3140F">
        <w:rPr>
          <w:rFonts w:ascii="OpenDyslexic" w:hAnsi="OpenDyslexic"/>
        </w:rPr>
        <w:t>.</w:t>
      </w:r>
      <w:r w:rsidR="004D7ABB" w:rsidRPr="00E3140F">
        <w:rPr>
          <w:rFonts w:ascii="OpenDyslexic" w:hAnsi="OpenDyslexic"/>
        </w:rPr>
        <w:t xml:space="preserve">   </w:t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</w:r>
      <w:r w:rsidR="004D7ABB" w:rsidRPr="00E3140F">
        <w:rPr>
          <w:rFonts w:ascii="OpenDyslexic" w:hAnsi="OpenDyslexic"/>
        </w:rPr>
        <w:tab/>
        <w:t>[5]</w:t>
      </w:r>
    </w:p>
    <w:p w:rsidR="007C07B1" w:rsidRPr="00E3140F" w:rsidRDefault="007C07B1" w:rsidP="007C07B1">
      <w:pPr>
        <w:rPr>
          <w:rFonts w:ascii="OpenDyslexic" w:hAnsi="OpenDyslexic"/>
        </w:rPr>
      </w:pPr>
      <w:r w:rsidRPr="00E3140F">
        <w:rPr>
          <w:rFonts w:ascii="OpenDyslexic" w:hAnsi="OpenDyslexic"/>
        </w:rPr>
        <w:t>(1, 3), (1, 2), (3, 2.5), (4, 1), (5, 2), (6, 0.5), (7, 0), (8, 1)</w:t>
      </w:r>
    </w:p>
    <w:p w:rsidR="007C07B1" w:rsidRPr="00E3140F" w:rsidRDefault="007C07B1" w:rsidP="007C07B1">
      <w:pPr>
        <w:rPr>
          <w:rFonts w:ascii="OpenDyslexic" w:hAnsi="OpenDyslexic"/>
        </w:rPr>
      </w:pPr>
    </w:p>
    <w:p w:rsidR="0069010C" w:rsidRPr="00E3140F" w:rsidRDefault="005D6EBF" w:rsidP="0069010C">
      <w:pPr>
        <w:rPr>
          <w:rFonts w:ascii="OpenDyslexic" w:hAnsi="OpenDyslexic"/>
        </w:rPr>
      </w:pPr>
      <w:r w:rsidRPr="00E3140F">
        <w:rPr>
          <w:rFonts w:ascii="OpenDyslexic" w:hAnsi="OpenDyslexic"/>
        </w:rPr>
        <w:t xml:space="preserve"> </w:t>
      </w:r>
      <w:r w:rsidR="003A1679" w:rsidRPr="00E3140F">
        <w:rPr>
          <w:rFonts w:ascii="OpenDyslexic" w:hAnsi="OpenDyslexic"/>
          <w:noProof/>
          <w:lang w:eastAsia="en-AU"/>
        </w:rPr>
        <w:drawing>
          <wp:inline distT="0" distB="0" distL="0" distR="0" wp14:anchorId="79B7F414" wp14:editId="211B8D97">
            <wp:extent cx="4857750" cy="3238500"/>
            <wp:effectExtent l="0" t="0" r="0" b="0"/>
            <wp:docPr id="4" name="Picture 4" descr="C:\Users\e4044221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4044221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40F" w:rsidRDefault="00E3140F" w:rsidP="00E3140F">
      <w:pPr>
        <w:rPr>
          <w:rFonts w:ascii="OpenDyslexic" w:hAnsi="OpenDyslexic"/>
          <w:b/>
        </w:rPr>
      </w:pPr>
    </w:p>
    <w:p w:rsidR="00E3140F" w:rsidRDefault="00E3140F" w:rsidP="00E3140F">
      <w:pPr>
        <w:rPr>
          <w:rFonts w:ascii="OpenDyslexic" w:hAnsi="OpenDyslexic"/>
          <w:b/>
        </w:rPr>
      </w:pPr>
    </w:p>
    <w:p w:rsidR="00E3140F" w:rsidRDefault="00E3140F" w:rsidP="00E3140F">
      <w:pPr>
        <w:rPr>
          <w:rFonts w:ascii="OpenDyslexic" w:hAnsi="OpenDyslexic"/>
          <w:b/>
        </w:rPr>
      </w:pPr>
    </w:p>
    <w:p w:rsidR="00E3140F" w:rsidRDefault="00E3140F" w:rsidP="00E3140F">
      <w:pPr>
        <w:rPr>
          <w:rFonts w:ascii="OpenDyslexic" w:hAnsi="OpenDyslexic"/>
          <w:b/>
        </w:rPr>
      </w:pPr>
    </w:p>
    <w:p w:rsidR="00E3140F" w:rsidRDefault="00E3140F" w:rsidP="00E3140F">
      <w:pPr>
        <w:rPr>
          <w:rFonts w:ascii="OpenDyslexic" w:hAnsi="OpenDyslexic"/>
          <w:b/>
        </w:rPr>
      </w:pPr>
    </w:p>
    <w:p w:rsidR="00E3140F" w:rsidRDefault="00E3140F" w:rsidP="00E3140F">
      <w:pPr>
        <w:rPr>
          <w:rFonts w:ascii="OpenDyslexic" w:hAnsi="OpenDyslexic"/>
          <w:b/>
        </w:rPr>
      </w:pPr>
    </w:p>
    <w:p w:rsidR="00E3140F" w:rsidRDefault="00E3140F" w:rsidP="00E3140F">
      <w:pPr>
        <w:rPr>
          <w:rFonts w:ascii="OpenDyslexic" w:hAnsi="OpenDyslexic"/>
          <w:b/>
        </w:rPr>
      </w:pPr>
    </w:p>
    <w:p w:rsidR="00E3140F" w:rsidRDefault="00E3140F" w:rsidP="00E3140F">
      <w:pPr>
        <w:rPr>
          <w:rFonts w:ascii="OpenDyslexic" w:hAnsi="OpenDyslexic"/>
          <w:b/>
        </w:rPr>
      </w:pPr>
    </w:p>
    <w:p w:rsidR="007C07B1" w:rsidRPr="00E3140F" w:rsidRDefault="004D7ABB" w:rsidP="00E3140F">
      <w:pPr>
        <w:rPr>
          <w:rFonts w:ascii="OpenDyslexic" w:hAnsi="OpenDyslexic"/>
        </w:rPr>
      </w:pPr>
      <w:r w:rsidRPr="00E3140F">
        <w:rPr>
          <w:rFonts w:ascii="OpenDyslexic" w:hAnsi="OpenDyslexic"/>
          <w:b/>
        </w:rPr>
        <w:lastRenderedPageBreak/>
        <w:t xml:space="preserve">5. </w:t>
      </w:r>
      <w:proofErr w:type="gramStart"/>
      <w:r w:rsidR="007C07B1" w:rsidRPr="00E3140F">
        <w:rPr>
          <w:rFonts w:ascii="OpenDyslexic" w:hAnsi="OpenDyslexic"/>
          <w:b/>
        </w:rPr>
        <w:t>a</w:t>
      </w:r>
      <w:proofErr w:type="gramEnd"/>
      <w:r w:rsidR="007C07B1" w:rsidRPr="00E3140F">
        <w:rPr>
          <w:rFonts w:ascii="OpenDyslexic" w:hAnsi="OpenDyslexic"/>
          <w:b/>
        </w:rPr>
        <w:t>)</w:t>
      </w:r>
      <w:r w:rsidR="007C07B1" w:rsidRPr="00E3140F">
        <w:rPr>
          <w:rFonts w:ascii="OpenDyslexic" w:hAnsi="OpenDyslexic"/>
        </w:rPr>
        <w:t xml:space="preserve"> Find the mean, median and IQR of the scores for Maths and English tests.</w:t>
      </w:r>
      <w:r w:rsidRPr="00E3140F">
        <w:rPr>
          <w:rFonts w:ascii="OpenDyslexic" w:hAnsi="OpenDyslexic"/>
        </w:rPr>
        <w:t xml:space="preserve">  </w:t>
      </w:r>
      <w:r w:rsidRPr="00E3140F">
        <w:rPr>
          <w:rFonts w:ascii="OpenDyslexic" w:hAnsi="OpenDyslexic"/>
        </w:rPr>
        <w:tab/>
      </w:r>
      <w:r w:rsidRPr="00E3140F">
        <w:rPr>
          <w:rFonts w:ascii="OpenDyslexic" w:hAnsi="OpenDyslexic"/>
        </w:rPr>
        <w:tab/>
      </w:r>
      <w:r w:rsidR="003A1679" w:rsidRP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="00E3140F">
        <w:rPr>
          <w:rFonts w:ascii="OpenDyslexic" w:hAnsi="OpenDyslexic"/>
        </w:rPr>
        <w:tab/>
      </w:r>
      <w:r w:rsidRPr="00E3140F">
        <w:rPr>
          <w:rFonts w:ascii="OpenDyslexic" w:hAnsi="OpenDyslexic"/>
        </w:rPr>
        <w:t>[6]</w:t>
      </w:r>
    </w:p>
    <w:p w:rsidR="007C07B1" w:rsidRPr="00E3140F" w:rsidRDefault="007C07B1" w:rsidP="007C07B1">
      <w:pPr>
        <w:rPr>
          <w:rFonts w:ascii="OpenDyslexic" w:hAnsi="OpenDyslexic"/>
        </w:rPr>
      </w:pPr>
    </w:p>
    <w:tbl>
      <w:tblPr>
        <w:tblW w:w="8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827"/>
        <w:gridCol w:w="964"/>
        <w:gridCol w:w="964"/>
        <w:gridCol w:w="964"/>
        <w:gridCol w:w="964"/>
        <w:gridCol w:w="964"/>
        <w:gridCol w:w="964"/>
        <w:gridCol w:w="964"/>
      </w:tblGrid>
      <w:tr w:rsidR="007C07B1" w:rsidRPr="00E3140F" w:rsidTr="00E3140F">
        <w:tc>
          <w:tcPr>
            <w:tcW w:w="1101" w:type="dxa"/>
          </w:tcPr>
          <w:p w:rsidR="007C07B1" w:rsidRPr="00E3140F" w:rsidRDefault="007C07B1" w:rsidP="00700340">
            <w:pPr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English</w:t>
            </w:r>
          </w:p>
        </w:tc>
        <w:tc>
          <w:tcPr>
            <w:tcW w:w="827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40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42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28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30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50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39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41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32</w:t>
            </w:r>
          </w:p>
        </w:tc>
      </w:tr>
      <w:tr w:rsidR="007C07B1" w:rsidRPr="00E3140F" w:rsidTr="00E3140F">
        <w:tc>
          <w:tcPr>
            <w:tcW w:w="1101" w:type="dxa"/>
          </w:tcPr>
          <w:p w:rsidR="007C07B1" w:rsidRPr="00E3140F" w:rsidRDefault="007C07B1" w:rsidP="00700340">
            <w:pPr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Maths</w:t>
            </w:r>
          </w:p>
        </w:tc>
        <w:tc>
          <w:tcPr>
            <w:tcW w:w="827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42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48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24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32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45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14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39</w:t>
            </w:r>
          </w:p>
        </w:tc>
        <w:tc>
          <w:tcPr>
            <w:tcW w:w="964" w:type="dxa"/>
          </w:tcPr>
          <w:p w:rsidR="007C07B1" w:rsidRPr="00E3140F" w:rsidRDefault="007C07B1" w:rsidP="00700340">
            <w:pPr>
              <w:jc w:val="center"/>
              <w:rPr>
                <w:rFonts w:ascii="OpenDyslexic" w:hAnsi="OpenDyslexic"/>
              </w:rPr>
            </w:pPr>
            <w:r w:rsidRPr="00E3140F">
              <w:rPr>
                <w:rFonts w:ascii="OpenDyslexic" w:hAnsi="OpenDyslexic"/>
              </w:rPr>
              <w:t>40</w:t>
            </w:r>
          </w:p>
        </w:tc>
      </w:tr>
    </w:tbl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</w:p>
    <w:p w:rsidR="007C07B1" w:rsidRPr="00E3140F" w:rsidRDefault="007C07B1" w:rsidP="007C07B1">
      <w:pPr>
        <w:rPr>
          <w:rFonts w:ascii="OpenDyslexic" w:hAnsi="OpenDyslexic"/>
        </w:rPr>
      </w:pPr>
      <w:r w:rsidRPr="00E3140F">
        <w:rPr>
          <w:rFonts w:ascii="OpenDyslexic" w:hAnsi="OpenDyslexic"/>
          <w:b/>
        </w:rPr>
        <w:t>(b)</w:t>
      </w:r>
      <w:r w:rsidRPr="00E3140F">
        <w:rPr>
          <w:rFonts w:ascii="OpenDyslexic" w:hAnsi="OpenDyslexic"/>
        </w:rPr>
        <w:t xml:space="preserve"> Comment on th</w:t>
      </w:r>
      <w:r w:rsidR="004D7ABB" w:rsidRPr="00E3140F">
        <w:rPr>
          <w:rFonts w:ascii="OpenDyslexic" w:hAnsi="OpenDyslexic"/>
        </w:rPr>
        <w:t>e statistical values calculated and compare English and Maths results. [2]</w:t>
      </w: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  <w:color w:val="000000"/>
        </w:rPr>
      </w:pPr>
    </w:p>
    <w:p w:rsidR="0069010C" w:rsidRPr="00E3140F" w:rsidRDefault="0069010C" w:rsidP="0069010C">
      <w:pPr>
        <w:rPr>
          <w:rFonts w:ascii="OpenDyslexic" w:hAnsi="OpenDyslexic"/>
        </w:rPr>
      </w:pPr>
    </w:p>
    <w:p w:rsidR="0069010C" w:rsidRPr="00E3140F" w:rsidRDefault="0069010C" w:rsidP="008D4880">
      <w:pPr>
        <w:rPr>
          <w:rFonts w:ascii="OpenDyslexic" w:hAnsi="OpenDyslexic"/>
        </w:rPr>
      </w:pPr>
    </w:p>
    <w:sectPr w:rsidR="0069010C" w:rsidRPr="00E31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Dyslexic"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537"/>
    <w:rsid w:val="000B42CB"/>
    <w:rsid w:val="001A1A8D"/>
    <w:rsid w:val="003A1679"/>
    <w:rsid w:val="00481FFD"/>
    <w:rsid w:val="004D7ABB"/>
    <w:rsid w:val="0055551F"/>
    <w:rsid w:val="005A7537"/>
    <w:rsid w:val="005D6EBF"/>
    <w:rsid w:val="0069010C"/>
    <w:rsid w:val="007C07B1"/>
    <w:rsid w:val="008263DE"/>
    <w:rsid w:val="008D4880"/>
    <w:rsid w:val="00980EBC"/>
    <w:rsid w:val="00DC53E6"/>
    <w:rsid w:val="00E3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81FF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1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F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81FFD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481FF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81FFD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81FF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1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F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81FFD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481FF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81FFD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CA6C262</Template>
  <TotalTime>0</TotalTime>
  <Pages>4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E4038674</dc:creator>
  <cp:lastModifiedBy>Clem Evans</cp:lastModifiedBy>
  <cp:revision>2</cp:revision>
  <cp:lastPrinted>2015-03-30T23:09:00Z</cp:lastPrinted>
  <dcterms:created xsi:type="dcterms:W3CDTF">2015-03-31T01:57:00Z</dcterms:created>
  <dcterms:modified xsi:type="dcterms:W3CDTF">2015-03-31T01:57:00Z</dcterms:modified>
</cp:coreProperties>
</file>