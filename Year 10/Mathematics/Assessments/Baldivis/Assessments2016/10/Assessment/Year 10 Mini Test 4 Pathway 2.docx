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F57EE2" w14:paraId="5D5F07DD" w14:textId="77777777" w:rsidTr="0067228C">
        <w:tc>
          <w:tcPr>
            <w:tcW w:w="10188" w:type="dxa"/>
          </w:tcPr>
          <w:p w14:paraId="46753D3A" w14:textId="7210BD08" w:rsidR="00ED0C6C" w:rsidRPr="00F57EE2" w:rsidRDefault="00B16259" w:rsidP="0067228C">
            <w:pPr>
              <w:jc w:val="center"/>
              <w:rPr>
                <w:rFonts w:asciiTheme="minorHAnsi" w:hAnsiTheme="minorHAnsi" w:cs="Calibri"/>
                <w:b/>
                <w:sz w:val="28"/>
                <w:szCs w:val="28"/>
              </w:rPr>
            </w:pPr>
            <w:r w:rsidRPr="00F57EE2"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drawing>
                <wp:anchor distT="0" distB="0" distL="114300" distR="114300" simplePos="0" relativeHeight="251651584" behindDoc="0" locked="0" layoutInCell="1" allowOverlap="1" wp14:anchorId="78203D0B" wp14:editId="07D2DA11">
                  <wp:simplePos x="0" y="0"/>
                  <wp:positionH relativeFrom="column">
                    <wp:posOffset>5600700</wp:posOffset>
                  </wp:positionH>
                  <wp:positionV relativeFrom="paragraph">
                    <wp:posOffset>228600</wp:posOffset>
                  </wp:positionV>
                  <wp:extent cx="1047750" cy="117729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10339">
              <w:rPr>
                <w:rFonts w:asciiTheme="minorHAnsi" w:hAnsiTheme="minorHAnsi" w:cs="Calibri"/>
                <w:b/>
                <w:sz w:val="28"/>
                <w:szCs w:val="28"/>
              </w:rPr>
              <w:t>Year 10</w:t>
            </w:r>
          </w:p>
          <w:p w14:paraId="1ABAA35A" w14:textId="77777777" w:rsidR="00ED0C6C" w:rsidRPr="00F57EE2" w:rsidRDefault="00ED0C6C" w:rsidP="0067228C">
            <w:pPr>
              <w:pStyle w:val="Heading1"/>
              <w:rPr>
                <w:rFonts w:asciiTheme="minorHAnsi" w:hAnsiTheme="minorHAnsi" w:cs="Calibri"/>
                <w:sz w:val="28"/>
                <w:szCs w:val="28"/>
              </w:rPr>
            </w:pPr>
          </w:p>
          <w:p w14:paraId="05197FE7" w14:textId="4FD3DAFF" w:rsidR="003D5A48" w:rsidRPr="00F57EE2" w:rsidRDefault="0019747E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Mini Test 4</w:t>
            </w:r>
            <w:r w:rsidR="003D5A48" w:rsidRPr="00F57EE2">
              <w:rPr>
                <w:rFonts w:asciiTheme="minorHAnsi" w:hAnsiTheme="minorHAnsi" w:cstheme="minorHAnsi"/>
                <w:sz w:val="28"/>
                <w:szCs w:val="28"/>
              </w:rPr>
              <w:t xml:space="preserve"> Pathway </w:t>
            </w:r>
            <w:r w:rsidR="00E10339">
              <w:rPr>
                <w:rFonts w:asciiTheme="minorHAnsi" w:hAnsiTheme="minorHAnsi" w:cstheme="minorHAnsi"/>
                <w:sz w:val="28"/>
                <w:szCs w:val="28"/>
              </w:rPr>
              <w:t>1 and</w:t>
            </w:r>
            <w:r w:rsidR="00E90450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3D5A48" w:rsidRPr="00F57EE2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  <w:p w14:paraId="3E4C69FB" w14:textId="76EC41C3" w:rsidR="003D5A48" w:rsidRPr="00F57EE2" w:rsidRDefault="00E10339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Quadratics</w:t>
            </w:r>
          </w:p>
          <w:p w14:paraId="148A8A58" w14:textId="77777777" w:rsidR="003D5A48" w:rsidRPr="00F57EE2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14C7CE4C" w:rsidR="00ED0C6C" w:rsidRPr="00F57EE2" w:rsidRDefault="003D5A48" w:rsidP="00E6526A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 w:rsidRPr="00F57EE2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Resources allowed: Calculato</w:t>
            </w:r>
            <w:r w:rsidR="002053E5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 and 1 x A4 page one side</w:t>
            </w:r>
          </w:p>
          <w:p w14:paraId="2969DD64" w14:textId="77777777" w:rsidR="00E6526A" w:rsidRPr="00F57EE2" w:rsidRDefault="00E6526A" w:rsidP="00E6526A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ED0C6C" w:rsidRPr="00F57EE2" w14:paraId="16016A0D" w14:textId="77777777" w:rsidTr="0067228C">
        <w:tc>
          <w:tcPr>
            <w:tcW w:w="10188" w:type="dxa"/>
          </w:tcPr>
          <w:p w14:paraId="21BD8E84" w14:textId="77777777" w:rsidR="00ED0C6C" w:rsidRPr="00F57EE2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="Calibri"/>
                <w:sz w:val="24"/>
                <w:szCs w:val="24"/>
              </w:rPr>
            </w:pP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</w:p>
          <w:p w14:paraId="001120A5" w14:textId="0D35DB7A" w:rsidR="00797334" w:rsidRDefault="00ED0C6C" w:rsidP="00797334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F57EE2">
              <w:rPr>
                <w:rFonts w:asciiTheme="minorHAnsi" w:hAnsiTheme="minorHAnsi" w:cs="Calibri"/>
                <w:sz w:val="24"/>
                <w:szCs w:val="24"/>
              </w:rPr>
              <w:t xml:space="preserve">Name: ______________________ </w:t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  <w:t>Class: ______</w:t>
            </w:r>
            <w:r w:rsidR="00797334" w:rsidRPr="00F57EE2">
              <w:rPr>
                <w:rFonts w:asciiTheme="minorHAnsi" w:hAnsiTheme="minorHAnsi" w:cs="Calibri"/>
                <w:sz w:val="24"/>
                <w:szCs w:val="24"/>
              </w:rPr>
              <w:tab/>
              <w:t xml:space="preserve">          Time: </w:t>
            </w:r>
            <w:r w:rsidR="0044109B" w:rsidRPr="00F57EE2">
              <w:rPr>
                <w:rFonts w:asciiTheme="minorHAnsi" w:hAnsiTheme="minorHAnsi" w:cs="Calibri"/>
                <w:sz w:val="24"/>
                <w:szCs w:val="24"/>
              </w:rPr>
              <w:t>45</w:t>
            </w:r>
            <w:r w:rsidR="00B431CA" w:rsidRPr="00F57EE2">
              <w:rPr>
                <w:rFonts w:asciiTheme="minorHAnsi" w:hAnsiTheme="minorHAnsi" w:cs="Calibri"/>
                <w:sz w:val="24"/>
                <w:szCs w:val="24"/>
              </w:rPr>
              <w:t xml:space="preserve"> </w:t>
            </w:r>
            <w:r w:rsidR="00797334" w:rsidRPr="00F57EE2">
              <w:rPr>
                <w:rFonts w:asciiTheme="minorHAnsi" w:hAnsiTheme="minorHAnsi" w:cs="Calibri"/>
                <w:sz w:val="24"/>
                <w:szCs w:val="24"/>
              </w:rPr>
              <w:t xml:space="preserve">minutes              </w:t>
            </w:r>
            <w:r w:rsidR="00C44B30" w:rsidRPr="00F57EE2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Total Marks: </w:t>
            </w:r>
            <w:r w:rsidR="003D23A0">
              <w:rPr>
                <w:rFonts w:asciiTheme="minorHAnsi" w:hAnsiTheme="minorHAnsi"/>
                <w:sz w:val="24"/>
                <w:szCs w:val="24"/>
                <w:lang w:val="en-US"/>
              </w:rPr>
              <w:t>40</w:t>
            </w:r>
            <w:bookmarkStart w:id="0" w:name="_GoBack"/>
            <w:bookmarkEnd w:id="0"/>
          </w:p>
          <w:p w14:paraId="50F40213" w14:textId="77777777" w:rsidR="004E6CC9" w:rsidRPr="00F57EE2" w:rsidRDefault="004E6CC9" w:rsidP="00797334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  <w:p w14:paraId="3C0065C6" w14:textId="77777777" w:rsidR="00ED0C6C" w:rsidRDefault="004E6CC9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="Calibri"/>
                <w:b/>
                <w:sz w:val="24"/>
                <w:szCs w:val="24"/>
                <w:u w:val="single"/>
              </w:rPr>
            </w:pPr>
            <w:r>
              <w:rPr>
                <w:rFonts w:asciiTheme="minorHAnsi" w:hAnsiTheme="minorHAnsi" w:cs="Calibri"/>
                <w:b/>
                <w:sz w:val="24"/>
                <w:szCs w:val="24"/>
                <w:u w:val="single"/>
              </w:rPr>
              <w:t>Part A:</w:t>
            </w:r>
          </w:p>
          <w:p w14:paraId="60D4F11A" w14:textId="77777777" w:rsidR="004E6CC9" w:rsidRDefault="004E6CC9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="Calibri"/>
                <w:b/>
                <w:sz w:val="24"/>
                <w:szCs w:val="24"/>
                <w:u w:val="single"/>
              </w:rPr>
            </w:pPr>
          </w:p>
          <w:p w14:paraId="643261F0" w14:textId="0882C023" w:rsidR="004E6CC9" w:rsidRPr="00E90450" w:rsidRDefault="004E6CC9" w:rsidP="00296ED0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b/>
                <w:sz w:val="22"/>
                <w:szCs w:val="22"/>
              </w:rPr>
              <w:t>[10 marks: 1, 1, 2, 2, 2, 2]</w:t>
            </w:r>
          </w:p>
          <w:p w14:paraId="7BE418D0" w14:textId="77777777" w:rsidR="004E6CC9" w:rsidRPr="00E90450" w:rsidRDefault="004E6CC9" w:rsidP="004E6CC9">
            <w:pPr>
              <w:pStyle w:val="ListParagraph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Expand the following, simplify if possible:</w:t>
            </w:r>
          </w:p>
          <w:tbl>
            <w:tblPr>
              <w:tblStyle w:val="TableGrid"/>
              <w:tblW w:w="10802" w:type="dxa"/>
              <w:tblInd w:w="39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012"/>
              <w:gridCol w:w="399"/>
              <w:gridCol w:w="4966"/>
            </w:tblGrid>
            <w:tr w:rsidR="004E6CC9" w:rsidRPr="00E90450" w14:paraId="1B5D8FC0" w14:textId="77777777" w:rsidTr="00E90450">
              <w:tc>
                <w:tcPr>
                  <w:tcW w:w="425" w:type="dxa"/>
                </w:tcPr>
                <w:p w14:paraId="7898E197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a)</w:t>
                  </w:r>
                </w:p>
              </w:tc>
              <w:tc>
                <w:tcPr>
                  <w:tcW w:w="5012" w:type="dxa"/>
                </w:tcPr>
                <w:p w14:paraId="1C134BC7" w14:textId="714AC5E9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i/>
                      <w:sz w:val="22"/>
                      <w:szCs w:val="22"/>
                    </w:rPr>
                  </w:pPr>
                  <w:r w:rsidRPr="00E90450"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  <w:t>2(</w:t>
                  </w:r>
                  <m:oMath>
                    <m:r>
                      <w:rPr>
                        <w:rStyle w:val="ITAL"/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oMath>
                  <w:r w:rsidRPr="00E90450"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  <w:t xml:space="preserve"> + 3)</w:t>
                  </w:r>
                </w:p>
                <w:p w14:paraId="2B4ED6C1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708D84ED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99" w:type="dxa"/>
                </w:tcPr>
                <w:p w14:paraId="0031748F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b)</w:t>
                  </w:r>
                </w:p>
              </w:tc>
              <w:tc>
                <w:tcPr>
                  <w:tcW w:w="4966" w:type="dxa"/>
                </w:tcPr>
                <w:p w14:paraId="04513A31" w14:textId="0CFA935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2</w:t>
                  </w:r>
                  <m:oMath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oMath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(y + 7)</w:t>
                  </w:r>
                </w:p>
                <w:p w14:paraId="3B320BAC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09F68B3B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52481D8A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6D9CB92B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30788A47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4E6CC9" w:rsidRPr="00E90450" w14:paraId="17787AA0" w14:textId="77777777" w:rsidTr="00E90450">
              <w:tc>
                <w:tcPr>
                  <w:tcW w:w="425" w:type="dxa"/>
                </w:tcPr>
                <w:p w14:paraId="6F6076F0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c)</w:t>
                  </w:r>
                </w:p>
              </w:tc>
              <w:tc>
                <w:tcPr>
                  <w:tcW w:w="5012" w:type="dxa"/>
                </w:tcPr>
                <w:p w14:paraId="0FF6B7B6" w14:textId="646BE6EA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i/>
                      <w:sz w:val="22"/>
                      <w:szCs w:val="22"/>
                    </w:rPr>
                  </w:pPr>
                  <w:r w:rsidRPr="00E90450"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  <w:t>(h + 3)(h +4)</w:t>
                  </w:r>
                </w:p>
                <w:p w14:paraId="06F26E87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1D86E75E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1B11C60D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13E79134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35BA3F60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5B66CF13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99" w:type="dxa"/>
                </w:tcPr>
                <w:p w14:paraId="1222E226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d)</w:t>
                  </w:r>
                </w:p>
              </w:tc>
              <w:tc>
                <w:tcPr>
                  <w:tcW w:w="4966" w:type="dxa"/>
                </w:tcPr>
                <w:p w14:paraId="0607D18A" w14:textId="77777777" w:rsidR="004E6CC9" w:rsidRPr="00E90450" w:rsidRDefault="004E6CC9" w:rsidP="004E6CC9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(d + 8)(d – 8)</w:t>
                  </w:r>
                </w:p>
                <w:p w14:paraId="21D8EF1B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1A59A266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7BB7D062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55C23BAF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4E6CC9" w:rsidRPr="00E90450" w14:paraId="1EB33B20" w14:textId="77777777" w:rsidTr="00E90450">
              <w:tc>
                <w:tcPr>
                  <w:tcW w:w="425" w:type="dxa"/>
                </w:tcPr>
                <w:p w14:paraId="632B5495" w14:textId="451E044A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e)</w:t>
                  </w:r>
                </w:p>
              </w:tc>
              <w:tc>
                <w:tcPr>
                  <w:tcW w:w="5012" w:type="dxa"/>
                </w:tcPr>
                <w:p w14:paraId="49700035" w14:textId="77777777" w:rsidR="004E6CC9" w:rsidRPr="00E90450" w:rsidRDefault="004E6CC9" w:rsidP="004E6CC9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Style w:val="ITAL"/>
                      <w:rFonts w:asciiTheme="minorHAnsi" w:hAnsiTheme="minorHAnsi"/>
                      <w:sz w:val="22"/>
                      <w:szCs w:val="22"/>
                    </w:rPr>
                    <w:t>(f+3)</w:t>
                  </w:r>
                  <w:r w:rsidRPr="00E90450">
                    <w:rPr>
                      <w:rStyle w:val="ITAL"/>
                      <w:rFonts w:asciiTheme="minorHAnsi" w:hAnsiTheme="minorHAnsi"/>
                      <w:sz w:val="22"/>
                      <w:szCs w:val="22"/>
                      <w:vertAlign w:val="superscript"/>
                    </w:rPr>
                    <w:t>2</w:t>
                  </w:r>
                </w:p>
                <w:p w14:paraId="476F7ABC" w14:textId="77777777" w:rsidR="004E6CC9" w:rsidRDefault="004E6CC9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1AC44A0D" w14:textId="77777777" w:rsidR="00E90450" w:rsidRDefault="00E90450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7759A0B2" w14:textId="77777777" w:rsidR="00E90450" w:rsidRDefault="00E90450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4476D3E9" w14:textId="77777777" w:rsidR="00E90450" w:rsidRDefault="00E90450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1DAC663E" w14:textId="77777777" w:rsidR="00E90450" w:rsidRDefault="00E90450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79DB0EC5" w14:textId="77777777" w:rsidR="00E90450" w:rsidRDefault="00E90450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1058B412" w14:textId="77777777" w:rsidR="00E90450" w:rsidRPr="00E90450" w:rsidRDefault="00E90450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</w:tc>
              <w:tc>
                <w:tcPr>
                  <w:tcW w:w="399" w:type="dxa"/>
                </w:tcPr>
                <w:p w14:paraId="3600C525" w14:textId="2B97707D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f)</w:t>
                  </w:r>
                </w:p>
              </w:tc>
              <w:tc>
                <w:tcPr>
                  <w:tcW w:w="4966" w:type="dxa"/>
                </w:tcPr>
                <w:p w14:paraId="59545CC7" w14:textId="77777777" w:rsidR="004E6CC9" w:rsidRPr="00E90450" w:rsidRDefault="004E6CC9" w:rsidP="004E6CC9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Style w:val="ITAL"/>
                      <w:rFonts w:asciiTheme="minorHAnsi" w:hAnsiTheme="minorHAnsi"/>
                      <w:sz w:val="22"/>
                      <w:szCs w:val="22"/>
                    </w:rPr>
                    <w:t>(2j – 3)</w:t>
                  </w:r>
                  <w:r w:rsidRPr="00E90450">
                    <w:rPr>
                      <w:rStyle w:val="ITAL"/>
                      <w:rFonts w:asciiTheme="minorHAnsi" w:hAnsiTheme="minorHAnsi"/>
                      <w:sz w:val="22"/>
                      <w:szCs w:val="22"/>
                      <w:vertAlign w:val="superscript"/>
                    </w:rPr>
                    <w:t>2</w:t>
                  </w:r>
                </w:p>
                <w:p w14:paraId="6BC32A93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394527F6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7CBDCD67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187DEC5F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31E1A70B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5697F588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</w:tc>
            </w:tr>
          </w:tbl>
          <w:p w14:paraId="2C1E0062" w14:textId="27505C5C" w:rsidR="004E6CC9" w:rsidRPr="004E6CC9" w:rsidRDefault="004E6CC9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="Calibri"/>
                <w:b/>
                <w:sz w:val="24"/>
                <w:szCs w:val="24"/>
                <w:u w:val="single"/>
              </w:rPr>
            </w:pPr>
          </w:p>
        </w:tc>
      </w:tr>
    </w:tbl>
    <w:p w14:paraId="7167F657" w14:textId="63D288E3" w:rsidR="00D067E0" w:rsidRPr="00E90450" w:rsidRDefault="00E10339" w:rsidP="00296ED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b/>
          <w:sz w:val="22"/>
          <w:szCs w:val="22"/>
        </w:rPr>
        <w:t>[</w:t>
      </w:r>
      <w:r w:rsidR="00741051" w:rsidRPr="00E90450">
        <w:rPr>
          <w:rFonts w:asciiTheme="minorHAnsi" w:hAnsiTheme="minorHAnsi"/>
          <w:b/>
          <w:sz w:val="22"/>
          <w:szCs w:val="22"/>
        </w:rPr>
        <w:t>8</w:t>
      </w:r>
      <w:r w:rsidRPr="00E90450">
        <w:rPr>
          <w:rFonts w:asciiTheme="minorHAnsi" w:hAnsiTheme="minorHAnsi"/>
          <w:b/>
          <w:sz w:val="22"/>
          <w:szCs w:val="22"/>
        </w:rPr>
        <w:t xml:space="preserve"> marks:</w:t>
      </w:r>
      <w:r w:rsidR="00E90450">
        <w:rPr>
          <w:rFonts w:asciiTheme="minorHAnsi" w:hAnsiTheme="minorHAnsi"/>
          <w:b/>
          <w:sz w:val="22"/>
          <w:szCs w:val="22"/>
        </w:rPr>
        <w:t xml:space="preserve"> </w:t>
      </w:r>
      <w:r w:rsidRPr="00E90450">
        <w:rPr>
          <w:rFonts w:asciiTheme="minorHAnsi" w:hAnsiTheme="minorHAnsi"/>
          <w:b/>
          <w:sz w:val="22"/>
          <w:szCs w:val="22"/>
        </w:rPr>
        <w:t xml:space="preserve">1, 1, </w:t>
      </w:r>
      <w:r w:rsidR="00741051" w:rsidRPr="00E90450">
        <w:rPr>
          <w:rFonts w:asciiTheme="minorHAnsi" w:hAnsiTheme="minorHAnsi"/>
          <w:b/>
          <w:sz w:val="22"/>
          <w:szCs w:val="22"/>
        </w:rPr>
        <w:t>2</w:t>
      </w:r>
      <w:r w:rsidRPr="00E90450">
        <w:rPr>
          <w:rFonts w:asciiTheme="minorHAnsi" w:hAnsiTheme="minorHAnsi"/>
          <w:b/>
          <w:sz w:val="22"/>
          <w:szCs w:val="22"/>
        </w:rPr>
        <w:t xml:space="preserve">, </w:t>
      </w:r>
      <w:r w:rsidR="00741051" w:rsidRPr="00E90450">
        <w:rPr>
          <w:rFonts w:asciiTheme="minorHAnsi" w:hAnsiTheme="minorHAnsi"/>
          <w:b/>
          <w:sz w:val="22"/>
          <w:szCs w:val="22"/>
        </w:rPr>
        <w:t>2</w:t>
      </w:r>
      <w:r w:rsidR="00DB493F" w:rsidRPr="00E90450">
        <w:rPr>
          <w:rFonts w:asciiTheme="minorHAnsi" w:hAnsiTheme="minorHAnsi"/>
          <w:b/>
          <w:sz w:val="22"/>
          <w:szCs w:val="22"/>
        </w:rPr>
        <w:t xml:space="preserve">, </w:t>
      </w:r>
      <w:r w:rsidR="00741051" w:rsidRPr="00E90450">
        <w:rPr>
          <w:rFonts w:asciiTheme="minorHAnsi" w:hAnsiTheme="minorHAnsi"/>
          <w:b/>
          <w:sz w:val="22"/>
          <w:szCs w:val="22"/>
        </w:rPr>
        <w:t>2</w:t>
      </w:r>
      <w:r w:rsidRPr="00E90450">
        <w:rPr>
          <w:rFonts w:asciiTheme="minorHAnsi" w:hAnsiTheme="minorHAnsi"/>
          <w:b/>
          <w:sz w:val="22"/>
          <w:szCs w:val="22"/>
        </w:rPr>
        <w:t>]</w:t>
      </w:r>
    </w:p>
    <w:p w14:paraId="342B0CD9" w14:textId="6118D857" w:rsidR="00E10339" w:rsidRPr="00E90450" w:rsidRDefault="00CD1B6C" w:rsidP="00E10339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Fully f</w:t>
      </w:r>
      <w:r w:rsidR="00E10339" w:rsidRPr="00E90450">
        <w:rPr>
          <w:rFonts w:asciiTheme="minorHAnsi" w:hAnsiTheme="minorHAnsi"/>
          <w:sz w:val="22"/>
          <w:szCs w:val="22"/>
        </w:rPr>
        <w:t>actorise the following:</w:t>
      </w: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5012"/>
        <w:gridCol w:w="399"/>
        <w:gridCol w:w="4760"/>
      </w:tblGrid>
      <w:tr w:rsidR="00E10339" w:rsidRPr="00E90450" w14:paraId="292411E9" w14:textId="77777777" w:rsidTr="00E90450">
        <w:tc>
          <w:tcPr>
            <w:tcW w:w="425" w:type="dxa"/>
          </w:tcPr>
          <w:p w14:paraId="5DEBA5AC" w14:textId="690ED2B6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a)</w:t>
            </w:r>
          </w:p>
        </w:tc>
        <w:tc>
          <w:tcPr>
            <w:tcW w:w="5037" w:type="dxa"/>
          </w:tcPr>
          <w:p w14:paraId="2711EF32" w14:textId="35F1680F" w:rsidR="00E10339" w:rsidRPr="00E90450" w:rsidRDefault="004E6CC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2q - 4</w:t>
            </w:r>
          </w:p>
          <w:p w14:paraId="761205B0" w14:textId="77777777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C711771" w14:textId="77777777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99D101D" w14:textId="77777777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BFE3088" w14:textId="77777777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43F8E41" w14:textId="3B8CE3F5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0" w:type="dxa"/>
          </w:tcPr>
          <w:p w14:paraId="05411421" w14:textId="697FD5A4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b)</w:t>
            </w:r>
          </w:p>
        </w:tc>
        <w:tc>
          <w:tcPr>
            <w:tcW w:w="4784" w:type="dxa"/>
          </w:tcPr>
          <w:p w14:paraId="3A40E829" w14:textId="2A850D2C" w:rsidR="00DB493F" w:rsidRPr="00E90450" w:rsidRDefault="00741051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6r + 3r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  <w:vertAlign w:val="superscript"/>
              </w:rPr>
              <w:t>2</w:t>
            </w:r>
          </w:p>
          <w:p w14:paraId="2CADF887" w14:textId="069DBC31" w:rsidR="00DB493F" w:rsidRPr="00E90450" w:rsidRDefault="00DB493F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E10339" w:rsidRPr="00E90450" w14:paraId="189D63EA" w14:textId="77777777" w:rsidTr="00E90450">
        <w:tc>
          <w:tcPr>
            <w:tcW w:w="425" w:type="dxa"/>
          </w:tcPr>
          <w:p w14:paraId="67CFDA54" w14:textId="151148B1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c)</w:t>
            </w:r>
          </w:p>
        </w:tc>
        <w:tc>
          <w:tcPr>
            <w:tcW w:w="5037" w:type="dxa"/>
          </w:tcPr>
          <w:p w14:paraId="3BB0D174" w14:textId="77777777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c</w:t>
            </w:r>
            <w:r w:rsidRPr="00E90450">
              <w:rPr>
                <w:rStyle w:val="SUP"/>
                <w:rFonts w:asciiTheme="minorHAnsi" w:hAnsiTheme="minorHAnsi"/>
                <w:sz w:val="22"/>
                <w:szCs w:val="22"/>
              </w:rPr>
              <w:t xml:space="preserve">2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B"/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8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c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B"/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15</w:t>
            </w:r>
          </w:p>
          <w:p w14:paraId="096012CE" w14:textId="77777777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11B9AC73" w14:textId="77777777" w:rsidR="00E10339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1B1969E8" w14:textId="77777777" w:rsidR="00E90450" w:rsidRDefault="00E90450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900B09D" w14:textId="77777777" w:rsidR="00E90450" w:rsidRDefault="00E90450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A844DE0" w14:textId="77777777" w:rsidR="00E90450" w:rsidRDefault="00E90450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BF7BBAF" w14:textId="42A6D39F" w:rsidR="00E90450" w:rsidRPr="00E90450" w:rsidRDefault="00E90450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0" w:type="dxa"/>
          </w:tcPr>
          <w:p w14:paraId="59E7E304" w14:textId="7EDE92C0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d)</w:t>
            </w:r>
          </w:p>
        </w:tc>
        <w:tc>
          <w:tcPr>
            <w:tcW w:w="4784" w:type="dxa"/>
          </w:tcPr>
          <w:p w14:paraId="26F32B99" w14:textId="77777777" w:rsidR="004E6CC9" w:rsidRPr="00E90450" w:rsidRDefault="004E6CC9" w:rsidP="004E6CC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a</w:t>
            </w:r>
            <w:r w:rsidRPr="00E90450">
              <w:rPr>
                <w:rStyle w:val="SUP"/>
                <w:rFonts w:asciiTheme="minorHAnsi" w:hAnsiTheme="minorHAnsi"/>
                <w:sz w:val="22"/>
                <w:szCs w:val="22"/>
              </w:rPr>
              <w:t>2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D"/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9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ab/>
            </w:r>
          </w:p>
          <w:p w14:paraId="6583330E" w14:textId="77777777" w:rsidR="00DB493F" w:rsidRPr="00E90450" w:rsidRDefault="00DB493F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40087BD" w14:textId="77777777" w:rsidR="00DB493F" w:rsidRPr="00E90450" w:rsidRDefault="00DB493F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43642537" w14:textId="77777777" w:rsidR="00DB493F" w:rsidRPr="00E90450" w:rsidRDefault="00DB493F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3F49AB9" w14:textId="77777777" w:rsidR="00DB493F" w:rsidRPr="00E90450" w:rsidRDefault="00DB493F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FFD045E" w14:textId="3024625F" w:rsidR="00DB493F" w:rsidRPr="00E90450" w:rsidRDefault="00DB493F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B493F" w:rsidRPr="00E90450" w14:paraId="1C832141" w14:textId="77777777" w:rsidTr="00E90450">
        <w:tc>
          <w:tcPr>
            <w:tcW w:w="425" w:type="dxa"/>
          </w:tcPr>
          <w:p w14:paraId="4B6FDA67" w14:textId="54D047ED" w:rsidR="00DB493F" w:rsidRPr="00E90450" w:rsidRDefault="00DB493F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e)</w:t>
            </w:r>
          </w:p>
        </w:tc>
        <w:tc>
          <w:tcPr>
            <w:tcW w:w="5037" w:type="dxa"/>
          </w:tcPr>
          <w:p w14:paraId="59BFE951" w14:textId="77777777" w:rsidR="00741051" w:rsidRPr="00E90450" w:rsidRDefault="00741051" w:rsidP="00741051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x</w:t>
            </w:r>
            <w:r w:rsidRPr="00E90450">
              <w:rPr>
                <w:rStyle w:val="SUP"/>
                <w:rFonts w:asciiTheme="minorHAnsi" w:hAnsiTheme="minorHAnsi"/>
                <w:sz w:val="22"/>
                <w:szCs w:val="22"/>
              </w:rPr>
              <w:t xml:space="preserve">2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D"/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12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x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B"/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36</w:t>
            </w:r>
          </w:p>
          <w:p w14:paraId="2D8F82CF" w14:textId="77777777" w:rsidR="00741051" w:rsidRPr="00E90450" w:rsidRDefault="00741051" w:rsidP="00E10339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6C741039" w14:textId="77777777" w:rsidR="00741051" w:rsidRPr="00E90450" w:rsidRDefault="00741051" w:rsidP="00E10339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3B9F39F1" w14:textId="77777777" w:rsidR="00741051" w:rsidRPr="00E90450" w:rsidRDefault="00741051" w:rsidP="00E10339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1D1A7A49" w14:textId="18283594" w:rsidR="00741051" w:rsidRPr="00E90450" w:rsidRDefault="00741051" w:rsidP="00E10339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350" w:type="dxa"/>
          </w:tcPr>
          <w:p w14:paraId="1BD20655" w14:textId="4D57225B" w:rsidR="00DB493F" w:rsidRPr="00E90450" w:rsidRDefault="00DB493F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784" w:type="dxa"/>
          </w:tcPr>
          <w:p w14:paraId="6349AD1D" w14:textId="2ACAC9D0" w:rsidR="00DB493F" w:rsidRPr="00E90450" w:rsidRDefault="00DB493F" w:rsidP="00E10339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</w:tc>
      </w:tr>
    </w:tbl>
    <w:p w14:paraId="4F0084B1" w14:textId="11AD90FA" w:rsidR="002E0DC6" w:rsidRPr="00E90450" w:rsidRDefault="004E6CC9" w:rsidP="00296ED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b/>
          <w:sz w:val="22"/>
          <w:szCs w:val="22"/>
        </w:rPr>
        <w:lastRenderedPageBreak/>
        <w:t xml:space="preserve"> </w:t>
      </w:r>
      <w:r w:rsidR="002E0DC6" w:rsidRPr="00E90450">
        <w:rPr>
          <w:rFonts w:asciiTheme="minorHAnsi" w:hAnsiTheme="minorHAnsi"/>
          <w:b/>
          <w:sz w:val="22"/>
          <w:szCs w:val="22"/>
        </w:rPr>
        <w:t>[</w:t>
      </w:r>
      <w:r w:rsidR="003D23A0">
        <w:rPr>
          <w:rFonts w:asciiTheme="minorHAnsi" w:hAnsiTheme="minorHAnsi"/>
          <w:b/>
          <w:sz w:val="22"/>
          <w:szCs w:val="22"/>
        </w:rPr>
        <w:t>7</w:t>
      </w:r>
      <w:r w:rsidR="002E0DC6" w:rsidRPr="00E90450">
        <w:rPr>
          <w:rFonts w:asciiTheme="minorHAnsi" w:hAnsiTheme="minorHAnsi"/>
          <w:b/>
          <w:sz w:val="22"/>
          <w:szCs w:val="22"/>
        </w:rPr>
        <w:t xml:space="preserve"> marks: </w:t>
      </w:r>
      <w:r w:rsidR="00CD1B6C">
        <w:rPr>
          <w:rFonts w:asciiTheme="minorHAnsi" w:hAnsiTheme="minorHAnsi"/>
          <w:b/>
          <w:sz w:val="22"/>
          <w:szCs w:val="22"/>
        </w:rPr>
        <w:t>1, 2</w:t>
      </w:r>
      <w:r w:rsidR="00741051" w:rsidRPr="00E90450">
        <w:rPr>
          <w:rFonts w:asciiTheme="minorHAnsi" w:hAnsiTheme="minorHAnsi"/>
          <w:b/>
          <w:sz w:val="22"/>
          <w:szCs w:val="22"/>
        </w:rPr>
        <w:t xml:space="preserve">, </w:t>
      </w:r>
      <w:r w:rsidR="002E0DC6" w:rsidRPr="00E90450">
        <w:rPr>
          <w:rFonts w:asciiTheme="minorHAnsi" w:hAnsiTheme="minorHAnsi"/>
          <w:b/>
          <w:sz w:val="22"/>
          <w:szCs w:val="22"/>
        </w:rPr>
        <w:t>2,</w:t>
      </w:r>
      <w:r w:rsidR="00741051" w:rsidRPr="00E90450">
        <w:rPr>
          <w:rFonts w:asciiTheme="minorHAnsi" w:hAnsiTheme="minorHAnsi"/>
          <w:b/>
          <w:sz w:val="22"/>
          <w:szCs w:val="22"/>
        </w:rPr>
        <w:t xml:space="preserve"> </w:t>
      </w:r>
      <w:r w:rsidR="002E0DC6" w:rsidRPr="00E90450">
        <w:rPr>
          <w:rFonts w:asciiTheme="minorHAnsi" w:hAnsiTheme="minorHAnsi"/>
          <w:b/>
          <w:sz w:val="22"/>
          <w:szCs w:val="22"/>
        </w:rPr>
        <w:t>2]</w:t>
      </w:r>
    </w:p>
    <w:p w14:paraId="61EF4E4B" w14:textId="090E6065" w:rsidR="002E0DC6" w:rsidRPr="00E90450" w:rsidRDefault="002E0DC6" w:rsidP="002E0DC6">
      <w:pPr>
        <w:pStyle w:val="ListParagraph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>Solve the following quadratics:</w:t>
      </w: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5012"/>
        <w:gridCol w:w="399"/>
        <w:gridCol w:w="4760"/>
      </w:tblGrid>
      <w:tr w:rsidR="002E0DC6" w:rsidRPr="00E90450" w14:paraId="30512DEC" w14:textId="77777777" w:rsidTr="00E90450">
        <w:tc>
          <w:tcPr>
            <w:tcW w:w="425" w:type="dxa"/>
          </w:tcPr>
          <w:p w14:paraId="349B84D7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a)</w:t>
            </w:r>
          </w:p>
        </w:tc>
        <w:tc>
          <w:tcPr>
            <w:tcW w:w="5012" w:type="dxa"/>
          </w:tcPr>
          <w:p w14:paraId="4D43EDAB" w14:textId="1C0937F3" w:rsidR="002E0DC6" w:rsidRPr="00E90450" w:rsidRDefault="00741051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(d + 3)(d + 3) = 0</w:t>
            </w:r>
          </w:p>
          <w:p w14:paraId="4201907D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5110DD4E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F06E7A2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16F0F3B7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4C2805C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BC2BD09" w14:textId="77777777" w:rsidR="00C05AE4" w:rsidRDefault="00C05AE4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4D417881" w14:textId="77777777" w:rsidR="00343622" w:rsidRDefault="00343622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3B8C8CC" w14:textId="77777777" w:rsidR="00343622" w:rsidRPr="00E90450" w:rsidRDefault="00343622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5FEB003" w14:textId="77777777" w:rsidR="00741051" w:rsidRPr="00E90450" w:rsidRDefault="00741051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4C30AD6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99" w:type="dxa"/>
          </w:tcPr>
          <w:p w14:paraId="69837D2B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b)</w:t>
            </w:r>
          </w:p>
        </w:tc>
        <w:tc>
          <w:tcPr>
            <w:tcW w:w="4760" w:type="dxa"/>
          </w:tcPr>
          <w:p w14:paraId="7465DB1F" w14:textId="11F74770" w:rsidR="002E0DC6" w:rsidRPr="00E90450" w:rsidRDefault="00741051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(w + 3)(w + 4) = 0</w:t>
            </w:r>
          </w:p>
          <w:p w14:paraId="029421D0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7E1CB1C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C399A88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48EA4E6E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5FCFA641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C29F2B7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2E0DC6" w:rsidRPr="00E90450" w14:paraId="68AC9A6C" w14:textId="77777777" w:rsidTr="00E90450">
        <w:tc>
          <w:tcPr>
            <w:tcW w:w="425" w:type="dxa"/>
          </w:tcPr>
          <w:p w14:paraId="355B8F9A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c)</w:t>
            </w:r>
          </w:p>
        </w:tc>
        <w:tc>
          <w:tcPr>
            <w:tcW w:w="5012" w:type="dxa"/>
          </w:tcPr>
          <w:p w14:paraId="783FAACB" w14:textId="77777777" w:rsidR="00741051" w:rsidRPr="00E90450" w:rsidRDefault="00741051" w:rsidP="00741051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y</w:t>
            </w:r>
            <w:r w:rsidRPr="00E90450">
              <w:rPr>
                <w:rFonts w:asciiTheme="minorHAnsi" w:hAnsiTheme="minorHAnsi"/>
                <w:sz w:val="22"/>
                <w:szCs w:val="22"/>
                <w:vertAlign w:val="superscript"/>
              </w:rPr>
              <w:t>2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– 3y – 10 = 0</w:t>
            </w:r>
          </w:p>
          <w:p w14:paraId="4C32D3D6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54F58BFD" w14:textId="77777777" w:rsidR="002E0DC6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037EA9E" w14:textId="77777777" w:rsidR="00343622" w:rsidRDefault="00343622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5C308A96" w14:textId="77777777" w:rsidR="00343622" w:rsidRPr="00E90450" w:rsidRDefault="00343622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93CF204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B083B2E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6C978D0" w14:textId="77777777" w:rsidR="00C05AE4" w:rsidRPr="00E90450" w:rsidRDefault="00C05AE4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A2C6B59" w14:textId="77777777" w:rsidR="00C05AE4" w:rsidRPr="00E90450" w:rsidRDefault="00C05AE4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5D33E7C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410EEBF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99" w:type="dxa"/>
          </w:tcPr>
          <w:p w14:paraId="18A3C4BE" w14:textId="2963804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760" w:type="dxa"/>
          </w:tcPr>
          <w:p w14:paraId="183197A3" w14:textId="77777777" w:rsidR="00741051" w:rsidRPr="00E90450" w:rsidRDefault="00741051" w:rsidP="00741051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  <w:vertAlign w:val="superscript"/>
              </w:rPr>
              <w:t>2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 xml:space="preserve"> – 4g = 12</w:t>
            </w:r>
          </w:p>
          <w:p w14:paraId="1D8093A3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22836778" w14:textId="459467A4" w:rsidR="00DB493F" w:rsidRPr="004E6CC9" w:rsidRDefault="004E6CC9" w:rsidP="004E6CC9">
      <w:pPr>
        <w:rPr>
          <w:rFonts w:asciiTheme="minorHAnsi" w:hAnsiTheme="minorHAnsi"/>
          <w:b/>
          <w:sz w:val="24"/>
          <w:szCs w:val="24"/>
          <w:u w:val="single"/>
        </w:rPr>
      </w:pPr>
      <w:r>
        <w:rPr>
          <w:rFonts w:asciiTheme="minorHAnsi" w:hAnsiTheme="minorHAnsi"/>
          <w:b/>
          <w:sz w:val="24"/>
          <w:szCs w:val="24"/>
          <w:u w:val="single"/>
        </w:rPr>
        <w:t>Part B: A and B Level Questions</w:t>
      </w:r>
    </w:p>
    <w:p w14:paraId="26253977" w14:textId="77777777" w:rsidR="00DB493F" w:rsidRDefault="00DB493F" w:rsidP="00DB493F">
      <w:pPr>
        <w:rPr>
          <w:rFonts w:asciiTheme="minorHAnsi" w:hAnsiTheme="minorHAnsi"/>
          <w:sz w:val="24"/>
          <w:szCs w:val="24"/>
        </w:rPr>
      </w:pPr>
    </w:p>
    <w:p w14:paraId="56014AD0" w14:textId="1FF61AE5" w:rsidR="004E6CC9" w:rsidRPr="00E90450" w:rsidRDefault="004E6CC9" w:rsidP="00296ED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b/>
          <w:sz w:val="22"/>
          <w:szCs w:val="22"/>
        </w:rPr>
        <w:t>[</w:t>
      </w:r>
      <w:r w:rsidR="007E6AD2" w:rsidRPr="00E90450">
        <w:rPr>
          <w:rFonts w:asciiTheme="minorHAnsi" w:hAnsiTheme="minorHAnsi"/>
          <w:b/>
          <w:sz w:val="22"/>
          <w:szCs w:val="22"/>
        </w:rPr>
        <w:t>6</w:t>
      </w:r>
      <w:r w:rsidRPr="00E90450">
        <w:rPr>
          <w:rFonts w:asciiTheme="minorHAnsi" w:hAnsiTheme="minorHAnsi"/>
          <w:b/>
          <w:sz w:val="22"/>
          <w:szCs w:val="22"/>
        </w:rPr>
        <w:t xml:space="preserve"> marks:1, 1, 1, 1</w:t>
      </w:r>
      <w:r w:rsidR="007E6AD2" w:rsidRPr="00E90450">
        <w:rPr>
          <w:rFonts w:asciiTheme="minorHAnsi" w:hAnsiTheme="minorHAnsi"/>
          <w:b/>
          <w:sz w:val="22"/>
          <w:szCs w:val="22"/>
        </w:rPr>
        <w:t>, 2</w:t>
      </w:r>
      <w:r w:rsidRPr="00E90450">
        <w:rPr>
          <w:rFonts w:asciiTheme="minorHAnsi" w:hAnsiTheme="minorHAnsi"/>
          <w:b/>
          <w:sz w:val="22"/>
          <w:szCs w:val="22"/>
        </w:rPr>
        <w:t>]</w:t>
      </w:r>
    </w:p>
    <w:p w14:paraId="0AA003E1" w14:textId="77777777" w:rsidR="004E6CC9" w:rsidRPr="00E90450" w:rsidRDefault="004E6CC9" w:rsidP="004E6CC9">
      <w:pPr>
        <w:pStyle w:val="ListParagraph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>Factorise the following:</w:t>
      </w: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5011"/>
        <w:gridCol w:w="399"/>
        <w:gridCol w:w="4761"/>
      </w:tblGrid>
      <w:tr w:rsidR="004E6CC9" w:rsidRPr="00E90450" w14:paraId="2498263F" w14:textId="77777777" w:rsidTr="00E90450">
        <w:tc>
          <w:tcPr>
            <w:tcW w:w="425" w:type="dxa"/>
          </w:tcPr>
          <w:p w14:paraId="359EAE3C" w14:textId="5419F881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a)</w:t>
            </w:r>
          </w:p>
        </w:tc>
        <w:tc>
          <w:tcPr>
            <w:tcW w:w="5011" w:type="dxa"/>
          </w:tcPr>
          <w:p w14:paraId="54DD9CBA" w14:textId="041830BF" w:rsidR="004E6CC9" w:rsidRPr="00E90450" w:rsidRDefault="00CD1B6C" w:rsidP="004E6CC9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  <w:r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t(t – 4) +3</w:t>
            </w:r>
            <w:r w:rsidR="004E6CC9"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(t – 4)</w:t>
            </w:r>
          </w:p>
          <w:p w14:paraId="3E987F97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B639C6B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16B3160B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F616B40" w14:textId="77777777" w:rsidR="00741051" w:rsidRPr="00E90450" w:rsidRDefault="00741051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75C6C7E" w14:textId="77777777" w:rsidR="00741051" w:rsidRPr="00E90450" w:rsidRDefault="00741051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FBAC329" w14:textId="77777777" w:rsidR="00741051" w:rsidRDefault="00741051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A67914F" w14:textId="77777777" w:rsidR="00343622" w:rsidRDefault="0034362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23E6F12" w14:textId="77777777" w:rsidR="00343622" w:rsidRPr="00E90450" w:rsidRDefault="0034362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F0954D4" w14:textId="77777777" w:rsidR="00741051" w:rsidRPr="00E90450" w:rsidRDefault="00741051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774A989" w14:textId="77777777" w:rsidR="00741051" w:rsidRPr="00E90450" w:rsidRDefault="00741051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99" w:type="dxa"/>
          </w:tcPr>
          <w:p w14:paraId="1198BF92" w14:textId="786D61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b)</w:t>
            </w:r>
          </w:p>
        </w:tc>
        <w:tc>
          <w:tcPr>
            <w:tcW w:w="4761" w:type="dxa"/>
          </w:tcPr>
          <w:p w14:paraId="2BF9EC80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  <w:vertAlign w:val="superscript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h</w:t>
            </w:r>
            <w:r w:rsidRPr="00E90450">
              <w:rPr>
                <w:rStyle w:val="SUP"/>
                <w:rFonts w:asciiTheme="minorHAnsi" w:hAnsiTheme="minorHAnsi"/>
                <w:sz w:val="22"/>
                <w:szCs w:val="22"/>
              </w:rPr>
              <w:t xml:space="preserve">2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>+2hk + k</w:t>
            </w:r>
            <w:r w:rsidRPr="00E90450">
              <w:rPr>
                <w:rFonts w:asciiTheme="minorHAnsi" w:hAnsiTheme="minorHAnsi"/>
                <w:sz w:val="22"/>
                <w:szCs w:val="22"/>
                <w:vertAlign w:val="superscript"/>
              </w:rPr>
              <w:t>2</w:t>
            </w:r>
          </w:p>
          <w:p w14:paraId="2DF2C7A3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55E18996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4868235F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5E21D238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4D2EB89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AA2DA2A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E6CC9" w:rsidRPr="00E90450" w14:paraId="04389F55" w14:textId="77777777" w:rsidTr="00E90450">
        <w:tc>
          <w:tcPr>
            <w:tcW w:w="425" w:type="dxa"/>
          </w:tcPr>
          <w:p w14:paraId="7C000012" w14:textId="26979E2C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c)</w:t>
            </w:r>
          </w:p>
        </w:tc>
        <w:tc>
          <w:tcPr>
            <w:tcW w:w="5011" w:type="dxa"/>
          </w:tcPr>
          <w:p w14:paraId="609B0924" w14:textId="77777777" w:rsidR="004E6CC9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2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x</w:t>
            </w:r>
            <w:r w:rsidRPr="00E90450">
              <w:rPr>
                <w:rStyle w:val="SUP"/>
                <w:rFonts w:asciiTheme="minorHAnsi" w:hAnsiTheme="minorHAnsi"/>
                <w:sz w:val="22"/>
                <w:szCs w:val="22"/>
              </w:rPr>
              <w:t>2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B"/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9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x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B"/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10</w:t>
            </w:r>
          </w:p>
          <w:p w14:paraId="36BA82CB" w14:textId="77777777" w:rsidR="00343622" w:rsidRDefault="0034362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C3881FC" w14:textId="77777777" w:rsidR="00343622" w:rsidRDefault="0034362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EDF6B07" w14:textId="77777777" w:rsidR="00343622" w:rsidRDefault="0034362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C19B426" w14:textId="77777777" w:rsidR="00343622" w:rsidRDefault="0034362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120F004" w14:textId="77777777" w:rsidR="00343622" w:rsidRDefault="0034362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17A4BDF8" w14:textId="77777777" w:rsidR="00343622" w:rsidRDefault="0034362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61897F4" w14:textId="77777777" w:rsidR="00343622" w:rsidRDefault="0034362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70FB3CB" w14:textId="77777777" w:rsidR="00343622" w:rsidRPr="00E90450" w:rsidRDefault="00343622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399" w:type="dxa"/>
          </w:tcPr>
          <w:p w14:paraId="207132F6" w14:textId="6F8BCFAA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d)</w:t>
            </w:r>
          </w:p>
        </w:tc>
        <w:tc>
          <w:tcPr>
            <w:tcW w:w="4761" w:type="dxa"/>
          </w:tcPr>
          <w:p w14:paraId="31BCD465" w14:textId="3BC973F6" w:rsidR="004E6CC9" w:rsidRPr="00E90450" w:rsidRDefault="004E6CC9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4t</w:t>
            </w:r>
            <w:r w:rsidRPr="00E90450">
              <w:rPr>
                <w:rStyle w:val="SUP"/>
                <w:rFonts w:asciiTheme="minorHAnsi" w:hAnsiTheme="minorHAnsi"/>
                <w:sz w:val="22"/>
                <w:szCs w:val="22"/>
              </w:rPr>
              <w:t>2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B"/>
            </w:r>
            <w:r w:rsidR="004723C1">
              <w:rPr>
                <w:rFonts w:asciiTheme="minorHAnsi" w:hAnsiTheme="minorHAnsi"/>
                <w:sz w:val="22"/>
                <w:szCs w:val="22"/>
              </w:rPr>
              <w:t xml:space="preserve"> 12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t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B"/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4723C1">
              <w:rPr>
                <w:rFonts w:asciiTheme="minorHAnsi" w:hAnsiTheme="minorHAnsi"/>
                <w:sz w:val="22"/>
                <w:szCs w:val="22"/>
              </w:rPr>
              <w:t>8</w:t>
            </w:r>
          </w:p>
          <w:p w14:paraId="342CF60B" w14:textId="77777777" w:rsidR="004E6CC9" w:rsidRPr="00E90450" w:rsidRDefault="004E6CC9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3BE7C52F" w14:textId="77777777" w:rsidR="004E6CC9" w:rsidRPr="00E90450" w:rsidRDefault="004E6CC9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54082B78" w14:textId="77777777" w:rsidR="00741051" w:rsidRPr="00E90450" w:rsidRDefault="00741051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05D4A1DF" w14:textId="77777777" w:rsidR="004E6CC9" w:rsidRPr="00E90450" w:rsidRDefault="004E6CC9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4952AE12" w14:textId="77777777" w:rsidR="004E6CC9" w:rsidRPr="00E90450" w:rsidRDefault="004E6CC9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03ECBC03" w14:textId="77777777" w:rsidR="004E6CC9" w:rsidRPr="00E90450" w:rsidRDefault="004E6CC9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2BF57FE8" w14:textId="77777777" w:rsidR="004E6CC9" w:rsidRPr="00E90450" w:rsidRDefault="004E6CC9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</w:tc>
      </w:tr>
      <w:tr w:rsidR="007E6AD2" w:rsidRPr="00E90450" w14:paraId="7ECBFCB1" w14:textId="77777777" w:rsidTr="00E90450">
        <w:tc>
          <w:tcPr>
            <w:tcW w:w="425" w:type="dxa"/>
          </w:tcPr>
          <w:p w14:paraId="4ECA9BBE" w14:textId="72AA119A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e)</w:t>
            </w:r>
          </w:p>
        </w:tc>
        <w:tc>
          <w:tcPr>
            <w:tcW w:w="5011" w:type="dxa"/>
          </w:tcPr>
          <w:p w14:paraId="4DC59BDE" w14:textId="1FC33D86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  <w:vertAlign w:val="superscript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25 – (m+n)</w:t>
            </w:r>
            <w:r w:rsidRPr="00E90450">
              <w:rPr>
                <w:rFonts w:asciiTheme="minorHAnsi" w:hAnsi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399" w:type="dxa"/>
          </w:tcPr>
          <w:p w14:paraId="201BF009" w14:textId="77777777" w:rsidR="007E6AD2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42FC3571" w14:textId="77777777" w:rsidR="00343622" w:rsidRPr="00E90450" w:rsidRDefault="0034362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AD43F24" w14:textId="77777777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B8738EB" w14:textId="77777777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D9F7E7D" w14:textId="77777777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AC469A3" w14:textId="77777777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4C155F17" w14:textId="77777777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0F9774E" w14:textId="77777777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761" w:type="dxa"/>
          </w:tcPr>
          <w:p w14:paraId="6D62B523" w14:textId="77777777" w:rsidR="007E6AD2" w:rsidRPr="00E90450" w:rsidRDefault="007E6AD2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</w:tc>
      </w:tr>
    </w:tbl>
    <w:p w14:paraId="177428DB" w14:textId="354FBB6D" w:rsidR="00741051" w:rsidRPr="00E90450" w:rsidRDefault="00741051" w:rsidP="00296ED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b/>
          <w:sz w:val="22"/>
          <w:szCs w:val="22"/>
        </w:rPr>
        <w:t>[2 marks]</w:t>
      </w:r>
    </w:p>
    <w:p w14:paraId="5E5008D6" w14:textId="22E059AE" w:rsidR="00741051" w:rsidRPr="00E90450" w:rsidRDefault="00741051" w:rsidP="00741051">
      <w:pPr>
        <w:pStyle w:val="ListParagraph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>Solve the following quadratic:  d</w:t>
      </w:r>
      <w:r w:rsidRPr="00E90450">
        <w:rPr>
          <w:rFonts w:asciiTheme="minorHAnsi" w:hAnsiTheme="minorHAnsi"/>
          <w:sz w:val="22"/>
          <w:szCs w:val="22"/>
          <w:vertAlign w:val="superscript"/>
        </w:rPr>
        <w:t>2</w:t>
      </w:r>
      <w:r w:rsidRPr="00E90450">
        <w:rPr>
          <w:rFonts w:asciiTheme="minorHAnsi" w:hAnsiTheme="minorHAnsi"/>
          <w:sz w:val="22"/>
          <w:szCs w:val="22"/>
        </w:rPr>
        <w:t xml:space="preserve"> – 25 = 0</w:t>
      </w:r>
    </w:p>
    <w:p w14:paraId="23FFEAFE" w14:textId="77777777" w:rsidR="00741051" w:rsidRPr="00E90450" w:rsidRDefault="00741051" w:rsidP="00741051">
      <w:pPr>
        <w:pStyle w:val="ListParagraph"/>
        <w:rPr>
          <w:rFonts w:asciiTheme="minorHAnsi" w:hAnsiTheme="minorHAnsi"/>
          <w:sz w:val="22"/>
          <w:szCs w:val="22"/>
        </w:rPr>
      </w:pPr>
    </w:p>
    <w:p w14:paraId="52B84054" w14:textId="77777777" w:rsidR="00741051" w:rsidRDefault="00741051" w:rsidP="00741051">
      <w:pPr>
        <w:pStyle w:val="ListParagraph"/>
        <w:rPr>
          <w:rFonts w:asciiTheme="minorHAnsi" w:hAnsiTheme="minorHAnsi"/>
          <w:sz w:val="22"/>
          <w:szCs w:val="22"/>
        </w:rPr>
      </w:pPr>
    </w:p>
    <w:p w14:paraId="2EA7859A" w14:textId="77777777" w:rsidR="00E90450" w:rsidRDefault="00E90450" w:rsidP="00741051">
      <w:pPr>
        <w:pStyle w:val="ListParagraph"/>
        <w:rPr>
          <w:rFonts w:asciiTheme="minorHAnsi" w:hAnsiTheme="minorHAnsi"/>
          <w:sz w:val="22"/>
          <w:szCs w:val="22"/>
        </w:rPr>
      </w:pPr>
    </w:p>
    <w:p w14:paraId="188A42B6" w14:textId="77777777" w:rsidR="00343622" w:rsidRDefault="00343622" w:rsidP="00741051">
      <w:pPr>
        <w:pStyle w:val="ListParagraph"/>
        <w:rPr>
          <w:rFonts w:asciiTheme="minorHAnsi" w:hAnsiTheme="minorHAnsi"/>
          <w:sz w:val="22"/>
          <w:szCs w:val="22"/>
        </w:rPr>
      </w:pPr>
    </w:p>
    <w:p w14:paraId="0B2DF625" w14:textId="77777777" w:rsidR="00343622" w:rsidRDefault="00343622" w:rsidP="00741051">
      <w:pPr>
        <w:pStyle w:val="ListParagraph"/>
        <w:rPr>
          <w:rFonts w:asciiTheme="minorHAnsi" w:hAnsiTheme="minorHAnsi"/>
          <w:sz w:val="22"/>
          <w:szCs w:val="22"/>
        </w:rPr>
      </w:pPr>
    </w:p>
    <w:p w14:paraId="7D489B7D" w14:textId="77777777" w:rsidR="00343622" w:rsidRDefault="00343622" w:rsidP="00741051">
      <w:pPr>
        <w:pStyle w:val="ListParagraph"/>
        <w:rPr>
          <w:rFonts w:asciiTheme="minorHAnsi" w:hAnsiTheme="minorHAnsi"/>
          <w:sz w:val="22"/>
          <w:szCs w:val="22"/>
        </w:rPr>
      </w:pPr>
    </w:p>
    <w:p w14:paraId="65821780" w14:textId="77777777" w:rsidR="00343622" w:rsidRDefault="00343622" w:rsidP="00741051">
      <w:pPr>
        <w:pStyle w:val="ListParagraph"/>
        <w:rPr>
          <w:rFonts w:asciiTheme="minorHAnsi" w:hAnsiTheme="minorHAnsi"/>
          <w:sz w:val="22"/>
          <w:szCs w:val="22"/>
        </w:rPr>
      </w:pPr>
    </w:p>
    <w:p w14:paraId="4ACC648A" w14:textId="77777777" w:rsidR="00343622" w:rsidRDefault="00343622" w:rsidP="00741051">
      <w:pPr>
        <w:pStyle w:val="ListParagraph"/>
        <w:rPr>
          <w:rFonts w:asciiTheme="minorHAnsi" w:hAnsiTheme="minorHAnsi"/>
          <w:sz w:val="22"/>
          <w:szCs w:val="22"/>
        </w:rPr>
      </w:pPr>
    </w:p>
    <w:p w14:paraId="6BBD266E" w14:textId="77777777" w:rsidR="00E90450" w:rsidRPr="00E90450" w:rsidRDefault="00E90450" w:rsidP="00741051">
      <w:pPr>
        <w:pStyle w:val="ListParagraph"/>
        <w:rPr>
          <w:rFonts w:asciiTheme="minorHAnsi" w:hAnsiTheme="minorHAnsi"/>
          <w:sz w:val="22"/>
          <w:szCs w:val="22"/>
        </w:rPr>
      </w:pPr>
    </w:p>
    <w:p w14:paraId="7F435ADA" w14:textId="77777777" w:rsidR="004E6CC9" w:rsidRPr="00E90450" w:rsidRDefault="004E6CC9" w:rsidP="00DB493F">
      <w:pPr>
        <w:rPr>
          <w:rFonts w:asciiTheme="minorHAnsi" w:hAnsiTheme="minorHAnsi"/>
          <w:sz w:val="22"/>
          <w:szCs w:val="22"/>
        </w:rPr>
      </w:pPr>
    </w:p>
    <w:p w14:paraId="31D643F5" w14:textId="63E8A435" w:rsidR="00741051" w:rsidRPr="00E90450" w:rsidRDefault="00E90450" w:rsidP="00296ED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b/>
          <w:sz w:val="22"/>
          <w:szCs w:val="22"/>
        </w:rPr>
        <w:t>[7</w:t>
      </w:r>
      <w:r w:rsidR="00741051" w:rsidRPr="00E90450">
        <w:rPr>
          <w:rFonts w:asciiTheme="minorHAnsi" w:hAnsiTheme="minorHAnsi"/>
          <w:b/>
          <w:sz w:val="22"/>
          <w:szCs w:val="22"/>
        </w:rPr>
        <w:t xml:space="preserve"> marks: </w:t>
      </w:r>
      <w:r w:rsidRPr="00E90450">
        <w:rPr>
          <w:rFonts w:asciiTheme="minorHAnsi" w:hAnsiTheme="minorHAnsi"/>
          <w:b/>
          <w:sz w:val="22"/>
          <w:szCs w:val="22"/>
        </w:rPr>
        <w:t xml:space="preserve">1, 1, </w:t>
      </w:r>
      <w:r w:rsidR="00741051" w:rsidRPr="00E90450">
        <w:rPr>
          <w:rFonts w:asciiTheme="minorHAnsi" w:hAnsiTheme="minorHAnsi"/>
          <w:b/>
          <w:sz w:val="22"/>
          <w:szCs w:val="22"/>
        </w:rPr>
        <w:t xml:space="preserve">2, 2, </w:t>
      </w:r>
      <w:r w:rsidRPr="00E90450">
        <w:rPr>
          <w:rFonts w:asciiTheme="minorHAnsi" w:hAnsiTheme="minorHAnsi"/>
          <w:b/>
          <w:sz w:val="22"/>
          <w:szCs w:val="22"/>
        </w:rPr>
        <w:t>1</w:t>
      </w:r>
      <w:r w:rsidR="00741051" w:rsidRPr="00E90450">
        <w:rPr>
          <w:rFonts w:asciiTheme="minorHAnsi" w:hAnsiTheme="minorHAnsi"/>
          <w:b/>
          <w:sz w:val="22"/>
          <w:szCs w:val="22"/>
        </w:rPr>
        <w:t>]</w:t>
      </w:r>
    </w:p>
    <w:p w14:paraId="03F9D7E3" w14:textId="542A364A" w:rsidR="00741051" w:rsidRPr="00E90450" w:rsidRDefault="007E6AD2" w:rsidP="00741051">
      <w:pPr>
        <w:pStyle w:val="ListParagraph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 xml:space="preserve">This diagram shows two squares whose sides are </w:t>
      </w:r>
      <w:r w:rsidRPr="00E90450">
        <w:rPr>
          <w:rFonts w:asciiTheme="minorHAnsi" w:hAnsiTheme="minorHAnsi"/>
          <w:i/>
          <w:sz w:val="22"/>
          <w:szCs w:val="22"/>
        </w:rPr>
        <w:t>a</w:t>
      </w:r>
      <w:r w:rsidRPr="00E90450">
        <w:rPr>
          <w:rFonts w:asciiTheme="minorHAnsi" w:hAnsiTheme="minorHAnsi"/>
          <w:sz w:val="22"/>
          <w:szCs w:val="22"/>
        </w:rPr>
        <w:t xml:space="preserve"> metres and </w:t>
      </w:r>
      <w:r w:rsidRPr="00E90450">
        <w:rPr>
          <w:rFonts w:asciiTheme="minorHAnsi" w:hAnsiTheme="minorHAnsi"/>
          <w:i/>
          <w:sz w:val="22"/>
          <w:szCs w:val="22"/>
        </w:rPr>
        <w:t>b</w:t>
      </w:r>
      <w:r w:rsidRPr="00E90450">
        <w:rPr>
          <w:rFonts w:asciiTheme="minorHAnsi" w:hAnsiTheme="minorHAnsi"/>
          <w:sz w:val="22"/>
          <w:szCs w:val="22"/>
        </w:rPr>
        <w:t xml:space="preserve"> metres.</w:t>
      </w:r>
    </w:p>
    <w:p w14:paraId="29E015D1" w14:textId="44657098" w:rsidR="00E90450" w:rsidRPr="00E90450" w:rsidRDefault="00E90450" w:rsidP="00741051">
      <w:pPr>
        <w:pStyle w:val="ListParagraph"/>
        <w:rPr>
          <w:rFonts w:asciiTheme="minorHAnsi" w:hAnsiTheme="minorHAnsi"/>
          <w:sz w:val="22"/>
          <w:szCs w:val="22"/>
        </w:rPr>
      </w:pPr>
    </w:p>
    <w:p w14:paraId="727196A9" w14:textId="2E62FBEC" w:rsidR="007E6AD2" w:rsidRPr="00E90450" w:rsidRDefault="007E6AD2" w:rsidP="00296ED0">
      <w:pPr>
        <w:pStyle w:val="ListParagraph"/>
        <w:numPr>
          <w:ilvl w:val="0"/>
          <w:numId w:val="5"/>
        </w:numPr>
        <w:ind w:left="709" w:hanging="283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>What is the area of the larger square?</w:t>
      </w:r>
    </w:p>
    <w:p w14:paraId="14B1AC53" w14:textId="77777777" w:rsid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1E39D036" w14:textId="77777777" w:rsidR="00343622" w:rsidRDefault="00343622" w:rsidP="00E90450">
      <w:pPr>
        <w:rPr>
          <w:rFonts w:asciiTheme="minorHAnsi" w:hAnsiTheme="minorHAnsi"/>
          <w:sz w:val="22"/>
          <w:szCs w:val="22"/>
        </w:rPr>
      </w:pPr>
    </w:p>
    <w:p w14:paraId="1596DFA2" w14:textId="77777777" w:rsidR="00343622" w:rsidRPr="00E90450" w:rsidRDefault="00343622" w:rsidP="00E90450">
      <w:pPr>
        <w:rPr>
          <w:rFonts w:asciiTheme="minorHAnsi" w:hAnsiTheme="minorHAnsi"/>
          <w:sz w:val="22"/>
          <w:szCs w:val="22"/>
        </w:rPr>
      </w:pPr>
    </w:p>
    <w:p w14:paraId="3E7F49FC" w14:textId="6757CA4D" w:rsidR="00E90450" w:rsidRPr="00E90450" w:rsidRDefault="00EE41EA" w:rsidP="00E90450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527CD5C" wp14:editId="2DF8CF67">
                <wp:simplePos x="0" y="0"/>
                <wp:positionH relativeFrom="column">
                  <wp:posOffset>4916805</wp:posOffset>
                </wp:positionH>
                <wp:positionV relativeFrom="paragraph">
                  <wp:posOffset>-4445</wp:posOffset>
                </wp:positionV>
                <wp:extent cx="1800225" cy="1276350"/>
                <wp:effectExtent l="0" t="0" r="9525" b="1905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225" cy="1276350"/>
                          <a:chOff x="0" y="0"/>
                          <a:chExt cx="1800225" cy="127635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1409700" cy="1276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52400" y="514350"/>
                            <a:ext cx="476250" cy="4667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76275" y="600075"/>
                            <a:ext cx="180975" cy="2762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F4745D" w14:textId="67CF8F8C" w:rsidR="00EE41EA" w:rsidRPr="00EE41EA" w:rsidRDefault="00EE41EA" w:rsidP="00EE41EA">
                              <w:pPr>
                                <w:rPr>
                                  <w:i/>
                                  <w:sz w:val="24"/>
                                </w:rPr>
                              </w:pPr>
                              <w:r w:rsidRPr="00EE41EA">
                                <w:rPr>
                                  <w:i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6375" y="485775"/>
                            <a:ext cx="323850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1F63DF" w14:textId="51D75EA8" w:rsidR="00EE41EA" w:rsidRPr="00EE41EA" w:rsidRDefault="00EE41EA" w:rsidP="00EE41EA">
                              <w:pPr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387.15pt;margin-top:-.35pt;width:141.75pt;height:100.5pt;z-index:251665408" coordsize="18002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">
                <v:rect id="Rectangle 3" o:spid="_x0000_s1027" style="position:absolute;width:14097;height:127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jA1cQA&#10;AADaAAAADwAAAGRycy9kb3ducmV2LnhtbESPQWsCMRSE74L/ITzBm2ZtocjW7FKkpYIHqZYFb4/N&#10;62br5iVsUl399U1B6HGYmW+YVTnYTpypD61jBYt5BoK4drrlRsHn4W22BBEissbOMSm4UoCyGI9W&#10;mGt34Q8672MjEoRDjgpMjD6XMtSGLIa588TJ+3K9xZhk30jd4yXBbScfsuxJWmw5LRj0tDZUn/Y/&#10;VkFmXqtTVe3cezwcv/3t6re0OSo1nQwvzyAiDfE/fG9vtIJH+LuSboAs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IwNXEAAAA2gAAAA8AAAAAAAAAAAAAAAAAmAIAAGRycy9k&#10;b3ducmV2LnhtbFBLBQYAAAAABAAEAPUAAACJAwAAAAA=&#10;" fillcolor="#a5a5a5 [2092]" strokecolor="black [3213]" strokeweight="1pt"/>
                <v:rect id="Rectangle 4" o:spid="_x0000_s1028" style="position:absolute;left:1524;top:5143;width:4762;height:4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+FNcEA&#10;AADaAAAADwAAAGRycy9kb3ducmV2LnhtbESPS4vCQBCE74L/YWjBm04UcSU6irrs87a+zk2mTYLp&#10;npCZ1ez++p0FwWNRVV9Ri1XLlbpS40snBkbDBBRJ5mwpuYHD/mUwA+UDisXKCRn4IQ+rZbezwNS6&#10;m3zRdRdyFSHiUzRQhFCnWvusIEY/dDVJ9M6uYQxRNrm2Dd4inCs9TpKpZiwlLhRY07ag7LL7ZgP8&#10;KZv6+JYgj6cfv56z16fn8mRMv9eu56ACteERvrffrYEJ/F+JN0Av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7/hTXBAAAA2gAAAA8AAAAAAAAAAAAAAAAAmAIAAGRycy9kb3du&#10;cmV2LnhtbFBLBQYAAAAABAAEAPUAAACGAwAAAAA=&#10;" fillcolor="white [3212]" strokecolor="black [3213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6762;top:6000;width:1810;height:2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1Js8MA&#10;AADcAAAADwAAAGRycy9kb3ducmV2LnhtbESPQYvCMBSE74L/ITzBm6aroKUaZRFEES9rF/b6aJ5t&#10;sHkpTbTVX28WFvY4zMw3zHrb21o8qPXGsYKPaQKCuHDacKngO99PUhA+IGusHZOCJ3nYboaDNWba&#10;dfxFj0soRYSwz1BBFUKTSemLiiz6qWuIo3d1rcUQZVtK3WIX4baWsyRZSIuG40KFDe0qKm6Xu1Xg&#10;zGFJ8pzTKf3Jr69Xas7d/qnUeNR/rkAE6sN/+K991ArmyRJ+z8QjID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f1Js8MAAADcAAAADwAAAAAAAAAAAAAAAACYAgAAZHJzL2Rv&#10;d25yZXYueG1sUEsFBgAAAAAEAAQA9QAAAIgDAAAAAA==&#10;" fillcolor="#a5a5a5 [2092]" stroked="f">
                  <v:textbox style="mso-fit-shape-to-text:t">
                    <w:txbxContent>
                      <w:p w14:paraId="29F4745D" w14:textId="67CF8F8C" w:rsidR="00EE41EA" w:rsidRPr="00EE41EA" w:rsidRDefault="00EE41EA" w:rsidP="00EE41EA">
                        <w:pPr>
                          <w:rPr>
                            <w:i/>
                            <w:sz w:val="24"/>
                          </w:rPr>
                        </w:pPr>
                        <w:r w:rsidRPr="00EE41EA">
                          <w:rPr>
                            <w:i/>
                            <w:sz w:val="24"/>
                          </w:rPr>
                          <w:t>a</w:t>
                        </w:r>
                      </w:p>
                    </w:txbxContent>
                  </v:textbox>
                </v:shape>
                <v:shape id="Text Box 2" o:spid="_x0000_s1030" type="#_x0000_t202" style="position:absolute;left:14763;top:4857;width:3239;height:2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fRAcIA&#10;AADaAAAADwAAAGRycy9kb3ducmV2LnhtbESPX2vCMBTF3wW/Q7jC3mzqQBld0zIGwhg+TOfDHi/J&#10;XdO1ualN1O7bLwPBx8P58+OU9eR6caExtJ4VrLIcBLH2puVGwfFzu3wCESKywd4zKfilAHU1n5VY&#10;GH/lPV0OsRFphEOBCmyMQyFl0JYchswPxMn79qPDmOTYSDPiNY27Xj7m+UY6bDkRLA70akl3h7NL&#10;kF3Q570//ax2nfyy3QbXH/ZdqYfF9PIMItIU7+Fb+80oWMP/lXQDZP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l9EBwgAAANoAAAAPAAAAAAAAAAAAAAAAAJgCAABkcnMvZG93&#10;bnJldi54bWxQSwUGAAAAAAQABAD1AAAAhwMAAAAA&#10;" stroked="f">
                  <v:textbox style="mso-fit-shape-to-text:t">
                    <w:txbxContent>
                      <w:p w14:paraId="581F63DF" w14:textId="51D75EA8" w:rsidR="00EE41EA" w:rsidRPr="00EE41EA" w:rsidRDefault="00EE41EA" w:rsidP="00EE41EA">
                        <w:pPr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AD820D" w14:textId="67CE4776" w:rsidR="007E6AD2" w:rsidRPr="00E90450" w:rsidRDefault="007E6AD2" w:rsidP="00296ED0">
      <w:pPr>
        <w:pStyle w:val="ListParagraph"/>
        <w:numPr>
          <w:ilvl w:val="0"/>
          <w:numId w:val="5"/>
        </w:numPr>
        <w:ind w:left="709" w:hanging="283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>What is the area of the smaller square?</w:t>
      </w:r>
    </w:p>
    <w:p w14:paraId="3446149A" w14:textId="77777777" w:rsid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2AF5656F" w14:textId="77777777" w:rsidR="00343622" w:rsidRDefault="00343622" w:rsidP="00E90450">
      <w:pPr>
        <w:rPr>
          <w:rFonts w:asciiTheme="minorHAnsi" w:hAnsiTheme="minorHAnsi"/>
          <w:sz w:val="22"/>
          <w:szCs w:val="22"/>
        </w:rPr>
      </w:pPr>
    </w:p>
    <w:p w14:paraId="2341278C" w14:textId="77777777" w:rsidR="00343622" w:rsidRPr="00E90450" w:rsidRDefault="00343622" w:rsidP="00E90450">
      <w:pPr>
        <w:rPr>
          <w:rFonts w:asciiTheme="minorHAnsi" w:hAnsiTheme="minorHAnsi"/>
          <w:sz w:val="22"/>
          <w:szCs w:val="22"/>
        </w:rPr>
      </w:pPr>
    </w:p>
    <w:p w14:paraId="7EB47195" w14:textId="77777777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2667665A" w14:textId="72366661" w:rsidR="007E6AD2" w:rsidRPr="00E90450" w:rsidRDefault="007E6AD2" w:rsidP="00296ED0">
      <w:pPr>
        <w:pStyle w:val="ListParagraph"/>
        <w:numPr>
          <w:ilvl w:val="0"/>
          <w:numId w:val="5"/>
        </w:numPr>
        <w:ind w:left="709" w:hanging="283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>Write an expression for the area of the shaded region.</w:t>
      </w:r>
    </w:p>
    <w:p w14:paraId="6B766A3F" w14:textId="77777777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74B3491B" w14:textId="77777777" w:rsid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580DFF0D" w14:textId="77777777" w:rsidR="00343622" w:rsidRPr="00E90450" w:rsidRDefault="00343622" w:rsidP="00E90450">
      <w:pPr>
        <w:rPr>
          <w:rFonts w:asciiTheme="minorHAnsi" w:hAnsiTheme="minorHAnsi"/>
          <w:sz w:val="22"/>
          <w:szCs w:val="22"/>
        </w:rPr>
      </w:pPr>
    </w:p>
    <w:p w14:paraId="1D088972" w14:textId="5CD80C2C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6B8D9EF9" w14:textId="628E70BD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335580AE" w14:textId="6B33AE23" w:rsidR="007E6AD2" w:rsidRPr="00E90450" w:rsidRDefault="007E6AD2" w:rsidP="00296ED0">
      <w:pPr>
        <w:pStyle w:val="ListParagraph"/>
        <w:numPr>
          <w:ilvl w:val="0"/>
          <w:numId w:val="5"/>
        </w:numPr>
        <w:ind w:left="709" w:hanging="283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 xml:space="preserve">Factorise the </w:t>
      </w:r>
      <w:r w:rsidR="00E90450" w:rsidRPr="00E90450">
        <w:rPr>
          <w:rFonts w:asciiTheme="minorHAnsi" w:hAnsiTheme="minorHAnsi"/>
          <w:sz w:val="22"/>
          <w:szCs w:val="22"/>
        </w:rPr>
        <w:t>expression you wrote in part C.</w:t>
      </w:r>
    </w:p>
    <w:p w14:paraId="33189804" w14:textId="4CB93E94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3C18B564" w14:textId="77777777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1AF38B08" w14:textId="77777777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2D36FA59" w14:textId="77777777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312F0698" w14:textId="7A60DBA0" w:rsidR="00E90450" w:rsidRPr="00E90450" w:rsidRDefault="00EE41EA" w:rsidP="00EE41EA">
      <w:pPr>
        <w:tabs>
          <w:tab w:val="left" w:pos="7200"/>
        </w:tabs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</w:p>
    <w:p w14:paraId="741CBC06" w14:textId="77777777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1398E270" w14:textId="4A8CD303" w:rsidR="00E90450" w:rsidRPr="00E90450" w:rsidRDefault="00E90450" w:rsidP="00296ED0">
      <w:pPr>
        <w:pStyle w:val="ListParagraph"/>
        <w:numPr>
          <w:ilvl w:val="0"/>
          <w:numId w:val="5"/>
        </w:numPr>
        <w:ind w:left="709" w:hanging="283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>If a = 37m and b = 137m, use your answer from part d to find the area of the shaded region.</w:t>
      </w:r>
    </w:p>
    <w:p w14:paraId="7F062EBD" w14:textId="77777777" w:rsidR="002E0DC6" w:rsidRDefault="002E0DC6" w:rsidP="002E0DC6">
      <w:pPr>
        <w:rPr>
          <w:rFonts w:asciiTheme="minorHAnsi" w:hAnsiTheme="minorHAnsi"/>
          <w:sz w:val="24"/>
          <w:szCs w:val="24"/>
        </w:rPr>
      </w:pPr>
    </w:p>
    <w:p w14:paraId="2B3C0AAA" w14:textId="03F8D3E9" w:rsidR="002E0DC6" w:rsidRDefault="002E0DC6" w:rsidP="002E0DC6">
      <w:pPr>
        <w:rPr>
          <w:rFonts w:asciiTheme="minorHAnsi" w:hAnsiTheme="minorHAnsi"/>
          <w:sz w:val="24"/>
          <w:szCs w:val="24"/>
        </w:rPr>
      </w:pPr>
    </w:p>
    <w:p w14:paraId="1EEB2B3A" w14:textId="77777777" w:rsidR="00795659" w:rsidRDefault="00795659" w:rsidP="004A5BC9">
      <w:pPr>
        <w:rPr>
          <w:rFonts w:asciiTheme="minorHAnsi" w:hAnsiTheme="minorHAnsi"/>
          <w:sz w:val="24"/>
          <w:szCs w:val="24"/>
        </w:rPr>
      </w:pPr>
    </w:p>
    <w:p w14:paraId="3EE61A06" w14:textId="77777777" w:rsidR="00795659" w:rsidRDefault="00795659" w:rsidP="004A5BC9">
      <w:pPr>
        <w:rPr>
          <w:rFonts w:asciiTheme="minorHAnsi" w:hAnsiTheme="minorHAnsi"/>
          <w:sz w:val="24"/>
          <w:szCs w:val="24"/>
        </w:rPr>
      </w:pPr>
    </w:p>
    <w:p w14:paraId="29D615CB" w14:textId="77777777" w:rsidR="00E90450" w:rsidRDefault="00E90450" w:rsidP="004A5BC9">
      <w:pPr>
        <w:rPr>
          <w:rFonts w:asciiTheme="minorHAnsi" w:hAnsiTheme="minorHAnsi"/>
          <w:sz w:val="24"/>
          <w:szCs w:val="24"/>
        </w:rPr>
      </w:pPr>
    </w:p>
    <w:p w14:paraId="150EDCB3" w14:textId="77777777" w:rsidR="00E90450" w:rsidRDefault="00E90450" w:rsidP="004A5BC9">
      <w:pPr>
        <w:rPr>
          <w:rFonts w:asciiTheme="minorHAnsi" w:hAnsiTheme="minorHAnsi"/>
          <w:sz w:val="24"/>
          <w:szCs w:val="24"/>
        </w:rPr>
      </w:pPr>
    </w:p>
    <w:p w14:paraId="1F3E3D09" w14:textId="77777777" w:rsidR="0074027B" w:rsidRDefault="0074027B" w:rsidP="004A5BC9">
      <w:pPr>
        <w:rPr>
          <w:rFonts w:asciiTheme="minorHAnsi" w:hAnsiTheme="minorHAnsi"/>
          <w:sz w:val="24"/>
          <w:szCs w:val="24"/>
        </w:rPr>
      </w:pPr>
    </w:p>
    <w:p w14:paraId="2BFE6E37" w14:textId="77777777" w:rsidR="00343622" w:rsidRDefault="00343622" w:rsidP="004A5BC9">
      <w:pPr>
        <w:rPr>
          <w:rFonts w:asciiTheme="minorHAnsi" w:hAnsiTheme="minorHAnsi"/>
          <w:sz w:val="24"/>
          <w:szCs w:val="24"/>
        </w:rPr>
      </w:pPr>
    </w:p>
    <w:p w14:paraId="5AD6FB50" w14:textId="77777777" w:rsidR="00343622" w:rsidRDefault="00343622" w:rsidP="004A5BC9">
      <w:pPr>
        <w:rPr>
          <w:rFonts w:asciiTheme="minorHAnsi" w:hAnsiTheme="minorHAnsi"/>
          <w:sz w:val="24"/>
          <w:szCs w:val="24"/>
        </w:rPr>
      </w:pPr>
    </w:p>
    <w:p w14:paraId="047402E9" w14:textId="77777777" w:rsidR="00343622" w:rsidRDefault="00343622" w:rsidP="004A5BC9">
      <w:pPr>
        <w:rPr>
          <w:rFonts w:asciiTheme="minorHAnsi" w:hAnsiTheme="minorHAnsi"/>
          <w:sz w:val="24"/>
          <w:szCs w:val="24"/>
        </w:rPr>
      </w:pPr>
    </w:p>
    <w:p w14:paraId="71A045C3" w14:textId="77777777" w:rsidR="00343622" w:rsidRDefault="00343622" w:rsidP="004A5BC9">
      <w:pPr>
        <w:rPr>
          <w:rFonts w:asciiTheme="minorHAnsi" w:hAnsiTheme="minorHAnsi"/>
          <w:sz w:val="24"/>
          <w:szCs w:val="24"/>
        </w:rPr>
      </w:pPr>
    </w:p>
    <w:p w14:paraId="2CA12E9F" w14:textId="77777777" w:rsidR="00343622" w:rsidRDefault="00343622" w:rsidP="004A5BC9">
      <w:pPr>
        <w:rPr>
          <w:rFonts w:asciiTheme="minorHAnsi" w:hAnsiTheme="minorHAnsi"/>
          <w:sz w:val="24"/>
          <w:szCs w:val="24"/>
        </w:rPr>
      </w:pPr>
    </w:p>
    <w:p w14:paraId="3E864914" w14:textId="77777777" w:rsidR="00343622" w:rsidRDefault="00343622" w:rsidP="004A5BC9">
      <w:pPr>
        <w:rPr>
          <w:rFonts w:asciiTheme="minorHAnsi" w:hAnsiTheme="minorHAnsi"/>
          <w:sz w:val="24"/>
          <w:szCs w:val="24"/>
        </w:rPr>
      </w:pPr>
    </w:p>
    <w:p w14:paraId="40AE4A66" w14:textId="77777777" w:rsidR="00343622" w:rsidRDefault="00343622" w:rsidP="004A5BC9">
      <w:pPr>
        <w:rPr>
          <w:rFonts w:asciiTheme="minorHAnsi" w:hAnsiTheme="minorHAnsi"/>
          <w:sz w:val="24"/>
          <w:szCs w:val="24"/>
        </w:rPr>
      </w:pPr>
    </w:p>
    <w:p w14:paraId="62E18EDF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0232E173" w14:textId="74FFA37C" w:rsidR="00D067E0" w:rsidRPr="00D067E0" w:rsidRDefault="00D067E0" w:rsidP="00D067E0">
      <w:pPr>
        <w:jc w:val="center"/>
        <w:rPr>
          <w:rFonts w:asciiTheme="minorHAnsi" w:hAnsiTheme="minorHAnsi"/>
          <w:b/>
          <w:sz w:val="24"/>
          <w:szCs w:val="24"/>
          <w:u w:val="single"/>
        </w:rPr>
      </w:pPr>
      <w:r w:rsidRPr="00D067E0">
        <w:rPr>
          <w:rFonts w:asciiTheme="minorHAnsi" w:hAnsiTheme="minorHAnsi"/>
          <w:b/>
          <w:sz w:val="24"/>
          <w:szCs w:val="24"/>
          <w:u w:val="single"/>
        </w:rPr>
        <w:t>End Test</w:t>
      </w:r>
    </w:p>
    <w:sectPr w:rsidR="00D067E0" w:rsidRPr="00D067E0" w:rsidSect="00E10339">
      <w:footerReference w:type="even" r:id="rId9"/>
      <w:footerReference w:type="default" r:id="rId10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9F9A8E" w14:textId="77777777" w:rsidR="00BF5111" w:rsidRDefault="00BF5111">
      <w:r>
        <w:separator/>
      </w:r>
    </w:p>
  </w:endnote>
  <w:endnote w:type="continuationSeparator" w:id="0">
    <w:p w14:paraId="7E10ED5D" w14:textId="77777777" w:rsidR="00BF5111" w:rsidRDefault="00BF5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48980E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801A85" w:rsidRDefault="00801A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AEEAF1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F511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77DF64" w14:textId="77777777" w:rsidR="00801A85" w:rsidRDefault="00801A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574505" w14:textId="77777777" w:rsidR="00BF5111" w:rsidRDefault="00BF5111">
      <w:r>
        <w:separator/>
      </w:r>
    </w:p>
  </w:footnote>
  <w:footnote w:type="continuationSeparator" w:id="0">
    <w:p w14:paraId="29237926" w14:textId="77777777" w:rsidR="00BF5111" w:rsidRDefault="00BF51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C42C31"/>
    <w:multiLevelType w:val="hybridMultilevel"/>
    <w:tmpl w:val="B7E08D40"/>
    <w:lvl w:ilvl="0" w:tplc="83688D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5F809AF"/>
    <w:multiLevelType w:val="hybridMultilevel"/>
    <w:tmpl w:val="73483062"/>
    <w:lvl w:ilvl="0" w:tplc="911EAD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40C64"/>
    <w:rsid w:val="00093386"/>
    <w:rsid w:val="0009768A"/>
    <w:rsid w:val="000B033A"/>
    <w:rsid w:val="000D39F5"/>
    <w:rsid w:val="000E7D39"/>
    <w:rsid w:val="000F7CDF"/>
    <w:rsid w:val="00102787"/>
    <w:rsid w:val="0010566F"/>
    <w:rsid w:val="001273DD"/>
    <w:rsid w:val="001848B9"/>
    <w:rsid w:val="0019747E"/>
    <w:rsid w:val="001D5C76"/>
    <w:rsid w:val="001F7D2D"/>
    <w:rsid w:val="002053E5"/>
    <w:rsid w:val="00210622"/>
    <w:rsid w:val="002122E0"/>
    <w:rsid w:val="00223491"/>
    <w:rsid w:val="00235670"/>
    <w:rsid w:val="00242B6C"/>
    <w:rsid w:val="00274525"/>
    <w:rsid w:val="002748F9"/>
    <w:rsid w:val="00296ED0"/>
    <w:rsid w:val="002B19E0"/>
    <w:rsid w:val="002C1F4F"/>
    <w:rsid w:val="002D3E67"/>
    <w:rsid w:val="002E0DC6"/>
    <w:rsid w:val="00311950"/>
    <w:rsid w:val="00342979"/>
    <w:rsid w:val="00343622"/>
    <w:rsid w:val="00360664"/>
    <w:rsid w:val="00367786"/>
    <w:rsid w:val="00377404"/>
    <w:rsid w:val="00397FF6"/>
    <w:rsid w:val="003B7149"/>
    <w:rsid w:val="003C564C"/>
    <w:rsid w:val="003D23A0"/>
    <w:rsid w:val="003D5A48"/>
    <w:rsid w:val="00402C04"/>
    <w:rsid w:val="004206D9"/>
    <w:rsid w:val="0044109B"/>
    <w:rsid w:val="00464D8C"/>
    <w:rsid w:val="00467187"/>
    <w:rsid w:val="004723C1"/>
    <w:rsid w:val="004727EF"/>
    <w:rsid w:val="00491297"/>
    <w:rsid w:val="004A4E14"/>
    <w:rsid w:val="004A5BC9"/>
    <w:rsid w:val="004E54E7"/>
    <w:rsid w:val="004E6CC9"/>
    <w:rsid w:val="004F0019"/>
    <w:rsid w:val="004F031D"/>
    <w:rsid w:val="004F172B"/>
    <w:rsid w:val="0050563A"/>
    <w:rsid w:val="00527A80"/>
    <w:rsid w:val="0054462B"/>
    <w:rsid w:val="00576F06"/>
    <w:rsid w:val="0058707E"/>
    <w:rsid w:val="005A76F7"/>
    <w:rsid w:val="005C048E"/>
    <w:rsid w:val="005E51C3"/>
    <w:rsid w:val="00644A5E"/>
    <w:rsid w:val="0066518A"/>
    <w:rsid w:val="0067228C"/>
    <w:rsid w:val="00686E03"/>
    <w:rsid w:val="00693132"/>
    <w:rsid w:val="006B0A6F"/>
    <w:rsid w:val="006B1F6E"/>
    <w:rsid w:val="006C70BA"/>
    <w:rsid w:val="00707D3B"/>
    <w:rsid w:val="00715946"/>
    <w:rsid w:val="00721E17"/>
    <w:rsid w:val="00725BC7"/>
    <w:rsid w:val="00734272"/>
    <w:rsid w:val="00737C8F"/>
    <w:rsid w:val="0074027B"/>
    <w:rsid w:val="00741051"/>
    <w:rsid w:val="0077452F"/>
    <w:rsid w:val="0077617B"/>
    <w:rsid w:val="00780641"/>
    <w:rsid w:val="007815C9"/>
    <w:rsid w:val="00786AA2"/>
    <w:rsid w:val="0079112A"/>
    <w:rsid w:val="00795659"/>
    <w:rsid w:val="00795744"/>
    <w:rsid w:val="00797334"/>
    <w:rsid w:val="007E6AD2"/>
    <w:rsid w:val="007F14AB"/>
    <w:rsid w:val="007F2EC1"/>
    <w:rsid w:val="00801A85"/>
    <w:rsid w:val="0084083D"/>
    <w:rsid w:val="00840A92"/>
    <w:rsid w:val="008A406A"/>
    <w:rsid w:val="008A42B7"/>
    <w:rsid w:val="008B2A3F"/>
    <w:rsid w:val="008C3C78"/>
    <w:rsid w:val="008E5A88"/>
    <w:rsid w:val="008F0DAD"/>
    <w:rsid w:val="008F7890"/>
    <w:rsid w:val="009129B3"/>
    <w:rsid w:val="009566AA"/>
    <w:rsid w:val="00962DBC"/>
    <w:rsid w:val="009660F1"/>
    <w:rsid w:val="0099192D"/>
    <w:rsid w:val="009D0CC4"/>
    <w:rsid w:val="009D5C78"/>
    <w:rsid w:val="009F7A31"/>
    <w:rsid w:val="00A20564"/>
    <w:rsid w:val="00A64438"/>
    <w:rsid w:val="00A76037"/>
    <w:rsid w:val="00A876BA"/>
    <w:rsid w:val="00AA173F"/>
    <w:rsid w:val="00AE0333"/>
    <w:rsid w:val="00AF2958"/>
    <w:rsid w:val="00B16259"/>
    <w:rsid w:val="00B41E63"/>
    <w:rsid w:val="00B431CA"/>
    <w:rsid w:val="00B90075"/>
    <w:rsid w:val="00B9777B"/>
    <w:rsid w:val="00BB367F"/>
    <w:rsid w:val="00BC5A39"/>
    <w:rsid w:val="00BD2862"/>
    <w:rsid w:val="00BF5111"/>
    <w:rsid w:val="00BF5E1F"/>
    <w:rsid w:val="00C05AE4"/>
    <w:rsid w:val="00C14BCC"/>
    <w:rsid w:val="00C21DF9"/>
    <w:rsid w:val="00C351CE"/>
    <w:rsid w:val="00C44B30"/>
    <w:rsid w:val="00C81E56"/>
    <w:rsid w:val="00C86916"/>
    <w:rsid w:val="00CA7D3F"/>
    <w:rsid w:val="00CC7CDE"/>
    <w:rsid w:val="00CD1B6C"/>
    <w:rsid w:val="00CE0505"/>
    <w:rsid w:val="00D067E0"/>
    <w:rsid w:val="00D07084"/>
    <w:rsid w:val="00D2664E"/>
    <w:rsid w:val="00D64810"/>
    <w:rsid w:val="00D75A63"/>
    <w:rsid w:val="00DA4A24"/>
    <w:rsid w:val="00DA546C"/>
    <w:rsid w:val="00DB493F"/>
    <w:rsid w:val="00DE37E1"/>
    <w:rsid w:val="00DF751B"/>
    <w:rsid w:val="00E10339"/>
    <w:rsid w:val="00E26B9C"/>
    <w:rsid w:val="00E64197"/>
    <w:rsid w:val="00E6526A"/>
    <w:rsid w:val="00E73E1E"/>
    <w:rsid w:val="00E863ED"/>
    <w:rsid w:val="00E90450"/>
    <w:rsid w:val="00EA0A76"/>
    <w:rsid w:val="00EA7511"/>
    <w:rsid w:val="00EC6497"/>
    <w:rsid w:val="00ED0C6C"/>
    <w:rsid w:val="00EE41EA"/>
    <w:rsid w:val="00F00A2D"/>
    <w:rsid w:val="00F01F7E"/>
    <w:rsid w:val="00F273D8"/>
    <w:rsid w:val="00F32249"/>
    <w:rsid w:val="00F341D6"/>
    <w:rsid w:val="00F42CBC"/>
    <w:rsid w:val="00F44AFA"/>
    <w:rsid w:val="00F57EE2"/>
    <w:rsid w:val="00F85C37"/>
    <w:rsid w:val="00F95D1C"/>
    <w:rsid w:val="00FB3008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0A8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C4733BAA</Template>
  <TotalTime>2</TotalTime>
  <Pages>3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1416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PURCELL Laura</cp:lastModifiedBy>
  <cp:revision>4</cp:revision>
  <cp:lastPrinted>2016-05-10T06:52:00Z</cp:lastPrinted>
  <dcterms:created xsi:type="dcterms:W3CDTF">2016-05-10T06:53:00Z</dcterms:created>
  <dcterms:modified xsi:type="dcterms:W3CDTF">2016-05-10T07:09:00Z</dcterms:modified>
</cp:coreProperties>
</file>