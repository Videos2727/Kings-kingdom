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3289"/>
        <w:gridCol w:w="1985"/>
        <w:gridCol w:w="1129"/>
        <w:gridCol w:w="2160"/>
      </w:tblGrid>
      <w:tr w:rsidR="003F3A68" w:rsidRPr="00B3257F" w:rsidTr="00EF6B97">
        <w:trPr>
          <w:trHeight w:val="540"/>
        </w:trPr>
        <w:tc>
          <w:tcPr>
            <w:tcW w:w="1728" w:type="dxa"/>
            <w:shd w:val="clear" w:color="auto" w:fill="auto"/>
          </w:tcPr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bookmarkStart w:id="0" w:name="_GoBack"/>
            <w:bookmarkEnd w:id="0"/>
            <w:r w:rsidRPr="00B3257F">
              <w:rPr>
                <w:rFonts w:asciiTheme="minorHAnsi" w:hAnsiTheme="minorHAnsi" w:cstheme="minorHAnsi"/>
              </w:rPr>
              <w:t xml:space="preserve">Name: </w:t>
            </w:r>
          </w:p>
        </w:tc>
        <w:tc>
          <w:tcPr>
            <w:tcW w:w="6660" w:type="dxa"/>
            <w:gridSpan w:val="4"/>
            <w:shd w:val="clear" w:color="auto" w:fill="auto"/>
          </w:tcPr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3257F">
              <w:rPr>
                <w:rFonts w:asciiTheme="minorHAnsi" w:hAnsiTheme="minorHAnsi" w:cstheme="minorHAnsi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3257F">
              <w:rPr>
                <w:rFonts w:asciiTheme="minorHAnsi" w:hAnsiTheme="minorHAnsi" w:cstheme="minorHAnsi"/>
              </w:rPr>
              <w:t xml:space="preserve">Date: </w:t>
            </w:r>
            <w:r w:rsidRPr="00B3257F">
              <w:rPr>
                <w:rFonts w:asciiTheme="minorHAnsi" w:hAnsiTheme="minorHAnsi" w:cstheme="minorHAnsi"/>
                <w:i/>
              </w:rPr>
              <w:t>___________</w:t>
            </w:r>
          </w:p>
        </w:tc>
      </w:tr>
      <w:tr w:rsidR="003F3A68" w:rsidRPr="00B3257F" w:rsidTr="00EF6B97">
        <w:tc>
          <w:tcPr>
            <w:tcW w:w="1728" w:type="dxa"/>
            <w:shd w:val="clear" w:color="auto" w:fill="auto"/>
          </w:tcPr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660" w:type="dxa"/>
            <w:gridSpan w:val="4"/>
            <w:shd w:val="clear" w:color="auto" w:fill="auto"/>
          </w:tcPr>
          <w:p w:rsidR="003F3A68" w:rsidRPr="00B3257F" w:rsidRDefault="005B55D9" w:rsidP="00FA78A6">
            <w:pPr>
              <w:rPr>
                <w:rFonts w:asciiTheme="minorHAnsi" w:hAnsiTheme="minorHAnsi" w:cstheme="minorHAnsi"/>
                <w:b/>
                <w:sz w:val="36"/>
              </w:rPr>
            </w:pPr>
            <w:r w:rsidRPr="00B3257F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86D602" wp14:editId="3DCCE22B">
                      <wp:simplePos x="0" y="0"/>
                      <wp:positionH relativeFrom="column">
                        <wp:posOffset>3674110</wp:posOffset>
                      </wp:positionH>
                      <wp:positionV relativeFrom="paragraph">
                        <wp:posOffset>145415</wp:posOffset>
                      </wp:positionV>
                      <wp:extent cx="1203325" cy="1163955"/>
                      <wp:effectExtent l="3175" t="0" r="3175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3325" cy="1163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B55D9" w:rsidRDefault="005B55D9">
                                  <w:r>
                                    <w:rPr>
                                      <w:b/>
                                      <w:noProof/>
                                      <w:sz w:val="28"/>
                                      <w:lang w:eastAsia="en-AU"/>
                                    </w:rPr>
                                    <w:drawing>
                                      <wp:inline distT="0" distB="0" distL="0" distR="0" wp14:anchorId="6B86A218" wp14:editId="27056CC7">
                                        <wp:extent cx="1012190" cy="1069340"/>
                                        <wp:effectExtent l="0" t="0" r="0" b="0"/>
                                        <wp:docPr id="46" name="Picture 46" descr="\\E4190S01SV001.green.schools.internal\fsE4190S01-StaffFolders$\E0216867\My Documents\My Pictures\Baldivis logo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6" descr="\\E4190S01SV001.green.schools.internal\fsE4190S01-StaffFolders$\E0216867\My Documents\My Pictures\Baldivis logo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75314" b="47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12190" cy="10693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89.3pt;margin-top:11.45pt;width:94.75pt;height:91.6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" stroked="f">
                      <v:textbox style="mso-fit-shape-to-text:t">
                        <w:txbxContent>
                          <w:p w:rsidR="005B55D9" w:rsidRDefault="005B55D9">
                            <w:r>
                              <w:rPr>
                                <w:b/>
                                <w:noProof/>
                                <w:sz w:val="28"/>
                                <w:lang w:eastAsia="en-AU"/>
                              </w:rPr>
                              <w:drawing>
                                <wp:inline distT="0" distB="0" distL="0" distR="0" wp14:anchorId="6B86A218" wp14:editId="27056CC7">
                                  <wp:extent cx="1012190" cy="1069340"/>
                                  <wp:effectExtent l="0" t="0" r="0" b="0"/>
                                  <wp:docPr id="46" name="Picture 46" descr="\\E4190S01SV001.green.schools.internal\fsE4190S01-StaffFolders$\E0216867\My Documents\My Pictures\Baldivis 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" descr="\\E4190S01SV001.green.schools.internal\fsE4190S01-StaffFolders$\E0216867\My Documents\My Pictures\Baldivis 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5314" b="47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190" cy="1069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587D" w:rsidRPr="00B3257F">
              <w:rPr>
                <w:rFonts w:asciiTheme="minorHAnsi" w:hAnsiTheme="minorHAnsi" w:cstheme="minorHAnsi"/>
                <w:b/>
                <w:sz w:val="36"/>
              </w:rPr>
              <w:t>Year 10 Maths Extension/General</w:t>
            </w:r>
          </w:p>
          <w:p w:rsidR="0029587D" w:rsidRPr="00B3257F" w:rsidRDefault="0029587D" w:rsidP="00FA78A6">
            <w:pPr>
              <w:rPr>
                <w:rFonts w:asciiTheme="minorHAnsi" w:hAnsiTheme="minorHAnsi" w:cstheme="minorHAnsi"/>
                <w:sz w:val="28"/>
              </w:rPr>
            </w:pPr>
          </w:p>
          <w:p w:rsidR="003F3A68" w:rsidRPr="00B3257F" w:rsidRDefault="0059425B" w:rsidP="00FA78A6">
            <w:pPr>
              <w:rPr>
                <w:rFonts w:asciiTheme="minorHAnsi" w:hAnsiTheme="minorHAnsi" w:cstheme="minorHAnsi"/>
                <w:b/>
                <w:sz w:val="36"/>
              </w:rPr>
            </w:pPr>
            <w:r w:rsidRPr="00B3257F">
              <w:rPr>
                <w:rFonts w:asciiTheme="minorHAnsi" w:hAnsiTheme="minorHAnsi" w:cstheme="minorHAnsi"/>
                <w:b/>
                <w:sz w:val="36"/>
              </w:rPr>
              <w:t xml:space="preserve">Investigation </w:t>
            </w:r>
            <w:r w:rsidR="005B55D9" w:rsidRPr="00B3257F">
              <w:rPr>
                <w:rFonts w:asciiTheme="minorHAnsi" w:hAnsiTheme="minorHAnsi" w:cstheme="minorHAnsi"/>
                <w:b/>
                <w:sz w:val="36"/>
              </w:rPr>
              <w:t>1</w:t>
            </w:r>
            <w:r w:rsidRPr="00B3257F">
              <w:rPr>
                <w:rFonts w:asciiTheme="minorHAnsi" w:hAnsiTheme="minorHAnsi" w:cstheme="minorHAnsi"/>
                <w:b/>
                <w:sz w:val="36"/>
              </w:rPr>
              <w:t>, 201</w:t>
            </w:r>
            <w:r w:rsidR="005B55D9" w:rsidRPr="00B3257F">
              <w:rPr>
                <w:rFonts w:asciiTheme="minorHAnsi" w:hAnsiTheme="minorHAnsi" w:cstheme="minorHAnsi"/>
                <w:b/>
                <w:sz w:val="36"/>
              </w:rPr>
              <w:t>6</w:t>
            </w:r>
          </w:p>
          <w:p w:rsidR="003F3A68" w:rsidRPr="00B3257F" w:rsidRDefault="003F3A68" w:rsidP="00FA78A6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:rsidR="00901E9A" w:rsidRPr="00B3257F" w:rsidRDefault="00901E9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3257F">
              <w:rPr>
                <w:rFonts w:asciiTheme="minorHAnsi" w:hAnsiTheme="minorHAnsi" w:cstheme="minorHAnsi"/>
                <w:b/>
                <w:sz w:val="28"/>
              </w:rPr>
              <w:t xml:space="preserve">Topic - </w:t>
            </w:r>
            <w:r w:rsidR="00337E75" w:rsidRPr="00B3257F">
              <w:rPr>
                <w:rFonts w:asciiTheme="minorHAnsi" w:hAnsiTheme="minorHAnsi" w:cstheme="minorHAnsi"/>
                <w:b/>
                <w:sz w:val="28"/>
              </w:rPr>
              <w:t>Linear Functions</w:t>
            </w:r>
          </w:p>
          <w:p w:rsidR="00901E9A" w:rsidRPr="00B3257F" w:rsidRDefault="00901E9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901E9A" w:rsidRPr="00B3257F" w:rsidRDefault="00A374F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3257F">
              <w:rPr>
                <w:rFonts w:asciiTheme="minorHAnsi" w:hAnsiTheme="minorHAnsi" w:cstheme="minorHAnsi"/>
                <w:b/>
                <w:sz w:val="32"/>
                <w:szCs w:val="32"/>
              </w:rPr>
              <w:t>Take home component</w:t>
            </w:r>
          </w:p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:rsidR="003F3A68" w:rsidRPr="00B3257F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8874FC" w:rsidRPr="00B3257F" w:rsidTr="00EF6B97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8874FC" w:rsidRPr="00B3257F" w:rsidRDefault="008874FC" w:rsidP="00FA78A6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3257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out:</w:t>
            </w:r>
            <w:r w:rsidRPr="00B3257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8874FC" w:rsidRPr="00B3257F" w:rsidRDefault="008874FC" w:rsidP="005B55D9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Week </w:t>
            </w:r>
            <w:r w:rsidR="005B55D9"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  7   </w:t>
            </w: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Date </w:t>
            </w:r>
            <w:r w:rsidR="005B55D9"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 Wed16 Mar 2016 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8874FC" w:rsidRPr="00B3257F" w:rsidRDefault="008874FC" w:rsidP="00FA78A6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3257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Due:</w:t>
            </w:r>
            <w:r w:rsidRPr="00B3257F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8874FC" w:rsidRPr="00B3257F" w:rsidRDefault="005B55D9" w:rsidP="005B55D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Week   8   </w:t>
            </w:r>
            <w:r w:rsidR="008874FC"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Date </w:t>
            </w: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>- Mon 21 Mar 2016</w:t>
            </w:r>
          </w:p>
        </w:tc>
      </w:tr>
      <w:tr w:rsidR="008874FC" w:rsidRPr="00B3257F" w:rsidTr="00EF6B97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8874FC" w:rsidRPr="00B3257F" w:rsidRDefault="008874FC" w:rsidP="00FA78A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57F">
              <w:rPr>
                <w:rFonts w:asciiTheme="minorHAnsi" w:hAnsiTheme="minorHAnsi" w:cstheme="minorHAnsi"/>
                <w:b/>
                <w:sz w:val="20"/>
                <w:szCs w:val="20"/>
              </w:rPr>
              <w:t>Take home component weighting:</w:t>
            </w: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8874FC" w:rsidRPr="00B3257F" w:rsidRDefault="008874FC" w:rsidP="00FA78A6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8874FC" w:rsidRPr="00B3257F" w:rsidRDefault="008874FC" w:rsidP="00FA78A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57F">
              <w:rPr>
                <w:rFonts w:asciiTheme="minorHAnsi" w:hAnsiTheme="minorHAnsi" w:cstheme="minorHAnsi"/>
                <w:b/>
                <w:sz w:val="20"/>
                <w:szCs w:val="20"/>
              </w:rPr>
              <w:t>In-class component weighting:</w:t>
            </w: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8874FC" w:rsidRPr="00B3257F" w:rsidRDefault="008874FC" w:rsidP="00FA78A6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3257F">
              <w:rPr>
                <w:rFonts w:asciiTheme="minorHAnsi" w:hAnsiTheme="minorHAnsi" w:cstheme="minorHAnsi"/>
                <w:i/>
                <w:sz w:val="20"/>
                <w:szCs w:val="20"/>
              </w:rPr>
              <w:t>_____% of the year.</w:t>
            </w:r>
          </w:p>
        </w:tc>
      </w:tr>
      <w:tr w:rsidR="008874FC" w:rsidRPr="00B3257F" w:rsidTr="00EF6B97">
        <w:trPr>
          <w:trHeight w:val="1009"/>
        </w:trPr>
        <w:tc>
          <w:tcPr>
            <w:tcW w:w="10548" w:type="dxa"/>
            <w:gridSpan w:val="6"/>
            <w:shd w:val="clear" w:color="auto" w:fill="auto"/>
            <w:vAlign w:val="center"/>
          </w:tcPr>
          <w:p w:rsidR="00337E75" w:rsidRPr="00B3257F" w:rsidRDefault="00337E75" w:rsidP="00337E75">
            <w:pPr>
              <w:rPr>
                <w:rFonts w:asciiTheme="minorHAnsi" w:hAnsiTheme="minorHAnsi" w:cstheme="minorHAnsi"/>
                <w:b/>
              </w:rPr>
            </w:pPr>
          </w:p>
          <w:p w:rsidR="00337E75" w:rsidRPr="00B3257F" w:rsidRDefault="00337E75" w:rsidP="00337E75">
            <w:pPr>
              <w:rPr>
                <w:rFonts w:asciiTheme="minorHAnsi" w:hAnsiTheme="minorHAnsi" w:cstheme="minorHAnsi"/>
                <w:i/>
              </w:rPr>
            </w:pPr>
            <w:r w:rsidRPr="00B3257F">
              <w:rPr>
                <w:rFonts w:asciiTheme="minorHAnsi" w:hAnsiTheme="minorHAnsi" w:cstheme="minorHAnsi"/>
                <w:b/>
              </w:rPr>
              <w:t xml:space="preserve">AIM: </w:t>
            </w:r>
            <w:r w:rsidRPr="00B3257F">
              <w:rPr>
                <w:rFonts w:asciiTheme="minorHAnsi" w:hAnsiTheme="minorHAnsi" w:cstheme="minorHAnsi"/>
                <w:i/>
              </w:rPr>
              <w:t>In this assessment, you will be investigating linear functions, in particular:</w:t>
            </w:r>
          </w:p>
          <w:p w:rsidR="00337E75" w:rsidRPr="00B3257F" w:rsidRDefault="00337E75" w:rsidP="00337E7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</w:rPr>
            </w:pPr>
            <w:r w:rsidRPr="00B3257F">
              <w:rPr>
                <w:rFonts w:asciiTheme="minorHAnsi" w:hAnsiTheme="minorHAnsi" w:cstheme="minorHAnsi"/>
                <w:i/>
              </w:rPr>
              <w:t>drawing their graphs from their equations</w:t>
            </w:r>
          </w:p>
          <w:p w:rsidR="00337E75" w:rsidRPr="00B3257F" w:rsidRDefault="00337E75" w:rsidP="00337E7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</w:rPr>
            </w:pPr>
            <w:r w:rsidRPr="00B3257F">
              <w:rPr>
                <w:rFonts w:asciiTheme="minorHAnsi" w:hAnsiTheme="minorHAnsi" w:cstheme="minorHAnsi"/>
                <w:i/>
              </w:rPr>
              <w:t>deriving their equations from their graphs and</w:t>
            </w:r>
          </w:p>
          <w:p w:rsidR="00337E75" w:rsidRPr="00B3257F" w:rsidRDefault="00337E75" w:rsidP="00337E7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</w:rPr>
            </w:pPr>
            <w:r w:rsidRPr="00B3257F">
              <w:rPr>
                <w:rFonts w:asciiTheme="minorHAnsi" w:hAnsiTheme="minorHAnsi" w:cstheme="minorHAnsi"/>
                <w:i/>
              </w:rPr>
              <w:t>deriving their equations from tables of values</w:t>
            </w:r>
          </w:p>
          <w:p w:rsidR="008874FC" w:rsidRPr="00B3257F" w:rsidRDefault="008874FC" w:rsidP="003A3ED9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8874FC" w:rsidRPr="00B3257F" w:rsidRDefault="008874FC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 w:cstheme="minorHAnsi"/>
        </w:rPr>
      </w:pPr>
    </w:p>
    <w:p w:rsidR="00C21957" w:rsidRPr="00B3257F" w:rsidRDefault="00C21957" w:rsidP="00C21957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C30B85" w:rsidRPr="00B3257F" w:rsidRDefault="00C30B85">
      <w:pPr>
        <w:rPr>
          <w:rFonts w:asciiTheme="minorHAnsi" w:hAnsiTheme="minorHAnsi" w:cstheme="minorHAnsi"/>
        </w:rPr>
      </w:pPr>
      <w:r w:rsidRPr="00B3257F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556"/>
        <w:gridCol w:w="4344"/>
      </w:tblGrid>
      <w:tr w:rsidR="005906B9" w:rsidRPr="00B3257F" w:rsidTr="00C30B85">
        <w:tc>
          <w:tcPr>
            <w:tcW w:w="10548" w:type="dxa"/>
            <w:gridSpan w:val="5"/>
            <w:vAlign w:val="center"/>
          </w:tcPr>
          <w:p w:rsidR="005906B9" w:rsidRPr="00B3257F" w:rsidRDefault="005906B9" w:rsidP="00EF6B9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PART A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GRAPHING LINES</w:t>
            </w:r>
          </w:p>
        </w:tc>
      </w:tr>
      <w:tr w:rsidR="005906B9" w:rsidRPr="00B3257F" w:rsidTr="00EF6B97">
        <w:tc>
          <w:tcPr>
            <w:tcW w:w="443" w:type="dxa"/>
            <w:vAlign w:val="center"/>
          </w:tcPr>
          <w:p w:rsidR="005906B9" w:rsidRPr="00B3257F" w:rsidRDefault="005906B9" w:rsidP="00EF6B9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4"/>
            <w:vAlign w:val="center"/>
          </w:tcPr>
          <w:p w:rsidR="005906B9" w:rsidRPr="00B3257F" w:rsidRDefault="005906B9" w:rsidP="00EF6B9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C21957" w:rsidRPr="00B3257F" w:rsidTr="00EF6B97">
        <w:tc>
          <w:tcPr>
            <w:tcW w:w="443" w:type="dxa"/>
            <w:vAlign w:val="center"/>
          </w:tcPr>
          <w:p w:rsidR="00C21957" w:rsidRPr="00B3257F" w:rsidRDefault="00C21957" w:rsidP="00EF6B9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1.</w:t>
            </w:r>
          </w:p>
        </w:tc>
        <w:tc>
          <w:tcPr>
            <w:tcW w:w="10105" w:type="dxa"/>
            <w:gridSpan w:val="4"/>
            <w:vAlign w:val="center"/>
          </w:tcPr>
          <w:p w:rsidR="00C21957" w:rsidRPr="00B3257F" w:rsidRDefault="005906B9" w:rsidP="00EF6B9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Gradient-intercept form</w:t>
            </w:r>
          </w:p>
        </w:tc>
      </w:tr>
      <w:tr w:rsidR="00C21957" w:rsidRPr="00B3257F" w:rsidTr="00EF6B97">
        <w:tc>
          <w:tcPr>
            <w:tcW w:w="443" w:type="dxa"/>
            <w:vAlign w:val="center"/>
          </w:tcPr>
          <w:p w:rsidR="00C21957" w:rsidRPr="00B3257F" w:rsidRDefault="00C21957" w:rsidP="00EF6B9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4"/>
            <w:vAlign w:val="center"/>
          </w:tcPr>
          <w:p w:rsidR="00C21957" w:rsidRPr="00B3257F" w:rsidRDefault="005906B9" w:rsidP="00EF6B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From middle school, you graphed linear equations of the form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y = 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m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x +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This form is called the gradient-intercept form.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gramStart"/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m</w:t>
            </w:r>
            <w:proofErr w:type="gram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then is the gradient (steepness) of the line, and 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c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is the y intercept (where the line cuts the y axis).</w:t>
            </w:r>
          </w:p>
        </w:tc>
      </w:tr>
      <w:tr w:rsidR="00C30B85" w:rsidRPr="00B3257F" w:rsidTr="00C30B85">
        <w:tc>
          <w:tcPr>
            <w:tcW w:w="10548" w:type="dxa"/>
            <w:gridSpan w:val="5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Examples</w:t>
            </w:r>
          </w:p>
        </w:tc>
      </w:tr>
      <w:tr w:rsidR="00C30B85" w:rsidRPr="00B3257F" w:rsidTr="00265BA7">
        <w:trPr>
          <w:trHeight w:val="454"/>
        </w:trPr>
        <w:tc>
          <w:tcPr>
            <w:tcW w:w="443" w:type="dxa"/>
          </w:tcPr>
          <w:p w:rsidR="00C30B85" w:rsidRPr="00B3257F" w:rsidRDefault="00C30B8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5761" w:type="dxa"/>
            <w:gridSpan w:val="3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y = 2x + 3</w: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the gradient is 2 and the y intercept is 3</w: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NOTE:           2 = </w:t>
            </w:r>
            <w:r w:rsidRPr="00B3257F">
              <w:rPr>
                <w:rFonts w:asciiTheme="minorHAnsi" w:hAnsiTheme="minorHAnsi" w:cstheme="minorHAnsi"/>
                <w:position w:val="-24"/>
                <w:sz w:val="22"/>
                <w:szCs w:val="22"/>
              </w:rPr>
              <w:object w:dxaOrig="24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31pt" o:ole="">
                  <v:imagedata r:id="rId10" o:title=""/>
                </v:shape>
                <o:OLEObject Type="Embed" ProgID="Equation.3" ShapeID="_x0000_i1025" DrawAspect="Content" ObjectID="_1519300543" r:id="rId11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B3257F">
              <w:rPr>
                <w:rFonts w:asciiTheme="minorHAnsi" w:hAnsiTheme="minorHAnsi" w:cstheme="minorHAnsi"/>
                <w:position w:val="-28"/>
                <w:sz w:val="22"/>
                <w:szCs w:val="22"/>
              </w:rPr>
              <w:object w:dxaOrig="300" w:dyaOrig="680">
                <v:shape id="_x0000_i1026" type="#_x0000_t75" style="width:15pt;height:34pt" o:ole="">
                  <v:imagedata r:id="rId12" o:title=""/>
                </v:shape>
                <o:OLEObject Type="Embed" ProgID="Equation.3" ShapeID="_x0000_i1026" DrawAspect="Content" ObjectID="_1519300544" r:id="rId13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B3257F">
              <w:rPr>
                <w:rFonts w:asciiTheme="minorHAnsi" w:hAnsiTheme="minorHAnsi" w:cstheme="minorHAnsi"/>
                <w:position w:val="-28"/>
                <w:sz w:val="22"/>
                <w:szCs w:val="22"/>
              </w:rPr>
              <w:object w:dxaOrig="1800" w:dyaOrig="680">
                <v:shape id="_x0000_i1027" type="#_x0000_t75" style="width:90pt;height:34pt" o:ole="">
                  <v:imagedata r:id="rId14" o:title=""/>
                </v:shape>
                <o:OLEObject Type="Embed" ProgID="Equation.3" ShapeID="_x0000_i1027" DrawAspect="Content" ObjectID="_1519300545" r:id="rId15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which means for every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unit to the right, the graph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increases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by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vertically (positive gradient)</w: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The graph crosses the vertical axis at (0, 3) since the y intercept is 3.</w: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Using these facts, we may sketch the graph – see right</w:t>
            </w:r>
          </w:p>
        </w:tc>
        <w:tc>
          <w:tcPr>
            <w:tcW w:w="4344" w:type="dxa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754" w:dyaOrig="2892">
                <v:shape id="_x0000_i1028" type="#_x0000_t75" style="width:156.55pt;height:154.6pt" o:ole="">
                  <v:imagedata r:id="rId16" o:title=""/>
                </v:shape>
                <o:OLEObject Type="Embed" ProgID="FXDraw200.Document" ShapeID="_x0000_i1028" DrawAspect="Content" ObjectID="_1519300546" r:id="rId17"/>
              </w:object>
            </w:r>
          </w:p>
        </w:tc>
      </w:tr>
      <w:tr w:rsidR="00C30B85" w:rsidRPr="00B3257F" w:rsidTr="00265BA7">
        <w:trPr>
          <w:trHeight w:val="454"/>
        </w:trPr>
        <w:tc>
          <w:tcPr>
            <w:tcW w:w="443" w:type="dxa"/>
          </w:tcPr>
          <w:p w:rsidR="00C30B85" w:rsidRPr="00B3257F" w:rsidRDefault="00C30B8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5761" w:type="dxa"/>
            <w:gridSpan w:val="3"/>
            <w:vAlign w:val="center"/>
          </w:tcPr>
          <w:p w:rsidR="00C30B85" w:rsidRPr="00B3257F" w:rsidRDefault="00D34A60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position w:val="-24"/>
                <w:sz w:val="22"/>
                <w:szCs w:val="22"/>
              </w:rPr>
              <w:object w:dxaOrig="2580" w:dyaOrig="620">
                <v:shape id="_x0000_i1029" type="#_x0000_t75" style="width:129pt;height:31pt" o:ole="">
                  <v:imagedata r:id="rId18" o:title=""/>
                </v:shape>
                <o:OLEObject Type="Embed" ProgID="Equation.3" ShapeID="_x0000_i1029" DrawAspect="Content" ObjectID="_1519300547" r:id="rId19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the gradient is -</w:t>
            </w:r>
            <w:r w:rsidRPr="00B3257F">
              <w:rPr>
                <w:rFonts w:asciiTheme="minorHAnsi" w:hAnsiTheme="minorHAnsi" w:cstheme="minorHAnsi"/>
                <w:position w:val="-24"/>
                <w:sz w:val="22"/>
                <w:szCs w:val="22"/>
              </w:rPr>
              <w:object w:dxaOrig="240" w:dyaOrig="620">
                <v:shape id="_x0000_i1030" type="#_x0000_t75" style="width:12pt;height:31pt" o:ole="">
                  <v:imagedata r:id="rId20" o:title=""/>
                </v:shape>
                <o:OLEObject Type="Embed" ProgID="Equation.3" ShapeID="_x0000_i1030" DrawAspect="Content" ObjectID="_1519300548" r:id="rId21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and the y intercept is 5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NOTE:      -</w:t>
            </w:r>
            <w:r w:rsidRPr="00B3257F">
              <w:rPr>
                <w:rFonts w:asciiTheme="minorHAnsi" w:hAnsiTheme="minorHAnsi" w:cstheme="minorHAnsi"/>
                <w:position w:val="-24"/>
                <w:sz w:val="22"/>
                <w:szCs w:val="22"/>
              </w:rPr>
              <w:object w:dxaOrig="240" w:dyaOrig="620">
                <v:shape id="_x0000_i1031" type="#_x0000_t75" style="width:12pt;height:31pt" o:ole="">
                  <v:imagedata r:id="rId20" o:title=""/>
                </v:shape>
                <o:OLEObject Type="Embed" ProgID="Equation.3" ShapeID="_x0000_i1031" DrawAspect="Content" ObjectID="_1519300549" r:id="rId22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= </w:t>
            </w:r>
            <w:r w:rsidRPr="00B3257F">
              <w:rPr>
                <w:rFonts w:asciiTheme="minorHAnsi" w:hAnsiTheme="minorHAnsi" w:cstheme="minorHAnsi"/>
                <w:position w:val="-24"/>
                <w:sz w:val="22"/>
                <w:szCs w:val="22"/>
              </w:rPr>
              <w:object w:dxaOrig="420" w:dyaOrig="620">
                <v:shape id="_x0000_i1032" type="#_x0000_t75" style="width:21pt;height:31pt" o:ole="">
                  <v:imagedata r:id="rId23" o:title=""/>
                </v:shape>
                <o:OLEObject Type="Embed" ProgID="Equation.3" ShapeID="_x0000_i1032" DrawAspect="Content" ObjectID="_1519300550" r:id="rId24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B3257F">
              <w:rPr>
                <w:rFonts w:asciiTheme="minorHAnsi" w:hAnsiTheme="minorHAnsi" w:cstheme="minorHAnsi"/>
                <w:position w:val="-28"/>
                <w:sz w:val="22"/>
                <w:szCs w:val="22"/>
              </w:rPr>
              <w:object w:dxaOrig="300" w:dyaOrig="680">
                <v:shape id="_x0000_i1033" type="#_x0000_t75" style="width:15pt;height:34pt" o:ole="">
                  <v:imagedata r:id="rId12" o:title=""/>
                </v:shape>
                <o:OLEObject Type="Embed" ProgID="Equation.3" ShapeID="_x0000_i1033" DrawAspect="Content" ObjectID="_1519300551" r:id="rId25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B3257F">
              <w:rPr>
                <w:rFonts w:asciiTheme="minorHAnsi" w:hAnsiTheme="minorHAnsi" w:cstheme="minorHAnsi"/>
                <w:position w:val="-28"/>
                <w:sz w:val="22"/>
                <w:szCs w:val="22"/>
              </w:rPr>
              <w:object w:dxaOrig="1800" w:dyaOrig="680">
                <v:shape id="_x0000_i1034" type="#_x0000_t75" style="width:90pt;height:34pt" o:ole="">
                  <v:imagedata r:id="rId14" o:title=""/>
                </v:shape>
                <o:OLEObject Type="Embed" ProgID="Equation.3" ShapeID="_x0000_i1034" DrawAspect="Content" ObjectID="_1519300552" r:id="rId26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which means for every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3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units to the right, the graph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decreases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by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vertically (negative gradient)</w: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The graph crosses the vertical axis at (0, 5) since the y intercept is 5.</w: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Using these facts, we may sketch the graph – see right</w:t>
            </w:r>
          </w:p>
        </w:tc>
        <w:tc>
          <w:tcPr>
            <w:tcW w:w="4344" w:type="dxa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755" w:dyaOrig="3458">
                <v:shape id="_x0000_i1035" type="#_x0000_t75" style="width:165.8pt;height:165.45pt" o:ole="">
                  <v:imagedata r:id="rId27" o:title=""/>
                </v:shape>
                <o:OLEObject Type="Embed" ProgID="FXDraw200.Document" ShapeID="_x0000_i1035" DrawAspect="Content" ObjectID="_1519300553" r:id="rId28"/>
              </w:object>
            </w:r>
          </w:p>
        </w:tc>
      </w:tr>
      <w:tr w:rsidR="00C30B85" w:rsidRPr="00B3257F" w:rsidTr="00C30B85">
        <w:trPr>
          <w:trHeight w:val="454"/>
        </w:trPr>
        <w:tc>
          <w:tcPr>
            <w:tcW w:w="443" w:type="dxa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61" w:type="dxa"/>
            <w:gridSpan w:val="3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44" w:type="dxa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0B85" w:rsidRPr="00B3257F" w:rsidTr="00C30B85">
        <w:trPr>
          <w:trHeight w:val="454"/>
        </w:trPr>
        <w:tc>
          <w:tcPr>
            <w:tcW w:w="10548" w:type="dxa"/>
            <w:gridSpan w:val="5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Now sketch the fol</w:t>
            </w:r>
            <w:r w:rsidR="00B04715" w:rsidRPr="00B3257F">
              <w:rPr>
                <w:rFonts w:asciiTheme="minorHAnsi" w:hAnsiTheme="minorHAnsi" w:cstheme="minorHAnsi"/>
                <w:sz w:val="22"/>
                <w:szCs w:val="22"/>
              </w:rPr>
              <w:t>lowing lines using the method a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bove</w:t>
            </w:r>
          </w:p>
        </w:tc>
      </w:tr>
      <w:tr w:rsidR="00C30B85" w:rsidRPr="00B3257F" w:rsidTr="00265BA7">
        <w:trPr>
          <w:trHeight w:val="454"/>
        </w:trPr>
        <w:tc>
          <w:tcPr>
            <w:tcW w:w="443" w:type="dxa"/>
          </w:tcPr>
          <w:p w:rsidR="00C30B85" w:rsidRPr="00B3257F" w:rsidRDefault="00C30B8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299" w:dyaOrig="3299">
                <v:shape id="_x0000_i1036" type="#_x0000_t75" style="width:171.1pt;height:143pt" o:ole="">
                  <v:imagedata r:id="rId29" o:title=""/>
                </v:shape>
                <o:OLEObject Type="Embed" ProgID="FXDraw200.Document" ShapeID="_x0000_i1036" DrawAspect="Content" ObjectID="_1519300554" r:id="rId30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y = x + 2</w:t>
            </w:r>
          </w:p>
        </w:tc>
        <w:tc>
          <w:tcPr>
            <w:tcW w:w="442" w:type="dxa"/>
          </w:tcPr>
          <w:p w:rsidR="00C30B85" w:rsidRPr="00B3257F" w:rsidRDefault="00C30B8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gridSpan w:val="2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299" w:dyaOrig="3299">
                <v:shape id="_x0000_i1037" type="#_x0000_t75" style="width:170.25pt;height:143pt" o:ole="">
                  <v:imagedata r:id="rId31" o:title=""/>
                </v:shape>
                <o:OLEObject Type="Embed" ProgID="FXDraw200.Document" ShapeID="_x0000_i1037" DrawAspect="Content" ObjectID="_1519300555" r:id="rId32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y = 2x – 1</w:t>
            </w:r>
          </w:p>
        </w:tc>
      </w:tr>
      <w:tr w:rsidR="00C30B85" w:rsidRPr="00B3257F" w:rsidTr="00265BA7">
        <w:trPr>
          <w:trHeight w:val="454"/>
        </w:trPr>
        <w:tc>
          <w:tcPr>
            <w:tcW w:w="443" w:type="dxa"/>
          </w:tcPr>
          <w:p w:rsidR="00C30B85" w:rsidRPr="00B3257F" w:rsidRDefault="00C30B8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e)</w:t>
            </w:r>
          </w:p>
        </w:tc>
        <w:tc>
          <w:tcPr>
            <w:tcW w:w="4763" w:type="dxa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299" w:dyaOrig="3299">
                <v:shape id="_x0000_i1038" type="#_x0000_t75" style="width:197.95pt;height:151.9pt" o:ole="">
                  <v:imagedata r:id="rId33" o:title=""/>
                </v:shape>
                <o:OLEObject Type="Embed" ProgID="FXDraw200.Document" ShapeID="_x0000_i1038" DrawAspect="Content" ObjectID="_1519300556" r:id="rId34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y = 5 - x</w:t>
            </w:r>
          </w:p>
        </w:tc>
        <w:tc>
          <w:tcPr>
            <w:tcW w:w="442" w:type="dxa"/>
          </w:tcPr>
          <w:p w:rsidR="00C30B85" w:rsidRPr="00B3257F" w:rsidRDefault="00C30B8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f)</w:t>
            </w:r>
          </w:p>
        </w:tc>
        <w:tc>
          <w:tcPr>
            <w:tcW w:w="4900" w:type="dxa"/>
            <w:gridSpan w:val="2"/>
            <w:vAlign w:val="center"/>
          </w:tcPr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299" w:dyaOrig="3299">
                <v:shape id="_x0000_i1039" type="#_x0000_t75" style="width:201.85pt;height:154.9pt" o:ole="">
                  <v:imagedata r:id="rId35" o:title=""/>
                </v:shape>
                <o:OLEObject Type="Embed" ProgID="FXDraw200.Document" ShapeID="_x0000_i1039" DrawAspect="Content" ObjectID="_1519300557" r:id="rId36"/>
              </w:object>
            </w:r>
          </w:p>
          <w:p w:rsidR="00C30B85" w:rsidRPr="00B3257F" w:rsidRDefault="00C30B85" w:rsidP="00C30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y = -</w:t>
            </w:r>
            <w:r w:rsidRPr="00B3257F">
              <w:rPr>
                <w:rFonts w:asciiTheme="minorHAnsi" w:hAnsiTheme="minorHAnsi" w:cstheme="minorHAnsi"/>
                <w:position w:val="-24"/>
                <w:sz w:val="22"/>
                <w:szCs w:val="22"/>
              </w:rPr>
              <w:object w:dxaOrig="240" w:dyaOrig="620">
                <v:shape id="_x0000_i1040" type="#_x0000_t75" style="width:12pt;height:31pt" o:ole="">
                  <v:imagedata r:id="rId37" o:title=""/>
                </v:shape>
                <o:OLEObject Type="Embed" ProgID="Equation.3" ShapeID="_x0000_i1040" DrawAspect="Content" ObjectID="_1519300558" r:id="rId38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x + 2</w:t>
            </w:r>
          </w:p>
        </w:tc>
      </w:tr>
    </w:tbl>
    <w:p w:rsidR="00C21957" w:rsidRPr="00B3257F" w:rsidRDefault="00C21957" w:rsidP="00C21957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1"/>
        <w:gridCol w:w="5497"/>
        <w:gridCol w:w="4610"/>
      </w:tblGrid>
      <w:tr w:rsidR="00B04715" w:rsidRPr="00B3257F" w:rsidTr="00D34A60">
        <w:tc>
          <w:tcPr>
            <w:tcW w:w="441" w:type="dxa"/>
            <w:vAlign w:val="center"/>
          </w:tcPr>
          <w:p w:rsidR="00B04715" w:rsidRPr="00B3257F" w:rsidRDefault="00B04715" w:rsidP="00B0471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2.</w:t>
            </w:r>
          </w:p>
        </w:tc>
        <w:tc>
          <w:tcPr>
            <w:tcW w:w="10107" w:type="dxa"/>
            <w:gridSpan w:val="2"/>
            <w:vAlign w:val="center"/>
          </w:tcPr>
          <w:p w:rsidR="00B04715" w:rsidRPr="00B3257F" w:rsidRDefault="00B04715" w:rsidP="00B0471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Standard form</w:t>
            </w:r>
          </w:p>
        </w:tc>
      </w:tr>
      <w:tr w:rsidR="00B04715" w:rsidRPr="00B3257F" w:rsidTr="00D34A60">
        <w:tc>
          <w:tcPr>
            <w:tcW w:w="441" w:type="dxa"/>
            <w:vAlign w:val="center"/>
          </w:tcPr>
          <w:p w:rsidR="00B04715" w:rsidRPr="00B3257F" w:rsidRDefault="00B04715" w:rsidP="00B0471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7" w:type="dxa"/>
            <w:gridSpan w:val="2"/>
            <w:vAlign w:val="center"/>
          </w:tcPr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When the equation of a line is written in the form</w:t>
            </w:r>
          </w:p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ax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+ by = c</w:t>
            </w:r>
          </w:p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proofErr w:type="gram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it</w:t>
            </w:r>
            <w:proofErr w:type="gram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is said to be in standard form.</w:t>
            </w:r>
          </w:p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When the equation is written in standard form, it is easy to find both the x and y intercepts by the method outlined below:-</w:t>
            </w:r>
          </w:p>
        </w:tc>
      </w:tr>
      <w:tr w:rsidR="00D34A60" w:rsidRPr="00B3257F" w:rsidTr="00B3257F">
        <w:trPr>
          <w:trHeight w:val="241"/>
        </w:trPr>
        <w:tc>
          <w:tcPr>
            <w:tcW w:w="10548" w:type="dxa"/>
            <w:gridSpan w:val="3"/>
            <w:vAlign w:val="center"/>
          </w:tcPr>
          <w:p w:rsidR="00D34A60" w:rsidRPr="00B3257F" w:rsidRDefault="00D34A60" w:rsidP="003739D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Examples</w:t>
            </w:r>
          </w:p>
        </w:tc>
      </w:tr>
      <w:tr w:rsidR="00B04715" w:rsidRPr="00B3257F" w:rsidTr="00D34A60">
        <w:trPr>
          <w:trHeight w:val="454"/>
        </w:trPr>
        <w:tc>
          <w:tcPr>
            <w:tcW w:w="441" w:type="dxa"/>
          </w:tcPr>
          <w:p w:rsidR="00B04715" w:rsidRPr="00B3257F" w:rsidRDefault="00B0471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5497" w:type="dxa"/>
            <w:vAlign w:val="center"/>
          </w:tcPr>
          <w:p w:rsidR="005A5023" w:rsidRPr="00B3257F" w:rsidRDefault="00B04715" w:rsidP="00B32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3x + 2y = 12</w:t>
            </w:r>
          </w:p>
          <w:p w:rsidR="00B04715" w:rsidRPr="00B3257F" w:rsidRDefault="00B04715" w:rsidP="00B32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To find the y intercept, put 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x = 0</w:t>
            </w:r>
          </w:p>
          <w:p w:rsidR="00B04715" w:rsidRPr="00B3257F" w:rsidRDefault="00B04715" w:rsidP="00B32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(x = 0 is the equation of the y axis)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We have 3(0) + 2y = 12</w:t>
            </w:r>
          </w:p>
          <w:p w:rsidR="005A5023" w:rsidRPr="00B3257F" w:rsidRDefault="00B04715" w:rsidP="00B3257F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E211A9" w:rsidRPr="00B3257F">
              <w:rPr>
                <w:rFonts w:asciiTheme="minorHAnsi" w:hAnsiTheme="minorHAnsi" w:cstheme="minorHAnsi"/>
                <w:sz w:val="22"/>
                <w:szCs w:val="22"/>
              </w:rPr>
              <w:t>i.e.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2y = 12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     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E211A9" w:rsidRPr="00B3257F">
              <w:rPr>
                <w:rFonts w:asciiTheme="minorHAnsi" w:hAnsiTheme="minorHAnsi" w:cstheme="minorHAnsi"/>
                <w:sz w:val="22"/>
                <w:szCs w:val="22"/>
              </w:rPr>
              <w:t>i.e.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y = 6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so the y intercept</w:t>
            </w:r>
            <w:r w:rsidR="005A5023"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is (0,6)</w:t>
            </w:r>
          </w:p>
          <w:p w:rsidR="00B04715" w:rsidRPr="00B3257F" w:rsidRDefault="00B04715" w:rsidP="00B04715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To find the x intercept, put 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y = 0</w:t>
            </w:r>
          </w:p>
          <w:p w:rsidR="00B04715" w:rsidRPr="00B3257F" w:rsidRDefault="00B04715" w:rsidP="00B04715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(y = 0 is the equation of the x axis)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We have 3x + 2(0) = 12</w:t>
            </w:r>
          </w:p>
          <w:p w:rsidR="00B04715" w:rsidRPr="00B3257F" w:rsidRDefault="00B04715" w:rsidP="00B04715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ie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  3x = 12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  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ie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   x = 4 </w:t>
            </w:r>
          </w:p>
          <w:p w:rsidR="005A5023" w:rsidRPr="00B3257F" w:rsidRDefault="005A5023" w:rsidP="00B3257F">
            <w:pPr>
              <w:tabs>
                <w:tab w:val="left" w:pos="691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so </w:t>
            </w:r>
            <w:r w:rsidR="00B04715" w:rsidRPr="00B3257F">
              <w:rPr>
                <w:rFonts w:asciiTheme="minorHAnsi" w:hAnsiTheme="minorHAnsi" w:cstheme="minorHAnsi"/>
                <w:sz w:val="22"/>
                <w:szCs w:val="22"/>
              </w:rPr>
              <w:t>the x intercept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is (4,0)</w:t>
            </w:r>
          </w:p>
          <w:p w:rsidR="00B04715" w:rsidRPr="00B3257F" w:rsidRDefault="00B04715" w:rsidP="00B3257F">
            <w:pPr>
              <w:tabs>
                <w:tab w:val="left" w:pos="691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Using these two points, we may graph the line – see right</w:t>
            </w:r>
          </w:p>
        </w:tc>
        <w:tc>
          <w:tcPr>
            <w:tcW w:w="4610" w:type="dxa"/>
            <w:vAlign w:val="center"/>
          </w:tcPr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163" w:dyaOrig="3435">
                <v:shape id="_x0000_i1041" type="#_x0000_t75" style="width:156.75pt;height:193.55pt" o:ole="">
                  <v:imagedata r:id="rId39" o:title=""/>
                </v:shape>
                <o:OLEObject Type="Embed" ProgID="FXDraw200.Document" ShapeID="_x0000_i1041" DrawAspect="Content" ObjectID="_1519300559" r:id="rId40"/>
              </w:object>
            </w:r>
          </w:p>
        </w:tc>
      </w:tr>
      <w:tr w:rsidR="005A5023" w:rsidRPr="00B3257F" w:rsidTr="00D34A60">
        <w:trPr>
          <w:trHeight w:val="454"/>
        </w:trPr>
        <w:tc>
          <w:tcPr>
            <w:tcW w:w="441" w:type="dxa"/>
          </w:tcPr>
          <w:p w:rsidR="005A5023" w:rsidRPr="00B3257F" w:rsidRDefault="005A5023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497" w:type="dxa"/>
            <w:vAlign w:val="center"/>
          </w:tcPr>
          <w:p w:rsidR="005A5023" w:rsidRPr="00B3257F" w:rsidRDefault="005A5023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10" w:type="dxa"/>
            <w:vAlign w:val="center"/>
          </w:tcPr>
          <w:p w:rsidR="005A5023" w:rsidRPr="00B3257F" w:rsidRDefault="005A5023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4715" w:rsidRPr="00B3257F" w:rsidTr="00D34A60">
        <w:trPr>
          <w:trHeight w:val="454"/>
        </w:trPr>
        <w:tc>
          <w:tcPr>
            <w:tcW w:w="441" w:type="dxa"/>
          </w:tcPr>
          <w:p w:rsidR="00B04715" w:rsidRPr="00B3257F" w:rsidRDefault="00B04715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5497" w:type="dxa"/>
            <w:vAlign w:val="center"/>
          </w:tcPr>
          <w:p w:rsidR="00B04715" w:rsidRPr="00B3257F" w:rsidRDefault="00B04715" w:rsidP="005A5023">
            <w:pPr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x – 2y = -4</w:t>
            </w:r>
          </w:p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To find the y intercept, put 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x = 0</w:t>
            </w:r>
          </w:p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(x = 0 is the equation of the y axis)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We have (0) - 2y = -4</w:t>
            </w:r>
          </w:p>
          <w:p w:rsidR="00B04715" w:rsidRPr="00B3257F" w:rsidRDefault="00B04715" w:rsidP="00B04715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ie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-2y = -4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 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ie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  y = 2 </w:t>
            </w:r>
          </w:p>
          <w:p w:rsidR="00B04715" w:rsidRPr="00B3257F" w:rsidRDefault="005A5023" w:rsidP="00B32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so </w:t>
            </w:r>
            <w:r w:rsidR="00B04715" w:rsidRPr="00B3257F">
              <w:rPr>
                <w:rFonts w:asciiTheme="minorHAnsi" w:hAnsiTheme="minorHAnsi" w:cstheme="minorHAnsi"/>
                <w:sz w:val="22"/>
                <w:szCs w:val="22"/>
              </w:rPr>
              <w:t>the y intercept</w:t>
            </w:r>
            <w:r w:rsidR="00E211A9"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is (0,2)</w:t>
            </w:r>
          </w:p>
          <w:p w:rsidR="00B04715" w:rsidRPr="00B3257F" w:rsidRDefault="00B04715" w:rsidP="00B3257F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To find the x intercept, put </w:t>
            </w: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y = 0</w:t>
            </w:r>
          </w:p>
          <w:p w:rsidR="00B04715" w:rsidRPr="00B3257F" w:rsidRDefault="00B04715" w:rsidP="00B04715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i/>
                <w:sz w:val="22"/>
                <w:szCs w:val="22"/>
              </w:rPr>
              <w:t>(y = 0 is the equation of the x axis)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>We have x - 2(0) = -4</w:t>
            </w:r>
          </w:p>
          <w:p w:rsidR="00B04715" w:rsidRPr="00B3257F" w:rsidRDefault="00B04715" w:rsidP="00B04715">
            <w:pPr>
              <w:tabs>
                <w:tab w:val="left" w:pos="688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ie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 x – 0 = -4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       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ie</w:t>
            </w:r>
            <w:proofErr w:type="spell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          x = -4</w:t>
            </w:r>
          </w:p>
          <w:p w:rsidR="005A5023" w:rsidRPr="00B3257F" w:rsidRDefault="005A5023" w:rsidP="00B3257F">
            <w:pPr>
              <w:tabs>
                <w:tab w:val="left" w:pos="691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so the x intercept is (-4,0)</w:t>
            </w:r>
          </w:p>
          <w:p w:rsidR="00B04715" w:rsidRPr="00B3257F" w:rsidRDefault="00B04715" w:rsidP="00B3257F">
            <w:pPr>
              <w:tabs>
                <w:tab w:val="left" w:pos="691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Using these two points, we may graph the line – see right</w:t>
            </w:r>
          </w:p>
        </w:tc>
        <w:tc>
          <w:tcPr>
            <w:tcW w:w="4610" w:type="dxa"/>
            <w:vAlign w:val="center"/>
          </w:tcPr>
          <w:p w:rsidR="00B04715" w:rsidRPr="00B3257F" w:rsidRDefault="00B04715" w:rsidP="00B047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5115" w:dyaOrig="3118">
                <v:shape id="_x0000_i1042" type="#_x0000_t75" style="width:219.7pt;height:134.05pt" o:ole="">
                  <v:imagedata r:id="rId41" o:title=""/>
                </v:shape>
                <o:OLEObject Type="Embed" ProgID="FXDraw200.Document" ShapeID="_x0000_i1042" DrawAspect="Content" ObjectID="_1519300560" r:id="rId42"/>
              </w:object>
            </w:r>
          </w:p>
        </w:tc>
      </w:tr>
    </w:tbl>
    <w:p w:rsidR="00B04715" w:rsidRPr="00B3257F" w:rsidRDefault="00B04715" w:rsidP="00C21957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2"/>
          <w:szCs w:val="22"/>
        </w:rPr>
      </w:pPr>
    </w:p>
    <w:p w:rsidR="009F23A6" w:rsidRPr="00B3257F" w:rsidRDefault="009F23A6">
      <w:pPr>
        <w:rPr>
          <w:rFonts w:asciiTheme="minorHAnsi" w:hAnsiTheme="minorHAnsi" w:cstheme="minorHAnsi"/>
        </w:rPr>
      </w:pPr>
      <w:r w:rsidRPr="00B3257F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B04715" w:rsidRPr="00B3257F" w:rsidTr="00B04715">
        <w:tc>
          <w:tcPr>
            <w:tcW w:w="10548" w:type="dxa"/>
            <w:gridSpan w:val="4"/>
            <w:vAlign w:val="center"/>
          </w:tcPr>
          <w:p w:rsidR="00B04715" w:rsidRPr="00B3257F" w:rsidRDefault="00731013" w:rsidP="00A6241D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Using </w:t>
            </w:r>
            <w:r w:rsidR="00B04715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the method outlined above, graph the following lines</w:t>
            </w:r>
            <w:r w:rsidR="00A6241D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</w:tr>
      <w:tr w:rsidR="00B04715" w:rsidRPr="00B3257F" w:rsidTr="00265BA7">
        <w:trPr>
          <w:trHeight w:val="454"/>
        </w:trPr>
        <w:tc>
          <w:tcPr>
            <w:tcW w:w="443" w:type="dxa"/>
          </w:tcPr>
          <w:p w:rsidR="00B04715" w:rsidRPr="00B3257F" w:rsidRDefault="00A6241D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="00B04715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4763" w:type="dxa"/>
            <w:vAlign w:val="center"/>
          </w:tcPr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823" w:dyaOrig="2188">
                <v:shape id="_x0000_i1043" type="#_x0000_t75" style="width:134.95pt;height:109.5pt" o:ole="">
                  <v:imagedata r:id="rId43" o:title=""/>
                </v:shape>
                <o:OLEObject Type="Embed" ProgID="FXDraw200.Document" ShapeID="_x0000_i1043" DrawAspect="Content" ObjectID="_1519300561" r:id="rId44"/>
              </w:object>
            </w:r>
          </w:p>
          <w:p w:rsidR="00B04715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2x + y = 4</w:t>
            </w:r>
          </w:p>
          <w:p w:rsidR="00D23ADB" w:rsidRPr="00B3257F" w:rsidRDefault="00D23ADB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2" w:type="dxa"/>
          </w:tcPr>
          <w:p w:rsidR="00B04715" w:rsidRPr="00B3257F" w:rsidRDefault="00A6241D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B04715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4900" w:type="dxa"/>
            <w:vAlign w:val="center"/>
          </w:tcPr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823" w:dyaOrig="2188">
                <v:shape id="_x0000_i1044" type="#_x0000_t75" style="width:138.75pt;height:109.5pt" o:ole="">
                  <v:imagedata r:id="rId45" o:title=""/>
                </v:shape>
                <o:OLEObject Type="Embed" ProgID="FXDraw200.Document" ShapeID="_x0000_i1044" DrawAspect="Content" ObjectID="_1519300562" r:id="rId46"/>
              </w:object>
            </w:r>
          </w:p>
          <w:p w:rsidR="00B04715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3x – 2y = 6</w:t>
            </w:r>
          </w:p>
          <w:p w:rsidR="00D23ADB" w:rsidRPr="00B3257F" w:rsidRDefault="00D23ADB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4715" w:rsidRPr="00B3257F" w:rsidTr="00265BA7">
        <w:trPr>
          <w:trHeight w:val="454"/>
        </w:trPr>
        <w:tc>
          <w:tcPr>
            <w:tcW w:w="443" w:type="dxa"/>
          </w:tcPr>
          <w:p w:rsidR="00B04715" w:rsidRPr="00B3257F" w:rsidRDefault="00A6241D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="00B04715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4763" w:type="dxa"/>
            <w:vAlign w:val="center"/>
          </w:tcPr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823" w:dyaOrig="2188">
                <v:shape id="_x0000_i1045" type="#_x0000_t75" style="width:191.35pt;height:119.05pt" o:ole="">
                  <v:imagedata r:id="rId47" o:title=""/>
                </v:shape>
                <o:OLEObject Type="Embed" ProgID="FXDraw200.Document" ShapeID="_x0000_i1045" DrawAspect="Content" ObjectID="_1519300563" r:id="rId48"/>
              </w:object>
            </w:r>
          </w:p>
          <w:p w:rsidR="00B04715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x + 3y = 3</w:t>
            </w:r>
          </w:p>
          <w:p w:rsidR="00D23ADB" w:rsidRPr="00B3257F" w:rsidRDefault="00D23ADB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2" w:type="dxa"/>
          </w:tcPr>
          <w:p w:rsidR="00B04715" w:rsidRPr="00B3257F" w:rsidRDefault="00A6241D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  <w:r w:rsidR="00B04715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4900" w:type="dxa"/>
            <w:vAlign w:val="center"/>
          </w:tcPr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823" w:dyaOrig="2188">
                <v:shape id="_x0000_i1046" type="#_x0000_t75" style="width:191.35pt;height:119.05pt" o:ole="">
                  <v:imagedata r:id="rId49" o:title=""/>
                </v:shape>
                <o:OLEObject Type="Embed" ProgID="FXDraw200.Document" ShapeID="_x0000_i1046" DrawAspect="Content" ObjectID="_1519300564" r:id="rId50"/>
              </w:object>
            </w:r>
          </w:p>
          <w:p w:rsidR="00B04715" w:rsidRPr="00B3257F" w:rsidRDefault="00A6241D" w:rsidP="009F23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5x – 2y = </w:t>
            </w:r>
            <w:r w:rsidR="009F23A6" w:rsidRPr="00B3257F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  <w:p w:rsidR="00D23ADB" w:rsidRPr="00B3257F" w:rsidRDefault="00D23ADB" w:rsidP="009F23A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241D" w:rsidRPr="00B3257F" w:rsidTr="004168C8">
        <w:trPr>
          <w:trHeight w:val="454"/>
        </w:trPr>
        <w:tc>
          <w:tcPr>
            <w:tcW w:w="10548" w:type="dxa"/>
            <w:gridSpan w:val="4"/>
            <w:vAlign w:val="center"/>
          </w:tcPr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Note:</w:t>
            </w:r>
          </w:p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For the next two you will need to select a suitable scale yourself and possibly simplify one of the equations.</w:t>
            </w:r>
          </w:p>
        </w:tc>
      </w:tr>
      <w:tr w:rsidR="00A6241D" w:rsidRPr="00B3257F" w:rsidTr="00265BA7">
        <w:trPr>
          <w:trHeight w:val="454"/>
        </w:trPr>
        <w:tc>
          <w:tcPr>
            <w:tcW w:w="443" w:type="dxa"/>
          </w:tcPr>
          <w:p w:rsidR="00A6241D" w:rsidRPr="00B3257F" w:rsidRDefault="00A6241D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g)</w:t>
            </w:r>
          </w:p>
        </w:tc>
        <w:tc>
          <w:tcPr>
            <w:tcW w:w="4763" w:type="dxa"/>
            <w:vAlign w:val="center"/>
          </w:tcPr>
          <w:p w:rsidR="00A6241D" w:rsidRPr="00B3257F" w:rsidRDefault="00D23ADB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212" w:dyaOrig="4166">
                <v:shape id="_x0000_i1047" type="#_x0000_t75" style="width:225.35pt;height:274.55pt" o:ole="">
                  <v:imagedata r:id="rId51" o:title=""/>
                </v:shape>
                <o:OLEObject Type="Embed" ProgID="FXDraw200.Document" ShapeID="_x0000_i1047" DrawAspect="Content" ObjectID="_1519300565" r:id="rId52"/>
              </w:object>
            </w:r>
          </w:p>
          <w:p w:rsidR="00A6241D" w:rsidRPr="00B3257F" w:rsidRDefault="00A6241D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20x + 30y = 480</w:t>
            </w:r>
          </w:p>
        </w:tc>
        <w:tc>
          <w:tcPr>
            <w:tcW w:w="442" w:type="dxa"/>
          </w:tcPr>
          <w:p w:rsidR="00A6241D" w:rsidRPr="00B3257F" w:rsidRDefault="00A6241D" w:rsidP="00265BA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h)</w:t>
            </w:r>
          </w:p>
        </w:tc>
        <w:tc>
          <w:tcPr>
            <w:tcW w:w="4900" w:type="dxa"/>
            <w:vAlign w:val="center"/>
          </w:tcPr>
          <w:p w:rsidR="00A6241D" w:rsidRPr="00B3257F" w:rsidRDefault="00D23ADB" w:rsidP="00A624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212" w:dyaOrig="4166">
                <v:shape id="_x0000_i1048" type="#_x0000_t75" style="width:225.35pt;height:274.55pt" o:ole="">
                  <v:imagedata r:id="rId53" o:title=""/>
                </v:shape>
                <o:OLEObject Type="Embed" ProgID="FXDraw200.Document" ShapeID="_x0000_i1048" DrawAspect="Content" ObjectID="_1519300566" r:id="rId54"/>
              </w:object>
            </w:r>
          </w:p>
          <w:p w:rsidR="00A6241D" w:rsidRPr="00B3257F" w:rsidRDefault="00A6241D" w:rsidP="009F23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F23A6" w:rsidRPr="00B3257F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x + </w:t>
            </w:r>
            <w:r w:rsidR="009F23A6" w:rsidRPr="00B3257F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y = 3600</w:t>
            </w:r>
          </w:p>
        </w:tc>
      </w:tr>
    </w:tbl>
    <w:p w:rsidR="00B04715" w:rsidRPr="00B3257F" w:rsidRDefault="00B04715" w:rsidP="00C21957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2"/>
          <w:szCs w:val="22"/>
        </w:rPr>
      </w:pPr>
    </w:p>
    <w:p w:rsidR="00731013" w:rsidRPr="00B3257F" w:rsidRDefault="00731013" w:rsidP="00C21957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2"/>
          <w:szCs w:val="22"/>
        </w:rPr>
      </w:pPr>
    </w:p>
    <w:p w:rsidR="00B55719" w:rsidRPr="00B3257F" w:rsidRDefault="00B55719">
      <w:pPr>
        <w:rPr>
          <w:rFonts w:asciiTheme="minorHAnsi" w:hAnsiTheme="minorHAnsi" w:cstheme="minorHAnsi"/>
        </w:rPr>
      </w:pPr>
      <w:r w:rsidRPr="00B3257F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31013" w:rsidRPr="00B3257F" w:rsidTr="00731013">
        <w:tc>
          <w:tcPr>
            <w:tcW w:w="10548" w:type="dxa"/>
            <w:gridSpan w:val="2"/>
            <w:vAlign w:val="center"/>
          </w:tcPr>
          <w:p w:rsidR="00731013" w:rsidRPr="00B3257F" w:rsidRDefault="00731013" w:rsidP="0073101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PART B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RULES FROM TABLES</w:t>
            </w:r>
          </w:p>
        </w:tc>
      </w:tr>
      <w:tr w:rsidR="00731013" w:rsidRPr="00B3257F" w:rsidTr="00731013">
        <w:tc>
          <w:tcPr>
            <w:tcW w:w="443" w:type="dxa"/>
            <w:vAlign w:val="center"/>
          </w:tcPr>
          <w:p w:rsidR="00731013" w:rsidRPr="00B3257F" w:rsidRDefault="00731013" w:rsidP="0073101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731013" w:rsidRPr="00B3257F" w:rsidRDefault="00731013" w:rsidP="0073101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731013" w:rsidRPr="00B3257F" w:rsidTr="002D0ECB">
        <w:tc>
          <w:tcPr>
            <w:tcW w:w="443" w:type="dxa"/>
          </w:tcPr>
          <w:p w:rsidR="00731013" w:rsidRPr="00B3257F" w:rsidRDefault="00731013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If a function is linear, then there is a constant first difference in the table of values which is equal to the value of the gradient.</w:t>
            </w: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B3257F">
              <w:rPr>
                <w:rFonts w:asciiTheme="minorHAnsi" w:hAnsiTheme="minorHAnsi" w:cstheme="minorHAnsi"/>
                <w:position w:val="-10"/>
                <w:sz w:val="22"/>
                <w:szCs w:val="22"/>
              </w:rPr>
              <w:object w:dxaOrig="220" w:dyaOrig="260">
                <v:shape id="_x0000_i1049" type="#_x0000_t75" style="width:11pt;height:13pt" o:ole="">
                  <v:imagedata r:id="rId55" o:title=""/>
                </v:shape>
                <o:OLEObject Type="Embed" ProgID="Equation.3" ShapeID="_x0000_i1049" DrawAspect="Content" ObjectID="_1519300567" r:id="rId56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intercept may be found by finding the value of</w:t>
            </w:r>
            <w:r w:rsidRPr="00B3257F">
              <w:rPr>
                <w:rFonts w:asciiTheme="minorHAnsi" w:hAnsiTheme="minorHAnsi" w:cstheme="minorHAnsi"/>
                <w:position w:val="-10"/>
                <w:sz w:val="22"/>
                <w:szCs w:val="22"/>
              </w:rPr>
              <w:object w:dxaOrig="220" w:dyaOrig="260">
                <v:shape id="_x0000_i1050" type="#_x0000_t75" style="width:11pt;height:13pt" o:ole="">
                  <v:imagedata r:id="rId57" o:title=""/>
                </v:shape>
                <o:OLEObject Type="Embed" ProgID="Equation.3" ShapeID="_x0000_i1050" DrawAspect="Content" ObjectID="_1519300568" r:id="rId58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when </w:t>
            </w:r>
            <w:r w:rsidRPr="00B3257F">
              <w:rPr>
                <w:rFonts w:asciiTheme="minorHAnsi" w:hAnsiTheme="minorHAnsi" w:cstheme="minorHAnsi"/>
                <w:position w:val="-6"/>
                <w:sz w:val="22"/>
                <w:szCs w:val="22"/>
              </w:rPr>
              <w:object w:dxaOrig="560" w:dyaOrig="279">
                <v:shape id="_x0000_i1051" type="#_x0000_t75" style="width:28pt;height:13.95pt" o:ole="">
                  <v:imagedata r:id="rId59" o:title=""/>
                </v:shape>
                <o:OLEObject Type="Embed" ProgID="Equation.3" ShapeID="_x0000_i1051" DrawAspect="Content" ObjectID="_1519300569" r:id="rId60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9F23A6" w:rsidRPr="00B3257F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ften referred to as </w:t>
            </w:r>
            <w:r w:rsidRPr="00B3257F">
              <w:rPr>
                <w:rFonts w:asciiTheme="minorHAnsi" w:hAnsiTheme="minorHAnsi" w:cstheme="minorHAnsi"/>
                <w:position w:val="-10"/>
                <w:sz w:val="22"/>
                <w:szCs w:val="22"/>
              </w:rPr>
              <w:object w:dxaOrig="499" w:dyaOrig="320">
                <v:shape id="_x0000_i1052" type="#_x0000_t75" style="width:24.95pt;height:16pt" o:ole="">
                  <v:imagedata r:id="rId61" o:title=""/>
                </v:shape>
                <o:OLEObject Type="Embed" ProgID="Equation.3" ShapeID="_x0000_i1052" DrawAspect="Content" ObjectID="_1519300570" r:id="rId62"/>
              </w:object>
            </w: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Using these facts we may sketch the graph using the procedure below:</w:t>
            </w: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013" w:rsidRPr="00B3257F" w:rsidTr="002D0ECB">
        <w:trPr>
          <w:trHeight w:val="454"/>
        </w:trPr>
        <w:tc>
          <w:tcPr>
            <w:tcW w:w="443" w:type="dxa"/>
          </w:tcPr>
          <w:p w:rsidR="00731013" w:rsidRPr="00B3257F" w:rsidRDefault="00731013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:rsidR="00731013" w:rsidRPr="00B3257F" w:rsidRDefault="00731013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425"/>
              <w:gridCol w:w="565"/>
              <w:gridCol w:w="423"/>
              <w:gridCol w:w="702"/>
              <w:gridCol w:w="564"/>
              <w:gridCol w:w="845"/>
              <w:gridCol w:w="440"/>
              <w:gridCol w:w="833"/>
              <w:gridCol w:w="440"/>
              <w:gridCol w:w="834"/>
              <w:gridCol w:w="440"/>
              <w:gridCol w:w="840"/>
              <w:gridCol w:w="440"/>
              <w:gridCol w:w="957"/>
            </w:tblGrid>
            <w:tr w:rsidR="001219AC" w:rsidRPr="00B3257F" w:rsidTr="001219AC">
              <w:tc>
                <w:tcPr>
                  <w:tcW w:w="1108" w:type="dxa"/>
                </w:tcPr>
                <w:p w:rsidR="00731013" w:rsidRPr="00B3257F" w:rsidRDefault="00731013" w:rsidP="0073101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427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0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6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39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40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4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71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1219AC" w:rsidRPr="00B3257F" w:rsidTr="001219AC">
              <w:tc>
                <w:tcPr>
                  <w:tcW w:w="1108" w:type="dxa"/>
                </w:tcPr>
                <w:p w:rsidR="00731013" w:rsidRPr="00B3257F" w:rsidRDefault="00731013" w:rsidP="0073101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427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0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6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51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839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40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4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971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1219AC" w:rsidRPr="00B3257F" w:rsidTr="001219AC">
              <w:tc>
                <w:tcPr>
                  <w:tcW w:w="1108" w:type="dxa"/>
                </w:tcPr>
                <w:p w:rsidR="00731013" w:rsidRPr="00B3257F" w:rsidRDefault="00731013" w:rsidP="0073101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427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8-5</w:t>
                  </w:r>
                </w:p>
                <w:p w:rsidR="00731013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731013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11-8</w:t>
                  </w:r>
                </w:p>
                <w:p w:rsidR="00731013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731013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6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14-11</w:t>
                  </w:r>
                </w:p>
                <w:p w:rsidR="00731013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731013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39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17-14</w:t>
                  </w:r>
                </w:p>
                <w:p w:rsidR="00731013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731013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40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20-17</w:t>
                  </w:r>
                </w:p>
                <w:p w:rsidR="00731013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731013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36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46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23-20</w:t>
                  </w:r>
                </w:p>
                <w:p w:rsidR="00731013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731013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971" w:type="dxa"/>
                </w:tcPr>
                <w:p w:rsidR="00731013" w:rsidRPr="00B3257F" w:rsidRDefault="00731013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This function is linear since all the first differences are 3</w:t>
            </w:r>
            <w:r w:rsidR="00B55719"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i.e. f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or every increase of 1 in x (horizontally)</w:t>
            </w:r>
            <w:proofErr w:type="gram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there is an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increase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of 3 in y (vertically).</w:t>
            </w: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This means the gradient is 3 and the rule must be y = 3x + c</w:t>
            </w:r>
          </w:p>
          <w:p w:rsidR="00B55719" w:rsidRPr="00B3257F" w:rsidRDefault="00B55719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proofErr w:type="gram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is the vertical intercept – this is the value when x = 0. From the table, c = 5</w:t>
            </w: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Hence the rule is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y = 3x + 5</w:t>
            </w: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[These two critical values in the table above have been enlarged and bolded]</w:t>
            </w:r>
          </w:p>
          <w:p w:rsidR="00731013" w:rsidRPr="00B3257F" w:rsidRDefault="00731013" w:rsidP="0073101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013" w:rsidRPr="00B3257F" w:rsidTr="002D0ECB">
        <w:trPr>
          <w:trHeight w:val="454"/>
        </w:trPr>
        <w:tc>
          <w:tcPr>
            <w:tcW w:w="443" w:type="dxa"/>
          </w:tcPr>
          <w:p w:rsidR="00731013" w:rsidRPr="00B3257F" w:rsidRDefault="00B5571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:rsidR="00B55719" w:rsidRPr="00B3257F" w:rsidRDefault="00B55719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2"/>
              <w:gridCol w:w="418"/>
              <w:gridCol w:w="552"/>
              <w:gridCol w:w="418"/>
              <w:gridCol w:w="689"/>
              <w:gridCol w:w="549"/>
              <w:gridCol w:w="822"/>
              <w:gridCol w:w="421"/>
              <w:gridCol w:w="828"/>
              <w:gridCol w:w="578"/>
              <w:gridCol w:w="934"/>
              <w:gridCol w:w="566"/>
              <w:gridCol w:w="993"/>
              <w:gridCol w:w="576"/>
              <w:gridCol w:w="403"/>
            </w:tblGrid>
            <w:tr w:rsidR="001219AC" w:rsidRPr="00B3257F" w:rsidTr="001219AC">
              <w:tc>
                <w:tcPr>
                  <w:tcW w:w="1108" w:type="dxa"/>
                </w:tcPr>
                <w:p w:rsidR="00B55719" w:rsidRPr="00B3257F" w:rsidRDefault="00B55719" w:rsidP="00B557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41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53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1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91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51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25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2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30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7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3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9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7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04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1219AC" w:rsidRPr="00B3257F" w:rsidTr="001219AC">
              <w:tc>
                <w:tcPr>
                  <w:tcW w:w="1108" w:type="dxa"/>
                </w:tcPr>
                <w:p w:rsidR="00B55719" w:rsidRPr="00B3257F" w:rsidRDefault="00B55719" w:rsidP="00B557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41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553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1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91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51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-2</w:t>
                  </w:r>
                </w:p>
              </w:tc>
              <w:tc>
                <w:tcPr>
                  <w:tcW w:w="825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2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-7</w:t>
                  </w:r>
                </w:p>
              </w:tc>
              <w:tc>
                <w:tcPr>
                  <w:tcW w:w="830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7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-12</w:t>
                  </w:r>
                </w:p>
              </w:tc>
              <w:tc>
                <w:tcPr>
                  <w:tcW w:w="93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-17</w:t>
                  </w:r>
                </w:p>
              </w:tc>
              <w:tc>
                <w:tcPr>
                  <w:tcW w:w="99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7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-22</w:t>
                  </w:r>
                </w:p>
              </w:tc>
              <w:tc>
                <w:tcPr>
                  <w:tcW w:w="404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1219AC" w:rsidRPr="00B3257F" w:rsidTr="001219AC">
              <w:tc>
                <w:tcPr>
                  <w:tcW w:w="1108" w:type="dxa"/>
                </w:tcPr>
                <w:p w:rsidR="00B55719" w:rsidRPr="00B3257F" w:rsidRDefault="00B55719" w:rsidP="00B557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41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53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3-8</w:t>
                  </w:r>
                </w:p>
                <w:p w:rsidR="00B55719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B55719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-5</w:t>
                  </w:r>
                </w:p>
              </w:tc>
              <w:tc>
                <w:tcPr>
                  <w:tcW w:w="41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91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-2-3</w:t>
                  </w:r>
                </w:p>
                <w:p w:rsidR="00B55719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B55719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-5</w:t>
                  </w:r>
                </w:p>
              </w:tc>
              <w:tc>
                <w:tcPr>
                  <w:tcW w:w="551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25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-7--2</w:t>
                  </w:r>
                </w:p>
                <w:p w:rsidR="00B55719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B55719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-5</w:t>
                  </w:r>
                </w:p>
              </w:tc>
              <w:tc>
                <w:tcPr>
                  <w:tcW w:w="422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30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-12--7</w:t>
                  </w:r>
                </w:p>
                <w:p w:rsidR="00B55719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B55719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-5</w:t>
                  </w:r>
                </w:p>
              </w:tc>
              <w:tc>
                <w:tcPr>
                  <w:tcW w:w="579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937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-17--12</w:t>
                  </w:r>
                </w:p>
                <w:p w:rsidR="00B55719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B55719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-5</w:t>
                  </w:r>
                </w:p>
              </w:tc>
              <w:tc>
                <w:tcPr>
                  <w:tcW w:w="56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997" w:type="dxa"/>
                </w:tcPr>
                <w:p w:rsidR="001219AC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-22--17</w:t>
                  </w:r>
                </w:p>
                <w:p w:rsidR="00B55719" w:rsidRPr="00B3257F" w:rsidRDefault="001219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=</w:t>
                  </w:r>
                  <w:r w:rsidR="00B55719"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-5</w:t>
                  </w:r>
                </w:p>
              </w:tc>
              <w:tc>
                <w:tcPr>
                  <w:tcW w:w="577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04" w:type="dxa"/>
                </w:tcPr>
                <w:p w:rsidR="00B55719" w:rsidRPr="00B3257F" w:rsidRDefault="00B55719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1219AC" w:rsidRPr="00B3257F" w:rsidRDefault="001219AC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This function is linear since all the first differences are -5 i.e. for every increase of 1 in x (horizontally)</w:t>
            </w:r>
            <w:proofErr w:type="gram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there is a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decrease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of 5 in y (vertically).</w:t>
            </w: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This means the gradient is -5 and the rule must be y = -5x + c</w:t>
            </w: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proofErr w:type="gramEnd"/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is the vertical intercept – this is the value when x = 0. From the table, c = 8</w:t>
            </w: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Hence the rule is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y = -5x + 8</w:t>
            </w: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55719" w:rsidRPr="00B3257F" w:rsidRDefault="00B55719" w:rsidP="00B557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[Again these two critical values in the table above have been enlarged and bolded]</w:t>
            </w:r>
          </w:p>
          <w:p w:rsidR="00731013" w:rsidRPr="00B3257F" w:rsidRDefault="00731013">
            <w:pPr>
              <w:rPr>
                <w:rFonts w:asciiTheme="minorHAnsi" w:hAnsiTheme="minorHAnsi" w:cstheme="minorHAnsi"/>
              </w:rPr>
            </w:pPr>
          </w:p>
        </w:tc>
      </w:tr>
      <w:tr w:rsidR="00B55719" w:rsidRPr="00B3257F" w:rsidTr="002D0ECB">
        <w:trPr>
          <w:trHeight w:val="454"/>
        </w:trPr>
        <w:tc>
          <w:tcPr>
            <w:tcW w:w="10548" w:type="dxa"/>
            <w:gridSpan w:val="2"/>
          </w:tcPr>
          <w:p w:rsidR="00B55719" w:rsidRPr="00B3257F" w:rsidRDefault="00B5571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Find the rules for the linear functions determined by the tables below :-</w:t>
            </w:r>
          </w:p>
        </w:tc>
      </w:tr>
      <w:tr w:rsidR="00B55719" w:rsidRPr="00B3257F" w:rsidTr="002D0ECB">
        <w:trPr>
          <w:trHeight w:val="454"/>
        </w:trPr>
        <w:tc>
          <w:tcPr>
            <w:tcW w:w="443" w:type="dxa"/>
          </w:tcPr>
          <w:p w:rsidR="00B55719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2"/>
              <w:gridCol w:w="630"/>
              <w:gridCol w:w="617"/>
              <w:gridCol w:w="628"/>
              <w:gridCol w:w="615"/>
              <w:gridCol w:w="628"/>
              <w:gridCol w:w="615"/>
              <w:gridCol w:w="628"/>
              <w:gridCol w:w="615"/>
              <w:gridCol w:w="641"/>
              <w:gridCol w:w="616"/>
              <w:gridCol w:w="641"/>
              <w:gridCol w:w="616"/>
              <w:gridCol w:w="641"/>
              <w:gridCol w:w="616"/>
            </w:tblGrid>
            <w:tr w:rsidR="002D0ECB" w:rsidRPr="00B3257F" w:rsidTr="002D0ECB">
              <w:tc>
                <w:tcPr>
                  <w:tcW w:w="1109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09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09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B55719" w:rsidRPr="00B3257F" w:rsidRDefault="00B55719">
            <w:pPr>
              <w:rPr>
                <w:rFonts w:asciiTheme="minorHAnsi" w:hAnsiTheme="minorHAnsi" w:cstheme="minorHAnsi"/>
              </w:rPr>
            </w:pPr>
          </w:p>
        </w:tc>
      </w:tr>
      <w:tr w:rsidR="00B55719" w:rsidRPr="00B3257F" w:rsidTr="002D0ECB">
        <w:trPr>
          <w:cantSplit/>
          <w:trHeight w:val="454"/>
        </w:trPr>
        <w:tc>
          <w:tcPr>
            <w:tcW w:w="443" w:type="dxa"/>
          </w:tcPr>
          <w:p w:rsidR="00B55719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d)</w:t>
            </w:r>
          </w:p>
        </w:tc>
        <w:tc>
          <w:tcPr>
            <w:tcW w:w="10105" w:type="dxa"/>
            <w:vAlign w:val="center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2"/>
              <w:gridCol w:w="630"/>
              <w:gridCol w:w="619"/>
              <w:gridCol w:w="629"/>
              <w:gridCol w:w="618"/>
              <w:gridCol w:w="630"/>
              <w:gridCol w:w="619"/>
              <w:gridCol w:w="630"/>
              <w:gridCol w:w="619"/>
              <w:gridCol w:w="631"/>
              <w:gridCol w:w="620"/>
              <w:gridCol w:w="631"/>
              <w:gridCol w:w="620"/>
              <w:gridCol w:w="631"/>
              <w:gridCol w:w="620"/>
            </w:tblGrid>
            <w:tr w:rsidR="002D0ECB" w:rsidRPr="00B3257F" w:rsidTr="002D0ECB">
              <w:tc>
                <w:tcPr>
                  <w:tcW w:w="1108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08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08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B55719" w:rsidRPr="00B3257F" w:rsidRDefault="00B55719">
            <w:pPr>
              <w:rPr>
                <w:rFonts w:asciiTheme="minorHAnsi" w:hAnsiTheme="minorHAnsi" w:cstheme="minorHAnsi"/>
              </w:rPr>
            </w:pPr>
          </w:p>
        </w:tc>
      </w:tr>
      <w:tr w:rsidR="00B55719" w:rsidRPr="00B3257F" w:rsidTr="002D0ECB">
        <w:trPr>
          <w:trHeight w:val="454"/>
        </w:trPr>
        <w:tc>
          <w:tcPr>
            <w:tcW w:w="443" w:type="dxa"/>
          </w:tcPr>
          <w:p w:rsidR="00B55719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:rsidR="002D0ECB" w:rsidRPr="00B3257F" w:rsidRDefault="002D0ECB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41"/>
              <w:gridCol w:w="617"/>
              <w:gridCol w:w="629"/>
              <w:gridCol w:w="617"/>
              <w:gridCol w:w="629"/>
              <w:gridCol w:w="617"/>
              <w:gridCol w:w="629"/>
              <w:gridCol w:w="617"/>
              <w:gridCol w:w="630"/>
              <w:gridCol w:w="617"/>
              <w:gridCol w:w="630"/>
              <w:gridCol w:w="617"/>
              <w:gridCol w:w="641"/>
              <w:gridCol w:w="617"/>
            </w:tblGrid>
            <w:tr w:rsidR="002D0ECB" w:rsidRPr="00B3257F" w:rsidTr="002D0ECB">
              <w:tc>
                <w:tcPr>
                  <w:tcW w:w="1110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42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2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10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42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-7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2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-11</w:t>
                  </w: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10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42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2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B55719" w:rsidRPr="00B3257F" w:rsidRDefault="00B55719">
            <w:pPr>
              <w:rPr>
                <w:rFonts w:asciiTheme="minorHAnsi" w:hAnsiTheme="minorHAnsi" w:cstheme="minorHAnsi"/>
              </w:rPr>
            </w:pPr>
          </w:p>
        </w:tc>
      </w:tr>
      <w:tr w:rsidR="00B55719" w:rsidRPr="00B3257F" w:rsidTr="002D0ECB">
        <w:trPr>
          <w:trHeight w:val="454"/>
        </w:trPr>
        <w:tc>
          <w:tcPr>
            <w:tcW w:w="443" w:type="dxa"/>
          </w:tcPr>
          <w:p w:rsidR="00B55719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f)</w:t>
            </w:r>
          </w:p>
        </w:tc>
        <w:tc>
          <w:tcPr>
            <w:tcW w:w="10105" w:type="dxa"/>
            <w:vAlign w:val="center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38"/>
              <w:gridCol w:w="611"/>
              <w:gridCol w:w="637"/>
              <w:gridCol w:w="611"/>
              <w:gridCol w:w="638"/>
              <w:gridCol w:w="611"/>
              <w:gridCol w:w="638"/>
              <w:gridCol w:w="611"/>
              <w:gridCol w:w="639"/>
              <w:gridCol w:w="612"/>
              <w:gridCol w:w="639"/>
              <w:gridCol w:w="612"/>
              <w:gridCol w:w="639"/>
              <w:gridCol w:w="612"/>
            </w:tblGrid>
            <w:tr w:rsidR="002D0ECB" w:rsidRPr="00B3257F" w:rsidTr="002D0ECB">
              <w:tc>
                <w:tcPr>
                  <w:tcW w:w="1109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09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49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71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82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93</w:t>
                  </w: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09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B55719" w:rsidRPr="00B3257F" w:rsidRDefault="00B55719">
            <w:pPr>
              <w:rPr>
                <w:rFonts w:asciiTheme="minorHAnsi" w:hAnsiTheme="minorHAnsi" w:cstheme="minorHAnsi"/>
              </w:rPr>
            </w:pPr>
          </w:p>
        </w:tc>
      </w:tr>
      <w:tr w:rsidR="00B55719" w:rsidRPr="00B3257F" w:rsidTr="002D0ECB">
        <w:trPr>
          <w:trHeight w:val="454"/>
        </w:trPr>
        <w:tc>
          <w:tcPr>
            <w:tcW w:w="443" w:type="dxa"/>
          </w:tcPr>
          <w:p w:rsidR="00B55719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g)</w:t>
            </w:r>
          </w:p>
        </w:tc>
        <w:tc>
          <w:tcPr>
            <w:tcW w:w="10105" w:type="dxa"/>
            <w:vAlign w:val="center"/>
          </w:tcPr>
          <w:p w:rsidR="002D0ECB" w:rsidRPr="00B3257F" w:rsidRDefault="002D0ECB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28"/>
              <w:gridCol w:w="614"/>
              <w:gridCol w:w="627"/>
              <w:gridCol w:w="613"/>
              <w:gridCol w:w="639"/>
              <w:gridCol w:w="613"/>
              <w:gridCol w:w="639"/>
              <w:gridCol w:w="613"/>
              <w:gridCol w:w="640"/>
              <w:gridCol w:w="614"/>
              <w:gridCol w:w="640"/>
              <w:gridCol w:w="614"/>
              <w:gridCol w:w="640"/>
              <w:gridCol w:w="614"/>
            </w:tblGrid>
            <w:tr w:rsidR="002D0ECB" w:rsidRPr="00B3257F" w:rsidTr="002D0ECB">
              <w:tc>
                <w:tcPr>
                  <w:tcW w:w="1110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2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28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10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2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28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1110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29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28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1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B55719" w:rsidRPr="00B3257F" w:rsidRDefault="00B55719" w:rsidP="002D0ECB">
            <w:pPr>
              <w:rPr>
                <w:rFonts w:asciiTheme="minorHAnsi" w:hAnsiTheme="minorHAnsi" w:cstheme="minorHAnsi"/>
              </w:rPr>
            </w:pPr>
          </w:p>
        </w:tc>
      </w:tr>
      <w:tr w:rsidR="002D0ECB" w:rsidRPr="00B3257F" w:rsidTr="002D0ECB">
        <w:trPr>
          <w:trHeight w:val="454"/>
        </w:trPr>
        <w:tc>
          <w:tcPr>
            <w:tcW w:w="443" w:type="dxa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h)</w:t>
            </w:r>
          </w:p>
        </w:tc>
        <w:tc>
          <w:tcPr>
            <w:tcW w:w="10105" w:type="dxa"/>
            <w:vAlign w:val="center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24"/>
              <w:gridCol w:w="612"/>
              <w:gridCol w:w="639"/>
              <w:gridCol w:w="612"/>
              <w:gridCol w:w="639"/>
              <w:gridCol w:w="612"/>
              <w:gridCol w:w="639"/>
              <w:gridCol w:w="612"/>
              <w:gridCol w:w="640"/>
              <w:gridCol w:w="613"/>
              <w:gridCol w:w="640"/>
              <w:gridCol w:w="613"/>
              <w:gridCol w:w="640"/>
              <w:gridCol w:w="613"/>
            </w:tblGrid>
            <w:tr w:rsidR="002D0ECB" w:rsidRPr="00B3257F" w:rsidTr="002D0ECB">
              <w:tc>
                <w:tcPr>
                  <w:tcW w:w="666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666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64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57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2D0ECB" w:rsidRPr="00B3257F" w:rsidTr="002D0ECB">
              <w:tc>
                <w:tcPr>
                  <w:tcW w:w="666" w:type="dxa"/>
                </w:tcPr>
                <w:p w:rsidR="002D0ECB" w:rsidRPr="00B3257F" w:rsidRDefault="002D0ECB" w:rsidP="002D0EC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2D0ECB" w:rsidRPr="00B3257F" w:rsidRDefault="002D0ECB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2D0ECB" w:rsidRPr="00B3257F" w:rsidRDefault="002D0ECB">
            <w:pPr>
              <w:rPr>
                <w:rFonts w:asciiTheme="minorHAnsi" w:hAnsiTheme="minorHAnsi" w:cstheme="minorHAnsi"/>
              </w:rPr>
            </w:pPr>
          </w:p>
        </w:tc>
      </w:tr>
      <w:tr w:rsidR="001219AC" w:rsidRPr="00B3257F" w:rsidTr="003739D7">
        <w:trPr>
          <w:trHeight w:val="454"/>
        </w:trPr>
        <w:tc>
          <w:tcPr>
            <w:tcW w:w="443" w:type="dxa"/>
          </w:tcPr>
          <w:p w:rsidR="001219AC" w:rsidRPr="00B3257F" w:rsidRDefault="005536AC" w:rsidP="003739D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  <w:r w:rsidR="001219AC"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0105" w:type="dxa"/>
            <w:vAlign w:val="center"/>
          </w:tcPr>
          <w:p w:rsidR="001219AC" w:rsidRPr="00B3257F" w:rsidRDefault="001219AC" w:rsidP="003739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23"/>
              <w:gridCol w:w="613"/>
              <w:gridCol w:w="638"/>
              <w:gridCol w:w="613"/>
              <w:gridCol w:w="638"/>
              <w:gridCol w:w="613"/>
              <w:gridCol w:w="638"/>
              <w:gridCol w:w="613"/>
              <w:gridCol w:w="639"/>
              <w:gridCol w:w="614"/>
              <w:gridCol w:w="639"/>
              <w:gridCol w:w="614"/>
              <w:gridCol w:w="639"/>
              <w:gridCol w:w="614"/>
            </w:tblGrid>
            <w:tr w:rsidR="005536AC" w:rsidRPr="00B3257F" w:rsidTr="005536AC">
              <w:tc>
                <w:tcPr>
                  <w:tcW w:w="1108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2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1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1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1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5536AC" w:rsidRPr="00B3257F" w:rsidTr="005536AC">
              <w:tc>
                <w:tcPr>
                  <w:tcW w:w="1108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2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15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61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61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616" w:type="dxa"/>
                </w:tcPr>
                <w:p w:rsidR="005536AC" w:rsidRPr="00B3257F" w:rsidRDefault="005536AC" w:rsidP="00AB3BE3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5536AC" w:rsidRPr="00B3257F" w:rsidTr="005536AC">
              <w:tc>
                <w:tcPr>
                  <w:tcW w:w="1108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325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26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9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5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40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</w:tcPr>
                <w:p w:rsidR="005536AC" w:rsidRPr="00B3257F" w:rsidRDefault="005536AC" w:rsidP="003739D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1219AC" w:rsidRPr="00B3257F" w:rsidRDefault="001219AC" w:rsidP="003739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219AC" w:rsidRPr="00B3257F" w:rsidRDefault="001219AC" w:rsidP="003739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1219AC" w:rsidRPr="00B3257F" w:rsidRDefault="001219AC" w:rsidP="003739D7">
            <w:pPr>
              <w:rPr>
                <w:rFonts w:asciiTheme="minorHAnsi" w:hAnsiTheme="minorHAnsi" w:cstheme="minorHAnsi"/>
              </w:rPr>
            </w:pPr>
          </w:p>
        </w:tc>
      </w:tr>
      <w:tr w:rsidR="002D0ECB" w:rsidRPr="00B3257F" w:rsidTr="00731013">
        <w:trPr>
          <w:trHeight w:val="454"/>
        </w:trPr>
        <w:tc>
          <w:tcPr>
            <w:tcW w:w="443" w:type="dxa"/>
            <w:vAlign w:val="center"/>
          </w:tcPr>
          <w:p w:rsidR="002D0ECB" w:rsidRPr="00B3257F" w:rsidRDefault="002D0ECB" w:rsidP="0073101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2D0ECB" w:rsidRPr="00B3257F" w:rsidRDefault="002D0ECB">
            <w:pPr>
              <w:rPr>
                <w:rFonts w:asciiTheme="minorHAnsi" w:hAnsiTheme="minorHAnsi" w:cstheme="minorHAnsi"/>
              </w:rPr>
            </w:pPr>
          </w:p>
        </w:tc>
      </w:tr>
    </w:tbl>
    <w:p w:rsidR="002D0ECB" w:rsidRPr="00B3257F" w:rsidRDefault="002D0ECB" w:rsidP="002D0ECB">
      <w:pPr>
        <w:rPr>
          <w:rFonts w:asciiTheme="minorHAnsi" w:hAnsiTheme="minorHAnsi" w:cstheme="minorHAnsi"/>
          <w:sz w:val="22"/>
          <w:szCs w:val="22"/>
        </w:rPr>
      </w:pPr>
    </w:p>
    <w:p w:rsidR="00103BC9" w:rsidRPr="00B3257F" w:rsidRDefault="00103BC9">
      <w:pPr>
        <w:rPr>
          <w:rFonts w:asciiTheme="minorHAnsi" w:hAnsiTheme="minorHAnsi" w:cstheme="minorHAnsi"/>
        </w:rPr>
      </w:pPr>
      <w:r w:rsidRPr="00B3257F">
        <w:rPr>
          <w:rFonts w:asciiTheme="minorHAnsi" w:hAnsiTheme="minorHAnsi" w:cstheme="minorHAnsi"/>
        </w:rPr>
        <w:br w:type="page"/>
      </w: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4110"/>
        <w:gridCol w:w="709"/>
        <w:gridCol w:w="425"/>
        <w:gridCol w:w="4820"/>
      </w:tblGrid>
      <w:tr w:rsidR="002D0ECB" w:rsidRPr="00B3257F" w:rsidTr="00103BC9">
        <w:tc>
          <w:tcPr>
            <w:tcW w:w="10598" w:type="dxa"/>
            <w:gridSpan w:val="5"/>
            <w:vAlign w:val="center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PART C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RULE FROM A GRAPH</w:t>
            </w:r>
          </w:p>
        </w:tc>
      </w:tr>
      <w:tr w:rsidR="002D0ECB" w:rsidRPr="00B3257F" w:rsidTr="00103BC9">
        <w:tc>
          <w:tcPr>
            <w:tcW w:w="534" w:type="dxa"/>
            <w:vAlign w:val="center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064" w:type="dxa"/>
            <w:gridSpan w:val="4"/>
            <w:vAlign w:val="center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The equation of a line may be worked out from its graph.</w:t>
            </w: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D0ECB" w:rsidRPr="00B3257F" w:rsidTr="00103BC9">
        <w:tc>
          <w:tcPr>
            <w:tcW w:w="534" w:type="dxa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110" w:type="dxa"/>
          </w:tcPr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For the graph at right, we can see that the gradient is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(for every 1 unit to the right, the graph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increases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by 2 vertically).</w:t>
            </w: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Also, the vertical intercept is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-3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Hence the equation is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y = 2x - 3</w:t>
            </w:r>
          </w:p>
          <w:p w:rsidR="002D0ECB" w:rsidRPr="00B3257F" w:rsidRDefault="002D0ECB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2D0ECB" w:rsidRPr="00B3257F" w:rsidRDefault="00330B46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6123" w:dyaOrig="3232">
                <v:shape id="_x0000_i1053" type="#_x0000_t75" style="width:306.45pt;height:194.4pt" o:ole="">
                  <v:imagedata r:id="rId63" o:title=""/>
                </v:shape>
                <o:OLEObject Type="Embed" ProgID="FXDraw3.Document" ShapeID="_x0000_i1053" DrawAspect="Content" ObjectID="_1519300571" r:id="rId64"/>
              </w:object>
            </w:r>
          </w:p>
        </w:tc>
      </w:tr>
      <w:tr w:rsidR="002D0ECB" w:rsidRPr="00B3257F" w:rsidTr="00103BC9">
        <w:tc>
          <w:tcPr>
            <w:tcW w:w="534" w:type="dxa"/>
          </w:tcPr>
          <w:p w:rsidR="002D0ECB" w:rsidRPr="00B3257F" w:rsidRDefault="00103BC9" w:rsidP="00103BC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110" w:type="dxa"/>
          </w:tcPr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For the graph at right, we can see that the gradient is -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2/3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(for every 3 units to the right, the graph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decreases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 by 2 vertically).</w:t>
            </w:r>
          </w:p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 xml:space="preserve">Also, the vertical intercept is </w: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Hence the equation is</w:t>
            </w:r>
          </w:p>
          <w:p w:rsidR="002D0ECB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y = -</w:t>
            </w:r>
            <w:r w:rsidRPr="00B3257F">
              <w:rPr>
                <w:rFonts w:asciiTheme="minorHAnsi" w:hAnsiTheme="minorHAnsi" w:cstheme="minorHAnsi"/>
                <w:b/>
                <w:position w:val="-24"/>
                <w:sz w:val="22"/>
                <w:szCs w:val="22"/>
              </w:rPr>
              <w:object w:dxaOrig="380" w:dyaOrig="620">
                <v:shape id="_x0000_i1054" type="#_x0000_t75" style="width:19pt;height:31pt" o:ole="">
                  <v:imagedata r:id="rId65" o:title=""/>
                </v:shape>
                <o:OLEObject Type="Embed" ProgID="Equation.3" ShapeID="_x0000_i1054" DrawAspect="Content" ObjectID="_1519300572" r:id="rId66"/>
              </w:object>
            </w: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+ 5</w:t>
            </w:r>
          </w:p>
        </w:tc>
        <w:tc>
          <w:tcPr>
            <w:tcW w:w="5954" w:type="dxa"/>
            <w:gridSpan w:val="3"/>
            <w:vAlign w:val="center"/>
          </w:tcPr>
          <w:p w:rsidR="002D0ECB" w:rsidRPr="00B3257F" w:rsidRDefault="006275F3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3923" w:dyaOrig="2842">
                <v:shape id="_x0000_i1055" type="#_x0000_t75" style="width:196.35pt;height:175.9pt" o:ole="">
                  <v:imagedata r:id="rId67" o:title=""/>
                </v:shape>
                <o:OLEObject Type="Embed" ProgID="FXDraw3.Document" ShapeID="_x0000_i1055" DrawAspect="Content" ObjectID="_1519300573" r:id="rId68"/>
              </w:object>
            </w:r>
          </w:p>
        </w:tc>
      </w:tr>
      <w:tr w:rsidR="00103BC9" w:rsidRPr="00B3257F" w:rsidTr="00103BC9">
        <w:tc>
          <w:tcPr>
            <w:tcW w:w="534" w:type="dxa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064" w:type="dxa"/>
            <w:gridSpan w:val="4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>State the equations of the lines graphed below:-</w:t>
            </w:r>
          </w:p>
        </w:tc>
      </w:tr>
      <w:tr w:rsidR="00103BC9" w:rsidRPr="00B3257F" w:rsidTr="00103BC9">
        <w:tc>
          <w:tcPr>
            <w:tcW w:w="534" w:type="dxa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819" w:type="dxa"/>
            <w:gridSpan w:val="2"/>
          </w:tcPr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758" w:dyaOrig="4403">
                <v:shape id="_x0000_i1056" type="#_x0000_t75" style="width:237.9pt;height:220.15pt" o:ole="">
                  <v:imagedata r:id="rId69" o:title=""/>
                </v:shape>
                <o:OLEObject Type="Embed" ProgID="FXDraw3.Document" ShapeID="_x0000_i1056" DrawAspect="Content" ObjectID="_1519300574" r:id="rId70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103BC9" w:rsidRPr="00B3257F" w:rsidRDefault="00103BC9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d)</w:t>
            </w:r>
          </w:p>
        </w:tc>
        <w:tc>
          <w:tcPr>
            <w:tcW w:w="4820" w:type="dxa"/>
            <w:vAlign w:val="center"/>
          </w:tcPr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758" w:dyaOrig="4403">
                <v:shape id="_x0000_i1057" type="#_x0000_t75" style="width:230.05pt;height:212.9pt" o:ole="">
                  <v:imagedata r:id="rId71" o:title=""/>
                </v:shape>
                <o:OLEObject Type="Embed" ProgID="FXDraw3.Document" ShapeID="_x0000_i1057" DrawAspect="Content" ObjectID="_1519300575" r:id="rId72"/>
              </w:object>
            </w:r>
          </w:p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103BC9" w:rsidRPr="00B3257F" w:rsidRDefault="00103BC9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3BC9" w:rsidRPr="00B3257F" w:rsidTr="00103BC9">
        <w:tc>
          <w:tcPr>
            <w:tcW w:w="534" w:type="dxa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e)</w:t>
            </w:r>
          </w:p>
        </w:tc>
        <w:tc>
          <w:tcPr>
            <w:tcW w:w="4819" w:type="dxa"/>
            <w:gridSpan w:val="2"/>
          </w:tcPr>
          <w:p w:rsidR="00103BC9" w:rsidRPr="00B3257F" w:rsidRDefault="00103BC9" w:rsidP="00103B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758" w:dyaOrig="4403">
                <v:shape id="_x0000_i1058" type="#_x0000_t75" style="width:237.9pt;height:195.25pt" o:ole="">
                  <v:imagedata r:id="rId73" o:title=""/>
                </v:shape>
                <o:OLEObject Type="Embed" ProgID="FXDraw3.Document" ShapeID="_x0000_i1058" DrawAspect="Content" ObjectID="_1519300576" r:id="rId74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103BC9" w:rsidRPr="00B3257F" w:rsidRDefault="00103BC9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</w:tcPr>
          <w:p w:rsidR="00103BC9" w:rsidRPr="00B3257F" w:rsidRDefault="00103BC9" w:rsidP="002D0E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b/>
                <w:sz w:val="22"/>
                <w:szCs w:val="22"/>
              </w:rPr>
              <w:t>f)</w:t>
            </w:r>
          </w:p>
        </w:tc>
        <w:tc>
          <w:tcPr>
            <w:tcW w:w="4820" w:type="dxa"/>
            <w:vAlign w:val="center"/>
          </w:tcPr>
          <w:p w:rsidR="00103BC9" w:rsidRPr="00B3257F" w:rsidRDefault="00103BC9" w:rsidP="00103BC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3257F">
              <w:rPr>
                <w:rFonts w:asciiTheme="minorHAnsi" w:hAnsiTheme="minorHAnsi" w:cstheme="minorHAnsi"/>
                <w:sz w:val="22"/>
                <w:szCs w:val="22"/>
              </w:rPr>
              <w:object w:dxaOrig="4758" w:dyaOrig="4403">
                <v:shape id="_x0000_i1059" type="#_x0000_t75" style="width:237.9pt;height:195.95pt" o:ole="">
                  <v:imagedata r:id="rId75" o:title=""/>
                </v:shape>
                <o:OLEObject Type="Embed" ProgID="FXDraw3.Document" ShapeID="_x0000_i1059" DrawAspect="Content" ObjectID="_1519300577" r:id="rId76"/>
              </w:object>
            </w:r>
            <w:r w:rsidRPr="00B3257F">
              <w:rPr>
                <w:rFonts w:asciiTheme="minorHAnsi" w:hAnsiTheme="minorHAnsi" w:cstheme="minorHAnsi"/>
                <w:sz w:val="22"/>
                <w:szCs w:val="22"/>
              </w:rPr>
              <w:tab/>
              <w:t>y = ____________</w:t>
            </w:r>
          </w:p>
          <w:p w:rsidR="00103BC9" w:rsidRPr="00B3257F" w:rsidRDefault="00103BC9" w:rsidP="002D0E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03BC9" w:rsidRPr="00B3257F" w:rsidRDefault="00103BC9" w:rsidP="00C21957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2"/>
          <w:szCs w:val="22"/>
        </w:rPr>
      </w:pPr>
    </w:p>
    <w:sectPr w:rsidR="00103BC9" w:rsidRPr="00B3257F" w:rsidSect="00CA7BFC">
      <w:footerReference w:type="default" r:id="rId7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5B9" w:rsidRDefault="007835B9">
      <w:r>
        <w:separator/>
      </w:r>
    </w:p>
  </w:endnote>
  <w:endnote w:type="continuationSeparator" w:id="0">
    <w:p w:rsidR="007835B9" w:rsidRDefault="00783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ECB" w:rsidRPr="003C6BF2" w:rsidRDefault="002D0ECB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830658">
      <w:rPr>
        <w:sz w:val="16"/>
        <w:szCs w:val="18"/>
        <w:lang w:val="en-US"/>
      </w:rPr>
      <w:fldChar w:fldCharType="begin"/>
    </w:r>
    <w:r w:rsidRPr="00830658">
      <w:rPr>
        <w:sz w:val="16"/>
        <w:szCs w:val="18"/>
        <w:lang w:val="en-US"/>
      </w:rPr>
      <w:instrText xml:space="preserve"> FILENAME </w:instrText>
    </w:r>
    <w:r w:rsidRPr="00830658">
      <w:rPr>
        <w:sz w:val="16"/>
        <w:szCs w:val="18"/>
        <w:lang w:val="en-US"/>
      </w:rPr>
      <w:fldChar w:fldCharType="separate"/>
    </w:r>
    <w:r w:rsidR="00366D0C">
      <w:rPr>
        <w:noProof/>
        <w:sz w:val="16"/>
        <w:szCs w:val="18"/>
        <w:lang w:val="en-US"/>
      </w:rPr>
      <w:t>Year 10 201</w:t>
    </w:r>
    <w:r w:rsidR="00BF61E9">
      <w:rPr>
        <w:noProof/>
        <w:sz w:val="16"/>
        <w:szCs w:val="18"/>
        <w:lang w:val="en-US"/>
      </w:rPr>
      <w:t>6</w:t>
    </w:r>
    <w:r w:rsidR="00366D0C">
      <w:rPr>
        <w:noProof/>
        <w:sz w:val="16"/>
        <w:szCs w:val="18"/>
        <w:lang w:val="en-US"/>
      </w:rPr>
      <w:t xml:space="preserve"> Investigation Linear Functions Take home</w:t>
    </w:r>
    <w:r w:rsidRPr="00830658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BF61E9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BF61E9">
      <w:rPr>
        <w:noProof/>
        <w:sz w:val="16"/>
        <w:szCs w:val="18"/>
      </w:rPr>
      <w:t>8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5B9" w:rsidRDefault="007835B9">
      <w:r>
        <w:separator/>
      </w:r>
    </w:p>
  </w:footnote>
  <w:footnote w:type="continuationSeparator" w:id="0">
    <w:p w:rsidR="007835B9" w:rsidRDefault="007835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506E6"/>
    <w:multiLevelType w:val="hybridMultilevel"/>
    <w:tmpl w:val="C576EB0C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1133E"/>
    <w:rsid w:val="000214F3"/>
    <w:rsid w:val="00047AAC"/>
    <w:rsid w:val="00065CFE"/>
    <w:rsid w:val="00076C96"/>
    <w:rsid w:val="0008492F"/>
    <w:rsid w:val="0009080D"/>
    <w:rsid w:val="00094433"/>
    <w:rsid w:val="000C2F1F"/>
    <w:rsid w:val="000C33F9"/>
    <w:rsid w:val="000E187E"/>
    <w:rsid w:val="000F6395"/>
    <w:rsid w:val="00103BC9"/>
    <w:rsid w:val="001078B7"/>
    <w:rsid w:val="00120ACB"/>
    <w:rsid w:val="001219AC"/>
    <w:rsid w:val="00140D1E"/>
    <w:rsid w:val="00183B24"/>
    <w:rsid w:val="001C16BB"/>
    <w:rsid w:val="001F08AF"/>
    <w:rsid w:val="0020096C"/>
    <w:rsid w:val="00211E9E"/>
    <w:rsid w:val="00227C53"/>
    <w:rsid w:val="00231AC8"/>
    <w:rsid w:val="002532ED"/>
    <w:rsid w:val="00253E6C"/>
    <w:rsid w:val="00265BA7"/>
    <w:rsid w:val="002807FE"/>
    <w:rsid w:val="0029587D"/>
    <w:rsid w:val="002D0ECB"/>
    <w:rsid w:val="002D2156"/>
    <w:rsid w:val="002F5454"/>
    <w:rsid w:val="003067E5"/>
    <w:rsid w:val="00314FD8"/>
    <w:rsid w:val="00330B46"/>
    <w:rsid w:val="00337E75"/>
    <w:rsid w:val="00365341"/>
    <w:rsid w:val="00366D0C"/>
    <w:rsid w:val="00367B66"/>
    <w:rsid w:val="0037161D"/>
    <w:rsid w:val="003739D7"/>
    <w:rsid w:val="003A3ED9"/>
    <w:rsid w:val="003C6BF2"/>
    <w:rsid w:val="003F3A68"/>
    <w:rsid w:val="003F3E6A"/>
    <w:rsid w:val="004168C8"/>
    <w:rsid w:val="00430354"/>
    <w:rsid w:val="004658A6"/>
    <w:rsid w:val="00474E96"/>
    <w:rsid w:val="004D25C4"/>
    <w:rsid w:val="0051403F"/>
    <w:rsid w:val="005346F5"/>
    <w:rsid w:val="005536AC"/>
    <w:rsid w:val="005906B9"/>
    <w:rsid w:val="0059425B"/>
    <w:rsid w:val="005A5023"/>
    <w:rsid w:val="005B41EF"/>
    <w:rsid w:val="005B55D9"/>
    <w:rsid w:val="005B600A"/>
    <w:rsid w:val="00611632"/>
    <w:rsid w:val="00612463"/>
    <w:rsid w:val="00626A97"/>
    <w:rsid w:val="006275F3"/>
    <w:rsid w:val="0065575D"/>
    <w:rsid w:val="006B339A"/>
    <w:rsid w:val="006B6D5C"/>
    <w:rsid w:val="006C3FCC"/>
    <w:rsid w:val="00731013"/>
    <w:rsid w:val="007428FB"/>
    <w:rsid w:val="0074701F"/>
    <w:rsid w:val="00761509"/>
    <w:rsid w:val="007755C1"/>
    <w:rsid w:val="007835B9"/>
    <w:rsid w:val="007B5253"/>
    <w:rsid w:val="007B75F3"/>
    <w:rsid w:val="007E2611"/>
    <w:rsid w:val="007E7963"/>
    <w:rsid w:val="007F795C"/>
    <w:rsid w:val="00810D0F"/>
    <w:rsid w:val="0082224E"/>
    <w:rsid w:val="00830658"/>
    <w:rsid w:val="008556A5"/>
    <w:rsid w:val="008874FC"/>
    <w:rsid w:val="008978D9"/>
    <w:rsid w:val="008D08DB"/>
    <w:rsid w:val="008E2187"/>
    <w:rsid w:val="00901E9A"/>
    <w:rsid w:val="0091740A"/>
    <w:rsid w:val="00980D3C"/>
    <w:rsid w:val="009902E8"/>
    <w:rsid w:val="009B50E9"/>
    <w:rsid w:val="009C109C"/>
    <w:rsid w:val="009F15A4"/>
    <w:rsid w:val="009F23A6"/>
    <w:rsid w:val="009F7794"/>
    <w:rsid w:val="00A0375B"/>
    <w:rsid w:val="00A1137F"/>
    <w:rsid w:val="00A14A7E"/>
    <w:rsid w:val="00A374FA"/>
    <w:rsid w:val="00A40D4B"/>
    <w:rsid w:val="00A6241D"/>
    <w:rsid w:val="00A7224E"/>
    <w:rsid w:val="00AA1986"/>
    <w:rsid w:val="00AB3BE3"/>
    <w:rsid w:val="00AD311B"/>
    <w:rsid w:val="00B04715"/>
    <w:rsid w:val="00B3257F"/>
    <w:rsid w:val="00B36245"/>
    <w:rsid w:val="00B37171"/>
    <w:rsid w:val="00B37FE4"/>
    <w:rsid w:val="00B542C1"/>
    <w:rsid w:val="00B55719"/>
    <w:rsid w:val="00B60AD2"/>
    <w:rsid w:val="00B60FE5"/>
    <w:rsid w:val="00BC65C4"/>
    <w:rsid w:val="00BF61E9"/>
    <w:rsid w:val="00C1384B"/>
    <w:rsid w:val="00C21957"/>
    <w:rsid w:val="00C2367A"/>
    <w:rsid w:val="00C30B85"/>
    <w:rsid w:val="00C74359"/>
    <w:rsid w:val="00CA15CE"/>
    <w:rsid w:val="00CA23D8"/>
    <w:rsid w:val="00CA7BFC"/>
    <w:rsid w:val="00CC6460"/>
    <w:rsid w:val="00D01488"/>
    <w:rsid w:val="00D01E1E"/>
    <w:rsid w:val="00D10CE4"/>
    <w:rsid w:val="00D21F8F"/>
    <w:rsid w:val="00D23ADB"/>
    <w:rsid w:val="00D31C6A"/>
    <w:rsid w:val="00D34A60"/>
    <w:rsid w:val="00D37528"/>
    <w:rsid w:val="00D42934"/>
    <w:rsid w:val="00D54B41"/>
    <w:rsid w:val="00D61B77"/>
    <w:rsid w:val="00D712CA"/>
    <w:rsid w:val="00D8285B"/>
    <w:rsid w:val="00D8533A"/>
    <w:rsid w:val="00DA076F"/>
    <w:rsid w:val="00DC0E7E"/>
    <w:rsid w:val="00DE2926"/>
    <w:rsid w:val="00E129F2"/>
    <w:rsid w:val="00E12C00"/>
    <w:rsid w:val="00E13F44"/>
    <w:rsid w:val="00E15460"/>
    <w:rsid w:val="00E16A2F"/>
    <w:rsid w:val="00E211A9"/>
    <w:rsid w:val="00E44B3B"/>
    <w:rsid w:val="00E467B2"/>
    <w:rsid w:val="00E61996"/>
    <w:rsid w:val="00E733DE"/>
    <w:rsid w:val="00EB7BC8"/>
    <w:rsid w:val="00EF0F2B"/>
    <w:rsid w:val="00EF6B97"/>
    <w:rsid w:val="00F340F4"/>
    <w:rsid w:val="00F6450C"/>
    <w:rsid w:val="00F97AE5"/>
    <w:rsid w:val="00FA78A6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5B55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5D9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5B55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5D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5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63" Type="http://schemas.openxmlformats.org/officeDocument/2006/relationships/image" Target="media/image27.png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image" Target="media/image10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6.wmf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image" Target="media/image11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9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9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5.wmf"/><Relationship Id="rId67" Type="http://schemas.openxmlformats.org/officeDocument/2006/relationships/image" Target="media/image29.png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0.wmf"/><Relationship Id="rId57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AB6C16B1</Template>
  <TotalTime>3</TotalTime>
  <Pages>8</Pages>
  <Words>1182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Department of Education</Company>
  <LinksUpToDate>false</LinksUpToDate>
  <CharactersWithSpaces>6918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creator>Johnston &amp; Bilney</dc:creator>
  <cp:lastModifiedBy>MCALLISTER Robert</cp:lastModifiedBy>
  <cp:revision>5</cp:revision>
  <cp:lastPrinted>2016-03-12T05:01:00Z</cp:lastPrinted>
  <dcterms:created xsi:type="dcterms:W3CDTF">2016-03-12T04:58:00Z</dcterms:created>
  <dcterms:modified xsi:type="dcterms:W3CDTF">2016-03-12T07:07:00Z</dcterms:modified>
</cp:coreProperties>
</file>