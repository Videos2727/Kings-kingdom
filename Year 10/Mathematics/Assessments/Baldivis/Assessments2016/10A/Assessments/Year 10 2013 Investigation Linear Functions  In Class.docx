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2803"/>
        <w:gridCol w:w="486"/>
        <w:gridCol w:w="1985"/>
        <w:gridCol w:w="1129"/>
        <w:gridCol w:w="2160"/>
      </w:tblGrid>
      <w:tr w:rsidR="00201D71" w:rsidRPr="00917799" w:rsidTr="00201D71">
        <w:trPr>
          <w:trHeight w:val="540"/>
        </w:trPr>
        <w:tc>
          <w:tcPr>
            <w:tcW w:w="1728" w:type="dxa"/>
            <w:shd w:val="clear" w:color="auto" w:fill="auto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bookmarkStart w:id="0" w:name="_GoBack"/>
            <w:bookmarkEnd w:id="0"/>
            <w:r w:rsidRPr="00917799">
              <w:rPr>
                <w:rFonts w:asciiTheme="minorHAnsi" w:hAnsiTheme="minorHAnsi" w:cstheme="minorHAnsi"/>
              </w:rPr>
              <w:t xml:space="preserve">Name: </w:t>
            </w:r>
          </w:p>
        </w:tc>
        <w:tc>
          <w:tcPr>
            <w:tcW w:w="6660" w:type="dxa"/>
            <w:gridSpan w:val="5"/>
            <w:shd w:val="clear" w:color="auto" w:fill="auto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917799">
              <w:rPr>
                <w:rFonts w:asciiTheme="minorHAnsi" w:hAnsiTheme="minorHAnsi" w:cstheme="minorHAnsi"/>
              </w:rP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917799">
              <w:rPr>
                <w:rFonts w:asciiTheme="minorHAnsi" w:hAnsiTheme="minorHAnsi" w:cstheme="minorHAnsi"/>
              </w:rPr>
              <w:t xml:space="preserve">Date: </w:t>
            </w:r>
            <w:r w:rsidRPr="00917799">
              <w:rPr>
                <w:rFonts w:asciiTheme="minorHAnsi" w:hAnsiTheme="minorHAnsi" w:cstheme="minorHAnsi"/>
                <w:i/>
              </w:rPr>
              <w:t>___________</w:t>
            </w:r>
          </w:p>
        </w:tc>
      </w:tr>
      <w:tr w:rsidR="00201D71" w:rsidRPr="00917799" w:rsidTr="00201D71">
        <w:tc>
          <w:tcPr>
            <w:tcW w:w="1728" w:type="dxa"/>
            <w:shd w:val="clear" w:color="auto" w:fill="auto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917799" w:rsidRDefault="00917799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lang w:eastAsia="en-AU"/>
              </w:rPr>
              <w:drawing>
                <wp:inline distT="0" distB="0" distL="0" distR="0">
                  <wp:extent cx="1012190" cy="1069340"/>
                  <wp:effectExtent l="0" t="0" r="0" b="0"/>
                  <wp:docPr id="13" name="Picture 46" descr="Description: \\E4190S01SV001.green.schools.internal\fsE4190S01-StaffFolders$\E0216867\My Documents\My Pictures\Baldivis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Description: \\E4190S01SV001.green.schools.internal\fsE4190S01-StaffFolders$\E0216867\My Documents\My Pictures\Baldivis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314" b="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2190" cy="106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6660" w:type="dxa"/>
            <w:gridSpan w:val="5"/>
            <w:shd w:val="clear" w:color="auto" w:fill="auto"/>
          </w:tcPr>
          <w:p w:rsidR="00201D71" w:rsidRPr="00917799" w:rsidRDefault="004A43B5" w:rsidP="00D159AB">
            <w:pPr>
              <w:rPr>
                <w:rFonts w:asciiTheme="minorHAnsi" w:hAnsiTheme="minorHAnsi" w:cstheme="minorHAnsi"/>
                <w:b/>
                <w:sz w:val="36"/>
              </w:rPr>
            </w:pPr>
            <w:r w:rsidRPr="00917799">
              <w:rPr>
                <w:rFonts w:asciiTheme="minorHAnsi" w:hAnsiTheme="minorHAnsi" w:cstheme="minorHAnsi"/>
                <w:b/>
                <w:sz w:val="36"/>
              </w:rPr>
              <w:t xml:space="preserve">Year 10 Maths </w:t>
            </w:r>
            <w:r w:rsidR="005D565D" w:rsidRPr="00917799">
              <w:rPr>
                <w:rFonts w:asciiTheme="minorHAnsi" w:hAnsiTheme="minorHAnsi" w:cstheme="minorHAnsi"/>
                <w:b/>
                <w:sz w:val="36"/>
              </w:rPr>
              <w:t>Extension/General</w:t>
            </w:r>
          </w:p>
          <w:p w:rsidR="00201D71" w:rsidRPr="00917799" w:rsidRDefault="00201D71" w:rsidP="00D159AB">
            <w:pPr>
              <w:rPr>
                <w:rFonts w:asciiTheme="minorHAnsi" w:hAnsiTheme="minorHAnsi" w:cstheme="minorHAnsi"/>
                <w:sz w:val="28"/>
              </w:rPr>
            </w:pPr>
          </w:p>
          <w:p w:rsidR="00201D71" w:rsidRPr="00917799" w:rsidRDefault="00BA787F" w:rsidP="00D159AB">
            <w:pPr>
              <w:rPr>
                <w:rFonts w:asciiTheme="minorHAnsi" w:hAnsiTheme="minorHAnsi" w:cstheme="minorHAnsi"/>
                <w:b/>
                <w:sz w:val="36"/>
              </w:rPr>
            </w:pPr>
            <w:r w:rsidRPr="00917799">
              <w:rPr>
                <w:rFonts w:asciiTheme="minorHAnsi" w:hAnsiTheme="minorHAnsi" w:cstheme="minorHAnsi"/>
                <w:b/>
                <w:sz w:val="36"/>
              </w:rPr>
              <w:t xml:space="preserve">Investigation </w:t>
            </w:r>
            <w:r w:rsidR="00917799">
              <w:rPr>
                <w:rFonts w:asciiTheme="minorHAnsi" w:hAnsiTheme="minorHAnsi" w:cstheme="minorHAnsi"/>
                <w:b/>
                <w:sz w:val="36"/>
              </w:rPr>
              <w:t>1</w:t>
            </w:r>
            <w:r w:rsidRPr="00917799">
              <w:rPr>
                <w:rFonts w:asciiTheme="minorHAnsi" w:hAnsiTheme="minorHAnsi" w:cstheme="minorHAnsi"/>
                <w:b/>
                <w:sz w:val="36"/>
              </w:rPr>
              <w:t>, 201</w:t>
            </w:r>
            <w:r w:rsidR="00917799">
              <w:rPr>
                <w:rFonts w:asciiTheme="minorHAnsi" w:hAnsiTheme="minorHAnsi" w:cstheme="minorHAnsi"/>
                <w:b/>
                <w:sz w:val="36"/>
              </w:rPr>
              <w:t>6</w:t>
            </w:r>
          </w:p>
          <w:p w:rsidR="00201D71" w:rsidRPr="00917799" w:rsidRDefault="00201D71" w:rsidP="00D159AB">
            <w:pPr>
              <w:rPr>
                <w:rFonts w:asciiTheme="minorHAnsi" w:hAnsiTheme="minorHAnsi" w:cstheme="minorHAnsi"/>
                <w:b/>
                <w:sz w:val="28"/>
              </w:rPr>
            </w:pPr>
          </w:p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917799">
              <w:rPr>
                <w:rFonts w:asciiTheme="minorHAnsi" w:hAnsiTheme="minorHAnsi" w:cstheme="minorHAnsi"/>
                <w:b/>
                <w:sz w:val="28"/>
              </w:rPr>
              <w:t xml:space="preserve">Topic - </w:t>
            </w:r>
            <w:r w:rsidR="001145FF" w:rsidRPr="00917799">
              <w:rPr>
                <w:rFonts w:asciiTheme="minorHAnsi" w:hAnsiTheme="minorHAnsi" w:cstheme="minorHAnsi"/>
                <w:b/>
                <w:sz w:val="28"/>
              </w:rPr>
              <w:t>Linear Functions</w:t>
            </w:r>
          </w:p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 w:rsidRPr="00917799"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In class component </w:t>
            </w:r>
          </w:p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201D71" w:rsidRPr="00917799" w:rsidRDefault="00917799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3335" t="11430" r="5715" b="6350"/>
                      <wp:wrapNone/>
                      <wp:docPr id="1" name="Text Box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145FF" w:rsidRPr="00364C0D" w:rsidRDefault="001145FF" w:rsidP="00201D71"/>
                                <w:p w:rsidR="001145FF" w:rsidRPr="00364C0D" w:rsidRDefault="001145FF" w:rsidP="00201D71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1145FF" w:rsidRPr="000B3AA2" w:rsidRDefault="00AB3984" w:rsidP="00201D71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36</w:t>
                                  </w:r>
                                </w:p>
                                <w:p w:rsidR="001145FF" w:rsidRPr="00364C0D" w:rsidRDefault="001145FF" w:rsidP="00201D71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1145FF" w:rsidRPr="00364C0D" w:rsidRDefault="001145FF" w:rsidP="00201D71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1145FF" w:rsidRPr="00364C0D" w:rsidRDefault="001145FF" w:rsidP="00201D71">
                                  <w:pPr>
                                    <w:jc w:val="center"/>
                                  </w:pPr>
                                </w:p>
                                <w:p w:rsidR="001145FF" w:rsidRPr="00364C0D" w:rsidRDefault="001145FF" w:rsidP="00201D7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2" o:spid="_x0000_s1026" type="#_x0000_t202" style="position:absolute;margin-left:8.55pt;margin-top:8.4pt;width:66pt;height:9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">
                      <v:textbox>
                        <w:txbxContent>
                          <w:p w:rsidR="001145FF" w:rsidRPr="00364C0D" w:rsidRDefault="001145FF" w:rsidP="00201D71"/>
                          <w:p w:rsidR="001145FF" w:rsidRPr="00364C0D" w:rsidRDefault="001145FF" w:rsidP="00201D7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1145FF" w:rsidRPr="000B3AA2" w:rsidRDefault="00AB3984" w:rsidP="00201D71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36</w:t>
                            </w:r>
                          </w:p>
                          <w:p w:rsidR="001145FF" w:rsidRPr="00364C0D" w:rsidRDefault="001145FF" w:rsidP="00201D71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1145FF" w:rsidRPr="00364C0D" w:rsidRDefault="001145FF" w:rsidP="00201D71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1145FF" w:rsidRPr="00364C0D" w:rsidRDefault="001145FF" w:rsidP="00201D71">
                            <w:pPr>
                              <w:jc w:val="center"/>
                            </w:pPr>
                          </w:p>
                          <w:p w:rsidR="001145FF" w:rsidRPr="00364C0D" w:rsidRDefault="001145FF" w:rsidP="00201D7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01D71" w:rsidRPr="00917799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917799">
              <w:rPr>
                <w:rFonts w:asciiTheme="minorHAnsi" w:hAnsiTheme="minorHAnsi" w:cstheme="minorHAnsi"/>
                <w:b/>
                <w:bCs/>
                <w:sz w:val="20"/>
              </w:rPr>
              <w:t>Total Time:</w:t>
            </w:r>
            <w:r w:rsidRPr="00917799"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917799">
              <w:rPr>
                <w:rFonts w:asciiTheme="minorHAnsi" w:hAnsiTheme="minorHAnsi" w:cstheme="minorHAnsi"/>
                <w:b/>
                <w:i/>
                <w:sz w:val="28"/>
              </w:rPr>
              <w:t>60</w:t>
            </w:r>
            <w:r w:rsidRPr="00917799">
              <w:rPr>
                <w:rFonts w:asciiTheme="minorHAnsi" w:hAnsiTheme="minorHAnsi" w:cstheme="minorHAnsi"/>
                <w:i/>
                <w:sz w:val="28"/>
              </w:rPr>
              <w:t xml:space="preserve"> </w:t>
            </w:r>
            <w:r w:rsidRPr="00917799">
              <w:rPr>
                <w:rFonts w:asciiTheme="minorHAnsi" w:hAnsiTheme="minorHAnsi" w:cstheme="minorHAnsi"/>
                <w:i/>
                <w:sz w:val="20"/>
              </w:rPr>
              <w:t>minutes</w:t>
            </w:r>
          </w:p>
        </w:tc>
        <w:tc>
          <w:tcPr>
            <w:tcW w:w="5760" w:type="dxa"/>
            <w:gridSpan w:val="4"/>
            <w:vMerge w:val="restart"/>
            <w:shd w:val="clear" w:color="auto" w:fill="auto"/>
            <w:vAlign w:val="center"/>
          </w:tcPr>
          <w:p w:rsidR="00201D71" w:rsidRPr="00917799" w:rsidRDefault="00201D71" w:rsidP="00E154C9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201D71" w:rsidRPr="00917799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917799">
              <w:rPr>
                <w:rFonts w:asciiTheme="minorHAnsi" w:hAnsiTheme="minorHAnsi" w:cstheme="minorHAnsi"/>
                <w:b/>
                <w:bCs/>
                <w:sz w:val="20"/>
              </w:rPr>
              <w:t>Reading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i/>
                <w:sz w:val="28"/>
              </w:rPr>
            </w:pPr>
            <w:r w:rsidRPr="00917799">
              <w:rPr>
                <w:rFonts w:asciiTheme="minorHAnsi" w:hAnsiTheme="minorHAnsi" w:cstheme="minorHAnsi"/>
                <w:i/>
                <w:sz w:val="28"/>
              </w:rPr>
              <w:t>5</w:t>
            </w:r>
            <w:r w:rsidRPr="00917799">
              <w:rPr>
                <w:rFonts w:asciiTheme="minorHAnsi" w:hAnsiTheme="minorHAnsi" w:cstheme="minorHAnsi"/>
                <w:b/>
                <w:i/>
                <w:sz w:val="28"/>
              </w:rPr>
              <w:t xml:space="preserve"> </w:t>
            </w:r>
            <w:r w:rsidRPr="00917799">
              <w:rPr>
                <w:rFonts w:asciiTheme="minorHAnsi" w:hAnsiTheme="minorHAnsi" w:cstheme="minorHAnsi"/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Pr="00917799" w:rsidRDefault="00201D71" w:rsidP="00D159A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01D71" w:rsidRPr="00917799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917799">
              <w:rPr>
                <w:rFonts w:asciiTheme="minorHAnsi" w:hAnsiTheme="minorHAnsi" w:cstheme="minorHAnsi"/>
                <w:b/>
                <w:bCs/>
                <w:sz w:val="20"/>
              </w:rPr>
              <w:t>Working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i/>
                <w:sz w:val="28"/>
              </w:rPr>
            </w:pPr>
            <w:r w:rsidRPr="00917799">
              <w:rPr>
                <w:rFonts w:asciiTheme="minorHAnsi" w:hAnsiTheme="minorHAnsi" w:cstheme="minorHAnsi"/>
                <w:i/>
                <w:sz w:val="28"/>
              </w:rPr>
              <w:t>55</w:t>
            </w:r>
            <w:r w:rsidRPr="00917799">
              <w:rPr>
                <w:rFonts w:asciiTheme="minorHAnsi" w:hAnsiTheme="minorHAnsi" w:cstheme="minorHAnsi"/>
                <w:b/>
                <w:i/>
                <w:sz w:val="28"/>
              </w:rPr>
              <w:t xml:space="preserve"> </w:t>
            </w:r>
            <w:r w:rsidRPr="00917799">
              <w:rPr>
                <w:rFonts w:asciiTheme="minorHAnsi" w:hAnsiTheme="minorHAnsi" w:cstheme="minorHAnsi"/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Pr="00917799" w:rsidRDefault="00201D71" w:rsidP="00D159A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201D71" w:rsidRPr="00917799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917799">
              <w:rPr>
                <w:rFonts w:asciiTheme="minorHAnsi" w:hAnsiTheme="minorHAnsi" w:cstheme="minorHAnsi"/>
                <w:b/>
                <w:sz w:val="20"/>
              </w:rPr>
              <w:t>Weighting:</w:t>
            </w:r>
            <w:r w:rsidRPr="00917799">
              <w:rPr>
                <w:rFonts w:asciiTheme="minorHAnsi" w:hAnsiTheme="minorHAnsi" w:cstheme="minorHAnsi"/>
                <w:i/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917799" w:rsidRDefault="00917799" w:rsidP="00917799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917799">
              <w:rPr>
                <w:rFonts w:asciiTheme="minorHAnsi" w:hAnsiTheme="minorHAnsi" w:cstheme="minorHAnsi"/>
                <w:i/>
                <w:sz w:val="20"/>
              </w:rPr>
              <w:t>10</w:t>
            </w:r>
            <w:r w:rsidR="00201D71" w:rsidRPr="00917799">
              <w:rPr>
                <w:rFonts w:asciiTheme="minorHAnsi" w:hAnsiTheme="minorHAnsi" w:cstheme="minorHAnsi"/>
                <w:i/>
                <w:sz w:val="20"/>
              </w:rPr>
              <w:t xml:space="preserve">% of the </w:t>
            </w:r>
            <w:r w:rsidRPr="00917799">
              <w:rPr>
                <w:rFonts w:asciiTheme="minorHAnsi" w:hAnsiTheme="minorHAnsi" w:cstheme="minorHAnsi"/>
                <w:i/>
                <w:sz w:val="20"/>
              </w:rPr>
              <w:t>Semester</w:t>
            </w:r>
            <w:r w:rsidR="00201D71" w:rsidRPr="00917799">
              <w:rPr>
                <w:rFonts w:asciiTheme="minorHAnsi" w:hAnsiTheme="minorHAnsi" w:cstheme="minorHAnsi"/>
                <w:i/>
                <w:sz w:val="20"/>
              </w:rPr>
              <w:t>.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</w:p>
        </w:tc>
      </w:tr>
      <w:tr w:rsidR="00201D71" w:rsidRPr="00917799" w:rsidTr="00201D71">
        <w:trPr>
          <w:trHeight w:val="570"/>
        </w:trPr>
        <w:tc>
          <w:tcPr>
            <w:tcW w:w="1728" w:type="dxa"/>
            <w:shd w:val="clear" w:color="auto" w:fill="auto"/>
            <w:vAlign w:val="center"/>
          </w:tcPr>
          <w:p w:rsidR="00201D71" w:rsidRPr="00917799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sz w:val="20"/>
              </w:rPr>
            </w:pPr>
            <w:r w:rsidRPr="00917799">
              <w:rPr>
                <w:rFonts w:asciiTheme="minorHAnsi" w:hAnsiTheme="minorHAnsi" w:cstheme="minorHAnsi"/>
                <w:b/>
                <w:sz w:val="20"/>
              </w:rPr>
              <w:t>Equipment:</w:t>
            </w:r>
          </w:p>
        </w:tc>
        <w:tc>
          <w:tcPr>
            <w:tcW w:w="8820" w:type="dxa"/>
            <w:gridSpan w:val="6"/>
            <w:shd w:val="clear" w:color="auto" w:fill="auto"/>
            <w:vAlign w:val="center"/>
          </w:tcPr>
          <w:p w:rsidR="00201D71" w:rsidRPr="00917799" w:rsidRDefault="006136B4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917799">
              <w:rPr>
                <w:rFonts w:asciiTheme="minorHAnsi" w:hAnsiTheme="minorHAnsi" w:cstheme="minorHAnsi"/>
                <w:i/>
                <w:sz w:val="20"/>
              </w:rPr>
              <w:t>Scientific Calculator</w:t>
            </w:r>
          </w:p>
        </w:tc>
      </w:tr>
      <w:tr w:rsidR="00201D71" w:rsidRPr="00917799" w:rsidTr="00201D71">
        <w:trPr>
          <w:trHeight w:val="694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201D71" w:rsidRPr="00917799" w:rsidRDefault="00201D71" w:rsidP="00D159AB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91779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out:</w:t>
            </w:r>
            <w:r w:rsidRPr="0091779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917799" w:rsidRDefault="00201D71" w:rsidP="00D159AB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917799">
              <w:rPr>
                <w:rFonts w:asciiTheme="minorHAnsi" w:hAnsiTheme="minorHAnsi" w:cstheme="minorHAnsi"/>
                <w:i/>
                <w:sz w:val="20"/>
                <w:szCs w:val="20"/>
              </w:rPr>
              <w:t>Week ____</w:t>
            </w:r>
            <w:r w:rsidRPr="00917799">
              <w:rPr>
                <w:rFonts w:asciiTheme="minorHAnsi" w:hAnsiTheme="minorHAnsi" w:cstheme="minorHAnsi"/>
                <w:i/>
                <w:sz w:val="20"/>
                <w:szCs w:val="20"/>
              </w:rPr>
              <w:tab/>
              <w:t>Date _____________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01D71" w:rsidRPr="00917799" w:rsidRDefault="00201D71" w:rsidP="00D159AB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917799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Due:</w:t>
            </w:r>
            <w:r w:rsidRPr="00917799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917799" w:rsidRDefault="00201D71" w:rsidP="00D159AB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917799">
              <w:rPr>
                <w:rFonts w:asciiTheme="minorHAnsi" w:hAnsiTheme="minorHAnsi" w:cstheme="minorHAnsi"/>
                <w:i/>
                <w:sz w:val="20"/>
                <w:szCs w:val="20"/>
              </w:rPr>
              <w:t>Week ____</w:t>
            </w:r>
            <w:r w:rsidRPr="00917799">
              <w:rPr>
                <w:rFonts w:asciiTheme="minorHAnsi" w:hAnsiTheme="minorHAnsi" w:cstheme="minorHAnsi"/>
                <w:i/>
                <w:sz w:val="20"/>
                <w:szCs w:val="20"/>
              </w:rPr>
              <w:tab/>
              <w:t>Date _____________</w:t>
            </w:r>
          </w:p>
        </w:tc>
      </w:tr>
      <w:tr w:rsidR="00201D71" w:rsidRPr="00917799" w:rsidTr="00201D71">
        <w:trPr>
          <w:trHeight w:val="695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201D71" w:rsidRPr="00917799" w:rsidRDefault="00201D71" w:rsidP="00D159A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17799">
              <w:rPr>
                <w:rFonts w:asciiTheme="minorHAnsi" w:hAnsiTheme="minorHAnsi" w:cstheme="minorHAnsi"/>
                <w:b/>
                <w:sz w:val="20"/>
                <w:szCs w:val="20"/>
              </w:rPr>
              <w:t>Take home component weighting:</w:t>
            </w:r>
            <w:r w:rsidRPr="00917799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917799" w:rsidRDefault="00201D71" w:rsidP="00917799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917799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0% of the </w:t>
            </w:r>
            <w:r w:rsidR="00917799" w:rsidRPr="00917799">
              <w:rPr>
                <w:rFonts w:asciiTheme="minorHAnsi" w:hAnsiTheme="minorHAnsi" w:cstheme="minorHAnsi"/>
                <w:i/>
                <w:sz w:val="20"/>
                <w:szCs w:val="20"/>
              </w:rPr>
              <w:t>Semester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01D71" w:rsidRPr="00917799" w:rsidRDefault="00201D71" w:rsidP="00D159A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917799">
              <w:rPr>
                <w:rFonts w:asciiTheme="minorHAnsi" w:hAnsiTheme="minorHAnsi" w:cstheme="minorHAnsi"/>
                <w:b/>
                <w:sz w:val="20"/>
                <w:szCs w:val="20"/>
              </w:rPr>
              <w:t>In-class component weighting:</w:t>
            </w:r>
            <w:r w:rsidRPr="00917799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917799" w:rsidRDefault="00917799" w:rsidP="00D159AB">
            <w:pPr>
              <w:rPr>
                <w:rFonts w:asciiTheme="minorHAnsi" w:hAnsiTheme="minorHAnsi" w:cstheme="minorHAnsi"/>
                <w:b/>
                <w:sz w:val="20"/>
              </w:rPr>
            </w:pPr>
            <w:r w:rsidRPr="00917799">
              <w:rPr>
                <w:rFonts w:asciiTheme="minorHAnsi" w:hAnsiTheme="minorHAnsi" w:cstheme="minorHAnsi"/>
                <w:i/>
                <w:sz w:val="20"/>
              </w:rPr>
              <w:t>10% of the Semester</w:t>
            </w:r>
            <w:r w:rsidR="00201D71" w:rsidRPr="00917799">
              <w:rPr>
                <w:rFonts w:asciiTheme="minorHAnsi" w:hAnsiTheme="minorHAnsi" w:cstheme="minorHAnsi"/>
                <w:i/>
                <w:sz w:val="20"/>
                <w:szCs w:val="20"/>
              </w:rPr>
              <w:t>.</w:t>
            </w:r>
          </w:p>
        </w:tc>
      </w:tr>
      <w:tr w:rsidR="00201D71" w:rsidRPr="00917799" w:rsidTr="006136B4">
        <w:trPr>
          <w:trHeight w:val="636"/>
        </w:trPr>
        <w:tc>
          <w:tcPr>
            <w:tcW w:w="10548" w:type="dxa"/>
            <w:gridSpan w:val="7"/>
            <w:shd w:val="clear" w:color="auto" w:fill="auto"/>
            <w:vAlign w:val="center"/>
          </w:tcPr>
          <w:p w:rsidR="00522DE8" w:rsidRPr="00917799" w:rsidRDefault="00522DE8" w:rsidP="00D159AB">
            <w:pPr>
              <w:rPr>
                <w:rFonts w:asciiTheme="minorHAnsi" w:hAnsiTheme="minorHAnsi" w:cstheme="minorHAnsi"/>
                <w:b/>
              </w:rPr>
            </w:pPr>
          </w:p>
          <w:p w:rsidR="00201D71" w:rsidRPr="00917799" w:rsidRDefault="00201D71" w:rsidP="00D159AB">
            <w:pPr>
              <w:rPr>
                <w:rFonts w:asciiTheme="minorHAnsi" w:hAnsiTheme="minorHAnsi" w:cstheme="minorHAnsi"/>
                <w:i/>
              </w:rPr>
            </w:pPr>
            <w:r w:rsidRPr="00917799">
              <w:rPr>
                <w:rFonts w:asciiTheme="minorHAnsi" w:hAnsiTheme="minorHAnsi" w:cstheme="minorHAnsi"/>
                <w:b/>
              </w:rPr>
              <w:t xml:space="preserve">AIM: </w:t>
            </w:r>
            <w:r w:rsidRPr="00917799">
              <w:rPr>
                <w:rFonts w:asciiTheme="minorHAnsi" w:hAnsiTheme="minorHAnsi" w:cstheme="minorHAnsi"/>
                <w:i/>
              </w:rPr>
              <w:t>In this assessment, you will be investigating</w:t>
            </w:r>
            <w:r w:rsidR="001145FF" w:rsidRPr="00917799">
              <w:rPr>
                <w:rFonts w:asciiTheme="minorHAnsi" w:hAnsiTheme="minorHAnsi" w:cstheme="minorHAnsi"/>
                <w:i/>
              </w:rPr>
              <w:t xml:space="preserve"> linear functions, in particular:</w:t>
            </w:r>
          </w:p>
          <w:p w:rsidR="001145FF" w:rsidRPr="00917799" w:rsidRDefault="001145FF" w:rsidP="001145FF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</w:rPr>
            </w:pPr>
            <w:r w:rsidRPr="00917799">
              <w:rPr>
                <w:rFonts w:asciiTheme="minorHAnsi" w:hAnsiTheme="minorHAnsi" w:cstheme="minorHAnsi"/>
                <w:i/>
              </w:rPr>
              <w:t>drawing their graphs from their equations</w:t>
            </w:r>
          </w:p>
          <w:p w:rsidR="001145FF" w:rsidRPr="00917799" w:rsidRDefault="001145FF" w:rsidP="001145FF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</w:rPr>
            </w:pPr>
            <w:r w:rsidRPr="00917799">
              <w:rPr>
                <w:rFonts w:asciiTheme="minorHAnsi" w:hAnsiTheme="minorHAnsi" w:cstheme="minorHAnsi"/>
                <w:i/>
              </w:rPr>
              <w:t>deriving their equations from their graphs and</w:t>
            </w:r>
          </w:p>
          <w:p w:rsidR="001145FF" w:rsidRPr="00917799" w:rsidRDefault="001145FF" w:rsidP="001145FF">
            <w:pPr>
              <w:numPr>
                <w:ilvl w:val="0"/>
                <w:numId w:val="1"/>
              </w:numPr>
              <w:rPr>
                <w:rFonts w:asciiTheme="minorHAnsi" w:hAnsiTheme="minorHAnsi" w:cstheme="minorHAnsi"/>
                <w:b/>
              </w:rPr>
            </w:pPr>
            <w:r w:rsidRPr="00917799">
              <w:rPr>
                <w:rFonts w:asciiTheme="minorHAnsi" w:hAnsiTheme="minorHAnsi" w:cstheme="minorHAnsi"/>
                <w:i/>
              </w:rPr>
              <w:t>deriving their equations from tables of values</w:t>
            </w:r>
          </w:p>
          <w:p w:rsidR="00522DE8" w:rsidRPr="00917799" w:rsidRDefault="00522DE8" w:rsidP="00522DE8">
            <w:pPr>
              <w:ind w:left="1287"/>
              <w:rPr>
                <w:rFonts w:asciiTheme="minorHAnsi" w:hAnsiTheme="minorHAnsi" w:cstheme="minorHAnsi"/>
                <w:b/>
              </w:rPr>
            </w:pPr>
          </w:p>
        </w:tc>
      </w:tr>
    </w:tbl>
    <w:p w:rsidR="00201D71" w:rsidRPr="00917799" w:rsidRDefault="00201D71" w:rsidP="00201D71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</w:rPr>
      </w:pPr>
    </w:p>
    <w:p w:rsidR="00BA4DE8" w:rsidRPr="00917799" w:rsidRDefault="00BA4DE8" w:rsidP="00201D71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</w:rPr>
      </w:pPr>
    </w:p>
    <w:p w:rsidR="00BA4DE8" w:rsidRPr="00917799" w:rsidRDefault="00BA4DE8" w:rsidP="00201D71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</w:rPr>
      </w:pPr>
    </w:p>
    <w:p w:rsidR="00BA4DE8" w:rsidRPr="00917799" w:rsidRDefault="00BA4DE8" w:rsidP="00201D71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</w:rPr>
      </w:pPr>
    </w:p>
    <w:p w:rsidR="00522DE8" w:rsidRPr="00917799" w:rsidRDefault="00522DE8">
      <w:pPr>
        <w:rPr>
          <w:rFonts w:asciiTheme="minorHAnsi" w:hAnsiTheme="minorHAnsi" w:cstheme="minorHAnsi"/>
        </w:rPr>
      </w:pPr>
      <w:r w:rsidRPr="00917799">
        <w:rPr>
          <w:rFonts w:asciiTheme="minorHAnsi" w:hAnsiTheme="minorHAnsi" w:cstheme="minorHAnsi"/>
        </w:rP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BA4DE8" w:rsidRPr="00917799" w:rsidTr="00BA4DE8">
        <w:tc>
          <w:tcPr>
            <w:tcW w:w="443" w:type="dxa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1.</w:t>
            </w:r>
          </w:p>
        </w:tc>
        <w:tc>
          <w:tcPr>
            <w:tcW w:w="10105" w:type="dxa"/>
            <w:gridSpan w:val="3"/>
            <w:vAlign w:val="center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[12 marks: 3, 3, 3, 3]</w:t>
            </w:r>
          </w:p>
        </w:tc>
      </w:tr>
      <w:tr w:rsidR="00BA4DE8" w:rsidRPr="00917799" w:rsidTr="00BA4DE8">
        <w:tc>
          <w:tcPr>
            <w:tcW w:w="443" w:type="dxa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Graph the following lines on the axes provided:</w:t>
            </w:r>
          </w:p>
        </w:tc>
      </w:tr>
      <w:tr w:rsidR="00BA4DE8" w:rsidRPr="00917799" w:rsidTr="004017B0">
        <w:trPr>
          <w:trHeight w:val="454"/>
        </w:trPr>
        <w:tc>
          <w:tcPr>
            <w:tcW w:w="443" w:type="dxa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</w:tcPr>
          <w:p w:rsidR="004017B0" w:rsidRPr="00917799" w:rsidRDefault="004017B0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y = 2x - 3</w:t>
            </w:r>
          </w:p>
          <w:p w:rsidR="004017B0" w:rsidRPr="00917799" w:rsidRDefault="004017B0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A4DE8" w:rsidRPr="00917799" w:rsidRDefault="00BA4DE8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object w:dxaOrig="4207" w:dyaOrig="416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5pt;height:262.95pt" o:ole="">
                  <v:imagedata r:id="rId9" o:title=""/>
                </v:shape>
                <o:OLEObject Type="Embed" ProgID="FXDraw200.Document" ShapeID="_x0000_i1025" DrawAspect="Content" ObjectID="_1519300483" r:id="rId10"/>
              </w:object>
            </w:r>
            <w:r w:rsidR="004017B0"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:rsidR="00BA4DE8" w:rsidRPr="00917799" w:rsidRDefault="00BA4DE8" w:rsidP="00BA4DE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42" w:type="dxa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</w:tcPr>
          <w:p w:rsidR="004017B0" w:rsidRPr="00917799" w:rsidRDefault="004017B0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y = 5 - </w:t>
            </w:r>
            <w:r w:rsidRPr="00917799">
              <w:rPr>
                <w:rFonts w:asciiTheme="minorHAnsi" w:hAnsiTheme="minorHAnsi" w:cstheme="minorHAnsi"/>
                <w:b/>
                <w:position w:val="-24"/>
                <w:sz w:val="22"/>
                <w:szCs w:val="22"/>
              </w:rPr>
              <w:object w:dxaOrig="380" w:dyaOrig="620">
                <v:shape id="_x0000_i1026" type="#_x0000_t75" style="width:19.3pt;height:30.85pt" o:ole="">
                  <v:imagedata r:id="rId11" o:title=""/>
                </v:shape>
                <o:OLEObject Type="Embed" ProgID="Equation.3" ShapeID="_x0000_i1026" DrawAspect="Content" ObjectID="_1519300484" r:id="rId12"/>
              </w:object>
            </w:r>
          </w:p>
          <w:p w:rsidR="00BA4DE8" w:rsidRPr="00917799" w:rsidRDefault="00BA4DE8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object w:dxaOrig="4207" w:dyaOrig="4162">
                <v:shape id="_x0000_i1027" type="#_x0000_t75" style="width:226.95pt;height:262.95pt" o:ole="">
                  <v:imagedata r:id="rId9" o:title=""/>
                </v:shape>
                <o:OLEObject Type="Embed" ProgID="FXDraw200.Document" ShapeID="_x0000_i1027" DrawAspect="Content" ObjectID="_1519300485" r:id="rId13"/>
              </w:object>
            </w:r>
          </w:p>
          <w:p w:rsidR="00BA4DE8" w:rsidRPr="00917799" w:rsidRDefault="00BA4DE8" w:rsidP="00BA4DE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BA4DE8" w:rsidRPr="00917799" w:rsidTr="004017B0">
        <w:trPr>
          <w:trHeight w:val="454"/>
        </w:trPr>
        <w:tc>
          <w:tcPr>
            <w:tcW w:w="443" w:type="dxa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</w:tcPr>
          <w:p w:rsidR="004017B0" w:rsidRPr="00917799" w:rsidRDefault="004017B0" w:rsidP="004017B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3x + y = 6</w:t>
            </w:r>
          </w:p>
          <w:p w:rsidR="00BA4DE8" w:rsidRPr="00917799" w:rsidRDefault="00BA4DE8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object w:dxaOrig="4207" w:dyaOrig="4162">
                <v:shape id="_x0000_i1028" type="#_x0000_t75" style="width:225pt;height:274.5pt" o:ole="">
                  <v:imagedata r:id="rId9" o:title=""/>
                </v:shape>
                <o:OLEObject Type="Embed" ProgID="FXDraw200.Document" ShapeID="_x0000_i1028" DrawAspect="Content" ObjectID="_1519300486" r:id="rId14"/>
              </w:object>
            </w:r>
          </w:p>
          <w:p w:rsidR="00BA4DE8" w:rsidRPr="00917799" w:rsidRDefault="00BA4DE8" w:rsidP="00BA4DE8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42" w:type="dxa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</w:tcPr>
          <w:p w:rsidR="004017B0" w:rsidRPr="00917799" w:rsidRDefault="004017B0" w:rsidP="004017B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4x – 3y = 12</w:t>
            </w:r>
          </w:p>
          <w:p w:rsidR="00BA4DE8" w:rsidRPr="00917799" w:rsidRDefault="00BA4DE8" w:rsidP="004017B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object w:dxaOrig="4207" w:dyaOrig="4162">
                <v:shape id="_x0000_i1029" type="#_x0000_t75" style="width:226.95pt;height:274.5pt" o:ole="">
                  <v:imagedata r:id="rId9" o:title=""/>
                </v:shape>
                <o:OLEObject Type="Embed" ProgID="FXDraw200.Document" ShapeID="_x0000_i1029" DrawAspect="Content" ObjectID="_1519300487" r:id="rId15"/>
              </w:object>
            </w:r>
          </w:p>
        </w:tc>
      </w:tr>
    </w:tbl>
    <w:p w:rsidR="00BA4DE8" w:rsidRPr="00917799" w:rsidRDefault="00BA4DE8" w:rsidP="00201D71">
      <w:pPr>
        <w:tabs>
          <w:tab w:val="right" w:pos="9356"/>
        </w:tabs>
        <w:ind w:left="567" w:right="566" w:hanging="567"/>
        <w:rPr>
          <w:rFonts w:asciiTheme="minorHAnsi" w:hAnsiTheme="minorHAnsi" w:cstheme="minorHAnsi"/>
          <w:b/>
        </w:rPr>
      </w:pPr>
    </w:p>
    <w:p w:rsidR="00522DE8" w:rsidRPr="00917799" w:rsidRDefault="00522DE8">
      <w:pPr>
        <w:rPr>
          <w:rFonts w:asciiTheme="minorHAnsi" w:hAnsiTheme="minorHAnsi" w:cstheme="minorHAnsi"/>
        </w:rPr>
      </w:pPr>
      <w:r w:rsidRPr="00917799">
        <w:rPr>
          <w:rFonts w:asciiTheme="minorHAnsi" w:hAnsiTheme="minorHAnsi" w:cstheme="minorHAnsi"/>
        </w:rP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5342"/>
      </w:tblGrid>
      <w:tr w:rsidR="00BA4DE8" w:rsidRPr="00917799" w:rsidTr="00BA4DE8">
        <w:tc>
          <w:tcPr>
            <w:tcW w:w="443" w:type="dxa"/>
            <w:vAlign w:val="center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2.</w:t>
            </w:r>
          </w:p>
        </w:tc>
        <w:tc>
          <w:tcPr>
            <w:tcW w:w="10105" w:type="dxa"/>
            <w:gridSpan w:val="2"/>
            <w:vAlign w:val="center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[6 marks: 2, 2, 2]</w:t>
            </w:r>
          </w:p>
        </w:tc>
      </w:tr>
      <w:tr w:rsidR="00BA4DE8" w:rsidRPr="00917799" w:rsidTr="00BA4DE8">
        <w:tc>
          <w:tcPr>
            <w:tcW w:w="443" w:type="dxa"/>
            <w:vAlign w:val="center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522DE8" w:rsidRPr="00917799" w:rsidRDefault="00522DE8" w:rsidP="00522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A4DE8" w:rsidRPr="00917799" w:rsidRDefault="00522DE8" w:rsidP="00522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Give the equations of the three lines in the graph on the right</w:t>
            </w:r>
          </w:p>
          <w:p w:rsidR="004017B0" w:rsidRPr="00917799" w:rsidRDefault="004017B0" w:rsidP="00522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4DE8" w:rsidRPr="00917799" w:rsidTr="000049FE">
        <w:trPr>
          <w:trHeight w:val="454"/>
        </w:trPr>
        <w:tc>
          <w:tcPr>
            <w:tcW w:w="443" w:type="dxa"/>
          </w:tcPr>
          <w:p w:rsidR="00BA4DE8" w:rsidRPr="00917799" w:rsidRDefault="00BA4DE8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:rsidR="001145FF" w:rsidRPr="00917799" w:rsidRDefault="004017B0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Line A</w:t>
            </w:r>
          </w:p>
          <w:p w:rsidR="001145FF" w:rsidRPr="00917799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917799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A4DE8" w:rsidRPr="00917799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y = ____________________</w:t>
            </w:r>
          </w:p>
          <w:p w:rsidR="001145FF" w:rsidRPr="00917799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917799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 w:val="restart"/>
            <w:vAlign w:val="center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object w:dxaOrig="4824" w:dyaOrig="4166">
                <v:shape id="_x0000_i1030" type="#_x0000_t75" style="width:241.05pt;height:235.3pt" o:ole="">
                  <v:imagedata r:id="rId16" o:title=""/>
                </v:shape>
                <o:OLEObject Type="Embed" ProgID="FXDraw200.Document" ShapeID="_x0000_i1030" DrawAspect="Content" ObjectID="_1519300488" r:id="rId17"/>
              </w:object>
            </w:r>
          </w:p>
        </w:tc>
      </w:tr>
      <w:tr w:rsidR="00BA4DE8" w:rsidRPr="00917799" w:rsidTr="000049FE">
        <w:trPr>
          <w:trHeight w:val="454"/>
        </w:trPr>
        <w:tc>
          <w:tcPr>
            <w:tcW w:w="443" w:type="dxa"/>
          </w:tcPr>
          <w:p w:rsidR="00BA4DE8" w:rsidRPr="00917799" w:rsidRDefault="00BA4DE8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4763" w:type="dxa"/>
            <w:vAlign w:val="center"/>
          </w:tcPr>
          <w:p w:rsidR="001145FF" w:rsidRPr="00917799" w:rsidRDefault="004017B0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Line B</w:t>
            </w:r>
          </w:p>
          <w:p w:rsidR="001145FF" w:rsidRPr="00917799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917799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A4DE8" w:rsidRPr="00917799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y = ____________________</w:t>
            </w:r>
          </w:p>
          <w:p w:rsidR="001145FF" w:rsidRPr="00917799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917799" w:rsidRDefault="001145FF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/>
            <w:vAlign w:val="center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4DE8" w:rsidRPr="00917799" w:rsidTr="004017B0">
        <w:trPr>
          <w:trHeight w:val="454"/>
        </w:trPr>
        <w:tc>
          <w:tcPr>
            <w:tcW w:w="443" w:type="dxa"/>
          </w:tcPr>
          <w:p w:rsidR="00BA4DE8" w:rsidRPr="00917799" w:rsidRDefault="00BA4DE8" w:rsidP="004017B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</w:tcPr>
          <w:p w:rsidR="001145FF" w:rsidRPr="00917799" w:rsidRDefault="004017B0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Line C</w:t>
            </w:r>
          </w:p>
          <w:p w:rsidR="004017B0" w:rsidRPr="00917799" w:rsidRDefault="004017B0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A4DE8" w:rsidRPr="00917799" w:rsidRDefault="001145FF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y = ____________________</w:t>
            </w:r>
          </w:p>
          <w:p w:rsidR="001145FF" w:rsidRPr="00917799" w:rsidRDefault="001145FF" w:rsidP="004017B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/>
            <w:vAlign w:val="center"/>
          </w:tcPr>
          <w:p w:rsidR="00BA4DE8" w:rsidRPr="00917799" w:rsidRDefault="00BA4DE8" w:rsidP="00BA4DE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BA4DE8" w:rsidRPr="00917799" w:rsidRDefault="00BA4DE8" w:rsidP="00BA4DE8">
      <w:pPr>
        <w:rPr>
          <w:rFonts w:asciiTheme="minorHAnsi" w:hAnsiTheme="minorHAnsi" w:cstheme="minorHAnsi"/>
          <w:sz w:val="22"/>
          <w:szCs w:val="22"/>
        </w:rPr>
      </w:pPr>
    </w:p>
    <w:p w:rsidR="001145FF" w:rsidRPr="00917799" w:rsidRDefault="001145FF" w:rsidP="001145FF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5342"/>
      </w:tblGrid>
      <w:tr w:rsidR="001145FF" w:rsidRPr="00917799" w:rsidTr="001145FF">
        <w:tc>
          <w:tcPr>
            <w:tcW w:w="443" w:type="dxa"/>
            <w:vAlign w:val="center"/>
          </w:tcPr>
          <w:p w:rsidR="001145FF" w:rsidRPr="00917799" w:rsidRDefault="001145FF" w:rsidP="001145FF">
            <w:pPr>
              <w:keepNext/>
              <w:keepLine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3.</w:t>
            </w:r>
          </w:p>
        </w:tc>
        <w:tc>
          <w:tcPr>
            <w:tcW w:w="10105" w:type="dxa"/>
            <w:gridSpan w:val="2"/>
            <w:vAlign w:val="center"/>
          </w:tcPr>
          <w:p w:rsidR="001145FF" w:rsidRPr="00917799" w:rsidRDefault="001145FF" w:rsidP="001145FF">
            <w:pPr>
              <w:keepNext/>
              <w:keepLine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[6 marks: 2, 2, 2]</w:t>
            </w:r>
          </w:p>
        </w:tc>
      </w:tr>
      <w:tr w:rsidR="001145FF" w:rsidRPr="00917799" w:rsidTr="001145FF">
        <w:tc>
          <w:tcPr>
            <w:tcW w:w="443" w:type="dxa"/>
            <w:vAlign w:val="center"/>
          </w:tcPr>
          <w:p w:rsidR="001145FF" w:rsidRPr="00917799" w:rsidRDefault="001145FF" w:rsidP="001145FF">
            <w:pPr>
              <w:keepNext/>
              <w:keepLines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2"/>
            <w:vAlign w:val="center"/>
          </w:tcPr>
          <w:p w:rsidR="00522DE8" w:rsidRPr="00917799" w:rsidRDefault="00522DE8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Give the equation</w:t>
            </w:r>
            <w:r w:rsidR="00522DE8" w:rsidRPr="00917799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 xml:space="preserve"> of the </w:t>
            </w:r>
            <w:r w:rsidR="00522DE8" w:rsidRPr="00917799">
              <w:rPr>
                <w:rFonts w:asciiTheme="minorHAnsi" w:hAnsiTheme="minorHAnsi" w:cstheme="minorHAnsi"/>
                <w:sz w:val="22"/>
                <w:szCs w:val="22"/>
              </w:rPr>
              <w:t xml:space="preserve">three </w:t>
            </w: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line</w:t>
            </w:r>
            <w:r w:rsidR="00522DE8" w:rsidRPr="00917799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22DE8" w:rsidRPr="00917799">
              <w:rPr>
                <w:rFonts w:asciiTheme="minorHAnsi" w:hAnsiTheme="minorHAnsi" w:cstheme="minorHAnsi"/>
                <w:sz w:val="22"/>
                <w:szCs w:val="22"/>
              </w:rPr>
              <w:t>in the graph on the right</w:t>
            </w:r>
          </w:p>
          <w:p w:rsidR="004017B0" w:rsidRPr="00917799" w:rsidRDefault="004017B0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17B0" w:rsidRPr="00917799" w:rsidTr="000049FE">
        <w:trPr>
          <w:cantSplit/>
          <w:trHeight w:val="454"/>
        </w:trPr>
        <w:tc>
          <w:tcPr>
            <w:tcW w:w="443" w:type="dxa"/>
          </w:tcPr>
          <w:p w:rsidR="004017B0" w:rsidRPr="00917799" w:rsidRDefault="004017B0" w:rsidP="000049FE">
            <w:pPr>
              <w:keepNext/>
              <w:keepLine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Line A</w:t>
            </w: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y = ____________________</w:t>
            </w: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 w:val="restart"/>
            <w:vAlign w:val="center"/>
          </w:tcPr>
          <w:p w:rsidR="004017B0" w:rsidRPr="00917799" w:rsidRDefault="004017B0" w:rsidP="001145FF">
            <w:pPr>
              <w:keepNext/>
              <w:keepLines/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object w:dxaOrig="4597" w:dyaOrig="3962">
                <v:shape id="_x0000_i1031" type="#_x0000_t75" style="width:229.5pt;height:217.3pt" o:ole="">
                  <v:imagedata r:id="rId18" o:title=""/>
                </v:shape>
                <o:OLEObject Type="Embed" ProgID="FXDraw200.Document" ShapeID="_x0000_i1031" DrawAspect="Content" ObjectID="_1519300489" r:id="rId19"/>
              </w:object>
            </w:r>
          </w:p>
        </w:tc>
      </w:tr>
      <w:tr w:rsidR="004017B0" w:rsidRPr="00917799" w:rsidTr="000049FE">
        <w:trPr>
          <w:cantSplit/>
          <w:trHeight w:val="454"/>
        </w:trPr>
        <w:tc>
          <w:tcPr>
            <w:tcW w:w="443" w:type="dxa"/>
          </w:tcPr>
          <w:p w:rsidR="004017B0" w:rsidRPr="00917799" w:rsidRDefault="004017B0" w:rsidP="000049FE">
            <w:pPr>
              <w:keepNext/>
              <w:keepLines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4763" w:type="dxa"/>
            <w:vAlign w:val="center"/>
          </w:tcPr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Line B</w:t>
            </w: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y = ____________________</w:t>
            </w: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/>
            <w:vAlign w:val="center"/>
          </w:tcPr>
          <w:p w:rsidR="004017B0" w:rsidRPr="00917799" w:rsidRDefault="004017B0" w:rsidP="001145FF">
            <w:pPr>
              <w:keepNext/>
              <w:keepLines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17B0" w:rsidRPr="00917799" w:rsidTr="00837D90">
        <w:trPr>
          <w:trHeight w:val="454"/>
        </w:trPr>
        <w:tc>
          <w:tcPr>
            <w:tcW w:w="443" w:type="dxa"/>
          </w:tcPr>
          <w:p w:rsidR="004017B0" w:rsidRPr="00917799" w:rsidRDefault="004017B0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</w:tcPr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Line C</w:t>
            </w: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y = ____________________</w:t>
            </w: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42" w:type="dxa"/>
            <w:vMerge/>
            <w:vAlign w:val="center"/>
          </w:tcPr>
          <w:p w:rsidR="004017B0" w:rsidRPr="00917799" w:rsidRDefault="004017B0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145FF" w:rsidRPr="00917799" w:rsidRDefault="001145FF" w:rsidP="001145FF">
      <w:pPr>
        <w:rPr>
          <w:rFonts w:asciiTheme="minorHAnsi" w:hAnsiTheme="minorHAnsi" w:cstheme="minorHAnsi"/>
          <w:sz w:val="22"/>
          <w:szCs w:val="22"/>
        </w:rPr>
      </w:pPr>
    </w:p>
    <w:p w:rsidR="001145FF" w:rsidRPr="00917799" w:rsidRDefault="001145FF" w:rsidP="001145FF">
      <w:pPr>
        <w:rPr>
          <w:rFonts w:asciiTheme="minorHAnsi" w:hAnsiTheme="minorHAnsi" w:cstheme="minorHAnsi"/>
          <w:sz w:val="22"/>
          <w:szCs w:val="22"/>
        </w:rPr>
      </w:pPr>
    </w:p>
    <w:p w:rsidR="00522DE8" w:rsidRPr="00917799" w:rsidRDefault="00522DE8">
      <w:pPr>
        <w:rPr>
          <w:rFonts w:asciiTheme="minorHAnsi" w:hAnsiTheme="minorHAnsi" w:cstheme="minorHAnsi"/>
        </w:rPr>
      </w:pPr>
      <w:r w:rsidRPr="00917799">
        <w:rPr>
          <w:rFonts w:asciiTheme="minorHAnsi" w:hAnsiTheme="minorHAnsi" w:cstheme="minorHAnsi"/>
        </w:rPr>
        <w:br w:type="page"/>
      </w: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1145FF" w:rsidRPr="00917799" w:rsidTr="001145FF">
        <w:tc>
          <w:tcPr>
            <w:tcW w:w="443" w:type="dxa"/>
            <w:vAlign w:val="center"/>
          </w:tcPr>
          <w:p w:rsidR="001145FF" w:rsidRPr="00917799" w:rsidRDefault="00522DE8" w:rsidP="001145F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4</w:t>
            </w:r>
            <w:r w:rsidR="001145FF"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:rsidR="001145FF" w:rsidRPr="00917799" w:rsidRDefault="001145FF" w:rsidP="00AB3984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[</w:t>
            </w:r>
            <w:r w:rsidR="00AB3984"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12</w:t>
            </w: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marks: 2, 2, 2</w:t>
            </w:r>
            <w:r w:rsidR="00AB3984"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, 2, 2, 2</w:t>
            </w: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]</w:t>
            </w:r>
          </w:p>
        </w:tc>
      </w:tr>
      <w:tr w:rsidR="001145FF" w:rsidRPr="00917799" w:rsidTr="001145FF">
        <w:tc>
          <w:tcPr>
            <w:tcW w:w="443" w:type="dxa"/>
            <w:vAlign w:val="center"/>
          </w:tcPr>
          <w:p w:rsidR="001145FF" w:rsidRPr="00917799" w:rsidRDefault="001145FF" w:rsidP="001145F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For each of the linear functions defined by the tables below, state the equation:-</w:t>
            </w:r>
          </w:p>
        </w:tc>
      </w:tr>
      <w:tr w:rsidR="001145FF" w:rsidRPr="00917799" w:rsidTr="000049FE">
        <w:trPr>
          <w:trHeight w:val="454"/>
        </w:trPr>
        <w:tc>
          <w:tcPr>
            <w:tcW w:w="443" w:type="dxa"/>
          </w:tcPr>
          <w:p w:rsidR="001145FF" w:rsidRPr="00917799" w:rsidRDefault="001145FF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  <w:vAlign w:val="center"/>
          </w:tcPr>
          <w:p w:rsidR="001145FF" w:rsidRPr="00917799" w:rsidRDefault="001145FF">
            <w:pPr>
              <w:rPr>
                <w:rFonts w:asciiTheme="minorHAnsi" w:hAnsiTheme="minorHAnsi"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1"/>
              <w:gridCol w:w="672"/>
              <w:gridCol w:w="662"/>
              <w:gridCol w:w="674"/>
              <w:gridCol w:w="663"/>
              <w:gridCol w:w="685"/>
              <w:gridCol w:w="663"/>
              <w:gridCol w:w="685"/>
              <w:gridCol w:w="663"/>
              <w:gridCol w:w="685"/>
              <w:gridCol w:w="663"/>
              <w:gridCol w:w="685"/>
              <w:gridCol w:w="663"/>
              <w:gridCol w:w="685"/>
            </w:tblGrid>
            <w:tr w:rsidR="001145FF" w:rsidRPr="00917799" w:rsidTr="001145FF">
              <w:tc>
                <w:tcPr>
                  <w:tcW w:w="1109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7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</w:tr>
            <w:tr w:rsidR="001145FF" w:rsidRPr="00917799" w:rsidTr="001145FF">
              <w:tc>
                <w:tcPr>
                  <w:tcW w:w="1109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75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5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30</w:t>
                  </w:r>
                </w:p>
              </w:tc>
            </w:tr>
            <w:tr w:rsidR="001145FF" w:rsidRPr="00917799" w:rsidTr="001145FF">
              <w:tc>
                <w:tcPr>
                  <w:tcW w:w="1109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7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5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Equation is y = ____________</w:t>
            </w:r>
            <w:r w:rsidRPr="00917799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145FF" w:rsidRPr="00917799" w:rsidTr="000049FE">
        <w:trPr>
          <w:trHeight w:val="454"/>
        </w:trPr>
        <w:tc>
          <w:tcPr>
            <w:tcW w:w="443" w:type="dxa"/>
            <w:shd w:val="clear" w:color="auto" w:fill="auto"/>
          </w:tcPr>
          <w:p w:rsidR="001145FF" w:rsidRPr="00917799" w:rsidRDefault="001145FF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  <w:vAlign w:val="center"/>
          </w:tcPr>
          <w:p w:rsidR="001145FF" w:rsidRPr="00917799" w:rsidRDefault="001145FF">
            <w:pPr>
              <w:rPr>
                <w:rFonts w:asciiTheme="minorHAnsi" w:hAnsiTheme="minorHAnsi" w:cstheme="minorHAnsi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2"/>
              <w:gridCol w:w="686"/>
              <w:gridCol w:w="665"/>
              <w:gridCol w:w="676"/>
              <w:gridCol w:w="666"/>
              <w:gridCol w:w="676"/>
              <w:gridCol w:w="666"/>
              <w:gridCol w:w="676"/>
              <w:gridCol w:w="666"/>
              <w:gridCol w:w="676"/>
              <w:gridCol w:w="666"/>
              <w:gridCol w:w="676"/>
              <w:gridCol w:w="666"/>
              <w:gridCol w:w="686"/>
            </w:tblGrid>
            <w:tr w:rsidR="001145FF" w:rsidRPr="00917799" w:rsidTr="001145FF">
              <w:tc>
                <w:tcPr>
                  <w:tcW w:w="110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87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7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7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</w:tr>
            <w:tr w:rsidR="001145FF" w:rsidRPr="00917799" w:rsidTr="001145FF">
              <w:tc>
                <w:tcPr>
                  <w:tcW w:w="110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87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667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7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4017B0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4017B0" w:rsidP="004017B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8" w:type="dxa"/>
                </w:tcPr>
                <w:p w:rsidR="001145FF" w:rsidRPr="00917799" w:rsidRDefault="001145FF" w:rsidP="004017B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-</w:t>
                  </w:r>
                  <w:r w:rsidR="004017B0"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</w:tr>
            <w:tr w:rsidR="001145FF" w:rsidRPr="00917799" w:rsidTr="001145FF">
              <w:tc>
                <w:tcPr>
                  <w:tcW w:w="110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87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7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7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8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Equation is y = ____________</w:t>
            </w:r>
          </w:p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145FF" w:rsidRPr="00917799" w:rsidTr="000049FE">
        <w:trPr>
          <w:trHeight w:val="454"/>
        </w:trPr>
        <w:tc>
          <w:tcPr>
            <w:tcW w:w="443" w:type="dxa"/>
            <w:shd w:val="clear" w:color="auto" w:fill="auto"/>
          </w:tcPr>
          <w:p w:rsidR="001145FF" w:rsidRPr="00917799" w:rsidRDefault="001145FF" w:rsidP="000049FE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  <w:vAlign w:val="center"/>
          </w:tcPr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1"/>
              <w:gridCol w:w="672"/>
              <w:gridCol w:w="661"/>
              <w:gridCol w:w="685"/>
              <w:gridCol w:w="661"/>
              <w:gridCol w:w="685"/>
              <w:gridCol w:w="661"/>
              <w:gridCol w:w="685"/>
              <w:gridCol w:w="661"/>
              <w:gridCol w:w="685"/>
              <w:gridCol w:w="661"/>
              <w:gridCol w:w="685"/>
              <w:gridCol w:w="661"/>
              <w:gridCol w:w="685"/>
            </w:tblGrid>
            <w:tr w:rsidR="001145FF" w:rsidRPr="00917799" w:rsidTr="001145FF"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</w:tr>
            <w:tr w:rsidR="001145FF" w:rsidRPr="00917799" w:rsidTr="001145FF"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43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52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61</w:t>
                  </w:r>
                </w:p>
              </w:tc>
            </w:tr>
            <w:tr w:rsidR="001145FF" w:rsidRPr="00917799" w:rsidTr="001145FF"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1145FF" w:rsidRPr="00917799" w:rsidRDefault="001145FF" w:rsidP="001145FF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Equation is y = ____________</w:t>
            </w:r>
            <w:r w:rsidRPr="00917799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  <w:p w:rsidR="001145FF" w:rsidRPr="00917799" w:rsidRDefault="001145FF" w:rsidP="001145F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17B0" w:rsidRPr="00917799" w:rsidTr="004017B0">
        <w:trPr>
          <w:trHeight w:val="454"/>
        </w:trPr>
        <w:tc>
          <w:tcPr>
            <w:tcW w:w="443" w:type="dxa"/>
            <w:shd w:val="clear" w:color="auto" w:fill="auto"/>
          </w:tcPr>
          <w:p w:rsidR="004017B0" w:rsidRPr="00917799" w:rsidRDefault="004017B0" w:rsidP="00837D9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d)</w:t>
            </w:r>
          </w:p>
        </w:tc>
        <w:tc>
          <w:tcPr>
            <w:tcW w:w="10105" w:type="dxa"/>
            <w:vAlign w:val="center"/>
          </w:tcPr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1"/>
              <w:gridCol w:w="672"/>
              <w:gridCol w:w="664"/>
              <w:gridCol w:w="674"/>
              <w:gridCol w:w="664"/>
              <w:gridCol w:w="674"/>
              <w:gridCol w:w="664"/>
              <w:gridCol w:w="686"/>
              <w:gridCol w:w="664"/>
              <w:gridCol w:w="686"/>
              <w:gridCol w:w="664"/>
              <w:gridCol w:w="686"/>
              <w:gridCol w:w="664"/>
              <w:gridCol w:w="686"/>
            </w:tblGrid>
            <w:tr w:rsidR="004017B0" w:rsidRPr="00917799" w:rsidTr="00AB3984">
              <w:tc>
                <w:tcPr>
                  <w:tcW w:w="1108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75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</w:t>
                  </w:r>
                </w:p>
              </w:tc>
            </w:tr>
            <w:tr w:rsidR="004017B0" w:rsidRPr="00917799" w:rsidTr="00AB3984">
              <w:tc>
                <w:tcPr>
                  <w:tcW w:w="1108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75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-3</w:t>
                  </w: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32</w:t>
                  </w:r>
                </w:p>
              </w:tc>
            </w:tr>
            <w:tr w:rsidR="004017B0" w:rsidRPr="00917799" w:rsidTr="00AB3984">
              <w:tc>
                <w:tcPr>
                  <w:tcW w:w="1108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75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7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6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7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Equation is y = ____________</w:t>
            </w:r>
            <w:r w:rsidRPr="00917799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017B0" w:rsidRPr="00917799" w:rsidTr="004017B0">
        <w:trPr>
          <w:trHeight w:val="454"/>
        </w:trPr>
        <w:tc>
          <w:tcPr>
            <w:tcW w:w="443" w:type="dxa"/>
            <w:shd w:val="clear" w:color="auto" w:fill="auto"/>
          </w:tcPr>
          <w:p w:rsidR="004017B0" w:rsidRPr="00917799" w:rsidRDefault="00AB3984" w:rsidP="00837D9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="004017B0"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0105" w:type="dxa"/>
            <w:vAlign w:val="center"/>
          </w:tcPr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1"/>
              <w:gridCol w:w="685"/>
              <w:gridCol w:w="664"/>
              <w:gridCol w:w="686"/>
              <w:gridCol w:w="664"/>
              <w:gridCol w:w="686"/>
              <w:gridCol w:w="664"/>
              <w:gridCol w:w="686"/>
              <w:gridCol w:w="664"/>
              <w:gridCol w:w="686"/>
              <w:gridCol w:w="664"/>
              <w:gridCol w:w="686"/>
            </w:tblGrid>
            <w:tr w:rsidR="00AB3984" w:rsidRPr="00917799" w:rsidTr="00917799">
              <w:tc>
                <w:tcPr>
                  <w:tcW w:w="1131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685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18</w:t>
                  </w:r>
                </w:p>
              </w:tc>
            </w:tr>
            <w:tr w:rsidR="00AB3984" w:rsidRPr="00917799" w:rsidTr="00917799">
              <w:tc>
                <w:tcPr>
                  <w:tcW w:w="1131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685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-1</w:t>
                  </w:r>
                </w:p>
              </w:tc>
            </w:tr>
            <w:tr w:rsidR="00AB3984" w:rsidRPr="00917799" w:rsidTr="00917799">
              <w:tc>
                <w:tcPr>
                  <w:tcW w:w="1131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685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64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686" w:type="dxa"/>
                </w:tcPr>
                <w:p w:rsidR="00AB3984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91779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Equation is y = ____________</w:t>
            </w:r>
            <w:r w:rsidRPr="00917799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  <w:tr w:rsidR="004017B0" w:rsidRPr="00917799" w:rsidTr="004017B0">
        <w:trPr>
          <w:trHeight w:val="454"/>
        </w:trPr>
        <w:tc>
          <w:tcPr>
            <w:tcW w:w="443" w:type="dxa"/>
            <w:shd w:val="clear" w:color="auto" w:fill="auto"/>
          </w:tcPr>
          <w:p w:rsidR="004017B0" w:rsidRPr="00917799" w:rsidRDefault="00AB3984" w:rsidP="00837D90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f</w:t>
            </w:r>
            <w:r w:rsidR="004017B0" w:rsidRPr="00917799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0105" w:type="dxa"/>
            <w:vAlign w:val="center"/>
          </w:tcPr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131"/>
              <w:gridCol w:w="696"/>
              <w:gridCol w:w="659"/>
              <w:gridCol w:w="683"/>
              <w:gridCol w:w="659"/>
              <w:gridCol w:w="683"/>
              <w:gridCol w:w="659"/>
              <w:gridCol w:w="683"/>
              <w:gridCol w:w="659"/>
              <w:gridCol w:w="683"/>
              <w:gridCol w:w="659"/>
              <w:gridCol w:w="683"/>
              <w:gridCol w:w="659"/>
              <w:gridCol w:w="683"/>
            </w:tblGrid>
            <w:tr w:rsidR="004017B0" w:rsidRPr="00917799" w:rsidTr="00837D90"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x</w:t>
                  </w: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2</w:t>
                  </w:r>
                  <w:r w:rsidR="004017B0"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70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80</w:t>
                  </w:r>
                </w:p>
              </w:tc>
            </w:tr>
            <w:tr w:rsidR="004017B0" w:rsidRPr="00917799" w:rsidTr="00837D90"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y</w:t>
                  </w: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117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97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77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57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AB3984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-3</w:t>
                  </w:r>
                </w:p>
              </w:tc>
            </w:tr>
            <w:tr w:rsidR="004017B0" w:rsidRPr="00917799" w:rsidTr="00837D90"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917799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First difference</w:t>
                  </w: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714" w:type="dxa"/>
                </w:tcPr>
                <w:p w:rsidR="004017B0" w:rsidRPr="00917799" w:rsidRDefault="004017B0" w:rsidP="00837D9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</w:tr>
          </w:tbl>
          <w:p w:rsidR="004017B0" w:rsidRPr="00917799" w:rsidRDefault="004017B0" w:rsidP="00837D9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4017B0" w:rsidRPr="00917799" w:rsidRDefault="004017B0" w:rsidP="0091779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17799">
              <w:rPr>
                <w:rFonts w:asciiTheme="minorHAnsi" w:hAnsiTheme="minorHAnsi" w:cstheme="minorHAnsi"/>
                <w:sz w:val="22"/>
                <w:szCs w:val="22"/>
              </w:rPr>
              <w:t>Equation is y = ____________</w:t>
            </w:r>
          </w:p>
        </w:tc>
      </w:tr>
    </w:tbl>
    <w:p w:rsidR="001145FF" w:rsidRPr="00917799" w:rsidRDefault="001145FF" w:rsidP="001145FF">
      <w:pPr>
        <w:rPr>
          <w:rFonts w:asciiTheme="minorHAnsi" w:hAnsiTheme="minorHAnsi" w:cstheme="minorHAnsi"/>
          <w:sz w:val="22"/>
          <w:szCs w:val="22"/>
        </w:rPr>
      </w:pPr>
    </w:p>
    <w:sectPr w:rsidR="001145FF" w:rsidRPr="00917799" w:rsidSect="00CA7BFC">
      <w:footerReference w:type="default" r:id="rId20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4C5B" w:rsidRDefault="00054C5B">
      <w:r>
        <w:separator/>
      </w:r>
    </w:p>
  </w:endnote>
  <w:endnote w:type="continuationSeparator" w:id="0">
    <w:p w:rsidR="00054C5B" w:rsidRDefault="00054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45FF" w:rsidRPr="003C6BF2" w:rsidRDefault="001145FF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  <w:r w:rsidRPr="00CC56E5">
      <w:rPr>
        <w:sz w:val="16"/>
        <w:szCs w:val="18"/>
        <w:lang w:val="en-US"/>
      </w:rPr>
      <w:fldChar w:fldCharType="begin"/>
    </w:r>
    <w:r w:rsidRPr="00CC56E5">
      <w:rPr>
        <w:sz w:val="16"/>
        <w:szCs w:val="18"/>
        <w:lang w:val="en-US"/>
      </w:rPr>
      <w:instrText xml:space="preserve"> FILENAME </w:instrText>
    </w:r>
    <w:r w:rsidRPr="00CC56E5">
      <w:rPr>
        <w:sz w:val="16"/>
        <w:szCs w:val="18"/>
        <w:lang w:val="en-US"/>
      </w:rPr>
      <w:fldChar w:fldCharType="separate"/>
    </w:r>
    <w:r w:rsidR="00235D1B">
      <w:rPr>
        <w:noProof/>
        <w:sz w:val="16"/>
        <w:szCs w:val="18"/>
        <w:lang w:val="en-US"/>
      </w:rPr>
      <w:t>Year 10 2013 Investigation Linear Functions  In Class</w:t>
    </w:r>
    <w:r w:rsidRPr="00CC56E5">
      <w:rPr>
        <w:sz w:val="16"/>
        <w:szCs w:val="18"/>
        <w:lang w:val="en-US"/>
      </w:rPr>
      <w:fldChar w:fldCharType="end"/>
    </w:r>
    <w:r w:rsidRPr="003C6BF2">
      <w:rPr>
        <w:sz w:val="16"/>
        <w:szCs w:val="18"/>
      </w:rPr>
      <w:tab/>
      <w:t xml:space="preserve">Page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PAGE </w:instrText>
    </w:r>
    <w:r w:rsidRPr="003C6BF2">
      <w:rPr>
        <w:sz w:val="16"/>
        <w:szCs w:val="18"/>
      </w:rPr>
      <w:fldChar w:fldCharType="separate"/>
    </w:r>
    <w:r w:rsidR="00235D1B">
      <w:rPr>
        <w:noProof/>
        <w:sz w:val="16"/>
        <w:szCs w:val="18"/>
      </w:rPr>
      <w:t>4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 xml:space="preserve"> of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NUMPAGES </w:instrText>
    </w:r>
    <w:r w:rsidRPr="003C6BF2">
      <w:rPr>
        <w:sz w:val="16"/>
        <w:szCs w:val="18"/>
      </w:rPr>
      <w:fldChar w:fldCharType="separate"/>
    </w:r>
    <w:r w:rsidR="00235D1B">
      <w:rPr>
        <w:noProof/>
        <w:sz w:val="16"/>
        <w:szCs w:val="18"/>
      </w:rPr>
      <w:t>4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4C5B" w:rsidRDefault="00054C5B">
      <w:r>
        <w:separator/>
      </w:r>
    </w:p>
  </w:footnote>
  <w:footnote w:type="continuationSeparator" w:id="0">
    <w:p w:rsidR="00054C5B" w:rsidRDefault="00054C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506E6"/>
    <w:multiLevelType w:val="hybridMultilevel"/>
    <w:tmpl w:val="C576EB0C"/>
    <w:lvl w:ilvl="0" w:tplc="0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1EF"/>
    <w:rsid w:val="000049FE"/>
    <w:rsid w:val="000214F3"/>
    <w:rsid w:val="00047AAC"/>
    <w:rsid w:val="00054C5B"/>
    <w:rsid w:val="00065CFE"/>
    <w:rsid w:val="00076C96"/>
    <w:rsid w:val="00082A99"/>
    <w:rsid w:val="0008398F"/>
    <w:rsid w:val="0008492F"/>
    <w:rsid w:val="0009080D"/>
    <w:rsid w:val="000C2F1F"/>
    <w:rsid w:val="000F6395"/>
    <w:rsid w:val="001078B7"/>
    <w:rsid w:val="001145FF"/>
    <w:rsid w:val="00120ACB"/>
    <w:rsid w:val="00140D1E"/>
    <w:rsid w:val="00183B24"/>
    <w:rsid w:val="001F08AF"/>
    <w:rsid w:val="0020096C"/>
    <w:rsid w:val="00201D71"/>
    <w:rsid w:val="00202586"/>
    <w:rsid w:val="00211E9E"/>
    <w:rsid w:val="00213E14"/>
    <w:rsid w:val="00231AC8"/>
    <w:rsid w:val="00235D1B"/>
    <w:rsid w:val="00247768"/>
    <w:rsid w:val="00253E6C"/>
    <w:rsid w:val="002D2156"/>
    <w:rsid w:val="002F5454"/>
    <w:rsid w:val="002F7E92"/>
    <w:rsid w:val="003067E5"/>
    <w:rsid w:val="00314FD8"/>
    <w:rsid w:val="0037161D"/>
    <w:rsid w:val="003A584D"/>
    <w:rsid w:val="003C6BF2"/>
    <w:rsid w:val="003F3A68"/>
    <w:rsid w:val="003F3E6A"/>
    <w:rsid w:val="004017B0"/>
    <w:rsid w:val="004176C3"/>
    <w:rsid w:val="00430354"/>
    <w:rsid w:val="00461B95"/>
    <w:rsid w:val="004658A6"/>
    <w:rsid w:val="00476E3C"/>
    <w:rsid w:val="00495461"/>
    <w:rsid w:val="004A43B5"/>
    <w:rsid w:val="004D25C4"/>
    <w:rsid w:val="0051403F"/>
    <w:rsid w:val="00522DE8"/>
    <w:rsid w:val="005346F5"/>
    <w:rsid w:val="005412E4"/>
    <w:rsid w:val="005973F4"/>
    <w:rsid w:val="005B41EF"/>
    <w:rsid w:val="005B600A"/>
    <w:rsid w:val="005C24CE"/>
    <w:rsid w:val="005D565D"/>
    <w:rsid w:val="00611632"/>
    <w:rsid w:val="00612463"/>
    <w:rsid w:val="006136B4"/>
    <w:rsid w:val="00626A97"/>
    <w:rsid w:val="0065575D"/>
    <w:rsid w:val="006B339A"/>
    <w:rsid w:val="006B6D5C"/>
    <w:rsid w:val="006C3FCC"/>
    <w:rsid w:val="007428FB"/>
    <w:rsid w:val="00761509"/>
    <w:rsid w:val="007B5253"/>
    <w:rsid w:val="007B75F3"/>
    <w:rsid w:val="007E2611"/>
    <w:rsid w:val="007F795C"/>
    <w:rsid w:val="00810D0F"/>
    <w:rsid w:val="0082224E"/>
    <w:rsid w:val="00837D90"/>
    <w:rsid w:val="008556A5"/>
    <w:rsid w:val="008874FC"/>
    <w:rsid w:val="008978D9"/>
    <w:rsid w:val="009059B2"/>
    <w:rsid w:val="0091740A"/>
    <w:rsid w:val="00917799"/>
    <w:rsid w:val="00980D3C"/>
    <w:rsid w:val="009902E8"/>
    <w:rsid w:val="00991CE5"/>
    <w:rsid w:val="00997CEB"/>
    <w:rsid w:val="009A40D4"/>
    <w:rsid w:val="009B50E9"/>
    <w:rsid w:val="009C109C"/>
    <w:rsid w:val="009F15A4"/>
    <w:rsid w:val="009F160D"/>
    <w:rsid w:val="00A0375B"/>
    <w:rsid w:val="00A1137F"/>
    <w:rsid w:val="00A14A7E"/>
    <w:rsid w:val="00A7224E"/>
    <w:rsid w:val="00A87859"/>
    <w:rsid w:val="00AA1986"/>
    <w:rsid w:val="00AB3984"/>
    <w:rsid w:val="00AD311B"/>
    <w:rsid w:val="00AE412F"/>
    <w:rsid w:val="00B36245"/>
    <w:rsid w:val="00B37FE4"/>
    <w:rsid w:val="00B542C1"/>
    <w:rsid w:val="00B60AD2"/>
    <w:rsid w:val="00B60FE5"/>
    <w:rsid w:val="00BA1AE4"/>
    <w:rsid w:val="00BA4DE8"/>
    <w:rsid w:val="00BA787F"/>
    <w:rsid w:val="00BC65C4"/>
    <w:rsid w:val="00C1384B"/>
    <w:rsid w:val="00C2367A"/>
    <w:rsid w:val="00C74359"/>
    <w:rsid w:val="00CA23D8"/>
    <w:rsid w:val="00CA7BFC"/>
    <w:rsid w:val="00CC56E5"/>
    <w:rsid w:val="00CC6460"/>
    <w:rsid w:val="00CF3307"/>
    <w:rsid w:val="00D10CE4"/>
    <w:rsid w:val="00D159AB"/>
    <w:rsid w:val="00D21F8F"/>
    <w:rsid w:val="00D31C6A"/>
    <w:rsid w:val="00D37528"/>
    <w:rsid w:val="00D54B41"/>
    <w:rsid w:val="00D61B77"/>
    <w:rsid w:val="00D712CA"/>
    <w:rsid w:val="00D8285B"/>
    <w:rsid w:val="00D8533A"/>
    <w:rsid w:val="00DA076F"/>
    <w:rsid w:val="00DC0E7E"/>
    <w:rsid w:val="00E129F2"/>
    <w:rsid w:val="00E12C00"/>
    <w:rsid w:val="00E15460"/>
    <w:rsid w:val="00E154C9"/>
    <w:rsid w:val="00E16A2F"/>
    <w:rsid w:val="00E44B3B"/>
    <w:rsid w:val="00E467B2"/>
    <w:rsid w:val="00E61996"/>
    <w:rsid w:val="00E61BE4"/>
    <w:rsid w:val="00E733DE"/>
    <w:rsid w:val="00EB7BC8"/>
    <w:rsid w:val="00EF0F2B"/>
    <w:rsid w:val="00F340F4"/>
    <w:rsid w:val="00FA665E"/>
    <w:rsid w:val="00FB786D"/>
    <w:rsid w:val="00FD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42C1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9177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17799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542C1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rsid w:val="009177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1779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5.wmf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4.wmf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AB6C16B1</Template>
  <TotalTime>1</TotalTime>
  <Pages>4</Pages>
  <Words>371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</vt:lpstr>
    </vt:vector>
  </TitlesOfParts>
  <Company>Department of Education</Company>
  <LinksUpToDate>false</LinksUpToDate>
  <CharactersWithSpaces>2368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creator>Johnston &amp; Bilney</dc:creator>
  <cp:lastModifiedBy>MCALLISTER Robert</cp:lastModifiedBy>
  <cp:revision>5</cp:revision>
  <cp:lastPrinted>2016-03-12T07:07:00Z</cp:lastPrinted>
  <dcterms:created xsi:type="dcterms:W3CDTF">2016-03-12T07:02:00Z</dcterms:created>
  <dcterms:modified xsi:type="dcterms:W3CDTF">2016-03-12T07:07:00Z</dcterms:modified>
</cp:coreProperties>
</file>