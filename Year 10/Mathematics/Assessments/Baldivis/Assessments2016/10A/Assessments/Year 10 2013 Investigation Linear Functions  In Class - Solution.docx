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48" w:type="dxa"/>
        <w:tblLayout w:type="fixed"/>
        <w:tblLook w:val="01E0" w:firstRow="1" w:lastRow="1" w:firstColumn="1" w:lastColumn="1" w:noHBand="0" w:noVBand="0"/>
      </w:tblPr>
      <w:tblGrid>
        <w:gridCol w:w="1728"/>
        <w:gridCol w:w="257"/>
        <w:gridCol w:w="2803"/>
        <w:gridCol w:w="486"/>
        <w:gridCol w:w="1985"/>
        <w:gridCol w:w="1129"/>
        <w:gridCol w:w="2160"/>
      </w:tblGrid>
      <w:tr w:rsidR="00201D71" w:rsidRPr="00B27DB1" w:rsidTr="00201D71">
        <w:trPr>
          <w:trHeight w:val="540"/>
        </w:trPr>
        <w:tc>
          <w:tcPr>
            <w:tcW w:w="1728" w:type="dxa"/>
            <w:shd w:val="clear" w:color="auto" w:fill="auto"/>
          </w:tcPr>
          <w:p w:rsidR="00201D71" w:rsidRPr="00B27DB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r w:rsidRPr="00B27DB1">
              <w:rPr>
                <w:rFonts w:asciiTheme="minorHAnsi" w:hAnsiTheme="minorHAnsi" w:cstheme="minorHAnsi"/>
              </w:rPr>
              <w:t xml:space="preserve">Name: </w:t>
            </w:r>
          </w:p>
        </w:tc>
        <w:tc>
          <w:tcPr>
            <w:tcW w:w="6660" w:type="dxa"/>
            <w:gridSpan w:val="5"/>
            <w:shd w:val="clear" w:color="auto" w:fill="auto"/>
          </w:tcPr>
          <w:p w:rsidR="00201D71" w:rsidRPr="00B27DB1" w:rsidRDefault="00201D71" w:rsidP="003B0E2E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r w:rsidRPr="00B27DB1">
              <w:rPr>
                <w:rFonts w:asciiTheme="minorHAnsi" w:hAnsiTheme="minorHAnsi" w:cstheme="minorHAnsi"/>
              </w:rPr>
              <w:t>_________</w:t>
            </w:r>
            <w:r w:rsidR="003B0E2E" w:rsidRPr="003B0E2E">
              <w:rPr>
                <w:rFonts w:asciiTheme="minorHAnsi" w:hAnsiTheme="minorHAnsi" w:cstheme="minorHAnsi"/>
                <w:b/>
                <w:color w:val="FF0000"/>
                <w:sz w:val="56"/>
                <w:szCs w:val="56"/>
              </w:rPr>
              <w:t>Solutions</w:t>
            </w:r>
            <w:r w:rsidRPr="00B27DB1">
              <w:rPr>
                <w:rFonts w:asciiTheme="minorHAnsi" w:hAnsiTheme="minorHAnsi" w:cstheme="minorHAnsi"/>
              </w:rPr>
              <w:t>__________</w:t>
            </w:r>
            <w:bookmarkStart w:id="0" w:name="_GoBack"/>
            <w:bookmarkEnd w:id="0"/>
            <w:r w:rsidRPr="00B27DB1">
              <w:rPr>
                <w:rFonts w:asciiTheme="minorHAnsi" w:hAnsiTheme="minorHAnsi" w:cstheme="minorHAnsi"/>
              </w:rPr>
              <w:t>_____</w:t>
            </w:r>
          </w:p>
        </w:tc>
        <w:tc>
          <w:tcPr>
            <w:tcW w:w="2160" w:type="dxa"/>
            <w:shd w:val="clear" w:color="auto" w:fill="auto"/>
          </w:tcPr>
          <w:p w:rsidR="00201D71" w:rsidRPr="00B27DB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r w:rsidRPr="00B27DB1">
              <w:rPr>
                <w:rFonts w:asciiTheme="minorHAnsi" w:hAnsiTheme="minorHAnsi" w:cstheme="minorHAnsi"/>
              </w:rPr>
              <w:t xml:space="preserve">Date: </w:t>
            </w:r>
            <w:r w:rsidRPr="00B27DB1">
              <w:rPr>
                <w:rFonts w:asciiTheme="minorHAnsi" w:hAnsiTheme="minorHAnsi" w:cstheme="minorHAnsi"/>
                <w:i/>
              </w:rPr>
              <w:t>___________</w:t>
            </w:r>
          </w:p>
        </w:tc>
      </w:tr>
      <w:tr w:rsidR="00201D71" w:rsidRPr="00B27DB1" w:rsidTr="00201D71">
        <w:tc>
          <w:tcPr>
            <w:tcW w:w="1728" w:type="dxa"/>
            <w:shd w:val="clear" w:color="auto" w:fill="auto"/>
          </w:tcPr>
          <w:p w:rsidR="00201D71" w:rsidRPr="00B27DB1" w:rsidRDefault="00B27DB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lang w:eastAsia="en-AU"/>
              </w:rPr>
              <w:drawing>
                <wp:inline distT="0" distB="0" distL="0" distR="0">
                  <wp:extent cx="1012190" cy="1069340"/>
                  <wp:effectExtent l="0" t="0" r="0" b="0"/>
                  <wp:docPr id="8" name="Picture 46" descr="Description: \\E4190S01SV001.green.schools.internal\fsE4190S01-StaffFolders$\E0216867\My Documents\My Pictures\Baldivis 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Description: \\E4190S01SV001.green.schools.internal\fsE4190S01-StaffFolders$\E0216867\My Documents\My Pictures\Baldivis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314" b="4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2190" cy="1069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1D71" w:rsidRPr="00B27DB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:rsidR="00201D71" w:rsidRPr="00B27DB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:rsidR="00201D71" w:rsidRPr="00B27DB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:rsidR="00201D71" w:rsidRPr="00B27DB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:rsidR="00201D71" w:rsidRPr="00B27DB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:rsidR="00201D71" w:rsidRPr="00B27DB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:rsidR="00201D71" w:rsidRPr="00B27DB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6660" w:type="dxa"/>
            <w:gridSpan w:val="5"/>
            <w:shd w:val="clear" w:color="auto" w:fill="auto"/>
          </w:tcPr>
          <w:p w:rsidR="00201D71" w:rsidRPr="00B27DB1" w:rsidRDefault="004A43B5" w:rsidP="00D159AB">
            <w:pPr>
              <w:rPr>
                <w:rFonts w:asciiTheme="minorHAnsi" w:hAnsiTheme="minorHAnsi" w:cstheme="minorHAnsi"/>
                <w:b/>
                <w:sz w:val="36"/>
              </w:rPr>
            </w:pPr>
            <w:r w:rsidRPr="00B27DB1">
              <w:rPr>
                <w:rFonts w:asciiTheme="minorHAnsi" w:hAnsiTheme="minorHAnsi" w:cstheme="minorHAnsi"/>
                <w:b/>
                <w:sz w:val="36"/>
              </w:rPr>
              <w:t xml:space="preserve">Year 10 Maths </w:t>
            </w:r>
            <w:r w:rsidR="005D565D" w:rsidRPr="00B27DB1">
              <w:rPr>
                <w:rFonts w:asciiTheme="minorHAnsi" w:hAnsiTheme="minorHAnsi" w:cstheme="minorHAnsi"/>
                <w:b/>
                <w:sz w:val="36"/>
              </w:rPr>
              <w:t>Extension/General</w:t>
            </w:r>
          </w:p>
          <w:p w:rsidR="00201D71" w:rsidRPr="00B27DB1" w:rsidRDefault="00201D71" w:rsidP="00D159AB">
            <w:pPr>
              <w:rPr>
                <w:rFonts w:asciiTheme="minorHAnsi" w:hAnsiTheme="minorHAnsi" w:cstheme="minorHAnsi"/>
                <w:sz w:val="28"/>
              </w:rPr>
            </w:pPr>
          </w:p>
          <w:p w:rsidR="00201D71" w:rsidRPr="00B27DB1" w:rsidRDefault="00BA787F" w:rsidP="00D159AB">
            <w:pPr>
              <w:rPr>
                <w:rFonts w:asciiTheme="minorHAnsi" w:hAnsiTheme="minorHAnsi" w:cstheme="minorHAnsi"/>
                <w:b/>
                <w:sz w:val="36"/>
              </w:rPr>
            </w:pPr>
            <w:r w:rsidRPr="00B27DB1">
              <w:rPr>
                <w:rFonts w:asciiTheme="minorHAnsi" w:hAnsiTheme="minorHAnsi" w:cstheme="minorHAnsi"/>
                <w:b/>
                <w:sz w:val="36"/>
              </w:rPr>
              <w:t xml:space="preserve">Investigation </w:t>
            </w:r>
            <w:r w:rsidR="00B27DB1" w:rsidRPr="00B27DB1">
              <w:rPr>
                <w:rFonts w:asciiTheme="minorHAnsi" w:hAnsiTheme="minorHAnsi" w:cstheme="minorHAnsi"/>
                <w:b/>
                <w:sz w:val="36"/>
              </w:rPr>
              <w:t>1</w:t>
            </w:r>
            <w:r w:rsidRPr="00B27DB1">
              <w:rPr>
                <w:rFonts w:asciiTheme="minorHAnsi" w:hAnsiTheme="minorHAnsi" w:cstheme="minorHAnsi"/>
                <w:b/>
                <w:sz w:val="36"/>
              </w:rPr>
              <w:t>, 201</w:t>
            </w:r>
            <w:r w:rsidR="00B27DB1" w:rsidRPr="00B27DB1">
              <w:rPr>
                <w:rFonts w:asciiTheme="minorHAnsi" w:hAnsiTheme="minorHAnsi" w:cstheme="minorHAnsi"/>
                <w:b/>
                <w:sz w:val="36"/>
              </w:rPr>
              <w:t>6</w:t>
            </w:r>
          </w:p>
          <w:p w:rsidR="00201D71" w:rsidRPr="00B27DB1" w:rsidRDefault="00201D71" w:rsidP="00D159AB">
            <w:pPr>
              <w:rPr>
                <w:rFonts w:asciiTheme="minorHAnsi" w:hAnsiTheme="minorHAnsi" w:cstheme="minorHAnsi"/>
                <w:b/>
                <w:sz w:val="28"/>
              </w:rPr>
            </w:pPr>
          </w:p>
          <w:p w:rsidR="00201D71" w:rsidRPr="00B27DB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r w:rsidRPr="00B27DB1">
              <w:rPr>
                <w:rFonts w:asciiTheme="minorHAnsi" w:hAnsiTheme="minorHAnsi" w:cstheme="minorHAnsi"/>
                <w:b/>
                <w:sz w:val="28"/>
              </w:rPr>
              <w:t xml:space="preserve">Topic - </w:t>
            </w:r>
            <w:r w:rsidR="001145FF" w:rsidRPr="00B27DB1">
              <w:rPr>
                <w:rFonts w:asciiTheme="minorHAnsi" w:hAnsiTheme="minorHAnsi" w:cstheme="minorHAnsi"/>
                <w:b/>
                <w:sz w:val="28"/>
              </w:rPr>
              <w:t>Linear Functions</w:t>
            </w:r>
          </w:p>
          <w:p w:rsidR="00201D71" w:rsidRPr="00B27DB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:rsidR="00201D71" w:rsidRPr="00B27DB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B27DB1">
              <w:rPr>
                <w:rFonts w:asciiTheme="minorHAnsi" w:hAnsiTheme="minorHAnsi" w:cstheme="minorHAnsi"/>
                <w:b/>
                <w:sz w:val="32"/>
                <w:szCs w:val="32"/>
              </w:rPr>
              <w:t xml:space="preserve">In class component </w:t>
            </w:r>
          </w:p>
          <w:p w:rsidR="00201D71" w:rsidRPr="00B27DB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:rsidR="00201D71" w:rsidRPr="00B27DB1" w:rsidRDefault="00B27DB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106680</wp:posOffset>
                      </wp:positionV>
                      <wp:extent cx="838200" cy="1201420"/>
                      <wp:effectExtent l="13335" t="11430" r="5715" b="6350"/>
                      <wp:wrapNone/>
                      <wp:docPr id="1" name="Text Box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77898" w:rsidRPr="00364C0D" w:rsidRDefault="00977898" w:rsidP="00201D71"/>
                                <w:p w:rsidR="00977898" w:rsidRPr="00364C0D" w:rsidRDefault="00977898" w:rsidP="00201D71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:rsidR="00977898" w:rsidRPr="000B3AA2" w:rsidRDefault="00977898" w:rsidP="00201D71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36</w:t>
                                  </w:r>
                                </w:p>
                                <w:p w:rsidR="00977898" w:rsidRPr="00364C0D" w:rsidRDefault="00977898" w:rsidP="00201D71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:rsidR="00977898" w:rsidRPr="00364C0D" w:rsidRDefault="00977898" w:rsidP="00201D71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:rsidR="00977898" w:rsidRPr="00364C0D" w:rsidRDefault="00977898" w:rsidP="00201D71">
                                  <w:pPr>
                                    <w:jc w:val="center"/>
                                  </w:pPr>
                                </w:p>
                                <w:p w:rsidR="00977898" w:rsidRPr="00364C0D" w:rsidRDefault="00977898" w:rsidP="00201D7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2" o:spid="_x0000_s1026" type="#_x0000_t202" style="position:absolute;margin-left:8.55pt;margin-top:8.4pt;width:66pt;height:94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">
                      <v:textbox>
                        <w:txbxContent>
                          <w:p w:rsidR="00977898" w:rsidRPr="00364C0D" w:rsidRDefault="00977898" w:rsidP="00201D71"/>
                          <w:p w:rsidR="00977898" w:rsidRPr="00364C0D" w:rsidRDefault="00977898" w:rsidP="00201D71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:rsidR="00977898" w:rsidRPr="000B3AA2" w:rsidRDefault="00977898" w:rsidP="00201D71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36</w:t>
                            </w:r>
                          </w:p>
                          <w:p w:rsidR="00977898" w:rsidRPr="00364C0D" w:rsidRDefault="00977898" w:rsidP="00201D71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:rsidR="00977898" w:rsidRPr="00364C0D" w:rsidRDefault="00977898" w:rsidP="00201D71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:rsidR="00977898" w:rsidRPr="00364C0D" w:rsidRDefault="00977898" w:rsidP="00201D71">
                            <w:pPr>
                              <w:jc w:val="center"/>
                            </w:pPr>
                          </w:p>
                          <w:p w:rsidR="00977898" w:rsidRPr="00364C0D" w:rsidRDefault="00977898" w:rsidP="00201D71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01D71" w:rsidRPr="00B27DB1" w:rsidTr="006136B4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201D71" w:rsidRPr="00B27DB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r w:rsidRPr="00B27DB1">
              <w:rPr>
                <w:rFonts w:asciiTheme="minorHAnsi" w:hAnsiTheme="minorHAnsi" w:cstheme="minorHAnsi"/>
                <w:b/>
                <w:bCs/>
                <w:sz w:val="20"/>
              </w:rPr>
              <w:t>Total Time:</w:t>
            </w:r>
            <w:r w:rsidRPr="00B27DB1">
              <w:rPr>
                <w:rFonts w:asciiTheme="minorHAnsi" w:hAnsiTheme="minorHAnsi" w:cstheme="minorHAnsi"/>
                <w:sz w:val="20"/>
              </w:rPr>
              <w:t xml:space="preserve"> 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:rsidR="00201D71" w:rsidRPr="00B27DB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r w:rsidRPr="00B27DB1">
              <w:rPr>
                <w:rFonts w:asciiTheme="minorHAnsi" w:hAnsiTheme="minorHAnsi" w:cstheme="minorHAnsi"/>
                <w:b/>
                <w:i/>
                <w:sz w:val="28"/>
              </w:rPr>
              <w:t>60</w:t>
            </w:r>
            <w:r w:rsidRPr="00B27DB1">
              <w:rPr>
                <w:rFonts w:asciiTheme="minorHAnsi" w:hAnsiTheme="minorHAnsi" w:cstheme="minorHAnsi"/>
                <w:i/>
                <w:sz w:val="28"/>
              </w:rPr>
              <w:t xml:space="preserve"> </w:t>
            </w:r>
            <w:r w:rsidRPr="00B27DB1">
              <w:rPr>
                <w:rFonts w:asciiTheme="minorHAnsi" w:hAnsiTheme="minorHAnsi" w:cstheme="minorHAnsi"/>
                <w:i/>
                <w:sz w:val="20"/>
              </w:rPr>
              <w:t>minutes</w:t>
            </w:r>
          </w:p>
        </w:tc>
        <w:tc>
          <w:tcPr>
            <w:tcW w:w="5760" w:type="dxa"/>
            <w:gridSpan w:val="4"/>
            <w:vMerge w:val="restart"/>
            <w:shd w:val="clear" w:color="auto" w:fill="auto"/>
            <w:vAlign w:val="center"/>
          </w:tcPr>
          <w:p w:rsidR="00201D71" w:rsidRPr="00B27DB1" w:rsidRDefault="00201D71" w:rsidP="00E154C9">
            <w:pPr>
              <w:rPr>
                <w:rFonts w:asciiTheme="minorHAnsi" w:hAnsiTheme="minorHAnsi" w:cstheme="minorHAnsi"/>
                <w:sz w:val="20"/>
              </w:rPr>
            </w:pPr>
          </w:p>
        </w:tc>
      </w:tr>
      <w:tr w:rsidR="00201D71" w:rsidRPr="00B27DB1" w:rsidTr="006136B4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201D71" w:rsidRPr="00B27DB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B27DB1">
              <w:rPr>
                <w:rFonts w:asciiTheme="minorHAnsi" w:hAnsiTheme="minorHAnsi" w:cstheme="minorHAnsi"/>
                <w:b/>
                <w:bCs/>
                <w:sz w:val="20"/>
              </w:rPr>
              <w:t>Reading Time: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:rsidR="00201D71" w:rsidRPr="00B27DB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  <w:b/>
                <w:i/>
                <w:sz w:val="28"/>
              </w:rPr>
            </w:pPr>
            <w:r w:rsidRPr="00B27DB1">
              <w:rPr>
                <w:rFonts w:asciiTheme="minorHAnsi" w:hAnsiTheme="minorHAnsi" w:cstheme="minorHAnsi"/>
                <w:i/>
                <w:sz w:val="28"/>
              </w:rPr>
              <w:t>5</w:t>
            </w:r>
            <w:r w:rsidRPr="00B27DB1">
              <w:rPr>
                <w:rFonts w:asciiTheme="minorHAnsi" w:hAnsiTheme="minorHAnsi" w:cstheme="minorHAnsi"/>
                <w:b/>
                <w:i/>
                <w:sz w:val="28"/>
              </w:rPr>
              <w:t xml:space="preserve"> </w:t>
            </w:r>
            <w:r w:rsidRPr="00B27DB1">
              <w:rPr>
                <w:rFonts w:asciiTheme="minorHAnsi" w:hAnsiTheme="minorHAnsi" w:cstheme="minorHAnsi"/>
                <w:i/>
                <w:sz w:val="20"/>
                <w:szCs w:val="20"/>
              </w:rPr>
              <w:t>minutes</w:t>
            </w:r>
          </w:p>
        </w:tc>
        <w:tc>
          <w:tcPr>
            <w:tcW w:w="5760" w:type="dxa"/>
            <w:gridSpan w:val="4"/>
            <w:vMerge/>
            <w:shd w:val="clear" w:color="auto" w:fill="auto"/>
            <w:vAlign w:val="center"/>
          </w:tcPr>
          <w:p w:rsidR="00201D71" w:rsidRPr="00B27DB1" w:rsidRDefault="00201D71" w:rsidP="00D159A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01D71" w:rsidRPr="00B27DB1" w:rsidTr="006136B4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201D71" w:rsidRPr="00B27DB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B27DB1">
              <w:rPr>
                <w:rFonts w:asciiTheme="minorHAnsi" w:hAnsiTheme="minorHAnsi" w:cstheme="minorHAnsi"/>
                <w:b/>
                <w:bCs/>
                <w:sz w:val="20"/>
              </w:rPr>
              <w:t>Working Time: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:rsidR="00201D71" w:rsidRPr="00B27DB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  <w:b/>
                <w:i/>
                <w:sz w:val="28"/>
              </w:rPr>
            </w:pPr>
            <w:r w:rsidRPr="00B27DB1">
              <w:rPr>
                <w:rFonts w:asciiTheme="minorHAnsi" w:hAnsiTheme="minorHAnsi" w:cstheme="minorHAnsi"/>
                <w:i/>
                <w:sz w:val="28"/>
              </w:rPr>
              <w:t>55</w:t>
            </w:r>
            <w:r w:rsidRPr="00B27DB1">
              <w:rPr>
                <w:rFonts w:asciiTheme="minorHAnsi" w:hAnsiTheme="minorHAnsi" w:cstheme="minorHAnsi"/>
                <w:b/>
                <w:i/>
                <w:sz w:val="28"/>
              </w:rPr>
              <w:t xml:space="preserve"> </w:t>
            </w:r>
            <w:r w:rsidRPr="00B27DB1">
              <w:rPr>
                <w:rFonts w:asciiTheme="minorHAnsi" w:hAnsiTheme="minorHAnsi" w:cstheme="minorHAnsi"/>
                <w:i/>
                <w:sz w:val="20"/>
                <w:szCs w:val="20"/>
              </w:rPr>
              <w:t>minutes</w:t>
            </w:r>
          </w:p>
        </w:tc>
        <w:tc>
          <w:tcPr>
            <w:tcW w:w="5760" w:type="dxa"/>
            <w:gridSpan w:val="4"/>
            <w:vMerge/>
            <w:shd w:val="clear" w:color="auto" w:fill="auto"/>
            <w:vAlign w:val="center"/>
          </w:tcPr>
          <w:p w:rsidR="00201D71" w:rsidRPr="00B27DB1" w:rsidRDefault="00201D71" w:rsidP="00D159A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01D71" w:rsidRPr="00B27DB1" w:rsidTr="006136B4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201D71" w:rsidRPr="00B27DB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r w:rsidRPr="00B27DB1">
              <w:rPr>
                <w:rFonts w:asciiTheme="minorHAnsi" w:hAnsiTheme="minorHAnsi" w:cstheme="minorHAnsi"/>
                <w:b/>
                <w:sz w:val="20"/>
              </w:rPr>
              <w:t>Weighting:</w:t>
            </w:r>
            <w:r w:rsidRPr="00B27DB1">
              <w:rPr>
                <w:rFonts w:asciiTheme="minorHAnsi" w:hAnsiTheme="minorHAnsi" w:cstheme="minorHAnsi"/>
                <w:i/>
                <w:sz w:val="20"/>
              </w:rPr>
              <w:t xml:space="preserve"> 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:rsidR="00201D71" w:rsidRPr="00B27DB1" w:rsidRDefault="007F2A08" w:rsidP="007F2A08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r w:rsidRPr="00B27DB1">
              <w:rPr>
                <w:rFonts w:asciiTheme="minorHAnsi" w:hAnsiTheme="minorHAnsi" w:cstheme="minorHAnsi"/>
                <w:i/>
                <w:sz w:val="20"/>
              </w:rPr>
              <w:t>10</w:t>
            </w:r>
            <w:r w:rsidR="00201D71" w:rsidRPr="00B27DB1">
              <w:rPr>
                <w:rFonts w:asciiTheme="minorHAnsi" w:hAnsiTheme="minorHAnsi" w:cstheme="minorHAnsi"/>
                <w:i/>
                <w:sz w:val="20"/>
              </w:rPr>
              <w:t xml:space="preserve">% of the </w:t>
            </w:r>
            <w:r w:rsidRPr="00B27DB1">
              <w:rPr>
                <w:rFonts w:asciiTheme="minorHAnsi" w:hAnsiTheme="minorHAnsi" w:cstheme="minorHAnsi"/>
                <w:i/>
                <w:sz w:val="20"/>
              </w:rPr>
              <w:t>Semester</w:t>
            </w:r>
            <w:r w:rsidR="00201D71" w:rsidRPr="00B27DB1">
              <w:rPr>
                <w:rFonts w:asciiTheme="minorHAnsi" w:hAnsiTheme="minorHAnsi" w:cstheme="minorHAnsi"/>
                <w:i/>
                <w:sz w:val="20"/>
              </w:rPr>
              <w:t>.</w:t>
            </w:r>
          </w:p>
        </w:tc>
        <w:tc>
          <w:tcPr>
            <w:tcW w:w="5760" w:type="dxa"/>
            <w:gridSpan w:val="4"/>
            <w:vMerge/>
            <w:shd w:val="clear" w:color="auto" w:fill="auto"/>
            <w:vAlign w:val="center"/>
          </w:tcPr>
          <w:p w:rsidR="00201D71" w:rsidRPr="00B27DB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</w:p>
        </w:tc>
      </w:tr>
      <w:tr w:rsidR="00201D71" w:rsidRPr="00B27DB1" w:rsidTr="00201D71">
        <w:trPr>
          <w:trHeight w:val="570"/>
        </w:trPr>
        <w:tc>
          <w:tcPr>
            <w:tcW w:w="1728" w:type="dxa"/>
            <w:shd w:val="clear" w:color="auto" w:fill="auto"/>
            <w:vAlign w:val="center"/>
          </w:tcPr>
          <w:p w:rsidR="00201D71" w:rsidRPr="00B27DB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  <w:b/>
                <w:sz w:val="20"/>
              </w:rPr>
            </w:pPr>
            <w:r w:rsidRPr="00B27DB1">
              <w:rPr>
                <w:rFonts w:asciiTheme="minorHAnsi" w:hAnsiTheme="minorHAnsi" w:cstheme="minorHAnsi"/>
                <w:b/>
                <w:sz w:val="20"/>
              </w:rPr>
              <w:t>Equipment:</w:t>
            </w:r>
          </w:p>
        </w:tc>
        <w:tc>
          <w:tcPr>
            <w:tcW w:w="8820" w:type="dxa"/>
            <w:gridSpan w:val="6"/>
            <w:shd w:val="clear" w:color="auto" w:fill="auto"/>
            <w:vAlign w:val="center"/>
          </w:tcPr>
          <w:p w:rsidR="00201D71" w:rsidRPr="00B27DB1" w:rsidRDefault="006136B4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r w:rsidRPr="00B27DB1">
              <w:rPr>
                <w:rFonts w:asciiTheme="minorHAnsi" w:hAnsiTheme="minorHAnsi" w:cstheme="minorHAnsi"/>
                <w:i/>
                <w:sz w:val="20"/>
              </w:rPr>
              <w:t>Scientific Calculator</w:t>
            </w:r>
          </w:p>
        </w:tc>
      </w:tr>
      <w:tr w:rsidR="00201D71" w:rsidRPr="00B27DB1" w:rsidTr="00201D71">
        <w:trPr>
          <w:trHeight w:val="694"/>
        </w:trPr>
        <w:tc>
          <w:tcPr>
            <w:tcW w:w="1985" w:type="dxa"/>
            <w:gridSpan w:val="2"/>
            <w:shd w:val="clear" w:color="auto" w:fill="auto"/>
            <w:vAlign w:val="center"/>
          </w:tcPr>
          <w:p w:rsidR="00201D71" w:rsidRPr="00B27DB1" w:rsidRDefault="00201D71" w:rsidP="00D159AB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B27DB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out:</w:t>
            </w:r>
            <w:r w:rsidRPr="00B27DB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:rsidR="00201D71" w:rsidRPr="00B27DB1" w:rsidRDefault="00201D71" w:rsidP="00D159AB">
            <w:pPr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B27DB1">
              <w:rPr>
                <w:rFonts w:asciiTheme="minorHAnsi" w:hAnsiTheme="minorHAnsi" w:cstheme="minorHAnsi"/>
                <w:i/>
                <w:sz w:val="20"/>
                <w:szCs w:val="20"/>
              </w:rPr>
              <w:t>Week ____</w:t>
            </w:r>
            <w:r w:rsidRPr="00B27DB1">
              <w:rPr>
                <w:rFonts w:asciiTheme="minorHAnsi" w:hAnsiTheme="minorHAnsi" w:cstheme="minorHAnsi"/>
                <w:i/>
                <w:sz w:val="20"/>
                <w:szCs w:val="20"/>
              </w:rPr>
              <w:tab/>
              <w:t>Date _____________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01D71" w:rsidRPr="00B27DB1" w:rsidRDefault="00201D71" w:rsidP="00D159AB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B27DB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Due:</w:t>
            </w:r>
            <w:r w:rsidRPr="00B27DB1"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:rsidR="00201D71" w:rsidRPr="00B27DB1" w:rsidRDefault="00201D71" w:rsidP="00D159AB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B27DB1">
              <w:rPr>
                <w:rFonts w:asciiTheme="minorHAnsi" w:hAnsiTheme="minorHAnsi" w:cstheme="minorHAnsi"/>
                <w:i/>
                <w:sz w:val="20"/>
                <w:szCs w:val="20"/>
              </w:rPr>
              <w:t>Week ____</w:t>
            </w:r>
            <w:r w:rsidRPr="00B27DB1">
              <w:rPr>
                <w:rFonts w:asciiTheme="minorHAnsi" w:hAnsiTheme="minorHAnsi" w:cstheme="minorHAnsi"/>
                <w:i/>
                <w:sz w:val="20"/>
                <w:szCs w:val="20"/>
              </w:rPr>
              <w:tab/>
              <w:t>Date _____________</w:t>
            </w:r>
          </w:p>
        </w:tc>
      </w:tr>
      <w:tr w:rsidR="00201D71" w:rsidRPr="00B27DB1" w:rsidTr="00201D71">
        <w:trPr>
          <w:trHeight w:val="695"/>
        </w:trPr>
        <w:tc>
          <w:tcPr>
            <w:tcW w:w="1985" w:type="dxa"/>
            <w:gridSpan w:val="2"/>
            <w:shd w:val="clear" w:color="auto" w:fill="auto"/>
            <w:vAlign w:val="center"/>
          </w:tcPr>
          <w:p w:rsidR="00201D71" w:rsidRPr="00B27DB1" w:rsidRDefault="00201D71" w:rsidP="00D159A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27DB1">
              <w:rPr>
                <w:rFonts w:asciiTheme="minorHAnsi" w:hAnsiTheme="minorHAnsi" w:cstheme="minorHAnsi"/>
                <w:b/>
                <w:sz w:val="20"/>
                <w:szCs w:val="20"/>
              </w:rPr>
              <w:t>Take home component weighting:</w:t>
            </w:r>
            <w:r w:rsidRPr="00B27DB1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:rsidR="00201D71" w:rsidRPr="00B27DB1" w:rsidRDefault="00201D71" w:rsidP="00D159AB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B27DB1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0% of the </w:t>
            </w:r>
            <w:r w:rsidR="007F2A08" w:rsidRPr="00B27DB1">
              <w:rPr>
                <w:rFonts w:asciiTheme="minorHAnsi" w:hAnsiTheme="minorHAnsi" w:cstheme="minorHAnsi"/>
                <w:i/>
                <w:sz w:val="20"/>
              </w:rPr>
              <w:t>Semester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01D71" w:rsidRPr="00B27DB1" w:rsidRDefault="00201D71" w:rsidP="00D159A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27DB1">
              <w:rPr>
                <w:rFonts w:asciiTheme="minorHAnsi" w:hAnsiTheme="minorHAnsi" w:cstheme="minorHAnsi"/>
                <w:b/>
                <w:sz w:val="20"/>
                <w:szCs w:val="20"/>
              </w:rPr>
              <w:t>In-class component weighting:</w:t>
            </w:r>
            <w:r w:rsidRPr="00B27DB1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:rsidR="00201D71" w:rsidRPr="00B27DB1" w:rsidRDefault="007F2A08" w:rsidP="00D159AB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B27DB1">
              <w:rPr>
                <w:rFonts w:asciiTheme="minorHAnsi" w:hAnsiTheme="minorHAnsi" w:cstheme="minorHAnsi"/>
                <w:i/>
                <w:sz w:val="20"/>
              </w:rPr>
              <w:t>10% of the Semester.</w:t>
            </w:r>
          </w:p>
        </w:tc>
      </w:tr>
      <w:tr w:rsidR="00201D71" w:rsidRPr="00B27DB1" w:rsidTr="006136B4">
        <w:trPr>
          <w:trHeight w:val="636"/>
        </w:trPr>
        <w:tc>
          <w:tcPr>
            <w:tcW w:w="10548" w:type="dxa"/>
            <w:gridSpan w:val="7"/>
            <w:shd w:val="clear" w:color="auto" w:fill="auto"/>
            <w:vAlign w:val="center"/>
          </w:tcPr>
          <w:p w:rsidR="00522DE8" w:rsidRPr="00B27DB1" w:rsidRDefault="00522DE8" w:rsidP="00D159AB">
            <w:pPr>
              <w:rPr>
                <w:rFonts w:asciiTheme="minorHAnsi" w:hAnsiTheme="minorHAnsi" w:cstheme="minorHAnsi"/>
                <w:b/>
              </w:rPr>
            </w:pPr>
          </w:p>
          <w:p w:rsidR="00201D71" w:rsidRPr="00B27DB1" w:rsidRDefault="00201D71" w:rsidP="00D159AB">
            <w:pPr>
              <w:rPr>
                <w:rFonts w:asciiTheme="minorHAnsi" w:hAnsiTheme="minorHAnsi" w:cstheme="minorHAnsi"/>
                <w:i/>
              </w:rPr>
            </w:pPr>
            <w:r w:rsidRPr="00B27DB1">
              <w:rPr>
                <w:rFonts w:asciiTheme="minorHAnsi" w:hAnsiTheme="minorHAnsi" w:cstheme="minorHAnsi"/>
                <w:b/>
              </w:rPr>
              <w:t xml:space="preserve">AIM: </w:t>
            </w:r>
            <w:r w:rsidRPr="00B27DB1">
              <w:rPr>
                <w:rFonts w:asciiTheme="minorHAnsi" w:hAnsiTheme="minorHAnsi" w:cstheme="minorHAnsi"/>
                <w:i/>
              </w:rPr>
              <w:t>In this assessment, you will be investigating</w:t>
            </w:r>
            <w:r w:rsidR="001145FF" w:rsidRPr="00B27DB1">
              <w:rPr>
                <w:rFonts w:asciiTheme="minorHAnsi" w:hAnsiTheme="minorHAnsi" w:cstheme="minorHAnsi"/>
                <w:i/>
              </w:rPr>
              <w:t xml:space="preserve"> linear functions, in particular:</w:t>
            </w:r>
          </w:p>
          <w:p w:rsidR="001145FF" w:rsidRPr="00B27DB1" w:rsidRDefault="001145FF" w:rsidP="001145FF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i/>
              </w:rPr>
            </w:pPr>
            <w:r w:rsidRPr="00B27DB1">
              <w:rPr>
                <w:rFonts w:asciiTheme="minorHAnsi" w:hAnsiTheme="minorHAnsi" w:cstheme="minorHAnsi"/>
                <w:i/>
              </w:rPr>
              <w:t>drawing their graphs from their equations</w:t>
            </w:r>
          </w:p>
          <w:p w:rsidR="001145FF" w:rsidRPr="00B27DB1" w:rsidRDefault="001145FF" w:rsidP="001145FF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i/>
              </w:rPr>
            </w:pPr>
            <w:r w:rsidRPr="00B27DB1">
              <w:rPr>
                <w:rFonts w:asciiTheme="minorHAnsi" w:hAnsiTheme="minorHAnsi" w:cstheme="minorHAnsi"/>
                <w:i/>
              </w:rPr>
              <w:t>deriving their equations from their graphs and</w:t>
            </w:r>
          </w:p>
          <w:p w:rsidR="001145FF" w:rsidRPr="00B27DB1" w:rsidRDefault="001145FF" w:rsidP="001145FF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b/>
              </w:rPr>
            </w:pPr>
            <w:r w:rsidRPr="00B27DB1">
              <w:rPr>
                <w:rFonts w:asciiTheme="minorHAnsi" w:hAnsiTheme="minorHAnsi" w:cstheme="minorHAnsi"/>
                <w:i/>
              </w:rPr>
              <w:t>deriving their equations from tables of values</w:t>
            </w:r>
          </w:p>
          <w:p w:rsidR="00522DE8" w:rsidRPr="00B27DB1" w:rsidRDefault="00522DE8" w:rsidP="00522DE8">
            <w:pPr>
              <w:ind w:left="1287"/>
              <w:rPr>
                <w:rFonts w:asciiTheme="minorHAnsi" w:hAnsiTheme="minorHAnsi" w:cstheme="minorHAnsi"/>
                <w:b/>
              </w:rPr>
            </w:pPr>
          </w:p>
        </w:tc>
      </w:tr>
    </w:tbl>
    <w:p w:rsidR="00201D71" w:rsidRPr="00B27DB1" w:rsidRDefault="00201D71" w:rsidP="00201D71">
      <w:pPr>
        <w:tabs>
          <w:tab w:val="right" w:pos="9356"/>
        </w:tabs>
        <w:ind w:left="567" w:right="566" w:hanging="567"/>
        <w:rPr>
          <w:rFonts w:asciiTheme="minorHAnsi" w:hAnsiTheme="minorHAnsi" w:cstheme="minorHAnsi"/>
          <w:b/>
        </w:rPr>
      </w:pPr>
    </w:p>
    <w:p w:rsidR="00BA4DE8" w:rsidRPr="00B27DB1" w:rsidRDefault="00BA4DE8" w:rsidP="00201D71">
      <w:pPr>
        <w:tabs>
          <w:tab w:val="right" w:pos="9356"/>
        </w:tabs>
        <w:ind w:left="567" w:right="566" w:hanging="567"/>
        <w:rPr>
          <w:rFonts w:asciiTheme="minorHAnsi" w:hAnsiTheme="minorHAnsi" w:cstheme="minorHAnsi"/>
          <w:b/>
        </w:rPr>
      </w:pPr>
    </w:p>
    <w:p w:rsidR="00BA4DE8" w:rsidRPr="00B27DB1" w:rsidRDefault="00BA4DE8" w:rsidP="00201D71">
      <w:pPr>
        <w:tabs>
          <w:tab w:val="right" w:pos="9356"/>
        </w:tabs>
        <w:ind w:left="567" w:right="566" w:hanging="567"/>
        <w:rPr>
          <w:rFonts w:asciiTheme="minorHAnsi" w:hAnsiTheme="minorHAnsi" w:cstheme="minorHAnsi"/>
          <w:b/>
        </w:rPr>
      </w:pPr>
    </w:p>
    <w:p w:rsidR="00BA4DE8" w:rsidRPr="00B27DB1" w:rsidRDefault="00BA4DE8" w:rsidP="00201D71">
      <w:pPr>
        <w:tabs>
          <w:tab w:val="right" w:pos="9356"/>
        </w:tabs>
        <w:ind w:left="567" w:right="566" w:hanging="567"/>
        <w:rPr>
          <w:rFonts w:asciiTheme="minorHAnsi" w:hAnsiTheme="minorHAnsi" w:cstheme="minorHAnsi"/>
          <w:b/>
        </w:rPr>
      </w:pPr>
    </w:p>
    <w:p w:rsidR="00522DE8" w:rsidRPr="00B27DB1" w:rsidRDefault="00522DE8">
      <w:pPr>
        <w:rPr>
          <w:rFonts w:asciiTheme="minorHAnsi" w:hAnsiTheme="minorHAnsi" w:cstheme="minorHAnsi"/>
        </w:rPr>
      </w:pPr>
      <w:r w:rsidRPr="00B27DB1">
        <w:rPr>
          <w:rFonts w:asciiTheme="minorHAnsi" w:hAnsiTheme="minorHAnsi" w:cstheme="minorHAnsi"/>
        </w:rPr>
        <w:br w:type="page"/>
      </w: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4900"/>
      </w:tblGrid>
      <w:tr w:rsidR="00BA4DE8" w:rsidRPr="00B27DB1" w:rsidTr="00BA4DE8">
        <w:tc>
          <w:tcPr>
            <w:tcW w:w="443" w:type="dxa"/>
          </w:tcPr>
          <w:p w:rsidR="00BA4DE8" w:rsidRPr="00B27DB1" w:rsidRDefault="00BA4DE8" w:rsidP="00BA4DE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1.</w:t>
            </w:r>
          </w:p>
        </w:tc>
        <w:tc>
          <w:tcPr>
            <w:tcW w:w="10105" w:type="dxa"/>
            <w:gridSpan w:val="3"/>
            <w:vAlign w:val="center"/>
          </w:tcPr>
          <w:p w:rsidR="00BA4DE8" w:rsidRPr="00B27DB1" w:rsidRDefault="00BA4DE8" w:rsidP="00BA4DE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[12 marks: 3, 3, 3, 3]</w:t>
            </w:r>
          </w:p>
        </w:tc>
      </w:tr>
      <w:tr w:rsidR="00BA4DE8" w:rsidRPr="00B27DB1" w:rsidTr="00BA4DE8">
        <w:tc>
          <w:tcPr>
            <w:tcW w:w="443" w:type="dxa"/>
          </w:tcPr>
          <w:p w:rsidR="00BA4DE8" w:rsidRPr="00B27DB1" w:rsidRDefault="00BA4DE8" w:rsidP="00BA4DE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BA4DE8" w:rsidRPr="00B27DB1" w:rsidRDefault="00BA4DE8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sz w:val="22"/>
                <w:szCs w:val="22"/>
              </w:rPr>
              <w:t>Graph the following lines on the axes provided:</w:t>
            </w:r>
          </w:p>
        </w:tc>
      </w:tr>
      <w:tr w:rsidR="00BA4DE8" w:rsidRPr="00B27DB1" w:rsidTr="004017B0">
        <w:trPr>
          <w:trHeight w:val="454"/>
        </w:trPr>
        <w:tc>
          <w:tcPr>
            <w:tcW w:w="443" w:type="dxa"/>
          </w:tcPr>
          <w:p w:rsidR="00BA4DE8" w:rsidRPr="00B27DB1" w:rsidRDefault="00BA4DE8" w:rsidP="00BA4DE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a)</w:t>
            </w:r>
          </w:p>
        </w:tc>
        <w:tc>
          <w:tcPr>
            <w:tcW w:w="4763" w:type="dxa"/>
          </w:tcPr>
          <w:p w:rsidR="004017B0" w:rsidRPr="00B27DB1" w:rsidRDefault="004017B0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y = 2x - 3</w:t>
            </w:r>
          </w:p>
          <w:p w:rsidR="004017B0" w:rsidRPr="00B27DB1" w:rsidRDefault="004017B0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BA4DE8" w:rsidRPr="00B27DB1" w:rsidRDefault="00EC3710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sz w:val="22"/>
                <w:szCs w:val="22"/>
              </w:rPr>
              <w:object w:dxaOrig="3753" w:dyaOrig="370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0.55pt;height:234.65pt" o:ole="">
                  <v:imagedata r:id="rId9" o:title=""/>
                </v:shape>
                <o:OLEObject Type="Embed" ProgID="FXDraw200.Document" ShapeID="_x0000_i1025" DrawAspect="Content" ObjectID="_1520067536" r:id="rId10"/>
              </w:object>
            </w:r>
            <w:r w:rsidR="004017B0"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:rsidR="00BA4DE8" w:rsidRPr="00B27DB1" w:rsidRDefault="00BA4DE8" w:rsidP="00BA4DE8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42" w:type="dxa"/>
          </w:tcPr>
          <w:p w:rsidR="00BA4DE8" w:rsidRPr="00B27DB1" w:rsidRDefault="00BA4DE8" w:rsidP="00BA4DE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b)</w:t>
            </w:r>
          </w:p>
        </w:tc>
        <w:tc>
          <w:tcPr>
            <w:tcW w:w="4900" w:type="dxa"/>
          </w:tcPr>
          <w:p w:rsidR="004017B0" w:rsidRPr="00B27DB1" w:rsidRDefault="004017B0" w:rsidP="00BA4DE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y = 5 - </w:t>
            </w:r>
            <w:r w:rsidRPr="00B27DB1">
              <w:rPr>
                <w:rFonts w:asciiTheme="minorHAnsi" w:hAnsiTheme="minorHAnsi" w:cstheme="minorHAnsi"/>
                <w:b/>
                <w:position w:val="-24"/>
                <w:sz w:val="22"/>
                <w:szCs w:val="22"/>
              </w:rPr>
              <w:object w:dxaOrig="380" w:dyaOrig="620">
                <v:shape id="_x0000_i1026" type="#_x0000_t75" style="width:19.3pt;height:30.85pt" o:ole="">
                  <v:imagedata r:id="rId11" o:title=""/>
                </v:shape>
                <o:OLEObject Type="Embed" ProgID="Equation.3" ShapeID="_x0000_i1026" DrawAspect="Content" ObjectID="_1520067537" r:id="rId12"/>
              </w:object>
            </w:r>
          </w:p>
          <w:p w:rsidR="00BA4DE8" w:rsidRPr="00B27DB1" w:rsidRDefault="00EC3710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sz w:val="22"/>
                <w:szCs w:val="22"/>
              </w:rPr>
              <w:object w:dxaOrig="3753" w:dyaOrig="3708">
                <v:shape id="_x0000_i1027" type="#_x0000_t75" style="width:202.5pt;height:234.65pt" o:ole="">
                  <v:imagedata r:id="rId13" o:title=""/>
                </v:shape>
                <o:OLEObject Type="Embed" ProgID="FXDraw200.Document" ShapeID="_x0000_i1027" DrawAspect="Content" ObjectID="_1520067538" r:id="rId14"/>
              </w:object>
            </w:r>
          </w:p>
          <w:p w:rsidR="00BA4DE8" w:rsidRPr="00B27DB1" w:rsidRDefault="00BA4DE8" w:rsidP="00BA4DE8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BA4DE8" w:rsidRPr="00B27DB1" w:rsidTr="004017B0">
        <w:trPr>
          <w:trHeight w:val="454"/>
        </w:trPr>
        <w:tc>
          <w:tcPr>
            <w:tcW w:w="443" w:type="dxa"/>
          </w:tcPr>
          <w:p w:rsidR="00BA4DE8" w:rsidRPr="00B27DB1" w:rsidRDefault="00BA4DE8" w:rsidP="00BA4DE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c)</w:t>
            </w:r>
          </w:p>
        </w:tc>
        <w:tc>
          <w:tcPr>
            <w:tcW w:w="4763" w:type="dxa"/>
          </w:tcPr>
          <w:p w:rsidR="004017B0" w:rsidRPr="00B27DB1" w:rsidRDefault="004017B0" w:rsidP="004017B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3x + y = 6</w:t>
            </w:r>
          </w:p>
          <w:p w:rsidR="00BA4DE8" w:rsidRPr="00B27DB1" w:rsidRDefault="00EC3710" w:rsidP="004017B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sz w:val="22"/>
                <w:szCs w:val="22"/>
              </w:rPr>
              <w:object w:dxaOrig="3753" w:dyaOrig="3708">
                <v:shape id="_x0000_i1028" type="#_x0000_t75" style="width:200.55pt;height:244.3pt" o:ole="">
                  <v:imagedata r:id="rId15" o:title=""/>
                </v:shape>
                <o:OLEObject Type="Embed" ProgID="FXDraw200.Document" ShapeID="_x0000_i1028" DrawAspect="Content" ObjectID="_1520067539" r:id="rId16"/>
              </w:object>
            </w:r>
          </w:p>
          <w:p w:rsidR="00BA4DE8" w:rsidRPr="00B27DB1" w:rsidRDefault="00BA4DE8" w:rsidP="00BA4DE8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42" w:type="dxa"/>
          </w:tcPr>
          <w:p w:rsidR="00BA4DE8" w:rsidRPr="00B27DB1" w:rsidRDefault="00BA4DE8" w:rsidP="00BA4DE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d)</w:t>
            </w:r>
          </w:p>
        </w:tc>
        <w:tc>
          <w:tcPr>
            <w:tcW w:w="4900" w:type="dxa"/>
          </w:tcPr>
          <w:p w:rsidR="004017B0" w:rsidRPr="00B27DB1" w:rsidRDefault="004017B0" w:rsidP="004017B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4x – 3y = 12</w:t>
            </w:r>
          </w:p>
          <w:p w:rsidR="00BA4DE8" w:rsidRPr="00B27DB1" w:rsidRDefault="00EC3710" w:rsidP="004017B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sz w:val="22"/>
                <w:szCs w:val="22"/>
              </w:rPr>
              <w:object w:dxaOrig="3753" w:dyaOrig="3708">
                <v:shape id="_x0000_i1029" type="#_x0000_t75" style="width:202.5pt;height:244.3pt" o:ole="">
                  <v:imagedata r:id="rId17" o:title=""/>
                </v:shape>
                <o:OLEObject Type="Embed" ProgID="FXDraw200.Document" ShapeID="_x0000_i1029" DrawAspect="Content" ObjectID="_1520067540" r:id="rId18"/>
              </w:object>
            </w:r>
          </w:p>
        </w:tc>
      </w:tr>
    </w:tbl>
    <w:p w:rsidR="00BA4DE8" w:rsidRPr="00B27DB1" w:rsidRDefault="00BA4DE8" w:rsidP="00201D71">
      <w:pPr>
        <w:tabs>
          <w:tab w:val="right" w:pos="9356"/>
        </w:tabs>
        <w:ind w:left="567" w:right="566" w:hanging="567"/>
        <w:rPr>
          <w:rFonts w:asciiTheme="minorHAnsi" w:hAnsiTheme="minorHAnsi" w:cstheme="minorHAnsi"/>
          <w:b/>
        </w:rPr>
      </w:pPr>
    </w:p>
    <w:p w:rsidR="00977898" w:rsidRPr="00B27DB1" w:rsidRDefault="00977898">
      <w:pPr>
        <w:rPr>
          <w:rFonts w:asciiTheme="minorHAnsi" w:hAnsiTheme="minorHAnsi" w:cstheme="minorHAnsi"/>
          <w:b/>
          <w:color w:val="FF0000"/>
        </w:rPr>
      </w:pPr>
      <w:r w:rsidRPr="00B27DB1">
        <w:rPr>
          <w:rFonts w:asciiTheme="minorHAnsi" w:hAnsiTheme="minorHAnsi" w:cstheme="minorHAnsi"/>
          <w:b/>
          <w:color w:val="FF0000"/>
        </w:rPr>
        <w:t>Mark allocation</w:t>
      </w:r>
      <w:r w:rsidR="000D2893" w:rsidRPr="00B27DB1">
        <w:rPr>
          <w:rFonts w:asciiTheme="minorHAnsi" w:hAnsiTheme="minorHAnsi" w:cstheme="minorHAnsi"/>
          <w:b/>
          <w:color w:val="FF0000"/>
        </w:rPr>
        <w:t xml:space="preserve"> for each part</w:t>
      </w:r>
      <w:r w:rsidRPr="00B27DB1">
        <w:rPr>
          <w:rFonts w:asciiTheme="minorHAnsi" w:hAnsiTheme="minorHAnsi" w:cstheme="minorHAnsi"/>
          <w:b/>
          <w:color w:val="FF0000"/>
        </w:rPr>
        <w:t>:</w:t>
      </w:r>
    </w:p>
    <w:p w:rsidR="000D2893" w:rsidRPr="00B27DB1" w:rsidRDefault="000D2893">
      <w:pPr>
        <w:rPr>
          <w:rFonts w:asciiTheme="minorHAnsi" w:hAnsiTheme="minorHAnsi" w:cstheme="minorHAnsi"/>
          <w:b/>
          <w:color w:val="FF0000"/>
        </w:rPr>
      </w:pPr>
      <w:r w:rsidRPr="00B27DB1">
        <w:rPr>
          <w:rFonts w:asciiTheme="minorHAnsi" w:hAnsiTheme="minorHAnsi" w:cstheme="minorHAnsi"/>
          <w:b/>
          <w:color w:val="FF0000"/>
        </w:rPr>
        <w:t xml:space="preserve">Correct y intercept </w:t>
      </w:r>
      <w:r w:rsidRPr="00B27DB1">
        <w:rPr>
          <w:rFonts w:asciiTheme="minorHAnsi" w:hAnsiTheme="minorHAnsi" w:cstheme="minorHAnsi"/>
          <w:b/>
          <w:color w:val="FF0000"/>
        </w:rPr>
        <w:tab/>
      </w:r>
      <w:r w:rsidRPr="00B27DB1">
        <w:rPr>
          <w:rFonts w:asciiTheme="minorHAnsi" w:hAnsiTheme="minorHAnsi" w:cstheme="minorHAnsi"/>
          <w:b/>
          <w:color w:val="FF0000"/>
        </w:rPr>
        <w:sym w:font="Wingdings 2" w:char="F050"/>
      </w:r>
    </w:p>
    <w:p w:rsidR="000D2893" w:rsidRPr="00B27DB1" w:rsidRDefault="000D2893">
      <w:pPr>
        <w:rPr>
          <w:rFonts w:asciiTheme="minorHAnsi" w:hAnsiTheme="minorHAnsi" w:cstheme="minorHAnsi"/>
          <w:b/>
          <w:color w:val="FF0000"/>
        </w:rPr>
      </w:pPr>
      <w:r w:rsidRPr="00B27DB1">
        <w:rPr>
          <w:rFonts w:asciiTheme="minorHAnsi" w:hAnsiTheme="minorHAnsi" w:cstheme="minorHAnsi"/>
          <w:b/>
          <w:color w:val="FF0000"/>
        </w:rPr>
        <w:t xml:space="preserve">Correct x intercept </w:t>
      </w:r>
      <w:r w:rsidRPr="00B27DB1">
        <w:rPr>
          <w:rFonts w:asciiTheme="minorHAnsi" w:hAnsiTheme="minorHAnsi" w:cstheme="minorHAnsi"/>
          <w:b/>
          <w:color w:val="FF0000"/>
        </w:rPr>
        <w:tab/>
      </w:r>
      <w:r w:rsidRPr="00B27DB1">
        <w:rPr>
          <w:rFonts w:asciiTheme="minorHAnsi" w:hAnsiTheme="minorHAnsi" w:cstheme="minorHAnsi"/>
          <w:b/>
          <w:color w:val="FF0000"/>
        </w:rPr>
        <w:sym w:font="Wingdings 2" w:char="F050"/>
      </w:r>
    </w:p>
    <w:p w:rsidR="00522DE8" w:rsidRPr="00B27DB1" w:rsidRDefault="000D2893">
      <w:pPr>
        <w:rPr>
          <w:rFonts w:asciiTheme="minorHAnsi" w:hAnsiTheme="minorHAnsi" w:cstheme="minorHAnsi"/>
        </w:rPr>
      </w:pPr>
      <w:r w:rsidRPr="00B27DB1">
        <w:rPr>
          <w:rFonts w:asciiTheme="minorHAnsi" w:hAnsiTheme="minorHAnsi" w:cstheme="minorHAnsi"/>
          <w:b/>
          <w:color w:val="FF0000"/>
        </w:rPr>
        <w:t>Straight line between</w:t>
      </w:r>
      <w:r w:rsidRPr="00B27DB1">
        <w:rPr>
          <w:rFonts w:asciiTheme="minorHAnsi" w:hAnsiTheme="minorHAnsi" w:cstheme="minorHAnsi"/>
          <w:b/>
          <w:color w:val="FF0000"/>
        </w:rPr>
        <w:tab/>
      </w:r>
      <w:r w:rsidRPr="00B27DB1">
        <w:rPr>
          <w:rFonts w:asciiTheme="minorHAnsi" w:hAnsiTheme="minorHAnsi" w:cstheme="minorHAnsi"/>
          <w:b/>
          <w:color w:val="FF0000"/>
        </w:rPr>
        <w:sym w:font="Wingdings 2" w:char="F050"/>
      </w:r>
      <w:r w:rsidR="00522DE8" w:rsidRPr="00B27DB1">
        <w:rPr>
          <w:rFonts w:asciiTheme="minorHAnsi" w:hAnsiTheme="minorHAnsi" w:cstheme="minorHAnsi"/>
          <w:color w:val="FF0000"/>
        </w:rPr>
        <w:br w:type="page"/>
      </w: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4763"/>
        <w:gridCol w:w="5342"/>
      </w:tblGrid>
      <w:tr w:rsidR="00BA4DE8" w:rsidRPr="00B27DB1" w:rsidTr="00BA4DE8">
        <w:tc>
          <w:tcPr>
            <w:tcW w:w="443" w:type="dxa"/>
            <w:vAlign w:val="center"/>
          </w:tcPr>
          <w:p w:rsidR="00BA4DE8" w:rsidRPr="00B27DB1" w:rsidRDefault="00BA4DE8" w:rsidP="00BA4DE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2.</w:t>
            </w:r>
          </w:p>
        </w:tc>
        <w:tc>
          <w:tcPr>
            <w:tcW w:w="10105" w:type="dxa"/>
            <w:gridSpan w:val="2"/>
            <w:vAlign w:val="center"/>
          </w:tcPr>
          <w:p w:rsidR="00BA4DE8" w:rsidRPr="00B27DB1" w:rsidRDefault="00BA4DE8" w:rsidP="00BA4DE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[6 marks: 2, 2, 2]</w:t>
            </w:r>
          </w:p>
        </w:tc>
      </w:tr>
      <w:tr w:rsidR="00BA4DE8" w:rsidRPr="00B27DB1" w:rsidTr="00BA4DE8">
        <w:tc>
          <w:tcPr>
            <w:tcW w:w="443" w:type="dxa"/>
            <w:vAlign w:val="center"/>
          </w:tcPr>
          <w:p w:rsidR="00BA4DE8" w:rsidRPr="00B27DB1" w:rsidRDefault="00BA4DE8" w:rsidP="00BA4DE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2"/>
            <w:vAlign w:val="center"/>
          </w:tcPr>
          <w:p w:rsidR="00522DE8" w:rsidRPr="00B27DB1" w:rsidRDefault="00522DE8" w:rsidP="00522D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BA4DE8" w:rsidRPr="00B27DB1" w:rsidRDefault="00522DE8" w:rsidP="00522DE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sz w:val="22"/>
                <w:szCs w:val="22"/>
              </w:rPr>
              <w:t>Give the equations of the three lines in the graph on the right</w:t>
            </w:r>
          </w:p>
          <w:p w:rsidR="004017B0" w:rsidRPr="00B27DB1" w:rsidRDefault="004017B0" w:rsidP="00522D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A4DE8" w:rsidRPr="00B27DB1" w:rsidTr="000049FE">
        <w:trPr>
          <w:trHeight w:val="454"/>
        </w:trPr>
        <w:tc>
          <w:tcPr>
            <w:tcW w:w="443" w:type="dxa"/>
          </w:tcPr>
          <w:p w:rsidR="00BA4DE8" w:rsidRPr="00B27DB1" w:rsidRDefault="00BA4DE8" w:rsidP="000049F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a)</w:t>
            </w:r>
          </w:p>
        </w:tc>
        <w:tc>
          <w:tcPr>
            <w:tcW w:w="4763" w:type="dxa"/>
            <w:vAlign w:val="center"/>
          </w:tcPr>
          <w:p w:rsidR="001145FF" w:rsidRPr="00B27DB1" w:rsidRDefault="004017B0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sz w:val="22"/>
                <w:szCs w:val="22"/>
              </w:rPr>
              <w:t>Line A</w:t>
            </w:r>
          </w:p>
          <w:p w:rsidR="001145FF" w:rsidRPr="00B27DB1" w:rsidRDefault="001145FF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145FF" w:rsidRPr="00B27DB1" w:rsidRDefault="001145FF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145FF" w:rsidRPr="00B27DB1" w:rsidRDefault="001145FF" w:rsidP="00BA4DE8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sz w:val="22"/>
                <w:szCs w:val="22"/>
              </w:rPr>
              <w:t>y =</w:t>
            </w:r>
            <w:r w:rsidR="00EC3710" w:rsidRPr="00B27DB1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EC3710" w:rsidRPr="00B27DB1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2x-3</w:t>
            </w:r>
            <w:r w:rsidR="00EC3710" w:rsidRPr="00B27DB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003D9C" w:rsidRPr="00B27DB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sym w:font="Wingdings" w:char="F0FC"/>
            </w:r>
            <w:r w:rsidR="00003D9C" w:rsidRPr="00B27DB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sym w:font="Wingdings" w:char="F0FC"/>
            </w:r>
          </w:p>
          <w:p w:rsidR="001145FF" w:rsidRPr="00B27DB1" w:rsidRDefault="001145FF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42" w:type="dxa"/>
            <w:vMerge w:val="restart"/>
            <w:vAlign w:val="center"/>
          </w:tcPr>
          <w:p w:rsidR="00BA4DE8" w:rsidRPr="00B27DB1" w:rsidRDefault="00EC3710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sz w:val="22"/>
                <w:szCs w:val="22"/>
              </w:rPr>
              <w:object w:dxaOrig="4365" w:dyaOrig="3708">
                <v:shape id="_x0000_i1030" type="#_x0000_t75" style="width:217.95pt;height:209.55pt" o:ole="">
                  <v:imagedata r:id="rId19" o:title=""/>
                </v:shape>
                <o:OLEObject Type="Embed" ProgID="FXDraw200.Document" ShapeID="_x0000_i1030" DrawAspect="Content" ObjectID="_1520067541" r:id="rId20"/>
              </w:object>
            </w:r>
          </w:p>
        </w:tc>
      </w:tr>
      <w:tr w:rsidR="00BA4DE8" w:rsidRPr="00B27DB1" w:rsidTr="000049FE">
        <w:trPr>
          <w:trHeight w:val="454"/>
        </w:trPr>
        <w:tc>
          <w:tcPr>
            <w:tcW w:w="443" w:type="dxa"/>
          </w:tcPr>
          <w:p w:rsidR="00BA4DE8" w:rsidRPr="00B27DB1" w:rsidRDefault="00BA4DE8" w:rsidP="000049F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b)</w:t>
            </w:r>
          </w:p>
        </w:tc>
        <w:tc>
          <w:tcPr>
            <w:tcW w:w="4763" w:type="dxa"/>
            <w:vAlign w:val="center"/>
          </w:tcPr>
          <w:p w:rsidR="001145FF" w:rsidRPr="00B27DB1" w:rsidRDefault="004017B0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sz w:val="22"/>
                <w:szCs w:val="22"/>
              </w:rPr>
              <w:t>Line B</w:t>
            </w:r>
          </w:p>
          <w:p w:rsidR="001145FF" w:rsidRPr="00B27DB1" w:rsidRDefault="001145FF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145FF" w:rsidRPr="00B27DB1" w:rsidRDefault="001145FF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BA4DE8" w:rsidRPr="00B27DB1" w:rsidRDefault="001145FF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sz w:val="22"/>
                <w:szCs w:val="22"/>
              </w:rPr>
              <w:t>y =</w:t>
            </w:r>
            <w:r w:rsidR="00EC3710" w:rsidRPr="00B27DB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27DB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EC3710" w:rsidRPr="00B27DB1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5 - x</w:t>
            </w:r>
            <w:r w:rsidR="00EC3710"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003D9C" w:rsidRPr="00B27DB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sym w:font="Wingdings" w:char="F0FC"/>
            </w:r>
            <w:r w:rsidR="00003D9C" w:rsidRPr="00B27DB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sym w:font="Wingdings" w:char="F0FC"/>
            </w:r>
          </w:p>
          <w:p w:rsidR="001145FF" w:rsidRPr="00B27DB1" w:rsidRDefault="001145FF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145FF" w:rsidRPr="00B27DB1" w:rsidRDefault="001145FF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42" w:type="dxa"/>
            <w:vMerge/>
            <w:vAlign w:val="center"/>
          </w:tcPr>
          <w:p w:rsidR="00BA4DE8" w:rsidRPr="00B27DB1" w:rsidRDefault="00BA4DE8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A4DE8" w:rsidRPr="00B27DB1" w:rsidTr="004017B0">
        <w:trPr>
          <w:trHeight w:val="454"/>
        </w:trPr>
        <w:tc>
          <w:tcPr>
            <w:tcW w:w="443" w:type="dxa"/>
          </w:tcPr>
          <w:p w:rsidR="00BA4DE8" w:rsidRPr="00B27DB1" w:rsidRDefault="00BA4DE8" w:rsidP="004017B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c)</w:t>
            </w:r>
          </w:p>
        </w:tc>
        <w:tc>
          <w:tcPr>
            <w:tcW w:w="4763" w:type="dxa"/>
          </w:tcPr>
          <w:p w:rsidR="001145FF" w:rsidRPr="00B27DB1" w:rsidRDefault="004017B0" w:rsidP="004017B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sz w:val="22"/>
                <w:szCs w:val="22"/>
              </w:rPr>
              <w:t>Line C</w:t>
            </w:r>
          </w:p>
          <w:p w:rsidR="004017B0" w:rsidRPr="00B27DB1" w:rsidRDefault="004017B0" w:rsidP="004017B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017B0" w:rsidRPr="00B27DB1" w:rsidRDefault="004017B0" w:rsidP="004017B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BA4DE8" w:rsidRPr="00B27DB1" w:rsidRDefault="00EC3710" w:rsidP="004017B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sz w:val="22"/>
                <w:szCs w:val="22"/>
              </w:rPr>
              <w:t xml:space="preserve">y =  </w:t>
            </w:r>
            <w:r w:rsidRPr="00B27DB1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x/2 + 1</w:t>
            </w:r>
            <w:r w:rsidRPr="00B27DB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003D9C" w:rsidRPr="00B27DB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sym w:font="Wingdings" w:char="F0FC"/>
            </w:r>
            <w:r w:rsidR="00003D9C" w:rsidRPr="00B27DB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sym w:font="Wingdings" w:char="F0FC"/>
            </w:r>
          </w:p>
          <w:p w:rsidR="001145FF" w:rsidRPr="00B27DB1" w:rsidRDefault="001145FF" w:rsidP="004017B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42" w:type="dxa"/>
            <w:vMerge/>
            <w:vAlign w:val="center"/>
          </w:tcPr>
          <w:p w:rsidR="00BA4DE8" w:rsidRPr="00B27DB1" w:rsidRDefault="00BA4DE8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BA4DE8" w:rsidRPr="00B27DB1" w:rsidRDefault="00BA4DE8" w:rsidP="00BA4DE8">
      <w:pPr>
        <w:rPr>
          <w:rFonts w:asciiTheme="minorHAnsi" w:hAnsiTheme="minorHAnsi" w:cstheme="minorHAnsi"/>
          <w:sz w:val="22"/>
          <w:szCs w:val="22"/>
        </w:rPr>
      </w:pPr>
    </w:p>
    <w:p w:rsidR="001145FF" w:rsidRPr="00B27DB1" w:rsidRDefault="001145FF" w:rsidP="001145FF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4763"/>
        <w:gridCol w:w="5342"/>
      </w:tblGrid>
      <w:tr w:rsidR="001145FF" w:rsidRPr="00B27DB1" w:rsidTr="001145FF">
        <w:tc>
          <w:tcPr>
            <w:tcW w:w="443" w:type="dxa"/>
            <w:vAlign w:val="center"/>
          </w:tcPr>
          <w:p w:rsidR="001145FF" w:rsidRPr="00B27DB1" w:rsidRDefault="001145FF" w:rsidP="001145FF">
            <w:pPr>
              <w:keepNext/>
              <w:keepLines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3.</w:t>
            </w:r>
          </w:p>
        </w:tc>
        <w:tc>
          <w:tcPr>
            <w:tcW w:w="10105" w:type="dxa"/>
            <w:gridSpan w:val="2"/>
            <w:vAlign w:val="center"/>
          </w:tcPr>
          <w:p w:rsidR="001145FF" w:rsidRPr="00B27DB1" w:rsidRDefault="001145FF" w:rsidP="001145FF">
            <w:pPr>
              <w:keepNext/>
              <w:keepLines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[6 marks: 2, 2, 2]</w:t>
            </w:r>
          </w:p>
        </w:tc>
      </w:tr>
      <w:tr w:rsidR="001145FF" w:rsidRPr="00B27DB1" w:rsidTr="001145FF">
        <w:tc>
          <w:tcPr>
            <w:tcW w:w="443" w:type="dxa"/>
            <w:vAlign w:val="center"/>
          </w:tcPr>
          <w:p w:rsidR="001145FF" w:rsidRPr="00B27DB1" w:rsidRDefault="001145FF" w:rsidP="001145FF">
            <w:pPr>
              <w:keepNext/>
              <w:keepLines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2"/>
            <w:vAlign w:val="center"/>
          </w:tcPr>
          <w:p w:rsidR="00522DE8" w:rsidRPr="00B27DB1" w:rsidRDefault="00522DE8" w:rsidP="001145F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145FF" w:rsidRPr="00B27DB1" w:rsidRDefault="001145FF" w:rsidP="001145F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sz w:val="22"/>
                <w:szCs w:val="22"/>
              </w:rPr>
              <w:t>Give the equation</w:t>
            </w:r>
            <w:r w:rsidR="00522DE8" w:rsidRPr="00B27DB1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B27DB1">
              <w:rPr>
                <w:rFonts w:asciiTheme="minorHAnsi" w:hAnsiTheme="minorHAnsi" w:cstheme="minorHAnsi"/>
                <w:sz w:val="22"/>
                <w:szCs w:val="22"/>
              </w:rPr>
              <w:t xml:space="preserve"> of the </w:t>
            </w:r>
            <w:r w:rsidR="00522DE8" w:rsidRPr="00B27DB1">
              <w:rPr>
                <w:rFonts w:asciiTheme="minorHAnsi" w:hAnsiTheme="minorHAnsi" w:cstheme="minorHAnsi"/>
                <w:sz w:val="22"/>
                <w:szCs w:val="22"/>
              </w:rPr>
              <w:t xml:space="preserve">three </w:t>
            </w:r>
            <w:r w:rsidRPr="00B27DB1">
              <w:rPr>
                <w:rFonts w:asciiTheme="minorHAnsi" w:hAnsiTheme="minorHAnsi" w:cstheme="minorHAnsi"/>
                <w:sz w:val="22"/>
                <w:szCs w:val="22"/>
              </w:rPr>
              <w:t>line</w:t>
            </w:r>
            <w:r w:rsidR="00522DE8" w:rsidRPr="00B27DB1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B27DB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22DE8" w:rsidRPr="00B27DB1">
              <w:rPr>
                <w:rFonts w:asciiTheme="minorHAnsi" w:hAnsiTheme="minorHAnsi" w:cstheme="minorHAnsi"/>
                <w:sz w:val="22"/>
                <w:szCs w:val="22"/>
              </w:rPr>
              <w:t>in the graph on the right</w:t>
            </w:r>
          </w:p>
          <w:p w:rsidR="004017B0" w:rsidRPr="00B27DB1" w:rsidRDefault="004017B0" w:rsidP="001145F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017B0" w:rsidRPr="00B27DB1" w:rsidTr="000049FE">
        <w:trPr>
          <w:cantSplit/>
          <w:trHeight w:val="454"/>
        </w:trPr>
        <w:tc>
          <w:tcPr>
            <w:tcW w:w="443" w:type="dxa"/>
          </w:tcPr>
          <w:p w:rsidR="004017B0" w:rsidRPr="00B27DB1" w:rsidRDefault="004017B0" w:rsidP="000049FE">
            <w:pPr>
              <w:keepNext/>
              <w:keepLines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a)</w:t>
            </w:r>
          </w:p>
        </w:tc>
        <w:tc>
          <w:tcPr>
            <w:tcW w:w="4763" w:type="dxa"/>
            <w:vAlign w:val="center"/>
          </w:tcPr>
          <w:p w:rsidR="004017B0" w:rsidRPr="00B27DB1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sz w:val="22"/>
                <w:szCs w:val="22"/>
              </w:rPr>
              <w:t>Line A</w:t>
            </w:r>
          </w:p>
          <w:p w:rsidR="004017B0" w:rsidRPr="00B27DB1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017B0" w:rsidRPr="00B27DB1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017B0" w:rsidRPr="00B27DB1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y = </w:t>
            </w:r>
            <w:r w:rsidR="00EC3710" w:rsidRPr="00B27DB1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4</w:t>
            </w:r>
            <w:r w:rsidR="00003D9C" w:rsidRPr="00B27DB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sym w:font="Wingdings" w:char="F0FC"/>
            </w:r>
            <w:r w:rsidR="00003D9C" w:rsidRPr="00B27DB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sym w:font="Wingdings" w:char="F0FC"/>
            </w:r>
          </w:p>
          <w:p w:rsidR="004017B0" w:rsidRPr="00B27DB1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017B0" w:rsidRPr="00B27DB1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42" w:type="dxa"/>
            <w:vMerge w:val="restart"/>
            <w:vAlign w:val="center"/>
          </w:tcPr>
          <w:p w:rsidR="004017B0" w:rsidRPr="00B27DB1" w:rsidRDefault="009D5581" w:rsidP="001145FF">
            <w:pPr>
              <w:keepNext/>
              <w:keepLines/>
              <w:rPr>
                <w:rFonts w:asciiTheme="minorHAnsi" w:hAnsiTheme="minorHAnsi" w:cstheme="minorHAnsi"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sz w:val="22"/>
                <w:szCs w:val="22"/>
              </w:rPr>
              <w:object w:dxaOrig="4139" w:dyaOrig="3504">
                <v:shape id="_x0000_i1031" type="#_x0000_t75" style="width:207pt;height:192.2pt" o:ole="">
                  <v:imagedata r:id="rId21" o:title=""/>
                </v:shape>
                <o:OLEObject Type="Embed" ProgID="FXDraw200.Document" ShapeID="_x0000_i1031" DrawAspect="Content" ObjectID="_1520067542" r:id="rId22"/>
              </w:object>
            </w:r>
          </w:p>
        </w:tc>
      </w:tr>
      <w:tr w:rsidR="004017B0" w:rsidRPr="00B27DB1" w:rsidTr="000049FE">
        <w:trPr>
          <w:cantSplit/>
          <w:trHeight w:val="454"/>
        </w:trPr>
        <w:tc>
          <w:tcPr>
            <w:tcW w:w="443" w:type="dxa"/>
          </w:tcPr>
          <w:p w:rsidR="004017B0" w:rsidRPr="00B27DB1" w:rsidRDefault="004017B0" w:rsidP="000049FE">
            <w:pPr>
              <w:keepNext/>
              <w:keepLines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b)</w:t>
            </w:r>
          </w:p>
        </w:tc>
        <w:tc>
          <w:tcPr>
            <w:tcW w:w="4763" w:type="dxa"/>
            <w:vAlign w:val="center"/>
          </w:tcPr>
          <w:p w:rsidR="004017B0" w:rsidRPr="00B27DB1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sz w:val="22"/>
                <w:szCs w:val="22"/>
              </w:rPr>
              <w:t>Line B</w:t>
            </w:r>
          </w:p>
          <w:p w:rsidR="004017B0" w:rsidRPr="00B27DB1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017B0" w:rsidRPr="00B27DB1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017B0" w:rsidRPr="00B27DB1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y = </w:t>
            </w:r>
            <w:r w:rsidR="00EC3710" w:rsidRPr="00B27DB1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2x/3 - 4</w:t>
            </w:r>
            <w:r w:rsidR="00003D9C" w:rsidRPr="00B27DB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sym w:font="Wingdings" w:char="F0FC"/>
            </w:r>
            <w:r w:rsidR="00003D9C" w:rsidRPr="00B27DB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sym w:font="Wingdings" w:char="F0FC"/>
            </w:r>
          </w:p>
          <w:p w:rsidR="004017B0" w:rsidRPr="00B27DB1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017B0" w:rsidRPr="00B27DB1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42" w:type="dxa"/>
            <w:vMerge/>
            <w:vAlign w:val="center"/>
          </w:tcPr>
          <w:p w:rsidR="004017B0" w:rsidRPr="00B27DB1" w:rsidRDefault="004017B0" w:rsidP="001145FF">
            <w:pPr>
              <w:keepNext/>
              <w:keepLines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017B0" w:rsidRPr="00B27DB1" w:rsidTr="00837D90">
        <w:trPr>
          <w:trHeight w:val="454"/>
        </w:trPr>
        <w:tc>
          <w:tcPr>
            <w:tcW w:w="443" w:type="dxa"/>
          </w:tcPr>
          <w:p w:rsidR="004017B0" w:rsidRPr="00B27DB1" w:rsidRDefault="004017B0" w:rsidP="000049F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c)</w:t>
            </w:r>
          </w:p>
        </w:tc>
        <w:tc>
          <w:tcPr>
            <w:tcW w:w="4763" w:type="dxa"/>
          </w:tcPr>
          <w:p w:rsidR="004017B0" w:rsidRPr="00B27DB1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sz w:val="22"/>
                <w:szCs w:val="22"/>
              </w:rPr>
              <w:t>Line C</w:t>
            </w:r>
          </w:p>
          <w:p w:rsidR="004017B0" w:rsidRPr="00B27DB1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017B0" w:rsidRPr="00B27DB1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017B0" w:rsidRPr="00B27DB1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y = </w:t>
            </w:r>
            <w:r w:rsidR="00EC3710" w:rsidRPr="00B27DB1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6 - 3x/2 or  -3x/2 + </w:t>
            </w:r>
            <w:r w:rsidR="00003D9C" w:rsidRPr="00B27DB1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6 </w:t>
            </w:r>
            <w:r w:rsidR="00003D9C" w:rsidRPr="00B27DB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sym w:font="Wingdings" w:char="F0FC"/>
            </w:r>
            <w:r w:rsidR="00003D9C" w:rsidRPr="00B27DB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sym w:font="Wingdings" w:char="F0FC"/>
            </w:r>
          </w:p>
          <w:p w:rsidR="004017B0" w:rsidRPr="00B27DB1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42" w:type="dxa"/>
            <w:vMerge/>
            <w:vAlign w:val="center"/>
          </w:tcPr>
          <w:p w:rsidR="004017B0" w:rsidRPr="00B27DB1" w:rsidRDefault="004017B0" w:rsidP="001145F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1145FF" w:rsidRPr="00B27DB1" w:rsidRDefault="001145FF" w:rsidP="001145FF">
      <w:pPr>
        <w:rPr>
          <w:rFonts w:asciiTheme="minorHAnsi" w:hAnsiTheme="minorHAnsi" w:cstheme="minorHAnsi"/>
          <w:sz w:val="22"/>
          <w:szCs w:val="22"/>
        </w:rPr>
      </w:pPr>
    </w:p>
    <w:p w:rsidR="000D2893" w:rsidRPr="00B27DB1" w:rsidRDefault="000D2893" w:rsidP="000D2893">
      <w:pPr>
        <w:rPr>
          <w:rFonts w:asciiTheme="minorHAnsi" w:hAnsiTheme="minorHAnsi" w:cstheme="minorHAnsi"/>
          <w:b/>
        </w:rPr>
      </w:pPr>
      <w:r w:rsidRPr="00B27DB1">
        <w:rPr>
          <w:rFonts w:asciiTheme="minorHAnsi" w:hAnsiTheme="minorHAnsi" w:cstheme="minorHAnsi"/>
          <w:b/>
        </w:rPr>
        <w:t>Mark allocation a:</w:t>
      </w:r>
    </w:p>
    <w:p w:rsidR="000D2893" w:rsidRPr="00B27DB1" w:rsidRDefault="000D2893" w:rsidP="000D2893">
      <w:pPr>
        <w:rPr>
          <w:rFonts w:asciiTheme="minorHAnsi" w:hAnsiTheme="minorHAnsi" w:cstheme="minorHAnsi"/>
          <w:b/>
        </w:rPr>
      </w:pPr>
      <w:r w:rsidRPr="00B27DB1">
        <w:rPr>
          <w:rFonts w:asciiTheme="minorHAnsi" w:hAnsiTheme="minorHAnsi" w:cstheme="minorHAnsi"/>
          <w:b/>
        </w:rPr>
        <w:t>Correct equation</w:t>
      </w:r>
      <w:r w:rsidRPr="00B27DB1">
        <w:rPr>
          <w:rFonts w:asciiTheme="minorHAnsi" w:hAnsiTheme="minorHAnsi" w:cstheme="minorHAnsi"/>
          <w:b/>
        </w:rPr>
        <w:tab/>
      </w:r>
      <w:r w:rsidRPr="00B27DB1">
        <w:rPr>
          <w:rFonts w:asciiTheme="minorHAnsi" w:hAnsiTheme="minorHAnsi" w:cstheme="minorHAnsi"/>
          <w:b/>
          <w:color w:val="FF0000"/>
        </w:rPr>
        <w:sym w:font="Wingdings 2" w:char="F050"/>
      </w:r>
      <w:r w:rsidRPr="00B27DB1">
        <w:rPr>
          <w:rFonts w:asciiTheme="minorHAnsi" w:hAnsiTheme="minorHAnsi" w:cstheme="minorHAnsi"/>
          <w:b/>
          <w:color w:val="FF0000"/>
        </w:rPr>
        <w:sym w:font="Wingdings 2" w:char="F050"/>
      </w:r>
    </w:p>
    <w:p w:rsidR="001145FF" w:rsidRPr="00B27DB1" w:rsidRDefault="000D2893" w:rsidP="001145FF">
      <w:pPr>
        <w:rPr>
          <w:rFonts w:asciiTheme="minorHAnsi" w:hAnsiTheme="minorHAnsi" w:cstheme="minorHAnsi"/>
          <w:sz w:val="22"/>
          <w:szCs w:val="22"/>
        </w:rPr>
      </w:pPr>
      <w:r w:rsidRPr="00B27DB1">
        <w:rPr>
          <w:rFonts w:asciiTheme="minorHAnsi" w:hAnsiTheme="minorHAnsi" w:cstheme="minorHAnsi"/>
          <w:b/>
        </w:rPr>
        <w:t>(with no extra bits)</w:t>
      </w:r>
    </w:p>
    <w:p w:rsidR="000D2893" w:rsidRPr="00B27DB1" w:rsidRDefault="000D2893" w:rsidP="001145FF">
      <w:pPr>
        <w:rPr>
          <w:rFonts w:asciiTheme="minorHAnsi" w:hAnsiTheme="minorHAnsi" w:cstheme="minorHAnsi"/>
          <w:sz w:val="22"/>
          <w:szCs w:val="22"/>
        </w:rPr>
      </w:pPr>
    </w:p>
    <w:p w:rsidR="000D2893" w:rsidRPr="00B27DB1" w:rsidRDefault="000D2893" w:rsidP="001145FF">
      <w:pPr>
        <w:rPr>
          <w:rFonts w:asciiTheme="minorHAnsi" w:hAnsiTheme="minorHAnsi" w:cstheme="minorHAnsi"/>
          <w:sz w:val="22"/>
          <w:szCs w:val="22"/>
        </w:rPr>
      </w:pPr>
    </w:p>
    <w:p w:rsidR="000D2893" w:rsidRPr="00B27DB1" w:rsidRDefault="000D2893" w:rsidP="000D2893">
      <w:pPr>
        <w:rPr>
          <w:rFonts w:asciiTheme="minorHAnsi" w:hAnsiTheme="minorHAnsi" w:cstheme="minorHAnsi"/>
          <w:b/>
        </w:rPr>
      </w:pPr>
      <w:r w:rsidRPr="00B27DB1">
        <w:rPr>
          <w:rFonts w:asciiTheme="minorHAnsi" w:hAnsiTheme="minorHAnsi" w:cstheme="minorHAnsi"/>
          <w:b/>
        </w:rPr>
        <w:t>Mark allocation for b) &amp; c):</w:t>
      </w:r>
    </w:p>
    <w:p w:rsidR="000D2893" w:rsidRPr="00B27DB1" w:rsidRDefault="000D2893" w:rsidP="000D2893">
      <w:pPr>
        <w:rPr>
          <w:rFonts w:asciiTheme="minorHAnsi" w:hAnsiTheme="minorHAnsi" w:cstheme="minorHAnsi"/>
          <w:b/>
          <w:lang w:val="fr-FR"/>
        </w:rPr>
      </w:pPr>
      <w:r w:rsidRPr="00B27DB1">
        <w:rPr>
          <w:rFonts w:asciiTheme="minorHAnsi" w:hAnsiTheme="minorHAnsi" w:cstheme="minorHAnsi"/>
          <w:b/>
          <w:lang w:val="fr-FR"/>
        </w:rPr>
        <w:t xml:space="preserve">Correct y intercept </w:t>
      </w:r>
      <w:r w:rsidRPr="00B27DB1">
        <w:rPr>
          <w:rFonts w:asciiTheme="minorHAnsi" w:hAnsiTheme="minorHAnsi" w:cstheme="minorHAnsi"/>
          <w:b/>
          <w:lang w:val="fr-FR"/>
        </w:rPr>
        <w:tab/>
      </w:r>
      <w:r w:rsidRPr="00B27DB1">
        <w:rPr>
          <w:rFonts w:asciiTheme="minorHAnsi" w:hAnsiTheme="minorHAnsi" w:cstheme="minorHAnsi"/>
          <w:b/>
          <w:color w:val="FF0000"/>
        </w:rPr>
        <w:sym w:font="Wingdings 2" w:char="F050"/>
      </w:r>
    </w:p>
    <w:p w:rsidR="000D2893" w:rsidRPr="00B27DB1" w:rsidRDefault="000D2893" w:rsidP="000D2893">
      <w:pPr>
        <w:rPr>
          <w:rFonts w:asciiTheme="minorHAnsi" w:hAnsiTheme="minorHAnsi" w:cstheme="minorHAnsi"/>
          <w:b/>
          <w:color w:val="FF0000"/>
          <w:lang w:val="fr-FR"/>
        </w:rPr>
      </w:pPr>
      <w:r w:rsidRPr="00B27DB1">
        <w:rPr>
          <w:rFonts w:asciiTheme="minorHAnsi" w:hAnsiTheme="minorHAnsi" w:cstheme="minorHAnsi"/>
          <w:b/>
          <w:lang w:val="fr-FR"/>
        </w:rPr>
        <w:t xml:space="preserve">Correct gradient </w:t>
      </w:r>
      <w:r w:rsidRPr="00B27DB1">
        <w:rPr>
          <w:rFonts w:asciiTheme="minorHAnsi" w:hAnsiTheme="minorHAnsi" w:cstheme="minorHAnsi"/>
          <w:b/>
          <w:lang w:val="fr-FR"/>
        </w:rPr>
        <w:tab/>
      </w:r>
      <w:r w:rsidRPr="00B27DB1">
        <w:rPr>
          <w:rFonts w:asciiTheme="minorHAnsi" w:hAnsiTheme="minorHAnsi" w:cstheme="minorHAnsi"/>
          <w:b/>
          <w:color w:val="FF0000"/>
        </w:rPr>
        <w:sym w:font="Wingdings 2" w:char="F050"/>
      </w:r>
    </w:p>
    <w:p w:rsidR="00522DE8" w:rsidRPr="00B27DB1" w:rsidRDefault="00522DE8">
      <w:pPr>
        <w:rPr>
          <w:rFonts w:asciiTheme="minorHAnsi" w:hAnsiTheme="minorHAnsi" w:cstheme="minorHAnsi"/>
          <w:lang w:val="fr-FR"/>
        </w:rPr>
      </w:pPr>
      <w:r w:rsidRPr="00B27DB1">
        <w:rPr>
          <w:rFonts w:asciiTheme="minorHAnsi" w:hAnsiTheme="minorHAnsi" w:cstheme="minorHAnsi"/>
          <w:lang w:val="fr-FR"/>
        </w:rPr>
        <w:br w:type="page"/>
      </w:r>
    </w:p>
    <w:tbl>
      <w:tblPr>
        <w:tblW w:w="10598" w:type="dxa"/>
        <w:tblLayout w:type="fixed"/>
        <w:tblLook w:val="04A0" w:firstRow="1" w:lastRow="0" w:firstColumn="1" w:lastColumn="0" w:noHBand="0" w:noVBand="1"/>
      </w:tblPr>
      <w:tblGrid>
        <w:gridCol w:w="412"/>
        <w:gridCol w:w="10186"/>
      </w:tblGrid>
      <w:tr w:rsidR="001145FF" w:rsidRPr="00B27DB1" w:rsidTr="009D5581">
        <w:tc>
          <w:tcPr>
            <w:tcW w:w="412" w:type="dxa"/>
            <w:vAlign w:val="center"/>
          </w:tcPr>
          <w:p w:rsidR="001145FF" w:rsidRPr="00B27DB1" w:rsidRDefault="00522DE8" w:rsidP="001145FF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4</w:t>
            </w:r>
            <w:r w:rsidR="001145FF"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</w:tc>
        <w:tc>
          <w:tcPr>
            <w:tcW w:w="10186" w:type="dxa"/>
            <w:vAlign w:val="center"/>
          </w:tcPr>
          <w:p w:rsidR="001145FF" w:rsidRPr="00B27DB1" w:rsidRDefault="001145FF" w:rsidP="00AB3984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[</w:t>
            </w:r>
            <w:r w:rsidR="00AB3984"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12</w:t>
            </w: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marks: 2, 2, 2</w:t>
            </w:r>
            <w:r w:rsidR="00AB3984"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, 2, 2, 2</w:t>
            </w: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]</w:t>
            </w:r>
          </w:p>
        </w:tc>
      </w:tr>
      <w:tr w:rsidR="001145FF" w:rsidRPr="00B27DB1" w:rsidTr="009D5581">
        <w:tc>
          <w:tcPr>
            <w:tcW w:w="412" w:type="dxa"/>
            <w:vAlign w:val="center"/>
          </w:tcPr>
          <w:p w:rsidR="001145FF" w:rsidRPr="00B27DB1" w:rsidRDefault="001145FF" w:rsidP="001145FF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186" w:type="dxa"/>
            <w:vAlign w:val="center"/>
          </w:tcPr>
          <w:p w:rsidR="00522DE8" w:rsidRPr="00B27DB1" w:rsidRDefault="00522DE8" w:rsidP="001145F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145FF" w:rsidRPr="00B27DB1" w:rsidRDefault="001145FF" w:rsidP="001145F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sz w:val="22"/>
                <w:szCs w:val="22"/>
              </w:rPr>
              <w:t>For each of the linear functions defined by the tables below, state the equation:-</w:t>
            </w:r>
          </w:p>
        </w:tc>
      </w:tr>
      <w:tr w:rsidR="001145FF" w:rsidRPr="00B27DB1" w:rsidTr="009D5581">
        <w:trPr>
          <w:trHeight w:val="454"/>
        </w:trPr>
        <w:tc>
          <w:tcPr>
            <w:tcW w:w="412" w:type="dxa"/>
          </w:tcPr>
          <w:p w:rsidR="001145FF" w:rsidRPr="00B27DB1" w:rsidRDefault="001145FF" w:rsidP="000049F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a)</w:t>
            </w:r>
          </w:p>
        </w:tc>
        <w:tc>
          <w:tcPr>
            <w:tcW w:w="10186" w:type="dxa"/>
            <w:vAlign w:val="center"/>
          </w:tcPr>
          <w:p w:rsidR="001145FF" w:rsidRPr="00B27DB1" w:rsidRDefault="001145FF">
            <w:pPr>
              <w:rPr>
                <w:rFonts w:asciiTheme="minorHAnsi" w:hAnsiTheme="minorHAnsi" w:cstheme="minorHAnsi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109"/>
              <w:gridCol w:w="675"/>
              <w:gridCol w:w="665"/>
              <w:gridCol w:w="675"/>
              <w:gridCol w:w="665"/>
              <w:gridCol w:w="686"/>
              <w:gridCol w:w="665"/>
              <w:gridCol w:w="686"/>
              <w:gridCol w:w="665"/>
              <w:gridCol w:w="686"/>
              <w:gridCol w:w="665"/>
              <w:gridCol w:w="686"/>
              <w:gridCol w:w="665"/>
              <w:gridCol w:w="686"/>
            </w:tblGrid>
            <w:tr w:rsidR="001145FF" w:rsidRPr="00B27DB1" w:rsidTr="009D5581">
              <w:tc>
                <w:tcPr>
                  <w:tcW w:w="1109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675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665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5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665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665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665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65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665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</w:tc>
            </w:tr>
            <w:tr w:rsidR="001145FF" w:rsidRPr="00B27DB1" w:rsidTr="009D5581">
              <w:tc>
                <w:tcPr>
                  <w:tcW w:w="1109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y</w:t>
                  </w:r>
                </w:p>
              </w:tc>
              <w:tc>
                <w:tcPr>
                  <w:tcW w:w="675" w:type="dxa"/>
                </w:tcPr>
                <w:p w:rsidR="001145FF" w:rsidRPr="00B27DB1" w:rsidRDefault="004017B0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665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5" w:type="dxa"/>
                </w:tcPr>
                <w:p w:rsidR="001145FF" w:rsidRPr="00B27DB1" w:rsidRDefault="004017B0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665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1145FF" w:rsidRPr="00B27DB1" w:rsidRDefault="004017B0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14</w:t>
                  </w:r>
                </w:p>
              </w:tc>
              <w:tc>
                <w:tcPr>
                  <w:tcW w:w="665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1145FF" w:rsidRPr="00B27DB1" w:rsidRDefault="004017B0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665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1145FF" w:rsidRPr="00B27DB1" w:rsidRDefault="004017B0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665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1145FF" w:rsidRPr="00B27DB1" w:rsidRDefault="004017B0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26</w:t>
                  </w:r>
                </w:p>
              </w:tc>
              <w:tc>
                <w:tcPr>
                  <w:tcW w:w="665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1145FF" w:rsidRPr="00B27DB1" w:rsidRDefault="004017B0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30</w:t>
                  </w:r>
                </w:p>
              </w:tc>
            </w:tr>
            <w:tr w:rsidR="001145FF" w:rsidRPr="00B27DB1" w:rsidTr="009D5581">
              <w:tc>
                <w:tcPr>
                  <w:tcW w:w="1109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First difference</w:t>
                  </w:r>
                </w:p>
              </w:tc>
              <w:tc>
                <w:tcPr>
                  <w:tcW w:w="675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1145FF" w:rsidRPr="00B27DB1" w:rsidRDefault="00EC3710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75" w:type="dxa"/>
                </w:tcPr>
                <w:p w:rsidR="001145FF" w:rsidRPr="00B27DB1" w:rsidRDefault="001145FF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1145FF" w:rsidRPr="00B27DB1" w:rsidRDefault="00EC3710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86" w:type="dxa"/>
                </w:tcPr>
                <w:p w:rsidR="001145FF" w:rsidRPr="00B27DB1" w:rsidRDefault="001145FF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1145FF" w:rsidRPr="00B27DB1" w:rsidRDefault="00EC3710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86" w:type="dxa"/>
                </w:tcPr>
                <w:p w:rsidR="001145FF" w:rsidRPr="00B27DB1" w:rsidRDefault="001145FF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1145FF" w:rsidRPr="00B27DB1" w:rsidRDefault="00EC3710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86" w:type="dxa"/>
                </w:tcPr>
                <w:p w:rsidR="001145FF" w:rsidRPr="00B27DB1" w:rsidRDefault="001145FF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1145FF" w:rsidRPr="00B27DB1" w:rsidRDefault="00EC3710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86" w:type="dxa"/>
                </w:tcPr>
                <w:p w:rsidR="001145FF" w:rsidRPr="00B27DB1" w:rsidRDefault="001145FF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1145FF" w:rsidRPr="00B27DB1" w:rsidRDefault="00EC3710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86" w:type="dxa"/>
                </w:tcPr>
                <w:p w:rsidR="001145FF" w:rsidRPr="00B27DB1" w:rsidRDefault="001145FF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</w:tr>
          </w:tbl>
          <w:p w:rsidR="001145FF" w:rsidRPr="00B27DB1" w:rsidRDefault="001145FF" w:rsidP="001145F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0D2893" w:rsidRPr="00B27DB1" w:rsidRDefault="001145FF" w:rsidP="000D2893">
            <w:pPr>
              <w:rPr>
                <w:rFonts w:asciiTheme="minorHAnsi" w:hAnsiTheme="minorHAnsi" w:cstheme="minorHAnsi"/>
                <w:b/>
              </w:rPr>
            </w:pPr>
            <w:r w:rsidRPr="00B27DB1">
              <w:rPr>
                <w:rFonts w:asciiTheme="minorHAnsi" w:hAnsiTheme="minorHAnsi" w:cstheme="minorHAnsi"/>
                <w:sz w:val="22"/>
                <w:szCs w:val="22"/>
              </w:rPr>
              <w:t xml:space="preserve">Equation is y = </w:t>
            </w:r>
            <w:r w:rsidR="00EC3710" w:rsidRPr="00B27DB1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4x + 6</w:t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   </w:t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</w:rPr>
              <w:t xml:space="preserve">Correct y gradient </w:t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</w:rPr>
              <w:sym w:font="Wingdings 2" w:char="F050"/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</w:rPr>
              <w:tab/>
              <w:t xml:space="preserve">Correct x intercept </w:t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</w:rPr>
              <w:sym w:font="Wingdings 2" w:char="F050"/>
            </w:r>
          </w:p>
          <w:p w:rsidR="001145FF" w:rsidRPr="00B27DB1" w:rsidRDefault="000D2893" w:rsidP="000D289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</w:rPr>
              <w:br w:type="page"/>
            </w:r>
          </w:p>
        </w:tc>
      </w:tr>
      <w:tr w:rsidR="001145FF" w:rsidRPr="00B27DB1" w:rsidTr="009D5581">
        <w:trPr>
          <w:trHeight w:val="454"/>
        </w:trPr>
        <w:tc>
          <w:tcPr>
            <w:tcW w:w="412" w:type="dxa"/>
            <w:shd w:val="clear" w:color="auto" w:fill="auto"/>
          </w:tcPr>
          <w:p w:rsidR="001145FF" w:rsidRPr="00B27DB1" w:rsidRDefault="00B27DB1" w:rsidP="000049F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b)</w:t>
            </w:r>
          </w:p>
        </w:tc>
        <w:tc>
          <w:tcPr>
            <w:tcW w:w="10186" w:type="dxa"/>
            <w:vAlign w:val="center"/>
          </w:tcPr>
          <w:p w:rsidR="001145FF" w:rsidRPr="00B27DB1" w:rsidRDefault="001145FF">
            <w:pPr>
              <w:rPr>
                <w:rFonts w:asciiTheme="minorHAnsi" w:hAnsiTheme="minorHAnsi" w:cstheme="minorHAnsi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108"/>
              <w:gridCol w:w="687"/>
              <w:gridCol w:w="667"/>
              <w:gridCol w:w="677"/>
              <w:gridCol w:w="668"/>
              <w:gridCol w:w="678"/>
              <w:gridCol w:w="668"/>
              <w:gridCol w:w="678"/>
              <w:gridCol w:w="668"/>
              <w:gridCol w:w="678"/>
              <w:gridCol w:w="668"/>
              <w:gridCol w:w="678"/>
              <w:gridCol w:w="668"/>
              <w:gridCol w:w="688"/>
            </w:tblGrid>
            <w:tr w:rsidR="001145FF" w:rsidRPr="00B27DB1" w:rsidTr="009D5581">
              <w:tc>
                <w:tcPr>
                  <w:tcW w:w="1108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687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667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7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668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8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668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8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668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8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68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8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668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8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</w:tc>
            </w:tr>
            <w:tr w:rsidR="001145FF" w:rsidRPr="00B27DB1" w:rsidTr="009D5581">
              <w:tc>
                <w:tcPr>
                  <w:tcW w:w="1108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y</w:t>
                  </w:r>
                </w:p>
              </w:tc>
              <w:tc>
                <w:tcPr>
                  <w:tcW w:w="687" w:type="dxa"/>
                </w:tcPr>
                <w:p w:rsidR="001145FF" w:rsidRPr="00B27DB1" w:rsidRDefault="004017B0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667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7" w:type="dxa"/>
                </w:tcPr>
                <w:p w:rsidR="001145FF" w:rsidRPr="00B27DB1" w:rsidRDefault="004017B0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668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8" w:type="dxa"/>
                </w:tcPr>
                <w:p w:rsidR="001145FF" w:rsidRPr="00B27DB1" w:rsidRDefault="004017B0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668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8" w:type="dxa"/>
                </w:tcPr>
                <w:p w:rsidR="001145FF" w:rsidRPr="00B27DB1" w:rsidRDefault="004017B0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668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8" w:type="dxa"/>
                </w:tcPr>
                <w:p w:rsidR="001145FF" w:rsidRPr="00B27DB1" w:rsidRDefault="004017B0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668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8" w:type="dxa"/>
                </w:tcPr>
                <w:p w:rsidR="001145FF" w:rsidRPr="00B27DB1" w:rsidRDefault="004017B0" w:rsidP="004017B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668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8" w:type="dxa"/>
                </w:tcPr>
                <w:p w:rsidR="001145FF" w:rsidRPr="00B27DB1" w:rsidRDefault="001145FF" w:rsidP="004017B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-</w:t>
                  </w:r>
                  <w:r w:rsidR="004017B0"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</w:tr>
            <w:tr w:rsidR="001145FF" w:rsidRPr="00B27DB1" w:rsidTr="009D5581">
              <w:tc>
                <w:tcPr>
                  <w:tcW w:w="1108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First difference</w:t>
                  </w:r>
                </w:p>
              </w:tc>
              <w:tc>
                <w:tcPr>
                  <w:tcW w:w="687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7" w:type="dxa"/>
                </w:tcPr>
                <w:p w:rsidR="001145FF" w:rsidRPr="00B27DB1" w:rsidRDefault="00EC3710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-3</w:t>
                  </w:r>
                </w:p>
              </w:tc>
              <w:tc>
                <w:tcPr>
                  <w:tcW w:w="677" w:type="dxa"/>
                </w:tcPr>
                <w:p w:rsidR="001145FF" w:rsidRPr="00B27DB1" w:rsidRDefault="001145FF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668" w:type="dxa"/>
                </w:tcPr>
                <w:p w:rsidR="001145FF" w:rsidRPr="00B27DB1" w:rsidRDefault="00EC3710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-3</w:t>
                  </w:r>
                </w:p>
              </w:tc>
              <w:tc>
                <w:tcPr>
                  <w:tcW w:w="678" w:type="dxa"/>
                </w:tcPr>
                <w:p w:rsidR="001145FF" w:rsidRPr="00B27DB1" w:rsidRDefault="001145FF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668" w:type="dxa"/>
                </w:tcPr>
                <w:p w:rsidR="001145FF" w:rsidRPr="00B27DB1" w:rsidRDefault="00EC3710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-3</w:t>
                  </w:r>
                </w:p>
              </w:tc>
              <w:tc>
                <w:tcPr>
                  <w:tcW w:w="678" w:type="dxa"/>
                </w:tcPr>
                <w:p w:rsidR="001145FF" w:rsidRPr="00B27DB1" w:rsidRDefault="001145FF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668" w:type="dxa"/>
                </w:tcPr>
                <w:p w:rsidR="001145FF" w:rsidRPr="00B27DB1" w:rsidRDefault="00EC3710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-3</w:t>
                  </w:r>
                </w:p>
              </w:tc>
              <w:tc>
                <w:tcPr>
                  <w:tcW w:w="678" w:type="dxa"/>
                </w:tcPr>
                <w:p w:rsidR="001145FF" w:rsidRPr="00B27DB1" w:rsidRDefault="001145FF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668" w:type="dxa"/>
                </w:tcPr>
                <w:p w:rsidR="001145FF" w:rsidRPr="00B27DB1" w:rsidRDefault="00EC3710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-3</w:t>
                  </w:r>
                </w:p>
              </w:tc>
              <w:tc>
                <w:tcPr>
                  <w:tcW w:w="678" w:type="dxa"/>
                </w:tcPr>
                <w:p w:rsidR="001145FF" w:rsidRPr="00B27DB1" w:rsidRDefault="001145FF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668" w:type="dxa"/>
                </w:tcPr>
                <w:p w:rsidR="001145FF" w:rsidRPr="00B27DB1" w:rsidRDefault="00EC3710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-3</w:t>
                  </w:r>
                </w:p>
              </w:tc>
              <w:tc>
                <w:tcPr>
                  <w:tcW w:w="688" w:type="dxa"/>
                </w:tcPr>
                <w:p w:rsidR="001145FF" w:rsidRPr="00B27DB1" w:rsidRDefault="001145FF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</w:tr>
          </w:tbl>
          <w:p w:rsidR="001145FF" w:rsidRPr="00B27DB1" w:rsidRDefault="001145FF" w:rsidP="001145F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0D2893" w:rsidRPr="00B27DB1" w:rsidRDefault="001145FF" w:rsidP="000D2893">
            <w:pPr>
              <w:rPr>
                <w:rFonts w:asciiTheme="minorHAnsi" w:hAnsiTheme="minorHAnsi" w:cstheme="minorHAnsi"/>
                <w:b/>
                <w:color w:val="FF0000"/>
              </w:rPr>
            </w:pPr>
            <w:r w:rsidRPr="00B27DB1">
              <w:rPr>
                <w:rFonts w:asciiTheme="minorHAnsi" w:hAnsiTheme="minorHAnsi" w:cstheme="minorHAnsi"/>
                <w:sz w:val="22"/>
                <w:szCs w:val="22"/>
              </w:rPr>
              <w:t>Equation is y =</w:t>
            </w:r>
            <w:r w:rsidR="00EC3710" w:rsidRPr="00B27DB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EC3710" w:rsidRPr="00B27DB1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-3x + 15</w:t>
            </w:r>
            <w:r w:rsidR="00EC3710" w:rsidRPr="00B27DB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 </w:t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</w:rPr>
              <w:t xml:space="preserve"> Correct y gradient </w:t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</w:rPr>
              <w:sym w:font="Wingdings 2" w:char="F050"/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</w:rPr>
              <w:tab/>
              <w:t xml:space="preserve">Correct x intercept </w:t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</w:rPr>
              <w:sym w:font="Wingdings 2" w:char="F050"/>
            </w:r>
          </w:p>
          <w:p w:rsidR="001145FF" w:rsidRPr="00B27DB1" w:rsidRDefault="001145FF" w:rsidP="001145F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145FF" w:rsidRPr="00B27DB1" w:rsidTr="009D5581">
        <w:trPr>
          <w:trHeight w:val="454"/>
        </w:trPr>
        <w:tc>
          <w:tcPr>
            <w:tcW w:w="412" w:type="dxa"/>
            <w:shd w:val="clear" w:color="auto" w:fill="auto"/>
          </w:tcPr>
          <w:p w:rsidR="001145FF" w:rsidRPr="00B27DB1" w:rsidRDefault="001145FF" w:rsidP="000049F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c)</w:t>
            </w:r>
          </w:p>
        </w:tc>
        <w:tc>
          <w:tcPr>
            <w:tcW w:w="10186" w:type="dxa"/>
            <w:vAlign w:val="center"/>
          </w:tcPr>
          <w:p w:rsidR="001145FF" w:rsidRPr="00B27DB1" w:rsidRDefault="001145FF" w:rsidP="001145F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14"/>
              <w:gridCol w:w="714"/>
              <w:gridCol w:w="714"/>
              <w:gridCol w:w="714"/>
              <w:gridCol w:w="714"/>
              <w:gridCol w:w="714"/>
              <w:gridCol w:w="714"/>
              <w:gridCol w:w="714"/>
              <w:gridCol w:w="714"/>
              <w:gridCol w:w="714"/>
              <w:gridCol w:w="714"/>
              <w:gridCol w:w="714"/>
              <w:gridCol w:w="714"/>
              <w:gridCol w:w="714"/>
            </w:tblGrid>
            <w:tr w:rsidR="001145FF" w:rsidRPr="00B27DB1" w:rsidTr="009D5581"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</w:tc>
            </w:tr>
            <w:tr w:rsidR="001145FF" w:rsidRPr="00B27DB1" w:rsidTr="009D5581"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y</w:t>
                  </w:r>
                </w:p>
              </w:tc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25</w:t>
                  </w:r>
                </w:p>
              </w:tc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34</w:t>
                  </w:r>
                </w:p>
              </w:tc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43</w:t>
                  </w:r>
                </w:p>
              </w:tc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52</w:t>
                  </w:r>
                </w:p>
              </w:tc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61</w:t>
                  </w:r>
                </w:p>
              </w:tc>
            </w:tr>
            <w:tr w:rsidR="001145FF" w:rsidRPr="00B27DB1" w:rsidTr="009D5581"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First difference</w:t>
                  </w:r>
                </w:p>
              </w:tc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B27DB1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B27DB1" w:rsidRDefault="001145FF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B27DB1" w:rsidRDefault="009D5581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714" w:type="dxa"/>
                </w:tcPr>
                <w:p w:rsidR="001145FF" w:rsidRPr="00B27DB1" w:rsidRDefault="001145FF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B27DB1" w:rsidRDefault="009D5581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714" w:type="dxa"/>
                </w:tcPr>
                <w:p w:rsidR="001145FF" w:rsidRPr="00B27DB1" w:rsidRDefault="001145FF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B27DB1" w:rsidRDefault="009D5581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714" w:type="dxa"/>
                </w:tcPr>
                <w:p w:rsidR="001145FF" w:rsidRPr="00B27DB1" w:rsidRDefault="001145FF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B27DB1" w:rsidRDefault="009D5581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714" w:type="dxa"/>
                </w:tcPr>
                <w:p w:rsidR="001145FF" w:rsidRPr="00B27DB1" w:rsidRDefault="001145FF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B27DB1" w:rsidRDefault="009D5581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714" w:type="dxa"/>
                </w:tcPr>
                <w:p w:rsidR="001145FF" w:rsidRPr="00B27DB1" w:rsidRDefault="001145FF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</w:tr>
          </w:tbl>
          <w:p w:rsidR="001145FF" w:rsidRPr="00B27DB1" w:rsidRDefault="001145FF" w:rsidP="001145F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0D2893" w:rsidRPr="00B27DB1" w:rsidRDefault="001145FF" w:rsidP="000D2893">
            <w:pPr>
              <w:rPr>
                <w:rFonts w:asciiTheme="minorHAnsi" w:hAnsiTheme="minorHAnsi" w:cstheme="minorHAnsi"/>
                <w:b/>
                <w:color w:val="FF0000"/>
              </w:rPr>
            </w:pPr>
            <w:r w:rsidRPr="00B27DB1">
              <w:rPr>
                <w:rFonts w:asciiTheme="minorHAnsi" w:hAnsiTheme="minorHAnsi" w:cstheme="minorHAnsi"/>
                <w:sz w:val="22"/>
                <w:szCs w:val="22"/>
              </w:rPr>
              <w:t xml:space="preserve">Equation is </w:t>
            </w:r>
            <w:r w:rsidRPr="00B27DB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y = </w:t>
            </w:r>
            <w:r w:rsidR="009D5581" w:rsidRPr="00B27DB1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9x + 7</w:t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</w:rPr>
              <w:t xml:space="preserve"> </w:t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</w:rPr>
              <w:tab/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</w:rPr>
              <w:tab/>
              <w:t xml:space="preserve">Correct y gradient </w:t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</w:rPr>
              <w:sym w:font="Wingdings 2" w:char="F050"/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</w:rPr>
              <w:tab/>
              <w:t xml:space="preserve">Correct x intercept </w:t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</w:rPr>
              <w:sym w:font="Wingdings 2" w:char="F050"/>
            </w:r>
          </w:p>
          <w:p w:rsidR="001145FF" w:rsidRPr="00B27DB1" w:rsidRDefault="001145FF" w:rsidP="001145F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017B0" w:rsidRPr="00B27DB1" w:rsidTr="009D5581">
        <w:trPr>
          <w:trHeight w:val="454"/>
        </w:trPr>
        <w:tc>
          <w:tcPr>
            <w:tcW w:w="412" w:type="dxa"/>
            <w:shd w:val="clear" w:color="auto" w:fill="auto"/>
          </w:tcPr>
          <w:p w:rsidR="004017B0" w:rsidRPr="00B27DB1" w:rsidRDefault="004017B0" w:rsidP="00837D9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d)</w:t>
            </w:r>
          </w:p>
        </w:tc>
        <w:tc>
          <w:tcPr>
            <w:tcW w:w="10186" w:type="dxa"/>
            <w:vAlign w:val="center"/>
          </w:tcPr>
          <w:p w:rsidR="004017B0" w:rsidRPr="00B27DB1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W w:w="1004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108"/>
              <w:gridCol w:w="675"/>
              <w:gridCol w:w="666"/>
              <w:gridCol w:w="676"/>
              <w:gridCol w:w="666"/>
              <w:gridCol w:w="676"/>
              <w:gridCol w:w="666"/>
              <w:gridCol w:w="687"/>
              <w:gridCol w:w="666"/>
              <w:gridCol w:w="687"/>
              <w:gridCol w:w="666"/>
              <w:gridCol w:w="687"/>
              <w:gridCol w:w="666"/>
              <w:gridCol w:w="850"/>
            </w:tblGrid>
            <w:tr w:rsidR="004017B0" w:rsidRPr="00B27DB1" w:rsidTr="009D5581">
              <w:tc>
                <w:tcPr>
                  <w:tcW w:w="1108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675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666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6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666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6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66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7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666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7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666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7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666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850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12</w:t>
                  </w:r>
                </w:p>
              </w:tc>
            </w:tr>
            <w:tr w:rsidR="004017B0" w:rsidRPr="00B27DB1" w:rsidTr="009D5581">
              <w:tc>
                <w:tcPr>
                  <w:tcW w:w="1108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y</w:t>
                  </w:r>
                </w:p>
              </w:tc>
              <w:tc>
                <w:tcPr>
                  <w:tcW w:w="675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6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-3</w:t>
                  </w:r>
                </w:p>
              </w:tc>
              <w:tc>
                <w:tcPr>
                  <w:tcW w:w="666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6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66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7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666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7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666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7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25</w:t>
                  </w:r>
                </w:p>
              </w:tc>
              <w:tc>
                <w:tcPr>
                  <w:tcW w:w="666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850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32</w:t>
                  </w:r>
                </w:p>
              </w:tc>
            </w:tr>
            <w:tr w:rsidR="004017B0" w:rsidRPr="00B27DB1" w:rsidTr="009D5581">
              <w:tc>
                <w:tcPr>
                  <w:tcW w:w="1108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First difference</w:t>
                  </w:r>
                </w:p>
              </w:tc>
              <w:tc>
                <w:tcPr>
                  <w:tcW w:w="675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6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4017B0" w:rsidRPr="00B27DB1" w:rsidRDefault="009D5581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676" w:type="dxa"/>
                </w:tcPr>
                <w:p w:rsidR="004017B0" w:rsidRPr="00B27DB1" w:rsidRDefault="004017B0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4017B0" w:rsidRPr="00B27DB1" w:rsidRDefault="009D5581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687" w:type="dxa"/>
                </w:tcPr>
                <w:p w:rsidR="004017B0" w:rsidRPr="00B27DB1" w:rsidRDefault="004017B0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4017B0" w:rsidRPr="00B27DB1" w:rsidRDefault="009D5581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687" w:type="dxa"/>
                </w:tcPr>
                <w:p w:rsidR="004017B0" w:rsidRPr="00B27DB1" w:rsidRDefault="004017B0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4017B0" w:rsidRPr="00B27DB1" w:rsidRDefault="009D5581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687" w:type="dxa"/>
                </w:tcPr>
                <w:p w:rsidR="004017B0" w:rsidRPr="00B27DB1" w:rsidRDefault="004017B0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4017B0" w:rsidRPr="00B27DB1" w:rsidRDefault="009D5581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850" w:type="dxa"/>
                </w:tcPr>
                <w:p w:rsidR="004017B0" w:rsidRPr="00B27DB1" w:rsidRDefault="004017B0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</w:tr>
          </w:tbl>
          <w:p w:rsidR="004017B0" w:rsidRPr="00B27DB1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017B0" w:rsidRPr="00B27DB1" w:rsidRDefault="004017B0" w:rsidP="00837D90">
            <w:pPr>
              <w:rPr>
                <w:rFonts w:asciiTheme="minorHAnsi" w:hAnsiTheme="minorHAnsi" w:cstheme="minorHAnsi"/>
                <w:b/>
              </w:rPr>
            </w:pPr>
            <w:r w:rsidRPr="00B27DB1">
              <w:rPr>
                <w:rFonts w:asciiTheme="minorHAnsi" w:hAnsiTheme="minorHAnsi" w:cstheme="minorHAnsi"/>
                <w:sz w:val="22"/>
                <w:szCs w:val="22"/>
              </w:rPr>
              <w:t xml:space="preserve">Equation is </w:t>
            </w:r>
            <w:r w:rsidRPr="00B27DB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y = </w:t>
            </w:r>
            <w:r w:rsidR="009D5581" w:rsidRPr="00B27DB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  <w:r w:rsidR="009D5581" w:rsidRPr="00B27DB1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7x/2 </w:t>
            </w:r>
            <w:r w:rsidR="00003D9C" w:rsidRPr="00B27DB1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–</w:t>
            </w:r>
            <w:r w:rsidR="009D5581" w:rsidRPr="00B27DB1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 10</w:t>
            </w:r>
            <w:r w:rsidR="00003D9C" w:rsidRPr="00B27DB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  <w:r w:rsidR="000D2893" w:rsidRPr="00B27DB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ab/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</w:rPr>
              <w:t xml:space="preserve">Correct y gradient </w:t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</w:rPr>
              <w:sym w:font="Wingdings 2" w:char="F050"/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</w:rPr>
              <w:tab/>
              <w:t xml:space="preserve">Correct x intercept </w:t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</w:rPr>
              <w:sym w:font="Wingdings 2" w:char="F050"/>
            </w:r>
            <w:r w:rsidRPr="00B27DB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</w:r>
          </w:p>
        </w:tc>
      </w:tr>
      <w:tr w:rsidR="004017B0" w:rsidRPr="00B27DB1" w:rsidTr="009D5581">
        <w:trPr>
          <w:trHeight w:val="454"/>
        </w:trPr>
        <w:tc>
          <w:tcPr>
            <w:tcW w:w="412" w:type="dxa"/>
            <w:shd w:val="clear" w:color="auto" w:fill="auto"/>
          </w:tcPr>
          <w:p w:rsidR="004017B0" w:rsidRPr="00B27DB1" w:rsidRDefault="00AB3984" w:rsidP="00837D9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  <w:r w:rsidR="004017B0"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10186" w:type="dxa"/>
            <w:vAlign w:val="center"/>
          </w:tcPr>
          <w:p w:rsidR="004017B0" w:rsidRPr="00B27DB1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108"/>
              <w:gridCol w:w="685"/>
              <w:gridCol w:w="664"/>
              <w:gridCol w:w="686"/>
              <w:gridCol w:w="664"/>
              <w:gridCol w:w="686"/>
              <w:gridCol w:w="664"/>
              <w:gridCol w:w="686"/>
              <w:gridCol w:w="664"/>
              <w:gridCol w:w="686"/>
              <w:gridCol w:w="664"/>
              <w:gridCol w:w="686"/>
            </w:tblGrid>
            <w:tr w:rsidR="00AB3984" w:rsidRPr="00B27DB1" w:rsidTr="009D5581">
              <w:tc>
                <w:tcPr>
                  <w:tcW w:w="1108" w:type="dxa"/>
                </w:tcPr>
                <w:p w:rsidR="00AB3984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685" w:type="dxa"/>
                </w:tcPr>
                <w:p w:rsidR="00AB3984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664" w:type="dxa"/>
                </w:tcPr>
                <w:p w:rsidR="00AB3984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AB3984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664" w:type="dxa"/>
                </w:tcPr>
                <w:p w:rsidR="00AB3984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AB3984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664" w:type="dxa"/>
                </w:tcPr>
                <w:p w:rsidR="00AB3984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AB3984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664" w:type="dxa"/>
                </w:tcPr>
                <w:p w:rsidR="00AB3984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AB3984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664" w:type="dxa"/>
                </w:tcPr>
                <w:p w:rsidR="00AB3984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AB3984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18</w:t>
                  </w:r>
                </w:p>
              </w:tc>
            </w:tr>
            <w:tr w:rsidR="00AB3984" w:rsidRPr="00B27DB1" w:rsidTr="009D5581">
              <w:tc>
                <w:tcPr>
                  <w:tcW w:w="1108" w:type="dxa"/>
                </w:tcPr>
                <w:p w:rsidR="00AB3984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y</w:t>
                  </w:r>
                </w:p>
              </w:tc>
              <w:tc>
                <w:tcPr>
                  <w:tcW w:w="685" w:type="dxa"/>
                </w:tcPr>
                <w:p w:rsidR="00AB3984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29</w:t>
                  </w:r>
                </w:p>
              </w:tc>
              <w:tc>
                <w:tcPr>
                  <w:tcW w:w="664" w:type="dxa"/>
                </w:tcPr>
                <w:p w:rsidR="00AB3984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AB3984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664" w:type="dxa"/>
                </w:tcPr>
                <w:p w:rsidR="00AB3984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AB3984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664" w:type="dxa"/>
                </w:tcPr>
                <w:p w:rsidR="00AB3984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AB3984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664" w:type="dxa"/>
                </w:tcPr>
                <w:p w:rsidR="00AB3984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AB3984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664" w:type="dxa"/>
                </w:tcPr>
                <w:p w:rsidR="00AB3984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AB3984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-1</w:t>
                  </w:r>
                </w:p>
              </w:tc>
            </w:tr>
            <w:tr w:rsidR="00AB3984" w:rsidRPr="00B27DB1" w:rsidTr="009D5581">
              <w:tc>
                <w:tcPr>
                  <w:tcW w:w="1108" w:type="dxa"/>
                </w:tcPr>
                <w:p w:rsidR="00AB3984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First difference</w:t>
                  </w:r>
                </w:p>
              </w:tc>
              <w:tc>
                <w:tcPr>
                  <w:tcW w:w="685" w:type="dxa"/>
                </w:tcPr>
                <w:p w:rsidR="00AB3984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4" w:type="dxa"/>
                </w:tcPr>
                <w:p w:rsidR="00AB3984" w:rsidRPr="00B27DB1" w:rsidRDefault="009D5581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-6</w:t>
                  </w:r>
                </w:p>
              </w:tc>
              <w:tc>
                <w:tcPr>
                  <w:tcW w:w="686" w:type="dxa"/>
                </w:tcPr>
                <w:p w:rsidR="00AB3984" w:rsidRPr="00B27DB1" w:rsidRDefault="00AB3984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664" w:type="dxa"/>
                </w:tcPr>
                <w:p w:rsidR="00AB3984" w:rsidRPr="00B27DB1" w:rsidRDefault="009D5581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-6</w:t>
                  </w:r>
                </w:p>
              </w:tc>
              <w:tc>
                <w:tcPr>
                  <w:tcW w:w="686" w:type="dxa"/>
                </w:tcPr>
                <w:p w:rsidR="00AB3984" w:rsidRPr="00B27DB1" w:rsidRDefault="00AB3984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664" w:type="dxa"/>
                </w:tcPr>
                <w:p w:rsidR="00AB3984" w:rsidRPr="00B27DB1" w:rsidRDefault="009D5581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-6</w:t>
                  </w:r>
                </w:p>
              </w:tc>
              <w:tc>
                <w:tcPr>
                  <w:tcW w:w="686" w:type="dxa"/>
                </w:tcPr>
                <w:p w:rsidR="00AB3984" w:rsidRPr="00B27DB1" w:rsidRDefault="00AB3984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664" w:type="dxa"/>
                </w:tcPr>
                <w:p w:rsidR="00AB3984" w:rsidRPr="00B27DB1" w:rsidRDefault="009D5581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-6</w:t>
                  </w:r>
                </w:p>
              </w:tc>
              <w:tc>
                <w:tcPr>
                  <w:tcW w:w="686" w:type="dxa"/>
                </w:tcPr>
                <w:p w:rsidR="00AB3984" w:rsidRPr="00B27DB1" w:rsidRDefault="00AB3984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664" w:type="dxa"/>
                </w:tcPr>
                <w:p w:rsidR="00AB3984" w:rsidRPr="00B27DB1" w:rsidRDefault="009D5581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-6</w:t>
                  </w:r>
                </w:p>
              </w:tc>
              <w:tc>
                <w:tcPr>
                  <w:tcW w:w="686" w:type="dxa"/>
                </w:tcPr>
                <w:p w:rsidR="00AB3984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:rsidR="004017B0" w:rsidRPr="00B27DB1" w:rsidRDefault="009D5581" w:rsidP="00837D90">
            <w:pPr>
              <w:rPr>
                <w:rFonts w:asciiTheme="minorHAnsi" w:hAnsiTheme="minorHAnsi" w:cstheme="minorHAnsi"/>
                <w:b/>
              </w:rPr>
            </w:pPr>
            <w:r w:rsidRPr="00B27DB1">
              <w:rPr>
                <w:rFonts w:asciiTheme="minorHAnsi" w:hAnsiTheme="minorHAnsi" w:cstheme="minorHAnsi"/>
                <w:sz w:val="22"/>
                <w:szCs w:val="22"/>
              </w:rPr>
              <w:t xml:space="preserve">Equation is </w:t>
            </w:r>
            <w:r w:rsidRPr="00B27DB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y =  </w:t>
            </w:r>
            <w:r w:rsidRPr="00B27DB1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-3x + 3</w:t>
            </w:r>
            <w:r w:rsidR="009E41AE" w:rsidRPr="00B27DB1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5</w:t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ab/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ab/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</w:rPr>
              <w:t xml:space="preserve">Correct y gradient </w:t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</w:rPr>
              <w:sym w:font="Wingdings 2" w:char="F050"/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</w:rPr>
              <w:tab/>
              <w:t xml:space="preserve">Correct x intercept </w:t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</w:rPr>
              <w:sym w:font="Wingdings 2" w:char="F050"/>
            </w:r>
            <w:r w:rsidR="004017B0" w:rsidRPr="00B27DB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</w:r>
          </w:p>
        </w:tc>
      </w:tr>
      <w:tr w:rsidR="004017B0" w:rsidRPr="00B27DB1" w:rsidTr="009D5581">
        <w:trPr>
          <w:trHeight w:val="454"/>
        </w:trPr>
        <w:tc>
          <w:tcPr>
            <w:tcW w:w="412" w:type="dxa"/>
            <w:shd w:val="clear" w:color="auto" w:fill="auto"/>
          </w:tcPr>
          <w:p w:rsidR="004017B0" w:rsidRPr="00B27DB1" w:rsidRDefault="00AB3984" w:rsidP="00837D9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f</w:t>
            </w:r>
            <w:r w:rsidR="004017B0" w:rsidRPr="00B27DB1">
              <w:rPr>
                <w:rFonts w:asciiTheme="minorHAns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10186" w:type="dxa"/>
            <w:vAlign w:val="center"/>
          </w:tcPr>
          <w:p w:rsidR="004017B0" w:rsidRPr="00B27DB1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W w:w="9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568"/>
              <w:gridCol w:w="850"/>
              <w:gridCol w:w="567"/>
              <w:gridCol w:w="709"/>
              <w:gridCol w:w="567"/>
              <w:gridCol w:w="709"/>
              <w:gridCol w:w="567"/>
              <w:gridCol w:w="709"/>
              <w:gridCol w:w="567"/>
              <w:gridCol w:w="708"/>
              <w:gridCol w:w="567"/>
              <w:gridCol w:w="709"/>
              <w:gridCol w:w="567"/>
              <w:gridCol w:w="632"/>
            </w:tblGrid>
            <w:tr w:rsidR="009D5581" w:rsidRPr="00B27DB1" w:rsidTr="009D5581">
              <w:tc>
                <w:tcPr>
                  <w:tcW w:w="1568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:rsidR="004017B0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2</w:t>
                  </w:r>
                  <w:r w:rsidR="004017B0"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567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09" w:type="dxa"/>
                </w:tcPr>
                <w:p w:rsidR="004017B0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567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09" w:type="dxa"/>
                </w:tcPr>
                <w:p w:rsidR="004017B0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40</w:t>
                  </w:r>
                </w:p>
              </w:tc>
              <w:tc>
                <w:tcPr>
                  <w:tcW w:w="567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09" w:type="dxa"/>
                </w:tcPr>
                <w:p w:rsidR="004017B0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50</w:t>
                  </w:r>
                </w:p>
              </w:tc>
              <w:tc>
                <w:tcPr>
                  <w:tcW w:w="567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08" w:type="dxa"/>
                </w:tcPr>
                <w:p w:rsidR="004017B0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60</w:t>
                  </w:r>
                </w:p>
              </w:tc>
              <w:tc>
                <w:tcPr>
                  <w:tcW w:w="567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09" w:type="dxa"/>
                </w:tcPr>
                <w:p w:rsidR="004017B0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567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32" w:type="dxa"/>
                </w:tcPr>
                <w:p w:rsidR="004017B0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80</w:t>
                  </w:r>
                </w:p>
              </w:tc>
            </w:tr>
            <w:tr w:rsidR="009D5581" w:rsidRPr="00B27DB1" w:rsidTr="009D5581">
              <w:tc>
                <w:tcPr>
                  <w:tcW w:w="1568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y</w:t>
                  </w:r>
                </w:p>
              </w:tc>
              <w:tc>
                <w:tcPr>
                  <w:tcW w:w="850" w:type="dxa"/>
                </w:tcPr>
                <w:p w:rsidR="004017B0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117</w:t>
                  </w:r>
                </w:p>
              </w:tc>
              <w:tc>
                <w:tcPr>
                  <w:tcW w:w="567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09" w:type="dxa"/>
                </w:tcPr>
                <w:p w:rsidR="004017B0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97</w:t>
                  </w:r>
                </w:p>
              </w:tc>
              <w:tc>
                <w:tcPr>
                  <w:tcW w:w="567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09" w:type="dxa"/>
                </w:tcPr>
                <w:p w:rsidR="004017B0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77</w:t>
                  </w:r>
                </w:p>
              </w:tc>
              <w:tc>
                <w:tcPr>
                  <w:tcW w:w="567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09" w:type="dxa"/>
                </w:tcPr>
                <w:p w:rsidR="004017B0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57</w:t>
                  </w:r>
                </w:p>
              </w:tc>
              <w:tc>
                <w:tcPr>
                  <w:tcW w:w="567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08" w:type="dxa"/>
                </w:tcPr>
                <w:p w:rsidR="004017B0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37</w:t>
                  </w:r>
                </w:p>
              </w:tc>
              <w:tc>
                <w:tcPr>
                  <w:tcW w:w="567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09" w:type="dxa"/>
                </w:tcPr>
                <w:p w:rsidR="004017B0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567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32" w:type="dxa"/>
                </w:tcPr>
                <w:p w:rsidR="004017B0" w:rsidRPr="00B27DB1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-3</w:t>
                  </w:r>
                </w:p>
              </w:tc>
            </w:tr>
            <w:tr w:rsidR="009D5581" w:rsidRPr="00B27DB1" w:rsidTr="009D5581">
              <w:tc>
                <w:tcPr>
                  <w:tcW w:w="1568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First difference</w:t>
                  </w:r>
                </w:p>
              </w:tc>
              <w:tc>
                <w:tcPr>
                  <w:tcW w:w="850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567" w:type="dxa"/>
                </w:tcPr>
                <w:p w:rsidR="004017B0" w:rsidRPr="00B27DB1" w:rsidRDefault="009D5581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-20</w:t>
                  </w:r>
                </w:p>
              </w:tc>
              <w:tc>
                <w:tcPr>
                  <w:tcW w:w="709" w:type="dxa"/>
                </w:tcPr>
                <w:p w:rsidR="004017B0" w:rsidRPr="00B27DB1" w:rsidRDefault="004017B0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567" w:type="dxa"/>
                </w:tcPr>
                <w:p w:rsidR="004017B0" w:rsidRPr="00B27DB1" w:rsidRDefault="009D5581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-20</w:t>
                  </w:r>
                </w:p>
              </w:tc>
              <w:tc>
                <w:tcPr>
                  <w:tcW w:w="709" w:type="dxa"/>
                </w:tcPr>
                <w:p w:rsidR="004017B0" w:rsidRPr="00B27DB1" w:rsidRDefault="004017B0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567" w:type="dxa"/>
                </w:tcPr>
                <w:p w:rsidR="004017B0" w:rsidRPr="00B27DB1" w:rsidRDefault="009D5581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-20</w:t>
                  </w:r>
                </w:p>
              </w:tc>
              <w:tc>
                <w:tcPr>
                  <w:tcW w:w="709" w:type="dxa"/>
                </w:tcPr>
                <w:p w:rsidR="004017B0" w:rsidRPr="00B27DB1" w:rsidRDefault="004017B0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567" w:type="dxa"/>
                </w:tcPr>
                <w:p w:rsidR="004017B0" w:rsidRPr="00B27DB1" w:rsidRDefault="009D5581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-20</w:t>
                  </w:r>
                </w:p>
              </w:tc>
              <w:tc>
                <w:tcPr>
                  <w:tcW w:w="708" w:type="dxa"/>
                </w:tcPr>
                <w:p w:rsidR="004017B0" w:rsidRPr="00B27DB1" w:rsidRDefault="004017B0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567" w:type="dxa"/>
                </w:tcPr>
                <w:p w:rsidR="004017B0" w:rsidRPr="00B27DB1" w:rsidRDefault="009D5581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-20</w:t>
                  </w:r>
                </w:p>
              </w:tc>
              <w:tc>
                <w:tcPr>
                  <w:tcW w:w="709" w:type="dxa"/>
                </w:tcPr>
                <w:p w:rsidR="004017B0" w:rsidRPr="00B27DB1" w:rsidRDefault="004017B0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567" w:type="dxa"/>
                </w:tcPr>
                <w:p w:rsidR="004017B0" w:rsidRPr="00B27DB1" w:rsidRDefault="009D5581" w:rsidP="009D5581">
                  <w:pPr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B27DB1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-20</w:t>
                  </w:r>
                </w:p>
              </w:tc>
              <w:tc>
                <w:tcPr>
                  <w:tcW w:w="632" w:type="dxa"/>
                </w:tcPr>
                <w:p w:rsidR="004017B0" w:rsidRPr="00B27DB1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:rsidR="004017B0" w:rsidRPr="00B27DB1" w:rsidRDefault="004017B0" w:rsidP="00B27DB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27DB1">
              <w:rPr>
                <w:rFonts w:asciiTheme="minorHAnsi" w:hAnsiTheme="minorHAnsi" w:cstheme="minorHAnsi"/>
                <w:sz w:val="22"/>
                <w:szCs w:val="22"/>
              </w:rPr>
              <w:t xml:space="preserve">Equation is </w:t>
            </w:r>
            <w:r w:rsidRPr="00B27DB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y = </w:t>
            </w:r>
            <w:r w:rsidR="009D5581" w:rsidRPr="00B27DB1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-2x  + 157</w:t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ab/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</w:rPr>
              <w:t xml:space="preserve">Correct y gradient </w:t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</w:rPr>
              <w:sym w:font="Wingdings 2" w:char="F050"/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</w:rPr>
              <w:tab/>
              <w:t xml:space="preserve">Correct x intercept </w:t>
            </w:r>
            <w:r w:rsidR="000D2893" w:rsidRPr="00B27DB1">
              <w:rPr>
                <w:rFonts w:asciiTheme="minorHAnsi" w:hAnsiTheme="minorHAnsi" w:cstheme="minorHAnsi"/>
                <w:b/>
                <w:color w:val="FF0000"/>
              </w:rPr>
              <w:sym w:font="Wingdings 2" w:char="F050"/>
            </w:r>
          </w:p>
        </w:tc>
      </w:tr>
    </w:tbl>
    <w:p w:rsidR="001145FF" w:rsidRPr="00B27DB1" w:rsidRDefault="001145FF" w:rsidP="001145FF">
      <w:pPr>
        <w:rPr>
          <w:rFonts w:asciiTheme="minorHAnsi" w:hAnsiTheme="minorHAnsi" w:cstheme="minorHAnsi"/>
          <w:sz w:val="22"/>
          <w:szCs w:val="22"/>
        </w:rPr>
      </w:pPr>
    </w:p>
    <w:sectPr w:rsidR="001145FF" w:rsidRPr="00B27DB1" w:rsidSect="00CA7BFC">
      <w:footerReference w:type="default" r:id="rId23"/>
      <w:pgSz w:w="11906" w:h="16838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6E86" w:rsidRDefault="00EB6E86">
      <w:r>
        <w:separator/>
      </w:r>
    </w:p>
  </w:endnote>
  <w:endnote w:type="continuationSeparator" w:id="0">
    <w:p w:rsidR="00EB6E86" w:rsidRDefault="00EB6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7898" w:rsidRPr="003C6BF2" w:rsidRDefault="00977898" w:rsidP="003C6BF2">
    <w:pPr>
      <w:pStyle w:val="Footer"/>
      <w:tabs>
        <w:tab w:val="clear" w:pos="4153"/>
        <w:tab w:val="clear" w:pos="8306"/>
        <w:tab w:val="center" w:pos="5160"/>
        <w:tab w:val="right" w:pos="10200"/>
      </w:tabs>
      <w:rPr>
        <w:sz w:val="16"/>
        <w:szCs w:val="18"/>
      </w:rPr>
    </w:pPr>
    <w:r w:rsidRPr="00CC56E5">
      <w:rPr>
        <w:sz w:val="16"/>
        <w:szCs w:val="18"/>
        <w:lang w:val="en-US"/>
      </w:rPr>
      <w:fldChar w:fldCharType="begin"/>
    </w:r>
    <w:r w:rsidRPr="00CC56E5">
      <w:rPr>
        <w:sz w:val="16"/>
        <w:szCs w:val="18"/>
        <w:lang w:val="en-US"/>
      </w:rPr>
      <w:instrText xml:space="preserve"> FILENAME </w:instrText>
    </w:r>
    <w:r w:rsidRPr="00CC56E5">
      <w:rPr>
        <w:sz w:val="16"/>
        <w:szCs w:val="18"/>
        <w:lang w:val="en-US"/>
      </w:rPr>
      <w:fldChar w:fldCharType="separate"/>
    </w:r>
    <w:r w:rsidR="003B0E2E">
      <w:rPr>
        <w:noProof/>
        <w:sz w:val="16"/>
        <w:szCs w:val="18"/>
        <w:lang w:val="en-US"/>
      </w:rPr>
      <w:t>Year 10 2013 Investigation Linear Functions  In Class - Solution</w:t>
    </w:r>
    <w:r w:rsidRPr="00CC56E5">
      <w:rPr>
        <w:sz w:val="16"/>
        <w:szCs w:val="18"/>
        <w:lang w:val="en-US"/>
      </w:rPr>
      <w:fldChar w:fldCharType="end"/>
    </w:r>
    <w:r w:rsidRPr="003C6BF2">
      <w:rPr>
        <w:sz w:val="16"/>
        <w:szCs w:val="18"/>
      </w:rPr>
      <w:tab/>
      <w:t xml:space="preserve">Page </w:t>
    </w:r>
    <w:r w:rsidRPr="003C6BF2">
      <w:rPr>
        <w:sz w:val="16"/>
        <w:szCs w:val="18"/>
      </w:rPr>
      <w:fldChar w:fldCharType="begin"/>
    </w:r>
    <w:r w:rsidRPr="003C6BF2">
      <w:rPr>
        <w:sz w:val="16"/>
        <w:szCs w:val="18"/>
      </w:rPr>
      <w:instrText xml:space="preserve"> PAGE </w:instrText>
    </w:r>
    <w:r w:rsidRPr="003C6BF2">
      <w:rPr>
        <w:sz w:val="16"/>
        <w:szCs w:val="18"/>
      </w:rPr>
      <w:fldChar w:fldCharType="separate"/>
    </w:r>
    <w:r w:rsidR="003B0E2E">
      <w:rPr>
        <w:noProof/>
        <w:sz w:val="16"/>
        <w:szCs w:val="18"/>
      </w:rPr>
      <w:t>1</w:t>
    </w:r>
    <w:r w:rsidRPr="003C6BF2">
      <w:rPr>
        <w:sz w:val="16"/>
        <w:szCs w:val="18"/>
      </w:rPr>
      <w:fldChar w:fldCharType="end"/>
    </w:r>
    <w:r w:rsidRPr="003C6BF2">
      <w:rPr>
        <w:sz w:val="16"/>
        <w:szCs w:val="18"/>
      </w:rPr>
      <w:t xml:space="preserve"> of </w:t>
    </w:r>
    <w:r w:rsidRPr="003C6BF2">
      <w:rPr>
        <w:sz w:val="16"/>
        <w:szCs w:val="18"/>
      </w:rPr>
      <w:fldChar w:fldCharType="begin"/>
    </w:r>
    <w:r w:rsidRPr="003C6BF2">
      <w:rPr>
        <w:sz w:val="16"/>
        <w:szCs w:val="18"/>
      </w:rPr>
      <w:instrText xml:space="preserve"> NUMPAGES </w:instrText>
    </w:r>
    <w:r w:rsidRPr="003C6BF2">
      <w:rPr>
        <w:sz w:val="16"/>
        <w:szCs w:val="18"/>
      </w:rPr>
      <w:fldChar w:fldCharType="separate"/>
    </w:r>
    <w:r w:rsidR="003B0E2E">
      <w:rPr>
        <w:noProof/>
        <w:sz w:val="16"/>
        <w:szCs w:val="18"/>
      </w:rPr>
      <w:t>4</w:t>
    </w:r>
    <w:r w:rsidRPr="003C6BF2">
      <w:rPr>
        <w:sz w:val="16"/>
        <w:szCs w:val="18"/>
      </w:rPr>
      <w:fldChar w:fldCharType="end"/>
    </w:r>
    <w:r w:rsidRPr="003C6BF2">
      <w:rPr>
        <w:sz w:val="16"/>
        <w:szCs w:val="18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6E86" w:rsidRDefault="00EB6E86">
      <w:r>
        <w:separator/>
      </w:r>
    </w:p>
  </w:footnote>
  <w:footnote w:type="continuationSeparator" w:id="0">
    <w:p w:rsidR="00EB6E86" w:rsidRDefault="00EB6E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506E6"/>
    <w:multiLevelType w:val="hybridMultilevel"/>
    <w:tmpl w:val="C576EB0C"/>
    <w:lvl w:ilvl="0" w:tplc="0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1EF"/>
    <w:rsid w:val="00003D9C"/>
    <w:rsid w:val="000049FE"/>
    <w:rsid w:val="000214F3"/>
    <w:rsid w:val="00047AAC"/>
    <w:rsid w:val="00065CFE"/>
    <w:rsid w:val="00076C96"/>
    <w:rsid w:val="00082A99"/>
    <w:rsid w:val="0008398F"/>
    <w:rsid w:val="0008492F"/>
    <w:rsid w:val="0009080D"/>
    <w:rsid w:val="000C2F1F"/>
    <w:rsid w:val="000D2893"/>
    <w:rsid w:val="000F6395"/>
    <w:rsid w:val="001078B7"/>
    <w:rsid w:val="001145FF"/>
    <w:rsid w:val="00120ACB"/>
    <w:rsid w:val="00140D1E"/>
    <w:rsid w:val="00183B24"/>
    <w:rsid w:val="001F08AF"/>
    <w:rsid w:val="0020096C"/>
    <w:rsid w:val="00201D71"/>
    <w:rsid w:val="00211E9E"/>
    <w:rsid w:val="00213E14"/>
    <w:rsid w:val="00231AC8"/>
    <w:rsid w:val="00247768"/>
    <w:rsid w:val="00253E6C"/>
    <w:rsid w:val="002D2156"/>
    <w:rsid w:val="002F5454"/>
    <w:rsid w:val="002F7E92"/>
    <w:rsid w:val="003067E5"/>
    <w:rsid w:val="00314FD8"/>
    <w:rsid w:val="0037161D"/>
    <w:rsid w:val="003B0E2E"/>
    <w:rsid w:val="003C6BF2"/>
    <w:rsid w:val="003F3A68"/>
    <w:rsid w:val="003F3E6A"/>
    <w:rsid w:val="004017B0"/>
    <w:rsid w:val="004176C3"/>
    <w:rsid w:val="00430354"/>
    <w:rsid w:val="00461B95"/>
    <w:rsid w:val="004658A6"/>
    <w:rsid w:val="00476E3C"/>
    <w:rsid w:val="00495461"/>
    <w:rsid w:val="004A43B5"/>
    <w:rsid w:val="004D25C4"/>
    <w:rsid w:val="0051403F"/>
    <w:rsid w:val="00522DE8"/>
    <w:rsid w:val="005346F5"/>
    <w:rsid w:val="005412E4"/>
    <w:rsid w:val="00574B62"/>
    <w:rsid w:val="005973F4"/>
    <w:rsid w:val="005B41EF"/>
    <w:rsid w:val="005B600A"/>
    <w:rsid w:val="005C24CE"/>
    <w:rsid w:val="005D565D"/>
    <w:rsid w:val="00611632"/>
    <w:rsid w:val="00612463"/>
    <w:rsid w:val="006136B4"/>
    <w:rsid w:val="00626A97"/>
    <w:rsid w:val="0065575D"/>
    <w:rsid w:val="006B339A"/>
    <w:rsid w:val="006B6D5C"/>
    <w:rsid w:val="006C3FCC"/>
    <w:rsid w:val="007428FB"/>
    <w:rsid w:val="00761509"/>
    <w:rsid w:val="007B5253"/>
    <w:rsid w:val="007B75F3"/>
    <w:rsid w:val="007E2611"/>
    <w:rsid w:val="007F2A08"/>
    <w:rsid w:val="007F795C"/>
    <w:rsid w:val="00810D0F"/>
    <w:rsid w:val="0082224E"/>
    <w:rsid w:val="00837D90"/>
    <w:rsid w:val="008556A5"/>
    <w:rsid w:val="008874FC"/>
    <w:rsid w:val="008978D9"/>
    <w:rsid w:val="009059B2"/>
    <w:rsid w:val="0091740A"/>
    <w:rsid w:val="00977898"/>
    <w:rsid w:val="00980D3C"/>
    <w:rsid w:val="009902E8"/>
    <w:rsid w:val="00991CE5"/>
    <w:rsid w:val="0099531B"/>
    <w:rsid w:val="00997CEB"/>
    <w:rsid w:val="009B50E9"/>
    <w:rsid w:val="009C109C"/>
    <w:rsid w:val="009D5581"/>
    <w:rsid w:val="009E41AE"/>
    <w:rsid w:val="009F15A4"/>
    <w:rsid w:val="009F160D"/>
    <w:rsid w:val="00A0375B"/>
    <w:rsid w:val="00A1137F"/>
    <w:rsid w:val="00A14A7E"/>
    <w:rsid w:val="00A7224E"/>
    <w:rsid w:val="00A87859"/>
    <w:rsid w:val="00AA1986"/>
    <w:rsid w:val="00AB3984"/>
    <w:rsid w:val="00AD311B"/>
    <w:rsid w:val="00AE412F"/>
    <w:rsid w:val="00B0789E"/>
    <w:rsid w:val="00B27DB1"/>
    <w:rsid w:val="00B36245"/>
    <w:rsid w:val="00B37FE4"/>
    <w:rsid w:val="00B542C1"/>
    <w:rsid w:val="00B60AD2"/>
    <w:rsid w:val="00B60FE5"/>
    <w:rsid w:val="00BA1AE4"/>
    <w:rsid w:val="00BA4DE8"/>
    <w:rsid w:val="00BA787F"/>
    <w:rsid w:val="00BC65C4"/>
    <w:rsid w:val="00C1384B"/>
    <w:rsid w:val="00C2367A"/>
    <w:rsid w:val="00C74359"/>
    <w:rsid w:val="00CA23D8"/>
    <w:rsid w:val="00CA7BFC"/>
    <w:rsid w:val="00CC56E5"/>
    <w:rsid w:val="00CC6460"/>
    <w:rsid w:val="00CF3307"/>
    <w:rsid w:val="00D10CE4"/>
    <w:rsid w:val="00D159AB"/>
    <w:rsid w:val="00D21F8F"/>
    <w:rsid w:val="00D31C6A"/>
    <w:rsid w:val="00D37528"/>
    <w:rsid w:val="00D54B41"/>
    <w:rsid w:val="00D61B77"/>
    <w:rsid w:val="00D712CA"/>
    <w:rsid w:val="00D8285B"/>
    <w:rsid w:val="00D8533A"/>
    <w:rsid w:val="00DA076F"/>
    <w:rsid w:val="00DC0E7E"/>
    <w:rsid w:val="00E129F2"/>
    <w:rsid w:val="00E12C00"/>
    <w:rsid w:val="00E15460"/>
    <w:rsid w:val="00E154C9"/>
    <w:rsid w:val="00E16A2F"/>
    <w:rsid w:val="00E44B3B"/>
    <w:rsid w:val="00E467B2"/>
    <w:rsid w:val="00E61996"/>
    <w:rsid w:val="00E61BE4"/>
    <w:rsid w:val="00E733DE"/>
    <w:rsid w:val="00EB6E86"/>
    <w:rsid w:val="00EB7BC8"/>
    <w:rsid w:val="00EC3710"/>
    <w:rsid w:val="00EF0F2B"/>
    <w:rsid w:val="00F340F4"/>
    <w:rsid w:val="00F70121"/>
    <w:rsid w:val="00FA665E"/>
    <w:rsid w:val="00FB786D"/>
    <w:rsid w:val="00FD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542C1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Castellar" w:hAnsi="Castellar"/>
      <w:sz w:val="40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ind w:firstLine="2280"/>
      <w:textAlignment w:val="baseline"/>
      <w:outlineLvl w:val="1"/>
    </w:pPr>
    <w:rPr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customStyle="1" w:styleId="xl24">
    <w:name w:val="xl24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25">
    <w:name w:val="xl25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</w:rPr>
  </w:style>
  <w:style w:type="paragraph" w:customStyle="1" w:styleId="xl26">
    <w:name w:val="xl26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</w:rPr>
  </w:style>
  <w:style w:type="paragraph" w:customStyle="1" w:styleId="xl27">
    <w:name w:val="xl27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8">
    <w:name w:val="xl28"/>
    <w:basedOn w:val="Normal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30">
    <w:name w:val="xl30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18"/>
      <w:szCs w:val="18"/>
    </w:rPr>
  </w:style>
  <w:style w:type="paragraph" w:customStyle="1" w:styleId="xl31">
    <w:name w:val="xl31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sz w:val="18"/>
      <w:szCs w:val="18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eastAsia="Arial Unicode MS"/>
      <w:b/>
      <w:bCs/>
      <w:sz w:val="20"/>
      <w:szCs w:val="20"/>
    </w:rPr>
  </w:style>
  <w:style w:type="paragraph" w:customStyle="1" w:styleId="font7">
    <w:name w:val="font7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8">
    <w:name w:val="font8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9">
    <w:name w:val="font9"/>
    <w:basedOn w:val="Normal"/>
    <w:pPr>
      <w:spacing w:before="100" w:beforeAutospacing="1" w:after="100" w:afterAutospacing="1"/>
    </w:pPr>
    <w:rPr>
      <w:rFonts w:ascii="Symbol" w:eastAsia="Arial Unicode MS" w:hAnsi="Symbol" w:cs="Arial Unicode MS"/>
      <w:b/>
      <w:bCs/>
      <w:sz w:val="20"/>
      <w:szCs w:val="20"/>
    </w:rPr>
  </w:style>
  <w:style w:type="table" w:styleId="TableGrid">
    <w:name w:val="Table Grid"/>
    <w:basedOn w:val="TableNormal"/>
    <w:rsid w:val="000214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A198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E12C00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3F3A68"/>
    <w:rPr>
      <w:sz w:val="24"/>
      <w:szCs w:val="24"/>
      <w:lang w:val="en-AU" w:eastAsia="en-US" w:bidi="ar-SA"/>
    </w:rPr>
  </w:style>
  <w:style w:type="paragraph" w:styleId="BalloonText">
    <w:name w:val="Balloon Text"/>
    <w:basedOn w:val="Normal"/>
    <w:link w:val="BalloonTextChar"/>
    <w:rsid w:val="007F2A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2A08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542C1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Castellar" w:hAnsi="Castellar"/>
      <w:sz w:val="40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ind w:firstLine="2280"/>
      <w:textAlignment w:val="baseline"/>
      <w:outlineLvl w:val="1"/>
    </w:pPr>
    <w:rPr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customStyle="1" w:styleId="xl24">
    <w:name w:val="xl24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25">
    <w:name w:val="xl25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</w:rPr>
  </w:style>
  <w:style w:type="paragraph" w:customStyle="1" w:styleId="xl26">
    <w:name w:val="xl26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</w:rPr>
  </w:style>
  <w:style w:type="paragraph" w:customStyle="1" w:styleId="xl27">
    <w:name w:val="xl27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8">
    <w:name w:val="xl28"/>
    <w:basedOn w:val="Normal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30">
    <w:name w:val="xl30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18"/>
      <w:szCs w:val="18"/>
    </w:rPr>
  </w:style>
  <w:style w:type="paragraph" w:customStyle="1" w:styleId="xl31">
    <w:name w:val="xl31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sz w:val="18"/>
      <w:szCs w:val="18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eastAsia="Arial Unicode MS"/>
      <w:b/>
      <w:bCs/>
      <w:sz w:val="20"/>
      <w:szCs w:val="20"/>
    </w:rPr>
  </w:style>
  <w:style w:type="paragraph" w:customStyle="1" w:styleId="font7">
    <w:name w:val="font7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8">
    <w:name w:val="font8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9">
    <w:name w:val="font9"/>
    <w:basedOn w:val="Normal"/>
    <w:pPr>
      <w:spacing w:before="100" w:beforeAutospacing="1" w:after="100" w:afterAutospacing="1"/>
    </w:pPr>
    <w:rPr>
      <w:rFonts w:ascii="Symbol" w:eastAsia="Arial Unicode MS" w:hAnsi="Symbol" w:cs="Arial Unicode MS"/>
      <w:b/>
      <w:bCs/>
      <w:sz w:val="20"/>
      <w:szCs w:val="20"/>
    </w:rPr>
  </w:style>
  <w:style w:type="table" w:styleId="TableGrid">
    <w:name w:val="Table Grid"/>
    <w:basedOn w:val="TableNormal"/>
    <w:rsid w:val="000214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A198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E12C00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3F3A68"/>
    <w:rPr>
      <w:sz w:val="24"/>
      <w:szCs w:val="24"/>
      <w:lang w:val="en-AU" w:eastAsia="en-US" w:bidi="ar-SA"/>
    </w:rPr>
  </w:style>
  <w:style w:type="paragraph" w:styleId="BalloonText">
    <w:name w:val="Balloon Text"/>
    <w:basedOn w:val="Normal"/>
    <w:link w:val="BalloonTextChar"/>
    <w:rsid w:val="007F2A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2A08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10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oleObject" Target="embeddings/oleObject5.bin"/><Relationship Id="rId3" Type="http://schemas.microsoft.com/office/2007/relationships/stylesWithEffects" Target="stylesWithEffect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7A0DEA27</Template>
  <TotalTime>1</TotalTime>
  <Pages>4</Pages>
  <Words>519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</vt:lpstr>
    </vt:vector>
  </TitlesOfParts>
  <Company>Department of Education</Company>
  <LinksUpToDate>false</LinksUpToDate>
  <CharactersWithSpaces>2822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</dc:title>
  <dc:creator>Johnston &amp; Bilney</dc:creator>
  <cp:lastModifiedBy>MCALLISTER Robert</cp:lastModifiedBy>
  <cp:revision>4</cp:revision>
  <cp:lastPrinted>2016-03-21T04:12:00Z</cp:lastPrinted>
  <dcterms:created xsi:type="dcterms:W3CDTF">2016-03-12T07:06:00Z</dcterms:created>
  <dcterms:modified xsi:type="dcterms:W3CDTF">2016-03-21T04:12:00Z</dcterms:modified>
</cp:coreProperties>
</file>