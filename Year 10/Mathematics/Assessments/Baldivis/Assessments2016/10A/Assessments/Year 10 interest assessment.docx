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2FE" w:rsidRDefault="000132FE" w:rsidP="000132FE">
      <w:pPr>
        <w:jc w:val="center"/>
      </w:pPr>
      <w:r w:rsidRPr="00D37659">
        <w:rPr>
          <w:rFonts w:eastAsia="Times New Roman" w:cstheme="minorHAnsi"/>
          <w:b/>
          <w:noProof/>
          <w:sz w:val="32"/>
          <w:szCs w:val="32"/>
          <w:lang w:eastAsia="en-AU"/>
        </w:rPr>
        <w:drawing>
          <wp:anchor distT="0" distB="0" distL="114300" distR="114300" simplePos="0" relativeHeight="251659264" behindDoc="0" locked="0" layoutInCell="1" allowOverlap="1" wp14:anchorId="6A82B726" wp14:editId="33B910D6">
            <wp:simplePos x="0" y="0"/>
            <wp:positionH relativeFrom="column">
              <wp:posOffset>5516880</wp:posOffset>
            </wp:positionH>
            <wp:positionV relativeFrom="paragraph">
              <wp:posOffset>-142240</wp:posOffset>
            </wp:positionV>
            <wp:extent cx="1047750" cy="1177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32FE" w:rsidRDefault="000132FE" w:rsidP="000132FE">
      <w:pPr>
        <w:jc w:val="center"/>
      </w:pPr>
    </w:p>
    <w:p w:rsidR="00DA5F17" w:rsidRDefault="000132FE" w:rsidP="000132F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Year 10</w:t>
      </w:r>
    </w:p>
    <w:p w:rsidR="000132FE" w:rsidRDefault="000132FE" w:rsidP="000132F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Calculating Interest Assessment</w:t>
      </w:r>
    </w:p>
    <w:p w:rsidR="000132FE" w:rsidRDefault="000132FE" w:rsidP="000132FE">
      <w:pPr>
        <w:jc w:val="center"/>
        <w:rPr>
          <w:b/>
          <w:sz w:val="32"/>
          <w:szCs w:val="32"/>
        </w:rPr>
      </w:pPr>
    </w:p>
    <w:p w:rsidR="000132FE" w:rsidRDefault="000132FE" w:rsidP="000132FE">
      <w:pPr>
        <w:rPr>
          <w:b/>
          <w:sz w:val="28"/>
          <w:szCs w:val="28"/>
        </w:rPr>
      </w:pPr>
      <w:r w:rsidRPr="000132FE">
        <w:rPr>
          <w:b/>
          <w:sz w:val="28"/>
          <w:szCs w:val="28"/>
        </w:rPr>
        <w:t>Name</w:t>
      </w:r>
      <w:proofErr w:type="gramStart"/>
      <w:r>
        <w:rPr>
          <w:b/>
          <w:sz w:val="28"/>
          <w:szCs w:val="28"/>
        </w:rPr>
        <w:t>:_</w:t>
      </w:r>
      <w:proofErr w:type="gramEnd"/>
      <w:r>
        <w:rPr>
          <w:b/>
          <w:sz w:val="28"/>
          <w:szCs w:val="28"/>
        </w:rPr>
        <w:t>________________</w:t>
      </w:r>
      <w:r w:rsidR="00032A5A">
        <w:rPr>
          <w:b/>
          <w:sz w:val="28"/>
          <w:szCs w:val="28"/>
        </w:rPr>
        <w:t>____</w:t>
      </w:r>
      <w:r w:rsidR="00032A5A">
        <w:rPr>
          <w:b/>
          <w:sz w:val="28"/>
          <w:szCs w:val="28"/>
        </w:rPr>
        <w:tab/>
        <w:t xml:space="preserve">     </w:t>
      </w:r>
      <w:r w:rsidR="00032A5A">
        <w:rPr>
          <w:b/>
          <w:sz w:val="28"/>
          <w:szCs w:val="28"/>
        </w:rPr>
        <w:tab/>
      </w:r>
      <w:r w:rsidR="00032A5A">
        <w:rPr>
          <w:b/>
          <w:sz w:val="28"/>
          <w:szCs w:val="28"/>
        </w:rPr>
        <w:tab/>
      </w:r>
      <w:r w:rsidR="00032A5A">
        <w:rPr>
          <w:b/>
          <w:sz w:val="28"/>
          <w:szCs w:val="28"/>
        </w:rPr>
        <w:tab/>
      </w:r>
      <w:r w:rsidR="00032A5A">
        <w:rPr>
          <w:b/>
          <w:sz w:val="28"/>
          <w:szCs w:val="28"/>
        </w:rPr>
        <w:tab/>
      </w:r>
      <w:r w:rsidR="00032A5A">
        <w:rPr>
          <w:b/>
          <w:sz w:val="28"/>
          <w:szCs w:val="28"/>
        </w:rPr>
        <w:tab/>
        <w:t>Total Marks_____/21</w:t>
      </w:r>
    </w:p>
    <w:p w:rsidR="000132FE" w:rsidRDefault="000132FE" w:rsidP="000132FE">
      <w:r>
        <w:t xml:space="preserve">Mark has been saving his </w:t>
      </w:r>
      <w:proofErr w:type="gramStart"/>
      <w:r>
        <w:t>money,</w:t>
      </w:r>
      <w:proofErr w:type="gramEnd"/>
      <w:r>
        <w:t xml:space="preserve"> so far he has $5500 saved up. He plans to continue saving for another two year</w:t>
      </w:r>
      <w:r w:rsidR="00571875">
        <w:t>s</w:t>
      </w:r>
      <w:r>
        <w:t xml:space="preserve"> and then spend the money on a new car. He decides to invest the</w:t>
      </w:r>
      <w:r w:rsidR="00571875">
        <w:t xml:space="preserve"> $5500 in a term deposit for the two</w:t>
      </w:r>
      <w:r>
        <w:t xml:space="preserve"> years, so that he can earn some interest on his money. He needs to choose one of the following banks</w:t>
      </w:r>
    </w:p>
    <w:p w:rsidR="000132FE" w:rsidRDefault="000132FE" w:rsidP="000132FE">
      <w:r>
        <w:t xml:space="preserve">BSC Bank </w:t>
      </w:r>
      <w:proofErr w:type="gramStart"/>
      <w:r>
        <w:t>-  pays</w:t>
      </w:r>
      <w:proofErr w:type="gramEnd"/>
      <w:r>
        <w:t xml:space="preserve"> </w:t>
      </w:r>
      <w:r w:rsidR="00571875">
        <w:t>2.5</w:t>
      </w:r>
      <w:r>
        <w:t>% pa inter</w:t>
      </w:r>
      <w:r w:rsidR="00571875">
        <w:t xml:space="preserve">est compounded annually. </w:t>
      </w:r>
    </w:p>
    <w:p w:rsidR="00571875" w:rsidRDefault="00571875" w:rsidP="000132FE"/>
    <w:p w:rsidR="00B36364" w:rsidRDefault="00B36364" w:rsidP="000132FE"/>
    <w:p w:rsidR="00B36364" w:rsidRDefault="00B36364" w:rsidP="000132FE"/>
    <w:p w:rsidR="00571875" w:rsidRDefault="000132FE" w:rsidP="000132FE">
      <w:r>
        <w:t>MD Bank –</w:t>
      </w:r>
      <w:r w:rsidR="00571875">
        <w:t xml:space="preserve"> pays 2.45</w:t>
      </w:r>
      <w:r>
        <w:t>%</w:t>
      </w:r>
      <w:r w:rsidR="00032A5A">
        <w:t xml:space="preserve"> </w:t>
      </w:r>
      <w:r>
        <w:t>pa interest compounded quarterly.</w:t>
      </w:r>
    </w:p>
    <w:p w:rsidR="00571875" w:rsidRDefault="00571875" w:rsidP="000132FE"/>
    <w:p w:rsidR="00B36364" w:rsidRDefault="00B36364" w:rsidP="000132FE"/>
    <w:p w:rsidR="00B36364" w:rsidRDefault="00B36364" w:rsidP="000132FE"/>
    <w:p w:rsidR="000132FE" w:rsidRDefault="000132FE" w:rsidP="000132FE">
      <w:r>
        <w:t>RP Bank – pays 2.</w:t>
      </w:r>
      <w:r w:rsidR="00571875">
        <w:t>4</w:t>
      </w:r>
      <w:r>
        <w:t>%</w:t>
      </w:r>
      <w:r w:rsidR="00032A5A">
        <w:t xml:space="preserve"> </w:t>
      </w:r>
      <w:r>
        <w:t>pa inte</w:t>
      </w:r>
      <w:r w:rsidR="00571875">
        <w:t xml:space="preserve">rest compounded monthly. </w:t>
      </w:r>
    </w:p>
    <w:p w:rsidR="00571875" w:rsidRDefault="00571875" w:rsidP="000132FE"/>
    <w:p w:rsidR="00B36364" w:rsidRDefault="00B36364" w:rsidP="000132FE"/>
    <w:p w:rsidR="00B36364" w:rsidRDefault="00B36364" w:rsidP="000132FE"/>
    <w:p w:rsidR="00571875" w:rsidRDefault="00571875" w:rsidP="000132FE">
      <w:r>
        <w:t>By calculating the amou</w:t>
      </w:r>
      <w:r w:rsidR="00032A5A">
        <w:t>nt of interest he will earn, decide</w:t>
      </w:r>
      <w:r>
        <w:t xml:space="preserve"> which bank </w:t>
      </w:r>
      <w:r w:rsidR="00B36364">
        <w:t>Mark should</w:t>
      </w:r>
      <w:r>
        <w:t xml:space="preserve"> invest his money with?</w:t>
      </w:r>
      <w:bookmarkStart w:id="0" w:name="_GoBack"/>
      <w:bookmarkEnd w:id="0"/>
    </w:p>
    <w:p w:rsidR="00571875" w:rsidRDefault="00571875" w:rsidP="000132FE"/>
    <w:p w:rsidR="00571875" w:rsidRDefault="00571875" w:rsidP="000132FE">
      <w:r>
        <w:t xml:space="preserve">Including the extra money Mark saves up he will have </w:t>
      </w:r>
      <m:oMath>
        <m:r>
          <w:rPr>
            <w:rFonts w:ascii="Cambria Math" w:hAnsi="Cambria Math"/>
          </w:rPr>
          <m:t>$10 000</m:t>
        </m:r>
      </m:oMath>
      <w:r>
        <w:t xml:space="preserve"> deposit for his new car. The car he wants </w:t>
      </w:r>
      <w:proofErr w:type="gramStart"/>
      <w:r w:rsidR="00B36364">
        <w:t>costs</w:t>
      </w:r>
      <w:r w:rsidR="00B36364">
        <w:rPr>
          <w:rFonts w:eastAsiaTheme="minorEastAsia"/>
        </w:rPr>
        <w:t xml:space="preserve"> </w:t>
      </w:r>
      <w:proofErr w:type="gramEnd"/>
      <m:oMath>
        <m:r>
          <w:rPr>
            <w:rFonts w:ascii="Cambria Math" w:hAnsi="Cambria Math"/>
          </w:rPr>
          <m:t>$21 000</m:t>
        </m:r>
      </m:oMath>
      <w:r>
        <w:rPr>
          <w:rFonts w:eastAsiaTheme="minorEastAsia"/>
        </w:rPr>
        <w:t>. If he borrows the remaining amount the bank will charge him 10.5%pa simple interest. If he repays the loan monthly over three years, how much will the repayments be?</w:t>
      </w:r>
    </w:p>
    <w:p w:rsidR="00571875" w:rsidRDefault="00571875" w:rsidP="000132FE"/>
    <w:sectPr w:rsidR="00571875" w:rsidSect="000132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2FE"/>
    <w:rsid w:val="000132FE"/>
    <w:rsid w:val="00032A5A"/>
    <w:rsid w:val="0008519F"/>
    <w:rsid w:val="001405FF"/>
    <w:rsid w:val="00571875"/>
    <w:rsid w:val="00B36364"/>
    <w:rsid w:val="00BC4E72"/>
    <w:rsid w:val="00DA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8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8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1A701E23</Template>
  <TotalTime>0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cp:lastPrinted>2016-08-08T05:13:00Z</cp:lastPrinted>
  <dcterms:created xsi:type="dcterms:W3CDTF">2016-08-08T05:44:00Z</dcterms:created>
  <dcterms:modified xsi:type="dcterms:W3CDTF">2016-08-08T05:44:00Z</dcterms:modified>
</cp:coreProperties>
</file>