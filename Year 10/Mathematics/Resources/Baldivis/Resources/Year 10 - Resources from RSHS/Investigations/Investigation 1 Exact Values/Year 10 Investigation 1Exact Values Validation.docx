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5975CD" w:rsidRPr="00BA3BF6" w:rsidTr="00C975D6">
        <w:trPr>
          <w:trHeight w:val="540"/>
          <w:jc w:val="center"/>
        </w:trPr>
        <w:tc>
          <w:tcPr>
            <w:tcW w:w="1728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C975D6">
        <w:trPr>
          <w:jc w:val="center"/>
        </w:trPr>
        <w:tc>
          <w:tcPr>
            <w:tcW w:w="1728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 wp14:anchorId="6860F2F8" wp14:editId="6A5600AA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660" w:type="dxa"/>
          </w:tcPr>
          <w:p w:rsidR="005975CD" w:rsidRPr="00397435" w:rsidRDefault="005B58DD" w:rsidP="00C975D6">
            <w:pPr>
              <w:rPr>
                <w:b/>
              </w:rPr>
            </w:pPr>
            <w:r>
              <w:rPr>
                <w:b/>
              </w:rPr>
              <w:t>Year 10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5975CD" w:rsidP="00C975D6">
            <w:pPr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 w:rsidR="00495B68">
              <w:rPr>
                <w:b/>
              </w:rPr>
              <w:t>1</w:t>
            </w:r>
            <w:r w:rsidR="005B58DD">
              <w:rPr>
                <w:b/>
              </w:rPr>
              <w:t>, 2015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495B68">
              <w:rPr>
                <w:b/>
              </w:rPr>
              <w:t xml:space="preserve">Exact </w:t>
            </w:r>
            <w:r w:rsidR="00512514">
              <w:rPr>
                <w:b/>
              </w:rPr>
              <w:t>Values</w:t>
            </w: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Validation</w:t>
            </w:r>
            <w:r w:rsidR="005975CD" w:rsidRPr="00397435">
              <w:rPr>
                <w:b/>
              </w:rPr>
              <w:t xml:space="preserve"> Section</w:t>
            </w:r>
          </w:p>
        </w:tc>
        <w:tc>
          <w:tcPr>
            <w:tcW w:w="2160" w:type="dxa"/>
          </w:tcPr>
          <w:p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645B2B" wp14:editId="250A3932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1030" w:rsidRPr="00364C0D" w:rsidRDefault="00DE1030" w:rsidP="00DE1030"/>
                                <w:p w:rsidR="00DE1030" w:rsidRPr="00364C0D" w:rsidRDefault="00DE1030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DE1030" w:rsidRPr="000B3AA2" w:rsidRDefault="005C55E7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71</w:t>
                                  </w: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</w:pPr>
                                </w:p>
                                <w:p w:rsidR="00DE1030" w:rsidRPr="00364C0D" w:rsidRDefault="00DE1030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DE1030" w:rsidRPr="00364C0D" w:rsidRDefault="00DE1030" w:rsidP="00DE1030"/>
                          <w:p w:rsidR="00DE1030" w:rsidRPr="00364C0D" w:rsidRDefault="00DE1030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DE1030" w:rsidRPr="000B3AA2" w:rsidRDefault="005C55E7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71</w:t>
                            </w:r>
                          </w:p>
                          <w:p w:rsidR="00DE1030" w:rsidRPr="00364C0D" w:rsidRDefault="00DE1030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DE1030" w:rsidRPr="00364C0D" w:rsidRDefault="00DE1030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DE1030" w:rsidRPr="00364C0D" w:rsidRDefault="00DE1030" w:rsidP="00DE1030">
                            <w:pPr>
                              <w:jc w:val="center"/>
                            </w:pPr>
                          </w:p>
                          <w:p w:rsidR="00DE1030" w:rsidRPr="00364C0D" w:rsidRDefault="00DE1030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bCs/>
                <w:sz w:val="20"/>
              </w:rPr>
              <w:t>Total Time:</w:t>
            </w:r>
          </w:p>
        </w:tc>
        <w:tc>
          <w:tcPr>
            <w:tcW w:w="6660" w:type="dxa"/>
          </w:tcPr>
          <w:p w:rsidR="00D97627" w:rsidRDefault="00D97627" w:rsidP="00C975D6">
            <w:pPr>
              <w:rPr>
                <w:b/>
              </w:rPr>
            </w:pPr>
            <w:r>
              <w:rPr>
                <w:b/>
                <w:i/>
                <w:sz w:val="28"/>
              </w:rPr>
              <w:t>50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2160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Weighting:</w:t>
            </w:r>
          </w:p>
        </w:tc>
        <w:tc>
          <w:tcPr>
            <w:tcW w:w="6660" w:type="dxa"/>
          </w:tcPr>
          <w:p w:rsidR="00D97627" w:rsidRDefault="00D97627" w:rsidP="00D97627">
            <w:pPr>
              <w:rPr>
                <w:b/>
              </w:rPr>
            </w:pPr>
            <w:r>
              <w:rPr>
                <w:i/>
                <w:sz w:val="20"/>
              </w:rPr>
              <w:t xml:space="preserve">10% </w:t>
            </w:r>
            <w:r w:rsidRPr="00201D71">
              <w:rPr>
                <w:i/>
                <w:sz w:val="20"/>
              </w:rPr>
              <w:t xml:space="preserve"> of the year</w:t>
            </w:r>
          </w:p>
        </w:tc>
        <w:tc>
          <w:tcPr>
            <w:tcW w:w="2160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val="en-AU" w:eastAsia="en-AU"/>
              </w:rPr>
            </w:pPr>
          </w:p>
        </w:tc>
      </w:tr>
      <w:tr w:rsidR="00D97627" w:rsidRPr="00BA3BF6" w:rsidTr="00C975D6">
        <w:trPr>
          <w:jc w:val="center"/>
        </w:trPr>
        <w:tc>
          <w:tcPr>
            <w:tcW w:w="1728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val="en-AU" w:eastAsia="en-AU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6660" w:type="dxa"/>
          </w:tcPr>
          <w:p w:rsidR="00D97627" w:rsidRDefault="00D97627" w:rsidP="00D97627">
            <w:pPr>
              <w:pStyle w:val="Header"/>
              <w:tabs>
                <w:tab w:val="center" w:pos="-1980"/>
              </w:tabs>
            </w:pPr>
            <w:r>
              <w:t>Exact Values Take-Home Section</w:t>
            </w:r>
          </w:p>
          <w:p w:rsidR="00D97627" w:rsidRDefault="00D97627" w:rsidP="00D97627">
            <w:pPr>
              <w:rPr>
                <w:b/>
              </w:rPr>
            </w:pPr>
            <w:r w:rsidRPr="00522D48">
              <w:rPr>
                <w:b/>
              </w:rPr>
              <w:t>No Calculators are to be used</w:t>
            </w:r>
          </w:p>
        </w:tc>
        <w:tc>
          <w:tcPr>
            <w:tcW w:w="2160" w:type="dxa"/>
          </w:tcPr>
          <w:p w:rsidR="00D97627" w:rsidRDefault="00D97627" w:rsidP="00C975D6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val="en-AU" w:eastAsia="en-AU"/>
              </w:rPr>
            </w:pPr>
          </w:p>
        </w:tc>
      </w:tr>
    </w:tbl>
    <w:p w:rsidR="00984BD9" w:rsidRDefault="00984BD9"/>
    <w:p w:rsidR="005975CD" w:rsidRDefault="005975CD" w:rsidP="005975CD">
      <w:pPr>
        <w:ind w:left="-567" w:right="-755"/>
      </w:pPr>
    </w:p>
    <w:p w:rsidR="00196861" w:rsidRDefault="00885119" w:rsidP="00196861">
      <w:pPr>
        <w:ind w:right="-755"/>
      </w:pPr>
      <w:r>
        <w:rPr>
          <w:b/>
        </w:rPr>
        <w:t>Question</w:t>
      </w:r>
      <w:r w:rsidR="00F70431">
        <w:rPr>
          <w:b/>
        </w:rPr>
        <w:t xml:space="preserve"> </w:t>
      </w:r>
      <w:r w:rsidR="00852F23">
        <w:rPr>
          <w:b/>
        </w:rPr>
        <w:t>1</w:t>
      </w:r>
      <w:r>
        <w:rPr>
          <w:b/>
        </w:rPr>
        <w:t xml:space="preserve"> (6 marks</w:t>
      </w:r>
      <w:r w:rsidR="00951A56">
        <w:rPr>
          <w:b/>
        </w:rPr>
        <w:t xml:space="preserve">: 1, 1, 1, 1, </w:t>
      </w:r>
      <w:proofErr w:type="gramStart"/>
      <w:r w:rsidR="00951A56">
        <w:rPr>
          <w:b/>
        </w:rPr>
        <w:t>1 ,1</w:t>
      </w:r>
      <w:proofErr w:type="gramEnd"/>
      <w:r>
        <w:rPr>
          <w:b/>
        </w:rPr>
        <w:t>)</w:t>
      </w:r>
    </w:p>
    <w:p w:rsidR="003A6DC4" w:rsidRDefault="003A6DC4" w:rsidP="00196861">
      <w:pPr>
        <w:ind w:right="-755"/>
      </w:pPr>
      <w:r>
        <w:t xml:space="preserve">With the following numbers, classify them as either </w:t>
      </w:r>
      <w:r w:rsidRPr="00196861">
        <w:rPr>
          <w:b/>
        </w:rPr>
        <w:t>exact</w:t>
      </w:r>
      <w:r>
        <w:t xml:space="preserve"> or </w:t>
      </w:r>
      <w:r w:rsidRPr="00196861">
        <w:rPr>
          <w:b/>
        </w:rPr>
        <w:t>approximate</w:t>
      </w:r>
      <w:r>
        <w:t>.</w:t>
      </w:r>
    </w:p>
    <w:p w:rsidR="003A6DC4" w:rsidRDefault="003A6DC4" w:rsidP="003A6DC4">
      <w:pPr>
        <w:pStyle w:val="ListParagraph"/>
        <w:ind w:left="-207" w:right="-755"/>
      </w:pPr>
    </w:p>
    <w:tbl>
      <w:tblPr>
        <w:tblStyle w:val="TableGrid"/>
        <w:tblW w:w="0" w:type="auto"/>
        <w:jc w:val="center"/>
        <w:tblInd w:w="-567" w:type="dxa"/>
        <w:tblLook w:val="04A0" w:firstRow="1" w:lastRow="0" w:firstColumn="1" w:lastColumn="0" w:noHBand="0" w:noVBand="1"/>
      </w:tblPr>
      <w:tblGrid>
        <w:gridCol w:w="533"/>
        <w:gridCol w:w="1135"/>
        <w:gridCol w:w="2952"/>
        <w:gridCol w:w="591"/>
        <w:gridCol w:w="1276"/>
        <w:gridCol w:w="2755"/>
      </w:tblGrid>
      <w:tr w:rsidR="003A6DC4" w:rsidTr="00FE0D66">
        <w:trPr>
          <w:jc w:val="center"/>
        </w:trPr>
        <w:tc>
          <w:tcPr>
            <w:tcW w:w="533" w:type="dxa"/>
          </w:tcPr>
          <w:p w:rsidR="003A6DC4" w:rsidRDefault="003A6DC4" w:rsidP="003A6DC4">
            <w:pPr>
              <w:ind w:right="-755"/>
            </w:pPr>
          </w:p>
        </w:tc>
        <w:tc>
          <w:tcPr>
            <w:tcW w:w="1135" w:type="dxa"/>
          </w:tcPr>
          <w:p w:rsidR="003A6DC4" w:rsidRDefault="003A6DC4" w:rsidP="003A6DC4">
            <w:pPr>
              <w:ind w:right="-755"/>
            </w:pPr>
            <w:r>
              <w:t>Number</w:t>
            </w:r>
          </w:p>
        </w:tc>
        <w:tc>
          <w:tcPr>
            <w:tcW w:w="2952" w:type="dxa"/>
          </w:tcPr>
          <w:p w:rsidR="003A6DC4" w:rsidRDefault="003A6DC4" w:rsidP="003A6DC4">
            <w:pPr>
              <w:ind w:right="-755"/>
            </w:pPr>
            <w:r>
              <w:t>Exact/Approximate</w:t>
            </w:r>
          </w:p>
        </w:tc>
        <w:tc>
          <w:tcPr>
            <w:tcW w:w="591" w:type="dxa"/>
          </w:tcPr>
          <w:p w:rsidR="003A6DC4" w:rsidRDefault="003A6DC4" w:rsidP="003A6DC4">
            <w:pPr>
              <w:ind w:right="-755"/>
            </w:pPr>
          </w:p>
        </w:tc>
        <w:tc>
          <w:tcPr>
            <w:tcW w:w="1276" w:type="dxa"/>
          </w:tcPr>
          <w:p w:rsidR="003A6DC4" w:rsidRDefault="003A6DC4" w:rsidP="003A6DC4">
            <w:pPr>
              <w:ind w:right="-755"/>
            </w:pPr>
            <w:r>
              <w:t>Number</w:t>
            </w:r>
          </w:p>
        </w:tc>
        <w:tc>
          <w:tcPr>
            <w:tcW w:w="2755" w:type="dxa"/>
          </w:tcPr>
          <w:p w:rsidR="003A6DC4" w:rsidRDefault="003A6DC4" w:rsidP="003A6DC4">
            <w:pPr>
              <w:ind w:right="-755"/>
            </w:pPr>
            <w:r>
              <w:t>Exact/Approximate</w:t>
            </w:r>
          </w:p>
        </w:tc>
      </w:tr>
      <w:tr w:rsidR="003A6DC4" w:rsidTr="00FE0D66">
        <w:trPr>
          <w:jc w:val="center"/>
        </w:trPr>
        <w:tc>
          <w:tcPr>
            <w:tcW w:w="533" w:type="dxa"/>
            <w:vAlign w:val="center"/>
          </w:tcPr>
          <w:p w:rsidR="003A6DC4" w:rsidRDefault="003A6DC4" w:rsidP="003A6DC4">
            <w:pPr>
              <w:ind w:right="-755"/>
            </w:pPr>
            <w:r>
              <w:t>i</w:t>
            </w:r>
          </w:p>
          <w:p w:rsidR="003A6DC4" w:rsidRDefault="003A6DC4" w:rsidP="003A6DC4">
            <w:pPr>
              <w:ind w:right="-755"/>
            </w:pPr>
          </w:p>
          <w:p w:rsidR="00196861" w:rsidRDefault="00196861" w:rsidP="003A6DC4">
            <w:pPr>
              <w:ind w:right="-755"/>
            </w:pPr>
          </w:p>
        </w:tc>
        <w:tc>
          <w:tcPr>
            <w:tcW w:w="1135" w:type="dxa"/>
            <w:vAlign w:val="center"/>
          </w:tcPr>
          <w:p w:rsidR="003A6DC4" w:rsidRDefault="00885119" w:rsidP="003A6DC4">
            <w:pPr>
              <w:ind w:right="-755"/>
            </w:pPr>
            <w:r>
              <w:t>0.1234</w:t>
            </w:r>
          </w:p>
        </w:tc>
        <w:tc>
          <w:tcPr>
            <w:tcW w:w="2952" w:type="dxa"/>
            <w:vAlign w:val="center"/>
          </w:tcPr>
          <w:p w:rsidR="003A6DC4" w:rsidRDefault="003A6DC4" w:rsidP="003A6DC4">
            <w:pPr>
              <w:ind w:right="-755"/>
            </w:pPr>
          </w:p>
        </w:tc>
        <w:tc>
          <w:tcPr>
            <w:tcW w:w="591" w:type="dxa"/>
            <w:vAlign w:val="center"/>
          </w:tcPr>
          <w:p w:rsidR="003A6DC4" w:rsidRDefault="003A6DC4" w:rsidP="003A6DC4">
            <w:pPr>
              <w:ind w:right="-755"/>
            </w:pPr>
            <w:r>
              <w:t>ii</w:t>
            </w:r>
          </w:p>
        </w:tc>
        <w:tc>
          <w:tcPr>
            <w:tcW w:w="1276" w:type="dxa"/>
            <w:vAlign w:val="center"/>
          </w:tcPr>
          <w:p w:rsidR="003A6DC4" w:rsidRDefault="00D97627" w:rsidP="003A6DC4">
            <w:pPr>
              <w:ind w:right="-755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208D10B" wp14:editId="27483577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-13335</wp:posOffset>
                      </wp:positionV>
                      <wp:extent cx="57150" cy="0"/>
                      <wp:effectExtent l="0" t="0" r="1905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9pt,-1.05pt" to="19.4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" strokecolor="black [3213]"/>
                  </w:pict>
                </mc:Fallback>
              </mc:AlternateContent>
            </w:r>
            <w:r w:rsidR="00885119">
              <w:t>2.45</w:t>
            </w:r>
          </w:p>
        </w:tc>
        <w:tc>
          <w:tcPr>
            <w:tcW w:w="2755" w:type="dxa"/>
            <w:vAlign w:val="center"/>
          </w:tcPr>
          <w:p w:rsidR="003A6DC4" w:rsidRDefault="003A6DC4" w:rsidP="003A6DC4">
            <w:pPr>
              <w:ind w:right="-755"/>
            </w:pPr>
          </w:p>
        </w:tc>
      </w:tr>
      <w:tr w:rsidR="003A6DC4" w:rsidTr="00FE0D66">
        <w:trPr>
          <w:jc w:val="center"/>
        </w:trPr>
        <w:tc>
          <w:tcPr>
            <w:tcW w:w="533" w:type="dxa"/>
            <w:vAlign w:val="center"/>
          </w:tcPr>
          <w:p w:rsidR="003A6DC4" w:rsidRDefault="003A6DC4" w:rsidP="003A6DC4">
            <w:pPr>
              <w:ind w:right="-755"/>
            </w:pPr>
            <w:r>
              <w:t>iii</w:t>
            </w:r>
          </w:p>
          <w:p w:rsidR="003A6DC4" w:rsidRDefault="003A6DC4" w:rsidP="003A6DC4">
            <w:pPr>
              <w:ind w:right="-755"/>
            </w:pPr>
          </w:p>
          <w:p w:rsidR="00196861" w:rsidRDefault="00196861" w:rsidP="003A6DC4">
            <w:pPr>
              <w:ind w:right="-755"/>
            </w:pPr>
          </w:p>
        </w:tc>
        <w:tc>
          <w:tcPr>
            <w:tcW w:w="1135" w:type="dxa"/>
            <w:vAlign w:val="center"/>
          </w:tcPr>
          <w:p w:rsidR="003A6DC4" w:rsidRDefault="00175482" w:rsidP="003A6DC4">
            <w:pPr>
              <w:ind w:right="-755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oMath>
            <w:r w:rsidR="00885119">
              <w:t xml:space="preserve"> </w:t>
            </w:r>
          </w:p>
        </w:tc>
        <w:tc>
          <w:tcPr>
            <w:tcW w:w="2952" w:type="dxa"/>
            <w:vAlign w:val="center"/>
          </w:tcPr>
          <w:p w:rsidR="003A6DC4" w:rsidRDefault="003A6DC4" w:rsidP="003A6DC4">
            <w:pPr>
              <w:ind w:right="-755"/>
            </w:pPr>
          </w:p>
        </w:tc>
        <w:tc>
          <w:tcPr>
            <w:tcW w:w="591" w:type="dxa"/>
            <w:vAlign w:val="center"/>
          </w:tcPr>
          <w:p w:rsidR="003A6DC4" w:rsidRDefault="003A6DC4" w:rsidP="003A6DC4">
            <w:pPr>
              <w:ind w:right="-755"/>
            </w:pPr>
            <w:r>
              <w:t>iv</w:t>
            </w:r>
          </w:p>
        </w:tc>
        <w:tc>
          <w:tcPr>
            <w:tcW w:w="1276" w:type="dxa"/>
            <w:vAlign w:val="center"/>
          </w:tcPr>
          <w:p w:rsidR="003A6DC4" w:rsidRDefault="00885119" w:rsidP="003A6DC4">
            <w:pPr>
              <w:ind w:right="-755"/>
            </w:pPr>
            <w:r>
              <w:t>π</w:t>
            </w:r>
          </w:p>
        </w:tc>
        <w:tc>
          <w:tcPr>
            <w:tcW w:w="2755" w:type="dxa"/>
            <w:vAlign w:val="center"/>
          </w:tcPr>
          <w:p w:rsidR="003A6DC4" w:rsidRDefault="003A6DC4" w:rsidP="003A6DC4">
            <w:pPr>
              <w:ind w:right="-755"/>
            </w:pPr>
          </w:p>
        </w:tc>
      </w:tr>
      <w:tr w:rsidR="003A6DC4" w:rsidTr="00FE0D66">
        <w:trPr>
          <w:jc w:val="center"/>
        </w:trPr>
        <w:tc>
          <w:tcPr>
            <w:tcW w:w="533" w:type="dxa"/>
            <w:vAlign w:val="center"/>
          </w:tcPr>
          <w:p w:rsidR="003A6DC4" w:rsidRDefault="003A6DC4" w:rsidP="003A6DC4">
            <w:pPr>
              <w:ind w:right="-755"/>
            </w:pPr>
            <w:r>
              <w:t>v</w:t>
            </w:r>
          </w:p>
          <w:p w:rsidR="003A6DC4" w:rsidRDefault="003A6DC4" w:rsidP="003A6DC4">
            <w:pPr>
              <w:ind w:right="-755"/>
            </w:pPr>
          </w:p>
          <w:p w:rsidR="00196861" w:rsidRDefault="00196861" w:rsidP="003A6DC4">
            <w:pPr>
              <w:ind w:right="-755"/>
            </w:pPr>
          </w:p>
        </w:tc>
        <w:tc>
          <w:tcPr>
            <w:tcW w:w="1135" w:type="dxa"/>
            <w:vAlign w:val="center"/>
          </w:tcPr>
          <w:p w:rsidR="003A6DC4" w:rsidRDefault="00175482" w:rsidP="00885119">
            <w:pPr>
              <w:ind w:right="-755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23</m:t>
                  </m:r>
                </m:e>
              </m:rad>
            </m:oMath>
            <w:r w:rsidR="00885119">
              <w:t xml:space="preserve"> </w:t>
            </w:r>
          </w:p>
        </w:tc>
        <w:tc>
          <w:tcPr>
            <w:tcW w:w="2952" w:type="dxa"/>
            <w:vAlign w:val="center"/>
          </w:tcPr>
          <w:p w:rsidR="003A6DC4" w:rsidRDefault="003A6DC4" w:rsidP="003A6DC4">
            <w:pPr>
              <w:ind w:right="-755"/>
            </w:pPr>
          </w:p>
        </w:tc>
        <w:tc>
          <w:tcPr>
            <w:tcW w:w="591" w:type="dxa"/>
            <w:vAlign w:val="center"/>
          </w:tcPr>
          <w:p w:rsidR="003A6DC4" w:rsidRDefault="003A6DC4" w:rsidP="003A6DC4">
            <w:pPr>
              <w:ind w:right="-755"/>
            </w:pPr>
            <w:r>
              <w:t>vi</w:t>
            </w:r>
          </w:p>
        </w:tc>
        <w:tc>
          <w:tcPr>
            <w:tcW w:w="1276" w:type="dxa"/>
            <w:vAlign w:val="center"/>
          </w:tcPr>
          <w:p w:rsidR="003A6DC4" w:rsidRDefault="00D97627" w:rsidP="003A6DC4">
            <w:pPr>
              <w:ind w:right="-755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27071B6" wp14:editId="6EC71BA5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-5080</wp:posOffset>
                      </wp:positionV>
                      <wp:extent cx="57150" cy="0"/>
                      <wp:effectExtent l="0" t="0" r="19050" b="1905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75pt,-.4pt" to="24.2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" strokecolor="black [3213]"/>
                  </w:pict>
                </mc:Fallback>
              </mc:AlternateContent>
            </w:r>
            <w:r w:rsidR="00885119">
              <w:t>121.2</w:t>
            </w:r>
          </w:p>
        </w:tc>
        <w:tc>
          <w:tcPr>
            <w:tcW w:w="2755" w:type="dxa"/>
            <w:vAlign w:val="center"/>
          </w:tcPr>
          <w:p w:rsidR="003A6DC4" w:rsidRDefault="003A6DC4" w:rsidP="003A6DC4">
            <w:pPr>
              <w:ind w:right="-755"/>
            </w:pPr>
          </w:p>
        </w:tc>
      </w:tr>
    </w:tbl>
    <w:p w:rsidR="00196861" w:rsidRDefault="00196861" w:rsidP="00196861">
      <w:pPr>
        <w:ind w:right="-755"/>
      </w:pPr>
    </w:p>
    <w:p w:rsidR="00196861" w:rsidRDefault="00196861" w:rsidP="00196861">
      <w:pPr>
        <w:ind w:right="-755"/>
      </w:pPr>
    </w:p>
    <w:p w:rsidR="00196861" w:rsidRDefault="00196861" w:rsidP="00196861">
      <w:pPr>
        <w:ind w:right="-755"/>
      </w:pPr>
    </w:p>
    <w:p w:rsidR="00196861" w:rsidRPr="00196861" w:rsidRDefault="00196861" w:rsidP="00196861">
      <w:pPr>
        <w:ind w:right="-755"/>
        <w:rPr>
          <w:b/>
        </w:rPr>
      </w:pPr>
      <w:r>
        <w:rPr>
          <w:b/>
        </w:rPr>
        <w:t>Question 2 (10 marks</w:t>
      </w:r>
      <w:r w:rsidR="00951A56">
        <w:rPr>
          <w:b/>
        </w:rPr>
        <w:t xml:space="preserve">: 1, 1, 1, 1, 1, 1, 1, 1, 1, </w:t>
      </w:r>
      <w:proofErr w:type="gramStart"/>
      <w:r w:rsidR="00951A56">
        <w:rPr>
          <w:b/>
        </w:rPr>
        <w:t>1</w:t>
      </w:r>
      <w:proofErr w:type="gramEnd"/>
      <w:r>
        <w:rPr>
          <w:b/>
        </w:rPr>
        <w:t>)</w:t>
      </w:r>
    </w:p>
    <w:p w:rsidR="00F70431" w:rsidRDefault="00C92DAD" w:rsidP="00196861">
      <w:pPr>
        <w:ind w:right="-755"/>
      </w:pPr>
      <w:r>
        <w:t xml:space="preserve">Calculate the following.  Leave your solution as an </w:t>
      </w:r>
      <w:r w:rsidRPr="00196861">
        <w:rPr>
          <w:b/>
        </w:rPr>
        <w:t>exact</w:t>
      </w:r>
      <w:r w:rsidR="005C55E7">
        <w:t xml:space="preserve"> value in its simplest form.</w:t>
      </w:r>
    </w:p>
    <w:p w:rsidR="00FE0D66" w:rsidRPr="00C92DAD" w:rsidRDefault="00FE0D66" w:rsidP="00FE0D66">
      <w:pPr>
        <w:pStyle w:val="ListParagraph"/>
        <w:ind w:left="-207" w:right="-755"/>
      </w:pPr>
    </w:p>
    <w:tbl>
      <w:tblPr>
        <w:tblStyle w:val="TableGrid"/>
        <w:tblW w:w="9180" w:type="dxa"/>
        <w:jc w:val="center"/>
        <w:tblInd w:w="-567" w:type="dxa"/>
        <w:tblLook w:val="04A0" w:firstRow="1" w:lastRow="0" w:firstColumn="1" w:lastColumn="0" w:noHBand="0" w:noVBand="1"/>
      </w:tblPr>
      <w:tblGrid>
        <w:gridCol w:w="503"/>
        <w:gridCol w:w="3938"/>
        <w:gridCol w:w="598"/>
        <w:gridCol w:w="4141"/>
      </w:tblGrid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i</w:t>
            </w:r>
          </w:p>
        </w:tc>
        <w:tc>
          <w:tcPr>
            <w:tcW w:w="3938" w:type="dxa"/>
          </w:tcPr>
          <w:p w:rsidR="00C92DAD" w:rsidRDefault="00885119" w:rsidP="00495B68">
            <w:pPr>
              <w:ind w:right="-755"/>
            </w:pPr>
            <w:r>
              <w:t>12</w:t>
            </w:r>
            <w:r w:rsidR="00C92DAD">
              <w:t xml:space="preserve"> ÷ </w:t>
            </w:r>
            <w:r>
              <w:t>3</w:t>
            </w:r>
          </w:p>
          <w:p w:rsidR="00125802" w:rsidRDefault="00125802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ii</w:t>
            </w:r>
          </w:p>
        </w:tc>
        <w:tc>
          <w:tcPr>
            <w:tcW w:w="4141" w:type="dxa"/>
          </w:tcPr>
          <w:p w:rsidR="00C92DAD" w:rsidRDefault="00885119" w:rsidP="00885119">
            <w:pPr>
              <w:ind w:right="-755"/>
            </w:pPr>
            <w:r>
              <w:t>5</w:t>
            </w:r>
            <w:r w:rsidR="00125802">
              <w:t xml:space="preserve"> ÷ </w:t>
            </w:r>
            <w:r>
              <w:t>10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iii</w:t>
            </w:r>
          </w:p>
        </w:tc>
        <w:tc>
          <w:tcPr>
            <w:tcW w:w="3938" w:type="dxa"/>
          </w:tcPr>
          <w:p w:rsidR="00C92DAD" w:rsidRDefault="00885119" w:rsidP="00495B68">
            <w:pPr>
              <w:ind w:right="-755"/>
            </w:pPr>
            <w:r>
              <w:t>11</w:t>
            </w:r>
            <w:r w:rsidR="00125802">
              <w:t xml:space="preserve"> ÷ </w:t>
            </w:r>
            <w:r w:rsidR="005C55E7">
              <w:t>66</w:t>
            </w:r>
          </w:p>
          <w:p w:rsidR="00125802" w:rsidRDefault="00125802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iv</w:t>
            </w:r>
          </w:p>
        </w:tc>
        <w:tc>
          <w:tcPr>
            <w:tcW w:w="4141" w:type="dxa"/>
          </w:tcPr>
          <w:p w:rsidR="00C92DAD" w:rsidRDefault="00175482" w:rsidP="005A5CD0">
            <w:pPr>
              <w:ind w:right="-755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7+2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oMath>
            <w:r w:rsidR="00885119">
              <w:t xml:space="preserve"> 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v</w:t>
            </w:r>
          </w:p>
        </w:tc>
        <w:tc>
          <w:tcPr>
            <w:tcW w:w="3938" w:type="dxa"/>
          </w:tcPr>
          <w:p w:rsidR="00C92DAD" w:rsidRDefault="00885119" w:rsidP="00495B68">
            <w:pPr>
              <w:ind w:right="-755"/>
            </w:pPr>
            <w:r>
              <w:t>4</w:t>
            </w:r>
            <w:r w:rsidR="00125802">
              <w:t xml:space="preserve"> × </w:t>
            </w:r>
            <w:r>
              <w:t>5</w:t>
            </w:r>
            <w:r w:rsidR="00196861">
              <w:t xml:space="preserve"> ÷ 23</w:t>
            </w:r>
          </w:p>
          <w:p w:rsidR="00125802" w:rsidRDefault="00125802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125802" w:rsidRDefault="00125802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vi</w:t>
            </w:r>
          </w:p>
        </w:tc>
        <w:tc>
          <w:tcPr>
            <w:tcW w:w="4141" w:type="dxa"/>
          </w:tcPr>
          <w:p w:rsidR="00C92DAD" w:rsidRDefault="00196861" w:rsidP="00196861">
            <w:pPr>
              <w:ind w:right="-755"/>
            </w:pPr>
            <w:r>
              <w:t>7 ÷ (6 × 5</w:t>
            </w:r>
            <w:r w:rsidR="00125802">
              <w:t>)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lastRenderedPageBreak/>
              <w:t>vii</w:t>
            </w:r>
          </w:p>
        </w:tc>
        <w:tc>
          <w:tcPr>
            <w:tcW w:w="3938" w:type="dxa"/>
          </w:tcPr>
          <w:p w:rsidR="00C92DAD" w:rsidRDefault="00196861" w:rsidP="00495B68">
            <w:pPr>
              <w:ind w:right="-755"/>
            </w:pPr>
            <w:r>
              <w:t>9</w:t>
            </w:r>
            <w:r w:rsidR="00412407">
              <w:t xml:space="preserve"> ÷ </w:t>
            </w:r>
            <w:r>
              <w:t>19</w:t>
            </w:r>
            <w:r w:rsidR="00412407">
              <w:t xml:space="preserve"> × 2</w:t>
            </w:r>
          </w:p>
          <w:p w:rsidR="00412407" w:rsidRDefault="00412407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viii</w:t>
            </w:r>
          </w:p>
        </w:tc>
        <w:tc>
          <w:tcPr>
            <w:tcW w:w="4141" w:type="dxa"/>
          </w:tcPr>
          <w:p w:rsidR="00C92DAD" w:rsidRDefault="00175482" w:rsidP="00196861">
            <w:pPr>
              <w:ind w:right="-755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 × 7</m:t>
                  </m:r>
                </m:num>
                <m:den>
                  <m:r>
                    <w:rPr>
                      <w:rFonts w:ascii="Cambria Math" w:hAnsi="Cambria Math"/>
                    </w:rPr>
                    <m:t>26-7</m:t>
                  </m:r>
                </m:den>
              </m:f>
            </m:oMath>
            <w:r w:rsidR="00412407">
              <w:t xml:space="preserve"> </w:t>
            </w:r>
          </w:p>
        </w:tc>
      </w:tr>
      <w:tr w:rsidR="00C92DAD" w:rsidTr="00125802">
        <w:trPr>
          <w:jc w:val="center"/>
        </w:trPr>
        <w:tc>
          <w:tcPr>
            <w:tcW w:w="503" w:type="dxa"/>
          </w:tcPr>
          <w:p w:rsidR="00C92DAD" w:rsidRDefault="00C92DAD" w:rsidP="00125802">
            <w:pPr>
              <w:ind w:right="-755"/>
            </w:pPr>
            <w:r>
              <w:t>ix</w:t>
            </w:r>
          </w:p>
        </w:tc>
        <w:tc>
          <w:tcPr>
            <w:tcW w:w="3938" w:type="dxa"/>
          </w:tcPr>
          <w:p w:rsidR="00C92DAD" w:rsidRDefault="00175482" w:rsidP="00495B68">
            <w:pPr>
              <w:ind w:right="-755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</m:oMath>
            <w:r w:rsidR="00412407">
              <w:t xml:space="preserve"> </w:t>
            </w:r>
          </w:p>
          <w:p w:rsidR="00412407" w:rsidRDefault="00412407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  <w:p w:rsidR="00FE0D66" w:rsidRDefault="00FE0D66" w:rsidP="00495B68">
            <w:pPr>
              <w:ind w:right="-755"/>
            </w:pPr>
          </w:p>
          <w:p w:rsidR="00412407" w:rsidRDefault="00412407" w:rsidP="00495B68">
            <w:pPr>
              <w:ind w:right="-755"/>
            </w:pPr>
          </w:p>
        </w:tc>
        <w:tc>
          <w:tcPr>
            <w:tcW w:w="598" w:type="dxa"/>
          </w:tcPr>
          <w:p w:rsidR="00C92DAD" w:rsidRDefault="00C92DAD" w:rsidP="00495B68">
            <w:pPr>
              <w:ind w:right="-755"/>
            </w:pPr>
            <w:r>
              <w:t>x</w:t>
            </w:r>
          </w:p>
        </w:tc>
        <w:tc>
          <w:tcPr>
            <w:tcW w:w="4141" w:type="dxa"/>
          </w:tcPr>
          <w:p w:rsidR="00C92DAD" w:rsidRDefault="00175482" w:rsidP="00196861">
            <w:pPr>
              <w:ind w:right="-755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38+11</m:t>
                  </m:r>
                </m:e>
              </m:rad>
            </m:oMath>
            <w:r w:rsidR="00412407">
              <w:t xml:space="preserve"> </w:t>
            </w:r>
          </w:p>
        </w:tc>
      </w:tr>
    </w:tbl>
    <w:p w:rsidR="00F70431" w:rsidRDefault="00F70431" w:rsidP="00495B68">
      <w:pPr>
        <w:ind w:left="-567" w:right="-755"/>
      </w:pPr>
    </w:p>
    <w:p w:rsidR="00FE0D66" w:rsidRDefault="00FE0D66">
      <w:pPr>
        <w:spacing w:after="200" w:line="276" w:lineRule="auto"/>
        <w:rPr>
          <w:b/>
        </w:rPr>
      </w:pPr>
    </w:p>
    <w:p w:rsidR="00852F23" w:rsidRPr="00852F23" w:rsidRDefault="00852F23" w:rsidP="00495B68">
      <w:pPr>
        <w:ind w:left="-567" w:right="-755"/>
      </w:pPr>
    </w:p>
    <w:p w:rsidR="00E6524D" w:rsidRDefault="00196861" w:rsidP="00196861">
      <w:pPr>
        <w:ind w:right="-755"/>
      </w:pPr>
      <w:r>
        <w:rPr>
          <w:b/>
        </w:rPr>
        <w:t>Question</w:t>
      </w:r>
      <w:r w:rsidR="0011774E">
        <w:rPr>
          <w:b/>
        </w:rPr>
        <w:t xml:space="preserve"> 3</w:t>
      </w:r>
      <w:r>
        <w:rPr>
          <w:b/>
        </w:rPr>
        <w:t xml:space="preserve"> (3 marks)</w:t>
      </w:r>
    </w:p>
    <w:p w:rsidR="0011774E" w:rsidRDefault="0011774E" w:rsidP="004E3268">
      <w:pPr>
        <w:pStyle w:val="ListParagraph"/>
        <w:ind w:left="0" w:right="-755"/>
      </w:pPr>
      <w:r>
        <w:t xml:space="preserve">Find the </w:t>
      </w:r>
      <w:r w:rsidRPr="004E3268">
        <w:rPr>
          <w:b/>
        </w:rPr>
        <w:t>exact</w:t>
      </w:r>
      <w:r>
        <w:t xml:space="preserve"> value of </w:t>
      </w:r>
      <w:r w:rsidRPr="0011774E">
        <w:rPr>
          <w:i/>
        </w:rPr>
        <w:t>x</w:t>
      </w:r>
    </w:p>
    <w:p w:rsidR="0011774E" w:rsidRDefault="0011774E" w:rsidP="00196861">
      <w:pPr>
        <w:ind w:right="-755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5A4B303" wp14:editId="3A743728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2105025" cy="1504950"/>
                <wp:effectExtent l="0" t="0" r="28575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1504950"/>
                          <a:chOff x="-152400" y="76200"/>
                          <a:chExt cx="2105025" cy="1504950"/>
                        </a:xfrm>
                      </wpg:grpSpPr>
                      <wps:wsp>
                        <wps:cNvPr id="26" name="Isosceles Triangle 26"/>
                        <wps:cNvSpPr/>
                        <wps:spPr>
                          <a:xfrm>
                            <a:off x="409575" y="76200"/>
                            <a:ext cx="1543050" cy="1228725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09575" y="1152525"/>
                            <a:ext cx="190500" cy="152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-152400" y="552450"/>
                            <a:ext cx="609600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DC4" w:rsidRDefault="00196861" w:rsidP="0011774E">
                              <w:r>
                                <w:t>3</w:t>
                              </w:r>
                              <w:r w:rsidR="003A6DC4">
                                <w:t xml:space="preserve">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1047750" y="276225"/>
                            <a:ext cx="647700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DC4" w:rsidRDefault="00196861" w:rsidP="0011774E">
                              <w:r>
                                <w:t>4</w:t>
                              </w:r>
                              <w:r w:rsidR="003A6DC4">
                                <w:rPr>
                                  <w:i/>
                                </w:rPr>
                                <w:t xml:space="preserve"> </w:t>
                              </w:r>
                              <w:r w:rsidR="003A6DC4">
                                <w:t>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838199" y="1304925"/>
                            <a:ext cx="581025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DC4" w:rsidRDefault="003A6DC4" w:rsidP="0011774E">
                              <w:proofErr w:type="gramStart"/>
                              <w:r w:rsidRPr="00E6524D">
                                <w:rPr>
                                  <w:i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  <w:r>
                                <w:t>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5" o:spid="_x0000_s1027" style="position:absolute;margin-left:9pt;margin-top:8pt;width:165.75pt;height:118.5pt;z-index:251675648;mso-width-relative:margin;mso-height-relative:margin" coordorigin="-1524,762" coordsize="21050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6" o:spid="_x0000_s1028" type="#_x0000_t5" style="position:absolute;left:4095;top:762;width:15431;height:12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nVMsQA&#10;AADbAAAADwAAAGRycy9kb3ducmV2LnhtbESPwWrDMBBE74X8g9hAbrWcQEzjWAkhEEihl6aFXhdr&#10;Y9mxVsZSHbVfXxUKPQ4z84ap9tH2YqLRt44VLLMcBHHtdMuNgve30+MTCB+QNfaOScEXedjvZg8V&#10;ltrd+ZWmS2hEgrAvUYEJYSil9LUhiz5zA3Hyrm60GJIcG6lHvCe47eUqzwtpseW0YHCgo6H6dvm0&#10;Curu0IVisub0vP5u2pf40W3OrNRiHg9bEIFi+A//tc9awaqA3y/pB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p1TLEAAAA2wAAAA8AAAAAAAAAAAAAAAAAmAIAAGRycy9k&#10;b3ducmV2LnhtbFBLBQYAAAAABAAEAPUAAACJAwAAAAA=&#10;" adj="0" fillcolor="white [3201]" strokecolor="black [3213]" strokeweight="2pt"/>
                <v:rect id="Rectangle 27" o:spid="_x0000_s1029" style="position:absolute;left:4095;top:11525;width:1905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Jb/8QA&#10;AADbAAAADwAAAGRycy9kb3ducmV2LnhtbESPQWuDQBSE74H+h+UVcpFmjYcmta6hFEpzK7WB9vhw&#10;X1R03xp3o+bfZwuBHIeZ+YbJdrPpxEiDaywrWK9iEMSl1Q1XCg4/H09bEM4ja+wsk4ILOdjlD4sM&#10;U20n/qax8JUIEHYpKqi971MpXVmTQbeyPXHwjnYw6IMcKqkHnALcdDKJ42dpsOGwUGNP7zWVbXE2&#10;Cv7o9BnRy+HkjnFy/v2K2rXftkotH+e3VxCeZn8P39p7rSDZwP+X8ANk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iW//EAAAA2wAAAA8AAAAAAAAAAAAAAAAAmAIAAGRycy9k&#10;b3ducmV2LnhtbFBLBQYAAAAABAAEAPUAAACJAwAAAAA=&#10;" fillcolor="white [3201]" strokecolor="black [3213]" strokeweight="2pt"/>
                <v:shape id="Text Box 28" o:spid="_x0000_s1030" type="#_x0000_t202" style="position:absolute;left:-1524;top:5524;width:6096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3A6DC4" w:rsidRDefault="00196861" w:rsidP="0011774E">
                        <w:r>
                          <w:t>3</w:t>
                        </w:r>
                        <w:r w:rsidR="003A6DC4">
                          <w:t xml:space="preserve"> cm</w:t>
                        </w:r>
                      </w:p>
                    </w:txbxContent>
                  </v:textbox>
                </v:shape>
                <v:shape id="Text Box 29" o:spid="_x0000_s1031" type="#_x0000_t202" style="position:absolute;left:10477;top:2762;width:6477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3A6DC4" w:rsidRDefault="00196861" w:rsidP="0011774E">
                        <w:r>
                          <w:t>4</w:t>
                        </w:r>
                        <w:r w:rsidR="003A6DC4">
                          <w:rPr>
                            <w:i/>
                          </w:rPr>
                          <w:t xml:space="preserve"> </w:t>
                        </w:r>
                        <w:r w:rsidR="003A6DC4">
                          <w:t>cm</w:t>
                        </w:r>
                      </w:p>
                    </w:txbxContent>
                  </v:textbox>
                </v:shape>
                <v:shape id="Text Box 30" o:spid="_x0000_s1032" type="#_x0000_t202" style="position:absolute;left:8381;top:13049;width:581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<v:textbox>
                    <w:txbxContent>
                      <w:p w:rsidR="003A6DC4" w:rsidRDefault="003A6DC4" w:rsidP="0011774E">
                        <w:proofErr w:type="gramStart"/>
                        <w:r w:rsidRPr="00E6524D">
                          <w:rPr>
                            <w:i/>
                          </w:rPr>
                          <w:t>x</w:t>
                        </w:r>
                        <w:proofErr w:type="gramEnd"/>
                        <w:r>
                          <w:rPr>
                            <w:i/>
                          </w:rPr>
                          <w:t xml:space="preserve"> </w:t>
                        </w:r>
                        <w:r>
                          <w:t>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11774E" w:rsidRDefault="0011774E" w:rsidP="00196861">
      <w:pPr>
        <w:ind w:right="-755"/>
      </w:pPr>
    </w:p>
    <w:p w:rsidR="00FE0D66" w:rsidRDefault="00FE0D66" w:rsidP="00196861">
      <w:pPr>
        <w:ind w:right="-755"/>
      </w:pPr>
    </w:p>
    <w:p w:rsidR="00FE0D66" w:rsidRDefault="00FE0D66" w:rsidP="00196861">
      <w:pPr>
        <w:ind w:right="-755"/>
      </w:pPr>
    </w:p>
    <w:p w:rsidR="00FE0D66" w:rsidRDefault="00FE0D66" w:rsidP="00196861">
      <w:pPr>
        <w:ind w:right="-755"/>
      </w:pPr>
    </w:p>
    <w:p w:rsidR="0011774E" w:rsidRDefault="0011774E" w:rsidP="00196861">
      <w:pPr>
        <w:ind w:right="-755"/>
      </w:pPr>
    </w:p>
    <w:p w:rsidR="004E3268" w:rsidRDefault="004E3268" w:rsidP="005E295B">
      <w:pPr>
        <w:tabs>
          <w:tab w:val="left" w:pos="567"/>
        </w:tabs>
        <w:rPr>
          <w:b/>
        </w:rPr>
      </w:pPr>
    </w:p>
    <w:p w:rsidR="004E3268" w:rsidRDefault="004E3268" w:rsidP="005E295B">
      <w:pPr>
        <w:tabs>
          <w:tab w:val="left" w:pos="567"/>
        </w:tabs>
        <w:rPr>
          <w:b/>
        </w:rPr>
      </w:pPr>
    </w:p>
    <w:p w:rsidR="00290B8D" w:rsidRDefault="004E3268" w:rsidP="005E295B">
      <w:pPr>
        <w:tabs>
          <w:tab w:val="left" w:pos="567"/>
        </w:tabs>
        <w:rPr>
          <w:b/>
        </w:rPr>
      </w:pPr>
      <w:r>
        <w:rPr>
          <w:b/>
        </w:rPr>
        <w:t>Question 4</w:t>
      </w:r>
      <w:r w:rsidR="00951A56">
        <w:rPr>
          <w:b/>
        </w:rPr>
        <w:t xml:space="preserve"> (</w:t>
      </w:r>
      <w:r w:rsidR="00810600">
        <w:rPr>
          <w:b/>
        </w:rPr>
        <w:t>16</w:t>
      </w:r>
      <w:r w:rsidR="00951A56">
        <w:rPr>
          <w:b/>
        </w:rPr>
        <w:t xml:space="preserve"> marks: 2, 2, </w:t>
      </w:r>
      <w:r w:rsidR="00810600">
        <w:rPr>
          <w:b/>
        </w:rPr>
        <w:t>2</w:t>
      </w:r>
      <w:r w:rsidR="00951A56">
        <w:rPr>
          <w:b/>
        </w:rPr>
        <w:t xml:space="preserve">, </w:t>
      </w:r>
      <w:r w:rsidR="00810600">
        <w:rPr>
          <w:b/>
        </w:rPr>
        <w:t>2</w:t>
      </w:r>
      <w:bookmarkStart w:id="0" w:name="_GoBack"/>
      <w:bookmarkEnd w:id="0"/>
      <w:r w:rsidR="00951A56">
        <w:rPr>
          <w:b/>
        </w:rPr>
        <w:t xml:space="preserve">, 4, </w:t>
      </w:r>
      <w:proofErr w:type="gramStart"/>
      <w:r w:rsidR="00951A56">
        <w:rPr>
          <w:b/>
        </w:rPr>
        <w:t>4</w:t>
      </w:r>
      <w:proofErr w:type="gramEnd"/>
      <w:r w:rsidR="00951A56">
        <w:rPr>
          <w:b/>
        </w:rPr>
        <w:t>)</w:t>
      </w:r>
    </w:p>
    <w:p w:rsidR="004E3268" w:rsidRDefault="004E3268" w:rsidP="005E295B">
      <w:pPr>
        <w:tabs>
          <w:tab w:val="left" w:pos="567"/>
        </w:tabs>
      </w:pPr>
      <w:r>
        <w:t>Simplify the following</w:t>
      </w:r>
    </w:p>
    <w:p w:rsidR="004E3268" w:rsidRPr="004E3268" w:rsidRDefault="004E3268" w:rsidP="005E295B">
      <w:pPr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4E3268" w:rsidRDefault="004E326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11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-7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4E3268">
      <w:pPr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lastRenderedPageBreak/>
        <w:t xml:space="preserve"> </w:t>
      </w:r>
      <w:r w:rsidR="004E3268">
        <w:t>12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19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19</m:t>
            </m:r>
          </m:e>
        </m:rad>
        <m:r>
          <w:rPr>
            <w:rFonts w:ascii="Cambria Math" w:hAnsi="Cambria Math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19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290B8D" w:rsidRDefault="00290B8D" w:rsidP="00290B8D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-9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+3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0463B7" w:rsidRDefault="000463B7" w:rsidP="00602E18">
      <w:pPr>
        <w:pStyle w:val="ListParagraph"/>
        <w:tabs>
          <w:tab w:val="left" w:pos="567"/>
        </w:tabs>
      </w:pPr>
    </w:p>
    <w:p w:rsidR="00602E18" w:rsidRDefault="00602E18" w:rsidP="00602E18">
      <w:pPr>
        <w:pStyle w:val="ListParagraph"/>
        <w:tabs>
          <w:tab w:val="left" w:pos="567"/>
        </w:tabs>
      </w:pPr>
    </w:p>
    <w:p w:rsidR="009003E6" w:rsidRDefault="00290B8D" w:rsidP="004E3268">
      <w:pPr>
        <w:pStyle w:val="ListParagraph"/>
        <w:numPr>
          <w:ilvl w:val="0"/>
          <w:numId w:val="8"/>
        </w:numPr>
        <w:tabs>
          <w:tab w:val="left" w:pos="567"/>
        </w:tabs>
      </w:pPr>
      <w:r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  <m:r>
          <w:rPr>
            <w:rFonts w:ascii="Cambria Math" w:hAnsi="Cambria Math"/>
          </w:rPr>
          <m:t>+13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+11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  <m:r>
          <w:rPr>
            <w:rFonts w:ascii="Cambria Math" w:hAnsi="Cambria Math"/>
          </w:rPr>
          <m:t>+5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9003E6" w:rsidRDefault="004E3268" w:rsidP="004E3268">
      <w:pPr>
        <w:pStyle w:val="ListParagraph"/>
        <w:numPr>
          <w:ilvl w:val="0"/>
          <w:numId w:val="8"/>
        </w:numPr>
        <w:tabs>
          <w:tab w:val="left" w:pos="567"/>
        </w:tabs>
      </w:pP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-7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  <m:r>
          <w:rPr>
            <w:rFonts w:ascii="Cambria Math" w:hAnsi="Cambria Math"/>
          </w:rPr>
          <m:t>+6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-5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</m:oMath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033B39" w:rsidRDefault="00033B39" w:rsidP="00033B39">
      <w:pPr>
        <w:tabs>
          <w:tab w:val="left" w:pos="567"/>
        </w:tabs>
        <w:ind w:left="360"/>
      </w:pPr>
    </w:p>
    <w:p w:rsidR="009003E6" w:rsidRDefault="009003E6" w:rsidP="009003E6">
      <w:pPr>
        <w:tabs>
          <w:tab w:val="left" w:pos="567"/>
        </w:tabs>
      </w:pPr>
    </w:p>
    <w:p w:rsidR="00D97627" w:rsidRDefault="00D97627" w:rsidP="009003E6">
      <w:pPr>
        <w:tabs>
          <w:tab w:val="left" w:pos="567"/>
        </w:tabs>
      </w:pPr>
    </w:p>
    <w:p w:rsidR="00D97627" w:rsidRDefault="00D97627" w:rsidP="009003E6">
      <w:pPr>
        <w:tabs>
          <w:tab w:val="left" w:pos="56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087"/>
        <w:gridCol w:w="590"/>
        <w:gridCol w:w="4031"/>
      </w:tblGrid>
      <w:tr w:rsidR="003C1766" w:rsidTr="00DC0985">
        <w:tc>
          <w:tcPr>
            <w:tcW w:w="9242" w:type="dxa"/>
            <w:gridSpan w:val="4"/>
          </w:tcPr>
          <w:p w:rsidR="003C1766" w:rsidRDefault="003C1766" w:rsidP="003C1766">
            <w:pPr>
              <w:tabs>
                <w:tab w:val="left" w:pos="567"/>
              </w:tabs>
            </w:pPr>
            <w:r>
              <w:rPr>
                <w:b/>
              </w:rPr>
              <w:t>Exercise 7</w:t>
            </w:r>
            <w:r w:rsidR="00951A56">
              <w:rPr>
                <w:b/>
              </w:rPr>
              <w:t xml:space="preserve"> (12 marks: 2, 2, 2, 2, 2, 2)</w:t>
            </w:r>
          </w:p>
        </w:tc>
      </w:tr>
      <w:tr w:rsidR="003C1766" w:rsidTr="00DC0985">
        <w:tc>
          <w:tcPr>
            <w:tcW w:w="9242" w:type="dxa"/>
            <w:gridSpan w:val="4"/>
          </w:tcPr>
          <w:p w:rsidR="003C1766" w:rsidRDefault="003C1766" w:rsidP="00DC0985">
            <w:pPr>
              <w:tabs>
                <w:tab w:val="left" w:pos="567"/>
              </w:tabs>
            </w:pPr>
            <w:proofErr w:type="spellStart"/>
            <w:r>
              <w:t>Factorise</w:t>
            </w:r>
            <w:proofErr w:type="spellEnd"/>
            <w:r>
              <w:t xml:space="preserve"> the following so that one factor is a square number</w:t>
            </w:r>
          </w:p>
        </w:tc>
      </w:tr>
      <w:tr w:rsidR="003C1766" w:rsidTr="00DC0985">
        <w:tc>
          <w:tcPr>
            <w:tcW w:w="534" w:type="dxa"/>
          </w:tcPr>
          <w:p w:rsidR="003C1766" w:rsidRDefault="003C1766" w:rsidP="00DC0985">
            <w:pPr>
              <w:tabs>
                <w:tab w:val="left" w:pos="567"/>
              </w:tabs>
            </w:pPr>
            <w:proofErr w:type="gramStart"/>
            <w:r>
              <w:t>a</w:t>
            </w:r>
            <w:proofErr w:type="gramEnd"/>
            <w:r>
              <w:t>.</w:t>
            </w: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0463B7" w:rsidRDefault="000463B7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3C1766" w:rsidRDefault="004E3268" w:rsidP="00DC0985">
            <w:pPr>
              <w:tabs>
                <w:tab w:val="left" w:pos="567"/>
              </w:tabs>
            </w:pPr>
            <w:r>
              <w:t>20</w:t>
            </w:r>
          </w:p>
        </w:tc>
        <w:tc>
          <w:tcPr>
            <w:tcW w:w="590" w:type="dxa"/>
          </w:tcPr>
          <w:p w:rsidR="003C1766" w:rsidRDefault="003C1766" w:rsidP="00DC0985">
            <w:pPr>
              <w:tabs>
                <w:tab w:val="left" w:pos="567"/>
              </w:tabs>
            </w:pPr>
            <w:r>
              <w:t>b.</w:t>
            </w:r>
          </w:p>
        </w:tc>
        <w:tc>
          <w:tcPr>
            <w:tcW w:w="4031" w:type="dxa"/>
          </w:tcPr>
          <w:p w:rsidR="003C1766" w:rsidRDefault="004E3268" w:rsidP="00DC0985">
            <w:pPr>
              <w:tabs>
                <w:tab w:val="left" w:pos="567"/>
              </w:tabs>
            </w:pPr>
            <w:r>
              <w:t>27</w:t>
            </w:r>
          </w:p>
        </w:tc>
      </w:tr>
      <w:tr w:rsidR="003C1766" w:rsidTr="00DC0985">
        <w:tc>
          <w:tcPr>
            <w:tcW w:w="534" w:type="dxa"/>
          </w:tcPr>
          <w:p w:rsidR="003C1766" w:rsidRDefault="003C1766" w:rsidP="00DC0985">
            <w:pPr>
              <w:tabs>
                <w:tab w:val="left" w:pos="567"/>
              </w:tabs>
            </w:pPr>
            <w:proofErr w:type="gramStart"/>
            <w:r>
              <w:t>c</w:t>
            </w:r>
            <w:proofErr w:type="gramEnd"/>
            <w:r>
              <w:t>.</w:t>
            </w: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0463B7" w:rsidRDefault="000463B7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3C1766" w:rsidRDefault="00951A56" w:rsidP="003C1766">
            <w:pPr>
              <w:tabs>
                <w:tab w:val="left" w:pos="567"/>
              </w:tabs>
            </w:pPr>
            <w:r>
              <w:t>125</w:t>
            </w:r>
          </w:p>
        </w:tc>
        <w:tc>
          <w:tcPr>
            <w:tcW w:w="590" w:type="dxa"/>
          </w:tcPr>
          <w:p w:rsidR="003C1766" w:rsidRDefault="003C1766" w:rsidP="00DC0985">
            <w:pPr>
              <w:tabs>
                <w:tab w:val="left" w:pos="567"/>
              </w:tabs>
            </w:pPr>
            <w:r>
              <w:t>d.</w:t>
            </w:r>
          </w:p>
        </w:tc>
        <w:tc>
          <w:tcPr>
            <w:tcW w:w="4031" w:type="dxa"/>
          </w:tcPr>
          <w:p w:rsidR="003C1766" w:rsidRDefault="00951A56" w:rsidP="00DC0985">
            <w:pPr>
              <w:tabs>
                <w:tab w:val="left" w:pos="567"/>
              </w:tabs>
            </w:pPr>
            <w:r>
              <w:t>28</w:t>
            </w:r>
          </w:p>
        </w:tc>
      </w:tr>
      <w:tr w:rsidR="003C1766" w:rsidTr="00DC0985">
        <w:tc>
          <w:tcPr>
            <w:tcW w:w="534" w:type="dxa"/>
          </w:tcPr>
          <w:p w:rsidR="003C1766" w:rsidRDefault="003C1766" w:rsidP="00DC0985">
            <w:pPr>
              <w:tabs>
                <w:tab w:val="left" w:pos="567"/>
              </w:tabs>
            </w:pPr>
            <w:proofErr w:type="gramStart"/>
            <w:r>
              <w:t>e</w:t>
            </w:r>
            <w:proofErr w:type="gramEnd"/>
            <w:r>
              <w:t>.</w:t>
            </w: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  <w:p w:rsidR="000463B7" w:rsidRDefault="000463B7" w:rsidP="00DC0985">
            <w:pPr>
              <w:tabs>
                <w:tab w:val="left" w:pos="567"/>
              </w:tabs>
            </w:pPr>
          </w:p>
          <w:p w:rsidR="003C1766" w:rsidRDefault="003C1766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3C1766" w:rsidRPr="00B43B84" w:rsidRDefault="00951A56" w:rsidP="00DC0985">
            <w:pPr>
              <w:tabs>
                <w:tab w:val="left" w:pos="567"/>
              </w:tabs>
            </w:pPr>
            <w:r>
              <w:t>36</w:t>
            </w:r>
          </w:p>
        </w:tc>
        <w:tc>
          <w:tcPr>
            <w:tcW w:w="590" w:type="dxa"/>
          </w:tcPr>
          <w:p w:rsidR="003C1766" w:rsidRDefault="003C1766" w:rsidP="00DC0985">
            <w:pPr>
              <w:tabs>
                <w:tab w:val="left" w:pos="567"/>
              </w:tabs>
            </w:pPr>
            <w:r>
              <w:t>f.</w:t>
            </w:r>
          </w:p>
        </w:tc>
        <w:tc>
          <w:tcPr>
            <w:tcW w:w="4031" w:type="dxa"/>
          </w:tcPr>
          <w:p w:rsidR="003C1766" w:rsidRPr="00B43B84" w:rsidRDefault="00951A56" w:rsidP="00DC0985">
            <w:pPr>
              <w:tabs>
                <w:tab w:val="left" w:pos="567"/>
              </w:tabs>
            </w:pPr>
            <w:r>
              <w:t>147</w:t>
            </w:r>
          </w:p>
        </w:tc>
      </w:tr>
    </w:tbl>
    <w:p w:rsidR="003C1766" w:rsidRDefault="003C1766" w:rsidP="009003E6">
      <w:pPr>
        <w:tabs>
          <w:tab w:val="left" w:pos="56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087"/>
        <w:gridCol w:w="590"/>
        <w:gridCol w:w="4031"/>
      </w:tblGrid>
      <w:tr w:rsidR="00C13503" w:rsidTr="00DC0985">
        <w:tc>
          <w:tcPr>
            <w:tcW w:w="9242" w:type="dxa"/>
            <w:gridSpan w:val="4"/>
          </w:tcPr>
          <w:p w:rsidR="00C13503" w:rsidRDefault="00C13503" w:rsidP="00DC0985">
            <w:pPr>
              <w:tabs>
                <w:tab w:val="left" w:pos="567"/>
              </w:tabs>
            </w:pPr>
            <w:r>
              <w:rPr>
                <w:b/>
              </w:rPr>
              <w:t>Exercise 8</w:t>
            </w:r>
            <w:r w:rsidR="00951A56">
              <w:rPr>
                <w:b/>
              </w:rPr>
              <w:t xml:space="preserve"> (18 marks: 3, 3, 3, 3, 3, 3)</w:t>
            </w:r>
          </w:p>
        </w:tc>
      </w:tr>
      <w:tr w:rsidR="00C13503" w:rsidTr="00DC0985">
        <w:tc>
          <w:tcPr>
            <w:tcW w:w="9242" w:type="dxa"/>
            <w:gridSpan w:val="4"/>
          </w:tcPr>
          <w:p w:rsidR="00C13503" w:rsidRDefault="00C13503" w:rsidP="00DC0985">
            <w:pPr>
              <w:tabs>
                <w:tab w:val="left" w:pos="567"/>
              </w:tabs>
            </w:pPr>
            <w:r>
              <w:t>Simplify the following square roots</w:t>
            </w:r>
          </w:p>
        </w:tc>
      </w:tr>
      <w:tr w:rsidR="00C13503" w:rsidTr="00DC0985">
        <w:tc>
          <w:tcPr>
            <w:tcW w:w="534" w:type="dxa"/>
          </w:tcPr>
          <w:p w:rsidR="00C13503" w:rsidRDefault="00C13503" w:rsidP="00DC0985">
            <w:pPr>
              <w:tabs>
                <w:tab w:val="left" w:pos="567"/>
              </w:tabs>
            </w:pPr>
            <w:proofErr w:type="gramStart"/>
            <w:r>
              <w:t>a</w:t>
            </w:r>
            <w:proofErr w:type="gramEnd"/>
            <w:r>
              <w:t>.</w:t>
            </w: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C13503" w:rsidRDefault="00175482" w:rsidP="00951A56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</m:rad>
            </m:oMath>
            <w:r w:rsidR="00C13503">
              <w:t xml:space="preserve"> </w:t>
            </w:r>
          </w:p>
        </w:tc>
        <w:tc>
          <w:tcPr>
            <w:tcW w:w="590" w:type="dxa"/>
          </w:tcPr>
          <w:p w:rsidR="00C13503" w:rsidRDefault="00C13503" w:rsidP="00DC0985">
            <w:pPr>
              <w:tabs>
                <w:tab w:val="left" w:pos="567"/>
              </w:tabs>
            </w:pPr>
            <w:r>
              <w:t>b.</w:t>
            </w:r>
          </w:p>
        </w:tc>
        <w:tc>
          <w:tcPr>
            <w:tcW w:w="4031" w:type="dxa"/>
          </w:tcPr>
          <w:p w:rsidR="00C13503" w:rsidRDefault="00175482" w:rsidP="00951A56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</m:oMath>
            <w:r w:rsidR="00C13503">
              <w:t xml:space="preserve"> </w:t>
            </w:r>
          </w:p>
        </w:tc>
      </w:tr>
      <w:tr w:rsidR="00C13503" w:rsidTr="00DC0985">
        <w:tc>
          <w:tcPr>
            <w:tcW w:w="534" w:type="dxa"/>
          </w:tcPr>
          <w:p w:rsidR="00C13503" w:rsidRDefault="00C13503" w:rsidP="00DC0985">
            <w:pPr>
              <w:tabs>
                <w:tab w:val="left" w:pos="567"/>
              </w:tabs>
            </w:pPr>
            <w:proofErr w:type="gramStart"/>
            <w:r>
              <w:t>c</w:t>
            </w:r>
            <w:proofErr w:type="gramEnd"/>
            <w:r>
              <w:t>.</w:t>
            </w: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C13503" w:rsidRDefault="00175482" w:rsidP="005A5CD0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 w:rsidR="00C13503">
              <w:t xml:space="preserve"> </w:t>
            </w:r>
          </w:p>
        </w:tc>
        <w:tc>
          <w:tcPr>
            <w:tcW w:w="590" w:type="dxa"/>
          </w:tcPr>
          <w:p w:rsidR="00C13503" w:rsidRDefault="00C13503" w:rsidP="00DC0985">
            <w:pPr>
              <w:tabs>
                <w:tab w:val="left" w:pos="567"/>
              </w:tabs>
            </w:pPr>
            <w:r>
              <w:t>d.</w:t>
            </w:r>
          </w:p>
        </w:tc>
        <w:tc>
          <w:tcPr>
            <w:tcW w:w="4031" w:type="dxa"/>
          </w:tcPr>
          <w:p w:rsidR="00C13503" w:rsidRDefault="00175482" w:rsidP="00C13503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</m:rad>
            </m:oMath>
            <w:r w:rsidR="00C13503">
              <w:t xml:space="preserve"> </w:t>
            </w:r>
          </w:p>
        </w:tc>
      </w:tr>
      <w:tr w:rsidR="00C13503" w:rsidTr="00DC0985">
        <w:tc>
          <w:tcPr>
            <w:tcW w:w="534" w:type="dxa"/>
          </w:tcPr>
          <w:p w:rsidR="00C13503" w:rsidRDefault="00C13503" w:rsidP="00DC0985">
            <w:pPr>
              <w:tabs>
                <w:tab w:val="left" w:pos="567"/>
              </w:tabs>
            </w:pPr>
            <w:proofErr w:type="gramStart"/>
            <w:r>
              <w:t>e</w:t>
            </w:r>
            <w:proofErr w:type="gramEnd"/>
            <w:r>
              <w:t>.</w:t>
            </w: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  <w:p w:rsidR="00C13503" w:rsidRDefault="00C13503" w:rsidP="00DC0985">
            <w:pPr>
              <w:tabs>
                <w:tab w:val="left" w:pos="567"/>
              </w:tabs>
            </w:pPr>
          </w:p>
        </w:tc>
        <w:tc>
          <w:tcPr>
            <w:tcW w:w="4087" w:type="dxa"/>
          </w:tcPr>
          <w:p w:rsidR="00C13503" w:rsidRPr="00B43B84" w:rsidRDefault="00175482" w:rsidP="004B4635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63</m:t>
                  </m:r>
                </m:e>
              </m:rad>
            </m:oMath>
            <w:r w:rsidR="00C13503">
              <w:t xml:space="preserve"> </w:t>
            </w:r>
          </w:p>
        </w:tc>
        <w:tc>
          <w:tcPr>
            <w:tcW w:w="590" w:type="dxa"/>
          </w:tcPr>
          <w:p w:rsidR="00C13503" w:rsidRDefault="00C13503" w:rsidP="00DC0985">
            <w:pPr>
              <w:tabs>
                <w:tab w:val="left" w:pos="567"/>
              </w:tabs>
            </w:pPr>
            <w:r>
              <w:t>f.</w:t>
            </w:r>
          </w:p>
        </w:tc>
        <w:tc>
          <w:tcPr>
            <w:tcW w:w="4031" w:type="dxa"/>
          </w:tcPr>
          <w:p w:rsidR="00C13503" w:rsidRPr="00B43B84" w:rsidRDefault="00175482" w:rsidP="00951A56">
            <w:pPr>
              <w:tabs>
                <w:tab w:val="left" w:pos="567"/>
              </w:tabs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162</m:t>
                  </m:r>
                </m:e>
              </m:rad>
            </m:oMath>
            <w:r w:rsidR="00C13503">
              <w:t xml:space="preserve"> </w:t>
            </w:r>
          </w:p>
        </w:tc>
      </w:tr>
    </w:tbl>
    <w:p w:rsidR="00C13503" w:rsidRPr="00B77626" w:rsidRDefault="00C13503" w:rsidP="009003E6">
      <w:pPr>
        <w:tabs>
          <w:tab w:val="left" w:pos="567"/>
        </w:tabs>
      </w:pPr>
    </w:p>
    <w:sectPr w:rsidR="00C13503" w:rsidRPr="00B77626" w:rsidSect="000463B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482" w:rsidRDefault="00175482" w:rsidP="003D55EA">
      <w:r>
        <w:separator/>
      </w:r>
    </w:p>
  </w:endnote>
  <w:endnote w:type="continuationSeparator" w:id="0">
    <w:p w:rsidR="00175482" w:rsidRDefault="00175482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3A6DC4" w:rsidRPr="000463B7" w:rsidRDefault="003A6DC4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Y10 INV 1 Exact Values</w:t>
        </w:r>
        <w:r w:rsidR="00D97627">
          <w:rPr>
            <w:rFonts w:eastAsiaTheme="majorEastAsia"/>
            <w:sz w:val="20"/>
            <w:szCs w:val="20"/>
          </w:rPr>
          <w:t xml:space="preserve"> Validation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810600" w:rsidRPr="00810600">
          <w:rPr>
            <w:rFonts w:eastAsiaTheme="majorEastAsia"/>
            <w:noProof/>
            <w:sz w:val="20"/>
            <w:szCs w:val="20"/>
          </w:rPr>
          <w:t>2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 w:rsidRPr="000463B7">
          <w:rPr>
            <w:rFonts w:eastAsiaTheme="majorEastAsia"/>
            <w:noProof/>
            <w:sz w:val="20"/>
            <w:szCs w:val="20"/>
          </w:rPr>
          <w:tab/>
          <w:t>SBSHS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482" w:rsidRDefault="00175482" w:rsidP="003D55EA">
      <w:r>
        <w:separator/>
      </w:r>
    </w:p>
  </w:footnote>
  <w:footnote w:type="continuationSeparator" w:id="0">
    <w:p w:rsidR="00175482" w:rsidRDefault="00175482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B599D"/>
    <w:rsid w:val="000D7B9A"/>
    <w:rsid w:val="000E0C23"/>
    <w:rsid w:val="0010738A"/>
    <w:rsid w:val="0011774E"/>
    <w:rsid w:val="00125802"/>
    <w:rsid w:val="0014331F"/>
    <w:rsid w:val="001634FD"/>
    <w:rsid w:val="00175482"/>
    <w:rsid w:val="00192925"/>
    <w:rsid w:val="001946FB"/>
    <w:rsid w:val="00196861"/>
    <w:rsid w:val="001B69C0"/>
    <w:rsid w:val="001D0EF7"/>
    <w:rsid w:val="001D1D3C"/>
    <w:rsid w:val="00226DF6"/>
    <w:rsid w:val="0025342D"/>
    <w:rsid w:val="00276D0F"/>
    <w:rsid w:val="00290B8D"/>
    <w:rsid w:val="00310C45"/>
    <w:rsid w:val="00311793"/>
    <w:rsid w:val="0031237D"/>
    <w:rsid w:val="00395151"/>
    <w:rsid w:val="003A3BD0"/>
    <w:rsid w:val="003A6DC4"/>
    <w:rsid w:val="003C1766"/>
    <w:rsid w:val="003D55EA"/>
    <w:rsid w:val="00412407"/>
    <w:rsid w:val="00472E87"/>
    <w:rsid w:val="00495B68"/>
    <w:rsid w:val="004B4635"/>
    <w:rsid w:val="004E3268"/>
    <w:rsid w:val="004E374B"/>
    <w:rsid w:val="00512514"/>
    <w:rsid w:val="00533C3F"/>
    <w:rsid w:val="00552132"/>
    <w:rsid w:val="00552E8E"/>
    <w:rsid w:val="00566B70"/>
    <w:rsid w:val="0059420D"/>
    <w:rsid w:val="005975CD"/>
    <w:rsid w:val="005A5CD0"/>
    <w:rsid w:val="005B58DD"/>
    <w:rsid w:val="005C55E7"/>
    <w:rsid w:val="005C5660"/>
    <w:rsid w:val="005D35AF"/>
    <w:rsid w:val="005E295B"/>
    <w:rsid w:val="00602E18"/>
    <w:rsid w:val="00612608"/>
    <w:rsid w:val="00657EC1"/>
    <w:rsid w:val="00696515"/>
    <w:rsid w:val="006B6102"/>
    <w:rsid w:val="006D073C"/>
    <w:rsid w:val="00704E1E"/>
    <w:rsid w:val="00713EB7"/>
    <w:rsid w:val="00756912"/>
    <w:rsid w:val="00810600"/>
    <w:rsid w:val="008306DD"/>
    <w:rsid w:val="00852F23"/>
    <w:rsid w:val="00857AE0"/>
    <w:rsid w:val="00876379"/>
    <w:rsid w:val="00885119"/>
    <w:rsid w:val="008C18C1"/>
    <w:rsid w:val="008D66F9"/>
    <w:rsid w:val="008F564C"/>
    <w:rsid w:val="008F7ED7"/>
    <w:rsid w:val="009003E6"/>
    <w:rsid w:val="00901D86"/>
    <w:rsid w:val="00951A56"/>
    <w:rsid w:val="00984BD9"/>
    <w:rsid w:val="009A11FE"/>
    <w:rsid w:val="009C1CC8"/>
    <w:rsid w:val="009D6E79"/>
    <w:rsid w:val="00A51984"/>
    <w:rsid w:val="00AC2399"/>
    <w:rsid w:val="00B37303"/>
    <w:rsid w:val="00B46DBA"/>
    <w:rsid w:val="00B5033F"/>
    <w:rsid w:val="00B77626"/>
    <w:rsid w:val="00B77744"/>
    <w:rsid w:val="00BD0A31"/>
    <w:rsid w:val="00BD4DC1"/>
    <w:rsid w:val="00C13503"/>
    <w:rsid w:val="00C8510D"/>
    <w:rsid w:val="00C92DAD"/>
    <w:rsid w:val="00C975D6"/>
    <w:rsid w:val="00CA06AC"/>
    <w:rsid w:val="00CB39B8"/>
    <w:rsid w:val="00CD0A87"/>
    <w:rsid w:val="00D74847"/>
    <w:rsid w:val="00D97627"/>
    <w:rsid w:val="00DC0985"/>
    <w:rsid w:val="00DE1030"/>
    <w:rsid w:val="00DF4470"/>
    <w:rsid w:val="00DF6A75"/>
    <w:rsid w:val="00DF6E9A"/>
    <w:rsid w:val="00E00F4F"/>
    <w:rsid w:val="00E551D7"/>
    <w:rsid w:val="00E6524D"/>
    <w:rsid w:val="00E66F67"/>
    <w:rsid w:val="00E81FCE"/>
    <w:rsid w:val="00E95B3B"/>
    <w:rsid w:val="00EB50D0"/>
    <w:rsid w:val="00EC6598"/>
    <w:rsid w:val="00F0164B"/>
    <w:rsid w:val="00F113B1"/>
    <w:rsid w:val="00F31000"/>
    <w:rsid w:val="00F33E78"/>
    <w:rsid w:val="00F70431"/>
    <w:rsid w:val="00F74BDA"/>
    <w:rsid w:val="00F7622B"/>
    <w:rsid w:val="00F96E52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EF35B8C7</Template>
  <TotalTime>60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COOK John</cp:lastModifiedBy>
  <cp:revision>9</cp:revision>
  <cp:lastPrinted>2014-12-08T05:15:00Z</cp:lastPrinted>
  <dcterms:created xsi:type="dcterms:W3CDTF">2014-12-08T03:25:00Z</dcterms:created>
  <dcterms:modified xsi:type="dcterms:W3CDTF">2014-12-08T05:15:00Z</dcterms:modified>
</cp:coreProperties>
</file>