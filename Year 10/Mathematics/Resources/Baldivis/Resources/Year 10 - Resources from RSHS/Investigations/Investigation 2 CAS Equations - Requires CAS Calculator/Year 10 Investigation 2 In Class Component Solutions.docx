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DE70A3" w:rsidTr="00DE70A3">
        <w:trPr>
          <w:trHeight w:val="540"/>
          <w:jc w:val="center"/>
        </w:trPr>
        <w:tc>
          <w:tcPr>
            <w:tcW w:w="1728" w:type="dxa"/>
            <w:shd w:val="clear" w:color="auto" w:fill="auto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DE70A3" w:rsidRDefault="00734064" w:rsidP="0073406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</w:t>
            </w:r>
            <w:r w:rsidR="00DE70A3">
              <w:t>__</w:t>
            </w:r>
            <w:r w:rsidRPr="00734064">
              <w:rPr>
                <w:color w:val="FF0000"/>
              </w:rPr>
              <w:t>SOLUTIONS</w:t>
            </w:r>
            <w:r w:rsidR="00DE70A3">
              <w:t>____________________</w:t>
            </w:r>
          </w:p>
        </w:tc>
        <w:tc>
          <w:tcPr>
            <w:tcW w:w="2160" w:type="dxa"/>
            <w:shd w:val="clear" w:color="auto" w:fill="auto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DE70A3" w:rsidTr="00DE70A3">
        <w:trPr>
          <w:jc w:val="center"/>
        </w:trPr>
        <w:tc>
          <w:tcPr>
            <w:tcW w:w="1728" w:type="dxa"/>
            <w:shd w:val="clear" w:color="auto" w:fill="auto"/>
          </w:tcPr>
          <w:p w:rsidR="00DE70A3" w:rsidRDefault="00B9445D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DE70A3" w:rsidRPr="00397435" w:rsidRDefault="00DE70A3" w:rsidP="00DE70A3">
            <w:pPr>
              <w:rPr>
                <w:b/>
              </w:rPr>
            </w:pPr>
            <w:r>
              <w:rPr>
                <w:b/>
              </w:rPr>
              <w:t>Year 10</w:t>
            </w:r>
            <w:r w:rsidRPr="00397435">
              <w:rPr>
                <w:b/>
              </w:rPr>
              <w:t xml:space="preserve"> Mathematics</w:t>
            </w:r>
          </w:p>
          <w:p w:rsidR="00DE70A3" w:rsidRPr="00397435" w:rsidRDefault="00DE70A3" w:rsidP="00DE70A3">
            <w:pPr>
              <w:rPr>
                <w:b/>
              </w:rPr>
            </w:pPr>
          </w:p>
          <w:p w:rsidR="00DE70A3" w:rsidRPr="00397435" w:rsidRDefault="00DE70A3" w:rsidP="00DE70A3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7D5792">
              <w:rPr>
                <w:b/>
              </w:rPr>
              <w:t>2</w:t>
            </w:r>
            <w:r w:rsidRPr="00397435">
              <w:rPr>
                <w:b/>
              </w:rPr>
              <w:t>, 201</w:t>
            </w:r>
            <w:r w:rsidR="005140BA">
              <w:rPr>
                <w:b/>
              </w:rPr>
              <w:t>5</w:t>
            </w:r>
          </w:p>
          <w:p w:rsidR="00DE70A3" w:rsidRPr="00397435" w:rsidRDefault="00DE70A3" w:rsidP="00DE70A3">
            <w:pPr>
              <w:rPr>
                <w:b/>
              </w:rPr>
            </w:pPr>
          </w:p>
          <w:p w:rsidR="00DE70A3" w:rsidRPr="00397435" w:rsidRDefault="00DE70A3" w:rsidP="00DE70A3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D5792">
              <w:rPr>
                <w:b/>
              </w:rPr>
              <w:t>CAS Equations</w:t>
            </w: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P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  <w:r w:rsidRPr="00DE70A3">
              <w:rPr>
                <w:b/>
              </w:rPr>
              <w:t xml:space="preserve">In class component </w:t>
            </w:r>
          </w:p>
          <w:p w:rsidR="00DE70A3" w:rsidRPr="00201D71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DE70A3" w:rsidRDefault="00B9445D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70A3" w:rsidRPr="00364C0D" w:rsidRDefault="00DE70A3" w:rsidP="00DE70A3"/>
                                <w:p w:rsidR="00DE70A3" w:rsidRPr="00364C0D" w:rsidRDefault="00DE70A3" w:rsidP="00DE70A3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DE70A3" w:rsidRPr="000B3AA2" w:rsidRDefault="0057464E" w:rsidP="00DE70A3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72</w:t>
                                  </w: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">
                      <v:textbox>
                        <w:txbxContent>
                          <w:p w:rsidR="00DE70A3" w:rsidRPr="00364C0D" w:rsidRDefault="00DE70A3" w:rsidP="00DE70A3"/>
                          <w:p w:rsidR="00DE70A3" w:rsidRPr="00364C0D" w:rsidRDefault="00DE70A3" w:rsidP="00DE70A3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DE70A3" w:rsidRPr="000B3AA2" w:rsidRDefault="0057464E" w:rsidP="00DE70A3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72</w:t>
                            </w:r>
                          </w:p>
                          <w:p w:rsidR="00DE70A3" w:rsidRPr="00364C0D" w:rsidRDefault="00DE70A3" w:rsidP="00DE70A3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E70A3" w:rsidRPr="00201D71" w:rsidTr="00DE70A3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DE70A3" w:rsidRPr="00201D71" w:rsidRDefault="00DE70A3" w:rsidP="000E794C">
            <w:pPr>
              <w:rPr>
                <w:sz w:val="20"/>
              </w:rPr>
            </w:pPr>
          </w:p>
        </w:tc>
      </w:tr>
      <w:tr w:rsidR="00DE70A3" w:rsidTr="00DE70A3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0"/>
              </w:rPr>
              <w:t>Weighting:</w:t>
            </w:r>
            <w:r w:rsidRPr="00201D71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DE70A3" w:rsidRDefault="005140BA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10</w:t>
            </w:r>
            <w:bookmarkStart w:id="0" w:name="_GoBack"/>
            <w:bookmarkEnd w:id="0"/>
            <w:r w:rsidR="00DE70A3">
              <w:rPr>
                <w:i/>
                <w:sz w:val="20"/>
              </w:rPr>
              <w:t xml:space="preserve">% </w:t>
            </w:r>
            <w:r w:rsidR="00DE70A3" w:rsidRPr="00201D71">
              <w:rPr>
                <w:i/>
                <w:sz w:val="20"/>
              </w:rPr>
              <w:t xml:space="preserve"> of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DE70A3" w:rsidTr="00DE70A3">
        <w:trPr>
          <w:trHeight w:val="570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Pr="00201D71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DE70A3" w:rsidRDefault="0057464E" w:rsidP="0057464E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Instructional Booklet, CAS Calculator</w:t>
            </w:r>
          </w:p>
        </w:tc>
      </w:tr>
      <w:tr w:rsidR="00DE70A3" w:rsidTr="00DE70A3">
        <w:trPr>
          <w:trHeight w:val="695"/>
          <w:jc w:val="center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DE70A3" w:rsidRDefault="0057464E" w:rsidP="000E794C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Instructional Booklet    </w:t>
            </w:r>
            <w:r w:rsidR="00DE70A3" w:rsidRPr="00201D71">
              <w:rPr>
                <w:b/>
                <w:sz w:val="20"/>
                <w:szCs w:val="20"/>
              </w:rPr>
              <w:t xml:space="preserve"> weighting:</w:t>
            </w:r>
            <w:r w:rsidR="00DE70A3" w:rsidRPr="00201D71">
              <w:rPr>
                <w:i/>
                <w:sz w:val="20"/>
                <w:szCs w:val="20"/>
              </w:rPr>
              <w:t xml:space="preserve"> </w:t>
            </w:r>
          </w:p>
          <w:p w:rsidR="0057464E" w:rsidRPr="00201D71" w:rsidRDefault="0057464E" w:rsidP="000E794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DE70A3" w:rsidRPr="00201D71" w:rsidRDefault="00DE70A3" w:rsidP="000E794C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DE70A3" w:rsidRPr="00201D71" w:rsidRDefault="00DE70A3" w:rsidP="0057464E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 xml:space="preserve">In-class </w:t>
            </w:r>
            <w:r w:rsidR="0057464E">
              <w:rPr>
                <w:b/>
                <w:sz w:val="20"/>
                <w:szCs w:val="20"/>
              </w:rPr>
              <w:t>validation</w:t>
            </w:r>
            <w:r w:rsidRPr="00201D71">
              <w:rPr>
                <w:b/>
                <w:sz w:val="20"/>
                <w:szCs w:val="20"/>
              </w:rPr>
              <w:t xml:space="preserve">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DE70A3" w:rsidRPr="00201D71" w:rsidRDefault="005140BA" w:rsidP="000E794C">
            <w:pPr>
              <w:rPr>
                <w:b/>
                <w:sz w:val="20"/>
              </w:rPr>
            </w:pPr>
            <w:r>
              <w:rPr>
                <w:i/>
                <w:sz w:val="20"/>
                <w:szCs w:val="20"/>
              </w:rPr>
              <w:t>10</w:t>
            </w:r>
            <w:proofErr w:type="gramStart"/>
            <w:r w:rsidR="0023341E">
              <w:rPr>
                <w:i/>
                <w:sz w:val="20"/>
                <w:szCs w:val="20"/>
              </w:rPr>
              <w:t xml:space="preserve">% </w:t>
            </w:r>
            <w:r w:rsidR="00DE70A3" w:rsidRPr="00201D71">
              <w:rPr>
                <w:i/>
                <w:sz w:val="20"/>
                <w:szCs w:val="20"/>
              </w:rPr>
              <w:t xml:space="preserve"> of</w:t>
            </w:r>
            <w:proofErr w:type="gramEnd"/>
            <w:r w:rsidR="00DE70A3" w:rsidRPr="00201D71">
              <w:rPr>
                <w:i/>
                <w:sz w:val="20"/>
                <w:szCs w:val="20"/>
              </w:rPr>
              <w:t xml:space="preserve"> the year.</w:t>
            </w:r>
          </w:p>
        </w:tc>
      </w:tr>
      <w:tr w:rsidR="00DE70A3" w:rsidTr="00DE70A3">
        <w:trPr>
          <w:trHeight w:val="636"/>
          <w:jc w:val="center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DE70A3" w:rsidRDefault="00DE70A3" w:rsidP="00B708D6">
            <w:pPr>
              <w:rPr>
                <w:i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="00B708D6">
              <w:rPr>
                <w:i/>
              </w:rPr>
              <w:t>To demonstrate your understanding of how to use a CAS calculator to work with equations and to sketch graphs.</w:t>
            </w:r>
          </w:p>
          <w:p w:rsidR="00B708D6" w:rsidRDefault="00B708D6" w:rsidP="00B708D6">
            <w:pPr>
              <w:rPr>
                <w:i/>
              </w:rPr>
            </w:pPr>
          </w:p>
          <w:p w:rsidR="00B708D6" w:rsidRPr="00B708D6" w:rsidRDefault="00B708D6" w:rsidP="00B708D6">
            <w:pPr>
              <w:rPr>
                <w:b/>
                <w:i/>
              </w:rPr>
            </w:pPr>
            <w:r>
              <w:rPr>
                <w:b/>
              </w:rPr>
              <w:t xml:space="preserve">IMPORTANT: </w:t>
            </w:r>
            <w:r w:rsidRPr="00B708D6">
              <w:rPr>
                <w:i/>
              </w:rPr>
              <w:t xml:space="preserve">With all questions, full credit will only be given </w:t>
            </w:r>
            <w:r w:rsidRPr="00B708D6">
              <w:rPr>
                <w:i/>
                <w:u w:val="single"/>
              </w:rPr>
              <w:t>with working</w:t>
            </w:r>
            <w:r w:rsidRPr="00B708D6">
              <w:rPr>
                <w:i/>
              </w:rPr>
              <w:t xml:space="preserve"> as demonstrated on page 5 of the instructional booklet.</w:t>
            </w:r>
          </w:p>
        </w:tc>
      </w:tr>
    </w:tbl>
    <w:p w:rsidR="00A67ECC" w:rsidRPr="00A67ECC" w:rsidRDefault="00A67ECC" w:rsidP="00A67ECC">
      <w:pPr>
        <w:rPr>
          <w:vanish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648"/>
        <w:gridCol w:w="5337"/>
        <w:gridCol w:w="5337"/>
      </w:tblGrid>
      <w:tr w:rsidR="00DE70A3" w:rsidRPr="00A67ECC" w:rsidTr="00A67ECC">
        <w:tc>
          <w:tcPr>
            <w:tcW w:w="648" w:type="dxa"/>
            <w:shd w:val="clear" w:color="auto" w:fill="auto"/>
          </w:tcPr>
          <w:p w:rsidR="00DE70A3" w:rsidRPr="00A67ECC" w:rsidRDefault="00DE70A3" w:rsidP="001A4873">
            <w:pPr>
              <w:rPr>
                <w:lang w:val="en-AU"/>
              </w:rPr>
            </w:pPr>
          </w:p>
        </w:tc>
        <w:tc>
          <w:tcPr>
            <w:tcW w:w="10674" w:type="dxa"/>
            <w:gridSpan w:val="2"/>
            <w:shd w:val="clear" w:color="auto" w:fill="auto"/>
          </w:tcPr>
          <w:p w:rsidR="00DE70A3" w:rsidRPr="00A67ECC" w:rsidRDefault="00DE70A3" w:rsidP="001A4873">
            <w:pPr>
              <w:rPr>
                <w:lang w:val="en-AU"/>
              </w:rPr>
            </w:pPr>
          </w:p>
        </w:tc>
      </w:tr>
      <w:tr w:rsidR="00BB760C" w:rsidRPr="00A67ECC" w:rsidTr="00A67ECC">
        <w:tc>
          <w:tcPr>
            <w:tcW w:w="648" w:type="dxa"/>
            <w:shd w:val="clear" w:color="auto" w:fill="auto"/>
          </w:tcPr>
          <w:p w:rsidR="00BB760C" w:rsidRPr="00A67ECC" w:rsidRDefault="00070546" w:rsidP="001A4873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1.</w:t>
            </w:r>
          </w:p>
        </w:tc>
        <w:tc>
          <w:tcPr>
            <w:tcW w:w="10674" w:type="dxa"/>
            <w:gridSpan w:val="2"/>
            <w:shd w:val="clear" w:color="auto" w:fill="auto"/>
          </w:tcPr>
          <w:p w:rsidR="00BB760C" w:rsidRPr="00A67ECC" w:rsidRDefault="00C115D0" w:rsidP="001A4873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 w:rsidR="00EE093B">
              <w:rPr>
                <w:b/>
                <w:lang w:val="en-AU"/>
              </w:rPr>
              <w:t>12 marks; 3,3,3,3</w:t>
            </w:r>
            <w:r w:rsidR="00070546" w:rsidRPr="00A67ECC">
              <w:rPr>
                <w:b/>
                <w:lang w:val="en-AU"/>
              </w:rPr>
              <w:t>]</w:t>
            </w:r>
          </w:p>
        </w:tc>
      </w:tr>
      <w:tr w:rsidR="00BB760C" w:rsidRPr="00A67ECC" w:rsidTr="00A67ECC">
        <w:tc>
          <w:tcPr>
            <w:tcW w:w="648" w:type="dxa"/>
            <w:shd w:val="clear" w:color="auto" w:fill="auto"/>
          </w:tcPr>
          <w:p w:rsidR="00BB760C" w:rsidRPr="00A67ECC" w:rsidRDefault="00BB760C" w:rsidP="001A4873">
            <w:pPr>
              <w:rPr>
                <w:lang w:val="en-AU"/>
              </w:rPr>
            </w:pPr>
          </w:p>
        </w:tc>
        <w:tc>
          <w:tcPr>
            <w:tcW w:w="10674" w:type="dxa"/>
            <w:gridSpan w:val="2"/>
            <w:shd w:val="clear" w:color="auto" w:fill="auto"/>
          </w:tcPr>
          <w:p w:rsidR="00BB760C" w:rsidRPr="00A67ECC" w:rsidRDefault="00B708D6" w:rsidP="001A4873">
            <w:pPr>
              <w:rPr>
                <w:lang w:val="en-AU"/>
              </w:rPr>
            </w:pPr>
            <w:r>
              <w:rPr>
                <w:lang w:val="en-AU"/>
              </w:rPr>
              <w:t>Expand</w:t>
            </w:r>
            <w:r w:rsidR="00B7554E">
              <w:rPr>
                <w:lang w:val="en-AU"/>
              </w:rPr>
              <w:t xml:space="preserve"> and Simplify</w:t>
            </w:r>
            <w:r>
              <w:rPr>
                <w:lang w:val="en-AU"/>
              </w:rPr>
              <w:t xml:space="preserve"> the following</w:t>
            </w:r>
          </w:p>
        </w:tc>
      </w:tr>
      <w:tr w:rsidR="00EE093B" w:rsidRPr="00A67ECC" w:rsidTr="00B13031">
        <w:tc>
          <w:tcPr>
            <w:tcW w:w="648" w:type="dxa"/>
            <w:shd w:val="clear" w:color="auto" w:fill="auto"/>
          </w:tcPr>
          <w:p w:rsidR="00EE093B" w:rsidRPr="00A67ECC" w:rsidRDefault="00EE093B" w:rsidP="001A4873">
            <w:pPr>
              <w:rPr>
                <w:lang w:val="en-AU"/>
              </w:rPr>
            </w:pPr>
          </w:p>
        </w:tc>
        <w:tc>
          <w:tcPr>
            <w:tcW w:w="5337" w:type="dxa"/>
            <w:shd w:val="clear" w:color="auto" w:fill="auto"/>
          </w:tcPr>
          <w:p w:rsidR="00EE093B" w:rsidRDefault="00C84816" w:rsidP="00C84816">
            <w:r w:rsidRPr="00C84816">
              <w:rPr>
                <w:b/>
              </w:rPr>
              <w:t>a.</w:t>
            </w:r>
            <w:r>
              <w:t xml:space="preserve"> </w:t>
            </w:r>
            <w:r w:rsidR="00EE093B">
              <w:t>(x+1)(x+2)(x+3)</w:t>
            </w:r>
          </w:p>
          <w:p w:rsidR="00C84816" w:rsidRDefault="00C84816" w:rsidP="00BB760C"/>
          <w:p w:rsidR="00734064" w:rsidRPr="00734064" w:rsidRDefault="00734064" w:rsidP="00BB760C">
            <w:pPr>
              <w:rPr>
                <w:color w:val="FF0000"/>
              </w:rPr>
            </w:pPr>
            <w:r>
              <w:rPr>
                <w:color w:val="FF0000"/>
              </w:rPr>
              <w:t>expand</w:t>
            </w:r>
            <w:r w:rsidRPr="00734064">
              <w:rPr>
                <w:color w:val="FF0000"/>
              </w:rPr>
              <w:t>((x+1)(x+2)(x+3)</w:t>
            </w:r>
            <w:r>
              <w:rPr>
                <w:color w:val="FF0000"/>
              </w:rPr>
              <w:t xml:space="preserve">) </w:t>
            </w:r>
            <w:r>
              <w:rPr>
                <w:color w:val="FF0000"/>
              </w:rPr>
              <w:sym w:font="Wingdings 2" w:char="F050"/>
            </w:r>
          </w:p>
          <w:p w:rsidR="00C84816" w:rsidRPr="00734064" w:rsidRDefault="00734064" w:rsidP="00BB760C">
            <w:pPr>
              <w:rPr>
                <w:color w:val="FF0000"/>
              </w:rPr>
            </w:pPr>
            <w:r w:rsidRPr="00734064">
              <w:rPr>
                <w:color w:val="FF0000"/>
              </w:rPr>
              <w:t>x</w:t>
            </w:r>
            <w:r w:rsidRPr="00734064">
              <w:rPr>
                <w:color w:val="FF0000"/>
                <w:vertAlign w:val="superscript"/>
              </w:rPr>
              <w:t>3</w:t>
            </w:r>
            <w:r w:rsidRPr="00734064">
              <w:rPr>
                <w:color w:val="FF0000"/>
              </w:rPr>
              <w:t>+6x</w:t>
            </w:r>
            <w:r w:rsidRPr="00734064">
              <w:rPr>
                <w:color w:val="FF0000"/>
                <w:vertAlign w:val="superscript"/>
              </w:rPr>
              <w:t>2</w:t>
            </w:r>
            <w:r w:rsidRPr="00734064">
              <w:rPr>
                <w:color w:val="FF0000"/>
              </w:rPr>
              <w:t xml:space="preserve">+11x+6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9716C0" w:rsidRDefault="009716C0" w:rsidP="00BB760C"/>
          <w:p w:rsidR="0057464E" w:rsidRDefault="0057464E" w:rsidP="00BB760C"/>
          <w:p w:rsidR="009716C0" w:rsidRDefault="009716C0" w:rsidP="00BB760C"/>
          <w:p w:rsidR="00C84816" w:rsidRDefault="00C84816" w:rsidP="00BB760C"/>
          <w:p w:rsidR="00C84816" w:rsidRDefault="00C84816" w:rsidP="00BB760C"/>
        </w:tc>
        <w:tc>
          <w:tcPr>
            <w:tcW w:w="5337" w:type="dxa"/>
            <w:shd w:val="clear" w:color="auto" w:fill="auto"/>
          </w:tcPr>
          <w:p w:rsidR="00EE093B" w:rsidRDefault="00C84816" w:rsidP="00BB760C">
            <w:r>
              <w:rPr>
                <w:b/>
              </w:rPr>
              <w:t xml:space="preserve">b. </w:t>
            </w:r>
            <w:r w:rsidR="00EE093B">
              <w:t>4(x</w:t>
            </w:r>
            <w:r w:rsidR="00EE093B">
              <w:rPr>
                <w:vertAlign w:val="superscript"/>
              </w:rPr>
              <w:t>2</w:t>
            </w:r>
            <w:r w:rsidR="00EE093B">
              <w:t>-2x)=3(x+2)</w:t>
            </w:r>
          </w:p>
          <w:p w:rsidR="00734064" w:rsidRDefault="00734064" w:rsidP="00BB760C"/>
          <w:p w:rsidR="00734064" w:rsidRPr="00734064" w:rsidRDefault="00734064" w:rsidP="00734064">
            <w:pPr>
              <w:rPr>
                <w:color w:val="FF0000"/>
              </w:rPr>
            </w:pPr>
            <w:r>
              <w:rPr>
                <w:color w:val="FF0000"/>
              </w:rPr>
              <w:t>expand(4</w:t>
            </w:r>
            <w:r w:rsidRPr="00734064">
              <w:rPr>
                <w:color w:val="FF0000"/>
              </w:rPr>
              <w:t>(x</w:t>
            </w:r>
            <w:r w:rsidRPr="00734064">
              <w:rPr>
                <w:color w:val="FF0000"/>
                <w:vertAlign w:val="superscript"/>
              </w:rPr>
              <w:t>2</w:t>
            </w:r>
            <w:r w:rsidRPr="00734064">
              <w:rPr>
                <w:color w:val="FF0000"/>
              </w:rPr>
              <w:t>-2x)-3(x+2))</w:t>
            </w:r>
            <w:r>
              <w:rPr>
                <w:color w:val="FF0000"/>
              </w:rPr>
              <w:sym w:font="Wingdings 2" w:char="F050"/>
            </w:r>
          </w:p>
          <w:p w:rsidR="00734064" w:rsidRPr="00734064" w:rsidRDefault="00734064" w:rsidP="00734064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Pr="00734064">
              <w:rPr>
                <w:color w:val="FF0000"/>
              </w:rPr>
              <w:t>x</w:t>
            </w:r>
            <w:r w:rsidRPr="00734064">
              <w:rPr>
                <w:color w:val="FF0000"/>
                <w:vertAlign w:val="superscript"/>
              </w:rPr>
              <w:t>2</w:t>
            </w:r>
            <w:r w:rsidR="00D53BA7">
              <w:rPr>
                <w:color w:val="FF0000"/>
              </w:rPr>
              <w:t xml:space="preserve">-11x-6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734064" w:rsidRPr="00EE093B" w:rsidRDefault="00734064" w:rsidP="00BB760C"/>
        </w:tc>
      </w:tr>
      <w:tr w:rsidR="00EE093B" w:rsidRPr="00A67ECC" w:rsidTr="00691AA4">
        <w:tc>
          <w:tcPr>
            <w:tcW w:w="648" w:type="dxa"/>
            <w:shd w:val="clear" w:color="auto" w:fill="auto"/>
          </w:tcPr>
          <w:p w:rsidR="00EE093B" w:rsidRPr="00A67ECC" w:rsidRDefault="00EE093B" w:rsidP="001A4873">
            <w:pPr>
              <w:rPr>
                <w:lang w:val="en-AU"/>
              </w:rPr>
            </w:pPr>
          </w:p>
        </w:tc>
        <w:tc>
          <w:tcPr>
            <w:tcW w:w="5337" w:type="dxa"/>
            <w:shd w:val="clear" w:color="auto" w:fill="auto"/>
          </w:tcPr>
          <w:p w:rsidR="00EE093B" w:rsidRDefault="00C84816" w:rsidP="00BB760C">
            <w:r>
              <w:rPr>
                <w:b/>
              </w:rPr>
              <w:t xml:space="preserve">c. </w:t>
            </w:r>
            <w:r w:rsidR="00EE093B">
              <w:t>4(2x+3)-5(x+7)+2x(x+3)</w:t>
            </w:r>
          </w:p>
          <w:p w:rsidR="00C84816" w:rsidRDefault="00C84816" w:rsidP="00BB760C"/>
          <w:p w:rsidR="00734064" w:rsidRPr="00734064" w:rsidRDefault="00734064" w:rsidP="00734064">
            <w:pPr>
              <w:rPr>
                <w:color w:val="FF0000"/>
              </w:rPr>
            </w:pPr>
            <w:r>
              <w:rPr>
                <w:color w:val="FF0000"/>
              </w:rPr>
              <w:t>expand(</w:t>
            </w:r>
            <w:r w:rsidRPr="00734064">
              <w:rPr>
                <w:color w:val="FF0000"/>
              </w:rPr>
              <w:t>4(2x+3)-5(x+7)+2x</w:t>
            </w:r>
            <w:r>
              <w:rPr>
                <w:color w:val="FF0000"/>
              </w:rPr>
              <w:t>*</w:t>
            </w:r>
            <w:r w:rsidRPr="00734064">
              <w:rPr>
                <w:color w:val="FF0000"/>
              </w:rPr>
              <w:t>(x+3))</w:t>
            </w:r>
            <w:r>
              <w:rPr>
                <w:color w:val="FF0000"/>
              </w:rPr>
              <w:sym w:font="Wingdings 2" w:char="F050"/>
            </w:r>
          </w:p>
          <w:p w:rsidR="00734064" w:rsidRPr="00734064" w:rsidRDefault="00734064" w:rsidP="00734064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Pr="00734064">
              <w:rPr>
                <w:color w:val="FF0000"/>
              </w:rPr>
              <w:t>x</w:t>
            </w:r>
            <w:r w:rsidRPr="00734064">
              <w:rPr>
                <w:color w:val="FF0000"/>
                <w:vertAlign w:val="superscript"/>
              </w:rPr>
              <w:t>2</w:t>
            </w:r>
            <w:r w:rsidRPr="00734064">
              <w:rPr>
                <w:color w:val="FF0000"/>
              </w:rPr>
              <w:t>+9x-23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C84816" w:rsidRDefault="00C84816" w:rsidP="00BB760C"/>
          <w:p w:rsidR="00C84816" w:rsidRDefault="00C84816" w:rsidP="00BB760C"/>
        </w:tc>
        <w:tc>
          <w:tcPr>
            <w:tcW w:w="5337" w:type="dxa"/>
            <w:shd w:val="clear" w:color="auto" w:fill="auto"/>
          </w:tcPr>
          <w:p w:rsidR="00EE093B" w:rsidRDefault="00C84816" w:rsidP="00BB760C">
            <w:r>
              <w:rPr>
                <w:b/>
              </w:rPr>
              <w:t xml:space="preserve">d. </w:t>
            </w:r>
            <w:r>
              <w:t>(3x+1.2)(17.4-0.2x)(18-5.2x)</w:t>
            </w:r>
          </w:p>
          <w:p w:rsidR="00734064" w:rsidRDefault="00734064" w:rsidP="00BB760C"/>
          <w:p w:rsidR="00734064" w:rsidRPr="00734064" w:rsidRDefault="00D53BA7" w:rsidP="00734064">
            <w:pPr>
              <w:rPr>
                <w:color w:val="FF0000"/>
              </w:rPr>
            </w:pPr>
            <w:r w:rsidRPr="00D53BA7">
              <w:rPr>
                <w:color w:val="FF0000"/>
              </w:rPr>
              <w:t>expand</w:t>
            </w:r>
            <w:r>
              <w:rPr>
                <w:color w:val="FF0000"/>
              </w:rPr>
              <w:t>((3x+1.2)(17.4-0.2x)(18-5.2</w:t>
            </w:r>
            <w:r w:rsidRPr="00D53BA7">
              <w:rPr>
                <w:color w:val="FF0000"/>
              </w:rPr>
              <w:t>x))</w:t>
            </w:r>
            <w:r w:rsidR="00734064">
              <w:rPr>
                <w:color w:val="FF0000"/>
              </w:rPr>
              <w:t xml:space="preserve"> </w:t>
            </w:r>
            <w:r w:rsidR="00734064">
              <w:rPr>
                <w:color w:val="FF0000"/>
              </w:rPr>
              <w:sym w:font="Wingdings 2" w:char="F050"/>
            </w:r>
          </w:p>
          <w:p w:rsidR="00734064" w:rsidRPr="00734064" w:rsidRDefault="00D53BA7" w:rsidP="00734064">
            <w:pPr>
              <w:rPr>
                <w:color w:val="FF0000"/>
              </w:rPr>
            </w:pPr>
            <w:r>
              <w:rPr>
                <w:color w:val="FF0000"/>
              </w:rPr>
              <w:t>3.12x</w:t>
            </w:r>
            <w:r w:rsidRPr="00D53BA7"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-280.992x</w:t>
            </w:r>
            <w:r w:rsidRPr="00D53BA7"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+826.704</w:t>
            </w:r>
            <w:r w:rsidRPr="00D53BA7">
              <w:rPr>
                <w:color w:val="FF0000"/>
              </w:rPr>
              <w:t>x+375.84</w:t>
            </w:r>
            <w:r w:rsidR="00734064">
              <w:rPr>
                <w:color w:val="FF0000"/>
              </w:rPr>
              <w:sym w:font="Wingdings 2" w:char="F050"/>
            </w:r>
            <w:r w:rsidR="00734064">
              <w:rPr>
                <w:color w:val="FF0000"/>
              </w:rPr>
              <w:sym w:font="Wingdings 2" w:char="F050"/>
            </w:r>
          </w:p>
          <w:p w:rsidR="00734064" w:rsidRDefault="00734064" w:rsidP="00BB760C"/>
        </w:tc>
      </w:tr>
    </w:tbl>
    <w:p w:rsidR="00BB760C" w:rsidRDefault="00BB760C" w:rsidP="001A4873">
      <w:pPr>
        <w:rPr>
          <w:lang w:val="en-AU"/>
        </w:rPr>
      </w:pPr>
    </w:p>
    <w:p w:rsidR="009716C0" w:rsidRDefault="009716C0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5146"/>
        <w:gridCol w:w="5529"/>
      </w:tblGrid>
      <w:tr w:rsidR="00732122" w:rsidRPr="00A67ECC" w:rsidTr="00F0139A">
        <w:tc>
          <w:tcPr>
            <w:tcW w:w="632" w:type="dxa"/>
            <w:shd w:val="clear" w:color="auto" w:fill="auto"/>
          </w:tcPr>
          <w:p w:rsidR="00732122" w:rsidRPr="00A67ECC" w:rsidRDefault="00732122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2.</w:t>
            </w:r>
          </w:p>
        </w:tc>
        <w:tc>
          <w:tcPr>
            <w:tcW w:w="10675" w:type="dxa"/>
            <w:gridSpan w:val="2"/>
            <w:shd w:val="clear" w:color="auto" w:fill="auto"/>
          </w:tcPr>
          <w:p w:rsidR="00732122" w:rsidRPr="00A67ECC" w:rsidRDefault="00070546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 w:rsidR="00EE093B">
              <w:rPr>
                <w:b/>
                <w:lang w:val="en-AU"/>
              </w:rPr>
              <w:t>12 marks; 3,3,3,3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B708D6" w:rsidRPr="00A67ECC" w:rsidTr="00F0139A">
        <w:tc>
          <w:tcPr>
            <w:tcW w:w="632" w:type="dxa"/>
            <w:shd w:val="clear" w:color="auto" w:fill="auto"/>
          </w:tcPr>
          <w:p w:rsidR="00B708D6" w:rsidRPr="00A67ECC" w:rsidRDefault="00B708D6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2"/>
            <w:shd w:val="clear" w:color="auto" w:fill="auto"/>
          </w:tcPr>
          <w:p w:rsidR="00B708D6" w:rsidRPr="00B708D6" w:rsidRDefault="00B708D6" w:rsidP="007D5792">
            <w:pPr>
              <w:rPr>
                <w:lang w:val="en-AU"/>
              </w:rPr>
            </w:pPr>
            <w:r>
              <w:rPr>
                <w:lang w:val="en-AU"/>
              </w:rPr>
              <w:t>Factorise the  following</w:t>
            </w:r>
          </w:p>
        </w:tc>
      </w:tr>
      <w:tr w:rsidR="00C84816" w:rsidRPr="00A67ECC" w:rsidTr="00F0139A">
        <w:trPr>
          <w:trHeight w:val="88"/>
        </w:trPr>
        <w:tc>
          <w:tcPr>
            <w:tcW w:w="632" w:type="dxa"/>
            <w:vMerge w:val="restart"/>
            <w:shd w:val="clear" w:color="auto" w:fill="auto"/>
          </w:tcPr>
          <w:p w:rsidR="00C84816" w:rsidRPr="00A67ECC" w:rsidRDefault="00C84816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C84816" w:rsidRDefault="009716C0" w:rsidP="009716C0">
            <w:pPr>
              <w:rPr>
                <w:lang w:val="en-AU"/>
              </w:rPr>
            </w:pPr>
            <w:r w:rsidRPr="009716C0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159x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</m:oMath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Pr="008A0E4B" w:rsidRDefault="008A0E4B" w:rsidP="009716C0">
            <w:pPr>
              <w:rPr>
                <w:color w:val="FF0000"/>
                <w:lang w:val="en-AU"/>
              </w:rPr>
            </w:pPr>
            <w:r w:rsidRPr="008A0E4B">
              <w:rPr>
                <w:color w:val="FF0000"/>
                <w:lang w:val="en-AU"/>
              </w:rPr>
              <w:t>factor(5x</w:t>
            </w:r>
            <w:r w:rsidRPr="008A0E4B">
              <w:rPr>
                <w:color w:val="FF0000"/>
                <w:vertAlign w:val="superscript"/>
                <w:lang w:val="en-AU"/>
              </w:rPr>
              <w:t>3</w:t>
            </w:r>
            <w:r w:rsidRPr="008A0E4B">
              <w:rPr>
                <w:color w:val="FF0000"/>
                <w:lang w:val="en-AU"/>
              </w:rPr>
              <w:t>+13x</w:t>
            </w:r>
            <w:r w:rsidRPr="008A0E4B">
              <w:rPr>
                <w:color w:val="FF0000"/>
                <w:vertAlign w:val="superscript"/>
                <w:lang w:val="en-AU"/>
              </w:rPr>
              <w:t>2</w:t>
            </w:r>
            <w:r w:rsidRPr="008A0E4B">
              <w:rPr>
                <w:color w:val="FF0000"/>
                <w:lang w:val="en-AU"/>
              </w:rPr>
              <w:t>-159x/4+27/2,x)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9716C0" w:rsidRPr="008A0E4B" w:rsidRDefault="008A0E4B" w:rsidP="009716C0">
            <w:pPr>
              <w:rPr>
                <w:color w:val="FF0000"/>
                <w:lang w:val="en-AU"/>
              </w:rPr>
            </w:pPr>
            <w:r w:rsidRPr="008A0E4B">
              <w:rPr>
                <w:color w:val="FF0000"/>
                <w:lang w:val="en-AU"/>
              </w:rPr>
              <w:t>(2x-3)(2x+9)(5x-2)/4  or</w:t>
            </w:r>
            <w:r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9716C0" w:rsidRPr="008A0E4B" w:rsidRDefault="008A0E4B" w:rsidP="009716C0">
            <w:pPr>
              <w:rPr>
                <w:color w:val="FF0000"/>
                <w:lang w:val="en-AU"/>
              </w:rPr>
            </w:pPr>
            <w:r w:rsidRPr="008A0E4B">
              <w:rPr>
                <w:color w:val="FF0000"/>
                <w:lang w:val="en-AU"/>
              </w:rPr>
              <w:t>5(x-1.5)(x-0.4)(x+4.5)</w:t>
            </w: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F64C98" w:rsidRPr="009716C0" w:rsidRDefault="00F64C98" w:rsidP="009716C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C84816" w:rsidRDefault="009716C0" w:rsidP="009716C0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11x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-x+30</m:t>
              </m:r>
            </m:oMath>
          </w:p>
          <w:p w:rsidR="008A0E4B" w:rsidRDefault="008A0E4B" w:rsidP="009716C0">
            <w:pPr>
              <w:rPr>
                <w:lang w:val="en-AU"/>
              </w:rPr>
            </w:pPr>
          </w:p>
          <w:p w:rsidR="008A0E4B" w:rsidRDefault="008A0E4B" w:rsidP="009716C0">
            <w:pPr>
              <w:rPr>
                <w:lang w:val="en-AU"/>
              </w:rPr>
            </w:pPr>
          </w:p>
          <w:p w:rsidR="008A0E4B" w:rsidRPr="008A0E4B" w:rsidRDefault="008A0E4B" w:rsidP="009716C0">
            <w:pPr>
              <w:rPr>
                <w:color w:val="FF0000"/>
                <w:lang w:val="en-AU"/>
              </w:rPr>
            </w:pPr>
            <w:r w:rsidRPr="008A0E4B">
              <w:rPr>
                <w:color w:val="FF0000"/>
                <w:lang w:val="en-AU"/>
              </w:rPr>
              <w:t>factor(2x</w:t>
            </w:r>
            <w:r w:rsidRPr="008A0E4B">
              <w:rPr>
                <w:color w:val="FF0000"/>
                <w:vertAlign w:val="superscript"/>
                <w:lang w:val="en-AU"/>
              </w:rPr>
              <w:t>3</w:t>
            </w:r>
            <w:r w:rsidRPr="008A0E4B">
              <w:rPr>
                <w:color w:val="FF0000"/>
                <w:lang w:val="en-AU"/>
              </w:rPr>
              <w:t>-11x</w:t>
            </w:r>
            <w:r w:rsidRPr="008A0E4B">
              <w:rPr>
                <w:color w:val="FF0000"/>
                <w:vertAlign w:val="superscript"/>
                <w:lang w:val="en-AU"/>
              </w:rPr>
              <w:t>2</w:t>
            </w:r>
            <w:r w:rsidRPr="008A0E4B">
              <w:rPr>
                <w:color w:val="FF0000"/>
                <w:lang w:val="en-AU"/>
              </w:rPr>
              <w:t>-x+30,x)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8A0E4B" w:rsidRPr="00B708D6" w:rsidRDefault="008A0E4B" w:rsidP="009716C0">
            <w:pPr>
              <w:rPr>
                <w:lang w:val="en-AU"/>
              </w:rPr>
            </w:pPr>
            <w:r w:rsidRPr="008A0E4B">
              <w:rPr>
                <w:color w:val="FF0000"/>
                <w:lang w:val="en-AU"/>
              </w:rPr>
              <w:t>(x-5)(x-2)(2x+3)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</w:tc>
      </w:tr>
      <w:tr w:rsidR="00C84816" w:rsidRPr="00A67ECC" w:rsidTr="00F0139A">
        <w:trPr>
          <w:trHeight w:val="87"/>
        </w:trPr>
        <w:tc>
          <w:tcPr>
            <w:tcW w:w="632" w:type="dxa"/>
            <w:vMerge/>
            <w:shd w:val="clear" w:color="auto" w:fill="auto"/>
          </w:tcPr>
          <w:p w:rsidR="00C84816" w:rsidRPr="00A67ECC" w:rsidRDefault="00C84816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C84816" w:rsidRDefault="009716C0" w:rsidP="009716C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35x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-19x-3</m:t>
              </m:r>
            </m:oMath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F64C98" w:rsidRPr="00F64C98" w:rsidRDefault="00F64C98" w:rsidP="009716C0">
            <w:pPr>
              <w:rPr>
                <w:color w:val="FF0000"/>
                <w:lang w:val="en-AU"/>
              </w:rPr>
            </w:pPr>
            <w:r w:rsidRPr="00F64C98">
              <w:rPr>
                <w:color w:val="FF0000"/>
                <w:lang w:val="en-AU"/>
              </w:rPr>
              <w:t>factor(35x</w:t>
            </w:r>
            <w:r w:rsidRPr="00F64C98">
              <w:rPr>
                <w:color w:val="FF0000"/>
                <w:vertAlign w:val="superscript"/>
                <w:lang w:val="en-AU"/>
              </w:rPr>
              <w:t>3</w:t>
            </w:r>
            <w:r w:rsidRPr="00F64C98">
              <w:rPr>
                <w:color w:val="FF0000"/>
                <w:lang w:val="en-AU"/>
              </w:rPr>
              <w:t>-13x</w:t>
            </w:r>
            <w:r w:rsidRPr="00F64C98">
              <w:rPr>
                <w:color w:val="FF0000"/>
                <w:vertAlign w:val="superscript"/>
                <w:lang w:val="en-AU"/>
              </w:rPr>
              <w:t>2</w:t>
            </w:r>
            <w:r w:rsidRPr="00F64C98">
              <w:rPr>
                <w:color w:val="FF0000"/>
                <w:lang w:val="en-AU"/>
              </w:rPr>
              <w:t xml:space="preserve">-19x-3,x) </w:t>
            </w:r>
            <w:r>
              <w:rPr>
                <w:color w:val="FF0000"/>
              </w:rPr>
              <w:sym w:font="Wingdings 2" w:char="F050"/>
            </w:r>
          </w:p>
          <w:p w:rsidR="009716C0" w:rsidRPr="00F64C98" w:rsidRDefault="00F64C98" w:rsidP="009716C0">
            <w:pPr>
              <w:rPr>
                <w:color w:val="FF0000"/>
                <w:lang w:val="en-AU"/>
              </w:rPr>
            </w:pPr>
            <w:r w:rsidRPr="00F64C98">
              <w:rPr>
                <w:color w:val="FF0000"/>
                <w:lang w:val="en-AU"/>
              </w:rPr>
              <w:t>(x-1)(5x+1)(7x+3)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B708D6" w:rsidRDefault="009716C0" w:rsidP="009716C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C84816" w:rsidRDefault="00C84816" w:rsidP="000E794C">
            <w:pPr>
              <w:rPr>
                <w:lang w:val="en-AU"/>
              </w:rPr>
            </w:pPr>
            <w:r>
              <w:rPr>
                <w:b/>
                <w:lang w:val="en-AU"/>
              </w:rPr>
              <w:t>d.</w:t>
            </w:r>
            <w:r>
              <w:rPr>
                <w:lang w:val="en-AU"/>
              </w:rPr>
              <w:t xml:space="preserve"> 1024</w:t>
            </w:r>
          </w:p>
          <w:p w:rsidR="00F64C98" w:rsidRDefault="00F64C98" w:rsidP="000E794C">
            <w:pPr>
              <w:rPr>
                <w:lang w:val="en-AU"/>
              </w:rPr>
            </w:pPr>
          </w:p>
          <w:p w:rsidR="00F64C98" w:rsidRPr="00F64C98" w:rsidRDefault="00F64C98" w:rsidP="000E794C">
            <w:pPr>
              <w:rPr>
                <w:color w:val="FF0000"/>
                <w:lang w:val="en-AU"/>
              </w:rPr>
            </w:pPr>
            <w:r w:rsidRPr="00F64C98">
              <w:rPr>
                <w:color w:val="FF0000"/>
                <w:lang w:val="en-AU"/>
              </w:rPr>
              <w:t>factor(1024)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F64C98" w:rsidRPr="00F64C98" w:rsidRDefault="00F64C98" w:rsidP="000E794C">
            <w:pPr>
              <w:rPr>
                <w:lang w:val="en-AU"/>
              </w:rPr>
            </w:pPr>
            <w:r w:rsidRPr="00F64C98">
              <w:rPr>
                <w:color w:val="FF0000"/>
                <w:lang w:val="en-AU"/>
              </w:rPr>
              <w:t>2</w:t>
            </w:r>
            <w:r w:rsidRPr="00F64C98">
              <w:rPr>
                <w:color w:val="FF0000"/>
                <w:vertAlign w:val="superscript"/>
                <w:lang w:val="en-AU"/>
              </w:rPr>
              <w:t>10</w:t>
            </w:r>
            <w:r w:rsidRPr="00F64C98"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</w:tc>
      </w:tr>
      <w:tr w:rsidR="00502036" w:rsidRPr="00A67ECC" w:rsidTr="00F0139A">
        <w:tc>
          <w:tcPr>
            <w:tcW w:w="632" w:type="dxa"/>
            <w:shd w:val="clear" w:color="auto" w:fill="auto"/>
          </w:tcPr>
          <w:p w:rsidR="00502036" w:rsidRPr="00A67ECC" w:rsidRDefault="00502036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3.</w:t>
            </w:r>
          </w:p>
        </w:tc>
        <w:tc>
          <w:tcPr>
            <w:tcW w:w="10675" w:type="dxa"/>
            <w:gridSpan w:val="2"/>
            <w:shd w:val="clear" w:color="auto" w:fill="auto"/>
          </w:tcPr>
          <w:p w:rsidR="00502036" w:rsidRPr="00A67ECC" w:rsidRDefault="00EE093B" w:rsidP="0057464E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</w:t>
            </w:r>
            <w:r w:rsidR="0057464E">
              <w:rPr>
                <w:b/>
                <w:lang w:val="en-AU"/>
              </w:rPr>
              <w:t>3</w:t>
            </w:r>
            <w:r>
              <w:rPr>
                <w:b/>
                <w:lang w:val="en-AU"/>
              </w:rPr>
              <w:t xml:space="preserve"> marks; </w:t>
            </w:r>
            <w:r w:rsidR="0057464E">
              <w:rPr>
                <w:b/>
                <w:lang w:val="en-AU"/>
              </w:rPr>
              <w:t>2</w:t>
            </w:r>
            <w:r>
              <w:rPr>
                <w:b/>
                <w:lang w:val="en-AU"/>
              </w:rPr>
              <w:t>,3,3,</w:t>
            </w:r>
            <w:r w:rsidR="0057464E">
              <w:rPr>
                <w:b/>
                <w:lang w:val="en-AU"/>
              </w:rPr>
              <w:t>5</w:t>
            </w:r>
            <w:r w:rsidR="00502036" w:rsidRPr="00A67ECC">
              <w:rPr>
                <w:b/>
                <w:lang w:val="en-AU"/>
              </w:rPr>
              <w:t>]</w:t>
            </w:r>
          </w:p>
        </w:tc>
      </w:tr>
      <w:tr w:rsidR="00502036" w:rsidRPr="00A67ECC" w:rsidTr="00F0139A">
        <w:tc>
          <w:tcPr>
            <w:tcW w:w="632" w:type="dxa"/>
            <w:shd w:val="clear" w:color="auto" w:fill="auto"/>
          </w:tcPr>
          <w:p w:rsidR="00502036" w:rsidRPr="00A67ECC" w:rsidRDefault="00502036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2"/>
            <w:shd w:val="clear" w:color="auto" w:fill="auto"/>
          </w:tcPr>
          <w:p w:rsidR="00502036" w:rsidRPr="00A67ECC" w:rsidRDefault="00B708D6" w:rsidP="00102110">
            <w:pPr>
              <w:rPr>
                <w:lang w:val="en-AU"/>
              </w:rPr>
            </w:pPr>
            <w:r>
              <w:rPr>
                <w:lang w:val="en-AU"/>
              </w:rPr>
              <w:t>Solve the following</w:t>
            </w:r>
            <w:r w:rsidR="008952D9">
              <w:rPr>
                <w:lang w:val="en-AU"/>
              </w:rPr>
              <w:t xml:space="preserve">, give </w:t>
            </w:r>
            <w:r w:rsidR="008952D9" w:rsidRPr="008952D9">
              <w:rPr>
                <w:b/>
                <w:lang w:val="en-AU"/>
              </w:rPr>
              <w:t>exact</w:t>
            </w:r>
            <w:r w:rsidR="008952D9">
              <w:rPr>
                <w:lang w:val="en-AU"/>
              </w:rPr>
              <w:t xml:space="preserve"> solutions</w:t>
            </w:r>
          </w:p>
        </w:tc>
      </w:tr>
      <w:tr w:rsidR="008952D9" w:rsidRPr="00A67ECC" w:rsidTr="00F0139A">
        <w:trPr>
          <w:trHeight w:val="130"/>
        </w:trPr>
        <w:tc>
          <w:tcPr>
            <w:tcW w:w="632" w:type="dxa"/>
            <w:vMerge w:val="restart"/>
            <w:shd w:val="clear" w:color="auto" w:fill="auto"/>
          </w:tcPr>
          <w:p w:rsidR="008952D9" w:rsidRPr="00A67ECC" w:rsidRDefault="008952D9" w:rsidP="0025333E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Pr="00E02F89" w:rsidRDefault="008952D9" w:rsidP="0025333E">
            <w:pPr>
              <w:rPr>
                <w:lang w:val="en-AU"/>
              </w:rPr>
            </w:pPr>
            <w:r w:rsidRPr="009716C0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+3x-12=0</m:t>
              </m:r>
            </m:oMath>
            <w:r w:rsidRPr="00E02F89">
              <w:rPr>
                <w:lang w:val="en-AU"/>
              </w:rPr>
              <w:t xml:space="preserve"> </w:t>
            </w: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F64C98" w:rsidRDefault="00F64C98" w:rsidP="0025333E">
            <w:pPr>
              <w:rPr>
                <w:color w:val="FF0000"/>
                <w:lang w:val="en-AU"/>
              </w:rPr>
            </w:pPr>
            <w:r w:rsidRPr="00F64C98">
              <w:rPr>
                <w:color w:val="FF0000"/>
                <w:lang w:val="en-AU"/>
              </w:rPr>
              <w:t>solve(2x</w:t>
            </w:r>
            <w:r w:rsidRPr="00F64C98">
              <w:rPr>
                <w:color w:val="FF0000"/>
                <w:vertAlign w:val="superscript"/>
                <w:lang w:val="en-AU"/>
              </w:rPr>
              <w:t>2</w:t>
            </w:r>
            <w:r w:rsidRPr="00F64C98">
              <w:rPr>
                <w:color w:val="FF0000"/>
                <w:lang w:val="en-AU"/>
              </w:rPr>
              <w:t>+3x-12=0,x)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8952D9" w:rsidRPr="00F64C98" w:rsidRDefault="00F64C98" w:rsidP="0025333E">
            <w:pPr>
              <w:rPr>
                <w:color w:val="FF0000"/>
                <w:lang w:val="en-AU"/>
              </w:rPr>
            </w:pPr>
            <m:oMath>
              <m:r>
                <w:rPr>
                  <w:rFonts w:ascii="Cambria Math" w:hAnsi="Cambria Math"/>
                  <w:color w:val="FF0000"/>
                  <w:lang w:val="en-AU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-(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105</m:t>
                      </m:r>
                    </m:e>
                  </m:rad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+3)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FF0000"/>
                  <w:lang w:val="en-AU"/>
                </w:rPr>
                <m:t>or x=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105</m:t>
                      </m:r>
                    </m:e>
                  </m:rad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4</m:t>
                  </m:r>
                </m:den>
              </m:f>
            </m:oMath>
            <w:r w:rsidRPr="00F64C98"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Default="008952D9" w:rsidP="0025333E">
            <w:pPr>
              <w:rPr>
                <w:lang w:val="en-AU"/>
              </w:rPr>
            </w:pPr>
          </w:p>
          <w:p w:rsidR="008952D9" w:rsidRPr="009716C0" w:rsidRDefault="008952D9" w:rsidP="0025333E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8952D9" w:rsidRDefault="008952D9" w:rsidP="0025333E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Pr="00E02F89">
              <w:rPr>
                <w:lang w:val="en-AU"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-85x-42=0</m:t>
              </m:r>
            </m:oMath>
          </w:p>
          <w:p w:rsidR="00F64C98" w:rsidRDefault="00F64C98" w:rsidP="0025333E">
            <w:pPr>
              <w:rPr>
                <w:lang w:val="en-AU"/>
              </w:rPr>
            </w:pPr>
          </w:p>
          <w:p w:rsidR="00F64C98" w:rsidRDefault="00F64C98" w:rsidP="0025333E">
            <w:pPr>
              <w:rPr>
                <w:lang w:val="en-AU"/>
              </w:rPr>
            </w:pPr>
          </w:p>
          <w:p w:rsidR="00F64C98" w:rsidRPr="0027292A" w:rsidRDefault="00F64C98" w:rsidP="0025333E">
            <w:pPr>
              <w:rPr>
                <w:color w:val="FF0000"/>
                <w:lang w:val="en-AU"/>
              </w:rPr>
            </w:pPr>
            <w:r w:rsidRPr="0027292A">
              <w:rPr>
                <w:color w:val="FF0000"/>
                <w:lang w:val="en-AU"/>
              </w:rPr>
              <w:t>solve(5x</w:t>
            </w:r>
            <w:r w:rsidRPr="0027292A">
              <w:rPr>
                <w:color w:val="FF0000"/>
                <w:vertAlign w:val="superscript"/>
                <w:lang w:val="en-AU"/>
              </w:rPr>
              <w:t>3</w:t>
            </w:r>
            <w:r w:rsidRPr="0027292A">
              <w:rPr>
                <w:color w:val="FF0000"/>
                <w:lang w:val="en-AU"/>
              </w:rPr>
              <w:t>-22x</w:t>
            </w:r>
            <w:r w:rsidRPr="0027292A">
              <w:rPr>
                <w:color w:val="FF0000"/>
                <w:vertAlign w:val="superscript"/>
                <w:lang w:val="en-AU"/>
              </w:rPr>
              <w:t>2</w:t>
            </w:r>
            <w:r w:rsidRPr="0027292A">
              <w:rPr>
                <w:color w:val="FF0000"/>
                <w:lang w:val="en-AU"/>
              </w:rPr>
              <w:t>-85x-42=0,x)</w:t>
            </w:r>
            <w:r w:rsidR="0027292A">
              <w:rPr>
                <w:color w:val="FF0000"/>
              </w:rPr>
              <w:t xml:space="preserve"> </w:t>
            </w:r>
            <w:r w:rsidR="0027292A">
              <w:rPr>
                <w:color w:val="FF0000"/>
              </w:rPr>
              <w:sym w:font="Wingdings 2" w:char="F050"/>
            </w:r>
          </w:p>
          <w:p w:rsidR="00F64C98" w:rsidRPr="00B708D6" w:rsidRDefault="00F64C98" w:rsidP="0027292A">
            <w:pPr>
              <w:rPr>
                <w:lang w:val="en-AU"/>
              </w:rPr>
            </w:pPr>
            <w:r w:rsidRPr="0027292A">
              <w:rPr>
                <w:color w:val="FF0000"/>
                <w:lang w:val="en-AU"/>
              </w:rPr>
              <w:t>x=−2 or x=−3/5 or x=7</w:t>
            </w:r>
            <w:r w:rsidR="0027292A">
              <w:rPr>
                <w:color w:val="FF0000"/>
              </w:rPr>
              <w:sym w:font="Wingdings 2" w:char="F050"/>
            </w:r>
            <w:r w:rsidR="0027292A">
              <w:rPr>
                <w:color w:val="FF0000"/>
              </w:rPr>
              <w:sym w:font="Wingdings 2" w:char="F050"/>
            </w:r>
          </w:p>
        </w:tc>
      </w:tr>
      <w:tr w:rsidR="008952D9" w:rsidRPr="00A67ECC" w:rsidTr="00F0139A">
        <w:trPr>
          <w:trHeight w:val="129"/>
        </w:trPr>
        <w:tc>
          <w:tcPr>
            <w:tcW w:w="632" w:type="dxa"/>
            <w:vMerge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Pr="00E02F89" w:rsidRDefault="008952D9" w:rsidP="0025333E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159x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+63x=-27</m:t>
              </m:r>
            </m:oMath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27292A" w:rsidRDefault="0027292A" w:rsidP="0025333E">
            <w:pPr>
              <w:rPr>
                <w:color w:val="FF0000"/>
                <w:lang w:val="en-AU"/>
              </w:rPr>
            </w:pPr>
            <w:r w:rsidRPr="0027292A">
              <w:rPr>
                <w:color w:val="FF0000"/>
                <w:lang w:val="en-AU"/>
              </w:rPr>
              <w:t>solve(5x</w:t>
            </w:r>
            <w:r w:rsidRPr="0027292A">
              <w:rPr>
                <w:color w:val="FF0000"/>
                <w:vertAlign w:val="superscript"/>
                <w:lang w:val="en-AU"/>
              </w:rPr>
              <w:t>3</w:t>
            </w:r>
            <w:r w:rsidRPr="0027292A">
              <w:rPr>
                <w:color w:val="FF0000"/>
                <w:lang w:val="en-AU"/>
              </w:rPr>
              <w:t>+159x</w:t>
            </w:r>
            <w:r w:rsidRPr="0027292A">
              <w:rPr>
                <w:color w:val="FF0000"/>
                <w:vertAlign w:val="superscript"/>
                <w:lang w:val="en-AU"/>
              </w:rPr>
              <w:t>2</w:t>
            </w:r>
            <w:r w:rsidRPr="0027292A">
              <w:rPr>
                <w:color w:val="FF0000"/>
                <w:lang w:val="en-AU"/>
              </w:rPr>
              <w:t>/4+63x=−27,x)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8952D9" w:rsidRPr="0027292A" w:rsidRDefault="0027292A" w:rsidP="0025333E">
            <w:pPr>
              <w:rPr>
                <w:color w:val="FF0000"/>
                <w:lang w:val="en-AU"/>
              </w:rPr>
            </w:pPr>
            <w:r w:rsidRPr="0027292A">
              <w:rPr>
                <w:color w:val="FF0000"/>
                <w:lang w:val="en-AU"/>
              </w:rPr>
              <w:t>x=−6 or x=−6/5 or x=−3/4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8952D9" w:rsidRDefault="008952D9" w:rsidP="00F0139A">
            <w:pPr>
              <w:ind w:right="-150"/>
              <w:rPr>
                <w:lang w:val="en-AU"/>
              </w:rPr>
            </w:pPr>
            <w:r>
              <w:rPr>
                <w:b/>
                <w:lang w:val="en-AU"/>
              </w:rPr>
              <w:t>d.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en-A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5x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AU"/>
                    </w:rPr>
                    <m:t>-89x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170x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+912x+1440=0</m:t>
              </m:r>
            </m:oMath>
          </w:p>
          <w:p w:rsidR="0027292A" w:rsidRDefault="0027292A" w:rsidP="00F0139A">
            <w:pPr>
              <w:ind w:right="-150"/>
              <w:rPr>
                <w:lang w:val="en-AU"/>
              </w:rPr>
            </w:pPr>
          </w:p>
          <w:p w:rsidR="0027292A" w:rsidRDefault="0027292A" w:rsidP="00F0139A">
            <w:pPr>
              <w:ind w:right="-150"/>
              <w:rPr>
                <w:lang w:val="en-AU"/>
              </w:rPr>
            </w:pPr>
          </w:p>
          <w:p w:rsidR="0027292A" w:rsidRPr="0027292A" w:rsidRDefault="0027292A" w:rsidP="00F0139A">
            <w:pPr>
              <w:ind w:right="-150"/>
              <w:rPr>
                <w:color w:val="FF0000"/>
                <w:lang w:val="en-AU"/>
              </w:rPr>
            </w:pPr>
            <w:r w:rsidRPr="0027292A">
              <w:rPr>
                <w:color w:val="FF0000"/>
                <w:lang w:val="en-AU"/>
              </w:rPr>
              <w:t>solve(2x</w:t>
            </w:r>
            <w:r w:rsidRPr="0027292A">
              <w:rPr>
                <w:color w:val="FF0000"/>
                <w:vertAlign w:val="superscript"/>
                <w:lang w:val="en-AU"/>
              </w:rPr>
              <w:t>5</w:t>
            </w:r>
            <w:r w:rsidRPr="0027292A">
              <w:rPr>
                <w:color w:val="FF0000"/>
                <w:lang w:val="en-AU"/>
              </w:rPr>
              <w:t>+5x</w:t>
            </w:r>
            <w:r w:rsidRPr="0027292A">
              <w:rPr>
                <w:color w:val="FF0000"/>
                <w:vertAlign w:val="superscript"/>
                <w:lang w:val="en-AU"/>
              </w:rPr>
              <w:t>4</w:t>
            </w:r>
            <w:r w:rsidRPr="0027292A">
              <w:rPr>
                <w:color w:val="FF0000"/>
                <w:lang w:val="en-AU"/>
              </w:rPr>
              <w:t>-89x</w:t>
            </w:r>
            <w:r w:rsidRPr="0027292A">
              <w:rPr>
                <w:color w:val="FF0000"/>
                <w:vertAlign w:val="superscript"/>
                <w:lang w:val="en-AU"/>
              </w:rPr>
              <w:t>3</w:t>
            </w:r>
            <w:r w:rsidRPr="0027292A">
              <w:rPr>
                <w:color w:val="FF0000"/>
                <w:lang w:val="en-AU"/>
              </w:rPr>
              <w:t>-170x</w:t>
            </w:r>
            <w:r w:rsidRPr="0027292A">
              <w:rPr>
                <w:color w:val="FF0000"/>
                <w:vertAlign w:val="superscript"/>
                <w:lang w:val="en-AU"/>
              </w:rPr>
              <w:t>2</w:t>
            </w:r>
            <w:r w:rsidRPr="0027292A">
              <w:rPr>
                <w:color w:val="FF0000"/>
                <w:lang w:val="en-AU"/>
              </w:rPr>
              <w:t>+912x+1440=0,x)</w:t>
            </w:r>
            <w:r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27292A" w:rsidRPr="00A67ECC" w:rsidRDefault="0027292A" w:rsidP="00F0139A">
            <w:pPr>
              <w:ind w:right="-150"/>
              <w:rPr>
                <w:lang w:val="en-AU"/>
              </w:rPr>
            </w:pPr>
            <w:r w:rsidRPr="0027292A">
              <w:rPr>
                <w:color w:val="FF0000"/>
                <w:lang w:val="en-AU"/>
              </w:rPr>
              <w:t>x=−6 or x=−4 or x=−3/2 or x=4 or x=5</w:t>
            </w:r>
            <w:r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</w:tc>
      </w:tr>
      <w:tr w:rsidR="0027292A" w:rsidRPr="00A67ECC" w:rsidTr="00F0139A">
        <w:trPr>
          <w:trHeight w:val="129"/>
        </w:trPr>
        <w:tc>
          <w:tcPr>
            <w:tcW w:w="632" w:type="dxa"/>
            <w:shd w:val="clear" w:color="auto" w:fill="auto"/>
          </w:tcPr>
          <w:p w:rsidR="0027292A" w:rsidRPr="00A67ECC" w:rsidRDefault="0027292A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27292A" w:rsidRDefault="0027292A" w:rsidP="0025333E">
            <w:pPr>
              <w:rPr>
                <w:b/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27292A" w:rsidRDefault="0027292A" w:rsidP="00F0139A">
            <w:pPr>
              <w:ind w:right="-150"/>
              <w:rPr>
                <w:b/>
                <w:lang w:val="en-AU"/>
              </w:rPr>
            </w:pPr>
          </w:p>
        </w:tc>
      </w:tr>
    </w:tbl>
    <w:p w:rsidR="00F0139A" w:rsidRDefault="00F0139A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10675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4.</w:t>
            </w: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[10 marks; 3,3,4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  <w:r>
              <w:rPr>
                <w:lang w:val="en-AU"/>
              </w:rPr>
              <w:t>Solve the following simultaneous equations</w:t>
            </w:r>
            <w:r w:rsidR="00212914">
              <w:rPr>
                <w:lang w:val="en-AU"/>
              </w:rPr>
              <w:t xml:space="preserve">, express answers in </w:t>
            </w:r>
            <w:r w:rsidR="00212914" w:rsidRPr="00212914">
              <w:rPr>
                <w:b/>
                <w:lang w:val="en-AU"/>
              </w:rPr>
              <w:t>exact</w:t>
            </w:r>
            <w:r w:rsidR="00212914">
              <w:rPr>
                <w:lang w:val="en-AU"/>
              </w:rPr>
              <w:t xml:space="preserve"> form </w:t>
            </w:r>
            <w:r w:rsidR="00212914" w:rsidRPr="00212914">
              <w:rPr>
                <w:b/>
                <w:lang w:val="en-AU"/>
              </w:rPr>
              <w:t>or</w:t>
            </w:r>
            <w:r w:rsidR="00212914">
              <w:rPr>
                <w:lang w:val="en-AU"/>
              </w:rPr>
              <w:t xml:space="preserve"> to </w:t>
            </w:r>
            <w:r w:rsidR="00212914" w:rsidRPr="00212914">
              <w:rPr>
                <w:b/>
                <w:lang w:val="en-AU"/>
              </w:rPr>
              <w:t>2 decimal places</w:t>
            </w:r>
            <w:r w:rsidR="00212914">
              <w:rPr>
                <w:lang w:val="en-AU"/>
              </w:rPr>
              <w:t>.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F0139A" w:rsidP="00F0139A">
            <w:pPr>
              <w:rPr>
                <w:lang w:val="en-AU"/>
              </w:rPr>
            </w:pPr>
            <w:r w:rsidRPr="00F0139A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2x+3y=15</m:t>
              </m:r>
            </m:oMath>
          </w:p>
          <w:p w:rsid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7y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=53</m:t>
              </m:r>
            </m:oMath>
          </w:p>
          <w:p w:rsidR="00F0139A" w:rsidRDefault="0027292A" w:rsidP="00F0139A">
            <w:pPr>
              <w:rPr>
                <w:lang w:val="en-AU"/>
              </w:rPr>
            </w:pPr>
            <w:r w:rsidRPr="0027292A">
              <w:rPr>
                <w:noProof/>
                <w:lang w:val="en-AU" w:eastAsia="en-AU"/>
              </w:rPr>
              <w:drawing>
                <wp:inline distT="0" distB="0" distL="0" distR="0" wp14:anchorId="0E5EF1D2" wp14:editId="6B6FCFEA">
                  <wp:extent cx="2259767" cy="170180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767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27292A">
              <w:rPr>
                <w:color w:val="FF0000"/>
                <w:lang w:val="en-AU"/>
              </w:rPr>
              <w:t>working</w:t>
            </w:r>
            <w:proofErr w:type="gramEnd"/>
            <w:r w:rsidRPr="0027292A"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 solution for x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solution for y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-1 if decimal not to 2 </w:t>
            </w:r>
            <w:proofErr w:type="spellStart"/>
            <w:r>
              <w:rPr>
                <w:color w:val="FF0000"/>
              </w:rPr>
              <w:t>d.p.</w:t>
            </w:r>
            <w:proofErr w:type="spellEnd"/>
          </w:p>
          <w:p w:rsidR="00F0139A" w:rsidRPr="00F0139A" w:rsidRDefault="00F0139A" w:rsidP="00F0139A">
            <w:pPr>
              <w:rPr>
                <w:lang w:val="en-AU"/>
              </w:rPr>
            </w:pP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F0139A" w:rsidRDefault="00212914" w:rsidP="00F0139A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="00F0139A" w:rsidRPr="00F0139A">
              <w:rPr>
                <w:b/>
                <w:lang w:val="en-AU"/>
              </w:rPr>
              <w:t>.</w:t>
            </w:r>
            <w:r>
              <w:rPr>
                <w:b/>
                <w:lang w:val="en-AU"/>
              </w:rPr>
              <w:t xml:space="preserve">  </w:t>
            </w:r>
            <w:r w:rsidR="00F0139A"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2.85x+4.23y=103.75</m:t>
              </m:r>
            </m:oMath>
          </w:p>
          <w:p w:rsidR="00F0139A" w:rsidRDefault="00212914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</w:t>
            </w:r>
            <w:r w:rsidR="00F0139A">
              <w:rPr>
                <w:lang w:val="en-AU"/>
              </w:rPr>
              <w:t xml:space="preserve">  </w:t>
            </w:r>
            <m:oMath>
              <m:r>
                <w:rPr>
                  <w:rFonts w:ascii="Cambria Math" w:hAnsi="Cambria Math"/>
                  <w:lang w:val="en-AU"/>
                </w:rPr>
                <m:t>5.75x+18.21y=74</m:t>
              </m:r>
            </m:oMath>
          </w:p>
          <w:p w:rsidR="008952D9" w:rsidRPr="00A67ECC" w:rsidRDefault="0027292A" w:rsidP="00DE7B8C">
            <w:pPr>
              <w:rPr>
                <w:lang w:val="en-AU"/>
              </w:rPr>
            </w:pPr>
            <w:r w:rsidRPr="0027292A">
              <w:rPr>
                <w:noProof/>
                <w:lang w:val="en-AU" w:eastAsia="en-AU"/>
              </w:rPr>
              <w:drawing>
                <wp:inline distT="0" distB="0" distL="0" distR="0" wp14:anchorId="2CE16D4F" wp14:editId="5F2B44F7">
                  <wp:extent cx="2261095" cy="170280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95" cy="170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E7B8C" w:rsidRPr="0027292A">
              <w:rPr>
                <w:color w:val="FF0000"/>
                <w:lang w:val="en-AU"/>
              </w:rPr>
              <w:t xml:space="preserve"> working </w:t>
            </w:r>
            <w:r w:rsidR="00DE7B8C">
              <w:rPr>
                <w:color w:val="FF0000"/>
              </w:rPr>
              <w:sym w:font="Wingdings 2" w:char="F050"/>
            </w:r>
            <w:r w:rsidR="00DE7B8C">
              <w:rPr>
                <w:color w:val="FF0000"/>
              </w:rPr>
              <w:t xml:space="preserve">  solution for x </w:t>
            </w:r>
            <w:r w:rsidR="00DE7B8C">
              <w:rPr>
                <w:color w:val="FF0000"/>
              </w:rPr>
              <w:sym w:font="Wingdings 2" w:char="F050"/>
            </w:r>
            <w:r w:rsidR="00DE7B8C">
              <w:rPr>
                <w:color w:val="FF0000"/>
              </w:rPr>
              <w:t xml:space="preserve"> solution for y </w:t>
            </w:r>
            <w:r w:rsidR="00DE7B8C">
              <w:rPr>
                <w:color w:val="FF0000"/>
              </w:rPr>
              <w:sym w:font="Wingdings 2" w:char="F050"/>
            </w:r>
            <w:r w:rsidR="00DE7B8C">
              <w:rPr>
                <w:color w:val="FF0000"/>
              </w:rPr>
              <w:t xml:space="preserve"> -1 if not to 2 </w:t>
            </w:r>
            <w:proofErr w:type="spellStart"/>
            <w:r w:rsidR="00DE7B8C">
              <w:rPr>
                <w:color w:val="FF0000"/>
              </w:rPr>
              <w:t>d.p.</w:t>
            </w:r>
            <w:proofErr w:type="spellEnd"/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F0139A" w:rsidRDefault="00212914" w:rsidP="00F0139A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="00F0139A" w:rsidRPr="00F0139A">
              <w:rPr>
                <w:b/>
                <w:lang w:val="en-AU"/>
              </w:rPr>
              <w:t>.</w:t>
            </w:r>
            <w:r w:rsidR="00F0139A"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4x+5y-3z=22</m:t>
              </m:r>
            </m:oMath>
          </w:p>
          <w:p w:rsidR="00F0139A" w:rsidRP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</w:t>
            </w:r>
            <w:r w:rsidR="00212914">
              <w:rPr>
                <w:lang w:val="en-AU"/>
              </w:rPr>
              <w:t xml:space="preserve">    </w:t>
            </w:r>
            <w:r>
              <w:rPr>
                <w:lang w:val="en-AU"/>
              </w:rPr>
              <w:t xml:space="preserve">  </w:t>
            </w:r>
            <m:oMath>
              <m:r>
                <w:rPr>
                  <w:rFonts w:ascii="Cambria Math" w:hAnsi="Cambria Math"/>
                  <w:lang w:val="en-AU"/>
                </w:rPr>
                <m:t>x+y+z=8</m:t>
              </m:r>
            </m:oMath>
            <w:r>
              <w:rPr>
                <w:lang w:val="en-AU"/>
              </w:rPr>
              <w:t xml:space="preserve"> </w:t>
            </w:r>
          </w:p>
          <w:p w:rsid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  </w:t>
            </w:r>
            <m:oMath>
              <m:r>
                <w:rPr>
                  <w:rFonts w:ascii="Cambria Math" w:hAnsi="Cambria Math"/>
                  <w:lang w:val="en-AU"/>
                </w:rPr>
                <m:t>3x-2y+z=12</m:t>
              </m:r>
            </m:oMath>
            <w:r>
              <w:rPr>
                <w:lang w:val="en-AU"/>
              </w:rPr>
              <w:t xml:space="preserve"> </w:t>
            </w:r>
          </w:p>
          <w:p w:rsidR="008952D9" w:rsidRPr="00A67ECC" w:rsidRDefault="00DE7B8C" w:rsidP="00DE7B8C">
            <w:pPr>
              <w:rPr>
                <w:lang w:val="en-AU"/>
              </w:rPr>
            </w:pPr>
            <w:r w:rsidRPr="00DE7B8C">
              <w:rPr>
                <w:noProof/>
                <w:lang w:val="en-AU" w:eastAsia="en-AU"/>
              </w:rPr>
              <w:drawing>
                <wp:inline distT="0" distB="0" distL="0" distR="0" wp14:anchorId="2A00F78B" wp14:editId="02255329">
                  <wp:extent cx="2261095" cy="17028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95" cy="170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7292A">
              <w:rPr>
                <w:color w:val="FF0000"/>
                <w:lang w:val="en-AU"/>
              </w:rPr>
              <w:t xml:space="preserve"> working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 solution for x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y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z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-1 if decimal not to 2 </w:t>
            </w:r>
            <w:proofErr w:type="spellStart"/>
            <w:r>
              <w:rPr>
                <w:color w:val="FF0000"/>
              </w:rPr>
              <w:t>d.p.</w:t>
            </w:r>
            <w:proofErr w:type="spellEnd"/>
          </w:p>
        </w:tc>
      </w:tr>
    </w:tbl>
    <w:p w:rsidR="00212914" w:rsidRDefault="00212914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5"/>
        <w:gridCol w:w="6012"/>
        <w:gridCol w:w="472"/>
        <w:gridCol w:w="4243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5.</w:t>
            </w:r>
          </w:p>
        </w:tc>
        <w:tc>
          <w:tcPr>
            <w:tcW w:w="10675" w:type="dxa"/>
            <w:gridSpan w:val="3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[16 marks; 8,8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3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  <w:r w:rsidRPr="00E02F89">
              <w:rPr>
                <w:b/>
                <w:lang w:val="en-AU"/>
              </w:rPr>
              <w:t>Sketch</w:t>
            </w:r>
            <w:r>
              <w:rPr>
                <w:lang w:val="en-AU"/>
              </w:rPr>
              <w:t xml:space="preserve"> the following graphs, identifying </w:t>
            </w:r>
            <w:r w:rsidRPr="00E02F89">
              <w:rPr>
                <w:b/>
                <w:lang w:val="en-AU"/>
              </w:rPr>
              <w:t>all</w:t>
            </w:r>
            <w:r>
              <w:rPr>
                <w:lang w:val="en-AU"/>
              </w:rPr>
              <w:t xml:space="preserve"> key points</w:t>
            </w:r>
          </w:p>
        </w:tc>
      </w:tr>
      <w:tr w:rsidR="007A0A10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Default="008A51AE" w:rsidP="00356DC8">
            <w:pPr>
              <w:rPr>
                <w:lang w:val="en-AU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-5</m:t>
              </m:r>
            </m:oMath>
            <w:r w:rsidR="00212914">
              <w:rPr>
                <w:lang w:val="en-AU"/>
              </w:rPr>
              <w:t xml:space="preserve"> </w:t>
            </w:r>
          </w:p>
          <w:p w:rsidR="00E02F89" w:rsidRDefault="007A0A10" w:rsidP="00356DC8">
            <w:pPr>
              <w:rPr>
                <w:lang w:val="en-AU"/>
              </w:rPr>
            </w:pPr>
            <w:r w:rsidRPr="007A0A10">
              <w:rPr>
                <w:noProof/>
                <w:lang w:val="en-AU" w:eastAsia="en-AU"/>
              </w:rPr>
              <w:drawing>
                <wp:inline distT="0" distB="0" distL="0" distR="0" wp14:anchorId="6E2DEE74" wp14:editId="7321D964">
                  <wp:extent cx="3680852" cy="2772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852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DE7B8C" w:rsidP="00356DC8">
            <w:pPr>
              <w:rPr>
                <w:color w:val="FF0000"/>
              </w:rPr>
            </w:pPr>
            <w:r w:rsidRPr="00DE7B8C">
              <w:rPr>
                <w:color w:val="FF0000"/>
                <w:lang w:val="en-AU"/>
              </w:rPr>
              <w:t xml:space="preserve">x-intercepts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DE7B8C" w:rsidRDefault="00DE7B8C" w:rsidP="00356DC8">
            <w:pPr>
              <w:rPr>
                <w:color w:val="FF0000"/>
              </w:rPr>
            </w:pPr>
            <w:r>
              <w:rPr>
                <w:color w:val="FF0000"/>
              </w:rPr>
              <w:t xml:space="preserve">y-intercept </w:t>
            </w:r>
            <w:r>
              <w:rPr>
                <w:color w:val="FF0000"/>
              </w:rPr>
              <w:sym w:font="Wingdings 2" w:char="F050"/>
            </w:r>
          </w:p>
          <w:p w:rsidR="00DE7B8C" w:rsidRDefault="00DE7B8C" w:rsidP="00356DC8">
            <w:pPr>
              <w:rPr>
                <w:color w:val="FF0000"/>
              </w:rPr>
            </w:pPr>
            <w:r>
              <w:rPr>
                <w:color w:val="FF0000"/>
              </w:rPr>
              <w:t xml:space="preserve">maximum point </w:t>
            </w:r>
            <w:r>
              <w:rPr>
                <w:color w:val="FF0000"/>
              </w:rPr>
              <w:sym w:font="Wingdings 2" w:char="F050"/>
            </w:r>
          </w:p>
          <w:p w:rsidR="00DE7B8C" w:rsidRDefault="00DE7B8C" w:rsidP="00356DC8">
            <w:pPr>
              <w:rPr>
                <w:color w:val="FF0000"/>
              </w:rPr>
            </w:pPr>
            <w:r>
              <w:rPr>
                <w:color w:val="FF0000"/>
              </w:rPr>
              <w:t xml:space="preserve">minimum point </w:t>
            </w:r>
            <w:r>
              <w:rPr>
                <w:color w:val="FF0000"/>
              </w:rPr>
              <w:sym w:font="Wingdings 2" w:char="F050"/>
            </w:r>
          </w:p>
          <w:p w:rsidR="00DE7B8C" w:rsidRDefault="007A0A10" w:rsidP="00356DC8">
            <w:pPr>
              <w:rPr>
                <w:lang w:val="en-AU"/>
              </w:rPr>
            </w:pPr>
            <w:r>
              <w:rPr>
                <w:color w:val="FF0000"/>
              </w:rPr>
              <w:t xml:space="preserve">drawing of graph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-1 if messy and misses points</w:t>
            </w:r>
          </w:p>
          <w:p w:rsidR="00E02F89" w:rsidRPr="00A67ECC" w:rsidRDefault="00E02F89" w:rsidP="00356DC8">
            <w:pPr>
              <w:rPr>
                <w:lang w:val="en-AU"/>
              </w:rPr>
            </w:pPr>
          </w:p>
        </w:tc>
        <w:tc>
          <w:tcPr>
            <w:tcW w:w="520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  <w:tc>
          <w:tcPr>
            <w:tcW w:w="5009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</w:tr>
      <w:tr w:rsidR="007A0A10" w:rsidRPr="00A67ECC" w:rsidTr="00F0139A">
        <w:tc>
          <w:tcPr>
            <w:tcW w:w="632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212914" w:rsidRDefault="008A51AE" w:rsidP="00116044">
            <w:pPr>
              <w:rPr>
                <w:lang w:val="en-AU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-4x-16</m:t>
              </m:r>
            </m:oMath>
            <w:r w:rsidR="00356DC8">
              <w:rPr>
                <w:lang w:val="en-AU"/>
              </w:rPr>
              <w:t xml:space="preserve"> </w:t>
            </w:r>
          </w:p>
          <w:p w:rsidR="00E02F89" w:rsidRDefault="007A0A10" w:rsidP="00116044">
            <w:pPr>
              <w:rPr>
                <w:lang w:val="en-AU"/>
              </w:rPr>
            </w:pPr>
            <w:r w:rsidRPr="00DE7B8C">
              <w:rPr>
                <w:noProof/>
                <w:lang w:val="en-AU" w:eastAsia="en-AU"/>
              </w:rPr>
              <w:drawing>
                <wp:inline distT="0" distB="0" distL="0" distR="0" wp14:anchorId="356D6EED" wp14:editId="4245470D">
                  <wp:extent cx="3680858" cy="277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858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2F89" w:rsidRDefault="00E02F89" w:rsidP="00116044">
            <w:pPr>
              <w:rPr>
                <w:lang w:val="en-AU"/>
              </w:rPr>
            </w:pPr>
          </w:p>
          <w:p w:rsidR="007A0A10" w:rsidRDefault="007A0A10" w:rsidP="007A0A10">
            <w:pPr>
              <w:rPr>
                <w:color w:val="FF0000"/>
              </w:rPr>
            </w:pPr>
            <w:r w:rsidRPr="00DE7B8C">
              <w:rPr>
                <w:color w:val="FF0000"/>
                <w:lang w:val="en-AU"/>
              </w:rPr>
              <w:t xml:space="preserve">x-intercepts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7A0A10" w:rsidRDefault="007A0A10" w:rsidP="007A0A10">
            <w:pPr>
              <w:rPr>
                <w:color w:val="FF0000"/>
              </w:rPr>
            </w:pPr>
            <w:r>
              <w:rPr>
                <w:color w:val="FF0000"/>
              </w:rPr>
              <w:t xml:space="preserve">y-intercept </w:t>
            </w:r>
            <w:r>
              <w:rPr>
                <w:color w:val="FF0000"/>
              </w:rPr>
              <w:sym w:font="Wingdings 2" w:char="F050"/>
            </w:r>
          </w:p>
          <w:p w:rsidR="007A0A10" w:rsidRDefault="007A0A10" w:rsidP="007A0A10">
            <w:pPr>
              <w:rPr>
                <w:color w:val="FF0000"/>
              </w:rPr>
            </w:pPr>
            <w:r>
              <w:rPr>
                <w:color w:val="FF0000"/>
              </w:rPr>
              <w:t xml:space="preserve">maximum point </w:t>
            </w:r>
            <w:r>
              <w:rPr>
                <w:color w:val="FF0000"/>
              </w:rPr>
              <w:sym w:font="Wingdings 2" w:char="F050"/>
            </w:r>
          </w:p>
          <w:p w:rsidR="007A0A10" w:rsidRDefault="007A0A10" w:rsidP="007A0A10">
            <w:pPr>
              <w:rPr>
                <w:color w:val="FF0000"/>
              </w:rPr>
            </w:pPr>
            <w:r>
              <w:rPr>
                <w:color w:val="FF0000"/>
              </w:rPr>
              <w:t xml:space="preserve">minimum point </w:t>
            </w:r>
            <w:r>
              <w:rPr>
                <w:color w:val="FF0000"/>
              </w:rPr>
              <w:sym w:font="Wingdings 2" w:char="F050"/>
            </w:r>
          </w:p>
          <w:p w:rsidR="007A0A10" w:rsidRDefault="007A0A10" w:rsidP="00116044">
            <w:pPr>
              <w:rPr>
                <w:lang w:val="en-AU"/>
              </w:rPr>
            </w:pPr>
            <w:r>
              <w:rPr>
                <w:color w:val="FF0000"/>
              </w:rPr>
              <w:t xml:space="preserve">drawing of graph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t xml:space="preserve"> -1 if messy and misses points</w:t>
            </w:r>
          </w:p>
          <w:p w:rsidR="00E02F89" w:rsidRPr="00A67ECC" w:rsidRDefault="00E02F89" w:rsidP="00116044">
            <w:pPr>
              <w:rPr>
                <w:lang w:val="en-AU"/>
              </w:rPr>
            </w:pPr>
          </w:p>
        </w:tc>
        <w:tc>
          <w:tcPr>
            <w:tcW w:w="520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  <w:tc>
          <w:tcPr>
            <w:tcW w:w="5009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</w:tr>
    </w:tbl>
    <w:p w:rsidR="00E02F89" w:rsidRDefault="00E02F89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10675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6.</w:t>
            </w: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EE093B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>
              <w:rPr>
                <w:b/>
                <w:lang w:val="en-AU"/>
              </w:rPr>
              <w:t>9</w:t>
            </w:r>
            <w:r w:rsidRPr="00A67ECC">
              <w:rPr>
                <w:b/>
                <w:lang w:val="en-AU"/>
              </w:rPr>
              <w:t xml:space="preserve"> marks</w:t>
            </w:r>
            <w:r>
              <w:rPr>
                <w:b/>
                <w:lang w:val="en-AU"/>
              </w:rPr>
              <w:t xml:space="preserve"> 3,3,3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8952D9" w:rsidP="00102110">
            <w:pPr>
              <w:rPr>
                <w:lang w:val="en-AU"/>
              </w:rPr>
            </w:pPr>
            <w:r>
              <w:rPr>
                <w:lang w:val="en-AU"/>
              </w:rPr>
              <w:t xml:space="preserve">Use your CAS calculator to </w:t>
            </w:r>
            <w:r w:rsidRPr="00E02F89">
              <w:rPr>
                <w:b/>
                <w:lang w:val="en-AU"/>
              </w:rPr>
              <w:t>complete the square</w:t>
            </w:r>
            <w:r>
              <w:rPr>
                <w:lang w:val="en-AU"/>
              </w:rPr>
              <w:t xml:space="preserve"> of the following.</w:t>
            </w:r>
          </w:p>
          <w:p w:rsidR="008952D9" w:rsidRPr="00EE093B" w:rsidRDefault="008952D9" w:rsidP="00102110">
            <w:pPr>
              <w:rPr>
                <w:i/>
                <w:lang w:val="en-AU"/>
              </w:rPr>
            </w:pPr>
            <w:r>
              <w:rPr>
                <w:i/>
                <w:lang w:val="en-AU"/>
              </w:rPr>
              <w:t>Hint: look carefully at the second screenshot on page 1 of the instructional booklet.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8952D9" w:rsidP="00102110">
            <w:pPr>
              <w:rPr>
                <w:lang w:val="en-AU"/>
              </w:rPr>
            </w:pPr>
          </w:p>
          <w:p w:rsidR="00E02F89" w:rsidRDefault="00E02F8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 xml:space="preserve">a.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+8x+15</m:t>
              </m:r>
            </m:oMath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7A0A10" w:rsidRDefault="007A0A10" w:rsidP="00102110">
            <w:pPr>
              <w:rPr>
                <w:color w:val="FF0000"/>
                <w:lang w:val="en-AU"/>
              </w:rPr>
            </w:pPr>
            <w:proofErr w:type="spellStart"/>
            <w:r w:rsidRPr="007A0A10">
              <w:rPr>
                <w:color w:val="FF0000"/>
                <w:lang w:val="en-AU"/>
              </w:rPr>
              <w:t>completeSquare</w:t>
            </w:r>
            <w:proofErr w:type="spellEnd"/>
            <w:r w:rsidRPr="007A0A10">
              <w:rPr>
                <w:color w:val="FF0000"/>
                <w:lang w:val="en-AU"/>
              </w:rPr>
              <w:t>(x</w:t>
            </w:r>
            <w:r w:rsidRPr="007A0A10">
              <w:rPr>
                <w:color w:val="FF0000"/>
                <w:vertAlign w:val="superscript"/>
                <w:lang w:val="en-AU"/>
              </w:rPr>
              <w:t>2</w:t>
            </w:r>
            <w:r w:rsidRPr="007A0A10">
              <w:rPr>
                <w:color w:val="FF0000"/>
                <w:lang w:val="en-AU"/>
              </w:rPr>
              <w:t>+8x+15,x)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9730FD" w:rsidRDefault="009730FD" w:rsidP="00102110">
            <w:pPr>
              <w:rPr>
                <w:color w:val="FF0000"/>
                <w:lang w:val="en-AU"/>
              </w:rPr>
            </w:pPr>
          </w:p>
          <w:p w:rsidR="00E02F89" w:rsidRPr="007A0A10" w:rsidRDefault="007A0A10" w:rsidP="00102110">
            <w:pPr>
              <w:rPr>
                <w:color w:val="FF0000"/>
                <w:lang w:val="en-AU"/>
              </w:rPr>
            </w:pPr>
            <w:r w:rsidRPr="007A0A10">
              <w:rPr>
                <w:color w:val="FF0000"/>
                <w:lang w:val="en-AU"/>
              </w:rPr>
              <w:t>(x+4)</w:t>
            </w:r>
            <w:r w:rsidRPr="007A0A10">
              <w:rPr>
                <w:color w:val="FF0000"/>
                <w:vertAlign w:val="superscript"/>
                <w:lang w:val="en-AU"/>
              </w:rPr>
              <w:t>2</w:t>
            </w:r>
            <w:r w:rsidRPr="007A0A10">
              <w:rPr>
                <w:color w:val="FF0000"/>
                <w:lang w:val="en-AU"/>
              </w:rPr>
              <w:t>-1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</w:tc>
      </w:tr>
      <w:tr w:rsidR="00E02F89" w:rsidRPr="00A67ECC" w:rsidTr="00F0139A">
        <w:tc>
          <w:tcPr>
            <w:tcW w:w="632" w:type="dxa"/>
            <w:shd w:val="clear" w:color="auto" w:fill="auto"/>
          </w:tcPr>
          <w:p w:rsidR="00E02F89" w:rsidRPr="00A67ECC" w:rsidRDefault="00E02F8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E02F89" w:rsidRPr="00E02F89" w:rsidRDefault="00E02F89" w:rsidP="00102110">
            <w:pPr>
              <w:rPr>
                <w:lang w:val="en-AU"/>
              </w:rPr>
            </w:pPr>
            <w:r>
              <w:rPr>
                <w:b/>
                <w:lang w:val="en-AU"/>
              </w:rPr>
              <w:t xml:space="preserve">b. </w:t>
            </w:r>
            <w:r w:rsidRPr="00E02F89">
              <w:rPr>
                <w:lang w:val="en-AU"/>
              </w:rPr>
              <w:t>2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-7x+3</m:t>
              </m:r>
            </m:oMath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9730FD" w:rsidRDefault="007A0A10" w:rsidP="00102110">
            <w:pPr>
              <w:rPr>
                <w:color w:val="FF0000"/>
                <w:lang w:val="en-AU"/>
              </w:rPr>
            </w:pPr>
            <w:proofErr w:type="spellStart"/>
            <w:r w:rsidRPr="009730FD">
              <w:rPr>
                <w:color w:val="FF0000"/>
                <w:lang w:val="en-AU"/>
              </w:rPr>
              <w:t>completeSquare</w:t>
            </w:r>
            <w:proofErr w:type="spellEnd"/>
            <w:r w:rsidRPr="009730FD">
              <w:rPr>
                <w:color w:val="FF0000"/>
                <w:lang w:val="en-AU"/>
              </w:rPr>
              <w:t>(2x</w:t>
            </w:r>
            <w:r w:rsidRPr="009730FD">
              <w:rPr>
                <w:color w:val="FF0000"/>
                <w:vertAlign w:val="superscript"/>
                <w:lang w:val="en-AU"/>
              </w:rPr>
              <w:t>2</w:t>
            </w:r>
            <w:r w:rsidRPr="009730FD">
              <w:rPr>
                <w:color w:val="FF0000"/>
                <w:lang w:val="en-AU"/>
              </w:rPr>
              <w:t>-7x+3,x)</w:t>
            </w:r>
            <w:r w:rsidR="009730FD">
              <w:rPr>
                <w:color w:val="FF0000"/>
                <w:lang w:val="en-AU"/>
              </w:rPr>
              <w:t xml:space="preserve"> </w:t>
            </w:r>
            <w:r w:rsidR="009730FD">
              <w:rPr>
                <w:color w:val="FF0000"/>
              </w:rPr>
              <w:sym w:font="Wingdings 2" w:char="F050"/>
            </w:r>
          </w:p>
          <w:p w:rsidR="009730FD" w:rsidRPr="009730FD" w:rsidRDefault="009730FD" w:rsidP="00102110">
            <w:pPr>
              <w:rPr>
                <w:color w:val="FF0000"/>
                <w:lang w:val="en-AU"/>
              </w:rPr>
            </w:pPr>
          </w:p>
          <w:p w:rsidR="00E02F89" w:rsidRPr="009730FD" w:rsidRDefault="007A0A10" w:rsidP="00102110">
            <w:pPr>
              <w:rPr>
                <w:color w:val="FF0000"/>
                <w:lang w:val="en-AU"/>
              </w:rPr>
            </w:pPr>
            <m:oMath>
              <m:r>
                <w:rPr>
                  <w:rFonts w:ascii="Cambria Math" w:hAnsi="Cambria Math"/>
                  <w:color w:val="FF0000"/>
                  <w:lang w:val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lang w:val="en-AU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lang w:val="en-AU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8</m:t>
                  </m:r>
                </m:den>
              </m:f>
            </m:oMath>
            <w:r w:rsidRPr="009730FD">
              <w:rPr>
                <w:color w:val="FF0000"/>
                <w:lang w:val="en-AU"/>
              </w:rPr>
              <w:t xml:space="preserve"> </w:t>
            </w:r>
            <w:r w:rsidR="009730FD" w:rsidRPr="009730FD">
              <w:rPr>
                <w:color w:val="FF0000"/>
                <w:lang w:val="en-AU"/>
              </w:rPr>
              <w:t xml:space="preserve">  or</w:t>
            </w:r>
            <w:r w:rsidR="009730FD">
              <w:rPr>
                <w:color w:val="FF0000"/>
                <w:lang w:val="en-AU"/>
              </w:rPr>
              <w:t xml:space="preserve">  </w:t>
            </w:r>
            <w:r w:rsidR="009730FD">
              <w:rPr>
                <w:color w:val="FF0000"/>
              </w:rPr>
              <w:sym w:font="Wingdings 2" w:char="F050"/>
            </w:r>
            <w:r w:rsidR="009730FD">
              <w:rPr>
                <w:color w:val="FF0000"/>
              </w:rPr>
              <w:sym w:font="Wingdings 2" w:char="F050"/>
            </w:r>
          </w:p>
          <w:p w:rsidR="00E02F89" w:rsidRPr="009730FD" w:rsidRDefault="009730FD" w:rsidP="00102110">
            <w:pPr>
              <w:rPr>
                <w:color w:val="FF0000"/>
                <w:lang w:val="en-AU"/>
              </w:rPr>
            </w:pPr>
            <w:r w:rsidRPr="009730FD">
              <w:rPr>
                <w:color w:val="FF0000"/>
                <w:lang w:val="en-AU"/>
              </w:rPr>
              <w:t>2.(x-1.75)</w:t>
            </w:r>
            <w:r w:rsidRPr="009730FD">
              <w:rPr>
                <w:color w:val="FF0000"/>
                <w:vertAlign w:val="superscript"/>
                <w:lang w:val="en-AU"/>
              </w:rPr>
              <w:t>2</w:t>
            </w:r>
            <w:r w:rsidRPr="009730FD">
              <w:rPr>
                <w:color w:val="FF0000"/>
                <w:lang w:val="en-AU"/>
              </w:rPr>
              <w:t>-3.125</w:t>
            </w: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Default="00E02F89" w:rsidP="00102110">
            <w:pPr>
              <w:rPr>
                <w:lang w:val="en-AU"/>
              </w:rPr>
            </w:pPr>
          </w:p>
        </w:tc>
      </w:tr>
      <w:tr w:rsidR="00E02F89" w:rsidRPr="00A67ECC" w:rsidTr="00F0139A">
        <w:tc>
          <w:tcPr>
            <w:tcW w:w="632" w:type="dxa"/>
            <w:shd w:val="clear" w:color="auto" w:fill="auto"/>
          </w:tcPr>
          <w:p w:rsidR="00E02F89" w:rsidRPr="00A67ECC" w:rsidRDefault="00E02F8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E02F89" w:rsidRPr="00E02F89" w:rsidRDefault="00E02F89" w:rsidP="00E02F89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E02F89">
              <w:rPr>
                <w:lang w:val="en-AU"/>
              </w:rPr>
              <w:t xml:space="preserve">. </w:t>
            </w:r>
            <m:oMath>
              <m:r>
                <w:rPr>
                  <w:rFonts w:ascii="Cambria Math" w:hAnsi="Cambria Math"/>
                  <w:lang w:val="en-AU"/>
                </w:rPr>
                <m:t>3x-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-21</m:t>
              </m:r>
            </m:oMath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9730FD" w:rsidRDefault="009730FD" w:rsidP="00E02F89">
            <w:pPr>
              <w:rPr>
                <w:color w:val="FF0000"/>
                <w:lang w:val="en-AU"/>
              </w:rPr>
            </w:pPr>
            <w:proofErr w:type="spellStart"/>
            <w:r>
              <w:rPr>
                <w:color w:val="FF0000"/>
                <w:lang w:val="en-AU"/>
              </w:rPr>
              <w:t>completeSquare</w:t>
            </w:r>
            <w:proofErr w:type="spellEnd"/>
            <w:r>
              <w:rPr>
                <w:color w:val="FF0000"/>
                <w:lang w:val="en-AU"/>
              </w:rPr>
              <w:t>(3x-x</w:t>
            </w:r>
            <w:r w:rsidRPr="009730FD">
              <w:rPr>
                <w:color w:val="FF0000"/>
                <w:vertAlign w:val="superscript"/>
                <w:lang w:val="en-AU"/>
              </w:rPr>
              <w:t>2</w:t>
            </w:r>
            <w:r w:rsidRPr="009730FD">
              <w:rPr>
                <w:color w:val="FF0000"/>
                <w:lang w:val="en-AU"/>
              </w:rPr>
              <w:t>-21,x)</w:t>
            </w:r>
            <w:r>
              <w:rPr>
                <w:color w:val="FF0000"/>
                <w:lang w:val="en-AU"/>
              </w:rPr>
              <w:t xml:space="preserve"> </w:t>
            </w:r>
            <w:r>
              <w:rPr>
                <w:color w:val="FF0000"/>
              </w:rPr>
              <w:sym w:font="Wingdings 2" w:char="F050"/>
            </w:r>
          </w:p>
          <w:p w:rsidR="009730FD" w:rsidRPr="009730FD" w:rsidRDefault="009730FD" w:rsidP="00E02F89">
            <w:pPr>
              <w:rPr>
                <w:color w:val="FF0000"/>
                <w:lang w:val="en-AU"/>
              </w:rPr>
            </w:pPr>
          </w:p>
          <w:p w:rsidR="00E02F89" w:rsidRDefault="009730FD" w:rsidP="00E02F89">
            <w:pPr>
              <w:rPr>
                <w:color w:val="FF0000"/>
              </w:rPr>
            </w:pPr>
            <m:oMath>
              <m:r>
                <w:rPr>
                  <w:rFonts w:ascii="Cambria Math" w:hAnsi="Cambria Math"/>
                  <w:color w:val="FF0000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lang w:val="en-AU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lang w:val="en-AU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lang w:val="en-AU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75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AU"/>
                    </w:rPr>
                    <m:t>4</m:t>
                  </m:r>
                </m:den>
              </m:f>
            </m:oMath>
            <w:r w:rsidRPr="009730FD">
              <w:rPr>
                <w:color w:val="FF0000"/>
                <w:lang w:val="en-AU"/>
              </w:rPr>
              <w:t xml:space="preserve">  or</w:t>
            </w:r>
            <w:r>
              <w:rPr>
                <w:color w:val="FF0000"/>
                <w:lang w:val="en-AU"/>
              </w:rPr>
              <w:t xml:space="preserve">  </w:t>
            </w:r>
            <w:r>
              <w:rPr>
                <w:color w:val="FF0000"/>
              </w:rPr>
              <w:sym w:font="Wingdings 2" w:char="F050"/>
            </w:r>
            <w:r>
              <w:rPr>
                <w:color w:val="FF0000"/>
              </w:rPr>
              <w:sym w:font="Wingdings 2" w:char="F050"/>
            </w:r>
          </w:p>
          <w:p w:rsidR="009730FD" w:rsidRPr="009730FD" w:rsidRDefault="009730FD" w:rsidP="00E02F89">
            <w:pPr>
              <w:rPr>
                <w:color w:val="FF0000"/>
                <w:lang w:val="en-AU"/>
              </w:rPr>
            </w:pPr>
            <w:r>
              <w:rPr>
                <w:color w:val="FF0000"/>
                <w:lang w:val="en-AU"/>
              </w:rPr>
              <w:t>−(x-1.5)</w:t>
            </w:r>
            <w:r w:rsidRPr="009730FD">
              <w:rPr>
                <w:color w:val="FF0000"/>
                <w:vertAlign w:val="superscript"/>
                <w:lang w:val="en-AU"/>
              </w:rPr>
              <w:t>2</w:t>
            </w:r>
            <w:r w:rsidRPr="009730FD">
              <w:rPr>
                <w:color w:val="FF0000"/>
                <w:lang w:val="en-AU"/>
              </w:rPr>
              <w:t>-18.75</w:t>
            </w: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Default="00E02F89" w:rsidP="00E02F89">
            <w:pPr>
              <w:jc w:val="center"/>
              <w:rPr>
                <w:lang w:val="en-AU"/>
              </w:rPr>
            </w:pPr>
            <w:r>
              <w:rPr>
                <w:b/>
                <w:lang w:val="en-AU"/>
              </w:rPr>
              <w:t>~ End of Validation ~</w:t>
            </w:r>
          </w:p>
        </w:tc>
      </w:tr>
    </w:tbl>
    <w:p w:rsidR="00FD3E7F" w:rsidRPr="00BB760C" w:rsidRDefault="00FD3E7F" w:rsidP="001A4873">
      <w:pPr>
        <w:rPr>
          <w:lang w:val="en-AU"/>
        </w:rPr>
      </w:pPr>
    </w:p>
    <w:sectPr w:rsidR="00FD3E7F" w:rsidRPr="00BB760C" w:rsidSect="00F32921">
      <w:footerReference w:type="default" r:id="rId15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1AE" w:rsidRDefault="008A51AE">
      <w:r>
        <w:separator/>
      </w:r>
    </w:p>
  </w:endnote>
  <w:endnote w:type="continuationSeparator" w:id="0">
    <w:p w:rsidR="008A51AE" w:rsidRDefault="008A5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6A7F" w:rsidRPr="00C86A7F" w:rsidRDefault="00C86A7F" w:rsidP="00C86A7F">
    <w:pPr>
      <w:pStyle w:val="Footer"/>
      <w:tabs>
        <w:tab w:val="center" w:pos="5160"/>
        <w:tab w:val="right" w:pos="10200"/>
      </w:tabs>
      <w:rPr>
        <w:sz w:val="16"/>
        <w:szCs w:val="18"/>
      </w:rPr>
    </w:pPr>
    <w:r w:rsidRPr="00286BEC">
      <w:rPr>
        <w:sz w:val="16"/>
        <w:szCs w:val="18"/>
      </w:rPr>
      <w:fldChar w:fldCharType="begin"/>
    </w:r>
    <w:r w:rsidRPr="00286BEC">
      <w:rPr>
        <w:sz w:val="16"/>
        <w:szCs w:val="18"/>
      </w:rPr>
      <w:instrText xml:space="preserve"> FILENAME </w:instrText>
    </w:r>
    <w:r w:rsidRPr="00286BEC">
      <w:rPr>
        <w:sz w:val="16"/>
        <w:szCs w:val="18"/>
      </w:rPr>
      <w:fldChar w:fldCharType="separate"/>
    </w:r>
    <w:r w:rsidR="00D61B77">
      <w:rPr>
        <w:noProof/>
        <w:sz w:val="16"/>
        <w:szCs w:val="18"/>
      </w:rPr>
      <w:t>Year 10 INV 2</w:t>
    </w:r>
    <w:r>
      <w:rPr>
        <w:noProof/>
        <w:sz w:val="16"/>
        <w:szCs w:val="18"/>
      </w:rPr>
      <w:t xml:space="preserve"> in</w:t>
    </w:r>
    <w:r w:rsidR="00E02F89">
      <w:rPr>
        <w:noProof/>
        <w:sz w:val="16"/>
        <w:szCs w:val="18"/>
      </w:rPr>
      <w:t xml:space="preserve"> </w:t>
    </w:r>
    <w:r>
      <w:rPr>
        <w:noProof/>
        <w:sz w:val="16"/>
        <w:szCs w:val="18"/>
      </w:rPr>
      <w:t>class</w:t>
    </w:r>
    <w:r w:rsidRPr="00286BEC">
      <w:rPr>
        <w:sz w:val="16"/>
        <w:szCs w:val="18"/>
      </w:rPr>
      <w:fldChar w:fldCharType="end"/>
    </w:r>
    <w:r w:rsidR="00E02F89">
      <w:rPr>
        <w:sz w:val="16"/>
        <w:szCs w:val="18"/>
      </w:rPr>
      <w:t xml:space="preserve"> validation</w:t>
    </w:r>
    <w:r w:rsidRPr="003C6BF2">
      <w:rPr>
        <w:sz w:val="16"/>
        <w:szCs w:val="18"/>
      </w:rPr>
      <w:tab/>
    </w:r>
    <w:r>
      <w:rPr>
        <w:sz w:val="16"/>
        <w:szCs w:val="18"/>
      </w:rPr>
      <w:tab/>
    </w:r>
    <w:r w:rsidRPr="003C6BF2">
      <w:rPr>
        <w:sz w:val="16"/>
        <w:szCs w:val="18"/>
      </w:rPr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5140BA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5140BA">
      <w:rPr>
        <w:noProof/>
        <w:sz w:val="16"/>
        <w:szCs w:val="18"/>
      </w:rPr>
      <w:t>5</w:t>
    </w:r>
    <w:r w:rsidRPr="003C6BF2">
      <w:rPr>
        <w:sz w:val="16"/>
        <w:szCs w:val="18"/>
      </w:rPr>
      <w:fldChar w:fldCharType="end"/>
    </w:r>
    <w:r w:rsidR="00D61B77">
      <w:rPr>
        <w:sz w:val="16"/>
        <w:szCs w:val="18"/>
      </w:rPr>
      <w:tab/>
    </w:r>
    <w:r w:rsidR="00D61B77">
      <w:rPr>
        <w:sz w:val="16"/>
        <w:szCs w:val="18"/>
      </w:rPr>
      <w:tab/>
      <w:t>SB</w:t>
    </w:r>
    <w:r>
      <w:rPr>
        <w:sz w:val="16"/>
        <w:szCs w:val="18"/>
      </w:rPr>
      <w:t>SHS,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1AE" w:rsidRDefault="008A51AE">
      <w:r>
        <w:separator/>
      </w:r>
    </w:p>
  </w:footnote>
  <w:footnote w:type="continuationSeparator" w:id="0">
    <w:p w:rsidR="008A51AE" w:rsidRDefault="008A51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37866"/>
    <w:multiLevelType w:val="hybridMultilevel"/>
    <w:tmpl w:val="EE18D630"/>
    <w:lvl w:ilvl="0" w:tplc="8118FC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A1DBD"/>
    <w:multiLevelType w:val="hybridMultilevel"/>
    <w:tmpl w:val="016A7CC2"/>
    <w:lvl w:ilvl="0" w:tplc="CDDAD68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9A00FE"/>
    <w:multiLevelType w:val="hybridMultilevel"/>
    <w:tmpl w:val="A1F02742"/>
    <w:lvl w:ilvl="0" w:tplc="0B1EB7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619"/>
    <w:rsid w:val="00070546"/>
    <w:rsid w:val="000B508D"/>
    <w:rsid w:val="000E7883"/>
    <w:rsid w:val="000E794C"/>
    <w:rsid w:val="00102110"/>
    <w:rsid w:val="00116044"/>
    <w:rsid w:val="001460BE"/>
    <w:rsid w:val="001A4873"/>
    <w:rsid w:val="00207A73"/>
    <w:rsid w:val="00212914"/>
    <w:rsid w:val="0023341E"/>
    <w:rsid w:val="0027292A"/>
    <w:rsid w:val="00294011"/>
    <w:rsid w:val="0029424E"/>
    <w:rsid w:val="002B357D"/>
    <w:rsid w:val="002B3619"/>
    <w:rsid w:val="00356DC8"/>
    <w:rsid w:val="003719CA"/>
    <w:rsid w:val="004D33DC"/>
    <w:rsid w:val="00502036"/>
    <w:rsid w:val="005140BA"/>
    <w:rsid w:val="0057464E"/>
    <w:rsid w:val="00584065"/>
    <w:rsid w:val="005F70CB"/>
    <w:rsid w:val="00613798"/>
    <w:rsid w:val="006755A3"/>
    <w:rsid w:val="00732122"/>
    <w:rsid w:val="00734064"/>
    <w:rsid w:val="00736D13"/>
    <w:rsid w:val="007811C2"/>
    <w:rsid w:val="007A0A10"/>
    <w:rsid w:val="007C2D94"/>
    <w:rsid w:val="007D5792"/>
    <w:rsid w:val="008109EF"/>
    <w:rsid w:val="008952D9"/>
    <w:rsid w:val="008A0E4B"/>
    <w:rsid w:val="008A51AE"/>
    <w:rsid w:val="009716C0"/>
    <w:rsid w:val="009730FD"/>
    <w:rsid w:val="009A2852"/>
    <w:rsid w:val="00A12271"/>
    <w:rsid w:val="00A67ECC"/>
    <w:rsid w:val="00AF2452"/>
    <w:rsid w:val="00B26CF4"/>
    <w:rsid w:val="00B6230B"/>
    <w:rsid w:val="00B708D6"/>
    <w:rsid w:val="00B7554E"/>
    <w:rsid w:val="00B9445D"/>
    <w:rsid w:val="00BA77FF"/>
    <w:rsid w:val="00BB760C"/>
    <w:rsid w:val="00C115D0"/>
    <w:rsid w:val="00C359F0"/>
    <w:rsid w:val="00C45504"/>
    <w:rsid w:val="00C84816"/>
    <w:rsid w:val="00C86A7F"/>
    <w:rsid w:val="00D53BA7"/>
    <w:rsid w:val="00D61B77"/>
    <w:rsid w:val="00DD61FD"/>
    <w:rsid w:val="00DE70A3"/>
    <w:rsid w:val="00DE7B8C"/>
    <w:rsid w:val="00E02F89"/>
    <w:rsid w:val="00E44754"/>
    <w:rsid w:val="00EE093B"/>
    <w:rsid w:val="00F0139A"/>
    <w:rsid w:val="00F32921"/>
    <w:rsid w:val="00F37AAB"/>
    <w:rsid w:val="00F64C98"/>
    <w:rsid w:val="00FD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rsid w:val="00DE70A3"/>
    <w:pPr>
      <w:tabs>
        <w:tab w:val="center" w:pos="4153"/>
        <w:tab w:val="right" w:pos="8306"/>
      </w:tabs>
    </w:pPr>
    <w:rPr>
      <w:lang w:val="en-AU"/>
    </w:rPr>
  </w:style>
  <w:style w:type="character" w:customStyle="1" w:styleId="HeaderChar1">
    <w:name w:val="Header Char1"/>
    <w:link w:val="Header"/>
    <w:semiHidden/>
    <w:locked/>
    <w:rsid w:val="00DE70A3"/>
    <w:rPr>
      <w:sz w:val="24"/>
      <w:szCs w:val="24"/>
      <w:lang w:val="en-AU" w:eastAsia="en-US" w:bidi="ar-SA"/>
    </w:rPr>
  </w:style>
  <w:style w:type="character" w:customStyle="1" w:styleId="HeaderChar">
    <w:name w:val="Header Char"/>
    <w:semiHidden/>
    <w:locked/>
    <w:rsid w:val="00DE70A3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C86A7F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9716C0"/>
    <w:rPr>
      <w:color w:val="808080"/>
    </w:rPr>
  </w:style>
  <w:style w:type="paragraph" w:styleId="BalloonText">
    <w:name w:val="Balloon Text"/>
    <w:basedOn w:val="Normal"/>
    <w:link w:val="BalloonTextChar"/>
    <w:rsid w:val="009716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16C0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16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rsid w:val="00DE70A3"/>
    <w:pPr>
      <w:tabs>
        <w:tab w:val="center" w:pos="4153"/>
        <w:tab w:val="right" w:pos="8306"/>
      </w:tabs>
    </w:pPr>
    <w:rPr>
      <w:lang w:val="en-AU"/>
    </w:rPr>
  </w:style>
  <w:style w:type="character" w:customStyle="1" w:styleId="HeaderChar1">
    <w:name w:val="Header Char1"/>
    <w:link w:val="Header"/>
    <w:semiHidden/>
    <w:locked/>
    <w:rsid w:val="00DE70A3"/>
    <w:rPr>
      <w:sz w:val="24"/>
      <w:szCs w:val="24"/>
      <w:lang w:val="en-AU" w:eastAsia="en-US" w:bidi="ar-SA"/>
    </w:rPr>
  </w:style>
  <w:style w:type="character" w:customStyle="1" w:styleId="HeaderChar">
    <w:name w:val="Header Char"/>
    <w:semiHidden/>
    <w:locked/>
    <w:rsid w:val="00DE70A3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C86A7F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9716C0"/>
    <w:rPr>
      <w:color w:val="808080"/>
    </w:rPr>
  </w:style>
  <w:style w:type="paragraph" w:styleId="BalloonText">
    <w:name w:val="Balloon Text"/>
    <w:basedOn w:val="Normal"/>
    <w:link w:val="BalloonTextChar"/>
    <w:rsid w:val="009716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16C0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44069-2BC1-4930-94A3-3892EF0D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CCA7AD90</Template>
  <TotalTime>79</TotalTime>
  <Pages>5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ACM10A INV2</vt:lpstr>
    </vt:vector>
  </TitlesOfParts>
  <Company>DET</Company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ACM10A INV2</dc:title>
  <dc:creator>John Cook</dc:creator>
  <cp:lastModifiedBy>COOK John</cp:lastModifiedBy>
  <cp:revision>5</cp:revision>
  <cp:lastPrinted>2014-02-14T01:40:00Z</cp:lastPrinted>
  <dcterms:created xsi:type="dcterms:W3CDTF">2014-07-18T03:07:00Z</dcterms:created>
  <dcterms:modified xsi:type="dcterms:W3CDTF">2014-12-01T03:14:00Z</dcterms:modified>
</cp:coreProperties>
</file>