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6660"/>
        <w:gridCol w:w="2160"/>
      </w:tblGrid>
      <w:tr w:rsidR="00EC1F5E" w:rsidRPr="00DF3E1F" w:rsidTr="00EC1F5E">
        <w:trPr>
          <w:trHeight w:val="540"/>
          <w:jc w:val="center"/>
        </w:trPr>
        <w:tc>
          <w:tcPr>
            <w:tcW w:w="1728" w:type="dxa"/>
          </w:tcPr>
          <w:p w:rsidR="00EC1F5E" w:rsidRPr="00DF3E1F" w:rsidRDefault="00F4719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68992" behindDoc="0" locked="0" layoutInCell="1" allowOverlap="1" wp14:anchorId="332855DF" wp14:editId="2D730DE0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296545</wp:posOffset>
                  </wp:positionV>
                  <wp:extent cx="1017905" cy="1344295"/>
                  <wp:effectExtent l="0" t="0" r="0" b="8255"/>
                  <wp:wrapNone/>
                  <wp:docPr id="1973" name="Picture 1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05" cy="1344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C1F5E" w:rsidRPr="00DF3E1F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660" w:type="dxa"/>
          </w:tcPr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DF3E1F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160" w:type="dxa"/>
          </w:tcPr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DF3E1F">
              <w:rPr>
                <w:sz w:val="22"/>
                <w:szCs w:val="22"/>
              </w:rPr>
              <w:t xml:space="preserve">Date: </w:t>
            </w:r>
            <w:r w:rsidRPr="00DF3E1F">
              <w:rPr>
                <w:i/>
                <w:sz w:val="22"/>
                <w:szCs w:val="22"/>
              </w:rPr>
              <w:t>___________</w:t>
            </w:r>
          </w:p>
        </w:tc>
      </w:tr>
      <w:tr w:rsidR="00EC1F5E" w:rsidRPr="00DF3E1F" w:rsidTr="00EC1F5E">
        <w:trPr>
          <w:jc w:val="center"/>
        </w:trPr>
        <w:tc>
          <w:tcPr>
            <w:tcW w:w="1728" w:type="dxa"/>
          </w:tcPr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660" w:type="dxa"/>
          </w:tcPr>
          <w:p w:rsidR="00EC1F5E" w:rsidRPr="00DF3E1F" w:rsidRDefault="00EC1F5E" w:rsidP="00EC1F5E">
            <w:pPr>
              <w:rPr>
                <w:b/>
              </w:rPr>
            </w:pPr>
            <w:r w:rsidRPr="00DF3E1F">
              <w:rPr>
                <w:b/>
              </w:rPr>
              <w:t>Year 10 Mathematics</w:t>
            </w:r>
          </w:p>
          <w:p w:rsidR="00EC1F5E" w:rsidRPr="00DF3E1F" w:rsidRDefault="00EC1F5E" w:rsidP="00EC1F5E">
            <w:pPr>
              <w:rPr>
                <w:b/>
              </w:rPr>
            </w:pPr>
          </w:p>
          <w:p w:rsidR="00EC1F5E" w:rsidRPr="00DF3E1F" w:rsidRDefault="00EC1F5E" w:rsidP="00EC1F5E">
            <w:pPr>
              <w:rPr>
                <w:b/>
              </w:rPr>
            </w:pPr>
            <w:r w:rsidRPr="00DF3E1F">
              <w:rPr>
                <w:b/>
              </w:rPr>
              <w:t xml:space="preserve">Investigation </w:t>
            </w:r>
            <w:r w:rsidR="00293987" w:rsidRPr="00DF3E1F">
              <w:rPr>
                <w:b/>
              </w:rPr>
              <w:t>2</w:t>
            </w:r>
            <w:r w:rsidR="00C40CF9">
              <w:rPr>
                <w:b/>
              </w:rPr>
              <w:t>, 2015</w:t>
            </w:r>
            <w:bookmarkStart w:id="0" w:name="_GoBack"/>
            <w:bookmarkEnd w:id="0"/>
          </w:p>
          <w:p w:rsidR="00EC1F5E" w:rsidRPr="00DF3E1F" w:rsidRDefault="00EC1F5E" w:rsidP="00EC1F5E">
            <w:pPr>
              <w:rPr>
                <w:b/>
              </w:rPr>
            </w:pP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DF3E1F">
              <w:rPr>
                <w:b/>
              </w:rPr>
              <w:t xml:space="preserve">Topic – </w:t>
            </w:r>
            <w:r w:rsidR="00293987" w:rsidRPr="00DF3E1F">
              <w:rPr>
                <w:b/>
              </w:rPr>
              <w:t>CAS Equations</w:t>
            </w: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:rsidR="00EC1F5E" w:rsidRPr="00DF3E1F" w:rsidRDefault="00CD7D7B" w:rsidP="00EC1F5E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Instruction Booklet and Exercises</w:t>
            </w:r>
          </w:p>
        </w:tc>
        <w:tc>
          <w:tcPr>
            <w:tcW w:w="2160" w:type="dxa"/>
          </w:tcPr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EC1F5E" w:rsidRPr="00DF3E1F" w:rsidRDefault="00EC1F5E" w:rsidP="00EC1F5E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</w:tbl>
    <w:p w:rsidR="00DE6D71" w:rsidRPr="00DF3E1F" w:rsidRDefault="00DE6D71" w:rsidP="00DE6D71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569"/>
        <w:gridCol w:w="5285"/>
      </w:tblGrid>
      <w:tr w:rsidR="00DE6D71" w:rsidRPr="00DF3E1F" w:rsidTr="00110470">
        <w:tc>
          <w:tcPr>
            <w:tcW w:w="4569" w:type="dxa"/>
          </w:tcPr>
          <w:p w:rsidR="00DE6D71" w:rsidRPr="00DF3E1F" w:rsidRDefault="00DE6D71" w:rsidP="00110470">
            <w:pPr>
              <w:rPr>
                <w:b/>
              </w:rPr>
            </w:pPr>
            <w:r w:rsidRPr="00DF3E1F">
              <w:rPr>
                <w:b/>
              </w:rPr>
              <w:t>Instructions for solving equations</w:t>
            </w:r>
          </w:p>
        </w:tc>
        <w:tc>
          <w:tcPr>
            <w:tcW w:w="5285" w:type="dxa"/>
          </w:tcPr>
          <w:p w:rsidR="00DE6D71" w:rsidRPr="00DF3E1F" w:rsidRDefault="00DE6D71" w:rsidP="00110470">
            <w:pPr>
              <w:rPr>
                <w:b/>
              </w:rPr>
            </w:pPr>
            <w:r w:rsidRPr="00DF3E1F">
              <w:rPr>
                <w:b/>
              </w:rPr>
              <w:t>Screen shot</w:t>
            </w:r>
          </w:p>
        </w:tc>
      </w:tr>
      <w:tr w:rsidR="00DE6D71" w:rsidRPr="00DF3E1F" w:rsidTr="00110470">
        <w:trPr>
          <w:trHeight w:val="3483"/>
        </w:trPr>
        <w:tc>
          <w:tcPr>
            <w:tcW w:w="4569" w:type="dxa"/>
          </w:tcPr>
          <w:p w:rsidR="00DE6D71" w:rsidRPr="00DF3E1F" w:rsidRDefault="00DE6D71" w:rsidP="00110470">
            <w:pPr>
              <w:ind w:left="360" w:hanging="360"/>
            </w:pPr>
            <w:r w:rsidRPr="00DF3E1F">
              <w:rPr>
                <w:b/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53F8C20" wp14:editId="41EF5482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154940</wp:posOffset>
                      </wp:positionV>
                      <wp:extent cx="1540510" cy="1313180"/>
                      <wp:effectExtent l="17145" t="16510" r="52070" b="60960"/>
                      <wp:wrapNone/>
                      <wp:docPr id="16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0510" cy="131318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12.2pt" to="238.3pt,1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" strokecolor="red" strokeweight="2pt">
                      <v:stroke endarrow="block"/>
                    </v:line>
                  </w:pict>
                </mc:Fallback>
              </mc:AlternateContent>
            </w:r>
            <w:r w:rsidRPr="00DF3E1F">
              <w:tab/>
              <w:t>Create a new calculator page</w:t>
            </w:r>
          </w:p>
        </w:tc>
        <w:tc>
          <w:tcPr>
            <w:tcW w:w="5285" w:type="dxa"/>
          </w:tcPr>
          <w:p w:rsidR="00DE6D71" w:rsidRPr="00DF3E1F" w:rsidRDefault="00DE6D71" w:rsidP="00110470">
            <w:r w:rsidRPr="00DF3E1F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589D180" wp14:editId="6336DFE8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1381760</wp:posOffset>
                      </wp:positionV>
                      <wp:extent cx="457200" cy="457200"/>
                      <wp:effectExtent l="14605" t="14605" r="13970" b="13970"/>
                      <wp:wrapNone/>
                      <wp:docPr id="15" name="Oval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0" o:spid="_x0000_s1026" style="position:absolute;margin-left:9.85pt;margin-top:108.8pt;width:36pt;height:3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" filled="f" strokecolor="red" strokeweight="2pt"/>
                  </w:pict>
                </mc:Fallback>
              </mc:AlternateContent>
            </w:r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4B38C144" wp14:editId="5B5B1C74">
                  <wp:extent cx="2772410" cy="2084705"/>
                  <wp:effectExtent l="0" t="0" r="8890" b="0"/>
                  <wp:docPr id="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410" cy="208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D71" w:rsidRPr="00DF3E1F" w:rsidTr="00110470">
        <w:trPr>
          <w:trHeight w:val="3288"/>
        </w:trPr>
        <w:tc>
          <w:tcPr>
            <w:tcW w:w="4569" w:type="dxa"/>
          </w:tcPr>
          <w:p w:rsidR="00DE6D71" w:rsidRPr="00DF3E1F" w:rsidRDefault="00DE6D71" w:rsidP="00110470">
            <w:pPr>
              <w:ind w:left="360" w:hanging="360"/>
            </w:pPr>
            <w:r w:rsidRPr="00DF3E1F">
              <w:tab/>
              <w:t xml:space="preserve">To solve the equation </w:t>
            </w:r>
            <w:r w:rsidRPr="00DF3E1F">
              <w:rPr>
                <w:position w:val="-6"/>
              </w:rPr>
              <w:object w:dxaOrig="120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9.9pt;height:13.8pt" o:ole="">
                  <v:imagedata r:id="rId11" o:title=""/>
                </v:shape>
                <o:OLEObject Type="Embed" ProgID="Equation.3" ShapeID="_x0000_i1025" DrawAspect="Content" ObjectID="_1478937878" r:id="rId12"/>
              </w:object>
            </w:r>
            <w:r w:rsidRPr="00DF3E1F">
              <w:t xml:space="preserve"> press</w:t>
            </w:r>
          </w:p>
          <w:p w:rsidR="00DE6D71" w:rsidRPr="00DF3E1F" w:rsidRDefault="00DE6D71" w:rsidP="00110470">
            <w:pPr>
              <w:ind w:left="360" w:hanging="360"/>
            </w:pPr>
            <w:r w:rsidRPr="00DF3E1F">
              <w:tab/>
            </w:r>
            <w:proofErr w:type="spellStart"/>
            <w:r w:rsidRPr="00DF3E1F">
              <w:t>Menu→Algebra→Solve</w:t>
            </w:r>
            <w:proofErr w:type="spellEnd"/>
          </w:p>
          <w:p w:rsidR="00DE6D71" w:rsidRPr="00DF3E1F" w:rsidRDefault="00DE6D71" w:rsidP="00110470">
            <w:pPr>
              <w:ind w:left="360" w:hanging="360"/>
              <w:jc w:val="center"/>
              <w:rPr>
                <w:b/>
                <w:noProof/>
              </w:rPr>
            </w:pPr>
            <w:r w:rsidRPr="00DF3E1F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515F644F" wp14:editId="53980031">
                      <wp:simplePos x="0" y="0"/>
                      <wp:positionH relativeFrom="column">
                        <wp:posOffset>1788795</wp:posOffset>
                      </wp:positionH>
                      <wp:positionV relativeFrom="paragraph">
                        <wp:posOffset>393065</wp:posOffset>
                      </wp:positionV>
                      <wp:extent cx="212090" cy="189865"/>
                      <wp:effectExtent l="15240" t="13335" r="20320" b="15875"/>
                      <wp:wrapNone/>
                      <wp:docPr id="14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090" cy="18986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140.85pt;margin-top:30.95pt;width:16.7pt;height:14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" filled="f" strokecolor="red" strokeweight="2pt"/>
                  </w:pict>
                </mc:Fallback>
              </mc:AlternateContent>
            </w:r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094C3B4F" wp14:editId="4C8C0191">
                  <wp:extent cx="1316990" cy="2033905"/>
                  <wp:effectExtent l="0" t="0" r="0" b="4445"/>
                  <wp:docPr id="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654" r="77985" b="105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90" cy="203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5" w:type="dxa"/>
          </w:tcPr>
          <w:p w:rsidR="00DE6D71" w:rsidRPr="00DF3E1F" w:rsidRDefault="00DE6D71" w:rsidP="00110470">
            <w:pPr>
              <w:rPr>
                <w:noProof/>
              </w:rPr>
            </w:pPr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3224F689" wp14:editId="4F12BDF6">
                  <wp:extent cx="2780030" cy="2084705"/>
                  <wp:effectExtent l="0" t="0" r="1270" b="0"/>
                  <wp:docPr id="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0030" cy="208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D71" w:rsidRPr="00DF3E1F" w:rsidTr="00110470">
        <w:trPr>
          <w:trHeight w:val="3682"/>
        </w:trPr>
        <w:tc>
          <w:tcPr>
            <w:tcW w:w="4569" w:type="dxa"/>
          </w:tcPr>
          <w:p w:rsidR="00DE6D71" w:rsidRPr="00DF3E1F" w:rsidRDefault="00DE6D71" w:rsidP="00110470">
            <w:pPr>
              <w:ind w:left="360" w:hanging="360"/>
            </w:pPr>
          </w:p>
          <w:p w:rsidR="00DE6D71" w:rsidRPr="00DF3E1F" w:rsidRDefault="00DE6D71" w:rsidP="00110470">
            <w:pPr>
              <w:ind w:left="360" w:hanging="360"/>
            </w:pPr>
            <w:r w:rsidRPr="00DF3E1F">
              <w:tab/>
              <w:t xml:space="preserve">The word </w:t>
            </w:r>
            <w:proofErr w:type="gramStart"/>
            <w:r w:rsidRPr="00DF3E1F">
              <w:rPr>
                <w:b/>
              </w:rPr>
              <w:t>solve(</w:t>
            </w:r>
            <w:proofErr w:type="gramEnd"/>
            <w:r w:rsidRPr="00DF3E1F">
              <w:rPr>
                <w:b/>
              </w:rPr>
              <w:t xml:space="preserve">) </w:t>
            </w:r>
            <w:r w:rsidRPr="00DF3E1F">
              <w:t>should appear on your screen.</w:t>
            </w:r>
          </w:p>
          <w:p w:rsidR="00DE6D71" w:rsidRPr="00DF3E1F" w:rsidRDefault="00DE6D71" w:rsidP="00110470">
            <w:pPr>
              <w:ind w:left="360" w:hanging="360"/>
            </w:pPr>
          </w:p>
          <w:p w:rsidR="00DE6D71" w:rsidRPr="00DF3E1F" w:rsidRDefault="00DE6D71" w:rsidP="00110470">
            <w:pPr>
              <w:ind w:left="360" w:hanging="360"/>
            </w:pPr>
            <w:r w:rsidRPr="00DF3E1F">
              <w:tab/>
              <w:t xml:space="preserve">Alternatively, you can use the keypad to type the word </w:t>
            </w:r>
            <w:r w:rsidRPr="00DF3E1F">
              <w:rPr>
                <w:b/>
              </w:rPr>
              <w:t>“solve”</w:t>
            </w:r>
            <w:r w:rsidRPr="00DF3E1F">
              <w:t xml:space="preserve">, followed by the opening bracket </w:t>
            </w:r>
            <w:r w:rsidRPr="00DF3E1F">
              <w:rPr>
                <w:b/>
              </w:rPr>
              <w:t>“(“.</w:t>
            </w:r>
          </w:p>
        </w:tc>
        <w:tc>
          <w:tcPr>
            <w:tcW w:w="5285" w:type="dxa"/>
          </w:tcPr>
          <w:p w:rsidR="00DE6D71" w:rsidRPr="00DF3E1F" w:rsidRDefault="00DE6D71" w:rsidP="00110470"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1D0E5831" wp14:editId="4A5A10C3">
                  <wp:extent cx="2769870" cy="2087880"/>
                  <wp:effectExtent l="0" t="0" r="0" b="762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870" cy="2087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D71" w:rsidRPr="00DF3E1F" w:rsidTr="00110470">
        <w:trPr>
          <w:trHeight w:val="3398"/>
        </w:trPr>
        <w:tc>
          <w:tcPr>
            <w:tcW w:w="4569" w:type="dxa"/>
          </w:tcPr>
          <w:p w:rsidR="00DE6D71" w:rsidRPr="00DF3E1F" w:rsidRDefault="00DE6D71" w:rsidP="00110470">
            <w:pPr>
              <w:ind w:left="360" w:hanging="360"/>
            </w:pPr>
            <w:r w:rsidRPr="00DF3E1F">
              <w:rPr>
                <w:b/>
              </w:rPr>
              <w:lastRenderedPageBreak/>
              <w:tab/>
            </w:r>
            <w:r w:rsidRPr="00DF3E1F">
              <w:t>In the brackets, type in the equation. The calculator will automatically place a multiplication sign between the 2 and the x when we press enter later.</w:t>
            </w:r>
          </w:p>
          <w:p w:rsidR="00DE6D71" w:rsidRPr="00DF3E1F" w:rsidRDefault="00DE6D71" w:rsidP="00110470">
            <w:pPr>
              <w:ind w:left="360" w:hanging="360"/>
            </w:pPr>
          </w:p>
          <w:p w:rsidR="00DE6D71" w:rsidRPr="00DF3E1F" w:rsidRDefault="00DE6D71" w:rsidP="00110470">
            <w:pPr>
              <w:ind w:left="360" w:hanging="360"/>
            </w:pPr>
            <w:r w:rsidRPr="00DF3E1F">
              <w:tab/>
            </w:r>
            <w:r w:rsidRPr="00DF3E1F">
              <w:rPr>
                <w:b/>
              </w:rPr>
              <w:t>Do not</w:t>
            </w:r>
            <w:r w:rsidRPr="00DF3E1F">
              <w:t xml:space="preserve"> press enter after you have entered the equation.</w:t>
            </w:r>
          </w:p>
        </w:tc>
        <w:tc>
          <w:tcPr>
            <w:tcW w:w="5285" w:type="dxa"/>
          </w:tcPr>
          <w:p w:rsidR="00DE6D71" w:rsidRPr="00DF3E1F" w:rsidRDefault="00DE6D71" w:rsidP="00110470"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7C41F52F" wp14:editId="0967FEF1">
                  <wp:extent cx="2765425" cy="2084705"/>
                  <wp:effectExtent l="0" t="0" r="0" b="0"/>
                  <wp:docPr id="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5425" cy="208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D71" w:rsidRPr="00DF3E1F" w:rsidTr="00110470">
        <w:trPr>
          <w:trHeight w:val="6934"/>
        </w:trPr>
        <w:tc>
          <w:tcPr>
            <w:tcW w:w="4569" w:type="dxa"/>
          </w:tcPr>
          <w:p w:rsidR="00DE6D71" w:rsidRPr="00DF3E1F" w:rsidRDefault="00DE6D71" w:rsidP="00110470">
            <w:pPr>
              <w:ind w:left="360" w:hanging="360"/>
            </w:pPr>
            <w:r w:rsidRPr="00DF3E1F">
              <w:tab/>
              <w:t>Now we have to tell the calculator what we want to solve for.  In this case we want to solve for x, so we need to press</w:t>
            </w:r>
          </w:p>
          <w:p w:rsidR="00DE6D71" w:rsidRPr="00DF3E1F" w:rsidRDefault="00DE6D71" w:rsidP="00110470">
            <w:pPr>
              <w:ind w:left="360" w:hanging="360"/>
            </w:pPr>
            <w:r w:rsidRPr="00DF3E1F">
              <w:tab/>
            </w:r>
          </w:p>
          <w:p w:rsidR="00DE6D71" w:rsidRPr="00DF3E1F" w:rsidRDefault="00DE6D71" w:rsidP="00110470">
            <w:pPr>
              <w:ind w:left="360" w:hanging="360"/>
            </w:pPr>
            <w:r w:rsidRPr="00DF3E1F">
              <w:tab/>
            </w:r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75AC288F" wp14:editId="689CDAF3">
                  <wp:extent cx="219710" cy="219710"/>
                  <wp:effectExtent l="0" t="0" r="8890" b="8890"/>
                  <wp:docPr id="390" name="Picture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3E1F">
              <w:t xml:space="preserve"> </w:t>
            </w:r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648896C8" wp14:editId="670D762F">
                  <wp:extent cx="219710" cy="226695"/>
                  <wp:effectExtent l="0" t="0" r="8890" b="1905"/>
                  <wp:docPr id="391" name="Picture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9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10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E6D71" w:rsidRPr="00DF3E1F" w:rsidRDefault="00DE6D71" w:rsidP="00110470">
            <w:pPr>
              <w:ind w:left="360" w:hanging="360"/>
            </w:pPr>
          </w:p>
          <w:p w:rsidR="00DE6D71" w:rsidRPr="00DF3E1F" w:rsidRDefault="00DE6D71" w:rsidP="00110470">
            <w:pPr>
              <w:ind w:left="360" w:hanging="360"/>
            </w:pPr>
            <w:r w:rsidRPr="00DF3E1F">
              <w:tab/>
              <w:t>If we don’t type this in, we won’t get an answer.</w:t>
            </w:r>
          </w:p>
          <w:p w:rsidR="00DE6D71" w:rsidRPr="00DF3E1F" w:rsidRDefault="00DE6D71" w:rsidP="00110470">
            <w:pPr>
              <w:ind w:left="360" w:hanging="360"/>
            </w:pPr>
          </w:p>
          <w:p w:rsidR="00DE6D71" w:rsidRPr="00DF3E1F" w:rsidRDefault="00DE6D71" w:rsidP="00110470">
            <w:pPr>
              <w:ind w:left="360" w:hanging="360"/>
              <w:jc w:val="center"/>
            </w:pPr>
            <w:r w:rsidRPr="00DF3E1F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A7BC8C3" wp14:editId="49D19298">
                      <wp:simplePos x="0" y="0"/>
                      <wp:positionH relativeFrom="column">
                        <wp:posOffset>1685925</wp:posOffset>
                      </wp:positionH>
                      <wp:positionV relativeFrom="paragraph">
                        <wp:posOffset>1258570</wp:posOffset>
                      </wp:positionV>
                      <wp:extent cx="351155" cy="189865"/>
                      <wp:effectExtent l="17145" t="15240" r="12700" b="13970"/>
                      <wp:wrapNone/>
                      <wp:docPr id="13" name="Oval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1155" cy="18986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rgbClr val="00CC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4" o:spid="_x0000_s1026" style="position:absolute;margin-left:132.75pt;margin-top:99.1pt;width:27.65pt;height:14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" filled="f" strokecolor="#0c0" strokeweight="2pt"/>
                  </w:pict>
                </mc:Fallback>
              </mc:AlternateContent>
            </w:r>
            <w:r w:rsidRPr="00DF3E1F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07F19C13" wp14:editId="5AFD49FC">
                      <wp:simplePos x="0" y="0"/>
                      <wp:positionH relativeFrom="column">
                        <wp:posOffset>1141095</wp:posOffset>
                      </wp:positionH>
                      <wp:positionV relativeFrom="paragraph">
                        <wp:posOffset>1798955</wp:posOffset>
                      </wp:positionV>
                      <wp:extent cx="212090" cy="189865"/>
                      <wp:effectExtent l="15240" t="12700" r="20320" b="16510"/>
                      <wp:wrapNone/>
                      <wp:docPr id="12" name="Oval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090" cy="18986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3" o:spid="_x0000_s1026" style="position:absolute;margin-left:89.85pt;margin-top:141.65pt;width:16.7pt;height:14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" filled="f" strokecolor="red" strokeweight="2pt"/>
                  </w:pict>
                </mc:Fallback>
              </mc:AlternateContent>
            </w:r>
            <w:r w:rsidRPr="00DF3E1F">
              <w:rPr>
                <w:b/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20C3485" wp14:editId="6947A256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1669415</wp:posOffset>
                      </wp:positionV>
                      <wp:extent cx="212090" cy="189865"/>
                      <wp:effectExtent l="13335" t="16510" r="12700" b="12700"/>
                      <wp:wrapNone/>
                      <wp:docPr id="11" name="Oval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090" cy="18986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2" o:spid="_x0000_s1026" style="position:absolute;margin-left:57.45pt;margin-top:131.45pt;width:16.7pt;height:14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" filled="f" strokecolor="red" strokeweight="2pt"/>
                  </w:pict>
                </mc:Fallback>
              </mc:AlternateContent>
            </w:r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7C2BBD24" wp14:editId="3504109B">
                  <wp:extent cx="1316990" cy="2033905"/>
                  <wp:effectExtent l="0" t="0" r="0" b="4445"/>
                  <wp:docPr id="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654" r="77985" b="105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90" cy="203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E6D71" w:rsidRPr="00DF3E1F" w:rsidRDefault="00DE6D71" w:rsidP="00110470">
            <w:pPr>
              <w:ind w:left="360" w:hanging="360"/>
            </w:pPr>
          </w:p>
          <w:p w:rsidR="00DE6D71" w:rsidRPr="00DF3E1F" w:rsidRDefault="00DE6D71" w:rsidP="00110470">
            <w:pPr>
              <w:ind w:left="360" w:hanging="360"/>
            </w:pPr>
            <w:r w:rsidRPr="00DF3E1F">
              <w:tab/>
              <w:t>Now press enter.</w:t>
            </w:r>
          </w:p>
          <w:p w:rsidR="00DE6D71" w:rsidRPr="00DF3E1F" w:rsidRDefault="00DE6D71" w:rsidP="00110470">
            <w:pPr>
              <w:ind w:left="360" w:hanging="360"/>
              <w:jc w:val="center"/>
            </w:pPr>
          </w:p>
        </w:tc>
        <w:tc>
          <w:tcPr>
            <w:tcW w:w="5285" w:type="dxa"/>
          </w:tcPr>
          <w:p w:rsidR="00DE6D71" w:rsidRPr="00DF3E1F" w:rsidRDefault="00DE6D71" w:rsidP="00110470"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77FDCDD1" wp14:editId="5ECDBE04">
                  <wp:extent cx="2765425" cy="2084705"/>
                  <wp:effectExtent l="0" t="0" r="0" b="0"/>
                  <wp:docPr id="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5425" cy="208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E6D71" w:rsidRPr="00DF3E1F" w:rsidRDefault="00DE6D71" w:rsidP="00110470">
            <w:pPr>
              <w:rPr>
                <w:sz w:val="16"/>
                <w:szCs w:val="16"/>
              </w:rPr>
            </w:pPr>
          </w:p>
          <w:p w:rsidR="00DE6D71" w:rsidRPr="00DF3E1F" w:rsidRDefault="00DE6D71" w:rsidP="00110470"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15FF794C" wp14:editId="04DD03EC">
                  <wp:extent cx="2765425" cy="2084705"/>
                  <wp:effectExtent l="0" t="0" r="0" b="0"/>
                  <wp:docPr id="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5425" cy="208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D71" w:rsidRPr="00DF3E1F" w:rsidTr="00110470">
        <w:tc>
          <w:tcPr>
            <w:tcW w:w="4569" w:type="dxa"/>
          </w:tcPr>
          <w:p w:rsidR="00DE6D71" w:rsidRPr="00DF3E1F" w:rsidRDefault="00DE6D71" w:rsidP="00110470">
            <w:pPr>
              <w:ind w:left="360" w:hanging="360"/>
            </w:pPr>
            <w:r w:rsidRPr="00DF3E1F">
              <w:tab/>
              <w:t>If you want your answer in decimal format, press  “Ctrl” then “Enter”</w:t>
            </w:r>
          </w:p>
          <w:p w:rsidR="00DE6D71" w:rsidRPr="00DF3E1F" w:rsidRDefault="00DE6D71" w:rsidP="00110470">
            <w:pPr>
              <w:ind w:left="360" w:hanging="360"/>
            </w:pPr>
          </w:p>
          <w:p w:rsidR="00DE6D71" w:rsidRPr="00DF3E1F" w:rsidRDefault="00DE6D71" w:rsidP="00110470">
            <w:pPr>
              <w:ind w:left="360" w:hanging="360"/>
              <w:jc w:val="center"/>
            </w:pPr>
            <w:r w:rsidRPr="00DF3E1F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DEC27C3" wp14:editId="57BE3210">
                      <wp:simplePos x="0" y="0"/>
                      <wp:positionH relativeFrom="column">
                        <wp:posOffset>1693545</wp:posOffset>
                      </wp:positionH>
                      <wp:positionV relativeFrom="paragraph">
                        <wp:posOffset>668020</wp:posOffset>
                      </wp:positionV>
                      <wp:extent cx="351155" cy="189865"/>
                      <wp:effectExtent l="15240" t="16510" r="14605" b="12700"/>
                      <wp:wrapNone/>
                      <wp:docPr id="10" name="Oval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1155" cy="18986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6" o:spid="_x0000_s1026" style="position:absolute;margin-left:133.35pt;margin-top:52.6pt;width:27.65pt;height:14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" filled="f" strokecolor="red" strokeweight="2pt"/>
                  </w:pict>
                </mc:Fallback>
              </mc:AlternateContent>
            </w:r>
            <w:r w:rsidRPr="00DF3E1F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369381EE" wp14:editId="53EC5370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32385</wp:posOffset>
                      </wp:positionV>
                      <wp:extent cx="212090" cy="189865"/>
                      <wp:effectExtent l="14605" t="19050" r="20955" b="19685"/>
                      <wp:wrapNone/>
                      <wp:docPr id="6" name="Oval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090" cy="18986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5" o:spid="_x0000_s1026" style="position:absolute;margin-left:59.8pt;margin-top:2.55pt;width:16.7pt;height:14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" filled="f" strokecolor="red" strokeweight="2pt"/>
                  </w:pict>
                </mc:Fallback>
              </mc:AlternateContent>
            </w:r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2C49D092" wp14:editId="26D3458F">
                  <wp:extent cx="1316990" cy="855980"/>
                  <wp:effectExtent l="0" t="0" r="0" b="1270"/>
                  <wp:docPr id="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79" r="77985" b="280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90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5" w:type="dxa"/>
          </w:tcPr>
          <w:p w:rsidR="00DE6D71" w:rsidRPr="00DF3E1F" w:rsidRDefault="00DE6D71" w:rsidP="00110470"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12205498" wp14:editId="7D5A164B">
                  <wp:extent cx="2765425" cy="2084705"/>
                  <wp:effectExtent l="0" t="0" r="0" b="0"/>
                  <wp:docPr id="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5425" cy="208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6D71" w:rsidRPr="00DF3E1F" w:rsidRDefault="00DE6D71" w:rsidP="00DE6D71">
      <w:pPr>
        <w:rPr>
          <w:sz w:val="16"/>
          <w:szCs w:val="16"/>
        </w:rPr>
      </w:pPr>
    </w:p>
    <w:p w:rsidR="00391402" w:rsidRPr="00DF3E1F" w:rsidRDefault="00DE6D71" w:rsidP="00391402">
      <w:pPr>
        <w:pStyle w:val="Header"/>
        <w:rPr>
          <w:sz w:val="32"/>
          <w:szCs w:val="32"/>
        </w:rPr>
      </w:pPr>
      <w:r w:rsidRPr="00DF3E1F">
        <w:rPr>
          <w:b/>
          <w:sz w:val="32"/>
          <w:szCs w:val="32"/>
        </w:rPr>
        <w:br w:type="page"/>
      </w:r>
      <w:r w:rsidR="00391402" w:rsidRPr="00DF3E1F">
        <w:rPr>
          <w:b/>
          <w:sz w:val="32"/>
          <w:szCs w:val="32"/>
        </w:rPr>
        <w:lastRenderedPageBreak/>
        <w:t xml:space="preserve">Instructions for </w:t>
      </w:r>
      <w:proofErr w:type="spellStart"/>
      <w:r w:rsidR="00391402" w:rsidRPr="00DF3E1F">
        <w:rPr>
          <w:b/>
          <w:sz w:val="32"/>
          <w:szCs w:val="32"/>
        </w:rPr>
        <w:t>Factorising</w:t>
      </w:r>
      <w:proofErr w:type="spellEnd"/>
      <w:r w:rsidR="00391402" w:rsidRPr="00DF3E1F">
        <w:rPr>
          <w:b/>
          <w:sz w:val="32"/>
          <w:szCs w:val="32"/>
        </w:rPr>
        <w:t xml:space="preserve"> Algebraic terms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608"/>
        <w:gridCol w:w="5246"/>
      </w:tblGrid>
      <w:tr w:rsidR="00391402" w:rsidRPr="00DF3E1F" w:rsidTr="00110470">
        <w:trPr>
          <w:trHeight w:val="418"/>
        </w:trPr>
        <w:tc>
          <w:tcPr>
            <w:tcW w:w="4608" w:type="dxa"/>
          </w:tcPr>
          <w:p w:rsidR="00391402" w:rsidRPr="00DF3E1F" w:rsidRDefault="00391402" w:rsidP="00110470">
            <w:pPr>
              <w:rPr>
                <w:b/>
              </w:rPr>
            </w:pPr>
            <w:r w:rsidRPr="00DF3E1F">
              <w:rPr>
                <w:b/>
              </w:rPr>
              <w:t>Instructions</w:t>
            </w:r>
          </w:p>
        </w:tc>
        <w:tc>
          <w:tcPr>
            <w:tcW w:w="5246" w:type="dxa"/>
          </w:tcPr>
          <w:p w:rsidR="00391402" w:rsidRPr="00DF3E1F" w:rsidRDefault="00391402" w:rsidP="00110470">
            <w:pPr>
              <w:rPr>
                <w:b/>
                <w:sz w:val="16"/>
                <w:szCs w:val="16"/>
              </w:rPr>
            </w:pPr>
            <w:r w:rsidRPr="00DF3E1F">
              <w:rPr>
                <w:b/>
              </w:rPr>
              <w:t>Screen shot</w:t>
            </w:r>
          </w:p>
        </w:tc>
      </w:tr>
      <w:tr w:rsidR="00391402" w:rsidRPr="00DF3E1F" w:rsidTr="00110470">
        <w:trPr>
          <w:trHeight w:val="418"/>
        </w:trPr>
        <w:tc>
          <w:tcPr>
            <w:tcW w:w="4608" w:type="dxa"/>
          </w:tcPr>
          <w:p w:rsidR="00DF3E1F" w:rsidRPr="00DF3E1F" w:rsidRDefault="00391402" w:rsidP="00110470">
            <w:r w:rsidRPr="00DF3E1F">
              <w:t xml:space="preserve">If you want to </w:t>
            </w:r>
            <w:proofErr w:type="spellStart"/>
            <w:r w:rsidRPr="00DF3E1F">
              <w:t>factorise</w:t>
            </w:r>
            <w:proofErr w:type="spellEnd"/>
            <w:r w:rsidRPr="00DF3E1F">
              <w:t xml:space="preserve"> the trinomial</w:t>
            </w:r>
          </w:p>
          <w:p w:rsidR="00DF3E1F" w:rsidRPr="00DF3E1F" w:rsidRDefault="00DF3E1F" w:rsidP="00110470"/>
          <w:p w:rsidR="00DF3E1F" w:rsidRPr="00DF3E1F" w:rsidRDefault="004E39B5" w:rsidP="00110470">
            <w:pPr>
              <w:rPr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-3x-28</m:t>
                </m:r>
              </m:oMath>
            </m:oMathPara>
          </w:p>
          <w:p w:rsidR="00DF3E1F" w:rsidRPr="00DF3E1F" w:rsidRDefault="00DF3E1F" w:rsidP="00110470">
            <w:pPr>
              <w:rPr>
                <w:sz w:val="22"/>
              </w:rPr>
            </w:pPr>
          </w:p>
          <w:p w:rsidR="00391402" w:rsidRPr="00DF3E1F" w:rsidRDefault="00391402" w:rsidP="00110470">
            <w:proofErr w:type="gramStart"/>
            <w:r w:rsidRPr="00DF3E1F">
              <w:t>here</w:t>
            </w:r>
            <w:proofErr w:type="gramEnd"/>
            <w:r w:rsidRPr="00DF3E1F">
              <w:t xml:space="preserve"> is what to do.</w:t>
            </w:r>
          </w:p>
          <w:p w:rsidR="00DF3E1F" w:rsidRPr="00DF3E1F" w:rsidRDefault="00DF3E1F" w:rsidP="00110470"/>
          <w:p w:rsidR="00DF3E1F" w:rsidRPr="00DF3E1F" w:rsidRDefault="00391402" w:rsidP="00110470">
            <w:r w:rsidRPr="00DF3E1F">
              <w:t xml:space="preserve">First click on </w:t>
            </w:r>
            <w:proofErr w:type="spellStart"/>
            <w:r w:rsidR="00DF3E1F" w:rsidRPr="00DF3E1F">
              <w:t>Menu→Algebra→Factor</w:t>
            </w:r>
            <w:proofErr w:type="spellEnd"/>
          </w:p>
          <w:p w:rsidR="00391402" w:rsidRPr="00DF3E1F" w:rsidRDefault="00391402" w:rsidP="00110470">
            <w:pPr>
              <w:rPr>
                <w:sz w:val="16"/>
                <w:szCs w:val="16"/>
              </w:rPr>
            </w:pPr>
          </w:p>
        </w:tc>
        <w:tc>
          <w:tcPr>
            <w:tcW w:w="5246" w:type="dxa"/>
          </w:tcPr>
          <w:p w:rsidR="00391402" w:rsidRPr="00DF3E1F" w:rsidRDefault="00DF3E1F" w:rsidP="00110470">
            <w:pPr>
              <w:rPr>
                <w:b/>
                <w:sz w:val="16"/>
                <w:szCs w:val="16"/>
              </w:rPr>
            </w:pPr>
            <w:r w:rsidRPr="00DF3E1F">
              <w:rPr>
                <w:b/>
                <w:noProof/>
                <w:sz w:val="16"/>
                <w:szCs w:val="16"/>
                <w:lang w:val="en-AU" w:eastAsia="en-AU"/>
              </w:rPr>
              <w:drawing>
                <wp:inline distT="0" distB="0" distL="0" distR="0" wp14:anchorId="04163B9A" wp14:editId="63F93C43">
                  <wp:extent cx="2767810" cy="2084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810" cy="20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402" w:rsidRPr="00DF3E1F" w:rsidTr="00110470">
        <w:trPr>
          <w:trHeight w:val="418"/>
        </w:trPr>
        <w:tc>
          <w:tcPr>
            <w:tcW w:w="4608" w:type="dxa"/>
          </w:tcPr>
          <w:p w:rsidR="00391402" w:rsidRDefault="00391402" w:rsidP="00110470">
            <w:r w:rsidRPr="00DF3E1F">
              <w:t xml:space="preserve">In the Factor brackets you type in the thing to be </w:t>
            </w:r>
            <w:r w:rsidR="00DF3E1F">
              <w:t>factorized</w:t>
            </w:r>
          </w:p>
          <w:p w:rsidR="00DF3E1F" w:rsidRPr="00DF3E1F" w:rsidRDefault="00DF3E1F" w:rsidP="00110470">
            <w:pPr>
              <w:rPr>
                <w:b/>
              </w:rPr>
            </w:pPr>
            <w:r>
              <w:t xml:space="preserve">i.e.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w:br/>
              </m:r>
            </m:oMath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-3x-28</m:t>
                </m:r>
              </m:oMath>
            </m:oMathPara>
          </w:p>
        </w:tc>
        <w:tc>
          <w:tcPr>
            <w:tcW w:w="5246" w:type="dxa"/>
          </w:tcPr>
          <w:p w:rsidR="00391402" w:rsidRPr="00DF3E1F" w:rsidRDefault="00DF3E1F" w:rsidP="00110470">
            <w:pPr>
              <w:rPr>
                <w:b/>
              </w:rPr>
            </w:pPr>
            <w:r w:rsidRPr="00DF3E1F">
              <w:rPr>
                <w:b/>
                <w:noProof/>
                <w:lang w:val="en-AU" w:eastAsia="en-AU"/>
              </w:rPr>
              <w:drawing>
                <wp:inline distT="0" distB="0" distL="0" distR="0" wp14:anchorId="6B89D4D1" wp14:editId="21B64725">
                  <wp:extent cx="2767810" cy="20844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810" cy="20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402" w:rsidRPr="00DF3E1F" w:rsidTr="00110470">
        <w:trPr>
          <w:trHeight w:val="418"/>
        </w:trPr>
        <w:tc>
          <w:tcPr>
            <w:tcW w:w="4608" w:type="dxa"/>
          </w:tcPr>
          <w:p w:rsidR="00391402" w:rsidRPr="00DF3E1F" w:rsidRDefault="00391402" w:rsidP="00110470">
            <w:r w:rsidRPr="00DF3E1F">
              <w:t>Once to have this press  the Enter key</w:t>
            </w:r>
          </w:p>
        </w:tc>
        <w:tc>
          <w:tcPr>
            <w:tcW w:w="5246" w:type="dxa"/>
          </w:tcPr>
          <w:p w:rsidR="00391402" w:rsidRPr="00DF3E1F" w:rsidRDefault="00DF3E1F" w:rsidP="00110470"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68D41B99" wp14:editId="2C33AF86">
                  <wp:extent cx="2767810" cy="20844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810" cy="20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402" w:rsidRPr="00DF3E1F" w:rsidTr="00110470">
        <w:trPr>
          <w:trHeight w:val="418"/>
        </w:trPr>
        <w:tc>
          <w:tcPr>
            <w:tcW w:w="4608" w:type="dxa"/>
          </w:tcPr>
          <w:p w:rsidR="00391402" w:rsidRPr="00DF3E1F" w:rsidRDefault="00391402" w:rsidP="00110470">
            <w:r w:rsidRPr="00DF3E1F">
              <w:t xml:space="preserve">This will bring up the </w:t>
            </w:r>
            <w:proofErr w:type="spellStart"/>
            <w:r w:rsidRPr="00DF3E1F">
              <w:t>factorised</w:t>
            </w:r>
            <w:proofErr w:type="spellEnd"/>
            <w:r w:rsidRPr="00DF3E1F">
              <w:t xml:space="preserve"> trinomial</w:t>
            </w:r>
          </w:p>
        </w:tc>
        <w:tc>
          <w:tcPr>
            <w:tcW w:w="5246" w:type="dxa"/>
          </w:tcPr>
          <w:p w:rsidR="00391402" w:rsidRPr="00DF3E1F" w:rsidRDefault="00DF3E1F" w:rsidP="00110470">
            <w:r w:rsidRPr="00DF3E1F">
              <w:rPr>
                <w:noProof/>
                <w:lang w:val="en-AU" w:eastAsia="en-AU"/>
              </w:rPr>
              <w:drawing>
                <wp:inline distT="0" distB="0" distL="0" distR="0" wp14:anchorId="55E17395" wp14:editId="451BF50B">
                  <wp:extent cx="2767810" cy="20844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810" cy="20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402" w:rsidRPr="00DF3E1F" w:rsidRDefault="00391402" w:rsidP="00391402"/>
    <w:p w:rsidR="00391402" w:rsidRPr="00DF3E1F" w:rsidRDefault="00391402" w:rsidP="00391402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608"/>
        <w:gridCol w:w="5246"/>
      </w:tblGrid>
      <w:tr w:rsidR="00391402" w:rsidRPr="00DF3E1F" w:rsidTr="00110470">
        <w:trPr>
          <w:trHeight w:val="418"/>
        </w:trPr>
        <w:tc>
          <w:tcPr>
            <w:tcW w:w="4608" w:type="dxa"/>
          </w:tcPr>
          <w:p w:rsidR="00391402" w:rsidRPr="00507036" w:rsidRDefault="00391402" w:rsidP="00110470">
            <w:pPr>
              <w:rPr>
                <w:b/>
                <w:position w:val="-6"/>
              </w:rPr>
            </w:pPr>
            <w:r w:rsidRPr="00507036">
              <w:rPr>
                <w:b/>
                <w:position w:val="-6"/>
              </w:rPr>
              <w:lastRenderedPageBreak/>
              <w:t>Extensions and Other related things</w:t>
            </w:r>
          </w:p>
        </w:tc>
        <w:tc>
          <w:tcPr>
            <w:tcW w:w="5246" w:type="dxa"/>
          </w:tcPr>
          <w:p w:rsidR="00391402" w:rsidRPr="00DF3E1F" w:rsidRDefault="00391402" w:rsidP="00110470">
            <w:pPr>
              <w:rPr>
                <w:b/>
              </w:rPr>
            </w:pPr>
            <w:r w:rsidRPr="00DF3E1F">
              <w:rPr>
                <w:b/>
              </w:rPr>
              <w:t>Screen Shot</w:t>
            </w:r>
          </w:p>
        </w:tc>
      </w:tr>
      <w:tr w:rsidR="00391402" w:rsidRPr="00DF3E1F" w:rsidTr="00110470">
        <w:trPr>
          <w:trHeight w:val="418"/>
        </w:trPr>
        <w:tc>
          <w:tcPr>
            <w:tcW w:w="4608" w:type="dxa"/>
          </w:tcPr>
          <w:p w:rsidR="00CD7D7B" w:rsidRDefault="00391402" w:rsidP="00CD7D7B">
            <w:pPr>
              <w:rPr>
                <w:position w:val="-6"/>
              </w:rPr>
            </w:pPr>
            <w:proofErr w:type="spellStart"/>
            <w:r w:rsidRPr="00DF3E1F">
              <w:rPr>
                <w:position w:val="-6"/>
              </w:rPr>
              <w:t>Factorise</w:t>
            </w:r>
            <w:proofErr w:type="spellEnd"/>
          </w:p>
          <w:p w:rsidR="00CD7D7B" w:rsidRDefault="00CD7D7B" w:rsidP="00CD7D7B">
            <w:pPr>
              <w:rPr>
                <w:position w:val="-6"/>
              </w:rPr>
            </w:pPr>
          </w:p>
          <w:p w:rsidR="00391402" w:rsidRPr="00CD7D7B" w:rsidRDefault="004E39B5" w:rsidP="00CD7D7B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-11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-30</m:t>
                </m:r>
              </m:oMath>
            </m:oMathPara>
          </w:p>
          <w:p w:rsidR="00CD7D7B" w:rsidRDefault="00CD7D7B" w:rsidP="00CD7D7B">
            <w:pPr>
              <w:rPr>
                <w:position w:val="-6"/>
              </w:rPr>
            </w:pPr>
          </w:p>
          <w:p w:rsidR="00CD7D7B" w:rsidRPr="00CD7D7B" w:rsidRDefault="00CD7D7B" w:rsidP="00CD7D7B">
            <w:pPr>
              <w:rPr>
                <w:position w:val="-6"/>
              </w:rPr>
            </w:pPr>
          </w:p>
        </w:tc>
        <w:tc>
          <w:tcPr>
            <w:tcW w:w="5246" w:type="dxa"/>
          </w:tcPr>
          <w:p w:rsidR="00391402" w:rsidRPr="00DF3E1F" w:rsidRDefault="00391402" w:rsidP="00110470">
            <w:r w:rsidRPr="00DF3E1F">
              <w:t xml:space="preserve"> </w:t>
            </w:r>
            <w:r w:rsidR="00CD7D7B" w:rsidRPr="00CD7D7B">
              <w:rPr>
                <w:noProof/>
                <w:lang w:val="en-AU" w:eastAsia="en-AU"/>
              </w:rPr>
              <w:drawing>
                <wp:inline distT="0" distB="0" distL="0" distR="0" wp14:anchorId="1C954CEF" wp14:editId="26B51B95">
                  <wp:extent cx="2767810" cy="20844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810" cy="20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402" w:rsidRPr="00DF3E1F" w:rsidTr="00110470">
        <w:trPr>
          <w:trHeight w:val="418"/>
        </w:trPr>
        <w:tc>
          <w:tcPr>
            <w:tcW w:w="4608" w:type="dxa"/>
          </w:tcPr>
          <w:p w:rsidR="00391402" w:rsidRPr="00DF3E1F" w:rsidRDefault="00391402" w:rsidP="00110470">
            <w:r w:rsidRPr="00DF3E1F">
              <w:t>You can also Factor numbers into their prime factors</w:t>
            </w:r>
          </w:p>
        </w:tc>
        <w:tc>
          <w:tcPr>
            <w:tcW w:w="5246" w:type="dxa"/>
          </w:tcPr>
          <w:p w:rsidR="00391402" w:rsidRPr="00DF3E1F" w:rsidRDefault="00CD7D7B" w:rsidP="00110470">
            <w:r w:rsidRPr="00CD7D7B">
              <w:rPr>
                <w:noProof/>
                <w:lang w:val="en-AU" w:eastAsia="en-AU"/>
              </w:rPr>
              <w:drawing>
                <wp:inline distT="0" distB="0" distL="0" distR="0" wp14:anchorId="0CEFE3CC" wp14:editId="6A02B338">
                  <wp:extent cx="2767810" cy="20844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810" cy="20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402" w:rsidRPr="00DF3E1F" w:rsidTr="00110470">
        <w:trPr>
          <w:trHeight w:val="418"/>
        </w:trPr>
        <w:tc>
          <w:tcPr>
            <w:tcW w:w="4608" w:type="dxa"/>
          </w:tcPr>
          <w:p w:rsidR="00391402" w:rsidRDefault="00391402" w:rsidP="00110470">
            <w:r w:rsidRPr="00DF3E1F">
              <w:t>The reverse process to Factor is expand</w:t>
            </w:r>
          </w:p>
          <w:p w:rsidR="00A80C9E" w:rsidRDefault="00A80C9E" w:rsidP="00110470"/>
          <w:p w:rsidR="00A80C9E" w:rsidRPr="00A80C9E" w:rsidRDefault="00A80C9E" w:rsidP="00110470">
            <w:pPr>
              <w:rPr>
                <w:i/>
              </w:rPr>
            </w:pPr>
            <w:r>
              <w:rPr>
                <w:i/>
              </w:rPr>
              <w:t>Note: if expanding 3x(x+2) you need to place a multiplication sign between the x and the bracket.</w:t>
            </w:r>
          </w:p>
        </w:tc>
        <w:tc>
          <w:tcPr>
            <w:tcW w:w="5246" w:type="dxa"/>
          </w:tcPr>
          <w:p w:rsidR="00391402" w:rsidRPr="00DF3E1F" w:rsidRDefault="00CD7D7B" w:rsidP="00110470">
            <w:r w:rsidRPr="00CD7D7B">
              <w:rPr>
                <w:noProof/>
                <w:lang w:val="en-AU" w:eastAsia="en-AU"/>
              </w:rPr>
              <w:drawing>
                <wp:inline distT="0" distB="0" distL="0" distR="0" wp14:anchorId="04A24855" wp14:editId="60BDA850">
                  <wp:extent cx="2767810" cy="20844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810" cy="20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402" w:rsidRPr="00DF3E1F" w:rsidRDefault="00391402" w:rsidP="00391402"/>
    <w:p w:rsidR="000C5AEF" w:rsidRPr="00DF3E1F" w:rsidRDefault="00391402" w:rsidP="00391402">
      <w:r w:rsidRPr="00DF3E1F"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322"/>
      </w:tblGrid>
      <w:tr w:rsidR="000C5AEF" w:rsidRPr="001B0CFB" w:rsidTr="005553AB">
        <w:trPr>
          <w:trHeight w:val="338"/>
        </w:trPr>
        <w:tc>
          <w:tcPr>
            <w:tcW w:w="11322" w:type="dxa"/>
          </w:tcPr>
          <w:p w:rsidR="000C5AEF" w:rsidRPr="001B0CFB" w:rsidRDefault="000C5AEF" w:rsidP="004E3D06"/>
        </w:tc>
      </w:tr>
      <w:tr w:rsidR="000C5AEF" w:rsidRPr="001B0CFB" w:rsidTr="005553AB">
        <w:trPr>
          <w:trHeight w:val="338"/>
        </w:trPr>
        <w:tc>
          <w:tcPr>
            <w:tcW w:w="11322" w:type="dxa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707"/>
              <w:gridCol w:w="10217"/>
            </w:tblGrid>
            <w:tr w:rsidR="000C5AEF" w:rsidRPr="001B0CFB" w:rsidTr="004E3D06">
              <w:trPr>
                <w:trHeight w:val="338"/>
              </w:trPr>
              <w:tc>
                <w:tcPr>
                  <w:tcW w:w="70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</w:p>
              </w:tc>
              <w:tc>
                <w:tcPr>
                  <w:tcW w:w="10217" w:type="dxa"/>
                </w:tcPr>
                <w:p w:rsidR="000C5AEF" w:rsidRPr="001B0CFB" w:rsidRDefault="005553AB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Using the CAS Calculator complete the following questions.</w:t>
                  </w:r>
                </w:p>
                <w:p w:rsidR="005553AB" w:rsidRPr="001B0CFB" w:rsidRDefault="005553AB" w:rsidP="004E3D06">
                  <w:pPr>
                    <w:rPr>
                      <w:b/>
                      <w:i/>
                    </w:rPr>
                  </w:pPr>
                  <w:r w:rsidRPr="001B0CFB">
                    <w:rPr>
                      <w:b/>
                      <w:i/>
                    </w:rPr>
                    <w:t>Make sure you write the formula from the calculator into the question for working</w:t>
                  </w:r>
                </w:p>
                <w:p w:rsidR="005553AB" w:rsidRPr="001B0CFB" w:rsidRDefault="005553AB" w:rsidP="004E3D06">
                  <w:pPr>
                    <w:rPr>
                      <w:b/>
                    </w:rPr>
                  </w:pPr>
                </w:p>
              </w:tc>
            </w:tr>
            <w:tr w:rsidR="005553AB" w:rsidRPr="001B0CFB" w:rsidTr="004E3D06">
              <w:trPr>
                <w:trHeight w:val="338"/>
              </w:trPr>
              <w:tc>
                <w:tcPr>
                  <w:tcW w:w="707" w:type="dxa"/>
                </w:tcPr>
                <w:p w:rsidR="005553AB" w:rsidRPr="001B0CFB" w:rsidRDefault="005553AB" w:rsidP="004E3D06">
                  <w:pPr>
                    <w:rPr>
                      <w:b/>
                    </w:rPr>
                  </w:pPr>
                </w:p>
              </w:tc>
              <w:tc>
                <w:tcPr>
                  <w:tcW w:w="10217" w:type="dxa"/>
                </w:tcPr>
                <w:p w:rsidR="005553AB" w:rsidRPr="001B0CFB" w:rsidRDefault="005553AB" w:rsidP="004E3D06">
                  <w:r w:rsidRPr="001B0CFB">
                    <w:t>Example.</w:t>
                  </w:r>
                </w:p>
                <w:p w:rsidR="005553AB" w:rsidRPr="001B0CFB" w:rsidRDefault="00952393" w:rsidP="004E3D06">
                  <w:r>
                    <w:tab/>
                  </w:r>
                  <w:r w:rsidR="005553AB" w:rsidRPr="001B0CFB">
                    <w:t>Expand (x-2)(x+3)(x+8)</w:t>
                  </w:r>
                </w:p>
                <w:p w:rsidR="005553AB" w:rsidRPr="001B0CFB" w:rsidRDefault="005553AB" w:rsidP="004E3D06">
                  <w:r w:rsidRPr="001B0CFB">
                    <w:t xml:space="preserve">Solution: </w:t>
                  </w:r>
                </w:p>
                <w:p w:rsidR="005553AB" w:rsidRPr="001B0CFB" w:rsidRDefault="005553AB" w:rsidP="004E3D06">
                  <w:r w:rsidRPr="001B0CFB">
                    <w:tab/>
                    <w:t>expand((x-2)(x+3)(x+8))</w:t>
                  </w:r>
                  <w:r w:rsidR="001B0CFB" w:rsidRPr="001B0CFB">
                    <w:t xml:space="preserve">     </w:t>
                  </w:r>
                  <w:r w:rsidR="001B0CFB" w:rsidRPr="001B0CFB">
                    <w:sym w:font="Wingdings 2" w:char="F050"/>
                  </w:r>
                </w:p>
                <w:p w:rsidR="005553AB" w:rsidRPr="001B0CFB" w:rsidRDefault="001B0CFB" w:rsidP="004E3D06">
                  <w:r w:rsidRPr="001B0CFB">
                    <w:tab/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+2x-48</m:t>
                    </m:r>
                  </m:oMath>
                  <w:r w:rsidRPr="001B0CFB">
                    <w:t xml:space="preserve">           </w:t>
                  </w:r>
                  <w:r w:rsidRPr="001B0CFB">
                    <w:sym w:font="Wingdings 2" w:char="F050"/>
                  </w:r>
                  <w:r w:rsidRPr="001B0CFB">
                    <w:sym w:font="Wingdings 2" w:char="F050"/>
                  </w:r>
                </w:p>
              </w:tc>
            </w:tr>
            <w:tr w:rsidR="005553AB" w:rsidRPr="001B0CFB" w:rsidTr="004E3D06">
              <w:trPr>
                <w:trHeight w:val="338"/>
              </w:trPr>
              <w:tc>
                <w:tcPr>
                  <w:tcW w:w="707" w:type="dxa"/>
                </w:tcPr>
                <w:p w:rsidR="005553AB" w:rsidRPr="001B0CFB" w:rsidRDefault="005553AB" w:rsidP="004E3D06">
                  <w:pPr>
                    <w:rPr>
                      <w:b/>
                    </w:rPr>
                  </w:pPr>
                </w:p>
              </w:tc>
              <w:tc>
                <w:tcPr>
                  <w:tcW w:w="10217" w:type="dxa"/>
                </w:tcPr>
                <w:p w:rsidR="005553AB" w:rsidRPr="001B0CFB" w:rsidRDefault="005553AB" w:rsidP="004E3D06">
                  <w:pPr>
                    <w:rPr>
                      <w:b/>
                    </w:rPr>
                  </w:pPr>
                </w:p>
              </w:tc>
            </w:tr>
          </w:tbl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707"/>
              <w:gridCol w:w="4770"/>
              <w:gridCol w:w="477"/>
              <w:gridCol w:w="4970"/>
            </w:tblGrid>
            <w:tr w:rsidR="000C5AEF" w:rsidRPr="001B0CFB" w:rsidTr="004E3D06">
              <w:trPr>
                <w:trHeight w:val="338"/>
              </w:trPr>
              <w:tc>
                <w:tcPr>
                  <w:tcW w:w="707" w:type="dxa"/>
                </w:tcPr>
                <w:p w:rsidR="000C5AEF" w:rsidRPr="001B0CFB" w:rsidRDefault="005553AB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1.</w:t>
                  </w:r>
                </w:p>
              </w:tc>
              <w:tc>
                <w:tcPr>
                  <w:tcW w:w="10217" w:type="dxa"/>
                  <w:gridSpan w:val="3"/>
                </w:tcPr>
                <w:p w:rsidR="000C5AEF" w:rsidRPr="001B0CFB" w:rsidRDefault="000C5AEF" w:rsidP="004E3D06">
                  <w:r w:rsidRPr="001B0CFB">
                    <w:t>Expand and where possible, simplify the following</w:t>
                  </w:r>
                  <w:r w:rsidR="001B0CFB" w:rsidRPr="001B0CFB">
                    <w:t>, show all working.</w:t>
                  </w:r>
                </w:p>
              </w:tc>
            </w:tr>
            <w:tr w:rsidR="000C5AEF" w:rsidRPr="001B0CFB" w:rsidTr="004E3D06">
              <w:trPr>
                <w:trHeight w:val="1816"/>
              </w:trPr>
              <w:tc>
                <w:tcPr>
                  <w:tcW w:w="70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a)</w:t>
                  </w:r>
                </w:p>
              </w:tc>
              <w:tc>
                <w:tcPr>
                  <w:tcW w:w="4770" w:type="dxa"/>
                </w:tcPr>
                <w:p w:rsidR="000C5AEF" w:rsidRPr="001B0CFB" w:rsidRDefault="000C5AEF" w:rsidP="004E3D06">
                  <w:r w:rsidRPr="001B0CFB">
                    <w:rPr>
                      <w:position w:val="-10"/>
                    </w:rPr>
                    <w:object w:dxaOrig="1240" w:dyaOrig="340" w14:anchorId="19D0D2DA">
                      <v:shape id="_x0000_i1026" type="#_x0000_t75" style="width:62.2pt;height:17.3pt" o:ole="">
                        <v:imagedata r:id="rId29" o:title=""/>
                      </v:shape>
                      <o:OLEObject Type="Embed" ProgID="Equation.3" ShapeID="_x0000_i1026" DrawAspect="Content" ObjectID="_1478937879" r:id="rId30"/>
                    </w:object>
                  </w:r>
                </w:p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</w:tc>
              <w:tc>
                <w:tcPr>
                  <w:tcW w:w="47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b)</w:t>
                  </w:r>
                </w:p>
              </w:tc>
              <w:tc>
                <w:tcPr>
                  <w:tcW w:w="4970" w:type="dxa"/>
                </w:tcPr>
                <w:p w:rsidR="000C5AEF" w:rsidRPr="001B0CFB" w:rsidRDefault="000C5AEF" w:rsidP="004E3D06">
                  <w:r w:rsidRPr="001B0CFB">
                    <w:rPr>
                      <w:position w:val="-10"/>
                    </w:rPr>
                    <w:object w:dxaOrig="840" w:dyaOrig="380" w14:anchorId="7B35A54C">
                      <v:shape id="_x0000_i1027" type="#_x0000_t75" style="width:42.05pt;height:19pt" o:ole="">
                        <v:imagedata r:id="rId31" o:title=""/>
                      </v:shape>
                      <o:OLEObject Type="Embed" ProgID="Equation.3" ShapeID="_x0000_i1027" DrawAspect="Content" ObjectID="_1478937880" r:id="rId32"/>
                    </w:object>
                  </w:r>
                </w:p>
              </w:tc>
            </w:tr>
            <w:tr w:rsidR="000C5AEF" w:rsidRPr="001B0CFB" w:rsidTr="004E3D06">
              <w:trPr>
                <w:trHeight w:val="3452"/>
              </w:trPr>
              <w:tc>
                <w:tcPr>
                  <w:tcW w:w="70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c)</w:t>
                  </w:r>
                </w:p>
              </w:tc>
              <w:tc>
                <w:tcPr>
                  <w:tcW w:w="4770" w:type="dxa"/>
                </w:tcPr>
                <w:p w:rsidR="000C5AEF" w:rsidRPr="001B0CFB" w:rsidRDefault="000C5AEF" w:rsidP="004E3D06">
                  <w:r w:rsidRPr="001B0CFB">
                    <w:rPr>
                      <w:position w:val="-10"/>
                    </w:rPr>
                    <w:object w:dxaOrig="2260" w:dyaOrig="360" w14:anchorId="541345FA">
                      <v:shape id="_x0000_i1028" type="#_x0000_t75" style="width:112.9pt;height:17.85pt" o:ole="">
                        <v:imagedata r:id="rId33" o:title=""/>
                      </v:shape>
                      <o:OLEObject Type="Embed" ProgID="Equation.3" ShapeID="_x0000_i1028" DrawAspect="Content" ObjectID="_1478937881" r:id="rId34"/>
                    </w:object>
                  </w:r>
                </w:p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</w:tc>
              <w:tc>
                <w:tcPr>
                  <w:tcW w:w="47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d)</w:t>
                  </w:r>
                </w:p>
              </w:tc>
              <w:tc>
                <w:tcPr>
                  <w:tcW w:w="4970" w:type="dxa"/>
                </w:tcPr>
                <w:p w:rsidR="000C5AEF" w:rsidRPr="001B0CFB" w:rsidRDefault="000C5AEF" w:rsidP="004E3D06">
                  <w:r w:rsidRPr="001B0CFB">
                    <w:rPr>
                      <w:position w:val="-10"/>
                    </w:rPr>
                    <w:object w:dxaOrig="2100" w:dyaOrig="340" w14:anchorId="02705AEB">
                      <v:shape id="_x0000_i1029" type="#_x0000_t75" style="width:104.85pt;height:17.3pt" o:ole="">
                        <v:imagedata r:id="rId35" o:title=""/>
                      </v:shape>
                      <o:OLEObject Type="Embed" ProgID="Equation.3" ShapeID="_x0000_i1029" DrawAspect="Content" ObjectID="_1478937882" r:id="rId36"/>
                    </w:object>
                  </w:r>
                </w:p>
              </w:tc>
            </w:tr>
            <w:tr w:rsidR="000C5AEF" w:rsidRPr="001B0CFB" w:rsidTr="004E3D06">
              <w:trPr>
                <w:trHeight w:val="338"/>
              </w:trPr>
              <w:tc>
                <w:tcPr>
                  <w:tcW w:w="707" w:type="dxa"/>
                </w:tcPr>
                <w:p w:rsidR="000C5AEF" w:rsidRPr="001B0CFB" w:rsidRDefault="001B0CFB" w:rsidP="004E3D06">
                  <w:pPr>
                    <w:rPr>
                      <w:b/>
                    </w:rPr>
                  </w:pPr>
                  <w:r>
                    <w:rPr>
                      <w:b/>
                    </w:rPr>
                    <w:t>2.</w:t>
                  </w:r>
                </w:p>
              </w:tc>
              <w:tc>
                <w:tcPr>
                  <w:tcW w:w="10217" w:type="dxa"/>
                  <w:gridSpan w:val="3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proofErr w:type="spellStart"/>
                  <w:r w:rsidRPr="001B0CFB">
                    <w:t>Factorise</w:t>
                  </w:r>
                  <w:proofErr w:type="spellEnd"/>
                  <w:r w:rsidRPr="001B0CFB">
                    <w:t xml:space="preserve"> the following</w:t>
                  </w:r>
                  <w:r w:rsidR="001B0CFB" w:rsidRPr="001B0CFB">
                    <w:t>, show all working.</w:t>
                  </w:r>
                </w:p>
              </w:tc>
            </w:tr>
            <w:tr w:rsidR="000C5AEF" w:rsidRPr="001B0CFB" w:rsidTr="004E3D06">
              <w:trPr>
                <w:trHeight w:val="1729"/>
              </w:trPr>
              <w:tc>
                <w:tcPr>
                  <w:tcW w:w="70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a)</w:t>
                  </w:r>
                </w:p>
              </w:tc>
              <w:tc>
                <w:tcPr>
                  <w:tcW w:w="4770" w:type="dxa"/>
                </w:tcPr>
                <w:p w:rsidR="000C5AEF" w:rsidRPr="001B0CFB" w:rsidRDefault="000C5AEF" w:rsidP="004E3D06">
                  <w:r w:rsidRPr="001B0CFB">
                    <w:rPr>
                      <w:position w:val="-6"/>
                    </w:rPr>
                    <w:object w:dxaOrig="900" w:dyaOrig="279" w14:anchorId="2B5CADB5">
                      <v:shape id="_x0000_i1030" type="#_x0000_t75" style="width:44.95pt;height:13.8pt" o:ole="">
                        <v:imagedata r:id="rId37" o:title=""/>
                      </v:shape>
                      <o:OLEObject Type="Embed" ProgID="Equation.3" ShapeID="_x0000_i1030" DrawAspect="Content" ObjectID="_1478937883" r:id="rId38"/>
                    </w:object>
                  </w:r>
                </w:p>
                <w:p w:rsidR="000C5AEF" w:rsidRPr="001B0CFB" w:rsidRDefault="000C5AEF" w:rsidP="004E3D06"/>
                <w:p w:rsidR="000C5AEF" w:rsidRDefault="000C5AEF" w:rsidP="004E3D06"/>
                <w:p w:rsidR="00952393" w:rsidRDefault="00952393" w:rsidP="004E3D06"/>
                <w:p w:rsidR="00952393" w:rsidRPr="001B0CFB" w:rsidRDefault="00952393" w:rsidP="004E3D06"/>
                <w:p w:rsidR="000C5AEF" w:rsidRPr="001B0CFB" w:rsidRDefault="000C5AEF" w:rsidP="004E3D06"/>
                <w:p w:rsidR="000C5AEF" w:rsidRPr="001B0CFB" w:rsidRDefault="000C5AEF" w:rsidP="004E3D06"/>
              </w:tc>
              <w:tc>
                <w:tcPr>
                  <w:tcW w:w="47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b)</w:t>
                  </w:r>
                </w:p>
              </w:tc>
              <w:tc>
                <w:tcPr>
                  <w:tcW w:w="4970" w:type="dxa"/>
                </w:tcPr>
                <w:p w:rsidR="000C5AEF" w:rsidRPr="001B0CFB" w:rsidRDefault="000C5AEF" w:rsidP="004E3D06">
                  <w:r w:rsidRPr="001B0CFB">
                    <w:rPr>
                      <w:position w:val="-10"/>
                    </w:rPr>
                    <w:object w:dxaOrig="1880" w:dyaOrig="340" w14:anchorId="1D80C569">
                      <v:shape id="_x0000_i1031" type="#_x0000_t75" style="width:93.9pt;height:17.3pt" o:ole="">
                        <v:imagedata r:id="rId39" o:title=""/>
                      </v:shape>
                      <o:OLEObject Type="Embed" ProgID="Equation.3" ShapeID="_x0000_i1031" DrawAspect="Content" ObjectID="_1478937884" r:id="rId40"/>
                    </w:object>
                  </w:r>
                </w:p>
              </w:tc>
            </w:tr>
            <w:tr w:rsidR="000C5AEF" w:rsidRPr="001B0CFB" w:rsidTr="004E3D06">
              <w:trPr>
                <w:trHeight w:val="1767"/>
              </w:trPr>
              <w:tc>
                <w:tcPr>
                  <w:tcW w:w="70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c)</w:t>
                  </w:r>
                </w:p>
              </w:tc>
              <w:tc>
                <w:tcPr>
                  <w:tcW w:w="4770" w:type="dxa"/>
                </w:tcPr>
                <w:p w:rsidR="000C5AEF" w:rsidRPr="001B0CFB" w:rsidRDefault="000C5AEF" w:rsidP="004E3D06">
                  <w:r w:rsidRPr="001B0CFB">
                    <w:rPr>
                      <w:position w:val="-6"/>
                    </w:rPr>
                    <w:object w:dxaOrig="1060" w:dyaOrig="320" w14:anchorId="702210A7">
                      <v:shape id="_x0000_i1032" type="#_x0000_t75" style="width:53pt;height:16.15pt" o:ole="">
                        <v:imagedata r:id="rId41" o:title=""/>
                      </v:shape>
                      <o:OLEObject Type="Embed" ProgID="Equation.3" ShapeID="_x0000_i1032" DrawAspect="Content" ObjectID="_1478937885" r:id="rId42"/>
                    </w:object>
                  </w:r>
                </w:p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</w:tc>
              <w:tc>
                <w:tcPr>
                  <w:tcW w:w="47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d)</w:t>
                  </w:r>
                </w:p>
              </w:tc>
              <w:tc>
                <w:tcPr>
                  <w:tcW w:w="4970" w:type="dxa"/>
                </w:tcPr>
                <w:p w:rsidR="000C5AEF" w:rsidRPr="001B0CFB" w:rsidRDefault="000C5AEF" w:rsidP="004E3D06">
                  <w:r w:rsidRPr="001B0CFB">
                    <w:rPr>
                      <w:position w:val="-10"/>
                    </w:rPr>
                    <w:object w:dxaOrig="1400" w:dyaOrig="380" w14:anchorId="65E5C9C1">
                      <v:shape id="_x0000_i1033" type="#_x0000_t75" style="width:70.25pt;height:19pt" o:ole="">
                        <v:imagedata r:id="rId43" o:title=""/>
                      </v:shape>
                      <o:OLEObject Type="Embed" ProgID="Equation.3" ShapeID="_x0000_i1033" DrawAspect="Content" ObjectID="_1478937886" r:id="rId44"/>
                    </w:object>
                  </w:r>
                </w:p>
              </w:tc>
            </w:tr>
            <w:tr w:rsidR="000C5AEF" w:rsidRPr="001B0CFB" w:rsidTr="004E3D06">
              <w:trPr>
                <w:trHeight w:val="2038"/>
              </w:trPr>
              <w:tc>
                <w:tcPr>
                  <w:tcW w:w="70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lastRenderedPageBreak/>
                    <w:t>e)</w:t>
                  </w:r>
                </w:p>
              </w:tc>
              <w:tc>
                <w:tcPr>
                  <w:tcW w:w="4770" w:type="dxa"/>
                </w:tcPr>
                <w:p w:rsidR="000C5AEF" w:rsidRPr="001B0CFB" w:rsidRDefault="000C5AEF" w:rsidP="004E3D06">
                  <w:r w:rsidRPr="001B0CFB">
                    <w:rPr>
                      <w:position w:val="-6"/>
                    </w:rPr>
                    <w:object w:dxaOrig="1219" w:dyaOrig="320" w14:anchorId="3B79F151">
                      <v:shape id="_x0000_i1034" type="#_x0000_t75" style="width:61.05pt;height:16.15pt" o:ole="">
                        <v:imagedata r:id="rId45" o:title=""/>
                      </v:shape>
                      <o:OLEObject Type="Embed" ProgID="Equation.3" ShapeID="_x0000_i1034" DrawAspect="Content" ObjectID="_1478937887" r:id="rId46"/>
                    </w:object>
                  </w:r>
                </w:p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</w:tc>
              <w:tc>
                <w:tcPr>
                  <w:tcW w:w="47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f)</w:t>
                  </w:r>
                </w:p>
              </w:tc>
              <w:tc>
                <w:tcPr>
                  <w:tcW w:w="4970" w:type="dxa"/>
                </w:tcPr>
                <w:p w:rsidR="000C5AEF" w:rsidRPr="001B0CFB" w:rsidRDefault="000C5AEF" w:rsidP="004E3D06">
                  <w:r w:rsidRPr="001B0CFB">
                    <w:rPr>
                      <w:position w:val="-6"/>
                    </w:rPr>
                    <w:object w:dxaOrig="1500" w:dyaOrig="320" w14:anchorId="502B8219">
                      <v:shape id="_x0000_i1035" type="#_x0000_t75" style="width:74.9pt;height:16.15pt" o:ole="">
                        <v:imagedata r:id="rId47" o:title=""/>
                      </v:shape>
                      <o:OLEObject Type="Embed" ProgID="Equation.3" ShapeID="_x0000_i1035" DrawAspect="Content" ObjectID="_1478937888" r:id="rId48"/>
                    </w:object>
                  </w:r>
                </w:p>
              </w:tc>
            </w:tr>
            <w:tr w:rsidR="000C5AEF" w:rsidRPr="001B0CFB" w:rsidTr="004E3D06">
              <w:trPr>
                <w:trHeight w:val="1785"/>
              </w:trPr>
              <w:tc>
                <w:tcPr>
                  <w:tcW w:w="707" w:type="dxa"/>
                </w:tcPr>
                <w:p w:rsidR="000C5AEF" w:rsidRPr="001B0CFB" w:rsidRDefault="000C5AEF" w:rsidP="004E3D06">
                  <w:pPr>
                    <w:rPr>
                      <w:b/>
                    </w:rPr>
                  </w:pPr>
                  <w:r w:rsidRPr="001B0CFB">
                    <w:rPr>
                      <w:b/>
                    </w:rPr>
                    <w:t>g)</w:t>
                  </w:r>
                </w:p>
              </w:tc>
              <w:tc>
                <w:tcPr>
                  <w:tcW w:w="10217" w:type="dxa"/>
                  <w:gridSpan w:val="3"/>
                </w:tcPr>
                <w:p w:rsidR="000C5AEF" w:rsidRPr="001B0CFB" w:rsidRDefault="000C5AEF" w:rsidP="004E3D06">
                  <w:r w:rsidRPr="001B0CFB">
                    <w:rPr>
                      <w:position w:val="-6"/>
                    </w:rPr>
                    <w:object w:dxaOrig="1340" w:dyaOrig="320" w14:anchorId="302AD279">
                      <v:shape id="_x0000_i1036" type="#_x0000_t75" style="width:66.8pt;height:16.15pt" o:ole="">
                        <v:imagedata r:id="rId49" o:title=""/>
                      </v:shape>
                      <o:OLEObject Type="Embed" ProgID="Equation.3" ShapeID="_x0000_i1036" DrawAspect="Content" ObjectID="_1478937889" r:id="rId50"/>
                    </w:object>
                  </w:r>
                </w:p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  <w:p w:rsidR="000C5AEF" w:rsidRPr="001B0CFB" w:rsidRDefault="000C5AEF" w:rsidP="004E3D06"/>
              </w:tc>
            </w:tr>
          </w:tbl>
          <w:p w:rsidR="000C5AEF" w:rsidRPr="001B0CFB" w:rsidRDefault="000C5AEF"/>
        </w:tc>
      </w:tr>
    </w:tbl>
    <w:p w:rsidR="005553AB" w:rsidRPr="001B0CFB" w:rsidRDefault="001B0CFB" w:rsidP="00952393">
      <w:pPr>
        <w:pStyle w:val="NL"/>
        <w:tabs>
          <w:tab w:val="clear" w:pos="288"/>
          <w:tab w:val="left" w:pos="567"/>
          <w:tab w:val="left" w:pos="1560"/>
          <w:tab w:val="left" w:pos="2268"/>
        </w:tabs>
        <w:ind w:left="0" w:firstLine="0"/>
        <w:rPr>
          <w:sz w:val="24"/>
        </w:rPr>
      </w:pPr>
      <w:r>
        <w:rPr>
          <w:rStyle w:val="NLLLNUM"/>
          <w:rFonts w:ascii="Times New Roman" w:hAnsi="Times New Roman"/>
          <w:sz w:val="24"/>
          <w:szCs w:val="24"/>
        </w:rPr>
        <w:lastRenderedPageBreak/>
        <w:t>3.</w:t>
      </w:r>
      <w:r w:rsidR="005553AB" w:rsidRPr="001B0CFB">
        <w:rPr>
          <w:rStyle w:val="NLLLNUM"/>
          <w:rFonts w:ascii="Times New Roman" w:hAnsi="Times New Roman"/>
          <w:sz w:val="24"/>
          <w:szCs w:val="24"/>
        </w:rPr>
        <w:tab/>
      </w:r>
      <w:r w:rsidR="005553AB" w:rsidRPr="001B0CFB">
        <w:rPr>
          <w:sz w:val="24"/>
        </w:rPr>
        <w:t>Solve the following equations</w:t>
      </w:r>
      <w:r w:rsidRPr="001B0CFB">
        <w:rPr>
          <w:sz w:val="24"/>
        </w:rPr>
        <w:t>, show all working</w:t>
      </w:r>
      <w:proofErr w:type="gramStart"/>
      <w:r w:rsidRPr="001B0CFB">
        <w:rPr>
          <w:sz w:val="24"/>
        </w:rPr>
        <w:t>.</w:t>
      </w:r>
      <w:r w:rsidR="005553AB" w:rsidRPr="001B0CFB">
        <w:rPr>
          <w:sz w:val="24"/>
        </w:rPr>
        <w:t>.</w:t>
      </w:r>
      <w:proofErr w:type="gramEnd"/>
    </w:p>
    <w:p w:rsidR="005553AB" w:rsidRPr="001B0CFB" w:rsidRDefault="001B0CF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sz w:val="24"/>
        </w:rPr>
      </w:pPr>
      <w:r>
        <w:rPr>
          <w:rStyle w:val="NLLLNUM"/>
          <w:rFonts w:ascii="Times New Roman" w:hAnsi="Times New Roman"/>
          <w:sz w:val="24"/>
          <w:szCs w:val="24"/>
        </w:rPr>
        <w:tab/>
      </w:r>
      <w:r w:rsidR="005553AB" w:rsidRPr="001B0CFB">
        <w:rPr>
          <w:rStyle w:val="NLLLNUM"/>
          <w:rFonts w:ascii="Times New Roman" w:hAnsi="Times New Roman"/>
          <w:sz w:val="24"/>
          <w:szCs w:val="24"/>
        </w:rPr>
        <w:t>a</w:t>
      </w:r>
      <w:r>
        <w:rPr>
          <w:rStyle w:val="NLLLNUM"/>
          <w:rFonts w:ascii="Times New Roman" w:hAnsi="Times New Roman"/>
          <w:sz w:val="24"/>
          <w:szCs w:val="24"/>
        </w:rPr>
        <w:t>.</w:t>
      </w:r>
      <w:r w:rsidR="005553AB" w:rsidRPr="001B0CFB">
        <w:rPr>
          <w:rStyle w:val="NLLLNUM"/>
          <w:rFonts w:ascii="Times New Roman" w:hAnsi="Times New Roman"/>
          <w:sz w:val="24"/>
          <w:szCs w:val="24"/>
        </w:rPr>
        <w:tab/>
      </w:r>
      <w:r w:rsidR="005553AB" w:rsidRPr="001B0CFB">
        <w:rPr>
          <w:sz w:val="24"/>
        </w:rPr>
        <w:t>3(5</w:t>
      </w:r>
      <w:r w:rsidR="005553AB" w:rsidRPr="001B0CFB">
        <w:rPr>
          <w:rStyle w:val="i-answersitalic"/>
          <w:sz w:val="24"/>
        </w:rPr>
        <w:t>a</w:t>
      </w:r>
      <w:r w:rsidR="005553AB" w:rsidRPr="001B0CFB">
        <w:rPr>
          <w:sz w:val="24"/>
        </w:rPr>
        <w:t xml:space="preserve"> </w:t>
      </w:r>
      <w:r w:rsidR="005553AB" w:rsidRPr="001B0CFB">
        <w:rPr>
          <w:sz w:val="24"/>
        </w:rPr>
        <w:sym w:font="Symbol" w:char="F02D"/>
      </w:r>
      <w:r w:rsidR="005553AB" w:rsidRPr="001B0CFB">
        <w:rPr>
          <w:sz w:val="24"/>
        </w:rPr>
        <w:t xml:space="preserve"> 4) </w:t>
      </w:r>
      <w:r w:rsidR="005553AB" w:rsidRPr="001B0CFB">
        <w:rPr>
          <w:sz w:val="24"/>
        </w:rPr>
        <w:sym w:font="Symbol" w:char="F02D"/>
      </w:r>
      <w:r w:rsidR="005553AB" w:rsidRPr="001B0CFB">
        <w:rPr>
          <w:sz w:val="24"/>
        </w:rPr>
        <w:t xml:space="preserve"> 2(2</w:t>
      </w:r>
      <w:r w:rsidR="005553AB" w:rsidRPr="001B0CFB">
        <w:rPr>
          <w:rStyle w:val="i-answersitalic"/>
          <w:sz w:val="24"/>
        </w:rPr>
        <w:t>a</w:t>
      </w:r>
      <w:r w:rsidR="005553AB" w:rsidRPr="001B0CFB">
        <w:rPr>
          <w:sz w:val="24"/>
        </w:rPr>
        <w:t xml:space="preserve"> </w:t>
      </w:r>
      <w:r>
        <w:rPr>
          <w:sz w:val="24"/>
        </w:rPr>
        <w:t>+</w:t>
      </w:r>
      <w:r w:rsidR="005553AB" w:rsidRPr="001B0CFB">
        <w:rPr>
          <w:sz w:val="24"/>
        </w:rPr>
        <w:t xml:space="preserve"> 1) </w:t>
      </w:r>
      <w:r>
        <w:rPr>
          <w:sz w:val="24"/>
        </w:rPr>
        <w:t>=</w:t>
      </w:r>
      <w:r w:rsidR="005553AB" w:rsidRPr="001B0CFB">
        <w:rPr>
          <w:sz w:val="24"/>
        </w:rPr>
        <w:t xml:space="preserve"> 2</w:t>
      </w: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1B0CF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sz w:val="24"/>
        </w:rPr>
      </w:pPr>
      <w:r>
        <w:rPr>
          <w:rStyle w:val="NLLLNUM"/>
          <w:rFonts w:ascii="Times New Roman" w:hAnsi="Times New Roman"/>
          <w:sz w:val="24"/>
          <w:szCs w:val="24"/>
        </w:rPr>
        <w:tab/>
      </w:r>
      <w:proofErr w:type="gramStart"/>
      <w:r w:rsidR="005553AB" w:rsidRPr="001B0CFB">
        <w:rPr>
          <w:rStyle w:val="NLLLNUM"/>
          <w:rFonts w:ascii="Times New Roman" w:hAnsi="Times New Roman"/>
          <w:sz w:val="24"/>
          <w:szCs w:val="24"/>
        </w:rPr>
        <w:t>b</w:t>
      </w:r>
      <w:proofErr w:type="gramEnd"/>
      <w:r>
        <w:rPr>
          <w:rStyle w:val="NLLLNUM"/>
          <w:rFonts w:ascii="Times New Roman" w:hAnsi="Times New Roman"/>
          <w:sz w:val="24"/>
          <w:szCs w:val="24"/>
        </w:rPr>
        <w:t>.</w:t>
      </w:r>
      <w:r w:rsidR="005553AB" w:rsidRPr="001B0CFB">
        <w:rPr>
          <w:sz w:val="24"/>
        </w:rPr>
        <w:tab/>
      </w:r>
      <w:r w:rsidR="005553AB" w:rsidRPr="001B0CFB">
        <w:rPr>
          <w:position w:val="-22"/>
          <w:sz w:val="24"/>
        </w:rPr>
        <w:object w:dxaOrig="1219" w:dyaOrig="560">
          <v:shape id="_x0000_i1037" type="#_x0000_t75" style="width:61.05pt;height:28.2pt" o:ole="">
            <v:imagedata r:id="rId51" o:title=""/>
          </v:shape>
          <o:OLEObject Type="Embed" ProgID="Equation.DSMT4" ShapeID="_x0000_i1037" DrawAspect="Content" ObjectID="_1478937890" r:id="rId52"/>
        </w:object>
      </w:r>
      <w:r w:rsidR="005553AB" w:rsidRPr="001B0CFB">
        <w:rPr>
          <w:sz w:val="24"/>
        </w:rPr>
        <w:t xml:space="preserve"> </w:t>
      </w: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1B0CF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sz w:val="24"/>
        </w:rPr>
      </w:pPr>
      <w:r>
        <w:rPr>
          <w:rStyle w:val="NLLLNUM"/>
          <w:rFonts w:ascii="Times New Roman" w:hAnsi="Times New Roman"/>
          <w:sz w:val="24"/>
          <w:szCs w:val="24"/>
        </w:rPr>
        <w:tab/>
      </w:r>
      <w:proofErr w:type="gramStart"/>
      <w:r w:rsidR="005553AB" w:rsidRPr="001B0CFB">
        <w:rPr>
          <w:rStyle w:val="NLLLNUM"/>
          <w:rFonts w:ascii="Times New Roman" w:hAnsi="Times New Roman"/>
          <w:sz w:val="24"/>
          <w:szCs w:val="24"/>
        </w:rPr>
        <w:t>c</w:t>
      </w:r>
      <w:proofErr w:type="gramEnd"/>
      <w:r>
        <w:rPr>
          <w:rStyle w:val="NLLLNUM"/>
          <w:rFonts w:ascii="Times New Roman" w:hAnsi="Times New Roman"/>
          <w:sz w:val="24"/>
          <w:szCs w:val="24"/>
        </w:rPr>
        <w:t>.</w:t>
      </w:r>
      <w:r w:rsidR="005553AB" w:rsidRPr="001B0CFB">
        <w:rPr>
          <w:sz w:val="24"/>
        </w:rPr>
        <w:tab/>
        <w:t xml:space="preserve"> </w:t>
      </w:r>
      <w:r w:rsidR="005553AB" w:rsidRPr="001B0CFB">
        <w:rPr>
          <w:position w:val="-22"/>
          <w:sz w:val="24"/>
        </w:rPr>
        <w:object w:dxaOrig="940" w:dyaOrig="560">
          <v:shape id="_x0000_i1038" type="#_x0000_t75" style="width:47.25pt;height:28.2pt" o:ole="">
            <v:imagedata r:id="rId53" o:title=""/>
          </v:shape>
          <o:OLEObject Type="Embed" ProgID="Equation.DSMT4" ShapeID="_x0000_i1038" DrawAspect="Content" ObjectID="_1478937891" r:id="rId54"/>
        </w:object>
      </w: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391402" w:rsidRPr="001B0CFB" w:rsidRDefault="001B0CFB" w:rsidP="00952393">
      <w:pPr>
        <w:tabs>
          <w:tab w:val="left" w:pos="567"/>
          <w:tab w:val="left" w:pos="1560"/>
          <w:tab w:val="left" w:pos="2268"/>
        </w:tabs>
      </w:pPr>
      <w:r>
        <w:rPr>
          <w:rStyle w:val="NLLLNUM"/>
          <w:rFonts w:ascii="Times New Roman" w:hAnsi="Times New Roman"/>
          <w:sz w:val="24"/>
          <w:szCs w:val="24"/>
        </w:rPr>
        <w:t>4.</w:t>
      </w:r>
      <w:r w:rsidR="005553AB" w:rsidRPr="001B0CFB">
        <w:rPr>
          <w:rStyle w:val="NLLLNUM"/>
          <w:rFonts w:ascii="Times New Roman" w:hAnsi="Times New Roman"/>
          <w:sz w:val="24"/>
          <w:szCs w:val="24"/>
        </w:rPr>
        <w:tab/>
      </w:r>
      <w:r w:rsidR="005553AB" w:rsidRPr="001B0CFB">
        <w:t>Solve 2(3</w:t>
      </w:r>
      <w:r w:rsidR="005553AB" w:rsidRPr="001B0CFB">
        <w:rPr>
          <w:rStyle w:val="ITAL"/>
        </w:rPr>
        <w:t>v</w:t>
      </w:r>
      <w:r w:rsidR="005553AB" w:rsidRPr="001B0CFB">
        <w:t xml:space="preserve"> </w:t>
      </w:r>
      <w:r w:rsidR="005553AB" w:rsidRPr="001B0CFB">
        <w:sym w:font="Symbol" w:char="F02D"/>
      </w:r>
      <w:r w:rsidR="005553AB" w:rsidRPr="001B0CFB">
        <w:t xml:space="preserve"> 1) &lt; 8</w:t>
      </w:r>
      <w:r w:rsidR="005553AB" w:rsidRPr="001B0CFB">
        <w:rPr>
          <w:rStyle w:val="ITAL"/>
        </w:rPr>
        <w:t>v</w:t>
      </w:r>
      <w:r w:rsidR="005553AB" w:rsidRPr="001B0CFB">
        <w:t xml:space="preserve"> </w:t>
      </w:r>
      <w:r>
        <w:t>+</w:t>
      </w:r>
      <w:r w:rsidR="005553AB" w:rsidRPr="001B0CFB">
        <w:t xml:space="preserve"> 1</w:t>
      </w:r>
      <w:r w:rsidRPr="001B0CFB">
        <w:t>, show all working.</w:t>
      </w:r>
    </w:p>
    <w:p w:rsidR="005553AB" w:rsidRPr="001B0CFB" w:rsidRDefault="005553AB" w:rsidP="00952393">
      <w:pPr>
        <w:tabs>
          <w:tab w:val="left" w:pos="567"/>
          <w:tab w:val="left" w:pos="1560"/>
          <w:tab w:val="left" w:pos="2268"/>
        </w:tabs>
      </w:pPr>
    </w:p>
    <w:p w:rsidR="005553AB" w:rsidRDefault="005553AB" w:rsidP="00952393">
      <w:pPr>
        <w:tabs>
          <w:tab w:val="left" w:pos="567"/>
          <w:tab w:val="left" w:pos="1560"/>
          <w:tab w:val="left" w:pos="2268"/>
        </w:tabs>
      </w:pPr>
    </w:p>
    <w:p w:rsidR="00952393" w:rsidRDefault="00952393" w:rsidP="00952393">
      <w:pPr>
        <w:tabs>
          <w:tab w:val="left" w:pos="567"/>
          <w:tab w:val="left" w:pos="1560"/>
          <w:tab w:val="left" w:pos="2268"/>
        </w:tabs>
      </w:pPr>
    </w:p>
    <w:p w:rsidR="00952393" w:rsidRDefault="00952393" w:rsidP="00952393">
      <w:pPr>
        <w:tabs>
          <w:tab w:val="left" w:pos="567"/>
          <w:tab w:val="left" w:pos="1560"/>
          <w:tab w:val="left" w:pos="2268"/>
        </w:tabs>
      </w:pPr>
    </w:p>
    <w:p w:rsidR="00952393" w:rsidRDefault="00952393" w:rsidP="00952393">
      <w:pPr>
        <w:tabs>
          <w:tab w:val="left" w:pos="567"/>
          <w:tab w:val="left" w:pos="1560"/>
          <w:tab w:val="left" w:pos="2268"/>
        </w:tabs>
      </w:pPr>
    </w:p>
    <w:p w:rsidR="00952393" w:rsidRDefault="00952393" w:rsidP="00952393">
      <w:pPr>
        <w:tabs>
          <w:tab w:val="left" w:pos="567"/>
          <w:tab w:val="left" w:pos="1560"/>
          <w:tab w:val="left" w:pos="2268"/>
        </w:tabs>
      </w:pPr>
    </w:p>
    <w:p w:rsidR="00952393" w:rsidRDefault="00952393" w:rsidP="00952393">
      <w:pPr>
        <w:tabs>
          <w:tab w:val="left" w:pos="567"/>
          <w:tab w:val="left" w:pos="1560"/>
          <w:tab w:val="left" w:pos="2268"/>
        </w:tabs>
      </w:pPr>
    </w:p>
    <w:p w:rsidR="00952393" w:rsidRPr="001B0CFB" w:rsidRDefault="00952393" w:rsidP="00952393">
      <w:pPr>
        <w:tabs>
          <w:tab w:val="left" w:pos="567"/>
          <w:tab w:val="left" w:pos="1560"/>
          <w:tab w:val="left" w:pos="2268"/>
        </w:tabs>
      </w:pPr>
    </w:p>
    <w:p w:rsidR="005553AB" w:rsidRPr="001B0CFB" w:rsidRDefault="005553AB" w:rsidP="00952393">
      <w:pPr>
        <w:pStyle w:val="NL"/>
        <w:tabs>
          <w:tab w:val="clear" w:pos="288"/>
          <w:tab w:val="left" w:pos="567"/>
          <w:tab w:val="left" w:pos="1560"/>
          <w:tab w:val="left" w:pos="2268"/>
        </w:tabs>
        <w:rPr>
          <w:sz w:val="24"/>
        </w:rPr>
      </w:pPr>
      <w:r w:rsidRPr="001B0CFB">
        <w:rPr>
          <w:rStyle w:val="NLLLNUM"/>
          <w:rFonts w:ascii="Times New Roman" w:hAnsi="Times New Roman"/>
          <w:sz w:val="24"/>
          <w:szCs w:val="24"/>
        </w:rPr>
        <w:lastRenderedPageBreak/>
        <w:t>5</w:t>
      </w:r>
      <w:r w:rsidR="001B0CFB">
        <w:rPr>
          <w:rStyle w:val="NLLLNUM"/>
          <w:rFonts w:ascii="Times New Roman" w:hAnsi="Times New Roman"/>
          <w:sz w:val="24"/>
          <w:szCs w:val="24"/>
        </w:rPr>
        <w:t>.</w:t>
      </w:r>
      <w:r w:rsidRPr="001B0CFB">
        <w:rPr>
          <w:rStyle w:val="NLLLNUM"/>
          <w:rFonts w:ascii="Times New Roman" w:hAnsi="Times New Roman"/>
          <w:sz w:val="24"/>
          <w:szCs w:val="24"/>
        </w:rPr>
        <w:tab/>
      </w:r>
      <w:r w:rsidR="001B0CFB">
        <w:rPr>
          <w:rStyle w:val="NLLLNUM"/>
          <w:rFonts w:ascii="Times New Roman" w:hAnsi="Times New Roman"/>
          <w:sz w:val="24"/>
          <w:szCs w:val="24"/>
        </w:rPr>
        <w:tab/>
      </w:r>
      <w:r w:rsidRPr="001B0CFB">
        <w:rPr>
          <w:sz w:val="24"/>
        </w:rPr>
        <w:t>Solve each of the following equations by factorisation</w:t>
      </w:r>
      <w:r w:rsidR="001B0CFB" w:rsidRPr="001B0CFB">
        <w:rPr>
          <w:sz w:val="24"/>
        </w:rPr>
        <w:t>, show all working</w:t>
      </w:r>
      <w:proofErr w:type="gramStart"/>
      <w:r w:rsidR="001B0CFB" w:rsidRPr="001B0CFB">
        <w:rPr>
          <w:sz w:val="24"/>
        </w:rPr>
        <w:t>.</w:t>
      </w:r>
      <w:r w:rsidRPr="001B0CFB">
        <w:rPr>
          <w:sz w:val="24"/>
        </w:rPr>
        <w:t>.</w:t>
      </w:r>
      <w:proofErr w:type="gramEnd"/>
    </w:p>
    <w:p w:rsidR="00067200" w:rsidRPr="00067200" w:rsidRDefault="001B0CFB" w:rsidP="00067200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sz w:val="24"/>
        </w:rPr>
      </w:pPr>
      <w:r>
        <w:rPr>
          <w:rStyle w:val="NLLLNUM"/>
          <w:rFonts w:ascii="Times New Roman" w:hAnsi="Times New Roman"/>
          <w:sz w:val="24"/>
          <w:szCs w:val="24"/>
        </w:rPr>
        <w:tab/>
      </w:r>
      <w:proofErr w:type="gramStart"/>
      <w:r w:rsidR="005553AB" w:rsidRPr="001B0CFB">
        <w:rPr>
          <w:rStyle w:val="NLLLNUM"/>
          <w:rFonts w:ascii="Times New Roman" w:hAnsi="Times New Roman"/>
          <w:sz w:val="24"/>
          <w:szCs w:val="24"/>
        </w:rPr>
        <w:t>a</w:t>
      </w:r>
      <w:proofErr w:type="gramEnd"/>
      <w:r>
        <w:rPr>
          <w:rStyle w:val="NLLLNUM"/>
          <w:rFonts w:ascii="Times New Roman" w:hAnsi="Times New Roman"/>
          <w:sz w:val="24"/>
          <w:szCs w:val="24"/>
        </w:rPr>
        <w:t>.</w:t>
      </w:r>
      <w:r w:rsidR="005553AB" w:rsidRPr="001B0CFB">
        <w:rPr>
          <w:rStyle w:val="NLLLNUM"/>
          <w:rFonts w:ascii="Times New Roman" w:hAnsi="Times New Roman"/>
          <w:sz w:val="24"/>
          <w:szCs w:val="24"/>
        </w:rPr>
        <w:tab/>
      </w:r>
      <w:r w:rsidR="005553AB" w:rsidRPr="001B0CFB">
        <w:rPr>
          <w:rStyle w:val="ITAL"/>
          <w:sz w:val="24"/>
        </w:rPr>
        <w:t>x</w:t>
      </w:r>
      <w:r w:rsidR="005553AB" w:rsidRPr="001B0CFB">
        <w:rPr>
          <w:rStyle w:val="SUP"/>
          <w:sz w:val="24"/>
        </w:rPr>
        <w:t>2</w:t>
      </w:r>
      <w:r w:rsidR="005553AB" w:rsidRPr="001B0CFB">
        <w:rPr>
          <w:sz w:val="24"/>
        </w:rPr>
        <w:t xml:space="preserve"> </w:t>
      </w:r>
      <w:r w:rsidR="00067200">
        <w:rPr>
          <w:sz w:val="24"/>
        </w:rPr>
        <w:t>+ 4</w:t>
      </w:r>
      <w:r w:rsidR="00067200">
        <w:rPr>
          <w:i/>
          <w:sz w:val="24"/>
        </w:rPr>
        <w:t>x</w:t>
      </w:r>
      <w:r w:rsidR="00067200">
        <w:rPr>
          <w:sz w:val="24"/>
        </w:rPr>
        <w:t xml:space="preserve"> – 45 = 0</w:t>
      </w: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952393" w:rsidRDefault="00952393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067200" w:rsidRDefault="00067200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067200" w:rsidRPr="001B0CFB" w:rsidRDefault="00067200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5553A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Pr="001B0CFB" w:rsidRDefault="001B0CFB" w:rsidP="00952393">
      <w:pPr>
        <w:pStyle w:val="NLLL2COL"/>
        <w:tabs>
          <w:tab w:val="clear" w:pos="288"/>
          <w:tab w:val="left" w:pos="567"/>
          <w:tab w:val="left" w:pos="1560"/>
          <w:tab w:val="left" w:pos="2268"/>
        </w:tabs>
        <w:rPr>
          <w:sz w:val="24"/>
        </w:rPr>
      </w:pPr>
      <w:r>
        <w:rPr>
          <w:rStyle w:val="NLLLNUM"/>
          <w:rFonts w:ascii="Times New Roman" w:hAnsi="Times New Roman"/>
          <w:sz w:val="24"/>
          <w:szCs w:val="24"/>
        </w:rPr>
        <w:tab/>
      </w:r>
      <w:r w:rsidR="005553AB" w:rsidRPr="001B0CFB">
        <w:rPr>
          <w:rStyle w:val="NLLLNUM"/>
          <w:rFonts w:ascii="Times New Roman" w:hAnsi="Times New Roman"/>
          <w:sz w:val="24"/>
          <w:szCs w:val="24"/>
        </w:rPr>
        <w:t>b</w:t>
      </w:r>
      <w:r>
        <w:rPr>
          <w:rStyle w:val="NLLLNUM"/>
          <w:rFonts w:ascii="Times New Roman" w:hAnsi="Times New Roman"/>
          <w:sz w:val="24"/>
          <w:szCs w:val="24"/>
        </w:rPr>
        <w:t>.</w:t>
      </w:r>
      <w:r w:rsidR="005553AB" w:rsidRPr="001B0CFB">
        <w:rPr>
          <w:rStyle w:val="NLLLNUM"/>
          <w:rFonts w:ascii="Times New Roman" w:hAnsi="Times New Roman"/>
          <w:sz w:val="24"/>
          <w:szCs w:val="24"/>
        </w:rPr>
        <w:tab/>
      </w:r>
      <w:r w:rsidR="00102325">
        <w:rPr>
          <w:sz w:val="24"/>
        </w:rPr>
        <w:t>3</w:t>
      </w:r>
      <w:r w:rsidR="005553AB" w:rsidRPr="001B0CFB">
        <w:rPr>
          <w:sz w:val="24"/>
        </w:rPr>
        <w:t>(</w:t>
      </w:r>
      <w:r w:rsidR="005553AB" w:rsidRPr="001B0CFB">
        <w:rPr>
          <w:rStyle w:val="ITAL"/>
          <w:sz w:val="24"/>
        </w:rPr>
        <w:t>h</w:t>
      </w:r>
      <w:r w:rsidR="005553AB" w:rsidRPr="001B0CFB">
        <w:rPr>
          <w:rStyle w:val="SUP"/>
          <w:sz w:val="24"/>
        </w:rPr>
        <w:t>2</w:t>
      </w:r>
      <w:r w:rsidR="005553AB" w:rsidRPr="001B0CFB">
        <w:rPr>
          <w:sz w:val="24"/>
        </w:rPr>
        <w:t xml:space="preserve"> </w:t>
      </w:r>
      <w:r w:rsidR="005553AB" w:rsidRPr="001B0CFB">
        <w:rPr>
          <w:sz w:val="24"/>
        </w:rPr>
        <w:sym w:font="Symbol" w:char="F02D"/>
      </w:r>
      <w:r w:rsidR="005553AB" w:rsidRPr="001B0CFB">
        <w:rPr>
          <w:sz w:val="24"/>
        </w:rPr>
        <w:t xml:space="preserve"> </w:t>
      </w:r>
      <w:r w:rsidR="00102325">
        <w:rPr>
          <w:sz w:val="24"/>
        </w:rPr>
        <w:t>5</w:t>
      </w:r>
      <w:r w:rsidR="005553AB" w:rsidRPr="001B0CFB">
        <w:rPr>
          <w:i/>
          <w:sz w:val="24"/>
        </w:rPr>
        <w:t>h</w:t>
      </w:r>
      <w:r w:rsidR="005553AB" w:rsidRPr="001B0CFB">
        <w:rPr>
          <w:sz w:val="24"/>
        </w:rPr>
        <w:t xml:space="preserve">) </w:t>
      </w:r>
      <w:r>
        <w:rPr>
          <w:sz w:val="24"/>
        </w:rPr>
        <w:t>=</w:t>
      </w:r>
      <w:r w:rsidR="00102325">
        <w:rPr>
          <w:sz w:val="24"/>
        </w:rPr>
        <w:t xml:space="preserve"> 4</w:t>
      </w:r>
      <w:r w:rsidR="005553AB" w:rsidRPr="001B0CFB">
        <w:rPr>
          <w:sz w:val="24"/>
        </w:rPr>
        <w:t>(</w:t>
      </w:r>
      <w:r w:rsidR="005553AB" w:rsidRPr="001B0CFB">
        <w:rPr>
          <w:rStyle w:val="ITAL"/>
          <w:sz w:val="24"/>
        </w:rPr>
        <w:t>h</w:t>
      </w:r>
      <w:r w:rsidR="005553AB" w:rsidRPr="001B0CFB">
        <w:rPr>
          <w:sz w:val="24"/>
        </w:rPr>
        <w:t xml:space="preserve"> </w:t>
      </w:r>
      <w:r w:rsidR="005553AB" w:rsidRPr="001B0CFB">
        <w:rPr>
          <w:sz w:val="24"/>
        </w:rPr>
        <w:sym w:font="Symbol" w:char="F02D"/>
      </w:r>
      <w:r w:rsidR="00102325">
        <w:rPr>
          <w:sz w:val="24"/>
        </w:rPr>
        <w:t xml:space="preserve"> 5</w:t>
      </w:r>
      <w:r w:rsidR="005553AB" w:rsidRPr="001B0CFB">
        <w:rPr>
          <w:sz w:val="24"/>
        </w:rPr>
        <w:t xml:space="preserve">) </w:t>
      </w:r>
    </w:p>
    <w:p w:rsidR="005553AB" w:rsidRPr="001B0CFB" w:rsidRDefault="005553AB" w:rsidP="00952393">
      <w:pPr>
        <w:pStyle w:val="N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Default="005553AB" w:rsidP="00952393">
      <w:pPr>
        <w:pStyle w:val="N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067200" w:rsidRPr="001B0CFB" w:rsidRDefault="00067200" w:rsidP="00952393">
      <w:pPr>
        <w:pStyle w:val="NL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5553AB" w:rsidRDefault="005553AB" w:rsidP="00952393">
      <w:pPr>
        <w:pStyle w:val="NL"/>
        <w:tabs>
          <w:tab w:val="clear" w:pos="288"/>
          <w:tab w:val="left" w:pos="567"/>
          <w:tab w:val="left" w:pos="1560"/>
          <w:tab w:val="left" w:pos="2268"/>
        </w:tabs>
        <w:rPr>
          <w:w w:val="104"/>
          <w:sz w:val="24"/>
        </w:rPr>
      </w:pPr>
      <w:r w:rsidRPr="001B0CFB">
        <w:rPr>
          <w:rStyle w:val="NLLLNUM"/>
          <w:rFonts w:ascii="Times New Roman" w:hAnsi="Times New Roman"/>
          <w:sz w:val="24"/>
          <w:szCs w:val="24"/>
        </w:rPr>
        <w:t>6</w:t>
      </w:r>
      <w:r w:rsidR="001B0CFB">
        <w:rPr>
          <w:rStyle w:val="NLLLNUM"/>
          <w:rFonts w:ascii="Times New Roman" w:hAnsi="Times New Roman"/>
          <w:sz w:val="24"/>
          <w:szCs w:val="24"/>
        </w:rPr>
        <w:t>.</w:t>
      </w:r>
      <w:r w:rsidR="001B0CFB">
        <w:rPr>
          <w:rStyle w:val="NLLLNUM"/>
          <w:rFonts w:ascii="Times New Roman" w:hAnsi="Times New Roman"/>
          <w:sz w:val="24"/>
          <w:szCs w:val="24"/>
        </w:rPr>
        <w:tab/>
      </w:r>
      <w:r w:rsidR="001B0CFB">
        <w:rPr>
          <w:rStyle w:val="NLLLNUM"/>
          <w:rFonts w:ascii="Times New Roman" w:hAnsi="Times New Roman"/>
          <w:sz w:val="24"/>
          <w:szCs w:val="24"/>
        </w:rPr>
        <w:tab/>
      </w:r>
      <w:r w:rsidRPr="001B0CFB">
        <w:rPr>
          <w:w w:val="104"/>
          <w:sz w:val="24"/>
        </w:rPr>
        <w:t>Solve</w:t>
      </w:r>
      <w:r w:rsidR="00675DA9">
        <w:rPr>
          <w:w w:val="104"/>
          <w:sz w:val="24"/>
        </w:rPr>
        <w:t xml:space="preserve"> the following using the CAS calculator:</w:t>
      </w:r>
      <w:r w:rsidRPr="001B0CFB">
        <w:rPr>
          <w:w w:val="104"/>
          <w:sz w:val="24"/>
        </w:rPr>
        <w:t xml:space="preserve"> </w:t>
      </w:r>
      <w:r w:rsidRPr="001B0CFB">
        <w:rPr>
          <w:sz w:val="24"/>
        </w:rPr>
        <w:t>3</w:t>
      </w:r>
      <w:r w:rsidRPr="001B0CFB">
        <w:rPr>
          <w:rStyle w:val="ITAL"/>
          <w:sz w:val="24"/>
        </w:rPr>
        <w:t>q</w:t>
      </w:r>
      <w:r w:rsidRPr="001B0CFB">
        <w:rPr>
          <w:sz w:val="24"/>
          <w:vertAlign w:val="superscript"/>
        </w:rPr>
        <w:t>2</w:t>
      </w:r>
      <w:r w:rsidRPr="001B0CFB">
        <w:rPr>
          <w:sz w:val="24"/>
        </w:rPr>
        <w:t xml:space="preserve"> </w:t>
      </w:r>
      <w:r w:rsidR="00067200">
        <w:rPr>
          <w:sz w:val="24"/>
        </w:rPr>
        <w:t>+2q</w:t>
      </w:r>
      <w:r w:rsidRPr="001B0CFB">
        <w:rPr>
          <w:sz w:val="24"/>
        </w:rPr>
        <w:sym w:font="Symbol" w:char="F02D"/>
      </w:r>
      <w:r w:rsidR="00067200">
        <w:rPr>
          <w:sz w:val="24"/>
        </w:rPr>
        <w:t xml:space="preserve"> 16</w:t>
      </w:r>
      <w:r w:rsidRPr="001B0CFB">
        <w:rPr>
          <w:sz w:val="24"/>
        </w:rPr>
        <w:t xml:space="preserve"> </w:t>
      </w:r>
      <w:r w:rsidR="001B0CFB">
        <w:rPr>
          <w:sz w:val="24"/>
        </w:rPr>
        <w:t>=</w:t>
      </w:r>
      <w:r w:rsidR="001B0CFB" w:rsidRPr="001B0CFB">
        <w:rPr>
          <w:sz w:val="24"/>
        </w:rPr>
        <w:t xml:space="preserve"> </w:t>
      </w:r>
      <w:proofErr w:type="gramStart"/>
      <w:r w:rsidR="001B0CFB" w:rsidRPr="001B0CFB">
        <w:rPr>
          <w:sz w:val="24"/>
        </w:rPr>
        <w:t>0,</w:t>
      </w:r>
      <w:proofErr w:type="gramEnd"/>
      <w:r w:rsidR="001B0CFB" w:rsidRPr="001B0CFB">
        <w:rPr>
          <w:sz w:val="24"/>
        </w:rPr>
        <w:t xml:space="preserve"> show all working</w:t>
      </w:r>
      <w:r w:rsidR="00675DA9">
        <w:rPr>
          <w:sz w:val="24"/>
        </w:rPr>
        <w:t>.</w:t>
      </w:r>
    </w:p>
    <w:p w:rsidR="001B0CFB" w:rsidRDefault="001B0CFB" w:rsidP="00952393">
      <w:pPr>
        <w:pStyle w:val="NL"/>
        <w:tabs>
          <w:tab w:val="clear" w:pos="288"/>
          <w:tab w:val="left" w:pos="567"/>
          <w:tab w:val="left" w:pos="1560"/>
          <w:tab w:val="left" w:pos="2268"/>
        </w:tabs>
        <w:rPr>
          <w:w w:val="104"/>
          <w:sz w:val="24"/>
        </w:rPr>
      </w:pPr>
    </w:p>
    <w:p w:rsidR="00067200" w:rsidRDefault="00067200" w:rsidP="00952393">
      <w:pPr>
        <w:pStyle w:val="NL"/>
        <w:tabs>
          <w:tab w:val="clear" w:pos="288"/>
          <w:tab w:val="left" w:pos="567"/>
          <w:tab w:val="left" w:pos="1560"/>
          <w:tab w:val="left" w:pos="2268"/>
        </w:tabs>
        <w:rPr>
          <w:w w:val="104"/>
          <w:sz w:val="24"/>
        </w:rPr>
      </w:pPr>
    </w:p>
    <w:p w:rsidR="001B0CFB" w:rsidRPr="001B0CFB" w:rsidRDefault="001B0CFB" w:rsidP="00952393">
      <w:pPr>
        <w:pStyle w:val="NL"/>
        <w:tabs>
          <w:tab w:val="clear" w:pos="288"/>
          <w:tab w:val="left" w:pos="567"/>
          <w:tab w:val="left" w:pos="1560"/>
          <w:tab w:val="left" w:pos="2268"/>
        </w:tabs>
        <w:rPr>
          <w:w w:val="104"/>
          <w:sz w:val="24"/>
        </w:rPr>
      </w:pPr>
    </w:p>
    <w:p w:rsidR="005553AB" w:rsidRPr="001B0CFB" w:rsidRDefault="005553AB" w:rsidP="00952393">
      <w:pPr>
        <w:pStyle w:val="NLTOP"/>
        <w:tabs>
          <w:tab w:val="clear" w:pos="288"/>
          <w:tab w:val="left" w:pos="567"/>
          <w:tab w:val="left" w:pos="1560"/>
          <w:tab w:val="left" w:pos="2268"/>
        </w:tabs>
        <w:rPr>
          <w:rStyle w:val="NLLLNUM"/>
          <w:rFonts w:ascii="Times New Roman" w:hAnsi="Times New Roman"/>
          <w:sz w:val="24"/>
          <w:szCs w:val="24"/>
        </w:rPr>
      </w:pPr>
    </w:p>
    <w:p w:rsidR="008B7D71" w:rsidRDefault="005553AB" w:rsidP="00952393">
      <w:pPr>
        <w:tabs>
          <w:tab w:val="left" w:pos="567"/>
          <w:tab w:val="left" w:pos="1560"/>
          <w:tab w:val="left" w:pos="2268"/>
        </w:tabs>
        <w:rPr>
          <w:w w:val="104"/>
        </w:rPr>
      </w:pPr>
      <w:r w:rsidRPr="001B0CFB">
        <w:rPr>
          <w:rStyle w:val="NLLLNUM"/>
          <w:rFonts w:ascii="Times New Roman" w:hAnsi="Times New Roman"/>
          <w:sz w:val="24"/>
          <w:szCs w:val="24"/>
        </w:rPr>
        <w:t>7</w:t>
      </w:r>
      <w:r w:rsidR="001B0CFB">
        <w:rPr>
          <w:rStyle w:val="NLLLNUM"/>
          <w:rFonts w:ascii="Times New Roman" w:hAnsi="Times New Roman"/>
          <w:sz w:val="24"/>
          <w:szCs w:val="24"/>
        </w:rPr>
        <w:t>.</w:t>
      </w:r>
      <w:r w:rsidR="001B0CFB">
        <w:tab/>
      </w:r>
      <w:r w:rsidRPr="001B0CFB">
        <w:t xml:space="preserve">Solve </w:t>
      </w:r>
      <w:r w:rsidR="00675DA9">
        <w:t xml:space="preserve">the following using the CAS calculator: </w:t>
      </w:r>
      <w:r w:rsidRPr="001B0CFB">
        <w:rPr>
          <w:rStyle w:val="ITAL"/>
        </w:rPr>
        <w:t>u</w:t>
      </w:r>
      <w:r w:rsidRPr="001B0CFB">
        <w:rPr>
          <w:rStyle w:val="SUP"/>
        </w:rPr>
        <w:t>2</w:t>
      </w:r>
      <w:r w:rsidRPr="001B0CFB">
        <w:rPr>
          <w:w w:val="104"/>
        </w:rPr>
        <w:t xml:space="preserve"> </w:t>
      </w:r>
      <w:r w:rsidR="001B0CFB">
        <w:rPr>
          <w:w w:val="104"/>
        </w:rPr>
        <w:t>+</w:t>
      </w:r>
      <w:r w:rsidRPr="001B0CFB">
        <w:rPr>
          <w:w w:val="104"/>
        </w:rPr>
        <w:t xml:space="preserve"> 1</w:t>
      </w:r>
      <w:r w:rsidR="00067200">
        <w:rPr>
          <w:w w:val="104"/>
        </w:rPr>
        <w:t>2</w:t>
      </w:r>
      <w:r w:rsidRPr="001B0CFB">
        <w:rPr>
          <w:rStyle w:val="ITAL"/>
        </w:rPr>
        <w:t>u</w:t>
      </w:r>
      <w:r w:rsidRPr="001B0CFB">
        <w:rPr>
          <w:w w:val="104"/>
        </w:rPr>
        <w:t xml:space="preserve"> </w:t>
      </w:r>
      <w:r w:rsidRPr="001B0CFB">
        <w:sym w:font="Symbol" w:char="F02D"/>
      </w:r>
      <w:r w:rsidR="00067200">
        <w:rPr>
          <w:w w:val="104"/>
        </w:rPr>
        <w:t xml:space="preserve"> 36</w:t>
      </w:r>
      <w:r w:rsidRPr="001B0CFB">
        <w:rPr>
          <w:w w:val="104"/>
        </w:rPr>
        <w:t xml:space="preserve"> </w:t>
      </w:r>
      <w:r w:rsidR="001B0CFB">
        <w:rPr>
          <w:w w:val="104"/>
        </w:rPr>
        <w:t>=</w:t>
      </w:r>
      <w:r w:rsidRPr="001B0CFB">
        <w:rPr>
          <w:w w:val="104"/>
        </w:rPr>
        <w:t xml:space="preserve"> </w:t>
      </w:r>
      <w:proofErr w:type="gramStart"/>
      <w:r w:rsidRPr="001B0CFB">
        <w:rPr>
          <w:w w:val="104"/>
        </w:rPr>
        <w:t>0</w:t>
      </w:r>
      <w:r w:rsidR="00675DA9">
        <w:rPr>
          <w:w w:val="104"/>
        </w:rPr>
        <w:t>,</w:t>
      </w:r>
      <w:proofErr w:type="gramEnd"/>
      <w:r w:rsidR="00675DA9">
        <w:rPr>
          <w:w w:val="104"/>
        </w:rPr>
        <w:t xml:space="preserve"> show all working.</w:t>
      </w:r>
    </w:p>
    <w:p w:rsidR="008B7D71" w:rsidRDefault="008B7D71">
      <w:pPr>
        <w:rPr>
          <w:w w:val="104"/>
        </w:rPr>
      </w:pPr>
      <w:r>
        <w:rPr>
          <w:w w:val="104"/>
        </w:rPr>
        <w:br w:type="page"/>
      </w:r>
    </w:p>
    <w:p w:rsidR="008B7D71" w:rsidRDefault="008B7D71" w:rsidP="00952393">
      <w:pPr>
        <w:tabs>
          <w:tab w:val="left" w:pos="567"/>
          <w:tab w:val="left" w:pos="1560"/>
          <w:tab w:val="left" w:pos="2268"/>
        </w:tabs>
      </w:pPr>
    </w:p>
    <w:p w:rsidR="005553AB" w:rsidRDefault="008B7D71" w:rsidP="00952393">
      <w:pPr>
        <w:tabs>
          <w:tab w:val="left" w:pos="567"/>
          <w:tab w:val="left" w:pos="1560"/>
          <w:tab w:val="left" w:pos="2268"/>
        </w:tabs>
      </w:pPr>
      <w:r>
        <w:t>Investigate the following functionality of the TI-</w:t>
      </w:r>
      <w:proofErr w:type="spellStart"/>
      <w:r w:rsidRPr="008B7D71">
        <w:rPr>
          <w:i/>
        </w:rPr>
        <w:t>n</w:t>
      </w:r>
      <w:r>
        <w:t>spire</w:t>
      </w:r>
      <w:proofErr w:type="spellEnd"/>
      <w:r>
        <w:t xml:space="preserve"> CX CAS calculator.  Make sure you have good notes so that you can duplicate what you have leant in the validation test.</w:t>
      </w:r>
    </w:p>
    <w:p w:rsidR="008B7D71" w:rsidRDefault="008B7D71" w:rsidP="00952393">
      <w:pPr>
        <w:tabs>
          <w:tab w:val="left" w:pos="567"/>
          <w:tab w:val="left" w:pos="1560"/>
          <w:tab w:val="left" w:pos="2268"/>
        </w:tabs>
      </w:pPr>
    </w:p>
    <w:p w:rsidR="008B7D71" w:rsidRDefault="008B7D71" w:rsidP="00F8454F">
      <w:pPr>
        <w:tabs>
          <w:tab w:val="left" w:pos="567"/>
          <w:tab w:val="left" w:pos="1560"/>
          <w:tab w:val="left" w:pos="2268"/>
        </w:tabs>
        <w:ind w:left="567" w:hanging="567"/>
      </w:pPr>
      <w:r>
        <w:rPr>
          <w:b/>
        </w:rPr>
        <w:t>8.</w:t>
      </w:r>
      <w:r>
        <w:tab/>
        <w:t>CAS calculators can be used to solve a system of simultaneous equations.  Google will</w:t>
      </w:r>
      <w:r w:rsidR="00F8454F">
        <w:t xml:space="preserve"> bring up lots of results on how to do this.  Record below </w:t>
      </w:r>
      <w:r w:rsidR="00F8454F" w:rsidRPr="00675DA9">
        <w:rPr>
          <w:b/>
        </w:rPr>
        <w:t>how</w:t>
      </w:r>
      <w:r w:rsidR="00F8454F">
        <w:t xml:space="preserve"> you would solve the following equations using a CAS calculator.</w:t>
      </w: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675DA9" w:rsidP="00952393">
      <w:pPr>
        <w:tabs>
          <w:tab w:val="left" w:pos="567"/>
          <w:tab w:val="left" w:pos="1560"/>
          <w:tab w:val="left" w:pos="2268"/>
        </w:tabs>
      </w:pPr>
      <w:r>
        <w:tab/>
      </w:r>
      <w:r>
        <w:tab/>
        <w:t xml:space="preserve">  </w:t>
      </w:r>
      <w:r>
        <w:tab/>
      </w:r>
      <w:r>
        <w:tab/>
        <w:t xml:space="preserve">    2.3x + 7.1</w:t>
      </w:r>
      <w:r w:rsidR="00F8454F">
        <w:t>y = -1</w:t>
      </w: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  <w:r>
        <w:tab/>
      </w:r>
      <w:r>
        <w:tab/>
      </w:r>
      <w:r>
        <w:tab/>
      </w:r>
      <w:r>
        <w:tab/>
        <w:t xml:space="preserve">  1.3x – 16.4y = 17</w:t>
      </w: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Default="00F8454F" w:rsidP="00F8454F">
      <w:pPr>
        <w:tabs>
          <w:tab w:val="left" w:pos="567"/>
          <w:tab w:val="left" w:pos="1560"/>
          <w:tab w:val="left" w:pos="2268"/>
        </w:tabs>
        <w:ind w:left="567" w:hanging="567"/>
      </w:pPr>
      <w:r>
        <w:rPr>
          <w:b/>
        </w:rPr>
        <w:t>9.</w:t>
      </w:r>
      <w:r>
        <w:tab/>
        <w:t>CAS calculators also help you sketch graphs by helping you to find key points.  A cubic graph, for example, has 3 x-intercepts, a y-intercept and two turning points (a maximum turning point and a minimum turning point).  Find out how to draw the following cubic on a CAS calculator and how to determine its key features.</w:t>
      </w:r>
    </w:p>
    <w:p w:rsidR="00F8454F" w:rsidRDefault="00F8454F" w:rsidP="00952393">
      <w:pPr>
        <w:tabs>
          <w:tab w:val="left" w:pos="567"/>
          <w:tab w:val="left" w:pos="1560"/>
          <w:tab w:val="left" w:pos="2268"/>
        </w:tabs>
      </w:pPr>
    </w:p>
    <w:p w:rsidR="00F8454F" w:rsidRPr="007F4798" w:rsidRDefault="00F8454F" w:rsidP="00952393">
      <w:pPr>
        <w:tabs>
          <w:tab w:val="left" w:pos="567"/>
          <w:tab w:val="left" w:pos="1560"/>
          <w:tab w:val="left" w:pos="2268"/>
        </w:tabs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+3</m:t>
          </m:r>
        </m:oMath>
      </m:oMathPara>
    </w:p>
    <w:p w:rsidR="007F4798" w:rsidRDefault="007F4798" w:rsidP="00952393">
      <w:pPr>
        <w:tabs>
          <w:tab w:val="left" w:pos="567"/>
          <w:tab w:val="left" w:pos="1560"/>
          <w:tab w:val="left" w:pos="2268"/>
        </w:tabs>
      </w:pPr>
    </w:p>
    <w:p w:rsidR="007F4798" w:rsidRDefault="007F4798" w:rsidP="00952393">
      <w:pPr>
        <w:tabs>
          <w:tab w:val="left" w:pos="567"/>
          <w:tab w:val="left" w:pos="1560"/>
          <w:tab w:val="left" w:pos="2268"/>
        </w:tabs>
      </w:pPr>
      <w:r>
        <w:tab/>
        <w:t>Key features are:</w:t>
      </w:r>
      <w:r>
        <w:tab/>
      </w:r>
      <w:r w:rsidR="00675DA9">
        <w:tab/>
      </w:r>
      <w:r>
        <w:t>Zero’s (the 3 x-intercepts)</w:t>
      </w:r>
    </w:p>
    <w:p w:rsidR="007F4798" w:rsidRDefault="007F4798" w:rsidP="00952393">
      <w:pPr>
        <w:tabs>
          <w:tab w:val="left" w:pos="567"/>
          <w:tab w:val="left" w:pos="1560"/>
          <w:tab w:val="left" w:pos="2268"/>
        </w:tabs>
      </w:pPr>
      <w:r>
        <w:tab/>
      </w:r>
      <w:r>
        <w:tab/>
      </w:r>
      <w:r>
        <w:tab/>
      </w:r>
      <w:r w:rsidR="00675DA9">
        <w:tab/>
      </w:r>
      <w:r>
        <w:t>Minimum</w:t>
      </w:r>
    </w:p>
    <w:p w:rsidR="007F4798" w:rsidRDefault="007F4798" w:rsidP="00952393">
      <w:pPr>
        <w:tabs>
          <w:tab w:val="left" w:pos="567"/>
          <w:tab w:val="left" w:pos="1560"/>
          <w:tab w:val="left" w:pos="2268"/>
        </w:tabs>
      </w:pPr>
      <w:r>
        <w:tab/>
      </w:r>
      <w:r>
        <w:tab/>
      </w:r>
      <w:r>
        <w:tab/>
      </w:r>
      <w:r w:rsidR="00675DA9">
        <w:tab/>
      </w:r>
      <w:r>
        <w:t>Maximum</w:t>
      </w:r>
    </w:p>
    <w:p w:rsidR="007F4798" w:rsidRDefault="007F4798" w:rsidP="00952393">
      <w:pPr>
        <w:tabs>
          <w:tab w:val="left" w:pos="567"/>
          <w:tab w:val="left" w:pos="1560"/>
          <w:tab w:val="left" w:pos="2268"/>
        </w:tabs>
      </w:pPr>
      <w:r>
        <w:tab/>
      </w:r>
      <w:r>
        <w:tab/>
      </w:r>
      <w:r>
        <w:tab/>
      </w:r>
      <w:r w:rsidR="00675DA9">
        <w:tab/>
      </w:r>
      <w:proofErr w:type="gramStart"/>
      <w:r>
        <w:t>y-intercept</w:t>
      </w:r>
      <w:proofErr w:type="gramEnd"/>
    </w:p>
    <w:p w:rsidR="00675DA9" w:rsidRDefault="00675DA9" w:rsidP="00952393">
      <w:pPr>
        <w:tabs>
          <w:tab w:val="left" w:pos="567"/>
          <w:tab w:val="left" w:pos="1560"/>
          <w:tab w:val="left" w:pos="2268"/>
        </w:tabs>
      </w:pPr>
    </w:p>
    <w:p w:rsidR="007F4798" w:rsidRPr="00F8454F" w:rsidRDefault="007F4798" w:rsidP="00952393">
      <w:pPr>
        <w:tabs>
          <w:tab w:val="left" w:pos="567"/>
          <w:tab w:val="left" w:pos="1560"/>
          <w:tab w:val="left" w:pos="2268"/>
        </w:tabs>
      </w:pPr>
      <w:r>
        <w:tab/>
        <w:t xml:space="preserve">Draw a set of Axis and, with the help of a CAS calculator </w:t>
      </w:r>
      <w:r w:rsidRPr="00675DA9">
        <w:rPr>
          <w:b/>
        </w:rPr>
        <w:t>sketch</w:t>
      </w:r>
      <w:r>
        <w:t xml:space="preserve"> the graph of </w:t>
      </w:r>
      <w:r w:rsidRPr="007F4798">
        <w:rPr>
          <w:i/>
        </w:rPr>
        <w:t>f(x)</w:t>
      </w:r>
      <w:r>
        <w:t>.</w:t>
      </w:r>
    </w:p>
    <w:sectPr w:rsidR="007F4798" w:rsidRPr="00F8454F" w:rsidSect="007979C0">
      <w:footerReference w:type="default" r:id="rId55"/>
      <w:pgSz w:w="12240" w:h="15840" w:code="1"/>
      <w:pgMar w:top="567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39B5" w:rsidRDefault="004E39B5" w:rsidP="007979C0">
      <w:r>
        <w:separator/>
      </w:r>
    </w:p>
  </w:endnote>
  <w:endnote w:type="continuationSeparator" w:id="0">
    <w:p w:rsidR="004E39B5" w:rsidRDefault="004E39B5" w:rsidP="00797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9C0" w:rsidRPr="007979C0" w:rsidRDefault="007979C0" w:rsidP="007979C0">
    <w:pPr>
      <w:pStyle w:val="Footer"/>
      <w:tabs>
        <w:tab w:val="center" w:pos="5160"/>
        <w:tab w:val="right" w:pos="10200"/>
      </w:tabs>
      <w:rPr>
        <w:noProof/>
        <w:sz w:val="16"/>
        <w:szCs w:val="18"/>
      </w:rPr>
    </w:pPr>
    <w:r w:rsidRPr="006B339A">
      <w:rPr>
        <w:sz w:val="16"/>
        <w:szCs w:val="18"/>
      </w:rPr>
      <w:fldChar w:fldCharType="begin"/>
    </w:r>
    <w:r w:rsidRPr="006B339A">
      <w:rPr>
        <w:sz w:val="16"/>
        <w:szCs w:val="18"/>
      </w:rPr>
      <w:instrText xml:space="preserve"> FILENAME </w:instrText>
    </w:r>
    <w:r w:rsidRPr="006B339A">
      <w:rPr>
        <w:sz w:val="16"/>
        <w:szCs w:val="18"/>
      </w:rPr>
      <w:fldChar w:fldCharType="separate"/>
    </w:r>
    <w:r w:rsidR="00EC37F3">
      <w:rPr>
        <w:noProof/>
        <w:sz w:val="16"/>
        <w:szCs w:val="18"/>
      </w:rPr>
      <w:t>Year 10</w:t>
    </w:r>
    <w:r w:rsidR="004D5878">
      <w:rPr>
        <w:noProof/>
        <w:sz w:val="16"/>
        <w:szCs w:val="18"/>
      </w:rPr>
      <w:t xml:space="preserve"> Investigation 2 Instructional Booklet</w:t>
    </w:r>
    <w:r w:rsidRPr="006B339A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  <w:r>
      <w:rPr>
        <w:sz w:val="16"/>
        <w:szCs w:val="18"/>
      </w:rPr>
      <w:tab/>
    </w:r>
    <w:r w:rsidRPr="003C6BF2">
      <w:rPr>
        <w:sz w:val="16"/>
        <w:szCs w:val="18"/>
      </w:rPr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C40CF9">
      <w:rPr>
        <w:noProof/>
        <w:sz w:val="16"/>
        <w:szCs w:val="18"/>
      </w:rPr>
      <w:t>1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C40CF9">
      <w:rPr>
        <w:noProof/>
        <w:sz w:val="16"/>
        <w:szCs w:val="18"/>
      </w:rPr>
      <w:t>8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  <w:r w:rsidR="00293987">
      <w:rPr>
        <w:sz w:val="16"/>
        <w:szCs w:val="18"/>
      </w:rPr>
      <w:tab/>
      <w:t>SB</w:t>
    </w:r>
    <w:r>
      <w:rPr>
        <w:sz w:val="16"/>
        <w:szCs w:val="18"/>
      </w:rPr>
      <w:t>SHS, 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39B5" w:rsidRDefault="004E39B5" w:rsidP="007979C0">
      <w:r>
        <w:separator/>
      </w:r>
    </w:p>
  </w:footnote>
  <w:footnote w:type="continuationSeparator" w:id="0">
    <w:p w:rsidR="004E39B5" w:rsidRDefault="004E39B5" w:rsidP="00797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87581C"/>
    <w:multiLevelType w:val="hybridMultilevel"/>
    <w:tmpl w:val="017440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0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619"/>
    <w:rsid w:val="000364C6"/>
    <w:rsid w:val="00066EB6"/>
    <w:rsid w:val="00067200"/>
    <w:rsid w:val="000A3865"/>
    <w:rsid w:val="000C3E89"/>
    <w:rsid w:val="000C5AEF"/>
    <w:rsid w:val="00102325"/>
    <w:rsid w:val="001978AD"/>
    <w:rsid w:val="001A4873"/>
    <w:rsid w:val="001B0CFB"/>
    <w:rsid w:val="001D6472"/>
    <w:rsid w:val="00257A04"/>
    <w:rsid w:val="00281D2A"/>
    <w:rsid w:val="00293987"/>
    <w:rsid w:val="002A2E6E"/>
    <w:rsid w:val="002B3619"/>
    <w:rsid w:val="002E3520"/>
    <w:rsid w:val="002F0C17"/>
    <w:rsid w:val="00391402"/>
    <w:rsid w:val="003F2077"/>
    <w:rsid w:val="004C565B"/>
    <w:rsid w:val="004D5878"/>
    <w:rsid w:val="004E39B5"/>
    <w:rsid w:val="00507036"/>
    <w:rsid w:val="005553AB"/>
    <w:rsid w:val="005F62CC"/>
    <w:rsid w:val="00675DA9"/>
    <w:rsid w:val="00676169"/>
    <w:rsid w:val="00696C1C"/>
    <w:rsid w:val="007811C2"/>
    <w:rsid w:val="007979C0"/>
    <w:rsid w:val="007B4F5C"/>
    <w:rsid w:val="007C2D94"/>
    <w:rsid w:val="007D4102"/>
    <w:rsid w:val="007F4798"/>
    <w:rsid w:val="008327ED"/>
    <w:rsid w:val="008B7D71"/>
    <w:rsid w:val="008D5A3C"/>
    <w:rsid w:val="00912BC3"/>
    <w:rsid w:val="00952393"/>
    <w:rsid w:val="009549CA"/>
    <w:rsid w:val="00990CCA"/>
    <w:rsid w:val="009A163E"/>
    <w:rsid w:val="009F33EF"/>
    <w:rsid w:val="00A06166"/>
    <w:rsid w:val="00A5319C"/>
    <w:rsid w:val="00A71238"/>
    <w:rsid w:val="00A80C9E"/>
    <w:rsid w:val="00AD5EB8"/>
    <w:rsid w:val="00BA55D9"/>
    <w:rsid w:val="00C277E5"/>
    <w:rsid w:val="00C40CF9"/>
    <w:rsid w:val="00CD7D7B"/>
    <w:rsid w:val="00D46F6C"/>
    <w:rsid w:val="00D84EDA"/>
    <w:rsid w:val="00D90597"/>
    <w:rsid w:val="00DE6D71"/>
    <w:rsid w:val="00DF3E1F"/>
    <w:rsid w:val="00E33701"/>
    <w:rsid w:val="00EC1F5E"/>
    <w:rsid w:val="00EC37F3"/>
    <w:rsid w:val="00F32921"/>
    <w:rsid w:val="00F4719E"/>
    <w:rsid w:val="00F8454F"/>
    <w:rsid w:val="00FF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c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29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BA55D9"/>
    <w:rPr>
      <w:color w:val="0000FF"/>
      <w:u w:val="single"/>
    </w:rPr>
  </w:style>
  <w:style w:type="paragraph" w:styleId="NormalWeb">
    <w:name w:val="Normal (Web)"/>
    <w:basedOn w:val="Normal"/>
    <w:rsid w:val="000A3865"/>
    <w:pPr>
      <w:spacing w:before="100" w:beforeAutospacing="1" w:after="100" w:afterAutospacing="1"/>
    </w:pPr>
  </w:style>
  <w:style w:type="character" w:customStyle="1" w:styleId="larger">
    <w:name w:val="larger"/>
    <w:basedOn w:val="DefaultParagraphFont"/>
    <w:rsid w:val="000A3865"/>
  </w:style>
  <w:style w:type="paragraph" w:styleId="Header">
    <w:name w:val="header"/>
    <w:basedOn w:val="Normal"/>
    <w:link w:val="HeaderChar"/>
    <w:rsid w:val="00EC1F5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locked/>
    <w:rsid w:val="00EC1F5E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rsid w:val="007979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979C0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DF3E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3E1F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DF3E1F"/>
    <w:rPr>
      <w:color w:val="808080"/>
    </w:rPr>
  </w:style>
  <w:style w:type="character" w:customStyle="1" w:styleId="NLLLNUM">
    <w:name w:val="NL_LL_NUM"/>
    <w:uiPriority w:val="1"/>
    <w:qFormat/>
    <w:rsid w:val="005553AB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5553AB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5553AB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ITAL">
    <w:name w:val="ITAL"/>
    <w:rsid w:val="005553AB"/>
    <w:rPr>
      <w:i/>
    </w:rPr>
  </w:style>
  <w:style w:type="character" w:customStyle="1" w:styleId="i-answersitalic">
    <w:name w:val="i - answers italic"/>
    <w:qFormat/>
    <w:rsid w:val="005553AB"/>
    <w:rPr>
      <w:i/>
    </w:rPr>
  </w:style>
  <w:style w:type="paragraph" w:customStyle="1" w:styleId="NLTOP">
    <w:name w:val="NL_TOP"/>
    <w:rsid w:val="005553AB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character" w:customStyle="1" w:styleId="SUP">
    <w:name w:val="SUP"/>
    <w:rsid w:val="005553A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29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BA55D9"/>
    <w:rPr>
      <w:color w:val="0000FF"/>
      <w:u w:val="single"/>
    </w:rPr>
  </w:style>
  <w:style w:type="paragraph" w:styleId="NormalWeb">
    <w:name w:val="Normal (Web)"/>
    <w:basedOn w:val="Normal"/>
    <w:rsid w:val="000A3865"/>
    <w:pPr>
      <w:spacing w:before="100" w:beforeAutospacing="1" w:after="100" w:afterAutospacing="1"/>
    </w:pPr>
  </w:style>
  <w:style w:type="character" w:customStyle="1" w:styleId="larger">
    <w:name w:val="larger"/>
    <w:basedOn w:val="DefaultParagraphFont"/>
    <w:rsid w:val="000A3865"/>
  </w:style>
  <w:style w:type="paragraph" w:styleId="Header">
    <w:name w:val="header"/>
    <w:basedOn w:val="Normal"/>
    <w:link w:val="HeaderChar"/>
    <w:rsid w:val="00EC1F5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locked/>
    <w:rsid w:val="00EC1F5E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rsid w:val="007979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979C0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DF3E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3E1F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DF3E1F"/>
    <w:rPr>
      <w:color w:val="808080"/>
    </w:rPr>
  </w:style>
  <w:style w:type="character" w:customStyle="1" w:styleId="NLLLNUM">
    <w:name w:val="NL_LL_NUM"/>
    <w:uiPriority w:val="1"/>
    <w:qFormat/>
    <w:rsid w:val="005553AB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5553AB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5553AB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ITAL">
    <w:name w:val="ITAL"/>
    <w:rsid w:val="005553AB"/>
    <w:rPr>
      <w:i/>
    </w:rPr>
  </w:style>
  <w:style w:type="character" w:customStyle="1" w:styleId="i-answersitalic">
    <w:name w:val="i - answers italic"/>
    <w:qFormat/>
    <w:rsid w:val="005553AB"/>
    <w:rPr>
      <w:i/>
    </w:rPr>
  </w:style>
  <w:style w:type="paragraph" w:customStyle="1" w:styleId="NLTOP">
    <w:name w:val="NL_TOP"/>
    <w:rsid w:val="005553AB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character" w:customStyle="1" w:styleId="SUP">
    <w:name w:val="SUP"/>
    <w:rsid w:val="005553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16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image" Target="media/image17.png"/><Relationship Id="rId39" Type="http://schemas.openxmlformats.org/officeDocument/2006/relationships/image" Target="media/image25.wmf"/><Relationship Id="rId21" Type="http://schemas.openxmlformats.org/officeDocument/2006/relationships/image" Target="media/image12.png"/><Relationship Id="rId34" Type="http://schemas.openxmlformats.org/officeDocument/2006/relationships/oleObject" Target="embeddings/oleObject4.bin"/><Relationship Id="rId42" Type="http://schemas.openxmlformats.org/officeDocument/2006/relationships/oleObject" Target="embeddings/oleObject8.bin"/><Relationship Id="rId47" Type="http://schemas.openxmlformats.org/officeDocument/2006/relationships/image" Target="media/image29.wmf"/><Relationship Id="rId50" Type="http://schemas.openxmlformats.org/officeDocument/2006/relationships/oleObject" Target="embeddings/oleObject12.bin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emf"/><Relationship Id="rId25" Type="http://schemas.openxmlformats.org/officeDocument/2006/relationships/image" Target="media/image16.png"/><Relationship Id="rId33" Type="http://schemas.openxmlformats.org/officeDocument/2006/relationships/image" Target="media/image22.wmf"/><Relationship Id="rId38" Type="http://schemas.openxmlformats.org/officeDocument/2006/relationships/oleObject" Target="embeddings/oleObject6.bin"/><Relationship Id="rId46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wmf"/><Relationship Id="rId41" Type="http://schemas.openxmlformats.org/officeDocument/2006/relationships/image" Target="media/image26.wmf"/><Relationship Id="rId54" Type="http://schemas.openxmlformats.org/officeDocument/2006/relationships/oleObject" Target="embeddings/oleObject1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image" Target="media/image15.png"/><Relationship Id="rId32" Type="http://schemas.openxmlformats.org/officeDocument/2006/relationships/oleObject" Target="embeddings/oleObject3.bin"/><Relationship Id="rId37" Type="http://schemas.openxmlformats.org/officeDocument/2006/relationships/image" Target="media/image24.wmf"/><Relationship Id="rId40" Type="http://schemas.openxmlformats.org/officeDocument/2006/relationships/oleObject" Target="embeddings/oleObject7.bin"/><Relationship Id="rId45" Type="http://schemas.openxmlformats.org/officeDocument/2006/relationships/image" Target="media/image28.wmf"/><Relationship Id="rId53" Type="http://schemas.openxmlformats.org/officeDocument/2006/relationships/image" Target="media/image32.wmf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oleObject" Target="embeddings/oleObject5.bin"/><Relationship Id="rId49" Type="http://schemas.openxmlformats.org/officeDocument/2006/relationships/image" Target="media/image30.wmf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wmf"/><Relationship Id="rId44" Type="http://schemas.openxmlformats.org/officeDocument/2006/relationships/oleObject" Target="embeddings/oleObject9.bin"/><Relationship Id="rId52" Type="http://schemas.openxmlformats.org/officeDocument/2006/relationships/oleObject" Target="embeddings/oleObject13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oleObject" Target="embeddings/oleObject2.bin"/><Relationship Id="rId35" Type="http://schemas.openxmlformats.org/officeDocument/2006/relationships/image" Target="media/image23.wmf"/><Relationship Id="rId43" Type="http://schemas.openxmlformats.org/officeDocument/2006/relationships/image" Target="media/image27.wmf"/><Relationship Id="rId48" Type="http://schemas.openxmlformats.org/officeDocument/2006/relationships/oleObject" Target="embeddings/oleObject11.bin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FF98BE-7575-40B8-91DC-320D79E5A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362251B2</Template>
  <TotalTime>128</TotalTime>
  <Pages>8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ACM10A INV2 TH</vt:lpstr>
    </vt:vector>
  </TitlesOfParts>
  <Company>DET</Company>
  <LinksUpToDate>false</LinksUpToDate>
  <CharactersWithSpaces>3889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ACM10A INV2 TH</dc:title>
  <dc:creator>John Cook</dc:creator>
  <cp:lastModifiedBy>COOK John</cp:lastModifiedBy>
  <cp:revision>14</cp:revision>
  <cp:lastPrinted>2014-07-24T03:26:00Z</cp:lastPrinted>
  <dcterms:created xsi:type="dcterms:W3CDTF">2014-07-17T04:02:00Z</dcterms:created>
  <dcterms:modified xsi:type="dcterms:W3CDTF">2014-12-01T03:18:00Z</dcterms:modified>
</cp:coreProperties>
</file>