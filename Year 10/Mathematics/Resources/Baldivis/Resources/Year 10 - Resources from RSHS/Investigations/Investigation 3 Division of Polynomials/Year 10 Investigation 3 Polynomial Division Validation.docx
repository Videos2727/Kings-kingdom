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XSpec="center" w:tblpY="-675"/>
        <w:tblW w:w="10548" w:type="dxa"/>
        <w:tblLayout w:type="fixed"/>
        <w:tblLook w:val="01E0" w:firstRow="1" w:lastRow="1" w:firstColumn="1" w:lastColumn="1" w:noHBand="0" w:noVBand="0"/>
      </w:tblPr>
      <w:tblGrid>
        <w:gridCol w:w="1728"/>
        <w:gridCol w:w="6660"/>
        <w:gridCol w:w="2160"/>
      </w:tblGrid>
      <w:tr w:rsidR="00522D48" w:rsidRPr="00BA3BF6" w:rsidTr="00522D48">
        <w:tc>
          <w:tcPr>
            <w:tcW w:w="1728" w:type="dxa"/>
          </w:tcPr>
          <w:p w:rsidR="00522D48" w:rsidRDefault="00522D48" w:rsidP="00522D48">
            <w:pPr>
              <w:pStyle w:val="Header"/>
              <w:tabs>
                <w:tab w:val="center" w:pos="-1980"/>
              </w:tabs>
            </w:pPr>
            <w:r>
              <w:t xml:space="preserve">Name: </w:t>
            </w:r>
          </w:p>
        </w:tc>
        <w:tc>
          <w:tcPr>
            <w:tcW w:w="6660" w:type="dxa"/>
          </w:tcPr>
          <w:p w:rsidR="00522D48" w:rsidRDefault="00522D48" w:rsidP="00522D48">
            <w:pPr>
              <w:pStyle w:val="Header"/>
              <w:tabs>
                <w:tab w:val="center" w:pos="-1980"/>
              </w:tabs>
            </w:pPr>
            <w:r>
              <w:t>___________________________________________________</w:t>
            </w:r>
          </w:p>
        </w:tc>
        <w:tc>
          <w:tcPr>
            <w:tcW w:w="2160" w:type="dxa"/>
          </w:tcPr>
          <w:p w:rsidR="00522D48" w:rsidRDefault="00522D48" w:rsidP="00522D48">
            <w:pPr>
              <w:pStyle w:val="Header"/>
              <w:tabs>
                <w:tab w:val="center" w:pos="-1980"/>
              </w:tabs>
            </w:pPr>
            <w:r w:rsidRPr="00CD0581">
              <w:t xml:space="preserve">Date: </w:t>
            </w:r>
            <w:r w:rsidRPr="00201D71">
              <w:rPr>
                <w:i/>
              </w:rPr>
              <w:t>___________</w:t>
            </w:r>
          </w:p>
        </w:tc>
      </w:tr>
      <w:tr w:rsidR="00522D48" w:rsidRPr="00BA3BF6" w:rsidTr="00522D48">
        <w:tc>
          <w:tcPr>
            <w:tcW w:w="1728" w:type="dxa"/>
          </w:tcPr>
          <w:p w:rsidR="00522D48" w:rsidRPr="00FF088D" w:rsidRDefault="00522D48" w:rsidP="00522D48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AU" w:eastAsia="en-AU"/>
              </w:rPr>
              <w:drawing>
                <wp:anchor distT="0" distB="0" distL="114300" distR="114300" simplePos="0" relativeHeight="251971584" behindDoc="0" locked="0" layoutInCell="1" allowOverlap="1" wp14:anchorId="1E2746E5" wp14:editId="63D78420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59055</wp:posOffset>
                  </wp:positionV>
                  <wp:extent cx="814705" cy="1075690"/>
                  <wp:effectExtent l="0" t="0" r="444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075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22D48" w:rsidRPr="00FF088D" w:rsidRDefault="00522D48" w:rsidP="00522D48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22D48" w:rsidRPr="00FF088D" w:rsidRDefault="00522D48" w:rsidP="00522D48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22D48" w:rsidRPr="00FF088D" w:rsidRDefault="00522D48" w:rsidP="00522D48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22D48" w:rsidRPr="00FF088D" w:rsidRDefault="00522D48" w:rsidP="00522D48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22D48" w:rsidRPr="00FF088D" w:rsidRDefault="00522D48" w:rsidP="00522D48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22D48" w:rsidRPr="00FF088D" w:rsidRDefault="00522D48" w:rsidP="00522D48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22D48" w:rsidRPr="00FF088D" w:rsidRDefault="00522D48" w:rsidP="00522D48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  <w:tc>
          <w:tcPr>
            <w:tcW w:w="6660" w:type="dxa"/>
          </w:tcPr>
          <w:p w:rsidR="00522D48" w:rsidRDefault="00522D48" w:rsidP="00522D48">
            <w:pPr>
              <w:rPr>
                <w:b/>
              </w:rPr>
            </w:pPr>
          </w:p>
          <w:p w:rsidR="00522D48" w:rsidRPr="00397435" w:rsidRDefault="00EE02A5" w:rsidP="00522D48">
            <w:pPr>
              <w:rPr>
                <w:b/>
              </w:rPr>
            </w:pPr>
            <w:r>
              <w:rPr>
                <w:b/>
              </w:rPr>
              <w:t xml:space="preserve">Year 10 </w:t>
            </w:r>
            <w:r w:rsidR="00522D48" w:rsidRPr="00397435">
              <w:rPr>
                <w:b/>
              </w:rPr>
              <w:t>Mathematics</w:t>
            </w:r>
          </w:p>
          <w:p w:rsidR="00522D48" w:rsidRPr="00397435" w:rsidRDefault="00522D48" w:rsidP="00522D48">
            <w:pPr>
              <w:rPr>
                <w:b/>
              </w:rPr>
            </w:pPr>
          </w:p>
          <w:p w:rsidR="00522D48" w:rsidRPr="00397435" w:rsidRDefault="00522D48" w:rsidP="00522D48">
            <w:pPr>
              <w:rPr>
                <w:b/>
              </w:rPr>
            </w:pPr>
            <w:r w:rsidRPr="00397435">
              <w:rPr>
                <w:b/>
              </w:rPr>
              <w:t xml:space="preserve">Investigation </w:t>
            </w:r>
            <w:r>
              <w:rPr>
                <w:b/>
              </w:rPr>
              <w:t>3</w:t>
            </w:r>
            <w:r w:rsidR="00EE02A5">
              <w:rPr>
                <w:b/>
              </w:rPr>
              <w:t>, 2015</w:t>
            </w:r>
          </w:p>
          <w:p w:rsidR="00522D48" w:rsidRPr="00397435" w:rsidRDefault="00522D48" w:rsidP="00522D48">
            <w:pPr>
              <w:rPr>
                <w:b/>
              </w:rPr>
            </w:pPr>
          </w:p>
          <w:p w:rsidR="00522D48" w:rsidRPr="00397435" w:rsidRDefault="00522D48" w:rsidP="00522D48">
            <w:pPr>
              <w:pStyle w:val="Header"/>
              <w:tabs>
                <w:tab w:val="center" w:pos="-1980"/>
              </w:tabs>
              <w:rPr>
                <w:b/>
              </w:rPr>
            </w:pPr>
            <w:r w:rsidRPr="00397435">
              <w:rPr>
                <w:b/>
              </w:rPr>
              <w:t xml:space="preserve">Topic – </w:t>
            </w:r>
            <w:r>
              <w:rPr>
                <w:b/>
              </w:rPr>
              <w:t>Division of Polynomials</w:t>
            </w:r>
          </w:p>
          <w:p w:rsidR="00522D48" w:rsidRPr="00397435" w:rsidRDefault="00522D48" w:rsidP="00522D48">
            <w:pPr>
              <w:pStyle w:val="Header"/>
              <w:tabs>
                <w:tab w:val="center" w:pos="-1980"/>
              </w:tabs>
              <w:rPr>
                <w:b/>
              </w:rPr>
            </w:pPr>
          </w:p>
          <w:p w:rsidR="00522D48" w:rsidRPr="00FF088D" w:rsidRDefault="00522D48" w:rsidP="00522D48">
            <w:pPr>
              <w:pStyle w:val="Header"/>
              <w:tabs>
                <w:tab w:val="center" w:pos="-1980"/>
              </w:tabs>
              <w:rPr>
                <w:b/>
                <w:sz w:val="22"/>
                <w:szCs w:val="22"/>
              </w:rPr>
            </w:pPr>
            <w:r>
              <w:rPr>
                <w:b/>
              </w:rPr>
              <w:t>Validation</w:t>
            </w:r>
            <w:r w:rsidRPr="00397435">
              <w:rPr>
                <w:b/>
              </w:rPr>
              <w:t xml:space="preserve"> Section</w:t>
            </w:r>
          </w:p>
        </w:tc>
        <w:tc>
          <w:tcPr>
            <w:tcW w:w="2160" w:type="dxa"/>
          </w:tcPr>
          <w:p w:rsidR="00522D48" w:rsidRPr="00FF088D" w:rsidRDefault="00522D48" w:rsidP="00522D48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>
              <w:rPr>
                <w:b/>
                <w:noProof/>
                <w:sz w:val="28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allowOverlap="1" wp14:anchorId="5DF49DA9" wp14:editId="0C5134AA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47625</wp:posOffset>
                      </wp:positionV>
                      <wp:extent cx="838200" cy="1201420"/>
                      <wp:effectExtent l="0" t="0" r="19050" b="17780"/>
                      <wp:wrapNone/>
                      <wp:docPr id="4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22D48" w:rsidRPr="00364C0D" w:rsidRDefault="00522D48" w:rsidP="0061342A"/>
                                <w:p w:rsidR="00522D48" w:rsidRPr="00364C0D" w:rsidRDefault="00522D48" w:rsidP="0061342A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:rsidR="00522D48" w:rsidRPr="000B3AA2" w:rsidRDefault="00522D48" w:rsidP="0061342A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7</w:t>
                                  </w:r>
                                  <w:r w:rsidR="00945821">
                                    <w:rPr>
                                      <w:sz w:val="32"/>
                                    </w:rPr>
                                    <w:t>7</w:t>
                                  </w:r>
                                </w:p>
                                <w:p w:rsidR="00522D48" w:rsidRPr="00364C0D" w:rsidRDefault="00522D48" w:rsidP="0061342A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:rsidR="00522D48" w:rsidRPr="00364C0D" w:rsidRDefault="00522D48" w:rsidP="0061342A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:rsidR="00522D48" w:rsidRPr="00364C0D" w:rsidRDefault="00522D48" w:rsidP="0061342A">
                                  <w:pPr>
                                    <w:jc w:val="center"/>
                                  </w:pPr>
                                </w:p>
                                <w:p w:rsidR="00522D48" w:rsidRPr="00364C0D" w:rsidRDefault="00522D48" w:rsidP="0061342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12.4pt;margin-top:3.75pt;width:66pt;height:94.6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">
                      <v:textbox>
                        <w:txbxContent>
                          <w:p w:rsidR="00522D48" w:rsidRPr="00364C0D" w:rsidRDefault="00522D48" w:rsidP="0061342A"/>
                          <w:p w:rsidR="00522D48" w:rsidRPr="00364C0D" w:rsidRDefault="00522D48" w:rsidP="0061342A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522D48" w:rsidRPr="000B3AA2" w:rsidRDefault="00522D48" w:rsidP="0061342A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7</w:t>
                            </w:r>
                            <w:r w:rsidR="00945821">
                              <w:rPr>
                                <w:sz w:val="32"/>
                              </w:rPr>
                              <w:t>7</w:t>
                            </w:r>
                            <w:bookmarkStart w:id="1" w:name="_GoBack"/>
                            <w:bookmarkEnd w:id="1"/>
                          </w:p>
                          <w:p w:rsidR="00522D48" w:rsidRPr="00364C0D" w:rsidRDefault="00522D48" w:rsidP="0061342A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:rsidR="00522D48" w:rsidRPr="00364C0D" w:rsidRDefault="00522D48" w:rsidP="0061342A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:rsidR="00522D48" w:rsidRPr="00364C0D" w:rsidRDefault="00522D48" w:rsidP="0061342A">
                            <w:pPr>
                              <w:jc w:val="center"/>
                            </w:pPr>
                          </w:p>
                          <w:p w:rsidR="00522D48" w:rsidRPr="00364C0D" w:rsidRDefault="00522D48" w:rsidP="0061342A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22D48" w:rsidRPr="00FF088D" w:rsidRDefault="00522D48" w:rsidP="00522D48">
            <w:pPr>
              <w:jc w:val="center"/>
              <w:rPr>
                <w:sz w:val="22"/>
                <w:szCs w:val="22"/>
              </w:rPr>
            </w:pPr>
          </w:p>
        </w:tc>
      </w:tr>
      <w:tr w:rsidR="00522D48" w:rsidRPr="00BA3BF6" w:rsidTr="00522D48">
        <w:trPr>
          <w:trHeight w:val="1715"/>
        </w:trPr>
        <w:tc>
          <w:tcPr>
            <w:tcW w:w="10548" w:type="dxa"/>
            <w:gridSpan w:val="3"/>
            <w:vAlign w:val="center"/>
          </w:tcPr>
          <w:tbl>
            <w:tblPr>
              <w:tblW w:w="10548" w:type="dxa"/>
              <w:jc w:val="center"/>
              <w:tblLayout w:type="fixed"/>
              <w:tblLook w:val="01E0" w:firstRow="1" w:lastRow="1" w:firstColumn="1" w:lastColumn="1" w:noHBand="0" w:noVBand="0"/>
            </w:tblPr>
            <w:tblGrid>
              <w:gridCol w:w="1728"/>
              <w:gridCol w:w="3060"/>
              <w:gridCol w:w="5760"/>
            </w:tblGrid>
            <w:tr w:rsidR="00522D48" w:rsidRPr="00201D71" w:rsidTr="0061342A">
              <w:trPr>
                <w:trHeight w:val="397"/>
                <w:jc w:val="center"/>
              </w:trPr>
              <w:tc>
                <w:tcPr>
                  <w:tcW w:w="1728" w:type="dxa"/>
                  <w:shd w:val="clear" w:color="auto" w:fill="auto"/>
                  <w:vAlign w:val="center"/>
                </w:tcPr>
                <w:p w:rsidR="00522D48" w:rsidRDefault="00522D48" w:rsidP="00522D48">
                  <w:pPr>
                    <w:pStyle w:val="Header"/>
                    <w:framePr w:hSpace="180" w:wrap="around" w:hAnchor="margin" w:xAlign="center" w:y="-675"/>
                    <w:tabs>
                      <w:tab w:val="center" w:pos="-1980"/>
                    </w:tabs>
                  </w:pPr>
                  <w:r w:rsidRPr="00201D71">
                    <w:rPr>
                      <w:b/>
                      <w:bCs/>
                      <w:sz w:val="20"/>
                    </w:rPr>
                    <w:t>Total Time:</w:t>
                  </w:r>
                  <w:r w:rsidRPr="00201D71">
                    <w:rPr>
                      <w:sz w:val="20"/>
                    </w:rPr>
                    <w:t xml:space="preserve"> </w:t>
                  </w:r>
                </w:p>
              </w:tc>
              <w:tc>
                <w:tcPr>
                  <w:tcW w:w="3060" w:type="dxa"/>
                  <w:shd w:val="clear" w:color="auto" w:fill="auto"/>
                  <w:vAlign w:val="center"/>
                </w:tcPr>
                <w:p w:rsidR="00522D48" w:rsidRDefault="00522D48" w:rsidP="00522D48">
                  <w:pPr>
                    <w:pStyle w:val="Header"/>
                    <w:framePr w:hSpace="180" w:wrap="around" w:hAnchor="margin" w:xAlign="center" w:y="-675"/>
                    <w:tabs>
                      <w:tab w:val="center" w:pos="-1980"/>
                    </w:tabs>
                  </w:pPr>
                  <w:r>
                    <w:rPr>
                      <w:b/>
                      <w:i/>
                      <w:sz w:val="28"/>
                    </w:rPr>
                    <w:t>40</w:t>
                  </w:r>
                  <w:r w:rsidRPr="00201D71">
                    <w:rPr>
                      <w:i/>
                      <w:sz w:val="28"/>
                    </w:rPr>
                    <w:t xml:space="preserve"> </w:t>
                  </w:r>
                  <w:r w:rsidRPr="00201D71">
                    <w:rPr>
                      <w:i/>
                      <w:sz w:val="20"/>
                    </w:rPr>
                    <w:t>minutes</w:t>
                  </w:r>
                </w:p>
              </w:tc>
              <w:tc>
                <w:tcPr>
                  <w:tcW w:w="5760" w:type="dxa"/>
                  <w:vMerge w:val="restart"/>
                  <w:shd w:val="clear" w:color="auto" w:fill="auto"/>
                  <w:vAlign w:val="center"/>
                </w:tcPr>
                <w:p w:rsidR="00522D48" w:rsidRPr="00201D71" w:rsidRDefault="00522D48" w:rsidP="00522D48">
                  <w:pPr>
                    <w:framePr w:hSpace="180" w:wrap="around" w:hAnchor="margin" w:xAlign="center" w:y="-675"/>
                    <w:rPr>
                      <w:sz w:val="20"/>
                    </w:rPr>
                  </w:pPr>
                </w:p>
              </w:tc>
            </w:tr>
            <w:tr w:rsidR="00522D48" w:rsidTr="0061342A">
              <w:trPr>
                <w:trHeight w:val="397"/>
                <w:jc w:val="center"/>
              </w:trPr>
              <w:tc>
                <w:tcPr>
                  <w:tcW w:w="1728" w:type="dxa"/>
                  <w:shd w:val="clear" w:color="auto" w:fill="auto"/>
                  <w:vAlign w:val="center"/>
                </w:tcPr>
                <w:p w:rsidR="00522D48" w:rsidRDefault="00522D48" w:rsidP="00522D48">
                  <w:pPr>
                    <w:pStyle w:val="Header"/>
                    <w:framePr w:hSpace="180" w:wrap="around" w:hAnchor="margin" w:xAlign="center" w:y="-675"/>
                    <w:tabs>
                      <w:tab w:val="center" w:pos="-1980"/>
                    </w:tabs>
                  </w:pPr>
                  <w:r w:rsidRPr="00201D71">
                    <w:rPr>
                      <w:b/>
                      <w:sz w:val="20"/>
                    </w:rPr>
                    <w:t>Weighting:</w:t>
                  </w:r>
                  <w:r w:rsidRPr="00201D71">
                    <w:rPr>
                      <w:i/>
                      <w:sz w:val="20"/>
                    </w:rPr>
                    <w:t xml:space="preserve"> </w:t>
                  </w:r>
                </w:p>
              </w:tc>
              <w:tc>
                <w:tcPr>
                  <w:tcW w:w="3060" w:type="dxa"/>
                  <w:shd w:val="clear" w:color="auto" w:fill="auto"/>
                  <w:vAlign w:val="center"/>
                </w:tcPr>
                <w:p w:rsidR="00522D48" w:rsidRDefault="00EE02A5" w:rsidP="00522D48">
                  <w:pPr>
                    <w:pStyle w:val="Header"/>
                    <w:framePr w:hSpace="180" w:wrap="around" w:hAnchor="margin" w:xAlign="center" w:y="-675"/>
                    <w:tabs>
                      <w:tab w:val="center" w:pos="-1980"/>
                    </w:tabs>
                  </w:pPr>
                  <w:r>
                    <w:rPr>
                      <w:i/>
                      <w:sz w:val="20"/>
                    </w:rPr>
                    <w:t>10</w:t>
                  </w:r>
                  <w:r w:rsidR="00522D48">
                    <w:rPr>
                      <w:i/>
                      <w:sz w:val="20"/>
                    </w:rPr>
                    <w:t xml:space="preserve">% </w:t>
                  </w:r>
                  <w:r w:rsidR="00522D48" w:rsidRPr="00201D71">
                    <w:rPr>
                      <w:i/>
                      <w:sz w:val="20"/>
                    </w:rPr>
                    <w:t xml:space="preserve"> of the year.</w:t>
                  </w:r>
                </w:p>
              </w:tc>
              <w:tc>
                <w:tcPr>
                  <w:tcW w:w="5760" w:type="dxa"/>
                  <w:vMerge/>
                  <w:shd w:val="clear" w:color="auto" w:fill="auto"/>
                  <w:vAlign w:val="center"/>
                </w:tcPr>
                <w:p w:rsidR="00522D48" w:rsidRDefault="00522D48" w:rsidP="00522D48">
                  <w:pPr>
                    <w:pStyle w:val="Header"/>
                    <w:framePr w:hSpace="180" w:wrap="around" w:hAnchor="margin" w:xAlign="center" w:y="-675"/>
                    <w:tabs>
                      <w:tab w:val="center" w:pos="-1980"/>
                    </w:tabs>
                  </w:pPr>
                </w:p>
              </w:tc>
            </w:tr>
            <w:tr w:rsidR="00522D48" w:rsidTr="0061342A">
              <w:trPr>
                <w:trHeight w:val="570"/>
                <w:jc w:val="center"/>
              </w:trPr>
              <w:tc>
                <w:tcPr>
                  <w:tcW w:w="1728" w:type="dxa"/>
                  <w:shd w:val="clear" w:color="auto" w:fill="auto"/>
                  <w:vAlign w:val="center"/>
                </w:tcPr>
                <w:p w:rsidR="00522D48" w:rsidRPr="00201D71" w:rsidRDefault="00522D48" w:rsidP="00522D48">
                  <w:pPr>
                    <w:pStyle w:val="Header"/>
                    <w:framePr w:hSpace="180" w:wrap="around" w:hAnchor="margin" w:xAlign="center" w:y="-675"/>
                    <w:tabs>
                      <w:tab w:val="center" w:pos="-1980"/>
                    </w:tabs>
                    <w:rPr>
                      <w:b/>
                      <w:sz w:val="20"/>
                    </w:rPr>
                  </w:pPr>
                  <w:r w:rsidRPr="00201D71">
                    <w:rPr>
                      <w:b/>
                      <w:sz w:val="20"/>
                    </w:rPr>
                    <w:t>Equipment:</w:t>
                  </w:r>
                </w:p>
              </w:tc>
              <w:tc>
                <w:tcPr>
                  <w:tcW w:w="8820" w:type="dxa"/>
                  <w:gridSpan w:val="2"/>
                  <w:shd w:val="clear" w:color="auto" w:fill="auto"/>
                  <w:vAlign w:val="center"/>
                </w:tcPr>
                <w:p w:rsidR="00522D48" w:rsidRDefault="00522D48" w:rsidP="00522D48">
                  <w:pPr>
                    <w:pStyle w:val="Header"/>
                    <w:framePr w:hSpace="180" w:wrap="around" w:hAnchor="margin" w:xAlign="center" w:y="-675"/>
                    <w:tabs>
                      <w:tab w:val="center" w:pos="-1980"/>
                    </w:tabs>
                  </w:pPr>
                  <w:r>
                    <w:t>Division of Polynomials Booklet – complete in-class section</w:t>
                  </w:r>
                </w:p>
                <w:p w:rsidR="00522D48" w:rsidRPr="00522D48" w:rsidRDefault="00522D48" w:rsidP="00522D48">
                  <w:pPr>
                    <w:pStyle w:val="Header"/>
                    <w:framePr w:hSpace="180" w:wrap="around" w:hAnchor="margin" w:xAlign="center" w:y="-675"/>
                    <w:tabs>
                      <w:tab w:val="center" w:pos="-1980"/>
                    </w:tabs>
                    <w:rPr>
                      <w:b/>
                    </w:rPr>
                  </w:pPr>
                  <w:r w:rsidRPr="00522D48">
                    <w:rPr>
                      <w:b/>
                    </w:rPr>
                    <w:t>No Calculators are to be used</w:t>
                  </w:r>
                </w:p>
              </w:tc>
            </w:tr>
          </w:tbl>
          <w:p w:rsidR="00522D48" w:rsidRPr="00FF088D" w:rsidRDefault="00522D48" w:rsidP="00522D48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</w:tr>
    </w:tbl>
    <w:p w:rsidR="00B77744" w:rsidRDefault="0061342A" w:rsidP="00B77744">
      <w:pPr>
        <w:ind w:left="-567" w:right="-755"/>
      </w:pPr>
      <w:r>
        <w:t>U</w:t>
      </w:r>
      <w:r w:rsidR="00B77744">
        <w:t>s</w:t>
      </w:r>
      <w:r>
        <w:t>e</w:t>
      </w:r>
      <w:r w:rsidR="00522D48">
        <w:t xml:space="preserve"> </w:t>
      </w:r>
      <w:r w:rsidR="00B77744">
        <w:t xml:space="preserve">division </w:t>
      </w:r>
      <w:r w:rsidR="00522D48">
        <w:t xml:space="preserve">methods </w:t>
      </w:r>
      <w:r>
        <w:t xml:space="preserve">as detailed in the Booklet to </w:t>
      </w:r>
      <w:r w:rsidR="00522D48">
        <w:t>answering</w:t>
      </w:r>
      <w:r w:rsidR="00B77744">
        <w:t xml:space="preserve"> the following.</w:t>
      </w:r>
      <w:r>
        <w:t xml:space="preserve">  Note</w:t>
      </w:r>
      <w:proofErr w:type="gramStart"/>
      <w:r>
        <w:t>,</w:t>
      </w:r>
      <w:proofErr w:type="gramEnd"/>
      <w:r>
        <w:t xml:space="preserve"> marks will be given for </w:t>
      </w:r>
      <w:r w:rsidRPr="00522D48">
        <w:rPr>
          <w:b/>
        </w:rPr>
        <w:t>each correct line</w:t>
      </w:r>
      <w:r>
        <w:t xml:space="preserve"> of work </w:t>
      </w:r>
      <w:r w:rsidRPr="00522D48">
        <w:rPr>
          <w:b/>
        </w:rPr>
        <w:t>plus the final answer</w:t>
      </w:r>
      <w:r>
        <w:t>.</w:t>
      </w:r>
      <w:r w:rsidR="00522D48">
        <w:t xml:space="preserve">  Use the </w:t>
      </w:r>
      <w:r w:rsidR="00522D48" w:rsidRPr="00522D48">
        <w:rPr>
          <w:b/>
        </w:rPr>
        <w:t>same format</w:t>
      </w:r>
      <w:r w:rsidR="00522D48">
        <w:t xml:space="preserve"> as the examples in the Booklet.</w:t>
      </w:r>
    </w:p>
    <w:p w:rsidR="0061342A" w:rsidRDefault="0061342A" w:rsidP="00B77744">
      <w:pPr>
        <w:ind w:left="-567" w:right="-755"/>
      </w:pPr>
    </w:p>
    <w:p w:rsidR="00B77744" w:rsidRDefault="0061342A" w:rsidP="00B77744">
      <w:pPr>
        <w:pStyle w:val="ListParagraph"/>
        <w:numPr>
          <w:ilvl w:val="0"/>
          <w:numId w:val="3"/>
        </w:numPr>
        <w:ind w:right="-755"/>
      </w:pPr>
      <w:r>
        <w:t>93 ÷ 5</w:t>
      </w:r>
      <w:r w:rsidR="00D529D6">
        <w:t xml:space="preserve">  </w:t>
      </w:r>
      <w:r w:rsidR="00D529D6">
        <w:rPr>
          <w:b/>
        </w:rPr>
        <w:t>(5 marks)</w:t>
      </w:r>
    </w:p>
    <w:p w:rsidR="0061342A" w:rsidRDefault="0061342A" w:rsidP="0061342A">
      <w:pPr>
        <w:ind w:left="-567" w:right="-755"/>
      </w:pPr>
    </w:p>
    <w:p w:rsidR="0061342A" w:rsidRDefault="0061342A" w:rsidP="0061342A">
      <w:pPr>
        <w:ind w:left="-567" w:right="-755"/>
      </w:pPr>
    </w:p>
    <w:p w:rsidR="00D529D6" w:rsidRDefault="00D529D6" w:rsidP="0061342A">
      <w:pPr>
        <w:ind w:left="-567" w:right="-755"/>
      </w:pPr>
    </w:p>
    <w:p w:rsidR="00D529D6" w:rsidRDefault="00D529D6" w:rsidP="0061342A">
      <w:pPr>
        <w:ind w:left="-567" w:right="-755"/>
      </w:pPr>
    </w:p>
    <w:p w:rsidR="00D529D6" w:rsidRDefault="00D529D6" w:rsidP="0061342A">
      <w:pPr>
        <w:ind w:left="-567" w:right="-755"/>
      </w:pPr>
    </w:p>
    <w:p w:rsidR="00D529D6" w:rsidRDefault="00D529D6" w:rsidP="0061342A">
      <w:pPr>
        <w:ind w:left="-567" w:right="-755"/>
      </w:pPr>
    </w:p>
    <w:p w:rsidR="00D529D6" w:rsidRDefault="00D529D6" w:rsidP="0061342A">
      <w:pPr>
        <w:ind w:left="-567" w:right="-755"/>
      </w:pPr>
    </w:p>
    <w:p w:rsidR="0061342A" w:rsidRDefault="0061342A" w:rsidP="0061342A">
      <w:pPr>
        <w:ind w:left="-567" w:right="-755"/>
      </w:pPr>
    </w:p>
    <w:p w:rsidR="0061342A" w:rsidRDefault="0061342A" w:rsidP="0061342A">
      <w:pPr>
        <w:ind w:left="-567" w:right="-755"/>
      </w:pPr>
    </w:p>
    <w:p w:rsidR="0061342A" w:rsidRDefault="0061342A" w:rsidP="0061342A">
      <w:pPr>
        <w:ind w:left="-567" w:right="-755"/>
      </w:pPr>
    </w:p>
    <w:p w:rsidR="00B77744" w:rsidRDefault="0061342A" w:rsidP="00B77744">
      <w:pPr>
        <w:pStyle w:val="ListParagraph"/>
        <w:numPr>
          <w:ilvl w:val="0"/>
          <w:numId w:val="3"/>
        </w:numPr>
        <w:ind w:right="-755"/>
      </w:pPr>
      <w:r>
        <w:t>72</w:t>
      </w:r>
      <w:r w:rsidR="00D529D6">
        <w:t>2</w:t>
      </w:r>
      <w:r w:rsidR="00B77744">
        <w:t xml:space="preserve"> ÷ 3</w:t>
      </w:r>
      <w:r w:rsidR="00D529D6">
        <w:t xml:space="preserve">  </w:t>
      </w:r>
      <w:r w:rsidR="00D529D6">
        <w:rPr>
          <w:b/>
        </w:rPr>
        <w:t>(5 marks)</w:t>
      </w:r>
    </w:p>
    <w:p w:rsidR="00B77744" w:rsidRDefault="00B77744" w:rsidP="00B77744">
      <w:pPr>
        <w:ind w:left="-567" w:right="-755"/>
      </w:pPr>
    </w:p>
    <w:p w:rsidR="00B77744" w:rsidRDefault="00B77744" w:rsidP="00B77744">
      <w:pPr>
        <w:ind w:left="-567" w:right="-755"/>
      </w:pPr>
    </w:p>
    <w:p w:rsidR="00B77744" w:rsidRDefault="00B77744" w:rsidP="00B77744">
      <w:pPr>
        <w:ind w:left="-567" w:right="-755"/>
      </w:pPr>
    </w:p>
    <w:p w:rsidR="00B77744" w:rsidRDefault="00B77744" w:rsidP="00B77744">
      <w:pPr>
        <w:ind w:left="-567" w:right="-755"/>
      </w:pPr>
    </w:p>
    <w:p w:rsidR="00B77744" w:rsidRDefault="00B77744" w:rsidP="00B77744">
      <w:pPr>
        <w:ind w:left="-567" w:right="-755"/>
      </w:pPr>
    </w:p>
    <w:p w:rsidR="00B77744" w:rsidRDefault="00B77744" w:rsidP="00B77744">
      <w:pPr>
        <w:ind w:left="-567" w:right="-755"/>
      </w:pPr>
    </w:p>
    <w:p w:rsidR="00D529D6" w:rsidRDefault="00D529D6" w:rsidP="00B77744">
      <w:pPr>
        <w:ind w:left="-567" w:right="-755"/>
      </w:pPr>
    </w:p>
    <w:p w:rsidR="00D529D6" w:rsidRDefault="00D529D6" w:rsidP="00B77744">
      <w:pPr>
        <w:ind w:left="-567" w:right="-755"/>
      </w:pPr>
    </w:p>
    <w:p w:rsidR="00B77744" w:rsidRDefault="00B77744" w:rsidP="00B77744">
      <w:pPr>
        <w:ind w:left="-567" w:right="-755"/>
      </w:pPr>
    </w:p>
    <w:p w:rsidR="00B77744" w:rsidRDefault="00B77744" w:rsidP="00B77744">
      <w:pPr>
        <w:ind w:left="-567" w:right="-755"/>
      </w:pPr>
    </w:p>
    <w:p w:rsidR="00B77744" w:rsidRDefault="00D529D6" w:rsidP="00B77744">
      <w:pPr>
        <w:pStyle w:val="ListParagraph"/>
        <w:numPr>
          <w:ilvl w:val="0"/>
          <w:numId w:val="3"/>
        </w:numPr>
        <w:ind w:right="-755"/>
      </w:pPr>
      <w:r>
        <w:t>3975</w:t>
      </w:r>
      <w:r w:rsidR="0061342A">
        <w:t xml:space="preserve"> ÷ 7</w:t>
      </w:r>
      <w:r>
        <w:t xml:space="preserve">  </w:t>
      </w:r>
      <w:r>
        <w:rPr>
          <w:b/>
        </w:rPr>
        <w:t>(7 marks)</w:t>
      </w:r>
    </w:p>
    <w:p w:rsidR="0061342A" w:rsidRDefault="0061342A" w:rsidP="0061342A">
      <w:pPr>
        <w:ind w:left="-567" w:right="-755"/>
      </w:pPr>
    </w:p>
    <w:p w:rsidR="0061342A" w:rsidRDefault="0061342A" w:rsidP="0061342A">
      <w:pPr>
        <w:ind w:left="-567" w:right="-755"/>
      </w:pPr>
    </w:p>
    <w:p w:rsidR="0061342A" w:rsidRDefault="0061342A" w:rsidP="0061342A">
      <w:pPr>
        <w:ind w:left="-567" w:right="-755"/>
      </w:pPr>
    </w:p>
    <w:p w:rsidR="0061342A" w:rsidRDefault="0061342A" w:rsidP="0061342A">
      <w:pPr>
        <w:ind w:left="-567" w:right="-755"/>
      </w:pPr>
    </w:p>
    <w:p w:rsidR="0061342A" w:rsidRDefault="0061342A" w:rsidP="0061342A">
      <w:pPr>
        <w:ind w:left="-567" w:right="-755"/>
      </w:pPr>
    </w:p>
    <w:p w:rsidR="0061342A" w:rsidRDefault="0061342A" w:rsidP="0061342A">
      <w:pPr>
        <w:ind w:left="-567" w:right="-755"/>
      </w:pPr>
    </w:p>
    <w:p w:rsidR="0061342A" w:rsidRDefault="0061342A" w:rsidP="0061342A">
      <w:pPr>
        <w:ind w:left="-567" w:right="-755"/>
      </w:pPr>
    </w:p>
    <w:p w:rsidR="00D529D6" w:rsidRDefault="00D529D6" w:rsidP="0061342A">
      <w:pPr>
        <w:ind w:left="-567" w:right="-755"/>
      </w:pPr>
    </w:p>
    <w:p w:rsidR="0061342A" w:rsidRDefault="0061342A" w:rsidP="0061342A">
      <w:pPr>
        <w:ind w:left="-567" w:right="-755"/>
      </w:pPr>
    </w:p>
    <w:p w:rsidR="0061342A" w:rsidRDefault="0061342A" w:rsidP="0061342A">
      <w:pPr>
        <w:ind w:left="-567" w:right="-755"/>
      </w:pPr>
    </w:p>
    <w:p w:rsidR="0061342A" w:rsidRDefault="0061342A" w:rsidP="0061342A">
      <w:pPr>
        <w:ind w:left="-567" w:right="-755"/>
      </w:pPr>
    </w:p>
    <w:p w:rsidR="0061342A" w:rsidRDefault="0061342A" w:rsidP="00B77744">
      <w:pPr>
        <w:pStyle w:val="ListParagraph"/>
        <w:numPr>
          <w:ilvl w:val="0"/>
          <w:numId w:val="3"/>
        </w:numPr>
        <w:ind w:right="-755"/>
      </w:pPr>
      <w:r>
        <w:lastRenderedPageBreak/>
        <w:t>87528 ÷ 5</w:t>
      </w:r>
      <w:r w:rsidR="00D529D6">
        <w:t xml:space="preserve">  </w:t>
      </w:r>
      <w:r w:rsidR="00D529D6">
        <w:rPr>
          <w:b/>
        </w:rPr>
        <w:t>(9 marks)</w:t>
      </w:r>
    </w:p>
    <w:p w:rsidR="00552E8E" w:rsidRDefault="00552E8E" w:rsidP="005975CD">
      <w:pPr>
        <w:ind w:left="-567" w:right="-755"/>
      </w:pPr>
    </w:p>
    <w:p w:rsidR="00B77744" w:rsidRDefault="00B77744" w:rsidP="005975CD">
      <w:pPr>
        <w:ind w:left="-567" w:right="-755"/>
      </w:pPr>
    </w:p>
    <w:p w:rsidR="00D529D6" w:rsidRDefault="00D529D6" w:rsidP="005975CD">
      <w:pPr>
        <w:ind w:left="-567" w:right="-755"/>
      </w:pPr>
    </w:p>
    <w:p w:rsidR="00D529D6" w:rsidRDefault="00D529D6" w:rsidP="005975CD">
      <w:pPr>
        <w:ind w:left="-567" w:right="-755"/>
      </w:pPr>
    </w:p>
    <w:p w:rsidR="00D529D6" w:rsidRDefault="00D529D6" w:rsidP="005975CD">
      <w:pPr>
        <w:ind w:left="-567" w:right="-755"/>
      </w:pPr>
    </w:p>
    <w:p w:rsidR="00D529D6" w:rsidRDefault="00D529D6" w:rsidP="005975CD">
      <w:pPr>
        <w:ind w:left="-567" w:right="-755"/>
      </w:pPr>
    </w:p>
    <w:p w:rsidR="00D529D6" w:rsidRDefault="00D529D6" w:rsidP="005975CD">
      <w:pPr>
        <w:ind w:left="-567" w:right="-755"/>
      </w:pPr>
    </w:p>
    <w:p w:rsidR="00B77744" w:rsidRDefault="00B77744" w:rsidP="005975CD">
      <w:pPr>
        <w:ind w:left="-567" w:right="-755"/>
      </w:pPr>
    </w:p>
    <w:p w:rsidR="00D529D6" w:rsidRDefault="00D529D6" w:rsidP="005975CD">
      <w:pPr>
        <w:ind w:left="-567" w:right="-755"/>
      </w:pPr>
    </w:p>
    <w:p w:rsidR="00D529D6" w:rsidRDefault="00D529D6" w:rsidP="005975CD">
      <w:pPr>
        <w:ind w:left="-567" w:right="-755"/>
      </w:pPr>
    </w:p>
    <w:p w:rsidR="00B77744" w:rsidRDefault="00B77744" w:rsidP="005975CD">
      <w:pPr>
        <w:ind w:left="-567" w:right="-755"/>
      </w:pPr>
    </w:p>
    <w:p w:rsidR="00B77744" w:rsidRDefault="00B77744" w:rsidP="005975CD">
      <w:pPr>
        <w:ind w:left="-567" w:right="-755"/>
      </w:pPr>
    </w:p>
    <w:p w:rsidR="00E81FCE" w:rsidRDefault="00552132" w:rsidP="00226DF6">
      <w:pPr>
        <w:pStyle w:val="ListParagraph"/>
        <w:numPr>
          <w:ilvl w:val="0"/>
          <w:numId w:val="3"/>
        </w:numPr>
        <w:ind w:right="-755"/>
      </w:pPr>
      <w:r>
        <w:t xml:space="preserve">Divide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-x-5</m:t>
        </m:r>
      </m:oMath>
      <w:r>
        <w:t xml:space="preserve"> by </w:t>
      </w:r>
      <w:r>
        <w:rPr>
          <w:i/>
        </w:rPr>
        <w:t>x</w:t>
      </w:r>
      <w:r w:rsidR="006E716B">
        <w:t xml:space="preserve"> +</w:t>
      </w:r>
      <w:r w:rsidR="0079773C">
        <w:t xml:space="preserve"> 2</w:t>
      </w:r>
      <w:r w:rsidR="00D529D6">
        <w:t xml:space="preserve">  </w:t>
      </w:r>
      <w:r w:rsidR="00D529D6">
        <w:rPr>
          <w:b/>
        </w:rPr>
        <w:t xml:space="preserve">(8 marks, </w:t>
      </w:r>
      <w:r w:rsidR="00945821">
        <w:rPr>
          <w:b/>
        </w:rPr>
        <w:t>4</w:t>
      </w:r>
      <w:r w:rsidR="00D529D6">
        <w:rPr>
          <w:b/>
        </w:rPr>
        <w:t xml:space="preserve"> working, </w:t>
      </w:r>
      <w:r w:rsidR="00945821">
        <w:rPr>
          <w:b/>
        </w:rPr>
        <w:t>2</w:t>
      </w:r>
      <w:r w:rsidR="00D529D6">
        <w:rPr>
          <w:b/>
        </w:rPr>
        <w:t xml:space="preserve"> layout, </w:t>
      </w:r>
      <w:r w:rsidR="00945821">
        <w:rPr>
          <w:b/>
        </w:rPr>
        <w:t>2</w:t>
      </w:r>
      <w:r w:rsidR="00D529D6">
        <w:rPr>
          <w:b/>
        </w:rPr>
        <w:t xml:space="preserve"> answer)</w:t>
      </w:r>
    </w:p>
    <w:p w:rsidR="00226DF6" w:rsidRDefault="00226DF6" w:rsidP="00226DF6">
      <w:pPr>
        <w:ind w:left="-567" w:right="-755"/>
        <w:rPr>
          <w:b/>
        </w:rPr>
      </w:pPr>
    </w:p>
    <w:p w:rsidR="003D55EA" w:rsidRDefault="003D55EA" w:rsidP="00226DF6">
      <w:pPr>
        <w:ind w:left="-567" w:right="-755"/>
        <w:rPr>
          <w:b/>
        </w:rPr>
      </w:pPr>
    </w:p>
    <w:p w:rsidR="00B0326C" w:rsidRDefault="00B0326C" w:rsidP="00226DF6">
      <w:pPr>
        <w:ind w:left="-567" w:right="-755"/>
        <w:rPr>
          <w:b/>
        </w:rPr>
      </w:pPr>
    </w:p>
    <w:p w:rsidR="00B0326C" w:rsidRDefault="00B0326C" w:rsidP="00226DF6">
      <w:pPr>
        <w:ind w:left="-567" w:right="-755"/>
        <w:rPr>
          <w:b/>
        </w:rPr>
      </w:pPr>
    </w:p>
    <w:p w:rsidR="00B0326C" w:rsidRDefault="00B0326C" w:rsidP="00226DF6">
      <w:pPr>
        <w:ind w:left="-567" w:right="-755"/>
        <w:rPr>
          <w:b/>
        </w:rPr>
      </w:pPr>
    </w:p>
    <w:p w:rsidR="00B0326C" w:rsidRDefault="00B0326C" w:rsidP="00226DF6">
      <w:pPr>
        <w:ind w:left="-567" w:right="-755"/>
        <w:rPr>
          <w:b/>
        </w:rPr>
      </w:pPr>
    </w:p>
    <w:p w:rsidR="00B0326C" w:rsidRDefault="00B0326C" w:rsidP="00226DF6">
      <w:pPr>
        <w:ind w:left="-567" w:right="-755"/>
        <w:rPr>
          <w:b/>
        </w:rPr>
      </w:pPr>
    </w:p>
    <w:p w:rsidR="00B0326C" w:rsidRDefault="00B0326C" w:rsidP="00226DF6">
      <w:pPr>
        <w:ind w:left="-567" w:right="-755"/>
        <w:rPr>
          <w:b/>
        </w:rPr>
      </w:pPr>
    </w:p>
    <w:p w:rsidR="00B0326C" w:rsidRDefault="00B0326C" w:rsidP="00226DF6">
      <w:pPr>
        <w:ind w:left="-567" w:right="-755"/>
        <w:rPr>
          <w:b/>
        </w:rPr>
      </w:pPr>
    </w:p>
    <w:p w:rsidR="00B0326C" w:rsidRDefault="00B0326C" w:rsidP="00226DF6">
      <w:pPr>
        <w:ind w:left="-567" w:right="-755"/>
        <w:rPr>
          <w:b/>
        </w:rPr>
      </w:pPr>
    </w:p>
    <w:p w:rsidR="00D529D6" w:rsidRDefault="00D529D6" w:rsidP="00226DF6">
      <w:pPr>
        <w:ind w:left="-567" w:right="-755"/>
        <w:rPr>
          <w:b/>
        </w:rPr>
      </w:pPr>
    </w:p>
    <w:p w:rsidR="00B0326C" w:rsidRDefault="00B0326C" w:rsidP="00226DF6">
      <w:pPr>
        <w:ind w:left="-567" w:right="-755"/>
        <w:rPr>
          <w:b/>
        </w:rPr>
      </w:pPr>
    </w:p>
    <w:p w:rsidR="00B0326C" w:rsidRDefault="00B0326C" w:rsidP="00226DF6">
      <w:pPr>
        <w:ind w:left="-567" w:right="-755"/>
        <w:rPr>
          <w:b/>
        </w:rPr>
      </w:pPr>
    </w:p>
    <w:p w:rsidR="00B0326C" w:rsidRDefault="00B0326C" w:rsidP="00226DF6">
      <w:pPr>
        <w:ind w:left="-567" w:right="-755"/>
        <w:rPr>
          <w:b/>
        </w:rPr>
      </w:pPr>
    </w:p>
    <w:p w:rsidR="00B0326C" w:rsidRDefault="00B0326C" w:rsidP="00226DF6">
      <w:pPr>
        <w:ind w:left="-567" w:right="-755"/>
        <w:rPr>
          <w:b/>
        </w:rPr>
      </w:pPr>
    </w:p>
    <w:p w:rsidR="00B0326C" w:rsidRDefault="00B0326C" w:rsidP="00226DF6">
      <w:pPr>
        <w:ind w:left="-567" w:right="-755"/>
        <w:rPr>
          <w:b/>
        </w:rPr>
      </w:pPr>
    </w:p>
    <w:p w:rsidR="003D55EA" w:rsidRPr="00226DF6" w:rsidRDefault="003D55EA" w:rsidP="00226DF6">
      <w:pPr>
        <w:ind w:left="-567" w:right="-755"/>
        <w:rPr>
          <w:b/>
        </w:rPr>
      </w:pPr>
    </w:p>
    <w:p w:rsidR="0079773C" w:rsidRDefault="00552132" w:rsidP="0079773C">
      <w:pPr>
        <w:pStyle w:val="ListParagraph"/>
        <w:numPr>
          <w:ilvl w:val="0"/>
          <w:numId w:val="3"/>
        </w:numPr>
        <w:ind w:right="-755"/>
      </w:pPr>
      <w:r>
        <w:t xml:space="preserve">Divide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-7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+5x-1</m:t>
        </m:r>
      </m:oMath>
      <w:r>
        <w:t xml:space="preserve"> by </w:t>
      </w:r>
      <w:r>
        <w:rPr>
          <w:i/>
        </w:rPr>
        <w:t>x</w:t>
      </w:r>
      <w:r>
        <w:t xml:space="preserve"> + </w:t>
      </w:r>
      <w:r w:rsidR="00B0326C">
        <w:t>1</w:t>
      </w:r>
      <w:r w:rsidR="00D529D6">
        <w:t xml:space="preserve">  </w:t>
      </w:r>
      <w:r w:rsidR="00D529D6">
        <w:rPr>
          <w:b/>
        </w:rPr>
        <w:t xml:space="preserve">(10 marks, </w:t>
      </w:r>
      <w:r w:rsidR="00945821">
        <w:rPr>
          <w:b/>
        </w:rPr>
        <w:t>6</w:t>
      </w:r>
      <w:r w:rsidR="00D529D6">
        <w:rPr>
          <w:b/>
        </w:rPr>
        <w:t xml:space="preserve"> working, </w:t>
      </w:r>
      <w:r w:rsidR="00945821">
        <w:rPr>
          <w:b/>
        </w:rPr>
        <w:t>2</w:t>
      </w:r>
      <w:r w:rsidR="00D529D6">
        <w:rPr>
          <w:b/>
        </w:rPr>
        <w:t xml:space="preserve"> layout, </w:t>
      </w:r>
      <w:r w:rsidR="00945821">
        <w:rPr>
          <w:b/>
        </w:rPr>
        <w:t>2</w:t>
      </w:r>
      <w:r w:rsidR="00D529D6">
        <w:rPr>
          <w:b/>
        </w:rPr>
        <w:t xml:space="preserve"> answer)</w:t>
      </w:r>
    </w:p>
    <w:p w:rsidR="0079773C" w:rsidRDefault="0079773C" w:rsidP="0079773C">
      <w:pPr>
        <w:ind w:left="-567" w:right="-755"/>
      </w:pPr>
    </w:p>
    <w:p w:rsidR="0079773C" w:rsidRDefault="0079773C" w:rsidP="0079773C">
      <w:pPr>
        <w:ind w:left="-567" w:right="-755"/>
      </w:pPr>
    </w:p>
    <w:p w:rsidR="0079773C" w:rsidRDefault="0079773C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D529D6" w:rsidRDefault="00D529D6" w:rsidP="0079773C">
      <w:pPr>
        <w:ind w:left="-567" w:right="-755"/>
      </w:pPr>
    </w:p>
    <w:p w:rsidR="00D529D6" w:rsidRDefault="00D529D6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79773C" w:rsidRDefault="0079773C" w:rsidP="0079773C">
      <w:pPr>
        <w:ind w:left="-567" w:right="-755"/>
      </w:pPr>
    </w:p>
    <w:p w:rsidR="00226DF6" w:rsidRDefault="00552132" w:rsidP="00226DF6">
      <w:pPr>
        <w:pStyle w:val="ListParagraph"/>
        <w:numPr>
          <w:ilvl w:val="0"/>
          <w:numId w:val="3"/>
        </w:numPr>
        <w:ind w:right="-755"/>
      </w:pPr>
      <w:r>
        <w:lastRenderedPageBreak/>
        <w:t xml:space="preserve">Divide </w:t>
      </w:r>
      <m:oMath>
        <m:r>
          <w:rPr>
            <w:rFonts w:ascii="Cambria Math" w:hAnsi="Cambria Math"/>
          </w:rPr>
          <m:t>11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+6x+2</m:t>
        </m:r>
      </m:oMath>
      <w:r>
        <w:t xml:space="preserve"> by </w:t>
      </w:r>
      <w:r>
        <w:rPr>
          <w:i/>
        </w:rPr>
        <w:t>x</w:t>
      </w:r>
      <w:r>
        <w:t xml:space="preserve"> </w:t>
      </w:r>
      <w:r w:rsidR="00B0326C">
        <w:t>– 1</w:t>
      </w:r>
      <w:r w:rsidR="00D529D6">
        <w:t xml:space="preserve">  </w:t>
      </w:r>
      <w:r w:rsidR="00D529D6">
        <w:rPr>
          <w:b/>
        </w:rPr>
        <w:t>(1</w:t>
      </w:r>
      <w:r w:rsidR="00945821">
        <w:rPr>
          <w:b/>
        </w:rPr>
        <w:t>0</w:t>
      </w:r>
      <w:r w:rsidR="00D529D6">
        <w:rPr>
          <w:b/>
        </w:rPr>
        <w:t xml:space="preserve"> marks, </w:t>
      </w:r>
      <w:r w:rsidR="00945821">
        <w:rPr>
          <w:b/>
        </w:rPr>
        <w:t>6</w:t>
      </w:r>
      <w:r w:rsidR="00D529D6">
        <w:rPr>
          <w:b/>
        </w:rPr>
        <w:t xml:space="preserve"> working, </w:t>
      </w:r>
      <w:r w:rsidR="00945821">
        <w:rPr>
          <w:b/>
        </w:rPr>
        <w:t>2</w:t>
      </w:r>
      <w:r w:rsidR="00D529D6">
        <w:rPr>
          <w:b/>
        </w:rPr>
        <w:t xml:space="preserve"> layout, </w:t>
      </w:r>
      <w:r w:rsidR="00945821">
        <w:rPr>
          <w:b/>
        </w:rPr>
        <w:t>2</w:t>
      </w:r>
      <w:r w:rsidR="00D529D6">
        <w:rPr>
          <w:b/>
        </w:rPr>
        <w:t xml:space="preserve"> answer)</w:t>
      </w:r>
    </w:p>
    <w:p w:rsidR="00226DF6" w:rsidRDefault="00226DF6" w:rsidP="00226DF6">
      <w:pPr>
        <w:ind w:left="-567" w:right="-755"/>
      </w:pPr>
    </w:p>
    <w:p w:rsidR="003D55EA" w:rsidRDefault="003D55EA" w:rsidP="00226DF6">
      <w:pPr>
        <w:ind w:left="-567" w:right="-755"/>
      </w:pPr>
    </w:p>
    <w:p w:rsidR="003D55EA" w:rsidRDefault="003D55EA" w:rsidP="00226DF6">
      <w:pPr>
        <w:ind w:left="-567" w:right="-755"/>
      </w:pPr>
    </w:p>
    <w:p w:rsidR="003D55EA" w:rsidRDefault="003D55EA" w:rsidP="00226DF6">
      <w:pPr>
        <w:ind w:left="-567" w:right="-755"/>
      </w:pPr>
    </w:p>
    <w:p w:rsidR="00E81FCE" w:rsidRDefault="00E81FCE" w:rsidP="005975CD">
      <w:pPr>
        <w:ind w:left="-567" w:right="-755"/>
      </w:pPr>
    </w:p>
    <w:p w:rsidR="00D529D6" w:rsidRDefault="00D529D6" w:rsidP="005975CD">
      <w:pPr>
        <w:ind w:left="-567" w:right="-755"/>
      </w:pPr>
    </w:p>
    <w:p w:rsidR="00D529D6" w:rsidRDefault="00D529D6" w:rsidP="005975CD">
      <w:pPr>
        <w:ind w:left="-567" w:right="-755"/>
      </w:pPr>
    </w:p>
    <w:p w:rsidR="00D529D6" w:rsidRDefault="00D529D6" w:rsidP="005975CD">
      <w:pPr>
        <w:ind w:left="-567" w:right="-755"/>
      </w:pPr>
    </w:p>
    <w:p w:rsidR="00D529D6" w:rsidRDefault="00D529D6" w:rsidP="005975CD">
      <w:pPr>
        <w:ind w:left="-567" w:right="-755"/>
      </w:pPr>
    </w:p>
    <w:p w:rsidR="00D529D6" w:rsidRDefault="00D529D6" w:rsidP="005975CD">
      <w:pPr>
        <w:ind w:left="-567" w:right="-755"/>
      </w:pPr>
    </w:p>
    <w:p w:rsidR="00D529D6" w:rsidRDefault="00D529D6" w:rsidP="005975CD">
      <w:pPr>
        <w:ind w:left="-567" w:right="-755"/>
      </w:pPr>
    </w:p>
    <w:p w:rsidR="00D529D6" w:rsidRDefault="00D529D6" w:rsidP="005975CD">
      <w:pPr>
        <w:ind w:left="-567" w:right="-755"/>
      </w:pPr>
    </w:p>
    <w:p w:rsidR="00D529D6" w:rsidRDefault="00D529D6" w:rsidP="005975CD">
      <w:pPr>
        <w:ind w:left="-567" w:right="-755"/>
      </w:pPr>
    </w:p>
    <w:p w:rsidR="00D529D6" w:rsidRDefault="00D529D6" w:rsidP="005975CD">
      <w:pPr>
        <w:ind w:left="-567" w:right="-755"/>
      </w:pPr>
    </w:p>
    <w:p w:rsidR="00D529D6" w:rsidRDefault="00D529D6" w:rsidP="005975CD">
      <w:pPr>
        <w:ind w:left="-567" w:right="-755"/>
      </w:pPr>
    </w:p>
    <w:p w:rsidR="00D529D6" w:rsidRDefault="00D529D6" w:rsidP="005975CD">
      <w:pPr>
        <w:ind w:left="-567" w:right="-755"/>
      </w:pPr>
    </w:p>
    <w:p w:rsidR="00D529D6" w:rsidRDefault="00D529D6" w:rsidP="005975CD">
      <w:pPr>
        <w:ind w:left="-567" w:right="-755"/>
      </w:pPr>
    </w:p>
    <w:p w:rsidR="00E81FCE" w:rsidRDefault="00E81FCE" w:rsidP="005975CD">
      <w:pPr>
        <w:ind w:left="-567" w:right="-755"/>
      </w:pPr>
    </w:p>
    <w:p w:rsidR="00E81FCE" w:rsidRDefault="00E81FCE" w:rsidP="005975CD">
      <w:pPr>
        <w:ind w:left="-567" w:right="-755"/>
      </w:pPr>
    </w:p>
    <w:p w:rsidR="00E81FCE" w:rsidRDefault="00E81FCE" w:rsidP="005975CD">
      <w:pPr>
        <w:ind w:left="-567" w:right="-755"/>
      </w:pPr>
    </w:p>
    <w:p w:rsidR="00B0326C" w:rsidRDefault="00B0326C" w:rsidP="005975CD">
      <w:pPr>
        <w:ind w:left="-567" w:right="-755"/>
      </w:pPr>
    </w:p>
    <w:p w:rsidR="00B0326C" w:rsidRDefault="00B0326C" w:rsidP="005975CD">
      <w:pPr>
        <w:ind w:left="-567" w:right="-755"/>
      </w:pPr>
    </w:p>
    <w:p w:rsidR="00B0326C" w:rsidRDefault="00B0326C" w:rsidP="005975CD">
      <w:pPr>
        <w:ind w:left="-567" w:right="-755"/>
      </w:pPr>
    </w:p>
    <w:p w:rsidR="00B0326C" w:rsidRDefault="00B0326C" w:rsidP="005975CD">
      <w:pPr>
        <w:ind w:left="-567" w:right="-755"/>
      </w:pPr>
    </w:p>
    <w:p w:rsidR="001D0EF7" w:rsidRDefault="00815DC0" w:rsidP="001D0EF7">
      <w:pPr>
        <w:pStyle w:val="ListParagraph"/>
        <w:numPr>
          <w:ilvl w:val="0"/>
          <w:numId w:val="3"/>
        </w:numPr>
        <w:ind w:right="-755"/>
      </w:pPr>
      <w:r>
        <w:t xml:space="preserve">Show that </w:t>
      </w:r>
      <w:r w:rsidRPr="001D0EF7">
        <w:rPr>
          <w:i/>
        </w:rPr>
        <w:t xml:space="preserve">x </w:t>
      </w:r>
      <w:r>
        <w:t xml:space="preserve">– 2 </w:t>
      </w:r>
      <w:bookmarkStart w:id="0" w:name="_GoBack"/>
      <w:bookmarkEnd w:id="0"/>
      <w:r>
        <w:t xml:space="preserve">and </w:t>
      </w:r>
      <w:r w:rsidRPr="001D0EF7">
        <w:rPr>
          <w:i/>
        </w:rPr>
        <w:t xml:space="preserve">x </w:t>
      </w:r>
      <w:r>
        <w:t xml:space="preserve">– 1 are both factors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-10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+8</m:t>
        </m:r>
      </m:oMath>
      <w:r>
        <w:t xml:space="preserve"> </w:t>
      </w:r>
      <w:r w:rsidR="00D529D6">
        <w:rPr>
          <w:b/>
        </w:rPr>
        <w:t>(8 marks)</w:t>
      </w:r>
    </w:p>
    <w:p w:rsidR="0079773C" w:rsidRDefault="0079773C" w:rsidP="0079773C">
      <w:pPr>
        <w:ind w:left="-567" w:right="-755"/>
      </w:pPr>
    </w:p>
    <w:p w:rsidR="0079773C" w:rsidRDefault="0079773C" w:rsidP="0079773C">
      <w:pPr>
        <w:ind w:left="-567" w:right="-755"/>
      </w:pPr>
    </w:p>
    <w:p w:rsidR="0079773C" w:rsidRDefault="0079773C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D529D6" w:rsidRDefault="00D529D6" w:rsidP="0079773C">
      <w:pPr>
        <w:ind w:left="-567" w:right="-755"/>
      </w:pPr>
    </w:p>
    <w:p w:rsidR="00D529D6" w:rsidRDefault="00D529D6" w:rsidP="0079773C">
      <w:pPr>
        <w:ind w:left="-567" w:right="-755"/>
      </w:pPr>
    </w:p>
    <w:p w:rsidR="00D529D6" w:rsidRDefault="00D529D6" w:rsidP="0079773C">
      <w:pPr>
        <w:ind w:left="-567" w:right="-755"/>
      </w:pPr>
    </w:p>
    <w:p w:rsidR="00D529D6" w:rsidRDefault="00D529D6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B0326C" w:rsidRDefault="00B0326C" w:rsidP="0079773C">
      <w:pPr>
        <w:ind w:left="-567" w:right="-755"/>
      </w:pPr>
    </w:p>
    <w:p w:rsidR="00D529D6" w:rsidRDefault="00D529D6" w:rsidP="0079773C">
      <w:pPr>
        <w:ind w:left="-567" w:right="-755"/>
      </w:pPr>
    </w:p>
    <w:p w:rsidR="00D529D6" w:rsidRDefault="00D529D6" w:rsidP="0079773C">
      <w:pPr>
        <w:ind w:left="-567" w:right="-755"/>
      </w:pPr>
    </w:p>
    <w:p w:rsidR="0079773C" w:rsidRDefault="0079773C" w:rsidP="0079773C">
      <w:pPr>
        <w:ind w:left="-567" w:right="-755"/>
      </w:pPr>
    </w:p>
    <w:p w:rsidR="0079773C" w:rsidRDefault="0079773C" w:rsidP="0079773C">
      <w:pPr>
        <w:ind w:left="-567" w:right="-755"/>
      </w:pPr>
    </w:p>
    <w:p w:rsidR="0079773C" w:rsidRDefault="0079773C" w:rsidP="0079773C">
      <w:pPr>
        <w:ind w:left="-567" w:right="-755"/>
      </w:pPr>
    </w:p>
    <w:p w:rsidR="000E0C23" w:rsidRDefault="00815DC0" w:rsidP="001D0EF7">
      <w:pPr>
        <w:pStyle w:val="ListParagraph"/>
        <w:numPr>
          <w:ilvl w:val="0"/>
          <w:numId w:val="3"/>
        </w:numPr>
        <w:ind w:right="-755"/>
      </w:pPr>
      <w:r>
        <w:lastRenderedPageBreak/>
        <w:t xml:space="preserve">Show that </w:t>
      </w:r>
      <w:r w:rsidRPr="001D0EF7">
        <w:rPr>
          <w:i/>
        </w:rPr>
        <w:t xml:space="preserve">x </w:t>
      </w:r>
      <w:r>
        <w:t xml:space="preserve">+ 1 and </w:t>
      </w:r>
      <w:r w:rsidRPr="001D0EF7">
        <w:rPr>
          <w:i/>
        </w:rPr>
        <w:t xml:space="preserve">x </w:t>
      </w:r>
      <w:r>
        <w:t xml:space="preserve">– 3 are both factors of 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-4x+3</m:t>
        </m:r>
      </m:oMath>
      <w:r>
        <w:t xml:space="preserve">  </w:t>
      </w:r>
      <w:r w:rsidR="00D529D6">
        <w:rPr>
          <w:b/>
        </w:rPr>
        <w:t>(8 marks)</w:t>
      </w:r>
    </w:p>
    <w:p w:rsidR="001D0EF7" w:rsidRDefault="001D0EF7" w:rsidP="001D0EF7">
      <w:pPr>
        <w:ind w:left="-567" w:right="-755"/>
      </w:pPr>
    </w:p>
    <w:p w:rsidR="001D0EF7" w:rsidRDefault="001D0EF7" w:rsidP="001D0EF7">
      <w:pPr>
        <w:ind w:left="-567" w:right="-755"/>
      </w:pPr>
    </w:p>
    <w:p w:rsidR="001D0EF7" w:rsidRDefault="001D0EF7" w:rsidP="001D0EF7">
      <w:pPr>
        <w:ind w:left="-567" w:right="-755"/>
      </w:pPr>
    </w:p>
    <w:p w:rsidR="001D0EF7" w:rsidRDefault="001D0EF7" w:rsidP="001D0EF7">
      <w:pPr>
        <w:ind w:left="-567" w:right="-755"/>
      </w:pPr>
    </w:p>
    <w:p w:rsidR="000E0C23" w:rsidRDefault="000E0C23" w:rsidP="005975CD">
      <w:pPr>
        <w:ind w:left="-567" w:right="-755"/>
      </w:pPr>
    </w:p>
    <w:p w:rsidR="000E0C23" w:rsidRDefault="000E0C23" w:rsidP="005975CD">
      <w:pPr>
        <w:ind w:left="-567" w:right="-755"/>
      </w:pPr>
    </w:p>
    <w:p w:rsidR="00B0326C" w:rsidRDefault="00B0326C" w:rsidP="005975CD">
      <w:pPr>
        <w:ind w:left="-567" w:right="-755"/>
      </w:pPr>
    </w:p>
    <w:p w:rsidR="00B0326C" w:rsidRDefault="00B0326C" w:rsidP="005975CD">
      <w:pPr>
        <w:ind w:left="-567" w:right="-755"/>
      </w:pPr>
    </w:p>
    <w:p w:rsidR="00B0326C" w:rsidRDefault="00B0326C" w:rsidP="005975CD">
      <w:pPr>
        <w:ind w:left="-567" w:right="-755"/>
      </w:pPr>
    </w:p>
    <w:p w:rsidR="00D529D6" w:rsidRDefault="00D529D6" w:rsidP="005975CD">
      <w:pPr>
        <w:ind w:left="-567" w:right="-755"/>
      </w:pPr>
    </w:p>
    <w:p w:rsidR="00D529D6" w:rsidRDefault="00D529D6" w:rsidP="005975CD">
      <w:pPr>
        <w:ind w:left="-567" w:right="-755"/>
      </w:pPr>
    </w:p>
    <w:p w:rsidR="00D529D6" w:rsidRDefault="00D529D6" w:rsidP="005975CD">
      <w:pPr>
        <w:ind w:left="-567" w:right="-755"/>
      </w:pPr>
    </w:p>
    <w:p w:rsidR="00D529D6" w:rsidRDefault="00D529D6" w:rsidP="005975CD">
      <w:pPr>
        <w:ind w:left="-567" w:right="-755"/>
      </w:pPr>
    </w:p>
    <w:p w:rsidR="00B0326C" w:rsidRDefault="00B0326C" w:rsidP="005975CD">
      <w:pPr>
        <w:ind w:left="-567" w:right="-755"/>
      </w:pPr>
    </w:p>
    <w:p w:rsidR="00B0326C" w:rsidRDefault="00B0326C" w:rsidP="005975CD">
      <w:pPr>
        <w:ind w:left="-567" w:right="-755"/>
      </w:pPr>
    </w:p>
    <w:p w:rsidR="00B0326C" w:rsidRDefault="00B0326C" w:rsidP="005975CD">
      <w:pPr>
        <w:ind w:left="-567" w:right="-755"/>
      </w:pPr>
    </w:p>
    <w:p w:rsidR="00B0326C" w:rsidRDefault="00B0326C" w:rsidP="005975CD">
      <w:pPr>
        <w:ind w:left="-567" w:right="-755"/>
      </w:pPr>
    </w:p>
    <w:p w:rsidR="000E0C23" w:rsidRDefault="000E0C23" w:rsidP="005975CD">
      <w:pPr>
        <w:ind w:left="-567" w:right="-755"/>
      </w:pPr>
    </w:p>
    <w:p w:rsidR="000E0C23" w:rsidRDefault="000E0C23" w:rsidP="005975CD">
      <w:pPr>
        <w:ind w:left="-567" w:right="-755"/>
      </w:pPr>
    </w:p>
    <w:p w:rsidR="00F31000" w:rsidRPr="00DF4470" w:rsidRDefault="00F31000" w:rsidP="00F31000">
      <w:pPr>
        <w:pStyle w:val="ListParagraph"/>
        <w:numPr>
          <w:ilvl w:val="0"/>
          <w:numId w:val="3"/>
        </w:numPr>
        <w:ind w:right="-755"/>
        <w:rPr>
          <w:b/>
        </w:rPr>
      </w:pPr>
      <w:r>
        <w:t>F</w:t>
      </w:r>
      <w:r w:rsidR="002C6203">
        <w:t xml:space="preserve">ully </w:t>
      </w:r>
      <w:proofErr w:type="spellStart"/>
      <w:r w:rsidR="002C6203">
        <w:t>f</w:t>
      </w:r>
      <w:r>
        <w:t>actorise</w:t>
      </w:r>
      <w:proofErr w:type="spellEnd"/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-x+3</m:t>
        </m:r>
      </m:oMath>
      <w:r w:rsidR="009F6663">
        <w:t xml:space="preserve">  </w:t>
      </w:r>
      <w:r w:rsidR="009F6663">
        <w:rPr>
          <w:b/>
        </w:rPr>
        <w:t>(7 marks)</w:t>
      </w:r>
    </w:p>
    <w:p w:rsidR="00DF4470" w:rsidRDefault="00DF4470" w:rsidP="00533C3F">
      <w:pPr>
        <w:ind w:left="-567" w:right="-755"/>
      </w:pPr>
    </w:p>
    <w:p w:rsidR="00DF4470" w:rsidRDefault="00DF4470" w:rsidP="00533C3F">
      <w:pPr>
        <w:ind w:left="-567" w:right="-755"/>
      </w:pPr>
    </w:p>
    <w:p w:rsidR="00B0326C" w:rsidRDefault="00B0326C" w:rsidP="00533C3F">
      <w:pPr>
        <w:ind w:left="-567" w:right="-755"/>
      </w:pPr>
    </w:p>
    <w:p w:rsidR="00B0326C" w:rsidRDefault="00B0326C" w:rsidP="00533C3F">
      <w:pPr>
        <w:ind w:left="-567" w:right="-755"/>
      </w:pPr>
    </w:p>
    <w:p w:rsidR="00B0326C" w:rsidRDefault="00B0326C" w:rsidP="00533C3F">
      <w:pPr>
        <w:ind w:left="-567" w:right="-755"/>
      </w:pPr>
    </w:p>
    <w:p w:rsidR="00B0326C" w:rsidRDefault="00B0326C" w:rsidP="00533C3F">
      <w:pPr>
        <w:ind w:left="-567" w:right="-755"/>
      </w:pPr>
    </w:p>
    <w:p w:rsidR="00D529D6" w:rsidRDefault="00D529D6" w:rsidP="00533C3F">
      <w:pPr>
        <w:ind w:left="-567" w:right="-755"/>
      </w:pPr>
    </w:p>
    <w:p w:rsidR="00D529D6" w:rsidRDefault="00D529D6" w:rsidP="00533C3F">
      <w:pPr>
        <w:ind w:left="-567" w:right="-755"/>
      </w:pPr>
    </w:p>
    <w:p w:rsidR="00D529D6" w:rsidRDefault="00D529D6" w:rsidP="00533C3F">
      <w:pPr>
        <w:ind w:left="-567" w:right="-755"/>
      </w:pPr>
    </w:p>
    <w:p w:rsidR="00D529D6" w:rsidRDefault="00D529D6" w:rsidP="00533C3F">
      <w:pPr>
        <w:ind w:left="-567" w:right="-755"/>
      </w:pPr>
    </w:p>
    <w:p w:rsidR="00D529D6" w:rsidRDefault="00D529D6" w:rsidP="00533C3F">
      <w:pPr>
        <w:ind w:left="-567" w:right="-755"/>
      </w:pPr>
    </w:p>
    <w:p w:rsidR="00D529D6" w:rsidRDefault="00D529D6" w:rsidP="00533C3F">
      <w:pPr>
        <w:ind w:left="-567" w:right="-755"/>
      </w:pPr>
    </w:p>
    <w:p w:rsidR="00D529D6" w:rsidRDefault="00D529D6" w:rsidP="00533C3F">
      <w:pPr>
        <w:ind w:left="-567" w:right="-755"/>
      </w:pPr>
    </w:p>
    <w:p w:rsidR="00D529D6" w:rsidRDefault="00D529D6" w:rsidP="00533C3F">
      <w:pPr>
        <w:ind w:left="-567" w:right="-755"/>
      </w:pPr>
    </w:p>
    <w:p w:rsidR="00D529D6" w:rsidRDefault="00D529D6" w:rsidP="00533C3F">
      <w:pPr>
        <w:ind w:left="-567" w:right="-755"/>
      </w:pPr>
    </w:p>
    <w:p w:rsidR="00D529D6" w:rsidRDefault="00D529D6" w:rsidP="00533C3F">
      <w:pPr>
        <w:ind w:left="-567" w:right="-755"/>
      </w:pPr>
    </w:p>
    <w:p w:rsidR="00D529D6" w:rsidRDefault="00D529D6" w:rsidP="00533C3F">
      <w:pPr>
        <w:ind w:left="-567" w:right="-755"/>
      </w:pPr>
    </w:p>
    <w:p w:rsidR="00522D48" w:rsidRDefault="00522D48" w:rsidP="00533C3F">
      <w:pPr>
        <w:ind w:left="-567" w:right="-755"/>
      </w:pPr>
    </w:p>
    <w:p w:rsidR="00D529D6" w:rsidRDefault="00D529D6" w:rsidP="00533C3F">
      <w:pPr>
        <w:ind w:left="-567" w:right="-755"/>
      </w:pPr>
    </w:p>
    <w:p w:rsidR="00D529D6" w:rsidRDefault="00D529D6" w:rsidP="00533C3F">
      <w:pPr>
        <w:ind w:left="-567" w:right="-755"/>
      </w:pPr>
    </w:p>
    <w:p w:rsidR="00D529D6" w:rsidRDefault="00D529D6" w:rsidP="00533C3F">
      <w:pPr>
        <w:ind w:left="-567" w:right="-755"/>
      </w:pPr>
    </w:p>
    <w:p w:rsidR="00B0326C" w:rsidRDefault="00B0326C" w:rsidP="00533C3F">
      <w:pPr>
        <w:ind w:left="-567" w:right="-755"/>
      </w:pPr>
    </w:p>
    <w:p w:rsidR="00B0326C" w:rsidRDefault="00B0326C" w:rsidP="00533C3F">
      <w:pPr>
        <w:ind w:left="-567" w:right="-755"/>
      </w:pPr>
    </w:p>
    <w:p w:rsidR="00B0326C" w:rsidRDefault="00B0326C" w:rsidP="00533C3F">
      <w:pPr>
        <w:ind w:left="-567" w:right="-755"/>
      </w:pPr>
    </w:p>
    <w:p w:rsidR="00DF4470" w:rsidRDefault="00DF4470" w:rsidP="00533C3F">
      <w:pPr>
        <w:ind w:left="-567" w:right="-755"/>
      </w:pPr>
    </w:p>
    <w:p w:rsidR="00DF4470" w:rsidRDefault="00DF4470" w:rsidP="00533C3F">
      <w:pPr>
        <w:ind w:left="-567" w:right="-755"/>
      </w:pPr>
    </w:p>
    <w:p w:rsidR="00DF4470" w:rsidRDefault="00DF4470" w:rsidP="00533C3F">
      <w:pPr>
        <w:ind w:left="-567" w:right="-755"/>
      </w:pPr>
    </w:p>
    <w:p w:rsidR="00DF4470" w:rsidRDefault="00DF4470" w:rsidP="00533C3F">
      <w:pPr>
        <w:ind w:left="-567" w:right="-755"/>
      </w:pPr>
    </w:p>
    <w:p w:rsidR="00DF4470" w:rsidRDefault="00DF4470" w:rsidP="00DF4470">
      <w:pPr>
        <w:ind w:left="-567" w:right="-755"/>
        <w:jc w:val="center"/>
      </w:pPr>
      <w:r>
        <w:t xml:space="preserve">End of </w:t>
      </w:r>
      <w:r w:rsidR="0079773C">
        <w:t>Validation</w:t>
      </w:r>
    </w:p>
    <w:sectPr w:rsidR="00DF4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2A01" w:rsidRDefault="00622A01" w:rsidP="003D55EA">
      <w:r>
        <w:separator/>
      </w:r>
    </w:p>
  </w:endnote>
  <w:endnote w:type="continuationSeparator" w:id="0">
    <w:p w:rsidR="00622A01" w:rsidRDefault="00622A01" w:rsidP="003D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2A01" w:rsidRDefault="00622A01" w:rsidP="003D55EA">
      <w:r>
        <w:separator/>
      </w:r>
    </w:p>
  </w:footnote>
  <w:footnote w:type="continuationSeparator" w:id="0">
    <w:p w:rsidR="00622A01" w:rsidRDefault="00622A01" w:rsidP="003D5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4C08B8"/>
    <w:multiLevelType w:val="hybridMultilevel"/>
    <w:tmpl w:val="503A1712"/>
    <w:lvl w:ilvl="0" w:tplc="0C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>
    <w:nsid w:val="32163641"/>
    <w:multiLevelType w:val="hybridMultilevel"/>
    <w:tmpl w:val="1214D0DA"/>
    <w:lvl w:ilvl="0" w:tplc="BE00AE02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3E475D0A"/>
    <w:multiLevelType w:val="hybridMultilevel"/>
    <w:tmpl w:val="AE20AC36"/>
    <w:lvl w:ilvl="0" w:tplc="C87A78A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6274D9"/>
    <w:multiLevelType w:val="hybridMultilevel"/>
    <w:tmpl w:val="E346B560"/>
    <w:lvl w:ilvl="0" w:tplc="C8BC7A7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5CD"/>
    <w:rsid w:val="00016E2E"/>
    <w:rsid w:val="00097A7B"/>
    <w:rsid w:val="000A0F0F"/>
    <w:rsid w:val="000B599D"/>
    <w:rsid w:val="000D484B"/>
    <w:rsid w:val="000E0C23"/>
    <w:rsid w:val="0010738A"/>
    <w:rsid w:val="001B69C0"/>
    <w:rsid w:val="001D0EF7"/>
    <w:rsid w:val="00226DF6"/>
    <w:rsid w:val="00276D0F"/>
    <w:rsid w:val="002C6203"/>
    <w:rsid w:val="00311793"/>
    <w:rsid w:val="003A3BD0"/>
    <w:rsid w:val="003C5BC9"/>
    <w:rsid w:val="003D55EA"/>
    <w:rsid w:val="00472E87"/>
    <w:rsid w:val="00522D48"/>
    <w:rsid w:val="00533C3F"/>
    <w:rsid w:val="00552132"/>
    <w:rsid w:val="00552E8E"/>
    <w:rsid w:val="00566B70"/>
    <w:rsid w:val="005801F4"/>
    <w:rsid w:val="005975CD"/>
    <w:rsid w:val="00612608"/>
    <w:rsid w:val="0061342A"/>
    <w:rsid w:val="00622A01"/>
    <w:rsid w:val="006E716B"/>
    <w:rsid w:val="00704E1E"/>
    <w:rsid w:val="00751E99"/>
    <w:rsid w:val="0079773C"/>
    <w:rsid w:val="00815DC0"/>
    <w:rsid w:val="008460D6"/>
    <w:rsid w:val="008C18C1"/>
    <w:rsid w:val="008F564C"/>
    <w:rsid w:val="008F7ED7"/>
    <w:rsid w:val="00901D86"/>
    <w:rsid w:val="00945821"/>
    <w:rsid w:val="00984BD9"/>
    <w:rsid w:val="009A11FE"/>
    <w:rsid w:val="009F6663"/>
    <w:rsid w:val="00A51984"/>
    <w:rsid w:val="00AC2399"/>
    <w:rsid w:val="00B0326C"/>
    <w:rsid w:val="00B5033F"/>
    <w:rsid w:val="00B77744"/>
    <w:rsid w:val="00BD4DC1"/>
    <w:rsid w:val="00C975D6"/>
    <w:rsid w:val="00CA06AC"/>
    <w:rsid w:val="00CB39B8"/>
    <w:rsid w:val="00CD0A87"/>
    <w:rsid w:val="00CD0DBC"/>
    <w:rsid w:val="00D529D6"/>
    <w:rsid w:val="00DF4470"/>
    <w:rsid w:val="00DF6A75"/>
    <w:rsid w:val="00DF6E9A"/>
    <w:rsid w:val="00E00F4F"/>
    <w:rsid w:val="00E66F67"/>
    <w:rsid w:val="00E81FCE"/>
    <w:rsid w:val="00E95B3B"/>
    <w:rsid w:val="00EC6598"/>
    <w:rsid w:val="00EE02A5"/>
    <w:rsid w:val="00F0164B"/>
    <w:rsid w:val="00F31000"/>
    <w:rsid w:val="00F74BDA"/>
    <w:rsid w:val="00F96E52"/>
    <w:rsid w:val="00FC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1">
    <w:name w:val="Header Char1"/>
    <w:locked/>
    <w:rsid w:val="0061342A"/>
    <w:rPr>
      <w:sz w:val="24"/>
      <w:szCs w:val="24"/>
      <w:lang w:val="en-AU"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1">
    <w:name w:val="Header Char1"/>
    <w:locked/>
    <w:rsid w:val="0061342A"/>
    <w:rPr>
      <w:sz w:val="24"/>
      <w:szCs w:val="24"/>
      <w:lang w:val="en-A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30BABBD3</Template>
  <TotalTime>120</TotalTime>
  <Pages>4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COOK John</dc:creator>
  <cp:lastModifiedBy>COOK John</cp:lastModifiedBy>
  <cp:revision>12</cp:revision>
  <cp:lastPrinted>2014-12-01T04:58:00Z</cp:lastPrinted>
  <dcterms:created xsi:type="dcterms:W3CDTF">2014-11-13T01:06:00Z</dcterms:created>
  <dcterms:modified xsi:type="dcterms:W3CDTF">2014-12-01T06:34:00Z</dcterms:modified>
</cp:coreProperties>
</file>