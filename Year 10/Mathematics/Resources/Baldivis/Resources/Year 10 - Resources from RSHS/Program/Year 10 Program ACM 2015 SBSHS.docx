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4936" w:type="dxa"/>
        <w:tblInd w:w="-459" w:type="dxa"/>
        <w:tblLook w:val="04A0" w:firstRow="1" w:lastRow="0" w:firstColumn="1" w:lastColumn="0" w:noHBand="0" w:noVBand="1"/>
      </w:tblPr>
      <w:tblGrid>
        <w:gridCol w:w="2552"/>
        <w:gridCol w:w="2693"/>
        <w:gridCol w:w="3402"/>
        <w:gridCol w:w="1963"/>
        <w:gridCol w:w="1439"/>
        <w:gridCol w:w="1559"/>
        <w:gridCol w:w="1134"/>
        <w:gridCol w:w="194"/>
      </w:tblGrid>
      <w:tr w:rsidR="009F6939" w:rsidRPr="00F64B39" w:rsidTr="005F75F6">
        <w:trPr>
          <w:gridAfter w:val="1"/>
          <w:wAfter w:w="194" w:type="dxa"/>
          <w:trHeight w:val="1190"/>
        </w:trPr>
        <w:tc>
          <w:tcPr>
            <w:tcW w:w="25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F6939" w:rsidRPr="00F64B39" w:rsidRDefault="009F6939" w:rsidP="00533C98">
            <w:r w:rsidRPr="00F64B39">
              <w:rPr>
                <w:noProof/>
              </w:rPr>
              <w:drawing>
                <wp:inline distT="0" distB="0" distL="0" distR="0" wp14:anchorId="5D8094AF" wp14:editId="28D4DCA9">
                  <wp:extent cx="1022985" cy="1348105"/>
                  <wp:effectExtent l="0" t="0" r="5715" b="4445"/>
                  <wp:docPr id="4" name="Picture 4" descr="Vertical full colour positiv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Vertical full colour positiv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985" cy="134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F2507" w:rsidRPr="00F64B39" w:rsidRDefault="00CF2507" w:rsidP="00CF2507">
            <w:pPr>
              <w:jc w:val="center"/>
              <w:rPr>
                <w:b/>
                <w:sz w:val="36"/>
              </w:rPr>
            </w:pPr>
            <w:r w:rsidRPr="00F64B39">
              <w:rPr>
                <w:b/>
                <w:sz w:val="36"/>
              </w:rPr>
              <w:t>Year 10 Mathematics</w:t>
            </w:r>
          </w:p>
          <w:p w:rsidR="009F6939" w:rsidRPr="00F64B39" w:rsidRDefault="00CF2507" w:rsidP="00CF2507">
            <w:pPr>
              <w:jc w:val="center"/>
              <w:rPr>
                <w:sz w:val="36"/>
              </w:rPr>
            </w:pPr>
            <w:r w:rsidRPr="00F64B39">
              <w:rPr>
                <w:b/>
                <w:sz w:val="36"/>
              </w:rPr>
              <w:t>Teaching and Learning Program</w:t>
            </w:r>
            <w:r w:rsidR="005F75F6">
              <w:rPr>
                <w:b/>
                <w:sz w:val="36"/>
              </w:rPr>
              <w:t xml:space="preserve"> </w:t>
            </w:r>
            <w:r w:rsidRPr="00F64B39">
              <w:rPr>
                <w:b/>
                <w:sz w:val="36"/>
              </w:rPr>
              <w:t>Summary</w:t>
            </w:r>
          </w:p>
        </w:tc>
      </w:tr>
      <w:tr w:rsidR="005F75F6" w:rsidRPr="00F64B39" w:rsidTr="005F75F6">
        <w:trPr>
          <w:gridAfter w:val="1"/>
          <w:wAfter w:w="194" w:type="dxa"/>
        </w:trPr>
        <w:tc>
          <w:tcPr>
            <w:tcW w:w="255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F75F6" w:rsidRPr="00F64B39" w:rsidRDefault="005F75F6" w:rsidP="00533C98"/>
        </w:tc>
        <w:tc>
          <w:tcPr>
            <w:tcW w:w="121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F75F6" w:rsidRPr="00665576" w:rsidRDefault="005F75F6" w:rsidP="005F75F6">
            <w:pPr>
              <w:jc w:val="center"/>
              <w:rPr>
                <w:b/>
                <w:sz w:val="32"/>
                <w:szCs w:val="20"/>
              </w:rPr>
            </w:pPr>
            <w:r w:rsidRPr="00665576">
              <w:rPr>
                <w:b/>
                <w:sz w:val="32"/>
                <w:szCs w:val="20"/>
              </w:rPr>
              <w:t>Year: 2015</w:t>
            </w:r>
          </w:p>
          <w:p w:rsidR="005F75F6" w:rsidRPr="00F64B39" w:rsidRDefault="005F75F6" w:rsidP="005F75F6">
            <w:pPr>
              <w:jc w:val="center"/>
            </w:pP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Merge w:val="restart"/>
            <w:shd w:val="clear" w:color="auto" w:fill="97F1E8"/>
            <w:vAlign w:val="center"/>
          </w:tcPr>
          <w:p w:rsidR="00CF2507" w:rsidRPr="00F64B39" w:rsidRDefault="00CF2507" w:rsidP="00CF2507">
            <w:pPr>
              <w:jc w:val="center"/>
              <w:rPr>
                <w:b/>
                <w:sz w:val="20"/>
                <w:szCs w:val="22"/>
              </w:rPr>
            </w:pPr>
            <w:r w:rsidRPr="00F64B39">
              <w:rPr>
                <w:b/>
                <w:sz w:val="20"/>
                <w:szCs w:val="22"/>
              </w:rPr>
              <w:t>Task</w:t>
            </w:r>
          </w:p>
        </w:tc>
        <w:tc>
          <w:tcPr>
            <w:tcW w:w="3402" w:type="dxa"/>
            <w:vMerge w:val="restart"/>
            <w:shd w:val="clear" w:color="auto" w:fill="97F1E8"/>
            <w:vAlign w:val="center"/>
          </w:tcPr>
          <w:p w:rsidR="00CF2507" w:rsidRPr="00F64B39" w:rsidRDefault="00CF2507" w:rsidP="00CF2507">
            <w:pPr>
              <w:jc w:val="center"/>
              <w:rPr>
                <w:b/>
                <w:sz w:val="20"/>
                <w:szCs w:val="22"/>
              </w:rPr>
            </w:pPr>
            <w:r w:rsidRPr="00F64B39">
              <w:rPr>
                <w:b/>
                <w:sz w:val="20"/>
                <w:szCs w:val="22"/>
              </w:rPr>
              <w:t>When</w:t>
            </w:r>
          </w:p>
        </w:tc>
        <w:tc>
          <w:tcPr>
            <w:tcW w:w="1963" w:type="dxa"/>
            <w:vMerge w:val="restart"/>
            <w:shd w:val="clear" w:color="auto" w:fill="97F1E8"/>
            <w:vAlign w:val="center"/>
          </w:tcPr>
          <w:p w:rsidR="00CF2507" w:rsidRPr="00F64B39" w:rsidRDefault="00CF2507" w:rsidP="00CF2507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20"/>
                <w:szCs w:val="20"/>
              </w:rPr>
              <w:t>Weighting</w:t>
            </w:r>
          </w:p>
        </w:tc>
        <w:tc>
          <w:tcPr>
            <w:tcW w:w="4326" w:type="dxa"/>
            <w:gridSpan w:val="4"/>
            <w:shd w:val="clear" w:color="auto" w:fill="97F1E8"/>
            <w:vAlign w:val="center"/>
          </w:tcPr>
          <w:p w:rsidR="00CF2507" w:rsidRPr="00F64B39" w:rsidRDefault="00CF2507" w:rsidP="00CF2507">
            <w:pPr>
              <w:jc w:val="center"/>
              <w:rPr>
                <w:b/>
                <w:sz w:val="20"/>
                <w:szCs w:val="22"/>
              </w:rPr>
            </w:pPr>
            <w:r w:rsidRPr="00F64B39">
              <w:rPr>
                <w:b/>
                <w:sz w:val="20"/>
                <w:szCs w:val="22"/>
              </w:rPr>
              <w:t>ACM Descriptors</w:t>
            </w: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Merge/>
            <w:shd w:val="clear" w:color="auto" w:fill="97F1E8"/>
            <w:vAlign w:val="center"/>
          </w:tcPr>
          <w:p w:rsidR="00CF2507" w:rsidRPr="00F64B39" w:rsidRDefault="00CF2507" w:rsidP="00CF2507">
            <w:pPr>
              <w:jc w:val="center"/>
              <w:rPr>
                <w:b/>
                <w:sz w:val="20"/>
                <w:szCs w:val="22"/>
              </w:rPr>
            </w:pPr>
          </w:p>
        </w:tc>
        <w:tc>
          <w:tcPr>
            <w:tcW w:w="3402" w:type="dxa"/>
            <w:vMerge/>
            <w:shd w:val="clear" w:color="auto" w:fill="97F1E8"/>
            <w:vAlign w:val="center"/>
          </w:tcPr>
          <w:p w:rsidR="00CF2507" w:rsidRPr="00F64B39" w:rsidRDefault="00CF2507" w:rsidP="00CF2507">
            <w:pPr>
              <w:jc w:val="center"/>
              <w:rPr>
                <w:b/>
                <w:sz w:val="20"/>
                <w:szCs w:val="22"/>
              </w:rPr>
            </w:pPr>
          </w:p>
        </w:tc>
        <w:tc>
          <w:tcPr>
            <w:tcW w:w="1963" w:type="dxa"/>
            <w:vMerge/>
            <w:shd w:val="clear" w:color="auto" w:fill="97F1E8"/>
            <w:vAlign w:val="center"/>
          </w:tcPr>
          <w:p w:rsidR="00CF2507" w:rsidRPr="00F64B39" w:rsidRDefault="00CF2507" w:rsidP="00CF250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9" w:type="dxa"/>
            <w:shd w:val="clear" w:color="auto" w:fill="97F1E8"/>
            <w:vAlign w:val="center"/>
          </w:tcPr>
          <w:p w:rsidR="00CF2507" w:rsidRPr="00F64B39" w:rsidRDefault="00CF2507" w:rsidP="00CF2507">
            <w:pPr>
              <w:pStyle w:val="Tablesubhead"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</w:rPr>
              <w:t>Number and Algebra</w:t>
            </w:r>
          </w:p>
        </w:tc>
        <w:tc>
          <w:tcPr>
            <w:tcW w:w="1559" w:type="dxa"/>
            <w:shd w:val="clear" w:color="auto" w:fill="97F1E8"/>
            <w:vAlign w:val="center"/>
          </w:tcPr>
          <w:p w:rsidR="00CF2507" w:rsidRPr="00F64B39" w:rsidRDefault="00CF2507" w:rsidP="00CF2507">
            <w:pPr>
              <w:pStyle w:val="Tablesubhead"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</w:rPr>
              <w:br w:type="column"/>
              <w:t>Measurement and Geometry</w:t>
            </w:r>
          </w:p>
        </w:tc>
        <w:tc>
          <w:tcPr>
            <w:tcW w:w="1328" w:type="dxa"/>
            <w:gridSpan w:val="2"/>
            <w:shd w:val="clear" w:color="auto" w:fill="97F1E8"/>
            <w:vAlign w:val="center"/>
          </w:tcPr>
          <w:p w:rsidR="00CF2507" w:rsidRPr="00F64B39" w:rsidRDefault="00CF2507" w:rsidP="00CF2507">
            <w:pPr>
              <w:pStyle w:val="Tablesubhead"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</w:rPr>
              <w:t>Statistics and Probability</w:t>
            </w: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0F5559" w:rsidRPr="00F64B39" w:rsidRDefault="000F5559" w:rsidP="000F5559">
            <w:pPr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 xml:space="preserve">Test </w:t>
            </w:r>
            <w:r>
              <w:rPr>
                <w:sz w:val="20"/>
                <w:szCs w:val="20"/>
              </w:rPr>
              <w:t>1</w:t>
            </w:r>
          </w:p>
          <w:p w:rsidR="00CF2507" w:rsidRPr="00264C20" w:rsidRDefault="000F5559" w:rsidP="000F5559">
            <w:pPr>
              <w:rPr>
                <w:i/>
                <w:sz w:val="20"/>
                <w:szCs w:val="20"/>
              </w:rPr>
            </w:pPr>
            <w:r w:rsidRPr="00F64B39">
              <w:rPr>
                <w:i/>
                <w:sz w:val="20"/>
                <w:szCs w:val="20"/>
              </w:rPr>
              <w:t>Surface Area and Volume</w:t>
            </w:r>
          </w:p>
        </w:tc>
        <w:tc>
          <w:tcPr>
            <w:tcW w:w="3402" w:type="dxa"/>
            <w:vAlign w:val="center"/>
          </w:tcPr>
          <w:p w:rsidR="00CF2507" w:rsidRPr="00F64B39" w:rsidRDefault="00903B8B" w:rsidP="00C56C0B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 xml:space="preserve">Term 1, </w:t>
            </w:r>
            <w:r w:rsidR="00CF2507" w:rsidRPr="00F64B39">
              <w:rPr>
                <w:sz w:val="20"/>
                <w:szCs w:val="20"/>
              </w:rPr>
              <w:t xml:space="preserve">Week </w:t>
            </w:r>
            <w:r w:rsidR="00C56C0B" w:rsidRPr="00F64B39">
              <w:rPr>
                <w:sz w:val="20"/>
                <w:szCs w:val="20"/>
              </w:rPr>
              <w:t>3</w:t>
            </w:r>
          </w:p>
        </w:tc>
        <w:tc>
          <w:tcPr>
            <w:tcW w:w="1963" w:type="dxa"/>
            <w:vAlign w:val="center"/>
          </w:tcPr>
          <w:p w:rsidR="00CF2507" w:rsidRPr="00F64B39" w:rsidRDefault="000F5559" w:rsidP="004805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CF2507" w:rsidRPr="00F64B39">
              <w:rPr>
                <w:sz w:val="20"/>
                <w:szCs w:val="20"/>
              </w:rPr>
              <w:t>%</w:t>
            </w:r>
          </w:p>
        </w:tc>
        <w:tc>
          <w:tcPr>
            <w:tcW w:w="143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F2507" w:rsidRPr="00F64B39" w:rsidRDefault="000F5559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0F5559" w:rsidRPr="00F64B39" w:rsidRDefault="000F5559" w:rsidP="000F5559">
            <w:pPr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Investigation 1</w:t>
            </w:r>
          </w:p>
          <w:p w:rsidR="00CF2507" w:rsidRPr="00F64B39" w:rsidRDefault="007A38DF" w:rsidP="000F5559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Exact Numbers</w:t>
            </w:r>
          </w:p>
        </w:tc>
        <w:tc>
          <w:tcPr>
            <w:tcW w:w="3402" w:type="dxa"/>
            <w:vAlign w:val="center"/>
          </w:tcPr>
          <w:p w:rsidR="00CF2507" w:rsidRPr="00F64B39" w:rsidRDefault="00CF2507" w:rsidP="00C56C0B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Term 1</w:t>
            </w:r>
            <w:r w:rsidR="00903B8B" w:rsidRPr="00F64B39">
              <w:rPr>
                <w:sz w:val="20"/>
                <w:szCs w:val="20"/>
              </w:rPr>
              <w:t xml:space="preserve">, </w:t>
            </w:r>
            <w:r w:rsidRPr="00F64B39">
              <w:rPr>
                <w:sz w:val="20"/>
                <w:szCs w:val="20"/>
              </w:rPr>
              <w:t xml:space="preserve">Week </w:t>
            </w:r>
            <w:r w:rsidR="00C13EA9">
              <w:rPr>
                <w:sz w:val="20"/>
                <w:szCs w:val="20"/>
              </w:rPr>
              <w:t>9</w:t>
            </w:r>
          </w:p>
        </w:tc>
        <w:tc>
          <w:tcPr>
            <w:tcW w:w="1963" w:type="dxa"/>
            <w:vAlign w:val="center"/>
          </w:tcPr>
          <w:p w:rsidR="00CF2507" w:rsidRPr="00F64B39" w:rsidRDefault="000F5559" w:rsidP="004805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CF2507" w:rsidRPr="00F64B39">
              <w:rPr>
                <w:sz w:val="20"/>
                <w:szCs w:val="20"/>
              </w:rPr>
              <w:t>%</w:t>
            </w:r>
          </w:p>
        </w:tc>
        <w:tc>
          <w:tcPr>
            <w:tcW w:w="143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55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0F5559" w:rsidRPr="00F64B39" w:rsidRDefault="000F5559" w:rsidP="000F5559">
            <w:pPr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 xml:space="preserve">Test </w:t>
            </w:r>
            <w:r>
              <w:rPr>
                <w:sz w:val="20"/>
                <w:szCs w:val="20"/>
              </w:rPr>
              <w:t>2</w:t>
            </w:r>
          </w:p>
          <w:p w:rsidR="00CF2507" w:rsidRPr="00F64B39" w:rsidRDefault="000F5559" w:rsidP="000F5559">
            <w:pPr>
              <w:rPr>
                <w:sz w:val="20"/>
                <w:szCs w:val="20"/>
              </w:rPr>
            </w:pPr>
            <w:r w:rsidRPr="00F64B39">
              <w:rPr>
                <w:i/>
                <w:sz w:val="20"/>
                <w:szCs w:val="20"/>
              </w:rPr>
              <w:t>Surds, Indices and Algebra</w:t>
            </w:r>
          </w:p>
        </w:tc>
        <w:tc>
          <w:tcPr>
            <w:tcW w:w="3402" w:type="dxa"/>
            <w:vAlign w:val="center"/>
          </w:tcPr>
          <w:p w:rsidR="00CF2507" w:rsidRPr="00F64B39" w:rsidRDefault="00CF2507" w:rsidP="00903B8B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Term 2</w:t>
            </w:r>
            <w:r w:rsidR="00903B8B" w:rsidRPr="00F64B39">
              <w:rPr>
                <w:sz w:val="20"/>
                <w:szCs w:val="20"/>
              </w:rPr>
              <w:t xml:space="preserve">, </w:t>
            </w:r>
            <w:r w:rsidRPr="00F64B39">
              <w:rPr>
                <w:sz w:val="20"/>
                <w:szCs w:val="20"/>
              </w:rPr>
              <w:t>Week 2</w:t>
            </w:r>
          </w:p>
        </w:tc>
        <w:tc>
          <w:tcPr>
            <w:tcW w:w="1963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5%</w:t>
            </w:r>
          </w:p>
        </w:tc>
        <w:tc>
          <w:tcPr>
            <w:tcW w:w="1439" w:type="dxa"/>
            <w:vAlign w:val="center"/>
          </w:tcPr>
          <w:p w:rsidR="00CF2507" w:rsidRPr="00F64B39" w:rsidRDefault="000F5559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55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903B8B" w:rsidRPr="00F64B39" w:rsidRDefault="00CF2507" w:rsidP="00480526">
            <w:pPr>
              <w:rPr>
                <w:b/>
                <w:sz w:val="20"/>
                <w:szCs w:val="20"/>
              </w:rPr>
            </w:pPr>
            <w:r w:rsidRPr="00F64B39">
              <w:rPr>
                <w:b/>
                <w:sz w:val="20"/>
                <w:szCs w:val="20"/>
              </w:rPr>
              <w:t>Semester One Exam</w:t>
            </w:r>
          </w:p>
          <w:p w:rsidR="00903B8B" w:rsidRPr="00F64B39" w:rsidRDefault="00903B8B" w:rsidP="00480526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CF2507" w:rsidRPr="00F64B39" w:rsidRDefault="00CF2507" w:rsidP="00903B8B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20"/>
                <w:szCs w:val="20"/>
              </w:rPr>
              <w:t>Term 2</w:t>
            </w:r>
            <w:r w:rsidR="00903B8B" w:rsidRPr="00F64B39">
              <w:rPr>
                <w:b/>
                <w:sz w:val="20"/>
                <w:szCs w:val="20"/>
              </w:rPr>
              <w:t xml:space="preserve">, </w:t>
            </w:r>
            <w:r w:rsidRPr="00F64B39">
              <w:rPr>
                <w:b/>
                <w:sz w:val="20"/>
                <w:szCs w:val="20"/>
              </w:rPr>
              <w:t>Week 4</w:t>
            </w:r>
          </w:p>
        </w:tc>
        <w:tc>
          <w:tcPr>
            <w:tcW w:w="1963" w:type="dxa"/>
            <w:vAlign w:val="center"/>
          </w:tcPr>
          <w:p w:rsidR="00CF2507" w:rsidRPr="00F64B39" w:rsidRDefault="00CF2507" w:rsidP="00480526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20"/>
                <w:szCs w:val="20"/>
              </w:rPr>
              <w:t>10%</w:t>
            </w:r>
          </w:p>
        </w:tc>
        <w:tc>
          <w:tcPr>
            <w:tcW w:w="143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55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CF2507" w:rsidRPr="00F64B39" w:rsidRDefault="00CF2507" w:rsidP="00480526">
            <w:pPr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Investigation 2</w:t>
            </w:r>
          </w:p>
          <w:p w:rsidR="00CF2507" w:rsidRPr="00264C20" w:rsidRDefault="00A47833" w:rsidP="00480526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CAS</w:t>
            </w:r>
            <w:r w:rsidR="00CF2507" w:rsidRPr="00264C20">
              <w:rPr>
                <w:i/>
                <w:sz w:val="20"/>
                <w:szCs w:val="20"/>
              </w:rPr>
              <w:t xml:space="preserve"> Equations</w:t>
            </w:r>
          </w:p>
        </w:tc>
        <w:tc>
          <w:tcPr>
            <w:tcW w:w="3402" w:type="dxa"/>
            <w:vAlign w:val="center"/>
          </w:tcPr>
          <w:p w:rsidR="00CF2507" w:rsidRPr="00F64B39" w:rsidRDefault="00CF2507" w:rsidP="00903B8B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Term 2</w:t>
            </w:r>
            <w:r w:rsidR="00903B8B" w:rsidRPr="00F64B39">
              <w:rPr>
                <w:sz w:val="20"/>
                <w:szCs w:val="20"/>
              </w:rPr>
              <w:t xml:space="preserve">, </w:t>
            </w:r>
            <w:r w:rsidR="00BE30FD">
              <w:rPr>
                <w:sz w:val="20"/>
                <w:szCs w:val="20"/>
              </w:rPr>
              <w:t>Week 8</w:t>
            </w:r>
          </w:p>
        </w:tc>
        <w:tc>
          <w:tcPr>
            <w:tcW w:w="1963" w:type="dxa"/>
            <w:vAlign w:val="center"/>
          </w:tcPr>
          <w:p w:rsidR="00CF2507" w:rsidRPr="00F64B39" w:rsidRDefault="00031E7A" w:rsidP="004805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CF2507" w:rsidRPr="00F64B39">
              <w:rPr>
                <w:sz w:val="20"/>
                <w:szCs w:val="20"/>
              </w:rPr>
              <w:t>%</w:t>
            </w:r>
          </w:p>
        </w:tc>
        <w:tc>
          <w:tcPr>
            <w:tcW w:w="143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55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CF2507" w:rsidRPr="00F64B39" w:rsidRDefault="00BE30FD" w:rsidP="004805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3</w:t>
            </w:r>
          </w:p>
          <w:p w:rsidR="00CF2507" w:rsidRPr="00F64B39" w:rsidRDefault="00BE30FD" w:rsidP="00480526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Graphs and Functions</w:t>
            </w:r>
          </w:p>
        </w:tc>
        <w:tc>
          <w:tcPr>
            <w:tcW w:w="3402" w:type="dxa"/>
            <w:vAlign w:val="center"/>
          </w:tcPr>
          <w:p w:rsidR="00CF2507" w:rsidRPr="00F64B39" w:rsidRDefault="00CF2507" w:rsidP="00903B8B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Term 2</w:t>
            </w:r>
            <w:r w:rsidR="00903B8B" w:rsidRPr="00F64B39">
              <w:rPr>
                <w:sz w:val="20"/>
                <w:szCs w:val="20"/>
              </w:rPr>
              <w:t xml:space="preserve">, </w:t>
            </w:r>
            <w:r w:rsidR="00C56C0B" w:rsidRPr="00F64B39">
              <w:rPr>
                <w:sz w:val="20"/>
                <w:szCs w:val="20"/>
              </w:rPr>
              <w:t>Week 11</w:t>
            </w:r>
          </w:p>
        </w:tc>
        <w:tc>
          <w:tcPr>
            <w:tcW w:w="1963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5%</w:t>
            </w:r>
          </w:p>
        </w:tc>
        <w:tc>
          <w:tcPr>
            <w:tcW w:w="143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55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CF2507" w:rsidRPr="00F64B39" w:rsidRDefault="00CF2507" w:rsidP="00480526">
            <w:pPr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 xml:space="preserve">Test </w:t>
            </w:r>
            <w:r w:rsidR="00031E7A">
              <w:rPr>
                <w:sz w:val="20"/>
                <w:szCs w:val="20"/>
              </w:rPr>
              <w:t>4</w:t>
            </w:r>
          </w:p>
          <w:p w:rsidR="00CF2507" w:rsidRPr="00F64B39" w:rsidRDefault="00A47833" w:rsidP="00A47833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Unit Circle,</w:t>
            </w:r>
            <w:r w:rsidR="00CF2507" w:rsidRPr="00F64B39"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 xml:space="preserve">Pythagoras </w:t>
            </w:r>
            <w:r w:rsidR="00CF2507" w:rsidRPr="00F64B39">
              <w:rPr>
                <w:i/>
                <w:sz w:val="20"/>
                <w:szCs w:val="20"/>
              </w:rPr>
              <w:t>and Trigonometry</w:t>
            </w:r>
          </w:p>
        </w:tc>
        <w:tc>
          <w:tcPr>
            <w:tcW w:w="3402" w:type="dxa"/>
            <w:vAlign w:val="center"/>
          </w:tcPr>
          <w:p w:rsidR="00CF2507" w:rsidRPr="00F64B39" w:rsidRDefault="00CF2507" w:rsidP="00903B8B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Term 3</w:t>
            </w:r>
            <w:r w:rsidR="00903B8B" w:rsidRPr="00F64B39">
              <w:rPr>
                <w:sz w:val="20"/>
                <w:szCs w:val="20"/>
              </w:rPr>
              <w:t xml:space="preserve">, </w:t>
            </w:r>
            <w:r w:rsidRPr="00F64B39">
              <w:rPr>
                <w:sz w:val="20"/>
                <w:szCs w:val="20"/>
              </w:rPr>
              <w:t>Week 4</w:t>
            </w:r>
          </w:p>
        </w:tc>
        <w:tc>
          <w:tcPr>
            <w:tcW w:w="1963" w:type="dxa"/>
            <w:vAlign w:val="center"/>
          </w:tcPr>
          <w:p w:rsidR="00CF2507" w:rsidRPr="00F64B39" w:rsidRDefault="00031E7A" w:rsidP="004805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CF2507" w:rsidRPr="00F64B39">
              <w:rPr>
                <w:sz w:val="20"/>
                <w:szCs w:val="20"/>
              </w:rPr>
              <w:t>%</w:t>
            </w:r>
          </w:p>
        </w:tc>
        <w:tc>
          <w:tcPr>
            <w:tcW w:w="143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55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CF2507" w:rsidRPr="00F64B39" w:rsidRDefault="00CF2507" w:rsidP="00480526">
            <w:pPr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 xml:space="preserve">Test </w:t>
            </w:r>
            <w:r w:rsidR="00031E7A">
              <w:rPr>
                <w:sz w:val="20"/>
                <w:szCs w:val="20"/>
              </w:rPr>
              <w:t>5</w:t>
            </w:r>
          </w:p>
          <w:p w:rsidR="00CF2507" w:rsidRPr="00F64B39" w:rsidRDefault="00A47833" w:rsidP="00480526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Logs, </w:t>
            </w:r>
            <w:r w:rsidR="00CF2507" w:rsidRPr="00F64B39">
              <w:rPr>
                <w:i/>
                <w:sz w:val="20"/>
                <w:szCs w:val="20"/>
              </w:rPr>
              <w:t>Exponentials</w:t>
            </w:r>
            <w:r>
              <w:rPr>
                <w:i/>
                <w:sz w:val="20"/>
                <w:szCs w:val="20"/>
              </w:rPr>
              <w:t xml:space="preserve"> and Finance</w:t>
            </w:r>
          </w:p>
        </w:tc>
        <w:tc>
          <w:tcPr>
            <w:tcW w:w="3402" w:type="dxa"/>
            <w:vAlign w:val="center"/>
          </w:tcPr>
          <w:p w:rsidR="00CF2507" w:rsidRPr="00F64B39" w:rsidRDefault="00CF2507" w:rsidP="00903B8B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Term 3</w:t>
            </w:r>
            <w:r w:rsidR="00903B8B" w:rsidRPr="00F64B39">
              <w:rPr>
                <w:sz w:val="20"/>
                <w:szCs w:val="20"/>
              </w:rPr>
              <w:t xml:space="preserve">, </w:t>
            </w:r>
            <w:r w:rsidR="00C56C0B" w:rsidRPr="00F64B39">
              <w:rPr>
                <w:sz w:val="20"/>
                <w:szCs w:val="20"/>
              </w:rPr>
              <w:t>Week 8</w:t>
            </w:r>
          </w:p>
        </w:tc>
        <w:tc>
          <w:tcPr>
            <w:tcW w:w="1963" w:type="dxa"/>
            <w:vAlign w:val="center"/>
          </w:tcPr>
          <w:p w:rsidR="00CF2507" w:rsidRPr="00F64B39" w:rsidRDefault="00031E7A" w:rsidP="004805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CF2507" w:rsidRPr="00F64B39">
              <w:rPr>
                <w:sz w:val="20"/>
                <w:szCs w:val="20"/>
              </w:rPr>
              <w:t>%</w:t>
            </w:r>
          </w:p>
        </w:tc>
        <w:tc>
          <w:tcPr>
            <w:tcW w:w="143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55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CF2507" w:rsidRPr="00F64B39" w:rsidRDefault="00CF2507" w:rsidP="00480526">
            <w:pPr>
              <w:rPr>
                <w:b/>
                <w:sz w:val="20"/>
                <w:szCs w:val="20"/>
              </w:rPr>
            </w:pPr>
            <w:r w:rsidRPr="00F64B39">
              <w:rPr>
                <w:b/>
                <w:sz w:val="20"/>
                <w:szCs w:val="20"/>
              </w:rPr>
              <w:t>Semester Two Exam</w:t>
            </w:r>
          </w:p>
          <w:p w:rsidR="00903B8B" w:rsidRPr="00F64B39" w:rsidRDefault="00903B8B" w:rsidP="00480526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CF2507" w:rsidRPr="00F64B39" w:rsidRDefault="00CF2507" w:rsidP="00C56C0B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20"/>
                <w:szCs w:val="20"/>
              </w:rPr>
              <w:t>Term 3</w:t>
            </w:r>
            <w:r w:rsidR="00903B8B" w:rsidRPr="00F64B39">
              <w:rPr>
                <w:b/>
                <w:sz w:val="20"/>
                <w:szCs w:val="20"/>
              </w:rPr>
              <w:t xml:space="preserve">, </w:t>
            </w:r>
            <w:r w:rsidRPr="00F64B39">
              <w:rPr>
                <w:b/>
                <w:sz w:val="20"/>
                <w:szCs w:val="20"/>
              </w:rPr>
              <w:t xml:space="preserve">Week </w:t>
            </w:r>
            <w:r w:rsidR="00C56C0B" w:rsidRPr="00F64B39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963" w:type="dxa"/>
            <w:vAlign w:val="center"/>
          </w:tcPr>
          <w:p w:rsidR="00CF2507" w:rsidRPr="00F64B39" w:rsidRDefault="00CF2507" w:rsidP="00480526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20"/>
                <w:szCs w:val="20"/>
              </w:rPr>
              <w:t>20%</w:t>
            </w:r>
          </w:p>
        </w:tc>
        <w:tc>
          <w:tcPr>
            <w:tcW w:w="143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55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CF2507" w:rsidRPr="00F64B39" w:rsidRDefault="00CF2507" w:rsidP="00480526">
            <w:pPr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Investigation 3</w:t>
            </w:r>
          </w:p>
          <w:p w:rsidR="00CF2507" w:rsidRPr="00264C20" w:rsidRDefault="00A47833" w:rsidP="00480526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Division of Polynomials</w:t>
            </w:r>
          </w:p>
        </w:tc>
        <w:tc>
          <w:tcPr>
            <w:tcW w:w="3402" w:type="dxa"/>
            <w:vAlign w:val="center"/>
          </w:tcPr>
          <w:p w:rsidR="00CF2507" w:rsidRPr="00F64B39" w:rsidRDefault="00CF2507" w:rsidP="00C56C0B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 xml:space="preserve">Term </w:t>
            </w:r>
            <w:r w:rsidR="00C56C0B" w:rsidRPr="00F64B39">
              <w:rPr>
                <w:sz w:val="20"/>
                <w:szCs w:val="20"/>
              </w:rPr>
              <w:t>4</w:t>
            </w:r>
            <w:r w:rsidR="00903B8B" w:rsidRPr="00F64B39">
              <w:rPr>
                <w:sz w:val="20"/>
                <w:szCs w:val="20"/>
              </w:rPr>
              <w:t xml:space="preserve">, </w:t>
            </w:r>
            <w:r w:rsidRPr="00F64B39">
              <w:rPr>
                <w:sz w:val="20"/>
                <w:szCs w:val="20"/>
              </w:rPr>
              <w:t>Week 1</w:t>
            </w:r>
          </w:p>
        </w:tc>
        <w:tc>
          <w:tcPr>
            <w:tcW w:w="1963" w:type="dxa"/>
            <w:vAlign w:val="center"/>
          </w:tcPr>
          <w:p w:rsidR="00CF2507" w:rsidRPr="00F64B39" w:rsidRDefault="00031E7A" w:rsidP="004805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CF2507" w:rsidRPr="00F64B39">
              <w:rPr>
                <w:sz w:val="20"/>
                <w:szCs w:val="20"/>
              </w:rPr>
              <w:t>%</w:t>
            </w:r>
          </w:p>
        </w:tc>
        <w:tc>
          <w:tcPr>
            <w:tcW w:w="143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55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</w:tr>
      <w:tr w:rsidR="00CF2507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A47833" w:rsidRPr="00F64B39" w:rsidRDefault="00A47833" w:rsidP="00A478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Test </w:t>
            </w:r>
            <w:r w:rsidR="00031E7A">
              <w:rPr>
                <w:sz w:val="20"/>
                <w:szCs w:val="20"/>
              </w:rPr>
              <w:t>6</w:t>
            </w:r>
          </w:p>
          <w:p w:rsidR="00CF2507" w:rsidRPr="00264C20" w:rsidRDefault="00CF2507" w:rsidP="00480526">
            <w:pPr>
              <w:rPr>
                <w:i/>
                <w:sz w:val="20"/>
                <w:szCs w:val="20"/>
              </w:rPr>
            </w:pPr>
            <w:r w:rsidRPr="00264C20">
              <w:rPr>
                <w:i/>
                <w:sz w:val="20"/>
                <w:szCs w:val="20"/>
              </w:rPr>
              <w:t>Probability</w:t>
            </w:r>
          </w:p>
        </w:tc>
        <w:tc>
          <w:tcPr>
            <w:tcW w:w="3402" w:type="dxa"/>
            <w:vAlign w:val="center"/>
          </w:tcPr>
          <w:p w:rsidR="00CF2507" w:rsidRPr="00F64B39" w:rsidRDefault="00CF2507" w:rsidP="00903B8B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Term 4</w:t>
            </w:r>
            <w:r w:rsidR="00903B8B" w:rsidRPr="00F64B39">
              <w:rPr>
                <w:sz w:val="20"/>
                <w:szCs w:val="20"/>
              </w:rPr>
              <w:t xml:space="preserve"> </w:t>
            </w:r>
            <w:r w:rsidR="00C13EA9">
              <w:rPr>
                <w:sz w:val="20"/>
                <w:szCs w:val="20"/>
              </w:rPr>
              <w:t>Week 3</w:t>
            </w:r>
          </w:p>
        </w:tc>
        <w:tc>
          <w:tcPr>
            <w:tcW w:w="1963" w:type="dxa"/>
            <w:vAlign w:val="center"/>
          </w:tcPr>
          <w:p w:rsidR="00CF2507" w:rsidRPr="00F64B39" w:rsidRDefault="00BE30FD" w:rsidP="004805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CF2507" w:rsidRPr="00F64B39">
              <w:rPr>
                <w:sz w:val="20"/>
                <w:szCs w:val="20"/>
              </w:rPr>
              <w:t>%</w:t>
            </w:r>
          </w:p>
        </w:tc>
        <w:tc>
          <w:tcPr>
            <w:tcW w:w="143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CF2507" w:rsidRPr="00F64B39" w:rsidRDefault="00CF2507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</w:tr>
      <w:tr w:rsidR="00031E7A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031E7A" w:rsidRPr="00F64B39" w:rsidRDefault="00031E7A" w:rsidP="00031E7A">
            <w:pPr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>Investigation 4</w:t>
            </w:r>
          </w:p>
          <w:p w:rsidR="00031E7A" w:rsidRPr="00F64B39" w:rsidRDefault="00031E7A" w:rsidP="00031E7A">
            <w:pPr>
              <w:rPr>
                <w:sz w:val="20"/>
                <w:szCs w:val="20"/>
              </w:rPr>
            </w:pPr>
            <w:r w:rsidRPr="00F64B39">
              <w:rPr>
                <w:i/>
                <w:sz w:val="20"/>
                <w:szCs w:val="20"/>
              </w:rPr>
              <w:t>Similarity, Congruence and Circle Geometry</w:t>
            </w:r>
          </w:p>
        </w:tc>
        <w:tc>
          <w:tcPr>
            <w:tcW w:w="3402" w:type="dxa"/>
            <w:vAlign w:val="center"/>
          </w:tcPr>
          <w:p w:rsidR="00031E7A" w:rsidRPr="00F64B39" w:rsidRDefault="00031E7A" w:rsidP="00031E7A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 xml:space="preserve">Term 4, </w:t>
            </w:r>
            <w:r>
              <w:rPr>
                <w:sz w:val="20"/>
                <w:szCs w:val="20"/>
              </w:rPr>
              <w:t>Week 6</w:t>
            </w:r>
          </w:p>
        </w:tc>
        <w:tc>
          <w:tcPr>
            <w:tcW w:w="1963" w:type="dxa"/>
            <w:vAlign w:val="center"/>
          </w:tcPr>
          <w:p w:rsidR="00031E7A" w:rsidRPr="00F64B39" w:rsidRDefault="00031E7A" w:rsidP="00031E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Pr="00F64B39">
              <w:rPr>
                <w:sz w:val="20"/>
                <w:szCs w:val="20"/>
              </w:rPr>
              <w:t>%</w:t>
            </w:r>
          </w:p>
        </w:tc>
        <w:tc>
          <w:tcPr>
            <w:tcW w:w="1439" w:type="dxa"/>
            <w:vAlign w:val="center"/>
          </w:tcPr>
          <w:p w:rsidR="00031E7A" w:rsidRPr="00F64B39" w:rsidRDefault="00031E7A" w:rsidP="00031E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031E7A" w:rsidRPr="00F64B39" w:rsidRDefault="00031E7A" w:rsidP="00031E7A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031E7A" w:rsidRPr="00F64B39" w:rsidRDefault="00031E7A" w:rsidP="00031E7A">
            <w:pPr>
              <w:jc w:val="center"/>
              <w:rPr>
                <w:sz w:val="20"/>
                <w:szCs w:val="20"/>
              </w:rPr>
            </w:pPr>
          </w:p>
        </w:tc>
      </w:tr>
      <w:tr w:rsidR="00031E7A" w:rsidRPr="00F64B39" w:rsidTr="005F75F6">
        <w:trPr>
          <w:trHeight w:val="57"/>
        </w:trPr>
        <w:tc>
          <w:tcPr>
            <w:tcW w:w="5245" w:type="dxa"/>
            <w:gridSpan w:val="2"/>
            <w:vAlign w:val="center"/>
          </w:tcPr>
          <w:p w:rsidR="00031E7A" w:rsidRPr="00F64B39" w:rsidRDefault="00031E7A" w:rsidP="004805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7</w:t>
            </w:r>
          </w:p>
          <w:p w:rsidR="00031E7A" w:rsidRPr="00F64B39" w:rsidRDefault="00031E7A" w:rsidP="00480526">
            <w:pPr>
              <w:rPr>
                <w:sz w:val="20"/>
                <w:szCs w:val="20"/>
              </w:rPr>
            </w:pPr>
            <w:r w:rsidRPr="00F64B39">
              <w:rPr>
                <w:i/>
                <w:sz w:val="20"/>
                <w:szCs w:val="20"/>
              </w:rPr>
              <w:t xml:space="preserve">Univariate and Bivariate Data </w:t>
            </w:r>
          </w:p>
        </w:tc>
        <w:tc>
          <w:tcPr>
            <w:tcW w:w="3402" w:type="dxa"/>
            <w:vAlign w:val="center"/>
          </w:tcPr>
          <w:p w:rsidR="00031E7A" w:rsidRPr="00F64B39" w:rsidRDefault="00031E7A" w:rsidP="00903B8B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t xml:space="preserve">Term 4, </w:t>
            </w:r>
            <w:r>
              <w:rPr>
                <w:sz w:val="20"/>
                <w:szCs w:val="20"/>
              </w:rPr>
              <w:t>Week 8</w:t>
            </w:r>
          </w:p>
        </w:tc>
        <w:tc>
          <w:tcPr>
            <w:tcW w:w="1963" w:type="dxa"/>
            <w:vAlign w:val="center"/>
          </w:tcPr>
          <w:p w:rsidR="00031E7A" w:rsidRPr="00F64B39" w:rsidRDefault="00031E7A" w:rsidP="004805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Pr="00F64B39">
              <w:rPr>
                <w:sz w:val="20"/>
                <w:szCs w:val="20"/>
              </w:rPr>
              <w:t>%</w:t>
            </w:r>
          </w:p>
        </w:tc>
        <w:tc>
          <w:tcPr>
            <w:tcW w:w="1439" w:type="dxa"/>
            <w:vAlign w:val="center"/>
          </w:tcPr>
          <w:p w:rsidR="00031E7A" w:rsidRPr="00F64B39" w:rsidRDefault="00031E7A" w:rsidP="004805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031E7A" w:rsidRPr="00F64B39" w:rsidRDefault="00031E7A" w:rsidP="004805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2"/>
            <w:shd w:val="clear" w:color="auto" w:fill="auto"/>
            <w:vAlign w:val="center"/>
          </w:tcPr>
          <w:p w:rsidR="00031E7A" w:rsidRPr="00F64B39" w:rsidRDefault="00031E7A" w:rsidP="00480526">
            <w:pPr>
              <w:jc w:val="center"/>
              <w:rPr>
                <w:sz w:val="20"/>
                <w:szCs w:val="20"/>
              </w:rPr>
            </w:pPr>
            <w:r w:rsidRPr="00F64B39">
              <w:rPr>
                <w:sz w:val="20"/>
                <w:szCs w:val="20"/>
              </w:rPr>
              <w:sym w:font="Wingdings" w:char="F0FC"/>
            </w:r>
          </w:p>
        </w:tc>
      </w:tr>
    </w:tbl>
    <w:p w:rsidR="0082411D" w:rsidRPr="00F64B39" w:rsidRDefault="0082411D">
      <w:pPr>
        <w:spacing w:after="200" w:line="276" w:lineRule="auto"/>
        <w:rPr>
          <w:sz w:val="20"/>
        </w:rPr>
      </w:pPr>
      <w:r w:rsidRPr="00F64B39">
        <w:rPr>
          <w:sz w:val="20"/>
        </w:rPr>
        <w:br w:type="page"/>
      </w:r>
    </w:p>
    <w:tbl>
      <w:tblPr>
        <w:tblStyle w:val="TableGrid"/>
        <w:tblW w:w="1559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51"/>
        <w:gridCol w:w="1559"/>
        <w:gridCol w:w="142"/>
        <w:gridCol w:w="1984"/>
        <w:gridCol w:w="2726"/>
        <w:gridCol w:w="3544"/>
        <w:gridCol w:w="1952"/>
        <w:gridCol w:w="1543"/>
        <w:gridCol w:w="441"/>
        <w:gridCol w:w="851"/>
      </w:tblGrid>
      <w:tr w:rsidR="00607105" w:rsidRPr="00F64B39" w:rsidTr="00264C20">
        <w:trPr>
          <w:gridAfter w:val="1"/>
          <w:wAfter w:w="851" w:type="dxa"/>
          <w:trHeight w:val="1190"/>
        </w:trPr>
        <w:tc>
          <w:tcPr>
            <w:tcW w:w="255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07105" w:rsidRPr="00F64B39" w:rsidRDefault="00607105" w:rsidP="00533C98">
            <w:r w:rsidRPr="00F64B39">
              <w:rPr>
                <w:noProof/>
              </w:rPr>
              <w:lastRenderedPageBreak/>
              <w:drawing>
                <wp:inline distT="0" distB="0" distL="0" distR="0" wp14:anchorId="56D8D605" wp14:editId="579752DC">
                  <wp:extent cx="1022985" cy="1348105"/>
                  <wp:effectExtent l="0" t="0" r="5715" b="4445"/>
                  <wp:docPr id="8" name="Picture 8" descr="Vertical full colour positiv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Vertical full colour positiv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985" cy="134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07105" w:rsidRPr="00F64B39" w:rsidRDefault="00CC1D72" w:rsidP="00533C98">
            <w:pPr>
              <w:jc w:val="center"/>
              <w:rPr>
                <w:b/>
                <w:sz w:val="36"/>
              </w:rPr>
            </w:pPr>
            <w:r w:rsidRPr="00F64B39">
              <w:rPr>
                <w:b/>
                <w:sz w:val="36"/>
              </w:rPr>
              <w:t xml:space="preserve">Year 10 </w:t>
            </w:r>
            <w:r w:rsidR="00607105" w:rsidRPr="00F64B39">
              <w:rPr>
                <w:b/>
                <w:sz w:val="36"/>
              </w:rPr>
              <w:t>Mathematics</w:t>
            </w:r>
          </w:p>
          <w:p w:rsidR="00607105" w:rsidRPr="00F64B39" w:rsidRDefault="00607105" w:rsidP="00CC1D72">
            <w:pPr>
              <w:jc w:val="center"/>
              <w:rPr>
                <w:sz w:val="36"/>
              </w:rPr>
            </w:pPr>
            <w:r w:rsidRPr="00F64B39">
              <w:rPr>
                <w:b/>
                <w:sz w:val="36"/>
              </w:rPr>
              <w:t>Teaching and Learning Program</w:t>
            </w:r>
          </w:p>
        </w:tc>
      </w:tr>
      <w:tr w:rsidR="00607105" w:rsidRPr="00F64B39" w:rsidTr="00264C20">
        <w:trPr>
          <w:gridAfter w:val="1"/>
          <w:wAfter w:w="851" w:type="dxa"/>
        </w:trPr>
        <w:tc>
          <w:tcPr>
            <w:tcW w:w="255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07105" w:rsidRPr="00F64B39" w:rsidRDefault="00607105" w:rsidP="00533C98"/>
        </w:tc>
        <w:tc>
          <w:tcPr>
            <w:tcW w:w="4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07105" w:rsidRPr="00F64B39" w:rsidRDefault="00607105" w:rsidP="00533C98">
            <w:pPr>
              <w:rPr>
                <w:b/>
                <w:szCs w:val="20"/>
              </w:rPr>
            </w:pPr>
            <w:r w:rsidRPr="00F64B39">
              <w:rPr>
                <w:b/>
                <w:szCs w:val="20"/>
              </w:rPr>
              <w:t xml:space="preserve">Year: </w:t>
            </w:r>
            <w:r w:rsidR="003A7254" w:rsidRPr="00F64B39">
              <w:rPr>
                <w:b/>
                <w:szCs w:val="20"/>
              </w:rPr>
              <w:t>2015</w:t>
            </w:r>
          </w:p>
          <w:p w:rsidR="00607105" w:rsidRPr="00F64B39" w:rsidRDefault="00607105" w:rsidP="00264C20">
            <w:pPr>
              <w:rPr>
                <w:b/>
                <w:szCs w:val="20"/>
              </w:rPr>
            </w:pPr>
            <w:r w:rsidRPr="00F64B39">
              <w:rPr>
                <w:b/>
                <w:szCs w:val="20"/>
              </w:rPr>
              <w:t xml:space="preserve">Term:  </w:t>
            </w:r>
            <w:r w:rsidR="003A7254" w:rsidRPr="00F64B39">
              <w:rPr>
                <w:b/>
                <w:szCs w:val="20"/>
              </w:rPr>
              <w:t>1</w:t>
            </w:r>
            <w:r w:rsidRPr="00F64B39">
              <w:rPr>
                <w:b/>
                <w:szCs w:val="20"/>
              </w:rPr>
              <w:t xml:space="preserve"> 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64B39" w:rsidRDefault="00607105" w:rsidP="00533C98">
            <w:pPr>
              <w:rPr>
                <w:b/>
                <w:szCs w:val="20"/>
              </w:rPr>
            </w:pPr>
            <w:r w:rsidRPr="00F64B39">
              <w:rPr>
                <w:b/>
                <w:szCs w:val="20"/>
              </w:rPr>
              <w:t>Course Texts /Resources:</w:t>
            </w:r>
            <w:r w:rsidR="00F64B39">
              <w:rPr>
                <w:b/>
                <w:szCs w:val="20"/>
              </w:rPr>
              <w:t xml:space="preserve"> Nelson WA Maths 10 + 10A</w:t>
            </w:r>
          </w:p>
          <w:p w:rsidR="00F64B39" w:rsidRPr="00F64B39" w:rsidRDefault="00F64B39" w:rsidP="00533C9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Pearson Mathematics 10 + 10A</w:t>
            </w:r>
          </w:p>
        </w:tc>
        <w:tc>
          <w:tcPr>
            <w:tcW w:w="3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07105" w:rsidRPr="00F64B39" w:rsidRDefault="00607105" w:rsidP="00533C98"/>
        </w:tc>
      </w:tr>
      <w:tr w:rsidR="008A4429" w:rsidRPr="00F64B39" w:rsidTr="00264C20">
        <w:trPr>
          <w:trHeight w:val="632"/>
        </w:trPr>
        <w:tc>
          <w:tcPr>
            <w:tcW w:w="851" w:type="dxa"/>
            <w:shd w:val="clear" w:color="auto" w:fill="97F1E8"/>
          </w:tcPr>
          <w:p w:rsidR="008A4429" w:rsidRPr="00F64B39" w:rsidRDefault="008A4429" w:rsidP="00533C98">
            <w:pPr>
              <w:jc w:val="center"/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Time Line</w:t>
            </w:r>
          </w:p>
        </w:tc>
        <w:tc>
          <w:tcPr>
            <w:tcW w:w="1559" w:type="dxa"/>
            <w:shd w:val="clear" w:color="auto" w:fill="97F1E8"/>
          </w:tcPr>
          <w:p w:rsidR="008A4429" w:rsidRPr="00F64B39" w:rsidRDefault="008A4429" w:rsidP="00533C98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AC Code</w:t>
            </w:r>
          </w:p>
        </w:tc>
        <w:tc>
          <w:tcPr>
            <w:tcW w:w="2126" w:type="dxa"/>
            <w:gridSpan w:val="2"/>
            <w:shd w:val="clear" w:color="auto" w:fill="97F1E8"/>
          </w:tcPr>
          <w:p w:rsidR="008A4429" w:rsidRPr="00F64B39" w:rsidRDefault="008A4429" w:rsidP="008A4429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 xml:space="preserve"> Content Description</w:t>
            </w:r>
          </w:p>
        </w:tc>
        <w:tc>
          <w:tcPr>
            <w:tcW w:w="8222" w:type="dxa"/>
            <w:gridSpan w:val="3"/>
            <w:shd w:val="clear" w:color="auto" w:fill="97F1E8"/>
          </w:tcPr>
          <w:p w:rsidR="008A4429" w:rsidRPr="00F64B39" w:rsidRDefault="008A4429" w:rsidP="00533C98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Teaching and Learning Activities</w:t>
            </w:r>
          </w:p>
        </w:tc>
        <w:tc>
          <w:tcPr>
            <w:tcW w:w="1543" w:type="dxa"/>
            <w:shd w:val="clear" w:color="auto" w:fill="97F1E8"/>
          </w:tcPr>
          <w:p w:rsidR="008A4429" w:rsidRPr="00F64B39" w:rsidRDefault="008A4429" w:rsidP="005077D5">
            <w:pPr>
              <w:rPr>
                <w:sz w:val="22"/>
              </w:rPr>
            </w:pPr>
            <w:r w:rsidRPr="00F64B39">
              <w:rPr>
                <w:b/>
                <w:sz w:val="22"/>
                <w:szCs w:val="20"/>
              </w:rPr>
              <w:t xml:space="preserve">Resources </w:t>
            </w:r>
            <w:r w:rsidR="005077D5">
              <w:rPr>
                <w:b/>
                <w:sz w:val="22"/>
                <w:szCs w:val="20"/>
              </w:rPr>
              <w:t>&amp; R</w:t>
            </w:r>
            <w:r w:rsidRPr="00F64B39">
              <w:rPr>
                <w:b/>
                <w:sz w:val="22"/>
                <w:szCs w:val="20"/>
              </w:rPr>
              <w:t>eferences</w:t>
            </w:r>
          </w:p>
        </w:tc>
        <w:tc>
          <w:tcPr>
            <w:tcW w:w="1292" w:type="dxa"/>
            <w:gridSpan w:val="2"/>
            <w:shd w:val="clear" w:color="auto" w:fill="97F1E8"/>
          </w:tcPr>
          <w:p w:rsidR="008A4429" w:rsidRPr="00F64B39" w:rsidRDefault="008A4429" w:rsidP="00D3423E">
            <w:pPr>
              <w:jc w:val="center"/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 xml:space="preserve">Assessment </w:t>
            </w:r>
          </w:p>
          <w:p w:rsidR="008A4429" w:rsidRPr="00F64B39" w:rsidRDefault="005077D5" w:rsidP="00264C20">
            <w:pPr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Tasks</w:t>
            </w:r>
          </w:p>
        </w:tc>
      </w:tr>
      <w:tr w:rsidR="00131F2A" w:rsidRPr="00F64B39" w:rsidTr="00131F2A">
        <w:trPr>
          <w:trHeight w:val="730"/>
        </w:trPr>
        <w:tc>
          <w:tcPr>
            <w:tcW w:w="851" w:type="dxa"/>
          </w:tcPr>
          <w:p w:rsidR="00131F2A" w:rsidRPr="00F64B39" w:rsidRDefault="00131F2A" w:rsidP="00533C98">
            <w:pPr>
              <w:jc w:val="center"/>
            </w:pPr>
            <w:r w:rsidRPr="00F64B39">
              <w:t>1</w:t>
            </w:r>
          </w:p>
        </w:tc>
        <w:tc>
          <w:tcPr>
            <w:tcW w:w="1559" w:type="dxa"/>
          </w:tcPr>
          <w:p w:rsidR="00131F2A" w:rsidRPr="00F64B39" w:rsidRDefault="00131F2A" w:rsidP="00533C98"/>
        </w:tc>
        <w:tc>
          <w:tcPr>
            <w:tcW w:w="2126" w:type="dxa"/>
            <w:gridSpan w:val="2"/>
          </w:tcPr>
          <w:p w:rsidR="00131F2A" w:rsidRPr="00F64B39" w:rsidRDefault="00131F2A" w:rsidP="00480526">
            <w:pPr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Revision of number skills required for the year 10 course.</w:t>
            </w:r>
          </w:p>
        </w:tc>
        <w:tc>
          <w:tcPr>
            <w:tcW w:w="8222" w:type="dxa"/>
            <w:gridSpan w:val="3"/>
          </w:tcPr>
          <w:p w:rsidR="00131F2A" w:rsidRPr="00F64B39" w:rsidRDefault="00131F2A" w:rsidP="000C6708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Prior Knowledge: Revision of Number skills</w:t>
            </w:r>
          </w:p>
          <w:p w:rsidR="00131F2A" w:rsidRPr="00F64B39" w:rsidRDefault="00131F2A" w:rsidP="00480526">
            <w:pPr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Prime factors, HCF, LCM</w:t>
            </w:r>
          </w:p>
          <w:p w:rsidR="00131F2A" w:rsidRPr="00F64B39" w:rsidRDefault="00131F2A" w:rsidP="00480526">
            <w:pPr>
              <w:numPr>
                <w:ilvl w:val="0"/>
                <w:numId w:val="1"/>
              </w:numPr>
            </w:pPr>
            <w:r w:rsidRPr="00F64B39">
              <w:rPr>
                <w:sz w:val="16"/>
                <w:szCs w:val="16"/>
              </w:rPr>
              <w:t>Scientific notation</w:t>
            </w:r>
            <w:r>
              <w:rPr>
                <w:sz w:val="16"/>
                <w:szCs w:val="16"/>
              </w:rPr>
              <w:t>, significant figures.</w:t>
            </w:r>
          </w:p>
          <w:p w:rsidR="00131F2A" w:rsidRPr="00F64B39" w:rsidRDefault="00131F2A" w:rsidP="00480526">
            <w:pPr>
              <w:numPr>
                <w:ilvl w:val="0"/>
                <w:numId w:val="1"/>
              </w:numPr>
            </w:pPr>
            <w:r w:rsidRPr="00F64B39">
              <w:rPr>
                <w:sz w:val="16"/>
                <w:szCs w:val="16"/>
              </w:rPr>
              <w:t>Reciprocals</w:t>
            </w:r>
          </w:p>
        </w:tc>
        <w:tc>
          <w:tcPr>
            <w:tcW w:w="1543" w:type="dxa"/>
          </w:tcPr>
          <w:p w:rsidR="00131F2A" w:rsidRPr="00F64B39" w:rsidRDefault="00131F2A" w:rsidP="00E45045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MFWA 3</w:t>
            </w:r>
          </w:p>
          <w:p w:rsidR="00131F2A" w:rsidRPr="00F64B39" w:rsidRDefault="00131F2A" w:rsidP="00F64B39">
            <w:pPr>
              <w:contextualSpacing/>
              <w:jc w:val="center"/>
              <w:rPr>
                <w:b/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Ch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1 , Ex 1A – </w:t>
            </w:r>
            <w:r w:rsidRPr="00F64B39">
              <w:rPr>
                <w:sz w:val="16"/>
                <w:szCs w:val="16"/>
                <w:lang w:val="en-US"/>
              </w:rPr>
              <w:t>Q</w:t>
            </w:r>
          </w:p>
          <w:p w:rsidR="00131F2A" w:rsidRPr="00F64B39" w:rsidRDefault="00131F2A" w:rsidP="00F64B39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Ch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11,Ex 11A –G</w:t>
            </w:r>
          </w:p>
        </w:tc>
        <w:tc>
          <w:tcPr>
            <w:tcW w:w="1292" w:type="dxa"/>
            <w:gridSpan w:val="2"/>
            <w:vAlign w:val="bottom"/>
          </w:tcPr>
          <w:p w:rsidR="00131F2A" w:rsidRPr="00F64B39" w:rsidRDefault="00131F2A" w:rsidP="00131F2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F2B8B" w:rsidRPr="00F64B39" w:rsidTr="00AF2B8B">
        <w:trPr>
          <w:trHeight w:val="730"/>
        </w:trPr>
        <w:tc>
          <w:tcPr>
            <w:tcW w:w="851" w:type="dxa"/>
            <w:vMerge w:val="restart"/>
          </w:tcPr>
          <w:p w:rsidR="00AF2B8B" w:rsidRPr="00F64B39" w:rsidRDefault="00AF2B8B" w:rsidP="00131F2A">
            <w:pPr>
              <w:jc w:val="center"/>
            </w:pPr>
            <w:r>
              <w:t>2-3</w:t>
            </w:r>
          </w:p>
        </w:tc>
        <w:tc>
          <w:tcPr>
            <w:tcW w:w="1559" w:type="dxa"/>
            <w:vMerge w:val="restart"/>
          </w:tcPr>
          <w:p w:rsidR="00AF2B8B" w:rsidRPr="00F64B39" w:rsidRDefault="00AF2B8B" w:rsidP="00131F2A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ACMMG216 Year 9</w:t>
            </w:r>
          </w:p>
          <w:p w:rsidR="00AF2B8B" w:rsidRPr="00F64B39" w:rsidRDefault="00AF2B8B" w:rsidP="00131F2A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ACMMG242 – 10</w:t>
            </w:r>
          </w:p>
          <w:p w:rsidR="00AF2B8B" w:rsidRPr="00F64B39" w:rsidRDefault="00AF2B8B" w:rsidP="00131F2A">
            <w:r w:rsidRPr="00F64B39">
              <w:rPr>
                <w:sz w:val="16"/>
                <w:szCs w:val="16"/>
              </w:rPr>
              <w:t>ACMMG271 – 10A</w:t>
            </w:r>
          </w:p>
        </w:tc>
        <w:tc>
          <w:tcPr>
            <w:tcW w:w="2126" w:type="dxa"/>
            <w:gridSpan w:val="2"/>
            <w:vMerge w:val="restart"/>
          </w:tcPr>
          <w:p w:rsidR="00AF2B8B" w:rsidRPr="00F64B39" w:rsidRDefault="00AF2B8B" w:rsidP="00131F2A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Solve problems involving surface area and volume of right pyramids, right cones, spheres and related composite shapes.</w:t>
            </w:r>
          </w:p>
        </w:tc>
        <w:tc>
          <w:tcPr>
            <w:tcW w:w="8222" w:type="dxa"/>
            <w:gridSpan w:val="3"/>
          </w:tcPr>
          <w:p w:rsidR="00AF2B8B" w:rsidRPr="00F64B39" w:rsidRDefault="00AF2B8B" w:rsidP="00131F2A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Prior Knowledge: Surface Area and Volume</w:t>
            </w:r>
          </w:p>
          <w:p w:rsidR="00AF2B8B" w:rsidRPr="00F64B39" w:rsidRDefault="00AF2B8B" w:rsidP="00131F2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Area of polygons and circles</w:t>
            </w:r>
          </w:p>
          <w:p w:rsidR="00AF2B8B" w:rsidRPr="00F64B39" w:rsidRDefault="00AF2B8B" w:rsidP="00131F2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Inverse area of polygons and circles</w:t>
            </w:r>
          </w:p>
          <w:p w:rsidR="00AF2B8B" w:rsidRPr="00F64B39" w:rsidRDefault="00AF2B8B" w:rsidP="00131F2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b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Surface area of prisms,  cylinders</w:t>
            </w:r>
          </w:p>
          <w:p w:rsidR="00AF2B8B" w:rsidRPr="00F64B39" w:rsidRDefault="00AF2B8B" w:rsidP="00131F2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b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Volume of prisms,  cylinders</w:t>
            </w:r>
          </w:p>
          <w:p w:rsidR="00AF2B8B" w:rsidRPr="00F64B39" w:rsidRDefault="00AF2B8B" w:rsidP="00131F2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b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Review Pythagoras for finding unknown diagonal sides</w:t>
            </w:r>
          </w:p>
        </w:tc>
        <w:tc>
          <w:tcPr>
            <w:tcW w:w="1543" w:type="dxa"/>
          </w:tcPr>
          <w:p w:rsidR="00AF2B8B" w:rsidRPr="00F64B39" w:rsidRDefault="00AF2B8B" w:rsidP="00131F2A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MFWA 3</w:t>
            </w:r>
          </w:p>
          <w:p w:rsidR="00AF2B8B" w:rsidRPr="00F64B39" w:rsidRDefault="00AF2B8B" w:rsidP="00131F2A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3 , Ex 3G – end</w:t>
            </w:r>
          </w:p>
          <w:p w:rsidR="00AF2B8B" w:rsidRPr="00F64B39" w:rsidRDefault="00AF2B8B" w:rsidP="00131F2A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AF2B8B" w:rsidRPr="00F64B39" w:rsidRDefault="00AF2B8B" w:rsidP="00131F2A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4.1</w:t>
            </w:r>
          </w:p>
          <w:p w:rsidR="00AF2B8B" w:rsidRPr="00F64B39" w:rsidRDefault="00AF2B8B" w:rsidP="00131F2A">
            <w:pPr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gridSpan w:val="2"/>
            <w:vMerge w:val="restart"/>
            <w:vAlign w:val="bottom"/>
          </w:tcPr>
          <w:p w:rsidR="00AF2B8B" w:rsidRPr="00F64B39" w:rsidRDefault="00AF2B8B" w:rsidP="00AF2B8B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TEST 2</w:t>
            </w:r>
          </w:p>
          <w:p w:rsidR="00AF2B8B" w:rsidRPr="00F64B39" w:rsidRDefault="00AF2B8B" w:rsidP="00AF2B8B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Surface Area</w:t>
            </w:r>
          </w:p>
          <w:p w:rsidR="00AF2B8B" w:rsidRPr="00F64B39" w:rsidRDefault="00AF2B8B" w:rsidP="00AF2B8B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16"/>
                <w:szCs w:val="16"/>
              </w:rPr>
              <w:t>and Volume</w:t>
            </w:r>
          </w:p>
        </w:tc>
      </w:tr>
      <w:tr w:rsidR="00AF2B8B" w:rsidRPr="00F64B39" w:rsidTr="00AF2B8B">
        <w:trPr>
          <w:trHeight w:val="730"/>
        </w:trPr>
        <w:tc>
          <w:tcPr>
            <w:tcW w:w="851" w:type="dxa"/>
            <w:vMerge/>
          </w:tcPr>
          <w:p w:rsidR="00AF2B8B" w:rsidRPr="00F64B39" w:rsidRDefault="00AF2B8B" w:rsidP="00131F2A">
            <w:pPr>
              <w:jc w:val="center"/>
            </w:pPr>
          </w:p>
        </w:tc>
        <w:tc>
          <w:tcPr>
            <w:tcW w:w="1559" w:type="dxa"/>
            <w:vMerge/>
          </w:tcPr>
          <w:p w:rsidR="00AF2B8B" w:rsidRPr="00F64B39" w:rsidRDefault="00AF2B8B" w:rsidP="00131F2A"/>
        </w:tc>
        <w:tc>
          <w:tcPr>
            <w:tcW w:w="2126" w:type="dxa"/>
            <w:gridSpan w:val="2"/>
            <w:vMerge/>
          </w:tcPr>
          <w:p w:rsidR="00AF2B8B" w:rsidRPr="00F64B39" w:rsidRDefault="00AF2B8B" w:rsidP="00131F2A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  <w:gridSpan w:val="3"/>
          </w:tcPr>
          <w:p w:rsidR="00AF2B8B" w:rsidRPr="00F64B39" w:rsidRDefault="00AF2B8B" w:rsidP="00131F2A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>General: Surface Area and Volume</w:t>
            </w:r>
          </w:p>
          <w:p w:rsidR="00AF2B8B" w:rsidRPr="00F64B39" w:rsidRDefault="00AF2B8B" w:rsidP="00131F2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b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Surface area of prisms,  cylinders, pyramids, spheres and composite shapes based on these</w:t>
            </w:r>
          </w:p>
          <w:p w:rsidR="00AF2B8B" w:rsidRPr="00F64B39" w:rsidRDefault="00AF2B8B" w:rsidP="00131F2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b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Volume of prisms,  cylinders, pyramids, spheres and composite shapes based on these</w:t>
            </w:r>
          </w:p>
          <w:p w:rsidR="00AF2B8B" w:rsidRPr="00F64B39" w:rsidRDefault="00AF2B8B" w:rsidP="00131F2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Applications of Volume</w:t>
            </w:r>
          </w:p>
        </w:tc>
        <w:tc>
          <w:tcPr>
            <w:tcW w:w="1543" w:type="dxa"/>
            <w:vMerge w:val="restart"/>
          </w:tcPr>
          <w:p w:rsidR="00AF2B8B" w:rsidRPr="00F64B39" w:rsidRDefault="00AF2B8B" w:rsidP="00131F2A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AF2B8B" w:rsidRPr="00F64B39" w:rsidRDefault="00AF2B8B" w:rsidP="00131F2A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4.2, 4.3</w:t>
            </w:r>
          </w:p>
          <w:p w:rsidR="00AF2B8B" w:rsidRPr="00F64B39" w:rsidRDefault="00AF2B8B" w:rsidP="00131F2A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Pearson SB 10-A</w:t>
            </w:r>
          </w:p>
          <w:p w:rsidR="00AF2B8B" w:rsidRPr="00F64B39" w:rsidRDefault="00AF2B8B" w:rsidP="00131F2A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3.1</w:t>
            </w:r>
          </w:p>
        </w:tc>
        <w:tc>
          <w:tcPr>
            <w:tcW w:w="1292" w:type="dxa"/>
            <w:gridSpan w:val="2"/>
            <w:vMerge/>
            <w:vAlign w:val="bottom"/>
          </w:tcPr>
          <w:p w:rsidR="00AF2B8B" w:rsidRPr="00F64B39" w:rsidRDefault="00AF2B8B" w:rsidP="00AF2B8B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F2B8B" w:rsidRPr="00F64B39" w:rsidTr="00264C20">
        <w:trPr>
          <w:trHeight w:val="730"/>
        </w:trPr>
        <w:tc>
          <w:tcPr>
            <w:tcW w:w="851" w:type="dxa"/>
            <w:vMerge/>
          </w:tcPr>
          <w:p w:rsidR="00AF2B8B" w:rsidRPr="00F64B39" w:rsidRDefault="00AF2B8B" w:rsidP="00131F2A">
            <w:pPr>
              <w:jc w:val="center"/>
            </w:pPr>
          </w:p>
        </w:tc>
        <w:tc>
          <w:tcPr>
            <w:tcW w:w="1559" w:type="dxa"/>
            <w:vMerge/>
          </w:tcPr>
          <w:p w:rsidR="00AF2B8B" w:rsidRPr="00F64B39" w:rsidRDefault="00AF2B8B" w:rsidP="00131F2A"/>
        </w:tc>
        <w:tc>
          <w:tcPr>
            <w:tcW w:w="2126" w:type="dxa"/>
            <w:gridSpan w:val="2"/>
            <w:vMerge/>
          </w:tcPr>
          <w:p w:rsidR="00AF2B8B" w:rsidRPr="00F64B39" w:rsidRDefault="00AF2B8B" w:rsidP="00131F2A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  <w:gridSpan w:val="3"/>
          </w:tcPr>
          <w:p w:rsidR="00AF2B8B" w:rsidRPr="00F64B39" w:rsidRDefault="00AF2B8B" w:rsidP="00131F2A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16"/>
                <w:szCs w:val="16"/>
              </w:rPr>
              <w:t>Extension: Surface Area and Volume</w:t>
            </w:r>
          </w:p>
          <w:p w:rsidR="00AF2B8B" w:rsidRPr="00F64B39" w:rsidRDefault="00AF2B8B" w:rsidP="00131F2A">
            <w:pPr>
              <w:pStyle w:val="ListParagraph"/>
              <w:numPr>
                <w:ilvl w:val="0"/>
                <w:numId w:val="7"/>
              </w:num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Solve problems involving surface area and volume of right pyramids, right cones, spheres and related composite shapes</w:t>
            </w:r>
          </w:p>
        </w:tc>
        <w:tc>
          <w:tcPr>
            <w:tcW w:w="1543" w:type="dxa"/>
            <w:vMerge/>
          </w:tcPr>
          <w:p w:rsidR="00AF2B8B" w:rsidRPr="00F64B39" w:rsidRDefault="00AF2B8B" w:rsidP="00131F2A">
            <w:pPr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gridSpan w:val="2"/>
            <w:vMerge/>
          </w:tcPr>
          <w:p w:rsidR="00AF2B8B" w:rsidRPr="00F64B39" w:rsidRDefault="00AF2B8B" w:rsidP="00AF2B8B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131F2A" w:rsidRPr="00F64B39" w:rsidTr="00A47833">
        <w:trPr>
          <w:trHeight w:val="730"/>
        </w:trPr>
        <w:tc>
          <w:tcPr>
            <w:tcW w:w="851" w:type="dxa"/>
            <w:vMerge w:val="restart"/>
          </w:tcPr>
          <w:p w:rsidR="00131F2A" w:rsidRPr="00F64B39" w:rsidRDefault="00131F2A" w:rsidP="003A6BB0">
            <w:pPr>
              <w:jc w:val="center"/>
            </w:pPr>
            <w:r>
              <w:t>4-5</w:t>
            </w:r>
          </w:p>
        </w:tc>
        <w:tc>
          <w:tcPr>
            <w:tcW w:w="1559" w:type="dxa"/>
            <w:vMerge w:val="restart"/>
          </w:tcPr>
          <w:p w:rsidR="00131F2A" w:rsidRPr="00F64B39" w:rsidRDefault="00131F2A" w:rsidP="00E45045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ACMNA183 Year 8</w:t>
            </w:r>
          </w:p>
          <w:p w:rsidR="00131F2A" w:rsidRPr="00F64B39" w:rsidRDefault="00131F2A" w:rsidP="00E45045">
            <w:r w:rsidRPr="00F64B39">
              <w:rPr>
                <w:sz w:val="16"/>
                <w:szCs w:val="16"/>
              </w:rPr>
              <w:t>ACMNA264 – 10A</w:t>
            </w:r>
          </w:p>
        </w:tc>
        <w:tc>
          <w:tcPr>
            <w:tcW w:w="2126" w:type="dxa"/>
            <w:gridSpan w:val="2"/>
            <w:vMerge w:val="restart"/>
          </w:tcPr>
          <w:p w:rsidR="00131F2A" w:rsidRPr="00F64B39" w:rsidRDefault="00131F2A" w:rsidP="00480526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Define rational and irrational numbers and perform operations with surds.</w:t>
            </w:r>
          </w:p>
        </w:tc>
        <w:tc>
          <w:tcPr>
            <w:tcW w:w="8222" w:type="dxa"/>
            <w:gridSpan w:val="3"/>
          </w:tcPr>
          <w:p w:rsidR="00131F2A" w:rsidRPr="00F64B39" w:rsidRDefault="00131F2A" w:rsidP="00480526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Prior Knowledge: Rational and Irrational numbers</w:t>
            </w:r>
          </w:p>
          <w:p w:rsidR="00131F2A" w:rsidRPr="00F64B39" w:rsidRDefault="00131F2A" w:rsidP="00480526">
            <w:pPr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Defining and identifying rational numbers. </w:t>
            </w:r>
          </w:p>
          <w:p w:rsidR="00131F2A" w:rsidRPr="00F64B39" w:rsidRDefault="00131F2A" w:rsidP="00533C98">
            <w:pPr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Square roots of rational numbers.</w:t>
            </w:r>
          </w:p>
        </w:tc>
        <w:tc>
          <w:tcPr>
            <w:tcW w:w="1543" w:type="dxa"/>
          </w:tcPr>
          <w:p w:rsidR="00131F2A" w:rsidRPr="00F64B39" w:rsidRDefault="00131F2A" w:rsidP="00480526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MFWA 3,</w:t>
            </w:r>
          </w:p>
          <w:p w:rsidR="00131F2A" w:rsidRPr="00F64B39" w:rsidRDefault="00131F2A" w:rsidP="00480526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 , Ex 1R</w:t>
            </w:r>
          </w:p>
          <w:p w:rsidR="00131F2A" w:rsidRPr="00F64B39" w:rsidRDefault="00131F2A" w:rsidP="00480526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UM4</w:t>
            </w:r>
          </w:p>
          <w:p w:rsidR="00131F2A" w:rsidRPr="00F64B39" w:rsidRDefault="00131F2A" w:rsidP="00F64B39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p4 ex 1C</w:t>
            </w:r>
          </w:p>
        </w:tc>
        <w:tc>
          <w:tcPr>
            <w:tcW w:w="1292" w:type="dxa"/>
            <w:gridSpan w:val="2"/>
            <w:vMerge w:val="restart"/>
            <w:vAlign w:val="bottom"/>
          </w:tcPr>
          <w:p w:rsidR="00131F2A" w:rsidRPr="00F64B39" w:rsidRDefault="00131F2A" w:rsidP="00A47833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INV 1</w:t>
            </w:r>
          </w:p>
          <w:p w:rsidR="00131F2A" w:rsidRPr="00F64B39" w:rsidRDefault="007A38DF" w:rsidP="00A4783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16"/>
              </w:rPr>
              <w:t>Exact Numbers</w:t>
            </w:r>
            <w:bookmarkStart w:id="0" w:name="_GoBack"/>
            <w:bookmarkEnd w:id="0"/>
          </w:p>
        </w:tc>
      </w:tr>
      <w:tr w:rsidR="00131F2A" w:rsidRPr="00F64B39" w:rsidTr="00264C20">
        <w:trPr>
          <w:trHeight w:val="730"/>
        </w:trPr>
        <w:tc>
          <w:tcPr>
            <w:tcW w:w="851" w:type="dxa"/>
            <w:vMerge/>
          </w:tcPr>
          <w:p w:rsidR="00131F2A" w:rsidRPr="00F64B39" w:rsidRDefault="00131F2A" w:rsidP="00533C98">
            <w:pPr>
              <w:jc w:val="center"/>
            </w:pPr>
          </w:p>
        </w:tc>
        <w:tc>
          <w:tcPr>
            <w:tcW w:w="1559" w:type="dxa"/>
            <w:vMerge/>
          </w:tcPr>
          <w:p w:rsidR="00131F2A" w:rsidRPr="00F64B39" w:rsidRDefault="00131F2A" w:rsidP="00533C98"/>
        </w:tc>
        <w:tc>
          <w:tcPr>
            <w:tcW w:w="2126" w:type="dxa"/>
            <w:gridSpan w:val="2"/>
            <w:vMerge/>
          </w:tcPr>
          <w:p w:rsidR="00131F2A" w:rsidRPr="00F64B39" w:rsidRDefault="00131F2A" w:rsidP="00480526">
            <w:pPr>
              <w:rPr>
                <w:sz w:val="16"/>
                <w:szCs w:val="20"/>
              </w:rPr>
            </w:pPr>
          </w:p>
        </w:tc>
        <w:tc>
          <w:tcPr>
            <w:tcW w:w="8222" w:type="dxa"/>
            <w:gridSpan w:val="3"/>
          </w:tcPr>
          <w:p w:rsidR="00131F2A" w:rsidRPr="00F64B39" w:rsidRDefault="00131F2A" w:rsidP="006D51DB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Extension: Rational and Irrational numbers</w:t>
            </w:r>
          </w:p>
          <w:p w:rsidR="00131F2A" w:rsidRPr="00F64B39" w:rsidRDefault="00131F2A" w:rsidP="00480526">
            <w:pPr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Defining and identifying irrational numbers…surds as irrational numbers expressed as radicals</w:t>
            </w:r>
          </w:p>
          <w:p w:rsidR="00131F2A" w:rsidRPr="00F64B39" w:rsidRDefault="00131F2A" w:rsidP="00480526">
            <w:pPr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Famous irrational numbers: π, e, The Golden Ratio. </w:t>
            </w:r>
          </w:p>
          <w:p w:rsidR="00131F2A" w:rsidRPr="00F64B39" w:rsidRDefault="00131F2A" w:rsidP="00480526">
            <w:pPr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Proving a number is an irrational number.</w:t>
            </w:r>
          </w:p>
          <w:p w:rsidR="00131F2A" w:rsidRPr="005077D5" w:rsidRDefault="00131F2A" w:rsidP="00533C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b/>
                <w:sz w:val="22"/>
                <w:szCs w:val="20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Simplifying and evaluating expression with surds</w:t>
            </w:r>
          </w:p>
        </w:tc>
        <w:tc>
          <w:tcPr>
            <w:tcW w:w="1543" w:type="dxa"/>
          </w:tcPr>
          <w:p w:rsidR="00131F2A" w:rsidRPr="00F64B39" w:rsidRDefault="00131F2A" w:rsidP="00F64B39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UM5</w:t>
            </w:r>
          </w:p>
          <w:p w:rsidR="00131F2A" w:rsidRDefault="00131F2A" w:rsidP="00F64B39">
            <w:pPr>
              <w:jc w:val="center"/>
              <w:rPr>
                <w:b/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1, ex 1A, 1B</w:t>
            </w:r>
          </w:p>
          <w:p w:rsidR="00131F2A" w:rsidRPr="00F64B39" w:rsidRDefault="00131F2A" w:rsidP="00E45045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131F2A" w:rsidRPr="00F64B39" w:rsidRDefault="00131F2A" w:rsidP="00E45045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1.3</w:t>
            </w:r>
          </w:p>
          <w:p w:rsidR="00131F2A" w:rsidRPr="00F64B39" w:rsidRDefault="00131F2A" w:rsidP="00E45045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Pearson 10A</w:t>
            </w:r>
          </w:p>
          <w:p w:rsidR="00131F2A" w:rsidRPr="00F64B39" w:rsidRDefault="00131F2A" w:rsidP="00CF78D5">
            <w:pPr>
              <w:jc w:val="center"/>
              <w:rPr>
                <w:sz w:val="16"/>
                <w:szCs w:val="16"/>
              </w:rPr>
            </w:pPr>
            <w:proofErr w:type="spellStart"/>
            <w:r w:rsidRPr="00F64B39">
              <w:rPr>
                <w:sz w:val="16"/>
                <w:szCs w:val="16"/>
              </w:rPr>
              <w:t>Ch</w:t>
            </w:r>
            <w:proofErr w:type="spellEnd"/>
            <w:r w:rsidRPr="00F64B39">
              <w:rPr>
                <w:sz w:val="16"/>
                <w:szCs w:val="16"/>
              </w:rPr>
              <w:t xml:space="preserve"> 12.1-12.5</w:t>
            </w:r>
          </w:p>
        </w:tc>
        <w:tc>
          <w:tcPr>
            <w:tcW w:w="1292" w:type="dxa"/>
            <w:gridSpan w:val="2"/>
            <w:vMerge/>
          </w:tcPr>
          <w:p w:rsidR="00131F2A" w:rsidRPr="00F64B39" w:rsidRDefault="00131F2A" w:rsidP="00533C98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AF2B8B" w:rsidRDefault="00AF2B8B">
      <w:r>
        <w:br w:type="page"/>
      </w:r>
    </w:p>
    <w:tbl>
      <w:tblPr>
        <w:tblStyle w:val="TableGrid"/>
        <w:tblW w:w="1559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51"/>
        <w:gridCol w:w="1559"/>
        <w:gridCol w:w="2126"/>
        <w:gridCol w:w="2726"/>
        <w:gridCol w:w="3544"/>
        <w:gridCol w:w="1952"/>
        <w:gridCol w:w="1543"/>
        <w:gridCol w:w="1292"/>
      </w:tblGrid>
      <w:tr w:rsidR="00131F2A" w:rsidRPr="00F64B39" w:rsidTr="00264C20">
        <w:trPr>
          <w:trHeight w:val="1190"/>
        </w:trPr>
        <w:tc>
          <w:tcPr>
            <w:tcW w:w="241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31F2A" w:rsidRPr="00F64B39" w:rsidRDefault="00131F2A" w:rsidP="00FA25D1">
            <w:r w:rsidRPr="00F64B39">
              <w:rPr>
                <w:noProof/>
              </w:rPr>
              <w:lastRenderedPageBreak/>
              <w:drawing>
                <wp:inline distT="0" distB="0" distL="0" distR="0" wp14:anchorId="68491C6E" wp14:editId="57D49043">
                  <wp:extent cx="1022985" cy="1348105"/>
                  <wp:effectExtent l="0" t="0" r="5715" b="4445"/>
                  <wp:docPr id="1" name="Picture 1" descr="Vertical full colour positiv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Vertical full colour positiv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985" cy="134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8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31F2A" w:rsidRPr="00F64B39" w:rsidRDefault="00131F2A" w:rsidP="00CC1D72">
            <w:pPr>
              <w:jc w:val="center"/>
              <w:rPr>
                <w:b/>
                <w:sz w:val="36"/>
              </w:rPr>
            </w:pPr>
            <w:r w:rsidRPr="00F64B39">
              <w:rPr>
                <w:b/>
                <w:sz w:val="36"/>
              </w:rPr>
              <w:t>Year 10 Mathematics</w:t>
            </w:r>
          </w:p>
          <w:p w:rsidR="00131F2A" w:rsidRPr="00F64B39" w:rsidRDefault="00131F2A" w:rsidP="00CC1D72">
            <w:pPr>
              <w:jc w:val="center"/>
              <w:rPr>
                <w:sz w:val="36"/>
              </w:rPr>
            </w:pPr>
            <w:r w:rsidRPr="00F64B39">
              <w:rPr>
                <w:b/>
                <w:sz w:val="36"/>
              </w:rPr>
              <w:t>Teaching and Learning Program</w:t>
            </w:r>
          </w:p>
        </w:tc>
      </w:tr>
      <w:tr w:rsidR="00131F2A" w:rsidRPr="00F64B39" w:rsidTr="00264C20">
        <w:tc>
          <w:tcPr>
            <w:tcW w:w="241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31F2A" w:rsidRPr="00F64B39" w:rsidRDefault="00131F2A" w:rsidP="00FA25D1"/>
        </w:tc>
        <w:tc>
          <w:tcPr>
            <w:tcW w:w="48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31F2A" w:rsidRPr="00F64B39" w:rsidRDefault="00131F2A" w:rsidP="00FA25D1">
            <w:pPr>
              <w:rPr>
                <w:b/>
                <w:szCs w:val="20"/>
              </w:rPr>
            </w:pPr>
            <w:r w:rsidRPr="00F64B39">
              <w:rPr>
                <w:b/>
                <w:szCs w:val="20"/>
              </w:rPr>
              <w:t>Year: 2015</w:t>
            </w:r>
          </w:p>
          <w:p w:rsidR="00131F2A" w:rsidRPr="00F64B39" w:rsidRDefault="00131F2A" w:rsidP="00264C20">
            <w:pPr>
              <w:rPr>
                <w:b/>
                <w:szCs w:val="20"/>
              </w:rPr>
            </w:pPr>
            <w:r w:rsidRPr="00F64B39">
              <w:rPr>
                <w:b/>
                <w:szCs w:val="20"/>
              </w:rPr>
              <w:t xml:space="preserve">Term:  2 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31F2A" w:rsidRPr="00F64B39" w:rsidRDefault="00131F2A" w:rsidP="00FA25D1">
            <w:pPr>
              <w:rPr>
                <w:b/>
                <w:szCs w:val="20"/>
              </w:rPr>
            </w:pPr>
          </w:p>
        </w:tc>
        <w:tc>
          <w:tcPr>
            <w:tcW w:w="47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31F2A" w:rsidRPr="00F64B39" w:rsidRDefault="00131F2A" w:rsidP="00FA25D1"/>
        </w:tc>
      </w:tr>
      <w:tr w:rsidR="00131F2A" w:rsidRPr="00F64B39" w:rsidTr="00264C20">
        <w:trPr>
          <w:trHeight w:val="632"/>
        </w:trPr>
        <w:tc>
          <w:tcPr>
            <w:tcW w:w="851" w:type="dxa"/>
            <w:shd w:val="clear" w:color="auto" w:fill="97F1E8"/>
          </w:tcPr>
          <w:p w:rsidR="00131F2A" w:rsidRPr="00F64B39" w:rsidRDefault="00131F2A" w:rsidP="00FA25D1">
            <w:pPr>
              <w:jc w:val="center"/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Time Line</w:t>
            </w:r>
          </w:p>
        </w:tc>
        <w:tc>
          <w:tcPr>
            <w:tcW w:w="1559" w:type="dxa"/>
            <w:shd w:val="clear" w:color="auto" w:fill="97F1E8"/>
          </w:tcPr>
          <w:p w:rsidR="00131F2A" w:rsidRPr="00F64B39" w:rsidRDefault="00131F2A" w:rsidP="00FA25D1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AC Code</w:t>
            </w:r>
          </w:p>
        </w:tc>
        <w:tc>
          <w:tcPr>
            <w:tcW w:w="2126" w:type="dxa"/>
            <w:shd w:val="clear" w:color="auto" w:fill="97F1E8"/>
          </w:tcPr>
          <w:p w:rsidR="00131F2A" w:rsidRPr="00F64B39" w:rsidRDefault="00131F2A" w:rsidP="00FA25D1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 xml:space="preserve"> Content Description</w:t>
            </w:r>
          </w:p>
        </w:tc>
        <w:tc>
          <w:tcPr>
            <w:tcW w:w="8222" w:type="dxa"/>
            <w:gridSpan w:val="3"/>
            <w:shd w:val="clear" w:color="auto" w:fill="97F1E8"/>
          </w:tcPr>
          <w:p w:rsidR="00131F2A" w:rsidRPr="00F64B39" w:rsidRDefault="00131F2A" w:rsidP="00FA25D1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Teaching and Learning Activities</w:t>
            </w:r>
          </w:p>
        </w:tc>
        <w:tc>
          <w:tcPr>
            <w:tcW w:w="1543" w:type="dxa"/>
            <w:shd w:val="clear" w:color="auto" w:fill="97F1E8"/>
          </w:tcPr>
          <w:p w:rsidR="00131F2A" w:rsidRPr="00F64B39" w:rsidRDefault="00131F2A" w:rsidP="00264C20">
            <w:pPr>
              <w:rPr>
                <w:sz w:val="22"/>
              </w:rPr>
            </w:pPr>
            <w:r w:rsidRPr="00F64B39">
              <w:rPr>
                <w:b/>
                <w:sz w:val="22"/>
                <w:szCs w:val="20"/>
              </w:rPr>
              <w:t xml:space="preserve">Resources </w:t>
            </w:r>
            <w:r>
              <w:rPr>
                <w:b/>
                <w:sz w:val="22"/>
                <w:szCs w:val="20"/>
              </w:rPr>
              <w:t>&amp; R</w:t>
            </w:r>
            <w:r w:rsidRPr="00F64B39">
              <w:rPr>
                <w:b/>
                <w:sz w:val="22"/>
                <w:szCs w:val="20"/>
              </w:rPr>
              <w:t>eferences</w:t>
            </w:r>
          </w:p>
        </w:tc>
        <w:tc>
          <w:tcPr>
            <w:tcW w:w="1292" w:type="dxa"/>
            <w:shd w:val="clear" w:color="auto" w:fill="97F1E8"/>
          </w:tcPr>
          <w:p w:rsidR="00131F2A" w:rsidRPr="00F64B39" w:rsidRDefault="00131F2A" w:rsidP="00FA25D1">
            <w:pPr>
              <w:jc w:val="center"/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 xml:space="preserve">Assessment </w:t>
            </w:r>
          </w:p>
          <w:p w:rsidR="00131F2A" w:rsidRPr="00F64B39" w:rsidRDefault="00131F2A" w:rsidP="00264C20">
            <w:pPr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Tasks</w:t>
            </w:r>
          </w:p>
        </w:tc>
      </w:tr>
      <w:tr w:rsidR="00AF2B8B" w:rsidRPr="00F64B39" w:rsidTr="00AF2B8B">
        <w:trPr>
          <w:trHeight w:val="730"/>
        </w:trPr>
        <w:tc>
          <w:tcPr>
            <w:tcW w:w="851" w:type="dxa"/>
            <w:vMerge w:val="restart"/>
          </w:tcPr>
          <w:p w:rsidR="00AF2B8B" w:rsidRPr="00AF2B8B" w:rsidRDefault="00AF2B8B" w:rsidP="002D555C">
            <w:pPr>
              <w:jc w:val="center"/>
              <w:rPr>
                <w:sz w:val="20"/>
              </w:rPr>
            </w:pPr>
            <w:r w:rsidRPr="00AF2B8B">
              <w:rPr>
                <w:sz w:val="20"/>
              </w:rPr>
              <w:t>Term 1</w:t>
            </w:r>
          </w:p>
          <w:p w:rsidR="00AF2B8B" w:rsidRDefault="00AF2B8B" w:rsidP="002D555C">
            <w:pPr>
              <w:jc w:val="center"/>
            </w:pPr>
            <w:proofErr w:type="spellStart"/>
            <w:r>
              <w:t>Wk</w:t>
            </w:r>
            <w:proofErr w:type="spellEnd"/>
          </w:p>
          <w:p w:rsidR="00AF2B8B" w:rsidRDefault="00AF2B8B" w:rsidP="002D555C">
            <w:pPr>
              <w:jc w:val="center"/>
            </w:pPr>
            <w:r>
              <w:t>6</w:t>
            </w:r>
            <w:r w:rsidRPr="00F64B39">
              <w:t>-9</w:t>
            </w:r>
          </w:p>
          <w:p w:rsidR="00AF2B8B" w:rsidRDefault="00AF2B8B" w:rsidP="002D555C">
            <w:pPr>
              <w:jc w:val="center"/>
            </w:pPr>
          </w:p>
          <w:p w:rsidR="00AF2B8B" w:rsidRPr="00AF2B8B" w:rsidRDefault="00AF2B8B" w:rsidP="002D555C">
            <w:pPr>
              <w:jc w:val="center"/>
              <w:rPr>
                <w:sz w:val="20"/>
              </w:rPr>
            </w:pPr>
            <w:r w:rsidRPr="00AF2B8B">
              <w:rPr>
                <w:sz w:val="20"/>
              </w:rPr>
              <w:t>Term 2</w:t>
            </w:r>
          </w:p>
          <w:p w:rsidR="00AF2B8B" w:rsidRDefault="00AF2B8B" w:rsidP="002D555C">
            <w:pPr>
              <w:jc w:val="center"/>
            </w:pPr>
            <w:proofErr w:type="spellStart"/>
            <w:r>
              <w:t>Wk</w:t>
            </w:r>
            <w:proofErr w:type="spellEnd"/>
          </w:p>
          <w:p w:rsidR="00AF2B8B" w:rsidRPr="00F64B39" w:rsidRDefault="00AF2B8B" w:rsidP="002D555C">
            <w:pPr>
              <w:jc w:val="center"/>
            </w:pPr>
            <w:r>
              <w:t>1-2</w:t>
            </w:r>
          </w:p>
        </w:tc>
        <w:tc>
          <w:tcPr>
            <w:tcW w:w="1559" w:type="dxa"/>
            <w:vMerge w:val="restart"/>
          </w:tcPr>
          <w:p w:rsidR="00AF2B8B" w:rsidRPr="00F64B39" w:rsidRDefault="00AF2B8B" w:rsidP="002D555C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ACMNA230 - 10</w:t>
            </w:r>
          </w:p>
          <w:p w:rsidR="00AF2B8B" w:rsidRPr="00F64B39" w:rsidRDefault="00AF2B8B" w:rsidP="002D555C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ACMNA231 - 10</w:t>
            </w:r>
          </w:p>
          <w:p w:rsidR="00AF2B8B" w:rsidRPr="00F64B39" w:rsidRDefault="00AF2B8B" w:rsidP="002D555C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ACMNA232 - 10</w:t>
            </w:r>
          </w:p>
          <w:p w:rsidR="00AF2B8B" w:rsidRPr="00F64B39" w:rsidRDefault="00AF2B8B" w:rsidP="002D555C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ACMNA233 - 10</w:t>
            </w:r>
          </w:p>
          <w:p w:rsidR="00AF2B8B" w:rsidRPr="00F64B39" w:rsidRDefault="00AF2B8B" w:rsidP="002D555C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ACMNA234 - 10</w:t>
            </w:r>
          </w:p>
          <w:p w:rsidR="00AF2B8B" w:rsidRPr="00F64B39" w:rsidRDefault="00AF2B8B" w:rsidP="002D555C">
            <w:r w:rsidRPr="00F64B39">
              <w:rPr>
                <w:sz w:val="16"/>
                <w:szCs w:val="16"/>
              </w:rPr>
              <w:t>ACMNA237 – 10</w:t>
            </w:r>
          </w:p>
        </w:tc>
        <w:tc>
          <w:tcPr>
            <w:tcW w:w="2126" w:type="dxa"/>
            <w:vMerge w:val="restart"/>
          </w:tcPr>
          <w:p w:rsidR="00AF2B8B" w:rsidRPr="00F64B39" w:rsidRDefault="00AF2B8B" w:rsidP="002D555C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Perform operations with fractional indices.</w:t>
            </w:r>
          </w:p>
          <w:p w:rsidR="00AF2B8B" w:rsidRPr="00F64B39" w:rsidRDefault="00AF2B8B" w:rsidP="002D555C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Simplify algebraic products and quotients using index laws.</w:t>
            </w:r>
          </w:p>
          <w:p w:rsidR="00AF2B8B" w:rsidRPr="00F64B39" w:rsidRDefault="00AF2B8B" w:rsidP="002D555C">
            <w:pPr>
              <w:rPr>
                <w:sz w:val="16"/>
                <w:szCs w:val="20"/>
              </w:rPr>
            </w:pPr>
          </w:p>
          <w:p w:rsidR="00AF2B8B" w:rsidRPr="00F64B39" w:rsidRDefault="00AF2B8B" w:rsidP="002D555C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Factorise algebraic expressions by taking out a common factor.</w:t>
            </w:r>
          </w:p>
          <w:p w:rsidR="00AF2B8B" w:rsidRPr="00F64B39" w:rsidRDefault="00AF2B8B" w:rsidP="002D555C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Simplify algebraic products and quotients using index laws.</w:t>
            </w:r>
          </w:p>
          <w:p w:rsidR="00AF2B8B" w:rsidRPr="00F64B39" w:rsidRDefault="00AF2B8B" w:rsidP="002D555C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Apply the four operations to simple algebraic fractions with numerical denominators.</w:t>
            </w:r>
          </w:p>
          <w:p w:rsidR="00AF2B8B" w:rsidRPr="00F64B39" w:rsidRDefault="00AF2B8B" w:rsidP="002D555C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Substitute values into formulas to determine an unknown.</w:t>
            </w:r>
          </w:p>
          <w:p w:rsidR="00AF2B8B" w:rsidRPr="00F64B39" w:rsidRDefault="00AF2B8B" w:rsidP="002D555C">
            <w:pPr>
              <w:rPr>
                <w:sz w:val="16"/>
                <w:szCs w:val="20"/>
              </w:rPr>
            </w:pPr>
          </w:p>
          <w:p w:rsidR="00AF2B8B" w:rsidRPr="00F64B39" w:rsidRDefault="00AF2B8B" w:rsidP="002D555C">
            <w:pPr>
              <w:rPr>
                <w:sz w:val="16"/>
                <w:szCs w:val="20"/>
              </w:rPr>
            </w:pPr>
          </w:p>
        </w:tc>
        <w:tc>
          <w:tcPr>
            <w:tcW w:w="8222" w:type="dxa"/>
            <w:gridSpan w:val="3"/>
          </w:tcPr>
          <w:p w:rsidR="00AF2B8B" w:rsidRPr="00F64B39" w:rsidRDefault="00AF2B8B" w:rsidP="002D555C">
            <w:pPr>
              <w:rPr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Prior Knowledge: Index Laws</w:t>
            </w:r>
          </w:p>
          <w:p w:rsidR="00AF2B8B" w:rsidRPr="00F64B39" w:rsidRDefault="00AF2B8B" w:rsidP="002D555C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Multiplying Numbers and variables</w:t>
            </w:r>
          </w:p>
          <w:p w:rsidR="00AF2B8B" w:rsidRPr="00F64B39" w:rsidRDefault="00AF2B8B" w:rsidP="002D555C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Indices laws using Number and variables</w:t>
            </w:r>
          </w:p>
          <w:p w:rsidR="00AF2B8B" w:rsidRPr="00F64B39" w:rsidRDefault="00AF2B8B" w:rsidP="002D555C">
            <w:pPr>
              <w:numPr>
                <w:ilvl w:val="0"/>
                <w:numId w:val="30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Revision of index vocabulary and the rules for multiplying or dividing a base raised to a power, and raising a base to a power, and then raising that expression to a power including fractional indices</w:t>
            </w:r>
          </w:p>
        </w:tc>
        <w:tc>
          <w:tcPr>
            <w:tcW w:w="1543" w:type="dxa"/>
          </w:tcPr>
          <w:p w:rsidR="00AF2B8B" w:rsidRPr="00F64B39" w:rsidRDefault="00AF2B8B" w:rsidP="002D555C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MFWA 3</w:t>
            </w:r>
          </w:p>
          <w:p w:rsidR="00AF2B8B" w:rsidRPr="00F64B39" w:rsidRDefault="00AF2B8B" w:rsidP="002D555C">
            <w:pPr>
              <w:rPr>
                <w:b/>
                <w:sz w:val="20"/>
                <w:szCs w:val="20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6, Ex 6A – 6Q</w:t>
            </w:r>
          </w:p>
        </w:tc>
        <w:tc>
          <w:tcPr>
            <w:tcW w:w="1292" w:type="dxa"/>
            <w:vMerge w:val="restart"/>
            <w:vAlign w:val="bottom"/>
          </w:tcPr>
          <w:p w:rsidR="00AF2B8B" w:rsidRPr="00F64B39" w:rsidRDefault="00AF2B8B" w:rsidP="00AF2B8B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TEST 1</w:t>
            </w:r>
          </w:p>
          <w:p w:rsidR="00AF2B8B" w:rsidRPr="00F64B39" w:rsidRDefault="00AF2B8B" w:rsidP="00AF2B8B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Surds, Indices, Algebra</w:t>
            </w:r>
          </w:p>
          <w:p w:rsidR="00AF2B8B" w:rsidRPr="00F64B39" w:rsidRDefault="00AF2B8B" w:rsidP="00AF2B8B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F2B8B" w:rsidRPr="00F64B39" w:rsidTr="00264C20">
        <w:trPr>
          <w:trHeight w:val="730"/>
        </w:trPr>
        <w:tc>
          <w:tcPr>
            <w:tcW w:w="851" w:type="dxa"/>
            <w:vMerge/>
          </w:tcPr>
          <w:p w:rsidR="00AF2B8B" w:rsidRPr="00F64B39" w:rsidRDefault="00AF2B8B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AF2B8B" w:rsidRPr="00F64B39" w:rsidRDefault="00AF2B8B" w:rsidP="00FA25D1"/>
        </w:tc>
        <w:tc>
          <w:tcPr>
            <w:tcW w:w="2126" w:type="dxa"/>
            <w:vMerge/>
          </w:tcPr>
          <w:p w:rsidR="00AF2B8B" w:rsidRPr="00F64B39" w:rsidRDefault="00AF2B8B" w:rsidP="00495936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  <w:gridSpan w:val="3"/>
          </w:tcPr>
          <w:p w:rsidR="00AF2B8B" w:rsidRPr="00F64B39" w:rsidRDefault="00AF2B8B" w:rsidP="002D555C">
            <w:pPr>
              <w:rPr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 xml:space="preserve">General: </w:t>
            </w:r>
            <w:r w:rsidRPr="00F64B39">
              <w:rPr>
                <w:b/>
                <w:sz w:val="16"/>
                <w:szCs w:val="16"/>
              </w:rPr>
              <w:t>Index Laws</w:t>
            </w:r>
          </w:p>
          <w:p w:rsidR="00AF2B8B" w:rsidRPr="00F64B39" w:rsidRDefault="00AF2B8B" w:rsidP="002D555C">
            <w:pPr>
              <w:numPr>
                <w:ilvl w:val="0"/>
                <w:numId w:val="4"/>
              </w:numPr>
              <w:ind w:left="279" w:hanging="27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Mixed practice: Simplifying expressions involving indices that are multiplied, divided, added, and subtracted and with negative powers, 0 and fractional indices.</w:t>
            </w:r>
          </w:p>
          <w:p w:rsidR="00AF2B8B" w:rsidRPr="00F64B39" w:rsidRDefault="00AF2B8B" w:rsidP="002D555C">
            <w:pPr>
              <w:numPr>
                <w:ilvl w:val="0"/>
                <w:numId w:val="4"/>
              </w:numPr>
              <w:ind w:left="279" w:hanging="27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Revision of the terms  Algebra, Expression, and Term, and introduction to the terms Algebraic Product and Algebraic Quotient </w:t>
            </w:r>
          </w:p>
          <w:p w:rsidR="00AF2B8B" w:rsidRPr="00F64B39" w:rsidRDefault="00AF2B8B" w:rsidP="002D555C">
            <w:pPr>
              <w:numPr>
                <w:ilvl w:val="0"/>
                <w:numId w:val="4"/>
              </w:numPr>
              <w:ind w:left="279" w:hanging="27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Mixed practice involving the four operations and expressions that have numbers or variables raised to powers.</w:t>
            </w:r>
          </w:p>
          <w:p w:rsidR="00AF2B8B" w:rsidRDefault="00AF2B8B" w:rsidP="002D555C">
            <w:pPr>
              <w:rPr>
                <w:b/>
                <w:bCs/>
                <w:color w:val="000000"/>
                <w:sz w:val="16"/>
                <w:szCs w:val="16"/>
              </w:rPr>
            </w:pPr>
          </w:p>
          <w:p w:rsidR="00AF2B8B" w:rsidRPr="00F64B39" w:rsidRDefault="00AF2B8B" w:rsidP="002D555C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 xml:space="preserve">General: </w:t>
            </w:r>
            <w:r w:rsidRPr="00F64B39">
              <w:rPr>
                <w:b/>
                <w:sz w:val="16"/>
                <w:szCs w:val="16"/>
              </w:rPr>
              <w:t>Binomial Expansion 1 and 2</w:t>
            </w:r>
          </w:p>
          <w:p w:rsidR="00AF2B8B" w:rsidRPr="00F64B39" w:rsidRDefault="00AF2B8B" w:rsidP="002D555C">
            <w:pPr>
              <w:numPr>
                <w:ilvl w:val="0"/>
                <w:numId w:val="4"/>
              </w:numPr>
              <w:ind w:left="279" w:hanging="27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Revise polynomials and multiplication of binomials by monomials (easy).</w:t>
            </w:r>
          </w:p>
          <w:p w:rsidR="00AF2B8B" w:rsidRPr="00F64B39" w:rsidRDefault="00AF2B8B" w:rsidP="002D555C">
            <w:pPr>
              <w:numPr>
                <w:ilvl w:val="0"/>
                <w:numId w:val="4"/>
              </w:numPr>
              <w:ind w:left="279" w:hanging="27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Revision of vocabulary for Polynomials and binomial expansion including expression, quadratic expression, and </w:t>
            </w:r>
            <w:proofErr w:type="spellStart"/>
            <w:r w:rsidRPr="00F64B39">
              <w:rPr>
                <w:sz w:val="16"/>
                <w:szCs w:val="16"/>
              </w:rPr>
              <w:t>monic</w:t>
            </w:r>
            <w:proofErr w:type="spellEnd"/>
            <w:r w:rsidRPr="00F64B39">
              <w:rPr>
                <w:sz w:val="16"/>
                <w:szCs w:val="16"/>
              </w:rPr>
              <w:t xml:space="preserve"> quadratic expression; first introduction to special binomial products.</w:t>
            </w:r>
          </w:p>
          <w:p w:rsidR="00AF2B8B" w:rsidRPr="00F64B39" w:rsidRDefault="00AF2B8B" w:rsidP="002D555C">
            <w:pPr>
              <w:numPr>
                <w:ilvl w:val="0"/>
                <w:numId w:val="4"/>
              </w:numPr>
              <w:ind w:left="279" w:hanging="27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Distributive Law</w:t>
            </w:r>
          </w:p>
          <w:p w:rsidR="00AF2B8B" w:rsidRDefault="00AF2B8B" w:rsidP="002D555C">
            <w:pPr>
              <w:rPr>
                <w:b/>
                <w:bCs/>
                <w:color w:val="000000"/>
                <w:sz w:val="16"/>
                <w:szCs w:val="16"/>
              </w:rPr>
            </w:pPr>
          </w:p>
          <w:p w:rsidR="00AF2B8B" w:rsidRPr="00F64B39" w:rsidRDefault="00AF2B8B" w:rsidP="002D555C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 xml:space="preserve">General: </w:t>
            </w:r>
            <w:r w:rsidRPr="00F64B39">
              <w:rPr>
                <w:b/>
                <w:sz w:val="16"/>
                <w:szCs w:val="16"/>
              </w:rPr>
              <w:t>Factorising</w:t>
            </w:r>
            <w:r>
              <w:rPr>
                <w:b/>
                <w:sz w:val="16"/>
                <w:szCs w:val="16"/>
              </w:rPr>
              <w:t xml:space="preserve"> </w:t>
            </w:r>
          </w:p>
          <w:p w:rsidR="00AF2B8B" w:rsidRPr="00F64B39" w:rsidRDefault="00AF2B8B" w:rsidP="002D555C">
            <w:pPr>
              <w:numPr>
                <w:ilvl w:val="0"/>
                <w:numId w:val="4"/>
              </w:numPr>
              <w:ind w:left="279" w:hanging="27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Factorising using common factors</w:t>
            </w:r>
          </w:p>
          <w:p w:rsidR="00AF2B8B" w:rsidRPr="00F64B39" w:rsidRDefault="00AF2B8B" w:rsidP="002D555C">
            <w:pPr>
              <w:numPr>
                <w:ilvl w:val="0"/>
                <w:numId w:val="4"/>
              </w:numPr>
              <w:ind w:left="279" w:hanging="27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Factorising </w:t>
            </w:r>
            <w:proofErr w:type="spellStart"/>
            <w:r w:rsidRPr="00F64B39">
              <w:rPr>
                <w:sz w:val="16"/>
                <w:szCs w:val="16"/>
              </w:rPr>
              <w:t>monic</w:t>
            </w:r>
            <w:proofErr w:type="spellEnd"/>
            <w:r w:rsidRPr="00F64B39">
              <w:rPr>
                <w:sz w:val="16"/>
                <w:szCs w:val="16"/>
              </w:rPr>
              <w:t xml:space="preserve"> quadratic expressions</w:t>
            </w:r>
          </w:p>
          <w:p w:rsidR="00AF2B8B" w:rsidRPr="00F64B39" w:rsidRDefault="00AF2B8B" w:rsidP="002D555C">
            <w:pPr>
              <w:numPr>
                <w:ilvl w:val="0"/>
                <w:numId w:val="4"/>
              </w:numPr>
              <w:ind w:left="279" w:hanging="27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Factorising using special products</w:t>
            </w:r>
          </w:p>
          <w:p w:rsidR="00AF2B8B" w:rsidRDefault="00AF2B8B" w:rsidP="002D555C">
            <w:pPr>
              <w:numPr>
                <w:ilvl w:val="0"/>
                <w:numId w:val="4"/>
              </w:numPr>
              <w:ind w:left="279" w:hanging="27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Factorising by completing the squares</w:t>
            </w:r>
          </w:p>
          <w:p w:rsidR="00AF2B8B" w:rsidRDefault="00AF2B8B" w:rsidP="002D555C">
            <w:pPr>
              <w:rPr>
                <w:b/>
                <w:bCs/>
                <w:color w:val="000000"/>
                <w:sz w:val="16"/>
                <w:szCs w:val="16"/>
              </w:rPr>
            </w:pPr>
          </w:p>
          <w:p w:rsidR="00AF2B8B" w:rsidRPr="005077D5" w:rsidRDefault="00AF2B8B" w:rsidP="002D555C">
            <w:pPr>
              <w:rPr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 xml:space="preserve">General: </w:t>
            </w:r>
            <w:r>
              <w:rPr>
                <w:b/>
                <w:bCs/>
                <w:color w:val="000000"/>
                <w:sz w:val="16"/>
                <w:szCs w:val="16"/>
              </w:rPr>
              <w:t>R</w:t>
            </w:r>
            <w:r w:rsidRPr="00F64B39">
              <w:rPr>
                <w:b/>
                <w:sz w:val="16"/>
                <w:szCs w:val="16"/>
              </w:rPr>
              <w:t>earrange formulae</w:t>
            </w:r>
          </w:p>
          <w:p w:rsidR="00AF2B8B" w:rsidRPr="00F64B39" w:rsidRDefault="00AF2B8B" w:rsidP="002D555C">
            <w:pPr>
              <w:numPr>
                <w:ilvl w:val="0"/>
                <w:numId w:val="4"/>
              </w:numPr>
              <w:ind w:left="279" w:hanging="27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Algebraic fractions with number denominators</w:t>
            </w:r>
          </w:p>
          <w:p w:rsidR="00AF2B8B" w:rsidRDefault="00AF2B8B" w:rsidP="002D555C">
            <w:pPr>
              <w:numPr>
                <w:ilvl w:val="0"/>
                <w:numId w:val="4"/>
              </w:numPr>
              <w:ind w:left="279" w:hanging="27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Problem solving – How to square two–digit numbers quickly – without a ca</w:t>
            </w:r>
            <w:r>
              <w:rPr>
                <w:sz w:val="16"/>
                <w:szCs w:val="16"/>
              </w:rPr>
              <w:t xml:space="preserve">lculator.  </w:t>
            </w:r>
          </w:p>
          <w:p w:rsidR="00AF2B8B" w:rsidRPr="00F64B39" w:rsidRDefault="00AF2B8B" w:rsidP="00AF2B8B">
            <w:pPr>
              <w:rPr>
                <w:sz w:val="16"/>
                <w:szCs w:val="16"/>
              </w:rPr>
            </w:pPr>
          </w:p>
        </w:tc>
        <w:tc>
          <w:tcPr>
            <w:tcW w:w="1543" w:type="dxa"/>
          </w:tcPr>
          <w:p w:rsidR="00AF2B8B" w:rsidRPr="00F64B39" w:rsidRDefault="00AF2B8B" w:rsidP="002D555C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AF2B8B" w:rsidRPr="00F64B39" w:rsidRDefault="00AF2B8B" w:rsidP="002D555C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1.1</w:t>
            </w:r>
          </w:p>
          <w:p w:rsidR="00AF2B8B" w:rsidRPr="00F64B39" w:rsidRDefault="00AF2B8B" w:rsidP="002D555C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3,</w:t>
            </w:r>
          </w:p>
          <w:p w:rsidR="00AF2B8B" w:rsidRPr="00F64B39" w:rsidRDefault="00AF2B8B" w:rsidP="002D555C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7.1, </w:t>
            </w: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7.2</w:t>
            </w:r>
          </w:p>
          <w:p w:rsidR="00AF2B8B" w:rsidRPr="00F64B39" w:rsidRDefault="00AF2B8B" w:rsidP="002D555C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Pearson SB 10-A</w:t>
            </w:r>
          </w:p>
          <w:p w:rsidR="00AF2B8B" w:rsidRPr="00F64B39" w:rsidRDefault="00AF2B8B" w:rsidP="002D555C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2 all</w:t>
            </w:r>
          </w:p>
          <w:p w:rsidR="00AF2B8B" w:rsidRPr="00F64B39" w:rsidRDefault="00AF2B8B" w:rsidP="002D555C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12.6-12.7</w:t>
            </w:r>
          </w:p>
          <w:p w:rsidR="00AF2B8B" w:rsidRPr="00F64B39" w:rsidRDefault="00AF2B8B" w:rsidP="002D555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vMerge/>
          </w:tcPr>
          <w:p w:rsidR="00AF2B8B" w:rsidRPr="00F64B39" w:rsidRDefault="00AF2B8B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F2B8B" w:rsidRPr="00F64B39" w:rsidTr="00264C20">
        <w:trPr>
          <w:trHeight w:val="730"/>
        </w:trPr>
        <w:tc>
          <w:tcPr>
            <w:tcW w:w="851" w:type="dxa"/>
          </w:tcPr>
          <w:p w:rsidR="00AF2B8B" w:rsidRPr="00F64B39" w:rsidRDefault="00AF2B8B" w:rsidP="00FA25D1">
            <w:pPr>
              <w:jc w:val="center"/>
            </w:pPr>
            <w:r w:rsidRPr="00F64B39">
              <w:t>3</w:t>
            </w:r>
          </w:p>
        </w:tc>
        <w:tc>
          <w:tcPr>
            <w:tcW w:w="14742" w:type="dxa"/>
            <w:gridSpan w:val="7"/>
            <w:vAlign w:val="center"/>
          </w:tcPr>
          <w:p w:rsidR="00AF2B8B" w:rsidRPr="00F64B39" w:rsidRDefault="00AF2B8B" w:rsidP="00CF78D5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20"/>
                <w:szCs w:val="20"/>
              </w:rPr>
              <w:t>EXAM REVISION</w:t>
            </w:r>
          </w:p>
        </w:tc>
      </w:tr>
      <w:tr w:rsidR="00AF2B8B" w:rsidRPr="00F64B39" w:rsidTr="00264C20">
        <w:trPr>
          <w:trHeight w:val="730"/>
        </w:trPr>
        <w:tc>
          <w:tcPr>
            <w:tcW w:w="851" w:type="dxa"/>
          </w:tcPr>
          <w:p w:rsidR="00AF2B8B" w:rsidRPr="00F64B39" w:rsidRDefault="00AF2B8B" w:rsidP="00FA25D1">
            <w:pPr>
              <w:jc w:val="center"/>
            </w:pPr>
            <w:r w:rsidRPr="00F64B39">
              <w:t>4</w:t>
            </w:r>
          </w:p>
        </w:tc>
        <w:tc>
          <w:tcPr>
            <w:tcW w:w="14742" w:type="dxa"/>
            <w:gridSpan w:val="7"/>
            <w:vAlign w:val="center"/>
          </w:tcPr>
          <w:p w:rsidR="00AF2B8B" w:rsidRPr="00F64B39" w:rsidRDefault="00AF2B8B" w:rsidP="00200639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20"/>
                <w:szCs w:val="20"/>
              </w:rPr>
              <w:t>EXAM WEEK</w:t>
            </w:r>
          </w:p>
        </w:tc>
      </w:tr>
    </w:tbl>
    <w:p w:rsidR="00200639" w:rsidRDefault="00200639">
      <w:r>
        <w:br w:type="page"/>
      </w:r>
    </w:p>
    <w:tbl>
      <w:tblPr>
        <w:tblStyle w:val="TableGrid"/>
        <w:tblW w:w="1559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51"/>
        <w:gridCol w:w="1559"/>
        <w:gridCol w:w="2126"/>
        <w:gridCol w:w="2726"/>
        <w:gridCol w:w="3544"/>
        <w:gridCol w:w="1952"/>
        <w:gridCol w:w="1525"/>
        <w:gridCol w:w="34"/>
        <w:gridCol w:w="425"/>
        <w:gridCol w:w="851"/>
      </w:tblGrid>
      <w:tr w:rsidR="00BE30FD" w:rsidRPr="00F64B39" w:rsidTr="00A47833">
        <w:trPr>
          <w:trHeight w:val="730"/>
        </w:trPr>
        <w:tc>
          <w:tcPr>
            <w:tcW w:w="851" w:type="dxa"/>
            <w:vMerge w:val="restart"/>
          </w:tcPr>
          <w:p w:rsidR="00BE30FD" w:rsidRPr="00F64B39" w:rsidRDefault="00BE30FD" w:rsidP="00FA25D1">
            <w:pPr>
              <w:jc w:val="center"/>
            </w:pPr>
            <w:r w:rsidRPr="00F64B39">
              <w:lastRenderedPageBreak/>
              <w:t>5-6</w:t>
            </w:r>
          </w:p>
        </w:tc>
        <w:tc>
          <w:tcPr>
            <w:tcW w:w="1559" w:type="dxa"/>
            <w:vMerge w:val="restart"/>
          </w:tcPr>
          <w:p w:rsidR="00BE30FD" w:rsidRPr="00F64B39" w:rsidRDefault="00BE30FD" w:rsidP="00CF78D5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ACMNA235 - 10</w:t>
            </w:r>
          </w:p>
          <w:p w:rsidR="00BE30FD" w:rsidRPr="00F64B39" w:rsidRDefault="00BE30FD" w:rsidP="00CF78D5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ACMNA236 - 10</w:t>
            </w:r>
          </w:p>
          <w:p w:rsidR="00BE30FD" w:rsidRPr="00F64B39" w:rsidRDefault="00BE30FD" w:rsidP="00CF78D5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ACMNA238 - 10</w:t>
            </w:r>
          </w:p>
          <w:p w:rsidR="00BE30FD" w:rsidRPr="00F64B39" w:rsidRDefault="00BE30FD" w:rsidP="00CF78D5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ACMNA240 - 10</w:t>
            </w:r>
          </w:p>
          <w:p w:rsidR="00BE30FD" w:rsidRPr="00F64B39" w:rsidRDefault="00BE30FD" w:rsidP="00CF78D5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ACMNA237 - 10</w:t>
            </w:r>
          </w:p>
          <w:p w:rsidR="00BE30FD" w:rsidRPr="00F64B39" w:rsidRDefault="00BE30FD" w:rsidP="00CF78D5">
            <w:r w:rsidRPr="00F64B39">
              <w:rPr>
                <w:sz w:val="16"/>
                <w:szCs w:val="16"/>
              </w:rPr>
              <w:t>ACMNA239 - 10</w:t>
            </w:r>
          </w:p>
        </w:tc>
        <w:tc>
          <w:tcPr>
            <w:tcW w:w="2126" w:type="dxa"/>
            <w:vMerge w:val="restart"/>
          </w:tcPr>
          <w:p w:rsidR="00BE30FD" w:rsidRPr="00F64B39" w:rsidRDefault="00BE30FD" w:rsidP="00FA25D1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Solve problems involving parallel and perpendicular lines.</w:t>
            </w:r>
          </w:p>
          <w:p w:rsidR="00BE30FD" w:rsidRPr="00F64B39" w:rsidRDefault="00BE30FD" w:rsidP="00FA25D1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Solve problems involving linear equations, including those derived from formulas.</w:t>
            </w:r>
          </w:p>
          <w:p w:rsidR="00BE30FD" w:rsidRPr="00F64B39" w:rsidRDefault="00BE30FD" w:rsidP="00FA25D1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Solve linear inequalities and graph their solutions on a number line.</w:t>
            </w:r>
          </w:p>
        </w:tc>
        <w:tc>
          <w:tcPr>
            <w:tcW w:w="8222" w:type="dxa"/>
            <w:gridSpan w:val="3"/>
          </w:tcPr>
          <w:p w:rsidR="00BE30FD" w:rsidRPr="00F64B39" w:rsidRDefault="00BE30FD" w:rsidP="00E10648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Prior Knowledge: Linear Relationships and Inequalities</w:t>
            </w:r>
          </w:p>
          <w:p w:rsidR="00BE30FD" w:rsidRPr="00F64B39" w:rsidRDefault="00BE30FD" w:rsidP="00E10648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Plotting Cartesian coordinates</w:t>
            </w:r>
          </w:p>
          <w:p w:rsidR="00BE30FD" w:rsidRPr="00F64B39" w:rsidRDefault="00BE30FD" w:rsidP="00264C20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/>
                <w:sz w:val="16"/>
                <w:szCs w:val="16"/>
              </w:rPr>
            </w:pPr>
            <w:r w:rsidRPr="005077D5">
              <w:rPr>
                <w:rFonts w:ascii="Times New Roman" w:hAnsi="Times New Roman"/>
                <w:sz w:val="16"/>
                <w:szCs w:val="16"/>
              </w:rPr>
              <w:t xml:space="preserve">Lines, </w:t>
            </w:r>
            <w:r>
              <w:rPr>
                <w:rFonts w:ascii="Times New Roman" w:hAnsi="Times New Roman"/>
                <w:sz w:val="16"/>
                <w:szCs w:val="16"/>
              </w:rPr>
              <w:t>g</w:t>
            </w:r>
            <w:r w:rsidRPr="005077D5">
              <w:rPr>
                <w:rFonts w:ascii="Times New Roman" w:hAnsi="Times New Roman"/>
                <w:sz w:val="16"/>
                <w:szCs w:val="16"/>
              </w:rPr>
              <w:t>radient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s, </w:t>
            </w:r>
            <w:r w:rsidRPr="00F64B39">
              <w:rPr>
                <w:rFonts w:ascii="Times New Roman" w:hAnsi="Times New Roman"/>
                <w:sz w:val="16"/>
                <w:szCs w:val="16"/>
              </w:rPr>
              <w:t>length of segments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,  </w:t>
            </w:r>
            <w:r w:rsidRPr="00F64B39">
              <w:rPr>
                <w:rFonts w:ascii="Times New Roman" w:hAnsi="Times New Roman"/>
                <w:sz w:val="16"/>
                <w:szCs w:val="16"/>
              </w:rPr>
              <w:t>midpoint</w:t>
            </w:r>
            <w:r>
              <w:rPr>
                <w:rFonts w:ascii="Times New Roman" w:hAnsi="Times New Roman"/>
                <w:sz w:val="16"/>
                <w:szCs w:val="16"/>
              </w:rPr>
              <w:t>s</w:t>
            </w:r>
          </w:p>
        </w:tc>
        <w:tc>
          <w:tcPr>
            <w:tcW w:w="1559" w:type="dxa"/>
            <w:gridSpan w:val="2"/>
          </w:tcPr>
          <w:p w:rsidR="00BE30FD" w:rsidRPr="00F64B39" w:rsidRDefault="00BE30FD" w:rsidP="00E10648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MFWA 3</w:t>
            </w:r>
          </w:p>
          <w:p w:rsidR="00BE30FD" w:rsidRPr="00F64B39" w:rsidRDefault="00BE30FD" w:rsidP="00E10648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7,</w:t>
            </w:r>
          </w:p>
          <w:p w:rsidR="00BE30FD" w:rsidRPr="00264C20" w:rsidRDefault="00BE30FD" w:rsidP="00264C20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Ex 7A–</w:t>
            </w:r>
            <w:r w:rsidRPr="00F64B39">
              <w:rPr>
                <w:sz w:val="16"/>
                <w:szCs w:val="16"/>
                <w:lang w:val="en-US"/>
              </w:rPr>
              <w:t>7G, 7N, 7O</w:t>
            </w:r>
          </w:p>
        </w:tc>
        <w:tc>
          <w:tcPr>
            <w:tcW w:w="1276" w:type="dxa"/>
            <w:gridSpan w:val="2"/>
            <w:vMerge w:val="restart"/>
            <w:vAlign w:val="bottom"/>
          </w:tcPr>
          <w:p w:rsidR="00BE30FD" w:rsidRDefault="00BE30FD" w:rsidP="00A4783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INV 2</w:t>
            </w:r>
            <w:r w:rsidRPr="00F64B39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CAS Equations</w:t>
            </w:r>
          </w:p>
          <w:p w:rsidR="00BE30FD" w:rsidRDefault="00BE30FD" w:rsidP="00A47833">
            <w:pPr>
              <w:jc w:val="center"/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Default="00BE30FD" w:rsidP="00BE30FD">
            <w:pPr>
              <w:rPr>
                <w:b/>
                <w:sz w:val="16"/>
                <w:szCs w:val="16"/>
              </w:rPr>
            </w:pPr>
          </w:p>
          <w:p w:rsidR="00BE30FD" w:rsidRPr="00F64B39" w:rsidRDefault="00BE30FD" w:rsidP="00BE30FD">
            <w:pPr>
              <w:rPr>
                <w:b/>
                <w:sz w:val="20"/>
                <w:szCs w:val="20"/>
              </w:rPr>
            </w:pPr>
          </w:p>
          <w:p w:rsidR="00BE30FD" w:rsidRDefault="00BE30FD" w:rsidP="00BE30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TEST 3</w:t>
            </w:r>
          </w:p>
          <w:p w:rsidR="00BE30FD" w:rsidRPr="00F64B39" w:rsidRDefault="00BE30FD" w:rsidP="00BE30F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16"/>
              </w:rPr>
              <w:t>Graphs and functions</w:t>
            </w:r>
          </w:p>
        </w:tc>
      </w:tr>
      <w:tr w:rsidR="00BE30FD" w:rsidRPr="00F64B39" w:rsidTr="00264C20">
        <w:trPr>
          <w:trHeight w:val="730"/>
        </w:trPr>
        <w:tc>
          <w:tcPr>
            <w:tcW w:w="851" w:type="dxa"/>
            <w:vMerge/>
          </w:tcPr>
          <w:p w:rsidR="00BE30FD" w:rsidRPr="00F64B39" w:rsidRDefault="00BE30FD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BE30FD" w:rsidRPr="00F64B39" w:rsidRDefault="00BE30FD" w:rsidP="00FA25D1"/>
        </w:tc>
        <w:tc>
          <w:tcPr>
            <w:tcW w:w="2126" w:type="dxa"/>
            <w:vMerge/>
          </w:tcPr>
          <w:p w:rsidR="00BE30FD" w:rsidRPr="00F64B39" w:rsidRDefault="00BE30FD" w:rsidP="00E10648">
            <w:pPr>
              <w:rPr>
                <w:sz w:val="16"/>
                <w:szCs w:val="16"/>
              </w:rPr>
            </w:pPr>
          </w:p>
        </w:tc>
        <w:tc>
          <w:tcPr>
            <w:tcW w:w="8222" w:type="dxa"/>
            <w:gridSpan w:val="3"/>
          </w:tcPr>
          <w:p w:rsidR="00BE30FD" w:rsidRPr="00F64B39" w:rsidRDefault="00BE30FD" w:rsidP="006C14F4">
            <w:pPr>
              <w:rPr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>General: Linear Relationships and Inequalities</w:t>
            </w:r>
          </w:p>
          <w:p w:rsidR="00BE30FD" w:rsidRPr="00F64B39" w:rsidRDefault="00BE30FD" w:rsidP="00E10648">
            <w:pPr>
              <w:numPr>
                <w:ilvl w:val="0"/>
                <w:numId w:val="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Recognising linear patterns</w:t>
            </w:r>
          </w:p>
          <w:p w:rsidR="00BE30FD" w:rsidRPr="00F64B39" w:rsidRDefault="00BE30FD" w:rsidP="00E10648">
            <w:pPr>
              <w:numPr>
                <w:ilvl w:val="0"/>
                <w:numId w:val="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Graphing linear relations</w:t>
            </w:r>
          </w:p>
          <w:p w:rsidR="00BE30FD" w:rsidRPr="00F64B39" w:rsidRDefault="00BE30FD" w:rsidP="00E10648">
            <w:pPr>
              <w:numPr>
                <w:ilvl w:val="0"/>
                <w:numId w:val="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Sketching lines using the x- and y- intercepts</w:t>
            </w:r>
          </w:p>
          <w:p w:rsidR="00BE30FD" w:rsidRPr="00F64B39" w:rsidRDefault="00BE30FD" w:rsidP="00E10648">
            <w:pPr>
              <w:numPr>
                <w:ilvl w:val="0"/>
                <w:numId w:val="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Gradients of straight lines </w:t>
            </w:r>
          </w:p>
          <w:p w:rsidR="00BE30FD" w:rsidRPr="00F64B39" w:rsidRDefault="00BE30FD" w:rsidP="00E10648">
            <w:pPr>
              <w:numPr>
                <w:ilvl w:val="0"/>
                <w:numId w:val="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Horizontal and vertical lines</w:t>
            </w:r>
          </w:p>
          <w:p w:rsidR="00BE30FD" w:rsidRPr="00F64B39" w:rsidRDefault="00BE30FD" w:rsidP="00E10648">
            <w:pPr>
              <w:numPr>
                <w:ilvl w:val="0"/>
                <w:numId w:val="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Parallel and perpendicular lines</w:t>
            </w:r>
          </w:p>
          <w:p w:rsidR="00BE30FD" w:rsidRPr="00F64B39" w:rsidRDefault="00BE30FD" w:rsidP="00E10648">
            <w:pPr>
              <w:numPr>
                <w:ilvl w:val="0"/>
                <w:numId w:val="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Using the gradient and the y-intercept</w:t>
            </w:r>
          </w:p>
          <w:p w:rsidR="00BE30FD" w:rsidRPr="00F64B39" w:rsidRDefault="00BE30FD" w:rsidP="00E10648">
            <w:pPr>
              <w:numPr>
                <w:ilvl w:val="0"/>
                <w:numId w:val="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Finding the equation of the line</w:t>
            </w:r>
          </w:p>
          <w:p w:rsidR="00BE30FD" w:rsidRPr="00F64B39" w:rsidRDefault="00BE30FD" w:rsidP="00E10648">
            <w:pPr>
              <w:numPr>
                <w:ilvl w:val="0"/>
                <w:numId w:val="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Translating moderately difficult word problems into one variable linear equations, solving, </w:t>
            </w:r>
            <w:proofErr w:type="gramStart"/>
            <w:r w:rsidRPr="00F64B39">
              <w:rPr>
                <w:sz w:val="16"/>
                <w:szCs w:val="16"/>
              </w:rPr>
              <w:t>then</w:t>
            </w:r>
            <w:proofErr w:type="gramEnd"/>
            <w:r w:rsidRPr="00F64B39">
              <w:rPr>
                <w:sz w:val="16"/>
                <w:szCs w:val="16"/>
              </w:rPr>
              <w:t xml:space="preserve"> checking by substitution.</w:t>
            </w:r>
          </w:p>
          <w:p w:rsidR="00BE30FD" w:rsidRPr="00F64B39" w:rsidRDefault="00BE30FD" w:rsidP="00E10648">
            <w:pPr>
              <w:numPr>
                <w:ilvl w:val="0"/>
                <w:numId w:val="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Solving linear equations (that are formulas) for the desired variable such as</w:t>
            </w:r>
            <w:proofErr w:type="gramStart"/>
            <w:r w:rsidRPr="00F64B39">
              <w:rPr>
                <w:sz w:val="16"/>
                <w:szCs w:val="16"/>
              </w:rPr>
              <w:t>:.</w:t>
            </w:r>
            <w:proofErr w:type="gramEnd"/>
            <w:r w:rsidRPr="00F64B39">
              <w:rPr>
                <w:sz w:val="16"/>
                <w:szCs w:val="16"/>
              </w:rPr>
              <w:t xml:space="preserve"> A = ½ </w:t>
            </w:r>
            <w:proofErr w:type="spellStart"/>
            <w:r w:rsidRPr="00F64B39">
              <w:rPr>
                <w:sz w:val="16"/>
                <w:szCs w:val="16"/>
              </w:rPr>
              <w:t>bh</w:t>
            </w:r>
            <w:proofErr w:type="spellEnd"/>
            <w:r w:rsidRPr="00F64B39">
              <w:rPr>
                <w:sz w:val="16"/>
                <w:szCs w:val="16"/>
              </w:rPr>
              <w:fldChar w:fldCharType="begin"/>
            </w:r>
            <w:r w:rsidRPr="00F64B39">
              <w:rPr>
                <w:sz w:val="16"/>
                <w:szCs w:val="16"/>
              </w:rPr>
              <w:instrText xml:space="preserve"> QUOTE </w:instrText>
            </w:r>
            <w:r w:rsidRPr="00F64B39">
              <w:rPr>
                <w:noProof/>
                <w:sz w:val="16"/>
                <w:szCs w:val="16"/>
              </w:rPr>
              <w:drawing>
                <wp:inline distT="0" distB="0" distL="0" distR="0" wp14:anchorId="2E77BE37" wp14:editId="42C91534">
                  <wp:extent cx="552450" cy="2857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4B39">
              <w:rPr>
                <w:sz w:val="16"/>
                <w:szCs w:val="16"/>
              </w:rPr>
              <w:instrText xml:space="preserve"> </w:instrText>
            </w:r>
            <w:r w:rsidRPr="00F64B39">
              <w:rPr>
                <w:sz w:val="16"/>
                <w:szCs w:val="16"/>
              </w:rPr>
              <w:fldChar w:fldCharType="end"/>
            </w:r>
            <w:r w:rsidRPr="00F64B39">
              <w:rPr>
                <w:sz w:val="16"/>
                <w:szCs w:val="16"/>
              </w:rPr>
              <w:t xml:space="preserve"> (area of a triangle) or this: </w:t>
            </w:r>
            <w:r w:rsidRPr="00F64B39">
              <w:rPr>
                <w:sz w:val="16"/>
                <w:szCs w:val="16"/>
              </w:rPr>
              <w:fldChar w:fldCharType="begin"/>
            </w:r>
            <w:r w:rsidRPr="00F64B39">
              <w:rPr>
                <w:sz w:val="16"/>
                <w:szCs w:val="16"/>
              </w:rPr>
              <w:instrText xml:space="preserve"> QUOTE </w:instrText>
            </w:r>
            <w:r w:rsidRPr="00F64B39">
              <w:rPr>
                <w:noProof/>
                <w:sz w:val="16"/>
                <w:szCs w:val="16"/>
              </w:rPr>
              <w:drawing>
                <wp:inline distT="0" distB="0" distL="0" distR="0" wp14:anchorId="373F41D6" wp14:editId="10CD6F55">
                  <wp:extent cx="361950" cy="2857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4B39">
              <w:rPr>
                <w:sz w:val="16"/>
                <w:szCs w:val="16"/>
              </w:rPr>
              <w:instrText xml:space="preserve"> </w:instrText>
            </w:r>
            <w:r w:rsidRPr="00F64B39">
              <w:rPr>
                <w:sz w:val="16"/>
                <w:szCs w:val="16"/>
              </w:rPr>
              <w:fldChar w:fldCharType="end"/>
            </w:r>
            <w:r w:rsidRPr="00F64B39">
              <w:rPr>
                <w:sz w:val="16"/>
                <w:szCs w:val="16"/>
              </w:rPr>
              <w:t>C +32 (Fahrenheit to Celsius conversion)F = 9/5 C +32</w:t>
            </w:r>
          </w:p>
          <w:p w:rsidR="00BE30FD" w:rsidRPr="00F64B39" w:rsidRDefault="00BE30FD" w:rsidP="00E10648">
            <w:pPr>
              <w:numPr>
                <w:ilvl w:val="0"/>
                <w:numId w:val="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Midpoints and distance between points.</w:t>
            </w:r>
          </w:p>
          <w:p w:rsidR="00BE30FD" w:rsidRPr="00F64B39" w:rsidRDefault="00BE30FD" w:rsidP="00E10648">
            <w:pPr>
              <w:numPr>
                <w:ilvl w:val="0"/>
                <w:numId w:val="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Solve linear inequalities and graph their solutions on a number line.</w:t>
            </w:r>
          </w:p>
        </w:tc>
        <w:tc>
          <w:tcPr>
            <w:tcW w:w="1559" w:type="dxa"/>
            <w:gridSpan w:val="2"/>
          </w:tcPr>
          <w:p w:rsidR="00BE30FD" w:rsidRPr="00F64B39" w:rsidRDefault="00BE30FD" w:rsidP="00CF78D5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BE30FD" w:rsidRPr="00F64B39" w:rsidRDefault="00BE30FD" w:rsidP="00CF78D5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5.1, 5.2</w:t>
            </w:r>
          </w:p>
          <w:p w:rsidR="00BE30FD" w:rsidRPr="00F64B39" w:rsidRDefault="00BE30FD" w:rsidP="00CF78D5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11.1</w:t>
            </w:r>
          </w:p>
          <w:p w:rsidR="00BE30FD" w:rsidRPr="00F64B39" w:rsidRDefault="00BE30FD" w:rsidP="00CF78D5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Pearson SB 10-A</w:t>
            </w:r>
          </w:p>
          <w:p w:rsidR="00BE30FD" w:rsidRPr="00F64B39" w:rsidRDefault="00BE30FD" w:rsidP="00CF78D5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4.1-4.5</w:t>
            </w:r>
          </w:p>
          <w:p w:rsidR="00BE30FD" w:rsidRPr="00F64B39" w:rsidRDefault="00BE30FD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</w:tcPr>
          <w:p w:rsidR="00BE30FD" w:rsidRPr="00F64B39" w:rsidRDefault="00BE30FD" w:rsidP="00BE30F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A47833">
        <w:trPr>
          <w:trHeight w:val="588"/>
        </w:trPr>
        <w:tc>
          <w:tcPr>
            <w:tcW w:w="851" w:type="dxa"/>
            <w:vMerge w:val="restart"/>
          </w:tcPr>
          <w:p w:rsidR="00BE30FD" w:rsidRPr="00F64B39" w:rsidRDefault="00BE30FD" w:rsidP="00FA25D1">
            <w:pPr>
              <w:jc w:val="center"/>
            </w:pPr>
            <w:r w:rsidRPr="00F64B39">
              <w:t>7-8</w:t>
            </w:r>
          </w:p>
        </w:tc>
        <w:tc>
          <w:tcPr>
            <w:tcW w:w="1559" w:type="dxa"/>
            <w:vMerge w:val="restart"/>
          </w:tcPr>
          <w:p w:rsidR="00BE30FD" w:rsidRPr="00F64B39" w:rsidRDefault="00BE30FD" w:rsidP="00FA25D1">
            <w:r w:rsidRPr="00F64B39">
              <w:rPr>
                <w:sz w:val="16"/>
                <w:szCs w:val="16"/>
              </w:rPr>
              <w:t>ACMNA237 - 10</w:t>
            </w:r>
          </w:p>
        </w:tc>
        <w:tc>
          <w:tcPr>
            <w:tcW w:w="2126" w:type="dxa"/>
            <w:vMerge w:val="restart"/>
          </w:tcPr>
          <w:p w:rsidR="00BE30FD" w:rsidRPr="00F64B39" w:rsidRDefault="00BE30FD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Solve linear simultaneous equation, using algebraic and graphical techniques.</w:t>
            </w:r>
          </w:p>
          <w:p w:rsidR="00BE30FD" w:rsidRPr="00F64B39" w:rsidRDefault="00BE30FD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Solve linear equations involving simple algebraic fractions.</w:t>
            </w:r>
          </w:p>
        </w:tc>
        <w:tc>
          <w:tcPr>
            <w:tcW w:w="8222" w:type="dxa"/>
            <w:gridSpan w:val="3"/>
          </w:tcPr>
          <w:p w:rsidR="00BE30FD" w:rsidRPr="00F64B39" w:rsidRDefault="00BE30FD" w:rsidP="00E10648">
            <w:pPr>
              <w:rPr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Prior Knowledge: Solving Simultaneous Equations</w:t>
            </w:r>
          </w:p>
          <w:p w:rsidR="00BE30FD" w:rsidRPr="00F64B39" w:rsidRDefault="00BE30FD" w:rsidP="00E10648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Solving simultaneous equations graphically</w:t>
            </w:r>
          </w:p>
        </w:tc>
        <w:tc>
          <w:tcPr>
            <w:tcW w:w="1559" w:type="dxa"/>
            <w:gridSpan w:val="2"/>
          </w:tcPr>
          <w:p w:rsidR="00BE30FD" w:rsidRPr="00F64B39" w:rsidRDefault="00BE30FD" w:rsidP="00E10648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MFWA 3</w:t>
            </w:r>
          </w:p>
          <w:p w:rsidR="00BE30FD" w:rsidRPr="00200639" w:rsidRDefault="00BE30FD" w:rsidP="00200639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Ch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7, Ex 7H – 7M</w:t>
            </w:r>
          </w:p>
        </w:tc>
        <w:tc>
          <w:tcPr>
            <w:tcW w:w="1276" w:type="dxa"/>
            <w:gridSpan w:val="2"/>
            <w:vMerge/>
            <w:vAlign w:val="bottom"/>
          </w:tcPr>
          <w:p w:rsidR="00BE30FD" w:rsidRPr="00F64B39" w:rsidRDefault="00BE30FD" w:rsidP="00BE30F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264C20">
        <w:trPr>
          <w:trHeight w:val="730"/>
        </w:trPr>
        <w:tc>
          <w:tcPr>
            <w:tcW w:w="851" w:type="dxa"/>
            <w:vMerge/>
          </w:tcPr>
          <w:p w:rsidR="00BE30FD" w:rsidRPr="00F64B39" w:rsidRDefault="00BE30FD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BE30FD" w:rsidRPr="00F64B39" w:rsidRDefault="00BE30FD" w:rsidP="00FA25D1"/>
        </w:tc>
        <w:tc>
          <w:tcPr>
            <w:tcW w:w="2126" w:type="dxa"/>
            <w:vMerge/>
          </w:tcPr>
          <w:p w:rsidR="00BE30FD" w:rsidRPr="00F64B39" w:rsidRDefault="00BE30FD" w:rsidP="00E10648">
            <w:pPr>
              <w:rPr>
                <w:sz w:val="16"/>
                <w:szCs w:val="16"/>
              </w:rPr>
            </w:pPr>
          </w:p>
        </w:tc>
        <w:tc>
          <w:tcPr>
            <w:tcW w:w="8222" w:type="dxa"/>
            <w:gridSpan w:val="3"/>
          </w:tcPr>
          <w:p w:rsidR="00BE30FD" w:rsidRPr="00F64B39" w:rsidRDefault="00BE30FD" w:rsidP="006C14F4">
            <w:pPr>
              <w:rPr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>General: Solving Simultaneous Equations</w:t>
            </w:r>
          </w:p>
          <w:p w:rsidR="00BE30FD" w:rsidRPr="00F64B39" w:rsidRDefault="00BE30FD" w:rsidP="00E10648">
            <w:pPr>
              <w:numPr>
                <w:ilvl w:val="1"/>
                <w:numId w:val="10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Introduction to Simultaneous Equations: Two or more equations that are related, having at least one common variable.</w:t>
            </w:r>
          </w:p>
          <w:p w:rsidR="00BE30FD" w:rsidRPr="00F64B39" w:rsidRDefault="00BE30FD" w:rsidP="00E10648">
            <w:pPr>
              <w:numPr>
                <w:ilvl w:val="1"/>
                <w:numId w:val="10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Solving simultaneous equations in two variables by graphing with pencil and paper (solution is the intersection of their lines), then checking with a graphing calculator or online graphing tool</w:t>
            </w:r>
          </w:p>
          <w:p w:rsidR="00BE30FD" w:rsidRPr="00F64B39" w:rsidRDefault="00BE30FD" w:rsidP="00E10648">
            <w:pPr>
              <w:numPr>
                <w:ilvl w:val="1"/>
                <w:numId w:val="10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Simultaneous Equations usually have a solution if the number of variables is the same as the number of equations.</w:t>
            </w:r>
          </w:p>
          <w:p w:rsidR="00BE30FD" w:rsidRPr="00F64B39" w:rsidRDefault="00BE30FD" w:rsidP="00E10648">
            <w:pPr>
              <w:numPr>
                <w:ilvl w:val="1"/>
                <w:numId w:val="10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Translating word problems into two simultaneous equations with two variables.</w:t>
            </w:r>
          </w:p>
          <w:p w:rsidR="00BE30FD" w:rsidRPr="00F64B39" w:rsidRDefault="00BE30FD" w:rsidP="00E10648">
            <w:pPr>
              <w:numPr>
                <w:ilvl w:val="1"/>
                <w:numId w:val="10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Solving  systems of equations (2 equations, 2 variables) by substitution, algebraically and using CAS</w:t>
            </w:r>
          </w:p>
          <w:p w:rsidR="00BE30FD" w:rsidRPr="00F64B39" w:rsidRDefault="00BE30FD" w:rsidP="00E10648">
            <w:pPr>
              <w:numPr>
                <w:ilvl w:val="1"/>
                <w:numId w:val="10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Solving simultaneous equations by elimination – multiplying or dividing one equation by a constant, then adding or subtracting it from the other</w:t>
            </w:r>
          </w:p>
        </w:tc>
        <w:tc>
          <w:tcPr>
            <w:tcW w:w="1559" w:type="dxa"/>
            <w:gridSpan w:val="2"/>
          </w:tcPr>
          <w:p w:rsidR="00BE30FD" w:rsidRPr="00F64B39" w:rsidRDefault="00BE30FD" w:rsidP="009807B1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BE30FD" w:rsidRPr="00F64B39" w:rsidRDefault="00BE30FD" w:rsidP="009807B1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11.2</w:t>
            </w:r>
          </w:p>
          <w:p w:rsidR="00BE30FD" w:rsidRPr="00F64B39" w:rsidRDefault="00BE30FD" w:rsidP="009807B1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Pearson SB 10-A</w:t>
            </w:r>
          </w:p>
          <w:p w:rsidR="00BE30FD" w:rsidRPr="00F64B39" w:rsidRDefault="00BE30FD" w:rsidP="009807B1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4.6</w:t>
            </w:r>
          </w:p>
          <w:p w:rsidR="00BE30FD" w:rsidRPr="00F64B39" w:rsidRDefault="00BE30FD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</w:tcPr>
          <w:p w:rsidR="00BE30FD" w:rsidRPr="00F64B39" w:rsidRDefault="00BE30FD" w:rsidP="00BE30F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A47833">
        <w:trPr>
          <w:trHeight w:val="730"/>
        </w:trPr>
        <w:tc>
          <w:tcPr>
            <w:tcW w:w="851" w:type="dxa"/>
            <w:vMerge w:val="restart"/>
          </w:tcPr>
          <w:p w:rsidR="00BE30FD" w:rsidRPr="00F64B39" w:rsidRDefault="00BE30FD" w:rsidP="00FA25D1">
            <w:pPr>
              <w:jc w:val="center"/>
            </w:pPr>
            <w:r w:rsidRPr="00F64B39">
              <w:t>9-11</w:t>
            </w:r>
          </w:p>
        </w:tc>
        <w:tc>
          <w:tcPr>
            <w:tcW w:w="1559" w:type="dxa"/>
            <w:vMerge w:val="restart"/>
          </w:tcPr>
          <w:p w:rsidR="00BE30FD" w:rsidRPr="00F64B39" w:rsidRDefault="00BE30FD" w:rsidP="00FA25D1"/>
        </w:tc>
        <w:tc>
          <w:tcPr>
            <w:tcW w:w="2126" w:type="dxa"/>
            <w:vMerge w:val="restart"/>
          </w:tcPr>
          <w:p w:rsidR="00BE30FD" w:rsidRPr="00F64B39" w:rsidRDefault="00BE30FD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Solve simple quadratic equations using a range of strategies.</w:t>
            </w:r>
          </w:p>
          <w:p w:rsidR="00BE30FD" w:rsidRPr="00F64B39" w:rsidRDefault="00BE30FD" w:rsidP="00FA25D1">
            <w:pPr>
              <w:rPr>
                <w:sz w:val="22"/>
                <w:szCs w:val="20"/>
              </w:rPr>
            </w:pPr>
            <w:r w:rsidRPr="00F64B39">
              <w:rPr>
                <w:sz w:val="16"/>
                <w:szCs w:val="20"/>
              </w:rPr>
              <w:t xml:space="preserve">Factorise </w:t>
            </w:r>
            <w:proofErr w:type="spellStart"/>
            <w:r w:rsidRPr="00F64B39">
              <w:rPr>
                <w:sz w:val="16"/>
                <w:szCs w:val="20"/>
              </w:rPr>
              <w:t>monic</w:t>
            </w:r>
            <w:proofErr w:type="spellEnd"/>
            <w:r w:rsidRPr="00F64B39">
              <w:rPr>
                <w:sz w:val="16"/>
                <w:szCs w:val="20"/>
              </w:rPr>
              <w:t xml:space="preserve"> and non-</w:t>
            </w:r>
            <w:proofErr w:type="spellStart"/>
            <w:r w:rsidRPr="00F64B39">
              <w:rPr>
                <w:sz w:val="16"/>
                <w:szCs w:val="20"/>
              </w:rPr>
              <w:t>monic</w:t>
            </w:r>
            <w:proofErr w:type="spellEnd"/>
            <w:r w:rsidRPr="00F64B39">
              <w:rPr>
                <w:sz w:val="16"/>
                <w:szCs w:val="20"/>
              </w:rPr>
              <w:t xml:space="preserve"> quadratic expression and solve a wide range of quadratic equations derived from a variety of contexts.</w:t>
            </w:r>
          </w:p>
        </w:tc>
        <w:tc>
          <w:tcPr>
            <w:tcW w:w="8222" w:type="dxa"/>
            <w:gridSpan w:val="3"/>
          </w:tcPr>
          <w:p w:rsidR="00BE30FD" w:rsidRPr="00F64B39" w:rsidRDefault="00BE30FD" w:rsidP="00FA25D1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Prior Knowledge: Quadratic Functions</w:t>
            </w:r>
          </w:p>
          <w:p w:rsidR="00BE30FD" w:rsidRPr="00F64B39" w:rsidRDefault="00BE30FD" w:rsidP="001C69F1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Fill in table from simple rule and pattern</w:t>
            </w:r>
          </w:p>
          <w:p w:rsidR="00BE30FD" w:rsidRPr="00F64B39" w:rsidRDefault="00BE30FD" w:rsidP="001C69F1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Graph parabolas</w:t>
            </w:r>
          </w:p>
          <w:p w:rsidR="00BE30FD" w:rsidRPr="00F64B39" w:rsidRDefault="00BE30FD" w:rsidP="001C69F1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Transformations of parabolas</w:t>
            </w:r>
          </w:p>
        </w:tc>
        <w:tc>
          <w:tcPr>
            <w:tcW w:w="1559" w:type="dxa"/>
            <w:gridSpan w:val="2"/>
          </w:tcPr>
          <w:p w:rsidR="00BE30FD" w:rsidRPr="00F64B39" w:rsidRDefault="00BE30FD" w:rsidP="00E10648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FWA 3</w:t>
            </w:r>
          </w:p>
          <w:p w:rsidR="00BE30FD" w:rsidRPr="00F64B39" w:rsidRDefault="00BE30FD" w:rsidP="00E10648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Ch</w:t>
            </w:r>
            <w:proofErr w:type="spellEnd"/>
            <w:r w:rsidRPr="00F64B39">
              <w:rPr>
                <w:rFonts w:ascii="Times New Roman" w:hAnsi="Times New Roman"/>
                <w:sz w:val="16"/>
                <w:szCs w:val="16"/>
              </w:rPr>
              <w:t xml:space="preserve">  8, Ex 8A – 8 N:</w:t>
            </w:r>
          </w:p>
          <w:p w:rsidR="00BE30FD" w:rsidRPr="00F64B39" w:rsidRDefault="00BE30FD" w:rsidP="00E10648">
            <w:pPr>
              <w:pStyle w:val="ListParagraph"/>
              <w:ind w:left="288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8P- 8R</w:t>
            </w:r>
          </w:p>
          <w:p w:rsidR="00BE30FD" w:rsidRPr="00200639" w:rsidRDefault="00BE30FD" w:rsidP="00200639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Ch</w:t>
            </w:r>
            <w:proofErr w:type="spellEnd"/>
            <w:r w:rsidRPr="00F64B39">
              <w:rPr>
                <w:rFonts w:ascii="Times New Roman" w:hAnsi="Times New Roman"/>
                <w:sz w:val="16"/>
                <w:szCs w:val="16"/>
              </w:rPr>
              <w:t xml:space="preserve"> 11, E</w:t>
            </w:r>
            <w:r>
              <w:rPr>
                <w:rFonts w:ascii="Times New Roman" w:hAnsi="Times New Roman"/>
                <w:sz w:val="16"/>
                <w:szCs w:val="16"/>
              </w:rPr>
              <w:t>x 11H-11M</w:t>
            </w:r>
          </w:p>
        </w:tc>
        <w:tc>
          <w:tcPr>
            <w:tcW w:w="1276" w:type="dxa"/>
            <w:gridSpan w:val="2"/>
            <w:vMerge/>
            <w:vAlign w:val="bottom"/>
          </w:tcPr>
          <w:p w:rsidR="00BE30FD" w:rsidRPr="00F64B39" w:rsidRDefault="00BE30FD" w:rsidP="00BE30F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264C20">
        <w:trPr>
          <w:trHeight w:val="730"/>
        </w:trPr>
        <w:tc>
          <w:tcPr>
            <w:tcW w:w="851" w:type="dxa"/>
            <w:vMerge/>
          </w:tcPr>
          <w:p w:rsidR="00BE30FD" w:rsidRPr="00F64B39" w:rsidRDefault="00BE30FD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BE30FD" w:rsidRPr="00F64B39" w:rsidRDefault="00BE30FD" w:rsidP="00FA25D1"/>
        </w:tc>
        <w:tc>
          <w:tcPr>
            <w:tcW w:w="2126" w:type="dxa"/>
            <w:vMerge/>
          </w:tcPr>
          <w:p w:rsidR="00BE30FD" w:rsidRPr="00F64B39" w:rsidRDefault="00BE30FD" w:rsidP="006C14F4">
            <w:pPr>
              <w:rPr>
                <w:sz w:val="16"/>
                <w:szCs w:val="16"/>
              </w:rPr>
            </w:pPr>
          </w:p>
        </w:tc>
        <w:tc>
          <w:tcPr>
            <w:tcW w:w="8222" w:type="dxa"/>
            <w:gridSpan w:val="3"/>
          </w:tcPr>
          <w:p w:rsidR="00BE30FD" w:rsidRPr="00F64B39" w:rsidRDefault="00BE30FD" w:rsidP="006C14F4">
            <w:pPr>
              <w:rPr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>General: Quadratic Functions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Quadratic Equation: An equation where the highest degree of any of its terms is 2. 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spacing w:line="276" w:lineRule="auto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general form:   </w:t>
            </w:r>
            <w:proofErr w:type="spellStart"/>
            <w:r w:rsidRPr="00F64B39">
              <w:rPr>
                <w:sz w:val="16"/>
                <w:szCs w:val="16"/>
              </w:rPr>
              <w:t>ax</w:t>
            </w:r>
            <w:proofErr w:type="spellEnd"/>
            <w:r w:rsidRPr="00F64B39">
              <w:rPr>
                <w:sz w:val="16"/>
                <w:szCs w:val="16"/>
              </w:rPr>
              <w:t xml:space="preserve"> </w:t>
            </w:r>
            <w:r w:rsidRPr="00F64B39">
              <w:rPr>
                <w:sz w:val="16"/>
                <w:szCs w:val="16"/>
                <w:vertAlign w:val="superscript"/>
              </w:rPr>
              <w:t>2</w:t>
            </w:r>
            <w:r w:rsidRPr="00F64B39">
              <w:rPr>
                <w:sz w:val="16"/>
                <w:szCs w:val="16"/>
              </w:rPr>
              <w:t xml:space="preserve"> +b x + c = y 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spacing w:line="276" w:lineRule="auto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factor form: y = a(x – b) (x – c) 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spacing w:line="276" w:lineRule="auto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turning point form: y = a(x – b)</w:t>
            </w:r>
            <w:r w:rsidRPr="00F64B39">
              <w:rPr>
                <w:sz w:val="16"/>
                <w:szCs w:val="16"/>
                <w:vertAlign w:val="superscript"/>
              </w:rPr>
              <w:t>2</w:t>
            </w:r>
            <w:r w:rsidRPr="00F64B39">
              <w:rPr>
                <w:sz w:val="16"/>
                <w:szCs w:val="16"/>
              </w:rPr>
              <w:t xml:space="preserve"> + c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Factoring polynomials numerically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Plotting points 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Key features of quadratic functions 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Rules from table of values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Using the null factor law. 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Solving further quadratic equations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Solving quadratics and the quadratic formula</w:t>
            </w:r>
          </w:p>
          <w:p w:rsidR="00BE30FD" w:rsidRPr="00F64B39" w:rsidRDefault="00BE30FD" w:rsidP="00200639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Completing the square</w:t>
            </w:r>
            <w:r w:rsidRPr="00F64B39">
              <w:rPr>
                <w:b/>
                <w:sz w:val="16"/>
                <w:szCs w:val="16"/>
              </w:rPr>
              <w:t xml:space="preserve"> 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Exploring parabolas in the form of y = ax</w:t>
            </w:r>
            <w:r w:rsidRPr="00F64B39">
              <w:rPr>
                <w:sz w:val="16"/>
                <w:szCs w:val="16"/>
                <w:vertAlign w:val="superscript"/>
              </w:rPr>
              <w:t>2</w:t>
            </w:r>
            <w:r w:rsidRPr="00F64B39">
              <w:rPr>
                <w:sz w:val="16"/>
                <w:szCs w:val="16"/>
              </w:rPr>
              <w:t>,  y = ax</w:t>
            </w:r>
            <w:r w:rsidRPr="00F64B39">
              <w:rPr>
                <w:sz w:val="16"/>
                <w:szCs w:val="16"/>
                <w:vertAlign w:val="superscript"/>
              </w:rPr>
              <w:t>2</w:t>
            </w:r>
            <w:r w:rsidRPr="00F64B39">
              <w:rPr>
                <w:sz w:val="16"/>
                <w:szCs w:val="16"/>
              </w:rPr>
              <w:t xml:space="preserve"> + k, y = a(x – h)</w:t>
            </w:r>
            <w:r w:rsidRPr="00F64B39">
              <w:rPr>
                <w:sz w:val="16"/>
                <w:szCs w:val="16"/>
                <w:vertAlign w:val="superscript"/>
              </w:rPr>
              <w:t>2</w:t>
            </w:r>
            <w:r w:rsidRPr="00F64B39">
              <w:rPr>
                <w:sz w:val="16"/>
                <w:szCs w:val="16"/>
              </w:rPr>
              <w:t xml:space="preserve"> + k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Transformation in parabolas</w:t>
            </w:r>
          </w:p>
          <w:p w:rsidR="00BE30FD" w:rsidRPr="00F64B39" w:rsidRDefault="00BE30FD" w:rsidP="001C69F1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Combining quadratic features.</w:t>
            </w:r>
          </w:p>
          <w:p w:rsidR="00BE30FD" w:rsidRDefault="00BE30FD" w:rsidP="00200639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Worded problems using quadratics</w:t>
            </w:r>
          </w:p>
          <w:p w:rsidR="00BE30FD" w:rsidRPr="00200639" w:rsidRDefault="00BE30FD" w:rsidP="00200639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Exploring quadratics on</w:t>
            </w:r>
            <w:r>
              <w:rPr>
                <w:sz w:val="16"/>
                <w:szCs w:val="16"/>
              </w:rPr>
              <w:t xml:space="preserve"> a CAS calculator</w:t>
            </w:r>
          </w:p>
        </w:tc>
        <w:tc>
          <w:tcPr>
            <w:tcW w:w="1559" w:type="dxa"/>
            <w:gridSpan w:val="2"/>
          </w:tcPr>
          <w:p w:rsidR="00BE30FD" w:rsidRPr="00F64B39" w:rsidRDefault="00BE30FD" w:rsidP="00E10648">
            <w:pPr>
              <w:jc w:val="center"/>
              <w:rPr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M</w:t>
            </w:r>
          </w:p>
          <w:p w:rsidR="00BE30FD" w:rsidRPr="00F64B39" w:rsidRDefault="00BE30FD" w:rsidP="00CF310F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BE30FD" w:rsidRPr="00F64B39" w:rsidRDefault="00BE30FD" w:rsidP="00CF310F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11.3</w:t>
            </w:r>
          </w:p>
          <w:p w:rsidR="00BE30FD" w:rsidRPr="00F64B39" w:rsidRDefault="00BE30FD" w:rsidP="00CF310F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Pearson SB 10-A</w:t>
            </w:r>
          </w:p>
          <w:p w:rsidR="00BE30FD" w:rsidRPr="00F64B39" w:rsidRDefault="00BE30FD" w:rsidP="00CF310F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9.3-9.5</w:t>
            </w:r>
          </w:p>
          <w:p w:rsidR="00BE30FD" w:rsidRPr="00F64B39" w:rsidRDefault="00BE30FD" w:rsidP="00CF310F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10.4-10.6</w:t>
            </w:r>
          </w:p>
          <w:p w:rsidR="00BE30FD" w:rsidRPr="00F64B39" w:rsidRDefault="00BE30FD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</w:tcPr>
          <w:p w:rsidR="00BE30FD" w:rsidRPr="00F64B39" w:rsidRDefault="00BE30FD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264C20">
        <w:trPr>
          <w:trHeight w:val="730"/>
        </w:trPr>
        <w:tc>
          <w:tcPr>
            <w:tcW w:w="851" w:type="dxa"/>
            <w:vMerge/>
          </w:tcPr>
          <w:p w:rsidR="00BE30FD" w:rsidRPr="00F64B39" w:rsidRDefault="00BE30FD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BE30FD" w:rsidRPr="00F64B39" w:rsidRDefault="00BE30FD" w:rsidP="00FA25D1"/>
        </w:tc>
        <w:tc>
          <w:tcPr>
            <w:tcW w:w="2126" w:type="dxa"/>
            <w:vMerge/>
          </w:tcPr>
          <w:p w:rsidR="00BE30FD" w:rsidRPr="00F64B39" w:rsidRDefault="00BE30FD" w:rsidP="00413BBF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  <w:gridSpan w:val="3"/>
          </w:tcPr>
          <w:p w:rsidR="00BE30FD" w:rsidRPr="00F64B39" w:rsidRDefault="00BE30FD" w:rsidP="006D51DB">
            <w:r w:rsidRPr="00F64B39">
              <w:rPr>
                <w:b/>
                <w:sz w:val="16"/>
                <w:szCs w:val="16"/>
              </w:rPr>
              <w:t xml:space="preserve">Extension: </w:t>
            </w:r>
            <w:r w:rsidRPr="00F64B39">
              <w:rPr>
                <w:b/>
                <w:bCs/>
                <w:color w:val="000000"/>
                <w:sz w:val="16"/>
                <w:szCs w:val="16"/>
              </w:rPr>
              <w:t>Quadratic Functions</w:t>
            </w:r>
          </w:p>
          <w:p w:rsidR="00BE30FD" w:rsidRPr="00F64B39" w:rsidRDefault="00BE30FD" w:rsidP="001C69F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/>
              </w:rPr>
            </w:pP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Factorise</w:t>
            </w:r>
            <w:proofErr w:type="spellEnd"/>
            <w:r w:rsidRPr="00F64B3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monic</w:t>
            </w:r>
            <w:proofErr w:type="spellEnd"/>
            <w:r w:rsidRPr="00F64B39">
              <w:rPr>
                <w:rFonts w:ascii="Times New Roman" w:hAnsi="Times New Roman"/>
                <w:sz w:val="16"/>
                <w:szCs w:val="16"/>
              </w:rPr>
              <w:t xml:space="preserve"> and non-</w:t>
            </w: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monic</w:t>
            </w:r>
            <w:proofErr w:type="spellEnd"/>
            <w:r w:rsidRPr="00F64B39">
              <w:rPr>
                <w:rFonts w:ascii="Times New Roman" w:hAnsi="Times New Roman"/>
                <w:sz w:val="16"/>
                <w:szCs w:val="16"/>
              </w:rPr>
              <w:t xml:space="preserve"> quadratic expressions and solve a wide range of quadratic equations derived from a variety of contexts</w:t>
            </w:r>
          </w:p>
        </w:tc>
        <w:tc>
          <w:tcPr>
            <w:tcW w:w="1559" w:type="dxa"/>
            <w:gridSpan w:val="2"/>
          </w:tcPr>
          <w:p w:rsidR="00BE30FD" w:rsidRPr="00F64B39" w:rsidRDefault="00BE30FD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</w:tcPr>
          <w:p w:rsidR="00BE30FD" w:rsidRPr="00F64B39" w:rsidRDefault="00BE30FD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CC1D72" w:rsidRPr="00F64B39" w:rsidTr="00264C20">
        <w:trPr>
          <w:gridAfter w:val="1"/>
          <w:wAfter w:w="851" w:type="dxa"/>
          <w:trHeight w:val="1190"/>
        </w:trPr>
        <w:tc>
          <w:tcPr>
            <w:tcW w:w="241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C1D72" w:rsidRPr="00F64B39" w:rsidRDefault="00CC1D72" w:rsidP="00FA25D1">
            <w:r w:rsidRPr="00F64B39">
              <w:rPr>
                <w:noProof/>
              </w:rPr>
              <w:lastRenderedPageBreak/>
              <w:drawing>
                <wp:inline distT="0" distB="0" distL="0" distR="0" wp14:anchorId="31A9B72B" wp14:editId="56E4B30D">
                  <wp:extent cx="1022985" cy="1348105"/>
                  <wp:effectExtent l="0" t="0" r="5715" b="4445"/>
                  <wp:docPr id="2" name="Picture 2" descr="Vertical full colour positiv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Vertical full colour positiv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985" cy="134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C1D72" w:rsidRPr="00F64B39" w:rsidRDefault="00CC1D72" w:rsidP="00CC1D72">
            <w:pPr>
              <w:jc w:val="center"/>
              <w:rPr>
                <w:b/>
                <w:sz w:val="36"/>
              </w:rPr>
            </w:pPr>
            <w:r w:rsidRPr="00F64B39">
              <w:rPr>
                <w:b/>
                <w:sz w:val="36"/>
              </w:rPr>
              <w:t>Year 10 Mathematics</w:t>
            </w:r>
          </w:p>
          <w:p w:rsidR="00CC1D72" w:rsidRPr="00F64B39" w:rsidRDefault="00CC1D72" w:rsidP="00CC1D72">
            <w:pPr>
              <w:jc w:val="center"/>
              <w:rPr>
                <w:sz w:val="36"/>
              </w:rPr>
            </w:pPr>
            <w:r w:rsidRPr="00F64B39">
              <w:rPr>
                <w:b/>
                <w:sz w:val="36"/>
              </w:rPr>
              <w:t>Teaching and Learning Program</w:t>
            </w:r>
          </w:p>
        </w:tc>
      </w:tr>
      <w:tr w:rsidR="00CC1D72" w:rsidRPr="00F64B39" w:rsidTr="00264C20">
        <w:trPr>
          <w:gridAfter w:val="1"/>
          <w:wAfter w:w="851" w:type="dxa"/>
        </w:trPr>
        <w:tc>
          <w:tcPr>
            <w:tcW w:w="241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C1D72" w:rsidRPr="00F64B39" w:rsidRDefault="00CC1D72" w:rsidP="00FA25D1"/>
        </w:tc>
        <w:tc>
          <w:tcPr>
            <w:tcW w:w="48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C1D72" w:rsidRPr="00F64B39" w:rsidRDefault="00CC1D72" w:rsidP="00FA25D1">
            <w:pPr>
              <w:rPr>
                <w:b/>
                <w:szCs w:val="20"/>
              </w:rPr>
            </w:pPr>
            <w:r w:rsidRPr="00F64B39">
              <w:rPr>
                <w:b/>
                <w:szCs w:val="20"/>
              </w:rPr>
              <w:t>Year: 2015</w:t>
            </w:r>
          </w:p>
          <w:p w:rsidR="00CC1D72" w:rsidRPr="00F64B39" w:rsidRDefault="00CC1D72" w:rsidP="00264C20">
            <w:pPr>
              <w:rPr>
                <w:b/>
                <w:szCs w:val="20"/>
              </w:rPr>
            </w:pPr>
            <w:r w:rsidRPr="00F64B39">
              <w:rPr>
                <w:b/>
                <w:szCs w:val="20"/>
              </w:rPr>
              <w:t>Term:  3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C1D72" w:rsidRPr="00F64B39" w:rsidRDefault="00CC1D72" w:rsidP="00FA25D1">
            <w:pPr>
              <w:rPr>
                <w:b/>
                <w:szCs w:val="20"/>
              </w:rPr>
            </w:pPr>
          </w:p>
        </w:tc>
        <w:tc>
          <w:tcPr>
            <w:tcW w:w="393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C1D72" w:rsidRPr="00F64B39" w:rsidRDefault="00CC1D72" w:rsidP="00FA25D1"/>
        </w:tc>
      </w:tr>
      <w:tr w:rsidR="00CC1D72" w:rsidRPr="00F64B39" w:rsidTr="00264C20">
        <w:trPr>
          <w:trHeight w:val="632"/>
        </w:trPr>
        <w:tc>
          <w:tcPr>
            <w:tcW w:w="851" w:type="dxa"/>
            <w:shd w:val="clear" w:color="auto" w:fill="97F1E8"/>
          </w:tcPr>
          <w:p w:rsidR="00CC1D72" w:rsidRPr="00F64B39" w:rsidRDefault="00CC1D72" w:rsidP="00FA25D1">
            <w:pPr>
              <w:jc w:val="center"/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Time Line</w:t>
            </w:r>
          </w:p>
        </w:tc>
        <w:tc>
          <w:tcPr>
            <w:tcW w:w="1559" w:type="dxa"/>
            <w:shd w:val="clear" w:color="auto" w:fill="97F1E8"/>
          </w:tcPr>
          <w:p w:rsidR="00CC1D72" w:rsidRPr="00F64B39" w:rsidRDefault="00CC1D72" w:rsidP="00FA25D1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AC Code</w:t>
            </w:r>
          </w:p>
        </w:tc>
        <w:tc>
          <w:tcPr>
            <w:tcW w:w="2126" w:type="dxa"/>
            <w:shd w:val="clear" w:color="auto" w:fill="97F1E8"/>
          </w:tcPr>
          <w:p w:rsidR="00CC1D72" w:rsidRPr="00F64B39" w:rsidRDefault="00CC1D72" w:rsidP="00FA25D1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 xml:space="preserve"> Content Description</w:t>
            </w:r>
          </w:p>
        </w:tc>
        <w:tc>
          <w:tcPr>
            <w:tcW w:w="8222" w:type="dxa"/>
            <w:gridSpan w:val="3"/>
            <w:shd w:val="clear" w:color="auto" w:fill="97F1E8"/>
          </w:tcPr>
          <w:p w:rsidR="00CC1D72" w:rsidRPr="00F64B39" w:rsidRDefault="00CC1D72" w:rsidP="00FA25D1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Teaching and Learning Activities</w:t>
            </w:r>
          </w:p>
        </w:tc>
        <w:tc>
          <w:tcPr>
            <w:tcW w:w="1525" w:type="dxa"/>
            <w:shd w:val="clear" w:color="auto" w:fill="97F1E8"/>
          </w:tcPr>
          <w:p w:rsidR="00CC1D72" w:rsidRPr="00F64B39" w:rsidRDefault="00CC1D72" w:rsidP="00264C20">
            <w:pPr>
              <w:rPr>
                <w:sz w:val="22"/>
              </w:rPr>
            </w:pPr>
            <w:r w:rsidRPr="00F64B39">
              <w:rPr>
                <w:b/>
                <w:sz w:val="22"/>
                <w:szCs w:val="20"/>
              </w:rPr>
              <w:t xml:space="preserve">Resources </w:t>
            </w:r>
            <w:r w:rsidR="00264C20">
              <w:rPr>
                <w:b/>
                <w:sz w:val="22"/>
                <w:szCs w:val="20"/>
              </w:rPr>
              <w:t xml:space="preserve"> &amp; R</w:t>
            </w:r>
            <w:r w:rsidRPr="00F64B39">
              <w:rPr>
                <w:b/>
                <w:sz w:val="22"/>
                <w:szCs w:val="20"/>
              </w:rPr>
              <w:t>eferences</w:t>
            </w:r>
          </w:p>
        </w:tc>
        <w:tc>
          <w:tcPr>
            <w:tcW w:w="1310" w:type="dxa"/>
            <w:gridSpan w:val="3"/>
            <w:shd w:val="clear" w:color="auto" w:fill="97F1E8"/>
          </w:tcPr>
          <w:p w:rsidR="00CC1D72" w:rsidRPr="00F64B39" w:rsidRDefault="00CC1D72" w:rsidP="00FA25D1">
            <w:pPr>
              <w:jc w:val="center"/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 xml:space="preserve">Assessment </w:t>
            </w:r>
          </w:p>
          <w:p w:rsidR="00CC1D72" w:rsidRPr="00F64B39" w:rsidRDefault="00264C20" w:rsidP="00264C20">
            <w:pPr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Tasks</w:t>
            </w:r>
          </w:p>
        </w:tc>
      </w:tr>
      <w:tr w:rsidR="00200639" w:rsidRPr="00F64B39" w:rsidTr="00A47833">
        <w:trPr>
          <w:trHeight w:val="730"/>
        </w:trPr>
        <w:tc>
          <w:tcPr>
            <w:tcW w:w="851" w:type="dxa"/>
            <w:vMerge w:val="restart"/>
          </w:tcPr>
          <w:p w:rsidR="00200639" w:rsidRPr="00F64B39" w:rsidRDefault="00200639" w:rsidP="00FA25D1">
            <w:pPr>
              <w:jc w:val="center"/>
            </w:pPr>
            <w:r w:rsidRPr="00F64B39">
              <w:t>1-4</w:t>
            </w:r>
          </w:p>
        </w:tc>
        <w:tc>
          <w:tcPr>
            <w:tcW w:w="1559" w:type="dxa"/>
            <w:vMerge w:val="restart"/>
          </w:tcPr>
          <w:p w:rsidR="00200639" w:rsidRPr="00F64B39" w:rsidRDefault="00200639" w:rsidP="00CF310F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ACMMG245 – 10</w:t>
            </w:r>
          </w:p>
          <w:p w:rsidR="00200639" w:rsidRPr="00F64B39" w:rsidRDefault="00200639" w:rsidP="00CF310F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ACMMG273 – 10A</w:t>
            </w:r>
          </w:p>
          <w:p w:rsidR="00200639" w:rsidRPr="00F64B39" w:rsidRDefault="00200639" w:rsidP="00CF310F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ACMMG274 – 10A</w:t>
            </w:r>
          </w:p>
          <w:p w:rsidR="00200639" w:rsidRPr="00F64B39" w:rsidRDefault="00200639" w:rsidP="003A6BB0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ACMMG275 – 10A ACMMG276 – 10A</w:t>
            </w:r>
          </w:p>
          <w:p w:rsidR="00200639" w:rsidRPr="00F64B39" w:rsidRDefault="00200639" w:rsidP="00CF310F"/>
        </w:tc>
        <w:tc>
          <w:tcPr>
            <w:tcW w:w="2126" w:type="dxa"/>
            <w:vMerge w:val="restart"/>
          </w:tcPr>
          <w:p w:rsidR="00200639" w:rsidRPr="00F64B39" w:rsidRDefault="00200639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Solve right-angled triangle problems including those involving direction and angles of elevation and depression.</w:t>
            </w:r>
          </w:p>
          <w:p w:rsidR="00200639" w:rsidRPr="00F64B39" w:rsidRDefault="00200639" w:rsidP="00FA25D1">
            <w:pPr>
              <w:rPr>
                <w:sz w:val="16"/>
                <w:szCs w:val="20"/>
              </w:rPr>
            </w:pPr>
          </w:p>
          <w:p w:rsidR="00200639" w:rsidRPr="00F64B39" w:rsidRDefault="00200639" w:rsidP="0073322E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Establish the sine, cosine and area rules for any triangle and solve related problems.</w:t>
            </w:r>
          </w:p>
          <w:p w:rsidR="00200639" w:rsidRPr="00F64B39" w:rsidRDefault="00200639" w:rsidP="0073322E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Use the unit circle to define trigonometry functions, and graph them without the use of digital technologies.</w:t>
            </w:r>
          </w:p>
          <w:p w:rsidR="00200639" w:rsidRPr="00F64B39" w:rsidRDefault="00200639" w:rsidP="0073322E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Apply Pythagoras’ theorem and trigonometry to solve three-dimensional problems in right-angled triangles.</w:t>
            </w:r>
          </w:p>
          <w:p w:rsidR="00200639" w:rsidRPr="00F64B39" w:rsidRDefault="00200639" w:rsidP="0073322E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Solve simple trigonometric equations.</w:t>
            </w:r>
          </w:p>
        </w:tc>
        <w:tc>
          <w:tcPr>
            <w:tcW w:w="8222" w:type="dxa"/>
            <w:gridSpan w:val="3"/>
          </w:tcPr>
          <w:p w:rsidR="00200639" w:rsidRPr="00F64B39" w:rsidRDefault="00200639" w:rsidP="00FA25D1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Prior Knowledge: Pythagoras and Trigonometry</w:t>
            </w:r>
          </w:p>
          <w:p w:rsidR="00200639" w:rsidRPr="00F64B39" w:rsidRDefault="00200639" w:rsidP="003A6BB0">
            <w:pPr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</w:t>
            </w:r>
            <w:r w:rsidRPr="00F64B39">
              <w:rPr>
                <w:sz w:val="16"/>
                <w:szCs w:val="16"/>
                <w:vertAlign w:val="superscript"/>
              </w:rPr>
              <w:t xml:space="preserve">2 </w:t>
            </w:r>
            <w:r w:rsidRPr="00F64B39">
              <w:rPr>
                <w:sz w:val="16"/>
                <w:szCs w:val="16"/>
              </w:rPr>
              <w:t>+b</w:t>
            </w:r>
            <w:r w:rsidRPr="00F64B39">
              <w:rPr>
                <w:sz w:val="16"/>
                <w:szCs w:val="16"/>
                <w:vertAlign w:val="superscript"/>
              </w:rPr>
              <w:t>2</w:t>
            </w:r>
            <w:r w:rsidRPr="00F64B39">
              <w:rPr>
                <w:sz w:val="16"/>
                <w:szCs w:val="16"/>
              </w:rPr>
              <w:t xml:space="preserve"> = c</w:t>
            </w:r>
            <w:r w:rsidRPr="00F64B39">
              <w:rPr>
                <w:sz w:val="16"/>
                <w:szCs w:val="16"/>
                <w:vertAlign w:val="superscript"/>
              </w:rPr>
              <w:t>2</w:t>
            </w:r>
            <w:r w:rsidRPr="00F64B39">
              <w:rPr>
                <w:sz w:val="16"/>
                <w:szCs w:val="16"/>
              </w:rPr>
              <w:t xml:space="preserve"> </w:t>
            </w:r>
          </w:p>
          <w:p w:rsidR="00200639" w:rsidRPr="00F64B39" w:rsidRDefault="00200639" w:rsidP="003A6BB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SOH, CAH, TOA</w:t>
            </w:r>
          </w:p>
          <w:p w:rsidR="00200639" w:rsidRPr="00F64B39" w:rsidRDefault="00200639" w:rsidP="003A6BB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Finding unknown angle</w:t>
            </w:r>
          </w:p>
          <w:p w:rsidR="00200639" w:rsidRPr="00F64B39" w:rsidRDefault="00200639" w:rsidP="003A6BB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Applications of trigonometry</w:t>
            </w:r>
          </w:p>
        </w:tc>
        <w:tc>
          <w:tcPr>
            <w:tcW w:w="1525" w:type="dxa"/>
          </w:tcPr>
          <w:p w:rsidR="00200639" w:rsidRPr="00F64B39" w:rsidRDefault="00200639" w:rsidP="001C69F1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MFWA 3</w:t>
            </w:r>
          </w:p>
          <w:p w:rsidR="00200639" w:rsidRPr="00F64B39" w:rsidRDefault="00200639" w:rsidP="001C69F1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3A-3C</w:t>
            </w:r>
          </w:p>
          <w:p w:rsidR="00200639" w:rsidRPr="00F64B39" w:rsidRDefault="00200639" w:rsidP="001C69F1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5</w:t>
            </w:r>
          </w:p>
          <w:p w:rsidR="00200639" w:rsidRPr="00F64B39" w:rsidRDefault="00200639" w:rsidP="001C69F1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6</w:t>
            </w:r>
          </w:p>
          <w:p w:rsidR="00200639" w:rsidRPr="00F64B39" w:rsidRDefault="00200639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310" w:type="dxa"/>
            <w:gridSpan w:val="3"/>
            <w:vMerge w:val="restart"/>
            <w:vAlign w:val="bottom"/>
          </w:tcPr>
          <w:p w:rsidR="00200639" w:rsidRPr="00F64B39" w:rsidRDefault="00200639" w:rsidP="00A47833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 xml:space="preserve">TEST </w:t>
            </w:r>
            <w:r w:rsidR="00C2622D">
              <w:rPr>
                <w:b/>
                <w:sz w:val="16"/>
                <w:szCs w:val="16"/>
              </w:rPr>
              <w:t>4</w:t>
            </w:r>
          </w:p>
          <w:p w:rsidR="00200639" w:rsidRPr="00F64B39" w:rsidRDefault="00200639" w:rsidP="00A47833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Unit Circles</w:t>
            </w:r>
          </w:p>
          <w:p w:rsidR="00200639" w:rsidRPr="00F64B39" w:rsidRDefault="00200639" w:rsidP="00A47833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Pythagoras</w:t>
            </w:r>
          </w:p>
          <w:p w:rsidR="00200639" w:rsidRPr="00F64B39" w:rsidRDefault="00200639" w:rsidP="00A47833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16"/>
                <w:szCs w:val="16"/>
              </w:rPr>
              <w:t>and Trigonometry</w:t>
            </w:r>
          </w:p>
        </w:tc>
      </w:tr>
      <w:tr w:rsidR="00200639" w:rsidRPr="00F64B39" w:rsidTr="00264C20">
        <w:trPr>
          <w:trHeight w:val="730"/>
        </w:trPr>
        <w:tc>
          <w:tcPr>
            <w:tcW w:w="851" w:type="dxa"/>
            <w:vMerge/>
          </w:tcPr>
          <w:p w:rsidR="00200639" w:rsidRPr="00F64B39" w:rsidRDefault="00200639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200639" w:rsidRPr="00F64B39" w:rsidRDefault="00200639" w:rsidP="00FA25D1"/>
        </w:tc>
        <w:tc>
          <w:tcPr>
            <w:tcW w:w="2126" w:type="dxa"/>
            <w:vMerge/>
          </w:tcPr>
          <w:p w:rsidR="00200639" w:rsidRPr="00F64B39" w:rsidRDefault="00200639" w:rsidP="001C69F1">
            <w:pPr>
              <w:rPr>
                <w:b/>
                <w:sz w:val="16"/>
                <w:szCs w:val="16"/>
              </w:rPr>
            </w:pPr>
          </w:p>
        </w:tc>
        <w:tc>
          <w:tcPr>
            <w:tcW w:w="8222" w:type="dxa"/>
            <w:gridSpan w:val="3"/>
          </w:tcPr>
          <w:p w:rsidR="00200639" w:rsidRPr="00F64B39" w:rsidRDefault="00200639" w:rsidP="006C14F4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>General:</w:t>
            </w:r>
            <w:r w:rsidRPr="00F64B39">
              <w:rPr>
                <w:b/>
                <w:sz w:val="16"/>
                <w:szCs w:val="16"/>
              </w:rPr>
              <w:t xml:space="preserve"> Pythagoras and </w:t>
            </w:r>
            <w:r w:rsidRPr="00F64B39">
              <w:rPr>
                <w:b/>
                <w:bCs/>
                <w:color w:val="000000"/>
                <w:sz w:val="16"/>
                <w:szCs w:val="16"/>
              </w:rPr>
              <w:t>Trigonometry</w:t>
            </w:r>
          </w:p>
          <w:p w:rsidR="00200639" w:rsidRPr="00F64B39" w:rsidRDefault="00200639" w:rsidP="003A6BB0">
            <w:pPr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Pythagorean Triples (and their multiples: numbers that satisfy the Pythagorean equation, including (3</w:t>
            </w:r>
            <w:proofErr w:type="gramStart"/>
            <w:r w:rsidRPr="00F64B39">
              <w:rPr>
                <w:sz w:val="16"/>
                <w:szCs w:val="16"/>
              </w:rPr>
              <w:t>,4,5</w:t>
            </w:r>
            <w:proofErr w:type="gramEnd"/>
            <w:r w:rsidRPr="00F64B39">
              <w:rPr>
                <w:sz w:val="16"/>
                <w:szCs w:val="16"/>
              </w:rPr>
              <w:t>), (5,12, 13), and (8,15,17).</w:t>
            </w:r>
          </w:p>
          <w:p w:rsidR="00200639" w:rsidRPr="00F64B39" w:rsidRDefault="00200639" w:rsidP="003A6BB0">
            <w:pPr>
              <w:numPr>
                <w:ilvl w:val="0"/>
                <w:numId w:val="14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Solve word problems with the Pythagorean Theorem in which some variables are known, some not.</w:t>
            </w:r>
          </w:p>
          <w:p w:rsidR="00200639" w:rsidRPr="00F64B39" w:rsidRDefault="00200639" w:rsidP="003A6BB0">
            <w:pPr>
              <w:numPr>
                <w:ilvl w:val="0"/>
                <w:numId w:val="14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Trigonometric ratios and </w:t>
            </w:r>
            <w:r w:rsidRPr="00F64B39">
              <w:rPr>
                <w:sz w:val="16"/>
                <w:szCs w:val="16"/>
                <w:u w:val="single"/>
              </w:rPr>
              <w:t>exact</w:t>
            </w:r>
            <w:r w:rsidRPr="00F64B39">
              <w:rPr>
                <w:sz w:val="16"/>
                <w:szCs w:val="16"/>
              </w:rPr>
              <w:t xml:space="preserve"> values using surds</w:t>
            </w:r>
          </w:p>
          <w:p w:rsidR="00200639" w:rsidRPr="00F64B39" w:rsidRDefault="00200639" w:rsidP="003A6BB0">
            <w:pPr>
              <w:numPr>
                <w:ilvl w:val="0"/>
                <w:numId w:val="14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Finding lengths</w:t>
            </w:r>
          </w:p>
          <w:p w:rsidR="00200639" w:rsidRPr="00F64B39" w:rsidRDefault="00200639" w:rsidP="003A6BB0">
            <w:pPr>
              <w:numPr>
                <w:ilvl w:val="0"/>
                <w:numId w:val="14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Finding Angles</w:t>
            </w:r>
          </w:p>
          <w:p w:rsidR="00200639" w:rsidRPr="00F64B39" w:rsidRDefault="00200639" w:rsidP="003A6BB0">
            <w:pPr>
              <w:numPr>
                <w:ilvl w:val="0"/>
                <w:numId w:val="14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Angles of elevation and depression</w:t>
            </w:r>
          </w:p>
        </w:tc>
        <w:tc>
          <w:tcPr>
            <w:tcW w:w="1525" w:type="dxa"/>
          </w:tcPr>
          <w:p w:rsidR="00200639" w:rsidRPr="00F64B39" w:rsidRDefault="00200639" w:rsidP="00CF310F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200639" w:rsidRPr="00F64B39" w:rsidRDefault="00200639" w:rsidP="00CF310F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10.1-2</w:t>
            </w:r>
          </w:p>
          <w:p w:rsidR="00200639" w:rsidRPr="00F64B39" w:rsidRDefault="00200639" w:rsidP="00CF310F">
            <w:pPr>
              <w:jc w:val="center"/>
              <w:rPr>
                <w:sz w:val="16"/>
                <w:szCs w:val="16"/>
                <w:lang w:val="en-US"/>
              </w:rPr>
            </w:pPr>
            <w:r w:rsidRPr="00F64B39">
              <w:rPr>
                <w:sz w:val="16"/>
                <w:szCs w:val="16"/>
                <w:lang w:val="en-US"/>
              </w:rPr>
              <w:t>Some of 10.4</w:t>
            </w:r>
          </w:p>
          <w:p w:rsidR="00200639" w:rsidRPr="00F64B39" w:rsidRDefault="00200639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310" w:type="dxa"/>
            <w:gridSpan w:val="3"/>
            <w:vMerge/>
          </w:tcPr>
          <w:p w:rsidR="00200639" w:rsidRPr="00F64B39" w:rsidRDefault="00200639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200639" w:rsidRPr="00F64B39" w:rsidTr="00264C20">
        <w:trPr>
          <w:trHeight w:val="730"/>
        </w:trPr>
        <w:tc>
          <w:tcPr>
            <w:tcW w:w="851" w:type="dxa"/>
            <w:vMerge/>
          </w:tcPr>
          <w:p w:rsidR="00200639" w:rsidRPr="00F64B39" w:rsidRDefault="00200639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200639" w:rsidRPr="00F64B39" w:rsidRDefault="00200639" w:rsidP="00FA25D1"/>
        </w:tc>
        <w:tc>
          <w:tcPr>
            <w:tcW w:w="2126" w:type="dxa"/>
            <w:vMerge/>
          </w:tcPr>
          <w:p w:rsidR="00200639" w:rsidRPr="00F64B39" w:rsidRDefault="00200639" w:rsidP="001C69F1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8222" w:type="dxa"/>
            <w:gridSpan w:val="3"/>
          </w:tcPr>
          <w:p w:rsidR="00200639" w:rsidRPr="00F64B39" w:rsidRDefault="00200639" w:rsidP="00CF310F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Extension: Pythagoras</w:t>
            </w:r>
          </w:p>
          <w:p w:rsidR="00200639" w:rsidRPr="00F64B39" w:rsidRDefault="00200639" w:rsidP="003A6BB0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/>
                <w:b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Use Pythagoras’ theorem to solve three dimensional problems</w:t>
            </w:r>
          </w:p>
          <w:p w:rsidR="00200639" w:rsidRPr="00F64B39" w:rsidRDefault="00200639" w:rsidP="00CF310F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Extension: Unit Circle</w:t>
            </w:r>
          </w:p>
          <w:p w:rsidR="00200639" w:rsidRPr="00F64B39" w:rsidRDefault="00200639" w:rsidP="001C69F1">
            <w:pPr>
              <w:numPr>
                <w:ilvl w:val="0"/>
                <w:numId w:val="16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The </w:t>
            </w:r>
            <w:smartTag w:uri="urn:schemas-microsoft-com:office:smarttags" w:element="Street">
              <w:smartTag w:uri="urn:schemas-microsoft-com:office:smarttags" w:element="address">
                <w:r w:rsidRPr="00F64B39">
                  <w:rPr>
                    <w:sz w:val="16"/>
                    <w:szCs w:val="16"/>
                  </w:rPr>
                  <w:t>Unit Circle</w:t>
                </w:r>
              </w:smartTag>
            </w:smartTag>
            <w:r w:rsidRPr="00F64B39">
              <w:rPr>
                <w:sz w:val="16"/>
                <w:szCs w:val="16"/>
              </w:rPr>
              <w:t>: Circle with radius of one centred on the origin of the x-y plane.</w:t>
            </w:r>
          </w:p>
          <w:p w:rsidR="00200639" w:rsidRPr="00F64B39" w:rsidRDefault="00200639" w:rsidP="001C69F1">
            <w:pPr>
              <w:numPr>
                <w:ilvl w:val="0"/>
                <w:numId w:val="16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Use the unit circle to measure and plot values of sine, cosine and tangent  for 0° &lt; Ө &lt; 360°</w:t>
            </w:r>
          </w:p>
          <w:p w:rsidR="00200639" w:rsidRPr="00F64B39" w:rsidRDefault="00200639" w:rsidP="001C69F1">
            <w:pPr>
              <w:numPr>
                <w:ilvl w:val="0"/>
                <w:numId w:val="16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Solve Trigonometry ratios…SOH CAH TOA</w:t>
            </w:r>
          </w:p>
          <w:p w:rsidR="00200639" w:rsidRPr="00F64B39" w:rsidRDefault="00200639" w:rsidP="00CF310F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 xml:space="preserve">Extension: The Sine </w:t>
            </w:r>
            <w:r>
              <w:rPr>
                <w:b/>
                <w:sz w:val="16"/>
                <w:szCs w:val="16"/>
              </w:rPr>
              <w:t xml:space="preserve">and Cosine </w:t>
            </w:r>
            <w:r w:rsidRPr="00F64B39">
              <w:rPr>
                <w:b/>
                <w:sz w:val="16"/>
                <w:szCs w:val="16"/>
              </w:rPr>
              <w:t>Function</w:t>
            </w:r>
            <w:r>
              <w:rPr>
                <w:b/>
                <w:sz w:val="16"/>
                <w:szCs w:val="16"/>
              </w:rPr>
              <w:t>s</w:t>
            </w:r>
          </w:p>
          <w:p w:rsidR="00200639" w:rsidRPr="00F64B39" w:rsidRDefault="00200639" w:rsidP="001C69F1">
            <w:pPr>
              <w:numPr>
                <w:ilvl w:val="0"/>
                <w:numId w:val="16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Use a calculator to graph the sine function for       -720° &lt; Ө &lt;720°</w:t>
            </w:r>
          </w:p>
          <w:p w:rsidR="00200639" w:rsidRPr="00F64B39" w:rsidRDefault="00200639" w:rsidP="001C69F1">
            <w:pPr>
              <w:numPr>
                <w:ilvl w:val="0"/>
                <w:numId w:val="16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Use digital technology to investigate what happens to the amplitude of the sine function when it is multiplied by a factor</w:t>
            </w:r>
          </w:p>
          <w:p w:rsidR="00200639" w:rsidRPr="00F64B39" w:rsidRDefault="00200639" w:rsidP="001C69F1">
            <w:pPr>
              <w:numPr>
                <w:ilvl w:val="0"/>
                <w:numId w:val="16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Use digital technologies to investigate what happens to the periodicity of the sine function when Ө is multiplied by a factor greater then and less than 1</w:t>
            </w:r>
          </w:p>
          <w:p w:rsidR="00200639" w:rsidRPr="00F64B39" w:rsidRDefault="00200639" w:rsidP="001C69F1">
            <w:pPr>
              <w:numPr>
                <w:ilvl w:val="0"/>
                <w:numId w:val="16"/>
              </w:numPr>
              <w:ind w:left="357" w:hanging="357"/>
            </w:pPr>
            <w:r w:rsidRPr="00F64B39">
              <w:rPr>
                <w:sz w:val="16"/>
                <w:szCs w:val="16"/>
              </w:rPr>
              <w:t>Use a calculator to graph the cosine function for -720° &lt; Ө &lt;720° and compare to the sine function</w:t>
            </w:r>
          </w:p>
          <w:p w:rsidR="00200639" w:rsidRPr="00F64B39" w:rsidRDefault="00200639" w:rsidP="001C69F1">
            <w:pPr>
              <w:numPr>
                <w:ilvl w:val="0"/>
                <w:numId w:val="16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Use digital technology to investigate what happens to the amplitude of the cosine function when it is multiplied by a factor</w:t>
            </w:r>
          </w:p>
          <w:p w:rsidR="00200639" w:rsidRPr="00F64B39" w:rsidRDefault="00200639" w:rsidP="001C69F1">
            <w:pPr>
              <w:numPr>
                <w:ilvl w:val="0"/>
                <w:numId w:val="16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Use digital technologies to investigate what happens to the periodicity of the cosine function when Ө is multiplied by a factor greater then and less than 1</w:t>
            </w:r>
          </w:p>
          <w:p w:rsidR="00200639" w:rsidRPr="00F64B39" w:rsidRDefault="00200639" w:rsidP="00CF310F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Extension: Trig functions</w:t>
            </w:r>
          </w:p>
          <w:p w:rsidR="00200639" w:rsidRPr="00F64B39" w:rsidRDefault="00200639" w:rsidP="001C69F1">
            <w:pPr>
              <w:numPr>
                <w:ilvl w:val="0"/>
                <w:numId w:val="16"/>
              </w:numPr>
              <w:spacing w:line="276" w:lineRule="auto"/>
              <w:ind w:left="357" w:hanging="357"/>
              <w:rPr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-</w:t>
            </w:r>
            <w:r w:rsidRPr="00F64B39">
              <w:rPr>
                <w:sz w:val="16"/>
                <w:szCs w:val="16"/>
              </w:rPr>
              <w:t>establishing the symmetrical properties of trigonometric functions</w:t>
            </w:r>
          </w:p>
          <w:p w:rsidR="00200639" w:rsidRPr="00F64B39" w:rsidRDefault="00200639" w:rsidP="001C69F1">
            <w:pPr>
              <w:numPr>
                <w:ilvl w:val="0"/>
                <w:numId w:val="16"/>
              </w:numPr>
              <w:spacing w:line="276" w:lineRule="auto"/>
              <w:ind w:left="357" w:hanging="357"/>
              <w:rPr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-</w:t>
            </w:r>
            <w:r w:rsidRPr="00F64B39">
              <w:rPr>
                <w:sz w:val="16"/>
                <w:szCs w:val="16"/>
              </w:rPr>
              <w:t xml:space="preserve">investigating angles of any magnitude </w:t>
            </w:r>
          </w:p>
          <w:p w:rsidR="00200639" w:rsidRPr="00F64B39" w:rsidRDefault="00200639" w:rsidP="001C69F1">
            <w:pPr>
              <w:ind w:left="360"/>
              <w:rPr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-</w:t>
            </w:r>
            <w:r w:rsidRPr="00F64B39">
              <w:rPr>
                <w:sz w:val="16"/>
                <w:szCs w:val="16"/>
              </w:rPr>
              <w:t>understanding that trigonometric functions are periodic and that this can be used to describe motion</w:t>
            </w:r>
          </w:p>
          <w:p w:rsidR="00200639" w:rsidRPr="00F64B39" w:rsidRDefault="00200639" w:rsidP="00CF310F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Extension: Trigonometry of Right and Non-Right Angled Triangles: 2D and 3D</w:t>
            </w:r>
          </w:p>
          <w:p w:rsidR="00200639" w:rsidRPr="00F64B39" w:rsidRDefault="00200639" w:rsidP="001C69F1">
            <w:pPr>
              <w:numPr>
                <w:ilvl w:val="0"/>
                <w:numId w:val="15"/>
              </w:numPr>
              <w:ind w:left="360"/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Bearings </w:t>
            </w:r>
          </w:p>
          <w:p w:rsidR="00200639" w:rsidRPr="000A0317" w:rsidRDefault="00200639" w:rsidP="001C69F1">
            <w:pPr>
              <w:numPr>
                <w:ilvl w:val="0"/>
                <w:numId w:val="15"/>
              </w:numPr>
              <w:ind w:left="360"/>
              <w:rPr>
                <w:b/>
                <w:sz w:val="16"/>
                <w:szCs w:val="16"/>
              </w:rPr>
            </w:pPr>
            <w:r w:rsidRPr="000A0317">
              <w:rPr>
                <w:sz w:val="16"/>
                <w:szCs w:val="16"/>
              </w:rPr>
              <w:t xml:space="preserve">Sine rule, cosine rule, </w:t>
            </w:r>
            <w:r>
              <w:rPr>
                <w:sz w:val="16"/>
                <w:szCs w:val="16"/>
              </w:rPr>
              <w:t>a</w:t>
            </w:r>
            <w:r w:rsidRPr="000A0317">
              <w:rPr>
                <w:sz w:val="16"/>
                <w:szCs w:val="16"/>
              </w:rPr>
              <w:t xml:space="preserve">rea of Non-right </w:t>
            </w:r>
          </w:p>
          <w:p w:rsidR="00200639" w:rsidRPr="00F64B39" w:rsidRDefault="00200639" w:rsidP="000A0317">
            <w:pPr>
              <w:numPr>
                <w:ilvl w:val="0"/>
                <w:numId w:val="15"/>
              </w:numPr>
              <w:ind w:left="360"/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3D Trigonometry</w:t>
            </w:r>
            <w:r>
              <w:rPr>
                <w:sz w:val="16"/>
                <w:szCs w:val="16"/>
              </w:rPr>
              <w:t xml:space="preserve">, </w:t>
            </w:r>
            <w:r w:rsidRPr="00F64B39">
              <w:rPr>
                <w:sz w:val="16"/>
                <w:szCs w:val="16"/>
              </w:rPr>
              <w:t>Mixed two and three  – dimensional problems</w:t>
            </w:r>
          </w:p>
        </w:tc>
        <w:tc>
          <w:tcPr>
            <w:tcW w:w="1525" w:type="dxa"/>
          </w:tcPr>
          <w:p w:rsidR="00200639" w:rsidRPr="00F64B39" w:rsidRDefault="00200639" w:rsidP="00CF310F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200639" w:rsidRPr="00F64B39" w:rsidRDefault="00200639" w:rsidP="00CF310F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10</w:t>
            </w:r>
          </w:p>
          <w:p w:rsidR="00200639" w:rsidRPr="00F64B39" w:rsidRDefault="00200639" w:rsidP="00CF310F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11.5</w:t>
            </w:r>
          </w:p>
          <w:p w:rsidR="00200639" w:rsidRPr="00F64B39" w:rsidRDefault="00200639" w:rsidP="00CF310F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Pearson SB 10-A</w:t>
            </w:r>
          </w:p>
          <w:p w:rsidR="00200639" w:rsidRPr="00F64B39" w:rsidRDefault="00200639" w:rsidP="00CF310F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5.1-5.6</w:t>
            </w:r>
          </w:p>
          <w:p w:rsidR="00200639" w:rsidRPr="00F64B39" w:rsidRDefault="00200639" w:rsidP="00CF310F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r w:rsidRPr="00F64B39">
              <w:rPr>
                <w:sz w:val="16"/>
                <w:szCs w:val="16"/>
                <w:lang w:val="en-US"/>
              </w:rPr>
              <w:t>Ch6.1-6.3</w:t>
            </w:r>
          </w:p>
          <w:p w:rsidR="00200639" w:rsidRPr="00F64B39" w:rsidRDefault="00200639" w:rsidP="00CF310F">
            <w:pPr>
              <w:jc w:val="center"/>
              <w:rPr>
                <w:sz w:val="16"/>
                <w:szCs w:val="16"/>
                <w:lang w:val="en-US"/>
              </w:rPr>
            </w:pPr>
          </w:p>
          <w:p w:rsidR="00200639" w:rsidRPr="00F64B39" w:rsidRDefault="00200639" w:rsidP="00CF310F">
            <w:pPr>
              <w:jc w:val="center"/>
              <w:rPr>
                <w:sz w:val="16"/>
                <w:szCs w:val="16"/>
                <w:lang w:val="en-US"/>
              </w:rPr>
            </w:pPr>
          </w:p>
          <w:p w:rsidR="00200639" w:rsidRPr="00F64B39" w:rsidRDefault="00200639" w:rsidP="00CF310F">
            <w:pPr>
              <w:contextualSpacing/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Foundations of</w:t>
            </w:r>
          </w:p>
          <w:p w:rsidR="00200639" w:rsidRPr="00F64B39" w:rsidRDefault="00200639" w:rsidP="00CF310F">
            <w:pPr>
              <w:contextualSpacing/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 xml:space="preserve"> Mathematics Sadler</w:t>
            </w:r>
          </w:p>
          <w:p w:rsidR="00200639" w:rsidRPr="00F64B39" w:rsidRDefault="00200639" w:rsidP="00CF310F">
            <w:pPr>
              <w:contextualSpacing/>
              <w:jc w:val="center"/>
              <w:rPr>
                <w:sz w:val="16"/>
                <w:szCs w:val="16"/>
                <w:lang w:val="en-US"/>
              </w:rPr>
            </w:pPr>
            <w:r w:rsidRPr="00F64B39">
              <w:rPr>
                <w:sz w:val="16"/>
                <w:szCs w:val="16"/>
                <w:lang w:val="en-US"/>
              </w:rPr>
              <w:t>Ex 10D-10F</w:t>
            </w:r>
          </w:p>
          <w:p w:rsidR="00200639" w:rsidRPr="00F64B39" w:rsidRDefault="00200639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310" w:type="dxa"/>
            <w:gridSpan w:val="3"/>
            <w:vMerge/>
          </w:tcPr>
          <w:p w:rsidR="00200639" w:rsidRPr="00F64B39" w:rsidRDefault="00200639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200639" w:rsidRDefault="00200639">
      <w:r>
        <w:br w:type="page"/>
      </w:r>
    </w:p>
    <w:tbl>
      <w:tblPr>
        <w:tblStyle w:val="TableGrid"/>
        <w:tblW w:w="1559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51"/>
        <w:gridCol w:w="1559"/>
        <w:gridCol w:w="2126"/>
        <w:gridCol w:w="8222"/>
        <w:gridCol w:w="1525"/>
        <w:gridCol w:w="34"/>
        <w:gridCol w:w="1276"/>
      </w:tblGrid>
      <w:tr w:rsidR="00BE30FD" w:rsidRPr="00F64B39" w:rsidTr="00BE30FD">
        <w:trPr>
          <w:trHeight w:val="730"/>
        </w:trPr>
        <w:tc>
          <w:tcPr>
            <w:tcW w:w="851" w:type="dxa"/>
            <w:vMerge w:val="restart"/>
          </w:tcPr>
          <w:p w:rsidR="00BE30FD" w:rsidRPr="00F64B39" w:rsidRDefault="00BE30FD" w:rsidP="00FA25D1">
            <w:pPr>
              <w:jc w:val="center"/>
            </w:pPr>
            <w:r>
              <w:lastRenderedPageBreak/>
              <w:t>5</w:t>
            </w:r>
          </w:p>
        </w:tc>
        <w:tc>
          <w:tcPr>
            <w:tcW w:w="1559" w:type="dxa"/>
            <w:vMerge w:val="restart"/>
          </w:tcPr>
          <w:p w:rsidR="00BE30FD" w:rsidRPr="00F64B39" w:rsidRDefault="00BE30FD" w:rsidP="00FA25D1">
            <w:r w:rsidRPr="00F64B39">
              <w:rPr>
                <w:sz w:val="16"/>
                <w:szCs w:val="16"/>
              </w:rPr>
              <w:t>ACMNA265 – 10A</w:t>
            </w:r>
          </w:p>
        </w:tc>
        <w:tc>
          <w:tcPr>
            <w:tcW w:w="2126" w:type="dxa"/>
            <w:vMerge w:val="restart"/>
          </w:tcPr>
          <w:p w:rsidR="00BE30FD" w:rsidRPr="00F64B39" w:rsidRDefault="00BE30FD" w:rsidP="00FA25D1">
            <w:pPr>
              <w:rPr>
                <w:sz w:val="22"/>
                <w:szCs w:val="20"/>
              </w:rPr>
            </w:pPr>
            <w:r w:rsidRPr="00F64B39">
              <w:rPr>
                <w:sz w:val="16"/>
                <w:szCs w:val="20"/>
              </w:rPr>
              <w:t>Use the definition of a logarithm to establish and apply the laws of logarithms.</w:t>
            </w:r>
          </w:p>
        </w:tc>
        <w:tc>
          <w:tcPr>
            <w:tcW w:w="8222" w:type="dxa"/>
          </w:tcPr>
          <w:p w:rsidR="00BE30FD" w:rsidRPr="00F64B39" w:rsidRDefault="00BE30FD" w:rsidP="00413BBF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>General:</w:t>
            </w:r>
          </w:p>
          <w:p w:rsidR="00BE30FD" w:rsidRPr="00F64B39" w:rsidRDefault="00BE30FD" w:rsidP="00413BBF">
            <w:r w:rsidRPr="00F64B39">
              <w:rPr>
                <w:bCs/>
                <w:color w:val="000000"/>
                <w:sz w:val="16"/>
                <w:szCs w:val="16"/>
              </w:rPr>
              <w:t>START ON NEXT TOPIC</w:t>
            </w:r>
          </w:p>
        </w:tc>
        <w:tc>
          <w:tcPr>
            <w:tcW w:w="1525" w:type="dxa"/>
          </w:tcPr>
          <w:p w:rsidR="00BE30FD" w:rsidRPr="00F64B39" w:rsidRDefault="00BE30FD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310" w:type="dxa"/>
            <w:gridSpan w:val="2"/>
            <w:vMerge w:val="restart"/>
            <w:vAlign w:val="bottom"/>
          </w:tcPr>
          <w:p w:rsidR="00BE30FD" w:rsidRDefault="00BE30FD" w:rsidP="00BE30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TEST </w:t>
            </w:r>
            <w:r w:rsidR="00C2622D">
              <w:rPr>
                <w:b/>
                <w:sz w:val="16"/>
                <w:szCs w:val="16"/>
              </w:rPr>
              <w:t>5</w:t>
            </w:r>
          </w:p>
          <w:p w:rsidR="00BE30FD" w:rsidRPr="00F64B39" w:rsidRDefault="00BE30FD" w:rsidP="00BE30F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16"/>
              </w:rPr>
              <w:t xml:space="preserve">Logs, </w:t>
            </w:r>
            <w:r w:rsidRPr="00F64B39">
              <w:rPr>
                <w:b/>
                <w:sz w:val="16"/>
                <w:szCs w:val="16"/>
              </w:rPr>
              <w:t>Exponentials</w:t>
            </w:r>
            <w:r>
              <w:rPr>
                <w:b/>
                <w:sz w:val="16"/>
                <w:szCs w:val="16"/>
              </w:rPr>
              <w:t xml:space="preserve"> and Finance</w:t>
            </w:r>
          </w:p>
        </w:tc>
      </w:tr>
      <w:tr w:rsidR="00BE30FD" w:rsidRPr="00F64B39" w:rsidTr="00264C20">
        <w:trPr>
          <w:trHeight w:val="730"/>
        </w:trPr>
        <w:tc>
          <w:tcPr>
            <w:tcW w:w="851" w:type="dxa"/>
            <w:vMerge/>
          </w:tcPr>
          <w:p w:rsidR="00BE30FD" w:rsidRPr="00F64B39" w:rsidRDefault="00BE30FD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BE30FD" w:rsidRPr="00F64B39" w:rsidRDefault="00BE30FD" w:rsidP="00FA25D1"/>
        </w:tc>
        <w:tc>
          <w:tcPr>
            <w:tcW w:w="2126" w:type="dxa"/>
            <w:vMerge/>
          </w:tcPr>
          <w:p w:rsidR="00BE30FD" w:rsidRPr="00F64B39" w:rsidRDefault="00BE30FD" w:rsidP="00FA25D1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</w:tcPr>
          <w:p w:rsidR="00BE30FD" w:rsidRPr="00F64B39" w:rsidRDefault="00BE30FD" w:rsidP="001C69F1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Extension: Logarithms</w:t>
            </w:r>
          </w:p>
          <w:p w:rsidR="00BE30FD" w:rsidRPr="00F64B39" w:rsidRDefault="00BE30FD" w:rsidP="00262620">
            <w:pPr>
              <w:numPr>
                <w:ilvl w:val="0"/>
                <w:numId w:val="20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Investigating the relationship between exponential and logarithmic expressions</w:t>
            </w:r>
          </w:p>
          <w:p w:rsidR="00BE30FD" w:rsidRPr="00F64B39" w:rsidRDefault="00BE30FD" w:rsidP="00262620">
            <w:pPr>
              <w:numPr>
                <w:ilvl w:val="0"/>
                <w:numId w:val="20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Simplifying expressions using logarithm laws</w:t>
            </w:r>
          </w:p>
          <w:p w:rsidR="00BE30FD" w:rsidRPr="00F64B39" w:rsidRDefault="00BE30FD" w:rsidP="00262620">
            <w:pPr>
              <w:numPr>
                <w:ilvl w:val="0"/>
                <w:numId w:val="20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Define logarithm as the inverse function of taking a base b and raising it to a power: </w:t>
            </w:r>
            <w:proofErr w:type="spellStart"/>
            <w:r w:rsidRPr="00F64B39">
              <w:rPr>
                <w:sz w:val="16"/>
                <w:szCs w:val="16"/>
              </w:rPr>
              <w:t>log</w:t>
            </w:r>
            <w:r w:rsidRPr="00F64B39">
              <w:rPr>
                <w:sz w:val="16"/>
                <w:szCs w:val="16"/>
                <w:vertAlign w:val="subscript"/>
              </w:rPr>
              <w:t>b</w:t>
            </w:r>
            <w:r w:rsidRPr="00F64B39">
              <w:rPr>
                <w:sz w:val="16"/>
                <w:szCs w:val="16"/>
              </w:rPr>
              <w:t>X</w:t>
            </w:r>
            <w:proofErr w:type="spellEnd"/>
            <w:r w:rsidRPr="00F64B39">
              <w:rPr>
                <w:sz w:val="16"/>
                <w:szCs w:val="16"/>
              </w:rPr>
              <w:t xml:space="preserve"> = y </w:t>
            </w:r>
          </w:p>
          <w:p w:rsidR="00BE30FD" w:rsidRPr="00F64B39" w:rsidRDefault="00BE30FD" w:rsidP="00262620">
            <w:pPr>
              <w:numPr>
                <w:ilvl w:val="0"/>
                <w:numId w:val="20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Express the logarithm of a number as its inverse: its base(b) raised to a power (y);</w:t>
            </w:r>
          </w:p>
          <w:p w:rsidR="00BE30FD" w:rsidRPr="00F64B39" w:rsidRDefault="00BE30FD" w:rsidP="00262620">
            <w:pPr>
              <w:numPr>
                <w:ilvl w:val="0"/>
                <w:numId w:val="20"/>
              </w:numPr>
              <w:spacing w:line="276" w:lineRule="auto"/>
              <w:rPr>
                <w:b/>
                <w:sz w:val="16"/>
                <w:szCs w:val="16"/>
              </w:rPr>
            </w:pPr>
            <w:proofErr w:type="spellStart"/>
            <w:r w:rsidRPr="00F64B39">
              <w:rPr>
                <w:sz w:val="16"/>
                <w:szCs w:val="16"/>
              </w:rPr>
              <w:t>eg</w:t>
            </w:r>
            <w:proofErr w:type="spellEnd"/>
            <w:r w:rsidRPr="00F64B39">
              <w:rPr>
                <w:sz w:val="16"/>
                <w:szCs w:val="16"/>
              </w:rPr>
              <w:t xml:space="preserve"> log</w:t>
            </w:r>
            <w:r w:rsidRPr="00F64B39">
              <w:rPr>
                <w:sz w:val="16"/>
                <w:szCs w:val="16"/>
                <w:vertAlign w:val="subscript"/>
              </w:rPr>
              <w:t>10</w:t>
            </w:r>
            <w:r w:rsidRPr="00F64B39">
              <w:rPr>
                <w:sz w:val="16"/>
                <w:szCs w:val="16"/>
              </w:rPr>
              <w:t>100 = 2, then 10</w:t>
            </w:r>
            <w:r w:rsidRPr="00F64B39">
              <w:rPr>
                <w:sz w:val="16"/>
                <w:szCs w:val="16"/>
                <w:vertAlign w:val="superscript"/>
              </w:rPr>
              <w:t>2</w:t>
            </w:r>
            <w:r w:rsidRPr="00F64B39">
              <w:rPr>
                <w:sz w:val="16"/>
                <w:szCs w:val="16"/>
              </w:rPr>
              <w:t xml:space="preserve"> = 100</w:t>
            </w:r>
          </w:p>
          <w:p w:rsidR="00BE30FD" w:rsidRPr="00F64B39" w:rsidRDefault="00BE30FD" w:rsidP="00262620">
            <w:pPr>
              <w:numPr>
                <w:ilvl w:val="0"/>
                <w:numId w:val="20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Express the number (b) </w:t>
            </w:r>
            <w:proofErr w:type="gramStart"/>
            <w:r w:rsidRPr="00F64B39">
              <w:rPr>
                <w:sz w:val="16"/>
                <w:szCs w:val="16"/>
              </w:rPr>
              <w:t>raised</w:t>
            </w:r>
            <w:proofErr w:type="gramEnd"/>
            <w:r w:rsidRPr="00F64B39">
              <w:rPr>
                <w:sz w:val="16"/>
                <w:szCs w:val="16"/>
              </w:rPr>
              <w:t xml:space="preserve"> to a power (y) to get x, as its inverse logarithmic function.</w:t>
            </w:r>
          </w:p>
          <w:p w:rsidR="00BE30FD" w:rsidRPr="00F64B39" w:rsidRDefault="00BE30FD" w:rsidP="00262620">
            <w:pPr>
              <w:numPr>
                <w:ilvl w:val="0"/>
                <w:numId w:val="20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Logarithm rules (multiplication and division</w:t>
            </w:r>
          </w:p>
          <w:p w:rsidR="00BE30FD" w:rsidRPr="00F64B39" w:rsidRDefault="00BE30FD" w:rsidP="00262620">
            <w:pPr>
              <w:numPr>
                <w:ilvl w:val="0"/>
                <w:numId w:val="20"/>
              </w:numPr>
              <w:spacing w:line="276" w:lineRule="auto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-the logarithm of a product is equal to the sum of the logarithms for each factor</w:t>
            </w:r>
          </w:p>
          <w:p w:rsidR="00BE30FD" w:rsidRPr="00F64B39" w:rsidRDefault="00BE30FD" w:rsidP="00262620">
            <w:pPr>
              <w:numPr>
                <w:ilvl w:val="0"/>
                <w:numId w:val="20"/>
              </w:numPr>
              <w:spacing w:line="276" w:lineRule="auto"/>
              <w:rPr>
                <w:sz w:val="16"/>
                <w:szCs w:val="16"/>
              </w:rPr>
            </w:pPr>
            <w:proofErr w:type="spellStart"/>
            <w:r w:rsidRPr="00F64B39">
              <w:rPr>
                <w:sz w:val="16"/>
                <w:szCs w:val="16"/>
              </w:rPr>
              <w:t>ie</w:t>
            </w:r>
            <w:proofErr w:type="spellEnd"/>
            <w:r w:rsidRPr="00F64B39">
              <w:rPr>
                <w:sz w:val="16"/>
                <w:szCs w:val="16"/>
              </w:rPr>
              <w:t xml:space="preserve"> </w:t>
            </w:r>
            <w:proofErr w:type="spellStart"/>
            <w:r w:rsidRPr="00F64B39">
              <w:rPr>
                <w:sz w:val="16"/>
                <w:szCs w:val="16"/>
              </w:rPr>
              <w:t>log</w:t>
            </w:r>
            <w:r w:rsidRPr="00F64B39">
              <w:rPr>
                <w:sz w:val="16"/>
                <w:szCs w:val="16"/>
                <w:vertAlign w:val="subscript"/>
              </w:rPr>
              <w:t>a</w:t>
            </w:r>
            <w:proofErr w:type="spellEnd"/>
            <w:r w:rsidRPr="00F64B39">
              <w:rPr>
                <w:sz w:val="16"/>
                <w:szCs w:val="16"/>
              </w:rPr>
              <w:t>(</w:t>
            </w:r>
            <w:proofErr w:type="spellStart"/>
            <w:r w:rsidRPr="00F64B39">
              <w:rPr>
                <w:sz w:val="16"/>
                <w:szCs w:val="16"/>
              </w:rPr>
              <w:t>xy</w:t>
            </w:r>
            <w:proofErr w:type="spellEnd"/>
            <w:r w:rsidRPr="00F64B39">
              <w:rPr>
                <w:sz w:val="16"/>
                <w:szCs w:val="16"/>
              </w:rPr>
              <w:t xml:space="preserve">) = </w:t>
            </w:r>
            <w:proofErr w:type="spellStart"/>
            <w:r w:rsidRPr="00F64B39">
              <w:rPr>
                <w:sz w:val="16"/>
                <w:szCs w:val="16"/>
              </w:rPr>
              <w:t>log</w:t>
            </w:r>
            <w:r w:rsidRPr="00F64B39">
              <w:rPr>
                <w:sz w:val="16"/>
                <w:szCs w:val="16"/>
                <w:vertAlign w:val="subscript"/>
              </w:rPr>
              <w:t>a</w:t>
            </w:r>
            <w:r w:rsidRPr="00F64B39">
              <w:rPr>
                <w:sz w:val="16"/>
                <w:szCs w:val="16"/>
              </w:rPr>
              <w:t>x</w:t>
            </w:r>
            <w:proofErr w:type="spellEnd"/>
            <w:r w:rsidRPr="00F64B39">
              <w:rPr>
                <w:sz w:val="16"/>
                <w:szCs w:val="16"/>
              </w:rPr>
              <w:t xml:space="preserve"> +</w:t>
            </w:r>
            <w:proofErr w:type="spellStart"/>
            <w:r w:rsidRPr="00F64B39">
              <w:rPr>
                <w:sz w:val="16"/>
                <w:szCs w:val="16"/>
              </w:rPr>
              <w:t>log</w:t>
            </w:r>
            <w:r w:rsidRPr="00F64B39">
              <w:rPr>
                <w:sz w:val="16"/>
                <w:szCs w:val="16"/>
                <w:vertAlign w:val="subscript"/>
              </w:rPr>
              <w:t>a</w:t>
            </w:r>
            <w:r w:rsidRPr="00F64B39">
              <w:rPr>
                <w:sz w:val="16"/>
                <w:szCs w:val="16"/>
              </w:rPr>
              <w:t>y</w:t>
            </w:r>
            <w:proofErr w:type="spellEnd"/>
          </w:p>
          <w:p w:rsidR="00BE30FD" w:rsidRPr="00F64B39" w:rsidRDefault="00BE30FD" w:rsidP="00262620">
            <w:pPr>
              <w:numPr>
                <w:ilvl w:val="0"/>
                <w:numId w:val="20"/>
              </w:numPr>
              <w:spacing w:line="276" w:lineRule="auto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-the logarithm of a quotient is equal to the logarithm of the numerator minus the logarithm of the denominator </w:t>
            </w:r>
            <w:proofErr w:type="spellStart"/>
            <w:r w:rsidRPr="00F64B39">
              <w:rPr>
                <w:sz w:val="16"/>
                <w:szCs w:val="16"/>
              </w:rPr>
              <w:t>ie</w:t>
            </w:r>
            <w:proofErr w:type="spellEnd"/>
            <w:r w:rsidRPr="00F64B39">
              <w:rPr>
                <w:sz w:val="16"/>
                <w:szCs w:val="16"/>
              </w:rPr>
              <w:t xml:space="preserve"> </w:t>
            </w:r>
            <w:proofErr w:type="spellStart"/>
            <w:r w:rsidRPr="00F64B39">
              <w:rPr>
                <w:sz w:val="16"/>
                <w:szCs w:val="16"/>
              </w:rPr>
              <w:t>log</w:t>
            </w:r>
            <w:r w:rsidRPr="00F64B39">
              <w:rPr>
                <w:sz w:val="16"/>
                <w:szCs w:val="16"/>
                <w:vertAlign w:val="subscript"/>
              </w:rPr>
              <w:t>a</w:t>
            </w:r>
            <w:proofErr w:type="spellEnd"/>
            <w:r w:rsidRPr="00F64B39">
              <w:rPr>
                <w:sz w:val="16"/>
                <w:szCs w:val="16"/>
              </w:rPr>
              <w:t>(</w:t>
            </w:r>
            <w:r w:rsidRPr="00F64B39">
              <w:rPr>
                <w:sz w:val="16"/>
                <w:szCs w:val="16"/>
                <w:vertAlign w:val="superscript"/>
              </w:rPr>
              <w:t>x/</w:t>
            </w:r>
            <w:r w:rsidRPr="00F64B39">
              <w:rPr>
                <w:sz w:val="16"/>
                <w:szCs w:val="16"/>
                <w:vertAlign w:val="subscript"/>
              </w:rPr>
              <w:t>y</w:t>
            </w:r>
            <w:r w:rsidRPr="00F64B39">
              <w:rPr>
                <w:sz w:val="16"/>
                <w:szCs w:val="16"/>
              </w:rPr>
              <w:t xml:space="preserve">) = </w:t>
            </w:r>
            <w:proofErr w:type="spellStart"/>
            <w:r w:rsidRPr="00F64B39">
              <w:rPr>
                <w:sz w:val="16"/>
                <w:szCs w:val="16"/>
              </w:rPr>
              <w:t>log</w:t>
            </w:r>
            <w:r w:rsidRPr="00F64B39">
              <w:rPr>
                <w:sz w:val="16"/>
                <w:szCs w:val="16"/>
                <w:vertAlign w:val="subscript"/>
              </w:rPr>
              <w:t>a</w:t>
            </w:r>
            <w:r w:rsidRPr="00F64B39">
              <w:rPr>
                <w:sz w:val="16"/>
                <w:szCs w:val="16"/>
              </w:rPr>
              <w:t>x</w:t>
            </w:r>
            <w:proofErr w:type="spellEnd"/>
            <w:r w:rsidRPr="00F64B39">
              <w:rPr>
                <w:sz w:val="16"/>
                <w:szCs w:val="16"/>
              </w:rPr>
              <w:t xml:space="preserve"> - </w:t>
            </w:r>
            <w:proofErr w:type="spellStart"/>
            <w:r w:rsidRPr="00F64B39">
              <w:rPr>
                <w:sz w:val="16"/>
                <w:szCs w:val="16"/>
              </w:rPr>
              <w:t>log</w:t>
            </w:r>
            <w:r w:rsidRPr="00F64B39">
              <w:rPr>
                <w:sz w:val="16"/>
                <w:szCs w:val="16"/>
                <w:vertAlign w:val="subscript"/>
              </w:rPr>
              <w:t>a</w:t>
            </w:r>
            <w:r w:rsidRPr="00F64B39">
              <w:rPr>
                <w:sz w:val="16"/>
                <w:szCs w:val="16"/>
              </w:rPr>
              <w:t>y</w:t>
            </w:r>
            <w:proofErr w:type="spellEnd"/>
          </w:p>
          <w:p w:rsidR="00BE30FD" w:rsidRPr="00F64B39" w:rsidRDefault="00BE30FD" w:rsidP="00262620">
            <w:pPr>
              <w:ind w:left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-relate the two above logarithm rules to their associated law of exponents </w:t>
            </w:r>
          </w:p>
          <w:p w:rsidR="00BE30FD" w:rsidRPr="00F64B39" w:rsidRDefault="00BE30FD" w:rsidP="00262620">
            <w:pPr>
              <w:numPr>
                <w:ilvl w:val="3"/>
                <w:numId w:val="19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Logarithm Rule (powers): the logarithm of a power of x is equal to the exponent of that power times the logarithm of x </w:t>
            </w:r>
            <w:proofErr w:type="spellStart"/>
            <w:r w:rsidRPr="00F64B39">
              <w:rPr>
                <w:sz w:val="16"/>
                <w:szCs w:val="16"/>
              </w:rPr>
              <w:t>ie</w:t>
            </w:r>
            <w:proofErr w:type="spellEnd"/>
            <w:r w:rsidRPr="00F64B39">
              <w:rPr>
                <w:sz w:val="16"/>
                <w:szCs w:val="16"/>
              </w:rPr>
              <w:t xml:space="preserve"> </w:t>
            </w:r>
            <w:proofErr w:type="spellStart"/>
            <w:r w:rsidRPr="00F64B39">
              <w:rPr>
                <w:sz w:val="16"/>
                <w:szCs w:val="16"/>
              </w:rPr>
              <w:t>log</w:t>
            </w:r>
            <w:r w:rsidRPr="00F64B39">
              <w:rPr>
                <w:sz w:val="16"/>
                <w:szCs w:val="16"/>
                <w:vertAlign w:val="subscript"/>
              </w:rPr>
              <w:t>a</w:t>
            </w:r>
            <w:proofErr w:type="spellEnd"/>
            <w:r w:rsidRPr="00F64B39">
              <w:rPr>
                <w:sz w:val="16"/>
                <w:szCs w:val="16"/>
              </w:rPr>
              <w:t>(</w:t>
            </w:r>
            <w:proofErr w:type="spellStart"/>
            <w:r w:rsidRPr="00F64B39">
              <w:rPr>
                <w:sz w:val="16"/>
                <w:szCs w:val="16"/>
              </w:rPr>
              <w:t>x</w:t>
            </w:r>
            <w:r w:rsidRPr="00F64B39">
              <w:rPr>
                <w:sz w:val="16"/>
                <w:szCs w:val="16"/>
                <w:vertAlign w:val="superscript"/>
              </w:rPr>
              <w:t>p</w:t>
            </w:r>
            <w:proofErr w:type="spellEnd"/>
            <w:r w:rsidRPr="00F64B39">
              <w:rPr>
                <w:sz w:val="16"/>
                <w:szCs w:val="16"/>
              </w:rPr>
              <w:t xml:space="preserve">) = </w:t>
            </w:r>
            <w:proofErr w:type="spellStart"/>
            <w:r w:rsidRPr="00F64B39">
              <w:rPr>
                <w:sz w:val="16"/>
                <w:szCs w:val="16"/>
              </w:rPr>
              <w:t>plog</w:t>
            </w:r>
            <w:r w:rsidRPr="00F64B39">
              <w:rPr>
                <w:sz w:val="16"/>
                <w:szCs w:val="16"/>
                <w:vertAlign w:val="subscript"/>
              </w:rPr>
              <w:t>a</w:t>
            </w:r>
            <w:r w:rsidRPr="00F64B39">
              <w:rPr>
                <w:sz w:val="16"/>
                <w:szCs w:val="16"/>
              </w:rPr>
              <w:t>x</w:t>
            </w:r>
            <w:proofErr w:type="spellEnd"/>
          </w:p>
          <w:p w:rsidR="00BE30FD" w:rsidRPr="00F64B39" w:rsidRDefault="00BE30FD" w:rsidP="00262620">
            <w:pPr>
              <w:numPr>
                <w:ilvl w:val="3"/>
                <w:numId w:val="19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Relate logarithm rule for powers with its associated rule for exponents: (</w:t>
            </w:r>
            <w:proofErr w:type="spellStart"/>
            <w:r w:rsidRPr="00F64B39">
              <w:rPr>
                <w:sz w:val="16"/>
                <w:szCs w:val="16"/>
              </w:rPr>
              <w:t>a</w:t>
            </w:r>
            <w:r w:rsidRPr="00F64B39">
              <w:rPr>
                <w:sz w:val="16"/>
                <w:szCs w:val="16"/>
                <w:vertAlign w:val="superscript"/>
              </w:rPr>
              <w:t>x</w:t>
            </w:r>
            <w:proofErr w:type="spellEnd"/>
            <w:r w:rsidRPr="00F64B39">
              <w:rPr>
                <w:sz w:val="16"/>
                <w:szCs w:val="16"/>
              </w:rPr>
              <w:t>)</w:t>
            </w:r>
            <w:r w:rsidRPr="00F64B39">
              <w:rPr>
                <w:sz w:val="16"/>
                <w:szCs w:val="16"/>
                <w:vertAlign w:val="superscript"/>
              </w:rPr>
              <w:t xml:space="preserve">y </w:t>
            </w:r>
            <w:r w:rsidRPr="00F64B39">
              <w:rPr>
                <w:sz w:val="16"/>
                <w:szCs w:val="16"/>
              </w:rPr>
              <w:t xml:space="preserve">= </w:t>
            </w:r>
            <w:proofErr w:type="spellStart"/>
            <w:r w:rsidRPr="00F64B39">
              <w:rPr>
                <w:sz w:val="16"/>
                <w:szCs w:val="16"/>
              </w:rPr>
              <w:t>a</w:t>
            </w:r>
            <w:r w:rsidRPr="00F64B39">
              <w:rPr>
                <w:sz w:val="16"/>
                <w:szCs w:val="16"/>
                <w:vertAlign w:val="superscript"/>
              </w:rPr>
              <w:t>xy</w:t>
            </w:r>
            <w:proofErr w:type="spellEnd"/>
          </w:p>
          <w:p w:rsidR="00BE30FD" w:rsidRPr="00F64B39" w:rsidRDefault="00BE30FD" w:rsidP="00262620">
            <w:pPr>
              <w:numPr>
                <w:ilvl w:val="3"/>
                <w:numId w:val="19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Detail these Logarithm Laws and their associated rule for exponents</w:t>
            </w:r>
          </w:p>
          <w:p w:rsidR="00BE30FD" w:rsidRPr="00F64B39" w:rsidRDefault="00BE30FD" w:rsidP="00262620">
            <w:pPr>
              <w:numPr>
                <w:ilvl w:val="3"/>
                <w:numId w:val="19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Use the Logarithm laws to simplify expressions involving logarithms</w:t>
            </w:r>
          </w:p>
          <w:p w:rsidR="00BE30FD" w:rsidRPr="00F64B39" w:rsidRDefault="00BE30FD" w:rsidP="00262620">
            <w:pPr>
              <w:numPr>
                <w:ilvl w:val="3"/>
                <w:numId w:val="19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Graphing Logarithmic functions </w:t>
            </w:r>
            <w:proofErr w:type="spellStart"/>
            <w:r w:rsidRPr="00F64B39">
              <w:rPr>
                <w:sz w:val="16"/>
                <w:szCs w:val="16"/>
              </w:rPr>
              <w:t>ie</w:t>
            </w:r>
            <w:proofErr w:type="spellEnd"/>
            <w:r w:rsidRPr="00F64B39">
              <w:rPr>
                <w:sz w:val="16"/>
                <w:szCs w:val="16"/>
              </w:rPr>
              <w:t xml:space="preserve"> y = </w:t>
            </w:r>
            <w:proofErr w:type="spellStart"/>
            <w:r w:rsidRPr="00F64B39">
              <w:rPr>
                <w:sz w:val="16"/>
                <w:szCs w:val="16"/>
              </w:rPr>
              <w:t>log</w:t>
            </w:r>
            <w:r w:rsidRPr="00F64B39">
              <w:rPr>
                <w:sz w:val="16"/>
                <w:szCs w:val="16"/>
                <w:vertAlign w:val="subscript"/>
              </w:rPr>
              <w:t>b</w:t>
            </w:r>
            <w:r w:rsidRPr="00F64B39">
              <w:rPr>
                <w:sz w:val="16"/>
                <w:szCs w:val="16"/>
              </w:rPr>
              <w:t>x</w:t>
            </w:r>
            <w:proofErr w:type="spellEnd"/>
          </w:p>
          <w:p w:rsidR="00BE30FD" w:rsidRPr="00F64B39" w:rsidRDefault="00BE30FD" w:rsidP="00262620">
            <w:pPr>
              <w:numPr>
                <w:ilvl w:val="3"/>
                <w:numId w:val="19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Using graphing calculator to graph y = </w:t>
            </w:r>
            <w:proofErr w:type="spellStart"/>
            <w:r w:rsidRPr="00F64B39">
              <w:rPr>
                <w:sz w:val="16"/>
                <w:szCs w:val="16"/>
              </w:rPr>
              <w:t>log</w:t>
            </w:r>
            <w:r w:rsidRPr="00F64B39">
              <w:rPr>
                <w:sz w:val="16"/>
                <w:szCs w:val="16"/>
                <w:vertAlign w:val="subscript"/>
              </w:rPr>
              <w:t>b</w:t>
            </w:r>
            <w:r w:rsidRPr="00F64B39">
              <w:rPr>
                <w:sz w:val="16"/>
                <w:szCs w:val="16"/>
              </w:rPr>
              <w:t>x</w:t>
            </w:r>
            <w:proofErr w:type="spellEnd"/>
          </w:p>
          <w:p w:rsidR="00BE30FD" w:rsidRPr="00F64B39" w:rsidRDefault="00BE30FD" w:rsidP="00262620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 xml:space="preserve">Extension: Graphing logarithmic functions </w:t>
            </w:r>
          </w:p>
          <w:p w:rsidR="00BE30FD" w:rsidRPr="00F64B39" w:rsidRDefault="00BE30FD" w:rsidP="00262620">
            <w:pPr>
              <w:numPr>
                <w:ilvl w:val="0"/>
                <w:numId w:val="18"/>
              </w:numPr>
              <w:spacing w:line="276" w:lineRule="auto"/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y = </w:t>
            </w:r>
            <w:proofErr w:type="spellStart"/>
            <w:r w:rsidRPr="00F64B39">
              <w:rPr>
                <w:sz w:val="16"/>
                <w:szCs w:val="16"/>
              </w:rPr>
              <w:t>log</w:t>
            </w:r>
            <w:r w:rsidRPr="00F64B39">
              <w:rPr>
                <w:sz w:val="16"/>
                <w:szCs w:val="16"/>
                <w:vertAlign w:val="subscript"/>
              </w:rPr>
              <w:t>b</w:t>
            </w:r>
            <w:r w:rsidRPr="00F64B39">
              <w:rPr>
                <w:sz w:val="16"/>
                <w:szCs w:val="16"/>
              </w:rPr>
              <w:t>x</w:t>
            </w:r>
            <w:proofErr w:type="spellEnd"/>
            <w:r w:rsidRPr="00F64B39">
              <w:rPr>
                <w:sz w:val="16"/>
                <w:szCs w:val="16"/>
              </w:rPr>
              <w:t xml:space="preserve"> and </w:t>
            </w:r>
            <w:proofErr w:type="spellStart"/>
            <w:r w:rsidRPr="00F64B39">
              <w:rPr>
                <w:sz w:val="16"/>
                <w:szCs w:val="16"/>
              </w:rPr>
              <w:t>log</w:t>
            </w:r>
            <w:r w:rsidRPr="00F64B39">
              <w:rPr>
                <w:sz w:val="16"/>
                <w:szCs w:val="16"/>
                <w:vertAlign w:val="subscript"/>
              </w:rPr>
              <w:t>b</w:t>
            </w:r>
            <w:r w:rsidRPr="00F64B39">
              <w:rPr>
                <w:sz w:val="16"/>
                <w:szCs w:val="16"/>
              </w:rPr>
              <w:t>y</w:t>
            </w:r>
            <w:proofErr w:type="spellEnd"/>
            <w:r w:rsidRPr="00F64B39">
              <w:rPr>
                <w:sz w:val="16"/>
                <w:szCs w:val="16"/>
              </w:rPr>
              <w:t xml:space="preserve"> = x</w:t>
            </w:r>
          </w:p>
          <w:p w:rsidR="00BE30FD" w:rsidRPr="00F64B39" w:rsidRDefault="00BE30FD" w:rsidP="00262620">
            <w:pPr>
              <w:numPr>
                <w:ilvl w:val="0"/>
                <w:numId w:val="1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Compare and contrast the log graphs with the linear graphs</w:t>
            </w:r>
          </w:p>
          <w:p w:rsidR="00BE30FD" w:rsidRPr="00F64B39" w:rsidRDefault="00BE30FD" w:rsidP="00262620">
            <w:pPr>
              <w:numPr>
                <w:ilvl w:val="0"/>
                <w:numId w:val="18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Graph other familiar functions, </w:t>
            </w:r>
            <w:proofErr w:type="spellStart"/>
            <w:r w:rsidRPr="00F64B39">
              <w:rPr>
                <w:sz w:val="16"/>
                <w:szCs w:val="16"/>
              </w:rPr>
              <w:t>eg</w:t>
            </w:r>
            <w:proofErr w:type="spellEnd"/>
            <w:r w:rsidRPr="00F64B39">
              <w:rPr>
                <w:sz w:val="16"/>
                <w:szCs w:val="16"/>
              </w:rPr>
              <w:t xml:space="preserve"> linear, parabola and exponential on linear, log linear and log axes and compare the shapes</w:t>
            </w:r>
          </w:p>
        </w:tc>
        <w:tc>
          <w:tcPr>
            <w:tcW w:w="1525" w:type="dxa"/>
          </w:tcPr>
          <w:p w:rsidR="00BE30FD" w:rsidRPr="00F64B39" w:rsidRDefault="00BE30FD" w:rsidP="00FA25D1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BE30FD" w:rsidRPr="00F64B39" w:rsidRDefault="00BE30FD" w:rsidP="00FA25D1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1.2</w:t>
            </w:r>
          </w:p>
          <w:p w:rsidR="00BE30FD" w:rsidRPr="00F64B39" w:rsidRDefault="00BE30FD" w:rsidP="00FA25D1">
            <w:pPr>
              <w:rPr>
                <w:b/>
                <w:sz w:val="16"/>
                <w:szCs w:val="16"/>
              </w:rPr>
            </w:pPr>
          </w:p>
          <w:p w:rsidR="00BE30FD" w:rsidRPr="00F64B39" w:rsidRDefault="00BE30FD" w:rsidP="00FA25D1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Pearson SB10-A</w:t>
            </w:r>
          </w:p>
          <w:p w:rsidR="00BE30FD" w:rsidRPr="00F64B39" w:rsidRDefault="00BE30FD" w:rsidP="00FA25D1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Ch</w:t>
            </w:r>
            <w:proofErr w:type="spellEnd"/>
            <w:r w:rsidRPr="00F64B39">
              <w:rPr>
                <w:rFonts w:ascii="Times New Roman" w:hAnsi="Times New Roman"/>
                <w:sz w:val="16"/>
                <w:szCs w:val="16"/>
              </w:rPr>
              <w:t xml:space="preserve"> 12.8-12.9</w:t>
            </w:r>
          </w:p>
          <w:p w:rsidR="00BE30FD" w:rsidRPr="00F64B39" w:rsidRDefault="00BE30FD" w:rsidP="00FA25D1">
            <w:pPr>
              <w:jc w:val="center"/>
              <w:rPr>
                <w:sz w:val="16"/>
                <w:szCs w:val="16"/>
              </w:rPr>
            </w:pPr>
            <w:proofErr w:type="spellStart"/>
            <w:r w:rsidRPr="00F64B39">
              <w:rPr>
                <w:sz w:val="16"/>
                <w:szCs w:val="16"/>
              </w:rPr>
              <w:t>Ch</w:t>
            </w:r>
            <w:proofErr w:type="spellEnd"/>
            <w:r w:rsidRPr="00F64B39">
              <w:rPr>
                <w:sz w:val="16"/>
                <w:szCs w:val="16"/>
              </w:rPr>
              <w:t xml:space="preserve"> Review pp476-480</w:t>
            </w:r>
          </w:p>
          <w:p w:rsidR="00BE30FD" w:rsidRPr="00F64B39" w:rsidRDefault="00BE30FD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310" w:type="dxa"/>
            <w:gridSpan w:val="2"/>
            <w:vMerge/>
          </w:tcPr>
          <w:p w:rsidR="00BE30FD" w:rsidRPr="00F64B39" w:rsidRDefault="00BE30FD" w:rsidP="0020063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200639">
        <w:trPr>
          <w:trHeight w:val="730"/>
        </w:trPr>
        <w:tc>
          <w:tcPr>
            <w:tcW w:w="851" w:type="dxa"/>
            <w:vMerge w:val="restart"/>
          </w:tcPr>
          <w:p w:rsidR="00BE30FD" w:rsidRPr="00F64B39" w:rsidRDefault="00BE30FD" w:rsidP="007B7EF9">
            <w:pPr>
              <w:jc w:val="center"/>
            </w:pPr>
            <w:r w:rsidRPr="00F64B39">
              <w:t>6-8</w:t>
            </w:r>
          </w:p>
        </w:tc>
        <w:tc>
          <w:tcPr>
            <w:tcW w:w="1559" w:type="dxa"/>
            <w:vMerge w:val="restart"/>
          </w:tcPr>
          <w:p w:rsidR="00BE30FD" w:rsidRPr="00F64B39" w:rsidRDefault="00BE30FD" w:rsidP="00FA25D1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ACMNA239 - 10</w:t>
            </w:r>
          </w:p>
          <w:p w:rsidR="00BE30FD" w:rsidRPr="00F64B39" w:rsidRDefault="00BE30FD" w:rsidP="00FA25D1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ACMNA267 – 10A</w:t>
            </w:r>
          </w:p>
          <w:p w:rsidR="00BE30FD" w:rsidRPr="00F64B39" w:rsidRDefault="00BE30FD" w:rsidP="00FA25D1">
            <w:r w:rsidRPr="00F64B39">
              <w:rPr>
                <w:sz w:val="16"/>
                <w:szCs w:val="16"/>
              </w:rPr>
              <w:t>ACMNA270 – 10A</w:t>
            </w:r>
          </w:p>
        </w:tc>
        <w:tc>
          <w:tcPr>
            <w:tcW w:w="2126" w:type="dxa"/>
            <w:vMerge w:val="restart"/>
          </w:tcPr>
          <w:p w:rsidR="00BE30FD" w:rsidRPr="00F64B39" w:rsidRDefault="00BE30FD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Connect the compound interest formula to repeated applications of simple interest using appropriate digital technologies.</w:t>
            </w:r>
          </w:p>
          <w:p w:rsidR="00BE30FD" w:rsidRPr="00F64B39" w:rsidRDefault="00BE30FD" w:rsidP="00FA25D1">
            <w:pPr>
              <w:rPr>
                <w:sz w:val="16"/>
                <w:szCs w:val="20"/>
              </w:rPr>
            </w:pPr>
          </w:p>
          <w:p w:rsidR="00BE30FD" w:rsidRPr="00F64B39" w:rsidRDefault="00BE30FD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Solve simple exponential equations.</w:t>
            </w:r>
          </w:p>
        </w:tc>
        <w:tc>
          <w:tcPr>
            <w:tcW w:w="8222" w:type="dxa"/>
          </w:tcPr>
          <w:p w:rsidR="00BE30FD" w:rsidRPr="00F64B39" w:rsidRDefault="00BE30FD" w:rsidP="00262620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Prior Knowledge: Exponentials and Interest</w:t>
            </w:r>
          </w:p>
          <w:p w:rsidR="00BE30FD" w:rsidRPr="00F64B39" w:rsidRDefault="00BE30FD" w:rsidP="00262620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 xml:space="preserve">Simple interest </w:t>
            </w:r>
          </w:p>
          <w:p w:rsidR="00BE30FD" w:rsidRPr="00F64B39" w:rsidRDefault="00BE30FD" w:rsidP="00262620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Simple exponential functions are introduced and graphed</w:t>
            </w:r>
          </w:p>
        </w:tc>
        <w:tc>
          <w:tcPr>
            <w:tcW w:w="1525" w:type="dxa"/>
          </w:tcPr>
          <w:p w:rsidR="00BE30FD" w:rsidRPr="00F64B39" w:rsidRDefault="00BE30FD" w:rsidP="00262620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MFWA 3</w:t>
            </w:r>
          </w:p>
          <w:p w:rsidR="00BE30FD" w:rsidRPr="00F64B39" w:rsidRDefault="00BE30FD" w:rsidP="00262620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11E-11M</w:t>
            </w:r>
          </w:p>
          <w:p w:rsidR="00BE30FD" w:rsidRPr="00F64B39" w:rsidRDefault="00BE30FD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310" w:type="dxa"/>
            <w:gridSpan w:val="2"/>
            <w:vMerge/>
            <w:vAlign w:val="bottom"/>
          </w:tcPr>
          <w:p w:rsidR="00BE30FD" w:rsidRPr="00F64B39" w:rsidRDefault="00BE30FD" w:rsidP="0020063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264C20">
        <w:trPr>
          <w:trHeight w:val="730"/>
        </w:trPr>
        <w:tc>
          <w:tcPr>
            <w:tcW w:w="851" w:type="dxa"/>
            <w:vMerge/>
          </w:tcPr>
          <w:p w:rsidR="00BE30FD" w:rsidRPr="00F64B39" w:rsidRDefault="00BE30FD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BE30FD" w:rsidRPr="00F64B39" w:rsidRDefault="00BE30FD" w:rsidP="00FA25D1"/>
        </w:tc>
        <w:tc>
          <w:tcPr>
            <w:tcW w:w="2126" w:type="dxa"/>
            <w:vMerge/>
          </w:tcPr>
          <w:p w:rsidR="00BE30FD" w:rsidRPr="00F64B39" w:rsidRDefault="00BE30FD" w:rsidP="00E840E6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</w:tcPr>
          <w:p w:rsidR="00BE30FD" w:rsidRPr="00F64B39" w:rsidRDefault="00BE30FD" w:rsidP="00E840E6">
            <w:pPr>
              <w:spacing w:line="276" w:lineRule="auto"/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 xml:space="preserve">General: </w:t>
            </w:r>
            <w:r w:rsidRPr="00F64B39">
              <w:rPr>
                <w:b/>
                <w:sz w:val="16"/>
                <w:szCs w:val="16"/>
              </w:rPr>
              <w:t>Interest</w:t>
            </w:r>
          </w:p>
          <w:p w:rsidR="00BE30FD" w:rsidRPr="00F64B39" w:rsidRDefault="00BE30FD" w:rsidP="00262620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Compound  interest, annual increments only</w:t>
            </w:r>
          </w:p>
          <w:p w:rsidR="00BE30FD" w:rsidRPr="000A0317" w:rsidRDefault="00BE30FD" w:rsidP="000A0317">
            <w:pPr>
              <w:pStyle w:val="ListParagraph"/>
              <w:numPr>
                <w:ilvl w:val="0"/>
                <w:numId w:val="33"/>
              </w:numPr>
              <w:rPr>
                <w:b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 xml:space="preserve">Investing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and Borrowing </w:t>
            </w:r>
            <w:r w:rsidRPr="00F64B39">
              <w:rPr>
                <w:rFonts w:ascii="Times New Roman" w:hAnsi="Times New Roman"/>
                <w:sz w:val="16"/>
                <w:szCs w:val="16"/>
              </w:rPr>
              <w:t>Money</w:t>
            </w:r>
          </w:p>
          <w:p w:rsidR="00BE30FD" w:rsidRPr="000A0317" w:rsidRDefault="00BE30FD" w:rsidP="000A0317">
            <w:pPr>
              <w:rPr>
                <w:b/>
                <w:sz w:val="16"/>
                <w:szCs w:val="16"/>
              </w:rPr>
            </w:pPr>
            <w:r w:rsidRPr="000A0317">
              <w:rPr>
                <w:b/>
                <w:bCs/>
                <w:color w:val="000000"/>
                <w:sz w:val="16"/>
                <w:szCs w:val="16"/>
              </w:rPr>
              <w:t xml:space="preserve">General: </w:t>
            </w:r>
            <w:r w:rsidRPr="000A0317">
              <w:rPr>
                <w:b/>
                <w:sz w:val="16"/>
                <w:szCs w:val="16"/>
              </w:rPr>
              <w:t>Exponentials</w:t>
            </w:r>
          </w:p>
          <w:p w:rsidR="00BE30FD" w:rsidRPr="00F64B39" w:rsidRDefault="00BE30FD" w:rsidP="00E840E6">
            <w:pPr>
              <w:numPr>
                <w:ilvl w:val="0"/>
                <w:numId w:val="2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Rules from tables</w:t>
            </w:r>
          </w:p>
          <w:p w:rsidR="00BE30FD" w:rsidRPr="00F64B39" w:rsidRDefault="00BE30FD" w:rsidP="00E840E6">
            <w:pPr>
              <w:numPr>
                <w:ilvl w:val="0"/>
                <w:numId w:val="21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Graphing and interpreting graphs</w:t>
            </w:r>
          </w:p>
        </w:tc>
        <w:tc>
          <w:tcPr>
            <w:tcW w:w="1525" w:type="dxa"/>
            <w:vMerge w:val="restart"/>
          </w:tcPr>
          <w:p w:rsidR="00BE30FD" w:rsidRPr="00F64B39" w:rsidRDefault="00BE30FD" w:rsidP="00FA25D1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BE30FD" w:rsidRPr="00F64B39" w:rsidRDefault="00BE30FD" w:rsidP="00FA25D1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11.4</w:t>
            </w:r>
          </w:p>
          <w:p w:rsidR="00BE30FD" w:rsidRPr="00F64B39" w:rsidRDefault="00BE30FD" w:rsidP="00FA25D1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9 </w:t>
            </w:r>
          </w:p>
          <w:p w:rsidR="00BE30FD" w:rsidRPr="00F64B39" w:rsidRDefault="00BE30FD" w:rsidP="00FA25D1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Pearson SB10-A</w:t>
            </w:r>
          </w:p>
          <w:p w:rsidR="00BE30FD" w:rsidRPr="00F64B39" w:rsidRDefault="00BE30FD" w:rsidP="00FA25D1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Ch</w:t>
            </w:r>
            <w:proofErr w:type="spellEnd"/>
            <w:r w:rsidRPr="00F64B39">
              <w:rPr>
                <w:rFonts w:ascii="Times New Roman" w:hAnsi="Times New Roman"/>
                <w:sz w:val="16"/>
                <w:szCs w:val="16"/>
              </w:rPr>
              <w:t xml:space="preserve"> 10.1-10.2</w:t>
            </w:r>
          </w:p>
          <w:p w:rsidR="00BE30FD" w:rsidRPr="00F64B39" w:rsidRDefault="00BE30FD" w:rsidP="00FA25D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10" w:type="dxa"/>
            <w:gridSpan w:val="2"/>
            <w:vMerge/>
          </w:tcPr>
          <w:p w:rsidR="00BE30FD" w:rsidRPr="00F64B39" w:rsidRDefault="00BE30FD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264C20">
        <w:trPr>
          <w:trHeight w:val="730"/>
        </w:trPr>
        <w:tc>
          <w:tcPr>
            <w:tcW w:w="851" w:type="dxa"/>
            <w:vMerge/>
          </w:tcPr>
          <w:p w:rsidR="00BE30FD" w:rsidRPr="00F64B39" w:rsidRDefault="00BE30FD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BE30FD" w:rsidRPr="00F64B39" w:rsidRDefault="00BE30FD" w:rsidP="00FA25D1"/>
        </w:tc>
        <w:tc>
          <w:tcPr>
            <w:tcW w:w="2126" w:type="dxa"/>
            <w:vMerge/>
          </w:tcPr>
          <w:p w:rsidR="00BE30FD" w:rsidRPr="00F64B39" w:rsidRDefault="00BE30FD" w:rsidP="00E840E6">
            <w:pPr>
              <w:rPr>
                <w:sz w:val="16"/>
                <w:szCs w:val="16"/>
              </w:rPr>
            </w:pPr>
          </w:p>
        </w:tc>
        <w:tc>
          <w:tcPr>
            <w:tcW w:w="8222" w:type="dxa"/>
          </w:tcPr>
          <w:p w:rsidR="00BE30FD" w:rsidRPr="00F64B39" w:rsidRDefault="00BE30FD" w:rsidP="00E840E6">
            <w:pPr>
              <w:spacing w:line="276" w:lineRule="auto"/>
            </w:pPr>
            <w:r w:rsidRPr="00F64B39">
              <w:rPr>
                <w:b/>
                <w:sz w:val="16"/>
                <w:szCs w:val="16"/>
              </w:rPr>
              <w:t>Extension: Interest</w:t>
            </w:r>
          </w:p>
          <w:p w:rsidR="00BE30FD" w:rsidRPr="00F64B39" w:rsidRDefault="00BE30FD" w:rsidP="00262620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318"/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Compound  interest, annual and non-annual increments</w:t>
            </w:r>
          </w:p>
          <w:p w:rsidR="00BE30FD" w:rsidRPr="00F64B39" w:rsidRDefault="00BE30FD" w:rsidP="00E840E6">
            <w:pPr>
              <w:numPr>
                <w:ilvl w:val="0"/>
                <w:numId w:val="18"/>
              </w:numPr>
              <w:ind w:left="33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Use compound interest as sample exponential growth problem</w:t>
            </w:r>
          </w:p>
          <w:p w:rsidR="00BE30FD" w:rsidRPr="00F64B39" w:rsidRDefault="00BE30FD" w:rsidP="00E840E6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Extension: Exponentials</w:t>
            </w:r>
          </w:p>
          <w:p w:rsidR="00BE30FD" w:rsidRPr="00F64B39" w:rsidRDefault="00BE30FD" w:rsidP="00E840E6">
            <w:pPr>
              <w:numPr>
                <w:ilvl w:val="0"/>
                <w:numId w:val="18"/>
              </w:numPr>
              <w:ind w:left="33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Solving exponential equations in which each side of the equation has the same base raised to an algebraic expression</w:t>
            </w:r>
          </w:p>
          <w:p w:rsidR="00BE30FD" w:rsidRPr="00F64B39" w:rsidRDefault="00BE30FD" w:rsidP="00E840E6">
            <w:pPr>
              <w:numPr>
                <w:ilvl w:val="0"/>
                <w:numId w:val="18"/>
              </w:numPr>
              <w:ind w:left="33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Definition of exponential functions and their application (population growth and compound interest)</w:t>
            </w:r>
          </w:p>
          <w:p w:rsidR="00BE30FD" w:rsidRPr="00F64B39" w:rsidRDefault="00BE30FD" w:rsidP="00E840E6">
            <w:pPr>
              <w:numPr>
                <w:ilvl w:val="0"/>
                <w:numId w:val="18"/>
              </w:numPr>
              <w:ind w:left="33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Solve y = 2</w:t>
            </w:r>
            <w:r w:rsidRPr="00F64B39">
              <w:rPr>
                <w:sz w:val="16"/>
                <w:szCs w:val="16"/>
                <w:vertAlign w:val="superscript"/>
              </w:rPr>
              <w:t>x</w:t>
            </w:r>
            <w:r w:rsidRPr="00F64B39">
              <w:rPr>
                <w:sz w:val="16"/>
                <w:szCs w:val="16"/>
              </w:rPr>
              <w:t xml:space="preserve"> graphically</w:t>
            </w:r>
          </w:p>
          <w:p w:rsidR="00BE30FD" w:rsidRPr="00F64B39" w:rsidRDefault="00BE30FD" w:rsidP="00E840E6">
            <w:pPr>
              <w:numPr>
                <w:ilvl w:val="0"/>
                <w:numId w:val="18"/>
              </w:numPr>
              <w:ind w:left="33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Simple growth and decay applications</w:t>
            </w:r>
          </w:p>
          <w:p w:rsidR="00BE30FD" w:rsidRPr="00F64B39" w:rsidRDefault="00BE30FD" w:rsidP="00E840E6">
            <w:pPr>
              <w:numPr>
                <w:ilvl w:val="0"/>
                <w:numId w:val="18"/>
              </w:numPr>
              <w:ind w:left="339"/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Transformation of exponential functions.</w:t>
            </w:r>
          </w:p>
          <w:p w:rsidR="00BE30FD" w:rsidRPr="00F64B39" w:rsidRDefault="00BE30FD" w:rsidP="00E840E6">
            <w:pPr>
              <w:numPr>
                <w:ilvl w:val="0"/>
                <w:numId w:val="18"/>
              </w:numPr>
              <w:ind w:left="33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Solve exponential equations by isolating the exponential expression, taking the log of both sides, and solving for the variable.</w:t>
            </w:r>
          </w:p>
          <w:p w:rsidR="00BE30FD" w:rsidRPr="00F64B39" w:rsidRDefault="00BE30FD" w:rsidP="00E840E6">
            <w:pPr>
              <w:numPr>
                <w:ilvl w:val="0"/>
                <w:numId w:val="18"/>
              </w:numPr>
              <w:ind w:left="33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Introduction to the natural exponent ‘e’</w:t>
            </w:r>
          </w:p>
          <w:p w:rsidR="00BE30FD" w:rsidRPr="00F64B39" w:rsidRDefault="00BE30FD" w:rsidP="00E840E6">
            <w:pPr>
              <w:numPr>
                <w:ilvl w:val="0"/>
                <w:numId w:val="18"/>
              </w:numPr>
              <w:ind w:left="33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Derive ‘e’ from the compound interest formula</w:t>
            </w:r>
          </w:p>
          <w:p w:rsidR="00BE30FD" w:rsidRPr="000A0317" w:rsidRDefault="00BE30FD" w:rsidP="000A0317">
            <w:pPr>
              <w:numPr>
                <w:ilvl w:val="0"/>
                <w:numId w:val="18"/>
              </w:numPr>
              <w:ind w:left="339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Explore Malthusian model (simple exponential growth model)</w:t>
            </w:r>
          </w:p>
        </w:tc>
        <w:tc>
          <w:tcPr>
            <w:tcW w:w="1525" w:type="dxa"/>
            <w:vMerge/>
          </w:tcPr>
          <w:p w:rsidR="00BE30FD" w:rsidRPr="00F64B39" w:rsidRDefault="00BE30FD" w:rsidP="00FA25D1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0" w:type="dxa"/>
            <w:gridSpan w:val="2"/>
            <w:vMerge/>
          </w:tcPr>
          <w:p w:rsidR="00BE30FD" w:rsidRPr="00F64B39" w:rsidRDefault="00BE30FD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CF2507" w:rsidRPr="00F64B39" w:rsidTr="00264C20">
        <w:trPr>
          <w:trHeight w:val="730"/>
        </w:trPr>
        <w:tc>
          <w:tcPr>
            <w:tcW w:w="851" w:type="dxa"/>
          </w:tcPr>
          <w:p w:rsidR="00CF2507" w:rsidRPr="00F64B39" w:rsidRDefault="00CF2507" w:rsidP="00FA25D1">
            <w:pPr>
              <w:jc w:val="center"/>
            </w:pPr>
            <w:r w:rsidRPr="00F64B39">
              <w:lastRenderedPageBreak/>
              <w:t>9</w:t>
            </w:r>
          </w:p>
        </w:tc>
        <w:tc>
          <w:tcPr>
            <w:tcW w:w="14742" w:type="dxa"/>
            <w:gridSpan w:val="6"/>
            <w:vAlign w:val="center"/>
          </w:tcPr>
          <w:p w:rsidR="00CF2507" w:rsidRPr="00F64B39" w:rsidRDefault="00CF2507" w:rsidP="007B7EF9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EXAM REVISION</w:t>
            </w:r>
          </w:p>
        </w:tc>
      </w:tr>
      <w:tr w:rsidR="00CF2507" w:rsidRPr="00F64B39" w:rsidTr="00264C20">
        <w:trPr>
          <w:trHeight w:val="730"/>
        </w:trPr>
        <w:tc>
          <w:tcPr>
            <w:tcW w:w="851" w:type="dxa"/>
          </w:tcPr>
          <w:p w:rsidR="00CF2507" w:rsidRPr="00F64B39" w:rsidRDefault="00CF2507" w:rsidP="00FA25D1">
            <w:pPr>
              <w:jc w:val="center"/>
            </w:pPr>
            <w:r w:rsidRPr="00F64B39">
              <w:t>10</w:t>
            </w:r>
          </w:p>
        </w:tc>
        <w:tc>
          <w:tcPr>
            <w:tcW w:w="14742" w:type="dxa"/>
            <w:gridSpan w:val="6"/>
            <w:vAlign w:val="center"/>
          </w:tcPr>
          <w:p w:rsidR="00CF2507" w:rsidRPr="00F64B39" w:rsidRDefault="00CF2507" w:rsidP="007B7EF9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EXAM WEEK</w:t>
            </w:r>
          </w:p>
        </w:tc>
      </w:tr>
      <w:tr w:rsidR="00413BBF" w:rsidRPr="00F64B39" w:rsidTr="00786AEA">
        <w:trPr>
          <w:trHeight w:val="730"/>
        </w:trPr>
        <w:tc>
          <w:tcPr>
            <w:tcW w:w="851" w:type="dxa"/>
            <w:vMerge w:val="restart"/>
          </w:tcPr>
          <w:p w:rsidR="00413BBF" w:rsidRPr="00F64B39" w:rsidRDefault="00413BBF" w:rsidP="00FA25D1">
            <w:pPr>
              <w:jc w:val="center"/>
            </w:pPr>
            <w:r w:rsidRPr="00F64B39">
              <w:t>10</w:t>
            </w:r>
          </w:p>
        </w:tc>
        <w:tc>
          <w:tcPr>
            <w:tcW w:w="1559" w:type="dxa"/>
            <w:vMerge w:val="restart"/>
          </w:tcPr>
          <w:p w:rsidR="00413BBF" w:rsidRPr="00F64B39" w:rsidRDefault="00413BBF" w:rsidP="007B7EF9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ACMNA239 – 10</w:t>
            </w:r>
          </w:p>
          <w:p w:rsidR="00413BBF" w:rsidRPr="00F64B39" w:rsidRDefault="00413BBF" w:rsidP="007B7EF9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ACMNA266 – 10A</w:t>
            </w:r>
          </w:p>
          <w:p w:rsidR="00413BBF" w:rsidRPr="00F64B39" w:rsidRDefault="00413BBF" w:rsidP="007B7EF9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ACMNA268 – 10A</w:t>
            </w:r>
          </w:p>
          <w:p w:rsidR="00413BBF" w:rsidRPr="00F64B39" w:rsidRDefault="00413BBF" w:rsidP="007B7EF9">
            <w:r w:rsidRPr="00F64B39">
              <w:rPr>
                <w:sz w:val="16"/>
                <w:szCs w:val="16"/>
              </w:rPr>
              <w:t>ACMNA267 – 10A</w:t>
            </w:r>
          </w:p>
        </w:tc>
        <w:tc>
          <w:tcPr>
            <w:tcW w:w="2126" w:type="dxa"/>
            <w:vMerge w:val="restart"/>
          </w:tcPr>
          <w:p w:rsidR="00413BBF" w:rsidRPr="00F64B39" w:rsidRDefault="001C5018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Describe, interpret and sketch hyperbolas and circles.</w:t>
            </w:r>
          </w:p>
        </w:tc>
        <w:tc>
          <w:tcPr>
            <w:tcW w:w="8222" w:type="dxa"/>
          </w:tcPr>
          <w:p w:rsidR="00413BBF" w:rsidRPr="00F64B39" w:rsidRDefault="00413BBF" w:rsidP="00E840E6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Prior Knowledge: Other Functions</w:t>
            </w:r>
          </w:p>
          <w:p w:rsidR="00413BBF" w:rsidRPr="00F64B39" w:rsidRDefault="00413BBF" w:rsidP="00E840E6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Graph hyperbola and circles</w:t>
            </w:r>
          </w:p>
        </w:tc>
        <w:tc>
          <w:tcPr>
            <w:tcW w:w="1559" w:type="dxa"/>
            <w:gridSpan w:val="2"/>
          </w:tcPr>
          <w:p w:rsidR="00413BBF" w:rsidRPr="00F64B39" w:rsidRDefault="00413BBF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413BBF" w:rsidRPr="00F64B39" w:rsidRDefault="00413BBF" w:rsidP="00E840E6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413BBF" w:rsidRPr="00F64B39" w:rsidTr="00786AEA">
        <w:trPr>
          <w:trHeight w:val="730"/>
        </w:trPr>
        <w:tc>
          <w:tcPr>
            <w:tcW w:w="851" w:type="dxa"/>
            <w:vMerge/>
          </w:tcPr>
          <w:p w:rsidR="00413BBF" w:rsidRPr="00F64B39" w:rsidRDefault="00413BBF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413BBF" w:rsidRPr="00F64B39" w:rsidRDefault="00413BBF" w:rsidP="00FA25D1"/>
        </w:tc>
        <w:tc>
          <w:tcPr>
            <w:tcW w:w="2126" w:type="dxa"/>
            <w:vMerge/>
          </w:tcPr>
          <w:p w:rsidR="00413BBF" w:rsidRPr="00F64B39" w:rsidRDefault="00413BBF" w:rsidP="00E840E6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</w:tcPr>
          <w:p w:rsidR="00413BBF" w:rsidRPr="00F64B39" w:rsidRDefault="00413BBF" w:rsidP="006C14F4">
            <w:r w:rsidRPr="00F64B39">
              <w:rPr>
                <w:b/>
                <w:bCs/>
                <w:color w:val="000000"/>
                <w:sz w:val="16"/>
                <w:szCs w:val="16"/>
              </w:rPr>
              <w:t>General: Other Functions</w:t>
            </w:r>
          </w:p>
          <w:p w:rsidR="00413BBF" w:rsidRPr="00F64B39" w:rsidRDefault="00413BBF" w:rsidP="00E840E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Explore the connection between algebraic and graphical representations of relations such as simple quadratics, circles and exponentials</w:t>
            </w:r>
          </w:p>
        </w:tc>
        <w:tc>
          <w:tcPr>
            <w:tcW w:w="1559" w:type="dxa"/>
            <w:gridSpan w:val="2"/>
            <w:vMerge w:val="restart"/>
          </w:tcPr>
          <w:p w:rsidR="00413BBF" w:rsidRPr="00F64B39" w:rsidRDefault="00413BBF" w:rsidP="007B7EF9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413BBF" w:rsidRPr="00F64B39" w:rsidRDefault="00413BBF" w:rsidP="007B7EF9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5.3</w:t>
            </w:r>
          </w:p>
          <w:p w:rsidR="00413BBF" w:rsidRPr="00F64B39" w:rsidRDefault="00413BBF" w:rsidP="007B7EF9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Pearson SB10-A</w:t>
            </w:r>
          </w:p>
          <w:p w:rsidR="00413BBF" w:rsidRPr="00F64B39" w:rsidRDefault="00413BBF" w:rsidP="007B7EF9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Ch</w:t>
            </w:r>
            <w:proofErr w:type="spellEnd"/>
            <w:r w:rsidRPr="00F64B39">
              <w:rPr>
                <w:rFonts w:ascii="Times New Roman" w:hAnsi="Times New Roman"/>
                <w:sz w:val="16"/>
                <w:szCs w:val="16"/>
              </w:rPr>
              <w:t xml:space="preserve"> 9.1, 9.6</w:t>
            </w:r>
          </w:p>
          <w:p w:rsidR="00413BBF" w:rsidRPr="00F64B39" w:rsidRDefault="00413BBF" w:rsidP="007B7EF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Ch</w:t>
            </w:r>
            <w:proofErr w:type="spellEnd"/>
            <w:r w:rsidRPr="00F64B39">
              <w:rPr>
                <w:rFonts w:ascii="Times New Roman" w:hAnsi="Times New Roman"/>
                <w:sz w:val="16"/>
                <w:szCs w:val="16"/>
              </w:rPr>
              <w:t xml:space="preserve"> 10.3, 10.7</w:t>
            </w:r>
          </w:p>
        </w:tc>
        <w:tc>
          <w:tcPr>
            <w:tcW w:w="1276" w:type="dxa"/>
            <w:vMerge/>
          </w:tcPr>
          <w:p w:rsidR="00413BBF" w:rsidRPr="00F64B39" w:rsidRDefault="00413BBF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413BBF" w:rsidRPr="00F64B39" w:rsidTr="00786AEA">
        <w:trPr>
          <w:trHeight w:val="730"/>
        </w:trPr>
        <w:tc>
          <w:tcPr>
            <w:tcW w:w="851" w:type="dxa"/>
            <w:vMerge/>
          </w:tcPr>
          <w:p w:rsidR="00413BBF" w:rsidRPr="00F64B39" w:rsidRDefault="00413BBF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413BBF" w:rsidRPr="00F64B39" w:rsidRDefault="00413BBF" w:rsidP="00FA25D1"/>
        </w:tc>
        <w:tc>
          <w:tcPr>
            <w:tcW w:w="2126" w:type="dxa"/>
            <w:vMerge/>
          </w:tcPr>
          <w:p w:rsidR="00413BBF" w:rsidRPr="00F64B39" w:rsidRDefault="00413BBF" w:rsidP="00E840E6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</w:tcPr>
          <w:p w:rsidR="00413BBF" w:rsidRPr="00F64B39" w:rsidRDefault="00413BBF" w:rsidP="006D51DB">
            <w:pPr>
              <w:rPr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Extension: Other Functions</w:t>
            </w:r>
          </w:p>
          <w:p w:rsidR="00413BBF" w:rsidRPr="00F64B39" w:rsidRDefault="00413BBF" w:rsidP="00E840E6">
            <w:pPr>
              <w:numPr>
                <w:ilvl w:val="0"/>
                <w:numId w:val="17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Describe interpret and sketch parabolas, hyperbolas, circles and exponential functions and their transformations</w:t>
            </w:r>
          </w:p>
          <w:p w:rsidR="00413BBF" w:rsidRPr="00F64B39" w:rsidRDefault="00413BBF" w:rsidP="00FA25D1">
            <w:pPr>
              <w:numPr>
                <w:ilvl w:val="0"/>
                <w:numId w:val="17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Apply an understanding of polynomials to sketch a range of curves and describe feature of these curves from their equation.</w:t>
            </w:r>
          </w:p>
        </w:tc>
        <w:tc>
          <w:tcPr>
            <w:tcW w:w="1559" w:type="dxa"/>
            <w:gridSpan w:val="2"/>
            <w:vMerge/>
          </w:tcPr>
          <w:p w:rsidR="00413BBF" w:rsidRPr="00F64B39" w:rsidRDefault="00413BBF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413BBF" w:rsidRPr="00F64B39" w:rsidRDefault="00413BBF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786AEA" w:rsidRDefault="00786AEA">
      <w:pPr>
        <w:spacing w:after="200" w:line="276" w:lineRule="auto"/>
        <w:rPr>
          <w:sz w:val="20"/>
        </w:rPr>
      </w:pPr>
    </w:p>
    <w:p w:rsidR="00786AEA" w:rsidRDefault="00786AEA">
      <w:pPr>
        <w:spacing w:after="200" w:line="276" w:lineRule="auto"/>
        <w:rPr>
          <w:sz w:val="20"/>
        </w:rPr>
      </w:pPr>
      <w:r>
        <w:rPr>
          <w:sz w:val="20"/>
        </w:rPr>
        <w:br w:type="page"/>
      </w:r>
    </w:p>
    <w:tbl>
      <w:tblPr>
        <w:tblStyle w:val="TableGrid"/>
        <w:tblW w:w="1559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51"/>
        <w:gridCol w:w="1559"/>
        <w:gridCol w:w="2126"/>
        <w:gridCol w:w="2726"/>
        <w:gridCol w:w="3544"/>
        <w:gridCol w:w="1952"/>
        <w:gridCol w:w="1543"/>
        <w:gridCol w:w="1292"/>
      </w:tblGrid>
      <w:tr w:rsidR="00CC1D72" w:rsidRPr="00F64B39" w:rsidTr="00786AEA">
        <w:trPr>
          <w:trHeight w:val="1190"/>
        </w:trPr>
        <w:tc>
          <w:tcPr>
            <w:tcW w:w="241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C1D72" w:rsidRPr="00F64B39" w:rsidRDefault="00CC1D72" w:rsidP="00FA25D1">
            <w:r w:rsidRPr="00F64B39">
              <w:rPr>
                <w:noProof/>
              </w:rPr>
              <w:lastRenderedPageBreak/>
              <w:drawing>
                <wp:inline distT="0" distB="0" distL="0" distR="0" wp14:anchorId="79DA616F" wp14:editId="49D8C59A">
                  <wp:extent cx="1022985" cy="1348105"/>
                  <wp:effectExtent l="0" t="0" r="5715" b="4445"/>
                  <wp:docPr id="3" name="Picture 3" descr="Vertical full colour positiv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Vertical full colour positiv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985" cy="134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8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C1D72" w:rsidRPr="00F64B39" w:rsidRDefault="00CC1D72" w:rsidP="00CC1D72">
            <w:pPr>
              <w:jc w:val="center"/>
              <w:rPr>
                <w:b/>
                <w:sz w:val="36"/>
              </w:rPr>
            </w:pPr>
            <w:r w:rsidRPr="00F64B39">
              <w:rPr>
                <w:b/>
                <w:sz w:val="36"/>
              </w:rPr>
              <w:t>Year 10 Mathematics</w:t>
            </w:r>
          </w:p>
          <w:p w:rsidR="00CC1D72" w:rsidRPr="00F64B39" w:rsidRDefault="00CC1D72" w:rsidP="00CC1D72">
            <w:pPr>
              <w:jc w:val="center"/>
              <w:rPr>
                <w:sz w:val="36"/>
              </w:rPr>
            </w:pPr>
            <w:r w:rsidRPr="00F64B39">
              <w:rPr>
                <w:b/>
                <w:sz w:val="36"/>
              </w:rPr>
              <w:t>Teaching and Learning Program</w:t>
            </w:r>
          </w:p>
        </w:tc>
      </w:tr>
      <w:tr w:rsidR="00CC1D72" w:rsidRPr="00F64B39" w:rsidTr="00786AEA">
        <w:tc>
          <w:tcPr>
            <w:tcW w:w="241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C1D72" w:rsidRPr="00F64B39" w:rsidRDefault="00CC1D72" w:rsidP="00FA25D1"/>
        </w:tc>
        <w:tc>
          <w:tcPr>
            <w:tcW w:w="48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C1D72" w:rsidRPr="00F64B39" w:rsidRDefault="00CC1D72" w:rsidP="00FA25D1">
            <w:pPr>
              <w:rPr>
                <w:b/>
                <w:szCs w:val="20"/>
              </w:rPr>
            </w:pPr>
            <w:r w:rsidRPr="00F64B39">
              <w:rPr>
                <w:b/>
                <w:szCs w:val="20"/>
              </w:rPr>
              <w:t>Year: 2015</w:t>
            </w:r>
          </w:p>
          <w:p w:rsidR="00CC1D72" w:rsidRPr="00F64B39" w:rsidRDefault="00CC1D72" w:rsidP="00786AEA">
            <w:pPr>
              <w:rPr>
                <w:b/>
                <w:szCs w:val="20"/>
              </w:rPr>
            </w:pPr>
            <w:r w:rsidRPr="00F64B39">
              <w:rPr>
                <w:b/>
                <w:szCs w:val="20"/>
              </w:rPr>
              <w:t>Term:  4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C1D72" w:rsidRPr="00F64B39" w:rsidRDefault="00CC1D72" w:rsidP="00FA25D1">
            <w:pPr>
              <w:rPr>
                <w:b/>
                <w:szCs w:val="20"/>
              </w:rPr>
            </w:pPr>
          </w:p>
        </w:tc>
        <w:tc>
          <w:tcPr>
            <w:tcW w:w="47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C1D72" w:rsidRPr="00F64B39" w:rsidRDefault="00CC1D72" w:rsidP="00FA25D1"/>
        </w:tc>
      </w:tr>
      <w:tr w:rsidR="00CC1D72" w:rsidRPr="00F64B39" w:rsidTr="00786AEA">
        <w:trPr>
          <w:trHeight w:val="632"/>
        </w:trPr>
        <w:tc>
          <w:tcPr>
            <w:tcW w:w="851" w:type="dxa"/>
            <w:shd w:val="clear" w:color="auto" w:fill="97F1E8"/>
          </w:tcPr>
          <w:p w:rsidR="00CC1D72" w:rsidRPr="00F64B39" w:rsidRDefault="00CC1D72" w:rsidP="00FA25D1">
            <w:pPr>
              <w:jc w:val="center"/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Time Line</w:t>
            </w:r>
          </w:p>
        </w:tc>
        <w:tc>
          <w:tcPr>
            <w:tcW w:w="1559" w:type="dxa"/>
            <w:shd w:val="clear" w:color="auto" w:fill="97F1E8"/>
          </w:tcPr>
          <w:p w:rsidR="00CC1D72" w:rsidRPr="00F64B39" w:rsidRDefault="00CC1D72" w:rsidP="00FA25D1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AC Code</w:t>
            </w:r>
          </w:p>
        </w:tc>
        <w:tc>
          <w:tcPr>
            <w:tcW w:w="2126" w:type="dxa"/>
            <w:shd w:val="clear" w:color="auto" w:fill="97F1E8"/>
          </w:tcPr>
          <w:p w:rsidR="00CC1D72" w:rsidRPr="00F64B39" w:rsidRDefault="00CC1D72" w:rsidP="00FA25D1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 xml:space="preserve"> Content Description</w:t>
            </w:r>
          </w:p>
        </w:tc>
        <w:tc>
          <w:tcPr>
            <w:tcW w:w="8222" w:type="dxa"/>
            <w:gridSpan w:val="3"/>
            <w:shd w:val="clear" w:color="auto" w:fill="97F1E8"/>
          </w:tcPr>
          <w:p w:rsidR="00CC1D72" w:rsidRPr="00F64B39" w:rsidRDefault="00CC1D72" w:rsidP="00FA25D1">
            <w:pPr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>Teaching and Learning Activities</w:t>
            </w:r>
          </w:p>
        </w:tc>
        <w:tc>
          <w:tcPr>
            <w:tcW w:w="1543" w:type="dxa"/>
            <w:shd w:val="clear" w:color="auto" w:fill="97F1E8"/>
          </w:tcPr>
          <w:p w:rsidR="00CC1D72" w:rsidRPr="00F64B39" w:rsidRDefault="00CC1D72" w:rsidP="00786AEA">
            <w:pPr>
              <w:rPr>
                <w:sz w:val="22"/>
              </w:rPr>
            </w:pPr>
            <w:r w:rsidRPr="00F64B39">
              <w:rPr>
                <w:b/>
                <w:sz w:val="22"/>
                <w:szCs w:val="20"/>
              </w:rPr>
              <w:t xml:space="preserve">Resources </w:t>
            </w:r>
            <w:r w:rsidR="00786AEA">
              <w:rPr>
                <w:b/>
                <w:sz w:val="22"/>
                <w:szCs w:val="20"/>
              </w:rPr>
              <w:t>&amp; R</w:t>
            </w:r>
            <w:r w:rsidRPr="00F64B39">
              <w:rPr>
                <w:b/>
                <w:sz w:val="22"/>
                <w:szCs w:val="20"/>
              </w:rPr>
              <w:t>eferences</w:t>
            </w:r>
          </w:p>
        </w:tc>
        <w:tc>
          <w:tcPr>
            <w:tcW w:w="1292" w:type="dxa"/>
            <w:shd w:val="clear" w:color="auto" w:fill="97F1E8"/>
          </w:tcPr>
          <w:p w:rsidR="00CC1D72" w:rsidRPr="00F64B39" w:rsidRDefault="00CC1D72" w:rsidP="00FA25D1">
            <w:pPr>
              <w:jc w:val="center"/>
              <w:rPr>
                <w:b/>
                <w:sz w:val="22"/>
                <w:szCs w:val="20"/>
              </w:rPr>
            </w:pPr>
            <w:r w:rsidRPr="00F64B39">
              <w:rPr>
                <w:b/>
                <w:sz w:val="22"/>
                <w:szCs w:val="20"/>
              </w:rPr>
              <w:t xml:space="preserve">Assessment </w:t>
            </w:r>
          </w:p>
          <w:p w:rsidR="00CC1D72" w:rsidRPr="00F64B39" w:rsidRDefault="00786AEA" w:rsidP="00786AEA">
            <w:pPr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Tasks</w:t>
            </w:r>
          </w:p>
        </w:tc>
      </w:tr>
      <w:tr w:rsidR="00413BBF" w:rsidRPr="00F64B39" w:rsidTr="00BE30FD">
        <w:trPr>
          <w:trHeight w:val="479"/>
        </w:trPr>
        <w:tc>
          <w:tcPr>
            <w:tcW w:w="851" w:type="dxa"/>
            <w:vMerge w:val="restart"/>
          </w:tcPr>
          <w:p w:rsidR="00413BBF" w:rsidRPr="00F64B39" w:rsidRDefault="00413BBF" w:rsidP="00FA25D1">
            <w:pPr>
              <w:jc w:val="center"/>
            </w:pPr>
            <w:r w:rsidRPr="00F64B39">
              <w:t>1</w:t>
            </w:r>
          </w:p>
        </w:tc>
        <w:tc>
          <w:tcPr>
            <w:tcW w:w="1559" w:type="dxa"/>
            <w:vMerge w:val="restart"/>
          </w:tcPr>
          <w:p w:rsidR="00413BBF" w:rsidRPr="00F64B39" w:rsidRDefault="00413BBF" w:rsidP="00FA25D1">
            <w:r w:rsidRPr="00F64B39">
              <w:rPr>
                <w:sz w:val="16"/>
                <w:szCs w:val="16"/>
              </w:rPr>
              <w:t>ACMNA266 – 10A</w:t>
            </w:r>
          </w:p>
        </w:tc>
        <w:tc>
          <w:tcPr>
            <w:tcW w:w="2126" w:type="dxa"/>
            <w:vMerge w:val="restart"/>
          </w:tcPr>
          <w:p w:rsidR="00413BBF" w:rsidRPr="00F64B39" w:rsidRDefault="0056074F" w:rsidP="00E840E6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Investigate the concept of a polynomial and apply the factor and remainder theorems to solve problems.</w:t>
            </w:r>
          </w:p>
        </w:tc>
        <w:tc>
          <w:tcPr>
            <w:tcW w:w="8222" w:type="dxa"/>
            <w:gridSpan w:val="3"/>
          </w:tcPr>
          <w:p w:rsidR="00413BBF" w:rsidRPr="00F64B39" w:rsidRDefault="00413BBF" w:rsidP="00FA25D1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>General:</w:t>
            </w:r>
          </w:p>
          <w:p w:rsidR="00413BBF" w:rsidRPr="00F64B39" w:rsidRDefault="00413BBF" w:rsidP="00FA25D1">
            <w:r w:rsidRPr="00F64B39">
              <w:rPr>
                <w:bCs/>
                <w:color w:val="000000"/>
                <w:sz w:val="16"/>
                <w:szCs w:val="16"/>
              </w:rPr>
              <w:t>START ON NEXT TOPIC</w:t>
            </w:r>
          </w:p>
        </w:tc>
        <w:tc>
          <w:tcPr>
            <w:tcW w:w="1543" w:type="dxa"/>
          </w:tcPr>
          <w:p w:rsidR="00413BBF" w:rsidRPr="00F64B39" w:rsidRDefault="00413BBF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vMerge w:val="restart"/>
            <w:vAlign w:val="bottom"/>
          </w:tcPr>
          <w:p w:rsidR="00200639" w:rsidRPr="00F64B39" w:rsidRDefault="00200639" w:rsidP="00200639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INV 3</w:t>
            </w:r>
          </w:p>
          <w:p w:rsidR="00413BBF" w:rsidRPr="00F64B39" w:rsidRDefault="00200639" w:rsidP="0020063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16"/>
              </w:rPr>
              <w:t>Division of Polynomials</w:t>
            </w:r>
          </w:p>
        </w:tc>
      </w:tr>
      <w:tr w:rsidR="00413BBF" w:rsidRPr="00F64B39" w:rsidTr="00BE30FD">
        <w:trPr>
          <w:trHeight w:val="557"/>
        </w:trPr>
        <w:tc>
          <w:tcPr>
            <w:tcW w:w="851" w:type="dxa"/>
            <w:vMerge/>
          </w:tcPr>
          <w:p w:rsidR="00413BBF" w:rsidRPr="00F64B39" w:rsidRDefault="00413BBF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413BBF" w:rsidRPr="00F64B39" w:rsidRDefault="00413BBF" w:rsidP="00FA25D1"/>
        </w:tc>
        <w:tc>
          <w:tcPr>
            <w:tcW w:w="2126" w:type="dxa"/>
            <w:vMerge/>
          </w:tcPr>
          <w:p w:rsidR="00413BBF" w:rsidRPr="00F64B39" w:rsidRDefault="00413BBF" w:rsidP="00413BBF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  <w:gridSpan w:val="3"/>
          </w:tcPr>
          <w:p w:rsidR="00413BBF" w:rsidRPr="00F64B39" w:rsidRDefault="00413BBF" w:rsidP="007B7EF9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 xml:space="preserve">Extension: Polynomials </w:t>
            </w:r>
          </w:p>
          <w:p w:rsidR="00413BBF" w:rsidRPr="00F64B39" w:rsidRDefault="00413BBF" w:rsidP="00E840E6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Apply the factor and remainder theorems to solve problems</w:t>
            </w:r>
          </w:p>
        </w:tc>
        <w:tc>
          <w:tcPr>
            <w:tcW w:w="1543" w:type="dxa"/>
          </w:tcPr>
          <w:p w:rsidR="00413BBF" w:rsidRPr="00F64B39" w:rsidRDefault="00413BBF" w:rsidP="007B7EF9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413BBF" w:rsidRPr="00F64B39" w:rsidRDefault="00413BBF" w:rsidP="00786AEA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7.3</w:t>
            </w:r>
          </w:p>
        </w:tc>
        <w:tc>
          <w:tcPr>
            <w:tcW w:w="1292" w:type="dxa"/>
            <w:vMerge/>
          </w:tcPr>
          <w:p w:rsidR="00413BBF" w:rsidRPr="00F64B39" w:rsidRDefault="00413BBF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413BBF" w:rsidRPr="00F64B39" w:rsidTr="00200639">
        <w:trPr>
          <w:trHeight w:val="730"/>
        </w:trPr>
        <w:tc>
          <w:tcPr>
            <w:tcW w:w="851" w:type="dxa"/>
            <w:vMerge w:val="restart"/>
          </w:tcPr>
          <w:p w:rsidR="00413BBF" w:rsidRPr="00F64B39" w:rsidRDefault="00413BBF" w:rsidP="00FA25D1">
            <w:pPr>
              <w:jc w:val="center"/>
            </w:pPr>
            <w:r w:rsidRPr="00F64B39">
              <w:t>2</w:t>
            </w:r>
            <w:r w:rsidR="00200639">
              <w:t>-3</w:t>
            </w:r>
          </w:p>
        </w:tc>
        <w:tc>
          <w:tcPr>
            <w:tcW w:w="1559" w:type="dxa"/>
            <w:vMerge w:val="restart"/>
          </w:tcPr>
          <w:p w:rsidR="00413BBF" w:rsidRPr="00F64B39" w:rsidRDefault="00413BBF" w:rsidP="007B7EF9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ACMSP246 - 10</w:t>
            </w:r>
          </w:p>
          <w:p w:rsidR="00413BBF" w:rsidRPr="00F64B39" w:rsidRDefault="00413BBF" w:rsidP="007B7EF9">
            <w:r w:rsidRPr="00F64B39">
              <w:rPr>
                <w:sz w:val="16"/>
                <w:szCs w:val="16"/>
              </w:rPr>
              <w:t>ACMSP247 - 10</w:t>
            </w:r>
          </w:p>
        </w:tc>
        <w:tc>
          <w:tcPr>
            <w:tcW w:w="2126" w:type="dxa"/>
            <w:vMerge w:val="restart"/>
          </w:tcPr>
          <w:p w:rsidR="00413BBF" w:rsidRPr="00F64B39" w:rsidRDefault="001C5018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Describe the results of two- and three-step chance experiments both with and without replacements, assign probabilities to outcomes and determine probabilities of events.</w:t>
            </w:r>
          </w:p>
          <w:p w:rsidR="001C5018" w:rsidRPr="00F64B39" w:rsidRDefault="001C5018" w:rsidP="00FA25D1">
            <w:pPr>
              <w:rPr>
                <w:sz w:val="12"/>
                <w:szCs w:val="20"/>
              </w:rPr>
            </w:pPr>
            <w:r w:rsidRPr="00F64B39">
              <w:rPr>
                <w:sz w:val="16"/>
                <w:szCs w:val="20"/>
              </w:rPr>
              <w:t>Use the language of ‘if … then’, ‘of’, ‘knowing that’ to investigate conditional statements and identify common mistakes in such language.</w:t>
            </w:r>
          </w:p>
        </w:tc>
        <w:tc>
          <w:tcPr>
            <w:tcW w:w="8222" w:type="dxa"/>
            <w:gridSpan w:val="3"/>
          </w:tcPr>
          <w:p w:rsidR="00413BBF" w:rsidRPr="00F64B39" w:rsidRDefault="00413BBF" w:rsidP="00680BBD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Prior Knowledge: Probability</w:t>
            </w:r>
          </w:p>
          <w:p w:rsidR="00413BBF" w:rsidRPr="00F64B39" w:rsidRDefault="00413BBF" w:rsidP="00680BBD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Determine the P(e)</w:t>
            </w:r>
          </w:p>
          <w:p w:rsidR="00413BBF" w:rsidRPr="00F64B39" w:rsidRDefault="00413BBF" w:rsidP="00680BBD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Complementary Events P(A’)=1-P(A)</w:t>
            </w:r>
          </w:p>
          <w:p w:rsidR="00413BBF" w:rsidRPr="00F64B39" w:rsidRDefault="00413BBF" w:rsidP="00680BBD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 xml:space="preserve">Relative </w:t>
            </w: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Frequencey</w:t>
            </w:r>
            <w:proofErr w:type="spellEnd"/>
          </w:p>
          <w:p w:rsidR="00413BBF" w:rsidRPr="00F64B39" w:rsidRDefault="00413BBF" w:rsidP="00680BBD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Venn and Tree Diagrams, Two Way Tables</w:t>
            </w:r>
          </w:p>
        </w:tc>
        <w:tc>
          <w:tcPr>
            <w:tcW w:w="1543" w:type="dxa"/>
          </w:tcPr>
          <w:p w:rsidR="00413BBF" w:rsidRPr="00F64B39" w:rsidRDefault="00413BBF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vMerge w:val="restart"/>
            <w:vAlign w:val="bottom"/>
          </w:tcPr>
          <w:p w:rsidR="00413BBF" w:rsidRPr="00F64B39" w:rsidRDefault="00A47833" w:rsidP="0020063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Test </w:t>
            </w:r>
            <w:r w:rsidR="00C2622D">
              <w:rPr>
                <w:b/>
                <w:sz w:val="16"/>
                <w:szCs w:val="16"/>
              </w:rPr>
              <w:t>6</w:t>
            </w:r>
          </w:p>
          <w:p w:rsidR="00413BBF" w:rsidRPr="00F64B39" w:rsidRDefault="00413BBF" w:rsidP="00200639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Probability</w:t>
            </w:r>
          </w:p>
        </w:tc>
      </w:tr>
      <w:tr w:rsidR="00413BBF" w:rsidRPr="00F64B39" w:rsidTr="00786AEA">
        <w:trPr>
          <w:trHeight w:val="730"/>
        </w:trPr>
        <w:tc>
          <w:tcPr>
            <w:tcW w:w="851" w:type="dxa"/>
            <w:vMerge/>
          </w:tcPr>
          <w:p w:rsidR="00413BBF" w:rsidRPr="00F64B39" w:rsidRDefault="00413BBF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413BBF" w:rsidRPr="00F64B39" w:rsidRDefault="00413BBF" w:rsidP="00FA25D1"/>
        </w:tc>
        <w:tc>
          <w:tcPr>
            <w:tcW w:w="2126" w:type="dxa"/>
            <w:vMerge/>
          </w:tcPr>
          <w:p w:rsidR="00413BBF" w:rsidRPr="00F64B39" w:rsidRDefault="00413BBF" w:rsidP="00413BBF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222" w:type="dxa"/>
            <w:gridSpan w:val="3"/>
          </w:tcPr>
          <w:p w:rsidR="00413BBF" w:rsidRPr="00F64B39" w:rsidRDefault="00413BBF" w:rsidP="006C14F4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 xml:space="preserve">General: </w:t>
            </w:r>
            <w:r w:rsidRPr="00F64B39">
              <w:rPr>
                <w:b/>
                <w:sz w:val="16"/>
                <w:szCs w:val="16"/>
              </w:rPr>
              <w:t>Probability</w:t>
            </w:r>
          </w:p>
          <w:p w:rsidR="00413BBF" w:rsidRPr="00F64B39" w:rsidRDefault="00413BBF" w:rsidP="00680BBD">
            <w:pPr>
              <w:numPr>
                <w:ilvl w:val="0"/>
                <w:numId w:val="9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Mutually exclusive events</w:t>
            </w:r>
          </w:p>
          <w:p w:rsidR="00413BBF" w:rsidRPr="00F64B39" w:rsidRDefault="00413BBF" w:rsidP="00680BBD">
            <w:pPr>
              <w:numPr>
                <w:ilvl w:val="0"/>
                <w:numId w:val="9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Probability tree diagrams</w:t>
            </w:r>
          </w:p>
          <w:p w:rsidR="00413BBF" w:rsidRPr="00F64B39" w:rsidRDefault="00413BBF" w:rsidP="00680BBD">
            <w:pPr>
              <w:numPr>
                <w:ilvl w:val="0"/>
                <w:numId w:val="9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Conditional Probability </w:t>
            </w:r>
          </w:p>
          <w:p w:rsidR="00413BBF" w:rsidRPr="00F64B39" w:rsidRDefault="00413BBF" w:rsidP="00680BBD">
            <w:pPr>
              <w:numPr>
                <w:ilvl w:val="0"/>
                <w:numId w:val="9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Dependent and Independent events</w:t>
            </w:r>
          </w:p>
        </w:tc>
        <w:tc>
          <w:tcPr>
            <w:tcW w:w="1543" w:type="dxa"/>
          </w:tcPr>
          <w:p w:rsidR="00413BBF" w:rsidRPr="00F64B39" w:rsidRDefault="00413BBF" w:rsidP="007B7EF9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413BBF" w:rsidRPr="00F64B39" w:rsidRDefault="00413BBF" w:rsidP="007B7EF9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6</w:t>
            </w:r>
          </w:p>
          <w:p w:rsidR="00413BBF" w:rsidRPr="00F64B39" w:rsidRDefault="00413BBF" w:rsidP="007B7EF9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Pearson SB10-A</w:t>
            </w:r>
          </w:p>
          <w:p w:rsidR="00413BBF" w:rsidRPr="00F64B39" w:rsidRDefault="00413BBF" w:rsidP="007B7EF9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Ch</w:t>
            </w:r>
            <w:proofErr w:type="spellEnd"/>
            <w:r w:rsidRPr="00F64B39">
              <w:rPr>
                <w:rFonts w:ascii="Times New Roman" w:hAnsi="Times New Roman"/>
                <w:sz w:val="16"/>
                <w:szCs w:val="16"/>
              </w:rPr>
              <w:t xml:space="preserve"> 11</w:t>
            </w:r>
          </w:p>
        </w:tc>
        <w:tc>
          <w:tcPr>
            <w:tcW w:w="1292" w:type="dxa"/>
            <w:vMerge/>
          </w:tcPr>
          <w:p w:rsidR="00413BBF" w:rsidRPr="00F64B39" w:rsidRDefault="00413BBF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BE30FD">
        <w:trPr>
          <w:trHeight w:val="730"/>
        </w:trPr>
        <w:tc>
          <w:tcPr>
            <w:tcW w:w="851" w:type="dxa"/>
            <w:vMerge w:val="restart"/>
          </w:tcPr>
          <w:p w:rsidR="00BE30FD" w:rsidRPr="00F64B39" w:rsidRDefault="00BE30FD" w:rsidP="00BE30FD">
            <w:pPr>
              <w:jc w:val="center"/>
            </w:pPr>
            <w:r>
              <w:t>4</w:t>
            </w:r>
            <w:r w:rsidRPr="00F64B39">
              <w:t>-</w:t>
            </w:r>
            <w:r>
              <w:t>5</w:t>
            </w:r>
          </w:p>
        </w:tc>
        <w:tc>
          <w:tcPr>
            <w:tcW w:w="1559" w:type="dxa"/>
            <w:vMerge w:val="restart"/>
          </w:tcPr>
          <w:p w:rsidR="00BE30FD" w:rsidRPr="00F64B39" w:rsidRDefault="00BE30FD" w:rsidP="00BE30FD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ACMMG243 - 10</w:t>
            </w:r>
          </w:p>
          <w:p w:rsidR="00BE30FD" w:rsidRPr="00F64B39" w:rsidRDefault="00BE30FD" w:rsidP="00BE30FD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AMMMG244 – 10</w:t>
            </w:r>
          </w:p>
          <w:p w:rsidR="00BE30FD" w:rsidRPr="00F64B39" w:rsidRDefault="00BE30FD" w:rsidP="00BE30FD">
            <w:r w:rsidRPr="00F64B39">
              <w:rPr>
                <w:sz w:val="16"/>
                <w:szCs w:val="16"/>
              </w:rPr>
              <w:t>ACMMG272 – 10A</w:t>
            </w:r>
          </w:p>
        </w:tc>
        <w:tc>
          <w:tcPr>
            <w:tcW w:w="2126" w:type="dxa"/>
            <w:vMerge w:val="restart"/>
          </w:tcPr>
          <w:p w:rsidR="00BE30FD" w:rsidRPr="00F64B39" w:rsidRDefault="00BE30FD" w:rsidP="00BE30FD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Formulate proofs involving congruent triangles and angle properties.</w:t>
            </w:r>
          </w:p>
          <w:p w:rsidR="00BE30FD" w:rsidRPr="00F64B39" w:rsidRDefault="00BE30FD" w:rsidP="00BE30FD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Apply logical reasoning, including the use of congruence and similarity, to proofs and numerical exercises involving plane shapes.</w:t>
            </w:r>
          </w:p>
          <w:p w:rsidR="00BE30FD" w:rsidRPr="00F64B39" w:rsidRDefault="00BE30FD" w:rsidP="00BE30FD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Prove and apply angle and chord properties of circles.</w:t>
            </w:r>
          </w:p>
        </w:tc>
        <w:tc>
          <w:tcPr>
            <w:tcW w:w="8222" w:type="dxa"/>
            <w:gridSpan w:val="3"/>
          </w:tcPr>
          <w:p w:rsidR="00BE30FD" w:rsidRPr="00F64B39" w:rsidRDefault="00BE30FD" w:rsidP="00BE30FD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Prior Knowledge: Measurement and Geometry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Congruent and Similar Triangles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Transformations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Angles in a triangle</w:t>
            </w:r>
            <w:r w:rsidR="00031E7A">
              <w:rPr>
                <w:sz w:val="16"/>
                <w:szCs w:val="16"/>
              </w:rPr>
              <w:t xml:space="preserve">, </w:t>
            </w:r>
            <w:r w:rsidR="00031E7A" w:rsidRPr="00F64B39">
              <w:rPr>
                <w:sz w:val="16"/>
                <w:szCs w:val="16"/>
              </w:rPr>
              <w:t>Angles about a point</w:t>
            </w:r>
          </w:p>
          <w:p w:rsidR="00BE30FD" w:rsidRPr="00031E7A" w:rsidRDefault="00BE30FD" w:rsidP="00031E7A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Parallel Lines</w:t>
            </w:r>
          </w:p>
        </w:tc>
        <w:tc>
          <w:tcPr>
            <w:tcW w:w="1543" w:type="dxa"/>
          </w:tcPr>
          <w:p w:rsidR="00BE30FD" w:rsidRPr="00F64B39" w:rsidRDefault="00BE30FD" w:rsidP="00BE30FD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MFWA 3</w:t>
            </w:r>
          </w:p>
          <w:p w:rsidR="00BE30FD" w:rsidRPr="00F64B39" w:rsidRDefault="00BE30FD" w:rsidP="00BE30FD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Ch</w:t>
            </w:r>
            <w:proofErr w:type="spellEnd"/>
            <w:r w:rsidRPr="00F64B39">
              <w:rPr>
                <w:rFonts w:ascii="Times New Roman" w:hAnsi="Times New Roman"/>
                <w:sz w:val="16"/>
                <w:szCs w:val="16"/>
              </w:rPr>
              <w:t xml:space="preserve"> 4 Ex 4E – 4H</w:t>
            </w:r>
          </w:p>
          <w:p w:rsidR="00BE30FD" w:rsidRPr="00F64B39" w:rsidRDefault="00BE30FD" w:rsidP="00BE30FD">
            <w:pPr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vMerge w:val="restart"/>
            <w:vAlign w:val="bottom"/>
          </w:tcPr>
          <w:p w:rsidR="00BE30FD" w:rsidRPr="00F64B39" w:rsidRDefault="00BE30FD" w:rsidP="00BE30F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INV 4</w:t>
            </w:r>
          </w:p>
          <w:p w:rsidR="00BE30FD" w:rsidRPr="00F64B39" w:rsidRDefault="00BE30FD" w:rsidP="00BE30FD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16"/>
                <w:szCs w:val="16"/>
              </w:rPr>
              <w:t>Similarity, Congruence and Circle Geometry</w:t>
            </w:r>
          </w:p>
        </w:tc>
      </w:tr>
      <w:tr w:rsidR="00BE30FD" w:rsidRPr="00F64B39" w:rsidTr="00786AEA">
        <w:trPr>
          <w:trHeight w:val="730"/>
        </w:trPr>
        <w:tc>
          <w:tcPr>
            <w:tcW w:w="851" w:type="dxa"/>
            <w:vMerge/>
          </w:tcPr>
          <w:p w:rsidR="00BE30FD" w:rsidRPr="00F64B39" w:rsidRDefault="00BE30FD" w:rsidP="00BE30FD">
            <w:pPr>
              <w:jc w:val="center"/>
            </w:pPr>
          </w:p>
        </w:tc>
        <w:tc>
          <w:tcPr>
            <w:tcW w:w="1559" w:type="dxa"/>
            <w:vMerge/>
          </w:tcPr>
          <w:p w:rsidR="00BE30FD" w:rsidRPr="00F64B39" w:rsidRDefault="00BE30FD" w:rsidP="00BE30FD"/>
        </w:tc>
        <w:tc>
          <w:tcPr>
            <w:tcW w:w="2126" w:type="dxa"/>
            <w:vMerge/>
          </w:tcPr>
          <w:p w:rsidR="00BE30FD" w:rsidRPr="00F64B39" w:rsidRDefault="00BE30FD" w:rsidP="00BE30FD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  <w:gridSpan w:val="3"/>
          </w:tcPr>
          <w:p w:rsidR="00BE30FD" w:rsidRPr="00F64B39" w:rsidRDefault="00BE30FD" w:rsidP="00BE30FD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 xml:space="preserve">General: </w:t>
            </w:r>
            <w:r w:rsidRPr="00F64B39">
              <w:rPr>
                <w:b/>
                <w:sz w:val="16"/>
                <w:szCs w:val="16"/>
              </w:rPr>
              <w:t>Proofs Involving Quadrilaterals and others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Proving congruence and similarity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Proofs of congruent triangles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Proofs of similar triangles</w:t>
            </w:r>
          </w:p>
          <w:p w:rsidR="00BE30FD" w:rsidRPr="000A0317" w:rsidRDefault="00BE30FD" w:rsidP="00BE30FD">
            <w:pPr>
              <w:numPr>
                <w:ilvl w:val="0"/>
                <w:numId w:val="26"/>
              </w:numPr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Geometric properties of special quadrilaterals.</w:t>
            </w:r>
          </w:p>
        </w:tc>
        <w:tc>
          <w:tcPr>
            <w:tcW w:w="1543" w:type="dxa"/>
          </w:tcPr>
          <w:p w:rsidR="00BE30FD" w:rsidRPr="00F64B39" w:rsidRDefault="00BE30FD" w:rsidP="00BE30FD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BE30FD" w:rsidRPr="00F64B39" w:rsidRDefault="00BE30FD" w:rsidP="00BE30FD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8</w:t>
            </w:r>
          </w:p>
          <w:p w:rsidR="00BE30FD" w:rsidRPr="00F64B39" w:rsidRDefault="00BE30FD" w:rsidP="00BE30FD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Pearson SB10-A</w:t>
            </w:r>
          </w:p>
          <w:p w:rsidR="00BE30FD" w:rsidRPr="00BE30FD" w:rsidRDefault="00BE30FD" w:rsidP="00BE30FD">
            <w:pPr>
              <w:jc w:val="center"/>
              <w:rPr>
                <w:sz w:val="16"/>
                <w:szCs w:val="16"/>
              </w:rPr>
            </w:pPr>
            <w:proofErr w:type="spellStart"/>
            <w:r w:rsidRPr="00F64B39">
              <w:rPr>
                <w:sz w:val="16"/>
                <w:szCs w:val="16"/>
              </w:rPr>
              <w:t>Ch</w:t>
            </w:r>
            <w:proofErr w:type="spellEnd"/>
            <w:r w:rsidRPr="00F64B39">
              <w:rPr>
                <w:sz w:val="16"/>
                <w:szCs w:val="16"/>
              </w:rPr>
              <w:t xml:space="preserve"> 8.1-8.5</w:t>
            </w:r>
          </w:p>
        </w:tc>
        <w:tc>
          <w:tcPr>
            <w:tcW w:w="1292" w:type="dxa"/>
            <w:vMerge/>
          </w:tcPr>
          <w:p w:rsidR="00BE30FD" w:rsidRPr="00F64B39" w:rsidRDefault="00BE30FD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786AEA">
        <w:trPr>
          <w:trHeight w:val="730"/>
        </w:trPr>
        <w:tc>
          <w:tcPr>
            <w:tcW w:w="851" w:type="dxa"/>
            <w:vMerge/>
          </w:tcPr>
          <w:p w:rsidR="00BE30FD" w:rsidRPr="00F64B39" w:rsidRDefault="00BE30FD" w:rsidP="00BE30FD">
            <w:pPr>
              <w:jc w:val="center"/>
            </w:pPr>
          </w:p>
        </w:tc>
        <w:tc>
          <w:tcPr>
            <w:tcW w:w="1559" w:type="dxa"/>
            <w:vMerge/>
          </w:tcPr>
          <w:p w:rsidR="00BE30FD" w:rsidRPr="00F64B39" w:rsidRDefault="00BE30FD" w:rsidP="00BE30FD"/>
        </w:tc>
        <w:tc>
          <w:tcPr>
            <w:tcW w:w="2126" w:type="dxa"/>
            <w:vMerge/>
          </w:tcPr>
          <w:p w:rsidR="00BE30FD" w:rsidRPr="00F64B39" w:rsidRDefault="00BE30FD" w:rsidP="00BE30FD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  <w:gridSpan w:val="3"/>
          </w:tcPr>
          <w:p w:rsidR="00BE30FD" w:rsidRPr="00F64B39" w:rsidRDefault="00BE30FD" w:rsidP="00BE30FD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Extension: Circle Geometry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Definition of circle: locus of points on a plane that are equidistant from a given point called the centre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Introduce the definition of a circle </w:t>
            </w:r>
            <w:proofErr w:type="spellStart"/>
            <w:r w:rsidRPr="00F64B39">
              <w:rPr>
                <w:sz w:val="16"/>
                <w:szCs w:val="16"/>
              </w:rPr>
              <w:t>ie</w:t>
            </w:r>
            <w:proofErr w:type="spellEnd"/>
            <w:r w:rsidRPr="00F64B39">
              <w:rPr>
                <w:sz w:val="16"/>
                <w:szCs w:val="16"/>
              </w:rPr>
              <w:t xml:space="preserve"> (x-h)2 + (y-k)2 = r2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Use the equation of the circle to graph simple examples, where the radius is a perfect square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Use graphic calculator to graph circle equations 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Circle Definitions: vocabulary: diameter, radius, pi, chord, circumference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Circumference and arc length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Angles in a circle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Exploring chords and tangents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Exploring circle properties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Develop proofs of angle properties of circles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Define a chord and examine its properties</w:t>
            </w:r>
          </w:p>
          <w:p w:rsidR="00BE30FD" w:rsidRPr="00F64B39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Develop proofs involving the chord properties of circles</w:t>
            </w:r>
          </w:p>
          <w:p w:rsidR="00BE30FD" w:rsidRPr="000A0317" w:rsidRDefault="00BE30FD" w:rsidP="00BE30FD">
            <w:pPr>
              <w:numPr>
                <w:ilvl w:val="0"/>
                <w:numId w:val="26"/>
              </w:numPr>
              <w:tabs>
                <w:tab w:val="clear" w:pos="340"/>
                <w:tab w:val="left" w:pos="341"/>
              </w:tabs>
              <w:ind w:left="360" w:hanging="360"/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Explain theorem of intersecting chords</w:t>
            </w:r>
          </w:p>
        </w:tc>
        <w:tc>
          <w:tcPr>
            <w:tcW w:w="1543" w:type="dxa"/>
          </w:tcPr>
          <w:p w:rsidR="00BE30FD" w:rsidRPr="00F64B39" w:rsidRDefault="00BE30FD" w:rsidP="00BE30FD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MFWA 3</w:t>
            </w:r>
          </w:p>
          <w:p w:rsidR="00BE30FD" w:rsidRPr="00031E7A" w:rsidRDefault="00031E7A" w:rsidP="00031E7A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Ch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13</w:t>
            </w:r>
          </w:p>
        </w:tc>
        <w:tc>
          <w:tcPr>
            <w:tcW w:w="1292" w:type="dxa"/>
            <w:vMerge/>
          </w:tcPr>
          <w:p w:rsidR="00BE30FD" w:rsidRPr="00F64B39" w:rsidRDefault="00BE30FD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200639">
        <w:trPr>
          <w:trHeight w:val="730"/>
        </w:trPr>
        <w:tc>
          <w:tcPr>
            <w:tcW w:w="851" w:type="dxa"/>
            <w:vMerge w:val="restart"/>
          </w:tcPr>
          <w:p w:rsidR="00BE30FD" w:rsidRPr="00F64B39" w:rsidRDefault="00BE30FD" w:rsidP="00BE30FD">
            <w:pPr>
              <w:jc w:val="center"/>
            </w:pPr>
            <w:r>
              <w:lastRenderedPageBreak/>
              <w:t>6</w:t>
            </w:r>
            <w:r w:rsidRPr="00F64B39">
              <w:t>-</w:t>
            </w:r>
            <w:r>
              <w:t>8</w:t>
            </w:r>
          </w:p>
        </w:tc>
        <w:tc>
          <w:tcPr>
            <w:tcW w:w="1559" w:type="dxa"/>
            <w:vMerge w:val="restart"/>
          </w:tcPr>
          <w:p w:rsidR="00BE30FD" w:rsidRPr="00F64B39" w:rsidRDefault="00BE30FD" w:rsidP="007B7EF9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ACMSP247 – 10</w:t>
            </w:r>
          </w:p>
          <w:p w:rsidR="00BE30FD" w:rsidRPr="00F64B39" w:rsidRDefault="00BE30FD" w:rsidP="007B7EF9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ACMSP248 – 10</w:t>
            </w:r>
          </w:p>
          <w:p w:rsidR="00BE30FD" w:rsidRPr="00F64B39" w:rsidRDefault="00BE30FD" w:rsidP="007B7EF9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ACMSP250 – 10</w:t>
            </w:r>
          </w:p>
          <w:p w:rsidR="00BE30FD" w:rsidRPr="00F64B39" w:rsidRDefault="00BE30FD" w:rsidP="007B7EF9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ACMSP251 - 10</w:t>
            </w:r>
          </w:p>
          <w:p w:rsidR="00BE30FD" w:rsidRPr="00F64B39" w:rsidRDefault="00BE30FD" w:rsidP="007B7EF9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ACMSP252 - 10 </w:t>
            </w:r>
          </w:p>
          <w:p w:rsidR="00BE30FD" w:rsidRPr="00F64B39" w:rsidRDefault="00BE30FD" w:rsidP="007B7EF9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ACMSP253 - 10</w:t>
            </w:r>
          </w:p>
          <w:p w:rsidR="00BE30FD" w:rsidRPr="00F64B39" w:rsidRDefault="00BE30FD" w:rsidP="007B7EF9">
            <w:p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ACMSP278 – 10A</w:t>
            </w:r>
          </w:p>
          <w:p w:rsidR="00BE30FD" w:rsidRPr="00F64B39" w:rsidRDefault="00BE30FD" w:rsidP="007B7EF9">
            <w:r w:rsidRPr="00F64B39">
              <w:rPr>
                <w:sz w:val="16"/>
                <w:szCs w:val="16"/>
              </w:rPr>
              <w:t>ACMSP279 – 10A</w:t>
            </w:r>
          </w:p>
        </w:tc>
        <w:tc>
          <w:tcPr>
            <w:tcW w:w="2126" w:type="dxa"/>
            <w:vMerge w:val="restart"/>
          </w:tcPr>
          <w:p w:rsidR="00BE30FD" w:rsidRPr="00F64B39" w:rsidRDefault="00BE30FD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 xml:space="preserve">Determine </w:t>
            </w:r>
            <w:proofErr w:type="spellStart"/>
            <w:r w:rsidRPr="00F64B39">
              <w:rPr>
                <w:sz w:val="16"/>
                <w:szCs w:val="20"/>
              </w:rPr>
              <w:t>quantiles</w:t>
            </w:r>
            <w:proofErr w:type="spellEnd"/>
            <w:r w:rsidRPr="00F64B39">
              <w:rPr>
                <w:sz w:val="16"/>
                <w:szCs w:val="20"/>
              </w:rPr>
              <w:t xml:space="preserve"> and interquartile range.</w:t>
            </w:r>
          </w:p>
          <w:p w:rsidR="00BE30FD" w:rsidRPr="00F64B39" w:rsidRDefault="00BE30FD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Construct and interpret box plots and use them to compare data sets.</w:t>
            </w:r>
          </w:p>
          <w:p w:rsidR="00BE30FD" w:rsidRPr="00F64B39" w:rsidRDefault="00BE30FD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Compare shapes of box plots to corresponding histograms and dot plots.</w:t>
            </w:r>
          </w:p>
          <w:p w:rsidR="00BE30FD" w:rsidRPr="00F64B39" w:rsidRDefault="00BE30FD" w:rsidP="007A5A95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Use scatter plots to investigate and comment on relationships between two numerical values and where appropriate use a straight line to describe the relationship.</w:t>
            </w:r>
          </w:p>
          <w:p w:rsidR="00BE30FD" w:rsidRPr="00F64B39" w:rsidRDefault="00BE30FD" w:rsidP="007A5A95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Investigate and describe bivariate numerical data where the independent variable is time.</w:t>
            </w:r>
          </w:p>
          <w:p w:rsidR="00BE30FD" w:rsidRPr="00F64B39" w:rsidRDefault="00BE30FD" w:rsidP="007A5A95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Calculate and interpret the mean and standard deviation of data and use these to compare data sets.</w:t>
            </w:r>
          </w:p>
          <w:p w:rsidR="00BE30FD" w:rsidRPr="00F64B39" w:rsidRDefault="00BE30FD" w:rsidP="007A5A95">
            <w:pPr>
              <w:rPr>
                <w:sz w:val="16"/>
                <w:szCs w:val="20"/>
              </w:rPr>
            </w:pPr>
          </w:p>
        </w:tc>
        <w:tc>
          <w:tcPr>
            <w:tcW w:w="8222" w:type="dxa"/>
            <w:gridSpan w:val="3"/>
          </w:tcPr>
          <w:p w:rsidR="00BE30FD" w:rsidRPr="00F64B39" w:rsidRDefault="00BE30FD" w:rsidP="00680BBD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 xml:space="preserve">Prior Knowledge: </w:t>
            </w:r>
            <w:r w:rsidRPr="00F64B39">
              <w:rPr>
                <w:b/>
                <w:bCs/>
                <w:color w:val="000000"/>
                <w:sz w:val="16"/>
                <w:szCs w:val="16"/>
              </w:rPr>
              <w:t>Univariate Data</w:t>
            </w:r>
          </w:p>
          <w:p w:rsidR="00BE30FD" w:rsidRPr="00F64B39" w:rsidRDefault="00BE30FD" w:rsidP="00680BBD">
            <w:pPr>
              <w:numPr>
                <w:ilvl w:val="0"/>
                <w:numId w:val="9"/>
              </w:numPr>
              <w:rPr>
                <w:bCs/>
                <w:color w:val="000000"/>
                <w:sz w:val="16"/>
                <w:szCs w:val="16"/>
              </w:rPr>
            </w:pPr>
            <w:r w:rsidRPr="00F64B39">
              <w:rPr>
                <w:bCs/>
                <w:color w:val="000000"/>
                <w:sz w:val="16"/>
                <w:szCs w:val="16"/>
              </w:rPr>
              <w:t>Categorical and numerical data: interpret and display</w:t>
            </w:r>
          </w:p>
          <w:p w:rsidR="00BE30FD" w:rsidRPr="00F64B39" w:rsidRDefault="00BE30FD" w:rsidP="00680BBD">
            <w:pPr>
              <w:numPr>
                <w:ilvl w:val="0"/>
                <w:numId w:val="9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Grouped Data</w:t>
            </w:r>
          </w:p>
          <w:p w:rsidR="00BE30FD" w:rsidRPr="00F64B39" w:rsidRDefault="00BE30FD" w:rsidP="00680BB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Measures of central tendency: </w:t>
            </w:r>
            <w:r w:rsidRPr="00F64B39">
              <w:rPr>
                <w:rFonts w:ascii="Times New Roman" w:hAnsi="Times New Roman"/>
                <w:sz w:val="16"/>
                <w:szCs w:val="16"/>
              </w:rPr>
              <w:t>Mean, Median, Mode</w:t>
            </w:r>
          </w:p>
          <w:p w:rsidR="00BE30FD" w:rsidRPr="00F64B39" w:rsidRDefault="00BE30FD" w:rsidP="00680BB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Interpreting graphs: skew</w:t>
            </w:r>
          </w:p>
          <w:p w:rsidR="00BE30FD" w:rsidRPr="00F64B39" w:rsidRDefault="00BE30FD" w:rsidP="00680BB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 Histograms, including back to back, side by side</w:t>
            </w:r>
          </w:p>
          <w:p w:rsidR="00BE30FD" w:rsidRPr="00F64B39" w:rsidRDefault="00BE30FD" w:rsidP="00680BB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</w:p>
          <w:p w:rsidR="00BE30FD" w:rsidRPr="00F64B39" w:rsidRDefault="00BE30FD" w:rsidP="00FA25D1"/>
        </w:tc>
        <w:tc>
          <w:tcPr>
            <w:tcW w:w="1543" w:type="dxa"/>
          </w:tcPr>
          <w:p w:rsidR="00BE30FD" w:rsidRPr="00F64B39" w:rsidRDefault="00BE30FD" w:rsidP="00693D40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MFWA 3</w:t>
            </w:r>
          </w:p>
          <w:p w:rsidR="00BE30FD" w:rsidRPr="00F64B39" w:rsidRDefault="00BE30FD" w:rsidP="00693D40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64B39">
              <w:rPr>
                <w:rFonts w:ascii="Times New Roman" w:hAnsi="Times New Roman"/>
                <w:sz w:val="16"/>
                <w:szCs w:val="16"/>
              </w:rPr>
              <w:t>Ch</w:t>
            </w:r>
            <w:proofErr w:type="spellEnd"/>
            <w:r w:rsidRPr="00F64B39">
              <w:rPr>
                <w:rFonts w:ascii="Times New Roman" w:hAnsi="Times New Roman"/>
                <w:sz w:val="16"/>
                <w:szCs w:val="16"/>
              </w:rPr>
              <w:t xml:space="preserve"> 10 Ex 10A – 10K</w:t>
            </w:r>
          </w:p>
          <w:p w:rsidR="00BE30FD" w:rsidRPr="00F64B39" w:rsidRDefault="00BE30FD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vMerge w:val="restart"/>
            <w:vAlign w:val="bottom"/>
          </w:tcPr>
          <w:p w:rsidR="00BE30FD" w:rsidRPr="00F64B39" w:rsidRDefault="00BE30FD" w:rsidP="00200639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 xml:space="preserve">TEST </w:t>
            </w:r>
            <w:r w:rsidR="00C2622D">
              <w:rPr>
                <w:b/>
                <w:sz w:val="16"/>
                <w:szCs w:val="16"/>
              </w:rPr>
              <w:t>7</w:t>
            </w:r>
          </w:p>
          <w:p w:rsidR="00BE30FD" w:rsidRPr="00F64B39" w:rsidRDefault="00BE30FD" w:rsidP="00200639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Univariate and</w:t>
            </w:r>
          </w:p>
          <w:p w:rsidR="00BE30FD" w:rsidRPr="00F64B39" w:rsidRDefault="00BE30FD" w:rsidP="00200639">
            <w:pPr>
              <w:jc w:val="center"/>
              <w:rPr>
                <w:b/>
                <w:sz w:val="20"/>
                <w:szCs w:val="20"/>
              </w:rPr>
            </w:pPr>
            <w:r w:rsidRPr="00F64B39">
              <w:rPr>
                <w:b/>
                <w:sz w:val="16"/>
                <w:szCs w:val="16"/>
              </w:rPr>
              <w:t>Bivariate Data</w:t>
            </w:r>
          </w:p>
        </w:tc>
      </w:tr>
      <w:tr w:rsidR="00BE30FD" w:rsidRPr="00F64B39" w:rsidTr="00786AEA">
        <w:trPr>
          <w:trHeight w:val="730"/>
        </w:trPr>
        <w:tc>
          <w:tcPr>
            <w:tcW w:w="851" w:type="dxa"/>
            <w:vMerge/>
          </w:tcPr>
          <w:p w:rsidR="00BE30FD" w:rsidRPr="00F64B39" w:rsidRDefault="00BE30FD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BE30FD" w:rsidRPr="00F64B39" w:rsidRDefault="00BE30FD" w:rsidP="00FA25D1"/>
        </w:tc>
        <w:tc>
          <w:tcPr>
            <w:tcW w:w="2126" w:type="dxa"/>
            <w:vMerge/>
          </w:tcPr>
          <w:p w:rsidR="00BE30FD" w:rsidRPr="00F64B39" w:rsidRDefault="00BE30FD" w:rsidP="00693D40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  <w:gridSpan w:val="3"/>
          </w:tcPr>
          <w:p w:rsidR="00BE30FD" w:rsidRPr="00F64B39" w:rsidRDefault="00BE30FD" w:rsidP="007B7EF9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>General: Univariate Data</w:t>
            </w:r>
          </w:p>
          <w:p w:rsidR="00BE30FD" w:rsidRPr="00F64B39" w:rsidRDefault="00BE30FD" w:rsidP="00693D40">
            <w:pPr>
              <w:pStyle w:val="ListParagraph"/>
              <w:numPr>
                <w:ilvl w:val="0"/>
                <w:numId w:val="25"/>
              </w:numPr>
              <w:ind w:left="357" w:hanging="357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Graphs </w:t>
            </w:r>
          </w:p>
          <w:p w:rsidR="00BE30FD" w:rsidRPr="00F64B39" w:rsidRDefault="00BE30FD" w:rsidP="00693D40">
            <w:pPr>
              <w:pStyle w:val="ListParagraph"/>
              <w:numPr>
                <w:ilvl w:val="0"/>
                <w:numId w:val="25"/>
              </w:numPr>
              <w:ind w:left="357" w:hanging="357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Interpreting graphs: symmetry, location</w:t>
            </w:r>
          </w:p>
          <w:p w:rsidR="00BE30FD" w:rsidRPr="00F64B39" w:rsidRDefault="00BE30FD" w:rsidP="00693D40">
            <w:pPr>
              <w:pStyle w:val="ListParagraph"/>
              <w:numPr>
                <w:ilvl w:val="0"/>
                <w:numId w:val="25"/>
              </w:numPr>
              <w:ind w:left="357" w:hanging="357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Outliers</w:t>
            </w:r>
          </w:p>
          <w:p w:rsidR="00BE30FD" w:rsidRPr="00F64B39" w:rsidRDefault="00BE30FD" w:rsidP="00693D40">
            <w:pPr>
              <w:pStyle w:val="ListParagraph"/>
              <w:numPr>
                <w:ilvl w:val="0"/>
                <w:numId w:val="25"/>
              </w:numPr>
              <w:ind w:left="357" w:hanging="357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Effect on measures of central tendency of outliers</w:t>
            </w:r>
          </w:p>
          <w:p w:rsidR="00BE30FD" w:rsidRPr="00F64B39" w:rsidRDefault="00BE30FD" w:rsidP="00693D40">
            <w:pPr>
              <w:pStyle w:val="ListParagraph"/>
              <w:numPr>
                <w:ilvl w:val="0"/>
                <w:numId w:val="25"/>
              </w:numPr>
              <w:ind w:left="357" w:hanging="357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Boxplots: quartile ranges,  five figure summary</w:t>
            </w:r>
          </w:p>
          <w:p w:rsidR="00BE30FD" w:rsidRPr="00F64B39" w:rsidRDefault="00BE30FD" w:rsidP="00693D40">
            <w:pPr>
              <w:pStyle w:val="ListParagraph"/>
              <w:numPr>
                <w:ilvl w:val="0"/>
                <w:numId w:val="25"/>
              </w:numPr>
              <w:ind w:left="357" w:hanging="357"/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Boxplots </w:t>
            </w:r>
            <w:proofErr w:type="spellStart"/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vs</w:t>
            </w:r>
            <w:proofErr w:type="spellEnd"/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 Histograms</w:t>
            </w:r>
          </w:p>
          <w:p w:rsidR="00BE30FD" w:rsidRPr="00F64B39" w:rsidRDefault="00BE30FD" w:rsidP="007B7EF9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 xml:space="preserve">General: </w:t>
            </w:r>
            <w:r w:rsidRPr="00F64B39">
              <w:rPr>
                <w:b/>
                <w:sz w:val="16"/>
                <w:szCs w:val="16"/>
              </w:rPr>
              <w:t>Bivariate Data</w:t>
            </w:r>
          </w:p>
          <w:p w:rsidR="00BE30FD" w:rsidRPr="00F64B39" w:rsidRDefault="00BE30FD" w:rsidP="00693D40">
            <w:pPr>
              <w:numPr>
                <w:ilvl w:val="0"/>
                <w:numId w:val="26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Scatter plots and describing relationship as strong positive </w:t>
            </w:r>
            <w:proofErr w:type="spellStart"/>
            <w:r w:rsidRPr="00F64B39">
              <w:rPr>
                <w:sz w:val="16"/>
                <w:szCs w:val="16"/>
              </w:rPr>
              <w:t>etc</w:t>
            </w:r>
            <w:proofErr w:type="spellEnd"/>
          </w:p>
          <w:p w:rsidR="00BE30FD" w:rsidRPr="00F64B39" w:rsidRDefault="00BE30FD" w:rsidP="00693D40">
            <w:pPr>
              <w:numPr>
                <w:ilvl w:val="0"/>
                <w:numId w:val="26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Lines of best fit….inferring a causal relationship but not cause and effect</w:t>
            </w:r>
          </w:p>
          <w:p w:rsidR="00BE30FD" w:rsidRPr="00F64B39" w:rsidRDefault="00BE30FD" w:rsidP="00693D40">
            <w:pPr>
              <w:numPr>
                <w:ilvl w:val="0"/>
                <w:numId w:val="26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Outliers and cropping data…</w:t>
            </w:r>
          </w:p>
          <w:p w:rsidR="00BE30FD" w:rsidRPr="00F64B39" w:rsidRDefault="00BE30FD" w:rsidP="00693D40">
            <w:pPr>
              <w:rPr>
                <w:b/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 xml:space="preserve">General: </w:t>
            </w:r>
            <w:r w:rsidRPr="00F64B39">
              <w:rPr>
                <w:b/>
                <w:sz w:val="16"/>
                <w:szCs w:val="16"/>
              </w:rPr>
              <w:t>Time series Data</w:t>
            </w:r>
          </w:p>
          <w:p w:rsidR="00BE30FD" w:rsidRPr="000A0317" w:rsidRDefault="00BE30FD" w:rsidP="00FA25D1">
            <w:pPr>
              <w:numPr>
                <w:ilvl w:val="0"/>
                <w:numId w:val="26"/>
              </w:numPr>
              <w:rPr>
                <w:b/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Time series data</w:t>
            </w:r>
          </w:p>
        </w:tc>
        <w:tc>
          <w:tcPr>
            <w:tcW w:w="1543" w:type="dxa"/>
          </w:tcPr>
          <w:p w:rsidR="00BE30FD" w:rsidRPr="00F64B39" w:rsidRDefault="00BE30FD" w:rsidP="0044653E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Nelson 10A</w:t>
            </w:r>
          </w:p>
          <w:p w:rsidR="00BE30FD" w:rsidRPr="00F64B39" w:rsidRDefault="00BE30FD" w:rsidP="0044653E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  <w:lang w:val="en-US"/>
              </w:rPr>
              <w:t>Ch</w:t>
            </w:r>
            <w:proofErr w:type="spellEnd"/>
            <w:r w:rsidRPr="00F64B39">
              <w:rPr>
                <w:sz w:val="16"/>
                <w:szCs w:val="16"/>
                <w:lang w:val="en-US"/>
              </w:rPr>
              <w:t xml:space="preserve"> 2</w:t>
            </w:r>
          </w:p>
          <w:p w:rsidR="00BE30FD" w:rsidRPr="00F64B39" w:rsidRDefault="00BE30FD" w:rsidP="0044653E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Pearson SB10-A</w:t>
            </w:r>
          </w:p>
          <w:p w:rsidR="00BE30FD" w:rsidRPr="00F64B39" w:rsidRDefault="00BE30FD" w:rsidP="0044653E">
            <w:pPr>
              <w:jc w:val="center"/>
              <w:rPr>
                <w:sz w:val="16"/>
                <w:szCs w:val="16"/>
              </w:rPr>
            </w:pPr>
            <w:proofErr w:type="spellStart"/>
            <w:r w:rsidRPr="00F64B39">
              <w:rPr>
                <w:sz w:val="16"/>
                <w:szCs w:val="16"/>
              </w:rPr>
              <w:t>Ch</w:t>
            </w:r>
            <w:proofErr w:type="spellEnd"/>
            <w:r w:rsidRPr="00F64B39">
              <w:rPr>
                <w:sz w:val="16"/>
                <w:szCs w:val="16"/>
              </w:rPr>
              <w:t xml:space="preserve"> 7.1-7.3</w:t>
            </w:r>
          </w:p>
          <w:p w:rsidR="00BE30FD" w:rsidRPr="00F64B39" w:rsidRDefault="00BE30FD" w:rsidP="0044653E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F64B39">
              <w:rPr>
                <w:sz w:val="16"/>
                <w:szCs w:val="16"/>
              </w:rPr>
              <w:t>Ch</w:t>
            </w:r>
            <w:proofErr w:type="spellEnd"/>
            <w:r w:rsidRPr="00F64B39">
              <w:rPr>
                <w:sz w:val="16"/>
                <w:szCs w:val="16"/>
              </w:rPr>
              <w:t xml:space="preserve"> 7.6-7.7</w:t>
            </w:r>
          </w:p>
          <w:p w:rsidR="00BE30FD" w:rsidRPr="00F64B39" w:rsidRDefault="00BE30FD" w:rsidP="0044653E">
            <w:pPr>
              <w:contextualSpacing/>
              <w:rPr>
                <w:sz w:val="16"/>
                <w:szCs w:val="16"/>
              </w:rPr>
            </w:pPr>
          </w:p>
          <w:p w:rsidR="00BE30FD" w:rsidRPr="00F64B39" w:rsidRDefault="00BE30FD" w:rsidP="0044653E">
            <w:pPr>
              <w:jc w:val="center"/>
              <w:rPr>
                <w:sz w:val="16"/>
                <w:szCs w:val="16"/>
                <w:lang w:val="en-US"/>
              </w:rPr>
            </w:pPr>
            <w:r w:rsidRPr="00F64B39">
              <w:rPr>
                <w:b/>
                <w:sz w:val="16"/>
                <w:szCs w:val="16"/>
                <w:lang w:val="en-US"/>
              </w:rPr>
              <w:t>Time Series Data Handout</w:t>
            </w:r>
          </w:p>
          <w:p w:rsidR="00BE30FD" w:rsidRPr="00F64B39" w:rsidRDefault="00BE30FD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vMerge/>
          </w:tcPr>
          <w:p w:rsidR="00BE30FD" w:rsidRPr="00F64B39" w:rsidRDefault="00BE30FD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786AEA">
        <w:trPr>
          <w:trHeight w:val="730"/>
        </w:trPr>
        <w:tc>
          <w:tcPr>
            <w:tcW w:w="851" w:type="dxa"/>
            <w:vMerge/>
          </w:tcPr>
          <w:p w:rsidR="00BE30FD" w:rsidRPr="00F64B39" w:rsidRDefault="00BE30FD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BE30FD" w:rsidRPr="00F64B39" w:rsidRDefault="00BE30FD" w:rsidP="00FA25D1"/>
        </w:tc>
        <w:tc>
          <w:tcPr>
            <w:tcW w:w="2126" w:type="dxa"/>
            <w:vMerge/>
          </w:tcPr>
          <w:p w:rsidR="00BE30FD" w:rsidRPr="00F64B39" w:rsidRDefault="00BE30FD" w:rsidP="00413BBF">
            <w:pPr>
              <w:rPr>
                <w:b/>
                <w:sz w:val="22"/>
                <w:szCs w:val="20"/>
              </w:rPr>
            </w:pPr>
          </w:p>
        </w:tc>
        <w:tc>
          <w:tcPr>
            <w:tcW w:w="8222" w:type="dxa"/>
            <w:gridSpan w:val="3"/>
          </w:tcPr>
          <w:p w:rsidR="00BE30FD" w:rsidRPr="00F64B39" w:rsidRDefault="00BE30FD" w:rsidP="006D51DB">
            <w:pPr>
              <w:rPr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Extension: Univariate and Bivariate Data</w:t>
            </w:r>
          </w:p>
          <w:p w:rsidR="00BE30FD" w:rsidRPr="00F64B39" w:rsidRDefault="00BE30FD" w:rsidP="00693D40">
            <w:pPr>
              <w:numPr>
                <w:ilvl w:val="0"/>
                <w:numId w:val="25"/>
              </w:numPr>
              <w:ind w:left="357" w:hanging="357"/>
              <w:rPr>
                <w:sz w:val="16"/>
                <w:szCs w:val="16"/>
              </w:rPr>
            </w:pPr>
            <w:r w:rsidRPr="00F64B39">
              <w:rPr>
                <w:bCs/>
                <w:color w:val="000000"/>
                <w:sz w:val="16"/>
                <w:szCs w:val="16"/>
              </w:rPr>
              <w:t>Measures of dispersion: standard deviation as a measure of how spread out or how tightly clustered around the mean. Variance</w:t>
            </w:r>
          </w:p>
          <w:p w:rsidR="00BE30FD" w:rsidRPr="00F64B39" w:rsidRDefault="00BE30FD" w:rsidP="00693D40">
            <w:pPr>
              <w:numPr>
                <w:ilvl w:val="0"/>
                <w:numId w:val="27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 xml:space="preserve">Use information technologies to investigate bivariate numerical sets.  </w:t>
            </w:r>
          </w:p>
          <w:p w:rsidR="00BE30FD" w:rsidRPr="00F64B39" w:rsidRDefault="00BE30FD" w:rsidP="00693D40">
            <w:pPr>
              <w:numPr>
                <w:ilvl w:val="0"/>
                <w:numId w:val="27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Use a straight line to describe the relationship allowing for variation.</w:t>
            </w:r>
          </w:p>
          <w:p w:rsidR="00BE30FD" w:rsidRPr="00F64B39" w:rsidRDefault="00BE30FD" w:rsidP="00693D40">
            <w:pPr>
              <w:numPr>
                <w:ilvl w:val="0"/>
                <w:numId w:val="27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Correlation coefficient</w:t>
            </w:r>
          </w:p>
          <w:p w:rsidR="00BE30FD" w:rsidRPr="000A0317" w:rsidRDefault="00BE30FD" w:rsidP="00FA25D1">
            <w:pPr>
              <w:numPr>
                <w:ilvl w:val="0"/>
                <w:numId w:val="27"/>
              </w:numPr>
              <w:rPr>
                <w:sz w:val="16"/>
                <w:szCs w:val="16"/>
              </w:rPr>
            </w:pPr>
            <w:r w:rsidRPr="00F64B39">
              <w:rPr>
                <w:sz w:val="16"/>
                <w:szCs w:val="16"/>
              </w:rPr>
              <w:t>Interpolation and extrapolation and reliability</w:t>
            </w:r>
          </w:p>
        </w:tc>
        <w:tc>
          <w:tcPr>
            <w:tcW w:w="1543" w:type="dxa"/>
          </w:tcPr>
          <w:p w:rsidR="00BE30FD" w:rsidRPr="00F64B39" w:rsidRDefault="00BE30FD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vMerge/>
          </w:tcPr>
          <w:p w:rsidR="00BE30FD" w:rsidRPr="00F64B39" w:rsidRDefault="00BE30FD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786AEA">
        <w:trPr>
          <w:trHeight w:val="730"/>
        </w:trPr>
        <w:tc>
          <w:tcPr>
            <w:tcW w:w="851" w:type="dxa"/>
            <w:vMerge w:val="restart"/>
          </w:tcPr>
          <w:p w:rsidR="00BE30FD" w:rsidRPr="00F64B39" w:rsidRDefault="00BE30FD" w:rsidP="00FA25D1">
            <w:pPr>
              <w:jc w:val="center"/>
            </w:pPr>
            <w:r w:rsidRPr="00F64B39">
              <w:t>9-10</w:t>
            </w:r>
          </w:p>
        </w:tc>
        <w:tc>
          <w:tcPr>
            <w:tcW w:w="1559" w:type="dxa"/>
            <w:vMerge w:val="restart"/>
          </w:tcPr>
          <w:p w:rsidR="00BE30FD" w:rsidRPr="00F64B39" w:rsidRDefault="00BE30FD" w:rsidP="00FA25D1"/>
        </w:tc>
        <w:tc>
          <w:tcPr>
            <w:tcW w:w="2126" w:type="dxa"/>
            <w:vMerge w:val="restart"/>
          </w:tcPr>
          <w:p w:rsidR="00BE30FD" w:rsidRPr="00F64B39" w:rsidRDefault="00BE30FD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Investigate sampling, bias and sampling errors.</w:t>
            </w:r>
          </w:p>
          <w:p w:rsidR="00BE30FD" w:rsidRPr="00F64B39" w:rsidRDefault="00BE30FD" w:rsidP="00FA25D1">
            <w:pPr>
              <w:rPr>
                <w:sz w:val="16"/>
                <w:szCs w:val="20"/>
              </w:rPr>
            </w:pPr>
            <w:r w:rsidRPr="00F64B39">
              <w:rPr>
                <w:sz w:val="16"/>
                <w:szCs w:val="20"/>
              </w:rPr>
              <w:t>Investigate the Normal Distribution.</w:t>
            </w:r>
          </w:p>
        </w:tc>
        <w:tc>
          <w:tcPr>
            <w:tcW w:w="8222" w:type="dxa"/>
            <w:gridSpan w:val="3"/>
          </w:tcPr>
          <w:p w:rsidR="00BE30FD" w:rsidRPr="00F64B39" w:rsidRDefault="00BE30FD" w:rsidP="00DD4A0C">
            <w:pPr>
              <w:pStyle w:val="ListParagraph"/>
              <w:ind w:left="0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/>
                <w:sz w:val="16"/>
                <w:szCs w:val="16"/>
              </w:rPr>
              <w:t xml:space="preserve">Prior Knowledge: </w:t>
            </w:r>
            <w:r w:rsidRPr="00F64B39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Types of sampling</w:t>
            </w:r>
          </w:p>
          <w:p w:rsidR="00BE30FD" w:rsidRPr="000A0317" w:rsidRDefault="00BE30FD" w:rsidP="00FA25D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Definitions of sample, census and population</w:t>
            </w:r>
          </w:p>
        </w:tc>
        <w:tc>
          <w:tcPr>
            <w:tcW w:w="1543" w:type="dxa"/>
          </w:tcPr>
          <w:p w:rsidR="00BE30FD" w:rsidRPr="00F64B39" w:rsidRDefault="00BE30FD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vMerge w:val="restart"/>
          </w:tcPr>
          <w:p w:rsidR="00BE30FD" w:rsidRPr="00F64B39" w:rsidRDefault="00BE30FD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E30FD" w:rsidRPr="00F64B39" w:rsidTr="00786AEA">
        <w:trPr>
          <w:trHeight w:val="730"/>
        </w:trPr>
        <w:tc>
          <w:tcPr>
            <w:tcW w:w="851" w:type="dxa"/>
            <w:vMerge/>
          </w:tcPr>
          <w:p w:rsidR="00BE30FD" w:rsidRPr="00F64B39" w:rsidRDefault="00BE30FD" w:rsidP="00FA25D1">
            <w:pPr>
              <w:jc w:val="center"/>
            </w:pPr>
          </w:p>
        </w:tc>
        <w:tc>
          <w:tcPr>
            <w:tcW w:w="1559" w:type="dxa"/>
            <w:vMerge/>
          </w:tcPr>
          <w:p w:rsidR="00BE30FD" w:rsidRPr="00F64B39" w:rsidRDefault="00BE30FD" w:rsidP="00FA25D1"/>
        </w:tc>
        <w:tc>
          <w:tcPr>
            <w:tcW w:w="2126" w:type="dxa"/>
            <w:vMerge/>
          </w:tcPr>
          <w:p w:rsidR="00BE30FD" w:rsidRPr="00F64B39" w:rsidRDefault="00BE30FD" w:rsidP="00413BBF">
            <w:pPr>
              <w:rPr>
                <w:bCs/>
                <w:color w:val="000000"/>
                <w:sz w:val="16"/>
                <w:szCs w:val="16"/>
              </w:rPr>
            </w:pPr>
          </w:p>
        </w:tc>
        <w:tc>
          <w:tcPr>
            <w:tcW w:w="8222" w:type="dxa"/>
            <w:gridSpan w:val="3"/>
          </w:tcPr>
          <w:p w:rsidR="00BE30FD" w:rsidRPr="00F64B39" w:rsidRDefault="00BE30FD" w:rsidP="006C14F4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F64B39">
              <w:rPr>
                <w:b/>
                <w:bCs/>
                <w:color w:val="000000"/>
                <w:sz w:val="16"/>
                <w:szCs w:val="16"/>
              </w:rPr>
              <w:t>General: Types of sampling</w:t>
            </w:r>
          </w:p>
          <w:p w:rsidR="00BE30FD" w:rsidRPr="00F64B39" w:rsidRDefault="00BE30FD" w:rsidP="00F8335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Examine how the error between the sample mean and population changes as the sample size increases</w:t>
            </w:r>
          </w:p>
          <w:p w:rsidR="00BE30FD" w:rsidRPr="00F64B39" w:rsidRDefault="00BE30FD" w:rsidP="00F8335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Use an Excel spreadsheet of other digital technologies to model the relationship between same size and standard error.</w:t>
            </w:r>
          </w:p>
          <w:p w:rsidR="00BE30FD" w:rsidRPr="00F64B39" w:rsidRDefault="00BE30FD" w:rsidP="00F8335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Collect and </w:t>
            </w:r>
            <w:proofErr w:type="spellStart"/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analyse</w:t>
            </w:r>
            <w:proofErr w:type="spellEnd"/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 a sample of numerical data.</w:t>
            </w:r>
          </w:p>
          <w:p w:rsidR="00BE30FD" w:rsidRPr="00F64B39" w:rsidRDefault="00BE30FD" w:rsidP="00F8335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Examine different ways that statistical results may be biased by either how the data is collected or how the data is represented</w:t>
            </w:r>
          </w:p>
          <w:p w:rsidR="00BE30FD" w:rsidRPr="00F64B39" w:rsidRDefault="00BE30FD" w:rsidP="00F8335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Capture and re-capture</w:t>
            </w:r>
          </w:p>
          <w:p w:rsidR="00BE30FD" w:rsidRPr="00F64B39" w:rsidRDefault="00BE30FD" w:rsidP="00F8335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/>
                <w:bCs/>
                <w:color w:val="000000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Normal distribution</w:t>
            </w:r>
          </w:p>
        </w:tc>
        <w:tc>
          <w:tcPr>
            <w:tcW w:w="1543" w:type="dxa"/>
          </w:tcPr>
          <w:p w:rsidR="00BE30FD" w:rsidRPr="00F64B39" w:rsidRDefault="00BE30FD" w:rsidP="00CF2507">
            <w:pPr>
              <w:jc w:val="center"/>
              <w:rPr>
                <w:b/>
                <w:sz w:val="16"/>
                <w:szCs w:val="16"/>
              </w:rPr>
            </w:pPr>
            <w:r w:rsidRPr="00F64B39">
              <w:rPr>
                <w:b/>
                <w:sz w:val="16"/>
                <w:szCs w:val="16"/>
              </w:rPr>
              <w:t>MFWA 3</w:t>
            </w:r>
          </w:p>
          <w:p w:rsidR="00BE30FD" w:rsidRPr="00F64B39" w:rsidRDefault="00BE30FD" w:rsidP="00CF2507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 xml:space="preserve">Ch10, </w:t>
            </w:r>
          </w:p>
          <w:p w:rsidR="00BE30FD" w:rsidRPr="00F64B39" w:rsidRDefault="00BE30FD" w:rsidP="00CF2507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Ex 10L – 10N</w:t>
            </w:r>
          </w:p>
          <w:p w:rsidR="00BE30FD" w:rsidRPr="00F64B39" w:rsidRDefault="00BE30FD" w:rsidP="00CF2507">
            <w:pPr>
              <w:pStyle w:val="ListParagraph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64B39">
              <w:rPr>
                <w:rFonts w:ascii="Times New Roman" w:hAnsi="Times New Roman"/>
                <w:sz w:val="16"/>
                <w:szCs w:val="16"/>
              </w:rPr>
              <w:t>Pp436 – 437</w:t>
            </w:r>
          </w:p>
          <w:p w:rsidR="00BE30FD" w:rsidRPr="00F64B39" w:rsidRDefault="00BE30FD" w:rsidP="00FA25D1">
            <w:pPr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vMerge/>
          </w:tcPr>
          <w:p w:rsidR="00BE30FD" w:rsidRPr="00F64B39" w:rsidRDefault="00BE30FD" w:rsidP="00FA25D1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CC1D72" w:rsidRPr="00F64B39" w:rsidRDefault="00CC1D72" w:rsidP="009F6939">
      <w:pPr>
        <w:rPr>
          <w:sz w:val="20"/>
        </w:rPr>
      </w:pPr>
    </w:p>
    <w:sectPr w:rsidR="00CC1D72" w:rsidRPr="00F64B39" w:rsidSect="00264C20">
      <w:pgSz w:w="16838" w:h="11906" w:orient="landscape"/>
      <w:pgMar w:top="284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57740"/>
    <w:multiLevelType w:val="hybridMultilevel"/>
    <w:tmpl w:val="26AAA980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257971"/>
    <w:multiLevelType w:val="hybridMultilevel"/>
    <w:tmpl w:val="75A0D68E"/>
    <w:lvl w:ilvl="0" w:tplc="7154232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C6C1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4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4B6B70"/>
    <w:multiLevelType w:val="hybridMultilevel"/>
    <w:tmpl w:val="566A8EC0"/>
    <w:lvl w:ilvl="0" w:tplc="8FF8C91A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C2B6F7B"/>
    <w:multiLevelType w:val="hybridMultilevel"/>
    <w:tmpl w:val="31607C18"/>
    <w:lvl w:ilvl="0" w:tplc="4C8AB118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C392042"/>
    <w:multiLevelType w:val="hybridMultilevel"/>
    <w:tmpl w:val="394434B4"/>
    <w:lvl w:ilvl="0" w:tplc="91C6C1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0CD6279A"/>
    <w:multiLevelType w:val="hybridMultilevel"/>
    <w:tmpl w:val="D0D8A3E8"/>
    <w:lvl w:ilvl="0" w:tplc="7154232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FFC5A9A"/>
    <w:multiLevelType w:val="hybridMultilevel"/>
    <w:tmpl w:val="95AA121A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0745A38"/>
    <w:multiLevelType w:val="hybridMultilevel"/>
    <w:tmpl w:val="7FF2E4B6"/>
    <w:lvl w:ilvl="0" w:tplc="9A08BA62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sz w:val="16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4257903"/>
    <w:multiLevelType w:val="hybridMultilevel"/>
    <w:tmpl w:val="AD644398"/>
    <w:lvl w:ilvl="0" w:tplc="7F50A038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7B3102"/>
    <w:multiLevelType w:val="hybridMultilevel"/>
    <w:tmpl w:val="2EF48FF0"/>
    <w:lvl w:ilvl="0" w:tplc="9A08BA62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61B06EC"/>
    <w:multiLevelType w:val="hybridMultilevel"/>
    <w:tmpl w:val="54C68132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E9A867C">
      <w:start w:val="1"/>
      <w:numFmt w:val="bullet"/>
      <w:lvlText w:val=""/>
      <w:lvlJc w:val="left"/>
      <w:pPr>
        <w:tabs>
          <w:tab w:val="num" w:pos="1420"/>
        </w:tabs>
        <w:ind w:left="1420" w:hanging="3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231FAB"/>
    <w:multiLevelType w:val="hybridMultilevel"/>
    <w:tmpl w:val="2DF80774"/>
    <w:lvl w:ilvl="0" w:tplc="7154232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91C6C1A6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F16767"/>
    <w:multiLevelType w:val="hybridMultilevel"/>
    <w:tmpl w:val="3376AA7E"/>
    <w:lvl w:ilvl="0" w:tplc="9A08BA62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5234BF"/>
    <w:multiLevelType w:val="hybridMultilevel"/>
    <w:tmpl w:val="1946E496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EB30F56"/>
    <w:multiLevelType w:val="hybridMultilevel"/>
    <w:tmpl w:val="058E8E6C"/>
    <w:lvl w:ilvl="0" w:tplc="D0D8731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C90ED5"/>
    <w:multiLevelType w:val="hybridMultilevel"/>
    <w:tmpl w:val="4948B33E"/>
    <w:lvl w:ilvl="0" w:tplc="F1CE08E2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51E4E12"/>
    <w:multiLevelType w:val="hybridMultilevel"/>
    <w:tmpl w:val="04B4B18E"/>
    <w:lvl w:ilvl="0" w:tplc="91C6C1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C0E7BC3"/>
    <w:multiLevelType w:val="hybridMultilevel"/>
    <w:tmpl w:val="377C0898"/>
    <w:lvl w:ilvl="0" w:tplc="91C6C1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E9A867C">
      <w:start w:val="1"/>
      <w:numFmt w:val="bullet"/>
      <w:lvlText w:val=""/>
      <w:lvlJc w:val="left"/>
      <w:pPr>
        <w:tabs>
          <w:tab w:val="num" w:pos="1420"/>
        </w:tabs>
        <w:ind w:left="1420" w:hanging="34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210EA3"/>
    <w:multiLevelType w:val="hybridMultilevel"/>
    <w:tmpl w:val="8F7ACA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54632B96"/>
    <w:multiLevelType w:val="hybridMultilevel"/>
    <w:tmpl w:val="BD88BB0E"/>
    <w:lvl w:ilvl="0" w:tplc="954AD14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7326BB6"/>
    <w:multiLevelType w:val="hybridMultilevel"/>
    <w:tmpl w:val="CA7ECE94"/>
    <w:lvl w:ilvl="0" w:tplc="91C6C1A6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8E22789"/>
    <w:multiLevelType w:val="hybridMultilevel"/>
    <w:tmpl w:val="92EE4402"/>
    <w:lvl w:ilvl="0" w:tplc="7D86EB8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BFB6A8D"/>
    <w:multiLevelType w:val="hybridMultilevel"/>
    <w:tmpl w:val="298A099C"/>
    <w:lvl w:ilvl="0" w:tplc="F1CE08E2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55009F"/>
    <w:multiLevelType w:val="hybridMultilevel"/>
    <w:tmpl w:val="F8D0D6A2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15C4806"/>
    <w:multiLevelType w:val="hybridMultilevel"/>
    <w:tmpl w:val="C0D8CA16"/>
    <w:lvl w:ilvl="0" w:tplc="91C6C1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4" w:tplc="0C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64683BCB"/>
    <w:multiLevelType w:val="hybridMultilevel"/>
    <w:tmpl w:val="4338215E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91C6C1A6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6F8181C"/>
    <w:multiLevelType w:val="hybridMultilevel"/>
    <w:tmpl w:val="87F2E9E8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91C6C1A6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93E483A"/>
    <w:multiLevelType w:val="hybridMultilevel"/>
    <w:tmpl w:val="DBE0AD6E"/>
    <w:lvl w:ilvl="0" w:tplc="C8D4FB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A8A7F91"/>
    <w:multiLevelType w:val="hybridMultilevel"/>
    <w:tmpl w:val="4B02E842"/>
    <w:lvl w:ilvl="0" w:tplc="91C6C1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6DC85933"/>
    <w:multiLevelType w:val="hybridMultilevel"/>
    <w:tmpl w:val="6206E7B0"/>
    <w:lvl w:ilvl="0" w:tplc="0DBA1214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E73FB5"/>
    <w:multiLevelType w:val="hybridMultilevel"/>
    <w:tmpl w:val="1C880428"/>
    <w:lvl w:ilvl="0" w:tplc="D0D8731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5AE632E"/>
    <w:multiLevelType w:val="hybridMultilevel"/>
    <w:tmpl w:val="70EC8CFA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6E7488D"/>
    <w:multiLevelType w:val="hybridMultilevel"/>
    <w:tmpl w:val="430EE05E"/>
    <w:lvl w:ilvl="0" w:tplc="0DBA1214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F51A79"/>
    <w:multiLevelType w:val="hybridMultilevel"/>
    <w:tmpl w:val="FC6A2A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BF9574E"/>
    <w:multiLevelType w:val="hybridMultilevel"/>
    <w:tmpl w:val="1DFE143A"/>
    <w:lvl w:ilvl="0" w:tplc="7818D4F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E9A867C">
      <w:start w:val="1"/>
      <w:numFmt w:val="bullet"/>
      <w:lvlText w:val=""/>
      <w:lvlJc w:val="left"/>
      <w:pPr>
        <w:tabs>
          <w:tab w:val="num" w:pos="1420"/>
        </w:tabs>
        <w:ind w:left="1420" w:hanging="34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6"/>
  </w:num>
  <w:num w:numId="4">
    <w:abstractNumId w:val="21"/>
  </w:num>
  <w:num w:numId="5">
    <w:abstractNumId w:val="2"/>
  </w:num>
  <w:num w:numId="6">
    <w:abstractNumId w:val="8"/>
  </w:num>
  <w:num w:numId="7">
    <w:abstractNumId w:val="12"/>
  </w:num>
  <w:num w:numId="8">
    <w:abstractNumId w:val="6"/>
  </w:num>
  <w:num w:numId="9">
    <w:abstractNumId w:val="25"/>
  </w:num>
  <w:num w:numId="10">
    <w:abstractNumId w:val="11"/>
  </w:num>
  <w:num w:numId="11">
    <w:abstractNumId w:val="4"/>
  </w:num>
  <w:num w:numId="12">
    <w:abstractNumId w:val="15"/>
  </w:num>
  <w:num w:numId="13">
    <w:abstractNumId w:val="33"/>
  </w:num>
  <w:num w:numId="14">
    <w:abstractNumId w:val="20"/>
  </w:num>
  <w:num w:numId="15">
    <w:abstractNumId w:val="31"/>
  </w:num>
  <w:num w:numId="16">
    <w:abstractNumId w:val="27"/>
  </w:num>
  <w:num w:numId="17">
    <w:abstractNumId w:val="0"/>
  </w:num>
  <w:num w:numId="18">
    <w:abstractNumId w:val="34"/>
  </w:num>
  <w:num w:numId="19">
    <w:abstractNumId w:val="1"/>
  </w:num>
  <w:num w:numId="20">
    <w:abstractNumId w:val="28"/>
  </w:num>
  <w:num w:numId="21">
    <w:abstractNumId w:val="24"/>
  </w:num>
  <w:num w:numId="22">
    <w:abstractNumId w:val="5"/>
  </w:num>
  <w:num w:numId="23">
    <w:abstractNumId w:val="30"/>
  </w:num>
  <w:num w:numId="24">
    <w:abstractNumId w:val="13"/>
  </w:num>
  <w:num w:numId="25">
    <w:abstractNumId w:val="10"/>
  </w:num>
  <w:num w:numId="26">
    <w:abstractNumId w:val="26"/>
  </w:num>
  <w:num w:numId="27">
    <w:abstractNumId w:val="23"/>
  </w:num>
  <w:num w:numId="28">
    <w:abstractNumId w:val="18"/>
  </w:num>
  <w:num w:numId="29">
    <w:abstractNumId w:val="17"/>
  </w:num>
  <w:num w:numId="30">
    <w:abstractNumId w:val="19"/>
  </w:num>
  <w:num w:numId="31">
    <w:abstractNumId w:val="29"/>
  </w:num>
  <w:num w:numId="32">
    <w:abstractNumId w:val="32"/>
  </w:num>
  <w:num w:numId="33">
    <w:abstractNumId w:val="22"/>
  </w:num>
  <w:num w:numId="34">
    <w:abstractNumId w:val="14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573"/>
    <w:rsid w:val="000002A5"/>
    <w:rsid w:val="000139B1"/>
    <w:rsid w:val="00031E7A"/>
    <w:rsid w:val="0004122F"/>
    <w:rsid w:val="000A0317"/>
    <w:rsid w:val="000C6708"/>
    <w:rsid w:val="000D0573"/>
    <w:rsid w:val="000F5559"/>
    <w:rsid w:val="00131F2A"/>
    <w:rsid w:val="00172889"/>
    <w:rsid w:val="00173C2D"/>
    <w:rsid w:val="001C5018"/>
    <w:rsid w:val="001C69F1"/>
    <w:rsid w:val="00200639"/>
    <w:rsid w:val="00262620"/>
    <w:rsid w:val="00264C20"/>
    <w:rsid w:val="00307237"/>
    <w:rsid w:val="003A6BB0"/>
    <w:rsid w:val="003A7254"/>
    <w:rsid w:val="00413BBF"/>
    <w:rsid w:val="0044653E"/>
    <w:rsid w:val="00480526"/>
    <w:rsid w:val="00495936"/>
    <w:rsid w:val="004A0C53"/>
    <w:rsid w:val="005077D5"/>
    <w:rsid w:val="00533C98"/>
    <w:rsid w:val="0056074F"/>
    <w:rsid w:val="005A4885"/>
    <w:rsid w:val="005F75F6"/>
    <w:rsid w:val="00607105"/>
    <w:rsid w:val="006467AD"/>
    <w:rsid w:val="00665576"/>
    <w:rsid w:val="00666B1D"/>
    <w:rsid w:val="00680BBD"/>
    <w:rsid w:val="006909E3"/>
    <w:rsid w:val="00693D40"/>
    <w:rsid w:val="006C14F4"/>
    <w:rsid w:val="006D51DB"/>
    <w:rsid w:val="0073322E"/>
    <w:rsid w:val="00786AEA"/>
    <w:rsid w:val="007A38DF"/>
    <w:rsid w:val="007A5A95"/>
    <w:rsid w:val="007A6827"/>
    <w:rsid w:val="007B5E2C"/>
    <w:rsid w:val="007B7EF9"/>
    <w:rsid w:val="0081154C"/>
    <w:rsid w:val="0082411D"/>
    <w:rsid w:val="008813DC"/>
    <w:rsid w:val="008A4429"/>
    <w:rsid w:val="00903B8B"/>
    <w:rsid w:val="00932294"/>
    <w:rsid w:val="009807B1"/>
    <w:rsid w:val="009D4A3E"/>
    <w:rsid w:val="009F6939"/>
    <w:rsid w:val="00A47833"/>
    <w:rsid w:val="00A82701"/>
    <w:rsid w:val="00AF2B8B"/>
    <w:rsid w:val="00B02B0A"/>
    <w:rsid w:val="00BE30FD"/>
    <w:rsid w:val="00C13EA9"/>
    <w:rsid w:val="00C2622D"/>
    <w:rsid w:val="00C56C0B"/>
    <w:rsid w:val="00CC1D72"/>
    <w:rsid w:val="00CF2507"/>
    <w:rsid w:val="00CF310F"/>
    <w:rsid w:val="00CF78D5"/>
    <w:rsid w:val="00D3423E"/>
    <w:rsid w:val="00D70B2B"/>
    <w:rsid w:val="00DD4A0C"/>
    <w:rsid w:val="00E10648"/>
    <w:rsid w:val="00E45045"/>
    <w:rsid w:val="00E840E6"/>
    <w:rsid w:val="00F64B39"/>
    <w:rsid w:val="00F83351"/>
    <w:rsid w:val="00FA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4">
    <w:name w:val="heading 4"/>
    <w:basedOn w:val="Normal"/>
    <w:link w:val="Heading4Char"/>
    <w:unhideWhenUsed/>
    <w:qFormat/>
    <w:rsid w:val="009D4A3E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05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573"/>
    <w:rPr>
      <w:rFonts w:ascii="Tahoma" w:eastAsia="Times New Roman" w:hAnsi="Tahoma" w:cs="Tahoma"/>
      <w:sz w:val="16"/>
      <w:szCs w:val="16"/>
      <w:lang w:eastAsia="en-AU"/>
    </w:rPr>
  </w:style>
  <w:style w:type="table" w:styleId="TableGrid">
    <w:name w:val="Table Grid"/>
    <w:basedOn w:val="TableNormal"/>
    <w:uiPriority w:val="59"/>
    <w:rsid w:val="000D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9D4A3E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9D4A3E"/>
    <w:pPr>
      <w:spacing w:before="100" w:beforeAutospacing="1" w:after="100" w:afterAutospacing="1"/>
    </w:pPr>
  </w:style>
  <w:style w:type="paragraph" w:customStyle="1" w:styleId="Tablesubhead">
    <w:name w:val="Table subhead"/>
    <w:basedOn w:val="Normal"/>
    <w:rsid w:val="00D3423E"/>
    <w:pPr>
      <w:spacing w:before="40" w:after="40" w:line="220" w:lineRule="atLeast"/>
    </w:pPr>
    <w:rPr>
      <w:rFonts w:ascii="Arial" w:hAnsi="Arial"/>
      <w:b/>
      <w:sz w:val="20"/>
      <w:szCs w:val="20"/>
      <w:lang w:eastAsia="en-US"/>
    </w:rPr>
  </w:style>
  <w:style w:type="paragraph" w:styleId="ListParagraph">
    <w:name w:val="List Paragraph"/>
    <w:basedOn w:val="Normal"/>
    <w:qFormat/>
    <w:rsid w:val="00E45045"/>
    <w:pPr>
      <w:ind w:left="720"/>
      <w:contextualSpacing/>
    </w:pPr>
    <w:rPr>
      <w:rFonts w:ascii="Cambria" w:hAnsi="Cambria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4">
    <w:name w:val="heading 4"/>
    <w:basedOn w:val="Normal"/>
    <w:link w:val="Heading4Char"/>
    <w:unhideWhenUsed/>
    <w:qFormat/>
    <w:rsid w:val="009D4A3E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05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573"/>
    <w:rPr>
      <w:rFonts w:ascii="Tahoma" w:eastAsia="Times New Roman" w:hAnsi="Tahoma" w:cs="Tahoma"/>
      <w:sz w:val="16"/>
      <w:szCs w:val="16"/>
      <w:lang w:eastAsia="en-AU"/>
    </w:rPr>
  </w:style>
  <w:style w:type="table" w:styleId="TableGrid">
    <w:name w:val="Table Grid"/>
    <w:basedOn w:val="TableNormal"/>
    <w:uiPriority w:val="59"/>
    <w:rsid w:val="000D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9D4A3E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9D4A3E"/>
    <w:pPr>
      <w:spacing w:before="100" w:beforeAutospacing="1" w:after="100" w:afterAutospacing="1"/>
    </w:pPr>
  </w:style>
  <w:style w:type="paragraph" w:customStyle="1" w:styleId="Tablesubhead">
    <w:name w:val="Table subhead"/>
    <w:basedOn w:val="Normal"/>
    <w:rsid w:val="00D3423E"/>
    <w:pPr>
      <w:spacing w:before="40" w:after="40" w:line="220" w:lineRule="atLeast"/>
    </w:pPr>
    <w:rPr>
      <w:rFonts w:ascii="Arial" w:hAnsi="Arial"/>
      <w:b/>
      <w:sz w:val="20"/>
      <w:szCs w:val="20"/>
      <w:lang w:eastAsia="en-US"/>
    </w:rPr>
  </w:style>
  <w:style w:type="paragraph" w:styleId="ListParagraph">
    <w:name w:val="List Paragraph"/>
    <w:basedOn w:val="Normal"/>
    <w:qFormat/>
    <w:rsid w:val="00E45045"/>
    <w:pPr>
      <w:ind w:left="720"/>
      <w:contextualSpacing/>
    </w:pPr>
    <w:rPr>
      <w:rFonts w:ascii="Cambria" w:hAnsi="Cambri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A177F3-2871-4BDC-A67E-BCAFE3780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4817D9A4</Template>
  <TotalTime>531</TotalTime>
  <Pages>9</Pages>
  <Words>3119</Words>
  <Characters>17781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Jodstar</dc:creator>
  <cp:lastModifiedBy>COOK John</cp:lastModifiedBy>
  <cp:revision>22</cp:revision>
  <cp:lastPrinted>2014-10-31T04:22:00Z</cp:lastPrinted>
  <dcterms:created xsi:type="dcterms:W3CDTF">2014-10-13T06:01:00Z</dcterms:created>
  <dcterms:modified xsi:type="dcterms:W3CDTF">2014-12-04T03:08:00Z</dcterms:modified>
</cp:coreProperties>
</file>