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E07" w:rsidRDefault="00C64E07"/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967"/>
        <w:gridCol w:w="3484"/>
        <w:gridCol w:w="1377"/>
        <w:gridCol w:w="1723"/>
        <w:gridCol w:w="2609"/>
      </w:tblGrid>
      <w:tr w:rsidR="00C64E07" w:rsidTr="00274D08">
        <w:trPr>
          <w:trHeight w:val="540"/>
        </w:trPr>
        <w:tc>
          <w:tcPr>
            <w:tcW w:w="881" w:type="pct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 xml:space="preserve">.Name: </w:t>
            </w:r>
          </w:p>
        </w:tc>
        <w:tc>
          <w:tcPr>
            <w:tcW w:w="2950" w:type="pct"/>
            <w:gridSpan w:val="3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>_______________________________________________</w:t>
            </w:r>
          </w:p>
        </w:tc>
        <w:tc>
          <w:tcPr>
            <w:tcW w:w="1169" w:type="pct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</w:t>
            </w:r>
          </w:p>
        </w:tc>
      </w:tr>
      <w:tr w:rsidR="00C64E07" w:rsidTr="00BF142F">
        <w:trPr>
          <w:trHeight w:val="2236"/>
        </w:trPr>
        <w:tc>
          <w:tcPr>
            <w:tcW w:w="881" w:type="pct"/>
          </w:tcPr>
          <w:p w:rsidR="00C64E07" w:rsidRDefault="001D773E" w:rsidP="00AE2549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0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</w:tc>
        <w:tc>
          <w:tcPr>
            <w:tcW w:w="2950" w:type="pct"/>
            <w:gridSpan w:val="3"/>
          </w:tcPr>
          <w:p w:rsidR="00C64E07" w:rsidRDefault="00E94095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10 General</w:t>
            </w:r>
          </w:p>
          <w:p w:rsidR="00C64E07" w:rsidRDefault="00C64E07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Mathematics</w:t>
            </w:r>
          </w:p>
          <w:p w:rsidR="00C64E07" w:rsidRDefault="00C64E07" w:rsidP="00AE2549">
            <w:pPr>
              <w:rPr>
                <w:sz w:val="28"/>
              </w:rPr>
            </w:pPr>
          </w:p>
          <w:p w:rsidR="00C64E07" w:rsidRDefault="00E94095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2, 2015</w:t>
            </w:r>
          </w:p>
          <w:p w:rsidR="00C64E07" w:rsidRDefault="00C64E07" w:rsidP="00AE2549">
            <w:pPr>
              <w:rPr>
                <w:b/>
                <w:sz w:val="28"/>
              </w:rPr>
            </w:pPr>
          </w:p>
          <w:p w:rsidR="00C64E07" w:rsidRPr="00BF142F" w:rsidRDefault="00C64E07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>Topics – Surds, Indices, Algebra</w:t>
            </w:r>
          </w:p>
        </w:tc>
        <w:tc>
          <w:tcPr>
            <w:tcW w:w="1169" w:type="pct"/>
          </w:tcPr>
          <w:p w:rsidR="00C64E07" w:rsidRDefault="001D773E" w:rsidP="00AE2549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156845</wp:posOffset>
                      </wp:positionV>
                      <wp:extent cx="838200" cy="1201420"/>
                      <wp:effectExtent l="8890" t="13970" r="10160" b="13335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4E07" w:rsidRDefault="00C64E07" w:rsidP="00C64E07"/>
                                <w:p w:rsidR="00C64E07" w:rsidRDefault="00C64E07" w:rsidP="00C64E07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C64E07" w:rsidRDefault="005B3962" w:rsidP="00C64E07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60</w:t>
                                  </w:r>
                                </w:p>
                                <w:p w:rsidR="00C64E07" w:rsidRDefault="00C64E07" w:rsidP="00C64E07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C64E07" w:rsidRDefault="00C64E07" w:rsidP="00C64E07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:rsidR="00C64E07" w:rsidRDefault="00C64E07" w:rsidP="00C64E07">
                                  <w:pPr>
                                    <w:jc w:val="center"/>
                                  </w:pPr>
                                </w:p>
                                <w:p w:rsidR="00C64E07" w:rsidRDefault="00C64E07" w:rsidP="00C64E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22.45pt;margin-top:12.35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">
                      <v:textbox>
                        <w:txbxContent>
                          <w:p w:rsidR="00C64E07" w:rsidRDefault="00C64E07" w:rsidP="00C64E07"/>
                          <w:p w:rsidR="00C64E07" w:rsidRDefault="00C64E07" w:rsidP="00C64E0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C64E07" w:rsidRDefault="005B3962" w:rsidP="00C64E0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60</w:t>
                            </w:r>
                          </w:p>
                          <w:p w:rsidR="00C64E07" w:rsidRDefault="00C64E07" w:rsidP="00C64E07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C64E07" w:rsidRDefault="00C64E07" w:rsidP="00C64E07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:rsidR="00C64E07" w:rsidRDefault="00C64E07" w:rsidP="00C64E07">
                            <w:pPr>
                              <w:jc w:val="center"/>
                            </w:pPr>
                          </w:p>
                          <w:p w:rsidR="00C64E07" w:rsidRDefault="00C64E07" w:rsidP="00C64E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B35D0" w:rsidTr="00433616">
        <w:trPr>
          <w:trHeight w:val="397"/>
        </w:trPr>
        <w:tc>
          <w:tcPr>
            <w:tcW w:w="88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</w:t>
            </w:r>
            <w:r w:rsidR="00BF142F">
              <w:rPr>
                <w:b/>
                <w:i/>
                <w:sz w:val="28"/>
              </w:rPr>
              <w:t>0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z w:val="20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0B35D0" w:rsidRDefault="00E94095" w:rsidP="000A4D0A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5</w:t>
            </w:r>
            <w:r w:rsidR="000B35D0">
              <w:rPr>
                <w:i/>
                <w:sz w:val="20"/>
              </w:rPr>
              <w:t>% of the year.</w:t>
            </w:r>
          </w:p>
        </w:tc>
      </w:tr>
      <w:tr w:rsidR="000B35D0" w:rsidTr="00433616">
        <w:trPr>
          <w:trHeight w:val="397"/>
        </w:trPr>
        <w:tc>
          <w:tcPr>
            <w:tcW w:w="88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56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617" w:type="pct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½ page notes (A4 one side)</w:t>
            </w:r>
          </w:p>
        </w:tc>
      </w:tr>
      <w:tr w:rsidR="00C64E07" w:rsidTr="00AE2549">
        <w:trPr>
          <w:trHeight w:val="80"/>
        </w:trPr>
        <w:tc>
          <w:tcPr>
            <w:tcW w:w="5000" w:type="pct"/>
            <w:gridSpan w:val="5"/>
            <w:vAlign w:val="center"/>
          </w:tcPr>
          <w:p w:rsidR="00C64E07" w:rsidRPr="004450FF" w:rsidRDefault="004450FF" w:rsidP="00AE2549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CALCULATOR FREE TEST</w:t>
            </w:r>
          </w:p>
        </w:tc>
      </w:tr>
    </w:tbl>
    <w:p w:rsidR="00714D8B" w:rsidRDefault="00714D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07"/>
        <w:gridCol w:w="4770"/>
        <w:gridCol w:w="30"/>
        <w:gridCol w:w="447"/>
        <w:gridCol w:w="33"/>
        <w:gridCol w:w="4937"/>
        <w:gridCol w:w="65"/>
      </w:tblGrid>
      <w:tr w:rsidR="00C64E07" w:rsidRPr="002F6C4E" w:rsidTr="00BF142F">
        <w:tc>
          <w:tcPr>
            <w:tcW w:w="707" w:type="dxa"/>
          </w:tcPr>
          <w:p w:rsidR="00C64E07" w:rsidRPr="00495726" w:rsidRDefault="004450FF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10282" w:type="dxa"/>
            <w:gridSpan w:val="6"/>
          </w:tcPr>
          <w:p w:rsidR="00C64E07" w:rsidRDefault="00274D08">
            <w:pPr>
              <w:rPr>
                <w:b/>
              </w:rPr>
            </w:pPr>
            <w:r>
              <w:rPr>
                <w:b/>
              </w:rPr>
              <w:t>[</w:t>
            </w:r>
            <w:r w:rsidR="002F6C4E" w:rsidRPr="002F6C4E">
              <w:rPr>
                <w:b/>
              </w:rPr>
              <w:t>2</w:t>
            </w:r>
            <w:r w:rsidR="000A543E" w:rsidRPr="002F6C4E">
              <w:rPr>
                <w:b/>
              </w:rPr>
              <w:t xml:space="preserve"> marks</w:t>
            </w:r>
            <w:r w:rsidR="002F6C4E" w:rsidRPr="002F6C4E">
              <w:rPr>
                <w:b/>
              </w:rPr>
              <w:t>: 1 , 1</w:t>
            </w:r>
            <w:r>
              <w:rPr>
                <w:b/>
              </w:rPr>
              <w:t>]</w:t>
            </w:r>
          </w:p>
          <w:p w:rsidR="004449CF" w:rsidRPr="002F6C4E" w:rsidRDefault="004449CF">
            <w:pPr>
              <w:rPr>
                <w:b/>
              </w:rPr>
            </w:pPr>
          </w:p>
        </w:tc>
      </w:tr>
      <w:tr w:rsidR="002121A7" w:rsidTr="00BF142F">
        <w:tc>
          <w:tcPr>
            <w:tcW w:w="707" w:type="dxa"/>
          </w:tcPr>
          <w:p w:rsidR="002121A7" w:rsidRPr="00495726" w:rsidRDefault="002121A7">
            <w:pPr>
              <w:rPr>
                <w:b/>
              </w:rPr>
            </w:pPr>
          </w:p>
        </w:tc>
        <w:tc>
          <w:tcPr>
            <w:tcW w:w="10282" w:type="dxa"/>
            <w:gridSpan w:val="6"/>
          </w:tcPr>
          <w:p w:rsidR="002121A7" w:rsidRDefault="00714D8B">
            <w:r>
              <w:t>Write these surds in simplest form:</w:t>
            </w:r>
          </w:p>
          <w:p w:rsidR="004449CF" w:rsidRDefault="004449CF"/>
        </w:tc>
      </w:tr>
      <w:tr w:rsidR="00495726" w:rsidTr="00BF142F">
        <w:tc>
          <w:tcPr>
            <w:tcW w:w="707" w:type="dxa"/>
          </w:tcPr>
          <w:p w:rsidR="00495726" w:rsidRPr="00495726" w:rsidRDefault="00495726">
            <w:pPr>
              <w:rPr>
                <w:b/>
              </w:rPr>
            </w:pPr>
            <w:r w:rsidRPr="00495726">
              <w:rPr>
                <w:b/>
              </w:rPr>
              <w:t>a)</w:t>
            </w:r>
          </w:p>
        </w:tc>
        <w:tc>
          <w:tcPr>
            <w:tcW w:w="4800" w:type="dxa"/>
            <w:gridSpan w:val="2"/>
          </w:tcPr>
          <w:p w:rsidR="00495726" w:rsidRDefault="008A59CA">
            <w:r w:rsidRPr="008A59CA">
              <w:rPr>
                <w:position w:val="-10"/>
              </w:rPr>
              <w:object w:dxaOrig="1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9pt;height:18pt" o:ole="">
                  <v:imagedata r:id="rId8" o:title=""/>
                </v:shape>
                <o:OLEObject Type="Embed" ProgID="Equation.3" ShapeID="_x0000_i1058" DrawAspect="Content" ObjectID="_1480422291" r:id="rId9"/>
              </w:objec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</m:rad>
            </m:oMath>
          </w:p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</w:tcPr>
          <w:p w:rsidR="00495726" w:rsidRPr="00495726" w:rsidRDefault="00495726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5002" w:type="dxa"/>
            <w:gridSpan w:val="2"/>
          </w:tcPr>
          <w:p w:rsidR="00495726" w:rsidRDefault="004449CF"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700</m:t>
                  </m:r>
                </m:e>
              </m:rad>
            </m:oMath>
            <w:r w:rsidR="008A59CA">
              <w:t xml:space="preserve"> </w:t>
            </w:r>
          </w:p>
        </w:tc>
      </w:tr>
      <w:tr w:rsidR="002F6C4E" w:rsidRPr="002F6C4E" w:rsidTr="00BF142F">
        <w:tc>
          <w:tcPr>
            <w:tcW w:w="707" w:type="dxa"/>
          </w:tcPr>
          <w:p w:rsidR="002F6C4E" w:rsidRPr="00495726" w:rsidRDefault="002F6C4E">
            <w:pPr>
              <w:rPr>
                <w:b/>
              </w:rPr>
            </w:pPr>
          </w:p>
        </w:tc>
        <w:tc>
          <w:tcPr>
            <w:tcW w:w="10282" w:type="dxa"/>
            <w:gridSpan w:val="6"/>
          </w:tcPr>
          <w:p w:rsidR="002F6C4E" w:rsidRPr="002F6C4E" w:rsidRDefault="002F6C4E">
            <w:pPr>
              <w:rPr>
                <w:b/>
              </w:rPr>
            </w:pPr>
          </w:p>
        </w:tc>
      </w:tr>
      <w:tr w:rsidR="002F6C4E" w:rsidRPr="002F6C4E" w:rsidTr="00BF142F">
        <w:tc>
          <w:tcPr>
            <w:tcW w:w="707" w:type="dxa"/>
          </w:tcPr>
          <w:p w:rsidR="002F6C4E" w:rsidRPr="00495726" w:rsidRDefault="001D773E">
            <w:pPr>
              <w:rPr>
                <w:b/>
              </w:rPr>
            </w:pPr>
            <w:r>
              <w:rPr>
                <w:b/>
              </w:rPr>
              <w:t>2</w:t>
            </w:r>
            <w:r w:rsidR="004450FF">
              <w:rPr>
                <w:b/>
              </w:rPr>
              <w:t>.</w:t>
            </w:r>
          </w:p>
        </w:tc>
        <w:tc>
          <w:tcPr>
            <w:tcW w:w="10282" w:type="dxa"/>
            <w:gridSpan w:val="6"/>
          </w:tcPr>
          <w:p w:rsidR="002F6C4E" w:rsidRDefault="00274D08">
            <w:pPr>
              <w:rPr>
                <w:b/>
              </w:rPr>
            </w:pPr>
            <w:r>
              <w:rPr>
                <w:b/>
              </w:rPr>
              <w:t>[</w:t>
            </w:r>
            <w:r w:rsidR="001D773E">
              <w:rPr>
                <w:b/>
              </w:rPr>
              <w:t>6 marks: 1,</w:t>
            </w:r>
            <w:r w:rsidR="00432B1B">
              <w:rPr>
                <w:b/>
              </w:rPr>
              <w:t>2</w:t>
            </w:r>
            <w:r w:rsidR="001D773E">
              <w:rPr>
                <w:b/>
              </w:rPr>
              <w:t>,2,3</w:t>
            </w:r>
            <w:r>
              <w:rPr>
                <w:b/>
              </w:rPr>
              <w:t>]</w:t>
            </w:r>
          </w:p>
          <w:p w:rsidR="004449CF" w:rsidRPr="002F6C4E" w:rsidRDefault="004449CF">
            <w:pPr>
              <w:rPr>
                <w:b/>
              </w:rPr>
            </w:pPr>
          </w:p>
        </w:tc>
      </w:tr>
      <w:tr w:rsidR="00714D8B" w:rsidTr="00BF142F">
        <w:tc>
          <w:tcPr>
            <w:tcW w:w="707" w:type="dxa"/>
          </w:tcPr>
          <w:p w:rsidR="00714D8B" w:rsidRPr="00495726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6"/>
          </w:tcPr>
          <w:p w:rsidR="00714D8B" w:rsidRDefault="00714D8B">
            <w:r>
              <w:t>Simplify each of the following</w:t>
            </w:r>
            <w:r w:rsidR="00FC5CDB">
              <w:t>:</w:t>
            </w:r>
          </w:p>
          <w:p w:rsidR="004449CF" w:rsidRDefault="004449CF"/>
        </w:tc>
      </w:tr>
      <w:tr w:rsidR="00495726" w:rsidTr="00BF142F">
        <w:tc>
          <w:tcPr>
            <w:tcW w:w="707" w:type="dxa"/>
          </w:tcPr>
          <w:p w:rsidR="00495726" w:rsidRPr="00495726" w:rsidRDefault="00495726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800" w:type="dxa"/>
            <w:gridSpan w:val="2"/>
          </w:tcPr>
          <w:p w:rsidR="00495726" w:rsidRDefault="001D773E"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 </w: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</w:tcPr>
          <w:p w:rsidR="00495726" w:rsidRPr="00495726" w:rsidRDefault="00495726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5002" w:type="dxa"/>
            <w:gridSpan w:val="2"/>
          </w:tcPr>
          <w:p w:rsidR="00495726" w:rsidRDefault="001D773E">
            <m:oMath>
              <m:r>
                <w:rPr>
                  <w:rFonts w:ascii="Cambria Math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+5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  <m:r>
                <w:rPr>
                  <w:rFonts w:ascii="Cambria Math" w:hAnsi="Cambria Math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rad>
            </m:oMath>
            <w:r>
              <w:t xml:space="preserve"> </w: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1D773E" w:rsidTr="00BF142F">
        <w:tc>
          <w:tcPr>
            <w:tcW w:w="707" w:type="dxa"/>
          </w:tcPr>
          <w:p w:rsidR="001D773E" w:rsidRDefault="001D773E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800" w:type="dxa"/>
            <w:gridSpan w:val="2"/>
          </w:tcPr>
          <w:p w:rsidR="001D773E" w:rsidRDefault="004449CF"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="00313040">
              <w:t xml:space="preserve"> </w:t>
            </w:r>
          </w:p>
          <w:p w:rsidR="001D773E" w:rsidRDefault="001D773E"/>
          <w:p w:rsidR="001D773E" w:rsidRDefault="001D773E"/>
          <w:p w:rsidR="001D773E" w:rsidRDefault="001D773E"/>
          <w:p w:rsidR="001D773E" w:rsidRDefault="001D773E"/>
          <w:p w:rsidR="001D773E" w:rsidRDefault="001D773E"/>
          <w:p w:rsidR="001D773E" w:rsidRDefault="001D773E"/>
          <w:p w:rsidR="001D773E" w:rsidRDefault="001D773E"/>
          <w:p w:rsidR="001D773E" w:rsidRDefault="001D773E"/>
        </w:tc>
        <w:tc>
          <w:tcPr>
            <w:tcW w:w="480" w:type="dxa"/>
            <w:gridSpan w:val="2"/>
          </w:tcPr>
          <w:p w:rsidR="001D773E" w:rsidRDefault="001D773E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5002" w:type="dxa"/>
            <w:gridSpan w:val="2"/>
          </w:tcPr>
          <w:p w:rsidR="001D773E" w:rsidRDefault="008A59CA" w:rsidP="008A59CA"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  <m:r>
                <w:rPr>
                  <w:rFonts w:ascii="Cambria Math" w:hAnsi="Cambria Math"/>
                </w:rPr>
                <m:t>+7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rad>
            </m:oMath>
            <w:r>
              <w:t xml:space="preserve"> </w:t>
            </w:r>
          </w:p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  <w:p w:rsidR="007477FD" w:rsidRDefault="007477FD" w:rsidP="008A59CA"/>
        </w:tc>
      </w:tr>
      <w:tr w:rsidR="00432B1B" w:rsidRPr="00432B1B" w:rsidTr="00BF142F">
        <w:tc>
          <w:tcPr>
            <w:tcW w:w="707" w:type="dxa"/>
          </w:tcPr>
          <w:p w:rsidR="00432B1B" w:rsidRPr="00495726" w:rsidRDefault="00904988">
            <w:pPr>
              <w:rPr>
                <w:b/>
              </w:rPr>
            </w:pPr>
            <w:r>
              <w:rPr>
                <w:b/>
              </w:rPr>
              <w:lastRenderedPageBreak/>
              <w:t>3</w:t>
            </w:r>
            <w:r w:rsidR="004450FF">
              <w:rPr>
                <w:b/>
              </w:rPr>
              <w:t>.</w:t>
            </w:r>
          </w:p>
        </w:tc>
        <w:tc>
          <w:tcPr>
            <w:tcW w:w="10282" w:type="dxa"/>
            <w:gridSpan w:val="6"/>
          </w:tcPr>
          <w:p w:rsidR="00432B1B" w:rsidRDefault="008A59CA">
            <w:pPr>
              <w:rPr>
                <w:b/>
              </w:rPr>
            </w:pPr>
            <w:r>
              <w:rPr>
                <w:b/>
              </w:rPr>
              <w:t>3 [marks: 1, 2</w:t>
            </w:r>
            <w:r w:rsidR="00274D08">
              <w:rPr>
                <w:b/>
              </w:rPr>
              <w:t>]</w:t>
            </w:r>
          </w:p>
          <w:p w:rsidR="007477FD" w:rsidRPr="00432B1B" w:rsidRDefault="007477FD">
            <w:pPr>
              <w:rPr>
                <w:b/>
              </w:rPr>
            </w:pPr>
          </w:p>
        </w:tc>
      </w:tr>
      <w:tr w:rsidR="008C50CE" w:rsidTr="00BF142F">
        <w:tc>
          <w:tcPr>
            <w:tcW w:w="707" w:type="dxa"/>
          </w:tcPr>
          <w:p w:rsidR="008C50CE" w:rsidRPr="00495726" w:rsidRDefault="008C50CE">
            <w:pPr>
              <w:rPr>
                <w:b/>
              </w:rPr>
            </w:pPr>
          </w:p>
        </w:tc>
        <w:tc>
          <w:tcPr>
            <w:tcW w:w="10282" w:type="dxa"/>
            <w:gridSpan w:val="6"/>
          </w:tcPr>
          <w:p w:rsidR="008C50CE" w:rsidRDefault="008C50CE">
            <w:r>
              <w:t>Rationalise the denominator:</w:t>
            </w:r>
          </w:p>
          <w:p w:rsidR="007477FD" w:rsidRDefault="007477FD"/>
        </w:tc>
      </w:tr>
      <w:tr w:rsidR="00495726" w:rsidTr="00BF142F">
        <w:tc>
          <w:tcPr>
            <w:tcW w:w="707" w:type="dxa"/>
          </w:tcPr>
          <w:p w:rsidR="00495726" w:rsidRPr="00495726" w:rsidRDefault="00495726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800" w:type="dxa"/>
            <w:gridSpan w:val="2"/>
          </w:tcPr>
          <w:p w:rsidR="00495726" w:rsidRDefault="004449CF"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</w:rPr>
                        <m:t>11</m:t>
                      </m:r>
                    </m:e>
                  </m:rad>
                </m:den>
              </m:f>
            </m:oMath>
            <w:r w:rsidR="00313040">
              <w:t xml:space="preserve"> </w:t>
            </w:r>
          </w:p>
          <w:p w:rsidR="00495726" w:rsidRDefault="00495726"/>
          <w:p w:rsidR="00495726" w:rsidRDefault="00495726"/>
          <w:p w:rsidR="00495726" w:rsidRDefault="00495726"/>
          <w:p w:rsidR="00904988" w:rsidRDefault="00904988"/>
          <w:p w:rsidR="00904988" w:rsidRDefault="00904988"/>
          <w:p w:rsidR="00495726" w:rsidRDefault="00495726"/>
        </w:tc>
        <w:tc>
          <w:tcPr>
            <w:tcW w:w="480" w:type="dxa"/>
            <w:gridSpan w:val="2"/>
          </w:tcPr>
          <w:p w:rsidR="00495726" w:rsidRPr="00495726" w:rsidRDefault="00495726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5002" w:type="dxa"/>
            <w:gridSpan w:val="2"/>
          </w:tcPr>
          <w:p w:rsidR="00495726" w:rsidRDefault="004449CF"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</w:rPr>
                        <m:t>7</m:t>
                      </m:r>
                    </m:e>
                  </m:rad>
                </m:den>
              </m:f>
            </m:oMath>
            <w:r w:rsidR="00313040">
              <w:t xml:space="preserve"> </w:t>
            </w:r>
          </w:p>
          <w:p w:rsidR="007477FD" w:rsidRDefault="007477FD"/>
        </w:tc>
      </w:tr>
      <w:tr w:rsidR="008C50CE" w:rsidTr="00BF142F">
        <w:tc>
          <w:tcPr>
            <w:tcW w:w="707" w:type="dxa"/>
          </w:tcPr>
          <w:p w:rsidR="008C50CE" w:rsidRPr="00495726" w:rsidRDefault="00495726">
            <w:pPr>
              <w:rPr>
                <w:b/>
              </w:rPr>
            </w:pPr>
            <w:r>
              <w:br w:type="page"/>
            </w:r>
            <w:r w:rsidR="00904988">
              <w:rPr>
                <w:b/>
              </w:rPr>
              <w:t>4</w:t>
            </w:r>
            <w:r w:rsidR="004450FF">
              <w:rPr>
                <w:b/>
              </w:rPr>
              <w:t>.</w:t>
            </w:r>
          </w:p>
        </w:tc>
        <w:tc>
          <w:tcPr>
            <w:tcW w:w="10282" w:type="dxa"/>
            <w:gridSpan w:val="6"/>
          </w:tcPr>
          <w:p w:rsidR="008C50CE" w:rsidRDefault="00274D08">
            <w:pPr>
              <w:rPr>
                <w:b/>
              </w:rPr>
            </w:pPr>
            <w:r>
              <w:rPr>
                <w:b/>
              </w:rPr>
              <w:t>[</w:t>
            </w:r>
            <w:r w:rsidR="00D9737F">
              <w:rPr>
                <w:b/>
              </w:rPr>
              <w:t>4 marks: 1</w:t>
            </w:r>
            <w:r w:rsidR="005B3962">
              <w:rPr>
                <w:b/>
              </w:rPr>
              <w:t xml:space="preserve"> </w:t>
            </w:r>
            <w:r w:rsidR="00D9737F">
              <w:rPr>
                <w:b/>
              </w:rPr>
              <w:t>, 1</w:t>
            </w:r>
            <w:r w:rsidR="005B3962">
              <w:rPr>
                <w:b/>
              </w:rPr>
              <w:t xml:space="preserve"> </w:t>
            </w:r>
            <w:r w:rsidR="00D9737F">
              <w:rPr>
                <w:b/>
              </w:rPr>
              <w:t>, 1</w:t>
            </w:r>
            <w:r w:rsidR="005B3962">
              <w:rPr>
                <w:b/>
              </w:rPr>
              <w:t xml:space="preserve"> </w:t>
            </w:r>
            <w:r w:rsidR="00D9737F">
              <w:rPr>
                <w:b/>
              </w:rPr>
              <w:t>, 1</w:t>
            </w:r>
            <w:r>
              <w:rPr>
                <w:b/>
              </w:rPr>
              <w:t>]</w:t>
            </w:r>
          </w:p>
          <w:p w:rsidR="007477FD" w:rsidRPr="00D9737F" w:rsidRDefault="007477FD">
            <w:pPr>
              <w:rPr>
                <w:b/>
              </w:rPr>
            </w:pPr>
          </w:p>
        </w:tc>
      </w:tr>
      <w:tr w:rsidR="00D9737F" w:rsidTr="00BF142F">
        <w:tc>
          <w:tcPr>
            <w:tcW w:w="707" w:type="dxa"/>
          </w:tcPr>
          <w:p w:rsidR="00D9737F" w:rsidRPr="00495726" w:rsidRDefault="00D9737F">
            <w:pPr>
              <w:rPr>
                <w:b/>
              </w:rPr>
            </w:pPr>
          </w:p>
        </w:tc>
        <w:tc>
          <w:tcPr>
            <w:tcW w:w="10282" w:type="dxa"/>
            <w:gridSpan w:val="6"/>
          </w:tcPr>
          <w:p w:rsidR="00D9737F" w:rsidRDefault="00B209D2">
            <w:r>
              <w:t>Use index laws to simplify the following, leaving your answers with positive indices.</w:t>
            </w:r>
          </w:p>
          <w:p w:rsidR="007477FD" w:rsidRDefault="007477FD"/>
          <w:p w:rsidR="007477FD" w:rsidRDefault="007477FD"/>
        </w:tc>
      </w:tr>
      <w:tr w:rsidR="001740D5" w:rsidTr="00BF142F">
        <w:tc>
          <w:tcPr>
            <w:tcW w:w="707" w:type="dxa"/>
          </w:tcPr>
          <w:p w:rsidR="001740D5" w:rsidRPr="00495726" w:rsidRDefault="001740D5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800" w:type="dxa"/>
            <w:gridSpan w:val="2"/>
          </w:tcPr>
          <w:p w:rsidR="001740D5" w:rsidRDefault="004449CF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  <w:r w:rsidR="00B209D2">
              <w:t xml:space="preserve"> </w:t>
            </w:r>
          </w:p>
          <w:p w:rsidR="001740D5" w:rsidRDefault="001740D5"/>
          <w:p w:rsidR="007477FD" w:rsidRDefault="007477FD"/>
          <w:p w:rsidR="007477FD" w:rsidRDefault="007477FD"/>
          <w:p w:rsidR="007477FD" w:rsidRDefault="007477FD"/>
          <w:p w:rsidR="007477FD" w:rsidRDefault="007477FD"/>
          <w:p w:rsidR="007477FD" w:rsidRDefault="007477FD"/>
          <w:p w:rsidR="001740D5" w:rsidRDefault="001740D5"/>
        </w:tc>
        <w:tc>
          <w:tcPr>
            <w:tcW w:w="480" w:type="dxa"/>
            <w:gridSpan w:val="2"/>
          </w:tcPr>
          <w:p w:rsidR="001740D5" w:rsidRPr="001740D5" w:rsidRDefault="001740D5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5002" w:type="dxa"/>
            <w:gridSpan w:val="2"/>
          </w:tcPr>
          <w:p w:rsidR="001740D5" w:rsidRDefault="004449CF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  <w:r w:rsidR="00B209D2">
              <w:t xml:space="preserve"> </w:t>
            </w:r>
          </w:p>
        </w:tc>
      </w:tr>
      <w:tr w:rsidR="001740D5" w:rsidTr="00BF142F"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800" w:type="dxa"/>
            <w:gridSpan w:val="2"/>
          </w:tcPr>
          <w:p w:rsidR="001740D5" w:rsidRDefault="004449CF" w:rsidP="00570F8F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 w:rsidR="008657AD">
              <w:t xml:space="preserve"> </w:t>
            </w:r>
          </w:p>
          <w:p w:rsidR="001740D5" w:rsidRDefault="001740D5" w:rsidP="00570F8F"/>
          <w:p w:rsidR="000F31A6" w:rsidRDefault="000F31A6" w:rsidP="00570F8F"/>
          <w:p w:rsidR="001740D5" w:rsidRDefault="001740D5" w:rsidP="004450FF">
            <w:pPr>
              <w:tabs>
                <w:tab w:val="left" w:pos="1830"/>
              </w:tabs>
            </w:pPr>
          </w:p>
          <w:p w:rsidR="001740D5" w:rsidRDefault="001740D5" w:rsidP="00570F8F"/>
          <w:p w:rsidR="004450FF" w:rsidRDefault="004450FF" w:rsidP="00570F8F"/>
          <w:p w:rsidR="001740D5" w:rsidRDefault="001740D5" w:rsidP="00570F8F"/>
        </w:tc>
        <w:tc>
          <w:tcPr>
            <w:tcW w:w="480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5002" w:type="dxa"/>
            <w:gridSpan w:val="2"/>
          </w:tcPr>
          <w:p w:rsidR="001740D5" w:rsidRDefault="004449CF" w:rsidP="00570F8F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 w:rsidR="008657AD">
              <w:t xml:space="preserve"> </w:t>
            </w:r>
          </w:p>
        </w:tc>
      </w:tr>
      <w:tr w:rsidR="006E40A6" w:rsidTr="00BF142F">
        <w:tc>
          <w:tcPr>
            <w:tcW w:w="707" w:type="dxa"/>
          </w:tcPr>
          <w:p w:rsidR="006E40A6" w:rsidRPr="00495726" w:rsidRDefault="00FC5CDB">
            <w:pPr>
              <w:rPr>
                <w:b/>
              </w:rPr>
            </w:pPr>
            <w:r>
              <w:rPr>
                <w:b/>
              </w:rPr>
              <w:t>5</w:t>
            </w:r>
            <w:r w:rsidR="004450FF">
              <w:rPr>
                <w:b/>
              </w:rPr>
              <w:t>.</w:t>
            </w:r>
          </w:p>
        </w:tc>
        <w:tc>
          <w:tcPr>
            <w:tcW w:w="10282" w:type="dxa"/>
            <w:gridSpan w:val="6"/>
          </w:tcPr>
          <w:p w:rsidR="006E40A6" w:rsidRDefault="00274D08">
            <w:pPr>
              <w:rPr>
                <w:b/>
              </w:rPr>
            </w:pPr>
            <w:r>
              <w:rPr>
                <w:b/>
              </w:rPr>
              <w:t>[</w:t>
            </w:r>
            <w:r w:rsidR="000B0CAB">
              <w:rPr>
                <w:b/>
              </w:rPr>
              <w:t>9</w:t>
            </w:r>
            <w:r w:rsidR="006E40A6">
              <w:rPr>
                <w:b/>
              </w:rPr>
              <w:t xml:space="preserve"> marks: 2</w:t>
            </w:r>
            <w:r w:rsidR="005B3962">
              <w:rPr>
                <w:b/>
              </w:rPr>
              <w:t xml:space="preserve"> </w:t>
            </w:r>
            <w:r w:rsidR="006E40A6">
              <w:rPr>
                <w:b/>
              </w:rPr>
              <w:t>, 2</w:t>
            </w:r>
            <w:r w:rsidR="005B3962">
              <w:rPr>
                <w:b/>
              </w:rPr>
              <w:t xml:space="preserve"> </w:t>
            </w:r>
            <w:r w:rsidR="006E40A6">
              <w:rPr>
                <w:b/>
              </w:rPr>
              <w:t>, 2</w:t>
            </w:r>
            <w:r w:rsidR="005B3962">
              <w:rPr>
                <w:b/>
              </w:rPr>
              <w:t xml:space="preserve"> </w:t>
            </w:r>
            <w:r w:rsidR="00866745">
              <w:rPr>
                <w:b/>
              </w:rPr>
              <w:t>, 3</w:t>
            </w:r>
            <w:r>
              <w:rPr>
                <w:b/>
              </w:rPr>
              <w:t>]</w:t>
            </w:r>
          </w:p>
          <w:p w:rsidR="004449CF" w:rsidRPr="006E40A6" w:rsidRDefault="004449CF">
            <w:pPr>
              <w:rPr>
                <w:b/>
              </w:rPr>
            </w:pPr>
          </w:p>
        </w:tc>
      </w:tr>
      <w:tr w:rsidR="00D9737F" w:rsidTr="00BF142F">
        <w:tc>
          <w:tcPr>
            <w:tcW w:w="707" w:type="dxa"/>
          </w:tcPr>
          <w:p w:rsidR="00D9737F" w:rsidRPr="00495726" w:rsidRDefault="00D9737F">
            <w:pPr>
              <w:rPr>
                <w:b/>
              </w:rPr>
            </w:pPr>
          </w:p>
        </w:tc>
        <w:tc>
          <w:tcPr>
            <w:tcW w:w="10282" w:type="dxa"/>
            <w:gridSpan w:val="6"/>
          </w:tcPr>
          <w:p w:rsidR="00D9737F" w:rsidRDefault="008657AD">
            <w:r>
              <w:t xml:space="preserve">Simplify </w:t>
            </w:r>
            <w:r w:rsidR="00D9737F">
              <w:t>the following</w:t>
            </w:r>
            <w:r w:rsidR="00082E4B">
              <w:t xml:space="preserve">, leaving your </w:t>
            </w:r>
            <w:r>
              <w:t>answers in index form</w:t>
            </w:r>
            <w:r w:rsidR="00D9737F">
              <w:t>.</w:t>
            </w:r>
          </w:p>
          <w:p w:rsidR="004449CF" w:rsidRDefault="004449CF"/>
        </w:tc>
      </w:tr>
      <w:tr w:rsidR="001740D5" w:rsidTr="00BF142F"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800" w:type="dxa"/>
            <w:gridSpan w:val="2"/>
          </w:tcPr>
          <w:p w:rsidR="001740D5" w:rsidRDefault="00904988" w:rsidP="00570F8F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7477FD" w:rsidRDefault="007477FD" w:rsidP="00570F8F"/>
          <w:p w:rsidR="007477FD" w:rsidRDefault="007477FD" w:rsidP="00570F8F"/>
          <w:p w:rsidR="00BF142F" w:rsidRDefault="00BF142F" w:rsidP="00570F8F"/>
        </w:tc>
        <w:tc>
          <w:tcPr>
            <w:tcW w:w="480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5002" w:type="dxa"/>
            <w:gridSpan w:val="2"/>
          </w:tcPr>
          <w:p w:rsidR="001740D5" w:rsidRDefault="00904988" w:rsidP="00547640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  <w:r w:rsidR="00547640">
              <w:t xml:space="preserve"> </w:t>
            </w:r>
          </w:p>
        </w:tc>
      </w:tr>
      <w:tr w:rsidR="001740D5" w:rsidTr="00BF142F"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800" w:type="dxa"/>
            <w:gridSpan w:val="2"/>
          </w:tcPr>
          <w:p w:rsidR="001740D5" w:rsidRPr="008827B9" w:rsidRDefault="00547640" w:rsidP="00570F8F">
            <w:pPr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×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  <w:r w:rsidR="008827B9" w:rsidRPr="008827B9">
              <w:rPr>
                <w:sz w:val="32"/>
                <w:szCs w:val="32"/>
              </w:rPr>
              <w:t xml:space="preserve"> </w:t>
            </w:r>
          </w:p>
          <w:p w:rsidR="001740D5" w:rsidRDefault="001740D5" w:rsidP="00570F8F"/>
          <w:p w:rsidR="001740D5" w:rsidRDefault="001740D5" w:rsidP="00570F8F"/>
          <w:p w:rsidR="00BF142F" w:rsidRDefault="00BF142F" w:rsidP="00570F8F"/>
          <w:p w:rsidR="00BF142F" w:rsidRDefault="00BF142F" w:rsidP="00570F8F"/>
          <w:p w:rsidR="001740D5" w:rsidRDefault="001740D5" w:rsidP="00570F8F"/>
          <w:p w:rsidR="000F31A6" w:rsidRDefault="000F31A6" w:rsidP="00570F8F"/>
          <w:p w:rsidR="001740D5" w:rsidRDefault="001740D5" w:rsidP="00570F8F"/>
          <w:p w:rsidR="001740D5" w:rsidRDefault="001740D5" w:rsidP="00570F8F"/>
          <w:p w:rsidR="004450FF" w:rsidRDefault="004450FF" w:rsidP="00570F8F"/>
        </w:tc>
        <w:tc>
          <w:tcPr>
            <w:tcW w:w="480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lastRenderedPageBreak/>
              <w:t>d)</w:t>
            </w:r>
          </w:p>
        </w:tc>
        <w:tc>
          <w:tcPr>
            <w:tcW w:w="5002" w:type="dxa"/>
            <w:gridSpan w:val="2"/>
          </w:tcPr>
          <w:p w:rsidR="001740D5" w:rsidRPr="008827B9" w:rsidRDefault="00547640" w:rsidP="00547640">
            <w:pPr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  <w:r w:rsidRPr="008827B9">
              <w:rPr>
                <w:sz w:val="32"/>
                <w:szCs w:val="32"/>
              </w:rPr>
              <w:t xml:space="preserve"> </w:t>
            </w:r>
          </w:p>
        </w:tc>
      </w:tr>
      <w:tr w:rsidR="001740D5" w:rsidTr="00BF142F">
        <w:trPr>
          <w:gridAfter w:val="1"/>
          <w:wAfter w:w="65" w:type="dxa"/>
          <w:trHeight w:val="338"/>
        </w:trPr>
        <w:tc>
          <w:tcPr>
            <w:tcW w:w="707" w:type="dxa"/>
          </w:tcPr>
          <w:p w:rsidR="001740D5" w:rsidRPr="00495726" w:rsidRDefault="0039782B" w:rsidP="00570F8F">
            <w:pPr>
              <w:rPr>
                <w:b/>
              </w:rPr>
            </w:pPr>
            <w:r>
              <w:rPr>
                <w:b/>
              </w:rPr>
              <w:lastRenderedPageBreak/>
              <w:t>6</w:t>
            </w:r>
            <w:r w:rsidR="004450FF">
              <w:rPr>
                <w:b/>
              </w:rPr>
              <w:t>.</w:t>
            </w:r>
          </w:p>
        </w:tc>
        <w:tc>
          <w:tcPr>
            <w:tcW w:w="10217" w:type="dxa"/>
            <w:gridSpan w:val="5"/>
          </w:tcPr>
          <w:p w:rsidR="001740D5" w:rsidRDefault="00274D08" w:rsidP="00570F8F">
            <w:pPr>
              <w:rPr>
                <w:b/>
              </w:rPr>
            </w:pPr>
            <w:r>
              <w:rPr>
                <w:b/>
              </w:rPr>
              <w:t>[</w:t>
            </w:r>
            <w:r w:rsidR="00866745">
              <w:rPr>
                <w:b/>
              </w:rPr>
              <w:t>12</w:t>
            </w:r>
            <w:r w:rsidR="001740D5">
              <w:rPr>
                <w:b/>
              </w:rPr>
              <w:t xml:space="preserve"> marks: 1 , 2 , 2 ,</w:t>
            </w:r>
            <w:r w:rsidR="00866745">
              <w:rPr>
                <w:b/>
              </w:rPr>
              <w:t xml:space="preserve"> 2, 2,</w:t>
            </w:r>
            <w:r w:rsidR="001740D5">
              <w:rPr>
                <w:b/>
              </w:rPr>
              <w:t xml:space="preserve"> 3</w:t>
            </w:r>
            <w:r>
              <w:rPr>
                <w:b/>
              </w:rPr>
              <w:t>]</w:t>
            </w:r>
          </w:p>
          <w:p w:rsidR="004449CF" w:rsidRPr="004B721D" w:rsidRDefault="004449CF" w:rsidP="00570F8F">
            <w:pPr>
              <w:rPr>
                <w:b/>
              </w:rPr>
            </w:pPr>
          </w:p>
        </w:tc>
      </w:tr>
      <w:tr w:rsidR="001740D5" w:rsidTr="00BF142F">
        <w:trPr>
          <w:gridAfter w:val="1"/>
          <w:wAfter w:w="65" w:type="dxa"/>
          <w:trHeight w:val="338"/>
        </w:trPr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</w:p>
        </w:tc>
        <w:tc>
          <w:tcPr>
            <w:tcW w:w="10217" w:type="dxa"/>
            <w:gridSpan w:val="5"/>
          </w:tcPr>
          <w:p w:rsidR="003A0FFA" w:rsidRDefault="001740D5" w:rsidP="00570F8F">
            <w:r>
              <w:t>Expand and where possible, simplify the following</w:t>
            </w:r>
          </w:p>
          <w:p w:rsidR="003A0FFA" w:rsidRDefault="003A0FFA" w:rsidP="00570F8F"/>
        </w:tc>
      </w:tr>
      <w:tr w:rsidR="003A0FFA" w:rsidTr="00BF142F">
        <w:trPr>
          <w:gridAfter w:val="1"/>
          <w:wAfter w:w="65" w:type="dxa"/>
          <w:trHeight w:val="1816"/>
        </w:trPr>
        <w:tc>
          <w:tcPr>
            <w:tcW w:w="707" w:type="dxa"/>
          </w:tcPr>
          <w:p w:rsidR="003A0FFA" w:rsidRDefault="003A0FFA" w:rsidP="00570F8F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770" w:type="dxa"/>
          </w:tcPr>
          <w:p w:rsidR="003A0FFA" w:rsidRPr="00AE3425" w:rsidRDefault="003A0FFA" w:rsidP="00570F8F">
            <w:pPr>
              <w:rPr>
                <w:position w:val="-10"/>
              </w:rPr>
            </w:pPr>
            <w:r>
              <w:rPr>
                <w:position w:val="-10"/>
              </w:rPr>
              <w:t>4(</w:t>
            </w:r>
            <w:r w:rsidRPr="003A0FFA">
              <w:rPr>
                <w:i/>
                <w:position w:val="-10"/>
              </w:rPr>
              <w:t>x</w:t>
            </w:r>
            <w:r>
              <w:rPr>
                <w:position w:val="-10"/>
              </w:rPr>
              <w:t xml:space="preserve"> + 3)</w:t>
            </w:r>
          </w:p>
        </w:tc>
        <w:tc>
          <w:tcPr>
            <w:tcW w:w="477" w:type="dxa"/>
            <w:gridSpan w:val="2"/>
          </w:tcPr>
          <w:p w:rsidR="003A0FFA" w:rsidRDefault="003A0FFA" w:rsidP="00570F8F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  <w:gridSpan w:val="2"/>
          </w:tcPr>
          <w:p w:rsidR="003A0FFA" w:rsidRPr="004B721D" w:rsidRDefault="003A0FFA" w:rsidP="00570F8F">
            <w:pPr>
              <w:rPr>
                <w:position w:val="-10"/>
              </w:rPr>
            </w:pPr>
            <w:r>
              <w:rPr>
                <w:position w:val="-10"/>
              </w:rPr>
              <w:t>2</w:t>
            </w:r>
            <w:r w:rsidRPr="003A0FFA">
              <w:rPr>
                <w:i/>
                <w:position w:val="-10"/>
              </w:rPr>
              <w:t>a</w:t>
            </w:r>
            <w:r>
              <w:rPr>
                <w:position w:val="-10"/>
              </w:rPr>
              <w:t>(</w:t>
            </w:r>
            <w:r w:rsidRPr="003A0FFA">
              <w:rPr>
                <w:i/>
                <w:position w:val="-10"/>
              </w:rPr>
              <w:t>a</w:t>
            </w:r>
            <w:r>
              <w:rPr>
                <w:position w:val="-10"/>
              </w:rPr>
              <w:t xml:space="preserve"> + 4)</w:t>
            </w:r>
          </w:p>
        </w:tc>
      </w:tr>
      <w:tr w:rsidR="001740D5" w:rsidTr="00BF142F">
        <w:trPr>
          <w:gridAfter w:val="1"/>
          <w:wAfter w:w="65" w:type="dxa"/>
          <w:trHeight w:val="1816"/>
        </w:trPr>
        <w:tc>
          <w:tcPr>
            <w:tcW w:w="707" w:type="dxa"/>
          </w:tcPr>
          <w:p w:rsidR="001740D5" w:rsidRPr="00495726" w:rsidRDefault="0039782B" w:rsidP="00570F8F">
            <w:pPr>
              <w:rPr>
                <w:b/>
              </w:rPr>
            </w:pPr>
            <w:r>
              <w:rPr>
                <w:b/>
              </w:rPr>
              <w:t>c</w:t>
            </w:r>
            <w:r w:rsidR="001740D5">
              <w:rPr>
                <w:b/>
              </w:rPr>
              <w:t>)</w:t>
            </w:r>
          </w:p>
        </w:tc>
        <w:tc>
          <w:tcPr>
            <w:tcW w:w="4770" w:type="dxa"/>
          </w:tcPr>
          <w:p w:rsidR="001740D5" w:rsidRDefault="0039782B" w:rsidP="00570F8F">
            <w:r w:rsidRPr="00AE3425">
              <w:rPr>
                <w:position w:val="-10"/>
              </w:rPr>
              <w:object w:dxaOrig="1180" w:dyaOrig="340">
                <v:shape id="_x0000_i1071" type="#_x0000_t75" style="width:58.5pt;height:18pt" o:ole="">
                  <v:imagedata r:id="rId10" o:title=""/>
                </v:shape>
                <o:OLEObject Type="Embed" ProgID="Equation.3" ShapeID="_x0000_i1071" DrawAspect="Content" ObjectID="_1480422292" r:id="rId11"/>
              </w:object>
            </w:r>
          </w:p>
          <w:p w:rsidR="001740D5" w:rsidRDefault="001740D5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7477FD" w:rsidRDefault="007477FD" w:rsidP="00570F8F"/>
          <w:p w:rsidR="007477FD" w:rsidRDefault="007477FD" w:rsidP="00570F8F"/>
          <w:p w:rsidR="000F31A6" w:rsidRDefault="000F31A6" w:rsidP="00570F8F"/>
          <w:p w:rsidR="000F31A6" w:rsidRDefault="000F31A6" w:rsidP="00570F8F"/>
        </w:tc>
        <w:tc>
          <w:tcPr>
            <w:tcW w:w="477" w:type="dxa"/>
            <w:gridSpan w:val="2"/>
          </w:tcPr>
          <w:p w:rsidR="001740D5" w:rsidRPr="001740D5" w:rsidRDefault="0039782B" w:rsidP="00570F8F">
            <w:pPr>
              <w:rPr>
                <w:b/>
              </w:rPr>
            </w:pPr>
            <w:r>
              <w:rPr>
                <w:b/>
              </w:rPr>
              <w:t>d</w:t>
            </w:r>
            <w:r w:rsidR="001740D5">
              <w:rPr>
                <w:b/>
              </w:rPr>
              <w:t>)</w:t>
            </w:r>
          </w:p>
        </w:tc>
        <w:tc>
          <w:tcPr>
            <w:tcW w:w="4970" w:type="dxa"/>
            <w:gridSpan w:val="2"/>
          </w:tcPr>
          <w:p w:rsidR="001740D5" w:rsidRDefault="0039782B" w:rsidP="00570F8F">
            <w:r w:rsidRPr="004B721D">
              <w:rPr>
                <w:position w:val="-10"/>
              </w:rPr>
              <w:object w:dxaOrig="780" w:dyaOrig="380">
                <v:shape id="_x0000_i1074" type="#_x0000_t75" style="width:39pt;height:19.5pt" o:ole="">
                  <v:imagedata r:id="rId12" o:title=""/>
                </v:shape>
                <o:OLEObject Type="Embed" ProgID="Equation.3" ShapeID="_x0000_i1074" DrawAspect="Content" ObjectID="_1480422293" r:id="rId13"/>
              </w:object>
            </w:r>
          </w:p>
        </w:tc>
      </w:tr>
      <w:tr w:rsidR="001740D5" w:rsidTr="00BF142F">
        <w:trPr>
          <w:gridAfter w:val="1"/>
          <w:wAfter w:w="65" w:type="dxa"/>
          <w:trHeight w:val="3452"/>
        </w:trPr>
        <w:tc>
          <w:tcPr>
            <w:tcW w:w="707" w:type="dxa"/>
          </w:tcPr>
          <w:p w:rsidR="001740D5" w:rsidRPr="00495726" w:rsidRDefault="0039782B" w:rsidP="00570F8F">
            <w:pPr>
              <w:rPr>
                <w:b/>
              </w:rPr>
            </w:pPr>
            <w:r>
              <w:rPr>
                <w:b/>
              </w:rPr>
              <w:t>e</w:t>
            </w:r>
            <w:r w:rsidR="001740D5">
              <w:rPr>
                <w:b/>
              </w:rPr>
              <w:t>)</w:t>
            </w:r>
          </w:p>
        </w:tc>
        <w:tc>
          <w:tcPr>
            <w:tcW w:w="4770" w:type="dxa"/>
          </w:tcPr>
          <w:p w:rsidR="001740D5" w:rsidRDefault="0039782B" w:rsidP="00570F8F">
            <w:r w:rsidRPr="004B721D">
              <w:rPr>
                <w:position w:val="-10"/>
              </w:rPr>
              <w:object w:dxaOrig="1280" w:dyaOrig="340">
                <v:shape id="_x0000_i1091" type="#_x0000_t75" style="width:64.5pt;height:18pt" o:ole="">
                  <v:imagedata r:id="rId14" o:title=""/>
                </v:shape>
                <o:OLEObject Type="Embed" ProgID="Equation.3" ShapeID="_x0000_i1091" DrawAspect="Content" ObjectID="_1480422294" r:id="rId15"/>
              </w:object>
            </w:r>
          </w:p>
          <w:p w:rsidR="001740D5" w:rsidRDefault="001740D5" w:rsidP="00570F8F"/>
          <w:p w:rsidR="001740D5" w:rsidRDefault="001740D5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0F31A6" w:rsidRDefault="000F31A6" w:rsidP="00570F8F"/>
          <w:p w:rsidR="007477FD" w:rsidRDefault="007477FD" w:rsidP="00570F8F"/>
          <w:p w:rsidR="007477FD" w:rsidRDefault="007477FD" w:rsidP="00570F8F"/>
          <w:p w:rsidR="000F31A6" w:rsidRDefault="000F31A6" w:rsidP="00570F8F"/>
          <w:p w:rsidR="000F31A6" w:rsidRDefault="000F31A6" w:rsidP="00570F8F"/>
        </w:tc>
        <w:tc>
          <w:tcPr>
            <w:tcW w:w="477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  <w:gridSpan w:val="2"/>
          </w:tcPr>
          <w:p w:rsidR="001740D5" w:rsidRDefault="0039782B" w:rsidP="00570F8F">
            <w:r w:rsidRPr="004B721D">
              <w:rPr>
                <w:position w:val="-10"/>
              </w:rPr>
              <w:object w:dxaOrig="1960" w:dyaOrig="340">
                <v:shape id="_x0000_i1086" type="#_x0000_t75" style="width:97.5pt;height:18pt" o:ole="">
                  <v:imagedata r:id="rId16" o:title=""/>
                </v:shape>
                <o:OLEObject Type="Embed" ProgID="Equation.3" ShapeID="_x0000_i1086" DrawAspect="Content" ObjectID="_1480422295" r:id="rId17"/>
              </w:object>
            </w:r>
          </w:p>
        </w:tc>
      </w:tr>
      <w:tr w:rsidR="001740D5" w:rsidTr="00BF142F">
        <w:trPr>
          <w:gridAfter w:val="1"/>
          <w:wAfter w:w="65" w:type="dxa"/>
          <w:trHeight w:val="338"/>
        </w:trPr>
        <w:tc>
          <w:tcPr>
            <w:tcW w:w="707" w:type="dxa"/>
          </w:tcPr>
          <w:p w:rsidR="001740D5" w:rsidRPr="00495726" w:rsidRDefault="00F307AB" w:rsidP="00570F8F">
            <w:pPr>
              <w:rPr>
                <w:b/>
              </w:rPr>
            </w:pPr>
            <w:r>
              <w:rPr>
                <w:b/>
              </w:rPr>
              <w:t>7</w:t>
            </w:r>
            <w:r w:rsidR="004450FF">
              <w:rPr>
                <w:b/>
              </w:rPr>
              <w:t>.</w:t>
            </w:r>
          </w:p>
        </w:tc>
        <w:tc>
          <w:tcPr>
            <w:tcW w:w="10217" w:type="dxa"/>
            <w:gridSpan w:val="5"/>
          </w:tcPr>
          <w:p w:rsidR="001740D5" w:rsidRDefault="00274D08" w:rsidP="00570F8F">
            <w:pPr>
              <w:rPr>
                <w:b/>
              </w:rPr>
            </w:pPr>
            <w:r>
              <w:rPr>
                <w:b/>
              </w:rPr>
              <w:t>[</w:t>
            </w:r>
            <w:r w:rsidR="00866745">
              <w:rPr>
                <w:b/>
              </w:rPr>
              <w:t>24 marks: 2</w:t>
            </w:r>
            <w:r w:rsidR="001740D5">
              <w:rPr>
                <w:b/>
              </w:rPr>
              <w:t xml:space="preserve"> , 2 , 2 , 2 , 2 , 2 , 2</w:t>
            </w:r>
            <w:r w:rsidR="00866745">
              <w:rPr>
                <w:b/>
              </w:rPr>
              <w:t>, 2, 2, 3, 3</w:t>
            </w:r>
            <w:r>
              <w:rPr>
                <w:b/>
              </w:rPr>
              <w:t>]</w:t>
            </w:r>
          </w:p>
          <w:p w:rsidR="004449CF" w:rsidRPr="005B3962" w:rsidRDefault="004449CF" w:rsidP="00570F8F">
            <w:pPr>
              <w:rPr>
                <w:b/>
              </w:rPr>
            </w:pPr>
          </w:p>
        </w:tc>
      </w:tr>
      <w:tr w:rsidR="001740D5" w:rsidTr="00BF142F">
        <w:trPr>
          <w:gridAfter w:val="1"/>
          <w:wAfter w:w="65" w:type="dxa"/>
          <w:trHeight w:val="338"/>
        </w:trPr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</w:p>
        </w:tc>
        <w:tc>
          <w:tcPr>
            <w:tcW w:w="10217" w:type="dxa"/>
            <w:gridSpan w:val="5"/>
          </w:tcPr>
          <w:p w:rsidR="001740D5" w:rsidRDefault="001740D5" w:rsidP="00570F8F">
            <w:r>
              <w:t>Factorise the following</w:t>
            </w:r>
          </w:p>
          <w:p w:rsidR="004449CF" w:rsidRDefault="004449CF" w:rsidP="00570F8F">
            <w:pPr>
              <w:rPr>
                <w:b/>
              </w:rPr>
            </w:pPr>
            <w:bookmarkStart w:id="0" w:name="_GoBack"/>
            <w:bookmarkEnd w:id="0"/>
          </w:p>
        </w:tc>
      </w:tr>
      <w:tr w:rsidR="001740D5" w:rsidTr="00BF142F">
        <w:trPr>
          <w:gridAfter w:val="1"/>
          <w:wAfter w:w="65" w:type="dxa"/>
          <w:trHeight w:val="1729"/>
        </w:trPr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lastRenderedPageBreak/>
              <w:t>a)</w:t>
            </w:r>
          </w:p>
        </w:tc>
        <w:tc>
          <w:tcPr>
            <w:tcW w:w="4770" w:type="dxa"/>
          </w:tcPr>
          <w:p w:rsidR="001740D5" w:rsidRDefault="00F307AB" w:rsidP="00570F8F">
            <w:r w:rsidRPr="00F307AB">
              <w:rPr>
                <w:position w:val="-10"/>
              </w:rPr>
              <w:object w:dxaOrig="920" w:dyaOrig="320">
                <v:shape id="_x0000_i1094" type="#_x0000_t75" style="width:46.5pt;height:16.5pt" o:ole="">
                  <v:imagedata r:id="rId18" o:title=""/>
                </v:shape>
                <o:OLEObject Type="Embed" ProgID="Equation.3" ShapeID="_x0000_i1094" DrawAspect="Content" ObjectID="_1480422296" r:id="rId19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</w:tc>
        <w:tc>
          <w:tcPr>
            <w:tcW w:w="477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70" w:type="dxa"/>
            <w:gridSpan w:val="2"/>
          </w:tcPr>
          <w:p w:rsidR="001740D5" w:rsidRDefault="00F307AB" w:rsidP="00570F8F">
            <w:r>
              <w:t>6</w:t>
            </w:r>
            <w:r w:rsidRPr="00544CAE">
              <w:rPr>
                <w:i/>
              </w:rPr>
              <w:t>x</w:t>
            </w:r>
            <w:r>
              <w:t xml:space="preserve"> + 18</w:t>
            </w:r>
          </w:p>
        </w:tc>
      </w:tr>
      <w:tr w:rsidR="00F307AB" w:rsidTr="00BF142F">
        <w:trPr>
          <w:gridAfter w:val="1"/>
          <w:wAfter w:w="65" w:type="dxa"/>
          <w:trHeight w:val="1729"/>
        </w:trPr>
        <w:tc>
          <w:tcPr>
            <w:tcW w:w="707" w:type="dxa"/>
          </w:tcPr>
          <w:p w:rsidR="00F307AB" w:rsidRDefault="00544CAE" w:rsidP="00570F8F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F307AB" w:rsidRPr="00544CAE" w:rsidRDefault="00544CAE" w:rsidP="00570F8F">
            <w:pPr>
              <w:rPr>
                <w:position w:val="-6"/>
              </w:rPr>
            </w:pPr>
            <w:r w:rsidRPr="00544CAE">
              <w:rPr>
                <w:i/>
                <w:position w:val="-6"/>
              </w:rPr>
              <w:t>x</w:t>
            </w:r>
            <w:r w:rsidRPr="00544CAE">
              <w:rPr>
                <w:position w:val="-6"/>
                <w:vertAlign w:val="superscript"/>
              </w:rPr>
              <w:t>2</w:t>
            </w:r>
            <w:r w:rsidRPr="00544CAE">
              <w:rPr>
                <w:position w:val="-6"/>
              </w:rPr>
              <w:t xml:space="preserve"> + 4</w:t>
            </w:r>
            <w:r w:rsidRPr="00544CAE">
              <w:rPr>
                <w:i/>
                <w:position w:val="-6"/>
              </w:rPr>
              <w:t>x</w:t>
            </w:r>
          </w:p>
        </w:tc>
        <w:tc>
          <w:tcPr>
            <w:tcW w:w="477" w:type="dxa"/>
            <w:gridSpan w:val="2"/>
          </w:tcPr>
          <w:p w:rsidR="00F307AB" w:rsidRDefault="00544CAE" w:rsidP="00570F8F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  <w:gridSpan w:val="2"/>
          </w:tcPr>
          <w:p w:rsidR="00F307AB" w:rsidRDefault="00544CAE" w:rsidP="00570F8F">
            <w:pPr>
              <w:rPr>
                <w:i/>
                <w:position w:val="-10"/>
              </w:rPr>
            </w:pPr>
            <w:r>
              <w:rPr>
                <w:position w:val="-10"/>
              </w:rPr>
              <w:t>3</w:t>
            </w:r>
            <w:r w:rsidRPr="00544CAE">
              <w:rPr>
                <w:i/>
                <w:position w:val="-10"/>
              </w:rPr>
              <w:t>z</w:t>
            </w:r>
            <w:r>
              <w:rPr>
                <w:position w:val="-10"/>
                <w:vertAlign w:val="superscript"/>
              </w:rPr>
              <w:t>2</w:t>
            </w:r>
            <w:r>
              <w:rPr>
                <w:position w:val="-10"/>
              </w:rPr>
              <w:t xml:space="preserve"> – 9</w:t>
            </w:r>
            <w:r w:rsidRPr="00544CAE">
              <w:rPr>
                <w:i/>
                <w:position w:val="-10"/>
              </w:rPr>
              <w:t>z</w:t>
            </w: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Default="007477FD" w:rsidP="00570F8F">
            <w:pPr>
              <w:rPr>
                <w:i/>
                <w:position w:val="-10"/>
              </w:rPr>
            </w:pPr>
          </w:p>
          <w:p w:rsidR="007477FD" w:rsidRPr="00544CAE" w:rsidRDefault="007477FD" w:rsidP="00570F8F">
            <w:pPr>
              <w:rPr>
                <w:position w:val="-10"/>
              </w:rPr>
            </w:pPr>
          </w:p>
        </w:tc>
      </w:tr>
      <w:tr w:rsidR="00F307AB" w:rsidTr="00BF142F">
        <w:trPr>
          <w:gridAfter w:val="1"/>
          <w:wAfter w:w="65" w:type="dxa"/>
          <w:trHeight w:val="1729"/>
        </w:trPr>
        <w:tc>
          <w:tcPr>
            <w:tcW w:w="707" w:type="dxa"/>
          </w:tcPr>
          <w:p w:rsidR="00F307AB" w:rsidRDefault="00544CAE" w:rsidP="00570F8F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F307AB" w:rsidRDefault="00544CAE" w:rsidP="00570F8F">
            <w:pPr>
              <w:rPr>
                <w:position w:val="-10"/>
              </w:rPr>
            </w:pPr>
            <w:r w:rsidRPr="006266E8">
              <w:rPr>
                <w:position w:val="-10"/>
              </w:rPr>
              <w:object w:dxaOrig="1820" w:dyaOrig="340">
                <v:shape id="_x0000_i1102" type="#_x0000_t75" style="width:90pt;height:18pt" o:ole="">
                  <v:imagedata r:id="rId20" o:title=""/>
                </v:shape>
                <o:OLEObject Type="Embed" ProgID="Equation.3" ShapeID="_x0000_i1102" DrawAspect="Content" ObjectID="_1480422297" r:id="rId21"/>
              </w:object>
            </w: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Default="007477FD" w:rsidP="00570F8F">
            <w:pPr>
              <w:rPr>
                <w:position w:val="-10"/>
              </w:rPr>
            </w:pPr>
          </w:p>
          <w:p w:rsidR="007477FD" w:rsidRPr="004B721D" w:rsidRDefault="007477FD" w:rsidP="00570F8F">
            <w:pPr>
              <w:rPr>
                <w:position w:val="-6"/>
              </w:rPr>
            </w:pPr>
          </w:p>
        </w:tc>
        <w:tc>
          <w:tcPr>
            <w:tcW w:w="477" w:type="dxa"/>
            <w:gridSpan w:val="2"/>
          </w:tcPr>
          <w:p w:rsidR="00F307AB" w:rsidRDefault="00544CAE" w:rsidP="00570F8F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70" w:type="dxa"/>
            <w:gridSpan w:val="2"/>
          </w:tcPr>
          <w:p w:rsidR="00F307AB" w:rsidRPr="006266E8" w:rsidRDefault="00544CAE" w:rsidP="00570F8F">
            <w:pPr>
              <w:rPr>
                <w:position w:val="-10"/>
              </w:rPr>
            </w:pPr>
            <w:r w:rsidRPr="006266E8">
              <w:rPr>
                <w:position w:val="-6"/>
              </w:rPr>
              <w:object w:dxaOrig="1120" w:dyaOrig="320">
                <v:shape id="_x0000_i1110" type="#_x0000_t75" style="width:55.5pt;height:15pt" o:ole="">
                  <v:imagedata r:id="rId22" o:title=""/>
                </v:shape>
                <o:OLEObject Type="Embed" ProgID="Equation.3" ShapeID="_x0000_i1110" DrawAspect="Content" ObjectID="_1480422298" r:id="rId23"/>
              </w:object>
            </w:r>
          </w:p>
        </w:tc>
      </w:tr>
      <w:tr w:rsidR="001740D5" w:rsidTr="00BF142F">
        <w:trPr>
          <w:gridAfter w:val="1"/>
          <w:wAfter w:w="65" w:type="dxa"/>
          <w:trHeight w:val="1767"/>
        </w:trPr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4770" w:type="dxa"/>
          </w:tcPr>
          <w:p w:rsidR="001740D5" w:rsidRDefault="00544CAE" w:rsidP="00570F8F">
            <w:r w:rsidRPr="00544CAE">
              <w:rPr>
                <w:position w:val="-10"/>
              </w:rPr>
              <w:object w:dxaOrig="980" w:dyaOrig="360">
                <v:shape id="_x0000_i1113" type="#_x0000_t75" style="width:49.5pt;height:18pt" o:ole="">
                  <v:imagedata r:id="rId24" o:title=""/>
                </v:shape>
                <o:OLEObject Type="Embed" ProgID="Equation.3" ShapeID="_x0000_i1113" DrawAspect="Content" ObjectID="_1480422299" r:id="rId25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274D08" w:rsidRDefault="00274D08" w:rsidP="00570F8F"/>
          <w:p w:rsidR="007477FD" w:rsidRDefault="007477FD" w:rsidP="00570F8F"/>
          <w:p w:rsidR="007477FD" w:rsidRDefault="007477FD" w:rsidP="00570F8F"/>
          <w:p w:rsidR="00274D08" w:rsidRDefault="00274D08" w:rsidP="00570F8F"/>
        </w:tc>
        <w:tc>
          <w:tcPr>
            <w:tcW w:w="477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70" w:type="dxa"/>
            <w:gridSpan w:val="2"/>
          </w:tcPr>
          <w:p w:rsidR="001740D5" w:rsidRDefault="00565627" w:rsidP="00570F8F">
            <w:r w:rsidRPr="006266E8">
              <w:rPr>
                <w:position w:val="-10"/>
              </w:rPr>
              <w:object w:dxaOrig="1260" w:dyaOrig="380">
                <v:shape id="_x0000_i1118" type="#_x0000_t75" style="width:63pt;height:19.5pt" o:ole="">
                  <v:imagedata r:id="rId26" o:title=""/>
                </v:shape>
                <o:OLEObject Type="Embed" ProgID="Equation.3" ShapeID="_x0000_i1118" DrawAspect="Content" ObjectID="_1480422300" r:id="rId27"/>
              </w:object>
            </w:r>
          </w:p>
        </w:tc>
      </w:tr>
      <w:tr w:rsidR="001740D5" w:rsidTr="00BF142F">
        <w:trPr>
          <w:gridAfter w:val="1"/>
          <w:wAfter w:w="65" w:type="dxa"/>
          <w:trHeight w:val="1785"/>
        </w:trPr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4770" w:type="dxa"/>
          </w:tcPr>
          <w:p w:rsidR="001740D5" w:rsidRDefault="00565627" w:rsidP="00570F8F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+x-12</m:t>
              </m:r>
            </m:oMath>
            <w:r>
              <w:t xml:space="preserve"> </w: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7477FD" w:rsidRDefault="007477FD" w:rsidP="00570F8F"/>
          <w:p w:rsidR="007477FD" w:rsidRDefault="007477FD" w:rsidP="00570F8F"/>
          <w:p w:rsidR="007477FD" w:rsidRDefault="007477FD" w:rsidP="00570F8F"/>
        </w:tc>
        <w:tc>
          <w:tcPr>
            <w:tcW w:w="477" w:type="dxa"/>
            <w:gridSpan w:val="2"/>
          </w:tcPr>
          <w:p w:rsidR="001740D5" w:rsidRPr="001740D5" w:rsidRDefault="001740D5" w:rsidP="00570F8F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70" w:type="dxa"/>
            <w:gridSpan w:val="2"/>
          </w:tcPr>
          <w:p w:rsidR="001740D5" w:rsidRDefault="00565627" w:rsidP="00570F8F">
            <w:r w:rsidRPr="00A96D13">
              <w:rPr>
                <w:position w:val="-6"/>
              </w:rPr>
              <w:object w:dxaOrig="1480" w:dyaOrig="320">
                <v:shape id="_x0000_i1121" type="#_x0000_t75" style="width:73.5pt;height:15pt" o:ole="">
                  <v:imagedata r:id="rId28" o:title=""/>
                </v:shape>
                <o:OLEObject Type="Embed" ProgID="Equation.3" ShapeID="_x0000_i1121" DrawAspect="Content" ObjectID="_1480422301" r:id="rId29"/>
              </w:object>
            </w:r>
          </w:p>
        </w:tc>
      </w:tr>
      <w:tr w:rsidR="001740D5" w:rsidTr="00BF142F">
        <w:trPr>
          <w:gridAfter w:val="1"/>
          <w:wAfter w:w="65" w:type="dxa"/>
          <w:trHeight w:val="1785"/>
        </w:trPr>
        <w:tc>
          <w:tcPr>
            <w:tcW w:w="707" w:type="dxa"/>
          </w:tcPr>
          <w:p w:rsidR="001740D5" w:rsidRPr="00495726" w:rsidRDefault="001740D5" w:rsidP="00570F8F">
            <w:pPr>
              <w:rPr>
                <w:b/>
              </w:rPr>
            </w:pPr>
            <w:r>
              <w:rPr>
                <w:b/>
              </w:rPr>
              <w:t>g)</w:t>
            </w:r>
          </w:p>
        </w:tc>
        <w:tc>
          <w:tcPr>
            <w:tcW w:w="10217" w:type="dxa"/>
            <w:gridSpan w:val="5"/>
          </w:tcPr>
          <w:p w:rsidR="001740D5" w:rsidRDefault="00866745" w:rsidP="00570F8F">
            <w:r w:rsidRPr="005B3962">
              <w:rPr>
                <w:position w:val="-6"/>
              </w:rPr>
              <w:object w:dxaOrig="1420" w:dyaOrig="320">
                <v:shape id="_x0000_i1129" type="#_x0000_t75" style="width:70.5pt;height:15pt" o:ole="">
                  <v:imagedata r:id="rId30" o:title=""/>
                </v:shape>
                <o:OLEObject Type="Embed" ProgID="Equation.3" ShapeID="_x0000_i1129" DrawAspect="Content" ObjectID="_1480422302" r:id="rId31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7477FD" w:rsidRDefault="007477FD" w:rsidP="00570F8F"/>
          <w:p w:rsidR="001740D5" w:rsidRDefault="001740D5" w:rsidP="00570F8F"/>
        </w:tc>
      </w:tr>
    </w:tbl>
    <w:p w:rsidR="00CE3C76" w:rsidRDefault="007477FD" w:rsidP="007477FD">
      <w:pPr>
        <w:jc w:val="center"/>
      </w:pPr>
      <w:r>
        <w:lastRenderedPageBreak/>
        <w:t xml:space="preserve">End </w:t>
      </w:r>
      <w:proofErr w:type="gramStart"/>
      <w:r>
        <w:t>Of</w:t>
      </w:r>
      <w:proofErr w:type="gramEnd"/>
      <w:r>
        <w:t xml:space="preserve"> Test</w:t>
      </w:r>
    </w:p>
    <w:sectPr w:rsidR="00CE3C76" w:rsidSect="00274D08">
      <w:footerReference w:type="default" r:id="rId32"/>
      <w:pgSz w:w="11907" w:h="16840" w:code="9"/>
      <w:pgMar w:top="567" w:right="567" w:bottom="284" w:left="567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FED" w:rsidRDefault="00424FED">
      <w:r>
        <w:separator/>
      </w:r>
    </w:p>
  </w:endnote>
  <w:endnote w:type="continuationSeparator" w:id="0">
    <w:p w:rsidR="00424FED" w:rsidRDefault="0042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4D08" w:rsidRDefault="00274D08" w:rsidP="00274D08"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4449CF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FED" w:rsidRDefault="00424FED">
      <w:r>
        <w:separator/>
      </w:r>
    </w:p>
  </w:footnote>
  <w:footnote w:type="continuationSeparator" w:id="0">
    <w:p w:rsidR="00424FED" w:rsidRDefault="00424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E07"/>
    <w:rsid w:val="00040288"/>
    <w:rsid w:val="00082E4B"/>
    <w:rsid w:val="000A4D0A"/>
    <w:rsid w:val="000A543E"/>
    <w:rsid w:val="000B0CAB"/>
    <w:rsid w:val="000B35D0"/>
    <w:rsid w:val="000F31A6"/>
    <w:rsid w:val="00142845"/>
    <w:rsid w:val="001740D5"/>
    <w:rsid w:val="001D773E"/>
    <w:rsid w:val="0020494B"/>
    <w:rsid w:val="002121A7"/>
    <w:rsid w:val="00212BAF"/>
    <w:rsid w:val="00255F3A"/>
    <w:rsid w:val="00257BA0"/>
    <w:rsid w:val="00274D08"/>
    <w:rsid w:val="002F6C4E"/>
    <w:rsid w:val="00313040"/>
    <w:rsid w:val="0039782B"/>
    <w:rsid w:val="003A0FFA"/>
    <w:rsid w:val="003B59CA"/>
    <w:rsid w:val="00420716"/>
    <w:rsid w:val="00424FED"/>
    <w:rsid w:val="00432B1B"/>
    <w:rsid w:val="00433616"/>
    <w:rsid w:val="004449CF"/>
    <w:rsid w:val="004450FF"/>
    <w:rsid w:val="00495726"/>
    <w:rsid w:val="004B721D"/>
    <w:rsid w:val="004E759C"/>
    <w:rsid w:val="00527D63"/>
    <w:rsid w:val="00544CAE"/>
    <w:rsid w:val="00547640"/>
    <w:rsid w:val="00565627"/>
    <w:rsid w:val="00570F8F"/>
    <w:rsid w:val="005770E0"/>
    <w:rsid w:val="005B3962"/>
    <w:rsid w:val="005F4D23"/>
    <w:rsid w:val="006266E8"/>
    <w:rsid w:val="00673664"/>
    <w:rsid w:val="006D4B7A"/>
    <w:rsid w:val="006E40A6"/>
    <w:rsid w:val="00714D8B"/>
    <w:rsid w:val="007477FD"/>
    <w:rsid w:val="00792C23"/>
    <w:rsid w:val="008657AD"/>
    <w:rsid w:val="00866745"/>
    <w:rsid w:val="008827B9"/>
    <w:rsid w:val="008A59CA"/>
    <w:rsid w:val="008B7362"/>
    <w:rsid w:val="008C50CE"/>
    <w:rsid w:val="009030CB"/>
    <w:rsid w:val="00904988"/>
    <w:rsid w:val="009E4EFA"/>
    <w:rsid w:val="00A96D13"/>
    <w:rsid w:val="00AE2549"/>
    <w:rsid w:val="00AE3425"/>
    <w:rsid w:val="00B209D2"/>
    <w:rsid w:val="00BF142F"/>
    <w:rsid w:val="00C64E07"/>
    <w:rsid w:val="00CA0396"/>
    <w:rsid w:val="00CE3C76"/>
    <w:rsid w:val="00CF1724"/>
    <w:rsid w:val="00D9737F"/>
    <w:rsid w:val="00E63E43"/>
    <w:rsid w:val="00E94095"/>
    <w:rsid w:val="00EC76D2"/>
    <w:rsid w:val="00F307AB"/>
    <w:rsid w:val="00F6763B"/>
    <w:rsid w:val="00FC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4E07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C64E07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C64E07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64E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8B7362"/>
    <w:pPr>
      <w:ind w:left="561" w:right="67" w:hanging="561"/>
      <w:jc w:val="both"/>
    </w:pPr>
    <w:rPr>
      <w:szCs w:val="20"/>
    </w:rPr>
  </w:style>
  <w:style w:type="paragraph" w:styleId="BalloonText">
    <w:name w:val="Balloon Text"/>
    <w:basedOn w:val="Normal"/>
    <w:semiHidden/>
    <w:rsid w:val="003B59CA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74D0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74D08"/>
  </w:style>
  <w:style w:type="character" w:styleId="PlaceholderText">
    <w:name w:val="Placeholder Text"/>
    <w:basedOn w:val="DefaultParagraphFont"/>
    <w:uiPriority w:val="99"/>
    <w:semiHidden/>
    <w:rsid w:val="001D773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4E07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C64E07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C64E07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64E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8B7362"/>
    <w:pPr>
      <w:ind w:left="561" w:right="67" w:hanging="561"/>
      <w:jc w:val="both"/>
    </w:pPr>
    <w:rPr>
      <w:szCs w:val="20"/>
    </w:rPr>
  </w:style>
  <w:style w:type="paragraph" w:styleId="BalloonText">
    <w:name w:val="Balloon Text"/>
    <w:basedOn w:val="Normal"/>
    <w:semiHidden/>
    <w:rsid w:val="003B59CA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74D0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74D08"/>
  </w:style>
  <w:style w:type="character" w:styleId="PlaceholderText">
    <w:name w:val="Placeholder Text"/>
    <w:basedOn w:val="DefaultParagraphFont"/>
    <w:uiPriority w:val="99"/>
    <w:semiHidden/>
    <w:rsid w:val="001D77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CC49C701</Template>
  <TotalTime>224</TotalTime>
  <Pages>4</Pages>
  <Words>220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e4033071</dc:creator>
  <cp:lastModifiedBy>ROY Graham</cp:lastModifiedBy>
  <cp:revision>4</cp:revision>
  <cp:lastPrinted>2014-12-18T03:59:00Z</cp:lastPrinted>
  <dcterms:created xsi:type="dcterms:W3CDTF">2014-12-18T04:09:00Z</dcterms:created>
  <dcterms:modified xsi:type="dcterms:W3CDTF">2014-12-18T07:37:00Z</dcterms:modified>
</cp:coreProperties>
</file>