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78" w:type="pct"/>
        <w:tblLayout w:type="fixed"/>
        <w:tblLook w:val="01E0" w:firstRow="1" w:lastRow="1" w:firstColumn="1" w:lastColumn="1" w:noHBand="0" w:noVBand="0"/>
      </w:tblPr>
      <w:tblGrid>
        <w:gridCol w:w="1770"/>
        <w:gridCol w:w="3137"/>
        <w:gridCol w:w="1240"/>
        <w:gridCol w:w="1551"/>
        <w:gridCol w:w="2349"/>
      </w:tblGrid>
      <w:tr w:rsidR="00907E07" w:rsidRPr="00907E07" w:rsidTr="00053B68">
        <w:trPr>
          <w:trHeight w:val="540"/>
        </w:trPr>
        <w:tc>
          <w:tcPr>
            <w:tcW w:w="881" w:type="pct"/>
            <w:vAlign w:val="bottom"/>
          </w:tcPr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sz w:val="24"/>
                <w:szCs w:val="24"/>
              </w:rPr>
              <w:t xml:space="preserve">Name: </w:t>
            </w:r>
          </w:p>
        </w:tc>
        <w:tc>
          <w:tcPr>
            <w:tcW w:w="2950" w:type="pct"/>
            <w:gridSpan w:val="3"/>
            <w:vAlign w:val="bottom"/>
          </w:tcPr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1169" w:type="pct"/>
            <w:vAlign w:val="bottom"/>
          </w:tcPr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sz w:val="24"/>
                <w:szCs w:val="24"/>
              </w:rPr>
              <w:t xml:space="preserve">Date: </w:t>
            </w:r>
            <w:r w:rsidRPr="00907E07">
              <w:rPr>
                <w:i/>
                <w:sz w:val="24"/>
                <w:szCs w:val="24"/>
              </w:rPr>
              <w:t>_________</w:t>
            </w:r>
          </w:p>
        </w:tc>
      </w:tr>
      <w:tr w:rsidR="00907E07" w:rsidRPr="00907E07" w:rsidTr="00053B68">
        <w:trPr>
          <w:trHeight w:val="2236"/>
        </w:trPr>
        <w:tc>
          <w:tcPr>
            <w:tcW w:w="881" w:type="pct"/>
          </w:tcPr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  <w:p w:rsidR="00907E07" w:rsidRPr="00907E07" w:rsidRDefault="002F42FB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-170815</wp:posOffset>
                  </wp:positionH>
                  <wp:positionV relativeFrom="paragraph">
                    <wp:posOffset>45720</wp:posOffset>
                  </wp:positionV>
                  <wp:extent cx="1017905" cy="1344295"/>
                  <wp:effectExtent l="0" t="0" r="0" b="0"/>
                  <wp:wrapNone/>
                  <wp:docPr id="1982" name="Picture 1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05" cy="1344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950" w:type="pct"/>
            <w:gridSpan w:val="3"/>
          </w:tcPr>
          <w:p w:rsidR="00907E07" w:rsidRPr="00907E07" w:rsidRDefault="00907E07" w:rsidP="00907E07">
            <w:pPr>
              <w:spacing w:line="240" w:lineRule="auto"/>
              <w:rPr>
                <w:b/>
                <w:sz w:val="36"/>
                <w:szCs w:val="24"/>
              </w:rPr>
            </w:pPr>
            <w:r w:rsidRPr="00907E07">
              <w:rPr>
                <w:b/>
                <w:sz w:val="36"/>
                <w:szCs w:val="24"/>
              </w:rPr>
              <w:t>Year 10 Mathematics</w:t>
            </w:r>
          </w:p>
          <w:p w:rsidR="00907E07" w:rsidRPr="00907E07" w:rsidRDefault="00907E07" w:rsidP="00907E07">
            <w:pPr>
              <w:spacing w:line="240" w:lineRule="auto"/>
              <w:rPr>
                <w:sz w:val="28"/>
                <w:szCs w:val="24"/>
              </w:rPr>
            </w:pPr>
          </w:p>
          <w:p w:rsidR="00907E07" w:rsidRPr="00907E07" w:rsidRDefault="00907E07" w:rsidP="00907E07">
            <w:pPr>
              <w:spacing w:line="240" w:lineRule="auto"/>
              <w:rPr>
                <w:b/>
                <w:sz w:val="36"/>
                <w:szCs w:val="24"/>
              </w:rPr>
            </w:pPr>
            <w:r w:rsidRPr="00907E07">
              <w:rPr>
                <w:b/>
                <w:sz w:val="36"/>
                <w:szCs w:val="24"/>
              </w:rPr>
              <w:t xml:space="preserve">Test </w:t>
            </w:r>
            <w:r w:rsidR="00952BE7">
              <w:rPr>
                <w:b/>
                <w:sz w:val="36"/>
                <w:szCs w:val="24"/>
              </w:rPr>
              <w:t>1</w:t>
            </w:r>
            <w:r w:rsidRPr="00907E07">
              <w:rPr>
                <w:b/>
                <w:sz w:val="36"/>
                <w:szCs w:val="24"/>
              </w:rPr>
              <w:t>, 201</w:t>
            </w:r>
            <w:r w:rsidR="00952BE7">
              <w:rPr>
                <w:b/>
                <w:sz w:val="36"/>
                <w:szCs w:val="24"/>
              </w:rPr>
              <w:t>5</w:t>
            </w:r>
          </w:p>
          <w:p w:rsidR="00907E07" w:rsidRPr="00907E07" w:rsidRDefault="00907E07" w:rsidP="00907E07">
            <w:pPr>
              <w:spacing w:line="240" w:lineRule="auto"/>
              <w:rPr>
                <w:b/>
                <w:sz w:val="28"/>
                <w:szCs w:val="24"/>
              </w:rPr>
            </w:pPr>
          </w:p>
          <w:p w:rsidR="00907E07" w:rsidRPr="00907E07" w:rsidRDefault="00907E07" w:rsidP="00952BE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b/>
                <w:sz w:val="28"/>
                <w:szCs w:val="24"/>
              </w:rPr>
              <w:t>Topics –</w:t>
            </w:r>
            <w:r w:rsidR="000E09C9">
              <w:rPr>
                <w:b/>
                <w:sz w:val="28"/>
                <w:szCs w:val="24"/>
              </w:rPr>
              <w:t>Surface Area and Volume</w:t>
            </w:r>
          </w:p>
        </w:tc>
        <w:tc>
          <w:tcPr>
            <w:tcW w:w="1169" w:type="pct"/>
          </w:tcPr>
          <w:p w:rsidR="00907E07" w:rsidRPr="00907E07" w:rsidRDefault="002F42FB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156845</wp:posOffset>
                      </wp:positionV>
                      <wp:extent cx="838200" cy="1201420"/>
                      <wp:effectExtent l="8890" t="13970" r="10160" b="13335"/>
                      <wp:wrapNone/>
                      <wp:docPr id="13" name="Text Box 19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07E07" w:rsidRDefault="00907E07" w:rsidP="00907E07"/>
                                <w:p w:rsidR="00907E07" w:rsidRDefault="00907E07" w:rsidP="00907E07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907E07" w:rsidRDefault="006D02E4" w:rsidP="00907E07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50</w:t>
                                  </w:r>
                                </w:p>
                                <w:p w:rsidR="00907E07" w:rsidRDefault="00907E07" w:rsidP="00907E07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907E07" w:rsidRDefault="00907E07" w:rsidP="00907E07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:rsidR="00907E07" w:rsidRDefault="00907E07" w:rsidP="00907E07">
                                  <w:pPr>
                                    <w:jc w:val="center"/>
                                  </w:pPr>
                                </w:p>
                                <w:p w:rsidR="00907E07" w:rsidRDefault="00907E07" w:rsidP="00907E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81" o:spid="_x0000_s1026" type="#_x0000_t202" style="position:absolute;margin-left:22.45pt;margin-top:12.35pt;width:66pt;height:9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">
                      <v:textbox>
                        <w:txbxContent>
                          <w:p w:rsidR="00907E07" w:rsidRDefault="00907E07" w:rsidP="00907E07"/>
                          <w:p w:rsidR="00907E07" w:rsidRDefault="00907E07" w:rsidP="00907E0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907E07" w:rsidRDefault="006D02E4" w:rsidP="00907E0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50</w:t>
                            </w:r>
                          </w:p>
                          <w:p w:rsidR="00907E07" w:rsidRDefault="00907E07" w:rsidP="00907E0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907E07" w:rsidRDefault="00907E07" w:rsidP="00907E07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:rsidR="00907E07" w:rsidRDefault="00907E07" w:rsidP="00907E07">
                            <w:pPr>
                              <w:jc w:val="center"/>
                            </w:pPr>
                          </w:p>
                          <w:p w:rsidR="00907E07" w:rsidRDefault="00907E07" w:rsidP="00907E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07E07" w:rsidRPr="00907E07" w:rsidTr="00EC1BC6">
        <w:trPr>
          <w:trHeight w:val="397"/>
        </w:trPr>
        <w:tc>
          <w:tcPr>
            <w:tcW w:w="881" w:type="pct"/>
            <w:vAlign w:val="center"/>
          </w:tcPr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61" w:type="pct"/>
            <w:vAlign w:val="center"/>
          </w:tcPr>
          <w:p w:rsidR="00907E07" w:rsidRPr="00907E07" w:rsidRDefault="00CC6883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b/>
                <w:bCs/>
                <w:sz w:val="20"/>
                <w:szCs w:val="24"/>
              </w:rPr>
              <w:t>Total Time:</w:t>
            </w:r>
            <w:r w:rsidRPr="00907E07">
              <w:rPr>
                <w:sz w:val="20"/>
                <w:szCs w:val="24"/>
              </w:rPr>
              <w:t xml:space="preserve"> </w:t>
            </w:r>
            <w:r w:rsidR="000E09C9">
              <w:rPr>
                <w:b/>
                <w:i/>
                <w:sz w:val="28"/>
                <w:szCs w:val="24"/>
              </w:rPr>
              <w:t>55</w:t>
            </w:r>
            <w:r w:rsidR="00907E07" w:rsidRPr="00907E07">
              <w:rPr>
                <w:i/>
                <w:sz w:val="28"/>
                <w:szCs w:val="24"/>
              </w:rPr>
              <w:t xml:space="preserve"> </w:t>
            </w:r>
            <w:r w:rsidR="00907E07" w:rsidRPr="00907E07">
              <w:rPr>
                <w:i/>
                <w:sz w:val="20"/>
                <w:szCs w:val="24"/>
              </w:rPr>
              <w:t>minutes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b/>
                <w:sz w:val="20"/>
                <w:szCs w:val="24"/>
              </w:rPr>
              <w:t>Weighting:</w:t>
            </w:r>
            <w:r w:rsidRPr="00907E07">
              <w:rPr>
                <w:i/>
                <w:sz w:val="20"/>
                <w:szCs w:val="24"/>
              </w:rPr>
              <w:t xml:space="preserve"> 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907E07" w:rsidRPr="00907E07" w:rsidRDefault="000E09C9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i/>
                <w:sz w:val="20"/>
                <w:szCs w:val="24"/>
              </w:rPr>
              <w:t>5</w:t>
            </w:r>
            <w:r w:rsidR="00907E07" w:rsidRPr="00907E07">
              <w:rPr>
                <w:i/>
                <w:sz w:val="20"/>
                <w:szCs w:val="24"/>
              </w:rPr>
              <w:t>% of the year.</w:t>
            </w:r>
          </w:p>
        </w:tc>
      </w:tr>
      <w:tr w:rsidR="000E09C9" w:rsidRPr="00907E07" w:rsidTr="000E09C9">
        <w:trPr>
          <w:trHeight w:val="397"/>
        </w:trPr>
        <w:tc>
          <w:tcPr>
            <w:tcW w:w="881" w:type="pct"/>
            <w:tcBorders>
              <w:bottom w:val="single" w:sz="4" w:space="0" w:color="auto"/>
            </w:tcBorders>
            <w:vAlign w:val="center"/>
          </w:tcPr>
          <w:p w:rsidR="000E09C9" w:rsidRPr="00907E07" w:rsidRDefault="000E09C9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b/>
                <w:bCs/>
                <w:sz w:val="20"/>
                <w:szCs w:val="24"/>
              </w:rPr>
            </w:pPr>
          </w:p>
        </w:tc>
        <w:tc>
          <w:tcPr>
            <w:tcW w:w="1561" w:type="pct"/>
            <w:tcBorders>
              <w:bottom w:val="single" w:sz="4" w:space="0" w:color="auto"/>
            </w:tcBorders>
            <w:vAlign w:val="center"/>
          </w:tcPr>
          <w:p w:rsidR="000E09C9" w:rsidRPr="00907E07" w:rsidRDefault="000E09C9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b/>
                <w:i/>
                <w:sz w:val="28"/>
                <w:szCs w:val="24"/>
              </w:rPr>
            </w:pPr>
            <w:r w:rsidRPr="00907E07">
              <w:rPr>
                <w:b/>
                <w:bCs/>
                <w:sz w:val="20"/>
                <w:szCs w:val="24"/>
              </w:rPr>
              <w:t>Equipment Allowed:</w:t>
            </w:r>
          </w:p>
        </w:tc>
        <w:tc>
          <w:tcPr>
            <w:tcW w:w="2558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E09C9" w:rsidRPr="00907E07" w:rsidRDefault="000E09C9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i/>
                <w:sz w:val="20"/>
                <w:szCs w:val="24"/>
              </w:rPr>
            </w:pPr>
            <w:r>
              <w:rPr>
                <w:i/>
                <w:sz w:val="20"/>
                <w:szCs w:val="24"/>
              </w:rPr>
              <w:t>P</w:t>
            </w:r>
            <w:r w:rsidRPr="00907E07">
              <w:rPr>
                <w:i/>
                <w:sz w:val="20"/>
                <w:szCs w:val="24"/>
              </w:rPr>
              <w:t>age notes (A4 one side)</w:t>
            </w:r>
            <w:r>
              <w:rPr>
                <w:i/>
                <w:sz w:val="20"/>
                <w:szCs w:val="24"/>
              </w:rPr>
              <w:t>, Calculator</w:t>
            </w:r>
            <w:r w:rsidR="0058034F">
              <w:rPr>
                <w:i/>
                <w:sz w:val="20"/>
                <w:szCs w:val="24"/>
              </w:rPr>
              <w:t>, Formula Sheet</w:t>
            </w:r>
          </w:p>
        </w:tc>
      </w:tr>
    </w:tbl>
    <w:p w:rsidR="00B00CFE" w:rsidRPr="00C2157B" w:rsidRDefault="00B00CFE" w:rsidP="00B00CFE">
      <w:pPr>
        <w:sectPr w:rsidR="00B00CFE" w:rsidRPr="00C2157B" w:rsidSect="006D02E4">
          <w:headerReference w:type="even" r:id="rId10"/>
          <w:footerReference w:type="even" r:id="rId11"/>
          <w:footerReference w:type="default" r:id="rId12"/>
          <w:pgSz w:w="11909" w:h="16834" w:code="9"/>
          <w:pgMar w:top="965" w:right="1116" w:bottom="965" w:left="1116" w:header="720" w:footer="429" w:gutter="0"/>
          <w:cols w:space="720"/>
          <w:noEndnote/>
          <w:docGrid w:linePitch="299"/>
        </w:sectPr>
      </w:pPr>
    </w:p>
    <w:p w:rsidR="00CB41DD" w:rsidRDefault="00CB41DD" w:rsidP="00A27E4D">
      <w:pPr>
        <w:pStyle w:val="FILLline"/>
        <w:ind w:left="0" w:firstLine="0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4412"/>
        <w:gridCol w:w="549"/>
        <w:gridCol w:w="4398"/>
      </w:tblGrid>
      <w:tr w:rsidR="001008C2" w:rsidTr="001008C2">
        <w:tc>
          <w:tcPr>
            <w:tcW w:w="534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4412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[4 marks</w:t>
            </w:r>
            <w:r w:rsidR="002F42FB">
              <w:rPr>
                <w:b/>
              </w:rPr>
              <w:t>: 1, 1, 1, 1</w:t>
            </w:r>
            <w:r>
              <w:rPr>
                <w:b/>
              </w:rPr>
              <w:t>]</w:t>
            </w:r>
          </w:p>
        </w:tc>
        <w:tc>
          <w:tcPr>
            <w:tcW w:w="549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</w:tr>
      <w:tr w:rsidR="001008C2" w:rsidTr="001008C2">
        <w:tc>
          <w:tcPr>
            <w:tcW w:w="534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t>Convert the measurements below</w:t>
            </w:r>
          </w:p>
        </w:tc>
        <w:tc>
          <w:tcPr>
            <w:tcW w:w="549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</w:tr>
      <w:tr w:rsidR="001008C2" w:rsidTr="001008C2">
        <w:tc>
          <w:tcPr>
            <w:tcW w:w="534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412" w:type="dxa"/>
          </w:tcPr>
          <w:p w:rsidR="00165C9E" w:rsidRDefault="001008C2" w:rsidP="001008C2">
            <w:pPr>
              <w:pStyle w:val="FILLline"/>
              <w:ind w:left="0" w:firstLine="0"/>
            </w:pPr>
            <w:r>
              <w:t>0.0059 m</w:t>
            </w:r>
            <w:r>
              <w:rPr>
                <w:vertAlign w:val="superscript"/>
              </w:rPr>
              <w:t>2</w:t>
            </w:r>
            <w:r>
              <w:t xml:space="preserve"> to cm</w:t>
            </w:r>
            <w:r w:rsidR="00165C9E">
              <w:rPr>
                <w:vertAlign w:val="superscript"/>
              </w:rPr>
              <w:t>2</w:t>
            </w:r>
          </w:p>
          <w:p w:rsidR="00165C9E" w:rsidRDefault="00165C9E" w:rsidP="001008C2">
            <w:pPr>
              <w:pStyle w:val="FILLline"/>
              <w:ind w:left="0" w:firstLine="0"/>
            </w:pPr>
          </w:p>
          <w:p w:rsidR="00165C9E" w:rsidRDefault="00165C9E" w:rsidP="001008C2">
            <w:pPr>
              <w:pStyle w:val="FILLline"/>
              <w:ind w:left="0" w:firstLine="0"/>
            </w:pPr>
          </w:p>
          <w:p w:rsidR="00165C9E" w:rsidRPr="00165C9E" w:rsidRDefault="00165C9E" w:rsidP="001008C2">
            <w:pPr>
              <w:pStyle w:val="FILLline"/>
              <w:ind w:left="0" w:firstLine="0"/>
            </w:pPr>
          </w:p>
          <w:p w:rsidR="00165C9E" w:rsidRPr="000E6E65" w:rsidRDefault="00165C9E" w:rsidP="001008C2">
            <w:pPr>
              <w:pStyle w:val="FILLline"/>
              <w:ind w:left="0" w:firstLine="0"/>
            </w:pPr>
          </w:p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549" w:type="dxa"/>
          </w:tcPr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8" w:type="dxa"/>
          </w:tcPr>
          <w:p w:rsidR="001008C2" w:rsidRPr="000E6E65" w:rsidRDefault="001008C2" w:rsidP="001008C2">
            <w:pPr>
              <w:pStyle w:val="FILLline"/>
              <w:ind w:left="0" w:firstLine="0"/>
            </w:pPr>
            <w:r>
              <w:t xml:space="preserve">4.9 </w:t>
            </w:r>
            <w:proofErr w:type="spellStart"/>
            <w:r>
              <w:t>kL</w:t>
            </w:r>
            <w:proofErr w:type="spellEnd"/>
            <w:r>
              <w:t xml:space="preserve"> to L</w:t>
            </w:r>
          </w:p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</w:tr>
      <w:tr w:rsidR="001008C2" w:rsidTr="001008C2">
        <w:tc>
          <w:tcPr>
            <w:tcW w:w="534" w:type="dxa"/>
          </w:tcPr>
          <w:p w:rsidR="001008C2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4412" w:type="dxa"/>
          </w:tcPr>
          <w:p w:rsidR="00165C9E" w:rsidRDefault="00165C9E" w:rsidP="00165C9E">
            <w:pPr>
              <w:pStyle w:val="FILLline"/>
              <w:ind w:left="0" w:firstLine="0"/>
            </w:pPr>
            <w:r>
              <w:t>720 ha to square kilometres</w:t>
            </w: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549" w:type="dxa"/>
          </w:tcPr>
          <w:p w:rsidR="001008C2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4398" w:type="dxa"/>
          </w:tcPr>
          <w:p w:rsidR="001008C2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t>320 m</w:t>
            </w:r>
            <w:r>
              <w:rPr>
                <w:vertAlign w:val="superscript"/>
              </w:rPr>
              <w:t>3</w:t>
            </w:r>
            <w:r>
              <w:t xml:space="preserve"> to ML</w:t>
            </w:r>
          </w:p>
        </w:tc>
      </w:tr>
      <w:tr w:rsidR="00165C9E" w:rsidTr="001008C2">
        <w:tc>
          <w:tcPr>
            <w:tcW w:w="534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4412" w:type="dxa"/>
          </w:tcPr>
          <w:p w:rsidR="00165C9E" w:rsidRDefault="00165C9E" w:rsidP="002F42FB">
            <w:pPr>
              <w:pStyle w:val="FILLline"/>
              <w:ind w:left="0" w:firstLine="0"/>
            </w:pPr>
            <w:r>
              <w:rPr>
                <w:b/>
              </w:rPr>
              <w:t>[</w:t>
            </w:r>
            <w:r w:rsidR="002F42FB">
              <w:rPr>
                <w:b/>
              </w:rPr>
              <w:t>4</w:t>
            </w:r>
            <w:r>
              <w:rPr>
                <w:b/>
              </w:rPr>
              <w:t xml:space="preserve"> mark</w:t>
            </w:r>
            <w:r w:rsidR="002F42FB">
              <w:rPr>
                <w:b/>
              </w:rPr>
              <w:t xml:space="preserve">s: 2, 2 </w:t>
            </w:r>
            <w:r>
              <w:rPr>
                <w:b/>
              </w:rPr>
              <w:t>]</w:t>
            </w:r>
          </w:p>
        </w:tc>
        <w:tc>
          <w:tcPr>
            <w:tcW w:w="549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65C9E" w:rsidRDefault="00165C9E" w:rsidP="00A27E4D">
            <w:pPr>
              <w:pStyle w:val="FILLline"/>
              <w:ind w:left="0" w:firstLine="0"/>
            </w:pPr>
          </w:p>
        </w:tc>
      </w:tr>
      <w:tr w:rsidR="00A65024" w:rsidTr="0061080D">
        <w:tc>
          <w:tcPr>
            <w:tcW w:w="534" w:type="dxa"/>
          </w:tcPr>
          <w:p w:rsidR="00A65024" w:rsidRDefault="00A65024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9" w:type="dxa"/>
            <w:gridSpan w:val="3"/>
          </w:tcPr>
          <w:p w:rsidR="00A65024" w:rsidRDefault="00A65024" w:rsidP="00A27E4D">
            <w:pPr>
              <w:pStyle w:val="FILLline"/>
              <w:ind w:left="0" w:firstLine="0"/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6DFC6762" wp14:editId="0716FF89">
                      <wp:simplePos x="0" y="0"/>
                      <wp:positionH relativeFrom="column">
                        <wp:posOffset>3482340</wp:posOffset>
                      </wp:positionH>
                      <wp:positionV relativeFrom="paragraph">
                        <wp:posOffset>164465</wp:posOffset>
                      </wp:positionV>
                      <wp:extent cx="2135505" cy="1034415"/>
                      <wp:effectExtent l="19050" t="0" r="0" b="0"/>
                      <wp:wrapNone/>
                      <wp:docPr id="6" name="Group 20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35505" cy="1034415"/>
                                <a:chOff x="7137" y="9469"/>
                                <a:chExt cx="3363" cy="1629"/>
                              </a:xfrm>
                            </wpg:grpSpPr>
                            <wps:wsp>
                              <wps:cNvPr id="7" name="AutoShape 1992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7137" y="9845"/>
                                  <a:ext cx="2467" cy="926"/>
                                </a:xfrm>
                                <a:custGeom>
                                  <a:avLst/>
                                  <a:gdLst>
                                    <a:gd name="G0" fmla="+- 5112 0 0"/>
                                    <a:gd name="G1" fmla="+- 21600 0 5112"/>
                                    <a:gd name="G2" fmla="*/ 5112 1 2"/>
                                    <a:gd name="G3" fmla="+- 21600 0 G2"/>
                                    <a:gd name="G4" fmla="+/ 5112 21600 2"/>
                                    <a:gd name="G5" fmla="+/ G1 0 2"/>
                                    <a:gd name="G6" fmla="*/ 21600 21600 5112"/>
                                    <a:gd name="G7" fmla="*/ G6 1 2"/>
                                    <a:gd name="G8" fmla="+- 21600 0 G7"/>
                                    <a:gd name="G9" fmla="*/ 21600 1 2"/>
                                    <a:gd name="G10" fmla="+- 5112 0 G9"/>
                                    <a:gd name="G11" fmla="?: G10 G8 0"/>
                                    <a:gd name="G12" fmla="?: G10 G7 21600"/>
                                    <a:gd name="T0" fmla="*/ 19044 w 21600"/>
                                    <a:gd name="T1" fmla="*/ 10800 h 21600"/>
                                    <a:gd name="T2" fmla="*/ 10800 w 21600"/>
                                    <a:gd name="T3" fmla="*/ 21600 h 21600"/>
                                    <a:gd name="T4" fmla="*/ 2556 w 21600"/>
                                    <a:gd name="T5" fmla="*/ 10800 h 21600"/>
                                    <a:gd name="T6" fmla="*/ 10800 w 21600"/>
                                    <a:gd name="T7" fmla="*/ 0 h 21600"/>
                                    <a:gd name="T8" fmla="*/ 4356 w 21600"/>
                                    <a:gd name="T9" fmla="*/ 4356 h 21600"/>
                                    <a:gd name="T10" fmla="*/ 17244 w 21600"/>
                                    <a:gd name="T11" fmla="*/ 17244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T8" t="T9" r="T10" b="T11"/>
                                  <a:pathLst>
                                    <a:path w="21600" h="21600">
                                      <a:moveTo>
                                        <a:pt x="0" y="0"/>
                                      </a:moveTo>
                                      <a:lnTo>
                                        <a:pt x="5112" y="21600"/>
                                      </a:lnTo>
                                      <a:lnTo>
                                        <a:pt x="16488" y="21600"/>
                                      </a:lnTo>
                                      <a:lnTo>
                                        <a:pt x="2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 cmpd="sng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AutoShape 19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03" y="9845"/>
                                  <a:ext cx="38" cy="9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Text Box 19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33" y="10118"/>
                                  <a:ext cx="1264" cy="3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65C9E" w:rsidRPr="00165C9E" w:rsidRDefault="00165C9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7.3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20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41" y="10722"/>
                                  <a:ext cx="1264" cy="3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65C9E" w:rsidRPr="00165C9E" w:rsidRDefault="00165C9E" w:rsidP="00165C9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13.2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Text Box 20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38" y="9469"/>
                                  <a:ext cx="1264" cy="3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65C9E" w:rsidRPr="00165C9E" w:rsidRDefault="002F42FB" w:rsidP="00165C9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6</w:t>
                                    </w:r>
                                    <w:r w:rsidR="00165C9E">
                                      <w:rPr>
                                        <w:sz w:val="20"/>
                                      </w:rPr>
                                      <w:t>.5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20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36" y="10055"/>
                                  <a:ext cx="1264" cy="3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65C9E" w:rsidRPr="00165C9E" w:rsidRDefault="002F42FB" w:rsidP="00165C9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8</w:t>
                                    </w:r>
                                    <w:r w:rsidR="00165C9E">
                                      <w:rPr>
                                        <w:sz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003" o:spid="_x0000_s1027" style="position:absolute;margin-left:274.2pt;margin-top:12.95pt;width:168.15pt;height:81.45pt;z-index:251675648" coordorigin="7137,9469" coordsize="3363,1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">
                      <v:shape id="AutoShape 1992" o:spid="_x0000_s1028" style="position:absolute;left:7137;top:9845;width:2467;height:926;rotation:1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UJqcIA&#10;AADaAAAADwAAAGRycy9kb3ducmV2LnhtbESPS4vCQBCE74L/YWhhb2aysqhER5GFFRE8+II99mba&#10;JGymJ2QmD/+9Iwgei6r6ilque1OKlmpXWFbwGcUgiFOrC84UXM4/4zkI55E1lpZJwZ0crFfDwRIT&#10;bTs+UnvymQgQdgkqyL2vEildmpNBF9mKOHg3Wxv0QdaZ1DV2AW5KOYnjqTRYcFjIsaLvnNL/U2MU&#10;bPeb+NBcv6be0b1rWvql7m+n1Meo3yxAeOr9O/xq77SCGTyvhBs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lQmpwgAAANoAAAAPAAAAAAAAAAAAAAAAAJgCAABkcnMvZG93&#10;bnJldi54bWxQSwUGAAAAAAQABAD1AAAAhwMAAAAA&#10;" path="m,l5112,21600r11376,l21600,,,xe" filled="f" strokecolor="black [3213]" strokeweight="1pt">
                        <v:stroke joinstyle="miter"/>
                        <v:path o:connecttype="custom" o:connectlocs="2175,463;1234,926;292,463;1234,0" o:connectangles="0,0,0,0" textboxrect="4360,4362,17240,17238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998" o:spid="_x0000_s1029" type="#_x0000_t32" style="position:absolute;left:9003;top:9845;width:38;height:9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O73b8AAADaAAAADwAAAGRycy9kb3ducmV2LnhtbERPz2vCMBS+D/wfwhO8DE0nY4xqLFUY&#10;DE+z7uDx2bwm1ealNJnW/345DHb8+H6vi9F14kZDaD0reFlkIIhrr1s2Cr6PH/N3ECEia+w8k4IH&#10;BSg2k6c15trf+UC3KhqRQjjkqMDG2OdShtqSw7DwPXHiGj84jAkORuoB7yncdXKZZW/SYcupwWJP&#10;O0v1tfpxCuh129jy8lWd/HO3b/BsHB2MUrPpWK5ARBrjv/jP/akVpK3pSroBcvM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QO73b8AAADaAAAADwAAAAAAAAAAAAAAAACh&#10;AgAAZHJzL2Rvd25yZXYueG1sUEsFBgAAAAAEAAQA+QAAAI0DAAAAAA==&#10;" strokecolor="black [3213]">
                        <v:stroke dashstyle="dash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999" o:spid="_x0000_s1030" type="#_x0000_t202" style="position:absolute;left:8233;top:10118;width:1264;height:3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      <v:textbox>
                          <w:txbxContent>
                            <w:p w:rsidR="00165C9E" w:rsidRPr="00165C9E" w:rsidRDefault="00165C9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7.3 cm</w:t>
                              </w:r>
                            </w:p>
                          </w:txbxContent>
                        </v:textbox>
                      </v:shape>
                      <v:shape id="Text Box 2000" o:spid="_x0000_s1031" type="#_x0000_t202" style="position:absolute;left:7641;top:10722;width:1264;height:3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      <v:textbox>
                          <w:txbxContent>
                            <w:p w:rsidR="00165C9E" w:rsidRPr="00165C9E" w:rsidRDefault="00165C9E" w:rsidP="00165C9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13.2 cm</w:t>
                              </w:r>
                            </w:p>
                          </w:txbxContent>
                        </v:textbox>
                      </v:shape>
                      <v:shape id="Text Box 2001" o:spid="_x0000_s1032" type="#_x0000_t202" style="position:absolute;left:8038;top:9469;width:1264;height:3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      <v:textbox>
                          <w:txbxContent>
                            <w:p w:rsidR="00165C9E" w:rsidRPr="00165C9E" w:rsidRDefault="002F42FB" w:rsidP="00165C9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  <w:r w:rsidR="00165C9E">
                                <w:rPr>
                                  <w:sz w:val="20"/>
                                </w:rPr>
                                <w:t>.5 cm</w:t>
                              </w:r>
                            </w:p>
                          </w:txbxContent>
                        </v:textbox>
                      </v:shape>
                      <v:shape id="Text Box 2002" o:spid="_x0000_s1033" type="#_x0000_t202" style="position:absolute;left:9236;top:10055;width:1264;height:3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      <v:textbox>
                          <w:txbxContent>
                            <w:p w:rsidR="00165C9E" w:rsidRPr="00165C9E" w:rsidRDefault="002F42FB" w:rsidP="00165C9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8</w:t>
                              </w:r>
                              <w:r w:rsidR="00165C9E">
                                <w:rPr>
                                  <w:sz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>Calculate the area of the following shapes.  If necessary, round your answers to 1 decimal place.</w:t>
            </w:r>
          </w:p>
        </w:tc>
      </w:tr>
      <w:tr w:rsidR="00165C9E" w:rsidTr="001008C2">
        <w:tc>
          <w:tcPr>
            <w:tcW w:w="534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412" w:type="dxa"/>
          </w:tcPr>
          <w:p w:rsidR="00165C9E" w:rsidRDefault="002F42FB" w:rsidP="00165C9E">
            <w:pPr>
              <w:pStyle w:val="FILLline"/>
              <w:ind w:left="0" w:firstLine="0"/>
            </w:pPr>
            <w:r>
              <w:rPr>
                <w:b/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454E8E63" wp14:editId="71B954F0">
                      <wp:simplePos x="0" y="0"/>
                      <wp:positionH relativeFrom="column">
                        <wp:posOffset>616585</wp:posOffset>
                      </wp:positionH>
                      <wp:positionV relativeFrom="paragraph">
                        <wp:posOffset>165100</wp:posOffset>
                      </wp:positionV>
                      <wp:extent cx="1359535" cy="844550"/>
                      <wp:effectExtent l="25400" t="13335" r="24765" b="0"/>
                      <wp:wrapNone/>
                      <wp:docPr id="1" name="Group 19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59535" cy="844550"/>
                                <a:chOff x="2530" y="13686"/>
                                <a:chExt cx="2141" cy="1330"/>
                              </a:xfrm>
                            </wpg:grpSpPr>
                            <wps:wsp>
                              <wps:cNvPr id="2" name="AutoShape 19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30" y="13686"/>
                                  <a:ext cx="2141" cy="926"/>
                                </a:xfrm>
                                <a:prstGeom prst="parallelogram">
                                  <a:avLst>
                                    <a:gd name="adj" fmla="val 57802"/>
                                  </a:avLst>
                                </a:prstGeom>
                                <a:noFill/>
                                <a:ln w="12700" cmpd="sng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19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07" y="13686"/>
                                  <a:ext cx="0" cy="9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Text Box 19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21" y="14552"/>
                                  <a:ext cx="1177" cy="4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008C2" w:rsidRPr="001008C2" w:rsidRDefault="001008C2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008C2">
                                      <w:rPr>
                                        <w:sz w:val="20"/>
                                        <w:szCs w:val="20"/>
                                      </w:rPr>
                                      <w:t>12.2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Text Box 19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26" y="13899"/>
                                  <a:ext cx="1177" cy="4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008C2" w:rsidRPr="001008C2" w:rsidRDefault="001008C2" w:rsidP="001008C2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  <w:r w:rsidRPr="001008C2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991" o:spid="_x0000_s1034" style="position:absolute;margin-left:48.55pt;margin-top:13pt;width:107.05pt;height:66.5pt;z-index:251668480" coordorigin="2530,13686" coordsize="2141,1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AutoShape 1987" o:spid="_x0000_s1035" type="#_x0000_t7" style="position:absolute;left:2530;top:13686;width:2141;height:9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Ao68UA&#10;AADaAAAADwAAAGRycy9kb3ducmV2LnhtbESPT2vCQBTE74LfYXlCb7qph9KmrlIFIfQPYtKDx2f2&#10;mQSzb8Pu1sR++q5Q8DjMzG+YxWowrbiQ841lBY+zBARxaXXDlYLvYjt9BuEDssbWMim4kofVcjxa&#10;YKptz3u65KESEcI+RQV1CF0qpS9rMuhntiOO3sk6gyFKV0ntsI9w08p5kjxJgw3HhRo72tRUnvMf&#10;o+ClOJx/d5h17poVh/74uf54/1or9TAZ3l5BBBrCPfzfzrSCOdyuxBs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ECjrxQAAANoAAAAPAAAAAAAAAAAAAAAAAJgCAABkcnMv&#10;ZG93bnJldi54bWxQSwUGAAAAAAQABAD1AAAAigMAAAAA&#10;" filled="f" strokecolor="black [3213]" strokeweight="1pt"/>
                      <v:shape id="AutoShape 1988" o:spid="_x0000_s1036" type="#_x0000_t32" style="position:absolute;left:3907;top:13686;width:0;height:9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UZIMQAAADaAAAADwAAAGRycy9kb3ducmV2LnhtbESP3WoCMRSE7wXfIZxCb0SzViqyNYoI&#10;hZYi9Q96e9icbpbdnIRNXLd9elMoeDnMzDfMct3bRnTUhsqxgukkA0FcOF1xqeB8eh0vQISIrLFx&#10;TAp+KMB6NRwsMdfuygfqjrEUCcIhRwUmRp9LGQpDFsPEeeLkfbvWYkyyLaVu8ZrgtpFPWTaXFitO&#10;CwY9bQ0V9fFiFdRd/XnYPwc/uvzS/MOb3fvsSyv1+NBvXkBE6uM9/N9+0wpm8Hcl3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lRkgxAAAANoAAAAPAAAAAAAAAAAA&#10;AAAAAKECAABkcnMvZG93bnJldi54bWxQSwUGAAAAAAQABAD5AAAAkgMAAAAA&#10;">
                        <v:stroke dashstyle="dash"/>
                      </v:shape>
                      <v:shape id="Text Box 1989" o:spid="_x0000_s1037" type="#_x0000_t202" style="position:absolute;left:2621;top:14552;width:1177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      <v:textbox>
                          <w:txbxContent>
                            <w:p w:rsidR="001008C2" w:rsidRPr="001008C2" w:rsidRDefault="001008C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008C2">
                                <w:rPr>
                                  <w:sz w:val="20"/>
                                  <w:szCs w:val="20"/>
                                </w:rPr>
                                <w:t>12.2 cm</w:t>
                              </w:r>
                            </w:p>
                          </w:txbxContent>
                        </v:textbox>
                      </v:shape>
                      <v:shape id="Text Box 1990" o:spid="_x0000_s1038" type="#_x0000_t202" style="position:absolute;left:3226;top:13899;width:1177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    <v:textbox>
                          <w:txbxContent>
                            <w:p w:rsidR="001008C2" w:rsidRPr="001008C2" w:rsidRDefault="001008C2" w:rsidP="001008C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6</w:t>
                              </w:r>
                              <w:r w:rsidRPr="001008C2">
                                <w:rPr>
                                  <w:sz w:val="20"/>
                                  <w:szCs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8" w:type="dxa"/>
          </w:tcPr>
          <w:p w:rsidR="00165C9E" w:rsidRDefault="00165C9E" w:rsidP="00165C9E">
            <w:pPr>
              <w:pStyle w:val="FILLline"/>
              <w:ind w:left="0" w:firstLine="0"/>
            </w:pPr>
          </w:p>
        </w:tc>
      </w:tr>
      <w:tr w:rsidR="00165C9E" w:rsidTr="001008C2">
        <w:tc>
          <w:tcPr>
            <w:tcW w:w="534" w:type="dxa"/>
          </w:tcPr>
          <w:p w:rsidR="00165C9E" w:rsidRDefault="002F42FB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3.</w:t>
            </w:r>
          </w:p>
        </w:tc>
        <w:tc>
          <w:tcPr>
            <w:tcW w:w="4412" w:type="dxa"/>
          </w:tcPr>
          <w:p w:rsidR="00165C9E" w:rsidRPr="002F42FB" w:rsidRDefault="002F42FB" w:rsidP="00165C9E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[2 marks: ½, ½, ½, ½ ]</w:t>
            </w:r>
          </w:p>
        </w:tc>
        <w:tc>
          <w:tcPr>
            <w:tcW w:w="549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65C9E" w:rsidRDefault="00165C9E" w:rsidP="00A27E4D">
            <w:pPr>
              <w:pStyle w:val="FILLline"/>
              <w:ind w:left="0" w:firstLine="0"/>
            </w:pPr>
          </w:p>
        </w:tc>
      </w:tr>
      <w:tr w:rsidR="00165C9E" w:rsidTr="001008C2">
        <w:tc>
          <w:tcPr>
            <w:tcW w:w="534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165C9E" w:rsidRDefault="002F42FB" w:rsidP="00165C9E">
            <w:pPr>
              <w:pStyle w:val="FILLline"/>
              <w:ind w:left="0" w:firstLine="0"/>
            </w:pPr>
            <w:r>
              <w:t xml:space="preserve">Identify the following </w:t>
            </w:r>
            <w:r w:rsidR="00E429C3">
              <w:t xml:space="preserve">3D </w:t>
            </w:r>
            <w:r>
              <w:t>shapes</w:t>
            </w:r>
          </w:p>
        </w:tc>
        <w:tc>
          <w:tcPr>
            <w:tcW w:w="549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65C9E" w:rsidRDefault="00165C9E" w:rsidP="00A27E4D">
            <w:pPr>
              <w:pStyle w:val="FILLline"/>
              <w:ind w:left="0" w:firstLine="0"/>
            </w:pPr>
          </w:p>
        </w:tc>
      </w:tr>
      <w:tr w:rsidR="00165C9E" w:rsidTr="001008C2">
        <w:tc>
          <w:tcPr>
            <w:tcW w:w="534" w:type="dxa"/>
          </w:tcPr>
          <w:p w:rsidR="00165C9E" w:rsidRDefault="002F42FB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412" w:type="dxa"/>
          </w:tcPr>
          <w:p w:rsidR="00165C9E" w:rsidRDefault="00FF1F78" w:rsidP="00165C9E">
            <w:pPr>
              <w:pStyle w:val="FILLline"/>
              <w:ind w:left="0" w:firstLine="0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98A0160" wp14:editId="0E63660E">
                      <wp:simplePos x="0" y="0"/>
                      <wp:positionH relativeFrom="column">
                        <wp:posOffset>971135</wp:posOffset>
                      </wp:positionH>
                      <wp:positionV relativeFrom="paragraph">
                        <wp:posOffset>170180</wp:posOffset>
                      </wp:positionV>
                      <wp:extent cx="580390" cy="1113155"/>
                      <wp:effectExtent l="0" t="0" r="10160" b="10795"/>
                      <wp:wrapNone/>
                      <wp:docPr id="14" name="Ca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0390" cy="1113155"/>
                              </a:xfrm>
                              <a:prstGeom prst="can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Can 14" o:spid="_x0000_s1026" type="#_x0000_t22" style="position:absolute;margin-left:76.45pt;margin-top:13.4pt;width:45.7pt;height:87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" adj="2816" fillcolor="white [3201]" strokecolor="black [3213]" strokeweight="1pt"/>
                  </w:pict>
                </mc:Fallback>
              </mc:AlternateContent>
            </w: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  <w:p w:rsidR="002F42FB" w:rsidRDefault="002F42FB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165C9E" w:rsidRDefault="002F42FB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8" w:type="dxa"/>
          </w:tcPr>
          <w:p w:rsidR="00165C9E" w:rsidRDefault="00FF1F78" w:rsidP="00A27E4D">
            <w:pPr>
              <w:pStyle w:val="FILLline"/>
              <w:ind w:left="0" w:firstLine="0"/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164EDC53" wp14:editId="6A6724F1">
                      <wp:simplePos x="0" y="0"/>
                      <wp:positionH relativeFrom="column">
                        <wp:posOffset>779118</wp:posOffset>
                      </wp:positionH>
                      <wp:positionV relativeFrom="paragraph">
                        <wp:posOffset>1851852</wp:posOffset>
                      </wp:positionV>
                      <wp:extent cx="1257300" cy="1254125"/>
                      <wp:effectExtent l="0" t="0" r="0" b="22225"/>
                      <wp:wrapNone/>
                      <wp:docPr id="1960" name="Group 1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1254125"/>
                                <a:chOff x="0" y="0"/>
                                <a:chExt cx="1257427" cy="1254573"/>
                              </a:xfrm>
                            </wpg:grpSpPr>
                            <wps:wsp>
                              <wps:cNvPr id="1957" name="Oval 1957"/>
                              <wps:cNvSpPr/>
                              <wps:spPr>
                                <a:xfrm>
                                  <a:off x="13354" y="710215"/>
                                  <a:ext cx="1216550" cy="159026"/>
                                </a:xfrm>
                                <a:prstGeom prst="ellips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8" name="Arc 1958"/>
                              <wps:cNvSpPr/>
                              <wps:spPr>
                                <a:xfrm rot="7991575">
                                  <a:off x="1427" y="-1427"/>
                                  <a:ext cx="1254573" cy="1257427"/>
                                </a:xfrm>
                                <a:prstGeom prst="arc">
                                  <a:avLst>
                                    <a:gd name="adj1" fmla="val 14488623"/>
                                    <a:gd name="adj2" fmla="val 1979670"/>
                                  </a:avLst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60" o:spid="_x0000_s1026" style="position:absolute;margin-left:61.35pt;margin-top:145.8pt;width:99pt;height:98.75pt;z-index:251706368" coordsize="12574,1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">
                      <v:oval id="Oval 1957" o:spid="_x0000_s1027" style="position:absolute;left:133;top:7102;width:12166;height:15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y+cEA&#10;AADdAAAADwAAAGRycy9kb3ducmV2LnhtbERPzYrCMBC+C75DGMGbpiq6bm0qooieltXdB5htxrbY&#10;TEoTtX17Iyx4m4/vd5J1aypxp8aVlhVMxhEI4szqknMFvz/70RKE88gaK8ukoCMH67TfSzDW9sEn&#10;up99LkIIuxgVFN7XsZQuK8igG9uaOHAX2xj0ATa51A0+Qrip5DSKFtJgyaGhwJq2BWXX880oyPRu&#10;xvX35HTocNct/8obY/6l1HDQblYgPLX+Lf53H3WY/zn/gNc34QS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xcvnBAAAA3QAAAA8AAAAAAAAAAAAAAAAAmAIAAGRycy9kb3du&#10;cmV2LnhtbFBLBQYAAAAABAAEAPUAAACGAwAAAAA=&#10;" fillcolor="white [3201]" strokecolor="black [3213]" strokeweight="1pt"/>
                      <v:shape id="Arc 1958" o:spid="_x0000_s1028" style="position:absolute;left:14;top:-14;width:12545;height:12574;rotation:8728931fd;visibility:visible;mso-wrap-style:square;v-text-anchor:middle" coordsize="1254573,1257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FylMQA&#10;AADdAAAADwAAAGRycy9kb3ducmV2LnhtbESPQU/DMAyF70j7D5EncWPpkJigLJumaStcs02crca0&#10;1RqnSkJX+PX4gMTN1nt+7/N6O/lejRRTF9jAclGAIq6D67gxcDkfH55BpYzssA9MBr4pwXYzu1tj&#10;6cKNLY2n3CgJ4VSigTbnodQ61S15TIswEIv2GaLHLGtstIt4k3Df68eiWGmPHUtDiwPtW6qvpy9v&#10;oDnvUNvVR1VZ+2aPsdI/7jAacz+fdq+gMk353/x3/e4E/+VJcOUbGUF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hcpTEAAAA3QAAAA8AAAAAAAAAAAAAAAAAmAIAAGRycy9k&#10;b3ducmV2LnhtbFBLBQYAAAAABAAEAPUAAACJAwAAAAA=&#10;" path="m327225,76596nsc579693,-61239,893331,-9415,1088294,202351v194289,211033,221232,527186,65467,768188l627287,628714,327225,76596xem327225,76596nfc579693,-61239,893331,-9415,1088294,202351v194289,211033,221232,527186,65467,768188e" filled="f" strokecolor="black [3213]" strokeweight="1pt">
                        <v:path arrowok="t" o:connecttype="custom" o:connectlocs="327225,76596;1088294,202351;1153761,970539" o:connectangles="0,0,0"/>
                      </v:shape>
                    </v:group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1201305F" wp14:editId="52A95D37">
                      <wp:simplePos x="0" y="0"/>
                      <wp:positionH relativeFrom="column">
                        <wp:posOffset>922655</wp:posOffset>
                      </wp:positionH>
                      <wp:positionV relativeFrom="paragraph">
                        <wp:posOffset>251460</wp:posOffset>
                      </wp:positionV>
                      <wp:extent cx="962108" cy="1097446"/>
                      <wp:effectExtent l="0" t="0" r="28575" b="26670"/>
                      <wp:wrapNone/>
                      <wp:docPr id="1961" name="Group 19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2108" cy="1097446"/>
                                <a:chOff x="0" y="0"/>
                                <a:chExt cx="962108" cy="1097446"/>
                              </a:xfrm>
                            </wpg:grpSpPr>
                            <wps:wsp>
                              <wps:cNvPr id="15" name="Trapezoid 15"/>
                              <wps:cNvSpPr/>
                              <wps:spPr>
                                <a:xfrm>
                                  <a:off x="0" y="0"/>
                                  <a:ext cx="962025" cy="278130"/>
                                </a:xfrm>
                                <a:prstGeom prst="trapezoid">
                                  <a:avLst>
                                    <a:gd name="adj" fmla="val 83371"/>
                                  </a:avLst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Straight Connector 17"/>
                              <wps:cNvCnPr/>
                              <wps:spPr>
                                <a:xfrm flipH="1">
                                  <a:off x="0" y="818984"/>
                                  <a:ext cx="222637" cy="27813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Connector 18"/>
                              <wps:cNvCnPr/>
                              <wps:spPr>
                                <a:xfrm>
                                  <a:off x="222637" y="811033"/>
                                  <a:ext cx="50927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Straight Connector 19"/>
                              <wps:cNvCnPr/>
                              <wps:spPr>
                                <a:xfrm>
                                  <a:off x="731520" y="811033"/>
                                  <a:ext cx="230118" cy="27813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Straight Connector 20"/>
                              <wps:cNvCnPr/>
                              <wps:spPr>
                                <a:xfrm flipH="1">
                                  <a:off x="0" y="1089329"/>
                                  <a:ext cx="962025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Straight Connector 21"/>
                              <wps:cNvCnPr/>
                              <wps:spPr>
                                <a:xfrm flipV="1">
                                  <a:off x="7951" y="278296"/>
                                  <a:ext cx="0" cy="81119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Straight Connector 22"/>
                              <wps:cNvCnPr/>
                              <wps:spPr>
                                <a:xfrm flipV="1">
                                  <a:off x="962108" y="286247"/>
                                  <a:ext cx="0" cy="81119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Straight Connector 23"/>
                              <wps:cNvCnPr/>
                              <wps:spPr>
                                <a:xfrm flipV="1">
                                  <a:off x="230588" y="7951"/>
                                  <a:ext cx="0" cy="81119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Straight Connector 24"/>
                              <wps:cNvCnPr/>
                              <wps:spPr>
                                <a:xfrm flipV="1">
                                  <a:off x="723569" y="7951"/>
                                  <a:ext cx="0" cy="81119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61" o:spid="_x0000_s1026" style="position:absolute;margin-left:72.65pt;margin-top:19.8pt;width:75.75pt;height:86.4pt;z-index:251688960" coordsize="9621,10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">
                      <v:shape id="Trapezoid 15" o:spid="_x0000_s1027" style="position:absolute;width:9620;height:2781;visibility:visible;mso-wrap-style:square;v-text-anchor:middle" coordsize="9620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dYOMAA&#10;AADbAAAADwAAAGRycy9kb3ducmV2LnhtbERPTYvCMBC9L/gfwgh7WWzqwopWo4gi6N6seh+asS02&#10;k9JE2/rrzcKCt3m8z1msOlOJBzWutKxgHMUgiDOrS84VnE+70RSE88gaK8ukoCcHq+XgY4GJti0f&#10;6ZH6XIQQdgkqKLyvEyldVpBBF9maOHBX2xj0ATa51A22IdxU8juOJ9JgyaGhwJo2BWW39G4UXPnW&#10;S7nuf8vLoU0ns/Zpv/xWqc9ht56D8NT5t/jfvddh/g/8/RIOkM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dYOMAAAADbAAAADwAAAAAAAAAAAAAAAACYAgAAZHJzL2Rvd25y&#10;ZXYueG1sUEsFBgAAAAAEAAQA9QAAAIUDAAAAAA==&#10;" path="m,278130l231880,,730145,,962025,278130,,278130xe" fillcolor="white [3201]" strokecolor="black [3213]" strokeweight="1pt">
                        <v:path arrowok="t" o:connecttype="custom" o:connectlocs="0,278130;231880,0;730145,0;962025,278130;0,278130" o:connectangles="0,0,0,0,0"/>
                      </v:shape>
                      <v:line id="Straight Connector 17" o:spid="_x0000_s1028" style="position:absolute;flip:x;visibility:visible;mso-wrap-style:square" from="0,8189" to="2226,10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DNr8MAAADbAAAADwAAAGRycy9kb3ducmV2LnhtbERPS2vCQBC+F/wPywje6qYefERXKWKL&#10;B8EaBfU2ZMckmJ2N2dWk/75bELzNx/ec2aI1pXhQ7QrLCj76EQji1OqCMwWH/df7GITzyBpLy6Tg&#10;lxws5p23GcbaNryjR+IzEULYxagg976KpXRpTgZd31bEgbvY2qAPsM6krrEJ4aaUgygaSoMFh4Yc&#10;K1rmlF6Tu1FQTpLbsZmcmnW2/fmO3GqTnrcbpXrd9nMKwlPrX+Kne63D/BH8/xIOkP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Qza/DAAAA2wAAAA8AAAAAAAAAAAAA&#10;AAAAoQIAAGRycy9kb3ducmV2LnhtbFBLBQYAAAAABAAEAPkAAACRAwAAAAA=&#10;" strokecolor="black [3213]" strokeweight="1pt">
                        <v:stroke dashstyle="dash"/>
                      </v:line>
                      <v:line id="Straight Connector 18" o:spid="_x0000_s1029" style="position:absolute;visibility:visible;mso-wrap-style:square" from="2226,8110" to="7319,8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eErcIAAADbAAAADwAAAGRycy9kb3ducmV2LnhtbESPT2vDMAzF74N+B6PCbovTHkrJ4pRS&#10;KO0uhXU77Chi5Q+N5WB7afrtq8NgN4n39N5P5W52g5ooxN6zgVWWgyKuve25NfD9dXzbgooJ2eLg&#10;mQw8KMKuWryUWFh/50+arqlVEsKxQANdSmOhdaw7chgzPxKL1vjgMMkaWm0D3iXcDXqd5xvtsGdp&#10;6HCkQ0f17frrDEzB3frDeRtO7qe5fKwHHDmiMa/Lef8OKtGc/s1/12cr+AIrv8gAuno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ReErcIAAADbAAAADwAAAAAAAAAAAAAA&#10;AAChAgAAZHJzL2Rvd25yZXYueG1sUEsFBgAAAAAEAAQA+QAAAJADAAAAAA==&#10;" strokecolor="black [3213]" strokeweight="1pt">
                        <v:stroke dashstyle="dash"/>
                      </v:line>
                      <v:line id="Straight Connector 19" o:spid="_x0000_s1030" style="position:absolute;visibility:visible;mso-wrap-style:square" from="7315,8110" to="9616,10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shNrwAAADbAAAADwAAAGRycy9kb3ducmV2LnhtbERPvQrCMBDeBd8hnOCmqQ6i1SgiiLoI&#10;/gyOR3O2xeZSkljr2xtBcLuP7/cWq9ZUoiHnS8sKRsMEBHFmdcm5gutlO5iC8AFZY2WZFLzJw2rZ&#10;7Sww1fbFJ2rOIRcxhH2KCooQ6lRKnxVk0A9tTRy5u3UGQ4Qul9rhK4abSo6TZCINlhwbCqxpU1D2&#10;OD+NgsaZR7nZT93O3O7Hw7jCmj0q1e+16zmIQG34i3/uvY7zZ/D9JR4glx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wlshNrwAAADbAAAADwAAAAAAAAAAAAAAAAChAgAA&#10;ZHJzL2Rvd25yZXYueG1sUEsFBgAAAAAEAAQA+QAAAIoDAAAAAA==&#10;" strokecolor="black [3213]" strokeweight="1pt">
                        <v:stroke dashstyle="dash"/>
                      </v:line>
                      <v:line id="Straight Connector 20" o:spid="_x0000_s1031" style="position:absolute;flip:x;visibility:visible;mso-wrap-style:square" from="0,10893" to="9620,10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1AOcEAAADbAAAADwAAAGRycy9kb3ducmV2LnhtbERPy4rCMBTdC/5DuII7TRUcZ2pTEWFA&#10;xBGsbtxdmtsHNje1yWj9+8liwOXhvJN1bxrxoM7VlhXMphEI4tzqmksFl/P35BOE88gaG8uk4EUO&#10;1ulwkGCs7ZNP9Mh8KUIIuxgVVN63sZQur8igm9qWOHCF7Qz6ALtS6g6fIdw0ch5FH9JgzaGhwpa2&#10;FeW37Nco2J+/iu1h/3N8ufv1SMUyOi2yi1LjUb9ZgfDU+7f4373TCuZhffgSfoB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3UA5wQAAANsAAAAPAAAAAAAAAAAAAAAA&#10;AKECAABkcnMvZG93bnJldi54bWxQSwUGAAAAAAQABAD5AAAAjwMAAAAA&#10;" strokecolor="black [3213]" strokeweight="1pt"/>
                      <v:line id="Straight Connector 21" o:spid="_x0000_s1032" style="position:absolute;flip:y;visibility:visible;mso-wrap-style:square" from="79,2782" to="79,10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HlosMAAADbAAAADwAAAGRycy9kb3ducmV2LnhtbESPT4vCMBTE74LfITxhb5oqqGs1iggL&#10;Iqtg9eLt0bz+wealNlmt394Iwh6HmfkNs1i1phJ3alxpWcFwEIEgTq0uOVdwPv30v0E4j6yxskwK&#10;nuRgtex2Fhhr++Aj3ROfiwBhF6OCwvs6ltKlBRl0A1sTBy+zjUEfZJNL3eAjwE0lR1E0kQZLDgsF&#10;1rQpKL0mf0bB7jTLNr+7/eHpbpcDZdPoOE7OSn312vUchKfW/4c/7a1WMBrC+0v4AXL5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R5aLDAAAA2wAAAA8AAAAAAAAAAAAA&#10;AAAAoQIAAGRycy9kb3ducmV2LnhtbFBLBQYAAAAABAAEAPkAAACRAwAAAAA=&#10;" strokecolor="black [3213]" strokeweight="1pt"/>
                      <v:line id="Straight Connector 22" o:spid="_x0000_s1033" style="position:absolute;flip:y;visibility:visible;mso-wrap-style:square" from="9621,2862" to="9621,10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N71cQAAADbAAAADwAAAGRycy9kb3ducmV2LnhtbESPT4vCMBTE7wt+h/CEva2pBV2tRhFh&#10;QWQVrF68PZrXP9i81Car9dsbYcHjMDO/YebLztTiRq2rLCsYDiIQxJnVFRcKTsefrwkI55E11pZJ&#10;wYMcLBe9jzkm2t75QLfUFyJA2CWooPS+SaR0WUkG3cA2xMHLbWvQB9kWUrd4D3BTyziKxtJgxWGh&#10;xIbWJWWX9M8o2B6n+fp3u9s/3PW8p/w7OozSk1Kf/W41A+Gp8+/wf3ujFcQxvL6EHyA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Q3vVxAAAANsAAAAPAAAAAAAAAAAA&#10;AAAAAKECAABkcnMvZG93bnJldi54bWxQSwUGAAAAAAQABAD5AAAAkgMAAAAA&#10;" strokecolor="black [3213]" strokeweight="1pt"/>
                      <v:line id="Straight Connector 23" o:spid="_x0000_s1034" style="position:absolute;flip:y;visibility:visible;mso-wrap-style:square" from="2305,79" to="2305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cBEcUAAADbAAAADwAAAGRycy9kb3ducmV2LnhtbESPQWvCQBSE7wX/w/KE3upGC0VTVxFR&#10;8SCoUbDeHtlnEsy+jdmtSf99VxA8DjPzDTOetqYUd6pdYVlBvxeBIE6tLjhTcDwsP4YgnEfWWFom&#10;BX/kYDrpvI0x1rbhPd0Tn4kAYRejgtz7KpbSpTkZdD1bEQfvYmuDPsg6k7rGJsBNKQdR9CUNFhwW&#10;cqxonlN6TX6NgnKU3E7N6KdZZ9vdKnKLTXrebpR677azbxCeWv8KP9trrWDwCY8v4QfIy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ocBEcUAAADbAAAADwAAAAAAAAAA&#10;AAAAAAChAgAAZHJzL2Rvd25yZXYueG1sUEsFBgAAAAAEAAQA+QAAAJMDAAAAAA==&#10;" strokecolor="black [3213]" strokeweight="1pt">
                        <v:stroke dashstyle="dash"/>
                      </v:line>
                      <v:line id="Straight Connector 24" o:spid="_x0000_s1035" style="position:absolute;flip:y;visibility:visible;mso-wrap-style:square" from="7235,79" to="7235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6ZZcUAAADbAAAADwAAAGRycy9kb3ducmV2LnhtbESPQWvCQBSE7wX/w/KE3upGKUVTVxFR&#10;8SCoUbDeHtlnEsy+jdmtSf99VxA8DjPzDTOetqYUd6pdYVlBvxeBIE6tLjhTcDwsP4YgnEfWWFom&#10;BX/kYDrpvI0x1rbhPd0Tn4kAYRejgtz7KpbSpTkZdD1bEQfvYmuDPsg6k7rGJsBNKQdR9CUNFhwW&#10;cqxonlN6TX6NgnKU3E7N6KdZZ9vdKnKLTXrebpR677azbxCeWv8KP9trrWDwCY8v4QfIy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W6ZZcUAAADbAAAADwAAAAAAAAAA&#10;AAAAAAChAgAAZHJzL2Rvd25yZXYueG1sUEsFBgAAAAAEAAQA+QAAAJMDAAAAAA==&#10;" strokecolor="black [3213]" strokeweight="1pt">
                        <v:stroke dashstyle="dash"/>
                      </v:line>
                    </v:group>
                  </w:pict>
                </mc:Fallback>
              </mc:AlternateContent>
            </w:r>
          </w:p>
        </w:tc>
      </w:tr>
      <w:tr w:rsidR="00165C9E" w:rsidTr="001008C2">
        <w:tc>
          <w:tcPr>
            <w:tcW w:w="534" w:type="dxa"/>
          </w:tcPr>
          <w:p w:rsidR="00165C9E" w:rsidRDefault="002F42FB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4412" w:type="dxa"/>
          </w:tcPr>
          <w:p w:rsidR="00FF1F78" w:rsidRDefault="00FF1F78" w:rsidP="00165C9E">
            <w:pPr>
              <w:pStyle w:val="FILLline"/>
              <w:ind w:left="0" w:firstLine="0"/>
            </w:pPr>
          </w:p>
          <w:p w:rsidR="00FF1F78" w:rsidRDefault="00FF1F78" w:rsidP="00165C9E">
            <w:pPr>
              <w:pStyle w:val="FILLline"/>
              <w:ind w:left="0" w:firstLine="0"/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12ACECB8" wp14:editId="0F021AC0">
                      <wp:simplePos x="0" y="0"/>
                      <wp:positionH relativeFrom="column">
                        <wp:posOffset>787814</wp:posOffset>
                      </wp:positionH>
                      <wp:positionV relativeFrom="paragraph">
                        <wp:posOffset>107676</wp:posOffset>
                      </wp:positionV>
                      <wp:extent cx="1024890" cy="890270"/>
                      <wp:effectExtent l="0" t="0" r="22860" b="24130"/>
                      <wp:wrapNone/>
                      <wp:docPr id="1959" name="Group 19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4890" cy="890270"/>
                                <a:chOff x="0" y="0"/>
                                <a:chExt cx="1025468" cy="890546"/>
                              </a:xfrm>
                            </wpg:grpSpPr>
                            <wps:wsp>
                              <wps:cNvPr id="27" name="Straight Connector 27"/>
                              <wps:cNvCnPr/>
                              <wps:spPr>
                                <a:xfrm>
                                  <a:off x="198783" y="890546"/>
                                  <a:ext cx="635635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Straight Connector 28"/>
                              <wps:cNvCnPr/>
                              <wps:spPr>
                                <a:xfrm flipV="1">
                                  <a:off x="834887" y="731520"/>
                                  <a:ext cx="190500" cy="15049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Straight Connector 29"/>
                              <wps:cNvCnPr/>
                              <wps:spPr>
                                <a:xfrm flipH="1" flipV="1">
                                  <a:off x="0" y="731520"/>
                                  <a:ext cx="198755" cy="15049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" name="Straight Connector 30"/>
                              <wps:cNvCnPr/>
                              <wps:spPr>
                                <a:xfrm flipV="1">
                                  <a:off x="0" y="612250"/>
                                  <a:ext cx="508635" cy="10287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Connector 31"/>
                              <wps:cNvCnPr/>
                              <wps:spPr>
                                <a:xfrm>
                                  <a:off x="508884" y="612250"/>
                                  <a:ext cx="516255" cy="10287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2" name="Straight Connector 1952"/>
                              <wps:cNvCnPr/>
                              <wps:spPr>
                                <a:xfrm flipH="1">
                                  <a:off x="198783" y="0"/>
                                  <a:ext cx="381607" cy="89054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3" name="Straight Connector 1953"/>
                              <wps:cNvCnPr/>
                              <wps:spPr>
                                <a:xfrm flipH="1" flipV="1">
                                  <a:off x="580445" y="0"/>
                                  <a:ext cx="253365" cy="89027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4" name="Straight Connector 1954"/>
                              <wps:cNvCnPr/>
                              <wps:spPr>
                                <a:xfrm flipH="1">
                                  <a:off x="0" y="0"/>
                                  <a:ext cx="580364" cy="73152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5" name="Straight Connector 1955"/>
                              <wps:cNvCnPr/>
                              <wps:spPr>
                                <a:xfrm>
                                  <a:off x="580445" y="0"/>
                                  <a:ext cx="445023" cy="73152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6" name="Straight Connector 1956"/>
                              <wps:cNvCnPr/>
                              <wps:spPr>
                                <a:xfrm flipH="1">
                                  <a:off x="508884" y="0"/>
                                  <a:ext cx="71480" cy="61225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59" o:spid="_x0000_s1026" style="position:absolute;margin-left:62.05pt;margin-top:8.5pt;width:80.7pt;height:70.1pt;z-index:251704320" coordsize="10254,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">
                      <v:line id="Straight Connector 27" o:spid="_x0000_s1027" style="position:absolute;visibility:visible;mso-wrap-style:square" from="1987,8905" to="8344,8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xWtcYAAADbAAAADwAAAGRycy9kb3ducmV2LnhtbESPQWvCQBSE74X+h+UVepFmY4rRpK5S&#10;KoIXEVMP9vbIviah2bchuzXpv3cFocdhZr5hluvRtOJCvWssK5hGMQji0uqGKwWnz+3LAoTzyBpb&#10;y6TgjxysV48PS8y1HfhIl8JXIkDY5aig9r7LpXRlTQZdZDvi4H3b3qAPsq+k7nEIcNPKJI5TabDh&#10;sFBjRx81lT/Fr1GwOaVDkVWz+WT6uh8zPiTnr71R6vlpfH8D4Wn0/+F7e6cVJHO4fQk/QK6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xcVrXGAAAA2wAAAA8AAAAAAAAA&#10;AAAAAAAAoQIAAGRycy9kb3ducmV2LnhtbFBLBQYAAAAABAAEAPkAAACUAwAAAAA=&#10;" strokecolor="black [3213]" strokeweight="1pt"/>
                      <v:line id="Straight Connector 28" o:spid="_x0000_s1028" style="position:absolute;flip:y;visibility:visible;mso-wrap-style:square" from="8348,7315" to="10253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tMP8EAAADbAAAADwAAAGRycy9kb3ducmV2LnhtbERPy4rCMBTdC/5DuII7TRUcZ2pTEWFA&#10;xBGsbtxdmtsHNje1yWj9+8liwOXhvJN1bxrxoM7VlhXMphEI4tzqmksFl/P35BOE88gaG8uk4EUO&#10;1ulwkGCs7ZNP9Mh8KUIIuxgVVN63sZQur8igm9qWOHCF7Qz6ALtS6g6fIdw0ch5FH9JgzaGhwpa2&#10;FeW37Nco2J+/iu1h/3N8ufv1SMUyOi2yi1LjUb9ZgfDU+7f4373TCuZhbPgSfoB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q0w/wQAAANsAAAAPAAAAAAAAAAAAAAAA&#10;AKECAABkcnMvZG93bnJldi54bWxQSwUGAAAAAAQABAD5AAAAjwMAAAAA&#10;" strokecolor="black [3213]" strokeweight="1pt"/>
                      <v:line id="Straight Connector 29" o:spid="_x0000_s1029" style="position:absolute;flip:x y;visibility:visible;mso-wrap-style:square" from="0,7315" to="1987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TE1sMAAADbAAAADwAAAGRycy9kb3ducmV2LnhtbESPwWrDMBBE74X+g9hCLqWR45DiulFC&#10;CJjkVGjaD1hbW8nUWhlLiZ2/jwKFHoeZecOst5PrxIWG0HpWsJhnIIgbr1s2Cr6/qpcCRIjIGjvP&#10;pOBKAbabx4c1ltqP/EmXUzQiQTiUqMDG2JdShsaSwzD3PXHyfvzgMCY5GKkHHBPcdTLPslfpsOW0&#10;YLGnvaXm93R2Cs4H3K+WdV4XnT1I4yr6WJlnpWZP0+4dRKQp/of/2ketIH+D+5f0A+Tm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UxNbDAAAA2wAAAA8AAAAAAAAAAAAA&#10;AAAAoQIAAGRycy9kb3ducmV2LnhtbFBLBQYAAAAABAAEAPkAAACRAwAAAAA=&#10;" strokecolor="black [3213]" strokeweight="1pt"/>
                      <v:line id="Straight Connector 30" o:spid="_x0000_s1030" style="position:absolute;flip:y;visibility:visible;mso-wrap-style:square" from="0,6122" to="5086,7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wJu8MAAADbAAAADwAAAGRycy9kb3ducmV2LnhtbERPTWvCQBC9F/wPywi9NRsrlBqzSpEq&#10;HgKpsVC9DdkxCc3OxuzWpP++eyh4fLzvdD2aVtyod41lBbMoBkFcWt1wpeDzuH16BeE8ssbWMin4&#10;JQfr1eQhxUTbgQ90K3wlQgi7BBXU3neJlK6syaCLbEccuIvtDfoA+0rqHocQblr5HMcv0mDDoaHG&#10;jjY1ld/Fj1HQLorr17A4Dfsq/9jF7j0rz3mm1ON0fFuC8DT6u/jfvdcK5mF9+BJ+gF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+MCbvDAAAA2wAAAA8AAAAAAAAAAAAA&#10;AAAAoQIAAGRycy9kb3ducmV2LnhtbFBLBQYAAAAABAAEAPkAAACRAwAAAAA=&#10;" strokecolor="black [3213]" strokeweight="1pt">
                        <v:stroke dashstyle="dash"/>
                      </v:line>
                      <v:line id="Straight Connector 31" o:spid="_x0000_s1031" style="position:absolute;visibility:visible;mso-wrap-style:square" from="5088,6122" to="10251,7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hxUL4AAADbAAAADwAAAGRycy9kb3ducmV2LnhtbESPzQrCMBCE74LvEFbwpqkKItUoIoh6&#10;Efw5eFyatS02m5LEWt/eCILHYWa+YRar1lSiIedLywpGwwQEcWZ1ybmC62U7mIHwAVljZZkUvMnD&#10;atntLDDV9sUnas4hFxHCPkUFRQh1KqXPCjLoh7Ymjt7dOoMhSpdL7fAV4aaS4ySZSoMlx4UCa9oU&#10;lD3OT6OgceZRbvYztzO3+/EwrrBmj0r1e+16DiJQG/7hX3uvFUxG8P0Sf4Bcf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mHFQvgAAANsAAAAPAAAAAAAAAAAAAAAAAKEC&#10;AABkcnMvZG93bnJldi54bWxQSwUGAAAAAAQABAD5AAAAjAMAAAAA&#10;" strokecolor="black [3213]" strokeweight="1pt">
                        <v:stroke dashstyle="dash"/>
                      </v:line>
                      <v:line id="Straight Connector 1952" o:spid="_x0000_s1032" style="position:absolute;flip:x;visibility:visible;mso-wrap-style:square" from="1987,0" to="5803,8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oPY8QAAADdAAAADwAAAGRycy9kb3ducmV2LnhtbERPS2vCQBC+F/wPyxR6q5sKWk1dgwgF&#10;kVYwycXbkJ08aHY2za4x/nu3UPA2H99z1sloWjFQ7xrLCt6mEQjiwuqGKwV59vm6BOE8ssbWMim4&#10;kYNkM3laY6ztlU80pL4SIYRdjApq77tYSlfUZNBNbUccuNL2Bn2AfSV1j9cQblo5i6KFNNhwaKix&#10;o11NxU96MQoO2arcfR2+jzf3ez5S+R6d5mmu1MvzuP0A4Wn0D/G/e6/D/NV8Bn/fhBPk5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6g9jxAAAAN0AAAAPAAAAAAAAAAAA&#10;AAAAAKECAABkcnMvZG93bnJldi54bWxQSwUGAAAAAAQABAD5AAAAkgMAAAAA&#10;" strokecolor="black [3213]" strokeweight="1pt"/>
                      <v:line id="Straight Connector 1953" o:spid="_x0000_s1033" style="position:absolute;flip:x y;visibility:visible;mso-wrap-style:square" from="5804,0" to="8338,8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vs1sEAAADdAAAADwAAAGRycy9kb3ducmV2LnhtbERPzYrCMBC+L/gOYYS9LJquUtFqFBHE&#10;PQmrPsDYjEmxmZQman17syDsbT6+31msOleLO7Wh8qzge5iBIC69rtgoOB23gymIEJE11p5JwZMC&#10;rJa9jwUW2j/4l+6HaEQK4VCgAhtjU0gZSksOw9A3xIm7+NZhTLA1Urf4SOGulqMsm0iHFacGiw1t&#10;LJXXw80puO1wk4/Po/O0tjtp3Jb2uflS6rPfrecgInXxX/x2/+g0f5aP4e+bdIJ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u+zWwQAAAN0AAAAPAAAAAAAAAAAAAAAA&#10;AKECAABkcnMvZG93bnJldi54bWxQSwUGAAAAAAQABAD5AAAAjwMAAAAA&#10;" strokecolor="black [3213]" strokeweight="1pt"/>
                      <v:line id="Straight Connector 1954" o:spid="_x0000_s1034" style="position:absolute;flip:x;visibility:visible;mso-wrap-style:square" from="0,0" to="5803,7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8yjMMAAADdAAAADwAAAGRycy9kb3ducmV2LnhtbERPS4vCMBC+C/6HMMLeNFXW3bUaRQRB&#10;xBWsXrwNzfSBzaQ2Ueu/NwsL3ubje85s0ZpK3KlxpWUFw0EEgji1uuRcwem47v+AcB5ZY2WZFDzJ&#10;wWLe7cww1vbBB7onPhchhF2MCgrv61hKlxZk0A1sTRy4zDYGfYBNLnWDjxBuKjmKoi9psOTQUGBN&#10;q4LSS3IzCrbHSbbabX/3T3c97yn7jg7j5KTUR69dTkF4av1b/O/e6DB/Mv6Ev2/CCXL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PMozDAAAA3QAAAA8AAAAAAAAAAAAA&#10;AAAAoQIAAGRycy9kb3ducmV2LnhtbFBLBQYAAAAABAAEAPkAAACRAwAAAAA=&#10;" strokecolor="black [3213]" strokeweight="1pt"/>
                      <v:line id="Straight Connector 1955" o:spid="_x0000_s1035" style="position:absolute;visibility:visible;mso-wrap-style:square" from="5804,0" to="10254,7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lX1MQAAADdAAAADwAAAGRycy9kb3ducmV2LnhtbERPTWvCQBC9C/6HZYReSt1oiTbRVaRS&#10;8CKl0UN7G7JjEszOhuxq4r93hYK3ebzPWa57U4srta6yrGAyjkAQ51ZXXCg4Hr7ePkA4j6yxtkwK&#10;buRgvRoOlphq2/EPXTNfiBDCLkUFpfdNKqXLSzLoxrYhDtzJtgZ9gG0hdYtdCDe1nEbRTBqsODSU&#10;2NBnSfk5uxgF2+Osy5Iinr9O3vd9wt/T37+9Uepl1G8WIDz1/in+d+90mJ/EMTy+CS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eVfUxAAAAN0AAAAPAAAAAAAAAAAA&#10;AAAAAKECAABkcnMvZG93bnJldi54bWxQSwUGAAAAAAQABAD5AAAAkgMAAAAA&#10;" strokecolor="black [3213]" strokeweight="1pt"/>
                      <v:line id="Straight Connector 1956" o:spid="_x0000_s1036" style="position:absolute;flip:x;visibility:visible;mso-wrap-style:square" from="5088,0" to="5803,6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L7GcQAAADdAAAADwAAAGRycy9kb3ducmV2LnhtbERPTWvCQBC9C/6HZYTedKNQMdFVitji&#10;QVDTQvU2ZMckNDubZrcm/ntXEHqbx/ucxaozlbhS40rLCsajCARxZnXJuYKvz/fhDITzyBory6Tg&#10;Rg5Wy35vgYm2LR/pmvpchBB2CSoovK8TKV1WkEE3sjVx4C62MegDbHKpG2xDuKnkJIqm0mDJoaHA&#10;mtYFZT/pn1FQxenvdxuf2m2+P3xEbrPLzvudUi+D7m0OwlPn/8VP91aH+fHrFB7fhB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gvsZxAAAAN0AAAAPAAAAAAAAAAAA&#10;AAAAAKECAABkcnMvZG93bnJldi54bWxQSwUGAAAAAAQABAD5AAAAkgMAAAAA&#10;" strokecolor="black [3213]" strokeweight="1pt">
                        <v:stroke dashstyle="dash"/>
                      </v:line>
                    </v:group>
                  </w:pict>
                </mc:Fallback>
              </mc:AlternateContent>
            </w:r>
          </w:p>
          <w:p w:rsidR="00FF1F78" w:rsidRDefault="00FF1F78" w:rsidP="00165C9E">
            <w:pPr>
              <w:pStyle w:val="FILLline"/>
              <w:ind w:left="0" w:firstLine="0"/>
            </w:pPr>
          </w:p>
          <w:p w:rsidR="00FF1F78" w:rsidRDefault="00FF1F78" w:rsidP="00165C9E">
            <w:pPr>
              <w:pStyle w:val="FILLline"/>
              <w:ind w:left="0" w:firstLine="0"/>
            </w:pPr>
          </w:p>
          <w:p w:rsidR="00FF1F78" w:rsidRDefault="00FF1F78" w:rsidP="00165C9E">
            <w:pPr>
              <w:pStyle w:val="FILLline"/>
              <w:ind w:left="0" w:firstLine="0"/>
            </w:pPr>
          </w:p>
          <w:p w:rsidR="00FF1F78" w:rsidRDefault="00FF1F78" w:rsidP="00165C9E">
            <w:pPr>
              <w:pStyle w:val="FILLline"/>
              <w:ind w:left="0" w:firstLine="0"/>
            </w:pPr>
          </w:p>
          <w:p w:rsidR="00FF1F78" w:rsidRDefault="00FF1F78" w:rsidP="00165C9E">
            <w:pPr>
              <w:pStyle w:val="FILLline"/>
              <w:ind w:left="0" w:firstLine="0"/>
            </w:pPr>
          </w:p>
          <w:p w:rsidR="00FF1F78" w:rsidRDefault="00FF1F78" w:rsidP="00165C9E">
            <w:pPr>
              <w:pStyle w:val="FILLline"/>
              <w:ind w:left="0" w:firstLine="0"/>
            </w:pPr>
          </w:p>
          <w:p w:rsidR="00FF1F78" w:rsidRDefault="00FF1F78" w:rsidP="00165C9E">
            <w:pPr>
              <w:pStyle w:val="FILLline"/>
              <w:ind w:left="0" w:firstLine="0"/>
            </w:pPr>
          </w:p>
          <w:p w:rsidR="00165C9E" w:rsidRDefault="00165C9E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165C9E" w:rsidRDefault="002F42FB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4398" w:type="dxa"/>
          </w:tcPr>
          <w:p w:rsidR="00165C9E" w:rsidRDefault="00165C9E" w:rsidP="00A27E4D">
            <w:pPr>
              <w:pStyle w:val="FILLline"/>
              <w:ind w:left="0" w:firstLine="0"/>
            </w:pPr>
          </w:p>
        </w:tc>
      </w:tr>
      <w:tr w:rsidR="00165C9E" w:rsidTr="001008C2">
        <w:tc>
          <w:tcPr>
            <w:tcW w:w="534" w:type="dxa"/>
          </w:tcPr>
          <w:p w:rsidR="00165C9E" w:rsidRDefault="00FF1F78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4412" w:type="dxa"/>
          </w:tcPr>
          <w:p w:rsidR="00165C9E" w:rsidRPr="00FF1F78" w:rsidRDefault="00E76DDD" w:rsidP="00165C9E">
            <w:pPr>
              <w:pStyle w:val="FILLline"/>
              <w:ind w:left="0" w:firstLine="0"/>
              <w:rPr>
                <w:b/>
              </w:rPr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69856" behindDoc="0" locked="0" layoutInCell="1" allowOverlap="1" wp14:anchorId="4A9E5493" wp14:editId="371F6DA2">
                      <wp:simplePos x="0" y="0"/>
                      <wp:positionH relativeFrom="column">
                        <wp:posOffset>2497123</wp:posOffset>
                      </wp:positionH>
                      <wp:positionV relativeFrom="paragraph">
                        <wp:posOffset>90611</wp:posOffset>
                      </wp:positionV>
                      <wp:extent cx="2026920" cy="1279525"/>
                      <wp:effectExtent l="0" t="0" r="0" b="0"/>
                      <wp:wrapNone/>
                      <wp:docPr id="2005" name="Group 20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26920" cy="1279525"/>
                                <a:chOff x="0" y="0"/>
                                <a:chExt cx="2027003" cy="1279746"/>
                              </a:xfrm>
                            </wpg:grpSpPr>
                            <wps:wsp>
                              <wps:cNvPr id="2002" name="Text Box 2002"/>
                              <wps:cNvSpPr txBox="1"/>
                              <wps:spPr>
                                <a:xfrm>
                                  <a:off x="1510748" y="222637"/>
                                  <a:ext cx="51625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E76DDD" w:rsidRPr="00E76DDD" w:rsidRDefault="00E76DDD" w:rsidP="00E76DD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15</w:t>
                                    </w:r>
                                    <w:r w:rsidRPr="00E76DDD">
                                      <w:rPr>
                                        <w:sz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04" name="Group 2004"/>
                              <wpg:cNvGrpSpPr/>
                              <wpg:grpSpPr>
                                <a:xfrm>
                                  <a:off x="0" y="0"/>
                                  <a:ext cx="1916264" cy="1279746"/>
                                  <a:chOff x="0" y="0"/>
                                  <a:chExt cx="1916264" cy="1279746"/>
                                </a:xfrm>
                              </wpg:grpSpPr>
                              <wps:wsp>
                                <wps:cNvPr id="1993" name="Right Triangle 1993"/>
                                <wps:cNvSpPr/>
                                <wps:spPr>
                                  <a:xfrm>
                                    <a:off x="437322" y="206734"/>
                                    <a:ext cx="636104" cy="882595"/>
                                  </a:xfrm>
                                  <a:prstGeom prst="rtTriangl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94" name="Straight Connector 1994"/>
                                <wps:cNvCnPr/>
                                <wps:spPr>
                                  <a:xfrm>
                                    <a:off x="1280160" y="0"/>
                                    <a:ext cx="635635" cy="88201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5" name="Straight Connector 1995"/>
                                <wps:cNvCnPr/>
                                <wps:spPr>
                                  <a:xfrm>
                                    <a:off x="1280160" y="0"/>
                                    <a:ext cx="0" cy="88201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6" name="Straight Connector 1996"/>
                                <wps:cNvCnPr/>
                                <wps:spPr>
                                  <a:xfrm>
                                    <a:off x="1280160" y="874644"/>
                                    <a:ext cx="63563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7" name="Straight Connector 1997"/>
                                <wps:cNvCnPr/>
                                <wps:spPr>
                                  <a:xfrm flipH="1">
                                    <a:off x="445273" y="0"/>
                                    <a:ext cx="842838" cy="206734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8" name="Straight Connector 1998"/>
                                <wps:cNvCnPr/>
                                <wps:spPr>
                                  <a:xfrm flipH="1">
                                    <a:off x="445273" y="874644"/>
                                    <a:ext cx="842645" cy="20637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9" name="Straight Connector 1999"/>
                                <wps:cNvCnPr/>
                                <wps:spPr>
                                  <a:xfrm flipH="1">
                                    <a:off x="1073426" y="882595"/>
                                    <a:ext cx="842838" cy="206734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00" name="Text Box 2000"/>
                                <wps:cNvSpPr txBox="1"/>
                                <wps:spPr>
                                  <a:xfrm>
                                    <a:off x="492981" y="1041621"/>
                                    <a:ext cx="51625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E76DDD" w:rsidRPr="00E76DDD" w:rsidRDefault="00E76DDD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 w:rsidRPr="00E76DDD">
                                        <w:rPr>
                                          <w:sz w:val="20"/>
                                        </w:rPr>
                                        <w:t>9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1" name="Text Box 2001"/>
                                <wps:cNvSpPr txBox="1"/>
                                <wps:spPr>
                                  <a:xfrm>
                                    <a:off x="0" y="548640"/>
                                    <a:ext cx="51625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E76DDD" w:rsidRPr="00E76DDD" w:rsidRDefault="00E76DDD" w:rsidP="00E76DDD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12</w:t>
                                      </w:r>
                                      <w:r w:rsidRPr="00E76DDD">
                                        <w:rPr>
                                          <w:sz w:val="20"/>
                                        </w:rPr>
                                        <w:t xml:space="preserve">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3" name="Text Box 2003"/>
                                <wps:cNvSpPr txBox="1"/>
                                <wps:spPr>
                                  <a:xfrm>
                                    <a:off x="1375576" y="954157"/>
                                    <a:ext cx="51625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E76DDD" w:rsidRPr="00E76DDD" w:rsidRDefault="00E76DDD" w:rsidP="00E76DDD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20</w:t>
                                      </w:r>
                                      <w:r w:rsidRPr="00E76DDD">
                                        <w:rPr>
                                          <w:sz w:val="20"/>
                                        </w:rPr>
                                        <w:t xml:space="preserve">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005" o:spid="_x0000_s1039" style="position:absolute;margin-left:196.6pt;margin-top:7.15pt;width:159.6pt;height:100.75pt;z-index:251769856" coordsize="20270,12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">
                      <v:shape id="Text Box 2002" o:spid="_x0000_s1040" type="#_x0000_t202" style="position:absolute;left:15107;top:2226;width:516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8QS8UA&#10;AADdAAAADwAAAGRycy9kb3ducmV2LnhtbESPQYvCMBSE74L/IbwFb5puQZFqFCnILuIe1F68vW2e&#10;bdnmpTZR6/56Iwgeh5n5hpkvO1OLK7WusqzgcxSBIM6trrhQkB3WwykI55E11pZJwZ0cLBf93hwT&#10;bW+8o+veFyJA2CWooPS+SaR0eUkG3cg2xME72dagD7ItpG7xFuCmlnEUTaTBisNCiQ2lJeV/+4tR&#10;sEnXP7j7jc30v06/tqdVc86OY6UGH91qBsJT59/hV/tbKwjEGJ5vwhO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vxBLxQAAAN0AAAAPAAAAAAAAAAAAAAAAAJgCAABkcnMv&#10;ZG93bnJldi54bWxQSwUGAAAAAAQABAD1AAAAigMAAAAA&#10;" filled="f" stroked="f" strokeweight=".5pt">
                        <v:textbox>
                          <w:txbxContent>
                            <w:p w:rsidR="00E76DDD" w:rsidRPr="00E76DDD" w:rsidRDefault="00E76DDD" w:rsidP="00E76DD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15</w:t>
                              </w:r>
                              <w:r w:rsidRPr="00E76DDD">
                                <w:rPr>
                                  <w:sz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  <v:group id="Group 2004" o:spid="_x0000_s1041" style="position:absolute;width:19162;height:12797" coordsize="19162,127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sSccQAAADdAAAA&#10;DwAAAAAAAAAAAAAAAACqAgAAZHJzL2Rvd25yZXYueG1sUEsFBgAAAAAEAAQA+gAAAJsDAAAAAA==&#10;"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1993" o:spid="_x0000_s1042" type="#_x0000_t6" style="position:absolute;left:4373;top:2067;width:6361;height:8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vuIsQA&#10;AADdAAAADwAAAGRycy9kb3ducmV2LnhtbERPS2vCQBC+F/oflin0VjcqtSa6igiWgmLxcfE2ZMdk&#10;NTsbsmtM/31XKPQ2H99zpvPOVqKlxhvHCvq9BARx7rThQsHxsHobg/ABWWPlmBT8kIf57Plpipl2&#10;d95Ruw+FiCHsM1RQhlBnUvq8JIu+52riyJ1dYzFE2BRSN3iP4baSgyQZSYuGY0OJNS1Lyq/7m1Uw&#10;uh2/bbo9f7brTWLo3Xyc+pe1Uq8v3WICIlAX/sV/7i8d56fpEB7fxBPk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77iLEAAAA3QAAAA8AAAAAAAAAAAAAAAAAmAIAAGRycy9k&#10;b3ducmV2LnhtbFBLBQYAAAAABAAEAPUAAACJAwAAAAA=&#10;" fillcolor="white [3201]" strokecolor="black [3213]" strokeweight="1pt"/>
                        <v:line id="Straight Connector 1994" o:spid="_x0000_s1043" style="position:absolute;visibility:visible;mso-wrap-style:square" from="12801,0" to="19157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xI1cYAAADdAAAADwAAAGRycy9kb3ducmV2LnhtbERPS2vCQBC+C/6HZYReSrPR1kfSrCIt&#10;BS9STD3obchOk2B2NmS3Jv33XaHgbT6+52SbwTTiSp2rLSuYRjEI4sLqmksFx6+PpxUI55E1NpZJ&#10;wS852KzHowxTbXs+0DX3pQgh7FJUUHnfplK6oiKDLrItceC+bWfQB9iVUnfYh3DTyFkcL6TBmkND&#10;hS29VVRc8h+j4P246POknC8fp8/7IeHP2em8N0o9TIbtKwhPg7+L/907HeYnyQvcvgknyP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SMSNXGAAAA3QAAAA8AAAAAAAAA&#10;AAAAAAAAoQIAAGRycy9kb3ducmV2LnhtbFBLBQYAAAAABAAEAPkAAACUAwAAAAA=&#10;" strokecolor="black [3213]" strokeweight="1pt"/>
                        <v:line id="Straight Connector 1995" o:spid="_x0000_s1044" style="position:absolute;visibility:visible;mso-wrap-style:square" from="12801,0" to="12801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eSysEAAADdAAAADwAAAGRycy9kb3ducmV2LnhtbERPTYvCMBC9C/6HMII3TRV2qV2jiLBs&#10;vQh297DHoRnbYjMpSbat/94IC97m8T5nux9NK3pyvrGsYLVMQBCXVjdcKfj5/lykIHxA1thaJgV3&#10;8rDfTSdbzLQd+EJ9ESoRQ9hnqKAOocuk9GVNBv3SdsSRu1pnMEToKqkdDjHctHKdJO/SYMOxocaO&#10;jjWVt+LPKOiduTXHPHVf5vd6Pq1b7NijUvPZePgAEWgML/G/O9dx/mbzBs9v4gly9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N5LKwQAAAN0AAAAPAAAAAAAAAAAAAAAA&#10;AKECAABkcnMvZG93bnJldi54bWxQSwUGAAAAAAQABAD5AAAAjwMAAAAA&#10;" strokecolor="black [3213]" strokeweight="1pt">
                          <v:stroke dashstyle="dash"/>
                        </v:line>
                        <v:line id="Straight Connector 1996" o:spid="_x0000_s1045" style="position:absolute;visibility:visible;mso-wrap-style:square" from="12801,8746" to="19157,8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UMvb0AAADdAAAADwAAAGRycy9kb3ducmV2LnhtbERPvQrCMBDeBd8hnOCmqQ6i1SgiiLoI&#10;/gyOR3O2xeZSkljr2xtBcLuP7/cWq9ZUoiHnS8sKRsMEBHFmdcm5gutlO5iC8AFZY2WZFLzJw2rZ&#10;7Sww1fbFJ2rOIRcxhH2KCooQ6lRKnxVk0A9tTRy5u3UGQ4Qul9rhK4abSo6TZCINlhwbCqxpU1D2&#10;OD+NgsaZR7nZT93O3O7Hw7jCmj0q1e+16zmIQG34i3/uvY7zZ7MJfL+JJ8jl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TlDL29AAAA3QAAAA8AAAAAAAAAAAAAAAAAoQIA&#10;AGRycy9kb3ducmV2LnhtbFBLBQYAAAAABAAEAPkAAACLAwAAAAA=&#10;" strokecolor="black [3213]" strokeweight="1pt">
                          <v:stroke dashstyle="dash"/>
                        </v:line>
                        <v:line id="Straight Connector 1997" o:spid="_x0000_s1046" style="position:absolute;flip:x;visibility:visible;mso-wrap-style:square" from="4452,0" to="12881,2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QWYcMAAADdAAAADwAAAGRycy9kb3ducmV2LnhtbERPS4vCMBC+C/sfwix409QFH61GWYSF&#10;RVSwevE2NNMHNpNuk9X6740geJuP7zmLVWdqcaXWVZYVjIYRCOLM6ooLBafjz2AGwnlkjbVlUnAn&#10;B6vlR2+BibY3PtA19YUIIewSVFB63yRSuqwkg25oG+LA5bY16ANsC6lbvIVwU8uvKJpIgxWHhhIb&#10;WpeUXdJ/o2BzjPP1drPb393feU/5NDqM05NS/c/uew7CU+ff4pf7V4f5cTyF5zfhBL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kFmHDAAAA3QAAAA8AAAAAAAAAAAAA&#10;AAAAoQIAAGRycy9kb3ducmV2LnhtbFBLBQYAAAAABAAEAPkAAACRAwAAAAA=&#10;" strokecolor="black [3213]" strokeweight="1pt"/>
                        <v:line id="Straight Connector 1998" o:spid="_x0000_s1047" style="position:absolute;flip:x;visibility:visible;mso-wrap-style:square" from="4452,8746" to="12879,10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hwascAAADdAAAADwAAAGRycy9kb3ducmV2LnhtbESPQWvCQBCF74X+h2UK3upGD6WJriLS&#10;Fg+CbSqotyE7JsHsbMyuJv33nUOhtxnem/e+mS8H16g7daH2bGAyTkARF97WXBrYf78/v4IKEdli&#10;45kM/FCA5eLxYY6Z9T1/0T2PpZIQDhkaqGJsM61DUZHDMPYtsWhn3zmMsnalth32Eu4aPU2SF+2w&#10;ZmmosKV1RcUlvzkDTZpfD3167Dfl7vMjCW/b4rTbGjN6GlYzUJGG+G/+u95YwU9TwZVvZAS9+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76HBqxwAAAN0AAAAPAAAAAAAA&#10;AAAAAAAAAKECAABkcnMvZG93bnJldi54bWxQSwUGAAAAAAQABAD5AAAAlQMAAAAA&#10;" strokecolor="black [3213]" strokeweight="1pt">
                          <v:stroke dashstyle="dash"/>
                        </v:line>
                        <v:line id="Straight Connector 1999" o:spid="_x0000_s1048" style="position:absolute;flip:x;visibility:visible;mso-wrap-style:square" from="10734,8825" to="19162,10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cniMQAAADdAAAADwAAAGRycy9kb3ducmV2LnhtbERPS2vCQBC+F/wPyxS81U0LbU3qGiQg&#10;FLEBoxdvQ3byoNnZNLtq8u+7hYK3+fies0pH04krDa61rOB5EYEgLq1uuVZwOm6fliCcR9bYWSYF&#10;EzlI17OHFSba3vhA18LXIoSwS1BB432fSOnKhgy6he2JA1fZwaAPcKilHvAWwk0nX6LoTRpsOTQ0&#10;2FPWUPldXIyC3TGusv3uK5/czzmn6j06vBYnpeaP4+YDhKfR38X/7k8d5sdxDH/fhBPk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9yeIxAAAAN0AAAAPAAAAAAAAAAAA&#10;AAAAAKECAABkcnMvZG93bnJldi54bWxQSwUGAAAAAAQABAD5AAAAkgMAAAAA&#10;" strokecolor="black [3213]" strokeweight="1pt"/>
                        <v:shape id="Text Box 2000" o:spid="_x0000_s1049" type="#_x0000_t202" style="position:absolute;left:4929;top:10416;width:516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Erp8YA&#10;AADdAAAADwAAAGRycy9kb3ducmV2LnhtbESPTWvCQBCG7wX/wzKCt7pRUCS6igSkRdqDHxdvY3ZM&#10;gtnZmF017a93DoUeh3feZ+ZZrDpXqwe1ofJsYDRMQBHn3lZcGDgeNu8zUCEiW6w9k4EfCrBa9t4W&#10;mFr/5B099rFQAuGQooEyxibVOuQlOQxD3xBLdvGtwyhjW2jb4lPgrtbjJJlqhxXLhRIbykrKr/u7&#10;M7DNNt+4O4/d7LfOPr4u6+Z2PE2MGfS79RxUpC7+L/+1P60BIcr/YiMmoJ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Erp8YAAADdAAAADwAAAAAAAAAAAAAAAACYAgAAZHJz&#10;L2Rvd25yZXYueG1sUEsFBgAAAAAEAAQA9QAAAIsDAAAAAA==&#10;" filled="f" stroked="f" strokeweight=".5pt">
                          <v:textbox>
                            <w:txbxContent>
                              <w:p w:rsidR="00E76DDD" w:rsidRPr="00E76DDD" w:rsidRDefault="00E76DDD">
                                <w:pPr>
                                  <w:rPr>
                                    <w:sz w:val="20"/>
                                  </w:rPr>
                                </w:pPr>
                                <w:r w:rsidRPr="00E76DDD">
                                  <w:rPr>
                                    <w:sz w:val="20"/>
                                  </w:rPr>
                                  <w:t>9 cm</w:t>
                                </w:r>
                              </w:p>
                            </w:txbxContent>
                          </v:textbox>
                        </v:shape>
                        <v:shape id="Text Box 2001" o:spid="_x0000_s1050" type="#_x0000_t202" style="position:absolute;top:5486;width:5162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2OPMYA&#10;AADdAAAADwAAAGRycy9kb3ducmV2LnhtbESPT2vCQBTE74LfYXkFb7qJoEjqKiEgLcUe/HPx9pp9&#10;JqHZtzG7TWI/vVsoeBxm5jfMejuYWnTUusqygngWgSDOra64UHA+7aYrEM4ja6wtk4I7OdhuxqM1&#10;Jtr2fKDu6AsRIOwSVFB63yRSurwkg25mG+LgXW1r0AfZFlK32Ae4qeU8ipbSYMVhocSGspLy7+OP&#10;UfCR7T7x8DU3q986e9tf0+Z2viyUmrwM6SsIT4N/hv/b71pBIMbw9yY8Ab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W2OPMYAAADdAAAADwAAAAAAAAAAAAAAAACYAgAAZHJz&#10;L2Rvd25yZXYueG1sUEsFBgAAAAAEAAQA9QAAAIsDAAAAAA==&#10;" filled="f" stroked="f" strokeweight=".5pt">
                          <v:textbox>
                            <w:txbxContent>
                              <w:p w:rsidR="00E76DDD" w:rsidRPr="00E76DDD" w:rsidRDefault="00E76DDD" w:rsidP="00E76DDD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12</w:t>
                                </w:r>
                                <w:r w:rsidRPr="00E76DDD">
                                  <w:rPr>
                                    <w:sz w:val="20"/>
                                  </w:rPr>
                                  <w:t xml:space="preserve"> cm</w:t>
                                </w:r>
                              </w:p>
                            </w:txbxContent>
                          </v:textbox>
                        </v:shape>
                        <v:shape id="Text Box 2003" o:spid="_x0000_s1051" type="#_x0000_t202" style="position:absolute;left:13755;top:9541;width:516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O10MYA&#10;AADd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gbiE/zfhCcjN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vO10MYAAADdAAAADwAAAAAAAAAAAAAAAACYAgAAZHJz&#10;L2Rvd25yZXYueG1sUEsFBgAAAAAEAAQA9QAAAIsDAAAAAA==&#10;" filled="f" stroked="f" strokeweight=".5pt">
                          <v:textbox>
                            <w:txbxContent>
                              <w:p w:rsidR="00E76DDD" w:rsidRPr="00E76DDD" w:rsidRDefault="00E76DDD" w:rsidP="00E76DDD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20</w:t>
                                </w:r>
                                <w:r w:rsidRPr="00E76DDD">
                                  <w:rPr>
                                    <w:sz w:val="20"/>
                                  </w:rPr>
                                  <w:t xml:space="preserve"> cm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430793">
              <w:rPr>
                <w:b/>
              </w:rPr>
              <w:t>[7</w:t>
            </w:r>
            <w:r w:rsidR="00FF1F78">
              <w:rPr>
                <w:b/>
              </w:rPr>
              <w:t xml:space="preserve"> </w:t>
            </w:r>
            <w:r w:rsidR="00907233">
              <w:rPr>
                <w:b/>
              </w:rPr>
              <w:t>marks</w:t>
            </w:r>
            <w:r w:rsidR="00430793">
              <w:rPr>
                <w:b/>
              </w:rPr>
              <w:t>: 5, 2</w:t>
            </w:r>
            <w:r w:rsidR="00FF1F78">
              <w:rPr>
                <w:b/>
              </w:rPr>
              <w:t>]</w:t>
            </w:r>
          </w:p>
        </w:tc>
        <w:tc>
          <w:tcPr>
            <w:tcW w:w="549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65C9E" w:rsidRDefault="00165C9E" w:rsidP="00A27E4D">
            <w:pPr>
              <w:pStyle w:val="FILLline"/>
              <w:ind w:left="0" w:firstLine="0"/>
            </w:pPr>
          </w:p>
        </w:tc>
      </w:tr>
      <w:tr w:rsidR="00FF1F78" w:rsidTr="00ED7472">
        <w:tc>
          <w:tcPr>
            <w:tcW w:w="534" w:type="dxa"/>
          </w:tcPr>
          <w:p w:rsidR="00FF1F78" w:rsidRDefault="00FF1F78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9" w:type="dxa"/>
            <w:gridSpan w:val="3"/>
          </w:tcPr>
          <w:p w:rsidR="00FF1F78" w:rsidRDefault="003120E3" w:rsidP="00A27E4D">
            <w:pPr>
              <w:pStyle w:val="FILLline"/>
              <w:ind w:left="0" w:firstLine="0"/>
            </w:pPr>
            <w:r>
              <w:t>U</w:t>
            </w:r>
            <w:r w:rsidR="00430793">
              <w:t>se the following shape</w:t>
            </w:r>
            <w:r>
              <w:t xml:space="preserve"> to answer the questions</w:t>
            </w:r>
          </w:p>
        </w:tc>
      </w:tr>
      <w:tr w:rsidR="00165C9E" w:rsidTr="001008C2">
        <w:tc>
          <w:tcPr>
            <w:tcW w:w="534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3120E3" w:rsidRDefault="003120E3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65C9E" w:rsidRDefault="00165C9E" w:rsidP="00430793">
            <w:pPr>
              <w:pStyle w:val="FILLline"/>
              <w:ind w:left="0" w:firstLine="0"/>
            </w:pPr>
          </w:p>
        </w:tc>
      </w:tr>
      <w:tr w:rsidR="00165C9E" w:rsidTr="001008C2">
        <w:tc>
          <w:tcPr>
            <w:tcW w:w="534" w:type="dxa"/>
          </w:tcPr>
          <w:p w:rsidR="00165C9E" w:rsidRDefault="00430793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412" w:type="dxa"/>
          </w:tcPr>
          <w:p w:rsidR="00165C9E" w:rsidRDefault="00430793" w:rsidP="00165C9E">
            <w:pPr>
              <w:pStyle w:val="FILLline"/>
              <w:ind w:left="0" w:firstLine="0"/>
            </w:pPr>
            <w:r>
              <w:t>Calculate the surface area</w:t>
            </w:r>
          </w:p>
        </w:tc>
        <w:tc>
          <w:tcPr>
            <w:tcW w:w="549" w:type="dxa"/>
          </w:tcPr>
          <w:p w:rsidR="00165C9E" w:rsidRDefault="003120E3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8" w:type="dxa"/>
          </w:tcPr>
          <w:p w:rsidR="00165C9E" w:rsidRDefault="00430793" w:rsidP="00430793">
            <w:pPr>
              <w:pStyle w:val="FILLline"/>
              <w:ind w:left="0" w:firstLine="0"/>
            </w:pPr>
            <w:r>
              <w:t>Calculate the volume</w:t>
            </w:r>
          </w:p>
        </w:tc>
      </w:tr>
      <w:tr w:rsidR="00165C9E" w:rsidTr="001008C2">
        <w:tc>
          <w:tcPr>
            <w:tcW w:w="534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165C9E" w:rsidRDefault="00165C9E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65C9E" w:rsidRDefault="00165C9E" w:rsidP="00A27E4D">
            <w:pPr>
              <w:pStyle w:val="FILLline"/>
              <w:ind w:left="0" w:firstLine="0"/>
            </w:pPr>
          </w:p>
        </w:tc>
      </w:tr>
      <w:tr w:rsidR="00165C9E" w:rsidTr="001008C2">
        <w:tc>
          <w:tcPr>
            <w:tcW w:w="534" w:type="dxa"/>
          </w:tcPr>
          <w:p w:rsidR="00165C9E" w:rsidRDefault="00430793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5.</w:t>
            </w:r>
          </w:p>
        </w:tc>
        <w:tc>
          <w:tcPr>
            <w:tcW w:w="4412" w:type="dxa"/>
          </w:tcPr>
          <w:p w:rsidR="00165C9E" w:rsidRPr="0017309C" w:rsidRDefault="0017309C" w:rsidP="00165C9E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[3 marks]</w:t>
            </w:r>
          </w:p>
        </w:tc>
        <w:tc>
          <w:tcPr>
            <w:tcW w:w="549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165C9E" w:rsidRDefault="00165C9E" w:rsidP="00A27E4D">
            <w:pPr>
              <w:pStyle w:val="FILLline"/>
              <w:ind w:left="0" w:firstLine="0"/>
            </w:pPr>
          </w:p>
        </w:tc>
      </w:tr>
      <w:tr w:rsidR="00165C9E" w:rsidTr="001008C2">
        <w:tc>
          <w:tcPr>
            <w:tcW w:w="534" w:type="dxa"/>
          </w:tcPr>
          <w:p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165C9E" w:rsidRDefault="0017309C" w:rsidP="00165C9E">
            <w:pPr>
              <w:pStyle w:val="FILLline"/>
              <w:ind w:left="0" w:firstLine="0"/>
            </w:pPr>
            <w:r>
              <w:t>Calculate the surface area of the following cuboid</w:t>
            </w: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17309C" w:rsidP="00165C9E">
            <w:pPr>
              <w:pStyle w:val="FILLline"/>
              <w:ind w:left="0" w:firstLine="0"/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53472" behindDoc="0" locked="0" layoutInCell="1" allowOverlap="1" wp14:anchorId="21E5147E" wp14:editId="6C4FEE87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67310</wp:posOffset>
                      </wp:positionV>
                      <wp:extent cx="2885440" cy="1001395"/>
                      <wp:effectExtent l="0" t="0" r="0" b="0"/>
                      <wp:wrapNone/>
                      <wp:docPr id="1992" name="Group 1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85440" cy="1001395"/>
                                <a:chOff x="0" y="0"/>
                                <a:chExt cx="2886020" cy="1001450"/>
                              </a:xfrm>
                            </wpg:grpSpPr>
                            <wps:wsp>
                              <wps:cNvPr id="1978" name="Rectangle 1978"/>
                              <wps:cNvSpPr/>
                              <wps:spPr>
                                <a:xfrm>
                                  <a:off x="508883" y="214685"/>
                                  <a:ext cx="1534602" cy="548640"/>
                                </a:xfrm>
                                <a:prstGeom prst="rect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9" name="Straight Connector 1979"/>
                              <wps:cNvCnPr/>
                              <wps:spPr>
                                <a:xfrm>
                                  <a:off x="882595" y="0"/>
                                  <a:ext cx="0" cy="5486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0" name="Straight Connector 1980"/>
                              <wps:cNvCnPr/>
                              <wps:spPr>
                                <a:xfrm flipH="1">
                                  <a:off x="508883" y="0"/>
                                  <a:ext cx="373712" cy="21468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1" name="Straight Connector 1981"/>
                              <wps:cNvCnPr/>
                              <wps:spPr>
                                <a:xfrm flipH="1">
                                  <a:off x="2043485" y="0"/>
                                  <a:ext cx="373712" cy="21468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3" name="Straight Connector 1983"/>
                              <wps:cNvCnPr/>
                              <wps:spPr>
                                <a:xfrm flipH="1">
                                  <a:off x="2051436" y="548640"/>
                                  <a:ext cx="373380" cy="21463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4" name="Straight Connector 1984"/>
                              <wps:cNvCnPr/>
                              <wps:spPr>
                                <a:xfrm>
                                  <a:off x="882595" y="0"/>
                                  <a:ext cx="153427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5" name="Straight Connector 1985"/>
                              <wps:cNvCnPr/>
                              <wps:spPr>
                                <a:xfrm>
                                  <a:off x="882595" y="548640"/>
                                  <a:ext cx="153416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6" name="Straight Connector 1986"/>
                              <wps:cNvCnPr/>
                              <wps:spPr>
                                <a:xfrm>
                                  <a:off x="2417196" y="0"/>
                                  <a:ext cx="0" cy="5486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7" name="Straight Connector 1987"/>
                              <wps:cNvCnPr/>
                              <wps:spPr>
                                <a:xfrm flipH="1">
                                  <a:off x="508883" y="548640"/>
                                  <a:ext cx="373380" cy="21463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8" name="Text Box 1988"/>
                              <wps:cNvSpPr txBox="1"/>
                              <wps:spPr>
                                <a:xfrm>
                                  <a:off x="938254" y="763325"/>
                                  <a:ext cx="72326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17309C" w:rsidRPr="0017309C" w:rsidRDefault="0017309C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12.3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0" name="Text Box 1990"/>
                              <wps:cNvSpPr txBox="1"/>
                              <wps:spPr>
                                <a:xfrm>
                                  <a:off x="2162755" y="572494"/>
                                  <a:ext cx="72326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17309C" w:rsidRPr="0017309C" w:rsidRDefault="0017309C" w:rsidP="0017309C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4.7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1" name="Text Box 1991"/>
                              <wps:cNvSpPr txBox="1"/>
                              <wps:spPr>
                                <a:xfrm>
                                  <a:off x="0" y="333955"/>
                                  <a:ext cx="72326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17309C" w:rsidRPr="0017309C" w:rsidRDefault="0017309C" w:rsidP="0017309C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5.2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92" o:spid="_x0000_s1052" style="position:absolute;margin-left:14.8pt;margin-top:5.3pt;width:227.2pt;height:78.85pt;z-index:251753472" coordsize="28860,10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">
                      <v:rect id="Rectangle 1978" o:spid="_x0000_s1053" style="position:absolute;left:5088;top:2146;width:15346;height:54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N33MUA&#10;AADdAAAADwAAAGRycy9kb3ducmV2LnhtbESPQU8CMRCF7yb+h2ZMvElXDyoLhRAjCfGAceEHTLbD&#10;dsN2WtsCy79nDibeZvLevPfNfDn6QZ0p5T6wgedJBYq4DbbnzsB+t356B5ULssUhMBm4Uobl4v5u&#10;jrUNF/6hc1M6JSGcazTgSom11rl15DFPQiQW7RCSxyJr6rRNeJFwP+iXqnrVHnuWBoeRPhy1x+bk&#10;DcS0it/u0+3W4zZtvrpT07vfqzGPD+NqBqrQWP7Nf9cbK/jTN8GVb2QEv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E3fcxQAAAN0AAAAPAAAAAAAAAAAAAAAAAJgCAABkcnMv&#10;ZG93bnJldi54bWxQSwUGAAAAAAQABAD1AAAAigMAAAAA&#10;" fillcolor="white [3201]" strokecolor="black [3213]" strokeweight="1pt"/>
                      <v:line id="Straight Connector 1979" o:spid="_x0000_s1054" style="position:absolute;visibility:visible;mso-wrap-style:square" from="8825,0" to="8825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Z+NcEAAADdAAAADwAAAGRycy9kb3ducmV2LnhtbERPTYvCMBC9C/6HMII3TfWwW7tGEWHZ&#10;ehHs7mGPQzO2xWZSkmxb/70RFrzN433Odj+aVvTkfGNZwWqZgCAurW64UvDz/blIQfiArLG1TAru&#10;5GG/m062mGk78IX6IlQihrDPUEEdQpdJ6cuaDPql7Ygjd7XOYIjQVVI7HGK4aeU6Sd6kwYZjQ40d&#10;HWsqb8WfUdA7c2uOeeq+zO/1fFq32LFHpeaz8fABItAYXuJ/d67j/M37Bp7fxBPk7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dn41wQAAAN0AAAAPAAAAAAAAAAAAAAAA&#10;AKECAABkcnMvZG93bnJldi54bWxQSwUGAAAAAAQABAD5AAAAjwMAAAAA&#10;" strokecolor="black [3213]" strokeweight="1pt">
                        <v:stroke dashstyle="dash"/>
                      </v:line>
                      <v:line id="Straight Connector 1980" o:spid="_x0000_s1055" style="position:absolute;flip:x;visibility:visible;mso-wrap-style:square" from="5088,0" to="8825,2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QYyMYAAADdAAAADwAAAGRycy9kb3ducmV2LnhtbESPT2sCQQzF74V+hyGCtzqrUKtbRylC&#10;oYgKrl68hZ3sH7qTWXemun57cxB6S3gv7/2yWPWuUVfqQu3ZwHiUgCLOva25NHA6fr/NQIWIbLHx&#10;TAbuFGC1fH1ZYGr9jQ90zWKpJIRDigaqGNtU65BX5DCMfEssWuE7h1HWrtS2w5uEu0ZPkmSqHdYs&#10;DRW2tK4o/83+nIHNcV6st5vd/h4u5z0VH8nhPTsZMxz0X5+gIvXx3/y8/rGCP58Jv3wjI+jl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YUGMjGAAAA3QAAAA8AAAAAAAAA&#10;AAAAAAAAoQIAAGRycy9kb3ducmV2LnhtbFBLBQYAAAAABAAEAPkAAACUAwAAAAA=&#10;" strokecolor="black [3213]" strokeweight="1pt"/>
                      <v:line id="Straight Connector 1981" o:spid="_x0000_s1056" style="position:absolute;flip:x;visibility:visible;mso-wrap-style:square" from="20434,0" to="24171,2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i9U8MAAADdAAAADwAAAGRycy9kb3ducmV2LnhtbERPS4vCMBC+C/sfwgjeNFXYtVajLIKw&#10;iCtYvXgbmukDm0ltotZ/v1kQvM3H95zFqjO1uFPrKssKxqMIBHFmdcWFgtNxM4xBOI+ssbZMCp7k&#10;YLX86C0w0fbBB7qnvhAhhF2CCkrvm0RKl5Vk0I1sQxy43LYGfYBtIXWLjxBuajmJoi9psOLQUGJD&#10;65KyS3ozCrbHWb7ebX/3T3c97ymfRofP9KTUoN99z0F46vxb/HL/6DB/Fo/h/5twgl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lYvVPDAAAA3QAAAA8AAAAAAAAAAAAA&#10;AAAAoQIAAGRycy9kb3ducmV2LnhtbFBLBQYAAAAABAAEAPkAAACRAwAAAAA=&#10;" strokecolor="black [3213]" strokeweight="1pt"/>
                      <v:line id="Straight Connector 1983" o:spid="_x0000_s1057" style="position:absolute;flip:x;visibility:visible;mso-wrap-style:square" from="20514,5486" to="24248,7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aGv8MAAADdAAAADwAAAGRycy9kb3ducmV2LnhtbERPS4vCMBC+L+x/CLPgbU1VdLUaRYQF&#10;ERWsXrwNzfSBzaTbRK3/3gjC3ubje85s0ZpK3KhxpWUFvW4Egji1uuRcwen4+z0G4TyyxsoyKXiQ&#10;g8X882OGsbZ3PtAt8bkIIexiVFB4X8dSurQgg65ra+LAZbYx6ANscqkbvIdwU8l+FI2kwZJDQ4E1&#10;rQpKL8nVKNgcJ9lqu9ntH+7vvKfsJzoMk5NSna92OQXhqfX/4rd7rcP8yXgAr2/CCXL+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bGhr/DAAAA3QAAAA8AAAAAAAAAAAAA&#10;AAAAoQIAAGRycy9kb3ducmV2LnhtbFBLBQYAAAAABAAEAPkAAACRAwAAAAA=&#10;" strokecolor="black [3213]" strokeweight="1pt"/>
                      <v:line id="Straight Connector 1984" o:spid="_x0000_s1058" style="position:absolute;visibility:visible;mso-wrap-style:square" from="8825,0" to="2416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XeCMUAAADdAAAADwAAAGRycy9kb3ducmV2LnhtbERPTWvCQBC9F/wPywheim7Uak10FWkp&#10;eBEx9dDehuyYBLOzIbua+O+7gtDbPN7nrDadqcSNGldaVjAeRSCIM6tLzhWcvr+GCxDOI2usLJOC&#10;OznYrHsvK0y0bflIt9TnIoSwS1BB4X2dSOmyggy6ka2JA3e2jUEfYJNL3WAbwk0lJ1E0lwZLDg0F&#10;1vRRUHZJr0bB52nepnE+e38dT/ddzIfJz+/eKDXod9slCE+d/xc/3Tsd5seLN3h8E06Q6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VXeCMUAAADdAAAADwAAAAAAAAAA&#10;AAAAAAChAgAAZHJzL2Rvd25yZXYueG1sUEsFBgAAAAAEAAQA+QAAAJMDAAAAAA==&#10;" strokecolor="black [3213]" strokeweight="1pt"/>
                      <v:line id="Straight Connector 1985" o:spid="_x0000_s1059" style="position:absolute;visibility:visible;mso-wrap-style:square" from="8825,5486" to="24167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4EF8IAAADdAAAADwAAAGRycy9kb3ducmV2LnhtbERPS2vCQBC+C/0PyxS86aZCS0zdhCJI&#10;04vg49DjkB2TYHY27K5J/PddoeBtPr7nbIrJdGIg51vLCt6WCQjiyuqWawXn026RgvABWWNnmRTc&#10;yUORv8w2mGk78oGGY6hFDGGfoYImhD6T0lcNGfRL2xNH7mKdwRChq6V2OMZw08lVknxIgy3HhgZ7&#10;2jZUXY83o2Bw5tpuy9R9m9/L/mfVYc8elZq/Tl+fIAJN4Sn+d5c6zl+n7/D4Jp4g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e4EF8IAAADdAAAADwAAAAAAAAAAAAAA&#10;AAChAgAAZHJzL2Rvd25yZXYueG1sUEsFBgAAAAAEAAQA+QAAAJADAAAAAA==&#10;" strokecolor="black [3213]" strokeweight="1pt">
                        <v:stroke dashstyle="dash"/>
                      </v:line>
                      <v:line id="Straight Connector 1986" o:spid="_x0000_s1060" style="position:absolute;visibility:visible;mso-wrap-style:square" from="24171,0" to="24171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vl5MQAAADdAAAADwAAAGRycy9kb3ducmV2LnhtbERPTWvCQBC9F/wPywheSt2oNJroKqII&#10;XqQ0emhvQ3aaBLOzIbua+O/dQqG3ebzPWW16U4s7ta6yrGAyjkAQ51ZXXCi4nA9vCxDOI2usLZOC&#10;BznYrAcvK0y17fiT7pkvRAhhl6KC0vsmldLlJRl0Y9sQB+7HtgZ9gG0hdYtdCDe1nEZRLA1WHBpK&#10;bGhXUn7NbkbB/hJ3WVK8z18ns1Of8Mf06/tklBoN++0ShKfe/4v/3Ecd5ieLGH6/CSfI9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y+XkxAAAAN0AAAAPAAAAAAAAAAAA&#10;AAAAAKECAABkcnMvZG93bnJldi54bWxQSwUGAAAAAAQABAD5AAAAkgMAAAAA&#10;" strokecolor="black [3213]" strokeweight="1pt"/>
                      <v:line id="Straight Connector 1987" o:spid="_x0000_s1061" style="position:absolute;flip:x;visibility:visible;mso-wrap-style:square" from="5088,5486" to="8822,7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5yxcUAAADdAAAADwAAAGRycy9kb3ducmV2LnhtbERPTWvCQBC9F/oflhG81Y09VBPdhFLa&#10;4kFQY6F6G7JjEpqdTbOrif++WxC8zeN9zjIbTCMu1LnasoLpJAJBXFhdc6nga//xNAfhPLLGxjIp&#10;uJKDLH18WGKibc87uuS+FCGEXYIKKu/bREpXVGTQTWxLHLiT7Qz6ALtS6g77EG4a+RxFL9JgzaGh&#10;wpbeKip+8rNR0MT573cfH/pVudl+Ru59XRw3a6XGo+F1AcLT4O/im3ulw/x4PoP/b8IJM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65yxcUAAADdAAAADwAAAAAAAAAA&#10;AAAAAAChAgAAZHJzL2Rvd25yZXYueG1sUEsFBgAAAAAEAAQA+QAAAJMDAAAAAA==&#10;" strokecolor="black [3213]" strokeweight="1pt">
                        <v:stroke dashstyle="dash"/>
                      </v:line>
                      <v:shape id="Text Box 1988" o:spid="_x0000_s1062" type="#_x0000_t202" style="position:absolute;left:9382;top:7633;width:723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EPRMgA&#10;AADdAAAADwAAAGRycy9kb3ducmV2LnhtbESPT2vCQBDF7wW/wzKCt7qpoKSpq0hALEUP/rn0Ns2O&#10;SWh2Nma3mvbTdw6Ctxnem/d+M1/2rlFX6kLt2cDLOAFFXHhbc2ngdFw/p6BCRLbYeCYDvxRguRg8&#10;zTGz/sZ7uh5iqSSEQ4YGqhjbTOtQVOQwjH1LLNrZdw6jrF2pbYc3CXeNniTJTDusWRoqbCmvqPg+&#10;/DgDH/l6h/uviUv/mnyzPa/ay+lzasxo2K/eQEXq48N8v363gv+aCq58IyPoxT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EQ9EyAAAAN0AAAAPAAAAAAAAAAAAAAAAAJgCAABk&#10;cnMvZG93bnJldi54bWxQSwUGAAAAAAQABAD1AAAAjQMAAAAA&#10;" filled="f" stroked="f" strokeweight=".5pt">
                        <v:textbox>
                          <w:txbxContent>
                            <w:p w:rsidR="0017309C" w:rsidRPr="0017309C" w:rsidRDefault="0017309C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12.3 m</w:t>
                              </w:r>
                            </w:p>
                          </w:txbxContent>
                        </v:textbox>
                      </v:shape>
                      <v:shape id="Text Box 1990" o:spid="_x0000_s1063" type="#_x0000_t202" style="position:absolute;left:21627;top:5724;width:7233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6Vn8cA&#10;AADdAAAADwAAAGRycy9kb3ducmV2LnhtbESPT2vCQBDF7wW/wzKCt7qpoGjqKhKQlqIH/1y8TbNj&#10;EpqdTbNbTf30zkHwNsN7895v5svO1epCbag8G3gbJqCIc28rLgwcD+vXKagQkS3WnsnAPwVYLnov&#10;c0ytv/KOLvtYKAnhkKKBMsYm1TrkJTkMQ98Qi3b2rcMoa1to2+JVwl2tR0ky0Q4rloYSG8pKyn/2&#10;f87AV7be4u575Ka3OvvYnFfN7/E0NmbQ71bvoCJ18Wl+XH9awZ/NhF++kRH04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+lZ/HAAAA3QAAAA8AAAAAAAAAAAAAAAAAmAIAAGRy&#10;cy9kb3ducmV2LnhtbFBLBQYAAAAABAAEAPUAAACMAwAAAAA=&#10;" filled="f" stroked="f" strokeweight=".5pt">
                        <v:textbox>
                          <w:txbxContent>
                            <w:p w:rsidR="0017309C" w:rsidRPr="0017309C" w:rsidRDefault="0017309C" w:rsidP="0017309C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4.7</w:t>
                              </w:r>
                              <w:r>
                                <w:rPr>
                                  <w:sz w:val="20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shape id="Text Box 1991" o:spid="_x0000_s1064" type="#_x0000_t202" style="position:absolute;top:3339;width:7232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IwBMQA&#10;AADdAAAADwAAAGRycy9kb3ducmV2LnhtbERPTYvCMBC9C/sfwgjeNFXYxVajSEFcRA+6XvY2NmNb&#10;bCbdJmrdX28Ewds83udM562pxJUaV1pWMBxEIIgzq0vOFRx+lv0xCOeRNVaWScGdHMxnH50pJtre&#10;eEfXvc9FCGGXoILC+zqR0mUFGXQDWxMH7mQbgz7AJpe6wVsIN5UcRdGXNFhyaCiwprSg7Ly/GAXr&#10;dLnF3XFkxv9VutqcFvXf4fdTqV63XUxAeGr9W/xyf+swP46H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yMATEAAAA3QAAAA8AAAAAAAAAAAAAAAAAmAIAAGRycy9k&#10;b3ducmV2LnhtbFBLBQYAAAAABAAEAPUAAACJAwAAAAA=&#10;" filled="f" stroked="f" strokeweight=".5pt">
                        <v:textbox>
                          <w:txbxContent>
                            <w:p w:rsidR="0017309C" w:rsidRPr="0017309C" w:rsidRDefault="0017309C" w:rsidP="0017309C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5.2</w:t>
                              </w:r>
                              <w:r>
                                <w:rPr>
                                  <w:sz w:val="20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  <w:p w:rsidR="0017309C" w:rsidRDefault="0017309C" w:rsidP="00165C9E">
            <w:pPr>
              <w:pStyle w:val="FILLline"/>
              <w:ind w:left="0" w:firstLine="0"/>
            </w:pPr>
          </w:p>
          <w:p w:rsidR="0017309C" w:rsidRDefault="0017309C" w:rsidP="00165C9E">
            <w:pPr>
              <w:pStyle w:val="FILLline"/>
              <w:ind w:left="0" w:firstLine="0"/>
            </w:pPr>
          </w:p>
          <w:p w:rsidR="0017309C" w:rsidRDefault="0017309C" w:rsidP="00165C9E">
            <w:pPr>
              <w:pStyle w:val="FILLline"/>
              <w:ind w:left="0" w:firstLine="0"/>
            </w:pPr>
          </w:p>
          <w:p w:rsidR="0017309C" w:rsidRDefault="0017309C" w:rsidP="00165C9E">
            <w:pPr>
              <w:pStyle w:val="FILLline"/>
              <w:ind w:left="0" w:firstLine="0"/>
            </w:pPr>
          </w:p>
          <w:p w:rsidR="0017309C" w:rsidRDefault="0017309C" w:rsidP="00165C9E">
            <w:pPr>
              <w:pStyle w:val="FILLline"/>
              <w:ind w:left="0" w:firstLine="0"/>
            </w:pPr>
          </w:p>
          <w:p w:rsidR="0017309C" w:rsidRDefault="0017309C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165C9E" w:rsidRDefault="00E76DDD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30944" behindDoc="0" locked="0" layoutInCell="1" allowOverlap="1" wp14:anchorId="517E9931" wp14:editId="00C7D914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3368675</wp:posOffset>
                      </wp:positionV>
                      <wp:extent cx="2345055" cy="1359535"/>
                      <wp:effectExtent l="0" t="0" r="0" b="0"/>
                      <wp:wrapNone/>
                      <wp:docPr id="1977" name="Group 19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45055" cy="1359535"/>
                                <a:chOff x="0" y="0"/>
                                <a:chExt cx="2345055" cy="1359535"/>
                              </a:xfrm>
                            </wpg:grpSpPr>
                            <wps:wsp>
                              <wps:cNvPr id="1962" name="Isosceles Triangle 1962"/>
                              <wps:cNvSpPr/>
                              <wps:spPr>
                                <a:xfrm>
                                  <a:off x="381662" y="286247"/>
                                  <a:ext cx="977265" cy="882015"/>
                                </a:xfrm>
                                <a:prstGeom prst="triangle">
                                  <a:avLst>
                                    <a:gd name="adj" fmla="val 19896"/>
                                  </a:avLst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6" name="Straight Connector 1966"/>
                              <wps:cNvCnPr/>
                              <wps:spPr>
                                <a:xfrm flipH="1">
                                  <a:off x="381662" y="890546"/>
                                  <a:ext cx="803082" cy="27771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976" name="Group 1976"/>
                              <wpg:cNvGrpSpPr/>
                              <wpg:grpSpPr>
                                <a:xfrm>
                                  <a:off x="0" y="0"/>
                                  <a:ext cx="2345055" cy="1359535"/>
                                  <a:chOff x="0" y="0"/>
                                  <a:chExt cx="2345276" cy="1359563"/>
                                </a:xfrm>
                              </wpg:grpSpPr>
                              <wps:wsp>
                                <wps:cNvPr id="1963" name="Straight Connector 1963"/>
                                <wps:cNvCnPr/>
                                <wps:spPr>
                                  <a:xfrm flipH="1" flipV="1">
                                    <a:off x="1415333" y="0"/>
                                    <a:ext cx="778510" cy="88201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4" name="Straight Connector 1964"/>
                                <wps:cNvCnPr/>
                                <wps:spPr>
                                  <a:xfrm flipH="1">
                                    <a:off x="1192696" y="7951"/>
                                    <a:ext cx="206375" cy="88201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5" name="Straight Connector 1965"/>
                                <wps:cNvCnPr/>
                                <wps:spPr>
                                  <a:xfrm>
                                    <a:off x="1216550" y="890546"/>
                                    <a:ext cx="97726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7" name="Straight Connector 1967"/>
                                <wps:cNvCnPr/>
                                <wps:spPr>
                                  <a:xfrm flipH="1">
                                    <a:off x="588397" y="7951"/>
                                    <a:ext cx="826936" cy="27829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8" name="Straight Connector 1968"/>
                                <wps:cNvCnPr/>
                                <wps:spPr>
                                  <a:xfrm flipH="1">
                                    <a:off x="1375576" y="890546"/>
                                    <a:ext cx="826770" cy="27813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71" name="Text Box 1971"/>
                                <wps:cNvSpPr txBox="1"/>
                                <wps:spPr>
                                  <a:xfrm>
                                    <a:off x="588397" y="1113183"/>
                                    <a:ext cx="57213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120E3" w:rsidRPr="003120E3" w:rsidRDefault="00430793" w:rsidP="003120E3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6</w:t>
                                      </w:r>
                                      <w:r w:rsidR="003120E3">
                                        <w:rPr>
                                          <w:sz w:val="20"/>
                                        </w:rPr>
                                        <w:t xml:space="preserve">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72" name="Text Box 1972"/>
                                <wps:cNvSpPr txBox="1"/>
                                <wps:spPr>
                                  <a:xfrm>
                                    <a:off x="1693628" y="978010"/>
                                    <a:ext cx="57213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120E3" w:rsidRPr="003120E3" w:rsidRDefault="003120E3" w:rsidP="003120E3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8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73" name="Straight Connector 1973"/>
                                <wps:cNvCnPr/>
                                <wps:spPr>
                                  <a:xfrm>
                                    <a:off x="588397" y="286247"/>
                                    <a:ext cx="0" cy="88242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9" name="Text Box 1969"/>
                                <wps:cNvSpPr txBox="1"/>
                                <wps:spPr>
                                  <a:xfrm>
                                    <a:off x="0" y="532737"/>
                                    <a:ext cx="57213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120E3" w:rsidRPr="003120E3" w:rsidRDefault="00430793" w:rsidP="003120E3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3.3</w:t>
                                      </w:r>
                                      <w:r w:rsidR="003120E3">
                                        <w:rPr>
                                          <w:sz w:val="20"/>
                                        </w:rPr>
                                        <w:t xml:space="preserve">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74" name="Text Box 1974"/>
                                <wps:cNvSpPr txBox="1"/>
                                <wps:spPr>
                                  <a:xfrm>
                                    <a:off x="532738" y="652007"/>
                                    <a:ext cx="57213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120E3" w:rsidRPr="003120E3" w:rsidRDefault="00430793" w:rsidP="003120E3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3</w:t>
                                      </w:r>
                                      <w:r w:rsidR="003120E3">
                                        <w:rPr>
                                          <w:sz w:val="20"/>
                                        </w:rPr>
                                        <w:t xml:space="preserve">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75" name="Text Box 1975"/>
                                <wps:cNvSpPr txBox="1"/>
                                <wps:spPr>
                                  <a:xfrm>
                                    <a:off x="1773141" y="238539"/>
                                    <a:ext cx="57213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30793" w:rsidRPr="003120E3" w:rsidRDefault="00430793" w:rsidP="00430793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5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77" o:spid="_x0000_s1065" style="position:absolute;margin-left:-2.35pt;margin-top:265.25pt;width:184.65pt;height:107.05pt;z-index:251730944" coordsize="23450,13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1962" o:spid="_x0000_s1066" type="#_x0000_t5" style="position:absolute;left:3816;top:2862;width:9773;height:8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7bbcAA&#10;AADdAAAADwAAAGRycy9kb3ducmV2LnhtbERPTYvCMBC9C/6HMII3neqhq9UoIiu4x1XB69CMbbGZ&#10;lCZrq7/eLCzsbR7vc9bb3tbqwa2vnGiYTRNQLLkzlRQaLufDZAHKBxJDtRPW8GQP281wsKbMuE6+&#10;+XEKhYoh4jPSUIbQZIg+L9mSn7qGJXI311oKEbYFmpa6GG5rnCdJipYqiQ0lNbwvOb+ffqyGBL9S&#10;3HX8+lwurubqPZ7Tj5vW41G/W4EK3Id/8Z/7aOL8ZTqH32/iCbh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f7bbcAAAADdAAAADwAAAAAAAAAAAAAAAACYAgAAZHJzL2Rvd25y&#10;ZXYueG1sUEsFBgAAAAAEAAQA9QAAAIUDAAAAAA==&#10;" adj="4298" fillcolor="white [3201]" strokecolor="black [3213]" strokeweight="1pt"/>
                      <v:line id="Straight Connector 1966" o:spid="_x0000_s1067" style="position:absolute;flip:x;visibility:visible;mso-wrap-style:square" from="3816,8905" to="11847,11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4xpMUAAADdAAAADwAAAGRycy9kb3ducmV2LnhtbERPTWvCQBC9C/0PyxR60009BBPdhFLa&#10;4kFQY6H2NmSnSWh2NmZXk/77riB4m8f7nFU+mlZcqHeNZQXPswgEcWl1w5WCz8P7dAHCeWSNrWVS&#10;8EcO8uxhssJU24H3dCl8JUIIuxQV1N53qZSurMmgm9mOOHA/tjfoA+wrqXscQrhp5TyKYmmw4dBQ&#10;Y0evNZW/xdkoaJPi9DUkx2FdbXcfkXvblN/bjVJPj+PLEoSn0d/FN/dah/lJHMP1m3CCz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O4xpMUAAADdAAAADwAAAAAAAAAA&#10;AAAAAAChAgAAZHJzL2Rvd25yZXYueG1sUEsFBgAAAAAEAAQA+QAAAJMDAAAAAA==&#10;" strokecolor="black [3213]" strokeweight="1pt">
                        <v:stroke dashstyle="dash"/>
                      </v:line>
                      <v:group id="Group 1976" o:spid="_x0000_s1068" style="position:absolute;width:23450;height:13595" coordsize="23452,13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8ZxX8QAAADdAAAA&#10;DwAAAAAAAAAAAAAAAACqAgAAZHJzL2Rvd25yZXYueG1sUEsFBgAAAAAEAAQA+gAAAJsDAAAAAA==&#10;">
                        <v:line id="Straight Connector 1963" o:spid="_x0000_s1069" style="position:absolute;flip:x y;visibility:visible;mso-wrap-style:square" from="14153,0" to="21938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cma8EAAADdAAAADwAAAGRycy9kb3ducmV2LnhtbERPzYrCMBC+C/sOYRa8iKYqilajLILo&#10;acHqA4zNmJRtJqWJ2n37jbDgbT6+31lvO1eLB7Wh8qxgPMpAEJdeV2wUXM774QJEiMgaa8+k4JcC&#10;bDcfvTXm2j/5RI8iGpFCOOSowMbY5FKG0pLDMPINceJuvnUYE2yN1C0+U7ir5STL5tJhxanBYkM7&#10;S+VPcXcK7gfczabXyXVR24M0bk/fMzNQqv/Zfa1AROriW/zvPuo0fzmfwuubdILc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1yZrwQAAAN0AAAAPAAAAAAAAAAAAAAAA&#10;AKECAABkcnMvZG93bnJldi54bWxQSwUGAAAAAAQABAD5AAAAjwMAAAAA&#10;" strokecolor="black [3213]" strokeweight="1pt"/>
                        <v:line id="Straight Connector 1964" o:spid="_x0000_s1070" style="position:absolute;flip:x;visibility:visible;mso-wrap-style:square" from="11926,79" to="13990,8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AKSMQAAADdAAAADwAAAGRycy9kb3ducmV2LnhtbERPTWvCQBC9C/6HZYTedKMUMdFVitji&#10;QVDTQvU2ZMckNDubZrcm/ntXEHqbx/ucxaozlbhS40rLCsajCARxZnXJuYKvz/fhDITzyBory6Tg&#10;Rg5Wy35vgYm2LR/pmvpchBB2CSoovK8TKV1WkEE3sjVx4C62MegDbHKpG2xDuKnkJIqm0mDJoaHA&#10;mtYFZT/pn1FQxenvdxuf2m2+P3xEbrPLzvudUi+D7m0OwlPn/8VP91aH+fH0FR7fhB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cApIxAAAAN0AAAAPAAAAAAAAAAAA&#10;AAAAAKECAABkcnMvZG93bnJldi54bWxQSwUGAAAAAAQABAD5AAAAkgMAAAAA&#10;" strokecolor="black [3213]" strokeweight="1pt">
                          <v:stroke dashstyle="dash"/>
                        </v:line>
                        <v:line id="Straight Connector 1965" o:spid="_x0000_s1071" style="position:absolute;visibility:visible;mso-wrap-style:square" from="12165,8905" to="21938,8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Li7cEAAADdAAAADwAAAGRycy9kb3ducmV2LnhtbERPTYvCMBC9L/gfwgje1lTBUqtRRJDt&#10;Xhbs7sHj0IxtsZmUJFvrvzcLC97m8T5nux9NJwZyvrWsYDFPQBBXVrdcK/j5Pr1nIHxA1thZJgUP&#10;8rDfTd62mGt75zMNZahFDGGfo4ImhD6X0lcNGfRz2xNH7mqdwRChq6V2eI/hppPLJEmlwZZjQ4M9&#10;HRuqbuWvUTA4c2uPReY+zOX69bnssGePSs2m42EDItAYXuJ/d6Hj/HW6gr9v4gly9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4uLtwQAAAN0AAAAPAAAAAAAAAAAAAAAA&#10;AKECAABkcnMvZG93bnJldi54bWxQSwUGAAAAAAQABAD5AAAAjwMAAAAA&#10;" strokecolor="black [3213]" strokeweight="1pt">
                          <v:stroke dashstyle="dash"/>
                        </v:line>
                        <v:line id="Straight Connector 1967" o:spid="_x0000_s1072" style="position:absolute;flip:x;visibility:visible;mso-wrap-style:square" from="5883,79" to="14153,2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FmRsMAAADdAAAADwAAAGRycy9kb3ducmV2LnhtbERPS4vCMBC+C/sfwgjebKqwulajLIKw&#10;iApWL3sbmukDm0ltotZ/bxYWvM3H95zFqjO1uFPrKssKRlEMgjizuuJCwfm0GX6BcB5ZY22ZFDzJ&#10;wWr50Vtgou2Dj3RPfSFCCLsEFZTeN4mULivJoItsQxy43LYGfYBtIXWLjxBuajmO44k0WHFoKLGh&#10;dUnZJb0ZBdvTLF/vtvvD011/D5RP4+NnelZq0O++5yA8df4t/nf/6DB/NpnC3zfhBLl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nxZkbDAAAA3QAAAA8AAAAAAAAAAAAA&#10;AAAAoQIAAGRycy9kb3ducmV2LnhtbFBLBQYAAAAABAAEAPkAAACRAwAAAAA=&#10;" strokecolor="black [3213]" strokeweight="1pt"/>
                        <v:line id="Straight Connector 1968" o:spid="_x0000_s1073" style="position:absolute;flip:x;visibility:visible;mso-wrap-style:square" from="13755,8905" to="22023,11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7yNMcAAADdAAAADwAAAGRycy9kb3ducmV2LnhtbESPT2vCQBDF74V+h2UKvdWNQq1Js0oR&#10;hCJWMHrpbchO/mB2Ns1uNX5751DobYb35r3f5KvRdepCQ2g9G5hOElDEpbct1wZOx83LAlSIyBY7&#10;z2TgRgFWy8eHHDPrr3ygSxFrJSEcMjTQxNhnWoeyIYdh4nti0So/OIyyDrW2A14l3HV6liRz7bBl&#10;aWiwp3VD5bn4dQa2x7Ra77Zf+1v4+d5T9ZYcXouTMc9P48c7qEhj/Df/XX9awU/ngivfyAh6e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bvI0xwAAAN0AAAAPAAAAAAAA&#10;AAAAAAAAAKECAABkcnMvZG93bnJldi54bWxQSwUGAAAAAAQABAD5AAAAlQMAAAAA&#10;" strokecolor="black [3213]" strokeweight="1pt"/>
                        <v:shape id="Text Box 1971" o:spid="_x0000_s1074" type="#_x0000_t202" style="position:absolute;left:5883;top:11131;width:5722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7W/sQA&#10;AADdAAAADwAAAGRycy9kb3ducmV2LnhtbERPS4vCMBC+L/gfwgje1lRhXa1GkYKsiHvwcfE2NmNb&#10;bCa1iVr99ZsFwdt8fM+ZzBpTihvVrrCsoNeNQBCnVhecKdjvFp9DEM4jaywtk4IHOZhNWx8TjLW9&#10;84ZuW5+JEMIuRgW591UspUtzMui6tiIO3MnWBn2AdSZ1jfcQbkrZj6KBNFhwaMixoiSn9Ly9GgWr&#10;ZPGLm2PfDJ9l8rM+zavL/vClVKfdzMcgPDX+LX65lzrMH333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+1v7EAAAA3QAAAA8AAAAAAAAAAAAAAAAAmAIAAGRycy9k&#10;b3ducmV2LnhtbFBLBQYAAAAABAAEAPUAAACJAwAAAAA=&#10;" filled="f" stroked="f" strokeweight=".5pt">
                          <v:textbox>
                            <w:txbxContent>
                              <w:p w:rsidR="003120E3" w:rsidRPr="003120E3" w:rsidRDefault="00430793" w:rsidP="003120E3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6</w:t>
                                </w:r>
                                <w:r w:rsidR="003120E3">
                                  <w:rPr>
                                    <w:sz w:val="20"/>
                                  </w:rPr>
                                  <w:t xml:space="preserve"> cm</w:t>
                                </w:r>
                              </w:p>
                            </w:txbxContent>
                          </v:textbox>
                        </v:shape>
                        <v:shape id="Text Box 1972" o:spid="_x0000_s1075" type="#_x0000_t202" style="position:absolute;left:16936;top:9780;width:5721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xIicUA&#10;AADdAAAADwAAAGRycy9kb3ducmV2LnhtbERPS2vCQBC+F/wPyxS81U0DVZtmFQlIRepB68XbmJ08&#10;aHY2ZleN/fXdguBtPr7npPPeNOJCnastK3gdRSCIc6trLhXsv5cvUxDOI2tsLJOCGzmYzwZPKSba&#10;XnlLl50vRQhhl6CCyvs2kdLlFRl0I9sSB66wnUEfYFdK3eE1hJtGxlE0lgZrDg0VtpRVlP/szkbB&#10;OltucHuMzfS3yT6/ikV72h/elBo+94sPEJ56/xDf3Ssd5r9PYv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LEiJxQAAAN0AAAAPAAAAAAAAAAAAAAAAAJgCAABkcnMv&#10;ZG93bnJldi54bWxQSwUGAAAAAAQABAD1AAAAigMAAAAA&#10;" filled="f" stroked="f" strokeweight=".5pt">
                          <v:textbox>
                            <w:txbxContent>
                              <w:p w:rsidR="003120E3" w:rsidRPr="003120E3" w:rsidRDefault="003120E3" w:rsidP="003120E3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8 cm</w:t>
                                </w:r>
                              </w:p>
                            </w:txbxContent>
                          </v:textbox>
                        </v:shape>
                        <v:line id="Straight Connector 1973" o:spid="_x0000_s1076" style="position:absolute;visibility:visible;mso-wrap-style:square" from="5883,2862" to="5883,11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8jYpsQAAADdAAAADwAAAGRycy9kb3ducmV2LnhtbERP32vCMBB+H+x/CDfwZWi6CVWrUcZg&#10;IPi0urHXM7k2xeZSmqxW//plMNjbfXw/b7MbXSsG6kPjWcHTLANBrL1puFbwcXybLkGEiGyw9UwK&#10;rhRgt72/22Bh/IXfaShjLVIIhwIV2Bi7QsqgLTkMM98RJ67yvcOYYF9L0+MlhbtWPmdZLh02nBos&#10;dvRqSZ/Lb6fgkC9KPB3159f1UQ72QJW+5ZVSk4fxZQ0i0hj/xX/uvUnzV4s5/H6TTpDb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yNimxAAAAN0AAAAPAAAAAAAAAAAA&#10;AAAAAKECAABkcnMvZG93bnJldi54bWxQSwUGAAAAAAQABAD5AAAAkgMAAAAA&#10;" strokecolor="black [3213]">
                          <v:stroke dashstyle="dash"/>
                        </v:line>
                        <v:shape id="Text Box 1969" o:spid="_x0000_s1077" type="#_x0000_t202" style="position:absolute;top:5327;width:5721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FMJcUA&#10;AADdAAAADwAAAGRycy9kb3ducmV2LnhtbERPTWvCQBC9C/0PyxR6041Cg0ldRQLSIvaQ1Etv0+yY&#10;BLOzaXZror++Wyh4m8f7nNVmNK24UO8aywrmswgEcWl1w5WC48duugThPLLG1jIpuJKDzfphssJU&#10;24FzuhS+EiGEXYoKau+7VEpX1mTQzWxHHLiT7Q36APtK6h6HEG5auYiiWBpsODTU2FFWU3kufoyC&#10;fbZ7x/xrYZa3Nns9nLbd9/HzWamnx3H7AsLT6O/if/ebDvOTOIG/b8IJ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UUwlxQAAAN0AAAAPAAAAAAAAAAAAAAAAAJgCAABkcnMv&#10;ZG93bnJldi54bWxQSwUGAAAAAAQABAD1AAAAigMAAAAA&#10;" filled="f" stroked="f" strokeweight=".5pt">
                          <v:textbox>
                            <w:txbxContent>
                              <w:p w:rsidR="003120E3" w:rsidRPr="003120E3" w:rsidRDefault="00430793" w:rsidP="003120E3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3.3</w:t>
                                </w:r>
                                <w:r w:rsidR="003120E3">
                                  <w:rPr>
                                    <w:sz w:val="20"/>
                                  </w:rPr>
                                  <w:t xml:space="preserve"> cm</w:t>
                                </w:r>
                              </w:p>
                            </w:txbxContent>
                          </v:textbox>
                        </v:shape>
                        <v:shape id="Text Box 1974" o:spid="_x0000_s1078" type="#_x0000_t202" style="position:absolute;left:5327;top:6520;width:5721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l1ZsYA&#10;AADdAAAADwAAAGRycy9kb3ducmV2LnhtbERPTWvCQBC9C/0PyxS86aairabZiASkInow9dLbmB2T&#10;0Oxsmt1q7K/vCoXe5vE+J1n2phEX6lxtWcHTOAJBXFhdc6ng+L4ezUE4j6yxsUwKbuRgmT4MEoy1&#10;vfKBLrkvRQhhF6OCyvs2ltIVFRl0Y9sSB+5sO4M+wK6UusNrCDeNnETRszRYc2iosKWsouIz/zYK&#10;ttl6j4fTxMx/muxtd161X8ePmVLDx371CsJT7//Ff+6NDvMXL1O4fxNO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l1ZsYAAADdAAAADwAAAAAAAAAAAAAAAACYAgAAZHJz&#10;L2Rvd25yZXYueG1sUEsFBgAAAAAEAAQA9QAAAIsDAAAAAA==&#10;" filled="f" stroked="f" strokeweight=".5pt">
                          <v:textbox>
                            <w:txbxContent>
                              <w:p w:rsidR="003120E3" w:rsidRPr="003120E3" w:rsidRDefault="00430793" w:rsidP="003120E3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3</w:t>
                                </w:r>
                                <w:r w:rsidR="003120E3">
                                  <w:rPr>
                                    <w:sz w:val="20"/>
                                  </w:rPr>
                                  <w:t xml:space="preserve"> cm</w:t>
                                </w:r>
                              </w:p>
                            </w:txbxContent>
                          </v:textbox>
                        </v:shape>
                        <v:shape id="Text Box 1975" o:spid="_x0000_s1079" type="#_x0000_t202" style="position:absolute;left:17731;top:2385;width:5721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XQ/cQA&#10;AADdAAAADwAAAGRycy9kb3ducmV2LnhtbERPS4vCMBC+C/6HMMLeNFXQdatRpCCK7B58XPY2NmNb&#10;bCa1yWrdX28Ewdt8fM+ZzhtTiivVrrCsoN+LQBCnVhecKTjsl90xCOeRNZaWScGdHMxn7dYUY21v&#10;vKXrzmcihLCLUUHufRVL6dKcDLqerYgDd7K1QR9gnUld4y2Em1IOomgkDRYcGnKsKMkpPe/+jIJN&#10;svzB7XFgxv9lsvo+LarL4Xeo1EenWUxAeGr8W/xyr3WY//U5hOc34QQ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F0P3EAAAA3QAAAA8AAAAAAAAAAAAAAAAAmAIAAGRycy9k&#10;b3ducmV2LnhtbFBLBQYAAAAABAAEAPUAAACJAwAAAAA=&#10;" filled="f" stroked="f" strokeweight=".5pt">
                          <v:textbox>
                            <w:txbxContent>
                              <w:p w:rsidR="00430793" w:rsidRPr="003120E3" w:rsidRDefault="00430793" w:rsidP="00430793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5 cm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4398" w:type="dxa"/>
          </w:tcPr>
          <w:p w:rsidR="00165C9E" w:rsidRDefault="00165C9E" w:rsidP="00A27E4D">
            <w:pPr>
              <w:pStyle w:val="FILLline"/>
              <w:ind w:left="0" w:firstLine="0"/>
            </w:pPr>
          </w:p>
        </w:tc>
      </w:tr>
      <w:tr w:rsidR="00430793" w:rsidTr="001008C2">
        <w:tc>
          <w:tcPr>
            <w:tcW w:w="534" w:type="dxa"/>
          </w:tcPr>
          <w:p w:rsidR="00430793" w:rsidRDefault="00907233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4412" w:type="dxa"/>
          </w:tcPr>
          <w:p w:rsidR="00430793" w:rsidRPr="00907233" w:rsidRDefault="00907233" w:rsidP="00E76DD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</w:t>
            </w:r>
            <w:r w:rsidR="00E76DDD">
              <w:rPr>
                <w:b/>
              </w:rPr>
              <w:t>7</w:t>
            </w:r>
            <w:r>
              <w:rPr>
                <w:b/>
              </w:rPr>
              <w:t xml:space="preserve"> marks</w:t>
            </w:r>
            <w:r w:rsidR="00E76DDD">
              <w:rPr>
                <w:b/>
              </w:rPr>
              <w:t>: 5, 2</w:t>
            </w:r>
            <w:r>
              <w:rPr>
                <w:b/>
              </w:rPr>
              <w:t>]</w:t>
            </w: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430793" w:rsidTr="001008C2">
        <w:tc>
          <w:tcPr>
            <w:tcW w:w="534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430793" w:rsidRDefault="00E76DDD" w:rsidP="00165C9E">
            <w:pPr>
              <w:pStyle w:val="FILLline"/>
              <w:ind w:left="0" w:firstLine="0"/>
            </w:pPr>
            <w:r>
              <w:t>Use the following shape to answer the questions</w:t>
            </w: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430793" w:rsidTr="001008C2">
        <w:tc>
          <w:tcPr>
            <w:tcW w:w="534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E76DDD" w:rsidRDefault="00E76DDD" w:rsidP="00165C9E">
            <w:pPr>
              <w:pStyle w:val="FILLline"/>
              <w:ind w:left="0" w:firstLine="0"/>
            </w:pPr>
          </w:p>
          <w:p w:rsidR="00E76DDD" w:rsidRDefault="00E76DDD" w:rsidP="00165C9E">
            <w:pPr>
              <w:pStyle w:val="FILLline"/>
              <w:ind w:left="0" w:firstLine="0"/>
            </w:pPr>
          </w:p>
          <w:p w:rsidR="00E76DDD" w:rsidRDefault="00E76DDD" w:rsidP="00165C9E">
            <w:pPr>
              <w:pStyle w:val="FILLline"/>
              <w:ind w:left="0" w:firstLine="0"/>
            </w:pPr>
          </w:p>
          <w:p w:rsidR="00E76DDD" w:rsidRDefault="00E76DDD" w:rsidP="00165C9E">
            <w:pPr>
              <w:pStyle w:val="FILLline"/>
              <w:ind w:left="0" w:firstLine="0"/>
            </w:pPr>
          </w:p>
          <w:p w:rsidR="00430793" w:rsidRDefault="00430793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430793" w:rsidTr="001008C2">
        <w:tc>
          <w:tcPr>
            <w:tcW w:w="534" w:type="dxa"/>
          </w:tcPr>
          <w:p w:rsidR="00430793" w:rsidRDefault="00E76DDD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412" w:type="dxa"/>
          </w:tcPr>
          <w:p w:rsidR="00430793" w:rsidRDefault="00E76DDD" w:rsidP="00165C9E">
            <w:pPr>
              <w:pStyle w:val="FILLline"/>
              <w:ind w:left="0" w:firstLine="0"/>
            </w:pPr>
            <w:r>
              <w:t>Calculate the surface area</w:t>
            </w:r>
          </w:p>
        </w:tc>
        <w:tc>
          <w:tcPr>
            <w:tcW w:w="549" w:type="dxa"/>
          </w:tcPr>
          <w:p w:rsidR="00430793" w:rsidRDefault="00E76DDD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8" w:type="dxa"/>
          </w:tcPr>
          <w:p w:rsidR="00430793" w:rsidRDefault="00E76DDD" w:rsidP="00A27E4D">
            <w:pPr>
              <w:pStyle w:val="FILLline"/>
              <w:ind w:left="0" w:firstLine="0"/>
            </w:pPr>
            <w:r>
              <w:t>Calculate the volume</w:t>
            </w:r>
          </w:p>
        </w:tc>
      </w:tr>
      <w:tr w:rsidR="00430793" w:rsidTr="001008C2">
        <w:tc>
          <w:tcPr>
            <w:tcW w:w="534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430793" w:rsidRDefault="0043079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430793" w:rsidTr="001008C2">
        <w:tc>
          <w:tcPr>
            <w:tcW w:w="534" w:type="dxa"/>
          </w:tcPr>
          <w:p w:rsidR="00430793" w:rsidRDefault="00E429C3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7.</w:t>
            </w:r>
          </w:p>
        </w:tc>
        <w:tc>
          <w:tcPr>
            <w:tcW w:w="4412" w:type="dxa"/>
          </w:tcPr>
          <w:p w:rsidR="00430793" w:rsidRPr="00E429C3" w:rsidRDefault="00E429C3" w:rsidP="00165C9E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[4 marks]</w:t>
            </w: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E429C3" w:rsidTr="009E349D">
        <w:tc>
          <w:tcPr>
            <w:tcW w:w="534" w:type="dxa"/>
          </w:tcPr>
          <w:p w:rsidR="00E429C3" w:rsidRDefault="00E429C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9" w:type="dxa"/>
            <w:gridSpan w:val="3"/>
          </w:tcPr>
          <w:p w:rsidR="00E429C3" w:rsidRDefault="00E429C3" w:rsidP="00A27E4D">
            <w:pPr>
              <w:pStyle w:val="FILLline"/>
              <w:ind w:left="0" w:firstLine="0"/>
            </w:pPr>
            <w:r>
              <w:t>What area of tin is needed to make an open box which is 4 cm deep with a base measuring 8 cm by 6 cm?</w:t>
            </w:r>
          </w:p>
        </w:tc>
      </w:tr>
      <w:tr w:rsidR="00430793" w:rsidTr="001008C2">
        <w:tc>
          <w:tcPr>
            <w:tcW w:w="534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430793" w:rsidRDefault="0043079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  <w:p w:rsidR="00E429C3" w:rsidRDefault="00E429C3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430793" w:rsidTr="001008C2">
        <w:tc>
          <w:tcPr>
            <w:tcW w:w="534" w:type="dxa"/>
          </w:tcPr>
          <w:p w:rsidR="00430793" w:rsidRDefault="00E429C3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8.</w:t>
            </w:r>
          </w:p>
        </w:tc>
        <w:tc>
          <w:tcPr>
            <w:tcW w:w="4412" w:type="dxa"/>
          </w:tcPr>
          <w:p w:rsidR="00430793" w:rsidRPr="00CD3B39" w:rsidRDefault="00CD3B39" w:rsidP="00CD3B39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[9 marks: 6, 3]</w:t>
            </w: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CD3B39" w:rsidTr="007E5CE7">
        <w:tc>
          <w:tcPr>
            <w:tcW w:w="534" w:type="dxa"/>
          </w:tcPr>
          <w:p w:rsidR="00CD3B39" w:rsidRDefault="00CD3B39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359" w:type="dxa"/>
            <w:gridSpan w:val="3"/>
          </w:tcPr>
          <w:p w:rsidR="00CD3B39" w:rsidRDefault="00CD3B39" w:rsidP="00A27E4D">
            <w:pPr>
              <w:pStyle w:val="FILLline"/>
              <w:ind w:left="0" w:firstLine="0"/>
            </w:pPr>
            <w:r>
              <w:t>Use Heron’s formula to help you find the surface area of a triangular prism if the triangular ends have sides lengths measuring 6m, 7m and 8m and the prism is 11m long.  If necessary, round your answer to two decimal places.</w:t>
            </w:r>
          </w:p>
        </w:tc>
      </w:tr>
      <w:tr w:rsidR="00430793" w:rsidTr="001008C2">
        <w:tc>
          <w:tcPr>
            <w:tcW w:w="534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430793" w:rsidRDefault="00430793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CD3B39" w:rsidTr="00912756">
        <w:tc>
          <w:tcPr>
            <w:tcW w:w="534" w:type="dxa"/>
          </w:tcPr>
          <w:p w:rsidR="00CD3B39" w:rsidRDefault="00CD3B39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359" w:type="dxa"/>
            <w:gridSpan w:val="3"/>
          </w:tcPr>
          <w:p w:rsidR="00CD3B39" w:rsidRDefault="00CD3B39" w:rsidP="00A27E4D">
            <w:pPr>
              <w:pStyle w:val="FILLline"/>
              <w:ind w:left="0" w:firstLine="0"/>
            </w:pPr>
            <w:r>
              <w:t>Use your calculations from above to calculate the volume of the prism</w:t>
            </w:r>
            <w:r w:rsidR="00A65024">
              <w:t>, give your answer to one decimal place.</w:t>
            </w:r>
          </w:p>
        </w:tc>
      </w:tr>
      <w:tr w:rsidR="00430793" w:rsidTr="001008C2">
        <w:tc>
          <w:tcPr>
            <w:tcW w:w="534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430793" w:rsidRDefault="00430793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  <w:p w:rsidR="00CD3B39" w:rsidRDefault="00CD3B39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430793" w:rsidTr="001008C2">
        <w:tc>
          <w:tcPr>
            <w:tcW w:w="534" w:type="dxa"/>
          </w:tcPr>
          <w:p w:rsidR="00430793" w:rsidRDefault="00CD3B39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9.</w:t>
            </w:r>
          </w:p>
        </w:tc>
        <w:tc>
          <w:tcPr>
            <w:tcW w:w="4412" w:type="dxa"/>
          </w:tcPr>
          <w:p w:rsidR="00430793" w:rsidRPr="00CD3B39" w:rsidRDefault="00CD3B39" w:rsidP="00A67E6B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</w:t>
            </w:r>
            <w:r w:rsidR="00A67E6B">
              <w:rPr>
                <w:b/>
              </w:rPr>
              <w:t>5</w:t>
            </w:r>
            <w:r>
              <w:rPr>
                <w:b/>
              </w:rPr>
              <w:t xml:space="preserve"> marks]</w:t>
            </w:r>
          </w:p>
        </w:tc>
        <w:tc>
          <w:tcPr>
            <w:tcW w:w="549" w:type="dxa"/>
          </w:tcPr>
          <w:p w:rsidR="00430793" w:rsidRDefault="00430793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30793" w:rsidRDefault="00430793" w:rsidP="00A27E4D">
            <w:pPr>
              <w:pStyle w:val="FILLline"/>
              <w:ind w:left="0" w:firstLine="0"/>
            </w:pPr>
          </w:p>
        </w:tc>
      </w:tr>
      <w:tr w:rsidR="00EF0CDE" w:rsidTr="007E0F7B">
        <w:tc>
          <w:tcPr>
            <w:tcW w:w="534" w:type="dxa"/>
          </w:tcPr>
          <w:p w:rsidR="00EF0CDE" w:rsidRDefault="00EF0CD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9" w:type="dxa"/>
            <w:gridSpan w:val="3"/>
          </w:tcPr>
          <w:p w:rsidR="00EF0CDE" w:rsidRPr="00EF0CDE" w:rsidRDefault="00EF0CDE" w:rsidP="00A27E4D">
            <w:pPr>
              <w:pStyle w:val="FILLline"/>
              <w:ind w:left="0" w:firstLine="0"/>
              <w:rPr>
                <w:vertAlign w:val="superscript"/>
              </w:rPr>
            </w:pPr>
            <w:r>
              <w:t>Calculate the volume of the following shape to the nearest mm</w:t>
            </w:r>
            <w:r>
              <w:rPr>
                <w:vertAlign w:val="superscript"/>
              </w:rPr>
              <w:t>3</w:t>
            </w:r>
          </w:p>
        </w:tc>
      </w:tr>
      <w:tr w:rsidR="00CD3B39" w:rsidTr="001008C2">
        <w:tc>
          <w:tcPr>
            <w:tcW w:w="534" w:type="dxa"/>
          </w:tcPr>
          <w:p w:rsidR="00CD3B39" w:rsidRDefault="00CD3B39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CD3B39" w:rsidRDefault="00CD3B39" w:rsidP="00165C9E">
            <w:pPr>
              <w:pStyle w:val="FILLline"/>
              <w:ind w:left="0" w:firstLine="0"/>
            </w:pPr>
          </w:p>
          <w:p w:rsidR="00A67E6B" w:rsidRDefault="00FF48BD" w:rsidP="00165C9E">
            <w:pPr>
              <w:pStyle w:val="FILLline"/>
              <w:ind w:left="0" w:firstLine="0"/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808768" behindDoc="0" locked="0" layoutInCell="1" allowOverlap="1" wp14:anchorId="2E78BA01" wp14:editId="68848516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28575</wp:posOffset>
                      </wp:positionV>
                      <wp:extent cx="2552065" cy="1653540"/>
                      <wp:effectExtent l="0" t="0" r="0" b="3810"/>
                      <wp:wrapNone/>
                      <wp:docPr id="2029" name="Group 2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2065" cy="1653540"/>
                                <a:chOff x="0" y="0"/>
                                <a:chExt cx="2552231" cy="1653761"/>
                              </a:xfrm>
                            </wpg:grpSpPr>
                            <wpg:grpSp>
                              <wpg:cNvPr id="2020" name="Group 2020"/>
                              <wpg:cNvGrpSpPr/>
                              <wpg:grpSpPr>
                                <a:xfrm>
                                  <a:off x="71562" y="0"/>
                                  <a:ext cx="1875790" cy="1446530"/>
                                  <a:chOff x="0" y="0"/>
                                  <a:chExt cx="1876315" cy="1447139"/>
                                </a:xfrm>
                              </wpg:grpSpPr>
                              <wps:wsp>
                                <wps:cNvPr id="2006" name="Rectangle 2006"/>
                                <wps:cNvSpPr/>
                                <wps:spPr>
                                  <a:xfrm>
                                    <a:off x="0" y="318053"/>
                                    <a:ext cx="1208405" cy="11290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7" name="Straight Connector 2007"/>
                                <wps:cNvCnPr/>
                                <wps:spPr>
                                  <a:xfrm>
                                    <a:off x="667909" y="0"/>
                                    <a:ext cx="0" cy="112903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08" name="Straight Connector 2008"/>
                                <wps:cNvCnPr/>
                                <wps:spPr>
                                  <a:xfrm>
                                    <a:off x="1868556" y="0"/>
                                    <a:ext cx="0" cy="112903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09" name="Straight Connector 2009"/>
                                <wps:cNvCnPr/>
                                <wps:spPr>
                                  <a:xfrm flipH="1">
                                    <a:off x="667909" y="1129086"/>
                                    <a:ext cx="120840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0" name="Straight Connector 2010"/>
                                <wps:cNvCnPr/>
                                <wps:spPr>
                                  <a:xfrm flipH="1">
                                    <a:off x="667909" y="0"/>
                                    <a:ext cx="120840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1" name="Straight Connector 2011"/>
                                <wps:cNvCnPr/>
                                <wps:spPr>
                                  <a:xfrm flipH="1">
                                    <a:off x="0" y="0"/>
                                    <a:ext cx="667717" cy="31805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2" name="Straight Connector 2012"/>
                                <wps:cNvCnPr/>
                                <wps:spPr>
                                  <a:xfrm flipH="1">
                                    <a:off x="0" y="1129086"/>
                                    <a:ext cx="667385" cy="3175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3" name="Straight Connector 2013"/>
                                <wps:cNvCnPr/>
                                <wps:spPr>
                                  <a:xfrm flipH="1">
                                    <a:off x="1208598" y="1129086"/>
                                    <a:ext cx="667717" cy="31805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4" name="Straight Connector 2014"/>
                                <wps:cNvCnPr/>
                                <wps:spPr>
                                  <a:xfrm flipH="1">
                                    <a:off x="1200647" y="0"/>
                                    <a:ext cx="667385" cy="3175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6" name="Straight Connector 2016"/>
                                <wps:cNvCnPr/>
                                <wps:spPr>
                                  <a:xfrm flipH="1">
                                    <a:off x="588396" y="349858"/>
                                    <a:ext cx="667385" cy="3175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7" name="Straight Connector 2017"/>
                                <wps:cNvCnPr/>
                                <wps:spPr>
                                  <a:xfrm flipH="1">
                                    <a:off x="667909" y="675861"/>
                                    <a:ext cx="667385" cy="3175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8" name="Oval 2018"/>
                                <wps:cNvSpPr/>
                                <wps:spPr>
                                  <a:xfrm>
                                    <a:off x="461175" y="667910"/>
                                    <a:ext cx="325755" cy="325755"/>
                                  </a:xfrm>
                                  <a:prstGeom prst="ellips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19" name="Oval 2019"/>
                                <wps:cNvSpPr/>
                                <wps:spPr>
                                  <a:xfrm>
                                    <a:off x="1097280" y="357809"/>
                                    <a:ext cx="325755" cy="32575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21" name="Text Box 2021"/>
                              <wps:cNvSpPr txBox="1"/>
                              <wps:spPr>
                                <a:xfrm>
                                  <a:off x="318052" y="1407381"/>
                                  <a:ext cx="6280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A67E6B" w:rsidRPr="00FF48BD" w:rsidRDefault="00FF48B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FF48BD">
                                      <w:rPr>
                                        <w:sz w:val="20"/>
                                      </w:rPr>
                                      <w:t>67 mm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2" name="Text Box 2022"/>
                              <wps:cNvSpPr txBox="1"/>
                              <wps:spPr>
                                <a:xfrm>
                                  <a:off x="1582310" y="1264257"/>
                                  <a:ext cx="6280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F48BD" w:rsidRPr="00FF48BD" w:rsidRDefault="00FF48BD" w:rsidP="00FF48B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73</w:t>
                                    </w:r>
                                    <w:r w:rsidRPr="00FF48BD">
                                      <w:rPr>
                                        <w:sz w:val="20"/>
                                      </w:rPr>
                                      <w:t xml:space="preserve"> mm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3" name="Text Box 2023"/>
                              <wps:cNvSpPr txBox="1"/>
                              <wps:spPr>
                                <a:xfrm>
                                  <a:off x="1924216" y="429370"/>
                                  <a:ext cx="6280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F48BD" w:rsidRPr="00FF48BD" w:rsidRDefault="00FF48BD" w:rsidP="00FF48B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58</w:t>
                                    </w:r>
                                    <w:r w:rsidRPr="00FF48BD">
                                      <w:rPr>
                                        <w:sz w:val="20"/>
                                      </w:rPr>
                                      <w:t xml:space="preserve"> mm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4" name="Text Box 2024"/>
                              <wps:cNvSpPr txBox="1"/>
                              <wps:spPr>
                                <a:xfrm>
                                  <a:off x="0" y="699715"/>
                                  <a:ext cx="6280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F48BD" w:rsidRPr="00FF48BD" w:rsidRDefault="00FF48BD" w:rsidP="00FF48B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13</w:t>
                                    </w:r>
                                    <w:r w:rsidRPr="00FF48BD">
                                      <w:rPr>
                                        <w:sz w:val="20"/>
                                      </w:rPr>
                                      <w:t xml:space="preserve"> mm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5" name="Straight Connector 2025"/>
                              <wps:cNvCnPr/>
                              <wps:spPr>
                                <a:xfrm flipH="1">
                                  <a:off x="318052" y="667910"/>
                                  <a:ext cx="341741" cy="812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26" name="Straight Connector 2026"/>
                              <wps:cNvCnPr/>
                              <wps:spPr>
                                <a:xfrm flipH="1">
                                  <a:off x="326004" y="993913"/>
                                  <a:ext cx="341630" cy="762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27" name="Straight Arrow Connector 2027"/>
                              <wps:cNvCnPr/>
                              <wps:spPr>
                                <a:xfrm flipV="1">
                                  <a:off x="397565" y="667910"/>
                                  <a:ext cx="0" cy="111317"/>
                                </a:xfrm>
                                <a:prstGeom prst="straightConnector1">
                                  <a:avLst/>
                                </a:prstGeom>
                                <a:ln w="0">
                                  <a:solidFill>
                                    <a:schemeClr val="tx1"/>
                                  </a:solidFill>
                                  <a:headEnd w="med" len="med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28" name="Straight Arrow Connector 2028"/>
                              <wps:cNvCnPr/>
                              <wps:spPr>
                                <a:xfrm>
                                  <a:off x="397565" y="882595"/>
                                  <a:ext cx="0" cy="119130"/>
                                </a:xfrm>
                                <a:prstGeom prst="straightConnector1">
                                  <a:avLst/>
                                </a:prstGeom>
                                <a:ln w="0">
                                  <a:solidFill>
                                    <a:schemeClr val="tx1"/>
                                  </a:solidFill>
                                  <a:headEnd w="med" len="med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029" o:spid="_x0000_s1080" style="position:absolute;margin-left:13.25pt;margin-top:2.25pt;width:200.95pt;height:130.2pt;z-index:251808768" coordsize="25522,16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">
                      <v:group id="Group 2020" o:spid="_x0000_s1081" style="position:absolute;left:715;width:18758;height:14465" coordsize="18763,14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VIEsIAAADd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oCfvDm/AE&#10;5O4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1FSBLCAAAA3QAAAA8A&#10;AAAAAAAAAAAAAAAAqgIAAGRycy9kb3ducmV2LnhtbFBLBQYAAAAABAAEAPoAAACZAwAAAAA=&#10;">
                        <v:rect id="Rectangle 2006" o:spid="_x0000_s1082" style="position:absolute;top:3180;width:12084;height:1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odl8UA&#10;AADdAAAADwAAAGRycy9kb3ducmV2LnhtbESPQWvCQBSE74L/YXlCL1I39lAkdRWxtOQghao99PbM&#10;vmZTs29D9lXjv+8KgsdhZr5h5sveN+pEXawDG5hOMlDEZbA1Vwb2u7fHGagoyBabwGTgQhGWi+Fg&#10;jrkNZ/6k01YqlSAcczTgRNpc61g68hgnoSVO3k/oPEqSXaVth+cE941+yrJn7bHmtOCwpbWj8rj9&#10;8wa+i16q3+m7bI44/hoX7lB+vB6MeRj1qxdQQr3cw7d2YQ1ciXB9k56AX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Gh2XxQAAAN0AAAAPAAAAAAAAAAAAAAAAAJgCAABkcnMv&#10;ZG93bnJldi54bWxQSwUGAAAAAAQABAD1AAAAigMAAAAA&#10;" filled="f" strokecolor="black [3213]" strokeweight="1pt"/>
                        <v:line id="Straight Connector 2007" o:spid="_x0000_s1083" style="position:absolute;visibility:visible;mso-wrap-style:square" from="6679,0" to="6679,11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YXHr8AAADdAAAADwAAAGRycy9kb3ducmV2LnhtbESPzQrCMBCE74LvEFbwpqkeVKpRRBD1&#10;Ivhz8Lg0a1tsNiWJtb69EQSPw8x8wyxWralEQ86XlhWMhgkI4szqknMF18t2MAPhA7LGyjIpeJOH&#10;1bLbWWCq7YtP1JxDLiKEfYoKihDqVEqfFWTQD21NHL27dQZDlC6X2uErwk0lx0kykQZLjgsF1rQp&#10;KHucn0ZB48yj3Oxnbmdu9+NhXGHNHpXq99r1HESgNvzDv/ZeK4jEKXzfxCcgl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jYXHr8AAADdAAAADwAAAAAAAAAAAAAAAACh&#10;AgAAZHJzL2Rvd25yZXYueG1sUEsFBgAAAAAEAAQA+QAAAI0DAAAAAA==&#10;" strokecolor="black [3213]" strokeweight="1pt">
                          <v:stroke dashstyle="dash"/>
                        </v:line>
                        <v:line id="Straight Connector 2008" o:spid="_x0000_s1084" style="position:absolute;visibility:visible;mso-wrap-style:square" from="18685,0" to="18685,11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786MYAAADdAAAADwAAAGRycy9kb3ducmV2LnhtbESPwWrCQBCG7wXfYZmCl6IbLdWauooo&#10;BS9SGj3Y25CdJqHZ2ZBdTXx75yD0OPzzfzPfct27Wl2pDZVnA5NxAoo497biwsDp+Dl6BxUissXa&#10;Mxm4UYD1avC0xNT6jr/pmsVCCYRDigbKGJtU65CX5DCMfUMs2a9vHUYZ20LbFjuBu1pPk2SmHVYs&#10;F0psaFtS/pddnIHdadZli+Jt/jJ5PfQL/pqefw7OmOFzv/kAFamP/8uP9t4aEKK8KzZiAnp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Re/OjGAAAA3QAAAA8AAAAAAAAA&#10;AAAAAAAAoQIAAGRycy9kb3ducmV2LnhtbFBLBQYAAAAABAAEAPkAAACUAwAAAAA=&#10;" strokecolor="black [3213]" strokeweight="1pt"/>
                        <v:line id="Straight Connector 2009" o:spid="_x0000_s1085" style="position:absolute;flip:x;visibility:visible;mso-wrap-style:square" from="6679,11290" to="18763,11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trycUAAADdAAAADwAAAGRycy9kb3ducmV2LnhtbESPQWvCQBSE7wX/w/IKvTWb9lBMdJUi&#10;VjwIahRsb4/saxLMvo3Z1cR/7wqCx2FmvmHG097U4kKtqywr+IhiEMS51RUXCva7n/chCOeRNdaW&#10;ScGVHEwng5cxptp2vKVL5gsRIOxSVFB636RSurwkgy6yDXHw/m1r0AfZFlK32AW4qeVnHH9JgxWH&#10;hRIbmpWUH7OzUVAn2enQJb/dslhvFrGbr/K/9Uqpt9f+ewTCU++f4Ud7qRUEYgL3N+EJyM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TtrycUAAADdAAAADwAAAAAAAAAA&#10;AAAAAAChAgAAZHJzL2Rvd25yZXYueG1sUEsFBgAAAAAEAAQA+QAAAJMDAAAAAA==&#10;" strokecolor="black [3213]" strokeweight="1pt">
                          <v:stroke dashstyle="dash"/>
                        </v:line>
                        <v:line id="Straight Connector 2010" o:spid="_x0000_s1086" style="position:absolute;flip:x;visibility:visible;mso-wrap-style:square" from="6679,0" to="1876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4um8MIAAADdAAAADwAAAGRycy9kb3ducmV2LnhtbERPy4rCMBTdC/MP4Q7MThMFR6caRQRB&#10;ZBSsbmZ3aW4f2NzUJmr9+8lCcHk47/mys7W4U+srxxqGAwWCOHOm4kLD+bTpT0H4gGywdkwanuRh&#10;ufjozTEx7sFHuqehEDGEfYIayhCaREqflWTRD1xDHLnctRZDhG0hTYuPGG5rOVLqW1qsODaU2NC6&#10;pOyS3qyG3eknX//u9oenv/4dKJ+o4zg9a/312a1mIAJ14S1+ubdGw0gN4/74Jj4Bufg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4um8MIAAADdAAAADwAAAAAAAAAAAAAA&#10;AAChAgAAZHJzL2Rvd25yZXYueG1sUEsFBgAAAAAEAAQA+QAAAJADAAAAAA==&#10;" strokecolor="black [3213]" strokeweight="1pt"/>
                        <v:line id="Straight Connector 2011" o:spid="_x0000_s1087" style="position:absolute;flip:x;visibility:visible;mso-wrap-style:square" from="0,0" to="6677,3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cDa8YAAADdAAAADwAAAGRycy9kb3ducmV2LnhtbESPS4sCMRCE74L/IbSwN01GcB+zRhFB&#10;EFkFRy97ayY9D3bSGSdRx3+/ERb2WFTVV9R82dtG3KjztWMNyUSBIM6dqbnUcD5txu8gfEA22Dgm&#10;DQ/ysFwMB3NMjbvzkW5ZKEWEsE9RQxVCm0rp84os+olriaNXuM5iiLIrpenwHuG2kVOlXqXFmuNC&#10;hS2tK8p/sqvVsDt9FOuv3f7w8JfvAxVv6jjLzlq/jPrVJ4hAffgP/7W3RsNUJQk838Qn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jHA2vGAAAA3QAAAA8AAAAAAAAA&#10;AAAAAAAAoQIAAGRycy9kb3ducmV2LnhtbFBLBQYAAAAABAAEAPkAAACUAwAAAAA=&#10;" strokecolor="black [3213]" strokeweight="1pt"/>
                        <v:line id="Straight Connector 2012" o:spid="_x0000_s1088" style="position:absolute;flip:x;visibility:visible;mso-wrap-style:square" from="0,11290" to="6673,14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ZvZccAAADdAAAADwAAAGRycy9kb3ducmV2LnhtbESPQWvCQBSE7wX/w/KE3uquOZSaukop&#10;Kh4ENQrV2yP7moRm38bs1qT/visIHoeZ+YaZzntbiyu1vnKsYTxSIIhzZyouNBwPy5c3ED4gG6wd&#10;k4Y/8jCfDZ6mmBrX8Z6uWShEhLBPUUMZQpNK6fOSLPqRa4ij9+1aiyHKtpCmxS7CbS0TpV6lxYrj&#10;QokNfZaU/2S/VkM9yS5f3eTUrYvtbqX8YpOftxutn4f9xzuIQH14hO/ttdGQqHECtzfxCcj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Rm9lxwAAAN0AAAAPAAAAAAAA&#10;AAAAAAAAAKECAABkcnMvZG93bnJldi54bWxQSwUGAAAAAAQABAD5AAAAlQMAAAAA&#10;" strokecolor="black [3213]" strokeweight="1pt">
                          <v:stroke dashstyle="dash"/>
                        </v:line>
                        <v:line id="Straight Connector 2013" o:spid="_x0000_s1089" style="position:absolute;flip:x;visibility:visible;mso-wrap-style:square" from="12085,11290" to="18763,14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1k4h8YAAADdAAAADwAAAGRycy9kb3ducmV2LnhtbESPW2sCMRSE3wv+h3AE32qi4qVboxRB&#10;EGkFV1/6dticvdDNyXYTdf33TUHwcZiZb5jlurO1uFLrK8caRkMFgjhzpuJCw/m0fV2A8AHZYO2Y&#10;NNzJw3rVe1liYtyNj3RNQyEihH2CGsoQmkRKn5Vk0Q9dQxy93LUWQ5RtIU2Ltwi3tRwrNZMWK44L&#10;JTa0KSn7SS9Ww/70lm8+91+Hu//9PlA+V8dpetZ60O8+3kEE6sIz/GjvjIaxGk3g/01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dZOIfGAAAA3QAAAA8AAAAAAAAA&#10;AAAAAAAAoQIAAGRycy9kb3ducmV2LnhtbFBLBQYAAAAABAAEAPkAAACUAwAAAAA=&#10;" strokecolor="black [3213]" strokeweight="1pt"/>
                        <v:line id="Straight Connector 2014" o:spid="_x0000_s1090" style="position:absolute;flip:x;visibility:visible;mso-wrap-style:square" from="12006,0" to="18680,3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Cg88YAAADdAAAADwAAAGRycy9kb3ducmV2LnhtbESPW2sCMRSE3wv+h3AE32qieOvWKEUQ&#10;RFrB1Ze+HTZnL3Rzst1EXf99UxB8HGbmG2a57mwtrtT6yrGG0VCBIM6cqbjQcD5tXxcgfEA2WDsm&#10;DXfysF71XpaYGHfjI13TUIgIYZ+ghjKEJpHSZyVZ9EPXEEcvd63FEGVbSNPiLcJtLcdKzaTFiuNC&#10;iQ1tSsp+0ovVsD+95ZvP/dfh7n+/D5TP1XGanrUe9LuPdxCBuvAMP9o7o2GsRhP4fxOfgFz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iwoPPGAAAA3QAAAA8AAAAAAAAA&#10;AAAAAAAAoQIAAGRycy9kb3ducmV2LnhtbFBLBQYAAAAABAAEAPkAAACUAwAAAAA=&#10;" strokecolor="black [3213]" strokeweight="1pt"/>
                        <v:line id="Straight Connector 2016" o:spid="_x0000_s1091" style="position:absolute;flip:x;visibility:visible;mso-wrap-style:square" from="5883,3498" to="12557,6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1pZsYAAADdAAAADwAAAGRycy9kb3ducmV2LnhtbESPQWvCQBSE74L/YXmCN93Vg2jqKkWs&#10;eBCssdD29si+JqHZt2l2NfHfuwXB4zAz3zDLdWcrcaXGl441TMYKBHHmTMm5ho/z22gOwgdkg5Vj&#10;0nAjD+tVv7fExLiWT3RNQy4ihH2CGooQ6kRKnxVk0Y9dTRy9H9dYDFE2uTQNthFuKzlVaiYtlhwX&#10;CqxpU1D2m16shmqR/n22i692nx/fd8pvD9n38aD1cNC9voAI1IVn+NHeGw1TNZnB/5v4BOTq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9aWbGAAAA3QAAAA8AAAAAAAAA&#10;AAAAAAAAoQIAAGRycy9kb3ducmV2LnhtbFBLBQYAAAAABAAEAPkAAACUAwAAAAA=&#10;" strokecolor="black [3213]" strokeweight="1pt">
                          <v:stroke dashstyle="dash"/>
                        </v:line>
                        <v:line id="Straight Connector 2017" o:spid="_x0000_s1092" style="position:absolute;flip:x;visibility:visible;mso-wrap-style:square" from="6679,6758" to="13352,9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HM/ccAAADdAAAADwAAAGRycy9kb3ducmV2LnhtbESPQWvCQBSE74X+h+UVequ7eqhNdJVS&#10;2uJB0EZBvT2yzySYfZtmVxP/vSsUehxm5htmOu9tLS7U+sqxhuFAgSDOnam40LDdfL28gfAB2WDt&#10;mDRcycN89vgwxdS4jn/okoVCRAj7FDWUITSplD4vyaIfuIY4ekfXWgxRtoU0LXYRbms5UupVWqw4&#10;LpTY0EdJ+Sk7Ww11kv3uumTfLYrV+lv5z2V+WC21fn7q3ycgAvXhP/zXXhgNIzUcw/1NfAJ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Mcz9xwAAAN0AAAAPAAAAAAAA&#10;AAAAAAAAAKECAABkcnMvZG93bnJldi54bWxQSwUGAAAAAAQABAD5AAAAlQMAAAAA&#10;" strokecolor="black [3213]" strokeweight="1pt">
                          <v:stroke dashstyle="dash"/>
                        </v:line>
                        <v:oval id="Oval 2018" o:spid="_x0000_s1093" style="position:absolute;left:4611;top:6679;width:3258;height:3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F09L0A&#10;AADdAAAADwAAAGRycy9kb3ducmV2LnhtbERPSwrCMBDdC94hjODOplUQqUYRRXQl/g4wNmNbbCal&#10;idre3iwEl4/3X6xaU4k3Na60rCCJYhDEmdUl5wpu191oBsJ5ZI2VZVLQkYPVst9bYKrth8/0vvhc&#10;hBB2KSoovK9TKV1WkEEX2Zo4cA/bGPQBNrnUDX5CuKnkOI6n0mDJoaHAmjYFZc/LyyjI9HbC9Sk5&#10;7zvcdrN7+WLMj0oNB+16DsJT6//in/ugFYzjJMwNb8ITkM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lF09L0AAADdAAAADwAAAAAAAAAAAAAAAACYAgAAZHJzL2Rvd25yZXYu&#10;eG1sUEsFBgAAAAAEAAQA9QAAAIIDAAAAAA==&#10;" fillcolor="white [3201]" strokecolor="black [3213]" strokeweight="1pt"/>
                        <v:oval id="Oval 2019" o:spid="_x0000_s1094" style="position:absolute;left:10972;top:3578;width:3258;height:3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L3SMcA&#10;AADdAAAADwAAAGRycy9kb3ducmV2LnhtbESPT2sCMRTE7wW/Q3hCbzXxD6XdGkUUxUsPXS20t8fm&#10;ubu4eVk3qUY/fVMQehxm5jfMdB5tI87U+dqxhuFAgSAunKm51LDfrZ9eQPiAbLBxTBqu5GE+6z1M&#10;MTPuwh90zkMpEoR9hhqqENpMSl9UZNEPXEucvIPrLIYku1KaDi8Jbhs5UupZWqw5LVTY0rKi4pj/&#10;WA2b02pLn3Fyy/E7vh9X4/3X8qS0fuzHxRuIQDH8h+/trdEwUsNX+HuTnoC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i90jHAAAA3QAAAA8AAAAAAAAAAAAAAAAAmAIAAGRy&#10;cy9kb3ducmV2LnhtbFBLBQYAAAAABAAEAPUAAACMAwAAAAA=&#10;" filled="f" strokecolor="black [3213]" strokeweight="1pt">
                          <v:stroke dashstyle="dash"/>
                        </v:oval>
                      </v:group>
                      <v:shape id="Text Box 2021" o:spid="_x0000_s1095" type="#_x0000_t202" style="position:absolute;left:3180;top:14073;width:6280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SXMUA&#10;AADd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ijeAzPN+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2NJcxQAAAN0AAAAPAAAAAAAAAAAAAAAAAJgCAABkcnMv&#10;ZG93bnJldi54bWxQSwUGAAAAAAQABAD1AAAAigMAAAAA&#10;" filled="f" stroked="f" strokeweight=".5pt">
                        <v:textbox>
                          <w:txbxContent>
                            <w:p w:rsidR="00A67E6B" w:rsidRPr="00FF48BD" w:rsidRDefault="00FF48BD">
                              <w:pPr>
                                <w:rPr>
                                  <w:sz w:val="20"/>
                                </w:rPr>
                              </w:pPr>
                              <w:r w:rsidRPr="00FF48BD">
                                <w:rPr>
                                  <w:sz w:val="20"/>
                                </w:rPr>
                                <w:t>67 mm</w:t>
                              </w:r>
                            </w:p>
                          </w:txbxContent>
                        </v:textbox>
                      </v:shape>
                      <v:shape id="Text Box 2022" o:spid="_x0000_s1096" type="#_x0000_t202" style="position:absolute;left:15823;top:12642;width:6280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pMK8YA&#10;AADdAAAADwAAAGRycy9kb3ducmV2LnhtbESPT2sCMRTE7wW/Q3iF3mq2gRZZzYosiCL1oPXi7XXz&#10;9g/dvKybqFs/fSMIPQ4z8xtmNh9sKy7U+8axhrdxAoK4cKbhSsPha/k6AeEDssHWMWn4JQ/zbPQ0&#10;w9S4K+/osg+ViBD2KWqoQ+hSKX1Rk0U/dh1x9ErXWwxR9pU0PV4j3LZSJcmHtNhwXKixo7ym4md/&#10;tho2+XKLu29lJ7c2X32Wi+50OL5r/fI8LKYgAg3hP/xor40GlSgF9zfxCcj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pMK8YAAADdAAAADwAAAAAAAAAAAAAAAACYAgAAZHJz&#10;L2Rvd25yZXYueG1sUEsFBgAAAAAEAAQA9QAAAIsDAAAAAA==&#10;" filled="f" stroked="f" strokeweight=".5pt">
                        <v:textbox>
                          <w:txbxContent>
                            <w:p w:rsidR="00FF48BD" w:rsidRPr="00FF48BD" w:rsidRDefault="00FF48BD" w:rsidP="00FF48B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73</w:t>
                              </w:r>
                              <w:r w:rsidRPr="00FF48BD">
                                <w:rPr>
                                  <w:sz w:val="20"/>
                                </w:rPr>
                                <w:t xml:space="preserve"> mm</w:t>
                              </w:r>
                            </w:p>
                          </w:txbxContent>
                        </v:textbox>
                      </v:shape>
                      <v:shape id="Text Box 2023" o:spid="_x0000_s1097" type="#_x0000_t202" style="position:absolute;left:19242;top:4293;width:6280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bpsMYA&#10;AADdAAAADwAAAGRycy9kb3ducmV2LnhtbESPQYvCMBSE78L+h/AWvGlqxUWqUaQgK6IHXS97ezbP&#10;tti8dJuo1V9vhAWPw8x8w0znranElRpXWlYw6EcgiDOrS84VHH6WvTEI55E1VpZJwZ0czGcfnSkm&#10;2t54R9e9z0WAsEtQQeF9nUjpsoIMur6tiYN3so1BH2STS93gLcBNJeMo+pIGSw4LBdaUFpSd9xej&#10;YJ0ut7g7xmb8qNLvzWlR/x1+R0p1P9vFBISn1r/D/+2VVhBH8RBeb8ITkL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bpsMYAAADdAAAADwAAAAAAAAAAAAAAAACYAgAAZHJz&#10;L2Rvd25yZXYueG1sUEsFBgAAAAAEAAQA9QAAAIsDAAAAAA==&#10;" filled="f" stroked="f" strokeweight=".5pt">
                        <v:textbox>
                          <w:txbxContent>
                            <w:p w:rsidR="00FF48BD" w:rsidRPr="00FF48BD" w:rsidRDefault="00FF48BD" w:rsidP="00FF48B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58</w:t>
                              </w:r>
                              <w:r w:rsidRPr="00FF48BD">
                                <w:rPr>
                                  <w:sz w:val="20"/>
                                </w:rPr>
                                <w:t xml:space="preserve"> mm</w:t>
                              </w:r>
                            </w:p>
                          </w:txbxContent>
                        </v:textbox>
                      </v:shape>
                      <v:shape id="Text Box 2024" o:spid="_x0000_s1098" type="#_x0000_t202" style="position:absolute;top:6997;width:6280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9xxMYA&#10;AADdAAAADwAAAGRycy9kb3ducmV2LnhtbESPQYvCMBSE78L+h/AWvGlq0UWqUaQgK6IHXS97ezbP&#10;tti8dJuo1V9vhAWPw8x8w0znranElRpXWlYw6EcgiDOrS84VHH6WvTEI55E1VpZJwZ0czGcfnSkm&#10;2t54R9e9z0WAsEtQQeF9nUjpsoIMur6tiYN3so1BH2STS93gLcBNJeMo+pIGSw4LBdaUFpSd9xej&#10;YJ0ut7g7xmb8qNLvzWlR/x1+R0p1P9vFBISn1r/D/+2VVhBH8RBeb8ITkL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9xxMYAAADdAAAADwAAAAAAAAAAAAAAAACYAgAAZHJz&#10;L2Rvd25yZXYueG1sUEsFBgAAAAAEAAQA9QAAAIsDAAAAAA==&#10;" filled="f" stroked="f" strokeweight=".5pt">
                        <v:textbox>
                          <w:txbxContent>
                            <w:p w:rsidR="00FF48BD" w:rsidRPr="00FF48BD" w:rsidRDefault="00FF48BD" w:rsidP="00FF48B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13</w:t>
                              </w:r>
                              <w:r w:rsidRPr="00FF48BD">
                                <w:rPr>
                                  <w:sz w:val="20"/>
                                </w:rPr>
                                <w:t xml:space="preserve"> mm</w:t>
                              </w:r>
                            </w:p>
                          </w:txbxContent>
                        </v:textbox>
                      </v:shape>
                      <v:line id="Straight Connector 2025" o:spid="_x0000_s1099" style="position:absolute;flip:x;visibility:visible;mso-wrap-style:square" from="3180,6679" to="6597,6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jT0sUAAADdAAAADwAAAGRycy9kb3ducmV2LnhtbESP3WoCMRSE7wu+QzhC72riUqXdGqUV&#10;CsUb8ecBDpvTzeLmZJukuu7Tm0LBy2FmvmEWq9614kwhNp41TCcKBHHlTcO1huPh8+kFREzIBlvP&#10;pOFKEVbL0cMCS+MvvKPzPtUiQziWqMGm1JVSxsqSwzjxHXH2vn1wmLIMtTQBLxnuWlkoNZcOG84L&#10;FjtaW6pO+1+noR3ScXj9WNtB/TxfzXY792G20fpx3L+/gUjUp3v4v/1lNBSqmMHfm/wE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KjT0sUAAADdAAAADwAAAAAAAAAA&#10;AAAAAAChAgAAZHJzL2Rvd25yZXYueG1sUEsFBgAAAAAEAAQA+QAAAJMDAAAAAA==&#10;" strokecolor="black [3213]"/>
                      <v:line id="Straight Connector 2026" o:spid="_x0000_s1100" style="position:absolute;flip:x;visibility:visible;mso-wrap-style:square" from="3260,9939" to="6676,10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pNpcUAAADdAAAADwAAAGRycy9kb3ducmV2LnhtbESP0WoCMRRE3wv9h3ALfatJl3ZpV6Oo&#10;UJC+iNYPuGxuN4ubm22S6rpfbwoFH4eZOcPMFoPrxIlCbD1reJ4oEMS1Ny03Gg5fH09vIGJCNth5&#10;Jg0XirCY39/NsDL+zDs67VMjMoRjhRpsSn0lZawtOYwT3xNn79sHhynL0EgT8JzhrpOFUqV02HJe&#10;sNjT2lJ93P86Dd2YDuP7am1H9fNyMdtt6cPrp9aPD8NyCiLRkG7h//bGaChUUcLfm/w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HpNpcUAAADdAAAADwAAAAAAAAAA&#10;AAAAAAChAgAAZHJzL2Rvd25yZXYueG1sUEsFBgAAAAAEAAQA+QAAAJMDAAAAAA==&#10;" strokecolor="black [3213]"/>
                      <v:shape id="Straight Arrow Connector 2027" o:spid="_x0000_s1101" type="#_x0000_t32" style="position:absolute;left:3975;top:6679;width:0;height:111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qYzcQAAADdAAAADwAAAGRycy9kb3ducmV2LnhtbESPQYvCMBSE7wv7H8Jb2Ns2teAq1VRU&#10;ENbjVg96ezTPtti8lCat9d8bQfA4zMw3zHI1mkYM1LnasoJJFIMgLqyuuVRwPOx+5iCcR9bYWCYF&#10;d3Kwyj4/lphqe+N/GnJfigBhl6KCyvs2ldIVFRl0kW2Jg3exnUEfZFdK3eEtwE0jkzj+lQZrDgsV&#10;trStqLjmvVGwK09F05upPujzbLs5b/bDOp8q9f01rhcgPI3+HX61/7SCJE5m8HwTnoDM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epjNxAAAAN0AAAAPAAAAAAAAAAAA&#10;AAAAAKECAABkcnMvZG93bnJldi54bWxQSwUGAAAAAAQABAD5AAAAkgMAAAAA&#10;" strokecolor="black [3213]" strokeweight="0">
                        <v:stroke endarrow="open"/>
                      </v:shape>
                      <v:shape id="Straight Arrow Connector 2028" o:spid="_x0000_s1102" type="#_x0000_t32" style="position:absolute;left:3975;top:8825;width:0;height:119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ZyLcIAAADdAAAADwAAAGRycy9kb3ducmV2LnhtbERPy2rCQBTdF/yH4Qrd1UlSkBIzigQt&#10;QqloWveXzM0DM3dCZmrSfr2zELo8nHe2mUwnbjS41rKCeBGBIC6tbrlW8P21f3kD4Tyyxs4yKfgl&#10;B5v17CnDVNuRz3QrfC1CCLsUFTTe96mUrmzIoFvYnjhwlR0M+gCHWuoBxxBuOplE0VIabDk0NNhT&#10;3lB5LX6MguPl4/WAn7uk+nu3OcvidGrjUann+bRdgfA0+X/xw33QCpIoCXPDm/AE5Po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XZyLcIAAADdAAAADwAAAAAAAAAAAAAA&#10;AAChAgAAZHJzL2Rvd25yZXYueG1sUEsFBgAAAAAEAAQA+QAAAJADAAAAAA==&#10;" strokecolor="black [3213]" strokeweight="0">
                        <v:stroke endarrow="open"/>
                      </v:shape>
                    </v:group>
                  </w:pict>
                </mc:Fallback>
              </mc:AlternateContent>
            </w: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  <w:p w:rsidR="00A67E6B" w:rsidRDefault="00A67E6B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CD3B39" w:rsidRDefault="00CD3B39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CD3B39" w:rsidRDefault="00CD3B39" w:rsidP="00A27E4D">
            <w:pPr>
              <w:pStyle w:val="FILLline"/>
              <w:ind w:left="0" w:firstLine="0"/>
            </w:pPr>
          </w:p>
        </w:tc>
      </w:tr>
      <w:tr w:rsidR="004D69DE" w:rsidTr="001008C2">
        <w:tc>
          <w:tcPr>
            <w:tcW w:w="534" w:type="dxa"/>
          </w:tcPr>
          <w:p w:rsidR="004D69DE" w:rsidRDefault="004D69D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10.</w:t>
            </w:r>
          </w:p>
        </w:tc>
        <w:tc>
          <w:tcPr>
            <w:tcW w:w="4412" w:type="dxa"/>
          </w:tcPr>
          <w:p w:rsidR="004D69DE" w:rsidRPr="004D69DE" w:rsidRDefault="004D69DE" w:rsidP="00165C9E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[5 marks]</w:t>
            </w:r>
          </w:p>
        </w:tc>
        <w:tc>
          <w:tcPr>
            <w:tcW w:w="549" w:type="dxa"/>
          </w:tcPr>
          <w:p w:rsidR="004D69DE" w:rsidRDefault="004D69D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4D69DE" w:rsidRDefault="004D69DE" w:rsidP="00A27E4D">
            <w:pPr>
              <w:pStyle w:val="FILLline"/>
              <w:ind w:left="0" w:firstLine="0"/>
            </w:pPr>
          </w:p>
        </w:tc>
      </w:tr>
      <w:tr w:rsidR="00FF48BD" w:rsidTr="006E11CC">
        <w:tc>
          <w:tcPr>
            <w:tcW w:w="534" w:type="dxa"/>
          </w:tcPr>
          <w:p w:rsidR="00FF48BD" w:rsidRDefault="00FF48BD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9" w:type="dxa"/>
            <w:gridSpan w:val="3"/>
          </w:tcPr>
          <w:p w:rsidR="00FF48BD" w:rsidRDefault="00FF48BD" w:rsidP="004D69DE">
            <w:pPr>
              <w:pStyle w:val="FILLline"/>
              <w:ind w:left="0" w:firstLine="0"/>
            </w:pPr>
            <w:r>
              <w:t xml:space="preserve">The </w:t>
            </w:r>
            <w:r w:rsidR="004D69DE">
              <w:t>volume</w:t>
            </w:r>
            <w:r>
              <w:t xml:space="preserve"> of a square based pyramid is given as </w:t>
            </w:r>
            <w:r w:rsidR="004D69DE">
              <w:t>600 m</w:t>
            </w:r>
            <w:r w:rsidR="004D69DE">
              <w:rPr>
                <w:vertAlign w:val="superscript"/>
              </w:rPr>
              <w:t>3</w:t>
            </w:r>
            <w:r>
              <w:t xml:space="preserve"> and it has a perpendicular height of 12.</w:t>
            </w:r>
            <w:r w:rsidR="004D69DE">
              <w:t>5</w:t>
            </w:r>
            <w:r>
              <w:t>m.  Calculate the surface area of</w:t>
            </w:r>
            <w:r w:rsidR="004D69DE">
              <w:t xml:space="preserve"> one of</w:t>
            </w:r>
            <w:r>
              <w:t xml:space="preserve"> its sides</w:t>
            </w:r>
            <w:r w:rsidR="004D69DE">
              <w:t xml:space="preserve"> to the nearest m</w:t>
            </w:r>
            <w:r w:rsidR="004D69DE">
              <w:rPr>
                <w:vertAlign w:val="superscript"/>
              </w:rPr>
              <w:t>2</w:t>
            </w:r>
            <w:r>
              <w:t>.</w:t>
            </w:r>
            <w:bookmarkStart w:id="0" w:name="_GoBack"/>
            <w:bookmarkEnd w:id="0"/>
          </w:p>
        </w:tc>
      </w:tr>
      <w:tr w:rsidR="00CD3B39" w:rsidTr="001008C2">
        <w:tc>
          <w:tcPr>
            <w:tcW w:w="534" w:type="dxa"/>
          </w:tcPr>
          <w:p w:rsidR="00CD3B39" w:rsidRDefault="00CD3B39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2" w:type="dxa"/>
          </w:tcPr>
          <w:p w:rsidR="00CD3B39" w:rsidRDefault="00CD3B39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  <w:p w:rsidR="004D69DE" w:rsidRDefault="004D69DE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:rsidR="00CD3B39" w:rsidRDefault="00CD3B39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8" w:type="dxa"/>
          </w:tcPr>
          <w:p w:rsidR="00CD3B39" w:rsidRDefault="00CD3B39" w:rsidP="00A27E4D">
            <w:pPr>
              <w:pStyle w:val="FILLline"/>
              <w:ind w:left="0" w:firstLine="0"/>
            </w:pPr>
          </w:p>
        </w:tc>
      </w:tr>
    </w:tbl>
    <w:p w:rsidR="001008C2" w:rsidRDefault="001008C2" w:rsidP="00A27E4D">
      <w:pPr>
        <w:pStyle w:val="FILLline"/>
        <w:ind w:left="0" w:firstLine="0"/>
      </w:pPr>
    </w:p>
    <w:p w:rsidR="004D69DE" w:rsidRDefault="004D69DE" w:rsidP="00A27E4D">
      <w:pPr>
        <w:pStyle w:val="FILLline"/>
        <w:ind w:left="0" w:firstLine="0"/>
      </w:pPr>
    </w:p>
    <w:p w:rsidR="004D69DE" w:rsidRPr="004D69DE" w:rsidRDefault="004D69DE" w:rsidP="00A27E4D">
      <w:pPr>
        <w:pStyle w:val="FILLline"/>
        <w:ind w:left="0" w:firstLine="0"/>
      </w:pPr>
    </w:p>
    <w:p w:rsidR="001008C2" w:rsidRPr="004D69DE" w:rsidRDefault="004D69DE" w:rsidP="004D69DE">
      <w:pPr>
        <w:pStyle w:val="FILLline"/>
        <w:ind w:left="0" w:firstLine="0"/>
        <w:jc w:val="center"/>
      </w:pPr>
      <w:r w:rsidRPr="004D69DE">
        <w:t>End of Test</w:t>
      </w:r>
    </w:p>
    <w:sectPr w:rsidR="001008C2" w:rsidRPr="004D69DE" w:rsidSect="006D02E4">
      <w:headerReference w:type="even" r:id="rId13"/>
      <w:headerReference w:type="default" r:id="rId14"/>
      <w:type w:val="continuous"/>
      <w:pgSz w:w="11909" w:h="16834" w:code="9"/>
      <w:pgMar w:top="965" w:right="1116" w:bottom="965" w:left="1116" w:header="720" w:footer="429" w:gutter="0"/>
      <w:cols w:space="461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354D" w:rsidRDefault="0038354D">
      <w:r>
        <w:separator/>
      </w:r>
    </w:p>
  </w:endnote>
  <w:endnote w:type="continuationSeparator" w:id="0">
    <w:p w:rsidR="0038354D" w:rsidRDefault="00383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ZapfDingbats">
    <w:panose1 w:val="00000000000000000000"/>
    <w:charset w:val="FF"/>
    <w:family w:val="roman"/>
    <w:notTrueType/>
    <w:pitch w:val="variable"/>
    <w:sig w:usb0="00000003" w:usb1="00000000" w:usb2="00000000" w:usb3="00000000" w:csb0="00000001" w:csb1="00000000"/>
  </w:font>
  <w:font w:name="Futura Condensed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utura Condensed">
    <w:charset w:val="00"/>
    <w:family w:val="auto"/>
    <w:pitch w:val="variable"/>
    <w:sig w:usb0="03000000" w:usb1="00000000" w:usb2="00000000" w:usb3="00000000" w:csb0="00000001" w:csb1="00000000"/>
  </w:font>
  <w:font w:name="Futura">
    <w:charset w:val="00"/>
    <w:family w:val="auto"/>
    <w:pitch w:val="variable"/>
    <w:sig w:usb0="03000000" w:usb1="00000000" w:usb2="00000000" w:usb3="00000000" w:csb0="00000001" w:csb1="00000000"/>
  </w:font>
  <w:font w:name="Legacy San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Univ GreekwMathP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1EE" w:rsidRPr="00D633C1" w:rsidRDefault="009701EE" w:rsidP="00D633C1">
    <w:pPr>
      <w:tabs>
        <w:tab w:val="center" w:pos="4248"/>
        <w:tab w:val="center" w:pos="8640"/>
      </w:tabs>
      <w:jc w:val="center"/>
      <w:rPr>
        <w:rFonts w:ascii="Arial" w:hAnsi="Arial"/>
        <w:spacing w:val="-2"/>
        <w:sz w:val="14"/>
        <w:szCs w:val="14"/>
      </w:rPr>
    </w:pPr>
    <w:r w:rsidRPr="00D633C1">
      <w:rPr>
        <w:rFonts w:ascii="Arial" w:hAnsi="Arial"/>
        <w:spacing w:val="-2"/>
        <w:sz w:val="14"/>
        <w:szCs w:val="14"/>
      </w:rPr>
      <w:t xml:space="preserve">© Cengage Learning </w:t>
    </w:r>
    <w:smartTag w:uri="urn:schemas-microsoft-com:office:smarttags" w:element="place">
      <w:smartTag w:uri="urn:schemas-microsoft-com:office:smarttags" w:element="country-region">
        <w:r w:rsidRPr="00D633C1">
          <w:rPr>
            <w:rFonts w:ascii="Arial" w:hAnsi="Arial"/>
            <w:spacing w:val="-2"/>
            <w:sz w:val="14"/>
            <w:szCs w:val="14"/>
          </w:rPr>
          <w:t>Australia</w:t>
        </w:r>
      </w:smartTag>
    </w:smartTag>
    <w:r w:rsidRPr="00D633C1">
      <w:rPr>
        <w:rFonts w:ascii="Arial" w:hAnsi="Arial"/>
        <w:spacing w:val="-2"/>
        <w:sz w:val="14"/>
        <w:szCs w:val="14"/>
      </w:rPr>
      <w:t xml:space="preserve"> Pty Ltd 2012     </w:t>
    </w:r>
    <w:r w:rsidRPr="00D633C1">
      <w:rPr>
        <w:rFonts w:ascii="Arial" w:hAnsi="Arial" w:cs="Arial"/>
        <w:spacing w:val="-2"/>
        <w:sz w:val="14"/>
        <w:szCs w:val="14"/>
      </w:rPr>
      <w:t>MAT10MGTT00124</w:t>
    </w:r>
    <w:r w:rsidRPr="00D633C1">
      <w:rPr>
        <w:rFonts w:ascii="Arial" w:hAnsi="Arial"/>
        <w:spacing w:val="-2"/>
        <w:sz w:val="14"/>
        <w:szCs w:val="14"/>
      </w:rPr>
      <w:t>     </w:t>
    </w:r>
    <w:r w:rsidRPr="00D633C1">
      <w:rPr>
        <w:rFonts w:ascii="Arial" w:hAnsi="Arial" w:cs="Arial"/>
        <w:spacing w:val="-2"/>
        <w:sz w:val="14"/>
        <w:szCs w:val="14"/>
      </w:rPr>
      <w:t xml:space="preserve">Measurement and </w:t>
    </w:r>
    <w:r>
      <w:rPr>
        <w:rFonts w:ascii="Arial" w:hAnsi="Arial" w:cs="Arial"/>
        <w:spacing w:val="-2"/>
        <w:sz w:val="14"/>
        <w:szCs w:val="14"/>
      </w:rPr>
      <w:t>G</w:t>
    </w:r>
    <w:r w:rsidRPr="00D633C1">
      <w:rPr>
        <w:rFonts w:ascii="Arial" w:hAnsi="Arial" w:cs="Arial"/>
        <w:spacing w:val="-2"/>
        <w:sz w:val="14"/>
        <w:szCs w:val="14"/>
      </w:rPr>
      <w:t>eometry: Using units of measurement</w:t>
    </w:r>
    <w:r w:rsidRPr="00D633C1">
      <w:rPr>
        <w:rFonts w:ascii="Arial" w:hAnsi="Arial"/>
        <w:spacing w:val="-2"/>
        <w:sz w:val="14"/>
        <w:szCs w:val="14"/>
      </w:rPr>
      <w:t>      www.nelsonnet.com.au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1EE" w:rsidRPr="00817B2D" w:rsidRDefault="00040702" w:rsidP="00817B2D">
    <w:pPr>
      <w:tabs>
        <w:tab w:val="left" w:pos="4395"/>
        <w:tab w:val="left" w:pos="8931"/>
      </w:tabs>
      <w:rPr>
        <w:sz w:val="16"/>
        <w:szCs w:val="16"/>
      </w:rPr>
    </w:pPr>
    <w:r w:rsidRPr="00817B2D">
      <w:rPr>
        <w:sz w:val="16"/>
        <w:szCs w:val="16"/>
      </w:rPr>
      <w:t xml:space="preserve">2014 </w:t>
    </w:r>
    <w:r w:rsidR="006D16F3">
      <w:rPr>
        <w:sz w:val="16"/>
        <w:szCs w:val="16"/>
      </w:rPr>
      <w:t>YEAR</w:t>
    </w:r>
    <w:r w:rsidRPr="00817B2D">
      <w:rPr>
        <w:sz w:val="16"/>
        <w:szCs w:val="16"/>
      </w:rPr>
      <w:t>10</w:t>
    </w:r>
    <w:r w:rsidR="006D16F3">
      <w:rPr>
        <w:sz w:val="16"/>
        <w:szCs w:val="16"/>
      </w:rPr>
      <w:t xml:space="preserve"> Test 1</w:t>
    </w:r>
    <w:r w:rsidRPr="00817B2D">
      <w:rPr>
        <w:sz w:val="16"/>
        <w:szCs w:val="16"/>
      </w:rPr>
      <w:tab/>
    </w:r>
    <w:r w:rsidRPr="00817B2D">
      <w:rPr>
        <w:sz w:val="16"/>
        <w:szCs w:val="16"/>
      </w:rPr>
      <w:fldChar w:fldCharType="begin"/>
    </w:r>
    <w:r w:rsidRPr="00817B2D">
      <w:rPr>
        <w:sz w:val="16"/>
        <w:szCs w:val="16"/>
      </w:rPr>
      <w:instrText xml:space="preserve"> PAGE </w:instrText>
    </w:r>
    <w:r w:rsidRPr="00817B2D">
      <w:rPr>
        <w:sz w:val="16"/>
        <w:szCs w:val="16"/>
      </w:rPr>
      <w:fldChar w:fldCharType="separate"/>
    </w:r>
    <w:r w:rsidR="00EF0CDE">
      <w:rPr>
        <w:noProof/>
        <w:sz w:val="16"/>
        <w:szCs w:val="16"/>
      </w:rPr>
      <w:t>5</w:t>
    </w:r>
    <w:r w:rsidRPr="00817B2D">
      <w:rPr>
        <w:sz w:val="16"/>
        <w:szCs w:val="16"/>
      </w:rPr>
      <w:fldChar w:fldCharType="end"/>
    </w:r>
    <w:r w:rsidRPr="00817B2D">
      <w:rPr>
        <w:sz w:val="16"/>
        <w:szCs w:val="16"/>
      </w:rPr>
      <w:t xml:space="preserve"> of </w:t>
    </w:r>
    <w:r w:rsidRPr="00817B2D">
      <w:rPr>
        <w:sz w:val="16"/>
        <w:szCs w:val="16"/>
      </w:rPr>
      <w:fldChar w:fldCharType="begin"/>
    </w:r>
    <w:r w:rsidRPr="00817B2D">
      <w:rPr>
        <w:sz w:val="16"/>
        <w:szCs w:val="16"/>
      </w:rPr>
      <w:instrText xml:space="preserve"> NUMPAGES </w:instrText>
    </w:r>
    <w:r w:rsidRPr="00817B2D">
      <w:rPr>
        <w:sz w:val="16"/>
        <w:szCs w:val="16"/>
      </w:rPr>
      <w:fldChar w:fldCharType="separate"/>
    </w:r>
    <w:r w:rsidR="00EF0CDE">
      <w:rPr>
        <w:noProof/>
        <w:sz w:val="16"/>
        <w:szCs w:val="16"/>
      </w:rPr>
      <w:t>5</w:t>
    </w:r>
    <w:r w:rsidRPr="00817B2D">
      <w:rPr>
        <w:sz w:val="16"/>
        <w:szCs w:val="16"/>
      </w:rPr>
      <w:fldChar w:fldCharType="end"/>
    </w:r>
    <w:r w:rsidR="006D16F3">
      <w:rPr>
        <w:sz w:val="16"/>
        <w:szCs w:val="16"/>
      </w:rPr>
      <w:tab/>
      <w:t>SBSHS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354D" w:rsidRDefault="0038354D">
      <w:r>
        <w:separator/>
      </w:r>
    </w:p>
  </w:footnote>
  <w:footnote w:type="continuationSeparator" w:id="0">
    <w:p w:rsidR="0038354D" w:rsidRDefault="003835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1EE" w:rsidRPr="0089177B" w:rsidRDefault="009701EE" w:rsidP="009E0933">
    <w:pPr>
      <w:tabs>
        <w:tab w:val="right" w:pos="9675"/>
      </w:tabs>
      <w:spacing w:after="600"/>
      <w:ind w:right="-360"/>
      <w:jc w:val="right"/>
      <w:rPr>
        <w:sz w:val="24"/>
        <w:szCs w:val="24"/>
      </w:rPr>
    </w:pPr>
    <w:r w:rsidRPr="00DC1DB1">
      <w:rPr>
        <w:sz w:val="24"/>
        <w:szCs w:val="24"/>
      </w:rPr>
      <w:fldChar w:fldCharType="begin"/>
    </w:r>
    <w:r w:rsidRPr="00DC1DB1">
      <w:rPr>
        <w:sz w:val="24"/>
        <w:szCs w:val="24"/>
      </w:rPr>
      <w:instrText xml:space="preserve"> PAGE </w:instrText>
    </w:r>
    <w:r w:rsidRPr="00DC1DB1">
      <w:rPr>
        <w:sz w:val="24"/>
        <w:szCs w:val="24"/>
      </w:rPr>
      <w:fldChar w:fldCharType="separate"/>
    </w:r>
    <w:r w:rsidR="00040702">
      <w:rPr>
        <w:noProof/>
        <w:sz w:val="24"/>
        <w:szCs w:val="24"/>
      </w:rPr>
      <w:t>6</w:t>
    </w:r>
    <w:r w:rsidRPr="00DC1DB1">
      <w:rPr>
        <w:sz w:val="24"/>
        <w:szCs w:val="24"/>
      </w:rPr>
      <w:fldChar w:fldCharType="end"/>
    </w:r>
    <w:r w:rsidRPr="00DC1DB1">
      <w:rPr>
        <w:sz w:val="24"/>
        <w:szCs w:val="24"/>
      </w:rPr>
      <w:t xml:space="preserve"> </w:t>
    </w:r>
    <w:r>
      <w:rPr>
        <w:sz w:val="24"/>
        <w:szCs w:val="24"/>
      </w:rPr>
      <w:t>o</w:t>
    </w:r>
    <w:r w:rsidRPr="00DC1DB1">
      <w:rPr>
        <w:sz w:val="24"/>
        <w:szCs w:val="24"/>
      </w:rPr>
      <w:t xml:space="preserve">f </w:t>
    </w:r>
    <w:r w:rsidRPr="00DC1DB1">
      <w:rPr>
        <w:sz w:val="24"/>
        <w:szCs w:val="24"/>
      </w:rPr>
      <w:fldChar w:fldCharType="begin"/>
    </w:r>
    <w:r w:rsidRPr="00DC1DB1">
      <w:rPr>
        <w:sz w:val="24"/>
        <w:szCs w:val="24"/>
      </w:rPr>
      <w:instrText xml:space="preserve"> NUMPAGES </w:instrText>
    </w:r>
    <w:r w:rsidRPr="00DC1DB1">
      <w:rPr>
        <w:sz w:val="24"/>
        <w:szCs w:val="24"/>
      </w:rPr>
      <w:fldChar w:fldCharType="separate"/>
    </w:r>
    <w:r w:rsidR="006D02E4">
      <w:rPr>
        <w:noProof/>
        <w:sz w:val="24"/>
        <w:szCs w:val="24"/>
      </w:rPr>
      <w:t>5</w:t>
    </w:r>
    <w:r w:rsidRPr="00DC1DB1"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1EE" w:rsidRPr="00DC1DB1" w:rsidRDefault="009701EE" w:rsidP="00E13301">
    <w:pPr>
      <w:tabs>
        <w:tab w:val="right" w:pos="9675"/>
      </w:tabs>
      <w:spacing w:after="600"/>
      <w:ind w:right="-360"/>
      <w:jc w:val="right"/>
      <w:rPr>
        <w:sz w:val="24"/>
        <w:szCs w:val="24"/>
      </w:rPr>
    </w:pPr>
    <w:r w:rsidRPr="00DC1DB1">
      <w:rPr>
        <w:sz w:val="24"/>
        <w:szCs w:val="24"/>
      </w:rPr>
      <w:fldChar w:fldCharType="begin"/>
    </w:r>
    <w:r w:rsidRPr="00DC1DB1">
      <w:rPr>
        <w:sz w:val="24"/>
        <w:szCs w:val="24"/>
      </w:rPr>
      <w:instrText xml:space="preserve"> PAGE </w:instrText>
    </w:r>
    <w:r w:rsidRPr="00DC1DB1">
      <w:rPr>
        <w:sz w:val="24"/>
        <w:szCs w:val="24"/>
      </w:rPr>
      <w:fldChar w:fldCharType="separate"/>
    </w:r>
    <w:r w:rsidR="00040702">
      <w:rPr>
        <w:noProof/>
        <w:sz w:val="24"/>
        <w:szCs w:val="24"/>
      </w:rPr>
      <w:t>8</w:t>
    </w:r>
    <w:r w:rsidRPr="00DC1DB1">
      <w:rPr>
        <w:sz w:val="24"/>
        <w:szCs w:val="24"/>
      </w:rPr>
      <w:fldChar w:fldCharType="end"/>
    </w:r>
    <w:r w:rsidRPr="00DC1DB1">
      <w:rPr>
        <w:sz w:val="24"/>
        <w:szCs w:val="24"/>
      </w:rPr>
      <w:t xml:space="preserve"> </w:t>
    </w:r>
    <w:r>
      <w:rPr>
        <w:sz w:val="24"/>
        <w:szCs w:val="24"/>
      </w:rPr>
      <w:t>o</w:t>
    </w:r>
    <w:r w:rsidRPr="00DC1DB1">
      <w:rPr>
        <w:sz w:val="24"/>
        <w:szCs w:val="24"/>
      </w:rPr>
      <w:t xml:space="preserve">f </w:t>
    </w:r>
    <w:r w:rsidRPr="00DC1DB1">
      <w:rPr>
        <w:sz w:val="24"/>
        <w:szCs w:val="24"/>
      </w:rPr>
      <w:fldChar w:fldCharType="begin"/>
    </w:r>
    <w:r w:rsidRPr="00DC1DB1">
      <w:rPr>
        <w:sz w:val="24"/>
        <w:szCs w:val="24"/>
      </w:rPr>
      <w:instrText xml:space="preserve"> NUMPAGES </w:instrText>
    </w:r>
    <w:r w:rsidRPr="00DC1DB1">
      <w:rPr>
        <w:sz w:val="24"/>
        <w:szCs w:val="24"/>
      </w:rPr>
      <w:fldChar w:fldCharType="separate"/>
    </w:r>
    <w:r w:rsidR="006D02E4">
      <w:rPr>
        <w:noProof/>
        <w:sz w:val="24"/>
        <w:szCs w:val="24"/>
      </w:rPr>
      <w:t>5</w:t>
    </w:r>
    <w:r w:rsidRPr="00DC1DB1">
      <w:rPr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1EE" w:rsidRPr="00DC1DB1" w:rsidRDefault="009701EE" w:rsidP="00E13301">
    <w:pPr>
      <w:tabs>
        <w:tab w:val="right" w:pos="9675"/>
      </w:tabs>
      <w:spacing w:after="600"/>
      <w:ind w:right="-360"/>
      <w:jc w:val="righ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BDAE4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E08A9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2AE67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0C4D2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40816A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F7253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A10A7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94E3D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84C8B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7F43F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C93A2A88"/>
    <w:lvl w:ilvl="0">
      <w:numFmt w:val="bullet"/>
      <w:lvlText w:val="*"/>
      <w:lvlJc w:val="left"/>
    </w:lvl>
  </w:abstractNum>
  <w:abstractNum w:abstractNumId="11">
    <w:nsid w:val="0D867504"/>
    <w:multiLevelType w:val="singleLevel"/>
    <w:tmpl w:val="7ACAFCC6"/>
    <w:lvl w:ilvl="0">
      <w:start w:val="18"/>
      <w:numFmt w:val="decimal"/>
      <w:lvlText w:val="%1"/>
      <w:lvlJc w:val="left"/>
      <w:rPr>
        <w:rFonts w:ascii="Times New Roman" w:hAnsi="Times New Roman" w:cs="Times New Roman" w:hint="default"/>
        <w:b/>
      </w:rPr>
    </w:lvl>
  </w:abstractNum>
  <w:abstractNum w:abstractNumId="12">
    <w:nsid w:val="11755C4E"/>
    <w:multiLevelType w:val="singleLevel"/>
    <w:tmpl w:val="BAD2A894"/>
    <w:lvl w:ilvl="0">
      <w:start w:val="23"/>
      <w:numFmt w:val="decimal"/>
      <w:lvlText w:val="%1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3">
    <w:nsid w:val="1AA14077"/>
    <w:multiLevelType w:val="singleLevel"/>
    <w:tmpl w:val="3238ED02"/>
    <w:lvl w:ilvl="0">
      <w:start w:val="16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14">
    <w:nsid w:val="263D31E6"/>
    <w:multiLevelType w:val="singleLevel"/>
    <w:tmpl w:val="D2C8F72C"/>
    <w:lvl w:ilvl="0">
      <w:start w:val="30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15">
    <w:nsid w:val="33E506BC"/>
    <w:multiLevelType w:val="singleLevel"/>
    <w:tmpl w:val="28C8F040"/>
    <w:lvl w:ilvl="0">
      <w:start w:val="27"/>
      <w:numFmt w:val="decimal"/>
      <w:lvlText w:val="%1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6">
    <w:nsid w:val="4041416E"/>
    <w:multiLevelType w:val="singleLevel"/>
    <w:tmpl w:val="D3086D7C"/>
    <w:lvl w:ilvl="0">
      <w:start w:val="31"/>
      <w:numFmt w:val="decimal"/>
      <w:lvlText w:val="%1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17">
    <w:nsid w:val="47275482"/>
    <w:multiLevelType w:val="singleLevel"/>
    <w:tmpl w:val="8D08D91A"/>
    <w:lvl w:ilvl="0">
      <w:start w:val="24"/>
      <w:numFmt w:val="decimal"/>
      <w:lvlText w:val="%1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18">
    <w:nsid w:val="4C0C2FEA"/>
    <w:multiLevelType w:val="singleLevel"/>
    <w:tmpl w:val="877E4CD4"/>
    <w:lvl w:ilvl="0">
      <w:start w:val="33"/>
      <w:numFmt w:val="decimal"/>
      <w:lvlText w:val="%1"/>
      <w:legacy w:legacy="1" w:legacySpace="0" w:legacyIndent="336"/>
      <w:lvlJc w:val="left"/>
      <w:rPr>
        <w:rFonts w:ascii="Times New Roman" w:hAnsi="Times New Roman" w:cs="Times New Roman" w:hint="default"/>
        <w:b/>
      </w:rPr>
    </w:lvl>
  </w:abstractNum>
  <w:abstractNum w:abstractNumId="19">
    <w:nsid w:val="63E10213"/>
    <w:multiLevelType w:val="singleLevel"/>
    <w:tmpl w:val="7C7E54D6"/>
    <w:lvl w:ilvl="0">
      <w:start w:val="21"/>
      <w:numFmt w:val="decimal"/>
      <w:lvlText w:val="%1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20">
    <w:nsid w:val="68030F26"/>
    <w:multiLevelType w:val="singleLevel"/>
    <w:tmpl w:val="9F64668C"/>
    <w:lvl w:ilvl="0">
      <w:start w:val="25"/>
      <w:numFmt w:val="decimal"/>
      <w:lvlText w:val="%1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21">
    <w:nsid w:val="68486DD2"/>
    <w:multiLevelType w:val="hybridMultilevel"/>
    <w:tmpl w:val="D24E8B98"/>
    <w:lvl w:ilvl="0" w:tplc="57920BA0">
      <w:start w:val="1"/>
      <w:numFmt w:val="bullet"/>
      <w:lvlText w:val=""/>
      <w:lvlJc w:val="left"/>
      <w:pPr>
        <w:tabs>
          <w:tab w:val="num" w:pos="720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numFmt w:val="bullet"/>
        <w:lvlText w:val="■"/>
        <w:legacy w:legacy="1" w:legacySpace="0" w:legacyIndent="293"/>
        <w:lvlJc w:val="left"/>
        <w:rPr>
          <w:rFonts w:ascii="Arial" w:hAnsi="Arial" w:hint="default"/>
        </w:rPr>
      </w:lvl>
    </w:lvlOverride>
  </w:num>
  <w:num w:numId="2">
    <w:abstractNumId w:val="19"/>
  </w:num>
  <w:num w:numId="3">
    <w:abstractNumId w:val="12"/>
  </w:num>
  <w:num w:numId="4">
    <w:abstractNumId w:val="20"/>
  </w:num>
  <w:num w:numId="5">
    <w:abstractNumId w:val="15"/>
  </w:num>
  <w:num w:numId="6">
    <w:abstractNumId w:val="16"/>
  </w:num>
  <w:num w:numId="7">
    <w:abstractNumId w:val="18"/>
  </w:num>
  <w:num w:numId="8">
    <w:abstractNumId w:val="17"/>
  </w:num>
  <w:num w:numId="9">
    <w:abstractNumId w:val="17"/>
    <w:lvlOverride w:ilvl="0">
      <w:lvl w:ilvl="0">
        <w:start w:val="34"/>
        <w:numFmt w:val="decimal"/>
        <w:lvlText w:val="%1"/>
        <w:legacy w:legacy="1" w:legacySpace="0" w:legacyIndent="336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21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3"/>
  </w:num>
  <w:num w:numId="22">
    <w:abstractNumId w:val="1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989"/>
    <w:rsid w:val="000018EE"/>
    <w:rsid w:val="00003546"/>
    <w:rsid w:val="00003DE3"/>
    <w:rsid w:val="000044C0"/>
    <w:rsid w:val="000048BB"/>
    <w:rsid w:val="00006237"/>
    <w:rsid w:val="000066AF"/>
    <w:rsid w:val="00006850"/>
    <w:rsid w:val="00006B2A"/>
    <w:rsid w:val="00006DD8"/>
    <w:rsid w:val="00006E10"/>
    <w:rsid w:val="000078BB"/>
    <w:rsid w:val="00007966"/>
    <w:rsid w:val="000104A3"/>
    <w:rsid w:val="00010B42"/>
    <w:rsid w:val="000127AB"/>
    <w:rsid w:val="00012872"/>
    <w:rsid w:val="00012E93"/>
    <w:rsid w:val="000142AF"/>
    <w:rsid w:val="00014768"/>
    <w:rsid w:val="00015125"/>
    <w:rsid w:val="000163B5"/>
    <w:rsid w:val="000166B8"/>
    <w:rsid w:val="00017949"/>
    <w:rsid w:val="00017C4E"/>
    <w:rsid w:val="000203C0"/>
    <w:rsid w:val="00020F37"/>
    <w:rsid w:val="00021637"/>
    <w:rsid w:val="00023F21"/>
    <w:rsid w:val="00024A3E"/>
    <w:rsid w:val="00025414"/>
    <w:rsid w:val="00026594"/>
    <w:rsid w:val="0002757C"/>
    <w:rsid w:val="000275A0"/>
    <w:rsid w:val="000275B2"/>
    <w:rsid w:val="00030DE1"/>
    <w:rsid w:val="0003152D"/>
    <w:rsid w:val="00031630"/>
    <w:rsid w:val="00031947"/>
    <w:rsid w:val="0003279D"/>
    <w:rsid w:val="00032F3F"/>
    <w:rsid w:val="000343C8"/>
    <w:rsid w:val="00034E1A"/>
    <w:rsid w:val="00034F3C"/>
    <w:rsid w:val="00035118"/>
    <w:rsid w:val="00035171"/>
    <w:rsid w:val="00035A5F"/>
    <w:rsid w:val="00035E7B"/>
    <w:rsid w:val="00036ED6"/>
    <w:rsid w:val="00036FA1"/>
    <w:rsid w:val="00040702"/>
    <w:rsid w:val="000450FA"/>
    <w:rsid w:val="000455CA"/>
    <w:rsid w:val="0005002A"/>
    <w:rsid w:val="000500F4"/>
    <w:rsid w:val="00050B46"/>
    <w:rsid w:val="00051478"/>
    <w:rsid w:val="00052156"/>
    <w:rsid w:val="000531B3"/>
    <w:rsid w:val="000539BB"/>
    <w:rsid w:val="00053B68"/>
    <w:rsid w:val="0005506A"/>
    <w:rsid w:val="00055511"/>
    <w:rsid w:val="00056715"/>
    <w:rsid w:val="00056E9E"/>
    <w:rsid w:val="0006016D"/>
    <w:rsid w:val="00061919"/>
    <w:rsid w:val="000630E2"/>
    <w:rsid w:val="00064506"/>
    <w:rsid w:val="00065768"/>
    <w:rsid w:val="000660F7"/>
    <w:rsid w:val="00067395"/>
    <w:rsid w:val="000706C4"/>
    <w:rsid w:val="000715C2"/>
    <w:rsid w:val="00073242"/>
    <w:rsid w:val="00074357"/>
    <w:rsid w:val="00074C37"/>
    <w:rsid w:val="00074FD9"/>
    <w:rsid w:val="0007514F"/>
    <w:rsid w:val="00077FC3"/>
    <w:rsid w:val="0008019B"/>
    <w:rsid w:val="00080B7E"/>
    <w:rsid w:val="00080D09"/>
    <w:rsid w:val="00080D17"/>
    <w:rsid w:val="000812AE"/>
    <w:rsid w:val="00082531"/>
    <w:rsid w:val="00082777"/>
    <w:rsid w:val="0008316C"/>
    <w:rsid w:val="0008389B"/>
    <w:rsid w:val="00084A5E"/>
    <w:rsid w:val="00084F4A"/>
    <w:rsid w:val="00084F54"/>
    <w:rsid w:val="00085273"/>
    <w:rsid w:val="00085BFD"/>
    <w:rsid w:val="0008622F"/>
    <w:rsid w:val="00087FEB"/>
    <w:rsid w:val="00091C3B"/>
    <w:rsid w:val="000928FB"/>
    <w:rsid w:val="00093118"/>
    <w:rsid w:val="00093B06"/>
    <w:rsid w:val="00093D4E"/>
    <w:rsid w:val="00094FE2"/>
    <w:rsid w:val="00096A8F"/>
    <w:rsid w:val="00097CBF"/>
    <w:rsid w:val="000A239A"/>
    <w:rsid w:val="000A27F2"/>
    <w:rsid w:val="000A335C"/>
    <w:rsid w:val="000A5493"/>
    <w:rsid w:val="000A7060"/>
    <w:rsid w:val="000A7395"/>
    <w:rsid w:val="000A798B"/>
    <w:rsid w:val="000B136A"/>
    <w:rsid w:val="000B163F"/>
    <w:rsid w:val="000B24C1"/>
    <w:rsid w:val="000B28B4"/>
    <w:rsid w:val="000B30E8"/>
    <w:rsid w:val="000B5537"/>
    <w:rsid w:val="000B6CC2"/>
    <w:rsid w:val="000B6EC5"/>
    <w:rsid w:val="000B7160"/>
    <w:rsid w:val="000B741B"/>
    <w:rsid w:val="000B7808"/>
    <w:rsid w:val="000C1002"/>
    <w:rsid w:val="000C2476"/>
    <w:rsid w:val="000C3601"/>
    <w:rsid w:val="000C3939"/>
    <w:rsid w:val="000C3C92"/>
    <w:rsid w:val="000C4164"/>
    <w:rsid w:val="000C4865"/>
    <w:rsid w:val="000C4BC3"/>
    <w:rsid w:val="000C5804"/>
    <w:rsid w:val="000C59D4"/>
    <w:rsid w:val="000C638E"/>
    <w:rsid w:val="000D1981"/>
    <w:rsid w:val="000D3284"/>
    <w:rsid w:val="000D430D"/>
    <w:rsid w:val="000D47CA"/>
    <w:rsid w:val="000D5BBF"/>
    <w:rsid w:val="000D5CE0"/>
    <w:rsid w:val="000D6CC3"/>
    <w:rsid w:val="000E0155"/>
    <w:rsid w:val="000E05BF"/>
    <w:rsid w:val="000E09C9"/>
    <w:rsid w:val="000E1F10"/>
    <w:rsid w:val="000E2270"/>
    <w:rsid w:val="000E2BA6"/>
    <w:rsid w:val="000E4324"/>
    <w:rsid w:val="000E472C"/>
    <w:rsid w:val="000E5173"/>
    <w:rsid w:val="000E6E65"/>
    <w:rsid w:val="000E7239"/>
    <w:rsid w:val="000E7A02"/>
    <w:rsid w:val="000E7BC5"/>
    <w:rsid w:val="000F00A8"/>
    <w:rsid w:val="000F0A34"/>
    <w:rsid w:val="000F1CFE"/>
    <w:rsid w:val="000F1F5F"/>
    <w:rsid w:val="000F2DFC"/>
    <w:rsid w:val="000F34BC"/>
    <w:rsid w:val="000F3876"/>
    <w:rsid w:val="000F46E6"/>
    <w:rsid w:val="000F7655"/>
    <w:rsid w:val="000F7E27"/>
    <w:rsid w:val="00100315"/>
    <w:rsid w:val="00100587"/>
    <w:rsid w:val="001008C2"/>
    <w:rsid w:val="00102696"/>
    <w:rsid w:val="00103194"/>
    <w:rsid w:val="001032D1"/>
    <w:rsid w:val="00103613"/>
    <w:rsid w:val="00110E42"/>
    <w:rsid w:val="001113DF"/>
    <w:rsid w:val="00112426"/>
    <w:rsid w:val="001134CE"/>
    <w:rsid w:val="001138C6"/>
    <w:rsid w:val="00113BA1"/>
    <w:rsid w:val="001144FB"/>
    <w:rsid w:val="0011467D"/>
    <w:rsid w:val="00115741"/>
    <w:rsid w:val="00116A37"/>
    <w:rsid w:val="00116B8A"/>
    <w:rsid w:val="00116B95"/>
    <w:rsid w:val="001220C4"/>
    <w:rsid w:val="00124997"/>
    <w:rsid w:val="00125023"/>
    <w:rsid w:val="001265D1"/>
    <w:rsid w:val="00130538"/>
    <w:rsid w:val="00130840"/>
    <w:rsid w:val="001309DB"/>
    <w:rsid w:val="00132216"/>
    <w:rsid w:val="00132EC8"/>
    <w:rsid w:val="001342D4"/>
    <w:rsid w:val="0013531A"/>
    <w:rsid w:val="00136D25"/>
    <w:rsid w:val="0014063E"/>
    <w:rsid w:val="00141DBE"/>
    <w:rsid w:val="001426C1"/>
    <w:rsid w:val="00142A39"/>
    <w:rsid w:val="00143A5B"/>
    <w:rsid w:val="00143DFB"/>
    <w:rsid w:val="00144059"/>
    <w:rsid w:val="00144E2C"/>
    <w:rsid w:val="00146049"/>
    <w:rsid w:val="00147883"/>
    <w:rsid w:val="00150A5A"/>
    <w:rsid w:val="00151BB1"/>
    <w:rsid w:val="00152395"/>
    <w:rsid w:val="00152F49"/>
    <w:rsid w:val="00153083"/>
    <w:rsid w:val="0015420E"/>
    <w:rsid w:val="001553DB"/>
    <w:rsid w:val="00155AED"/>
    <w:rsid w:val="00155BD8"/>
    <w:rsid w:val="00156141"/>
    <w:rsid w:val="001562A4"/>
    <w:rsid w:val="00156D6B"/>
    <w:rsid w:val="00156E1B"/>
    <w:rsid w:val="00157702"/>
    <w:rsid w:val="0016066D"/>
    <w:rsid w:val="001617D9"/>
    <w:rsid w:val="00161CA7"/>
    <w:rsid w:val="00162A67"/>
    <w:rsid w:val="00162CD5"/>
    <w:rsid w:val="00162FF8"/>
    <w:rsid w:val="00163313"/>
    <w:rsid w:val="00164EBE"/>
    <w:rsid w:val="00164F89"/>
    <w:rsid w:val="0016557D"/>
    <w:rsid w:val="00165C9E"/>
    <w:rsid w:val="00165D0A"/>
    <w:rsid w:val="00166ED2"/>
    <w:rsid w:val="00166F49"/>
    <w:rsid w:val="0016720D"/>
    <w:rsid w:val="00167B85"/>
    <w:rsid w:val="001709D5"/>
    <w:rsid w:val="00170D89"/>
    <w:rsid w:val="00171CB0"/>
    <w:rsid w:val="0017309C"/>
    <w:rsid w:val="001739C0"/>
    <w:rsid w:val="001753AA"/>
    <w:rsid w:val="0017740F"/>
    <w:rsid w:val="00177EB3"/>
    <w:rsid w:val="001806C6"/>
    <w:rsid w:val="00180932"/>
    <w:rsid w:val="00181582"/>
    <w:rsid w:val="00181F20"/>
    <w:rsid w:val="00182BEE"/>
    <w:rsid w:val="00183E3E"/>
    <w:rsid w:val="00184CDC"/>
    <w:rsid w:val="00184F95"/>
    <w:rsid w:val="00185FD4"/>
    <w:rsid w:val="001866A3"/>
    <w:rsid w:val="00186E65"/>
    <w:rsid w:val="001871C8"/>
    <w:rsid w:val="00187848"/>
    <w:rsid w:val="00187E31"/>
    <w:rsid w:val="00191D53"/>
    <w:rsid w:val="00193171"/>
    <w:rsid w:val="00194010"/>
    <w:rsid w:val="00194655"/>
    <w:rsid w:val="001947C1"/>
    <w:rsid w:val="00194C6E"/>
    <w:rsid w:val="00195CBE"/>
    <w:rsid w:val="00196BF9"/>
    <w:rsid w:val="0019723E"/>
    <w:rsid w:val="00197BF1"/>
    <w:rsid w:val="001A0CA5"/>
    <w:rsid w:val="001A165B"/>
    <w:rsid w:val="001A21DF"/>
    <w:rsid w:val="001A27CB"/>
    <w:rsid w:val="001A48BC"/>
    <w:rsid w:val="001A55D8"/>
    <w:rsid w:val="001A6CF1"/>
    <w:rsid w:val="001A6DCC"/>
    <w:rsid w:val="001A74B9"/>
    <w:rsid w:val="001A7D07"/>
    <w:rsid w:val="001B02E7"/>
    <w:rsid w:val="001B3165"/>
    <w:rsid w:val="001B6E3E"/>
    <w:rsid w:val="001B7E9E"/>
    <w:rsid w:val="001C07BE"/>
    <w:rsid w:val="001C12FB"/>
    <w:rsid w:val="001C182B"/>
    <w:rsid w:val="001C1E00"/>
    <w:rsid w:val="001C1E44"/>
    <w:rsid w:val="001C25F2"/>
    <w:rsid w:val="001C4165"/>
    <w:rsid w:val="001C4241"/>
    <w:rsid w:val="001C6203"/>
    <w:rsid w:val="001C680C"/>
    <w:rsid w:val="001D0415"/>
    <w:rsid w:val="001D3362"/>
    <w:rsid w:val="001D5036"/>
    <w:rsid w:val="001D52E6"/>
    <w:rsid w:val="001D5D97"/>
    <w:rsid w:val="001D68A6"/>
    <w:rsid w:val="001D6BAF"/>
    <w:rsid w:val="001D6FDF"/>
    <w:rsid w:val="001D78E4"/>
    <w:rsid w:val="001D79F4"/>
    <w:rsid w:val="001E0202"/>
    <w:rsid w:val="001E0296"/>
    <w:rsid w:val="001E112C"/>
    <w:rsid w:val="001E164E"/>
    <w:rsid w:val="001E24E6"/>
    <w:rsid w:val="001E28B0"/>
    <w:rsid w:val="001E4848"/>
    <w:rsid w:val="001E5181"/>
    <w:rsid w:val="001E6654"/>
    <w:rsid w:val="001E6F34"/>
    <w:rsid w:val="001E799D"/>
    <w:rsid w:val="001F160C"/>
    <w:rsid w:val="001F168E"/>
    <w:rsid w:val="001F16F3"/>
    <w:rsid w:val="001F262A"/>
    <w:rsid w:val="001F2685"/>
    <w:rsid w:val="001F2B84"/>
    <w:rsid w:val="001F3B43"/>
    <w:rsid w:val="001F4241"/>
    <w:rsid w:val="001F4ED5"/>
    <w:rsid w:val="001F61C9"/>
    <w:rsid w:val="001F6825"/>
    <w:rsid w:val="001F790A"/>
    <w:rsid w:val="00207397"/>
    <w:rsid w:val="00207AE7"/>
    <w:rsid w:val="00210CB1"/>
    <w:rsid w:val="002116FB"/>
    <w:rsid w:val="002125A1"/>
    <w:rsid w:val="002127B3"/>
    <w:rsid w:val="00212F80"/>
    <w:rsid w:val="00214A20"/>
    <w:rsid w:val="0021703D"/>
    <w:rsid w:val="00217375"/>
    <w:rsid w:val="00217598"/>
    <w:rsid w:val="00217D2C"/>
    <w:rsid w:val="00221463"/>
    <w:rsid w:val="00223B53"/>
    <w:rsid w:val="00224A10"/>
    <w:rsid w:val="00224FF9"/>
    <w:rsid w:val="00225F9E"/>
    <w:rsid w:val="002270C4"/>
    <w:rsid w:val="002270DB"/>
    <w:rsid w:val="00227416"/>
    <w:rsid w:val="00230476"/>
    <w:rsid w:val="00230C60"/>
    <w:rsid w:val="002340B3"/>
    <w:rsid w:val="00234DAD"/>
    <w:rsid w:val="0023587C"/>
    <w:rsid w:val="002358CD"/>
    <w:rsid w:val="00236CA6"/>
    <w:rsid w:val="002379AA"/>
    <w:rsid w:val="00237CBE"/>
    <w:rsid w:val="00237D62"/>
    <w:rsid w:val="002410C1"/>
    <w:rsid w:val="00241700"/>
    <w:rsid w:val="00242D4A"/>
    <w:rsid w:val="002439AF"/>
    <w:rsid w:val="0024460F"/>
    <w:rsid w:val="002446E4"/>
    <w:rsid w:val="00244992"/>
    <w:rsid w:val="002461FE"/>
    <w:rsid w:val="00247E1C"/>
    <w:rsid w:val="00247EA6"/>
    <w:rsid w:val="00250D8B"/>
    <w:rsid w:val="0025116E"/>
    <w:rsid w:val="00251D7B"/>
    <w:rsid w:val="0025336E"/>
    <w:rsid w:val="0025626F"/>
    <w:rsid w:val="00260EB0"/>
    <w:rsid w:val="00262A2D"/>
    <w:rsid w:val="00263CA1"/>
    <w:rsid w:val="00264365"/>
    <w:rsid w:val="002647E6"/>
    <w:rsid w:val="00265192"/>
    <w:rsid w:val="00266545"/>
    <w:rsid w:val="00266E48"/>
    <w:rsid w:val="002677DA"/>
    <w:rsid w:val="002700EC"/>
    <w:rsid w:val="002707C4"/>
    <w:rsid w:val="00273A48"/>
    <w:rsid w:val="00273DF6"/>
    <w:rsid w:val="00275174"/>
    <w:rsid w:val="002752AB"/>
    <w:rsid w:val="00277437"/>
    <w:rsid w:val="00277545"/>
    <w:rsid w:val="00277897"/>
    <w:rsid w:val="00277E50"/>
    <w:rsid w:val="00277F5F"/>
    <w:rsid w:val="00280CBF"/>
    <w:rsid w:val="002832E8"/>
    <w:rsid w:val="00283420"/>
    <w:rsid w:val="00283558"/>
    <w:rsid w:val="00284FB1"/>
    <w:rsid w:val="00285E2E"/>
    <w:rsid w:val="00287132"/>
    <w:rsid w:val="0028787E"/>
    <w:rsid w:val="002879DD"/>
    <w:rsid w:val="00287C5E"/>
    <w:rsid w:val="00290155"/>
    <w:rsid w:val="0029041C"/>
    <w:rsid w:val="00291080"/>
    <w:rsid w:val="00291226"/>
    <w:rsid w:val="00291DCA"/>
    <w:rsid w:val="0029327C"/>
    <w:rsid w:val="002932AD"/>
    <w:rsid w:val="002949F9"/>
    <w:rsid w:val="002957B0"/>
    <w:rsid w:val="00297156"/>
    <w:rsid w:val="00297B41"/>
    <w:rsid w:val="00297D45"/>
    <w:rsid w:val="002A1F3D"/>
    <w:rsid w:val="002A214D"/>
    <w:rsid w:val="002A354A"/>
    <w:rsid w:val="002A43EF"/>
    <w:rsid w:val="002A43F6"/>
    <w:rsid w:val="002A5ECD"/>
    <w:rsid w:val="002A6847"/>
    <w:rsid w:val="002A7562"/>
    <w:rsid w:val="002B135F"/>
    <w:rsid w:val="002B154A"/>
    <w:rsid w:val="002B19DC"/>
    <w:rsid w:val="002B1DEC"/>
    <w:rsid w:val="002B4A4C"/>
    <w:rsid w:val="002B4A69"/>
    <w:rsid w:val="002B596A"/>
    <w:rsid w:val="002B5E58"/>
    <w:rsid w:val="002B77FD"/>
    <w:rsid w:val="002B7930"/>
    <w:rsid w:val="002B7B85"/>
    <w:rsid w:val="002C06D5"/>
    <w:rsid w:val="002C07EB"/>
    <w:rsid w:val="002C082C"/>
    <w:rsid w:val="002C0898"/>
    <w:rsid w:val="002C1597"/>
    <w:rsid w:val="002C24DA"/>
    <w:rsid w:val="002C24DF"/>
    <w:rsid w:val="002C2E9F"/>
    <w:rsid w:val="002C2EC8"/>
    <w:rsid w:val="002C3227"/>
    <w:rsid w:val="002C363A"/>
    <w:rsid w:val="002C42F1"/>
    <w:rsid w:val="002C46E4"/>
    <w:rsid w:val="002C5DF6"/>
    <w:rsid w:val="002C60E9"/>
    <w:rsid w:val="002C7AFB"/>
    <w:rsid w:val="002C7C9C"/>
    <w:rsid w:val="002D2DFB"/>
    <w:rsid w:val="002D3223"/>
    <w:rsid w:val="002D33A0"/>
    <w:rsid w:val="002D364D"/>
    <w:rsid w:val="002D4722"/>
    <w:rsid w:val="002D47BF"/>
    <w:rsid w:val="002D4E03"/>
    <w:rsid w:val="002D4E7E"/>
    <w:rsid w:val="002D68DF"/>
    <w:rsid w:val="002D6BA8"/>
    <w:rsid w:val="002D7DC9"/>
    <w:rsid w:val="002E004B"/>
    <w:rsid w:val="002E0D37"/>
    <w:rsid w:val="002E2581"/>
    <w:rsid w:val="002E27D4"/>
    <w:rsid w:val="002E44CB"/>
    <w:rsid w:val="002E47FA"/>
    <w:rsid w:val="002E58B8"/>
    <w:rsid w:val="002F0158"/>
    <w:rsid w:val="002F0350"/>
    <w:rsid w:val="002F0CB6"/>
    <w:rsid w:val="002F1CA6"/>
    <w:rsid w:val="002F1FB2"/>
    <w:rsid w:val="002F21F2"/>
    <w:rsid w:val="002F2D29"/>
    <w:rsid w:val="002F2FE4"/>
    <w:rsid w:val="002F3359"/>
    <w:rsid w:val="002F3DDD"/>
    <w:rsid w:val="002F42FB"/>
    <w:rsid w:val="002F4E1A"/>
    <w:rsid w:val="002F58A5"/>
    <w:rsid w:val="002F5ABF"/>
    <w:rsid w:val="002F69FE"/>
    <w:rsid w:val="002F7A72"/>
    <w:rsid w:val="0030043F"/>
    <w:rsid w:val="00301454"/>
    <w:rsid w:val="003020F9"/>
    <w:rsid w:val="00303FEF"/>
    <w:rsid w:val="003044EC"/>
    <w:rsid w:val="00306D6C"/>
    <w:rsid w:val="00307F6D"/>
    <w:rsid w:val="00310E27"/>
    <w:rsid w:val="003120E3"/>
    <w:rsid w:val="00312319"/>
    <w:rsid w:val="00313D09"/>
    <w:rsid w:val="00313DF7"/>
    <w:rsid w:val="00314C7F"/>
    <w:rsid w:val="00315F56"/>
    <w:rsid w:val="00316345"/>
    <w:rsid w:val="00316B2E"/>
    <w:rsid w:val="00316FA0"/>
    <w:rsid w:val="00316FFD"/>
    <w:rsid w:val="00317320"/>
    <w:rsid w:val="00317558"/>
    <w:rsid w:val="00317B12"/>
    <w:rsid w:val="0032319B"/>
    <w:rsid w:val="00323337"/>
    <w:rsid w:val="003236DB"/>
    <w:rsid w:val="00324235"/>
    <w:rsid w:val="0032568D"/>
    <w:rsid w:val="00326424"/>
    <w:rsid w:val="00326CA5"/>
    <w:rsid w:val="00327075"/>
    <w:rsid w:val="00327308"/>
    <w:rsid w:val="0032743E"/>
    <w:rsid w:val="00327EB2"/>
    <w:rsid w:val="00330D9D"/>
    <w:rsid w:val="00330E58"/>
    <w:rsid w:val="00331FDC"/>
    <w:rsid w:val="00332A61"/>
    <w:rsid w:val="00334163"/>
    <w:rsid w:val="003349AD"/>
    <w:rsid w:val="003351C9"/>
    <w:rsid w:val="0033575D"/>
    <w:rsid w:val="003358A4"/>
    <w:rsid w:val="00335D8D"/>
    <w:rsid w:val="00336154"/>
    <w:rsid w:val="00337D34"/>
    <w:rsid w:val="00337F79"/>
    <w:rsid w:val="00340949"/>
    <w:rsid w:val="00341901"/>
    <w:rsid w:val="00343684"/>
    <w:rsid w:val="003449E6"/>
    <w:rsid w:val="00344F91"/>
    <w:rsid w:val="00345240"/>
    <w:rsid w:val="00345341"/>
    <w:rsid w:val="00346BB5"/>
    <w:rsid w:val="00346C7C"/>
    <w:rsid w:val="00347103"/>
    <w:rsid w:val="00347339"/>
    <w:rsid w:val="00350084"/>
    <w:rsid w:val="003506D6"/>
    <w:rsid w:val="00350F30"/>
    <w:rsid w:val="00351DF6"/>
    <w:rsid w:val="0035281D"/>
    <w:rsid w:val="00355A81"/>
    <w:rsid w:val="003601AA"/>
    <w:rsid w:val="00361DCC"/>
    <w:rsid w:val="00361DFD"/>
    <w:rsid w:val="00361F59"/>
    <w:rsid w:val="00362EA5"/>
    <w:rsid w:val="00362EC2"/>
    <w:rsid w:val="00362ED3"/>
    <w:rsid w:val="003639CC"/>
    <w:rsid w:val="00363B8F"/>
    <w:rsid w:val="00363D01"/>
    <w:rsid w:val="003647D4"/>
    <w:rsid w:val="00364B6F"/>
    <w:rsid w:val="0036670C"/>
    <w:rsid w:val="0036679E"/>
    <w:rsid w:val="00366865"/>
    <w:rsid w:val="00366CBD"/>
    <w:rsid w:val="00367289"/>
    <w:rsid w:val="00367FF0"/>
    <w:rsid w:val="0037046B"/>
    <w:rsid w:val="00370520"/>
    <w:rsid w:val="00370E41"/>
    <w:rsid w:val="003717FA"/>
    <w:rsid w:val="00371FA0"/>
    <w:rsid w:val="00372217"/>
    <w:rsid w:val="0037281E"/>
    <w:rsid w:val="00372E41"/>
    <w:rsid w:val="00372FA3"/>
    <w:rsid w:val="0037393D"/>
    <w:rsid w:val="00373A40"/>
    <w:rsid w:val="003742A5"/>
    <w:rsid w:val="003745CC"/>
    <w:rsid w:val="003747D7"/>
    <w:rsid w:val="003751C7"/>
    <w:rsid w:val="00375665"/>
    <w:rsid w:val="00375EED"/>
    <w:rsid w:val="00377484"/>
    <w:rsid w:val="0037797C"/>
    <w:rsid w:val="00377D49"/>
    <w:rsid w:val="00377D4C"/>
    <w:rsid w:val="003800CA"/>
    <w:rsid w:val="00380CFD"/>
    <w:rsid w:val="00380F3B"/>
    <w:rsid w:val="00381441"/>
    <w:rsid w:val="0038161C"/>
    <w:rsid w:val="003823FB"/>
    <w:rsid w:val="0038354D"/>
    <w:rsid w:val="00383EF9"/>
    <w:rsid w:val="00385E7E"/>
    <w:rsid w:val="00385F15"/>
    <w:rsid w:val="00387173"/>
    <w:rsid w:val="003872CE"/>
    <w:rsid w:val="00387586"/>
    <w:rsid w:val="003879A3"/>
    <w:rsid w:val="003901AE"/>
    <w:rsid w:val="00390378"/>
    <w:rsid w:val="00390759"/>
    <w:rsid w:val="00390D07"/>
    <w:rsid w:val="00393C7D"/>
    <w:rsid w:val="003945BC"/>
    <w:rsid w:val="0039469B"/>
    <w:rsid w:val="00394B4E"/>
    <w:rsid w:val="00395623"/>
    <w:rsid w:val="003960EE"/>
    <w:rsid w:val="003974E8"/>
    <w:rsid w:val="00397856"/>
    <w:rsid w:val="00397C7A"/>
    <w:rsid w:val="003A083E"/>
    <w:rsid w:val="003A0CCE"/>
    <w:rsid w:val="003A1C4B"/>
    <w:rsid w:val="003A215A"/>
    <w:rsid w:val="003A3329"/>
    <w:rsid w:val="003A3766"/>
    <w:rsid w:val="003A3E2F"/>
    <w:rsid w:val="003A3ECC"/>
    <w:rsid w:val="003A4DBC"/>
    <w:rsid w:val="003A7826"/>
    <w:rsid w:val="003B0022"/>
    <w:rsid w:val="003B0814"/>
    <w:rsid w:val="003B375F"/>
    <w:rsid w:val="003B3A74"/>
    <w:rsid w:val="003B403C"/>
    <w:rsid w:val="003B5E8C"/>
    <w:rsid w:val="003B60AF"/>
    <w:rsid w:val="003B794B"/>
    <w:rsid w:val="003B79F4"/>
    <w:rsid w:val="003C02BD"/>
    <w:rsid w:val="003C1E8A"/>
    <w:rsid w:val="003C21FD"/>
    <w:rsid w:val="003C3E3E"/>
    <w:rsid w:val="003C4E6C"/>
    <w:rsid w:val="003C5D32"/>
    <w:rsid w:val="003C66B2"/>
    <w:rsid w:val="003C6B42"/>
    <w:rsid w:val="003C7840"/>
    <w:rsid w:val="003D0A2C"/>
    <w:rsid w:val="003D1777"/>
    <w:rsid w:val="003D2A5A"/>
    <w:rsid w:val="003D34F7"/>
    <w:rsid w:val="003D515D"/>
    <w:rsid w:val="003D6DCF"/>
    <w:rsid w:val="003D7C8A"/>
    <w:rsid w:val="003E0856"/>
    <w:rsid w:val="003E0FB5"/>
    <w:rsid w:val="003E1195"/>
    <w:rsid w:val="003E4012"/>
    <w:rsid w:val="003E4073"/>
    <w:rsid w:val="003E53A9"/>
    <w:rsid w:val="003E633D"/>
    <w:rsid w:val="003E7B8E"/>
    <w:rsid w:val="003F0BEC"/>
    <w:rsid w:val="003F0CD8"/>
    <w:rsid w:val="003F1A6A"/>
    <w:rsid w:val="003F2041"/>
    <w:rsid w:val="003F22B7"/>
    <w:rsid w:val="003F24AE"/>
    <w:rsid w:val="003F2BBB"/>
    <w:rsid w:val="003F3527"/>
    <w:rsid w:val="003F3647"/>
    <w:rsid w:val="003F4990"/>
    <w:rsid w:val="003F4D71"/>
    <w:rsid w:val="003F56BA"/>
    <w:rsid w:val="003F624C"/>
    <w:rsid w:val="003F6C56"/>
    <w:rsid w:val="003F7A71"/>
    <w:rsid w:val="00400799"/>
    <w:rsid w:val="00401285"/>
    <w:rsid w:val="00401F3E"/>
    <w:rsid w:val="0040292D"/>
    <w:rsid w:val="00402E8D"/>
    <w:rsid w:val="00404287"/>
    <w:rsid w:val="004042D9"/>
    <w:rsid w:val="00405EF3"/>
    <w:rsid w:val="00406ECB"/>
    <w:rsid w:val="00407F91"/>
    <w:rsid w:val="00410537"/>
    <w:rsid w:val="00410E2A"/>
    <w:rsid w:val="00410F79"/>
    <w:rsid w:val="004114CD"/>
    <w:rsid w:val="00411C1C"/>
    <w:rsid w:val="00411D98"/>
    <w:rsid w:val="00412673"/>
    <w:rsid w:val="0041398C"/>
    <w:rsid w:val="004144FA"/>
    <w:rsid w:val="00415645"/>
    <w:rsid w:val="00416187"/>
    <w:rsid w:val="00416494"/>
    <w:rsid w:val="00416A82"/>
    <w:rsid w:val="00417477"/>
    <w:rsid w:val="004175BC"/>
    <w:rsid w:val="004207CD"/>
    <w:rsid w:val="00421357"/>
    <w:rsid w:val="004216FD"/>
    <w:rsid w:val="00422405"/>
    <w:rsid w:val="00422F3F"/>
    <w:rsid w:val="00423881"/>
    <w:rsid w:val="00423E61"/>
    <w:rsid w:val="004245F4"/>
    <w:rsid w:val="004247AC"/>
    <w:rsid w:val="00424BAA"/>
    <w:rsid w:val="00424CC5"/>
    <w:rsid w:val="0042506D"/>
    <w:rsid w:val="004258E0"/>
    <w:rsid w:val="00426A88"/>
    <w:rsid w:val="00427863"/>
    <w:rsid w:val="004302EF"/>
    <w:rsid w:val="00430793"/>
    <w:rsid w:val="00430DF2"/>
    <w:rsid w:val="00432EAE"/>
    <w:rsid w:val="0043395F"/>
    <w:rsid w:val="00435C7B"/>
    <w:rsid w:val="00436278"/>
    <w:rsid w:val="00440574"/>
    <w:rsid w:val="00440690"/>
    <w:rsid w:val="00441788"/>
    <w:rsid w:val="0044194E"/>
    <w:rsid w:val="00441AB7"/>
    <w:rsid w:val="00442A4A"/>
    <w:rsid w:val="00442EA0"/>
    <w:rsid w:val="00442EE3"/>
    <w:rsid w:val="004431CD"/>
    <w:rsid w:val="004433C5"/>
    <w:rsid w:val="00443EAF"/>
    <w:rsid w:val="00445D9F"/>
    <w:rsid w:val="004468DB"/>
    <w:rsid w:val="00446A44"/>
    <w:rsid w:val="00446F7D"/>
    <w:rsid w:val="0044724E"/>
    <w:rsid w:val="00447FF7"/>
    <w:rsid w:val="004511C2"/>
    <w:rsid w:val="004520C3"/>
    <w:rsid w:val="00452DF7"/>
    <w:rsid w:val="0045326C"/>
    <w:rsid w:val="00453ABF"/>
    <w:rsid w:val="00453CA5"/>
    <w:rsid w:val="004546BA"/>
    <w:rsid w:val="0045515D"/>
    <w:rsid w:val="00455960"/>
    <w:rsid w:val="00456272"/>
    <w:rsid w:val="00456AC2"/>
    <w:rsid w:val="00456B17"/>
    <w:rsid w:val="00460016"/>
    <w:rsid w:val="00461827"/>
    <w:rsid w:val="00461E07"/>
    <w:rsid w:val="00462400"/>
    <w:rsid w:val="00463385"/>
    <w:rsid w:val="00464B37"/>
    <w:rsid w:val="00465441"/>
    <w:rsid w:val="0046778C"/>
    <w:rsid w:val="00467C80"/>
    <w:rsid w:val="00470C10"/>
    <w:rsid w:val="00471462"/>
    <w:rsid w:val="00471485"/>
    <w:rsid w:val="00471C18"/>
    <w:rsid w:val="0047246D"/>
    <w:rsid w:val="004726A5"/>
    <w:rsid w:val="00472EF1"/>
    <w:rsid w:val="00473829"/>
    <w:rsid w:val="004740EE"/>
    <w:rsid w:val="0047605A"/>
    <w:rsid w:val="00476222"/>
    <w:rsid w:val="0047782F"/>
    <w:rsid w:val="00477BE6"/>
    <w:rsid w:val="00477DB1"/>
    <w:rsid w:val="00477E3E"/>
    <w:rsid w:val="00481361"/>
    <w:rsid w:val="004833E9"/>
    <w:rsid w:val="00484630"/>
    <w:rsid w:val="0048564B"/>
    <w:rsid w:val="00485881"/>
    <w:rsid w:val="00485C8D"/>
    <w:rsid w:val="0048766F"/>
    <w:rsid w:val="00487A4B"/>
    <w:rsid w:val="00491BEA"/>
    <w:rsid w:val="00491E08"/>
    <w:rsid w:val="00492133"/>
    <w:rsid w:val="004923EF"/>
    <w:rsid w:val="00492587"/>
    <w:rsid w:val="00493060"/>
    <w:rsid w:val="0049435B"/>
    <w:rsid w:val="00494D86"/>
    <w:rsid w:val="00495685"/>
    <w:rsid w:val="004956B8"/>
    <w:rsid w:val="00497FD1"/>
    <w:rsid w:val="00497FE9"/>
    <w:rsid w:val="004A1D55"/>
    <w:rsid w:val="004A212A"/>
    <w:rsid w:val="004A4103"/>
    <w:rsid w:val="004A579C"/>
    <w:rsid w:val="004A5D98"/>
    <w:rsid w:val="004A5EFF"/>
    <w:rsid w:val="004A655B"/>
    <w:rsid w:val="004A6652"/>
    <w:rsid w:val="004B07DB"/>
    <w:rsid w:val="004B18A9"/>
    <w:rsid w:val="004B2590"/>
    <w:rsid w:val="004B2E8C"/>
    <w:rsid w:val="004B350C"/>
    <w:rsid w:val="004B352D"/>
    <w:rsid w:val="004B369A"/>
    <w:rsid w:val="004B4B5A"/>
    <w:rsid w:val="004B5A24"/>
    <w:rsid w:val="004B5D51"/>
    <w:rsid w:val="004B6B86"/>
    <w:rsid w:val="004B79F7"/>
    <w:rsid w:val="004B7A60"/>
    <w:rsid w:val="004B7CD2"/>
    <w:rsid w:val="004C0313"/>
    <w:rsid w:val="004C0BAC"/>
    <w:rsid w:val="004C0D3F"/>
    <w:rsid w:val="004C3F3D"/>
    <w:rsid w:val="004C4164"/>
    <w:rsid w:val="004C454C"/>
    <w:rsid w:val="004C503A"/>
    <w:rsid w:val="004C578C"/>
    <w:rsid w:val="004C63A1"/>
    <w:rsid w:val="004C6AF0"/>
    <w:rsid w:val="004D0314"/>
    <w:rsid w:val="004D0797"/>
    <w:rsid w:val="004D1E16"/>
    <w:rsid w:val="004D32DD"/>
    <w:rsid w:val="004D4DB9"/>
    <w:rsid w:val="004D69DE"/>
    <w:rsid w:val="004E02FC"/>
    <w:rsid w:val="004E09A1"/>
    <w:rsid w:val="004E2037"/>
    <w:rsid w:val="004E2BE2"/>
    <w:rsid w:val="004E4D33"/>
    <w:rsid w:val="004E53D3"/>
    <w:rsid w:val="004E60F9"/>
    <w:rsid w:val="004E7829"/>
    <w:rsid w:val="004E7934"/>
    <w:rsid w:val="004E7D7E"/>
    <w:rsid w:val="004E7E24"/>
    <w:rsid w:val="004F1192"/>
    <w:rsid w:val="004F233A"/>
    <w:rsid w:val="004F2579"/>
    <w:rsid w:val="004F296A"/>
    <w:rsid w:val="004F3093"/>
    <w:rsid w:val="004F3D96"/>
    <w:rsid w:val="004F4823"/>
    <w:rsid w:val="004F7426"/>
    <w:rsid w:val="004F7EAD"/>
    <w:rsid w:val="0050014F"/>
    <w:rsid w:val="00501683"/>
    <w:rsid w:val="00502018"/>
    <w:rsid w:val="00503680"/>
    <w:rsid w:val="00503C78"/>
    <w:rsid w:val="00503DAC"/>
    <w:rsid w:val="00510ECF"/>
    <w:rsid w:val="00513238"/>
    <w:rsid w:val="005133DF"/>
    <w:rsid w:val="00513469"/>
    <w:rsid w:val="00513741"/>
    <w:rsid w:val="0051498D"/>
    <w:rsid w:val="0051498F"/>
    <w:rsid w:val="00515D06"/>
    <w:rsid w:val="00517C6E"/>
    <w:rsid w:val="00521F87"/>
    <w:rsid w:val="0052361C"/>
    <w:rsid w:val="0052397B"/>
    <w:rsid w:val="00525486"/>
    <w:rsid w:val="00526AFD"/>
    <w:rsid w:val="0052760C"/>
    <w:rsid w:val="00527DDF"/>
    <w:rsid w:val="00530DE9"/>
    <w:rsid w:val="00533070"/>
    <w:rsid w:val="005370AE"/>
    <w:rsid w:val="00541C0E"/>
    <w:rsid w:val="00542168"/>
    <w:rsid w:val="00542CFB"/>
    <w:rsid w:val="00545C91"/>
    <w:rsid w:val="00546087"/>
    <w:rsid w:val="00546A76"/>
    <w:rsid w:val="00547B3A"/>
    <w:rsid w:val="005518EB"/>
    <w:rsid w:val="0055263F"/>
    <w:rsid w:val="00553035"/>
    <w:rsid w:val="00553D50"/>
    <w:rsid w:val="005546A9"/>
    <w:rsid w:val="00555E3A"/>
    <w:rsid w:val="005561EF"/>
    <w:rsid w:val="00556799"/>
    <w:rsid w:val="005567D8"/>
    <w:rsid w:val="0055711C"/>
    <w:rsid w:val="00557CEE"/>
    <w:rsid w:val="005603B0"/>
    <w:rsid w:val="0056053E"/>
    <w:rsid w:val="00561F84"/>
    <w:rsid w:val="0056288F"/>
    <w:rsid w:val="00562CB3"/>
    <w:rsid w:val="0056320B"/>
    <w:rsid w:val="005632C4"/>
    <w:rsid w:val="00566344"/>
    <w:rsid w:val="00566EC8"/>
    <w:rsid w:val="005672A0"/>
    <w:rsid w:val="00567FBC"/>
    <w:rsid w:val="00570C03"/>
    <w:rsid w:val="00571240"/>
    <w:rsid w:val="00571A70"/>
    <w:rsid w:val="00571B01"/>
    <w:rsid w:val="005727D9"/>
    <w:rsid w:val="005728F2"/>
    <w:rsid w:val="00573862"/>
    <w:rsid w:val="00573B32"/>
    <w:rsid w:val="005740AE"/>
    <w:rsid w:val="0057445A"/>
    <w:rsid w:val="00576934"/>
    <w:rsid w:val="00577F29"/>
    <w:rsid w:val="0058034F"/>
    <w:rsid w:val="00580788"/>
    <w:rsid w:val="00580B7F"/>
    <w:rsid w:val="00580F19"/>
    <w:rsid w:val="00581617"/>
    <w:rsid w:val="00581878"/>
    <w:rsid w:val="00582E8C"/>
    <w:rsid w:val="00583022"/>
    <w:rsid w:val="00583FAF"/>
    <w:rsid w:val="00584774"/>
    <w:rsid w:val="0058646C"/>
    <w:rsid w:val="00586AC5"/>
    <w:rsid w:val="00586C33"/>
    <w:rsid w:val="00586D28"/>
    <w:rsid w:val="0058777E"/>
    <w:rsid w:val="0058783D"/>
    <w:rsid w:val="0059022D"/>
    <w:rsid w:val="00590A6D"/>
    <w:rsid w:val="00590F0A"/>
    <w:rsid w:val="0059134A"/>
    <w:rsid w:val="0059167D"/>
    <w:rsid w:val="00591A0A"/>
    <w:rsid w:val="00592B5C"/>
    <w:rsid w:val="0059481B"/>
    <w:rsid w:val="00594983"/>
    <w:rsid w:val="005949F4"/>
    <w:rsid w:val="00595854"/>
    <w:rsid w:val="00595870"/>
    <w:rsid w:val="00595A36"/>
    <w:rsid w:val="00595B9E"/>
    <w:rsid w:val="00595E74"/>
    <w:rsid w:val="00595F97"/>
    <w:rsid w:val="00596B48"/>
    <w:rsid w:val="0059726F"/>
    <w:rsid w:val="0059738C"/>
    <w:rsid w:val="0059777A"/>
    <w:rsid w:val="005A0C57"/>
    <w:rsid w:val="005A0CEB"/>
    <w:rsid w:val="005A1105"/>
    <w:rsid w:val="005A11A9"/>
    <w:rsid w:val="005A1F47"/>
    <w:rsid w:val="005A236E"/>
    <w:rsid w:val="005A41E2"/>
    <w:rsid w:val="005A52D6"/>
    <w:rsid w:val="005A5543"/>
    <w:rsid w:val="005A568B"/>
    <w:rsid w:val="005A58E1"/>
    <w:rsid w:val="005A62DA"/>
    <w:rsid w:val="005A6468"/>
    <w:rsid w:val="005A6DBE"/>
    <w:rsid w:val="005A7288"/>
    <w:rsid w:val="005A76C9"/>
    <w:rsid w:val="005A7992"/>
    <w:rsid w:val="005B16C1"/>
    <w:rsid w:val="005B2D50"/>
    <w:rsid w:val="005B3EF8"/>
    <w:rsid w:val="005B3F1C"/>
    <w:rsid w:val="005B406E"/>
    <w:rsid w:val="005B41E2"/>
    <w:rsid w:val="005B4F9D"/>
    <w:rsid w:val="005B4FCD"/>
    <w:rsid w:val="005B5340"/>
    <w:rsid w:val="005B55C8"/>
    <w:rsid w:val="005B59DE"/>
    <w:rsid w:val="005B5BCA"/>
    <w:rsid w:val="005B6DDD"/>
    <w:rsid w:val="005C049E"/>
    <w:rsid w:val="005C0A80"/>
    <w:rsid w:val="005C0C30"/>
    <w:rsid w:val="005C135A"/>
    <w:rsid w:val="005C167F"/>
    <w:rsid w:val="005C19BC"/>
    <w:rsid w:val="005C2842"/>
    <w:rsid w:val="005C4394"/>
    <w:rsid w:val="005C7A01"/>
    <w:rsid w:val="005D25C1"/>
    <w:rsid w:val="005D2C5E"/>
    <w:rsid w:val="005D2EBA"/>
    <w:rsid w:val="005D3AE9"/>
    <w:rsid w:val="005D4466"/>
    <w:rsid w:val="005D4CD7"/>
    <w:rsid w:val="005D5051"/>
    <w:rsid w:val="005D537E"/>
    <w:rsid w:val="005D5931"/>
    <w:rsid w:val="005D5ABA"/>
    <w:rsid w:val="005D6371"/>
    <w:rsid w:val="005D6491"/>
    <w:rsid w:val="005D68AA"/>
    <w:rsid w:val="005D6AB8"/>
    <w:rsid w:val="005D7113"/>
    <w:rsid w:val="005D75C9"/>
    <w:rsid w:val="005D7644"/>
    <w:rsid w:val="005E045E"/>
    <w:rsid w:val="005E13E3"/>
    <w:rsid w:val="005E2A55"/>
    <w:rsid w:val="005E309D"/>
    <w:rsid w:val="005E3217"/>
    <w:rsid w:val="005E4CC3"/>
    <w:rsid w:val="005E5689"/>
    <w:rsid w:val="005E5C01"/>
    <w:rsid w:val="005E5F01"/>
    <w:rsid w:val="005E705C"/>
    <w:rsid w:val="005E751C"/>
    <w:rsid w:val="005F091D"/>
    <w:rsid w:val="005F1383"/>
    <w:rsid w:val="005F341F"/>
    <w:rsid w:val="005F3544"/>
    <w:rsid w:val="005F383C"/>
    <w:rsid w:val="005F56A4"/>
    <w:rsid w:val="005F66A6"/>
    <w:rsid w:val="005F6D5E"/>
    <w:rsid w:val="00601809"/>
    <w:rsid w:val="0060194B"/>
    <w:rsid w:val="00601D68"/>
    <w:rsid w:val="00601F44"/>
    <w:rsid w:val="006031D3"/>
    <w:rsid w:val="00603F1E"/>
    <w:rsid w:val="0060578B"/>
    <w:rsid w:val="006068F7"/>
    <w:rsid w:val="00607FDA"/>
    <w:rsid w:val="00610FB9"/>
    <w:rsid w:val="00612B20"/>
    <w:rsid w:val="00613FB5"/>
    <w:rsid w:val="0061579C"/>
    <w:rsid w:val="00615BEA"/>
    <w:rsid w:val="006164ED"/>
    <w:rsid w:val="0062005E"/>
    <w:rsid w:val="00620C5B"/>
    <w:rsid w:val="00620EEA"/>
    <w:rsid w:val="00620F73"/>
    <w:rsid w:val="0062149B"/>
    <w:rsid w:val="00621600"/>
    <w:rsid w:val="006220AF"/>
    <w:rsid w:val="006223D2"/>
    <w:rsid w:val="00624336"/>
    <w:rsid w:val="006264E7"/>
    <w:rsid w:val="00626654"/>
    <w:rsid w:val="00630345"/>
    <w:rsid w:val="006303FE"/>
    <w:rsid w:val="006306BA"/>
    <w:rsid w:val="0063074F"/>
    <w:rsid w:val="00630B78"/>
    <w:rsid w:val="006345D6"/>
    <w:rsid w:val="00634E6D"/>
    <w:rsid w:val="0063550D"/>
    <w:rsid w:val="00636A9E"/>
    <w:rsid w:val="00636AC2"/>
    <w:rsid w:val="00637866"/>
    <w:rsid w:val="00641513"/>
    <w:rsid w:val="0064158A"/>
    <w:rsid w:val="00642545"/>
    <w:rsid w:val="00642802"/>
    <w:rsid w:val="006432EF"/>
    <w:rsid w:val="00643C02"/>
    <w:rsid w:val="00643CA2"/>
    <w:rsid w:val="00644016"/>
    <w:rsid w:val="00644B09"/>
    <w:rsid w:val="0064517D"/>
    <w:rsid w:val="00647419"/>
    <w:rsid w:val="00647438"/>
    <w:rsid w:val="00647692"/>
    <w:rsid w:val="00651E86"/>
    <w:rsid w:val="00652031"/>
    <w:rsid w:val="00653669"/>
    <w:rsid w:val="00654554"/>
    <w:rsid w:val="006545CB"/>
    <w:rsid w:val="006559D1"/>
    <w:rsid w:val="006575AC"/>
    <w:rsid w:val="0066120E"/>
    <w:rsid w:val="0066123D"/>
    <w:rsid w:val="00662106"/>
    <w:rsid w:val="00662D68"/>
    <w:rsid w:val="0066439F"/>
    <w:rsid w:val="0066610B"/>
    <w:rsid w:val="006710A4"/>
    <w:rsid w:val="006711EE"/>
    <w:rsid w:val="00672829"/>
    <w:rsid w:val="0067308E"/>
    <w:rsid w:val="0067596E"/>
    <w:rsid w:val="006770D9"/>
    <w:rsid w:val="00680523"/>
    <w:rsid w:val="006805D5"/>
    <w:rsid w:val="00680A41"/>
    <w:rsid w:val="0068237C"/>
    <w:rsid w:val="0068244C"/>
    <w:rsid w:val="00682D77"/>
    <w:rsid w:val="00682F94"/>
    <w:rsid w:val="00683EDE"/>
    <w:rsid w:val="006842BF"/>
    <w:rsid w:val="00684D31"/>
    <w:rsid w:val="006856F9"/>
    <w:rsid w:val="00686170"/>
    <w:rsid w:val="00686F3C"/>
    <w:rsid w:val="00693827"/>
    <w:rsid w:val="00693B7C"/>
    <w:rsid w:val="00694021"/>
    <w:rsid w:val="00694715"/>
    <w:rsid w:val="00694CD8"/>
    <w:rsid w:val="00695E19"/>
    <w:rsid w:val="00695EEA"/>
    <w:rsid w:val="006964C4"/>
    <w:rsid w:val="00696DFC"/>
    <w:rsid w:val="006977A8"/>
    <w:rsid w:val="00697916"/>
    <w:rsid w:val="00697A60"/>
    <w:rsid w:val="00697D46"/>
    <w:rsid w:val="006A234C"/>
    <w:rsid w:val="006A325D"/>
    <w:rsid w:val="006A3848"/>
    <w:rsid w:val="006A62CB"/>
    <w:rsid w:val="006A6CE3"/>
    <w:rsid w:val="006A6DEF"/>
    <w:rsid w:val="006B0472"/>
    <w:rsid w:val="006B105E"/>
    <w:rsid w:val="006B2A57"/>
    <w:rsid w:val="006B2B37"/>
    <w:rsid w:val="006B2ED2"/>
    <w:rsid w:val="006B7B20"/>
    <w:rsid w:val="006C0566"/>
    <w:rsid w:val="006C11EF"/>
    <w:rsid w:val="006C17D2"/>
    <w:rsid w:val="006C27BD"/>
    <w:rsid w:val="006C3A12"/>
    <w:rsid w:val="006C4787"/>
    <w:rsid w:val="006C69E0"/>
    <w:rsid w:val="006C6F2F"/>
    <w:rsid w:val="006C7F73"/>
    <w:rsid w:val="006D02E4"/>
    <w:rsid w:val="006D095B"/>
    <w:rsid w:val="006D0B85"/>
    <w:rsid w:val="006D16F3"/>
    <w:rsid w:val="006D1D85"/>
    <w:rsid w:val="006D20CD"/>
    <w:rsid w:val="006D24BB"/>
    <w:rsid w:val="006D292F"/>
    <w:rsid w:val="006D2BF7"/>
    <w:rsid w:val="006D545A"/>
    <w:rsid w:val="006D6884"/>
    <w:rsid w:val="006E2449"/>
    <w:rsid w:val="006E325E"/>
    <w:rsid w:val="006E344D"/>
    <w:rsid w:val="006E3B76"/>
    <w:rsid w:val="006E69D5"/>
    <w:rsid w:val="006E763B"/>
    <w:rsid w:val="006E776B"/>
    <w:rsid w:val="006F0806"/>
    <w:rsid w:val="006F1970"/>
    <w:rsid w:val="006F24B1"/>
    <w:rsid w:val="006F26AF"/>
    <w:rsid w:val="006F4344"/>
    <w:rsid w:val="006F49BB"/>
    <w:rsid w:val="006F4C0E"/>
    <w:rsid w:val="006F528C"/>
    <w:rsid w:val="006F6776"/>
    <w:rsid w:val="006F6BFA"/>
    <w:rsid w:val="00700258"/>
    <w:rsid w:val="0070067E"/>
    <w:rsid w:val="00700D44"/>
    <w:rsid w:val="00700E94"/>
    <w:rsid w:val="0070171E"/>
    <w:rsid w:val="007037D3"/>
    <w:rsid w:val="00704912"/>
    <w:rsid w:val="007049AC"/>
    <w:rsid w:val="007065BC"/>
    <w:rsid w:val="00707220"/>
    <w:rsid w:val="00707AB2"/>
    <w:rsid w:val="00711559"/>
    <w:rsid w:val="007122BE"/>
    <w:rsid w:val="00712396"/>
    <w:rsid w:val="00715324"/>
    <w:rsid w:val="00715CCC"/>
    <w:rsid w:val="0071612B"/>
    <w:rsid w:val="00716626"/>
    <w:rsid w:val="00716A36"/>
    <w:rsid w:val="00717C2A"/>
    <w:rsid w:val="00717E32"/>
    <w:rsid w:val="007202CA"/>
    <w:rsid w:val="007214B2"/>
    <w:rsid w:val="00721860"/>
    <w:rsid w:val="00724A67"/>
    <w:rsid w:val="00725065"/>
    <w:rsid w:val="0072539D"/>
    <w:rsid w:val="007262BF"/>
    <w:rsid w:val="0072651C"/>
    <w:rsid w:val="00726EBC"/>
    <w:rsid w:val="0073001E"/>
    <w:rsid w:val="00732362"/>
    <w:rsid w:val="00732EC2"/>
    <w:rsid w:val="00733C79"/>
    <w:rsid w:val="00733E66"/>
    <w:rsid w:val="00734683"/>
    <w:rsid w:val="0073512B"/>
    <w:rsid w:val="007357F0"/>
    <w:rsid w:val="00735C20"/>
    <w:rsid w:val="00736B88"/>
    <w:rsid w:val="00736C63"/>
    <w:rsid w:val="00737506"/>
    <w:rsid w:val="00740BC1"/>
    <w:rsid w:val="00740BFD"/>
    <w:rsid w:val="00740DAE"/>
    <w:rsid w:val="007419F7"/>
    <w:rsid w:val="00741C81"/>
    <w:rsid w:val="00742C6C"/>
    <w:rsid w:val="00743401"/>
    <w:rsid w:val="007438A1"/>
    <w:rsid w:val="00743986"/>
    <w:rsid w:val="0074460B"/>
    <w:rsid w:val="00745551"/>
    <w:rsid w:val="00747DBA"/>
    <w:rsid w:val="0075299E"/>
    <w:rsid w:val="00755836"/>
    <w:rsid w:val="00756774"/>
    <w:rsid w:val="00757944"/>
    <w:rsid w:val="00757ECE"/>
    <w:rsid w:val="007602EC"/>
    <w:rsid w:val="00760E19"/>
    <w:rsid w:val="007611E3"/>
    <w:rsid w:val="00761D5D"/>
    <w:rsid w:val="00763745"/>
    <w:rsid w:val="00770588"/>
    <w:rsid w:val="007706CC"/>
    <w:rsid w:val="00771476"/>
    <w:rsid w:val="007749D3"/>
    <w:rsid w:val="007759C2"/>
    <w:rsid w:val="00776F53"/>
    <w:rsid w:val="00776F62"/>
    <w:rsid w:val="00780CA7"/>
    <w:rsid w:val="00781867"/>
    <w:rsid w:val="00782FEF"/>
    <w:rsid w:val="007836A8"/>
    <w:rsid w:val="00783C1C"/>
    <w:rsid w:val="00784867"/>
    <w:rsid w:val="00784ED4"/>
    <w:rsid w:val="00785886"/>
    <w:rsid w:val="00785B37"/>
    <w:rsid w:val="00785E18"/>
    <w:rsid w:val="00790B54"/>
    <w:rsid w:val="007914AD"/>
    <w:rsid w:val="007916B6"/>
    <w:rsid w:val="00792572"/>
    <w:rsid w:val="007934CE"/>
    <w:rsid w:val="007935B1"/>
    <w:rsid w:val="00793B96"/>
    <w:rsid w:val="00793F79"/>
    <w:rsid w:val="00794050"/>
    <w:rsid w:val="0079477E"/>
    <w:rsid w:val="00794985"/>
    <w:rsid w:val="007953ED"/>
    <w:rsid w:val="0079671A"/>
    <w:rsid w:val="007969B0"/>
    <w:rsid w:val="00797796"/>
    <w:rsid w:val="00797F09"/>
    <w:rsid w:val="007A0E33"/>
    <w:rsid w:val="007A40A4"/>
    <w:rsid w:val="007A41FC"/>
    <w:rsid w:val="007A4D97"/>
    <w:rsid w:val="007A5C81"/>
    <w:rsid w:val="007A6276"/>
    <w:rsid w:val="007A6448"/>
    <w:rsid w:val="007A675D"/>
    <w:rsid w:val="007A6789"/>
    <w:rsid w:val="007A6A0C"/>
    <w:rsid w:val="007A6C9C"/>
    <w:rsid w:val="007A6F14"/>
    <w:rsid w:val="007A70C2"/>
    <w:rsid w:val="007A74C5"/>
    <w:rsid w:val="007B1EC3"/>
    <w:rsid w:val="007B29DE"/>
    <w:rsid w:val="007B3DF9"/>
    <w:rsid w:val="007B467A"/>
    <w:rsid w:val="007B5002"/>
    <w:rsid w:val="007B561A"/>
    <w:rsid w:val="007B5843"/>
    <w:rsid w:val="007B6DD5"/>
    <w:rsid w:val="007C0435"/>
    <w:rsid w:val="007C046E"/>
    <w:rsid w:val="007C0767"/>
    <w:rsid w:val="007C19E8"/>
    <w:rsid w:val="007C1F8B"/>
    <w:rsid w:val="007C2606"/>
    <w:rsid w:val="007C2911"/>
    <w:rsid w:val="007C2AE0"/>
    <w:rsid w:val="007C2D90"/>
    <w:rsid w:val="007C34A8"/>
    <w:rsid w:val="007C35AC"/>
    <w:rsid w:val="007C44D9"/>
    <w:rsid w:val="007C5DB1"/>
    <w:rsid w:val="007C5F8C"/>
    <w:rsid w:val="007C6E73"/>
    <w:rsid w:val="007D050F"/>
    <w:rsid w:val="007D1B5D"/>
    <w:rsid w:val="007D2C9B"/>
    <w:rsid w:val="007D2F8B"/>
    <w:rsid w:val="007D312B"/>
    <w:rsid w:val="007D35BD"/>
    <w:rsid w:val="007D39FE"/>
    <w:rsid w:val="007D3B90"/>
    <w:rsid w:val="007D4409"/>
    <w:rsid w:val="007D464A"/>
    <w:rsid w:val="007D665A"/>
    <w:rsid w:val="007D6BB9"/>
    <w:rsid w:val="007D6BDA"/>
    <w:rsid w:val="007E1218"/>
    <w:rsid w:val="007E1B86"/>
    <w:rsid w:val="007E2A5A"/>
    <w:rsid w:val="007E320D"/>
    <w:rsid w:val="007E3AC2"/>
    <w:rsid w:val="007E54E3"/>
    <w:rsid w:val="007E5835"/>
    <w:rsid w:val="007E70B3"/>
    <w:rsid w:val="007E7BC9"/>
    <w:rsid w:val="007F09B2"/>
    <w:rsid w:val="007F1CBB"/>
    <w:rsid w:val="007F47D0"/>
    <w:rsid w:val="007F4F68"/>
    <w:rsid w:val="007F4FFD"/>
    <w:rsid w:val="007F5553"/>
    <w:rsid w:val="007F5BB6"/>
    <w:rsid w:val="007F5CF9"/>
    <w:rsid w:val="007F69E5"/>
    <w:rsid w:val="007F6CBE"/>
    <w:rsid w:val="007F75E7"/>
    <w:rsid w:val="00800A16"/>
    <w:rsid w:val="00801378"/>
    <w:rsid w:val="0080182E"/>
    <w:rsid w:val="008028D9"/>
    <w:rsid w:val="00802B46"/>
    <w:rsid w:val="00803610"/>
    <w:rsid w:val="00803B29"/>
    <w:rsid w:val="0080446C"/>
    <w:rsid w:val="00804518"/>
    <w:rsid w:val="00804B73"/>
    <w:rsid w:val="008054C7"/>
    <w:rsid w:val="0080668E"/>
    <w:rsid w:val="00810392"/>
    <w:rsid w:val="008104D5"/>
    <w:rsid w:val="008108D8"/>
    <w:rsid w:val="00811997"/>
    <w:rsid w:val="0081289C"/>
    <w:rsid w:val="00812DC1"/>
    <w:rsid w:val="0081465E"/>
    <w:rsid w:val="008151AA"/>
    <w:rsid w:val="0081607C"/>
    <w:rsid w:val="00817A9B"/>
    <w:rsid w:val="00817B2D"/>
    <w:rsid w:val="008205AA"/>
    <w:rsid w:val="008239FE"/>
    <w:rsid w:val="00823ECF"/>
    <w:rsid w:val="00823F25"/>
    <w:rsid w:val="00825686"/>
    <w:rsid w:val="008260E4"/>
    <w:rsid w:val="00827792"/>
    <w:rsid w:val="00830007"/>
    <w:rsid w:val="00830455"/>
    <w:rsid w:val="00830457"/>
    <w:rsid w:val="00830B30"/>
    <w:rsid w:val="0083161F"/>
    <w:rsid w:val="00834A81"/>
    <w:rsid w:val="00835741"/>
    <w:rsid w:val="00835760"/>
    <w:rsid w:val="00835970"/>
    <w:rsid w:val="00835A48"/>
    <w:rsid w:val="00836666"/>
    <w:rsid w:val="008367BA"/>
    <w:rsid w:val="0083692C"/>
    <w:rsid w:val="00836C91"/>
    <w:rsid w:val="0083726A"/>
    <w:rsid w:val="00837946"/>
    <w:rsid w:val="0084123B"/>
    <w:rsid w:val="00842691"/>
    <w:rsid w:val="008429C5"/>
    <w:rsid w:val="0084341E"/>
    <w:rsid w:val="00843746"/>
    <w:rsid w:val="00843C82"/>
    <w:rsid w:val="00843CE0"/>
    <w:rsid w:val="0084435D"/>
    <w:rsid w:val="00846668"/>
    <w:rsid w:val="00846969"/>
    <w:rsid w:val="00847A04"/>
    <w:rsid w:val="00850782"/>
    <w:rsid w:val="008509A3"/>
    <w:rsid w:val="00850FDF"/>
    <w:rsid w:val="00851247"/>
    <w:rsid w:val="00851552"/>
    <w:rsid w:val="00852C38"/>
    <w:rsid w:val="00852E18"/>
    <w:rsid w:val="00853826"/>
    <w:rsid w:val="00854123"/>
    <w:rsid w:val="008563ED"/>
    <w:rsid w:val="00856504"/>
    <w:rsid w:val="00856B6D"/>
    <w:rsid w:val="00857D3B"/>
    <w:rsid w:val="00861778"/>
    <w:rsid w:val="0086198E"/>
    <w:rsid w:val="00862C11"/>
    <w:rsid w:val="00862F60"/>
    <w:rsid w:val="0086327E"/>
    <w:rsid w:val="00863C41"/>
    <w:rsid w:val="00864C5B"/>
    <w:rsid w:val="00867258"/>
    <w:rsid w:val="008673F6"/>
    <w:rsid w:val="0086787F"/>
    <w:rsid w:val="0087067D"/>
    <w:rsid w:val="0087316A"/>
    <w:rsid w:val="008731D8"/>
    <w:rsid w:val="008736B9"/>
    <w:rsid w:val="00873F63"/>
    <w:rsid w:val="00874E26"/>
    <w:rsid w:val="00875356"/>
    <w:rsid w:val="00875FAE"/>
    <w:rsid w:val="00876DE1"/>
    <w:rsid w:val="00877D70"/>
    <w:rsid w:val="00880180"/>
    <w:rsid w:val="0088090D"/>
    <w:rsid w:val="00880E72"/>
    <w:rsid w:val="00880F2D"/>
    <w:rsid w:val="00881283"/>
    <w:rsid w:val="00881A03"/>
    <w:rsid w:val="0088513D"/>
    <w:rsid w:val="00886865"/>
    <w:rsid w:val="00887F62"/>
    <w:rsid w:val="00887FE1"/>
    <w:rsid w:val="00890D08"/>
    <w:rsid w:val="0089177B"/>
    <w:rsid w:val="00892451"/>
    <w:rsid w:val="00892506"/>
    <w:rsid w:val="008932E6"/>
    <w:rsid w:val="0089359E"/>
    <w:rsid w:val="00893A56"/>
    <w:rsid w:val="008952E1"/>
    <w:rsid w:val="008956A5"/>
    <w:rsid w:val="00895DD9"/>
    <w:rsid w:val="00895FF2"/>
    <w:rsid w:val="00897409"/>
    <w:rsid w:val="00897EFC"/>
    <w:rsid w:val="008A07FF"/>
    <w:rsid w:val="008A1DD6"/>
    <w:rsid w:val="008A237A"/>
    <w:rsid w:val="008A372D"/>
    <w:rsid w:val="008A45EA"/>
    <w:rsid w:val="008A4F94"/>
    <w:rsid w:val="008A51CD"/>
    <w:rsid w:val="008A553A"/>
    <w:rsid w:val="008A57BB"/>
    <w:rsid w:val="008A5BD4"/>
    <w:rsid w:val="008A5CA3"/>
    <w:rsid w:val="008A79E9"/>
    <w:rsid w:val="008A7F1E"/>
    <w:rsid w:val="008B2101"/>
    <w:rsid w:val="008B24CC"/>
    <w:rsid w:val="008B263A"/>
    <w:rsid w:val="008B30E2"/>
    <w:rsid w:val="008B424B"/>
    <w:rsid w:val="008B5927"/>
    <w:rsid w:val="008B6B30"/>
    <w:rsid w:val="008B71D6"/>
    <w:rsid w:val="008C19AD"/>
    <w:rsid w:val="008C226C"/>
    <w:rsid w:val="008C30E1"/>
    <w:rsid w:val="008C3484"/>
    <w:rsid w:val="008C386F"/>
    <w:rsid w:val="008C3FED"/>
    <w:rsid w:val="008C5087"/>
    <w:rsid w:val="008C5F2F"/>
    <w:rsid w:val="008C7104"/>
    <w:rsid w:val="008D0124"/>
    <w:rsid w:val="008D12E0"/>
    <w:rsid w:val="008D1C14"/>
    <w:rsid w:val="008D2972"/>
    <w:rsid w:val="008D2A5B"/>
    <w:rsid w:val="008D3028"/>
    <w:rsid w:val="008D6C94"/>
    <w:rsid w:val="008D6ED6"/>
    <w:rsid w:val="008E111F"/>
    <w:rsid w:val="008E1293"/>
    <w:rsid w:val="008E1681"/>
    <w:rsid w:val="008E19EB"/>
    <w:rsid w:val="008E25F2"/>
    <w:rsid w:val="008E47F9"/>
    <w:rsid w:val="008E47FA"/>
    <w:rsid w:val="008E4E13"/>
    <w:rsid w:val="008E60B1"/>
    <w:rsid w:val="008F05A8"/>
    <w:rsid w:val="008F37F1"/>
    <w:rsid w:val="008F3A9B"/>
    <w:rsid w:val="008F44FD"/>
    <w:rsid w:val="008F48FF"/>
    <w:rsid w:val="008F4D6B"/>
    <w:rsid w:val="008F57B2"/>
    <w:rsid w:val="008F6A1C"/>
    <w:rsid w:val="008F6B37"/>
    <w:rsid w:val="008F779A"/>
    <w:rsid w:val="008F7EAA"/>
    <w:rsid w:val="00900099"/>
    <w:rsid w:val="009007A1"/>
    <w:rsid w:val="00900AB4"/>
    <w:rsid w:val="00900FE4"/>
    <w:rsid w:val="00904B1C"/>
    <w:rsid w:val="00905B92"/>
    <w:rsid w:val="0090696F"/>
    <w:rsid w:val="00907233"/>
    <w:rsid w:val="00907E07"/>
    <w:rsid w:val="00910008"/>
    <w:rsid w:val="00910C1B"/>
    <w:rsid w:val="00911485"/>
    <w:rsid w:val="009128D2"/>
    <w:rsid w:val="009134A9"/>
    <w:rsid w:val="00916293"/>
    <w:rsid w:val="009165F1"/>
    <w:rsid w:val="00916FB3"/>
    <w:rsid w:val="00917810"/>
    <w:rsid w:val="00920C0F"/>
    <w:rsid w:val="00921D25"/>
    <w:rsid w:val="00922C93"/>
    <w:rsid w:val="00922D30"/>
    <w:rsid w:val="009238C9"/>
    <w:rsid w:val="00924687"/>
    <w:rsid w:val="00924851"/>
    <w:rsid w:val="009252F1"/>
    <w:rsid w:val="00926036"/>
    <w:rsid w:val="009268C8"/>
    <w:rsid w:val="00926989"/>
    <w:rsid w:val="00926C88"/>
    <w:rsid w:val="0092750A"/>
    <w:rsid w:val="00930579"/>
    <w:rsid w:val="009316D3"/>
    <w:rsid w:val="009318EB"/>
    <w:rsid w:val="00931AFB"/>
    <w:rsid w:val="00931DD1"/>
    <w:rsid w:val="0093226D"/>
    <w:rsid w:val="00932273"/>
    <w:rsid w:val="0093271C"/>
    <w:rsid w:val="00932ECF"/>
    <w:rsid w:val="009331D8"/>
    <w:rsid w:val="00933B38"/>
    <w:rsid w:val="00935298"/>
    <w:rsid w:val="00935EF0"/>
    <w:rsid w:val="00936AB3"/>
    <w:rsid w:val="00937049"/>
    <w:rsid w:val="00941CDD"/>
    <w:rsid w:val="00941EDE"/>
    <w:rsid w:val="009422C9"/>
    <w:rsid w:val="009428D2"/>
    <w:rsid w:val="0094436F"/>
    <w:rsid w:val="0094488F"/>
    <w:rsid w:val="00945000"/>
    <w:rsid w:val="00945208"/>
    <w:rsid w:val="00945437"/>
    <w:rsid w:val="009464FE"/>
    <w:rsid w:val="00946593"/>
    <w:rsid w:val="009465C0"/>
    <w:rsid w:val="0094768B"/>
    <w:rsid w:val="0095001A"/>
    <w:rsid w:val="0095004B"/>
    <w:rsid w:val="009518EA"/>
    <w:rsid w:val="00951975"/>
    <w:rsid w:val="009523E0"/>
    <w:rsid w:val="00952AEC"/>
    <w:rsid w:val="00952BE7"/>
    <w:rsid w:val="009530D1"/>
    <w:rsid w:val="00953FD4"/>
    <w:rsid w:val="00955D77"/>
    <w:rsid w:val="0095679D"/>
    <w:rsid w:val="00956BB9"/>
    <w:rsid w:val="0095777F"/>
    <w:rsid w:val="00957A5B"/>
    <w:rsid w:val="00960A99"/>
    <w:rsid w:val="009624CA"/>
    <w:rsid w:val="009640CD"/>
    <w:rsid w:val="009649E7"/>
    <w:rsid w:val="00964D4D"/>
    <w:rsid w:val="00965F73"/>
    <w:rsid w:val="00966511"/>
    <w:rsid w:val="009669A8"/>
    <w:rsid w:val="009701EE"/>
    <w:rsid w:val="0097073A"/>
    <w:rsid w:val="0097284C"/>
    <w:rsid w:val="00972B72"/>
    <w:rsid w:val="009735A3"/>
    <w:rsid w:val="00973B56"/>
    <w:rsid w:val="00974D73"/>
    <w:rsid w:val="009757A0"/>
    <w:rsid w:val="00975FB4"/>
    <w:rsid w:val="00976DD3"/>
    <w:rsid w:val="00977183"/>
    <w:rsid w:val="009779B0"/>
    <w:rsid w:val="00977A78"/>
    <w:rsid w:val="00982401"/>
    <w:rsid w:val="00985838"/>
    <w:rsid w:val="0098587A"/>
    <w:rsid w:val="00985AFE"/>
    <w:rsid w:val="00985FA6"/>
    <w:rsid w:val="009864DE"/>
    <w:rsid w:val="009865DB"/>
    <w:rsid w:val="0099185E"/>
    <w:rsid w:val="009924AE"/>
    <w:rsid w:val="00993067"/>
    <w:rsid w:val="00993085"/>
    <w:rsid w:val="00995C31"/>
    <w:rsid w:val="00995FAC"/>
    <w:rsid w:val="009967C2"/>
    <w:rsid w:val="00996BA7"/>
    <w:rsid w:val="00996BC3"/>
    <w:rsid w:val="00996DC7"/>
    <w:rsid w:val="00997396"/>
    <w:rsid w:val="00997D39"/>
    <w:rsid w:val="009A0911"/>
    <w:rsid w:val="009A144C"/>
    <w:rsid w:val="009A1EBB"/>
    <w:rsid w:val="009A21E6"/>
    <w:rsid w:val="009A330C"/>
    <w:rsid w:val="009A3402"/>
    <w:rsid w:val="009A46D3"/>
    <w:rsid w:val="009A4FC0"/>
    <w:rsid w:val="009A605A"/>
    <w:rsid w:val="009A62DE"/>
    <w:rsid w:val="009A6836"/>
    <w:rsid w:val="009A6938"/>
    <w:rsid w:val="009A73F6"/>
    <w:rsid w:val="009A7BAF"/>
    <w:rsid w:val="009A7F72"/>
    <w:rsid w:val="009B0464"/>
    <w:rsid w:val="009B0CBC"/>
    <w:rsid w:val="009B1FDE"/>
    <w:rsid w:val="009B239C"/>
    <w:rsid w:val="009B30B4"/>
    <w:rsid w:val="009B31F2"/>
    <w:rsid w:val="009B350C"/>
    <w:rsid w:val="009B444B"/>
    <w:rsid w:val="009B4D7B"/>
    <w:rsid w:val="009B5DDD"/>
    <w:rsid w:val="009B6232"/>
    <w:rsid w:val="009B6A24"/>
    <w:rsid w:val="009B71C8"/>
    <w:rsid w:val="009B7213"/>
    <w:rsid w:val="009B7396"/>
    <w:rsid w:val="009B7C77"/>
    <w:rsid w:val="009B7DC3"/>
    <w:rsid w:val="009C2C5F"/>
    <w:rsid w:val="009C39CE"/>
    <w:rsid w:val="009C4D90"/>
    <w:rsid w:val="009C5480"/>
    <w:rsid w:val="009C5947"/>
    <w:rsid w:val="009C5AA9"/>
    <w:rsid w:val="009C5D57"/>
    <w:rsid w:val="009C5D98"/>
    <w:rsid w:val="009C75EC"/>
    <w:rsid w:val="009C7774"/>
    <w:rsid w:val="009C788C"/>
    <w:rsid w:val="009D014B"/>
    <w:rsid w:val="009D1C2B"/>
    <w:rsid w:val="009D27FE"/>
    <w:rsid w:val="009D2F87"/>
    <w:rsid w:val="009D3D38"/>
    <w:rsid w:val="009D656E"/>
    <w:rsid w:val="009D6AB7"/>
    <w:rsid w:val="009D70BA"/>
    <w:rsid w:val="009E08DD"/>
    <w:rsid w:val="009E0933"/>
    <w:rsid w:val="009E1D21"/>
    <w:rsid w:val="009E2FA4"/>
    <w:rsid w:val="009E30AF"/>
    <w:rsid w:val="009E31AC"/>
    <w:rsid w:val="009E37D6"/>
    <w:rsid w:val="009E380E"/>
    <w:rsid w:val="009E47AF"/>
    <w:rsid w:val="009E56EE"/>
    <w:rsid w:val="009E5ADD"/>
    <w:rsid w:val="009E5D66"/>
    <w:rsid w:val="009E5DFB"/>
    <w:rsid w:val="009E6057"/>
    <w:rsid w:val="009F0191"/>
    <w:rsid w:val="009F031C"/>
    <w:rsid w:val="009F35A4"/>
    <w:rsid w:val="009F3950"/>
    <w:rsid w:val="009F3EEE"/>
    <w:rsid w:val="009F4D14"/>
    <w:rsid w:val="009F562F"/>
    <w:rsid w:val="009F5707"/>
    <w:rsid w:val="009F6FB4"/>
    <w:rsid w:val="009F7665"/>
    <w:rsid w:val="009F7DF5"/>
    <w:rsid w:val="00A0036B"/>
    <w:rsid w:val="00A00C7A"/>
    <w:rsid w:val="00A0249E"/>
    <w:rsid w:val="00A02B78"/>
    <w:rsid w:val="00A031D9"/>
    <w:rsid w:val="00A03511"/>
    <w:rsid w:val="00A04149"/>
    <w:rsid w:val="00A067E5"/>
    <w:rsid w:val="00A0698C"/>
    <w:rsid w:val="00A069D2"/>
    <w:rsid w:val="00A1209C"/>
    <w:rsid w:val="00A13BB9"/>
    <w:rsid w:val="00A14CFF"/>
    <w:rsid w:val="00A150B8"/>
    <w:rsid w:val="00A163F1"/>
    <w:rsid w:val="00A16993"/>
    <w:rsid w:val="00A16CE2"/>
    <w:rsid w:val="00A170E5"/>
    <w:rsid w:val="00A1737A"/>
    <w:rsid w:val="00A21071"/>
    <w:rsid w:val="00A21425"/>
    <w:rsid w:val="00A22469"/>
    <w:rsid w:val="00A2334D"/>
    <w:rsid w:val="00A23485"/>
    <w:rsid w:val="00A24D6D"/>
    <w:rsid w:val="00A257DD"/>
    <w:rsid w:val="00A27E4D"/>
    <w:rsid w:val="00A30B70"/>
    <w:rsid w:val="00A31565"/>
    <w:rsid w:val="00A324FD"/>
    <w:rsid w:val="00A34B83"/>
    <w:rsid w:val="00A34D18"/>
    <w:rsid w:val="00A352B9"/>
    <w:rsid w:val="00A35987"/>
    <w:rsid w:val="00A35E31"/>
    <w:rsid w:val="00A361CB"/>
    <w:rsid w:val="00A37424"/>
    <w:rsid w:val="00A374CF"/>
    <w:rsid w:val="00A418CB"/>
    <w:rsid w:val="00A418E6"/>
    <w:rsid w:val="00A41F39"/>
    <w:rsid w:val="00A42902"/>
    <w:rsid w:val="00A42955"/>
    <w:rsid w:val="00A45372"/>
    <w:rsid w:val="00A45785"/>
    <w:rsid w:val="00A462DC"/>
    <w:rsid w:val="00A46A10"/>
    <w:rsid w:val="00A47285"/>
    <w:rsid w:val="00A475E6"/>
    <w:rsid w:val="00A523D0"/>
    <w:rsid w:val="00A52D9F"/>
    <w:rsid w:val="00A53E4A"/>
    <w:rsid w:val="00A54990"/>
    <w:rsid w:val="00A552F7"/>
    <w:rsid w:val="00A5548D"/>
    <w:rsid w:val="00A55571"/>
    <w:rsid w:val="00A56FC1"/>
    <w:rsid w:val="00A60744"/>
    <w:rsid w:val="00A60F67"/>
    <w:rsid w:val="00A619CF"/>
    <w:rsid w:val="00A6233C"/>
    <w:rsid w:val="00A636D8"/>
    <w:rsid w:val="00A639AC"/>
    <w:rsid w:val="00A65024"/>
    <w:rsid w:val="00A663A7"/>
    <w:rsid w:val="00A67E6B"/>
    <w:rsid w:val="00A71355"/>
    <w:rsid w:val="00A7194E"/>
    <w:rsid w:val="00A71DA5"/>
    <w:rsid w:val="00A71E09"/>
    <w:rsid w:val="00A72D6F"/>
    <w:rsid w:val="00A732C4"/>
    <w:rsid w:val="00A737F7"/>
    <w:rsid w:val="00A746BC"/>
    <w:rsid w:val="00A74D80"/>
    <w:rsid w:val="00A75444"/>
    <w:rsid w:val="00A766F0"/>
    <w:rsid w:val="00A76ECF"/>
    <w:rsid w:val="00A77537"/>
    <w:rsid w:val="00A82A3C"/>
    <w:rsid w:val="00A82A67"/>
    <w:rsid w:val="00A82FB9"/>
    <w:rsid w:val="00A9067A"/>
    <w:rsid w:val="00A91171"/>
    <w:rsid w:val="00A91A86"/>
    <w:rsid w:val="00A921ED"/>
    <w:rsid w:val="00A928FF"/>
    <w:rsid w:val="00A9344A"/>
    <w:rsid w:val="00A948BB"/>
    <w:rsid w:val="00A951CD"/>
    <w:rsid w:val="00A95BD3"/>
    <w:rsid w:val="00A96505"/>
    <w:rsid w:val="00A96543"/>
    <w:rsid w:val="00A97B7E"/>
    <w:rsid w:val="00AA03C9"/>
    <w:rsid w:val="00AA5B25"/>
    <w:rsid w:val="00AB08B8"/>
    <w:rsid w:val="00AB0E45"/>
    <w:rsid w:val="00AB1573"/>
    <w:rsid w:val="00AB1A97"/>
    <w:rsid w:val="00AB3212"/>
    <w:rsid w:val="00AB499C"/>
    <w:rsid w:val="00AB49A0"/>
    <w:rsid w:val="00AB4F3F"/>
    <w:rsid w:val="00AB4FAE"/>
    <w:rsid w:val="00AB5FEC"/>
    <w:rsid w:val="00AB6044"/>
    <w:rsid w:val="00AC130B"/>
    <w:rsid w:val="00AC2B29"/>
    <w:rsid w:val="00AC2BC4"/>
    <w:rsid w:val="00AC4560"/>
    <w:rsid w:val="00AC4A3B"/>
    <w:rsid w:val="00AC4F9A"/>
    <w:rsid w:val="00AC692A"/>
    <w:rsid w:val="00AC7295"/>
    <w:rsid w:val="00AC7B6C"/>
    <w:rsid w:val="00AC7D9F"/>
    <w:rsid w:val="00AC7EF2"/>
    <w:rsid w:val="00AD0434"/>
    <w:rsid w:val="00AD22C5"/>
    <w:rsid w:val="00AD31A4"/>
    <w:rsid w:val="00AD38BA"/>
    <w:rsid w:val="00AD5037"/>
    <w:rsid w:val="00AD6365"/>
    <w:rsid w:val="00AD6409"/>
    <w:rsid w:val="00AD73BF"/>
    <w:rsid w:val="00AE11BA"/>
    <w:rsid w:val="00AE12F6"/>
    <w:rsid w:val="00AE1393"/>
    <w:rsid w:val="00AE1509"/>
    <w:rsid w:val="00AE1C8F"/>
    <w:rsid w:val="00AE1CCF"/>
    <w:rsid w:val="00AE27D9"/>
    <w:rsid w:val="00AE504D"/>
    <w:rsid w:val="00AE6CCF"/>
    <w:rsid w:val="00AF0EF6"/>
    <w:rsid w:val="00AF484E"/>
    <w:rsid w:val="00AF6123"/>
    <w:rsid w:val="00AF6C33"/>
    <w:rsid w:val="00AF7CEC"/>
    <w:rsid w:val="00AF7DFD"/>
    <w:rsid w:val="00B00CFE"/>
    <w:rsid w:val="00B0177F"/>
    <w:rsid w:val="00B01A75"/>
    <w:rsid w:val="00B021FC"/>
    <w:rsid w:val="00B04785"/>
    <w:rsid w:val="00B04F52"/>
    <w:rsid w:val="00B052A3"/>
    <w:rsid w:val="00B059AD"/>
    <w:rsid w:val="00B05B0A"/>
    <w:rsid w:val="00B06B9D"/>
    <w:rsid w:val="00B07220"/>
    <w:rsid w:val="00B07784"/>
    <w:rsid w:val="00B079B4"/>
    <w:rsid w:val="00B109EC"/>
    <w:rsid w:val="00B11EE5"/>
    <w:rsid w:val="00B12E1C"/>
    <w:rsid w:val="00B13282"/>
    <w:rsid w:val="00B1330D"/>
    <w:rsid w:val="00B13C69"/>
    <w:rsid w:val="00B13D6B"/>
    <w:rsid w:val="00B14830"/>
    <w:rsid w:val="00B168DC"/>
    <w:rsid w:val="00B206D7"/>
    <w:rsid w:val="00B21148"/>
    <w:rsid w:val="00B212B6"/>
    <w:rsid w:val="00B2176B"/>
    <w:rsid w:val="00B225AD"/>
    <w:rsid w:val="00B231EA"/>
    <w:rsid w:val="00B23276"/>
    <w:rsid w:val="00B23B9E"/>
    <w:rsid w:val="00B23E41"/>
    <w:rsid w:val="00B245A1"/>
    <w:rsid w:val="00B24D98"/>
    <w:rsid w:val="00B26F35"/>
    <w:rsid w:val="00B2771B"/>
    <w:rsid w:val="00B27E2A"/>
    <w:rsid w:val="00B31691"/>
    <w:rsid w:val="00B32139"/>
    <w:rsid w:val="00B328CA"/>
    <w:rsid w:val="00B32D34"/>
    <w:rsid w:val="00B35BA2"/>
    <w:rsid w:val="00B3606D"/>
    <w:rsid w:val="00B36189"/>
    <w:rsid w:val="00B36A90"/>
    <w:rsid w:val="00B409FF"/>
    <w:rsid w:val="00B41275"/>
    <w:rsid w:val="00B412C2"/>
    <w:rsid w:val="00B413D9"/>
    <w:rsid w:val="00B4195D"/>
    <w:rsid w:val="00B420F2"/>
    <w:rsid w:val="00B430D5"/>
    <w:rsid w:val="00B43623"/>
    <w:rsid w:val="00B43845"/>
    <w:rsid w:val="00B4483C"/>
    <w:rsid w:val="00B46473"/>
    <w:rsid w:val="00B46A1D"/>
    <w:rsid w:val="00B47573"/>
    <w:rsid w:val="00B47C43"/>
    <w:rsid w:val="00B50C5D"/>
    <w:rsid w:val="00B51800"/>
    <w:rsid w:val="00B5207E"/>
    <w:rsid w:val="00B52DAB"/>
    <w:rsid w:val="00B53B41"/>
    <w:rsid w:val="00B53DC0"/>
    <w:rsid w:val="00B54075"/>
    <w:rsid w:val="00B549FF"/>
    <w:rsid w:val="00B54D0E"/>
    <w:rsid w:val="00B56B07"/>
    <w:rsid w:val="00B56D63"/>
    <w:rsid w:val="00B56DD2"/>
    <w:rsid w:val="00B56EC0"/>
    <w:rsid w:val="00B611AF"/>
    <w:rsid w:val="00B63443"/>
    <w:rsid w:val="00B63E42"/>
    <w:rsid w:val="00B643C5"/>
    <w:rsid w:val="00B64705"/>
    <w:rsid w:val="00B647E6"/>
    <w:rsid w:val="00B65D31"/>
    <w:rsid w:val="00B66DAF"/>
    <w:rsid w:val="00B66FDD"/>
    <w:rsid w:val="00B70BB1"/>
    <w:rsid w:val="00B70C1C"/>
    <w:rsid w:val="00B70F3E"/>
    <w:rsid w:val="00B71059"/>
    <w:rsid w:val="00B711E7"/>
    <w:rsid w:val="00B719A7"/>
    <w:rsid w:val="00B74961"/>
    <w:rsid w:val="00B74A64"/>
    <w:rsid w:val="00B74F26"/>
    <w:rsid w:val="00B7605C"/>
    <w:rsid w:val="00B76435"/>
    <w:rsid w:val="00B764BE"/>
    <w:rsid w:val="00B764FB"/>
    <w:rsid w:val="00B77124"/>
    <w:rsid w:val="00B77E7D"/>
    <w:rsid w:val="00B816D6"/>
    <w:rsid w:val="00B81C01"/>
    <w:rsid w:val="00B82C23"/>
    <w:rsid w:val="00B82C52"/>
    <w:rsid w:val="00B8304E"/>
    <w:rsid w:val="00B8323B"/>
    <w:rsid w:val="00B83973"/>
    <w:rsid w:val="00B8730B"/>
    <w:rsid w:val="00B87629"/>
    <w:rsid w:val="00B90D1D"/>
    <w:rsid w:val="00B91F32"/>
    <w:rsid w:val="00B9226E"/>
    <w:rsid w:val="00B931FB"/>
    <w:rsid w:val="00B9324F"/>
    <w:rsid w:val="00B95133"/>
    <w:rsid w:val="00B965C2"/>
    <w:rsid w:val="00B97E62"/>
    <w:rsid w:val="00BA06E5"/>
    <w:rsid w:val="00BA11D4"/>
    <w:rsid w:val="00BA1529"/>
    <w:rsid w:val="00BA2593"/>
    <w:rsid w:val="00BA3415"/>
    <w:rsid w:val="00BA6D7D"/>
    <w:rsid w:val="00BB0138"/>
    <w:rsid w:val="00BB090B"/>
    <w:rsid w:val="00BB0B78"/>
    <w:rsid w:val="00BB1124"/>
    <w:rsid w:val="00BB1D36"/>
    <w:rsid w:val="00BB2884"/>
    <w:rsid w:val="00BB29BE"/>
    <w:rsid w:val="00BB2A5F"/>
    <w:rsid w:val="00BB2E45"/>
    <w:rsid w:val="00BB2FC0"/>
    <w:rsid w:val="00BB3248"/>
    <w:rsid w:val="00BB3AB2"/>
    <w:rsid w:val="00BB41A6"/>
    <w:rsid w:val="00BB4AF4"/>
    <w:rsid w:val="00BB547F"/>
    <w:rsid w:val="00BB7B49"/>
    <w:rsid w:val="00BC0FB7"/>
    <w:rsid w:val="00BC0FF4"/>
    <w:rsid w:val="00BC1431"/>
    <w:rsid w:val="00BC1B4D"/>
    <w:rsid w:val="00BC38DB"/>
    <w:rsid w:val="00BC394F"/>
    <w:rsid w:val="00BC4E14"/>
    <w:rsid w:val="00BC7ECB"/>
    <w:rsid w:val="00BD03A6"/>
    <w:rsid w:val="00BD0700"/>
    <w:rsid w:val="00BD3480"/>
    <w:rsid w:val="00BD3E1B"/>
    <w:rsid w:val="00BD45EF"/>
    <w:rsid w:val="00BD734E"/>
    <w:rsid w:val="00BE0C0C"/>
    <w:rsid w:val="00BE0E0F"/>
    <w:rsid w:val="00BE2805"/>
    <w:rsid w:val="00BE2DFB"/>
    <w:rsid w:val="00BE48F1"/>
    <w:rsid w:val="00BE4EC2"/>
    <w:rsid w:val="00BE586D"/>
    <w:rsid w:val="00BE626F"/>
    <w:rsid w:val="00BE6962"/>
    <w:rsid w:val="00BE7580"/>
    <w:rsid w:val="00BF1097"/>
    <w:rsid w:val="00BF174A"/>
    <w:rsid w:val="00BF255F"/>
    <w:rsid w:val="00BF31C9"/>
    <w:rsid w:val="00BF3980"/>
    <w:rsid w:val="00BF43D0"/>
    <w:rsid w:val="00BF527C"/>
    <w:rsid w:val="00BF768E"/>
    <w:rsid w:val="00BF778F"/>
    <w:rsid w:val="00C0376B"/>
    <w:rsid w:val="00C06715"/>
    <w:rsid w:val="00C07541"/>
    <w:rsid w:val="00C0764D"/>
    <w:rsid w:val="00C10E87"/>
    <w:rsid w:val="00C120C9"/>
    <w:rsid w:val="00C12DCB"/>
    <w:rsid w:val="00C12F15"/>
    <w:rsid w:val="00C132C7"/>
    <w:rsid w:val="00C133CC"/>
    <w:rsid w:val="00C13C28"/>
    <w:rsid w:val="00C13DAC"/>
    <w:rsid w:val="00C14B5F"/>
    <w:rsid w:val="00C15685"/>
    <w:rsid w:val="00C1583A"/>
    <w:rsid w:val="00C16193"/>
    <w:rsid w:val="00C163BF"/>
    <w:rsid w:val="00C17636"/>
    <w:rsid w:val="00C17E20"/>
    <w:rsid w:val="00C2082A"/>
    <w:rsid w:val="00C209AB"/>
    <w:rsid w:val="00C2135C"/>
    <w:rsid w:val="00C2157B"/>
    <w:rsid w:val="00C220E0"/>
    <w:rsid w:val="00C22973"/>
    <w:rsid w:val="00C241EF"/>
    <w:rsid w:val="00C24585"/>
    <w:rsid w:val="00C251C3"/>
    <w:rsid w:val="00C25884"/>
    <w:rsid w:val="00C26403"/>
    <w:rsid w:val="00C309F3"/>
    <w:rsid w:val="00C30E9A"/>
    <w:rsid w:val="00C3111F"/>
    <w:rsid w:val="00C315DB"/>
    <w:rsid w:val="00C32942"/>
    <w:rsid w:val="00C3527A"/>
    <w:rsid w:val="00C35E14"/>
    <w:rsid w:val="00C36480"/>
    <w:rsid w:val="00C36E26"/>
    <w:rsid w:val="00C3782B"/>
    <w:rsid w:val="00C40FA3"/>
    <w:rsid w:val="00C42BB6"/>
    <w:rsid w:val="00C43333"/>
    <w:rsid w:val="00C43D6F"/>
    <w:rsid w:val="00C4458E"/>
    <w:rsid w:val="00C44A75"/>
    <w:rsid w:val="00C44CCE"/>
    <w:rsid w:val="00C4542B"/>
    <w:rsid w:val="00C46143"/>
    <w:rsid w:val="00C46D66"/>
    <w:rsid w:val="00C46FF6"/>
    <w:rsid w:val="00C474D6"/>
    <w:rsid w:val="00C475AC"/>
    <w:rsid w:val="00C47CBD"/>
    <w:rsid w:val="00C500D2"/>
    <w:rsid w:val="00C506F4"/>
    <w:rsid w:val="00C50F9C"/>
    <w:rsid w:val="00C52B06"/>
    <w:rsid w:val="00C540A9"/>
    <w:rsid w:val="00C54916"/>
    <w:rsid w:val="00C553C1"/>
    <w:rsid w:val="00C61BA2"/>
    <w:rsid w:val="00C61F0D"/>
    <w:rsid w:val="00C6232C"/>
    <w:rsid w:val="00C660B9"/>
    <w:rsid w:val="00C66E9B"/>
    <w:rsid w:val="00C67A76"/>
    <w:rsid w:val="00C70C77"/>
    <w:rsid w:val="00C71069"/>
    <w:rsid w:val="00C71C68"/>
    <w:rsid w:val="00C72250"/>
    <w:rsid w:val="00C7387D"/>
    <w:rsid w:val="00C74DFB"/>
    <w:rsid w:val="00C75029"/>
    <w:rsid w:val="00C75D56"/>
    <w:rsid w:val="00C76944"/>
    <w:rsid w:val="00C806E1"/>
    <w:rsid w:val="00C808E4"/>
    <w:rsid w:val="00C810C3"/>
    <w:rsid w:val="00C81713"/>
    <w:rsid w:val="00C82769"/>
    <w:rsid w:val="00C841F6"/>
    <w:rsid w:val="00C84A87"/>
    <w:rsid w:val="00C859E0"/>
    <w:rsid w:val="00C8714C"/>
    <w:rsid w:val="00C8722C"/>
    <w:rsid w:val="00C879D2"/>
    <w:rsid w:val="00C90210"/>
    <w:rsid w:val="00C903C8"/>
    <w:rsid w:val="00C90842"/>
    <w:rsid w:val="00C9127C"/>
    <w:rsid w:val="00C9249A"/>
    <w:rsid w:val="00C92F7A"/>
    <w:rsid w:val="00C9324C"/>
    <w:rsid w:val="00C95951"/>
    <w:rsid w:val="00C97542"/>
    <w:rsid w:val="00C976F0"/>
    <w:rsid w:val="00CA0095"/>
    <w:rsid w:val="00CA053D"/>
    <w:rsid w:val="00CA16D6"/>
    <w:rsid w:val="00CA1FC7"/>
    <w:rsid w:val="00CA3489"/>
    <w:rsid w:val="00CA375C"/>
    <w:rsid w:val="00CA4D02"/>
    <w:rsid w:val="00CA4DD5"/>
    <w:rsid w:val="00CA5CF8"/>
    <w:rsid w:val="00CA625B"/>
    <w:rsid w:val="00CA6370"/>
    <w:rsid w:val="00CA6B3A"/>
    <w:rsid w:val="00CA6B50"/>
    <w:rsid w:val="00CB0B4B"/>
    <w:rsid w:val="00CB25D7"/>
    <w:rsid w:val="00CB2B53"/>
    <w:rsid w:val="00CB41DD"/>
    <w:rsid w:val="00CB5692"/>
    <w:rsid w:val="00CB5A91"/>
    <w:rsid w:val="00CB5E98"/>
    <w:rsid w:val="00CB6AB6"/>
    <w:rsid w:val="00CB7113"/>
    <w:rsid w:val="00CC18C8"/>
    <w:rsid w:val="00CC1D23"/>
    <w:rsid w:val="00CC21E3"/>
    <w:rsid w:val="00CC34F2"/>
    <w:rsid w:val="00CC46AA"/>
    <w:rsid w:val="00CC6883"/>
    <w:rsid w:val="00CC77AA"/>
    <w:rsid w:val="00CC77C0"/>
    <w:rsid w:val="00CC7C43"/>
    <w:rsid w:val="00CD024A"/>
    <w:rsid w:val="00CD0BB0"/>
    <w:rsid w:val="00CD356C"/>
    <w:rsid w:val="00CD3B39"/>
    <w:rsid w:val="00CD4188"/>
    <w:rsid w:val="00CD4DAA"/>
    <w:rsid w:val="00CD553B"/>
    <w:rsid w:val="00CD6E87"/>
    <w:rsid w:val="00CD709C"/>
    <w:rsid w:val="00CE032B"/>
    <w:rsid w:val="00CE0E1E"/>
    <w:rsid w:val="00CE1C95"/>
    <w:rsid w:val="00CE1CE2"/>
    <w:rsid w:val="00CE1D17"/>
    <w:rsid w:val="00CE2B94"/>
    <w:rsid w:val="00CE2F05"/>
    <w:rsid w:val="00CE31E8"/>
    <w:rsid w:val="00CE46AA"/>
    <w:rsid w:val="00CE4C2C"/>
    <w:rsid w:val="00CE5CB5"/>
    <w:rsid w:val="00CF0039"/>
    <w:rsid w:val="00CF0ADF"/>
    <w:rsid w:val="00CF195C"/>
    <w:rsid w:val="00CF1B87"/>
    <w:rsid w:val="00CF2895"/>
    <w:rsid w:val="00CF2F98"/>
    <w:rsid w:val="00CF34F5"/>
    <w:rsid w:val="00CF3681"/>
    <w:rsid w:val="00CF43B2"/>
    <w:rsid w:val="00CF4811"/>
    <w:rsid w:val="00CF5AB7"/>
    <w:rsid w:val="00CF6112"/>
    <w:rsid w:val="00CF6344"/>
    <w:rsid w:val="00CF644E"/>
    <w:rsid w:val="00CF6EB7"/>
    <w:rsid w:val="00CF74BE"/>
    <w:rsid w:val="00CF772F"/>
    <w:rsid w:val="00CF7925"/>
    <w:rsid w:val="00D00B70"/>
    <w:rsid w:val="00D01062"/>
    <w:rsid w:val="00D030A3"/>
    <w:rsid w:val="00D063E0"/>
    <w:rsid w:val="00D07B81"/>
    <w:rsid w:val="00D116AB"/>
    <w:rsid w:val="00D11DCC"/>
    <w:rsid w:val="00D122A4"/>
    <w:rsid w:val="00D1237D"/>
    <w:rsid w:val="00D12C01"/>
    <w:rsid w:val="00D140F3"/>
    <w:rsid w:val="00D140F6"/>
    <w:rsid w:val="00D14836"/>
    <w:rsid w:val="00D15031"/>
    <w:rsid w:val="00D158A2"/>
    <w:rsid w:val="00D16E04"/>
    <w:rsid w:val="00D16FC0"/>
    <w:rsid w:val="00D17D9E"/>
    <w:rsid w:val="00D21E29"/>
    <w:rsid w:val="00D229FD"/>
    <w:rsid w:val="00D22F53"/>
    <w:rsid w:val="00D23CD8"/>
    <w:rsid w:val="00D24192"/>
    <w:rsid w:val="00D24F2B"/>
    <w:rsid w:val="00D25944"/>
    <w:rsid w:val="00D25FC9"/>
    <w:rsid w:val="00D260AA"/>
    <w:rsid w:val="00D26CFA"/>
    <w:rsid w:val="00D327AF"/>
    <w:rsid w:val="00D33B52"/>
    <w:rsid w:val="00D342DC"/>
    <w:rsid w:val="00D34710"/>
    <w:rsid w:val="00D34A55"/>
    <w:rsid w:val="00D35A08"/>
    <w:rsid w:val="00D36193"/>
    <w:rsid w:val="00D3769E"/>
    <w:rsid w:val="00D421DF"/>
    <w:rsid w:val="00D42327"/>
    <w:rsid w:val="00D42A75"/>
    <w:rsid w:val="00D43B92"/>
    <w:rsid w:val="00D4537B"/>
    <w:rsid w:val="00D46015"/>
    <w:rsid w:val="00D4771D"/>
    <w:rsid w:val="00D47A82"/>
    <w:rsid w:val="00D50415"/>
    <w:rsid w:val="00D5071A"/>
    <w:rsid w:val="00D51A3A"/>
    <w:rsid w:val="00D51C9A"/>
    <w:rsid w:val="00D5217E"/>
    <w:rsid w:val="00D52CB7"/>
    <w:rsid w:val="00D53829"/>
    <w:rsid w:val="00D53F4B"/>
    <w:rsid w:val="00D548B3"/>
    <w:rsid w:val="00D54AB6"/>
    <w:rsid w:val="00D563BB"/>
    <w:rsid w:val="00D5679E"/>
    <w:rsid w:val="00D5688D"/>
    <w:rsid w:val="00D57E40"/>
    <w:rsid w:val="00D60256"/>
    <w:rsid w:val="00D60770"/>
    <w:rsid w:val="00D6125A"/>
    <w:rsid w:val="00D61680"/>
    <w:rsid w:val="00D62FB1"/>
    <w:rsid w:val="00D63108"/>
    <w:rsid w:val="00D633C1"/>
    <w:rsid w:val="00D6446A"/>
    <w:rsid w:val="00D64481"/>
    <w:rsid w:val="00D6559F"/>
    <w:rsid w:val="00D668E3"/>
    <w:rsid w:val="00D6705D"/>
    <w:rsid w:val="00D6710D"/>
    <w:rsid w:val="00D67813"/>
    <w:rsid w:val="00D703E9"/>
    <w:rsid w:val="00D7182B"/>
    <w:rsid w:val="00D71890"/>
    <w:rsid w:val="00D72CA2"/>
    <w:rsid w:val="00D73D61"/>
    <w:rsid w:val="00D74DAC"/>
    <w:rsid w:val="00D75638"/>
    <w:rsid w:val="00D75AC7"/>
    <w:rsid w:val="00D75F85"/>
    <w:rsid w:val="00D77112"/>
    <w:rsid w:val="00D77A8E"/>
    <w:rsid w:val="00D80352"/>
    <w:rsid w:val="00D827F0"/>
    <w:rsid w:val="00D840C7"/>
    <w:rsid w:val="00D84956"/>
    <w:rsid w:val="00D85072"/>
    <w:rsid w:val="00D85A55"/>
    <w:rsid w:val="00D86021"/>
    <w:rsid w:val="00D86A03"/>
    <w:rsid w:val="00D86CCC"/>
    <w:rsid w:val="00D87132"/>
    <w:rsid w:val="00D875B2"/>
    <w:rsid w:val="00D90299"/>
    <w:rsid w:val="00D92427"/>
    <w:rsid w:val="00D92F1C"/>
    <w:rsid w:val="00D93ED9"/>
    <w:rsid w:val="00D94DBD"/>
    <w:rsid w:val="00D95D34"/>
    <w:rsid w:val="00D96C99"/>
    <w:rsid w:val="00DA0222"/>
    <w:rsid w:val="00DA19C1"/>
    <w:rsid w:val="00DA38E6"/>
    <w:rsid w:val="00DA3E89"/>
    <w:rsid w:val="00DA5CDB"/>
    <w:rsid w:val="00DA6891"/>
    <w:rsid w:val="00DA7C3F"/>
    <w:rsid w:val="00DA7EA1"/>
    <w:rsid w:val="00DB0CA1"/>
    <w:rsid w:val="00DB0F00"/>
    <w:rsid w:val="00DB268C"/>
    <w:rsid w:val="00DB405B"/>
    <w:rsid w:val="00DB4784"/>
    <w:rsid w:val="00DB503B"/>
    <w:rsid w:val="00DB56A9"/>
    <w:rsid w:val="00DB58DF"/>
    <w:rsid w:val="00DB6515"/>
    <w:rsid w:val="00DB6826"/>
    <w:rsid w:val="00DB6BA8"/>
    <w:rsid w:val="00DB79BA"/>
    <w:rsid w:val="00DB7DA0"/>
    <w:rsid w:val="00DC05A1"/>
    <w:rsid w:val="00DC11A8"/>
    <w:rsid w:val="00DC1875"/>
    <w:rsid w:val="00DC19DD"/>
    <w:rsid w:val="00DC1DB1"/>
    <w:rsid w:val="00DC22A2"/>
    <w:rsid w:val="00DC2C2C"/>
    <w:rsid w:val="00DC394C"/>
    <w:rsid w:val="00DC40D5"/>
    <w:rsid w:val="00DC5C27"/>
    <w:rsid w:val="00DC62BE"/>
    <w:rsid w:val="00DC6E44"/>
    <w:rsid w:val="00DD105B"/>
    <w:rsid w:val="00DD29A2"/>
    <w:rsid w:val="00DD4DB1"/>
    <w:rsid w:val="00DD5A84"/>
    <w:rsid w:val="00DD7654"/>
    <w:rsid w:val="00DD7A37"/>
    <w:rsid w:val="00DE001B"/>
    <w:rsid w:val="00DE0EA9"/>
    <w:rsid w:val="00DE1BE2"/>
    <w:rsid w:val="00DE32BD"/>
    <w:rsid w:val="00DE415F"/>
    <w:rsid w:val="00DE753E"/>
    <w:rsid w:val="00DE776D"/>
    <w:rsid w:val="00DE77B6"/>
    <w:rsid w:val="00DF0253"/>
    <w:rsid w:val="00DF09A4"/>
    <w:rsid w:val="00DF0ACE"/>
    <w:rsid w:val="00DF1DBC"/>
    <w:rsid w:val="00DF1FB1"/>
    <w:rsid w:val="00DF226B"/>
    <w:rsid w:val="00DF3052"/>
    <w:rsid w:val="00DF35F5"/>
    <w:rsid w:val="00E0008C"/>
    <w:rsid w:val="00E00AAB"/>
    <w:rsid w:val="00E010C3"/>
    <w:rsid w:val="00E02102"/>
    <w:rsid w:val="00E02635"/>
    <w:rsid w:val="00E04580"/>
    <w:rsid w:val="00E045DD"/>
    <w:rsid w:val="00E04ADD"/>
    <w:rsid w:val="00E0702C"/>
    <w:rsid w:val="00E1071F"/>
    <w:rsid w:val="00E10E52"/>
    <w:rsid w:val="00E11C3F"/>
    <w:rsid w:val="00E123D9"/>
    <w:rsid w:val="00E12721"/>
    <w:rsid w:val="00E13301"/>
    <w:rsid w:val="00E14521"/>
    <w:rsid w:val="00E14C8C"/>
    <w:rsid w:val="00E1502B"/>
    <w:rsid w:val="00E1594B"/>
    <w:rsid w:val="00E15A27"/>
    <w:rsid w:val="00E16B4A"/>
    <w:rsid w:val="00E16E91"/>
    <w:rsid w:val="00E17267"/>
    <w:rsid w:val="00E174FB"/>
    <w:rsid w:val="00E17889"/>
    <w:rsid w:val="00E17F31"/>
    <w:rsid w:val="00E2014F"/>
    <w:rsid w:val="00E2097C"/>
    <w:rsid w:val="00E21B3F"/>
    <w:rsid w:val="00E231F0"/>
    <w:rsid w:val="00E234BE"/>
    <w:rsid w:val="00E23D07"/>
    <w:rsid w:val="00E24C61"/>
    <w:rsid w:val="00E24ED8"/>
    <w:rsid w:val="00E2537B"/>
    <w:rsid w:val="00E27362"/>
    <w:rsid w:val="00E279CC"/>
    <w:rsid w:val="00E317BE"/>
    <w:rsid w:val="00E31D46"/>
    <w:rsid w:val="00E33161"/>
    <w:rsid w:val="00E33AAF"/>
    <w:rsid w:val="00E34268"/>
    <w:rsid w:val="00E36EF7"/>
    <w:rsid w:val="00E404CF"/>
    <w:rsid w:val="00E40B22"/>
    <w:rsid w:val="00E40FBE"/>
    <w:rsid w:val="00E418A8"/>
    <w:rsid w:val="00E41C1B"/>
    <w:rsid w:val="00E41EB3"/>
    <w:rsid w:val="00E42609"/>
    <w:rsid w:val="00E429C3"/>
    <w:rsid w:val="00E43FE9"/>
    <w:rsid w:val="00E44DD8"/>
    <w:rsid w:val="00E44E46"/>
    <w:rsid w:val="00E44ED3"/>
    <w:rsid w:val="00E450F9"/>
    <w:rsid w:val="00E4520C"/>
    <w:rsid w:val="00E45DEF"/>
    <w:rsid w:val="00E45F78"/>
    <w:rsid w:val="00E4638F"/>
    <w:rsid w:val="00E470DA"/>
    <w:rsid w:val="00E47694"/>
    <w:rsid w:val="00E479FD"/>
    <w:rsid w:val="00E5064C"/>
    <w:rsid w:val="00E50732"/>
    <w:rsid w:val="00E51875"/>
    <w:rsid w:val="00E52978"/>
    <w:rsid w:val="00E5415F"/>
    <w:rsid w:val="00E55164"/>
    <w:rsid w:val="00E55F6A"/>
    <w:rsid w:val="00E5649B"/>
    <w:rsid w:val="00E56C3D"/>
    <w:rsid w:val="00E5731A"/>
    <w:rsid w:val="00E6031E"/>
    <w:rsid w:val="00E605C6"/>
    <w:rsid w:val="00E61092"/>
    <w:rsid w:val="00E63731"/>
    <w:rsid w:val="00E63DE0"/>
    <w:rsid w:val="00E64564"/>
    <w:rsid w:val="00E647B8"/>
    <w:rsid w:val="00E65300"/>
    <w:rsid w:val="00E65BCA"/>
    <w:rsid w:val="00E664D7"/>
    <w:rsid w:val="00E66CF1"/>
    <w:rsid w:val="00E67458"/>
    <w:rsid w:val="00E714B6"/>
    <w:rsid w:val="00E71A5F"/>
    <w:rsid w:val="00E72E45"/>
    <w:rsid w:val="00E73623"/>
    <w:rsid w:val="00E73D11"/>
    <w:rsid w:val="00E75320"/>
    <w:rsid w:val="00E76571"/>
    <w:rsid w:val="00E76DDD"/>
    <w:rsid w:val="00E773F2"/>
    <w:rsid w:val="00E806F6"/>
    <w:rsid w:val="00E8073E"/>
    <w:rsid w:val="00E81A82"/>
    <w:rsid w:val="00E86062"/>
    <w:rsid w:val="00E8630E"/>
    <w:rsid w:val="00E876C8"/>
    <w:rsid w:val="00E87E6F"/>
    <w:rsid w:val="00E90430"/>
    <w:rsid w:val="00E91F71"/>
    <w:rsid w:val="00E9250E"/>
    <w:rsid w:val="00E9331F"/>
    <w:rsid w:val="00E95763"/>
    <w:rsid w:val="00E95C8D"/>
    <w:rsid w:val="00E967E3"/>
    <w:rsid w:val="00E9711A"/>
    <w:rsid w:val="00EA1312"/>
    <w:rsid w:val="00EA1DF2"/>
    <w:rsid w:val="00EA210B"/>
    <w:rsid w:val="00EA2916"/>
    <w:rsid w:val="00EA3A44"/>
    <w:rsid w:val="00EA3D71"/>
    <w:rsid w:val="00EA463C"/>
    <w:rsid w:val="00EA4B43"/>
    <w:rsid w:val="00EA5225"/>
    <w:rsid w:val="00EA6A85"/>
    <w:rsid w:val="00EA7BAA"/>
    <w:rsid w:val="00EB064F"/>
    <w:rsid w:val="00EB0AC7"/>
    <w:rsid w:val="00EB0EEE"/>
    <w:rsid w:val="00EB1215"/>
    <w:rsid w:val="00EB194A"/>
    <w:rsid w:val="00EB23CD"/>
    <w:rsid w:val="00EB3B93"/>
    <w:rsid w:val="00EB3C7D"/>
    <w:rsid w:val="00EB5537"/>
    <w:rsid w:val="00EB64EE"/>
    <w:rsid w:val="00EC0375"/>
    <w:rsid w:val="00EC1BC6"/>
    <w:rsid w:val="00EC2942"/>
    <w:rsid w:val="00EC3139"/>
    <w:rsid w:val="00EC5EC6"/>
    <w:rsid w:val="00EC63B9"/>
    <w:rsid w:val="00ED0729"/>
    <w:rsid w:val="00ED0774"/>
    <w:rsid w:val="00ED13A0"/>
    <w:rsid w:val="00ED22B7"/>
    <w:rsid w:val="00ED3EFB"/>
    <w:rsid w:val="00ED3F8E"/>
    <w:rsid w:val="00ED424C"/>
    <w:rsid w:val="00ED49F6"/>
    <w:rsid w:val="00ED553F"/>
    <w:rsid w:val="00ED5595"/>
    <w:rsid w:val="00ED72BF"/>
    <w:rsid w:val="00ED7766"/>
    <w:rsid w:val="00ED78E1"/>
    <w:rsid w:val="00EE06AA"/>
    <w:rsid w:val="00EE2332"/>
    <w:rsid w:val="00EE24B4"/>
    <w:rsid w:val="00EE3543"/>
    <w:rsid w:val="00EE35C5"/>
    <w:rsid w:val="00EE3785"/>
    <w:rsid w:val="00EE49B7"/>
    <w:rsid w:val="00EE6A3B"/>
    <w:rsid w:val="00EE6CF8"/>
    <w:rsid w:val="00EE75A1"/>
    <w:rsid w:val="00EE79AC"/>
    <w:rsid w:val="00EE7CDA"/>
    <w:rsid w:val="00EF0CDE"/>
    <w:rsid w:val="00EF1750"/>
    <w:rsid w:val="00EF176A"/>
    <w:rsid w:val="00EF2A56"/>
    <w:rsid w:val="00EF5153"/>
    <w:rsid w:val="00EF60FD"/>
    <w:rsid w:val="00EF796F"/>
    <w:rsid w:val="00F00C7D"/>
    <w:rsid w:val="00F013B8"/>
    <w:rsid w:val="00F01701"/>
    <w:rsid w:val="00F01978"/>
    <w:rsid w:val="00F01D86"/>
    <w:rsid w:val="00F034D9"/>
    <w:rsid w:val="00F0371F"/>
    <w:rsid w:val="00F04023"/>
    <w:rsid w:val="00F04124"/>
    <w:rsid w:val="00F04957"/>
    <w:rsid w:val="00F05917"/>
    <w:rsid w:val="00F07993"/>
    <w:rsid w:val="00F07CAB"/>
    <w:rsid w:val="00F104D8"/>
    <w:rsid w:val="00F12938"/>
    <w:rsid w:val="00F12ADC"/>
    <w:rsid w:val="00F12CE5"/>
    <w:rsid w:val="00F1417D"/>
    <w:rsid w:val="00F14BF0"/>
    <w:rsid w:val="00F159A7"/>
    <w:rsid w:val="00F15B24"/>
    <w:rsid w:val="00F2011D"/>
    <w:rsid w:val="00F2053E"/>
    <w:rsid w:val="00F20E85"/>
    <w:rsid w:val="00F21634"/>
    <w:rsid w:val="00F22183"/>
    <w:rsid w:val="00F221B7"/>
    <w:rsid w:val="00F2391A"/>
    <w:rsid w:val="00F254BE"/>
    <w:rsid w:val="00F25726"/>
    <w:rsid w:val="00F2610E"/>
    <w:rsid w:val="00F26C55"/>
    <w:rsid w:val="00F279EF"/>
    <w:rsid w:val="00F27D97"/>
    <w:rsid w:val="00F30093"/>
    <w:rsid w:val="00F31421"/>
    <w:rsid w:val="00F3287F"/>
    <w:rsid w:val="00F32FAF"/>
    <w:rsid w:val="00F33EEC"/>
    <w:rsid w:val="00F34F3A"/>
    <w:rsid w:val="00F35E7D"/>
    <w:rsid w:val="00F364C2"/>
    <w:rsid w:val="00F41A2F"/>
    <w:rsid w:val="00F41D59"/>
    <w:rsid w:val="00F45284"/>
    <w:rsid w:val="00F45A7B"/>
    <w:rsid w:val="00F46EBF"/>
    <w:rsid w:val="00F46F5A"/>
    <w:rsid w:val="00F4778D"/>
    <w:rsid w:val="00F50228"/>
    <w:rsid w:val="00F510F6"/>
    <w:rsid w:val="00F513C9"/>
    <w:rsid w:val="00F51DC4"/>
    <w:rsid w:val="00F52E2B"/>
    <w:rsid w:val="00F53CA1"/>
    <w:rsid w:val="00F547E8"/>
    <w:rsid w:val="00F54AE2"/>
    <w:rsid w:val="00F55297"/>
    <w:rsid w:val="00F55DBF"/>
    <w:rsid w:val="00F56B04"/>
    <w:rsid w:val="00F60718"/>
    <w:rsid w:val="00F60DCD"/>
    <w:rsid w:val="00F61386"/>
    <w:rsid w:val="00F614D4"/>
    <w:rsid w:val="00F618E2"/>
    <w:rsid w:val="00F62AC5"/>
    <w:rsid w:val="00F63505"/>
    <w:rsid w:val="00F636ED"/>
    <w:rsid w:val="00F63A07"/>
    <w:rsid w:val="00F63B36"/>
    <w:rsid w:val="00F640AB"/>
    <w:rsid w:val="00F6514B"/>
    <w:rsid w:val="00F6626D"/>
    <w:rsid w:val="00F66D06"/>
    <w:rsid w:val="00F671C7"/>
    <w:rsid w:val="00F67CCB"/>
    <w:rsid w:val="00F74AEB"/>
    <w:rsid w:val="00F75B1A"/>
    <w:rsid w:val="00F7784A"/>
    <w:rsid w:val="00F77DBD"/>
    <w:rsid w:val="00F80F5A"/>
    <w:rsid w:val="00F8170D"/>
    <w:rsid w:val="00F83050"/>
    <w:rsid w:val="00F83FBC"/>
    <w:rsid w:val="00F8536D"/>
    <w:rsid w:val="00F855E2"/>
    <w:rsid w:val="00F86B07"/>
    <w:rsid w:val="00F877D5"/>
    <w:rsid w:val="00F90E0D"/>
    <w:rsid w:val="00F91925"/>
    <w:rsid w:val="00F91C41"/>
    <w:rsid w:val="00F91CFB"/>
    <w:rsid w:val="00F92280"/>
    <w:rsid w:val="00F93162"/>
    <w:rsid w:val="00F93221"/>
    <w:rsid w:val="00F93FEF"/>
    <w:rsid w:val="00F94AB5"/>
    <w:rsid w:val="00F954C9"/>
    <w:rsid w:val="00F9617A"/>
    <w:rsid w:val="00F9638D"/>
    <w:rsid w:val="00F963FA"/>
    <w:rsid w:val="00F96AED"/>
    <w:rsid w:val="00F973B3"/>
    <w:rsid w:val="00FA0201"/>
    <w:rsid w:val="00FA0650"/>
    <w:rsid w:val="00FA13C2"/>
    <w:rsid w:val="00FA13C5"/>
    <w:rsid w:val="00FA1E08"/>
    <w:rsid w:val="00FA30E6"/>
    <w:rsid w:val="00FA3494"/>
    <w:rsid w:val="00FA441D"/>
    <w:rsid w:val="00FA5F12"/>
    <w:rsid w:val="00FA7066"/>
    <w:rsid w:val="00FA72BD"/>
    <w:rsid w:val="00FB02D8"/>
    <w:rsid w:val="00FB0A8F"/>
    <w:rsid w:val="00FB1AA8"/>
    <w:rsid w:val="00FB2055"/>
    <w:rsid w:val="00FB2323"/>
    <w:rsid w:val="00FB4570"/>
    <w:rsid w:val="00FB54CE"/>
    <w:rsid w:val="00FB657F"/>
    <w:rsid w:val="00FB725E"/>
    <w:rsid w:val="00FB7913"/>
    <w:rsid w:val="00FC2A16"/>
    <w:rsid w:val="00FC2BF9"/>
    <w:rsid w:val="00FC30AD"/>
    <w:rsid w:val="00FC31C1"/>
    <w:rsid w:val="00FC32D7"/>
    <w:rsid w:val="00FC35BC"/>
    <w:rsid w:val="00FC424C"/>
    <w:rsid w:val="00FC4322"/>
    <w:rsid w:val="00FC5224"/>
    <w:rsid w:val="00FC528D"/>
    <w:rsid w:val="00FC5916"/>
    <w:rsid w:val="00FC5C68"/>
    <w:rsid w:val="00FC5DA6"/>
    <w:rsid w:val="00FC618B"/>
    <w:rsid w:val="00FC677D"/>
    <w:rsid w:val="00FC7191"/>
    <w:rsid w:val="00FD085B"/>
    <w:rsid w:val="00FD0F3C"/>
    <w:rsid w:val="00FD208A"/>
    <w:rsid w:val="00FD248C"/>
    <w:rsid w:val="00FD284B"/>
    <w:rsid w:val="00FD2B8B"/>
    <w:rsid w:val="00FD2CD7"/>
    <w:rsid w:val="00FD3CEE"/>
    <w:rsid w:val="00FD4CEC"/>
    <w:rsid w:val="00FD4ED6"/>
    <w:rsid w:val="00FD5322"/>
    <w:rsid w:val="00FD618B"/>
    <w:rsid w:val="00FD657B"/>
    <w:rsid w:val="00FD7DF4"/>
    <w:rsid w:val="00FE0139"/>
    <w:rsid w:val="00FE0AF2"/>
    <w:rsid w:val="00FE18CA"/>
    <w:rsid w:val="00FE18FE"/>
    <w:rsid w:val="00FE190D"/>
    <w:rsid w:val="00FE2D0C"/>
    <w:rsid w:val="00FE313C"/>
    <w:rsid w:val="00FE3BE4"/>
    <w:rsid w:val="00FE45F0"/>
    <w:rsid w:val="00FE5909"/>
    <w:rsid w:val="00FE63A7"/>
    <w:rsid w:val="00FE7CE0"/>
    <w:rsid w:val="00FF1F78"/>
    <w:rsid w:val="00FF2927"/>
    <w:rsid w:val="00FF2A07"/>
    <w:rsid w:val="00FF2F35"/>
    <w:rsid w:val="00FF3038"/>
    <w:rsid w:val="00FF3744"/>
    <w:rsid w:val="00FF438B"/>
    <w:rsid w:val="00FF48BD"/>
    <w:rsid w:val="00FF540B"/>
    <w:rsid w:val="00FF55EF"/>
    <w:rsid w:val="00FF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caption" w:locked="1" w:semiHidden="1" w:unhideWhenUsed="1" w:qFormat="1"/>
    <w:lsdException w:name="Title" w:locked="1" w:qFormat="1"/>
    <w:lsdException w:name="Default Paragraph Font" w:locked="1" w:uiPriority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3C5"/>
    <w:pPr>
      <w:spacing w:line="240" w:lineRule="atLeast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Heading1">
    <w:name w:val="heading 1"/>
    <w:aliases w:val=" Char Char14"/>
    <w:basedOn w:val="Normal"/>
    <w:next w:val="Normal"/>
    <w:link w:val="Heading1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480" w:lineRule="auto"/>
      <w:ind w:left="284" w:hanging="284"/>
      <w:textAlignment w:val="baseline"/>
      <w:outlineLvl w:val="0"/>
    </w:pPr>
    <w:rPr>
      <w:i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locked/>
    <w:rsid w:val="00583022"/>
    <w:pPr>
      <w:keepNext/>
      <w:tabs>
        <w:tab w:val="left" w:pos="720"/>
      </w:tabs>
      <w:overflowPunct w:val="0"/>
      <w:autoSpaceDE w:val="0"/>
      <w:autoSpaceDN w:val="0"/>
      <w:adjustRightInd w:val="0"/>
      <w:spacing w:before="120" w:line="360" w:lineRule="auto"/>
      <w:ind w:left="360" w:hanging="284"/>
      <w:textAlignment w:val="baseline"/>
      <w:outlineLvl w:val="1"/>
    </w:pPr>
    <w:rPr>
      <w:i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2"/>
    </w:pPr>
    <w:rPr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3"/>
    </w:pPr>
    <w:rPr>
      <w:b/>
      <w:sz w:val="24"/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4"/>
    </w:pPr>
    <w:rPr>
      <w:b/>
      <w:i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5"/>
    </w:pPr>
    <w:rPr>
      <w:i/>
      <w:sz w:val="24"/>
      <w:szCs w:val="20"/>
      <w:u w:val="single"/>
    </w:rPr>
  </w:style>
  <w:style w:type="paragraph" w:styleId="Heading7">
    <w:name w:val="heading 7"/>
    <w:basedOn w:val="Normal"/>
    <w:next w:val="Normal"/>
    <w:link w:val="Heading7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1080" w:hanging="284"/>
      <w:textAlignment w:val="baseline"/>
      <w:outlineLvl w:val="6"/>
    </w:pPr>
    <w:rPr>
      <w:b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42"/>
      <w:textAlignment w:val="baseline"/>
      <w:outlineLvl w:val="7"/>
    </w:pPr>
    <w:rPr>
      <w:b/>
      <w:sz w:val="24"/>
      <w:szCs w:val="20"/>
      <w:u w:val="single"/>
    </w:rPr>
  </w:style>
  <w:style w:type="paragraph" w:styleId="Heading9">
    <w:name w:val="heading 9"/>
    <w:basedOn w:val="Normal"/>
    <w:next w:val="Normal"/>
    <w:link w:val="Heading9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42" w:hanging="284"/>
      <w:textAlignment w:val="baseline"/>
      <w:outlineLvl w:val="8"/>
    </w:pPr>
    <w:rPr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FIRSTTOP">
    <w:name w:val="BL_FIRST_TOP"/>
    <w:rsid w:val="00583022"/>
    <w:pPr>
      <w:spacing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CHAPTTL">
    <w:name w:val="CHAP_TTL"/>
    <w:qFormat/>
    <w:rsid w:val="00583022"/>
    <w:pPr>
      <w:spacing w:before="60" w:after="60" w:line="240" w:lineRule="atLeast"/>
    </w:pPr>
    <w:rPr>
      <w:rFonts w:ascii="Arial" w:eastAsia="Times New Roman" w:hAnsi="Arial" w:cs="Arial"/>
      <w:b/>
      <w:color w:val="FFFFFF"/>
      <w:w w:val="90"/>
      <w:sz w:val="50"/>
      <w:szCs w:val="50"/>
      <w:lang w:eastAsia="ja-JP"/>
    </w:rPr>
  </w:style>
  <w:style w:type="paragraph" w:customStyle="1" w:styleId="H1">
    <w:name w:val="H1"/>
    <w:next w:val="Normal"/>
    <w:rsid w:val="00583022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  <w:lang w:eastAsia="en-US"/>
    </w:rPr>
  </w:style>
  <w:style w:type="paragraph" w:customStyle="1" w:styleId="CHAPNUM">
    <w:name w:val="CHAP_NUM"/>
    <w:qFormat/>
    <w:rsid w:val="00583022"/>
    <w:pP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lang w:eastAsia="en-US"/>
    </w:rPr>
  </w:style>
  <w:style w:type="paragraph" w:customStyle="1" w:styleId="ANS4COLUMN">
    <w:name w:val="ANS_4_COLUMN"/>
    <w:qFormat/>
    <w:rsid w:val="00583022"/>
    <w:pPr>
      <w:tabs>
        <w:tab w:val="left" w:pos="2640"/>
        <w:tab w:val="left" w:pos="5280"/>
        <w:tab w:val="left" w:pos="7920"/>
      </w:tabs>
      <w:spacing w:before="120" w:line="240" w:lineRule="atLeast"/>
    </w:pPr>
    <w:rPr>
      <w:rFonts w:ascii="Times New Roman" w:hAnsi="Times New Roman" w:cs="Times-Bold"/>
      <w:bCs/>
      <w:sz w:val="18"/>
    </w:rPr>
  </w:style>
  <w:style w:type="paragraph" w:customStyle="1" w:styleId="ANSHD">
    <w:name w:val="ANS_HD"/>
    <w:qFormat/>
    <w:rsid w:val="00583022"/>
    <w:pPr>
      <w:spacing w:after="120" w:line="400" w:lineRule="atLeast"/>
    </w:pPr>
    <w:rPr>
      <w:rFonts w:ascii="Arial" w:eastAsia="Times New Roman" w:hAnsi="Arial"/>
      <w:b/>
      <w:color w:val="91191C"/>
      <w:sz w:val="40"/>
      <w:szCs w:val="40"/>
      <w:lang w:eastAsia="en-US"/>
    </w:rPr>
  </w:style>
  <w:style w:type="paragraph" w:customStyle="1" w:styleId="ANSH1">
    <w:name w:val="ANS_H1"/>
    <w:rsid w:val="00583022"/>
    <w:pPr>
      <w:spacing w:before="360" w:after="120" w:line="240" w:lineRule="atLeast"/>
    </w:pPr>
    <w:rPr>
      <w:rFonts w:ascii="Arial Bold" w:hAnsi="Arial Bold" w:cs="Times-Bold"/>
      <w:b/>
      <w:bCs/>
      <w:color w:val="41AD49"/>
      <w:sz w:val="28"/>
      <w:szCs w:val="18"/>
    </w:rPr>
  </w:style>
  <w:style w:type="character" w:customStyle="1" w:styleId="NLLLNUM">
    <w:name w:val="NL_LL_NUM"/>
    <w:uiPriority w:val="1"/>
    <w:qFormat/>
    <w:rsid w:val="00583022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uiPriority w:val="1"/>
    <w:qFormat/>
    <w:rsid w:val="00583022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uiPriority w:val="1"/>
    <w:qFormat/>
    <w:rsid w:val="00583022"/>
    <w:rPr>
      <w:rFonts w:ascii="Times New Roman Bold" w:hAnsi="Times New Roman Bold"/>
      <w:b/>
      <w:color w:val="F47521"/>
      <w:sz w:val="20"/>
      <w:szCs w:val="20"/>
    </w:rPr>
  </w:style>
  <w:style w:type="character" w:customStyle="1" w:styleId="CHAPE1">
    <w:name w:val="CHAP_E1"/>
    <w:rsid w:val="00583022"/>
    <w:rPr>
      <w:rFonts w:ascii="Times New Roman Bold" w:hAnsi="Times New Roman Bold"/>
      <w:b/>
      <w:color w:val="C0C0C0"/>
      <w:sz w:val="24"/>
      <w:szCs w:val="24"/>
      <w:bdr w:val="none" w:sz="0" w:space="0" w:color="auto"/>
      <w:shd w:val="clear" w:color="auto" w:fill="auto"/>
    </w:rPr>
  </w:style>
  <w:style w:type="paragraph" w:customStyle="1" w:styleId="BLMID">
    <w:name w:val="BL_MID"/>
    <w:rsid w:val="00583022"/>
    <w:pPr>
      <w:spacing w:before="120"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BLLAST">
    <w:name w:val="BL_LAST"/>
    <w:rsid w:val="00583022"/>
    <w:pPr>
      <w:spacing w:before="120" w:after="240"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ULFIRSTTOP">
    <w:name w:val="UL_FIRST_TOP"/>
    <w:rsid w:val="00583022"/>
    <w:pPr>
      <w:spacing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ULMID">
    <w:name w:val="UL_MID"/>
    <w:rsid w:val="00583022"/>
    <w:pPr>
      <w:spacing w:before="80"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ULLAST">
    <w:name w:val="UL_LAST"/>
    <w:rsid w:val="00583022"/>
    <w:pPr>
      <w:spacing w:before="80"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NL">
    <w:name w:val="NL"/>
    <w:rsid w:val="00583022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character" w:customStyle="1" w:styleId="NLNUMGreen">
    <w:name w:val="NL_NUM_Green"/>
    <w:qFormat/>
    <w:rsid w:val="00583022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FIRST">
    <w:name w:val="NL_LL_FIRST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MID">
    <w:name w:val="NL_LL_MID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LAST">
    <w:name w:val="NL_LL_LAST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2COL">
    <w:name w:val="NL_LL_2COL"/>
    <w:rsid w:val="006D2BF7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TOP">
    <w:name w:val="NL_TOP"/>
    <w:rsid w:val="0058302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character" w:customStyle="1" w:styleId="BOLD">
    <w:name w:val="BOLD"/>
    <w:rsid w:val="00583022"/>
    <w:rPr>
      <w:b/>
    </w:rPr>
  </w:style>
  <w:style w:type="paragraph" w:customStyle="1" w:styleId="ANSH1afterhead">
    <w:name w:val="ANS_H1_afterhead"/>
    <w:rsid w:val="00583022"/>
    <w:pPr>
      <w:spacing w:after="120" w:line="240" w:lineRule="atLeast"/>
    </w:pPr>
    <w:rPr>
      <w:rFonts w:ascii="Arial" w:hAnsi="Arial" w:cs="Times-Bold"/>
      <w:b/>
      <w:bCs/>
      <w:sz w:val="24"/>
      <w:szCs w:val="18"/>
    </w:rPr>
  </w:style>
  <w:style w:type="paragraph" w:customStyle="1" w:styleId="i-footertext">
    <w:name w:val="i - footer text"/>
    <w:qFormat/>
    <w:rsid w:val="00583022"/>
    <w:rPr>
      <w:rFonts w:ascii="Palatino" w:eastAsia="Times New Roman" w:hAnsi="Palatino" w:cs="Arial"/>
      <w:szCs w:val="24"/>
      <w:lang w:eastAsia="en-US"/>
    </w:rPr>
  </w:style>
  <w:style w:type="paragraph" w:styleId="Header">
    <w:name w:val="header"/>
    <w:basedOn w:val="Normal"/>
    <w:link w:val="HeaderChar"/>
    <w:uiPriority w:val="99"/>
    <w:rsid w:val="005830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83022"/>
    <w:pPr>
      <w:tabs>
        <w:tab w:val="center" w:pos="4320"/>
        <w:tab w:val="right" w:pos="8640"/>
      </w:tabs>
    </w:pPr>
  </w:style>
  <w:style w:type="paragraph" w:customStyle="1" w:styleId="i-worksheettitle">
    <w:name w:val="i - worksheet title"/>
    <w:basedOn w:val="i-ahead"/>
    <w:qFormat/>
    <w:rsid w:val="00583022"/>
    <w:rPr>
      <w:sz w:val="72"/>
      <w:lang w:eastAsia="ja-JP"/>
    </w:rPr>
  </w:style>
  <w:style w:type="paragraph" w:customStyle="1" w:styleId="UNTBLLeft">
    <w:name w:val="UNTBL_Left"/>
    <w:rsid w:val="00583022"/>
    <w:pPr>
      <w:spacing w:before="100" w:after="100" w:line="240" w:lineRule="atLeast"/>
      <w:ind w:left="283" w:hanging="283"/>
    </w:pPr>
    <w:rPr>
      <w:rFonts w:ascii="Arial" w:eastAsia="Times New Roman" w:hAnsi="Arial" w:cs="Arial"/>
      <w:b/>
      <w:iCs/>
      <w:sz w:val="24"/>
      <w:szCs w:val="24"/>
      <w:lang w:eastAsia="en-US"/>
    </w:rPr>
  </w:style>
  <w:style w:type="paragraph" w:customStyle="1" w:styleId="UNTBLCLCenter">
    <w:name w:val="UNTBL_CL_Center"/>
    <w:qFormat/>
    <w:rsid w:val="00583022"/>
    <w:pPr>
      <w:spacing w:before="100" w:after="100" w:line="240" w:lineRule="atLeast"/>
      <w:jc w:val="center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NLExtra">
    <w:name w:val="NL_Extra"/>
    <w:rsid w:val="00583022"/>
    <w:pPr>
      <w:tabs>
        <w:tab w:val="left" w:pos="288"/>
      </w:tabs>
      <w:spacing w:before="68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i-worksheettype">
    <w:name w:val="i - worksheet type"/>
    <w:basedOn w:val="Normal"/>
    <w:qFormat/>
    <w:rsid w:val="00583022"/>
    <w:pPr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ascii="Verdana" w:hAnsi="Verdana"/>
      <w:b/>
      <w:color w:val="00B050"/>
      <w:sz w:val="40"/>
      <w:szCs w:val="24"/>
    </w:rPr>
  </w:style>
  <w:style w:type="paragraph" w:customStyle="1" w:styleId="PARAcenter">
    <w:name w:val="PARA_center"/>
    <w:qFormat/>
    <w:rsid w:val="00583022"/>
    <w:pPr>
      <w:spacing w:line="240" w:lineRule="atLeast"/>
      <w:jc w:val="center"/>
    </w:pPr>
    <w:rPr>
      <w:rFonts w:ascii="Times New Roman" w:hAnsi="Times New Roman" w:cs="Times-Bold"/>
      <w:bCs/>
      <w:szCs w:val="22"/>
    </w:rPr>
  </w:style>
  <w:style w:type="character" w:customStyle="1" w:styleId="SUP">
    <w:name w:val="SUP"/>
    <w:rsid w:val="00583022"/>
    <w:rPr>
      <w:vertAlign w:val="superscript"/>
    </w:rPr>
  </w:style>
  <w:style w:type="character" w:customStyle="1" w:styleId="ITAL">
    <w:name w:val="ITAL"/>
    <w:rsid w:val="00583022"/>
    <w:rPr>
      <w:i/>
    </w:rPr>
  </w:style>
  <w:style w:type="paragraph" w:customStyle="1" w:styleId="FILLline">
    <w:name w:val="FILL_line"/>
    <w:rsid w:val="00583022"/>
    <w:pPr>
      <w:tabs>
        <w:tab w:val="right" w:pos="288"/>
      </w:tabs>
      <w:spacing w:before="6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con">
    <w:name w:val="NL_LL_con"/>
    <w:rsid w:val="00583022"/>
    <w:pPr>
      <w:tabs>
        <w:tab w:val="left" w:pos="288"/>
      </w:tabs>
      <w:spacing w:before="520" w:line="240" w:lineRule="atLeast"/>
      <w:ind w:left="576" w:hanging="576"/>
    </w:pPr>
    <w:rPr>
      <w:rFonts w:ascii="Times New Roman" w:eastAsia="Times New Roman" w:hAnsi="Times New Roman"/>
      <w:szCs w:val="24"/>
      <w:lang w:eastAsia="en-US"/>
    </w:rPr>
  </w:style>
  <w:style w:type="character" w:customStyle="1" w:styleId="i-answersbold">
    <w:name w:val="i - answers bold"/>
    <w:qFormat/>
    <w:rsid w:val="00583022"/>
    <w:rPr>
      <w:b/>
      <w:noProof/>
    </w:rPr>
  </w:style>
  <w:style w:type="character" w:customStyle="1" w:styleId="i-answerssuperscript">
    <w:name w:val="i - answers superscript"/>
    <w:qFormat/>
    <w:rsid w:val="00583022"/>
    <w:rPr>
      <w:vertAlign w:val="superscript"/>
    </w:rPr>
  </w:style>
  <w:style w:type="paragraph" w:customStyle="1" w:styleId="ANSNL">
    <w:name w:val="ANS_NL"/>
    <w:rsid w:val="00583022"/>
    <w:pPr>
      <w:tabs>
        <w:tab w:val="left" w:pos="288"/>
      </w:tabs>
      <w:spacing w:before="120" w:line="240" w:lineRule="atLeast"/>
      <w:ind w:left="288" w:hanging="288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ANSNLLLcont">
    <w:name w:val="ANS_NL_LL_cont"/>
    <w:rsid w:val="00583022"/>
    <w:pPr>
      <w:tabs>
        <w:tab w:val="left" w:pos="288"/>
        <w:tab w:val="left" w:pos="576"/>
      </w:tabs>
      <w:spacing w:before="60" w:line="280" w:lineRule="atLeast"/>
      <w:ind w:left="576" w:hanging="576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PARA">
    <w:name w:val="PARA"/>
    <w:qFormat/>
    <w:rsid w:val="00350F30"/>
    <w:pPr>
      <w:spacing w:line="240" w:lineRule="atLeast"/>
      <w:ind w:firstLine="360"/>
    </w:pPr>
    <w:rPr>
      <w:rFonts w:ascii="Times New Roman" w:hAnsi="Times New Roman" w:cs="Times-Bold"/>
      <w:bCs/>
      <w:szCs w:val="22"/>
    </w:rPr>
  </w:style>
  <w:style w:type="character" w:customStyle="1" w:styleId="FooterChar">
    <w:name w:val="Footer Char"/>
    <w:link w:val="Footer"/>
    <w:rsid w:val="00583022"/>
    <w:rPr>
      <w:sz w:val="22"/>
      <w:szCs w:val="22"/>
      <w:lang w:val="en-AU" w:eastAsia="en-US" w:bidi="ar-SA"/>
    </w:rPr>
  </w:style>
  <w:style w:type="character" w:customStyle="1" w:styleId="HeaderChar">
    <w:name w:val="Header Char"/>
    <w:link w:val="Header"/>
    <w:uiPriority w:val="99"/>
    <w:rsid w:val="00583022"/>
    <w:rPr>
      <w:sz w:val="22"/>
      <w:szCs w:val="22"/>
      <w:lang w:val="en-AU" w:eastAsia="en-US" w:bidi="ar-SA"/>
    </w:rPr>
  </w:style>
  <w:style w:type="character" w:customStyle="1" w:styleId="Heading2Char">
    <w:name w:val="Heading 2 Char"/>
    <w:link w:val="Heading2"/>
    <w:rsid w:val="00583022"/>
    <w:rPr>
      <w:i/>
      <w:sz w:val="24"/>
      <w:lang w:val="en-AU" w:eastAsia="en-US" w:bidi="ar-SA"/>
    </w:rPr>
  </w:style>
  <w:style w:type="character" w:customStyle="1" w:styleId="Heading1Char">
    <w:name w:val="Heading 1 Char"/>
    <w:aliases w:val=" Char Char14 Char"/>
    <w:link w:val="Heading1"/>
    <w:rsid w:val="00583022"/>
    <w:rPr>
      <w:i/>
      <w:sz w:val="24"/>
      <w:lang w:val="en-AU" w:eastAsia="en-US" w:bidi="ar-SA"/>
    </w:rPr>
  </w:style>
  <w:style w:type="character" w:customStyle="1" w:styleId="BalloonTextChar">
    <w:name w:val="Balloon Text Char"/>
    <w:link w:val="BalloonText"/>
    <w:semiHidden/>
    <w:locked/>
    <w:rsid w:val="00583022"/>
    <w:rPr>
      <w:rFonts w:ascii="Tahoma" w:hAnsi="Tahoma" w:cs="Tahoma"/>
      <w:sz w:val="16"/>
      <w:szCs w:val="16"/>
      <w:lang w:val="en-AU" w:eastAsia="en-US" w:bidi="ar-SA"/>
    </w:rPr>
  </w:style>
  <w:style w:type="paragraph" w:styleId="BalloonText">
    <w:name w:val="Balloon Text"/>
    <w:basedOn w:val="Normal"/>
    <w:link w:val="BalloonTextChar"/>
    <w:semiHidden/>
    <w:unhideWhenUsed/>
    <w:rsid w:val="00583022"/>
    <w:pPr>
      <w:overflowPunct w:val="0"/>
      <w:autoSpaceDE w:val="0"/>
      <w:autoSpaceDN w:val="0"/>
      <w:adjustRightInd w:val="0"/>
      <w:spacing w:line="240" w:lineRule="auto"/>
      <w:ind w:left="284" w:hanging="284"/>
      <w:textAlignment w:val="baseline"/>
    </w:pPr>
    <w:rPr>
      <w:rFonts w:ascii="Tahoma" w:hAnsi="Tahoma" w:cs="Tahoma"/>
      <w:sz w:val="16"/>
      <w:szCs w:val="16"/>
    </w:rPr>
  </w:style>
  <w:style w:type="character" w:customStyle="1" w:styleId="Heading9Char">
    <w:name w:val="Heading 9 Char"/>
    <w:link w:val="Heading9"/>
    <w:rsid w:val="00583022"/>
    <w:rPr>
      <w:b/>
      <w:sz w:val="24"/>
      <w:u w:val="single"/>
      <w:lang w:val="en-AU" w:eastAsia="en-US" w:bidi="ar-SA"/>
    </w:rPr>
  </w:style>
  <w:style w:type="character" w:customStyle="1" w:styleId="Heading8Char">
    <w:name w:val="Heading 8 Char"/>
    <w:link w:val="Heading8"/>
    <w:rsid w:val="00583022"/>
    <w:rPr>
      <w:b/>
      <w:sz w:val="24"/>
      <w:u w:val="single"/>
      <w:lang w:val="en-AU" w:eastAsia="en-US" w:bidi="ar-SA"/>
    </w:rPr>
  </w:style>
  <w:style w:type="character" w:customStyle="1" w:styleId="Heading7Char">
    <w:name w:val="Heading 7 Char"/>
    <w:link w:val="Heading7"/>
    <w:rsid w:val="00583022"/>
    <w:rPr>
      <w:b/>
      <w:sz w:val="24"/>
      <w:lang w:val="en-AU" w:eastAsia="en-US" w:bidi="ar-SA"/>
    </w:rPr>
  </w:style>
  <w:style w:type="character" w:customStyle="1" w:styleId="Heading6Char">
    <w:name w:val="Heading 6 Char"/>
    <w:link w:val="Heading6"/>
    <w:rsid w:val="00583022"/>
    <w:rPr>
      <w:i/>
      <w:sz w:val="24"/>
      <w:u w:val="single"/>
      <w:lang w:val="en-AU" w:eastAsia="en-US" w:bidi="ar-SA"/>
    </w:rPr>
  </w:style>
  <w:style w:type="character" w:customStyle="1" w:styleId="Heading5Char">
    <w:name w:val="Heading 5 Char"/>
    <w:link w:val="Heading5"/>
    <w:rsid w:val="00583022"/>
    <w:rPr>
      <w:b/>
      <w:i/>
      <w:sz w:val="24"/>
      <w:u w:val="single"/>
      <w:lang w:val="en-AU" w:eastAsia="en-US" w:bidi="ar-SA"/>
    </w:rPr>
  </w:style>
  <w:style w:type="character" w:customStyle="1" w:styleId="Heading4Char">
    <w:name w:val="Heading 4 Char"/>
    <w:link w:val="Heading4"/>
    <w:rsid w:val="00583022"/>
    <w:rPr>
      <w:b/>
      <w:sz w:val="24"/>
      <w:u w:val="single"/>
      <w:lang w:val="en-AU" w:eastAsia="en-US" w:bidi="ar-SA"/>
    </w:rPr>
  </w:style>
  <w:style w:type="character" w:customStyle="1" w:styleId="Heading3Char">
    <w:name w:val="Heading 3 Char"/>
    <w:link w:val="Heading3"/>
    <w:rsid w:val="00583022"/>
    <w:rPr>
      <w:b/>
      <w:sz w:val="24"/>
      <w:lang w:val="en-AU" w:eastAsia="en-US" w:bidi="ar-SA"/>
    </w:rPr>
  </w:style>
  <w:style w:type="character" w:customStyle="1" w:styleId="i-notetoDTOcharacter">
    <w:name w:val="&lt;i - note to DTO character&gt;"/>
    <w:qFormat/>
    <w:rsid w:val="00583022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i-notetoDTO">
    <w:name w:val="&lt;i - note to DTO&gt;"/>
    <w:basedOn w:val="Normal"/>
    <w:rsid w:val="00583022"/>
    <w:pPr>
      <w:spacing w:before="120" w:after="120" w:line="280" w:lineRule="exact"/>
      <w:ind w:left="284" w:hanging="284"/>
      <w:jc w:val="center"/>
    </w:pPr>
    <w:rPr>
      <w:rFonts w:ascii="Arial" w:hAnsi="Arial"/>
      <w:b/>
      <w:color w:val="FF0000"/>
      <w:sz w:val="28"/>
      <w:szCs w:val="24"/>
    </w:rPr>
  </w:style>
  <w:style w:type="paragraph" w:customStyle="1" w:styleId="ANSH11">
    <w:name w:val="ANS_H11"/>
    <w:rsid w:val="00583022"/>
    <w:pPr>
      <w:spacing w:before="360" w:after="120" w:line="240" w:lineRule="atLeast"/>
    </w:pPr>
    <w:rPr>
      <w:rFonts w:ascii="Arial" w:hAnsi="Arial" w:cs="Times-Bold"/>
      <w:b/>
      <w:bCs/>
      <w:sz w:val="24"/>
      <w:szCs w:val="18"/>
    </w:rPr>
  </w:style>
  <w:style w:type="paragraph" w:customStyle="1" w:styleId="ANSNLLLLL">
    <w:name w:val="ANS_NL_LL_LL"/>
    <w:rsid w:val="00583022"/>
    <w:pPr>
      <w:tabs>
        <w:tab w:val="left" w:pos="288"/>
        <w:tab w:val="left" w:pos="576"/>
      </w:tabs>
      <w:spacing w:before="60" w:line="280" w:lineRule="atLeast"/>
      <w:ind w:left="864" w:hanging="288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Answers1-20">
    <w:name w:val="Answers 1-20"/>
    <w:rsid w:val="00583022"/>
    <w:pPr>
      <w:widowControl w:val="0"/>
      <w:tabs>
        <w:tab w:val="left" w:pos="340"/>
        <w:tab w:val="left" w:pos="1460"/>
        <w:tab w:val="left" w:pos="1800"/>
        <w:tab w:val="left" w:pos="3620"/>
        <w:tab w:val="left" w:pos="3960"/>
        <w:tab w:val="left" w:pos="5440"/>
        <w:tab w:val="left" w:pos="5780"/>
        <w:tab w:val="left" w:pos="7240"/>
        <w:tab w:val="left" w:pos="7580"/>
      </w:tabs>
      <w:suppressAutoHyphens/>
      <w:autoSpaceDE w:val="0"/>
      <w:autoSpaceDN w:val="0"/>
      <w:adjustRightInd w:val="0"/>
      <w:spacing w:line="240" w:lineRule="atLeast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paragraph" w:customStyle="1" w:styleId="Answersabcd">
    <w:name w:val="Answers a b c d"/>
    <w:rsid w:val="00583022"/>
    <w:pPr>
      <w:widowControl w:val="0"/>
      <w:tabs>
        <w:tab w:val="left" w:pos="340"/>
        <w:tab w:val="left" w:pos="620"/>
        <w:tab w:val="left" w:pos="2540"/>
        <w:tab w:val="left" w:pos="2820"/>
        <w:tab w:val="left" w:pos="4760"/>
        <w:tab w:val="left" w:pos="5040"/>
        <w:tab w:val="left" w:pos="6960"/>
        <w:tab w:val="left" w:pos="7240"/>
      </w:tabs>
      <w:suppressAutoHyphens/>
      <w:autoSpaceDE w:val="0"/>
      <w:autoSpaceDN w:val="0"/>
      <w:adjustRightInd w:val="0"/>
      <w:spacing w:after="1440" w:line="240" w:lineRule="atLeast"/>
      <w:ind w:left="340" w:hanging="340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paragraph" w:customStyle="1" w:styleId="Body">
    <w:name w:val="Body"/>
    <w:rsid w:val="00583022"/>
    <w:pPr>
      <w:widowControl w:val="0"/>
      <w:tabs>
        <w:tab w:val="right" w:pos="400"/>
        <w:tab w:val="left" w:pos="500"/>
      </w:tabs>
      <w:suppressAutoHyphens/>
      <w:autoSpaceDE w:val="0"/>
      <w:autoSpaceDN w:val="0"/>
      <w:adjustRightInd w:val="0"/>
      <w:spacing w:before="100" w:line="260" w:lineRule="atLeast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a">
    <w:name w:val="Body a"/>
    <w:aliases w:val="b1"/>
    <w:rsid w:val="00583022"/>
    <w:pPr>
      <w:widowControl w:val="0"/>
      <w:tabs>
        <w:tab w:val="left" w:pos="280"/>
        <w:tab w:val="left" w:pos="4420"/>
        <w:tab w:val="left" w:pos="4700"/>
      </w:tabs>
      <w:suppressAutoHyphens/>
      <w:autoSpaceDE w:val="0"/>
      <w:autoSpaceDN w:val="0"/>
      <w:adjustRightInd w:val="0"/>
      <w:spacing w:before="180" w:line="24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indent">
    <w:name w:val="Body indent"/>
    <w:rsid w:val="00583022"/>
    <w:pPr>
      <w:widowControl w:val="0"/>
      <w:tabs>
        <w:tab w:val="left" w:pos="280"/>
        <w:tab w:val="left" w:pos="440"/>
      </w:tabs>
      <w:suppressAutoHyphens/>
      <w:autoSpaceDE w:val="0"/>
      <w:autoSpaceDN w:val="0"/>
      <w:adjustRightInd w:val="0"/>
      <w:spacing w:after="20" w:line="24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no">
    <w:name w:val="Body no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60" w:line="260" w:lineRule="atLeast"/>
      <w:ind w:left="380" w:hanging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withSquareBullet">
    <w:name w:val="Body with Square Bullet"/>
    <w:rsid w:val="00583022"/>
    <w:pPr>
      <w:widowControl w:val="0"/>
      <w:tabs>
        <w:tab w:val="left" w:pos="280"/>
      </w:tabs>
      <w:suppressAutoHyphens/>
      <w:autoSpaceDE w:val="0"/>
      <w:autoSpaceDN w:val="0"/>
      <w:adjustRightInd w:val="0"/>
      <w:spacing w:line="26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character" w:customStyle="1" w:styleId="Bold0">
    <w:name w:val="Bold"/>
    <w:rsid w:val="00583022"/>
    <w:rPr>
      <w:b/>
      <w:bCs/>
    </w:rPr>
  </w:style>
  <w:style w:type="paragraph" w:customStyle="1" w:styleId="Bulleted">
    <w:name w:val="Bulleted"/>
    <w:rsid w:val="00583022"/>
    <w:pPr>
      <w:tabs>
        <w:tab w:val="left" w:pos="360"/>
      </w:tabs>
      <w:autoSpaceDE w:val="0"/>
      <w:autoSpaceDN w:val="0"/>
      <w:adjustRightInd w:val="0"/>
      <w:spacing w:line="260" w:lineRule="atLeast"/>
      <w:ind w:left="360" w:hanging="36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CrosswordNo">
    <w:name w:val="Crossword No.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180" w:lineRule="atLeast"/>
      <w:ind w:firstLine="40"/>
    </w:pPr>
    <w:rPr>
      <w:rFonts w:ascii="Helvetica" w:eastAsia="Times New Roman" w:hAnsi="Helvetica" w:cs="Helvetica"/>
      <w:b/>
      <w:bCs/>
      <w:caps/>
      <w:color w:val="000000"/>
      <w:w w:val="0"/>
      <w:sz w:val="14"/>
      <w:szCs w:val="14"/>
      <w:lang w:val="en-GB" w:eastAsia="en-US" w:bidi="en-US"/>
    </w:rPr>
  </w:style>
  <w:style w:type="character" w:customStyle="1" w:styleId="Dingbat8pt">
    <w:name w:val="Dingbat 8pt"/>
    <w:rsid w:val="00583022"/>
    <w:rPr>
      <w:rFonts w:ascii="ZapfDingbats" w:hAnsi="ZapfDingbats" w:cs="ZapfDingbats"/>
      <w:color w:val="000000"/>
      <w:spacing w:val="0"/>
      <w:w w:val="100"/>
      <w:sz w:val="16"/>
      <w:szCs w:val="16"/>
      <w:u w:val="none"/>
      <w:vertAlign w:val="baseline"/>
    </w:rPr>
  </w:style>
  <w:style w:type="character" w:styleId="Emphasis">
    <w:name w:val="Emphasis"/>
    <w:qFormat/>
    <w:locked/>
    <w:rsid w:val="00583022"/>
    <w:rPr>
      <w:i/>
      <w:iCs/>
    </w:rPr>
  </w:style>
  <w:style w:type="character" w:customStyle="1" w:styleId="EquationFunctions">
    <w:name w:val="EquationFunctions"/>
    <w:rsid w:val="00583022"/>
    <w:rPr>
      <w:rFonts w:ascii="Times" w:hAnsi="Times" w:cs="Times"/>
      <w:spacing w:val="0"/>
      <w:sz w:val="22"/>
      <w:szCs w:val="22"/>
      <w:u w:val="none"/>
      <w:vertAlign w:val="baseline"/>
    </w:rPr>
  </w:style>
  <w:style w:type="character" w:customStyle="1" w:styleId="EquationVariables">
    <w:name w:val="EquationVariables"/>
    <w:rsid w:val="00583022"/>
    <w:rPr>
      <w:rFonts w:ascii="Times" w:hAnsi="Times" w:cs="Times"/>
      <w:i/>
      <w:iCs/>
      <w:spacing w:val="0"/>
      <w:sz w:val="22"/>
      <w:szCs w:val="22"/>
      <w:u w:val="none"/>
      <w:vertAlign w:val="baseline"/>
    </w:rPr>
  </w:style>
  <w:style w:type="paragraph" w:customStyle="1" w:styleId="Footerleft">
    <w:name w:val="Footer left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220" w:lineRule="atLeast"/>
    </w:pPr>
    <w:rPr>
      <w:rFonts w:ascii="Futura CondensedLight" w:eastAsia="Times New Roman" w:hAnsi="Futura CondensedLight" w:cs="Futura CondensedLight"/>
      <w:caps/>
      <w:color w:val="000000"/>
      <w:w w:val="0"/>
      <w:sz w:val="18"/>
      <w:szCs w:val="18"/>
      <w:lang w:val="en-GB" w:eastAsia="en-US" w:bidi="en-US"/>
    </w:rPr>
  </w:style>
  <w:style w:type="character" w:customStyle="1" w:styleId="Footerno">
    <w:name w:val="Footer no"/>
    <w:rsid w:val="00583022"/>
    <w:rPr>
      <w:rFonts w:ascii="Futura Condensed" w:hAnsi="Futura Condensed" w:cs="Futura Condensed"/>
      <w:b/>
      <w:bCs/>
      <w:caps/>
      <w:color w:val="auto"/>
      <w:spacing w:val="0"/>
      <w:w w:val="110"/>
      <w:sz w:val="28"/>
      <w:szCs w:val="28"/>
      <w:u w:val="none"/>
      <w:vertAlign w:val="baseline"/>
      <w:lang w:val="en-GB"/>
    </w:rPr>
  </w:style>
  <w:style w:type="paragraph" w:customStyle="1" w:styleId="Footerright">
    <w:name w:val="Footer right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220" w:lineRule="atLeast"/>
    </w:pPr>
    <w:rPr>
      <w:rFonts w:ascii="Futura CondensedLight" w:eastAsia="Times New Roman" w:hAnsi="Futura CondensedLight" w:cs="Futura CondensedLight"/>
      <w:caps/>
      <w:color w:val="000000"/>
      <w:w w:val="0"/>
      <w:sz w:val="18"/>
      <w:szCs w:val="18"/>
      <w:lang w:val="en-GB" w:eastAsia="en-US" w:bidi="en-US"/>
    </w:rPr>
  </w:style>
  <w:style w:type="character" w:customStyle="1" w:styleId="Futurabold">
    <w:name w:val="Futura bold"/>
    <w:rsid w:val="00583022"/>
    <w:rPr>
      <w:rFonts w:ascii="Futura" w:hAnsi="Futura" w:cs="Futura"/>
      <w:b/>
      <w:bCs/>
      <w:w w:val="100"/>
      <w:u w:val="none"/>
      <w:vertAlign w:val="baseline"/>
      <w:lang w:val="en-US"/>
    </w:rPr>
  </w:style>
  <w:style w:type="paragraph" w:customStyle="1" w:styleId="HeadA">
    <w:name w:val="Head A"/>
    <w:rsid w:val="00583022"/>
    <w:pPr>
      <w:widowControl w:val="0"/>
      <w:tabs>
        <w:tab w:val="left" w:pos="2520"/>
      </w:tabs>
      <w:suppressAutoHyphens/>
      <w:autoSpaceDE w:val="0"/>
      <w:autoSpaceDN w:val="0"/>
      <w:adjustRightInd w:val="0"/>
      <w:spacing w:before="200" w:after="20" w:line="400" w:lineRule="atLeast"/>
    </w:pPr>
    <w:rPr>
      <w:rFonts w:ascii="Legacy Sans" w:eastAsia="Times New Roman" w:hAnsi="Legacy Sans" w:cs="Legacy Sans"/>
      <w:w w:val="0"/>
      <w:sz w:val="40"/>
      <w:szCs w:val="40"/>
      <w:lang w:val="en-US" w:eastAsia="en-US" w:bidi="en-US"/>
    </w:rPr>
  </w:style>
  <w:style w:type="paragraph" w:customStyle="1" w:styleId="HeadB">
    <w:name w:val="Head B"/>
    <w:rsid w:val="00583022"/>
    <w:pPr>
      <w:widowControl w:val="0"/>
      <w:tabs>
        <w:tab w:val="left" w:pos="240"/>
        <w:tab w:val="left" w:pos="2260"/>
        <w:tab w:val="left" w:pos="2520"/>
      </w:tabs>
      <w:suppressAutoHyphens/>
      <w:autoSpaceDE w:val="0"/>
      <w:autoSpaceDN w:val="0"/>
      <w:adjustRightInd w:val="0"/>
      <w:spacing w:before="120" w:line="320" w:lineRule="atLeast"/>
      <w:jc w:val="center"/>
    </w:pPr>
    <w:rPr>
      <w:rFonts w:ascii="Arial Black" w:eastAsia="Times New Roman" w:hAnsi="Arial Black" w:cs="Arial Black"/>
      <w:color w:val="333333"/>
      <w:sz w:val="22"/>
      <w:szCs w:val="22"/>
      <w:lang w:val="en-US" w:eastAsia="en-US" w:bidi="en-US"/>
    </w:rPr>
  </w:style>
  <w:style w:type="paragraph" w:customStyle="1" w:styleId="HeadC">
    <w:name w:val="Head C"/>
    <w:rsid w:val="00583022"/>
    <w:pPr>
      <w:widowControl w:val="0"/>
      <w:tabs>
        <w:tab w:val="left" w:pos="240"/>
        <w:tab w:val="left" w:pos="2260"/>
        <w:tab w:val="left" w:pos="2520"/>
      </w:tabs>
      <w:suppressAutoHyphens/>
      <w:autoSpaceDE w:val="0"/>
      <w:autoSpaceDN w:val="0"/>
      <w:adjustRightInd w:val="0"/>
      <w:spacing w:before="120" w:after="40" w:line="240" w:lineRule="atLeast"/>
    </w:pPr>
    <w:rPr>
      <w:rFonts w:ascii="Legacy Sans" w:eastAsia="Times New Roman" w:hAnsi="Legacy Sans" w:cs="Legacy Sans"/>
      <w:w w:val="0"/>
      <w:sz w:val="24"/>
      <w:szCs w:val="24"/>
      <w:lang w:val="en-US" w:eastAsia="en-US" w:bidi="en-US"/>
    </w:rPr>
  </w:style>
  <w:style w:type="character" w:customStyle="1" w:styleId="Helvetica">
    <w:name w:val="Helvetica"/>
    <w:rsid w:val="00583022"/>
    <w:rPr>
      <w:rFonts w:ascii="Helvetica" w:hAnsi="Helvetica" w:cs="Helvetica"/>
      <w:u w:val="none"/>
      <w:vertAlign w:val="baseline"/>
    </w:rPr>
  </w:style>
  <w:style w:type="character" w:styleId="Hyperlink">
    <w:name w:val="Hyperlink"/>
    <w:rsid w:val="00583022"/>
    <w:rPr>
      <w:color w:val="0000FF"/>
      <w:u w:val="single"/>
    </w:rPr>
  </w:style>
  <w:style w:type="paragraph" w:customStyle="1" w:styleId="i-ahead">
    <w:name w:val="i - a head"/>
    <w:next w:val="Normal"/>
    <w:rsid w:val="00583022"/>
    <w:pPr>
      <w:spacing w:before="120" w:line="640" w:lineRule="exact"/>
    </w:pPr>
    <w:rPr>
      <w:rFonts w:ascii="Arial" w:eastAsia="Times New Roman" w:hAnsi="Arial" w:cs="Arial"/>
      <w:b/>
      <w:sz w:val="60"/>
      <w:szCs w:val="24"/>
      <w:lang w:eastAsia="en-US"/>
    </w:rPr>
  </w:style>
  <w:style w:type="paragraph" w:customStyle="1" w:styleId="i-answers2column">
    <w:name w:val="i - answers 2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3column">
    <w:name w:val="i - answers 3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4column">
    <w:name w:val="i - answers 4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ahead">
    <w:name w:val="i - answers a head"/>
    <w:qFormat/>
    <w:rsid w:val="00583022"/>
    <w:rPr>
      <w:rFonts w:ascii="Raavi" w:eastAsia="Times New Roman" w:hAnsi="Raavi"/>
      <w:b/>
      <w:sz w:val="32"/>
      <w:lang w:eastAsia="en-US"/>
    </w:rPr>
  </w:style>
  <w:style w:type="paragraph" w:customStyle="1" w:styleId="i-answersacross">
    <w:name w:val="i - answers across"/>
    <w:qFormat/>
    <w:rsid w:val="00583022"/>
    <w:rPr>
      <w:rFonts w:ascii="Arial" w:hAnsi="Arial" w:cs="Times-Bold"/>
      <w:bCs/>
      <w:sz w:val="24"/>
      <w:szCs w:val="18"/>
    </w:rPr>
  </w:style>
  <w:style w:type="character" w:customStyle="1" w:styleId="i-answersitalic">
    <w:name w:val="i - answers italic"/>
    <w:qFormat/>
    <w:rsid w:val="00583022"/>
    <w:rPr>
      <w:i/>
    </w:rPr>
  </w:style>
  <w:style w:type="character" w:customStyle="1" w:styleId="i-answersquestionnumber">
    <w:name w:val="i - answers question number"/>
    <w:qFormat/>
    <w:rsid w:val="00583022"/>
    <w:rPr>
      <w:b/>
    </w:rPr>
  </w:style>
  <w:style w:type="character" w:customStyle="1" w:styleId="i-answersraised">
    <w:name w:val="i - answers raised"/>
    <w:qFormat/>
    <w:rsid w:val="00583022"/>
    <w:rPr>
      <w:noProof/>
      <w:vertAlign w:val="superscript"/>
    </w:rPr>
  </w:style>
  <w:style w:type="character" w:customStyle="1" w:styleId="i-answerssubscript">
    <w:name w:val="i - answers subscript"/>
    <w:qFormat/>
    <w:rsid w:val="00583022"/>
    <w:rPr>
      <w:noProof/>
      <w:vertAlign w:val="subscript"/>
    </w:rPr>
  </w:style>
  <w:style w:type="character" w:customStyle="1" w:styleId="i-answerssubscriptitalic">
    <w:name w:val="i - answers subscript italic"/>
    <w:qFormat/>
    <w:rsid w:val="00583022"/>
    <w:rPr>
      <w:i/>
      <w:noProof/>
      <w:vertAlign w:val="subscript"/>
    </w:rPr>
  </w:style>
  <w:style w:type="character" w:customStyle="1" w:styleId="i-answerssuperscriptitalic">
    <w:name w:val="i - answers superscript italic"/>
    <w:qFormat/>
    <w:rsid w:val="00583022"/>
    <w:rPr>
      <w:i/>
      <w:noProof/>
      <w:vertAlign w:val="superscript"/>
    </w:rPr>
  </w:style>
  <w:style w:type="paragraph" w:customStyle="1" w:styleId="i-bhead">
    <w:name w:val="i - b head"/>
    <w:basedOn w:val="Normal"/>
    <w:next w:val="Normal"/>
    <w:rsid w:val="00583022"/>
    <w:pPr>
      <w:spacing w:before="120" w:line="540" w:lineRule="exact"/>
      <w:ind w:left="284" w:hanging="284"/>
    </w:pPr>
    <w:rPr>
      <w:rFonts w:ascii="Arial" w:hAnsi="Arial" w:cs="Arial"/>
      <w:b/>
      <w:sz w:val="48"/>
      <w:szCs w:val="24"/>
    </w:rPr>
  </w:style>
  <w:style w:type="character" w:customStyle="1" w:styleId="i-bodytextblue">
    <w:name w:val="i - body text blue"/>
    <w:qFormat/>
    <w:rsid w:val="00583022"/>
    <w:rPr>
      <w:color w:val="548DD4"/>
    </w:rPr>
  </w:style>
  <w:style w:type="character" w:customStyle="1" w:styleId="i-bodytextbold">
    <w:name w:val="i - body text bold"/>
    <w:qFormat/>
    <w:rsid w:val="00583022"/>
    <w:rPr>
      <w:b/>
    </w:rPr>
  </w:style>
  <w:style w:type="paragraph" w:customStyle="1" w:styleId="i-bodytextfo">
    <w:name w:val="i - body text f/o"/>
    <w:basedOn w:val="Normal"/>
    <w:next w:val="Normal"/>
    <w:rsid w:val="00583022"/>
    <w:pPr>
      <w:spacing w:before="120" w:line="360" w:lineRule="auto"/>
    </w:pPr>
    <w:rPr>
      <w:sz w:val="24"/>
      <w:szCs w:val="24"/>
    </w:rPr>
  </w:style>
  <w:style w:type="character" w:customStyle="1" w:styleId="i-bodytextgreen">
    <w:name w:val="i - body text green"/>
    <w:qFormat/>
    <w:rsid w:val="00583022"/>
    <w:rPr>
      <w:color w:val="76923C"/>
    </w:rPr>
  </w:style>
  <w:style w:type="paragraph" w:customStyle="1" w:styleId="i-bodytextindent">
    <w:name w:val="i - body text indent"/>
    <w:basedOn w:val="i-bodytextfo"/>
    <w:rsid w:val="00583022"/>
    <w:pPr>
      <w:ind w:firstLine="340"/>
    </w:pPr>
  </w:style>
  <w:style w:type="character" w:customStyle="1" w:styleId="i-bodytextitalic">
    <w:name w:val="i - body text italic"/>
    <w:rsid w:val="00583022"/>
    <w:rPr>
      <w:i/>
      <w:iCs/>
    </w:rPr>
  </w:style>
  <w:style w:type="character" w:customStyle="1" w:styleId="i-bodytextorange">
    <w:name w:val="i - body text orange"/>
    <w:qFormat/>
    <w:rsid w:val="00583022"/>
    <w:rPr>
      <w:color w:val="FABF8F"/>
    </w:rPr>
  </w:style>
  <w:style w:type="character" w:customStyle="1" w:styleId="i-bodytextraised">
    <w:name w:val="i - body text raised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bodytextsubscript">
    <w:name w:val="i - body text subscript"/>
    <w:qFormat/>
    <w:rsid w:val="00583022"/>
    <w:rPr>
      <w:vertAlign w:val="subscript"/>
    </w:rPr>
  </w:style>
  <w:style w:type="character" w:customStyle="1" w:styleId="i-bodytextsubscriptitalic">
    <w:name w:val="i - body text subscript italic"/>
    <w:qFormat/>
    <w:rsid w:val="00583022"/>
    <w:rPr>
      <w:i/>
      <w:vertAlign w:val="subscript"/>
    </w:rPr>
  </w:style>
  <w:style w:type="character" w:customStyle="1" w:styleId="i-bodytextsuperscript">
    <w:name w:val="i - body text superscript"/>
    <w:qFormat/>
    <w:rsid w:val="00583022"/>
    <w:rPr>
      <w:dstrike w:val="0"/>
      <w:vertAlign w:val="superscript"/>
    </w:rPr>
  </w:style>
  <w:style w:type="character" w:customStyle="1" w:styleId="i-bodytextsuperscriptitalic">
    <w:name w:val="i - body text superscript italic"/>
    <w:qFormat/>
    <w:rsid w:val="00583022"/>
    <w:rPr>
      <w:i/>
      <w:vertAlign w:val="superscript"/>
    </w:rPr>
  </w:style>
  <w:style w:type="character" w:customStyle="1" w:styleId="i-bodytexturl">
    <w:name w:val="i - body text url"/>
    <w:rsid w:val="00583022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basedOn w:val="i-bodytextfo"/>
    <w:rsid w:val="00583022"/>
    <w:pPr>
      <w:ind w:left="567" w:hanging="567"/>
    </w:pPr>
  </w:style>
  <w:style w:type="paragraph" w:customStyle="1" w:styleId="i-bulletlist2">
    <w:name w:val="i - bullet list 2"/>
    <w:basedOn w:val="i-bulletlist1"/>
    <w:rsid w:val="00583022"/>
    <w:pPr>
      <w:ind w:left="1287"/>
    </w:pPr>
  </w:style>
  <w:style w:type="paragraph" w:customStyle="1" w:styleId="i-chead">
    <w:name w:val="i - c head"/>
    <w:basedOn w:val="Normal"/>
    <w:next w:val="i-bodytextfo"/>
    <w:rsid w:val="00583022"/>
    <w:pPr>
      <w:spacing w:before="120" w:line="500" w:lineRule="exact"/>
      <w:ind w:left="284" w:hanging="284"/>
    </w:pPr>
    <w:rPr>
      <w:rFonts w:ascii="Arial" w:hAnsi="Arial" w:cs="Arial"/>
      <w:sz w:val="36"/>
      <w:szCs w:val="24"/>
    </w:rPr>
  </w:style>
  <w:style w:type="paragraph" w:customStyle="1" w:styleId="i-dhead">
    <w:name w:val="i - d head"/>
    <w:qFormat/>
    <w:rsid w:val="00583022"/>
    <w:rPr>
      <w:rFonts w:ascii="Arial" w:hAnsi="Arial" w:cs="Times-Bold"/>
      <w:b/>
      <w:bCs/>
      <w:sz w:val="28"/>
      <w:szCs w:val="22"/>
    </w:rPr>
  </w:style>
  <w:style w:type="paragraph" w:customStyle="1" w:styleId="i-equationtext">
    <w:name w:val="i - equation text"/>
    <w:basedOn w:val="i-bodytextindent"/>
    <w:rsid w:val="00583022"/>
    <w:pPr>
      <w:spacing w:line="240" w:lineRule="auto"/>
      <w:ind w:left="284" w:firstLine="0"/>
      <w:jc w:val="center"/>
    </w:pPr>
    <w:rPr>
      <w:sz w:val="22"/>
    </w:rPr>
  </w:style>
  <w:style w:type="character" w:customStyle="1" w:styleId="i-equationtextchar">
    <w:name w:val="i - equation text char"/>
    <w:qFormat/>
    <w:rsid w:val="00583022"/>
  </w:style>
  <w:style w:type="character" w:customStyle="1" w:styleId="i-equationtextcharacter">
    <w:name w:val="i - equation text character"/>
    <w:qFormat/>
    <w:rsid w:val="00583022"/>
  </w:style>
  <w:style w:type="character" w:customStyle="1" w:styleId="i-equationtextitalic">
    <w:name w:val="i - equation text italic"/>
    <w:qFormat/>
    <w:rsid w:val="00583022"/>
    <w:rPr>
      <w:i/>
    </w:rPr>
  </w:style>
  <w:style w:type="character" w:customStyle="1" w:styleId="i-equationtextsubscriptitalic">
    <w:name w:val="i - equation text subscript italic"/>
    <w:qFormat/>
    <w:rsid w:val="00583022"/>
    <w:rPr>
      <w:i/>
      <w:vertAlign w:val="subscript"/>
    </w:rPr>
  </w:style>
  <w:style w:type="character" w:customStyle="1" w:styleId="i-equationtextsuperscript">
    <w:name w:val="i - equation text superscript"/>
    <w:qFormat/>
    <w:rsid w:val="00583022"/>
    <w:rPr>
      <w:vertAlign w:val="superscript"/>
    </w:rPr>
  </w:style>
  <w:style w:type="character" w:customStyle="1" w:styleId="i-equationtextsuperscriptitalic">
    <w:name w:val="i - equation text superscript italic"/>
    <w:qFormat/>
    <w:rsid w:val="00583022"/>
    <w:rPr>
      <w:i/>
      <w:vertAlign w:val="superscript"/>
    </w:rPr>
  </w:style>
  <w:style w:type="paragraph" w:customStyle="1" w:styleId="i-figurecaption">
    <w:name w:val="i - figure caption"/>
    <w:basedOn w:val="Normal"/>
    <w:rsid w:val="00583022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szCs w:val="24"/>
    </w:rPr>
  </w:style>
  <w:style w:type="character" w:customStyle="1" w:styleId="i-figurecaptionitalic">
    <w:name w:val="i - figure caption italic"/>
    <w:qFormat/>
    <w:rsid w:val="00583022"/>
    <w:rPr>
      <w:rFonts w:ascii="Arial" w:hAnsi="Arial"/>
      <w:i/>
      <w:sz w:val="22"/>
    </w:rPr>
  </w:style>
  <w:style w:type="character" w:customStyle="1" w:styleId="i-figurenumber">
    <w:name w:val="i - figure number"/>
    <w:qFormat/>
    <w:rsid w:val="00583022"/>
    <w:rPr>
      <w:b/>
    </w:rPr>
  </w:style>
  <w:style w:type="character" w:customStyle="1" w:styleId="i-headbold">
    <w:name w:val="i - head bold"/>
    <w:qFormat/>
    <w:rsid w:val="00583022"/>
    <w:rPr>
      <w:b/>
    </w:rPr>
  </w:style>
  <w:style w:type="character" w:customStyle="1" w:styleId="i-headitalic">
    <w:name w:val="i - head italic"/>
    <w:qFormat/>
    <w:rsid w:val="00583022"/>
    <w:rPr>
      <w:i/>
    </w:rPr>
  </w:style>
  <w:style w:type="character" w:customStyle="1" w:styleId="i-headsubscript">
    <w:name w:val="i - head subscript"/>
    <w:qFormat/>
    <w:rsid w:val="00583022"/>
    <w:rPr>
      <w:vertAlign w:val="subscript"/>
    </w:rPr>
  </w:style>
  <w:style w:type="character" w:customStyle="1" w:styleId="i-headsuperscript">
    <w:name w:val="i - head superscript"/>
    <w:qFormat/>
    <w:rsid w:val="00583022"/>
    <w:rPr>
      <w:vertAlign w:val="superscript"/>
    </w:rPr>
  </w:style>
  <w:style w:type="paragraph" w:customStyle="1" w:styleId="i-iconcaption">
    <w:name w:val="i - icon caption"/>
    <w:qFormat/>
    <w:rsid w:val="00583022"/>
    <w:pPr>
      <w:spacing w:before="120" w:line="360" w:lineRule="auto"/>
      <w:ind w:left="284" w:hanging="284"/>
    </w:pPr>
    <w:rPr>
      <w:rFonts w:ascii="Candara" w:eastAsia="Times New Roman" w:hAnsi="Candara"/>
      <w:color w:val="808080"/>
      <w:sz w:val="24"/>
      <w:szCs w:val="24"/>
      <w:lang w:eastAsia="en-US"/>
    </w:rPr>
  </w:style>
  <w:style w:type="paragraph" w:customStyle="1" w:styleId="i-label1">
    <w:name w:val="i - label 1"/>
    <w:qFormat/>
    <w:rsid w:val="00583022"/>
    <w:pPr>
      <w:spacing w:before="120" w:line="360" w:lineRule="auto"/>
      <w:ind w:left="284" w:hanging="284"/>
      <w:jc w:val="center"/>
    </w:pPr>
    <w:rPr>
      <w:rFonts w:ascii="Arial Unicode MS" w:eastAsia="Times New Roman" w:hAnsi="Arial Unicode MS"/>
      <w:color w:val="808080"/>
      <w:sz w:val="24"/>
      <w:szCs w:val="24"/>
      <w:lang w:eastAsia="en-US"/>
    </w:rPr>
  </w:style>
  <w:style w:type="paragraph" w:customStyle="1" w:styleId="i-label2">
    <w:name w:val="i - label 2"/>
    <w:qFormat/>
    <w:rsid w:val="00583022"/>
    <w:pPr>
      <w:spacing w:before="120" w:line="360" w:lineRule="auto"/>
      <w:ind w:left="284" w:hanging="284"/>
      <w:jc w:val="center"/>
    </w:pPr>
    <w:rPr>
      <w:rFonts w:ascii="Arial Unicode MS" w:eastAsia="Times New Roman" w:hAnsi="Arial Unicode MS"/>
      <w:color w:val="808080"/>
      <w:sz w:val="32"/>
      <w:szCs w:val="24"/>
      <w:lang w:eastAsia="en-US"/>
    </w:rPr>
  </w:style>
  <w:style w:type="character" w:customStyle="1" w:styleId="i-labelbold">
    <w:name w:val="i - label bold"/>
    <w:qFormat/>
    <w:rsid w:val="00583022"/>
    <w:rPr>
      <w:rFonts w:ascii="Arial Unicode MS" w:hAnsi="Arial Unicode MS"/>
      <w:b/>
      <w:sz w:val="24"/>
    </w:rPr>
  </w:style>
  <w:style w:type="character" w:customStyle="1" w:styleId="i-labelitalic">
    <w:name w:val="i - label italic"/>
    <w:qFormat/>
    <w:rsid w:val="00583022"/>
    <w:rPr>
      <w:rFonts w:ascii="Arial Unicode MS" w:hAnsi="Arial Unicode MS"/>
      <w:i/>
      <w:sz w:val="24"/>
    </w:rPr>
  </w:style>
  <w:style w:type="character" w:customStyle="1" w:styleId="i-listblue">
    <w:name w:val="i - list blue"/>
    <w:qFormat/>
    <w:rsid w:val="00583022"/>
    <w:rPr>
      <w:b/>
      <w:color w:val="00CCFF"/>
    </w:rPr>
  </w:style>
  <w:style w:type="character" w:customStyle="1" w:styleId="i-listbold">
    <w:name w:val="i - list bold"/>
    <w:qFormat/>
    <w:rsid w:val="00583022"/>
    <w:rPr>
      <w:b/>
    </w:rPr>
  </w:style>
  <w:style w:type="character" w:customStyle="1" w:styleId="i-listgreen">
    <w:name w:val="i - list green"/>
    <w:qFormat/>
    <w:rsid w:val="00583022"/>
    <w:rPr>
      <w:b/>
      <w:color w:val="00FF00"/>
    </w:rPr>
  </w:style>
  <w:style w:type="character" w:customStyle="1" w:styleId="i-listitalic">
    <w:name w:val="i - list italic"/>
    <w:qFormat/>
    <w:rsid w:val="00583022"/>
    <w:rPr>
      <w:rFonts w:ascii="Arial" w:hAnsi="Arial"/>
      <w:i/>
    </w:rPr>
  </w:style>
  <w:style w:type="character" w:customStyle="1" w:styleId="i-listnumber">
    <w:name w:val="i - list number"/>
    <w:qFormat/>
    <w:rsid w:val="00583022"/>
    <w:rPr>
      <w:rFonts w:ascii="Arial" w:hAnsi="Arial"/>
      <w:b/>
      <w:color w:val="7030A0"/>
      <w:sz w:val="24"/>
    </w:rPr>
  </w:style>
  <w:style w:type="character" w:customStyle="1" w:styleId="i-listorange">
    <w:name w:val="i - list orange"/>
    <w:qFormat/>
    <w:rsid w:val="00583022"/>
    <w:rPr>
      <w:b/>
      <w:color w:val="FFCC00"/>
    </w:rPr>
  </w:style>
  <w:style w:type="character" w:customStyle="1" w:styleId="i-listraised">
    <w:name w:val="i - list raised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listsubscript">
    <w:name w:val="i - list subscript"/>
    <w:qFormat/>
    <w:rsid w:val="00583022"/>
    <w:rPr>
      <w:vertAlign w:val="subscript"/>
    </w:rPr>
  </w:style>
  <w:style w:type="character" w:customStyle="1" w:styleId="i-listsubscriptitalic">
    <w:name w:val="i - list subscript italic"/>
    <w:qFormat/>
    <w:rsid w:val="00583022"/>
    <w:rPr>
      <w:i/>
      <w:vertAlign w:val="subscript"/>
    </w:rPr>
  </w:style>
  <w:style w:type="character" w:customStyle="1" w:styleId="i-listsuperscript">
    <w:name w:val="i - list superscript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listsuperscriptitalic">
    <w:name w:val="i - list superscript italic"/>
    <w:qFormat/>
    <w:rsid w:val="00583022"/>
    <w:rPr>
      <w:i/>
      <w:vertAlign w:val="superscript"/>
    </w:rPr>
  </w:style>
  <w:style w:type="paragraph" w:customStyle="1" w:styleId="i-numberlist2a">
    <w:name w:val="i - number list 2a"/>
    <w:qFormat/>
    <w:rsid w:val="00583022"/>
    <w:pPr>
      <w:ind w:left="720"/>
    </w:pPr>
    <w:rPr>
      <w:rFonts w:ascii="Times New Roman" w:hAnsi="Times New Roman" w:cs="Times-Bold"/>
      <w:bCs/>
      <w:sz w:val="24"/>
      <w:szCs w:val="18"/>
    </w:rPr>
  </w:style>
  <w:style w:type="paragraph" w:customStyle="1" w:styleId="i-numberedlist1">
    <w:name w:val="i - numbered list 1"/>
    <w:rsid w:val="00583022"/>
    <w:pPr>
      <w:spacing w:before="120" w:line="360" w:lineRule="auto"/>
      <w:ind w:left="227" w:hanging="227"/>
    </w:pPr>
    <w:rPr>
      <w:rFonts w:ascii="Verdana" w:eastAsia="Times New Roman" w:hAnsi="Verdana"/>
      <w:sz w:val="22"/>
      <w:szCs w:val="24"/>
      <w:lang w:eastAsia="en-US"/>
    </w:rPr>
  </w:style>
  <w:style w:type="paragraph" w:customStyle="1" w:styleId="i-numberedlist1a">
    <w:name w:val="i - numbered list 1a"/>
    <w:basedOn w:val="i-numberedlist1"/>
    <w:qFormat/>
    <w:rsid w:val="00583022"/>
    <w:pPr>
      <w:tabs>
        <w:tab w:val="left" w:pos="284"/>
      </w:tabs>
      <w:ind w:left="567" w:hanging="567"/>
    </w:pPr>
  </w:style>
  <w:style w:type="paragraph" w:customStyle="1" w:styleId="i-numberedlist2">
    <w:name w:val="i - numbered list 2"/>
    <w:basedOn w:val="Normal"/>
    <w:qFormat/>
    <w:rsid w:val="00583022"/>
    <w:pPr>
      <w:overflowPunct w:val="0"/>
      <w:autoSpaceDE w:val="0"/>
      <w:autoSpaceDN w:val="0"/>
      <w:adjustRightInd w:val="0"/>
      <w:spacing w:before="120" w:line="360" w:lineRule="auto"/>
      <w:ind w:left="568" w:hanging="284"/>
      <w:textAlignment w:val="baseline"/>
    </w:pPr>
    <w:rPr>
      <w:rFonts w:ascii="Verdana" w:hAnsi="Verdana"/>
      <w:szCs w:val="20"/>
    </w:rPr>
  </w:style>
  <w:style w:type="paragraph" w:customStyle="1" w:styleId="i-numberedlist2centred">
    <w:name w:val="i - numbered list 2 centred"/>
    <w:qFormat/>
    <w:rsid w:val="00583022"/>
    <w:pPr>
      <w:jc w:val="center"/>
    </w:pPr>
    <w:rPr>
      <w:rFonts w:ascii="Verdana" w:eastAsia="Times New Roman" w:hAnsi="Verdana"/>
      <w:sz w:val="22"/>
      <w:szCs w:val="24"/>
      <w:lang w:eastAsia="en-US"/>
    </w:rPr>
  </w:style>
  <w:style w:type="paragraph" w:customStyle="1" w:styleId="i-numberedlist2a">
    <w:name w:val="i - numbered list 2a"/>
    <w:qFormat/>
    <w:rsid w:val="00583022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i-numberedlist2mc">
    <w:name w:val="i - numbered list 2mc"/>
    <w:qFormat/>
    <w:rsid w:val="00583022"/>
    <w:pPr>
      <w:ind w:left="720"/>
    </w:pPr>
    <w:rPr>
      <w:rFonts w:ascii="Times New Roman" w:hAnsi="Times New Roman" w:cs="Times-Bold"/>
      <w:bCs/>
      <w:sz w:val="24"/>
      <w:szCs w:val="22"/>
    </w:rPr>
  </w:style>
  <w:style w:type="paragraph" w:customStyle="1" w:styleId="i-numberedlist3">
    <w:name w:val="i - numbered list 3"/>
    <w:basedOn w:val="i-numberedlist2"/>
    <w:qFormat/>
    <w:rsid w:val="00583022"/>
    <w:pPr>
      <w:ind w:left="1724"/>
    </w:pPr>
  </w:style>
  <w:style w:type="character" w:customStyle="1" w:styleId="i-questionnumberblue">
    <w:name w:val="i - question number blue"/>
    <w:qFormat/>
    <w:rsid w:val="00583022"/>
    <w:rPr>
      <w:rFonts w:ascii="Arial" w:hAnsi="Arial"/>
      <w:b/>
      <w:color w:val="4F81BD"/>
      <w:sz w:val="24"/>
    </w:rPr>
  </w:style>
  <w:style w:type="character" w:customStyle="1" w:styleId="i-questionnumbergreen">
    <w:name w:val="i - question number green"/>
    <w:qFormat/>
    <w:rsid w:val="00583022"/>
    <w:rPr>
      <w:rFonts w:ascii="Arial" w:hAnsi="Arial"/>
      <w:b/>
      <w:color w:val="9BBB59"/>
      <w:sz w:val="24"/>
    </w:rPr>
  </w:style>
  <w:style w:type="character" w:customStyle="1" w:styleId="i-questionnumberorange">
    <w:name w:val="i - question number orange"/>
    <w:qFormat/>
    <w:rsid w:val="00583022"/>
    <w:rPr>
      <w:rFonts w:ascii="Arial" w:hAnsi="Arial"/>
      <w:b/>
      <w:color w:val="F79646"/>
      <w:sz w:val="24"/>
    </w:rPr>
  </w:style>
  <w:style w:type="character" w:customStyle="1" w:styleId="i-safetytextbold">
    <w:name w:val="i - safety text bold"/>
    <w:qFormat/>
    <w:rsid w:val="00583022"/>
    <w:rPr>
      <w:rFonts w:ascii="Courier New" w:hAnsi="Courier New"/>
      <w:b/>
      <w:sz w:val="20"/>
    </w:rPr>
  </w:style>
  <w:style w:type="paragraph" w:customStyle="1" w:styleId="i-safetytextfo">
    <w:name w:val="i - safety text f/o"/>
    <w:basedOn w:val="Normal"/>
    <w:rsid w:val="00583022"/>
    <w:pPr>
      <w:shd w:val="clear" w:color="auto" w:fill="E6E6E6"/>
      <w:spacing w:before="120" w:line="360" w:lineRule="auto"/>
      <w:ind w:left="3402"/>
    </w:pPr>
    <w:rPr>
      <w:rFonts w:ascii="Courier New" w:hAnsi="Courier New" w:cs="Courier New"/>
      <w:sz w:val="20"/>
      <w:szCs w:val="24"/>
    </w:rPr>
  </w:style>
  <w:style w:type="paragraph" w:customStyle="1" w:styleId="i-safetytextindent">
    <w:name w:val="i - safety text indent"/>
    <w:basedOn w:val="Normal"/>
    <w:rsid w:val="00583022"/>
    <w:pPr>
      <w:shd w:val="clear" w:color="auto" w:fill="E6E6E6"/>
      <w:spacing w:before="120" w:line="360" w:lineRule="auto"/>
      <w:ind w:left="3402" w:firstLine="567"/>
    </w:pPr>
    <w:rPr>
      <w:rFonts w:ascii="Courier New" w:hAnsi="Courier New" w:cs="Courier New"/>
      <w:sz w:val="20"/>
      <w:szCs w:val="24"/>
    </w:rPr>
  </w:style>
  <w:style w:type="character" w:customStyle="1" w:styleId="i-safetytextitalic">
    <w:name w:val="i - safety text italic"/>
    <w:qFormat/>
    <w:rsid w:val="00583022"/>
    <w:rPr>
      <w:rFonts w:ascii="Courier New" w:hAnsi="Courier New"/>
      <w:i/>
      <w:sz w:val="20"/>
    </w:rPr>
  </w:style>
  <w:style w:type="paragraph" w:customStyle="1" w:styleId="i-sourcetextfo">
    <w:name w:val="i - source text f/o"/>
    <w:basedOn w:val="i-bodytextfo"/>
    <w:rsid w:val="00583022"/>
    <w:pPr>
      <w:spacing w:line="240" w:lineRule="auto"/>
    </w:pPr>
    <w:rPr>
      <w:rFonts w:ascii="Verdana" w:hAnsi="Verdana"/>
      <w:color w:val="7030A0"/>
      <w:sz w:val="22"/>
    </w:rPr>
  </w:style>
  <w:style w:type="character" w:customStyle="1" w:styleId="i-sourceurl">
    <w:name w:val="i - source url"/>
    <w:qFormat/>
    <w:rsid w:val="00583022"/>
    <w:rPr>
      <w:color w:val="548DD4"/>
      <w:u w:val="single"/>
    </w:rPr>
  </w:style>
  <w:style w:type="paragraph" w:customStyle="1" w:styleId="i-tablecaption">
    <w:name w:val="i - table caption"/>
    <w:basedOn w:val="i-figurecaption"/>
    <w:rsid w:val="00583022"/>
  </w:style>
  <w:style w:type="paragraph" w:customStyle="1" w:styleId="i-tablecolumnheadalignedleft">
    <w:name w:val="i - table column head aligned left"/>
    <w:basedOn w:val="Normal"/>
    <w:rsid w:val="00583022"/>
    <w:pPr>
      <w:spacing w:before="240" w:after="120" w:line="260" w:lineRule="exact"/>
      <w:ind w:left="284" w:hanging="284"/>
    </w:pPr>
    <w:rPr>
      <w:rFonts w:ascii="Arial" w:hAnsi="Arial" w:cs="Arial"/>
      <w:b/>
      <w:iCs/>
      <w:sz w:val="24"/>
      <w:szCs w:val="24"/>
    </w:rPr>
  </w:style>
  <w:style w:type="paragraph" w:customStyle="1" w:styleId="i-tablecolumntextalignedleft">
    <w:name w:val="i - table column text aligned left"/>
    <w:basedOn w:val="i-tablecolumnheadalignedleft"/>
    <w:rsid w:val="00583022"/>
    <w:pPr>
      <w:spacing w:before="120"/>
      <w:ind w:left="0" w:firstLine="0"/>
    </w:pPr>
    <w:rPr>
      <w:b w:val="0"/>
      <w:iCs w:val="0"/>
      <w:sz w:val="20"/>
    </w:rPr>
  </w:style>
  <w:style w:type="paragraph" w:customStyle="1" w:styleId="i-tablecolumnheadgreen">
    <w:name w:val="i - table column head green"/>
    <w:basedOn w:val="i-tablecolumntextalignedleft"/>
    <w:qFormat/>
    <w:rsid w:val="00583022"/>
    <w:rPr>
      <w:b/>
      <w:i/>
      <w:color w:val="9BBB59"/>
      <w:sz w:val="24"/>
    </w:rPr>
  </w:style>
  <w:style w:type="paragraph" w:customStyle="1" w:styleId="i-tablecolumnheadblue">
    <w:name w:val="i - table column head blue"/>
    <w:basedOn w:val="i-tablecolumnheadgreen"/>
    <w:qFormat/>
    <w:rsid w:val="00583022"/>
    <w:rPr>
      <w:color w:val="4F81BD"/>
    </w:rPr>
  </w:style>
  <w:style w:type="paragraph" w:customStyle="1" w:styleId="i-tablecolumnheadcentred">
    <w:name w:val="i - table column head centred"/>
    <w:qFormat/>
    <w:rsid w:val="00583022"/>
    <w:pPr>
      <w:jc w:val="center"/>
    </w:pPr>
    <w:rPr>
      <w:rFonts w:ascii="Arial Unicode MS" w:eastAsia="Times New Roman" w:hAnsi="Arial Unicode MS"/>
      <w:b/>
      <w:color w:val="000000"/>
      <w:sz w:val="24"/>
      <w:szCs w:val="24"/>
      <w:lang w:eastAsia="en-US"/>
    </w:rPr>
  </w:style>
  <w:style w:type="character" w:customStyle="1" w:styleId="i-tablecolumnheaditalic">
    <w:name w:val="i - table column head italic"/>
    <w:qFormat/>
    <w:rsid w:val="00583022"/>
    <w:rPr>
      <w:i/>
    </w:rPr>
  </w:style>
  <w:style w:type="paragraph" w:customStyle="1" w:styleId="i-tablecolumnheadorange">
    <w:name w:val="i - table column head orange"/>
    <w:basedOn w:val="i-tablecolumnheadgreen"/>
    <w:qFormat/>
    <w:rsid w:val="00583022"/>
    <w:rPr>
      <w:color w:val="F79646"/>
    </w:rPr>
  </w:style>
  <w:style w:type="paragraph" w:customStyle="1" w:styleId="i-tablecolumntextcentred">
    <w:name w:val="i - table column text centred"/>
    <w:qFormat/>
    <w:rsid w:val="00583022"/>
    <w:pPr>
      <w:jc w:val="center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i-tablenumber">
    <w:name w:val="i - table number"/>
    <w:qFormat/>
    <w:rsid w:val="00583022"/>
    <w:rPr>
      <w:rFonts w:ascii="Arial" w:hAnsi="Arial"/>
      <w:b/>
      <w:sz w:val="22"/>
    </w:rPr>
  </w:style>
  <w:style w:type="paragraph" w:customStyle="1" w:styleId="i-tabletext">
    <w:name w:val="i - table text"/>
    <w:qFormat/>
    <w:rsid w:val="00583022"/>
    <w:rPr>
      <w:rFonts w:ascii="Times New Roman" w:eastAsia="Times New Roman" w:hAnsi="Times New Roman"/>
      <w:color w:val="000000"/>
      <w:sz w:val="24"/>
      <w:szCs w:val="24"/>
      <w:lang w:eastAsia="en-US"/>
    </w:rPr>
  </w:style>
  <w:style w:type="character" w:customStyle="1" w:styleId="i-tabletextblue">
    <w:name w:val="i - table text blue"/>
    <w:qFormat/>
    <w:rsid w:val="00583022"/>
    <w:rPr>
      <w:color w:val="548DD4"/>
    </w:rPr>
  </w:style>
  <w:style w:type="character" w:customStyle="1" w:styleId="i-tabletextbluesuperscript">
    <w:name w:val="i - table text blue superscript"/>
    <w:qFormat/>
    <w:rsid w:val="00583022"/>
    <w:rPr>
      <w:color w:val="548DD4"/>
      <w:vertAlign w:val="superscript"/>
    </w:rPr>
  </w:style>
  <w:style w:type="character" w:customStyle="1" w:styleId="i-tabletextbold">
    <w:name w:val="i - table text bold"/>
    <w:qFormat/>
    <w:rsid w:val="00583022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i-tablecolumntextalignedleft"/>
    <w:qFormat/>
    <w:rsid w:val="00583022"/>
    <w:pPr>
      <w:ind w:left="454" w:hanging="454"/>
    </w:pPr>
    <w:rPr>
      <w:rFonts w:eastAsia="ArialUnicodeMS"/>
      <w:szCs w:val="20"/>
    </w:rPr>
  </w:style>
  <w:style w:type="character" w:customStyle="1" w:styleId="i-tabletextgreen">
    <w:name w:val="i - table text green"/>
    <w:qFormat/>
    <w:rsid w:val="00583022"/>
    <w:rPr>
      <w:color w:val="76923C"/>
    </w:rPr>
  </w:style>
  <w:style w:type="character" w:customStyle="1" w:styleId="i-tabletextitalic">
    <w:name w:val="i - table text italic"/>
    <w:qFormat/>
    <w:rsid w:val="00583022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qFormat/>
    <w:rsid w:val="00583022"/>
  </w:style>
  <w:style w:type="character" w:customStyle="1" w:styleId="i-tabletextorange">
    <w:name w:val="i - table text orange"/>
    <w:qFormat/>
    <w:rsid w:val="00583022"/>
    <w:rPr>
      <w:color w:val="984806"/>
    </w:rPr>
  </w:style>
  <w:style w:type="character" w:customStyle="1" w:styleId="i-tabletextorangeitalic">
    <w:name w:val="i - table text orange italic"/>
    <w:qFormat/>
    <w:rsid w:val="00583022"/>
    <w:rPr>
      <w:i/>
      <w:color w:val="984806"/>
    </w:rPr>
  </w:style>
  <w:style w:type="character" w:customStyle="1" w:styleId="i-tabletextraised">
    <w:name w:val="i - table text raised"/>
    <w:qFormat/>
    <w:rsid w:val="00583022"/>
    <w:rPr>
      <w:vertAlign w:val="superscript"/>
    </w:rPr>
  </w:style>
  <w:style w:type="character" w:customStyle="1" w:styleId="i-tabletextsubscript">
    <w:name w:val="i - table text subscript"/>
    <w:qFormat/>
    <w:rsid w:val="00583022"/>
    <w:rPr>
      <w:vertAlign w:val="subscript"/>
    </w:rPr>
  </w:style>
  <w:style w:type="character" w:customStyle="1" w:styleId="i-tabletextsubscriptitalic">
    <w:name w:val="i - table text subscript italic"/>
    <w:qFormat/>
    <w:rsid w:val="00583022"/>
    <w:rPr>
      <w:i/>
      <w:vertAlign w:val="subscript"/>
    </w:rPr>
  </w:style>
  <w:style w:type="character" w:customStyle="1" w:styleId="i-tabletextsuperscript">
    <w:name w:val="i - table text superscript"/>
    <w:qFormat/>
    <w:rsid w:val="00583022"/>
    <w:rPr>
      <w:vertAlign w:val="superscript"/>
    </w:rPr>
  </w:style>
  <w:style w:type="character" w:customStyle="1" w:styleId="i-tabletextsuperscriptitalic">
    <w:name w:val="i - table text superscript italic"/>
    <w:qFormat/>
    <w:rsid w:val="00583022"/>
    <w:rPr>
      <w:i/>
      <w:vertAlign w:val="superscript"/>
    </w:rPr>
  </w:style>
  <w:style w:type="paragraph" w:customStyle="1" w:styleId="i-worksheetpersonaldetails">
    <w:name w:val="i - worksheet personal details"/>
    <w:basedOn w:val="Normal"/>
    <w:qFormat/>
    <w:rsid w:val="00583022"/>
    <w:pPr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</w:pPr>
    <w:rPr>
      <w:rFonts w:ascii="Helvetica" w:hAnsi="Helvetica"/>
      <w:b/>
      <w:bCs/>
      <w:color w:val="808080"/>
      <w:sz w:val="24"/>
      <w:szCs w:val="24"/>
      <w:lang w:eastAsia="ja-JP"/>
    </w:rPr>
  </w:style>
  <w:style w:type="character" w:customStyle="1" w:styleId="i-worksheettitleitalic">
    <w:name w:val="i - worksheet title italic"/>
    <w:qFormat/>
    <w:rsid w:val="00583022"/>
    <w:rPr>
      <w:i/>
    </w:rPr>
  </w:style>
  <w:style w:type="character" w:customStyle="1" w:styleId="i-worksheettitlesubscript">
    <w:name w:val="i - worksheet title subscript"/>
    <w:qFormat/>
    <w:rsid w:val="00583022"/>
    <w:rPr>
      <w:vertAlign w:val="subscript"/>
    </w:rPr>
  </w:style>
  <w:style w:type="character" w:customStyle="1" w:styleId="i-worksheettitlesuperscript">
    <w:name w:val="i - worksheet title superscript"/>
    <w:qFormat/>
    <w:rsid w:val="00583022"/>
    <w:rPr>
      <w:vertAlign w:val="superscript"/>
    </w:rPr>
  </w:style>
  <w:style w:type="character" w:customStyle="1" w:styleId="Italic">
    <w:name w:val="Italic"/>
    <w:rsid w:val="00583022"/>
    <w:rPr>
      <w:i/>
      <w:iCs/>
    </w:rPr>
  </w:style>
  <w:style w:type="character" w:customStyle="1" w:styleId="M100Y100">
    <w:name w:val="M100Y100"/>
    <w:rsid w:val="00583022"/>
    <w:rPr>
      <w:color w:val="auto"/>
    </w:rPr>
  </w:style>
  <w:style w:type="character" w:customStyle="1" w:styleId="negative">
    <w:name w:val="negative"/>
    <w:rsid w:val="00583022"/>
    <w:rPr>
      <w:rFonts w:ascii="Symbol" w:hAnsi="Symbol" w:cs="Symbol"/>
      <w:color w:val="000000"/>
      <w:w w:val="55"/>
      <w:u w:val="none"/>
      <w:vertAlign w:val="baseline"/>
      <w:lang w:val="en-GB"/>
    </w:rPr>
  </w:style>
  <w:style w:type="paragraph" w:styleId="PlainText">
    <w:name w:val="Plain Text"/>
    <w:basedOn w:val="Normal"/>
    <w:rsid w:val="00583022"/>
    <w:rPr>
      <w:rFonts w:ascii="Courier New" w:hAnsi="Courier New" w:cs="Courier New"/>
      <w:sz w:val="20"/>
      <w:szCs w:val="20"/>
    </w:rPr>
  </w:style>
  <w:style w:type="paragraph" w:customStyle="1" w:styleId="Questa">
    <w:name w:val="Quest a"/>
    <w:aliases w:val="b,c,d (double col)"/>
    <w:rsid w:val="00583022"/>
    <w:pPr>
      <w:widowControl w:val="0"/>
      <w:tabs>
        <w:tab w:val="left" w:pos="680"/>
        <w:tab w:val="left" w:pos="1400"/>
        <w:tab w:val="left" w:pos="1680"/>
        <w:tab w:val="left" w:pos="2420"/>
        <w:tab w:val="left" w:pos="2700"/>
        <w:tab w:val="left" w:pos="3400"/>
        <w:tab w:val="left" w:pos="368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">
    <w:name w:val="Quest a1"/>
    <w:aliases w:val="b (double col) w #"/>
    <w:rsid w:val="00583022"/>
    <w:pPr>
      <w:widowControl w:val="0"/>
      <w:tabs>
        <w:tab w:val="left" w:pos="680"/>
        <w:tab w:val="left" w:pos="2420"/>
        <w:tab w:val="left" w:pos="270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0">
    <w:name w:val="Quest a10"/>
    <w:aliases w:val="b8"/>
    <w:rsid w:val="00583022"/>
    <w:pPr>
      <w:widowControl w:val="0"/>
      <w:tabs>
        <w:tab w:val="left" w:pos="680"/>
        <w:tab w:val="left" w:pos="4700"/>
        <w:tab w:val="left" w:pos="498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1">
    <w:name w:val="Quest a11"/>
    <w:aliases w:val="b9,c4,d (double col) w #"/>
    <w:rsid w:val="00583022"/>
    <w:pPr>
      <w:widowControl w:val="0"/>
      <w:tabs>
        <w:tab w:val="left" w:pos="680"/>
        <w:tab w:val="left" w:pos="1400"/>
        <w:tab w:val="left" w:pos="1680"/>
        <w:tab w:val="left" w:pos="2420"/>
        <w:tab w:val="left" w:pos="2700"/>
        <w:tab w:val="left" w:pos="3400"/>
        <w:tab w:val="left" w:pos="3680"/>
      </w:tabs>
      <w:suppressAutoHyphens/>
      <w:autoSpaceDE w:val="0"/>
      <w:autoSpaceDN w:val="0"/>
      <w:adjustRightInd w:val="0"/>
      <w:spacing w:before="40" w:line="260" w:lineRule="atLeast"/>
      <w:ind w:left="681" w:hanging="301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2">
    <w:name w:val="Quest a2"/>
    <w:aliases w:val="b2,c1,d with #"/>
    <w:rsid w:val="00583022"/>
    <w:pPr>
      <w:widowControl w:val="0"/>
      <w:tabs>
        <w:tab w:val="left" w:pos="680"/>
        <w:tab w:val="left" w:pos="2540"/>
        <w:tab w:val="left" w:pos="2820"/>
        <w:tab w:val="left" w:pos="4700"/>
        <w:tab w:val="left" w:pos="4980"/>
        <w:tab w:val="left" w:pos="6840"/>
        <w:tab w:val="left" w:pos="714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3">
    <w:name w:val="Quest a3"/>
    <w:aliases w:val="b3,c2,d"/>
    <w:rsid w:val="00583022"/>
    <w:pPr>
      <w:widowControl w:val="0"/>
      <w:tabs>
        <w:tab w:val="left" w:pos="680"/>
        <w:tab w:val="left" w:pos="2540"/>
        <w:tab w:val="left" w:pos="2820"/>
        <w:tab w:val="left" w:pos="4700"/>
        <w:tab w:val="left" w:pos="4980"/>
        <w:tab w:val="left" w:pos="6840"/>
        <w:tab w:val="left" w:pos="7140"/>
      </w:tabs>
      <w:suppressAutoHyphens/>
      <w:autoSpaceDE w:val="0"/>
      <w:autoSpaceDN w:val="0"/>
      <w:adjustRightInd w:val="0"/>
      <w:spacing w:before="40" w:line="260" w:lineRule="atLeast"/>
      <w:ind w:left="681" w:hanging="301"/>
    </w:pPr>
    <w:rPr>
      <w:rFonts w:ascii="Times" w:eastAsia="Times New Roman" w:hAnsi="Times" w:cs="Times"/>
      <w:color w:val="000000"/>
      <w:w w:val="104"/>
      <w:sz w:val="22"/>
      <w:szCs w:val="22"/>
      <w:lang w:val="en-US" w:eastAsia="en-US" w:bidi="en-US"/>
    </w:rPr>
  </w:style>
  <w:style w:type="paragraph" w:customStyle="1" w:styleId="Questa4">
    <w:name w:val="Quest a4"/>
    <w:aliases w:val="b4,c (double col) w #"/>
    <w:rsid w:val="00583022"/>
    <w:pPr>
      <w:widowControl w:val="0"/>
      <w:tabs>
        <w:tab w:val="left" w:pos="680"/>
        <w:tab w:val="left" w:pos="1740"/>
        <w:tab w:val="left" w:pos="2020"/>
        <w:tab w:val="left" w:pos="3080"/>
        <w:tab w:val="left" w:pos="336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5">
    <w:name w:val="Quest a5"/>
    <w:aliases w:val="b5,c with #"/>
    <w:rsid w:val="00583022"/>
    <w:pPr>
      <w:widowControl w:val="0"/>
      <w:tabs>
        <w:tab w:val="left" w:pos="680"/>
        <w:tab w:val="left" w:pos="3340"/>
        <w:tab w:val="left" w:pos="3620"/>
        <w:tab w:val="left" w:pos="6280"/>
        <w:tab w:val="left" w:pos="656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6">
    <w:name w:val="Quest a6"/>
    <w:aliases w:val="b (double col)"/>
    <w:rsid w:val="00583022"/>
    <w:pPr>
      <w:widowControl w:val="0"/>
      <w:tabs>
        <w:tab w:val="left" w:pos="680"/>
        <w:tab w:val="left" w:pos="2420"/>
        <w:tab w:val="left" w:pos="270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7">
    <w:name w:val="Quest a7"/>
    <w:aliases w:val="b6,c (double col)"/>
    <w:rsid w:val="00583022"/>
    <w:pPr>
      <w:widowControl w:val="0"/>
      <w:tabs>
        <w:tab w:val="left" w:pos="680"/>
        <w:tab w:val="left" w:pos="1740"/>
        <w:tab w:val="left" w:pos="2020"/>
        <w:tab w:val="left" w:pos="3080"/>
        <w:tab w:val="left" w:pos="336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8">
    <w:name w:val="Quest a8"/>
    <w:aliases w:val="b7,c3"/>
    <w:rsid w:val="00583022"/>
    <w:pPr>
      <w:widowControl w:val="0"/>
      <w:tabs>
        <w:tab w:val="left" w:pos="680"/>
        <w:tab w:val="left" w:pos="3340"/>
        <w:tab w:val="left" w:pos="3620"/>
        <w:tab w:val="left" w:pos="6280"/>
        <w:tab w:val="left" w:pos="656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9">
    <w:name w:val="Quest a9"/>
    <w:aliases w:val="b with #"/>
    <w:rsid w:val="00583022"/>
    <w:pPr>
      <w:widowControl w:val="0"/>
      <w:tabs>
        <w:tab w:val="left" w:pos="680"/>
        <w:tab w:val="left" w:pos="4700"/>
        <w:tab w:val="left" w:pos="498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1">
    <w:name w:val="Question 1"/>
    <w:next w:val="Normal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100" w:line="260" w:lineRule="atLeast"/>
      <w:ind w:left="380" w:hanging="380"/>
    </w:pPr>
    <w:rPr>
      <w:rFonts w:ascii="Times" w:eastAsia="Times New Roman" w:hAnsi="Times" w:cs="Times"/>
      <w:color w:val="000000"/>
      <w:w w:val="104"/>
      <w:sz w:val="22"/>
      <w:szCs w:val="22"/>
      <w:lang w:val="en-US" w:eastAsia="en-US" w:bidi="en-US"/>
    </w:rPr>
  </w:style>
  <w:style w:type="paragraph" w:customStyle="1" w:styleId="Question123">
    <w:name w:val="Question 1+2+3"/>
    <w:rsid w:val="00583022"/>
    <w:pPr>
      <w:widowControl w:val="0"/>
      <w:tabs>
        <w:tab w:val="right" w:pos="280"/>
        <w:tab w:val="left" w:pos="380"/>
        <w:tab w:val="right" w:pos="3680"/>
        <w:tab w:val="left" w:pos="3780"/>
        <w:tab w:val="right" w:pos="7080"/>
        <w:tab w:val="left" w:pos="7180"/>
      </w:tabs>
      <w:suppressAutoHyphens/>
      <w:autoSpaceDE w:val="0"/>
      <w:autoSpaceDN w:val="0"/>
      <w:adjustRightInd w:val="0"/>
      <w:spacing w:before="180" w:line="260" w:lineRule="atLeast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1a">
    <w:name w:val="Question 1a"/>
    <w:rsid w:val="00583022"/>
    <w:pPr>
      <w:widowControl w:val="0"/>
      <w:tabs>
        <w:tab w:val="right" w:pos="280"/>
        <w:tab w:val="left" w:pos="380"/>
        <w:tab w:val="left" w:pos="580"/>
      </w:tabs>
      <w:suppressAutoHyphens/>
      <w:autoSpaceDE w:val="0"/>
      <w:autoSpaceDN w:val="0"/>
      <w:adjustRightInd w:val="0"/>
      <w:spacing w:before="18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2">
    <w:name w:val="Question 2+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240" w:line="260" w:lineRule="atLeast"/>
      <w:ind w:left="380" w:hanging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2a">
    <w:name w:val="Question 2a+"/>
    <w:rsid w:val="00583022"/>
    <w:pPr>
      <w:widowControl w:val="0"/>
      <w:tabs>
        <w:tab w:val="right" w:pos="280"/>
        <w:tab w:val="left" w:pos="380"/>
        <w:tab w:val="left" w:pos="580"/>
      </w:tabs>
      <w:suppressAutoHyphens/>
      <w:autoSpaceDE w:val="0"/>
      <w:autoSpaceDN w:val="0"/>
      <w:adjustRightInd w:val="0"/>
      <w:spacing w:before="18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dbleind">
    <w:name w:val="Question dble ind"/>
    <w:rsid w:val="00583022"/>
    <w:pPr>
      <w:widowControl w:val="0"/>
      <w:tabs>
        <w:tab w:val="left" w:pos="380"/>
        <w:tab w:val="left" w:pos="580"/>
      </w:tabs>
      <w:suppressAutoHyphens/>
      <w:autoSpaceDE w:val="0"/>
      <w:autoSpaceDN w:val="0"/>
      <w:adjustRightInd w:val="0"/>
      <w:spacing w:before="4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indent">
    <w:name w:val="Question indent"/>
    <w:rsid w:val="00583022"/>
    <w:pPr>
      <w:widowControl w:val="0"/>
      <w:suppressAutoHyphens/>
      <w:autoSpaceDE w:val="0"/>
      <w:autoSpaceDN w:val="0"/>
      <w:adjustRightInd w:val="0"/>
      <w:spacing w:before="40" w:line="260" w:lineRule="atLeast"/>
      <w:ind w:left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Smallspace">
    <w:name w:val="Small space"/>
    <w:rsid w:val="00583022"/>
    <w:pPr>
      <w:widowControl w:val="0"/>
      <w:suppressAutoHyphens/>
      <w:autoSpaceDE w:val="0"/>
      <w:autoSpaceDN w:val="0"/>
      <w:adjustRightInd w:val="0"/>
      <w:spacing w:after="160" w:line="40" w:lineRule="atLeast"/>
    </w:pPr>
    <w:rPr>
      <w:rFonts w:ascii="Times" w:eastAsia="Times New Roman" w:hAnsi="Times" w:cs="Times"/>
      <w:color w:val="000000"/>
      <w:w w:val="0"/>
      <w:sz w:val="8"/>
      <w:szCs w:val="8"/>
      <w:lang w:val="en-US" w:eastAsia="en-US" w:bidi="en-US"/>
    </w:rPr>
  </w:style>
  <w:style w:type="paragraph" w:customStyle="1" w:styleId="Smallspace-4">
    <w:name w:val="Small space -4"/>
    <w:rsid w:val="00583022"/>
    <w:pPr>
      <w:widowControl w:val="0"/>
      <w:suppressAutoHyphens/>
      <w:autoSpaceDE w:val="0"/>
      <w:autoSpaceDN w:val="0"/>
      <w:adjustRightInd w:val="0"/>
      <w:spacing w:line="40" w:lineRule="atLeast"/>
    </w:pPr>
    <w:rPr>
      <w:rFonts w:ascii="Times" w:eastAsia="Times New Roman" w:hAnsi="Times" w:cs="Times"/>
      <w:color w:val="000000"/>
      <w:w w:val="0"/>
      <w:sz w:val="8"/>
      <w:szCs w:val="8"/>
      <w:lang w:val="en-US" w:eastAsia="en-US" w:bidi="en-US"/>
    </w:rPr>
  </w:style>
  <w:style w:type="character" w:customStyle="1" w:styleId="Squarebullet">
    <w:name w:val="Square bullet"/>
    <w:rsid w:val="00583022"/>
    <w:rPr>
      <w:rFonts w:ascii="ZapfDingbats" w:hAnsi="ZapfDingbats" w:cs="ZapfDingbats"/>
      <w:color w:val="000000"/>
      <w:spacing w:val="0"/>
      <w:w w:val="104"/>
      <w:sz w:val="16"/>
      <w:szCs w:val="16"/>
      <w:u w:val="none"/>
      <w:vertAlign w:val="baseline"/>
    </w:rPr>
  </w:style>
  <w:style w:type="character" w:customStyle="1" w:styleId="Subscript">
    <w:name w:val="Subscript"/>
    <w:rsid w:val="00583022"/>
    <w:rPr>
      <w:vertAlign w:val="subscript"/>
    </w:rPr>
  </w:style>
  <w:style w:type="character" w:customStyle="1" w:styleId="Superscript">
    <w:name w:val="Superscript"/>
    <w:rsid w:val="00583022"/>
    <w:rPr>
      <w:vertAlign w:val="superscript"/>
    </w:rPr>
  </w:style>
  <w:style w:type="character" w:customStyle="1" w:styleId="Symbol">
    <w:name w:val="Symbol"/>
    <w:rsid w:val="00583022"/>
    <w:rPr>
      <w:rFonts w:ascii="Symbol" w:hAnsi="Symbol" w:cs="Symbol"/>
    </w:rPr>
  </w:style>
  <w:style w:type="table" w:styleId="TableGrid">
    <w:name w:val="Table Grid"/>
    <w:basedOn w:val="TableNormal"/>
    <w:locked/>
    <w:rsid w:val="00583022"/>
    <w:pPr>
      <w:widowControl w:val="0"/>
      <w:autoSpaceDE w:val="0"/>
      <w:autoSpaceDN w:val="0"/>
      <w:adjustRightInd w:val="0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centre">
    <w:name w:val="Table head centre"/>
    <w:rsid w:val="00583022"/>
    <w:pPr>
      <w:suppressAutoHyphens/>
      <w:autoSpaceDE w:val="0"/>
      <w:autoSpaceDN w:val="0"/>
      <w:adjustRightInd w:val="0"/>
      <w:spacing w:line="200" w:lineRule="atLeast"/>
      <w:jc w:val="center"/>
    </w:pPr>
    <w:rPr>
      <w:rFonts w:ascii="Times" w:eastAsia="Times New Roman" w:hAnsi="Times" w:cs="Times"/>
      <w:b/>
      <w:bCs/>
      <w:color w:val="000000"/>
      <w:w w:val="0"/>
      <w:lang w:val="en-US" w:eastAsia="en-US" w:bidi="en-US"/>
    </w:rPr>
  </w:style>
  <w:style w:type="paragraph" w:customStyle="1" w:styleId="Tabletextc">
    <w:name w:val="Table text c"/>
    <w:rsid w:val="00583022"/>
    <w:pPr>
      <w:suppressAutoHyphens/>
      <w:autoSpaceDE w:val="0"/>
      <w:autoSpaceDN w:val="0"/>
      <w:adjustRightInd w:val="0"/>
      <w:spacing w:line="200" w:lineRule="atLeast"/>
      <w:jc w:val="center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character" w:customStyle="1" w:styleId="Times">
    <w:name w:val="Times"/>
    <w:rsid w:val="00583022"/>
    <w:rPr>
      <w:rFonts w:ascii="Times" w:hAnsi="Times" w:cs="Times"/>
      <w:w w:val="104"/>
      <w:u w:val="none"/>
      <w:vertAlign w:val="baseline"/>
    </w:rPr>
  </w:style>
  <w:style w:type="character" w:customStyle="1" w:styleId="Timesbold11pt">
    <w:name w:val="Times bold 11pt"/>
    <w:rsid w:val="00583022"/>
    <w:rPr>
      <w:rFonts w:ascii="Times" w:hAnsi="Times" w:cs="Times"/>
      <w:b/>
      <w:bCs/>
      <w:color w:val="000000"/>
      <w:spacing w:val="0"/>
      <w:w w:val="104"/>
      <w:sz w:val="22"/>
      <w:szCs w:val="22"/>
      <w:u w:val="none"/>
      <w:vertAlign w:val="baseline"/>
      <w:lang w:val="en-US"/>
    </w:rPr>
  </w:style>
  <w:style w:type="character" w:customStyle="1" w:styleId="Universalmathspi">
    <w:name w:val="Universal maths pi"/>
    <w:rsid w:val="00583022"/>
    <w:rPr>
      <w:rFonts w:ascii="Univ GreekwMathPi" w:hAnsi="Univ GreekwMathPi" w:cs="Univ GreekwMathPi"/>
      <w:u w:val="none"/>
      <w:vertAlign w:val="baseline"/>
    </w:rPr>
  </w:style>
  <w:style w:type="paragraph" w:customStyle="1" w:styleId="WSnumber">
    <w:name w:val="WS number"/>
    <w:rsid w:val="00583022"/>
    <w:pPr>
      <w:widowControl w:val="0"/>
      <w:tabs>
        <w:tab w:val="left" w:pos="2480"/>
      </w:tabs>
      <w:suppressAutoHyphens/>
      <w:autoSpaceDE w:val="0"/>
      <w:autoSpaceDN w:val="0"/>
      <w:adjustRightInd w:val="0"/>
      <w:spacing w:before="140" w:after="80" w:line="300" w:lineRule="atLeast"/>
      <w:ind w:left="2480" w:hanging="2480"/>
    </w:pPr>
    <w:rPr>
      <w:rFonts w:ascii="Legacy Sans" w:eastAsia="Times New Roman" w:hAnsi="Legacy Sans" w:cs="Legacy Sans"/>
      <w:color w:val="FFFFFF"/>
      <w:w w:val="0"/>
      <w:sz w:val="30"/>
      <w:szCs w:val="30"/>
      <w:lang w:val="en-US" w:eastAsia="en-US" w:bidi="en-US"/>
    </w:rPr>
  </w:style>
  <w:style w:type="paragraph" w:customStyle="1" w:styleId="PARANoindent">
    <w:name w:val="PARA_No_indent"/>
    <w:qFormat/>
    <w:rsid w:val="004A655B"/>
    <w:pPr>
      <w:spacing w:after="240" w:line="240" w:lineRule="atLeast"/>
    </w:pPr>
    <w:rPr>
      <w:rFonts w:ascii="Times New Roman" w:hAnsi="Times New Roman" w:cs="Times-Bold"/>
      <w:bCs/>
      <w:szCs w:val="22"/>
    </w:rPr>
  </w:style>
  <w:style w:type="paragraph" w:customStyle="1" w:styleId="NLLess">
    <w:name w:val="NL_Less"/>
    <w:rsid w:val="00061919"/>
    <w:pPr>
      <w:tabs>
        <w:tab w:val="left" w:pos="288"/>
      </w:tabs>
      <w:spacing w:before="24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ANSTable">
    <w:name w:val="ANS_Table"/>
    <w:qFormat/>
    <w:rsid w:val="00DC11A8"/>
    <w:pPr>
      <w:tabs>
        <w:tab w:val="left" w:pos="2640"/>
        <w:tab w:val="left" w:pos="5280"/>
        <w:tab w:val="left" w:pos="7920"/>
      </w:tabs>
      <w:spacing w:before="60" w:line="240" w:lineRule="atLeast"/>
    </w:pPr>
    <w:rPr>
      <w:rFonts w:ascii="Times New Roman" w:hAnsi="Times New Roman" w:cs="Times-Bold"/>
      <w:bCs/>
      <w:sz w:val="18"/>
    </w:rPr>
  </w:style>
  <w:style w:type="paragraph" w:customStyle="1" w:styleId="NLLLTOP">
    <w:name w:val="NL_LL_TOP"/>
    <w:rsid w:val="0037797C"/>
    <w:pPr>
      <w:tabs>
        <w:tab w:val="left" w:pos="288"/>
      </w:tabs>
      <w:spacing w:line="240" w:lineRule="atLeast"/>
      <w:ind w:left="576" w:hanging="576"/>
    </w:pPr>
    <w:rPr>
      <w:rFonts w:ascii="Times New Roman" w:eastAsia="Times New Roman" w:hAnsi="Times New Roman"/>
      <w:szCs w:val="24"/>
      <w:lang w:eastAsia="en-US"/>
    </w:rPr>
  </w:style>
  <w:style w:type="paragraph" w:customStyle="1" w:styleId="H1afterhead">
    <w:name w:val="H1_afterhead"/>
    <w:next w:val="Normal"/>
    <w:rsid w:val="00DD29A2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  <w:lang w:eastAsia="en-US"/>
    </w:rPr>
  </w:style>
  <w:style w:type="paragraph" w:customStyle="1" w:styleId="NLLL2COLextra">
    <w:name w:val="NL_LL_2COL_extra"/>
    <w:rsid w:val="00E231F0"/>
    <w:pPr>
      <w:tabs>
        <w:tab w:val="left" w:pos="288"/>
        <w:tab w:val="left" w:pos="3139"/>
        <w:tab w:val="left" w:pos="3427"/>
      </w:tabs>
      <w:spacing w:before="120" w:after="84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i-bodytextcentred">
    <w:name w:val="i - body text centred"/>
    <w:rsid w:val="00B54D0E"/>
    <w:pPr>
      <w:jc w:val="center"/>
    </w:pPr>
    <w:rPr>
      <w:rFonts w:ascii="Times New Roman" w:eastAsia="Times New Roman" w:hAnsi="Times New Roman" w:cs="Times-Bold"/>
      <w:bCs/>
      <w:sz w:val="24"/>
      <w:szCs w:val="22"/>
    </w:rPr>
  </w:style>
  <w:style w:type="character" w:styleId="CommentReference">
    <w:name w:val="annotation reference"/>
    <w:rsid w:val="00592B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2B5C"/>
    <w:rPr>
      <w:sz w:val="20"/>
      <w:szCs w:val="20"/>
    </w:rPr>
  </w:style>
  <w:style w:type="character" w:customStyle="1" w:styleId="CommentTextChar">
    <w:name w:val="Comment Text Char"/>
    <w:link w:val="CommentText"/>
    <w:rsid w:val="00592B5C"/>
    <w:rPr>
      <w:rFonts w:ascii="Times New Roman" w:eastAsia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92B5C"/>
    <w:rPr>
      <w:b/>
      <w:bCs/>
    </w:rPr>
  </w:style>
  <w:style w:type="character" w:customStyle="1" w:styleId="CommentSubjectChar">
    <w:name w:val="Comment Subject Char"/>
    <w:link w:val="CommentSubject"/>
    <w:rsid w:val="00592B5C"/>
    <w:rPr>
      <w:rFonts w:ascii="Times New Roman" w:eastAsia="Times New Roman" w:hAnsi="Times New Roman"/>
      <w:b/>
      <w:bCs/>
      <w:lang w:eastAsia="en-US"/>
    </w:rPr>
  </w:style>
  <w:style w:type="paragraph" w:styleId="Revision">
    <w:name w:val="Revision"/>
    <w:hidden/>
    <w:uiPriority w:val="99"/>
    <w:semiHidden/>
    <w:rsid w:val="0032568D"/>
    <w:rPr>
      <w:rFonts w:ascii="Times New Roman" w:eastAsia="Times New Roman" w:hAnsi="Times New Roman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caption" w:locked="1" w:semiHidden="1" w:unhideWhenUsed="1" w:qFormat="1"/>
    <w:lsdException w:name="Title" w:locked="1" w:qFormat="1"/>
    <w:lsdException w:name="Default Paragraph Font" w:locked="1" w:uiPriority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3C5"/>
    <w:pPr>
      <w:spacing w:line="240" w:lineRule="atLeast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Heading1">
    <w:name w:val="heading 1"/>
    <w:aliases w:val=" Char Char14"/>
    <w:basedOn w:val="Normal"/>
    <w:next w:val="Normal"/>
    <w:link w:val="Heading1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480" w:lineRule="auto"/>
      <w:ind w:left="284" w:hanging="284"/>
      <w:textAlignment w:val="baseline"/>
      <w:outlineLvl w:val="0"/>
    </w:pPr>
    <w:rPr>
      <w:i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locked/>
    <w:rsid w:val="00583022"/>
    <w:pPr>
      <w:keepNext/>
      <w:tabs>
        <w:tab w:val="left" w:pos="720"/>
      </w:tabs>
      <w:overflowPunct w:val="0"/>
      <w:autoSpaceDE w:val="0"/>
      <w:autoSpaceDN w:val="0"/>
      <w:adjustRightInd w:val="0"/>
      <w:spacing w:before="120" w:line="360" w:lineRule="auto"/>
      <w:ind w:left="360" w:hanging="284"/>
      <w:textAlignment w:val="baseline"/>
      <w:outlineLvl w:val="1"/>
    </w:pPr>
    <w:rPr>
      <w:i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2"/>
    </w:pPr>
    <w:rPr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3"/>
    </w:pPr>
    <w:rPr>
      <w:b/>
      <w:sz w:val="24"/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4"/>
    </w:pPr>
    <w:rPr>
      <w:b/>
      <w:i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5"/>
    </w:pPr>
    <w:rPr>
      <w:i/>
      <w:sz w:val="24"/>
      <w:szCs w:val="20"/>
      <w:u w:val="single"/>
    </w:rPr>
  </w:style>
  <w:style w:type="paragraph" w:styleId="Heading7">
    <w:name w:val="heading 7"/>
    <w:basedOn w:val="Normal"/>
    <w:next w:val="Normal"/>
    <w:link w:val="Heading7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1080" w:hanging="284"/>
      <w:textAlignment w:val="baseline"/>
      <w:outlineLvl w:val="6"/>
    </w:pPr>
    <w:rPr>
      <w:b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42"/>
      <w:textAlignment w:val="baseline"/>
      <w:outlineLvl w:val="7"/>
    </w:pPr>
    <w:rPr>
      <w:b/>
      <w:sz w:val="24"/>
      <w:szCs w:val="20"/>
      <w:u w:val="single"/>
    </w:rPr>
  </w:style>
  <w:style w:type="paragraph" w:styleId="Heading9">
    <w:name w:val="heading 9"/>
    <w:basedOn w:val="Normal"/>
    <w:next w:val="Normal"/>
    <w:link w:val="Heading9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42" w:hanging="284"/>
      <w:textAlignment w:val="baseline"/>
      <w:outlineLvl w:val="8"/>
    </w:pPr>
    <w:rPr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FIRSTTOP">
    <w:name w:val="BL_FIRST_TOP"/>
    <w:rsid w:val="00583022"/>
    <w:pPr>
      <w:spacing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CHAPTTL">
    <w:name w:val="CHAP_TTL"/>
    <w:qFormat/>
    <w:rsid w:val="00583022"/>
    <w:pPr>
      <w:spacing w:before="60" w:after="60" w:line="240" w:lineRule="atLeast"/>
    </w:pPr>
    <w:rPr>
      <w:rFonts w:ascii="Arial" w:eastAsia="Times New Roman" w:hAnsi="Arial" w:cs="Arial"/>
      <w:b/>
      <w:color w:val="FFFFFF"/>
      <w:w w:val="90"/>
      <w:sz w:val="50"/>
      <w:szCs w:val="50"/>
      <w:lang w:eastAsia="ja-JP"/>
    </w:rPr>
  </w:style>
  <w:style w:type="paragraph" w:customStyle="1" w:styleId="H1">
    <w:name w:val="H1"/>
    <w:next w:val="Normal"/>
    <w:rsid w:val="00583022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  <w:lang w:eastAsia="en-US"/>
    </w:rPr>
  </w:style>
  <w:style w:type="paragraph" w:customStyle="1" w:styleId="CHAPNUM">
    <w:name w:val="CHAP_NUM"/>
    <w:qFormat/>
    <w:rsid w:val="00583022"/>
    <w:pP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lang w:eastAsia="en-US"/>
    </w:rPr>
  </w:style>
  <w:style w:type="paragraph" w:customStyle="1" w:styleId="ANS4COLUMN">
    <w:name w:val="ANS_4_COLUMN"/>
    <w:qFormat/>
    <w:rsid w:val="00583022"/>
    <w:pPr>
      <w:tabs>
        <w:tab w:val="left" w:pos="2640"/>
        <w:tab w:val="left" w:pos="5280"/>
        <w:tab w:val="left" w:pos="7920"/>
      </w:tabs>
      <w:spacing w:before="120" w:line="240" w:lineRule="atLeast"/>
    </w:pPr>
    <w:rPr>
      <w:rFonts w:ascii="Times New Roman" w:hAnsi="Times New Roman" w:cs="Times-Bold"/>
      <w:bCs/>
      <w:sz w:val="18"/>
    </w:rPr>
  </w:style>
  <w:style w:type="paragraph" w:customStyle="1" w:styleId="ANSHD">
    <w:name w:val="ANS_HD"/>
    <w:qFormat/>
    <w:rsid w:val="00583022"/>
    <w:pPr>
      <w:spacing w:after="120" w:line="400" w:lineRule="atLeast"/>
    </w:pPr>
    <w:rPr>
      <w:rFonts w:ascii="Arial" w:eastAsia="Times New Roman" w:hAnsi="Arial"/>
      <w:b/>
      <w:color w:val="91191C"/>
      <w:sz w:val="40"/>
      <w:szCs w:val="40"/>
      <w:lang w:eastAsia="en-US"/>
    </w:rPr>
  </w:style>
  <w:style w:type="paragraph" w:customStyle="1" w:styleId="ANSH1">
    <w:name w:val="ANS_H1"/>
    <w:rsid w:val="00583022"/>
    <w:pPr>
      <w:spacing w:before="360" w:after="120" w:line="240" w:lineRule="atLeast"/>
    </w:pPr>
    <w:rPr>
      <w:rFonts w:ascii="Arial Bold" w:hAnsi="Arial Bold" w:cs="Times-Bold"/>
      <w:b/>
      <w:bCs/>
      <w:color w:val="41AD49"/>
      <w:sz w:val="28"/>
      <w:szCs w:val="18"/>
    </w:rPr>
  </w:style>
  <w:style w:type="character" w:customStyle="1" w:styleId="NLLLNUM">
    <w:name w:val="NL_LL_NUM"/>
    <w:uiPriority w:val="1"/>
    <w:qFormat/>
    <w:rsid w:val="00583022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uiPriority w:val="1"/>
    <w:qFormat/>
    <w:rsid w:val="00583022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uiPriority w:val="1"/>
    <w:qFormat/>
    <w:rsid w:val="00583022"/>
    <w:rPr>
      <w:rFonts w:ascii="Times New Roman Bold" w:hAnsi="Times New Roman Bold"/>
      <w:b/>
      <w:color w:val="F47521"/>
      <w:sz w:val="20"/>
      <w:szCs w:val="20"/>
    </w:rPr>
  </w:style>
  <w:style w:type="character" w:customStyle="1" w:styleId="CHAPE1">
    <w:name w:val="CHAP_E1"/>
    <w:rsid w:val="00583022"/>
    <w:rPr>
      <w:rFonts w:ascii="Times New Roman Bold" w:hAnsi="Times New Roman Bold"/>
      <w:b/>
      <w:color w:val="C0C0C0"/>
      <w:sz w:val="24"/>
      <w:szCs w:val="24"/>
      <w:bdr w:val="none" w:sz="0" w:space="0" w:color="auto"/>
      <w:shd w:val="clear" w:color="auto" w:fill="auto"/>
    </w:rPr>
  </w:style>
  <w:style w:type="paragraph" w:customStyle="1" w:styleId="BLMID">
    <w:name w:val="BL_MID"/>
    <w:rsid w:val="00583022"/>
    <w:pPr>
      <w:spacing w:before="120"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BLLAST">
    <w:name w:val="BL_LAST"/>
    <w:rsid w:val="00583022"/>
    <w:pPr>
      <w:spacing w:before="120" w:after="240"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ULFIRSTTOP">
    <w:name w:val="UL_FIRST_TOP"/>
    <w:rsid w:val="00583022"/>
    <w:pPr>
      <w:spacing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ULMID">
    <w:name w:val="UL_MID"/>
    <w:rsid w:val="00583022"/>
    <w:pPr>
      <w:spacing w:before="80"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ULLAST">
    <w:name w:val="UL_LAST"/>
    <w:rsid w:val="00583022"/>
    <w:pPr>
      <w:spacing w:before="80"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NL">
    <w:name w:val="NL"/>
    <w:rsid w:val="00583022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character" w:customStyle="1" w:styleId="NLNUMGreen">
    <w:name w:val="NL_NUM_Green"/>
    <w:qFormat/>
    <w:rsid w:val="00583022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FIRST">
    <w:name w:val="NL_LL_FIRST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MID">
    <w:name w:val="NL_LL_MID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LAST">
    <w:name w:val="NL_LL_LAST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2COL">
    <w:name w:val="NL_LL_2COL"/>
    <w:rsid w:val="006D2BF7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TOP">
    <w:name w:val="NL_TOP"/>
    <w:rsid w:val="0058302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character" w:customStyle="1" w:styleId="BOLD">
    <w:name w:val="BOLD"/>
    <w:rsid w:val="00583022"/>
    <w:rPr>
      <w:b/>
    </w:rPr>
  </w:style>
  <w:style w:type="paragraph" w:customStyle="1" w:styleId="ANSH1afterhead">
    <w:name w:val="ANS_H1_afterhead"/>
    <w:rsid w:val="00583022"/>
    <w:pPr>
      <w:spacing w:after="120" w:line="240" w:lineRule="atLeast"/>
    </w:pPr>
    <w:rPr>
      <w:rFonts w:ascii="Arial" w:hAnsi="Arial" w:cs="Times-Bold"/>
      <w:b/>
      <w:bCs/>
      <w:sz w:val="24"/>
      <w:szCs w:val="18"/>
    </w:rPr>
  </w:style>
  <w:style w:type="paragraph" w:customStyle="1" w:styleId="i-footertext">
    <w:name w:val="i - footer text"/>
    <w:qFormat/>
    <w:rsid w:val="00583022"/>
    <w:rPr>
      <w:rFonts w:ascii="Palatino" w:eastAsia="Times New Roman" w:hAnsi="Palatino" w:cs="Arial"/>
      <w:szCs w:val="24"/>
      <w:lang w:eastAsia="en-US"/>
    </w:rPr>
  </w:style>
  <w:style w:type="paragraph" w:styleId="Header">
    <w:name w:val="header"/>
    <w:basedOn w:val="Normal"/>
    <w:link w:val="HeaderChar"/>
    <w:uiPriority w:val="99"/>
    <w:rsid w:val="005830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83022"/>
    <w:pPr>
      <w:tabs>
        <w:tab w:val="center" w:pos="4320"/>
        <w:tab w:val="right" w:pos="8640"/>
      </w:tabs>
    </w:pPr>
  </w:style>
  <w:style w:type="paragraph" w:customStyle="1" w:styleId="i-worksheettitle">
    <w:name w:val="i - worksheet title"/>
    <w:basedOn w:val="i-ahead"/>
    <w:qFormat/>
    <w:rsid w:val="00583022"/>
    <w:rPr>
      <w:sz w:val="72"/>
      <w:lang w:eastAsia="ja-JP"/>
    </w:rPr>
  </w:style>
  <w:style w:type="paragraph" w:customStyle="1" w:styleId="UNTBLLeft">
    <w:name w:val="UNTBL_Left"/>
    <w:rsid w:val="00583022"/>
    <w:pPr>
      <w:spacing w:before="100" w:after="100" w:line="240" w:lineRule="atLeast"/>
      <w:ind w:left="283" w:hanging="283"/>
    </w:pPr>
    <w:rPr>
      <w:rFonts w:ascii="Arial" w:eastAsia="Times New Roman" w:hAnsi="Arial" w:cs="Arial"/>
      <w:b/>
      <w:iCs/>
      <w:sz w:val="24"/>
      <w:szCs w:val="24"/>
      <w:lang w:eastAsia="en-US"/>
    </w:rPr>
  </w:style>
  <w:style w:type="paragraph" w:customStyle="1" w:styleId="UNTBLCLCenter">
    <w:name w:val="UNTBL_CL_Center"/>
    <w:qFormat/>
    <w:rsid w:val="00583022"/>
    <w:pPr>
      <w:spacing w:before="100" w:after="100" w:line="240" w:lineRule="atLeast"/>
      <w:jc w:val="center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NLExtra">
    <w:name w:val="NL_Extra"/>
    <w:rsid w:val="00583022"/>
    <w:pPr>
      <w:tabs>
        <w:tab w:val="left" w:pos="288"/>
      </w:tabs>
      <w:spacing w:before="68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i-worksheettype">
    <w:name w:val="i - worksheet type"/>
    <w:basedOn w:val="Normal"/>
    <w:qFormat/>
    <w:rsid w:val="00583022"/>
    <w:pPr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ascii="Verdana" w:hAnsi="Verdana"/>
      <w:b/>
      <w:color w:val="00B050"/>
      <w:sz w:val="40"/>
      <w:szCs w:val="24"/>
    </w:rPr>
  </w:style>
  <w:style w:type="paragraph" w:customStyle="1" w:styleId="PARAcenter">
    <w:name w:val="PARA_center"/>
    <w:qFormat/>
    <w:rsid w:val="00583022"/>
    <w:pPr>
      <w:spacing w:line="240" w:lineRule="atLeast"/>
      <w:jc w:val="center"/>
    </w:pPr>
    <w:rPr>
      <w:rFonts w:ascii="Times New Roman" w:hAnsi="Times New Roman" w:cs="Times-Bold"/>
      <w:bCs/>
      <w:szCs w:val="22"/>
    </w:rPr>
  </w:style>
  <w:style w:type="character" w:customStyle="1" w:styleId="SUP">
    <w:name w:val="SUP"/>
    <w:rsid w:val="00583022"/>
    <w:rPr>
      <w:vertAlign w:val="superscript"/>
    </w:rPr>
  </w:style>
  <w:style w:type="character" w:customStyle="1" w:styleId="ITAL">
    <w:name w:val="ITAL"/>
    <w:rsid w:val="00583022"/>
    <w:rPr>
      <w:i/>
    </w:rPr>
  </w:style>
  <w:style w:type="paragraph" w:customStyle="1" w:styleId="FILLline">
    <w:name w:val="FILL_line"/>
    <w:rsid w:val="00583022"/>
    <w:pPr>
      <w:tabs>
        <w:tab w:val="right" w:pos="288"/>
      </w:tabs>
      <w:spacing w:before="6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con">
    <w:name w:val="NL_LL_con"/>
    <w:rsid w:val="00583022"/>
    <w:pPr>
      <w:tabs>
        <w:tab w:val="left" w:pos="288"/>
      </w:tabs>
      <w:spacing w:before="520" w:line="240" w:lineRule="atLeast"/>
      <w:ind w:left="576" w:hanging="576"/>
    </w:pPr>
    <w:rPr>
      <w:rFonts w:ascii="Times New Roman" w:eastAsia="Times New Roman" w:hAnsi="Times New Roman"/>
      <w:szCs w:val="24"/>
      <w:lang w:eastAsia="en-US"/>
    </w:rPr>
  </w:style>
  <w:style w:type="character" w:customStyle="1" w:styleId="i-answersbold">
    <w:name w:val="i - answers bold"/>
    <w:qFormat/>
    <w:rsid w:val="00583022"/>
    <w:rPr>
      <w:b/>
      <w:noProof/>
    </w:rPr>
  </w:style>
  <w:style w:type="character" w:customStyle="1" w:styleId="i-answerssuperscript">
    <w:name w:val="i - answers superscript"/>
    <w:qFormat/>
    <w:rsid w:val="00583022"/>
    <w:rPr>
      <w:vertAlign w:val="superscript"/>
    </w:rPr>
  </w:style>
  <w:style w:type="paragraph" w:customStyle="1" w:styleId="ANSNL">
    <w:name w:val="ANS_NL"/>
    <w:rsid w:val="00583022"/>
    <w:pPr>
      <w:tabs>
        <w:tab w:val="left" w:pos="288"/>
      </w:tabs>
      <w:spacing w:before="120" w:line="240" w:lineRule="atLeast"/>
      <w:ind w:left="288" w:hanging="288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ANSNLLLcont">
    <w:name w:val="ANS_NL_LL_cont"/>
    <w:rsid w:val="00583022"/>
    <w:pPr>
      <w:tabs>
        <w:tab w:val="left" w:pos="288"/>
        <w:tab w:val="left" w:pos="576"/>
      </w:tabs>
      <w:spacing w:before="60" w:line="280" w:lineRule="atLeast"/>
      <w:ind w:left="576" w:hanging="576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PARA">
    <w:name w:val="PARA"/>
    <w:qFormat/>
    <w:rsid w:val="00350F30"/>
    <w:pPr>
      <w:spacing w:line="240" w:lineRule="atLeast"/>
      <w:ind w:firstLine="360"/>
    </w:pPr>
    <w:rPr>
      <w:rFonts w:ascii="Times New Roman" w:hAnsi="Times New Roman" w:cs="Times-Bold"/>
      <w:bCs/>
      <w:szCs w:val="22"/>
    </w:rPr>
  </w:style>
  <w:style w:type="character" w:customStyle="1" w:styleId="FooterChar">
    <w:name w:val="Footer Char"/>
    <w:link w:val="Footer"/>
    <w:rsid w:val="00583022"/>
    <w:rPr>
      <w:sz w:val="22"/>
      <w:szCs w:val="22"/>
      <w:lang w:val="en-AU" w:eastAsia="en-US" w:bidi="ar-SA"/>
    </w:rPr>
  </w:style>
  <w:style w:type="character" w:customStyle="1" w:styleId="HeaderChar">
    <w:name w:val="Header Char"/>
    <w:link w:val="Header"/>
    <w:uiPriority w:val="99"/>
    <w:rsid w:val="00583022"/>
    <w:rPr>
      <w:sz w:val="22"/>
      <w:szCs w:val="22"/>
      <w:lang w:val="en-AU" w:eastAsia="en-US" w:bidi="ar-SA"/>
    </w:rPr>
  </w:style>
  <w:style w:type="character" w:customStyle="1" w:styleId="Heading2Char">
    <w:name w:val="Heading 2 Char"/>
    <w:link w:val="Heading2"/>
    <w:rsid w:val="00583022"/>
    <w:rPr>
      <w:i/>
      <w:sz w:val="24"/>
      <w:lang w:val="en-AU" w:eastAsia="en-US" w:bidi="ar-SA"/>
    </w:rPr>
  </w:style>
  <w:style w:type="character" w:customStyle="1" w:styleId="Heading1Char">
    <w:name w:val="Heading 1 Char"/>
    <w:aliases w:val=" Char Char14 Char"/>
    <w:link w:val="Heading1"/>
    <w:rsid w:val="00583022"/>
    <w:rPr>
      <w:i/>
      <w:sz w:val="24"/>
      <w:lang w:val="en-AU" w:eastAsia="en-US" w:bidi="ar-SA"/>
    </w:rPr>
  </w:style>
  <w:style w:type="character" w:customStyle="1" w:styleId="BalloonTextChar">
    <w:name w:val="Balloon Text Char"/>
    <w:link w:val="BalloonText"/>
    <w:semiHidden/>
    <w:locked/>
    <w:rsid w:val="00583022"/>
    <w:rPr>
      <w:rFonts w:ascii="Tahoma" w:hAnsi="Tahoma" w:cs="Tahoma"/>
      <w:sz w:val="16"/>
      <w:szCs w:val="16"/>
      <w:lang w:val="en-AU" w:eastAsia="en-US" w:bidi="ar-SA"/>
    </w:rPr>
  </w:style>
  <w:style w:type="paragraph" w:styleId="BalloonText">
    <w:name w:val="Balloon Text"/>
    <w:basedOn w:val="Normal"/>
    <w:link w:val="BalloonTextChar"/>
    <w:semiHidden/>
    <w:unhideWhenUsed/>
    <w:rsid w:val="00583022"/>
    <w:pPr>
      <w:overflowPunct w:val="0"/>
      <w:autoSpaceDE w:val="0"/>
      <w:autoSpaceDN w:val="0"/>
      <w:adjustRightInd w:val="0"/>
      <w:spacing w:line="240" w:lineRule="auto"/>
      <w:ind w:left="284" w:hanging="284"/>
      <w:textAlignment w:val="baseline"/>
    </w:pPr>
    <w:rPr>
      <w:rFonts w:ascii="Tahoma" w:hAnsi="Tahoma" w:cs="Tahoma"/>
      <w:sz w:val="16"/>
      <w:szCs w:val="16"/>
    </w:rPr>
  </w:style>
  <w:style w:type="character" w:customStyle="1" w:styleId="Heading9Char">
    <w:name w:val="Heading 9 Char"/>
    <w:link w:val="Heading9"/>
    <w:rsid w:val="00583022"/>
    <w:rPr>
      <w:b/>
      <w:sz w:val="24"/>
      <w:u w:val="single"/>
      <w:lang w:val="en-AU" w:eastAsia="en-US" w:bidi="ar-SA"/>
    </w:rPr>
  </w:style>
  <w:style w:type="character" w:customStyle="1" w:styleId="Heading8Char">
    <w:name w:val="Heading 8 Char"/>
    <w:link w:val="Heading8"/>
    <w:rsid w:val="00583022"/>
    <w:rPr>
      <w:b/>
      <w:sz w:val="24"/>
      <w:u w:val="single"/>
      <w:lang w:val="en-AU" w:eastAsia="en-US" w:bidi="ar-SA"/>
    </w:rPr>
  </w:style>
  <w:style w:type="character" w:customStyle="1" w:styleId="Heading7Char">
    <w:name w:val="Heading 7 Char"/>
    <w:link w:val="Heading7"/>
    <w:rsid w:val="00583022"/>
    <w:rPr>
      <w:b/>
      <w:sz w:val="24"/>
      <w:lang w:val="en-AU" w:eastAsia="en-US" w:bidi="ar-SA"/>
    </w:rPr>
  </w:style>
  <w:style w:type="character" w:customStyle="1" w:styleId="Heading6Char">
    <w:name w:val="Heading 6 Char"/>
    <w:link w:val="Heading6"/>
    <w:rsid w:val="00583022"/>
    <w:rPr>
      <w:i/>
      <w:sz w:val="24"/>
      <w:u w:val="single"/>
      <w:lang w:val="en-AU" w:eastAsia="en-US" w:bidi="ar-SA"/>
    </w:rPr>
  </w:style>
  <w:style w:type="character" w:customStyle="1" w:styleId="Heading5Char">
    <w:name w:val="Heading 5 Char"/>
    <w:link w:val="Heading5"/>
    <w:rsid w:val="00583022"/>
    <w:rPr>
      <w:b/>
      <w:i/>
      <w:sz w:val="24"/>
      <w:u w:val="single"/>
      <w:lang w:val="en-AU" w:eastAsia="en-US" w:bidi="ar-SA"/>
    </w:rPr>
  </w:style>
  <w:style w:type="character" w:customStyle="1" w:styleId="Heading4Char">
    <w:name w:val="Heading 4 Char"/>
    <w:link w:val="Heading4"/>
    <w:rsid w:val="00583022"/>
    <w:rPr>
      <w:b/>
      <w:sz w:val="24"/>
      <w:u w:val="single"/>
      <w:lang w:val="en-AU" w:eastAsia="en-US" w:bidi="ar-SA"/>
    </w:rPr>
  </w:style>
  <w:style w:type="character" w:customStyle="1" w:styleId="Heading3Char">
    <w:name w:val="Heading 3 Char"/>
    <w:link w:val="Heading3"/>
    <w:rsid w:val="00583022"/>
    <w:rPr>
      <w:b/>
      <w:sz w:val="24"/>
      <w:lang w:val="en-AU" w:eastAsia="en-US" w:bidi="ar-SA"/>
    </w:rPr>
  </w:style>
  <w:style w:type="character" w:customStyle="1" w:styleId="i-notetoDTOcharacter">
    <w:name w:val="&lt;i - note to DTO character&gt;"/>
    <w:qFormat/>
    <w:rsid w:val="00583022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i-notetoDTO">
    <w:name w:val="&lt;i - note to DTO&gt;"/>
    <w:basedOn w:val="Normal"/>
    <w:rsid w:val="00583022"/>
    <w:pPr>
      <w:spacing w:before="120" w:after="120" w:line="280" w:lineRule="exact"/>
      <w:ind w:left="284" w:hanging="284"/>
      <w:jc w:val="center"/>
    </w:pPr>
    <w:rPr>
      <w:rFonts w:ascii="Arial" w:hAnsi="Arial"/>
      <w:b/>
      <w:color w:val="FF0000"/>
      <w:sz w:val="28"/>
      <w:szCs w:val="24"/>
    </w:rPr>
  </w:style>
  <w:style w:type="paragraph" w:customStyle="1" w:styleId="ANSH11">
    <w:name w:val="ANS_H11"/>
    <w:rsid w:val="00583022"/>
    <w:pPr>
      <w:spacing w:before="360" w:after="120" w:line="240" w:lineRule="atLeast"/>
    </w:pPr>
    <w:rPr>
      <w:rFonts w:ascii="Arial" w:hAnsi="Arial" w:cs="Times-Bold"/>
      <w:b/>
      <w:bCs/>
      <w:sz w:val="24"/>
      <w:szCs w:val="18"/>
    </w:rPr>
  </w:style>
  <w:style w:type="paragraph" w:customStyle="1" w:styleId="ANSNLLLLL">
    <w:name w:val="ANS_NL_LL_LL"/>
    <w:rsid w:val="00583022"/>
    <w:pPr>
      <w:tabs>
        <w:tab w:val="left" w:pos="288"/>
        <w:tab w:val="left" w:pos="576"/>
      </w:tabs>
      <w:spacing w:before="60" w:line="280" w:lineRule="atLeast"/>
      <w:ind w:left="864" w:hanging="288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Answers1-20">
    <w:name w:val="Answers 1-20"/>
    <w:rsid w:val="00583022"/>
    <w:pPr>
      <w:widowControl w:val="0"/>
      <w:tabs>
        <w:tab w:val="left" w:pos="340"/>
        <w:tab w:val="left" w:pos="1460"/>
        <w:tab w:val="left" w:pos="1800"/>
        <w:tab w:val="left" w:pos="3620"/>
        <w:tab w:val="left" w:pos="3960"/>
        <w:tab w:val="left" w:pos="5440"/>
        <w:tab w:val="left" w:pos="5780"/>
        <w:tab w:val="left" w:pos="7240"/>
        <w:tab w:val="left" w:pos="7580"/>
      </w:tabs>
      <w:suppressAutoHyphens/>
      <w:autoSpaceDE w:val="0"/>
      <w:autoSpaceDN w:val="0"/>
      <w:adjustRightInd w:val="0"/>
      <w:spacing w:line="240" w:lineRule="atLeast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paragraph" w:customStyle="1" w:styleId="Answersabcd">
    <w:name w:val="Answers a b c d"/>
    <w:rsid w:val="00583022"/>
    <w:pPr>
      <w:widowControl w:val="0"/>
      <w:tabs>
        <w:tab w:val="left" w:pos="340"/>
        <w:tab w:val="left" w:pos="620"/>
        <w:tab w:val="left" w:pos="2540"/>
        <w:tab w:val="left" w:pos="2820"/>
        <w:tab w:val="left" w:pos="4760"/>
        <w:tab w:val="left" w:pos="5040"/>
        <w:tab w:val="left" w:pos="6960"/>
        <w:tab w:val="left" w:pos="7240"/>
      </w:tabs>
      <w:suppressAutoHyphens/>
      <w:autoSpaceDE w:val="0"/>
      <w:autoSpaceDN w:val="0"/>
      <w:adjustRightInd w:val="0"/>
      <w:spacing w:after="1440" w:line="240" w:lineRule="atLeast"/>
      <w:ind w:left="340" w:hanging="340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paragraph" w:customStyle="1" w:styleId="Body">
    <w:name w:val="Body"/>
    <w:rsid w:val="00583022"/>
    <w:pPr>
      <w:widowControl w:val="0"/>
      <w:tabs>
        <w:tab w:val="right" w:pos="400"/>
        <w:tab w:val="left" w:pos="500"/>
      </w:tabs>
      <w:suppressAutoHyphens/>
      <w:autoSpaceDE w:val="0"/>
      <w:autoSpaceDN w:val="0"/>
      <w:adjustRightInd w:val="0"/>
      <w:spacing w:before="100" w:line="260" w:lineRule="atLeast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a">
    <w:name w:val="Body a"/>
    <w:aliases w:val="b1"/>
    <w:rsid w:val="00583022"/>
    <w:pPr>
      <w:widowControl w:val="0"/>
      <w:tabs>
        <w:tab w:val="left" w:pos="280"/>
        <w:tab w:val="left" w:pos="4420"/>
        <w:tab w:val="left" w:pos="4700"/>
      </w:tabs>
      <w:suppressAutoHyphens/>
      <w:autoSpaceDE w:val="0"/>
      <w:autoSpaceDN w:val="0"/>
      <w:adjustRightInd w:val="0"/>
      <w:spacing w:before="180" w:line="24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indent">
    <w:name w:val="Body indent"/>
    <w:rsid w:val="00583022"/>
    <w:pPr>
      <w:widowControl w:val="0"/>
      <w:tabs>
        <w:tab w:val="left" w:pos="280"/>
        <w:tab w:val="left" w:pos="440"/>
      </w:tabs>
      <w:suppressAutoHyphens/>
      <w:autoSpaceDE w:val="0"/>
      <w:autoSpaceDN w:val="0"/>
      <w:adjustRightInd w:val="0"/>
      <w:spacing w:after="20" w:line="24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no">
    <w:name w:val="Body no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60" w:line="260" w:lineRule="atLeast"/>
      <w:ind w:left="380" w:hanging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withSquareBullet">
    <w:name w:val="Body with Square Bullet"/>
    <w:rsid w:val="00583022"/>
    <w:pPr>
      <w:widowControl w:val="0"/>
      <w:tabs>
        <w:tab w:val="left" w:pos="280"/>
      </w:tabs>
      <w:suppressAutoHyphens/>
      <w:autoSpaceDE w:val="0"/>
      <w:autoSpaceDN w:val="0"/>
      <w:adjustRightInd w:val="0"/>
      <w:spacing w:line="26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character" w:customStyle="1" w:styleId="Bold0">
    <w:name w:val="Bold"/>
    <w:rsid w:val="00583022"/>
    <w:rPr>
      <w:b/>
      <w:bCs/>
    </w:rPr>
  </w:style>
  <w:style w:type="paragraph" w:customStyle="1" w:styleId="Bulleted">
    <w:name w:val="Bulleted"/>
    <w:rsid w:val="00583022"/>
    <w:pPr>
      <w:tabs>
        <w:tab w:val="left" w:pos="360"/>
      </w:tabs>
      <w:autoSpaceDE w:val="0"/>
      <w:autoSpaceDN w:val="0"/>
      <w:adjustRightInd w:val="0"/>
      <w:spacing w:line="260" w:lineRule="atLeast"/>
      <w:ind w:left="360" w:hanging="36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CrosswordNo">
    <w:name w:val="Crossword No.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180" w:lineRule="atLeast"/>
      <w:ind w:firstLine="40"/>
    </w:pPr>
    <w:rPr>
      <w:rFonts w:ascii="Helvetica" w:eastAsia="Times New Roman" w:hAnsi="Helvetica" w:cs="Helvetica"/>
      <w:b/>
      <w:bCs/>
      <w:caps/>
      <w:color w:val="000000"/>
      <w:w w:val="0"/>
      <w:sz w:val="14"/>
      <w:szCs w:val="14"/>
      <w:lang w:val="en-GB" w:eastAsia="en-US" w:bidi="en-US"/>
    </w:rPr>
  </w:style>
  <w:style w:type="character" w:customStyle="1" w:styleId="Dingbat8pt">
    <w:name w:val="Dingbat 8pt"/>
    <w:rsid w:val="00583022"/>
    <w:rPr>
      <w:rFonts w:ascii="ZapfDingbats" w:hAnsi="ZapfDingbats" w:cs="ZapfDingbats"/>
      <w:color w:val="000000"/>
      <w:spacing w:val="0"/>
      <w:w w:val="100"/>
      <w:sz w:val="16"/>
      <w:szCs w:val="16"/>
      <w:u w:val="none"/>
      <w:vertAlign w:val="baseline"/>
    </w:rPr>
  </w:style>
  <w:style w:type="character" w:styleId="Emphasis">
    <w:name w:val="Emphasis"/>
    <w:qFormat/>
    <w:locked/>
    <w:rsid w:val="00583022"/>
    <w:rPr>
      <w:i/>
      <w:iCs/>
    </w:rPr>
  </w:style>
  <w:style w:type="character" w:customStyle="1" w:styleId="EquationFunctions">
    <w:name w:val="EquationFunctions"/>
    <w:rsid w:val="00583022"/>
    <w:rPr>
      <w:rFonts w:ascii="Times" w:hAnsi="Times" w:cs="Times"/>
      <w:spacing w:val="0"/>
      <w:sz w:val="22"/>
      <w:szCs w:val="22"/>
      <w:u w:val="none"/>
      <w:vertAlign w:val="baseline"/>
    </w:rPr>
  </w:style>
  <w:style w:type="character" w:customStyle="1" w:styleId="EquationVariables">
    <w:name w:val="EquationVariables"/>
    <w:rsid w:val="00583022"/>
    <w:rPr>
      <w:rFonts w:ascii="Times" w:hAnsi="Times" w:cs="Times"/>
      <w:i/>
      <w:iCs/>
      <w:spacing w:val="0"/>
      <w:sz w:val="22"/>
      <w:szCs w:val="22"/>
      <w:u w:val="none"/>
      <w:vertAlign w:val="baseline"/>
    </w:rPr>
  </w:style>
  <w:style w:type="paragraph" w:customStyle="1" w:styleId="Footerleft">
    <w:name w:val="Footer left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220" w:lineRule="atLeast"/>
    </w:pPr>
    <w:rPr>
      <w:rFonts w:ascii="Futura CondensedLight" w:eastAsia="Times New Roman" w:hAnsi="Futura CondensedLight" w:cs="Futura CondensedLight"/>
      <w:caps/>
      <w:color w:val="000000"/>
      <w:w w:val="0"/>
      <w:sz w:val="18"/>
      <w:szCs w:val="18"/>
      <w:lang w:val="en-GB" w:eastAsia="en-US" w:bidi="en-US"/>
    </w:rPr>
  </w:style>
  <w:style w:type="character" w:customStyle="1" w:styleId="Footerno">
    <w:name w:val="Footer no"/>
    <w:rsid w:val="00583022"/>
    <w:rPr>
      <w:rFonts w:ascii="Futura Condensed" w:hAnsi="Futura Condensed" w:cs="Futura Condensed"/>
      <w:b/>
      <w:bCs/>
      <w:caps/>
      <w:color w:val="auto"/>
      <w:spacing w:val="0"/>
      <w:w w:val="110"/>
      <w:sz w:val="28"/>
      <w:szCs w:val="28"/>
      <w:u w:val="none"/>
      <w:vertAlign w:val="baseline"/>
      <w:lang w:val="en-GB"/>
    </w:rPr>
  </w:style>
  <w:style w:type="paragraph" w:customStyle="1" w:styleId="Footerright">
    <w:name w:val="Footer right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220" w:lineRule="atLeast"/>
    </w:pPr>
    <w:rPr>
      <w:rFonts w:ascii="Futura CondensedLight" w:eastAsia="Times New Roman" w:hAnsi="Futura CondensedLight" w:cs="Futura CondensedLight"/>
      <w:caps/>
      <w:color w:val="000000"/>
      <w:w w:val="0"/>
      <w:sz w:val="18"/>
      <w:szCs w:val="18"/>
      <w:lang w:val="en-GB" w:eastAsia="en-US" w:bidi="en-US"/>
    </w:rPr>
  </w:style>
  <w:style w:type="character" w:customStyle="1" w:styleId="Futurabold">
    <w:name w:val="Futura bold"/>
    <w:rsid w:val="00583022"/>
    <w:rPr>
      <w:rFonts w:ascii="Futura" w:hAnsi="Futura" w:cs="Futura"/>
      <w:b/>
      <w:bCs/>
      <w:w w:val="100"/>
      <w:u w:val="none"/>
      <w:vertAlign w:val="baseline"/>
      <w:lang w:val="en-US"/>
    </w:rPr>
  </w:style>
  <w:style w:type="paragraph" w:customStyle="1" w:styleId="HeadA">
    <w:name w:val="Head A"/>
    <w:rsid w:val="00583022"/>
    <w:pPr>
      <w:widowControl w:val="0"/>
      <w:tabs>
        <w:tab w:val="left" w:pos="2520"/>
      </w:tabs>
      <w:suppressAutoHyphens/>
      <w:autoSpaceDE w:val="0"/>
      <w:autoSpaceDN w:val="0"/>
      <w:adjustRightInd w:val="0"/>
      <w:spacing w:before="200" w:after="20" w:line="400" w:lineRule="atLeast"/>
    </w:pPr>
    <w:rPr>
      <w:rFonts w:ascii="Legacy Sans" w:eastAsia="Times New Roman" w:hAnsi="Legacy Sans" w:cs="Legacy Sans"/>
      <w:w w:val="0"/>
      <w:sz w:val="40"/>
      <w:szCs w:val="40"/>
      <w:lang w:val="en-US" w:eastAsia="en-US" w:bidi="en-US"/>
    </w:rPr>
  </w:style>
  <w:style w:type="paragraph" w:customStyle="1" w:styleId="HeadB">
    <w:name w:val="Head B"/>
    <w:rsid w:val="00583022"/>
    <w:pPr>
      <w:widowControl w:val="0"/>
      <w:tabs>
        <w:tab w:val="left" w:pos="240"/>
        <w:tab w:val="left" w:pos="2260"/>
        <w:tab w:val="left" w:pos="2520"/>
      </w:tabs>
      <w:suppressAutoHyphens/>
      <w:autoSpaceDE w:val="0"/>
      <w:autoSpaceDN w:val="0"/>
      <w:adjustRightInd w:val="0"/>
      <w:spacing w:before="120" w:line="320" w:lineRule="atLeast"/>
      <w:jc w:val="center"/>
    </w:pPr>
    <w:rPr>
      <w:rFonts w:ascii="Arial Black" w:eastAsia="Times New Roman" w:hAnsi="Arial Black" w:cs="Arial Black"/>
      <w:color w:val="333333"/>
      <w:sz w:val="22"/>
      <w:szCs w:val="22"/>
      <w:lang w:val="en-US" w:eastAsia="en-US" w:bidi="en-US"/>
    </w:rPr>
  </w:style>
  <w:style w:type="paragraph" w:customStyle="1" w:styleId="HeadC">
    <w:name w:val="Head C"/>
    <w:rsid w:val="00583022"/>
    <w:pPr>
      <w:widowControl w:val="0"/>
      <w:tabs>
        <w:tab w:val="left" w:pos="240"/>
        <w:tab w:val="left" w:pos="2260"/>
        <w:tab w:val="left" w:pos="2520"/>
      </w:tabs>
      <w:suppressAutoHyphens/>
      <w:autoSpaceDE w:val="0"/>
      <w:autoSpaceDN w:val="0"/>
      <w:adjustRightInd w:val="0"/>
      <w:spacing w:before="120" w:after="40" w:line="240" w:lineRule="atLeast"/>
    </w:pPr>
    <w:rPr>
      <w:rFonts w:ascii="Legacy Sans" w:eastAsia="Times New Roman" w:hAnsi="Legacy Sans" w:cs="Legacy Sans"/>
      <w:w w:val="0"/>
      <w:sz w:val="24"/>
      <w:szCs w:val="24"/>
      <w:lang w:val="en-US" w:eastAsia="en-US" w:bidi="en-US"/>
    </w:rPr>
  </w:style>
  <w:style w:type="character" w:customStyle="1" w:styleId="Helvetica">
    <w:name w:val="Helvetica"/>
    <w:rsid w:val="00583022"/>
    <w:rPr>
      <w:rFonts w:ascii="Helvetica" w:hAnsi="Helvetica" w:cs="Helvetica"/>
      <w:u w:val="none"/>
      <w:vertAlign w:val="baseline"/>
    </w:rPr>
  </w:style>
  <w:style w:type="character" w:styleId="Hyperlink">
    <w:name w:val="Hyperlink"/>
    <w:rsid w:val="00583022"/>
    <w:rPr>
      <w:color w:val="0000FF"/>
      <w:u w:val="single"/>
    </w:rPr>
  </w:style>
  <w:style w:type="paragraph" w:customStyle="1" w:styleId="i-ahead">
    <w:name w:val="i - a head"/>
    <w:next w:val="Normal"/>
    <w:rsid w:val="00583022"/>
    <w:pPr>
      <w:spacing w:before="120" w:line="640" w:lineRule="exact"/>
    </w:pPr>
    <w:rPr>
      <w:rFonts w:ascii="Arial" w:eastAsia="Times New Roman" w:hAnsi="Arial" w:cs="Arial"/>
      <w:b/>
      <w:sz w:val="60"/>
      <w:szCs w:val="24"/>
      <w:lang w:eastAsia="en-US"/>
    </w:rPr>
  </w:style>
  <w:style w:type="paragraph" w:customStyle="1" w:styleId="i-answers2column">
    <w:name w:val="i - answers 2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3column">
    <w:name w:val="i - answers 3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4column">
    <w:name w:val="i - answers 4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ahead">
    <w:name w:val="i - answers a head"/>
    <w:qFormat/>
    <w:rsid w:val="00583022"/>
    <w:rPr>
      <w:rFonts w:ascii="Raavi" w:eastAsia="Times New Roman" w:hAnsi="Raavi"/>
      <w:b/>
      <w:sz w:val="32"/>
      <w:lang w:eastAsia="en-US"/>
    </w:rPr>
  </w:style>
  <w:style w:type="paragraph" w:customStyle="1" w:styleId="i-answersacross">
    <w:name w:val="i - answers across"/>
    <w:qFormat/>
    <w:rsid w:val="00583022"/>
    <w:rPr>
      <w:rFonts w:ascii="Arial" w:hAnsi="Arial" w:cs="Times-Bold"/>
      <w:bCs/>
      <w:sz w:val="24"/>
      <w:szCs w:val="18"/>
    </w:rPr>
  </w:style>
  <w:style w:type="character" w:customStyle="1" w:styleId="i-answersitalic">
    <w:name w:val="i - answers italic"/>
    <w:qFormat/>
    <w:rsid w:val="00583022"/>
    <w:rPr>
      <w:i/>
    </w:rPr>
  </w:style>
  <w:style w:type="character" w:customStyle="1" w:styleId="i-answersquestionnumber">
    <w:name w:val="i - answers question number"/>
    <w:qFormat/>
    <w:rsid w:val="00583022"/>
    <w:rPr>
      <w:b/>
    </w:rPr>
  </w:style>
  <w:style w:type="character" w:customStyle="1" w:styleId="i-answersraised">
    <w:name w:val="i - answers raised"/>
    <w:qFormat/>
    <w:rsid w:val="00583022"/>
    <w:rPr>
      <w:noProof/>
      <w:vertAlign w:val="superscript"/>
    </w:rPr>
  </w:style>
  <w:style w:type="character" w:customStyle="1" w:styleId="i-answerssubscript">
    <w:name w:val="i - answers subscript"/>
    <w:qFormat/>
    <w:rsid w:val="00583022"/>
    <w:rPr>
      <w:noProof/>
      <w:vertAlign w:val="subscript"/>
    </w:rPr>
  </w:style>
  <w:style w:type="character" w:customStyle="1" w:styleId="i-answerssubscriptitalic">
    <w:name w:val="i - answers subscript italic"/>
    <w:qFormat/>
    <w:rsid w:val="00583022"/>
    <w:rPr>
      <w:i/>
      <w:noProof/>
      <w:vertAlign w:val="subscript"/>
    </w:rPr>
  </w:style>
  <w:style w:type="character" w:customStyle="1" w:styleId="i-answerssuperscriptitalic">
    <w:name w:val="i - answers superscript italic"/>
    <w:qFormat/>
    <w:rsid w:val="00583022"/>
    <w:rPr>
      <w:i/>
      <w:noProof/>
      <w:vertAlign w:val="superscript"/>
    </w:rPr>
  </w:style>
  <w:style w:type="paragraph" w:customStyle="1" w:styleId="i-bhead">
    <w:name w:val="i - b head"/>
    <w:basedOn w:val="Normal"/>
    <w:next w:val="Normal"/>
    <w:rsid w:val="00583022"/>
    <w:pPr>
      <w:spacing w:before="120" w:line="540" w:lineRule="exact"/>
      <w:ind w:left="284" w:hanging="284"/>
    </w:pPr>
    <w:rPr>
      <w:rFonts w:ascii="Arial" w:hAnsi="Arial" w:cs="Arial"/>
      <w:b/>
      <w:sz w:val="48"/>
      <w:szCs w:val="24"/>
    </w:rPr>
  </w:style>
  <w:style w:type="character" w:customStyle="1" w:styleId="i-bodytextblue">
    <w:name w:val="i - body text blue"/>
    <w:qFormat/>
    <w:rsid w:val="00583022"/>
    <w:rPr>
      <w:color w:val="548DD4"/>
    </w:rPr>
  </w:style>
  <w:style w:type="character" w:customStyle="1" w:styleId="i-bodytextbold">
    <w:name w:val="i - body text bold"/>
    <w:qFormat/>
    <w:rsid w:val="00583022"/>
    <w:rPr>
      <w:b/>
    </w:rPr>
  </w:style>
  <w:style w:type="paragraph" w:customStyle="1" w:styleId="i-bodytextfo">
    <w:name w:val="i - body text f/o"/>
    <w:basedOn w:val="Normal"/>
    <w:next w:val="Normal"/>
    <w:rsid w:val="00583022"/>
    <w:pPr>
      <w:spacing w:before="120" w:line="360" w:lineRule="auto"/>
    </w:pPr>
    <w:rPr>
      <w:sz w:val="24"/>
      <w:szCs w:val="24"/>
    </w:rPr>
  </w:style>
  <w:style w:type="character" w:customStyle="1" w:styleId="i-bodytextgreen">
    <w:name w:val="i - body text green"/>
    <w:qFormat/>
    <w:rsid w:val="00583022"/>
    <w:rPr>
      <w:color w:val="76923C"/>
    </w:rPr>
  </w:style>
  <w:style w:type="paragraph" w:customStyle="1" w:styleId="i-bodytextindent">
    <w:name w:val="i - body text indent"/>
    <w:basedOn w:val="i-bodytextfo"/>
    <w:rsid w:val="00583022"/>
    <w:pPr>
      <w:ind w:firstLine="340"/>
    </w:pPr>
  </w:style>
  <w:style w:type="character" w:customStyle="1" w:styleId="i-bodytextitalic">
    <w:name w:val="i - body text italic"/>
    <w:rsid w:val="00583022"/>
    <w:rPr>
      <w:i/>
      <w:iCs/>
    </w:rPr>
  </w:style>
  <w:style w:type="character" w:customStyle="1" w:styleId="i-bodytextorange">
    <w:name w:val="i - body text orange"/>
    <w:qFormat/>
    <w:rsid w:val="00583022"/>
    <w:rPr>
      <w:color w:val="FABF8F"/>
    </w:rPr>
  </w:style>
  <w:style w:type="character" w:customStyle="1" w:styleId="i-bodytextraised">
    <w:name w:val="i - body text raised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bodytextsubscript">
    <w:name w:val="i - body text subscript"/>
    <w:qFormat/>
    <w:rsid w:val="00583022"/>
    <w:rPr>
      <w:vertAlign w:val="subscript"/>
    </w:rPr>
  </w:style>
  <w:style w:type="character" w:customStyle="1" w:styleId="i-bodytextsubscriptitalic">
    <w:name w:val="i - body text subscript italic"/>
    <w:qFormat/>
    <w:rsid w:val="00583022"/>
    <w:rPr>
      <w:i/>
      <w:vertAlign w:val="subscript"/>
    </w:rPr>
  </w:style>
  <w:style w:type="character" w:customStyle="1" w:styleId="i-bodytextsuperscript">
    <w:name w:val="i - body text superscript"/>
    <w:qFormat/>
    <w:rsid w:val="00583022"/>
    <w:rPr>
      <w:dstrike w:val="0"/>
      <w:vertAlign w:val="superscript"/>
    </w:rPr>
  </w:style>
  <w:style w:type="character" w:customStyle="1" w:styleId="i-bodytextsuperscriptitalic">
    <w:name w:val="i - body text superscript italic"/>
    <w:qFormat/>
    <w:rsid w:val="00583022"/>
    <w:rPr>
      <w:i/>
      <w:vertAlign w:val="superscript"/>
    </w:rPr>
  </w:style>
  <w:style w:type="character" w:customStyle="1" w:styleId="i-bodytexturl">
    <w:name w:val="i - body text url"/>
    <w:rsid w:val="00583022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basedOn w:val="i-bodytextfo"/>
    <w:rsid w:val="00583022"/>
    <w:pPr>
      <w:ind w:left="567" w:hanging="567"/>
    </w:pPr>
  </w:style>
  <w:style w:type="paragraph" w:customStyle="1" w:styleId="i-bulletlist2">
    <w:name w:val="i - bullet list 2"/>
    <w:basedOn w:val="i-bulletlist1"/>
    <w:rsid w:val="00583022"/>
    <w:pPr>
      <w:ind w:left="1287"/>
    </w:pPr>
  </w:style>
  <w:style w:type="paragraph" w:customStyle="1" w:styleId="i-chead">
    <w:name w:val="i - c head"/>
    <w:basedOn w:val="Normal"/>
    <w:next w:val="i-bodytextfo"/>
    <w:rsid w:val="00583022"/>
    <w:pPr>
      <w:spacing w:before="120" w:line="500" w:lineRule="exact"/>
      <w:ind w:left="284" w:hanging="284"/>
    </w:pPr>
    <w:rPr>
      <w:rFonts w:ascii="Arial" w:hAnsi="Arial" w:cs="Arial"/>
      <w:sz w:val="36"/>
      <w:szCs w:val="24"/>
    </w:rPr>
  </w:style>
  <w:style w:type="paragraph" w:customStyle="1" w:styleId="i-dhead">
    <w:name w:val="i - d head"/>
    <w:qFormat/>
    <w:rsid w:val="00583022"/>
    <w:rPr>
      <w:rFonts w:ascii="Arial" w:hAnsi="Arial" w:cs="Times-Bold"/>
      <w:b/>
      <w:bCs/>
      <w:sz w:val="28"/>
      <w:szCs w:val="22"/>
    </w:rPr>
  </w:style>
  <w:style w:type="paragraph" w:customStyle="1" w:styleId="i-equationtext">
    <w:name w:val="i - equation text"/>
    <w:basedOn w:val="i-bodytextindent"/>
    <w:rsid w:val="00583022"/>
    <w:pPr>
      <w:spacing w:line="240" w:lineRule="auto"/>
      <w:ind w:left="284" w:firstLine="0"/>
      <w:jc w:val="center"/>
    </w:pPr>
    <w:rPr>
      <w:sz w:val="22"/>
    </w:rPr>
  </w:style>
  <w:style w:type="character" w:customStyle="1" w:styleId="i-equationtextchar">
    <w:name w:val="i - equation text char"/>
    <w:qFormat/>
    <w:rsid w:val="00583022"/>
  </w:style>
  <w:style w:type="character" w:customStyle="1" w:styleId="i-equationtextcharacter">
    <w:name w:val="i - equation text character"/>
    <w:qFormat/>
    <w:rsid w:val="00583022"/>
  </w:style>
  <w:style w:type="character" w:customStyle="1" w:styleId="i-equationtextitalic">
    <w:name w:val="i - equation text italic"/>
    <w:qFormat/>
    <w:rsid w:val="00583022"/>
    <w:rPr>
      <w:i/>
    </w:rPr>
  </w:style>
  <w:style w:type="character" w:customStyle="1" w:styleId="i-equationtextsubscriptitalic">
    <w:name w:val="i - equation text subscript italic"/>
    <w:qFormat/>
    <w:rsid w:val="00583022"/>
    <w:rPr>
      <w:i/>
      <w:vertAlign w:val="subscript"/>
    </w:rPr>
  </w:style>
  <w:style w:type="character" w:customStyle="1" w:styleId="i-equationtextsuperscript">
    <w:name w:val="i - equation text superscript"/>
    <w:qFormat/>
    <w:rsid w:val="00583022"/>
    <w:rPr>
      <w:vertAlign w:val="superscript"/>
    </w:rPr>
  </w:style>
  <w:style w:type="character" w:customStyle="1" w:styleId="i-equationtextsuperscriptitalic">
    <w:name w:val="i - equation text superscript italic"/>
    <w:qFormat/>
    <w:rsid w:val="00583022"/>
    <w:rPr>
      <w:i/>
      <w:vertAlign w:val="superscript"/>
    </w:rPr>
  </w:style>
  <w:style w:type="paragraph" w:customStyle="1" w:styleId="i-figurecaption">
    <w:name w:val="i - figure caption"/>
    <w:basedOn w:val="Normal"/>
    <w:rsid w:val="00583022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szCs w:val="24"/>
    </w:rPr>
  </w:style>
  <w:style w:type="character" w:customStyle="1" w:styleId="i-figurecaptionitalic">
    <w:name w:val="i - figure caption italic"/>
    <w:qFormat/>
    <w:rsid w:val="00583022"/>
    <w:rPr>
      <w:rFonts w:ascii="Arial" w:hAnsi="Arial"/>
      <w:i/>
      <w:sz w:val="22"/>
    </w:rPr>
  </w:style>
  <w:style w:type="character" w:customStyle="1" w:styleId="i-figurenumber">
    <w:name w:val="i - figure number"/>
    <w:qFormat/>
    <w:rsid w:val="00583022"/>
    <w:rPr>
      <w:b/>
    </w:rPr>
  </w:style>
  <w:style w:type="character" w:customStyle="1" w:styleId="i-headbold">
    <w:name w:val="i - head bold"/>
    <w:qFormat/>
    <w:rsid w:val="00583022"/>
    <w:rPr>
      <w:b/>
    </w:rPr>
  </w:style>
  <w:style w:type="character" w:customStyle="1" w:styleId="i-headitalic">
    <w:name w:val="i - head italic"/>
    <w:qFormat/>
    <w:rsid w:val="00583022"/>
    <w:rPr>
      <w:i/>
    </w:rPr>
  </w:style>
  <w:style w:type="character" w:customStyle="1" w:styleId="i-headsubscript">
    <w:name w:val="i - head subscript"/>
    <w:qFormat/>
    <w:rsid w:val="00583022"/>
    <w:rPr>
      <w:vertAlign w:val="subscript"/>
    </w:rPr>
  </w:style>
  <w:style w:type="character" w:customStyle="1" w:styleId="i-headsuperscript">
    <w:name w:val="i - head superscript"/>
    <w:qFormat/>
    <w:rsid w:val="00583022"/>
    <w:rPr>
      <w:vertAlign w:val="superscript"/>
    </w:rPr>
  </w:style>
  <w:style w:type="paragraph" w:customStyle="1" w:styleId="i-iconcaption">
    <w:name w:val="i - icon caption"/>
    <w:qFormat/>
    <w:rsid w:val="00583022"/>
    <w:pPr>
      <w:spacing w:before="120" w:line="360" w:lineRule="auto"/>
      <w:ind w:left="284" w:hanging="284"/>
    </w:pPr>
    <w:rPr>
      <w:rFonts w:ascii="Candara" w:eastAsia="Times New Roman" w:hAnsi="Candara"/>
      <w:color w:val="808080"/>
      <w:sz w:val="24"/>
      <w:szCs w:val="24"/>
      <w:lang w:eastAsia="en-US"/>
    </w:rPr>
  </w:style>
  <w:style w:type="paragraph" w:customStyle="1" w:styleId="i-label1">
    <w:name w:val="i - label 1"/>
    <w:qFormat/>
    <w:rsid w:val="00583022"/>
    <w:pPr>
      <w:spacing w:before="120" w:line="360" w:lineRule="auto"/>
      <w:ind w:left="284" w:hanging="284"/>
      <w:jc w:val="center"/>
    </w:pPr>
    <w:rPr>
      <w:rFonts w:ascii="Arial Unicode MS" w:eastAsia="Times New Roman" w:hAnsi="Arial Unicode MS"/>
      <w:color w:val="808080"/>
      <w:sz w:val="24"/>
      <w:szCs w:val="24"/>
      <w:lang w:eastAsia="en-US"/>
    </w:rPr>
  </w:style>
  <w:style w:type="paragraph" w:customStyle="1" w:styleId="i-label2">
    <w:name w:val="i - label 2"/>
    <w:qFormat/>
    <w:rsid w:val="00583022"/>
    <w:pPr>
      <w:spacing w:before="120" w:line="360" w:lineRule="auto"/>
      <w:ind w:left="284" w:hanging="284"/>
      <w:jc w:val="center"/>
    </w:pPr>
    <w:rPr>
      <w:rFonts w:ascii="Arial Unicode MS" w:eastAsia="Times New Roman" w:hAnsi="Arial Unicode MS"/>
      <w:color w:val="808080"/>
      <w:sz w:val="32"/>
      <w:szCs w:val="24"/>
      <w:lang w:eastAsia="en-US"/>
    </w:rPr>
  </w:style>
  <w:style w:type="character" w:customStyle="1" w:styleId="i-labelbold">
    <w:name w:val="i - label bold"/>
    <w:qFormat/>
    <w:rsid w:val="00583022"/>
    <w:rPr>
      <w:rFonts w:ascii="Arial Unicode MS" w:hAnsi="Arial Unicode MS"/>
      <w:b/>
      <w:sz w:val="24"/>
    </w:rPr>
  </w:style>
  <w:style w:type="character" w:customStyle="1" w:styleId="i-labelitalic">
    <w:name w:val="i - label italic"/>
    <w:qFormat/>
    <w:rsid w:val="00583022"/>
    <w:rPr>
      <w:rFonts w:ascii="Arial Unicode MS" w:hAnsi="Arial Unicode MS"/>
      <w:i/>
      <w:sz w:val="24"/>
    </w:rPr>
  </w:style>
  <w:style w:type="character" w:customStyle="1" w:styleId="i-listblue">
    <w:name w:val="i - list blue"/>
    <w:qFormat/>
    <w:rsid w:val="00583022"/>
    <w:rPr>
      <w:b/>
      <w:color w:val="00CCFF"/>
    </w:rPr>
  </w:style>
  <w:style w:type="character" w:customStyle="1" w:styleId="i-listbold">
    <w:name w:val="i - list bold"/>
    <w:qFormat/>
    <w:rsid w:val="00583022"/>
    <w:rPr>
      <w:b/>
    </w:rPr>
  </w:style>
  <w:style w:type="character" w:customStyle="1" w:styleId="i-listgreen">
    <w:name w:val="i - list green"/>
    <w:qFormat/>
    <w:rsid w:val="00583022"/>
    <w:rPr>
      <w:b/>
      <w:color w:val="00FF00"/>
    </w:rPr>
  </w:style>
  <w:style w:type="character" w:customStyle="1" w:styleId="i-listitalic">
    <w:name w:val="i - list italic"/>
    <w:qFormat/>
    <w:rsid w:val="00583022"/>
    <w:rPr>
      <w:rFonts w:ascii="Arial" w:hAnsi="Arial"/>
      <w:i/>
    </w:rPr>
  </w:style>
  <w:style w:type="character" w:customStyle="1" w:styleId="i-listnumber">
    <w:name w:val="i - list number"/>
    <w:qFormat/>
    <w:rsid w:val="00583022"/>
    <w:rPr>
      <w:rFonts w:ascii="Arial" w:hAnsi="Arial"/>
      <w:b/>
      <w:color w:val="7030A0"/>
      <w:sz w:val="24"/>
    </w:rPr>
  </w:style>
  <w:style w:type="character" w:customStyle="1" w:styleId="i-listorange">
    <w:name w:val="i - list orange"/>
    <w:qFormat/>
    <w:rsid w:val="00583022"/>
    <w:rPr>
      <w:b/>
      <w:color w:val="FFCC00"/>
    </w:rPr>
  </w:style>
  <w:style w:type="character" w:customStyle="1" w:styleId="i-listraised">
    <w:name w:val="i - list raised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listsubscript">
    <w:name w:val="i - list subscript"/>
    <w:qFormat/>
    <w:rsid w:val="00583022"/>
    <w:rPr>
      <w:vertAlign w:val="subscript"/>
    </w:rPr>
  </w:style>
  <w:style w:type="character" w:customStyle="1" w:styleId="i-listsubscriptitalic">
    <w:name w:val="i - list subscript italic"/>
    <w:qFormat/>
    <w:rsid w:val="00583022"/>
    <w:rPr>
      <w:i/>
      <w:vertAlign w:val="subscript"/>
    </w:rPr>
  </w:style>
  <w:style w:type="character" w:customStyle="1" w:styleId="i-listsuperscript">
    <w:name w:val="i - list superscript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listsuperscriptitalic">
    <w:name w:val="i - list superscript italic"/>
    <w:qFormat/>
    <w:rsid w:val="00583022"/>
    <w:rPr>
      <w:i/>
      <w:vertAlign w:val="superscript"/>
    </w:rPr>
  </w:style>
  <w:style w:type="paragraph" w:customStyle="1" w:styleId="i-numberlist2a">
    <w:name w:val="i - number list 2a"/>
    <w:qFormat/>
    <w:rsid w:val="00583022"/>
    <w:pPr>
      <w:ind w:left="720"/>
    </w:pPr>
    <w:rPr>
      <w:rFonts w:ascii="Times New Roman" w:hAnsi="Times New Roman" w:cs="Times-Bold"/>
      <w:bCs/>
      <w:sz w:val="24"/>
      <w:szCs w:val="18"/>
    </w:rPr>
  </w:style>
  <w:style w:type="paragraph" w:customStyle="1" w:styleId="i-numberedlist1">
    <w:name w:val="i - numbered list 1"/>
    <w:rsid w:val="00583022"/>
    <w:pPr>
      <w:spacing w:before="120" w:line="360" w:lineRule="auto"/>
      <w:ind w:left="227" w:hanging="227"/>
    </w:pPr>
    <w:rPr>
      <w:rFonts w:ascii="Verdana" w:eastAsia="Times New Roman" w:hAnsi="Verdana"/>
      <w:sz w:val="22"/>
      <w:szCs w:val="24"/>
      <w:lang w:eastAsia="en-US"/>
    </w:rPr>
  </w:style>
  <w:style w:type="paragraph" w:customStyle="1" w:styleId="i-numberedlist1a">
    <w:name w:val="i - numbered list 1a"/>
    <w:basedOn w:val="i-numberedlist1"/>
    <w:qFormat/>
    <w:rsid w:val="00583022"/>
    <w:pPr>
      <w:tabs>
        <w:tab w:val="left" w:pos="284"/>
      </w:tabs>
      <w:ind w:left="567" w:hanging="567"/>
    </w:pPr>
  </w:style>
  <w:style w:type="paragraph" w:customStyle="1" w:styleId="i-numberedlist2">
    <w:name w:val="i - numbered list 2"/>
    <w:basedOn w:val="Normal"/>
    <w:qFormat/>
    <w:rsid w:val="00583022"/>
    <w:pPr>
      <w:overflowPunct w:val="0"/>
      <w:autoSpaceDE w:val="0"/>
      <w:autoSpaceDN w:val="0"/>
      <w:adjustRightInd w:val="0"/>
      <w:spacing w:before="120" w:line="360" w:lineRule="auto"/>
      <w:ind w:left="568" w:hanging="284"/>
      <w:textAlignment w:val="baseline"/>
    </w:pPr>
    <w:rPr>
      <w:rFonts w:ascii="Verdana" w:hAnsi="Verdana"/>
      <w:szCs w:val="20"/>
    </w:rPr>
  </w:style>
  <w:style w:type="paragraph" w:customStyle="1" w:styleId="i-numberedlist2centred">
    <w:name w:val="i - numbered list 2 centred"/>
    <w:qFormat/>
    <w:rsid w:val="00583022"/>
    <w:pPr>
      <w:jc w:val="center"/>
    </w:pPr>
    <w:rPr>
      <w:rFonts w:ascii="Verdana" w:eastAsia="Times New Roman" w:hAnsi="Verdana"/>
      <w:sz w:val="22"/>
      <w:szCs w:val="24"/>
      <w:lang w:eastAsia="en-US"/>
    </w:rPr>
  </w:style>
  <w:style w:type="paragraph" w:customStyle="1" w:styleId="i-numberedlist2a">
    <w:name w:val="i - numbered list 2a"/>
    <w:qFormat/>
    <w:rsid w:val="00583022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i-numberedlist2mc">
    <w:name w:val="i - numbered list 2mc"/>
    <w:qFormat/>
    <w:rsid w:val="00583022"/>
    <w:pPr>
      <w:ind w:left="720"/>
    </w:pPr>
    <w:rPr>
      <w:rFonts w:ascii="Times New Roman" w:hAnsi="Times New Roman" w:cs="Times-Bold"/>
      <w:bCs/>
      <w:sz w:val="24"/>
      <w:szCs w:val="22"/>
    </w:rPr>
  </w:style>
  <w:style w:type="paragraph" w:customStyle="1" w:styleId="i-numberedlist3">
    <w:name w:val="i - numbered list 3"/>
    <w:basedOn w:val="i-numberedlist2"/>
    <w:qFormat/>
    <w:rsid w:val="00583022"/>
    <w:pPr>
      <w:ind w:left="1724"/>
    </w:pPr>
  </w:style>
  <w:style w:type="character" w:customStyle="1" w:styleId="i-questionnumberblue">
    <w:name w:val="i - question number blue"/>
    <w:qFormat/>
    <w:rsid w:val="00583022"/>
    <w:rPr>
      <w:rFonts w:ascii="Arial" w:hAnsi="Arial"/>
      <w:b/>
      <w:color w:val="4F81BD"/>
      <w:sz w:val="24"/>
    </w:rPr>
  </w:style>
  <w:style w:type="character" w:customStyle="1" w:styleId="i-questionnumbergreen">
    <w:name w:val="i - question number green"/>
    <w:qFormat/>
    <w:rsid w:val="00583022"/>
    <w:rPr>
      <w:rFonts w:ascii="Arial" w:hAnsi="Arial"/>
      <w:b/>
      <w:color w:val="9BBB59"/>
      <w:sz w:val="24"/>
    </w:rPr>
  </w:style>
  <w:style w:type="character" w:customStyle="1" w:styleId="i-questionnumberorange">
    <w:name w:val="i - question number orange"/>
    <w:qFormat/>
    <w:rsid w:val="00583022"/>
    <w:rPr>
      <w:rFonts w:ascii="Arial" w:hAnsi="Arial"/>
      <w:b/>
      <w:color w:val="F79646"/>
      <w:sz w:val="24"/>
    </w:rPr>
  </w:style>
  <w:style w:type="character" w:customStyle="1" w:styleId="i-safetytextbold">
    <w:name w:val="i - safety text bold"/>
    <w:qFormat/>
    <w:rsid w:val="00583022"/>
    <w:rPr>
      <w:rFonts w:ascii="Courier New" w:hAnsi="Courier New"/>
      <w:b/>
      <w:sz w:val="20"/>
    </w:rPr>
  </w:style>
  <w:style w:type="paragraph" w:customStyle="1" w:styleId="i-safetytextfo">
    <w:name w:val="i - safety text f/o"/>
    <w:basedOn w:val="Normal"/>
    <w:rsid w:val="00583022"/>
    <w:pPr>
      <w:shd w:val="clear" w:color="auto" w:fill="E6E6E6"/>
      <w:spacing w:before="120" w:line="360" w:lineRule="auto"/>
      <w:ind w:left="3402"/>
    </w:pPr>
    <w:rPr>
      <w:rFonts w:ascii="Courier New" w:hAnsi="Courier New" w:cs="Courier New"/>
      <w:sz w:val="20"/>
      <w:szCs w:val="24"/>
    </w:rPr>
  </w:style>
  <w:style w:type="paragraph" w:customStyle="1" w:styleId="i-safetytextindent">
    <w:name w:val="i - safety text indent"/>
    <w:basedOn w:val="Normal"/>
    <w:rsid w:val="00583022"/>
    <w:pPr>
      <w:shd w:val="clear" w:color="auto" w:fill="E6E6E6"/>
      <w:spacing w:before="120" w:line="360" w:lineRule="auto"/>
      <w:ind w:left="3402" w:firstLine="567"/>
    </w:pPr>
    <w:rPr>
      <w:rFonts w:ascii="Courier New" w:hAnsi="Courier New" w:cs="Courier New"/>
      <w:sz w:val="20"/>
      <w:szCs w:val="24"/>
    </w:rPr>
  </w:style>
  <w:style w:type="character" w:customStyle="1" w:styleId="i-safetytextitalic">
    <w:name w:val="i - safety text italic"/>
    <w:qFormat/>
    <w:rsid w:val="00583022"/>
    <w:rPr>
      <w:rFonts w:ascii="Courier New" w:hAnsi="Courier New"/>
      <w:i/>
      <w:sz w:val="20"/>
    </w:rPr>
  </w:style>
  <w:style w:type="paragraph" w:customStyle="1" w:styleId="i-sourcetextfo">
    <w:name w:val="i - source text f/o"/>
    <w:basedOn w:val="i-bodytextfo"/>
    <w:rsid w:val="00583022"/>
    <w:pPr>
      <w:spacing w:line="240" w:lineRule="auto"/>
    </w:pPr>
    <w:rPr>
      <w:rFonts w:ascii="Verdana" w:hAnsi="Verdana"/>
      <w:color w:val="7030A0"/>
      <w:sz w:val="22"/>
    </w:rPr>
  </w:style>
  <w:style w:type="character" w:customStyle="1" w:styleId="i-sourceurl">
    <w:name w:val="i - source url"/>
    <w:qFormat/>
    <w:rsid w:val="00583022"/>
    <w:rPr>
      <w:color w:val="548DD4"/>
      <w:u w:val="single"/>
    </w:rPr>
  </w:style>
  <w:style w:type="paragraph" w:customStyle="1" w:styleId="i-tablecaption">
    <w:name w:val="i - table caption"/>
    <w:basedOn w:val="i-figurecaption"/>
    <w:rsid w:val="00583022"/>
  </w:style>
  <w:style w:type="paragraph" w:customStyle="1" w:styleId="i-tablecolumnheadalignedleft">
    <w:name w:val="i - table column head aligned left"/>
    <w:basedOn w:val="Normal"/>
    <w:rsid w:val="00583022"/>
    <w:pPr>
      <w:spacing w:before="240" w:after="120" w:line="260" w:lineRule="exact"/>
      <w:ind w:left="284" w:hanging="284"/>
    </w:pPr>
    <w:rPr>
      <w:rFonts w:ascii="Arial" w:hAnsi="Arial" w:cs="Arial"/>
      <w:b/>
      <w:iCs/>
      <w:sz w:val="24"/>
      <w:szCs w:val="24"/>
    </w:rPr>
  </w:style>
  <w:style w:type="paragraph" w:customStyle="1" w:styleId="i-tablecolumntextalignedleft">
    <w:name w:val="i - table column text aligned left"/>
    <w:basedOn w:val="i-tablecolumnheadalignedleft"/>
    <w:rsid w:val="00583022"/>
    <w:pPr>
      <w:spacing w:before="120"/>
      <w:ind w:left="0" w:firstLine="0"/>
    </w:pPr>
    <w:rPr>
      <w:b w:val="0"/>
      <w:iCs w:val="0"/>
      <w:sz w:val="20"/>
    </w:rPr>
  </w:style>
  <w:style w:type="paragraph" w:customStyle="1" w:styleId="i-tablecolumnheadgreen">
    <w:name w:val="i - table column head green"/>
    <w:basedOn w:val="i-tablecolumntextalignedleft"/>
    <w:qFormat/>
    <w:rsid w:val="00583022"/>
    <w:rPr>
      <w:b/>
      <w:i/>
      <w:color w:val="9BBB59"/>
      <w:sz w:val="24"/>
    </w:rPr>
  </w:style>
  <w:style w:type="paragraph" w:customStyle="1" w:styleId="i-tablecolumnheadblue">
    <w:name w:val="i - table column head blue"/>
    <w:basedOn w:val="i-tablecolumnheadgreen"/>
    <w:qFormat/>
    <w:rsid w:val="00583022"/>
    <w:rPr>
      <w:color w:val="4F81BD"/>
    </w:rPr>
  </w:style>
  <w:style w:type="paragraph" w:customStyle="1" w:styleId="i-tablecolumnheadcentred">
    <w:name w:val="i - table column head centred"/>
    <w:qFormat/>
    <w:rsid w:val="00583022"/>
    <w:pPr>
      <w:jc w:val="center"/>
    </w:pPr>
    <w:rPr>
      <w:rFonts w:ascii="Arial Unicode MS" w:eastAsia="Times New Roman" w:hAnsi="Arial Unicode MS"/>
      <w:b/>
      <w:color w:val="000000"/>
      <w:sz w:val="24"/>
      <w:szCs w:val="24"/>
      <w:lang w:eastAsia="en-US"/>
    </w:rPr>
  </w:style>
  <w:style w:type="character" w:customStyle="1" w:styleId="i-tablecolumnheaditalic">
    <w:name w:val="i - table column head italic"/>
    <w:qFormat/>
    <w:rsid w:val="00583022"/>
    <w:rPr>
      <w:i/>
    </w:rPr>
  </w:style>
  <w:style w:type="paragraph" w:customStyle="1" w:styleId="i-tablecolumnheadorange">
    <w:name w:val="i - table column head orange"/>
    <w:basedOn w:val="i-tablecolumnheadgreen"/>
    <w:qFormat/>
    <w:rsid w:val="00583022"/>
    <w:rPr>
      <w:color w:val="F79646"/>
    </w:rPr>
  </w:style>
  <w:style w:type="paragraph" w:customStyle="1" w:styleId="i-tablecolumntextcentred">
    <w:name w:val="i - table column text centred"/>
    <w:qFormat/>
    <w:rsid w:val="00583022"/>
    <w:pPr>
      <w:jc w:val="center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i-tablenumber">
    <w:name w:val="i - table number"/>
    <w:qFormat/>
    <w:rsid w:val="00583022"/>
    <w:rPr>
      <w:rFonts w:ascii="Arial" w:hAnsi="Arial"/>
      <w:b/>
      <w:sz w:val="22"/>
    </w:rPr>
  </w:style>
  <w:style w:type="paragraph" w:customStyle="1" w:styleId="i-tabletext">
    <w:name w:val="i - table text"/>
    <w:qFormat/>
    <w:rsid w:val="00583022"/>
    <w:rPr>
      <w:rFonts w:ascii="Times New Roman" w:eastAsia="Times New Roman" w:hAnsi="Times New Roman"/>
      <w:color w:val="000000"/>
      <w:sz w:val="24"/>
      <w:szCs w:val="24"/>
      <w:lang w:eastAsia="en-US"/>
    </w:rPr>
  </w:style>
  <w:style w:type="character" w:customStyle="1" w:styleId="i-tabletextblue">
    <w:name w:val="i - table text blue"/>
    <w:qFormat/>
    <w:rsid w:val="00583022"/>
    <w:rPr>
      <w:color w:val="548DD4"/>
    </w:rPr>
  </w:style>
  <w:style w:type="character" w:customStyle="1" w:styleId="i-tabletextbluesuperscript">
    <w:name w:val="i - table text blue superscript"/>
    <w:qFormat/>
    <w:rsid w:val="00583022"/>
    <w:rPr>
      <w:color w:val="548DD4"/>
      <w:vertAlign w:val="superscript"/>
    </w:rPr>
  </w:style>
  <w:style w:type="character" w:customStyle="1" w:styleId="i-tabletextbold">
    <w:name w:val="i - table text bold"/>
    <w:qFormat/>
    <w:rsid w:val="00583022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i-tablecolumntextalignedleft"/>
    <w:qFormat/>
    <w:rsid w:val="00583022"/>
    <w:pPr>
      <w:ind w:left="454" w:hanging="454"/>
    </w:pPr>
    <w:rPr>
      <w:rFonts w:eastAsia="ArialUnicodeMS"/>
      <w:szCs w:val="20"/>
    </w:rPr>
  </w:style>
  <w:style w:type="character" w:customStyle="1" w:styleId="i-tabletextgreen">
    <w:name w:val="i - table text green"/>
    <w:qFormat/>
    <w:rsid w:val="00583022"/>
    <w:rPr>
      <w:color w:val="76923C"/>
    </w:rPr>
  </w:style>
  <w:style w:type="character" w:customStyle="1" w:styleId="i-tabletextitalic">
    <w:name w:val="i - table text italic"/>
    <w:qFormat/>
    <w:rsid w:val="00583022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qFormat/>
    <w:rsid w:val="00583022"/>
  </w:style>
  <w:style w:type="character" w:customStyle="1" w:styleId="i-tabletextorange">
    <w:name w:val="i - table text orange"/>
    <w:qFormat/>
    <w:rsid w:val="00583022"/>
    <w:rPr>
      <w:color w:val="984806"/>
    </w:rPr>
  </w:style>
  <w:style w:type="character" w:customStyle="1" w:styleId="i-tabletextorangeitalic">
    <w:name w:val="i - table text orange italic"/>
    <w:qFormat/>
    <w:rsid w:val="00583022"/>
    <w:rPr>
      <w:i/>
      <w:color w:val="984806"/>
    </w:rPr>
  </w:style>
  <w:style w:type="character" w:customStyle="1" w:styleId="i-tabletextraised">
    <w:name w:val="i - table text raised"/>
    <w:qFormat/>
    <w:rsid w:val="00583022"/>
    <w:rPr>
      <w:vertAlign w:val="superscript"/>
    </w:rPr>
  </w:style>
  <w:style w:type="character" w:customStyle="1" w:styleId="i-tabletextsubscript">
    <w:name w:val="i - table text subscript"/>
    <w:qFormat/>
    <w:rsid w:val="00583022"/>
    <w:rPr>
      <w:vertAlign w:val="subscript"/>
    </w:rPr>
  </w:style>
  <w:style w:type="character" w:customStyle="1" w:styleId="i-tabletextsubscriptitalic">
    <w:name w:val="i - table text subscript italic"/>
    <w:qFormat/>
    <w:rsid w:val="00583022"/>
    <w:rPr>
      <w:i/>
      <w:vertAlign w:val="subscript"/>
    </w:rPr>
  </w:style>
  <w:style w:type="character" w:customStyle="1" w:styleId="i-tabletextsuperscript">
    <w:name w:val="i - table text superscript"/>
    <w:qFormat/>
    <w:rsid w:val="00583022"/>
    <w:rPr>
      <w:vertAlign w:val="superscript"/>
    </w:rPr>
  </w:style>
  <w:style w:type="character" w:customStyle="1" w:styleId="i-tabletextsuperscriptitalic">
    <w:name w:val="i - table text superscript italic"/>
    <w:qFormat/>
    <w:rsid w:val="00583022"/>
    <w:rPr>
      <w:i/>
      <w:vertAlign w:val="superscript"/>
    </w:rPr>
  </w:style>
  <w:style w:type="paragraph" w:customStyle="1" w:styleId="i-worksheetpersonaldetails">
    <w:name w:val="i - worksheet personal details"/>
    <w:basedOn w:val="Normal"/>
    <w:qFormat/>
    <w:rsid w:val="00583022"/>
    <w:pPr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</w:pPr>
    <w:rPr>
      <w:rFonts w:ascii="Helvetica" w:hAnsi="Helvetica"/>
      <w:b/>
      <w:bCs/>
      <w:color w:val="808080"/>
      <w:sz w:val="24"/>
      <w:szCs w:val="24"/>
      <w:lang w:eastAsia="ja-JP"/>
    </w:rPr>
  </w:style>
  <w:style w:type="character" w:customStyle="1" w:styleId="i-worksheettitleitalic">
    <w:name w:val="i - worksheet title italic"/>
    <w:qFormat/>
    <w:rsid w:val="00583022"/>
    <w:rPr>
      <w:i/>
    </w:rPr>
  </w:style>
  <w:style w:type="character" w:customStyle="1" w:styleId="i-worksheettitlesubscript">
    <w:name w:val="i - worksheet title subscript"/>
    <w:qFormat/>
    <w:rsid w:val="00583022"/>
    <w:rPr>
      <w:vertAlign w:val="subscript"/>
    </w:rPr>
  </w:style>
  <w:style w:type="character" w:customStyle="1" w:styleId="i-worksheettitlesuperscript">
    <w:name w:val="i - worksheet title superscript"/>
    <w:qFormat/>
    <w:rsid w:val="00583022"/>
    <w:rPr>
      <w:vertAlign w:val="superscript"/>
    </w:rPr>
  </w:style>
  <w:style w:type="character" w:customStyle="1" w:styleId="Italic">
    <w:name w:val="Italic"/>
    <w:rsid w:val="00583022"/>
    <w:rPr>
      <w:i/>
      <w:iCs/>
    </w:rPr>
  </w:style>
  <w:style w:type="character" w:customStyle="1" w:styleId="M100Y100">
    <w:name w:val="M100Y100"/>
    <w:rsid w:val="00583022"/>
    <w:rPr>
      <w:color w:val="auto"/>
    </w:rPr>
  </w:style>
  <w:style w:type="character" w:customStyle="1" w:styleId="negative">
    <w:name w:val="negative"/>
    <w:rsid w:val="00583022"/>
    <w:rPr>
      <w:rFonts w:ascii="Symbol" w:hAnsi="Symbol" w:cs="Symbol"/>
      <w:color w:val="000000"/>
      <w:w w:val="55"/>
      <w:u w:val="none"/>
      <w:vertAlign w:val="baseline"/>
      <w:lang w:val="en-GB"/>
    </w:rPr>
  </w:style>
  <w:style w:type="paragraph" w:styleId="PlainText">
    <w:name w:val="Plain Text"/>
    <w:basedOn w:val="Normal"/>
    <w:rsid w:val="00583022"/>
    <w:rPr>
      <w:rFonts w:ascii="Courier New" w:hAnsi="Courier New" w:cs="Courier New"/>
      <w:sz w:val="20"/>
      <w:szCs w:val="20"/>
    </w:rPr>
  </w:style>
  <w:style w:type="paragraph" w:customStyle="1" w:styleId="Questa">
    <w:name w:val="Quest a"/>
    <w:aliases w:val="b,c,d (double col)"/>
    <w:rsid w:val="00583022"/>
    <w:pPr>
      <w:widowControl w:val="0"/>
      <w:tabs>
        <w:tab w:val="left" w:pos="680"/>
        <w:tab w:val="left" w:pos="1400"/>
        <w:tab w:val="left" w:pos="1680"/>
        <w:tab w:val="left" w:pos="2420"/>
        <w:tab w:val="left" w:pos="2700"/>
        <w:tab w:val="left" w:pos="3400"/>
        <w:tab w:val="left" w:pos="368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">
    <w:name w:val="Quest a1"/>
    <w:aliases w:val="b (double col) w #"/>
    <w:rsid w:val="00583022"/>
    <w:pPr>
      <w:widowControl w:val="0"/>
      <w:tabs>
        <w:tab w:val="left" w:pos="680"/>
        <w:tab w:val="left" w:pos="2420"/>
        <w:tab w:val="left" w:pos="270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0">
    <w:name w:val="Quest a10"/>
    <w:aliases w:val="b8"/>
    <w:rsid w:val="00583022"/>
    <w:pPr>
      <w:widowControl w:val="0"/>
      <w:tabs>
        <w:tab w:val="left" w:pos="680"/>
        <w:tab w:val="left" w:pos="4700"/>
        <w:tab w:val="left" w:pos="498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1">
    <w:name w:val="Quest a11"/>
    <w:aliases w:val="b9,c4,d (double col) w #"/>
    <w:rsid w:val="00583022"/>
    <w:pPr>
      <w:widowControl w:val="0"/>
      <w:tabs>
        <w:tab w:val="left" w:pos="680"/>
        <w:tab w:val="left" w:pos="1400"/>
        <w:tab w:val="left" w:pos="1680"/>
        <w:tab w:val="left" w:pos="2420"/>
        <w:tab w:val="left" w:pos="2700"/>
        <w:tab w:val="left" w:pos="3400"/>
        <w:tab w:val="left" w:pos="3680"/>
      </w:tabs>
      <w:suppressAutoHyphens/>
      <w:autoSpaceDE w:val="0"/>
      <w:autoSpaceDN w:val="0"/>
      <w:adjustRightInd w:val="0"/>
      <w:spacing w:before="40" w:line="260" w:lineRule="atLeast"/>
      <w:ind w:left="681" w:hanging="301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2">
    <w:name w:val="Quest a2"/>
    <w:aliases w:val="b2,c1,d with #"/>
    <w:rsid w:val="00583022"/>
    <w:pPr>
      <w:widowControl w:val="0"/>
      <w:tabs>
        <w:tab w:val="left" w:pos="680"/>
        <w:tab w:val="left" w:pos="2540"/>
        <w:tab w:val="left" w:pos="2820"/>
        <w:tab w:val="left" w:pos="4700"/>
        <w:tab w:val="left" w:pos="4980"/>
        <w:tab w:val="left" w:pos="6840"/>
        <w:tab w:val="left" w:pos="714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3">
    <w:name w:val="Quest a3"/>
    <w:aliases w:val="b3,c2,d"/>
    <w:rsid w:val="00583022"/>
    <w:pPr>
      <w:widowControl w:val="0"/>
      <w:tabs>
        <w:tab w:val="left" w:pos="680"/>
        <w:tab w:val="left" w:pos="2540"/>
        <w:tab w:val="left" w:pos="2820"/>
        <w:tab w:val="left" w:pos="4700"/>
        <w:tab w:val="left" w:pos="4980"/>
        <w:tab w:val="left" w:pos="6840"/>
        <w:tab w:val="left" w:pos="7140"/>
      </w:tabs>
      <w:suppressAutoHyphens/>
      <w:autoSpaceDE w:val="0"/>
      <w:autoSpaceDN w:val="0"/>
      <w:adjustRightInd w:val="0"/>
      <w:spacing w:before="40" w:line="260" w:lineRule="atLeast"/>
      <w:ind w:left="681" w:hanging="301"/>
    </w:pPr>
    <w:rPr>
      <w:rFonts w:ascii="Times" w:eastAsia="Times New Roman" w:hAnsi="Times" w:cs="Times"/>
      <w:color w:val="000000"/>
      <w:w w:val="104"/>
      <w:sz w:val="22"/>
      <w:szCs w:val="22"/>
      <w:lang w:val="en-US" w:eastAsia="en-US" w:bidi="en-US"/>
    </w:rPr>
  </w:style>
  <w:style w:type="paragraph" w:customStyle="1" w:styleId="Questa4">
    <w:name w:val="Quest a4"/>
    <w:aliases w:val="b4,c (double col) w #"/>
    <w:rsid w:val="00583022"/>
    <w:pPr>
      <w:widowControl w:val="0"/>
      <w:tabs>
        <w:tab w:val="left" w:pos="680"/>
        <w:tab w:val="left" w:pos="1740"/>
        <w:tab w:val="left" w:pos="2020"/>
        <w:tab w:val="left" w:pos="3080"/>
        <w:tab w:val="left" w:pos="336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5">
    <w:name w:val="Quest a5"/>
    <w:aliases w:val="b5,c with #"/>
    <w:rsid w:val="00583022"/>
    <w:pPr>
      <w:widowControl w:val="0"/>
      <w:tabs>
        <w:tab w:val="left" w:pos="680"/>
        <w:tab w:val="left" w:pos="3340"/>
        <w:tab w:val="left" w:pos="3620"/>
        <w:tab w:val="left" w:pos="6280"/>
        <w:tab w:val="left" w:pos="656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6">
    <w:name w:val="Quest a6"/>
    <w:aliases w:val="b (double col)"/>
    <w:rsid w:val="00583022"/>
    <w:pPr>
      <w:widowControl w:val="0"/>
      <w:tabs>
        <w:tab w:val="left" w:pos="680"/>
        <w:tab w:val="left" w:pos="2420"/>
        <w:tab w:val="left" w:pos="270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7">
    <w:name w:val="Quest a7"/>
    <w:aliases w:val="b6,c (double col)"/>
    <w:rsid w:val="00583022"/>
    <w:pPr>
      <w:widowControl w:val="0"/>
      <w:tabs>
        <w:tab w:val="left" w:pos="680"/>
        <w:tab w:val="left" w:pos="1740"/>
        <w:tab w:val="left" w:pos="2020"/>
        <w:tab w:val="left" w:pos="3080"/>
        <w:tab w:val="left" w:pos="336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8">
    <w:name w:val="Quest a8"/>
    <w:aliases w:val="b7,c3"/>
    <w:rsid w:val="00583022"/>
    <w:pPr>
      <w:widowControl w:val="0"/>
      <w:tabs>
        <w:tab w:val="left" w:pos="680"/>
        <w:tab w:val="left" w:pos="3340"/>
        <w:tab w:val="left" w:pos="3620"/>
        <w:tab w:val="left" w:pos="6280"/>
        <w:tab w:val="left" w:pos="656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9">
    <w:name w:val="Quest a9"/>
    <w:aliases w:val="b with #"/>
    <w:rsid w:val="00583022"/>
    <w:pPr>
      <w:widowControl w:val="0"/>
      <w:tabs>
        <w:tab w:val="left" w:pos="680"/>
        <w:tab w:val="left" w:pos="4700"/>
        <w:tab w:val="left" w:pos="498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1">
    <w:name w:val="Question 1"/>
    <w:next w:val="Normal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100" w:line="260" w:lineRule="atLeast"/>
      <w:ind w:left="380" w:hanging="380"/>
    </w:pPr>
    <w:rPr>
      <w:rFonts w:ascii="Times" w:eastAsia="Times New Roman" w:hAnsi="Times" w:cs="Times"/>
      <w:color w:val="000000"/>
      <w:w w:val="104"/>
      <w:sz w:val="22"/>
      <w:szCs w:val="22"/>
      <w:lang w:val="en-US" w:eastAsia="en-US" w:bidi="en-US"/>
    </w:rPr>
  </w:style>
  <w:style w:type="paragraph" w:customStyle="1" w:styleId="Question123">
    <w:name w:val="Question 1+2+3"/>
    <w:rsid w:val="00583022"/>
    <w:pPr>
      <w:widowControl w:val="0"/>
      <w:tabs>
        <w:tab w:val="right" w:pos="280"/>
        <w:tab w:val="left" w:pos="380"/>
        <w:tab w:val="right" w:pos="3680"/>
        <w:tab w:val="left" w:pos="3780"/>
        <w:tab w:val="right" w:pos="7080"/>
        <w:tab w:val="left" w:pos="7180"/>
      </w:tabs>
      <w:suppressAutoHyphens/>
      <w:autoSpaceDE w:val="0"/>
      <w:autoSpaceDN w:val="0"/>
      <w:adjustRightInd w:val="0"/>
      <w:spacing w:before="180" w:line="260" w:lineRule="atLeast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1a">
    <w:name w:val="Question 1a"/>
    <w:rsid w:val="00583022"/>
    <w:pPr>
      <w:widowControl w:val="0"/>
      <w:tabs>
        <w:tab w:val="right" w:pos="280"/>
        <w:tab w:val="left" w:pos="380"/>
        <w:tab w:val="left" w:pos="580"/>
      </w:tabs>
      <w:suppressAutoHyphens/>
      <w:autoSpaceDE w:val="0"/>
      <w:autoSpaceDN w:val="0"/>
      <w:adjustRightInd w:val="0"/>
      <w:spacing w:before="18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2">
    <w:name w:val="Question 2+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240" w:line="260" w:lineRule="atLeast"/>
      <w:ind w:left="380" w:hanging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2a">
    <w:name w:val="Question 2a+"/>
    <w:rsid w:val="00583022"/>
    <w:pPr>
      <w:widowControl w:val="0"/>
      <w:tabs>
        <w:tab w:val="right" w:pos="280"/>
        <w:tab w:val="left" w:pos="380"/>
        <w:tab w:val="left" w:pos="580"/>
      </w:tabs>
      <w:suppressAutoHyphens/>
      <w:autoSpaceDE w:val="0"/>
      <w:autoSpaceDN w:val="0"/>
      <w:adjustRightInd w:val="0"/>
      <w:spacing w:before="18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dbleind">
    <w:name w:val="Question dble ind"/>
    <w:rsid w:val="00583022"/>
    <w:pPr>
      <w:widowControl w:val="0"/>
      <w:tabs>
        <w:tab w:val="left" w:pos="380"/>
        <w:tab w:val="left" w:pos="580"/>
      </w:tabs>
      <w:suppressAutoHyphens/>
      <w:autoSpaceDE w:val="0"/>
      <w:autoSpaceDN w:val="0"/>
      <w:adjustRightInd w:val="0"/>
      <w:spacing w:before="4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indent">
    <w:name w:val="Question indent"/>
    <w:rsid w:val="00583022"/>
    <w:pPr>
      <w:widowControl w:val="0"/>
      <w:suppressAutoHyphens/>
      <w:autoSpaceDE w:val="0"/>
      <w:autoSpaceDN w:val="0"/>
      <w:adjustRightInd w:val="0"/>
      <w:spacing w:before="40" w:line="260" w:lineRule="atLeast"/>
      <w:ind w:left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Smallspace">
    <w:name w:val="Small space"/>
    <w:rsid w:val="00583022"/>
    <w:pPr>
      <w:widowControl w:val="0"/>
      <w:suppressAutoHyphens/>
      <w:autoSpaceDE w:val="0"/>
      <w:autoSpaceDN w:val="0"/>
      <w:adjustRightInd w:val="0"/>
      <w:spacing w:after="160" w:line="40" w:lineRule="atLeast"/>
    </w:pPr>
    <w:rPr>
      <w:rFonts w:ascii="Times" w:eastAsia="Times New Roman" w:hAnsi="Times" w:cs="Times"/>
      <w:color w:val="000000"/>
      <w:w w:val="0"/>
      <w:sz w:val="8"/>
      <w:szCs w:val="8"/>
      <w:lang w:val="en-US" w:eastAsia="en-US" w:bidi="en-US"/>
    </w:rPr>
  </w:style>
  <w:style w:type="paragraph" w:customStyle="1" w:styleId="Smallspace-4">
    <w:name w:val="Small space -4"/>
    <w:rsid w:val="00583022"/>
    <w:pPr>
      <w:widowControl w:val="0"/>
      <w:suppressAutoHyphens/>
      <w:autoSpaceDE w:val="0"/>
      <w:autoSpaceDN w:val="0"/>
      <w:adjustRightInd w:val="0"/>
      <w:spacing w:line="40" w:lineRule="atLeast"/>
    </w:pPr>
    <w:rPr>
      <w:rFonts w:ascii="Times" w:eastAsia="Times New Roman" w:hAnsi="Times" w:cs="Times"/>
      <w:color w:val="000000"/>
      <w:w w:val="0"/>
      <w:sz w:val="8"/>
      <w:szCs w:val="8"/>
      <w:lang w:val="en-US" w:eastAsia="en-US" w:bidi="en-US"/>
    </w:rPr>
  </w:style>
  <w:style w:type="character" w:customStyle="1" w:styleId="Squarebullet">
    <w:name w:val="Square bullet"/>
    <w:rsid w:val="00583022"/>
    <w:rPr>
      <w:rFonts w:ascii="ZapfDingbats" w:hAnsi="ZapfDingbats" w:cs="ZapfDingbats"/>
      <w:color w:val="000000"/>
      <w:spacing w:val="0"/>
      <w:w w:val="104"/>
      <w:sz w:val="16"/>
      <w:szCs w:val="16"/>
      <w:u w:val="none"/>
      <w:vertAlign w:val="baseline"/>
    </w:rPr>
  </w:style>
  <w:style w:type="character" w:customStyle="1" w:styleId="Subscript">
    <w:name w:val="Subscript"/>
    <w:rsid w:val="00583022"/>
    <w:rPr>
      <w:vertAlign w:val="subscript"/>
    </w:rPr>
  </w:style>
  <w:style w:type="character" w:customStyle="1" w:styleId="Superscript">
    <w:name w:val="Superscript"/>
    <w:rsid w:val="00583022"/>
    <w:rPr>
      <w:vertAlign w:val="superscript"/>
    </w:rPr>
  </w:style>
  <w:style w:type="character" w:customStyle="1" w:styleId="Symbol">
    <w:name w:val="Symbol"/>
    <w:rsid w:val="00583022"/>
    <w:rPr>
      <w:rFonts w:ascii="Symbol" w:hAnsi="Symbol" w:cs="Symbol"/>
    </w:rPr>
  </w:style>
  <w:style w:type="table" w:styleId="TableGrid">
    <w:name w:val="Table Grid"/>
    <w:basedOn w:val="TableNormal"/>
    <w:locked/>
    <w:rsid w:val="00583022"/>
    <w:pPr>
      <w:widowControl w:val="0"/>
      <w:autoSpaceDE w:val="0"/>
      <w:autoSpaceDN w:val="0"/>
      <w:adjustRightInd w:val="0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centre">
    <w:name w:val="Table head centre"/>
    <w:rsid w:val="00583022"/>
    <w:pPr>
      <w:suppressAutoHyphens/>
      <w:autoSpaceDE w:val="0"/>
      <w:autoSpaceDN w:val="0"/>
      <w:adjustRightInd w:val="0"/>
      <w:spacing w:line="200" w:lineRule="atLeast"/>
      <w:jc w:val="center"/>
    </w:pPr>
    <w:rPr>
      <w:rFonts w:ascii="Times" w:eastAsia="Times New Roman" w:hAnsi="Times" w:cs="Times"/>
      <w:b/>
      <w:bCs/>
      <w:color w:val="000000"/>
      <w:w w:val="0"/>
      <w:lang w:val="en-US" w:eastAsia="en-US" w:bidi="en-US"/>
    </w:rPr>
  </w:style>
  <w:style w:type="paragraph" w:customStyle="1" w:styleId="Tabletextc">
    <w:name w:val="Table text c"/>
    <w:rsid w:val="00583022"/>
    <w:pPr>
      <w:suppressAutoHyphens/>
      <w:autoSpaceDE w:val="0"/>
      <w:autoSpaceDN w:val="0"/>
      <w:adjustRightInd w:val="0"/>
      <w:spacing w:line="200" w:lineRule="atLeast"/>
      <w:jc w:val="center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character" w:customStyle="1" w:styleId="Times">
    <w:name w:val="Times"/>
    <w:rsid w:val="00583022"/>
    <w:rPr>
      <w:rFonts w:ascii="Times" w:hAnsi="Times" w:cs="Times"/>
      <w:w w:val="104"/>
      <w:u w:val="none"/>
      <w:vertAlign w:val="baseline"/>
    </w:rPr>
  </w:style>
  <w:style w:type="character" w:customStyle="1" w:styleId="Timesbold11pt">
    <w:name w:val="Times bold 11pt"/>
    <w:rsid w:val="00583022"/>
    <w:rPr>
      <w:rFonts w:ascii="Times" w:hAnsi="Times" w:cs="Times"/>
      <w:b/>
      <w:bCs/>
      <w:color w:val="000000"/>
      <w:spacing w:val="0"/>
      <w:w w:val="104"/>
      <w:sz w:val="22"/>
      <w:szCs w:val="22"/>
      <w:u w:val="none"/>
      <w:vertAlign w:val="baseline"/>
      <w:lang w:val="en-US"/>
    </w:rPr>
  </w:style>
  <w:style w:type="character" w:customStyle="1" w:styleId="Universalmathspi">
    <w:name w:val="Universal maths pi"/>
    <w:rsid w:val="00583022"/>
    <w:rPr>
      <w:rFonts w:ascii="Univ GreekwMathPi" w:hAnsi="Univ GreekwMathPi" w:cs="Univ GreekwMathPi"/>
      <w:u w:val="none"/>
      <w:vertAlign w:val="baseline"/>
    </w:rPr>
  </w:style>
  <w:style w:type="paragraph" w:customStyle="1" w:styleId="WSnumber">
    <w:name w:val="WS number"/>
    <w:rsid w:val="00583022"/>
    <w:pPr>
      <w:widowControl w:val="0"/>
      <w:tabs>
        <w:tab w:val="left" w:pos="2480"/>
      </w:tabs>
      <w:suppressAutoHyphens/>
      <w:autoSpaceDE w:val="0"/>
      <w:autoSpaceDN w:val="0"/>
      <w:adjustRightInd w:val="0"/>
      <w:spacing w:before="140" w:after="80" w:line="300" w:lineRule="atLeast"/>
      <w:ind w:left="2480" w:hanging="2480"/>
    </w:pPr>
    <w:rPr>
      <w:rFonts w:ascii="Legacy Sans" w:eastAsia="Times New Roman" w:hAnsi="Legacy Sans" w:cs="Legacy Sans"/>
      <w:color w:val="FFFFFF"/>
      <w:w w:val="0"/>
      <w:sz w:val="30"/>
      <w:szCs w:val="30"/>
      <w:lang w:val="en-US" w:eastAsia="en-US" w:bidi="en-US"/>
    </w:rPr>
  </w:style>
  <w:style w:type="paragraph" w:customStyle="1" w:styleId="PARANoindent">
    <w:name w:val="PARA_No_indent"/>
    <w:qFormat/>
    <w:rsid w:val="004A655B"/>
    <w:pPr>
      <w:spacing w:after="240" w:line="240" w:lineRule="atLeast"/>
    </w:pPr>
    <w:rPr>
      <w:rFonts w:ascii="Times New Roman" w:hAnsi="Times New Roman" w:cs="Times-Bold"/>
      <w:bCs/>
      <w:szCs w:val="22"/>
    </w:rPr>
  </w:style>
  <w:style w:type="paragraph" w:customStyle="1" w:styleId="NLLess">
    <w:name w:val="NL_Less"/>
    <w:rsid w:val="00061919"/>
    <w:pPr>
      <w:tabs>
        <w:tab w:val="left" w:pos="288"/>
      </w:tabs>
      <w:spacing w:before="24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ANSTable">
    <w:name w:val="ANS_Table"/>
    <w:qFormat/>
    <w:rsid w:val="00DC11A8"/>
    <w:pPr>
      <w:tabs>
        <w:tab w:val="left" w:pos="2640"/>
        <w:tab w:val="left" w:pos="5280"/>
        <w:tab w:val="left" w:pos="7920"/>
      </w:tabs>
      <w:spacing w:before="60" w:line="240" w:lineRule="atLeast"/>
    </w:pPr>
    <w:rPr>
      <w:rFonts w:ascii="Times New Roman" w:hAnsi="Times New Roman" w:cs="Times-Bold"/>
      <w:bCs/>
      <w:sz w:val="18"/>
    </w:rPr>
  </w:style>
  <w:style w:type="paragraph" w:customStyle="1" w:styleId="NLLLTOP">
    <w:name w:val="NL_LL_TOP"/>
    <w:rsid w:val="0037797C"/>
    <w:pPr>
      <w:tabs>
        <w:tab w:val="left" w:pos="288"/>
      </w:tabs>
      <w:spacing w:line="240" w:lineRule="atLeast"/>
      <w:ind w:left="576" w:hanging="576"/>
    </w:pPr>
    <w:rPr>
      <w:rFonts w:ascii="Times New Roman" w:eastAsia="Times New Roman" w:hAnsi="Times New Roman"/>
      <w:szCs w:val="24"/>
      <w:lang w:eastAsia="en-US"/>
    </w:rPr>
  </w:style>
  <w:style w:type="paragraph" w:customStyle="1" w:styleId="H1afterhead">
    <w:name w:val="H1_afterhead"/>
    <w:next w:val="Normal"/>
    <w:rsid w:val="00DD29A2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  <w:lang w:eastAsia="en-US"/>
    </w:rPr>
  </w:style>
  <w:style w:type="paragraph" w:customStyle="1" w:styleId="NLLL2COLextra">
    <w:name w:val="NL_LL_2COL_extra"/>
    <w:rsid w:val="00E231F0"/>
    <w:pPr>
      <w:tabs>
        <w:tab w:val="left" w:pos="288"/>
        <w:tab w:val="left" w:pos="3139"/>
        <w:tab w:val="left" w:pos="3427"/>
      </w:tabs>
      <w:spacing w:before="120" w:after="84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i-bodytextcentred">
    <w:name w:val="i - body text centred"/>
    <w:rsid w:val="00B54D0E"/>
    <w:pPr>
      <w:jc w:val="center"/>
    </w:pPr>
    <w:rPr>
      <w:rFonts w:ascii="Times New Roman" w:eastAsia="Times New Roman" w:hAnsi="Times New Roman" w:cs="Times-Bold"/>
      <w:bCs/>
      <w:sz w:val="24"/>
      <w:szCs w:val="22"/>
    </w:rPr>
  </w:style>
  <w:style w:type="character" w:styleId="CommentReference">
    <w:name w:val="annotation reference"/>
    <w:rsid w:val="00592B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2B5C"/>
    <w:rPr>
      <w:sz w:val="20"/>
      <w:szCs w:val="20"/>
    </w:rPr>
  </w:style>
  <w:style w:type="character" w:customStyle="1" w:styleId="CommentTextChar">
    <w:name w:val="Comment Text Char"/>
    <w:link w:val="CommentText"/>
    <w:rsid w:val="00592B5C"/>
    <w:rPr>
      <w:rFonts w:ascii="Times New Roman" w:eastAsia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92B5C"/>
    <w:rPr>
      <w:b/>
      <w:bCs/>
    </w:rPr>
  </w:style>
  <w:style w:type="character" w:customStyle="1" w:styleId="CommentSubjectChar">
    <w:name w:val="Comment Subject Char"/>
    <w:link w:val="CommentSubject"/>
    <w:rsid w:val="00592B5C"/>
    <w:rPr>
      <w:rFonts w:ascii="Times New Roman" w:eastAsia="Times New Roman" w:hAnsi="Times New Roman"/>
      <w:b/>
      <w:bCs/>
      <w:lang w:eastAsia="en-US"/>
    </w:rPr>
  </w:style>
  <w:style w:type="paragraph" w:styleId="Revision">
    <w:name w:val="Revision"/>
    <w:hidden/>
    <w:uiPriority w:val="99"/>
    <w:semiHidden/>
    <w:rsid w:val="0032568D"/>
    <w:rPr>
      <w:rFonts w:ascii="Times New Roman" w:eastAsia="Times New Roman" w:hAnsi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0D5F8-EC1E-4B4F-BAB4-F4E887321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361BDEB4</Template>
  <TotalTime>157</TotalTime>
  <Pages>5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 test (Year 10+ 10A)</vt:lpstr>
    </vt:vector>
  </TitlesOfParts>
  <Company>Hewlett-Packard Company</Company>
  <LinksUpToDate>false</LinksUpToDate>
  <CharactersWithSpaces>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test (Year 10+ 10A)</dc:title>
  <dc:creator>Administrator</dc:creator>
  <cp:lastModifiedBy>COOK John</cp:lastModifiedBy>
  <cp:revision>11</cp:revision>
  <cp:lastPrinted>2014-12-11T07:35:00Z</cp:lastPrinted>
  <dcterms:created xsi:type="dcterms:W3CDTF">2014-12-11T05:11:00Z</dcterms:created>
  <dcterms:modified xsi:type="dcterms:W3CDTF">2014-12-11T08:19:00Z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