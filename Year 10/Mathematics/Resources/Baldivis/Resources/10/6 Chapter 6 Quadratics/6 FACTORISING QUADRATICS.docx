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62D" w:rsidRPr="00626392" w:rsidRDefault="00385B3D" w:rsidP="00626392">
      <w:pPr>
        <w:jc w:val="center"/>
        <w:rPr>
          <w:rFonts w:ascii="Arial" w:hAnsi="Arial" w:cs="Arial"/>
          <w:b/>
          <w:bCs/>
          <w:color w:val="000000"/>
          <w:sz w:val="44"/>
          <w:szCs w:val="44"/>
          <w:u w:val="single"/>
        </w:rPr>
      </w:pPr>
      <w:bookmarkStart w:id="0" w:name="_GoBack"/>
      <w:bookmarkEnd w:id="0"/>
      <w:r w:rsidRPr="00626392">
        <w:rPr>
          <w:rFonts w:ascii="Arial" w:hAnsi="Arial" w:cs="Arial"/>
          <w:b/>
          <w:bCs/>
          <w:color w:val="000000"/>
          <w:sz w:val="44"/>
          <w:szCs w:val="44"/>
          <w:u w:val="single"/>
        </w:rPr>
        <w:t>FACTORISING QUADRATICS</w:t>
      </w:r>
    </w:p>
    <w:p w:rsidR="00626392" w:rsidRPr="00626392" w:rsidRDefault="00626392" w:rsidP="00385B3D">
      <w:pPr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626392" w:rsidRPr="00626392" w:rsidRDefault="00626392" w:rsidP="00385B3D">
      <w:pPr>
        <w:rPr>
          <w:rFonts w:ascii="Arial" w:hAnsi="Arial" w:cs="Arial"/>
          <w:sz w:val="36"/>
          <w:szCs w:val="36"/>
        </w:rPr>
      </w:pPr>
      <w:r w:rsidRPr="00626392">
        <w:rPr>
          <w:rFonts w:ascii="Arial" w:hAnsi="Arial" w:cs="Arial"/>
          <w:b/>
          <w:bCs/>
          <w:color w:val="000000"/>
          <w:sz w:val="36"/>
          <w:szCs w:val="36"/>
        </w:rPr>
        <w:t>There are 4 different types</w:t>
      </w:r>
    </w:p>
    <w:p w:rsidR="00B71F05" w:rsidRDefault="00626392" w:rsidP="00385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Type 1</w:t>
      </w:r>
      <w:r w:rsidR="00305511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both +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</w:p>
    <w:p w:rsidR="00626392" w:rsidRPr="006B3D7E" w:rsidRDefault="00626392" w:rsidP="00385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9F8ABF9" wp14:editId="03EA5CA2">
                <wp:simplePos x="0" y="0"/>
                <wp:positionH relativeFrom="column">
                  <wp:posOffset>1575435</wp:posOffset>
                </wp:positionH>
                <wp:positionV relativeFrom="paragraph">
                  <wp:posOffset>160020</wp:posOffset>
                </wp:positionV>
                <wp:extent cx="4714875" cy="723900"/>
                <wp:effectExtent l="38100" t="114300" r="28575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75" cy="723900"/>
                          <a:chOff x="0" y="0"/>
                          <a:chExt cx="4714875" cy="723900"/>
                        </a:xfrm>
                      </wpg:grpSpPr>
                      <wps:wsp>
                        <wps:cNvPr id="1" name="Line Callout 2 1"/>
                        <wps:cNvSpPr/>
                        <wps:spPr>
                          <a:xfrm>
                            <a:off x="1504950" y="0"/>
                            <a:ext cx="3209925" cy="723900"/>
                          </a:xfrm>
                          <a:prstGeom prst="borderCallout2">
                            <a:avLst>
                              <a:gd name="adj1" fmla="val -1589"/>
                              <a:gd name="adj2" fmla="val -216"/>
                              <a:gd name="adj3" fmla="val -14004"/>
                              <a:gd name="adj4" fmla="val -25224"/>
                              <a:gd name="adj5" fmla="val 8793"/>
                              <a:gd name="adj6" fmla="val -33852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C2FF5" w:rsidRDefault="00AC2FF5" w:rsidP="00AC2FF5">
                              <w:r>
                                <w:t>+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at the end means both numbers in the bracket are the same sign.  Because both the same and this one +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means both signs are +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0" y="238125"/>
                            <a:ext cx="1504950" cy="304800"/>
                            <a:chOff x="0" y="0"/>
                            <a:chExt cx="1504950" cy="304800"/>
                          </a:xfrm>
                        </wpg:grpSpPr>
                        <wps:wsp>
                          <wps:cNvPr id="3" name="Straight Connector 3"/>
                          <wps:cNvCnPr/>
                          <wps:spPr>
                            <a:xfrm flipH="1" flipV="1">
                              <a:off x="171452" y="133350"/>
                              <a:ext cx="1333498" cy="1714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Arrow Connector 5"/>
                          <wps:cNvCnPr/>
                          <wps:spPr>
                            <a:xfrm flipH="1" flipV="1">
                              <a:off x="0" y="0"/>
                              <a:ext cx="171450" cy="13335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124.05pt;margin-top:12.6pt;width:371.25pt;height:57pt;z-index:251662336" coordsize="47148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"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Line Callout 2 1" o:spid="_x0000_s1027" type="#_x0000_t48" style="position:absolute;left:15049;width:32099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hL1MAA&#10;AADaAAAADwAAAGRycy9kb3ducmV2LnhtbERP24rCMBB9F/Yfwiz4pmlFRKpRli2CFxDUXfFxaMa2&#10;u82kNFHr3xtB8Gk4nOtM562pxJUaV1pWEPcjEMSZ1SXnCn4Oi94YhPPIGivLpOBODuazj84UE21v&#10;vKPr3ucihLBLUEHhfZ1I6bKCDLq+rYkDd7aNQR9gk0vd4C2Em0oOomgkDZYcGgqs6bug7H9/MQq2&#10;6XpAZrg7Dd3qD9PtJjbH/Fep7mf7NQHhqfVv8cu91GE+PF95X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3hL1MAAAADaAAAADwAAAAAAAAAAAAAAAACYAgAAZHJzL2Rvd25y&#10;ZXYueG1sUEsFBgAAAAAEAAQA9QAAAIUDAAAAAA==&#10;" adj="-7312,1899,-5448,-3025,-47,-343" fillcolor="white [3201]" strokecolor="#f79646 [3209]" strokeweight="2pt">
                  <v:textbox>
                    <w:txbxContent>
                      <w:p w:rsidR="00AC2FF5" w:rsidRDefault="00AC2FF5" w:rsidP="00AC2FF5">
                        <w:r>
                          <w:t>+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at the end means both numbers in the bracket are the same sign.  Because both the same and this one +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means both signs are +</w:t>
                        </w:r>
                        <w:proofErr w:type="spellStart"/>
                        <w:r>
                          <w:t>ve</w:t>
                        </w:r>
                        <w:proofErr w:type="spellEnd"/>
                      </w:p>
                    </w:txbxContent>
                  </v:textbox>
                  <o:callout v:ext="edit" minusy="t"/>
                </v:shape>
                <v:group id="Group 6" o:spid="_x0000_s1028" style="position:absolute;top:2381;width:15049;height:3048" coordsize="15049,3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Straight Connector 3" o:spid="_x0000_s1029" style="position:absolute;flip:x y;visibility:visible;mso-wrap-style:square" from="1714,1333" to="1504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oOycQAAADaAAAADwAAAGRycy9kb3ducmV2LnhtbESPQWvCQBSE7wX/w/KEXkrdWEEkZiOi&#10;FerJqs3B2yP7moRm36a725j++65Q8DjMzDdMthpMK3pyvrGsYDpJQBCXVjdcKfg4754XIHxA1tha&#10;JgW/5GGVjx4yTLW98pH6U6hEhLBPUUEdQpdK6cuaDPqJ7Yij92mdwRClq6R2eI1w08qXJJlLgw3H&#10;hRo72tRUfp1+jIJuUbn54fs9eS22/WX/RIUrzE6px/GwXoIINIR7+L/9phXM4HYl3gCZ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ag7JxAAAANoAAAAPAAAAAAAAAAAA&#10;AAAAAKECAABkcnMvZG93bnJldi54bWxQSwUGAAAAAAQABAD5AAAAkgMAAAAA&#10;" strokecolor="black [3040]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" o:spid="_x0000_s1030" type="#_x0000_t32" style="position:absolute;width:1714;height:133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ilJccAAADaAAAADwAAAGRycy9kb3ducmV2LnhtbESPW2vCQBSE3wv9D8sR+lJ004sXUlcp&#10;bQVBFDT60LdD9pikzZ4Nu1sT++u7QsHHYWa+YabzztTiRM5XlhU8DBIQxLnVFRcK9tmiPwHhA7LG&#10;2jIpOJOH+ez2Zoqpti1v6bQLhYgQ9ikqKENoUil9XpJBP7ANcfSO1hkMUbpCaodthJtaPibJSBqs&#10;OC6U2NBbSfn37scooPXH4X2c/X7tN5vnp3s7cp9Zu1Lqrte9voAI1IVr+L+91AqGcLkSb4Cc/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9KKUlxwAAANoAAAAPAAAAAAAA&#10;AAAAAAAAAKECAABkcnMvZG93bnJldi54bWxQSwUGAAAAAAQABAD5AAAAlQMAAAAA&#10;" strokecolor="black [3040]">
                    <v:stroke endarrow="open"/>
                  </v:shape>
                </v:group>
              </v:group>
            </w:pict>
          </mc:Fallback>
        </mc:AlternateContent>
      </w:r>
    </w:p>
    <w:p w:rsidR="00B71F05" w:rsidRPr="00B71F05" w:rsidRDefault="00305511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Eg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 w:rsidR="006B3D7E" w:rsidRPr="006B3D7E">
        <w:rPr>
          <w:rFonts w:ascii="Arial" w:hAnsi="Arial" w:cs="Arial"/>
          <w:b/>
          <w:bCs/>
          <w:sz w:val="28"/>
          <w:szCs w:val="28"/>
        </w:rPr>
        <w:tab/>
      </w:r>
      <w:r w:rsidR="00B71F05" w:rsidRPr="00B71F05">
        <w:rPr>
          <w:rFonts w:ascii="Arial" w:hAnsi="Arial" w:cs="Arial"/>
          <w:b/>
          <w:bCs/>
          <w:sz w:val="28"/>
          <w:szCs w:val="28"/>
        </w:rPr>
        <w:t xml:space="preserve">Factorise </w:t>
      </w:r>
      <w:r w:rsidR="00B71F05" w:rsidRPr="00B71F05">
        <w:rPr>
          <w:rFonts w:ascii="Arial" w:hAnsi="Arial" w:cs="Arial"/>
          <w:sz w:val="28"/>
          <w:szCs w:val="28"/>
        </w:rPr>
        <w:t>a</w:t>
      </w:r>
      <w:r w:rsidR="00B71F05" w:rsidRPr="00B71F05">
        <w:rPr>
          <w:rFonts w:ascii="Arial" w:hAnsi="Arial" w:cs="Arial"/>
          <w:sz w:val="28"/>
          <w:szCs w:val="28"/>
          <w:vertAlign w:val="superscript"/>
        </w:rPr>
        <w:t>2</w:t>
      </w:r>
      <w:r w:rsidR="00B71F05" w:rsidRPr="00B71F05">
        <w:rPr>
          <w:rFonts w:ascii="Arial" w:hAnsi="Arial" w:cs="Arial"/>
          <w:sz w:val="28"/>
          <w:szCs w:val="28"/>
        </w:rPr>
        <w:t xml:space="preserve"> + 8a + 15. </w:t>
      </w:r>
    </w:p>
    <w:p w:rsidR="006B3D7E" w:rsidRDefault="006B3D7E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626392" w:rsidRPr="00626392" w:rsidRDefault="00626392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B71F05" w:rsidRPr="00626392" w:rsidRDefault="00B71F05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626392">
        <w:rPr>
          <w:rFonts w:ascii="Arial" w:hAnsi="Arial" w:cs="Arial"/>
          <w:sz w:val="28"/>
          <w:szCs w:val="28"/>
        </w:rPr>
        <w:t>Answer will look like (a + Δ</w:t>
      </w:r>
      <w:proofErr w:type="gramStart"/>
      <w:r w:rsidRPr="00626392">
        <w:rPr>
          <w:rFonts w:ascii="Arial" w:hAnsi="Arial" w:cs="Arial"/>
          <w:sz w:val="28"/>
          <w:szCs w:val="28"/>
        </w:rPr>
        <w:t>)(</w:t>
      </w:r>
      <w:proofErr w:type="gramEnd"/>
      <w:r w:rsidRPr="00626392">
        <w:rPr>
          <w:rFonts w:ascii="Arial" w:hAnsi="Arial" w:cs="Arial"/>
          <w:sz w:val="28"/>
          <w:szCs w:val="28"/>
        </w:rPr>
        <w:t xml:space="preserve">a + 􀀀) </w:t>
      </w:r>
    </w:p>
    <w:p w:rsidR="006B3D7E" w:rsidRPr="002C7112" w:rsidRDefault="006B3D7E" w:rsidP="00385B3D">
      <w:pPr>
        <w:autoSpaceDE w:val="0"/>
        <w:autoSpaceDN w:val="0"/>
        <w:adjustRightInd w:val="0"/>
        <w:rPr>
          <w:rFonts w:ascii="Arial" w:hAnsi="Arial" w:cs="Arial"/>
          <w:b/>
          <w:bCs/>
          <w:color w:val="0070C0"/>
          <w:sz w:val="28"/>
          <w:szCs w:val="28"/>
        </w:rPr>
      </w:pPr>
    </w:p>
    <w:p w:rsidR="006B3D7E" w:rsidRPr="002C7112" w:rsidRDefault="00626392" w:rsidP="00385B3D">
      <w:pPr>
        <w:autoSpaceDE w:val="0"/>
        <w:autoSpaceDN w:val="0"/>
        <w:adjustRightInd w:val="0"/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rFonts w:ascii="Arial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B3D142" wp14:editId="206FAA5E">
                <wp:simplePos x="0" y="0"/>
                <wp:positionH relativeFrom="column">
                  <wp:posOffset>2813685</wp:posOffset>
                </wp:positionH>
                <wp:positionV relativeFrom="paragraph">
                  <wp:posOffset>95250</wp:posOffset>
                </wp:positionV>
                <wp:extent cx="3162300" cy="1657350"/>
                <wp:effectExtent l="933450" t="19050" r="38100" b="3810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0" cy="1657350"/>
                          <a:chOff x="-266700" y="-276225"/>
                          <a:chExt cx="3162300" cy="1657350"/>
                        </a:xfrm>
                      </wpg:grpSpPr>
                      <wps:wsp>
                        <wps:cNvPr id="4" name="Oval Callout 4"/>
                        <wps:cNvSpPr/>
                        <wps:spPr>
                          <a:xfrm>
                            <a:off x="-266700" y="-276225"/>
                            <a:ext cx="3162300" cy="1657350"/>
                          </a:xfrm>
                          <a:prstGeom prst="wedgeEllipseCallout">
                            <a:avLst>
                              <a:gd name="adj1" fmla="val -79267"/>
                              <a:gd name="adj2" fmla="val -23132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C7112" w:rsidRPr="00B71F05" w:rsidRDefault="002C7112" w:rsidP="006B3D7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THINK…. </w:t>
                              </w:r>
                            </w:p>
                            <w:p w:rsidR="002C7112" w:rsidRPr="00B71F05" w:rsidRDefault="002C7112" w:rsidP="006B3D7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The “8” is the result of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ADDING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two numbers, and the 15 is the result of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MULTIPLYING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them! What are they? </w:t>
                              </w:r>
                            </w:p>
                            <w:p w:rsidR="002C7112" w:rsidRPr="00B71F05" w:rsidRDefault="002C7112" w:rsidP="006B3D7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Δ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+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􀀀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= 8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            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>Δ</w:t>
                              </w:r>
                              <w:r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 is 3</w:t>
                              </w:r>
                            </w:p>
                            <w:p w:rsidR="002C7112" w:rsidRPr="00B71F05" w:rsidRDefault="002C7112" w:rsidP="006B3D7E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Δ × 􀀀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= 15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          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>􀀀</w:t>
                              </w:r>
                              <w:r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 is 5</w:t>
                              </w:r>
                            </w:p>
                            <w:p w:rsidR="002C7112" w:rsidRDefault="002C7112" w:rsidP="006B3D7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-266700" y="180975"/>
                            <a:ext cx="52387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6392" w:rsidRPr="00626392" w:rsidRDefault="00626392">
                              <w:pPr>
                                <w:rPr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26392">
                                <w:rPr>
                                  <w:rFonts w:ascii="Arial" w:hAnsi="Arial" w:cs="Arial"/>
                                  <w:color w:val="0070C0"/>
                                  <w:sz w:val="80"/>
                                  <w:szCs w:val="8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9" o:spid="_x0000_s1031" style="position:absolute;margin-left:221.55pt;margin-top:7.5pt;width:249pt;height:130.5pt;z-index:251663360;mso-width-relative:margin" coordorigin="-2667,-2762" coordsize="31623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"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Oval Callout 4" o:spid="_x0000_s1032" type="#_x0000_t63" style="position:absolute;left:-2667;top:-2762;width:31623;height:16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PtRsMA&#10;AADaAAAADwAAAGRycy9kb3ducmV2LnhtbESPQWsCMRSE7wX/Q3gFL6VmK91SVqOIUNEehKrg9bF5&#10;7i5NXsIm7q7/3hQKHoeZ+YaZLwdrREdtaBwreJtkIIhLpxuuFJyOX6+fIEJE1mgck4IbBVguRk9z&#10;LLTr+Ye6Q6xEgnAoUEEdoy+kDGVNFsPEeeLkXVxrMSbZVlK32Ce4NXKaZR/SYsNpoUZP65rK38PV&#10;KnDf+fm4O710FyxzI43fb3hFSo2fh9UMRKQhPsL/7a1W8A5/V9INk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PtRsMAAADaAAAADwAAAAAAAAAAAAAAAACYAgAAZHJzL2Rv&#10;d25yZXYueG1sUEsFBgAAAAAEAAQA9QAAAIgDAAAAAA==&#10;" adj="-6322,5803" fillcolor="white [3201]" strokecolor="#f79646 [3209]" strokeweight="2pt">
                  <v:textbox>
                    <w:txbxContent>
                      <w:p w:rsidR="002C7112" w:rsidRPr="00B71F05" w:rsidRDefault="002C7112" w:rsidP="006B3D7E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THINK…. </w:t>
                        </w:r>
                      </w:p>
                      <w:p w:rsidR="002C7112" w:rsidRPr="00B71F05" w:rsidRDefault="002C7112" w:rsidP="006B3D7E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The “8” is the result of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ADDING </w:t>
                        </w: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two numbers, and the 15 is the result of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MULTIPLYING </w:t>
                        </w: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them! What are they? </w:t>
                        </w:r>
                      </w:p>
                      <w:p w:rsidR="002C7112" w:rsidRPr="00B71F05" w:rsidRDefault="002C7112" w:rsidP="006B3D7E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Δ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+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􀀀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= 8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            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Δ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 is 3</w:t>
                        </w:r>
                      </w:p>
                      <w:p w:rsidR="002C7112" w:rsidRPr="00B71F05" w:rsidRDefault="002C7112" w:rsidP="006B3D7E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Δ × 􀀀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= 15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          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􀀀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 is 5</w:t>
                        </w:r>
                      </w:p>
                      <w:p w:rsidR="002C7112" w:rsidRDefault="002C7112" w:rsidP="006B3D7E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3" type="#_x0000_t202" style="position:absolute;left:-2667;top:1809;width:5238;height:5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XwJsIA&#10;AADaAAAADwAAAGRycy9kb3ducmV2LnhtbERPS0/CQBC+k/gfNmPCTbZ4IKayEKOQeAB5qAncxu7Y&#10;NnZnm92hlH/PHkw4fvne03nvGtVRiLVnA+NRBoq48Lbm0sDX5/LhCVQUZIuNZzJwoQjz2d1girn1&#10;Z95Rt5dSpRCOORqoRNpc61hU5DCOfEucuF8fHEqCodQ24DmFu0Y/ZtlEO6w5NVTY0mtFxd/+5Aw0&#10;hxhWP5kcu7dyLduNPn0vxh/GDO/7l2dQQr3cxP/ud2sgbU1X0g3Qs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5fAmwgAAANoAAAAPAAAAAAAAAAAAAAAAAJgCAABkcnMvZG93&#10;bnJldi54bWxQSwUGAAAAAAQABAD1AAAAhwMAAAAA&#10;" filled="f" stroked="f" strokeweight=".5pt">
                  <v:textbox inset="0,0,0,0">
                    <w:txbxContent>
                      <w:p w:rsidR="00626392" w:rsidRPr="00626392" w:rsidRDefault="00626392">
                        <w:pPr>
                          <w:rPr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26392">
                          <w:rPr>
                            <w:rFonts w:ascii="Arial" w:hAnsi="Arial" w:cs="Arial"/>
                            <w:color w:val="0070C0"/>
                            <w:sz w:val="80"/>
                            <w:szCs w:val="8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B3D7E" w:rsidRPr="002C7112" w:rsidRDefault="006B3D7E" w:rsidP="00385B3D">
      <w:pPr>
        <w:autoSpaceDE w:val="0"/>
        <w:autoSpaceDN w:val="0"/>
        <w:adjustRightInd w:val="0"/>
        <w:rPr>
          <w:rFonts w:ascii="Arial" w:hAnsi="Arial" w:cs="Arial"/>
          <w:b/>
          <w:bCs/>
          <w:color w:val="0070C0"/>
          <w:sz w:val="28"/>
          <w:szCs w:val="28"/>
        </w:rPr>
      </w:pP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70C0"/>
          <w:sz w:val="28"/>
          <w:szCs w:val="28"/>
        </w:rPr>
      </w:pPr>
      <w:r w:rsidRPr="00B71F05">
        <w:rPr>
          <w:rFonts w:ascii="Arial" w:hAnsi="Arial" w:cs="Arial"/>
          <w:b/>
          <w:bCs/>
          <w:color w:val="0070C0"/>
          <w:sz w:val="28"/>
          <w:szCs w:val="28"/>
        </w:rPr>
        <w:t xml:space="preserve">(a + 3)(a + 5) ANS!! </w:t>
      </w:r>
      <w:r w:rsidR="002C7112" w:rsidRPr="002C7112">
        <w:rPr>
          <w:rFonts w:ascii="Arial" w:hAnsi="Arial" w:cs="Arial"/>
          <w:b/>
          <w:bCs/>
          <w:color w:val="0070C0"/>
          <w:sz w:val="28"/>
          <w:szCs w:val="28"/>
        </w:rPr>
        <w:t xml:space="preserve">  </w:t>
      </w: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70C0"/>
          <w:sz w:val="28"/>
          <w:szCs w:val="28"/>
        </w:rPr>
      </w:pPr>
    </w:p>
    <w:p w:rsid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80"/>
          <w:szCs w:val="80"/>
        </w:rPr>
      </w:pPr>
    </w:p>
    <w:p w:rsidR="00305511" w:rsidRDefault="00305511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80"/>
          <w:szCs w:val="80"/>
        </w:rPr>
      </w:pPr>
    </w:p>
    <w:p w:rsidR="00305511" w:rsidRDefault="00305511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80"/>
          <w:szCs w:val="80"/>
        </w:rPr>
      </w:pPr>
    </w:p>
    <w:p w:rsidR="00305511" w:rsidRDefault="00305511" w:rsidP="0030551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Type 2:   –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  <w:r>
        <w:rPr>
          <w:rFonts w:ascii="Arial" w:hAnsi="Arial" w:cs="Arial"/>
          <w:sz w:val="28"/>
          <w:szCs w:val="28"/>
        </w:rPr>
        <w:t xml:space="preserve"> then +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</w:p>
    <w:p w:rsidR="00AC2FF5" w:rsidRPr="00305511" w:rsidRDefault="00305511" w:rsidP="00385B3D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A259A69" wp14:editId="1FA1854A">
                <wp:simplePos x="0" y="0"/>
                <wp:positionH relativeFrom="column">
                  <wp:posOffset>1137285</wp:posOffset>
                </wp:positionH>
                <wp:positionV relativeFrom="paragraph">
                  <wp:posOffset>64135</wp:posOffset>
                </wp:positionV>
                <wp:extent cx="4838700" cy="723900"/>
                <wp:effectExtent l="38100" t="19050" r="1905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723900"/>
                          <a:chOff x="-123825" y="0"/>
                          <a:chExt cx="4838700" cy="723900"/>
                        </a:xfrm>
                      </wpg:grpSpPr>
                      <wps:wsp>
                        <wps:cNvPr id="11" name="Line Callout 2 11"/>
                        <wps:cNvSpPr/>
                        <wps:spPr>
                          <a:xfrm>
                            <a:off x="1504950" y="0"/>
                            <a:ext cx="3209925" cy="723900"/>
                          </a:xfrm>
                          <a:prstGeom prst="borderCallout2">
                            <a:avLst>
                              <a:gd name="adj1" fmla="val -1589"/>
                              <a:gd name="adj2" fmla="val -216"/>
                              <a:gd name="adj3" fmla="val -2162"/>
                              <a:gd name="adj4" fmla="val -25224"/>
                              <a:gd name="adj5" fmla="val 20635"/>
                              <a:gd name="adj6" fmla="val -37116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5511" w:rsidRDefault="00305511" w:rsidP="00305511">
                              <w:r>
                                <w:t>+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at the end means both numbers in the bracket are the same sign.  Because both the same and this one -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means both signs are -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-123825" y="314325"/>
                            <a:ext cx="1628775" cy="228600"/>
                            <a:chOff x="-123825" y="76200"/>
                            <a:chExt cx="1628775" cy="228600"/>
                          </a:xfrm>
                        </wpg:grpSpPr>
                        <wps:wsp>
                          <wps:cNvPr id="13" name="Straight Connector 13"/>
                          <wps:cNvCnPr/>
                          <wps:spPr>
                            <a:xfrm flipH="1" flipV="1">
                              <a:off x="0" y="257175"/>
                              <a:ext cx="1504950" cy="476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Arrow Connector 14"/>
                          <wps:cNvCnPr/>
                          <wps:spPr>
                            <a:xfrm flipH="1" flipV="1">
                              <a:off x="-123825" y="76200"/>
                              <a:ext cx="123825" cy="180976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0" o:spid="_x0000_s1034" style="position:absolute;margin-left:89.55pt;margin-top:5.05pt;width:381pt;height:57pt;z-index:251665408;mso-width-relative:margin" coordorigin="-1238" coordsize="48387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">
                <v:shape id="Line Callout 2 11" o:spid="_x0000_s1035" type="#_x0000_t48" style="position:absolute;left:15049;width:32099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5PDsMA&#10;AADbAAAADwAAAGRycy9kb3ducmV2LnhtbERP22oCMRB9L/gPYYS+1awtFHc1Si0U2mIFb/R12Ew3&#10;SzeTJUnX1a83BcG3OZzrzBa9bURHPtSOFYxHGQji0umaKwX73dvDBESIyBobx6TgRAEW88HdDAvt&#10;jryhbhsrkUI4FKjAxNgWUobSkMUwci1x4n6ctxgT9JXUHo8p3DbyMcuepcWaU4PBll4Nlb/bP6ug&#10;O6/Wnx/507fZ+Tyv88PyyzZLpe6H/csURKQ+3sRX97tO88fw/0s6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I5PDsMAAADbAAAADwAAAAAAAAAAAAAAAACYAgAAZHJzL2Rv&#10;d25yZXYueG1sUEsFBgAAAAAEAAQA9QAAAIgDAAAAAA==&#10;" adj="-8017,4457,-5448,-467,-47,-343" fillcolor="white [3201]" strokecolor="#f79646 [3209]" strokeweight="2pt">
                  <v:textbox>
                    <w:txbxContent>
                      <w:p w:rsidR="00305511" w:rsidRDefault="00305511" w:rsidP="00305511">
                        <w:r>
                          <w:t>+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at the end means both numbers in the bracket are the same sign.  Because both the same and this one </w:t>
                        </w:r>
                        <w:r>
                          <w:t>-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means both signs are </w:t>
                        </w:r>
                        <w:r>
                          <w:t>-</w:t>
                        </w:r>
                        <w:proofErr w:type="spellStart"/>
                        <w:r>
                          <w:t>ve</w:t>
                        </w:r>
                        <w:proofErr w:type="spellEnd"/>
                      </w:p>
                    </w:txbxContent>
                  </v:textbox>
                  <o:callout v:ext="edit" minusy="t"/>
                </v:shape>
                <v:group id="Group 12" o:spid="_x0000_s1036" style="position:absolute;left:-1238;top:3143;width:16287;height:2286" coordorigin="-1238,762" coordsize="16287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line id="Straight Connector 13" o:spid="_x0000_s1037" style="position:absolute;flip:x y;visibility:visible;mso-wrap-style:square" from="0,2571" to="1504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fgL8IAAADbAAAADwAAAGRycy9kb3ducmV2LnhtbERPTWvCQBC9C/0PyxS8iG5qQSS6SmkV&#10;7KnWmoO3ITsmwexs3F1j/PduQfA2j/c582VnatGS85VlBW+jBARxbnXFhYL933o4BeEDssbaMim4&#10;kYfl4qU3x1TbK/9SuwuFiCHsU1RQhtCkUvq8JIN+ZBviyB2tMxgidIXUDq8x3NRynCQTabDi2FBi&#10;Q58l5afdxShopoWb/Jy3ySr7ag/fA8pcZtZK9V+7jxmIQF14ih/ujY7z3+H/l3iA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8fgL8IAAADbAAAADwAAAAAAAAAAAAAA&#10;AAChAgAAZHJzL2Rvd25yZXYueG1sUEsFBgAAAAAEAAQA+QAAAJADAAAAAA==&#10;" strokecolor="black [3040]"/>
                  <v:shape id="Straight Arrow Connector 14" o:spid="_x0000_s1038" type="#_x0000_t32" style="position:absolute;left:-1238;top:762;width:1238;height:180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2EVb8UAAADbAAAADwAAAGRycy9kb3ducmV2LnhtbERPTWvCQBC9C/0PyxR6KbppFZXoKqW1&#10;IBQFjR68DdkxSZudDburSfvru4WCt3m8z5kvO1OLKzlfWVbwNEhAEOdWV1woOGTv/SkIH5A11pZJ&#10;wTd5WC7uenNMtW15R9d9KEQMYZ+igjKEJpXS5yUZ9APbEEfubJ3BEKErpHbYxnBTy+ckGUuDFceG&#10;Eht6LSn/2l+MAtqsjm+T7OfzsN2Oho927E5Z+6HUw333MgMRqAs38b97reP8Efz9E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2EVb8UAAADbAAAADwAAAAAAAAAA&#10;AAAAAAChAgAAZHJzL2Rvd25yZXYueG1sUEsFBgAAAAAEAAQA+QAAAJMDAAAAAA==&#10;" strokecolor="black [3040]">
                    <v:stroke endarrow="open"/>
                  </v:shape>
                </v:group>
              </v:group>
            </w:pict>
          </mc:Fallback>
        </mc:AlternateContent>
      </w:r>
    </w:p>
    <w:p w:rsidR="00305511" w:rsidRPr="00305511" w:rsidRDefault="00305511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305511">
        <w:rPr>
          <w:rFonts w:ascii="Arial" w:hAnsi="Arial" w:cs="Arial"/>
          <w:b/>
          <w:bCs/>
          <w:color w:val="000000"/>
          <w:sz w:val="28"/>
          <w:szCs w:val="28"/>
        </w:rPr>
        <w:t>Factorise x</w:t>
      </w:r>
      <w:r w:rsidRPr="00305511">
        <w:rPr>
          <w:rFonts w:ascii="Arial" w:hAnsi="Arial" w:cs="Arial"/>
          <w:b/>
          <w:bCs/>
          <w:color w:val="000000"/>
          <w:sz w:val="28"/>
          <w:szCs w:val="28"/>
          <w:vertAlign w:val="superscript"/>
        </w:rPr>
        <w:t>2</w:t>
      </w:r>
      <w:r w:rsidRPr="00305511">
        <w:rPr>
          <w:rFonts w:ascii="Arial" w:hAnsi="Arial" w:cs="Arial"/>
          <w:b/>
          <w:bCs/>
          <w:color w:val="000000"/>
          <w:sz w:val="28"/>
          <w:szCs w:val="28"/>
        </w:rPr>
        <w:t xml:space="preserve"> – 7x + 12 </w:t>
      </w:r>
    </w:p>
    <w:p w:rsidR="00305511" w:rsidRDefault="00305511" w:rsidP="0030551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305511" w:rsidRDefault="00305511" w:rsidP="0030551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305511" w:rsidRPr="00305511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28324E1" wp14:editId="4C2A79AB">
                <wp:simplePos x="0" y="0"/>
                <wp:positionH relativeFrom="column">
                  <wp:posOffset>3251835</wp:posOffset>
                </wp:positionH>
                <wp:positionV relativeFrom="paragraph">
                  <wp:posOffset>119380</wp:posOffset>
                </wp:positionV>
                <wp:extent cx="3162300" cy="1657350"/>
                <wp:effectExtent l="800100" t="19050" r="38100" b="381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0" cy="1657350"/>
                          <a:chOff x="-266700" y="-276225"/>
                          <a:chExt cx="3162300" cy="1657350"/>
                        </a:xfrm>
                      </wpg:grpSpPr>
                      <wps:wsp>
                        <wps:cNvPr id="16" name="Oval Callout 16"/>
                        <wps:cNvSpPr/>
                        <wps:spPr>
                          <a:xfrm>
                            <a:off x="-266700" y="-276225"/>
                            <a:ext cx="3162300" cy="1657350"/>
                          </a:xfrm>
                          <a:prstGeom prst="wedgeEllipseCallout">
                            <a:avLst>
                              <a:gd name="adj1" fmla="val -75050"/>
                              <a:gd name="adj2" fmla="val -40948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3298D" w:rsidRPr="00B71F05" w:rsidRDefault="0013298D" w:rsidP="0013298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THINK…. </w:t>
                              </w:r>
                            </w:p>
                            <w:p w:rsidR="00F5252D" w:rsidRPr="00B71F05" w:rsidRDefault="00F5252D" w:rsidP="00F5252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proofErr w:type="gramStart"/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>Mult</w:t>
                              </w:r>
                              <w:proofErr w:type="spellEnd"/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>.</w:t>
                              </w:r>
                              <w:proofErr w:type="gramEnd"/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>to</w:t>
                              </w:r>
                              <w:proofErr w:type="gramEnd"/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 make +12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 xml:space="preserve">. They must be either </w:t>
                              </w:r>
                              <w:proofErr w:type="gramStart"/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 xml:space="preserve">both positive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>or</w:t>
                              </w:r>
                              <w:proofErr w:type="gramEnd"/>
                              <w:r w:rsidRPr="00B71F05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 xml:space="preserve">both negative! </w:t>
                              </w:r>
                            </w:p>
                            <w:p w:rsidR="00F5252D" w:rsidRPr="00B71F05" w:rsidRDefault="00F5252D" w:rsidP="00F5252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0"/>
                                  <w:szCs w:val="20"/>
                                </w:rPr>
                                <w:t xml:space="preserve">Add to make –7.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 xml:space="preserve">This means they must be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both negative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</w:rPr>
                                <w:t xml:space="preserve">! </w:t>
                              </w:r>
                            </w:p>
                            <w:p w:rsidR="00F5252D" w:rsidRDefault="00F5252D" w:rsidP="00F5252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-266700" y="180975"/>
                            <a:ext cx="52387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252D" w:rsidRPr="00626392" w:rsidRDefault="00F5252D" w:rsidP="00F5252D">
                              <w:pPr>
                                <w:rPr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26392">
                                <w:rPr>
                                  <w:rFonts w:ascii="Arial" w:hAnsi="Arial" w:cs="Arial"/>
                                  <w:color w:val="0070C0"/>
                                  <w:sz w:val="80"/>
                                  <w:szCs w:val="8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5" o:spid="_x0000_s1039" style="position:absolute;margin-left:256.05pt;margin-top:9.4pt;width:249pt;height:130.5pt;z-index:251667456;mso-width-relative:margin" coordorigin="-2667,-2762" coordsize="31623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">
                <v:shape id="Oval Callout 16" o:spid="_x0000_s1040" type="#_x0000_t63" style="position:absolute;left:-2667;top:-2762;width:31623;height:16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SsPcEA&#10;AADbAAAADwAAAGRycy9kb3ducmV2LnhtbERP24rCMBB9X/Afwgj7smhaWUSrUVQQlH2otw8YmrEp&#10;NpPSRO3+/WZB8G0O5zrzZWdr8aDWV44VpMMEBHHhdMWlgst5O5iA8AFZY+2YFPySh+Wi9zHHTLsn&#10;H+lxCqWIIewzVGBCaDIpfWHIoh+6hjhyV9daDBG2pdQtPmO4reUoScbSYsWxwWBDG0PF7XS3Ctb5&#10;z+HS5V7v11/51Oj0O9+nO6U++91qBiJQF97il3un4/wx/P8SD5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0rD3BAAAA2wAAAA8AAAAAAAAAAAAAAAAAmAIAAGRycy9kb3du&#10;cmV2LnhtbFBLBQYAAAAABAAEAPUAAACGAwAAAAA=&#10;" adj="-5411,1955" fillcolor="white [3201]" strokecolor="#f79646 [3209]" strokeweight="2pt">
                  <v:textbox>
                    <w:txbxContent>
                      <w:p w:rsidR="0013298D" w:rsidRPr="00B71F05" w:rsidRDefault="0013298D" w:rsidP="0013298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THINK…. </w:t>
                        </w:r>
                      </w:p>
                      <w:p w:rsidR="00F5252D" w:rsidRPr="00B71F05" w:rsidRDefault="00F5252D" w:rsidP="00F5252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proofErr w:type="gramStart"/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>Mult</w:t>
                        </w:r>
                        <w:proofErr w:type="spellEnd"/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>.</w:t>
                        </w:r>
                        <w:proofErr w:type="gramEnd"/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>to</w:t>
                        </w:r>
                        <w:proofErr w:type="gramEnd"/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 make +12</w:t>
                        </w:r>
                        <w:r w:rsidRPr="00B71F05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They must be either </w:t>
                        </w:r>
                        <w:proofErr w:type="gramStart"/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both positive </w:t>
                        </w:r>
                        <w:r w:rsidRPr="00B71F05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or</w:t>
                        </w:r>
                        <w:proofErr w:type="gramEnd"/>
                        <w:r w:rsidRPr="00B71F05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both negative! </w:t>
                        </w:r>
                      </w:p>
                      <w:p w:rsidR="00F5252D" w:rsidRPr="00B71F05" w:rsidRDefault="00F5252D" w:rsidP="00F5252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0"/>
                            <w:szCs w:val="20"/>
                          </w:rPr>
                          <w:t xml:space="preserve">Add to make –7. </w:t>
                        </w:r>
                        <w:r w:rsidRPr="00B71F05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This means they must be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both negative</w:t>
                        </w:r>
                        <w:r w:rsidRPr="00B71F05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! </w:t>
                        </w:r>
                      </w:p>
                      <w:p w:rsidR="00F5252D" w:rsidRDefault="00F5252D" w:rsidP="00F5252D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7" o:spid="_x0000_s1041" type="#_x0000_t202" style="position:absolute;left:-2667;top:1809;width:5238;height:5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nPPsMA&#10;AADbAAAADwAAAGRycy9kb3ducmV2LnhtbERPS2vCQBC+F/oflin0Vjd6aCV1FbEKHvpQ20J7m2an&#10;SWh2NuyOMf57tyB4m4/vOZNZ7xrVUYi1ZwPDQQaKuPC25tLAx/vqbgwqCrLFxjMZOFKE2fT6aoK5&#10;9QfeUreTUqUQjjkaqETaXOtYVOQwDnxLnLhfHxxKgqHUNuAhhbtGj7LsXjusOTVU2NKiouJvt3cG&#10;mq8Ynn8y+e6eyhfZvOn953L4asztTT9/BCXUy0V8dq9tmv8A/7+kA/T0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nPPsMAAADbAAAADwAAAAAAAAAAAAAAAACYAgAAZHJzL2Rv&#10;d25yZXYueG1sUEsFBgAAAAAEAAQA9QAAAIgDAAAAAA==&#10;" filled="f" stroked="f" strokeweight=".5pt">
                  <v:textbox inset="0,0,0,0">
                    <w:txbxContent>
                      <w:p w:rsidR="00F5252D" w:rsidRPr="00626392" w:rsidRDefault="00F5252D" w:rsidP="00F5252D">
                        <w:pPr>
                          <w:rPr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26392">
                          <w:rPr>
                            <w:rFonts w:ascii="Arial" w:hAnsi="Arial" w:cs="Arial"/>
                            <w:color w:val="0070C0"/>
                            <w:sz w:val="80"/>
                            <w:szCs w:val="8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05511" w:rsidRPr="00305511">
        <w:rPr>
          <w:rFonts w:ascii="Arial" w:hAnsi="Arial" w:cs="Arial"/>
          <w:b/>
          <w:bCs/>
          <w:color w:val="000000"/>
          <w:sz w:val="28"/>
          <w:szCs w:val="28"/>
        </w:rPr>
        <w:t xml:space="preserve">Begin </w:t>
      </w:r>
      <w:r w:rsidR="00305511" w:rsidRPr="00305511">
        <w:rPr>
          <w:rFonts w:ascii="Arial" w:hAnsi="Arial" w:cs="Arial"/>
          <w:color w:val="000000"/>
          <w:sz w:val="28"/>
          <w:szCs w:val="28"/>
        </w:rPr>
        <w:t>with the brackets (x…….</w:t>
      </w:r>
      <w:proofErr w:type="gramStart"/>
      <w:r w:rsidR="00305511" w:rsidRPr="00305511">
        <w:rPr>
          <w:rFonts w:ascii="Arial" w:hAnsi="Arial" w:cs="Arial"/>
          <w:color w:val="000000"/>
          <w:sz w:val="28"/>
          <w:szCs w:val="28"/>
        </w:rPr>
        <w:t>)(</w:t>
      </w:r>
      <w:proofErr w:type="gramEnd"/>
      <w:r w:rsidR="00305511" w:rsidRPr="00305511">
        <w:rPr>
          <w:rFonts w:ascii="Arial" w:hAnsi="Arial" w:cs="Arial"/>
          <w:color w:val="000000"/>
          <w:sz w:val="28"/>
          <w:szCs w:val="28"/>
        </w:rPr>
        <w:t xml:space="preserve">x……) </w:t>
      </w:r>
    </w:p>
    <w:p w:rsidR="00F5252D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5252D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5252D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5252D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5252D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5252D" w:rsidRDefault="00305511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0000"/>
          <w:sz w:val="20"/>
          <w:szCs w:val="20"/>
        </w:rPr>
        <w:t xml:space="preserve">Look for 2 numbers which </w:t>
      </w:r>
    </w:p>
    <w:p w:rsidR="00305511" w:rsidRPr="00B71F05" w:rsidRDefault="00305511" w:rsidP="00F5252D">
      <w:pPr>
        <w:autoSpaceDE w:val="0"/>
        <w:autoSpaceDN w:val="0"/>
        <w:adjustRightInd w:val="0"/>
        <w:ind w:firstLine="720"/>
        <w:rPr>
          <w:rFonts w:ascii="Arial" w:hAnsi="Arial" w:cs="Arial"/>
          <w:color w:val="FF0000"/>
          <w:sz w:val="20"/>
          <w:szCs w:val="20"/>
        </w:rPr>
      </w:pPr>
      <w:r w:rsidRPr="00B71F05">
        <w:rPr>
          <w:rFonts w:ascii="Arial" w:hAnsi="Arial" w:cs="Arial"/>
          <w:b/>
          <w:bCs/>
          <w:color w:val="FF0000"/>
          <w:sz w:val="20"/>
          <w:szCs w:val="20"/>
        </w:rPr>
        <w:t xml:space="preserve">MULTIPLY TO MAKE +12…… </w:t>
      </w:r>
      <w:r w:rsidRPr="00B71F05">
        <w:rPr>
          <w:rFonts w:ascii="Arial" w:hAnsi="Arial" w:cs="Arial"/>
          <w:color w:val="FF0000"/>
          <w:sz w:val="20"/>
          <w:szCs w:val="20"/>
        </w:rPr>
        <w:t xml:space="preserve">Δ × 􀀀 </w:t>
      </w:r>
      <w:r w:rsidRPr="00B71F05">
        <w:rPr>
          <w:rFonts w:ascii="Arial" w:hAnsi="Arial" w:cs="Arial"/>
          <w:b/>
          <w:bCs/>
          <w:color w:val="FF0000"/>
          <w:sz w:val="20"/>
          <w:szCs w:val="20"/>
        </w:rPr>
        <w:t xml:space="preserve">= +12 </w:t>
      </w:r>
    </w:p>
    <w:p w:rsidR="00305511" w:rsidRPr="00B71F05" w:rsidRDefault="00305511" w:rsidP="00F5252D">
      <w:pPr>
        <w:autoSpaceDE w:val="0"/>
        <w:autoSpaceDN w:val="0"/>
        <w:adjustRightInd w:val="0"/>
        <w:ind w:firstLine="720"/>
        <w:rPr>
          <w:rFonts w:ascii="Arial" w:hAnsi="Arial" w:cs="Arial"/>
          <w:color w:val="0000FF"/>
          <w:sz w:val="20"/>
          <w:szCs w:val="20"/>
        </w:rPr>
      </w:pPr>
      <w:r w:rsidRPr="00B71F05">
        <w:rPr>
          <w:rFonts w:ascii="Arial" w:hAnsi="Arial" w:cs="Arial"/>
          <w:b/>
          <w:bCs/>
          <w:color w:val="0000FF"/>
          <w:sz w:val="20"/>
          <w:szCs w:val="20"/>
        </w:rPr>
        <w:t xml:space="preserve">ADD TO MAKE – 7 ………….. </w:t>
      </w:r>
      <w:r w:rsidRPr="00B71F05">
        <w:rPr>
          <w:rFonts w:ascii="Arial" w:hAnsi="Arial" w:cs="Arial"/>
          <w:color w:val="0000FF"/>
          <w:sz w:val="20"/>
          <w:szCs w:val="20"/>
        </w:rPr>
        <w:t xml:space="preserve">Δ </w:t>
      </w:r>
      <w:r w:rsidRPr="00B71F05">
        <w:rPr>
          <w:rFonts w:ascii="Arial" w:hAnsi="Arial" w:cs="Arial"/>
          <w:b/>
          <w:bCs/>
          <w:color w:val="0000FF"/>
          <w:sz w:val="20"/>
          <w:szCs w:val="20"/>
        </w:rPr>
        <w:t xml:space="preserve">+ </w:t>
      </w:r>
      <w:r w:rsidRPr="00B71F05">
        <w:rPr>
          <w:rFonts w:ascii="Arial" w:hAnsi="Arial" w:cs="Arial"/>
          <w:color w:val="0000FF"/>
          <w:sz w:val="20"/>
          <w:szCs w:val="20"/>
        </w:rPr>
        <w:t xml:space="preserve">􀀀 </w:t>
      </w:r>
      <w:r w:rsidRPr="00B71F05">
        <w:rPr>
          <w:rFonts w:ascii="Arial" w:hAnsi="Arial" w:cs="Arial"/>
          <w:b/>
          <w:bCs/>
          <w:color w:val="0000FF"/>
          <w:sz w:val="20"/>
          <w:szCs w:val="20"/>
        </w:rPr>
        <w:t xml:space="preserve">= – 7 </w:t>
      </w:r>
    </w:p>
    <w:p w:rsidR="00305511" w:rsidRPr="00B71F05" w:rsidRDefault="00305511" w:rsidP="00F5252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B71F05">
        <w:rPr>
          <w:rFonts w:ascii="Arial" w:hAnsi="Arial" w:cs="Arial"/>
          <w:b/>
          <w:bCs/>
          <w:color w:val="000000"/>
          <w:sz w:val="28"/>
          <w:szCs w:val="28"/>
        </w:rPr>
        <w:t xml:space="preserve">Numbers must be – 3 and – </w:t>
      </w:r>
      <w:proofErr w:type="gramStart"/>
      <w:r w:rsidRPr="00B71F05">
        <w:rPr>
          <w:rFonts w:ascii="Arial" w:hAnsi="Arial" w:cs="Arial"/>
          <w:b/>
          <w:bCs/>
          <w:color w:val="000000"/>
          <w:sz w:val="28"/>
          <w:szCs w:val="28"/>
        </w:rPr>
        <w:t>4 !!</w:t>
      </w:r>
      <w:proofErr w:type="gramEnd"/>
      <w:r w:rsidRPr="00B71F05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:rsidR="00305511" w:rsidRPr="00B71F05" w:rsidRDefault="00305511" w:rsidP="00305511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0000"/>
          <w:sz w:val="20"/>
          <w:szCs w:val="20"/>
        </w:rPr>
        <w:t xml:space="preserve">Check </w:t>
      </w:r>
      <w:r w:rsidR="00F5252D">
        <w:rPr>
          <w:rFonts w:ascii="Arial" w:hAnsi="Arial" w:cs="Arial"/>
          <w:color w:val="000000"/>
          <w:sz w:val="20"/>
          <w:szCs w:val="20"/>
        </w:rPr>
        <w:tab/>
      </w:r>
      <w:r w:rsidRPr="00B71F05">
        <w:rPr>
          <w:rFonts w:ascii="Arial" w:hAnsi="Arial" w:cs="Arial"/>
          <w:color w:val="000000"/>
          <w:sz w:val="20"/>
          <w:szCs w:val="20"/>
        </w:rPr>
        <w:t xml:space="preserve">–3 × – 4 = +12 and </w:t>
      </w:r>
    </w:p>
    <w:p w:rsidR="00305511" w:rsidRPr="00B71F05" w:rsidRDefault="00305511" w:rsidP="00F5252D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0000"/>
          <w:sz w:val="20"/>
          <w:szCs w:val="20"/>
        </w:rPr>
        <w:t xml:space="preserve">–3 + – 4 = – </w:t>
      </w:r>
      <w:proofErr w:type="gramStart"/>
      <w:r w:rsidRPr="00B71F05">
        <w:rPr>
          <w:rFonts w:ascii="Arial" w:hAnsi="Arial" w:cs="Arial"/>
          <w:color w:val="000000"/>
          <w:sz w:val="20"/>
          <w:szCs w:val="20"/>
        </w:rPr>
        <w:t>7 .</w:t>
      </w:r>
      <w:proofErr w:type="gramEnd"/>
      <w:r w:rsidRPr="00B71F05">
        <w:rPr>
          <w:rFonts w:ascii="Arial" w:hAnsi="Arial" w:cs="Arial"/>
          <w:color w:val="000000"/>
          <w:sz w:val="20"/>
          <w:szCs w:val="20"/>
        </w:rPr>
        <w:t xml:space="preserve"> YEP we’re right!! </w:t>
      </w:r>
    </w:p>
    <w:p w:rsidR="00F5252D" w:rsidRDefault="00F5252D" w:rsidP="00F5252D">
      <w:pPr>
        <w:autoSpaceDE w:val="0"/>
        <w:autoSpaceDN w:val="0"/>
        <w:adjustRightInd w:val="0"/>
        <w:rPr>
          <w:rFonts w:ascii="Arial" w:hAnsi="Arial" w:cs="Arial"/>
          <w:b/>
          <w:bCs/>
          <w:color w:val="0070C0"/>
          <w:sz w:val="28"/>
          <w:szCs w:val="28"/>
        </w:rPr>
      </w:pPr>
    </w:p>
    <w:p w:rsidR="00305511" w:rsidRPr="00F5252D" w:rsidRDefault="00305511" w:rsidP="00F5252D">
      <w:pPr>
        <w:autoSpaceDE w:val="0"/>
        <w:autoSpaceDN w:val="0"/>
        <w:adjustRightInd w:val="0"/>
        <w:rPr>
          <w:rFonts w:ascii="Arial" w:hAnsi="Arial" w:cs="Arial"/>
          <w:color w:val="0070C0"/>
          <w:sz w:val="28"/>
          <w:szCs w:val="28"/>
        </w:rPr>
      </w:pPr>
      <w:r w:rsidRPr="00F5252D">
        <w:rPr>
          <w:rFonts w:ascii="Arial" w:hAnsi="Arial" w:cs="Arial"/>
          <w:b/>
          <w:bCs/>
          <w:color w:val="0070C0"/>
          <w:sz w:val="28"/>
          <w:szCs w:val="28"/>
        </w:rPr>
        <w:t xml:space="preserve">(x – 3)(x – 4) ANS!! </w:t>
      </w:r>
    </w:p>
    <w:p w:rsidR="00305511" w:rsidRDefault="00305511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305511" w:rsidRPr="00B71F05" w:rsidRDefault="00305511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305511" w:rsidRDefault="00305511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F5252D" w:rsidRDefault="00F5252D" w:rsidP="0030551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F5252D" w:rsidRDefault="00F5252D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:rsidR="00F5252D" w:rsidRDefault="00F5252D" w:rsidP="00F5252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Type 3:   +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  <w:r>
        <w:rPr>
          <w:rFonts w:ascii="Arial" w:hAnsi="Arial" w:cs="Arial"/>
          <w:sz w:val="28"/>
          <w:szCs w:val="28"/>
        </w:rPr>
        <w:t xml:space="preserve"> then -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</w:p>
    <w:p w:rsidR="00B71F05" w:rsidRPr="006B3D7E" w:rsidRDefault="00F5252D" w:rsidP="00385B3D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E0968A3" wp14:editId="2A0027DB">
                <wp:simplePos x="0" y="0"/>
                <wp:positionH relativeFrom="column">
                  <wp:posOffset>1108710</wp:posOffset>
                </wp:positionH>
                <wp:positionV relativeFrom="paragraph">
                  <wp:posOffset>73660</wp:posOffset>
                </wp:positionV>
                <wp:extent cx="4838700" cy="723900"/>
                <wp:effectExtent l="38100" t="19050" r="19050" b="1905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723900"/>
                          <a:chOff x="-123825" y="0"/>
                          <a:chExt cx="4838700" cy="723900"/>
                        </a:xfrm>
                      </wpg:grpSpPr>
                      <wps:wsp>
                        <wps:cNvPr id="19" name="Line Callout 2 19"/>
                        <wps:cNvSpPr/>
                        <wps:spPr>
                          <a:xfrm>
                            <a:off x="1504950" y="0"/>
                            <a:ext cx="3209925" cy="723900"/>
                          </a:xfrm>
                          <a:prstGeom prst="borderCallout2">
                            <a:avLst>
                              <a:gd name="adj1" fmla="val -1589"/>
                              <a:gd name="adj2" fmla="val -216"/>
                              <a:gd name="adj3" fmla="val -2162"/>
                              <a:gd name="adj4" fmla="val -25224"/>
                              <a:gd name="adj5" fmla="val 20635"/>
                              <a:gd name="adj6" fmla="val -37116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252D" w:rsidRDefault="00F5252D" w:rsidP="00F5252D">
                              <w:r>
                                <w:t>-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at the end means both numbers in the bracket are different signs.  Because both different and this one +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means larger number is +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" name="Group 20"/>
                        <wpg:cNvGrpSpPr/>
                        <wpg:grpSpPr>
                          <a:xfrm>
                            <a:off x="-123825" y="314325"/>
                            <a:ext cx="1628775" cy="228600"/>
                            <a:chOff x="-123825" y="76200"/>
                            <a:chExt cx="1628775" cy="228600"/>
                          </a:xfrm>
                        </wpg:grpSpPr>
                        <wps:wsp>
                          <wps:cNvPr id="21" name="Straight Connector 21"/>
                          <wps:cNvCnPr/>
                          <wps:spPr>
                            <a:xfrm flipH="1" flipV="1">
                              <a:off x="0" y="257175"/>
                              <a:ext cx="1504950" cy="476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 flipH="1" flipV="1">
                              <a:off x="-123825" y="76200"/>
                              <a:ext cx="123825" cy="180976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8" o:spid="_x0000_s1042" style="position:absolute;margin-left:87.3pt;margin-top:5.8pt;width:381pt;height:57pt;z-index:251669504;mso-width-relative:margin" coordorigin="-1238" coordsize="48387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">
                <v:shape id="Line Callout 2 19" o:spid="_x0000_s1043" type="#_x0000_t48" style="position:absolute;left:15049;width:32099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DCMMA&#10;AADbAAAADwAAAGRycy9kb3ducmV2LnhtbERPTUsDMRC9C/6HMEJvNtsWxGyblrZQqKIFW6XXYTNu&#10;FjeTJYnb1V9vBMHbPN7nLFaDa0VPITaeNUzGBQjiypuGaw2vp93tPYiYkA22nknDF0VYLa+vFlga&#10;f+EX6o+pFjmEY4kabEpdKWWsLDmMY98RZ+7dB4cpw1BLE/CSw10rp0VxJx02nBssdrS1VH0cP52G&#10;/vvp8PigZmd7Cko16m3z7NqN1qObYT0HkWhI/+I/997k+Qp+f8kH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hDCMMAAADbAAAADwAAAAAAAAAAAAAAAACYAgAAZHJzL2Rv&#10;d25yZXYueG1sUEsFBgAAAAAEAAQA9QAAAIgDAAAAAA==&#10;" adj="-8017,4457,-5448,-467,-47,-343" fillcolor="white [3201]" strokecolor="#f79646 [3209]" strokeweight="2pt">
                  <v:textbox>
                    <w:txbxContent>
                      <w:p w:rsidR="00F5252D" w:rsidRDefault="00F5252D" w:rsidP="00F5252D">
                        <w:r>
                          <w:t>-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at the end means both numbers in the bracket are </w:t>
                        </w:r>
                        <w:r>
                          <w:t>different</w:t>
                        </w:r>
                        <w:r>
                          <w:t xml:space="preserve"> sign</w:t>
                        </w:r>
                        <w:r>
                          <w:t>s</w:t>
                        </w:r>
                        <w:r>
                          <w:t xml:space="preserve">.  Because both </w:t>
                        </w:r>
                        <w:r>
                          <w:t>different</w:t>
                        </w:r>
                        <w:r>
                          <w:t xml:space="preserve"> and this one </w:t>
                        </w:r>
                        <w:r>
                          <w:t>+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means </w:t>
                        </w:r>
                        <w:r>
                          <w:t>larger number is</w:t>
                        </w:r>
                        <w:r>
                          <w:t xml:space="preserve"> </w:t>
                        </w:r>
                        <w:r>
                          <w:t>+</w:t>
                        </w:r>
                        <w:proofErr w:type="spellStart"/>
                        <w:r>
                          <w:t>ve</w:t>
                        </w:r>
                        <w:proofErr w:type="spellEnd"/>
                      </w:p>
                    </w:txbxContent>
                  </v:textbox>
                  <o:callout v:ext="edit" minusy="t"/>
                </v:shape>
                <v:group id="Group 20" o:spid="_x0000_s1044" style="position:absolute;left:-1238;top:3143;width:16287;height:2286" coordorigin="-1238,762" coordsize="16287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Straight Connector 21" o:spid="_x0000_s1045" style="position:absolute;flip:x y;visibility:visible;mso-wrap-style:square" from="0,2571" to="1504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URfsUAAADbAAAADwAAAGRycy9kb3ducmV2LnhtbESPQWvCQBSE70L/w/IKXkQ38SCSZg1i&#10;Feyp1jYHb4/saxKafZvurjH9912h0OMwM98weTGaTgzkfGtZQbpIQBBXVrdcK/h4P8zXIHxA1thZ&#10;JgU/5KHYPExyzLS98RsN51CLCGGfoYImhD6T0lcNGfQL2xNH79M6gyFKV0vt8BbhppPLJFlJgy3H&#10;hQZ72jVUfZ2vRkG/rt3q9fuU7Mvn4fIyo9KV5qDU9HHcPoEINIb/8F/7qBUsU7h/i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jURfsUAAADbAAAADwAAAAAAAAAA&#10;AAAAAAChAgAAZHJzL2Rvd25yZXYueG1sUEsFBgAAAAAEAAQA+QAAAJMDAAAAAA==&#10;" strokecolor="black [3040]"/>
                  <v:shape id="Straight Arrow Connector 22" o:spid="_x0000_s1046" type="#_x0000_t32" style="position:absolute;left:-1238;top:762;width:1238;height:180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jiPccAAADbAAAADwAAAGRycy9kb3ducmV2LnhtbESPQWvCQBSE74X+h+UVvJS6aVq0RFcp&#10;aqEgChp76O2RfSZps2/D7tak/vquIPQ4zMw3zHTem0acyPnasoLHYQKCuLC65lLBIX97eAHhA7LG&#10;xjIp+CUP89ntzRQzbTve0WkfShEh7DNUUIXQZlL6oiKDfmhb4ugdrTMYonSl1A67CDeNTJNkJA3W&#10;HBcqbGlRUfG9/zEKaLP6WI7z89dhu31+urcj95l3a6UGd/3rBESgPvyHr+13rSBN4fIl/gA5+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qOI9xwAAANsAAAAPAAAAAAAA&#10;AAAAAAAAAKECAABkcnMvZG93bnJldi54bWxQSwUGAAAAAAQABAD5AAAAlQMAAAAA&#10;" strokecolor="black [3040]">
                    <v:stroke endarrow="open"/>
                  </v:shape>
                </v:group>
              </v:group>
            </w:pict>
          </mc:Fallback>
        </mc:AlternateContent>
      </w:r>
    </w:p>
    <w:p w:rsid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F5252D">
        <w:rPr>
          <w:rFonts w:ascii="Arial" w:hAnsi="Arial" w:cs="Arial"/>
          <w:b/>
          <w:bCs/>
          <w:sz w:val="28"/>
          <w:szCs w:val="28"/>
        </w:rPr>
        <w:t xml:space="preserve">Factorise </w:t>
      </w:r>
      <w:r w:rsidRPr="00F5252D">
        <w:rPr>
          <w:rFonts w:ascii="Arial" w:hAnsi="Arial" w:cs="Arial"/>
          <w:sz w:val="28"/>
          <w:szCs w:val="28"/>
        </w:rPr>
        <w:t>y</w:t>
      </w:r>
      <w:r w:rsidRPr="00F5252D">
        <w:rPr>
          <w:rFonts w:ascii="Arial" w:hAnsi="Arial" w:cs="Arial"/>
          <w:sz w:val="28"/>
          <w:szCs w:val="28"/>
          <w:vertAlign w:val="superscript"/>
        </w:rPr>
        <w:t>2</w:t>
      </w:r>
      <w:r w:rsidRPr="00F5252D">
        <w:rPr>
          <w:rFonts w:ascii="Arial" w:hAnsi="Arial" w:cs="Arial"/>
          <w:sz w:val="28"/>
          <w:szCs w:val="28"/>
        </w:rPr>
        <w:t xml:space="preserve"> + 4y – 45 </w:t>
      </w:r>
    </w:p>
    <w:p w:rsidR="00F5252D" w:rsidRDefault="00F5252D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F5252D" w:rsidRPr="00F5252D" w:rsidRDefault="0013298D" w:rsidP="00385B3D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184150</wp:posOffset>
                </wp:positionV>
                <wp:extent cx="2895600" cy="1304925"/>
                <wp:effectExtent l="742950" t="0" r="38100" b="4762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304925"/>
                          <a:chOff x="0" y="0"/>
                          <a:chExt cx="2895600" cy="1304925"/>
                        </a:xfrm>
                      </wpg:grpSpPr>
                      <wps:wsp>
                        <wps:cNvPr id="26" name="Cloud Callout 26"/>
                        <wps:cNvSpPr/>
                        <wps:spPr>
                          <a:xfrm>
                            <a:off x="0" y="0"/>
                            <a:ext cx="2895600" cy="1304925"/>
                          </a:xfrm>
                          <a:prstGeom prst="cloudCallout">
                            <a:avLst>
                              <a:gd name="adj1" fmla="val -73746"/>
                              <a:gd name="adj2" fmla="val -986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3298D" w:rsidRPr="0013298D" w:rsidRDefault="0013298D" w:rsidP="0013298D">
                              <w:pPr>
                                <w:jc w:val="center"/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3298D"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The Minus makes it a bit harder!</w:t>
                              </w:r>
                            </w:p>
                            <w:p w:rsidR="0013298D" w:rsidRPr="0013298D" w:rsidRDefault="0013298D" w:rsidP="0013298D">
                              <w:pPr>
                                <w:jc w:val="center"/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3298D"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Ouch!!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552450" y="723900"/>
                            <a:ext cx="52387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3298D" w:rsidRPr="0013298D" w:rsidRDefault="0013298D" w:rsidP="0013298D">
                              <w:pPr>
                                <w:rPr>
                                  <w:color w:val="FF000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3298D">
                                <w:rPr>
                                  <w:rFonts w:ascii="Arial" w:hAnsi="Arial" w:cs="Arial"/>
                                  <w:color w:val="FF0000"/>
                                  <w:sz w:val="80"/>
                                  <w:szCs w:val="8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sym w:font="Wingdings" w:char="F04B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7" style="position:absolute;margin-left:263.55pt;margin-top:14.5pt;width:228pt;height:102.75pt;z-index:251674624" coordsize="28956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"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Cloud Callout 26" o:spid="_x0000_s1048" type="#_x0000_t106" style="position:absolute;width:28956;height:130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Ax2sQA&#10;AADbAAAADwAAAGRycy9kb3ducmV2LnhtbESP3WrCQBSE7wXfYTmCN1I3BpGSuoq/WCi0ifYBDtlj&#10;EsyeDdnVpG/fLRS8HGbmG2a57k0tHtS6yrKC2TQCQZxbXXGh4PtyfHkF4TyyxtoyKfghB+vVcLDE&#10;RNuOM3qcfSEChF2CCkrvm0RKl5dk0E1tQxy8q20N+iDbQuoWuwA3tYyjaCENVhwWSmxoV1J+O9+N&#10;gsnc4fb6kR5OcbZ3lyqbpN3Xp1LjUb95A+Gp98/wf/tdK4gX8Pcl/A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AMdrEAAAA2wAAAA8AAAAAAAAAAAAAAAAAmAIAAGRycy9k&#10;b3ducmV2LnhtbFBLBQYAAAAABAAEAPUAAACJAwAAAAA=&#10;" adj="-5129,8670" fillcolor="white [3201]" strokecolor="#f79646 [3209]" strokeweight="2pt">
                  <v:textbox>
                    <w:txbxContent>
                      <w:p w:rsidR="0013298D" w:rsidRPr="0013298D" w:rsidRDefault="0013298D" w:rsidP="0013298D">
                        <w:pPr>
                          <w:jc w:val="center"/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13298D"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  <w:t>The Minus makes it a bit harder!</w:t>
                        </w:r>
                      </w:p>
                      <w:p w:rsidR="0013298D" w:rsidRPr="0013298D" w:rsidRDefault="0013298D" w:rsidP="0013298D">
                        <w:pPr>
                          <w:jc w:val="center"/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13298D"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  <w:t>Ouch!!</w:t>
                        </w:r>
                      </w:p>
                    </w:txbxContent>
                  </v:textbox>
                </v:shape>
                <v:shape id="Text Box 27" o:spid="_x0000_s1049" type="#_x0000_t202" style="position:absolute;left:5524;top:7239;width:5239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UFg8YA&#10;AADbAAAADwAAAGRycy9kb3ducmV2LnhtbESPT2vCQBTE7wW/w/IEb3WjB1tSVxHbQg/9p7ZQb8/s&#10;Mwlm34bdZ0y/fbdQ6HGYmd8w82XvGtVRiLVnA5NxBoq48Lbm0sDH7vH6FlQUZIuNZzLwTRGWi8HV&#10;HHPrL7yhbiulShCOORqoRNpc61hU5DCOfUucvKMPDiXJUGob8JLgrtHTLJtphzWnhQpbWldUnLZn&#10;Z6D5iuH5kMm+uy9f5P1Nnz8fJq/GjIb96g6UUC//4b/2kzUwvYHfL+kH6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UFg8YAAADbAAAADwAAAAAAAAAAAAAAAACYAgAAZHJz&#10;L2Rvd25yZXYueG1sUEsFBgAAAAAEAAQA9QAAAIsDAAAAAA==&#10;" filled="f" stroked="f" strokeweight=".5pt">
                  <v:textbox inset="0,0,0,0">
                    <w:txbxContent>
                      <w:p w:rsidR="0013298D" w:rsidRPr="0013298D" w:rsidRDefault="0013298D" w:rsidP="0013298D">
                        <w:pPr>
                          <w:rPr>
                            <w:color w:val="FF000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13298D">
                          <w:rPr>
                            <w:rFonts w:ascii="Arial" w:hAnsi="Arial" w:cs="Arial"/>
                            <w:color w:val="FF0000"/>
                            <w:sz w:val="80"/>
                            <w:szCs w:val="8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4B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71F05">
        <w:rPr>
          <w:rFonts w:ascii="Arial" w:hAnsi="Arial" w:cs="Arial"/>
          <w:sz w:val="20"/>
          <w:szCs w:val="20"/>
        </w:rPr>
        <w:t>Answer will look like (y……</w:t>
      </w:r>
      <w:proofErr w:type="gramStart"/>
      <w:r w:rsidRPr="00B71F05">
        <w:rPr>
          <w:rFonts w:ascii="Arial" w:hAnsi="Arial" w:cs="Arial"/>
          <w:sz w:val="20"/>
          <w:szCs w:val="20"/>
        </w:rPr>
        <w:t>)(</w:t>
      </w:r>
      <w:proofErr w:type="gramEnd"/>
      <w:r w:rsidRPr="00B71F05">
        <w:rPr>
          <w:rFonts w:ascii="Arial" w:hAnsi="Arial" w:cs="Arial"/>
          <w:sz w:val="20"/>
          <w:szCs w:val="20"/>
        </w:rPr>
        <w:t xml:space="preserve">y…….) </w:t>
      </w:r>
    </w:p>
    <w:p w:rsidR="00F5252D" w:rsidRDefault="00F5252D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F5252D" w:rsidRPr="00B71F05" w:rsidRDefault="00F5252D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71F05">
        <w:rPr>
          <w:rFonts w:ascii="Arial" w:hAnsi="Arial" w:cs="Arial"/>
          <w:sz w:val="20"/>
          <w:szCs w:val="20"/>
        </w:rPr>
        <w:t xml:space="preserve">But because the end number is a </w:t>
      </w:r>
      <w:r w:rsidRPr="00B71F05">
        <w:rPr>
          <w:rFonts w:ascii="Arial" w:hAnsi="Arial" w:cs="Arial"/>
          <w:b/>
          <w:bCs/>
          <w:sz w:val="20"/>
          <w:szCs w:val="20"/>
        </w:rPr>
        <w:t xml:space="preserve">NEGATIVE, </w:t>
      </w: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gramStart"/>
      <w:r w:rsidRPr="00B71F05">
        <w:rPr>
          <w:rFonts w:ascii="Arial" w:hAnsi="Arial" w:cs="Arial"/>
          <w:sz w:val="20"/>
          <w:szCs w:val="20"/>
        </w:rPr>
        <w:t>the</w:t>
      </w:r>
      <w:proofErr w:type="gramEnd"/>
      <w:r w:rsidRPr="00B71F05">
        <w:rPr>
          <w:rFonts w:ascii="Arial" w:hAnsi="Arial" w:cs="Arial"/>
          <w:sz w:val="20"/>
          <w:szCs w:val="20"/>
        </w:rPr>
        <w:t xml:space="preserve"> 2 numbers we’re looking for must be a </w:t>
      </w: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gramStart"/>
      <w:r w:rsidRPr="00B71F05">
        <w:rPr>
          <w:rFonts w:ascii="Arial" w:hAnsi="Arial" w:cs="Arial"/>
          <w:b/>
          <w:bCs/>
          <w:sz w:val="20"/>
          <w:szCs w:val="20"/>
        </w:rPr>
        <w:t xml:space="preserve">POSITIVE </w:t>
      </w:r>
      <w:r w:rsidRPr="00B71F05">
        <w:rPr>
          <w:rFonts w:ascii="Arial" w:hAnsi="Arial" w:cs="Arial"/>
          <w:sz w:val="20"/>
          <w:szCs w:val="20"/>
        </w:rPr>
        <w:t xml:space="preserve">and a </w:t>
      </w:r>
      <w:r w:rsidRPr="00B71F05">
        <w:rPr>
          <w:rFonts w:ascii="Arial" w:hAnsi="Arial" w:cs="Arial"/>
          <w:b/>
          <w:bCs/>
          <w:sz w:val="20"/>
          <w:szCs w:val="20"/>
        </w:rPr>
        <w:t>NEGATIVE.</w:t>
      </w:r>
      <w:proofErr w:type="gramEnd"/>
      <w:r w:rsidRPr="00B71F05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71F05">
        <w:rPr>
          <w:rFonts w:ascii="Arial" w:hAnsi="Arial" w:cs="Arial"/>
          <w:b/>
          <w:bCs/>
          <w:sz w:val="20"/>
          <w:szCs w:val="20"/>
        </w:rPr>
        <w:t xml:space="preserve">The smartest way to go about this is to </w:t>
      </w: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gramStart"/>
      <w:r w:rsidRPr="00B71F05">
        <w:rPr>
          <w:rFonts w:ascii="Arial" w:hAnsi="Arial" w:cs="Arial"/>
          <w:b/>
          <w:bCs/>
          <w:sz w:val="20"/>
          <w:szCs w:val="20"/>
        </w:rPr>
        <w:t>first</w:t>
      </w:r>
      <w:proofErr w:type="gramEnd"/>
      <w:r w:rsidRPr="00B71F05">
        <w:rPr>
          <w:rFonts w:ascii="Arial" w:hAnsi="Arial" w:cs="Arial"/>
          <w:b/>
          <w:bCs/>
          <w:sz w:val="20"/>
          <w:szCs w:val="20"/>
        </w:rPr>
        <w:t xml:space="preserve"> find all pairs of numbers multiplying to </w:t>
      </w:r>
    </w:p>
    <w:p w:rsidR="00B71F05" w:rsidRDefault="0013298D" w:rsidP="00385B3D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EF88C9B" wp14:editId="6036DFBD">
                <wp:simplePos x="0" y="0"/>
                <wp:positionH relativeFrom="column">
                  <wp:posOffset>3147060</wp:posOffset>
                </wp:positionH>
                <wp:positionV relativeFrom="paragraph">
                  <wp:posOffset>116205</wp:posOffset>
                </wp:positionV>
                <wp:extent cx="3162300" cy="1657350"/>
                <wp:effectExtent l="838200" t="0" r="19050" b="1905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0" cy="1657350"/>
                          <a:chOff x="-266700" y="-276225"/>
                          <a:chExt cx="3162300" cy="1657350"/>
                        </a:xfrm>
                      </wpg:grpSpPr>
                      <wps:wsp>
                        <wps:cNvPr id="24" name="Oval Callout 24"/>
                        <wps:cNvSpPr/>
                        <wps:spPr>
                          <a:xfrm>
                            <a:off x="-266700" y="-276225"/>
                            <a:ext cx="3162300" cy="1657350"/>
                          </a:xfrm>
                          <a:prstGeom prst="wedgeEllipseCallout">
                            <a:avLst>
                              <a:gd name="adj1" fmla="val -75954"/>
                              <a:gd name="adj2" fmla="val -45546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3298D" w:rsidRPr="00B71F05" w:rsidRDefault="0013298D" w:rsidP="0013298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THINK…. </w:t>
                              </w:r>
                            </w:p>
                            <w:p w:rsidR="0013298D" w:rsidRPr="00B71F05" w:rsidRDefault="0013298D" w:rsidP="0013298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The “+4” is the result of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ADDING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two numbers, and the – 45 is the result of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MULTIPLYING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them! What are they? </w:t>
                              </w:r>
                            </w:p>
                            <w:p w:rsidR="0013298D" w:rsidRPr="00B71F05" w:rsidRDefault="0013298D" w:rsidP="0013298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Δ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+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􀀀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>4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            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>Δ</w:t>
                              </w:r>
                              <w:r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 is -5</w:t>
                              </w:r>
                            </w:p>
                            <w:p w:rsidR="0013298D" w:rsidRPr="00B71F05" w:rsidRDefault="0013298D" w:rsidP="0013298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Δ × 􀀀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>-4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5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        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>􀀀</w:t>
                              </w:r>
                              <w:r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 is 9</w:t>
                              </w:r>
                            </w:p>
                            <w:p w:rsidR="0013298D" w:rsidRDefault="0013298D" w:rsidP="001329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-266700" y="180975"/>
                            <a:ext cx="52387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3298D" w:rsidRPr="00626392" w:rsidRDefault="0013298D" w:rsidP="0013298D">
                              <w:pPr>
                                <w:rPr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26392">
                                <w:rPr>
                                  <w:rFonts w:ascii="Arial" w:hAnsi="Arial" w:cs="Arial"/>
                                  <w:color w:val="0070C0"/>
                                  <w:sz w:val="80"/>
                                  <w:szCs w:val="8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3" o:spid="_x0000_s1050" style="position:absolute;margin-left:247.8pt;margin-top:9.15pt;width:249pt;height:130.5pt;z-index:251671552;mso-width-relative:margin" coordorigin="-2667,-2762" coordsize="31623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">
                <v:shape id="Oval Callout 24" o:spid="_x0000_s1051" type="#_x0000_t63" style="position:absolute;left:-2667;top:-2762;width:31623;height:16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zkesMA&#10;AADbAAAADwAAAGRycy9kb3ducmV2LnhtbESPzW7CMBCE70h9B2uRuIFDqFAVMIhfiUMv0D7AKl6S&#10;QLx2Y0MCT19XQupxNDPfaObLztTiTo2vLCsYjxIQxLnVFRcKvr/2ww8QPiBrrC2Tggd5WC7eenPM&#10;tG35SPdTKESEsM9QQRmCy6T0eUkG/cg64uidbWMwRNkUUjfYRripZZokU2mw4rhQoqNNSfn1dDMK&#10;tpf12iVHnqQu7H4+sXuaNr8oNeh3qxmIQF34D7/aB60gfYe/L/EH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zkesMAAADbAAAADwAAAAAAAAAAAAAAAACYAgAAZHJzL2Rv&#10;d25yZXYueG1sUEsFBgAAAAAEAAQA9QAAAIgDAAAAAA==&#10;" adj="-5606,962" fillcolor="white [3201]" strokecolor="#f79646 [3209]" strokeweight="2pt">
                  <v:textbox>
                    <w:txbxContent>
                      <w:p w:rsidR="0013298D" w:rsidRPr="00B71F05" w:rsidRDefault="0013298D" w:rsidP="0013298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THINK…. </w:t>
                        </w:r>
                      </w:p>
                      <w:p w:rsidR="0013298D" w:rsidRPr="00B71F05" w:rsidRDefault="0013298D" w:rsidP="0013298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The “+4” is the result of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ADDING </w:t>
                        </w: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two numbers, and the – 45 is the result of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MULTIPLYING </w:t>
                        </w: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them! What are they? </w:t>
                        </w:r>
                      </w:p>
                      <w:p w:rsidR="0013298D" w:rsidRPr="00B71F05" w:rsidRDefault="0013298D" w:rsidP="0013298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Δ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+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􀀀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=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>4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            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Δ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 is 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-5</w:t>
                        </w:r>
                      </w:p>
                      <w:p w:rsidR="0013298D" w:rsidRPr="00B71F05" w:rsidRDefault="0013298D" w:rsidP="0013298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Δ × 􀀀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=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>-4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5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        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􀀀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 is 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9</w:t>
                        </w:r>
                      </w:p>
                      <w:p w:rsidR="0013298D" w:rsidRDefault="0013298D" w:rsidP="0013298D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5" o:spid="_x0000_s1052" type="#_x0000_t202" style="position:absolute;left:-2667;top:1809;width:5238;height:5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s+b8UA&#10;AADbAAAADwAAAGRycy9kb3ducmV2LnhtbESPX2vCQBDE3wt+h2MF3+pFwVJSTxHbQh/6T22hvq25&#10;NQnm9sLdGtNv3ysU+jjMzG+Y+bJ3jeooxNqzgck4A0VceFtzaeBj93h9CyoKssXGMxn4pgjLxeBq&#10;jrn1F95Qt5VSJQjHHA1UIm2udSwqchjHviVO3tEHh5JkKLUNeElw1+hplt1ohzWnhQpbWldUnLZn&#10;Z6D5iuH5kMm+uy9f5P1Nnz8fJq/GjIb96g6UUC//4b/2kzUwncHvl/QD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iz5vxQAAANsAAAAPAAAAAAAAAAAAAAAAAJgCAABkcnMv&#10;ZG93bnJldi54bWxQSwUGAAAAAAQABAD1AAAAigMAAAAA&#10;" filled="f" stroked="f" strokeweight=".5pt">
                  <v:textbox inset="0,0,0,0">
                    <w:txbxContent>
                      <w:p w:rsidR="0013298D" w:rsidRPr="00626392" w:rsidRDefault="0013298D" w:rsidP="0013298D">
                        <w:pPr>
                          <w:rPr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26392">
                          <w:rPr>
                            <w:rFonts w:ascii="Arial" w:hAnsi="Arial" w:cs="Arial"/>
                            <w:color w:val="0070C0"/>
                            <w:sz w:val="80"/>
                            <w:szCs w:val="8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B71F05" w:rsidRPr="00B71F05">
        <w:rPr>
          <w:rFonts w:ascii="Arial" w:hAnsi="Arial" w:cs="Arial"/>
          <w:b/>
          <w:bCs/>
          <w:sz w:val="20"/>
          <w:szCs w:val="20"/>
        </w:rPr>
        <w:t>give</w:t>
      </w:r>
      <w:proofErr w:type="gramEnd"/>
      <w:r w:rsidR="00B71F05" w:rsidRPr="00B71F05">
        <w:rPr>
          <w:rFonts w:ascii="Arial" w:hAnsi="Arial" w:cs="Arial"/>
          <w:b/>
          <w:bCs/>
          <w:sz w:val="20"/>
          <w:szCs w:val="20"/>
        </w:rPr>
        <w:t xml:space="preserve"> – 45, then pick the pair which add to 4. </w:t>
      </w:r>
    </w:p>
    <w:p w:rsidR="00F5252D" w:rsidRPr="00B71F05" w:rsidRDefault="00F5252D" w:rsidP="00385B3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8000"/>
          <w:sz w:val="20"/>
          <w:szCs w:val="20"/>
        </w:rPr>
        <w:t xml:space="preserve">TRY… – 9 AND </w:t>
      </w:r>
      <w:proofErr w:type="gramStart"/>
      <w:r w:rsidRPr="00B71F05">
        <w:rPr>
          <w:rFonts w:ascii="Arial" w:hAnsi="Arial" w:cs="Arial"/>
          <w:color w:val="008000"/>
          <w:sz w:val="20"/>
          <w:szCs w:val="20"/>
        </w:rPr>
        <w:t>5 ??</w:t>
      </w:r>
      <w:proofErr w:type="gramEnd"/>
      <w:r w:rsidRPr="00B71F05">
        <w:rPr>
          <w:rFonts w:ascii="Arial" w:hAnsi="Arial" w:cs="Arial"/>
          <w:color w:val="008000"/>
          <w:sz w:val="20"/>
          <w:szCs w:val="20"/>
        </w:rPr>
        <w:t xml:space="preserve"> </w:t>
      </w:r>
      <w:r w:rsidRPr="00B71F05">
        <w:rPr>
          <w:rFonts w:ascii="Arial" w:hAnsi="Arial" w:cs="Arial"/>
          <w:b/>
          <w:bCs/>
          <w:color w:val="000000"/>
          <w:sz w:val="20"/>
          <w:szCs w:val="20"/>
        </w:rPr>
        <w:t xml:space="preserve">NO </w:t>
      </w:r>
      <w:r w:rsidRPr="00B71F05">
        <w:rPr>
          <w:rFonts w:ascii="Arial" w:hAnsi="Arial" w:cs="Arial"/>
          <w:color w:val="000000"/>
          <w:sz w:val="20"/>
          <w:szCs w:val="20"/>
        </w:rPr>
        <w:t xml:space="preserve">they add to –4 </w:t>
      </w:r>
    </w:p>
    <w:p w:rsidR="00B71F05" w:rsidRDefault="00B71F05" w:rsidP="00385B3D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 w:rsidRPr="00B71F05">
        <w:rPr>
          <w:rFonts w:ascii="Arial" w:hAnsi="Arial" w:cs="Arial"/>
          <w:color w:val="008000"/>
          <w:sz w:val="20"/>
          <w:szCs w:val="20"/>
        </w:rPr>
        <w:t xml:space="preserve">9 AND – </w:t>
      </w:r>
      <w:proofErr w:type="gramStart"/>
      <w:r w:rsidRPr="00B71F05">
        <w:rPr>
          <w:rFonts w:ascii="Arial" w:hAnsi="Arial" w:cs="Arial"/>
          <w:color w:val="008000"/>
          <w:sz w:val="20"/>
          <w:szCs w:val="20"/>
        </w:rPr>
        <w:t>5 ??</w:t>
      </w:r>
      <w:proofErr w:type="gramEnd"/>
      <w:r w:rsidRPr="00B71F05">
        <w:rPr>
          <w:rFonts w:ascii="Arial" w:hAnsi="Arial" w:cs="Arial"/>
          <w:color w:val="008000"/>
          <w:sz w:val="20"/>
          <w:szCs w:val="20"/>
        </w:rPr>
        <w:t xml:space="preserve"> </w:t>
      </w:r>
      <w:proofErr w:type="gramStart"/>
      <w:r w:rsidRPr="00B71F05">
        <w:rPr>
          <w:rFonts w:ascii="Arial" w:hAnsi="Arial" w:cs="Arial"/>
          <w:b/>
          <w:bCs/>
          <w:color w:val="000000"/>
          <w:sz w:val="20"/>
          <w:szCs w:val="20"/>
        </w:rPr>
        <w:t>YES !!</w:t>
      </w:r>
      <w:proofErr w:type="gramEnd"/>
      <w:r w:rsidRPr="00B71F0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13298D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13298D" w:rsidRDefault="0013298D" w:rsidP="00385B3D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Don’t forget larger number needs to be +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ve</w:t>
      </w:r>
      <w:proofErr w:type="spellEnd"/>
    </w:p>
    <w:p w:rsidR="0013298D" w:rsidRPr="00B71F05" w:rsidRDefault="0013298D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B71F05">
        <w:rPr>
          <w:rFonts w:ascii="Arial" w:hAnsi="Arial" w:cs="Arial"/>
          <w:b/>
          <w:bCs/>
          <w:color w:val="000000"/>
          <w:sz w:val="28"/>
          <w:szCs w:val="28"/>
        </w:rPr>
        <w:t xml:space="preserve">ANSWER </w:t>
      </w:r>
      <w:r w:rsidRPr="00B71F05">
        <w:rPr>
          <w:rFonts w:ascii="Arial" w:hAnsi="Arial" w:cs="Arial"/>
          <w:color w:val="000000"/>
          <w:sz w:val="28"/>
          <w:szCs w:val="28"/>
        </w:rPr>
        <w:t xml:space="preserve">(y + 9) (y – 5) </w:t>
      </w: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B71F05" w:rsidRP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305511" w:rsidRDefault="00305511" w:rsidP="00385B3D">
      <w:pPr>
        <w:autoSpaceDE w:val="0"/>
        <w:autoSpaceDN w:val="0"/>
        <w:adjustRightInd w:val="0"/>
        <w:rPr>
          <w:rFonts w:ascii="Arial" w:hAnsi="Arial" w:cs="Arial"/>
          <w:color w:val="FF0000"/>
          <w:sz w:val="20"/>
          <w:szCs w:val="20"/>
        </w:rPr>
      </w:pPr>
    </w:p>
    <w:p w:rsidR="00305511" w:rsidRDefault="00305511" w:rsidP="00385B3D">
      <w:pPr>
        <w:autoSpaceDE w:val="0"/>
        <w:autoSpaceDN w:val="0"/>
        <w:adjustRightInd w:val="0"/>
        <w:rPr>
          <w:rFonts w:ascii="Arial" w:hAnsi="Arial" w:cs="Arial"/>
          <w:color w:val="FF0000"/>
          <w:sz w:val="20"/>
          <w:szCs w:val="20"/>
        </w:rPr>
      </w:pPr>
    </w:p>
    <w:p w:rsidR="00B71F05" w:rsidRPr="006B3D7E" w:rsidRDefault="00B71F05" w:rsidP="00385B3D">
      <w:pPr>
        <w:rPr>
          <w:rFonts w:ascii="Arial" w:hAnsi="Arial" w:cs="Arial"/>
          <w:sz w:val="28"/>
          <w:szCs w:val="28"/>
        </w:rPr>
      </w:pPr>
    </w:p>
    <w:p w:rsidR="00B71F05" w:rsidRDefault="00B71F05" w:rsidP="00385B3D">
      <w:pPr>
        <w:rPr>
          <w:rFonts w:ascii="Arial" w:hAnsi="Arial" w:cs="Arial"/>
          <w:sz w:val="28"/>
          <w:szCs w:val="28"/>
        </w:rPr>
      </w:pPr>
    </w:p>
    <w:p w:rsidR="005664F0" w:rsidRDefault="005664F0" w:rsidP="00385B3D">
      <w:pPr>
        <w:rPr>
          <w:rFonts w:ascii="Arial" w:hAnsi="Arial" w:cs="Arial"/>
          <w:sz w:val="28"/>
          <w:szCs w:val="28"/>
        </w:rPr>
      </w:pPr>
    </w:p>
    <w:p w:rsidR="005664F0" w:rsidRDefault="005664F0" w:rsidP="00385B3D">
      <w:pPr>
        <w:rPr>
          <w:rFonts w:ascii="Arial" w:hAnsi="Arial" w:cs="Arial"/>
          <w:sz w:val="28"/>
          <w:szCs w:val="28"/>
        </w:rPr>
      </w:pPr>
    </w:p>
    <w:p w:rsidR="005664F0" w:rsidRDefault="005664F0" w:rsidP="005664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Type </w:t>
      </w:r>
      <w:r w:rsidR="00CD7D16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:   -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  <w:r>
        <w:rPr>
          <w:rFonts w:ascii="Arial" w:hAnsi="Arial" w:cs="Arial"/>
          <w:sz w:val="28"/>
          <w:szCs w:val="28"/>
        </w:rPr>
        <w:t xml:space="preserve"> then -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</w:p>
    <w:p w:rsidR="005664F0" w:rsidRPr="006B3D7E" w:rsidRDefault="005664F0" w:rsidP="005664F0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5CF52F7" wp14:editId="4DAE8E65">
                <wp:simplePos x="0" y="0"/>
                <wp:positionH relativeFrom="column">
                  <wp:posOffset>1108710</wp:posOffset>
                </wp:positionH>
                <wp:positionV relativeFrom="paragraph">
                  <wp:posOffset>73660</wp:posOffset>
                </wp:positionV>
                <wp:extent cx="4838700" cy="723900"/>
                <wp:effectExtent l="38100" t="19050" r="19050" b="1905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723900"/>
                          <a:chOff x="-123825" y="0"/>
                          <a:chExt cx="4838700" cy="723900"/>
                        </a:xfrm>
                      </wpg:grpSpPr>
                      <wps:wsp>
                        <wps:cNvPr id="30" name="Line Callout 2 30"/>
                        <wps:cNvSpPr/>
                        <wps:spPr>
                          <a:xfrm>
                            <a:off x="1504950" y="0"/>
                            <a:ext cx="3209925" cy="723900"/>
                          </a:xfrm>
                          <a:prstGeom prst="borderCallout2">
                            <a:avLst>
                              <a:gd name="adj1" fmla="val -1589"/>
                              <a:gd name="adj2" fmla="val -216"/>
                              <a:gd name="adj3" fmla="val -2162"/>
                              <a:gd name="adj4" fmla="val -25224"/>
                              <a:gd name="adj5" fmla="val 20635"/>
                              <a:gd name="adj6" fmla="val -37116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664F0" w:rsidRDefault="005664F0" w:rsidP="005664F0">
                              <w:r>
                                <w:t>-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at the end means both numbers in the bracket are different signs.  Because both different and this one -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  <w:r>
                                <w:t xml:space="preserve"> means larger number is -</w:t>
                              </w:r>
                              <w:proofErr w:type="spellStart"/>
                              <w:r>
                                <w:t>ve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-123825" y="314325"/>
                            <a:ext cx="1628775" cy="228600"/>
                            <a:chOff x="-123825" y="76200"/>
                            <a:chExt cx="1628775" cy="228600"/>
                          </a:xfrm>
                        </wpg:grpSpPr>
                        <wps:wsp>
                          <wps:cNvPr id="32" name="Straight Connector 32"/>
                          <wps:cNvCnPr/>
                          <wps:spPr>
                            <a:xfrm flipH="1" flipV="1">
                              <a:off x="0" y="257175"/>
                              <a:ext cx="1504950" cy="476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Arrow Connector 33"/>
                          <wps:cNvCnPr/>
                          <wps:spPr>
                            <a:xfrm flipH="1" flipV="1">
                              <a:off x="-123825" y="76200"/>
                              <a:ext cx="123825" cy="180976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9" o:spid="_x0000_s1053" style="position:absolute;margin-left:87.3pt;margin-top:5.8pt;width:381pt;height:57pt;z-index:251676672;mso-width-relative:margin" coordorigin="-1238" coordsize="48387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">
                <v:shape id="Line Callout 2 30" o:spid="_x0000_s1054" type="#_x0000_t48" style="position:absolute;left:15049;width:32099;height:7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e29cIA&#10;AADbAAAADwAAAGRycy9kb3ducmV2LnhtbERPXWvCMBR9F/wP4Qp701QFWatRVBhsYxPUDV8vzV1T&#10;1tyUJKt1v355GPh4ON+rTW8b0ZEPtWMF00kGgrh0uuZKwcf5afwIIkRkjY1jUnCjAJv1cLDCQrsr&#10;H6k7xUqkEA4FKjAxtoWUoTRkMUxcS5y4L+ctxgR9JbXHawq3jZxl2UJarDk1GGxpb6j8Pv1YBd3v&#10;2+H1JZ9fzNnneZ1/7t5ts1PqYdRvlyAi9fEu/nc/awXztD59ST9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d7b1wgAAANsAAAAPAAAAAAAAAAAAAAAAAJgCAABkcnMvZG93&#10;bnJldi54bWxQSwUGAAAAAAQABAD1AAAAhwMAAAAA&#10;" adj="-8017,4457,-5448,-467,-47,-343" fillcolor="white [3201]" strokecolor="#f79646 [3209]" strokeweight="2pt">
                  <v:textbox>
                    <w:txbxContent>
                      <w:p w:rsidR="005664F0" w:rsidRDefault="005664F0" w:rsidP="005664F0">
                        <w:r>
                          <w:t>-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at the end means both numbers in the bracket are different signs.  Because both different and this one </w:t>
                        </w:r>
                        <w:r>
                          <w:t>-</w:t>
                        </w:r>
                        <w:proofErr w:type="spellStart"/>
                        <w:r>
                          <w:t>ve</w:t>
                        </w:r>
                        <w:proofErr w:type="spellEnd"/>
                        <w:r>
                          <w:t xml:space="preserve"> means larger number is </w:t>
                        </w:r>
                        <w:r>
                          <w:t>-</w:t>
                        </w:r>
                        <w:proofErr w:type="spellStart"/>
                        <w:r>
                          <w:t>ve</w:t>
                        </w:r>
                        <w:proofErr w:type="spellEnd"/>
                      </w:p>
                    </w:txbxContent>
                  </v:textbox>
                  <o:callout v:ext="edit" minusy="t"/>
                </v:shape>
                <v:group id="Group 31" o:spid="_x0000_s1055" style="position:absolute;left:-1238;top:3143;width:16287;height:2286" coordorigin="-1238,762" coordsize="16287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line id="Straight Connector 32" o:spid="_x0000_s1056" style="position:absolute;flip:x y;visibility:visible;mso-wrap-style:square" from="0,2571" to="1504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4Z1MUAAADbAAAADwAAAGRycy9kb3ducmV2LnhtbESPT2vCQBTE7wW/w/KEXopuqiCSZiOi&#10;Feqp9U8O3h7Z1ySYfZvubmP67buFgsdhZn7DZKvBtKIn5xvLCp6nCQji0uqGKwXn026yBOEDssbW&#10;Min4IQ+rfPSQYartjQ/UH0MlIoR9igrqELpUSl/WZNBPbUccvU/rDIYoXSW1w1uEm1bOkmQhDTYc&#10;F2rsaFNTeT1+GwXdsnKL96+P5LXY9pf9ExWuMDulHsfD+gVEoCHcw//tN61gPoO/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4Z1MUAAADbAAAADwAAAAAAAAAA&#10;AAAAAAChAgAAZHJzL2Rvd25yZXYueG1sUEsFBgAAAAAEAAQA+QAAAJMDAAAAAA==&#10;" strokecolor="black [3040]"/>
                  <v:shape id="Straight Arrow Connector 33" o:spid="_x0000_s1057" type="#_x0000_t32" style="position:absolute;left:-1238;top:762;width:1238;height:180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3Re8cAAADbAAAADwAAAGRycy9kb3ducmV2LnhtbESPQWvCQBSE70L/w/IKvUjdtBFbUlcp&#10;rQWhKNTYQ2+P7GsSzb4Nu6uJ/fVdQfA4zMw3zHTem0YcyfnasoKHUQKCuLC65lLBNv+4fwbhA7LG&#10;xjIpOJGH+exmMMVM246/6LgJpYgQ9hkqqEJoMyl9UZFBP7ItcfR+rTMYonSl1A67CDeNfEySiTRY&#10;c1yosKW3ior95mAU0Grx/f6U/+226/U4HdqJ+8m7T6XubvvXFxCB+nANX9pLrSBN4fwl/gA5+w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3PdF7xwAAANsAAAAPAAAAAAAA&#10;AAAAAAAAAKECAABkcnMvZG93bnJldi54bWxQSwUGAAAAAAQABAD5AAAAlQMAAAAA&#10;" strokecolor="black [3040]">
                    <v:stroke endarrow="open"/>
                  </v:shape>
                </v:group>
              </v:group>
            </w:pict>
          </mc:Fallback>
        </mc:AlternateConten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F5252D">
        <w:rPr>
          <w:rFonts w:ascii="Arial" w:hAnsi="Arial" w:cs="Arial"/>
          <w:b/>
          <w:bCs/>
          <w:sz w:val="28"/>
          <w:szCs w:val="28"/>
        </w:rPr>
        <w:t xml:space="preserve">Factorise </w:t>
      </w:r>
      <w:r w:rsidRPr="00F5252D">
        <w:rPr>
          <w:rFonts w:ascii="Arial" w:hAnsi="Arial" w:cs="Arial"/>
          <w:sz w:val="28"/>
          <w:szCs w:val="28"/>
        </w:rPr>
        <w:t>y</w:t>
      </w:r>
      <w:r w:rsidRPr="00F5252D">
        <w:rPr>
          <w:rFonts w:ascii="Arial" w:hAnsi="Arial" w:cs="Arial"/>
          <w:sz w:val="28"/>
          <w:szCs w:val="28"/>
          <w:vertAlign w:val="superscript"/>
        </w:rPr>
        <w:t>2</w:t>
      </w:r>
      <w:r w:rsidRPr="00F5252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-</w:t>
      </w:r>
      <w:r w:rsidRPr="00F5252D">
        <w:rPr>
          <w:rFonts w:ascii="Arial" w:hAnsi="Arial" w:cs="Arial"/>
          <w:sz w:val="28"/>
          <w:szCs w:val="28"/>
        </w:rPr>
        <w:t xml:space="preserve"> y – </w:t>
      </w:r>
      <w:r>
        <w:rPr>
          <w:rFonts w:ascii="Arial" w:hAnsi="Arial" w:cs="Arial"/>
          <w:sz w:val="28"/>
          <w:szCs w:val="28"/>
        </w:rPr>
        <w:t>30</w:t>
      </w:r>
      <w:r w:rsidRPr="00F5252D">
        <w:rPr>
          <w:rFonts w:ascii="Arial" w:hAnsi="Arial" w:cs="Arial"/>
          <w:sz w:val="28"/>
          <w:szCs w:val="28"/>
        </w:rPr>
        <w:t xml:space="preserve"> </w: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5664F0" w:rsidRPr="00F5252D" w:rsidRDefault="005664F0" w:rsidP="005664F0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C99892A" wp14:editId="692FED3E">
                <wp:simplePos x="0" y="0"/>
                <wp:positionH relativeFrom="column">
                  <wp:posOffset>3347085</wp:posOffset>
                </wp:positionH>
                <wp:positionV relativeFrom="paragraph">
                  <wp:posOffset>184150</wp:posOffset>
                </wp:positionV>
                <wp:extent cx="2895600" cy="1304925"/>
                <wp:effectExtent l="742950" t="0" r="38100" b="4762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1304925"/>
                          <a:chOff x="0" y="0"/>
                          <a:chExt cx="2895600" cy="1304925"/>
                        </a:xfrm>
                      </wpg:grpSpPr>
                      <wps:wsp>
                        <wps:cNvPr id="35" name="Cloud Callout 35"/>
                        <wps:cNvSpPr/>
                        <wps:spPr>
                          <a:xfrm>
                            <a:off x="0" y="0"/>
                            <a:ext cx="2895600" cy="1304925"/>
                          </a:xfrm>
                          <a:prstGeom prst="cloudCallout">
                            <a:avLst>
                              <a:gd name="adj1" fmla="val -73746"/>
                              <a:gd name="adj2" fmla="val -986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664F0" w:rsidRPr="0013298D" w:rsidRDefault="005664F0" w:rsidP="005664F0">
                              <w:pPr>
                                <w:jc w:val="center"/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3298D"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The Minus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 xml:space="preserve"> still</w:t>
                              </w:r>
                              <w:r w:rsidRPr="0013298D">
                                <w:rPr>
                                  <w:rFonts w:ascii="Comic Sans MS" w:hAnsi="Comic Sans MS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 xml:space="preserve"> makes it a bit harder!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552450" y="723900"/>
                            <a:ext cx="52387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664F0" w:rsidRPr="0013298D" w:rsidRDefault="005664F0" w:rsidP="005664F0">
                              <w:pPr>
                                <w:rPr>
                                  <w:color w:val="FF000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3298D">
                                <w:rPr>
                                  <w:rFonts w:ascii="Arial" w:hAnsi="Arial" w:cs="Arial"/>
                                  <w:color w:val="FF0000"/>
                                  <w:sz w:val="80"/>
                                  <w:szCs w:val="8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sym w:font="Wingdings" w:char="F04B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58" style="position:absolute;margin-left:263.55pt;margin-top:14.5pt;width:228pt;height:102.75pt;z-index:251678720" coordsize="28956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">
                <v:shape id="Cloud Callout 35" o:spid="_x0000_s1059" type="#_x0000_t106" style="position:absolute;width:28956;height:130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s5cMUA&#10;AADbAAAADwAAAGRycy9kb3ducmV2LnhtbESP0WrCQBRE3wv+w3IFX0Q3aisSXcVWpUJBjfoBl+w1&#10;CWbvhuxq0r/vFgp9HGbmDLNYtaYUT6pdYVnBaBiBIE6tLjhTcL3sBjMQziNrLC2Tgm9ysFp2XhYY&#10;a9twQs+zz0SAsItRQe59FUvp0pwMuqGtiIN3s7VBH2SdSV1jE+CmlOMomkqDBYeFHCv6yCm9nx9G&#10;Qf/V4fvt67T9HCcbdymS/qk5HpTqddv1HISn1v+H/9p7rWDyBr9fwg+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CzlwxQAAANsAAAAPAAAAAAAAAAAAAAAAAJgCAABkcnMv&#10;ZG93bnJldi54bWxQSwUGAAAAAAQABAD1AAAAigMAAAAA&#10;" adj="-5129,8670" fillcolor="white [3201]" strokecolor="#f79646 [3209]" strokeweight="2pt">
                  <v:textbox>
                    <w:txbxContent>
                      <w:p w:rsidR="005664F0" w:rsidRPr="0013298D" w:rsidRDefault="005664F0" w:rsidP="005664F0">
                        <w:pPr>
                          <w:jc w:val="center"/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13298D"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  <w:t>The Minus</w:t>
                        </w:r>
                        <w:r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  <w:t xml:space="preserve"> still</w:t>
                        </w:r>
                        <w:r w:rsidRPr="0013298D">
                          <w:rPr>
                            <w:rFonts w:ascii="Comic Sans MS" w:hAnsi="Comic Sans MS"/>
                            <w:b/>
                            <w:color w:val="FF0000"/>
                            <w:sz w:val="28"/>
                            <w:szCs w:val="28"/>
                          </w:rPr>
                          <w:t xml:space="preserve"> makes it a bit harder!</w:t>
                        </w:r>
                      </w:p>
                    </w:txbxContent>
                  </v:textbox>
                </v:shape>
                <v:shape id="Text Box 36" o:spid="_x0000_s1060" type="#_x0000_t202" style="position:absolute;left:5524;top:7239;width:5239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A2xcUA&#10;AADbAAAADwAAAGRycy9kb3ducmV2LnhtbESPX2vCQBDE3wv9DscKfasXK0hJPUVsCz70n9pCfVtz&#10;axKa2wt3a4zf3isU+jjMzG+Y6bx3jeooxNqzgdEwA0VceFtzaeBz+3x7DyoKssXGMxk4U4T57Ppq&#10;irn1J15Tt5FSJQjHHA1UIm2udSwqchiHviVO3sEHh5JkKLUNeEpw1+i7LJtohzWnhQpbWlZU/GyO&#10;zkDzHcPLPpNd91i+yse7Pn49jd6MuRn0iwdQQr38h//aK2tgPIHfL+kH6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gDbFxQAAANsAAAAPAAAAAAAAAAAAAAAAAJgCAABkcnMv&#10;ZG93bnJldi54bWxQSwUGAAAAAAQABAD1AAAAigMAAAAA&#10;" filled="f" stroked="f" strokeweight=".5pt">
                  <v:textbox inset="0,0,0,0">
                    <w:txbxContent>
                      <w:p w:rsidR="005664F0" w:rsidRPr="0013298D" w:rsidRDefault="005664F0" w:rsidP="005664F0">
                        <w:pPr>
                          <w:rPr>
                            <w:color w:val="FF000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13298D">
                          <w:rPr>
                            <w:rFonts w:ascii="Arial" w:hAnsi="Arial" w:cs="Arial"/>
                            <w:color w:val="FF0000"/>
                            <w:sz w:val="80"/>
                            <w:szCs w:val="8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sym w:font="Wingdings" w:char="F04B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71F05">
        <w:rPr>
          <w:rFonts w:ascii="Arial" w:hAnsi="Arial" w:cs="Arial"/>
          <w:sz w:val="20"/>
          <w:szCs w:val="20"/>
        </w:rPr>
        <w:t>Answer will look like (y……</w:t>
      </w:r>
      <w:proofErr w:type="gramStart"/>
      <w:r w:rsidRPr="00B71F05">
        <w:rPr>
          <w:rFonts w:ascii="Arial" w:hAnsi="Arial" w:cs="Arial"/>
          <w:sz w:val="20"/>
          <w:szCs w:val="20"/>
        </w:rPr>
        <w:t>)(</w:t>
      </w:r>
      <w:proofErr w:type="gramEnd"/>
      <w:r w:rsidRPr="00B71F05">
        <w:rPr>
          <w:rFonts w:ascii="Arial" w:hAnsi="Arial" w:cs="Arial"/>
          <w:sz w:val="20"/>
          <w:szCs w:val="20"/>
        </w:rPr>
        <w:t xml:space="preserve">y…….) </w: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71F05">
        <w:rPr>
          <w:rFonts w:ascii="Arial" w:hAnsi="Arial" w:cs="Arial"/>
          <w:sz w:val="20"/>
          <w:szCs w:val="20"/>
        </w:rPr>
        <w:t xml:space="preserve">But because the end number is a </w:t>
      </w:r>
      <w:r w:rsidRPr="00B71F05">
        <w:rPr>
          <w:rFonts w:ascii="Arial" w:hAnsi="Arial" w:cs="Arial"/>
          <w:b/>
          <w:bCs/>
          <w:sz w:val="20"/>
          <w:szCs w:val="20"/>
        </w:rPr>
        <w:t xml:space="preserve">NEGATIVE, </w:t>
      </w: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gramStart"/>
      <w:r w:rsidRPr="00B71F05">
        <w:rPr>
          <w:rFonts w:ascii="Arial" w:hAnsi="Arial" w:cs="Arial"/>
          <w:sz w:val="20"/>
          <w:szCs w:val="20"/>
        </w:rPr>
        <w:t>the</w:t>
      </w:r>
      <w:proofErr w:type="gramEnd"/>
      <w:r w:rsidRPr="00B71F05">
        <w:rPr>
          <w:rFonts w:ascii="Arial" w:hAnsi="Arial" w:cs="Arial"/>
          <w:sz w:val="20"/>
          <w:szCs w:val="20"/>
        </w:rPr>
        <w:t xml:space="preserve"> 2 numbers we’re looking for must be a </w:t>
      </w: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gramStart"/>
      <w:r w:rsidRPr="00B71F05">
        <w:rPr>
          <w:rFonts w:ascii="Arial" w:hAnsi="Arial" w:cs="Arial"/>
          <w:b/>
          <w:bCs/>
          <w:sz w:val="20"/>
          <w:szCs w:val="20"/>
        </w:rPr>
        <w:t xml:space="preserve">POSITIVE </w:t>
      </w:r>
      <w:r w:rsidRPr="00B71F05">
        <w:rPr>
          <w:rFonts w:ascii="Arial" w:hAnsi="Arial" w:cs="Arial"/>
          <w:sz w:val="20"/>
          <w:szCs w:val="20"/>
        </w:rPr>
        <w:t xml:space="preserve">and a </w:t>
      </w:r>
      <w:r w:rsidRPr="00B71F05">
        <w:rPr>
          <w:rFonts w:ascii="Arial" w:hAnsi="Arial" w:cs="Arial"/>
          <w:b/>
          <w:bCs/>
          <w:sz w:val="20"/>
          <w:szCs w:val="20"/>
        </w:rPr>
        <w:t>NEGATIVE.</w:t>
      </w:r>
      <w:proofErr w:type="gramEnd"/>
      <w:r w:rsidRPr="00B71F05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B71F05">
        <w:rPr>
          <w:rFonts w:ascii="Arial" w:hAnsi="Arial" w:cs="Arial"/>
          <w:b/>
          <w:bCs/>
          <w:sz w:val="20"/>
          <w:szCs w:val="20"/>
        </w:rPr>
        <w:t xml:space="preserve">The smartest way to go about this is to </w:t>
      </w: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gramStart"/>
      <w:r w:rsidRPr="00B71F05">
        <w:rPr>
          <w:rFonts w:ascii="Arial" w:hAnsi="Arial" w:cs="Arial"/>
          <w:b/>
          <w:bCs/>
          <w:sz w:val="20"/>
          <w:szCs w:val="20"/>
        </w:rPr>
        <w:t>first</w:t>
      </w:r>
      <w:proofErr w:type="gramEnd"/>
      <w:r w:rsidRPr="00B71F05">
        <w:rPr>
          <w:rFonts w:ascii="Arial" w:hAnsi="Arial" w:cs="Arial"/>
          <w:b/>
          <w:bCs/>
          <w:sz w:val="20"/>
          <w:szCs w:val="20"/>
        </w:rPr>
        <w:t xml:space="preserve"> find all pairs of numbers multiplying to </w: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color w:val="0070C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EAD4D52" wp14:editId="097C2EEA">
                <wp:simplePos x="0" y="0"/>
                <wp:positionH relativeFrom="column">
                  <wp:posOffset>3147060</wp:posOffset>
                </wp:positionH>
                <wp:positionV relativeFrom="paragraph">
                  <wp:posOffset>116205</wp:posOffset>
                </wp:positionV>
                <wp:extent cx="3162300" cy="1657350"/>
                <wp:effectExtent l="838200" t="0" r="19050" b="1905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0" cy="1657350"/>
                          <a:chOff x="-266700" y="-276225"/>
                          <a:chExt cx="3162300" cy="1657350"/>
                        </a:xfrm>
                      </wpg:grpSpPr>
                      <wps:wsp>
                        <wps:cNvPr id="38" name="Oval Callout 38"/>
                        <wps:cNvSpPr/>
                        <wps:spPr>
                          <a:xfrm>
                            <a:off x="-266700" y="-276225"/>
                            <a:ext cx="3162300" cy="1657350"/>
                          </a:xfrm>
                          <a:prstGeom prst="wedgeEllipseCallout">
                            <a:avLst>
                              <a:gd name="adj1" fmla="val -75954"/>
                              <a:gd name="adj2" fmla="val -45546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664F0" w:rsidRPr="00B71F05" w:rsidRDefault="005664F0" w:rsidP="005664F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THINK…. </w:t>
                              </w:r>
                            </w:p>
                            <w:p w:rsidR="005664F0" w:rsidRPr="00B71F05" w:rsidRDefault="005664F0" w:rsidP="005664F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The “+4” is the result of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ADDING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two numbers, and the – 45 is the result of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 xml:space="preserve">MULTIPLYING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FF0000"/>
                                  <w:sz w:val="20"/>
                                  <w:szCs w:val="20"/>
                                </w:rPr>
                                <w:t xml:space="preserve">them! What are they? </w:t>
                              </w:r>
                            </w:p>
                            <w:p w:rsidR="005664F0" w:rsidRPr="00B71F05" w:rsidRDefault="005664F0" w:rsidP="005664F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Δ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+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􀀀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>4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            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>Δ</w:t>
                              </w:r>
                              <w:r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 is -5</w:t>
                              </w:r>
                            </w:p>
                            <w:p w:rsidR="005664F0" w:rsidRPr="00B71F05" w:rsidRDefault="005664F0" w:rsidP="005664F0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</w:pP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Δ × 􀀀 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>-4</w:t>
                              </w:r>
                              <w:r w:rsidRPr="00B71F05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5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3"/>
                                  <w:szCs w:val="23"/>
                                </w:rPr>
                                <w:t xml:space="preserve">          </w:t>
                              </w:r>
                              <w:r w:rsidRPr="00B71F05"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>􀀀</w:t>
                              </w:r>
                              <w:r>
                                <w:rPr>
                                  <w:rFonts w:ascii="Arial" w:hAnsi="Arial" w:cs="Arial"/>
                                  <w:color w:val="0000FF"/>
                                  <w:sz w:val="23"/>
                                  <w:szCs w:val="23"/>
                                </w:rPr>
                                <w:t xml:space="preserve"> is 9</w:t>
                              </w:r>
                            </w:p>
                            <w:p w:rsidR="005664F0" w:rsidRDefault="005664F0" w:rsidP="005664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-266700" y="180975"/>
                            <a:ext cx="52387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664F0" w:rsidRPr="00626392" w:rsidRDefault="005664F0" w:rsidP="005664F0">
                              <w:pPr>
                                <w:rPr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26392">
                                <w:rPr>
                                  <w:rFonts w:ascii="Arial" w:hAnsi="Arial" w:cs="Arial"/>
                                  <w:color w:val="0070C0"/>
                                  <w:sz w:val="80"/>
                                  <w:szCs w:val="80"/>
                                  <w14:textOutline w14:w="9525" w14:cap="rnd" w14:cmpd="sng" w14:algn="ctr"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7" o:spid="_x0000_s1061" style="position:absolute;margin-left:247.8pt;margin-top:9.15pt;width:249pt;height:130.5pt;z-index:251677696;mso-width-relative:margin" coordorigin="-2667,-2762" coordsize="31623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">
                <v:shape id="Oval Callout 38" o:spid="_x0000_s1062" type="#_x0000_t63" style="position:absolute;left:-2667;top:-2762;width:31623;height:16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h4or8A&#10;AADbAAAADwAAAGRycy9kb3ducmV2LnhtbERPyW7CMBC9I/UfrKnEDRxAQijgIJZW6oELyweM4mmW&#10;xmMTGxL69fiAxPHp7at1bxpxp9ZXlhVMxgkI4tzqigsFl/P3aAHCB2SNjWVS8CAP6+xjsMJU246P&#10;dD+FQsQQ9ikqKENwqZQ+L8mgH1tHHLlf2xoMEbaF1C12Mdw0cpokc2mw4thQoqNdSfnf6WYU7Ovt&#10;1iVHnk1d+LoesP83XV4rNfzsN0sQgfrwFr/cP1rBLI6NX+IPkN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KHiivwAAANsAAAAPAAAAAAAAAAAAAAAAAJgCAABkcnMvZG93bnJl&#10;di54bWxQSwUGAAAAAAQABAD1AAAAhAMAAAAA&#10;" adj="-5606,962" fillcolor="white [3201]" strokecolor="#f79646 [3209]" strokeweight="2pt">
                  <v:textbox>
                    <w:txbxContent>
                      <w:p w:rsidR="005664F0" w:rsidRPr="00B71F05" w:rsidRDefault="005664F0" w:rsidP="005664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THINK…. </w:t>
                        </w:r>
                      </w:p>
                      <w:p w:rsidR="005664F0" w:rsidRPr="00B71F05" w:rsidRDefault="005664F0" w:rsidP="005664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The “+4” is the result of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ADDING </w:t>
                        </w: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two numbers, and the – 45 is the result of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MULTIPLYING </w:t>
                        </w:r>
                        <w:r w:rsidRPr="00B71F05">
                          <w:rPr>
                            <w:rFonts w:ascii="Arial" w:hAnsi="Arial" w:cs="Arial"/>
                            <w:color w:val="FF0000"/>
                            <w:sz w:val="20"/>
                            <w:szCs w:val="20"/>
                          </w:rPr>
                          <w:t xml:space="preserve">them! What are they? </w:t>
                        </w:r>
                      </w:p>
                      <w:p w:rsidR="005664F0" w:rsidRPr="00B71F05" w:rsidRDefault="005664F0" w:rsidP="005664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Δ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+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􀀀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=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>4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            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Δ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 is -5</w:t>
                        </w:r>
                      </w:p>
                      <w:p w:rsidR="005664F0" w:rsidRPr="00B71F05" w:rsidRDefault="005664F0" w:rsidP="005664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</w:pP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Δ × 􀀀 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=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>-4</w:t>
                        </w:r>
                        <w:r w:rsidRPr="00B71F05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5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3"/>
                            <w:szCs w:val="23"/>
                          </w:rPr>
                          <w:t xml:space="preserve">          </w:t>
                        </w:r>
                        <w:r w:rsidRPr="00B71F05"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>􀀀</w:t>
                        </w:r>
                        <w:r>
                          <w:rPr>
                            <w:rFonts w:ascii="Arial" w:hAnsi="Arial" w:cs="Arial"/>
                            <w:color w:val="0000FF"/>
                            <w:sz w:val="23"/>
                            <w:szCs w:val="23"/>
                          </w:rPr>
                          <w:t xml:space="preserve"> is 9</w:t>
                        </w:r>
                      </w:p>
                      <w:p w:rsidR="005664F0" w:rsidRDefault="005664F0" w:rsidP="005664F0">
                        <w:pPr>
                          <w:jc w:val="center"/>
                        </w:pPr>
                      </w:p>
                    </w:txbxContent>
                  </v:textbox>
                </v:shape>
                <v:shape id="Text Box 39" o:spid="_x0000_s1063" type="#_x0000_t202" style="position:absolute;left:-2667;top:1809;width:5238;height:5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+it8YA&#10;AADbAAAADwAAAGRycy9kb3ducmV2LnhtbESPX0vDQBDE3wv9DscWfGsvVZA29lrEP9CHWrUq6Nua&#10;W5Ngbi/cbdP47b1CoY/DzPyGWax616iOQqw9G5hOMlDEhbc1lwbe3x7HM1BRkC02nsnAH0VYLYeD&#10;BebWH/iVup2UKkE45migEmlzrWNRkcM48S1x8n58cChJhlLbgIcEd42+zLJr7bDmtFBhS3cVFb+7&#10;vTPQfMaw+c7kq7svn+TlWe8/HqZbYy5G/e0NKKFezuFTe20NXM3h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+it8YAAADbAAAADwAAAAAAAAAAAAAAAACYAgAAZHJz&#10;L2Rvd25yZXYueG1sUEsFBgAAAAAEAAQA9QAAAIsDAAAAAA==&#10;" filled="f" stroked="f" strokeweight=".5pt">
                  <v:textbox inset="0,0,0,0">
                    <w:txbxContent>
                      <w:p w:rsidR="005664F0" w:rsidRPr="00626392" w:rsidRDefault="005664F0" w:rsidP="005664F0">
                        <w:pPr>
                          <w:rPr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26392">
                          <w:rPr>
                            <w:rFonts w:ascii="Arial" w:hAnsi="Arial" w:cs="Arial"/>
                            <w:color w:val="0070C0"/>
                            <w:sz w:val="80"/>
                            <w:szCs w:val="80"/>
                            <w14:textOutline w14:w="9525" w14:cap="rnd" w14:cmpd="sng" w14:algn="ctr">
                              <w14:solidFill>
                                <w14:schemeClr w14:val="tx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Pr="00B71F05">
        <w:rPr>
          <w:rFonts w:ascii="Arial" w:hAnsi="Arial" w:cs="Arial"/>
          <w:b/>
          <w:bCs/>
          <w:sz w:val="20"/>
          <w:szCs w:val="20"/>
        </w:rPr>
        <w:t>give</w:t>
      </w:r>
      <w:proofErr w:type="gramEnd"/>
      <w:r w:rsidRPr="00B71F05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>30</w:t>
      </w:r>
      <w:r w:rsidRPr="00B71F05">
        <w:rPr>
          <w:rFonts w:ascii="Arial" w:hAnsi="Arial" w:cs="Arial"/>
          <w:b/>
          <w:bCs/>
          <w:sz w:val="20"/>
          <w:szCs w:val="20"/>
        </w:rPr>
        <w:t xml:space="preserve">, then pick the pair which add to </w:t>
      </w:r>
      <w:r>
        <w:rPr>
          <w:rFonts w:ascii="Arial" w:hAnsi="Arial" w:cs="Arial"/>
          <w:b/>
          <w:bCs/>
          <w:sz w:val="20"/>
          <w:szCs w:val="20"/>
        </w:rPr>
        <w:t>-1</w:t>
      </w:r>
      <w:r w:rsidRPr="00B71F05">
        <w:rPr>
          <w:rFonts w:ascii="Arial" w:hAnsi="Arial" w:cs="Arial"/>
          <w:b/>
          <w:bCs/>
          <w:sz w:val="20"/>
          <w:szCs w:val="20"/>
        </w:rPr>
        <w:t xml:space="preserve">. </w:t>
      </w: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8000"/>
          <w:sz w:val="20"/>
          <w:szCs w:val="20"/>
        </w:rPr>
        <w:t xml:space="preserve">TRY… – </w:t>
      </w:r>
      <w:r>
        <w:rPr>
          <w:rFonts w:ascii="Arial" w:hAnsi="Arial" w:cs="Arial"/>
          <w:color w:val="008000"/>
          <w:sz w:val="20"/>
          <w:szCs w:val="20"/>
        </w:rPr>
        <w:t>5</w:t>
      </w:r>
      <w:r w:rsidRPr="00B71F05">
        <w:rPr>
          <w:rFonts w:ascii="Arial" w:hAnsi="Arial" w:cs="Arial"/>
          <w:color w:val="008000"/>
          <w:sz w:val="20"/>
          <w:szCs w:val="20"/>
        </w:rPr>
        <w:t xml:space="preserve"> AND </w:t>
      </w:r>
      <w:proofErr w:type="gramStart"/>
      <w:r>
        <w:rPr>
          <w:rFonts w:ascii="Arial" w:hAnsi="Arial" w:cs="Arial"/>
          <w:color w:val="008000"/>
          <w:sz w:val="20"/>
          <w:szCs w:val="20"/>
        </w:rPr>
        <w:t>6</w:t>
      </w:r>
      <w:r w:rsidRPr="00B71F05">
        <w:rPr>
          <w:rFonts w:ascii="Arial" w:hAnsi="Arial" w:cs="Arial"/>
          <w:color w:val="008000"/>
          <w:sz w:val="20"/>
          <w:szCs w:val="20"/>
        </w:rPr>
        <w:t xml:space="preserve"> ??</w:t>
      </w:r>
      <w:proofErr w:type="gramEnd"/>
      <w:r w:rsidRPr="00B71F05">
        <w:rPr>
          <w:rFonts w:ascii="Arial" w:hAnsi="Arial" w:cs="Arial"/>
          <w:color w:val="008000"/>
          <w:sz w:val="20"/>
          <w:szCs w:val="20"/>
        </w:rPr>
        <w:t xml:space="preserve"> </w:t>
      </w:r>
      <w:r w:rsidRPr="00B71F05">
        <w:rPr>
          <w:rFonts w:ascii="Arial" w:hAnsi="Arial" w:cs="Arial"/>
          <w:b/>
          <w:bCs/>
          <w:color w:val="000000"/>
          <w:sz w:val="20"/>
          <w:szCs w:val="20"/>
        </w:rPr>
        <w:t xml:space="preserve">NO </w:t>
      </w:r>
      <w:r w:rsidRPr="00B71F05">
        <w:rPr>
          <w:rFonts w:ascii="Arial" w:hAnsi="Arial" w:cs="Arial"/>
          <w:color w:val="000000"/>
          <w:sz w:val="20"/>
          <w:szCs w:val="20"/>
        </w:rPr>
        <w:t xml:space="preserve">they add to </w:t>
      </w:r>
      <w:r>
        <w:rPr>
          <w:rFonts w:ascii="Arial" w:hAnsi="Arial" w:cs="Arial"/>
          <w:color w:val="000000"/>
          <w:sz w:val="20"/>
          <w:szCs w:val="20"/>
        </w:rPr>
        <w:t>+1</w:t>
      </w:r>
      <w:r w:rsidRPr="00B71F05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008000"/>
          <w:sz w:val="20"/>
          <w:szCs w:val="20"/>
        </w:rPr>
        <w:t>5 AND –</w:t>
      </w:r>
      <w:proofErr w:type="gramStart"/>
      <w:r>
        <w:rPr>
          <w:rFonts w:ascii="Arial" w:hAnsi="Arial" w:cs="Arial"/>
          <w:color w:val="008000"/>
          <w:sz w:val="20"/>
          <w:szCs w:val="20"/>
        </w:rPr>
        <w:t>6</w:t>
      </w:r>
      <w:r w:rsidRPr="00B71F05">
        <w:rPr>
          <w:rFonts w:ascii="Arial" w:hAnsi="Arial" w:cs="Arial"/>
          <w:color w:val="008000"/>
          <w:sz w:val="20"/>
          <w:szCs w:val="20"/>
        </w:rPr>
        <w:t xml:space="preserve"> ??</w:t>
      </w:r>
      <w:proofErr w:type="gramEnd"/>
      <w:r w:rsidRPr="00B71F05">
        <w:rPr>
          <w:rFonts w:ascii="Arial" w:hAnsi="Arial" w:cs="Arial"/>
          <w:color w:val="008000"/>
          <w:sz w:val="20"/>
          <w:szCs w:val="20"/>
        </w:rPr>
        <w:t xml:space="preserve"> </w:t>
      </w:r>
      <w:proofErr w:type="gramStart"/>
      <w:r w:rsidRPr="00B71F05">
        <w:rPr>
          <w:rFonts w:ascii="Arial" w:hAnsi="Arial" w:cs="Arial"/>
          <w:b/>
          <w:bCs/>
          <w:color w:val="000000"/>
          <w:sz w:val="20"/>
          <w:szCs w:val="20"/>
        </w:rPr>
        <w:t>YES !!</w:t>
      </w:r>
      <w:proofErr w:type="gramEnd"/>
      <w:r w:rsidRPr="00B71F0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Don’t forget larger number needs to be -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ve</w:t>
      </w:r>
      <w:proofErr w:type="spellEnd"/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B71F05">
        <w:rPr>
          <w:rFonts w:ascii="Arial" w:hAnsi="Arial" w:cs="Arial"/>
          <w:b/>
          <w:bCs/>
          <w:color w:val="000000"/>
          <w:sz w:val="28"/>
          <w:szCs w:val="28"/>
        </w:rPr>
        <w:t xml:space="preserve">ANSWER </w:t>
      </w:r>
      <w:r w:rsidRPr="00B71F05">
        <w:rPr>
          <w:rFonts w:ascii="Arial" w:hAnsi="Arial" w:cs="Arial"/>
          <w:color w:val="000000"/>
          <w:sz w:val="28"/>
          <w:szCs w:val="28"/>
        </w:rPr>
        <w:t xml:space="preserve">(y + </w:t>
      </w:r>
      <w:r>
        <w:rPr>
          <w:rFonts w:ascii="Arial" w:hAnsi="Arial" w:cs="Arial"/>
          <w:color w:val="000000"/>
          <w:sz w:val="28"/>
          <w:szCs w:val="28"/>
        </w:rPr>
        <w:t>5</w:t>
      </w:r>
      <w:r w:rsidRPr="00B71F05">
        <w:rPr>
          <w:rFonts w:ascii="Arial" w:hAnsi="Arial" w:cs="Arial"/>
          <w:color w:val="000000"/>
          <w:sz w:val="28"/>
          <w:szCs w:val="28"/>
        </w:rPr>
        <w:t xml:space="preserve">) (y – </w:t>
      </w:r>
      <w:r>
        <w:rPr>
          <w:rFonts w:ascii="Arial" w:hAnsi="Arial" w:cs="Arial"/>
          <w:color w:val="000000"/>
          <w:sz w:val="28"/>
          <w:szCs w:val="28"/>
        </w:rPr>
        <w:t>6</w:t>
      </w:r>
      <w:r w:rsidRPr="00B71F05">
        <w:rPr>
          <w:rFonts w:ascii="Arial" w:hAnsi="Arial" w:cs="Arial"/>
          <w:color w:val="000000"/>
          <w:sz w:val="28"/>
          <w:szCs w:val="28"/>
        </w:rPr>
        <w:t xml:space="preserve">) </w:t>
      </w: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5664F0" w:rsidRPr="00B71F05" w:rsidRDefault="005664F0" w:rsidP="005664F0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color w:val="FF0000"/>
          <w:sz w:val="20"/>
          <w:szCs w:val="20"/>
        </w:rPr>
      </w:pPr>
    </w:p>
    <w:p w:rsidR="005664F0" w:rsidRDefault="005664F0" w:rsidP="005664F0">
      <w:pPr>
        <w:autoSpaceDE w:val="0"/>
        <w:autoSpaceDN w:val="0"/>
        <w:adjustRightInd w:val="0"/>
        <w:rPr>
          <w:rFonts w:ascii="Arial" w:hAnsi="Arial" w:cs="Arial"/>
          <w:color w:val="FF0000"/>
          <w:sz w:val="20"/>
          <w:szCs w:val="20"/>
        </w:rPr>
      </w:pPr>
    </w:p>
    <w:p w:rsidR="005664F0" w:rsidRPr="006B3D7E" w:rsidRDefault="005664F0" w:rsidP="00385B3D">
      <w:pPr>
        <w:rPr>
          <w:rFonts w:ascii="Arial" w:hAnsi="Arial" w:cs="Arial"/>
          <w:sz w:val="28"/>
          <w:szCs w:val="28"/>
        </w:rPr>
      </w:pPr>
    </w:p>
    <w:p w:rsidR="00CD7D16" w:rsidRDefault="00CD7D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385B3D" w:rsidRPr="00CD7D16" w:rsidRDefault="00385B3D" w:rsidP="00385B3D">
      <w:pPr>
        <w:rPr>
          <w:rFonts w:ascii="Arial" w:hAnsi="Arial" w:cs="Arial"/>
          <w:color w:val="0070C0"/>
          <w:sz w:val="28"/>
          <w:szCs w:val="28"/>
        </w:rPr>
      </w:pPr>
      <w:r w:rsidRPr="00CD7D16">
        <w:rPr>
          <w:rFonts w:ascii="Arial" w:hAnsi="Arial" w:cs="Arial"/>
          <w:i/>
          <w:iCs/>
          <w:color w:val="0070C0"/>
          <w:sz w:val="40"/>
          <w:szCs w:val="40"/>
        </w:rPr>
        <w:lastRenderedPageBreak/>
        <w:t>Remember – Always try to take out a common factor first - before you do anything!</w:t>
      </w:r>
    </w:p>
    <w:p w:rsidR="00385B3D" w:rsidRDefault="00385B3D" w:rsidP="00385B3D">
      <w:pPr>
        <w:rPr>
          <w:rFonts w:ascii="Arial" w:hAnsi="Arial" w:cs="Arial"/>
          <w:sz w:val="28"/>
          <w:szCs w:val="28"/>
        </w:rPr>
      </w:pPr>
    </w:p>
    <w:p w:rsidR="00CD7D16" w:rsidRPr="00CD7D16" w:rsidRDefault="00CD7D16" w:rsidP="00385B3D">
      <w:pPr>
        <w:rPr>
          <w:rFonts w:ascii="Arial" w:hAnsi="Arial" w:cs="Arial"/>
          <w:sz w:val="28"/>
          <w:szCs w:val="28"/>
          <w:u w:val="single"/>
        </w:rPr>
      </w:pPr>
      <w:r w:rsidRPr="00CD7D16">
        <w:rPr>
          <w:rFonts w:ascii="Arial" w:hAnsi="Arial" w:cs="Arial"/>
          <w:sz w:val="28"/>
          <w:szCs w:val="28"/>
          <w:u w:val="single"/>
        </w:rPr>
        <w:t>Other examples</w:t>
      </w:r>
    </w:p>
    <w:p w:rsidR="00CD7D16" w:rsidRPr="006B3D7E" w:rsidRDefault="00CD7D16" w:rsidP="00385B3D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Eg</w:t>
      </w:r>
      <w:proofErr w:type="spellEnd"/>
      <w:r>
        <w:rPr>
          <w:rFonts w:ascii="Arial" w:hAnsi="Arial" w:cs="Arial"/>
          <w:sz w:val="28"/>
          <w:szCs w:val="28"/>
        </w:rPr>
        <w:t>: 1</w:t>
      </w:r>
    </w:p>
    <w:p w:rsidR="00B71F05" w:rsidRPr="00CD7D16" w:rsidRDefault="00B71F05" w:rsidP="00CD7D16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8"/>
          <w:szCs w:val="28"/>
        </w:rPr>
      </w:pPr>
      <w:r w:rsidRPr="00CD7D16">
        <w:rPr>
          <w:rFonts w:ascii="Arial" w:hAnsi="Arial" w:cs="Arial"/>
          <w:b/>
          <w:bCs/>
          <w:color w:val="000000"/>
          <w:sz w:val="28"/>
          <w:szCs w:val="28"/>
        </w:rPr>
        <w:t xml:space="preserve">Factorise </w:t>
      </w:r>
      <w:r w:rsidRPr="00CD7D16">
        <w:rPr>
          <w:rFonts w:ascii="Arial" w:hAnsi="Arial" w:cs="Arial"/>
          <w:color w:val="000000"/>
          <w:sz w:val="28"/>
          <w:szCs w:val="28"/>
        </w:rPr>
        <w:t>2a</w:t>
      </w:r>
      <w:r w:rsidRPr="00CD7D16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 – 10a – 28 </w:t>
      </w:r>
    </w:p>
    <w:p w:rsidR="00B71F05" w:rsidRPr="00B71F05" w:rsidRDefault="00B71F05" w:rsidP="00385B3D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0000"/>
          <w:sz w:val="20"/>
          <w:szCs w:val="20"/>
        </w:rPr>
        <w:t xml:space="preserve">Aha!! There’s a common factor of </w:t>
      </w:r>
      <w:r w:rsidRPr="00B71F05">
        <w:rPr>
          <w:rFonts w:ascii="Arial" w:hAnsi="Arial" w:cs="Arial"/>
          <w:b/>
          <w:bCs/>
          <w:color w:val="000000"/>
          <w:sz w:val="20"/>
          <w:szCs w:val="20"/>
        </w:rPr>
        <w:t xml:space="preserve">2. </w:t>
      </w:r>
      <w:r w:rsidRPr="00B71F05">
        <w:rPr>
          <w:rFonts w:ascii="Arial" w:hAnsi="Arial" w:cs="Arial"/>
          <w:color w:val="000000"/>
          <w:sz w:val="20"/>
          <w:szCs w:val="20"/>
        </w:rPr>
        <w:t xml:space="preserve">So take it out!! </w:t>
      </w:r>
    </w:p>
    <w:p w:rsidR="00B71F05" w:rsidRPr="00CD7D16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CD7D16">
        <w:rPr>
          <w:rFonts w:ascii="Arial" w:hAnsi="Arial" w:cs="Arial"/>
          <w:color w:val="000000"/>
          <w:sz w:val="28"/>
          <w:szCs w:val="28"/>
        </w:rPr>
        <w:t>2a</w:t>
      </w:r>
      <w:r w:rsidRPr="00CD7D16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 – 10a – 28 </w:t>
      </w:r>
    </w:p>
    <w:p w:rsidR="00B71F05" w:rsidRDefault="00B71F05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CD7D16">
        <w:rPr>
          <w:rFonts w:ascii="Arial" w:hAnsi="Arial" w:cs="Arial"/>
          <w:color w:val="000000"/>
          <w:sz w:val="28"/>
          <w:szCs w:val="28"/>
        </w:rPr>
        <w:t>= 2(a</w:t>
      </w:r>
      <w:r w:rsidRPr="00CD7D16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 – 5a – 14) </w:t>
      </w:r>
    </w:p>
    <w:p w:rsidR="00CD7D16" w:rsidRPr="00CD7D16" w:rsidRDefault="00CD7D16" w:rsidP="00385B3D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</w:p>
    <w:p w:rsidR="00B71F05" w:rsidRPr="00B71F05" w:rsidRDefault="00B71F05" w:rsidP="00CD7D16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0"/>
          <w:szCs w:val="20"/>
        </w:rPr>
      </w:pPr>
      <w:r w:rsidRPr="00B71F05">
        <w:rPr>
          <w:rFonts w:ascii="Arial" w:hAnsi="Arial" w:cs="Arial"/>
          <w:color w:val="000000"/>
          <w:sz w:val="20"/>
          <w:szCs w:val="20"/>
        </w:rPr>
        <w:t xml:space="preserve">Now just work on what’s in the brackets, as a Type </w:t>
      </w:r>
      <w:r w:rsidR="00CD7D16">
        <w:rPr>
          <w:rFonts w:ascii="Arial" w:hAnsi="Arial" w:cs="Arial"/>
          <w:color w:val="000000"/>
          <w:sz w:val="20"/>
          <w:szCs w:val="20"/>
        </w:rPr>
        <w:t>4</w:t>
      </w:r>
      <w:r w:rsidRPr="00B71F05">
        <w:rPr>
          <w:rFonts w:ascii="Arial" w:hAnsi="Arial" w:cs="Arial"/>
          <w:color w:val="000000"/>
          <w:sz w:val="20"/>
          <w:szCs w:val="20"/>
        </w:rPr>
        <w:t xml:space="preserve">. Ignore the 2 for the time being. </w:t>
      </w:r>
    </w:p>
    <w:p w:rsidR="00B71F05" w:rsidRPr="00B71F05" w:rsidRDefault="00B71F05" w:rsidP="00385B3D">
      <w:pPr>
        <w:autoSpaceDE w:val="0"/>
        <w:autoSpaceDN w:val="0"/>
        <w:adjustRightInd w:val="0"/>
        <w:ind w:firstLine="720"/>
        <w:rPr>
          <w:rFonts w:ascii="Arial" w:hAnsi="Arial" w:cs="Arial"/>
          <w:color w:val="FF0000"/>
          <w:sz w:val="20"/>
          <w:szCs w:val="20"/>
        </w:rPr>
      </w:pPr>
      <w:r w:rsidRPr="00B71F05">
        <w:rPr>
          <w:rFonts w:ascii="Arial" w:hAnsi="Arial" w:cs="Arial"/>
          <w:color w:val="000000"/>
          <w:sz w:val="20"/>
          <w:szCs w:val="20"/>
        </w:rPr>
        <w:t>Look for 2 numbers which</w:t>
      </w:r>
      <w:r w:rsidR="00CD7D16">
        <w:rPr>
          <w:rFonts w:ascii="Arial" w:hAnsi="Arial" w:cs="Arial"/>
          <w:color w:val="000000"/>
          <w:sz w:val="20"/>
          <w:szCs w:val="20"/>
        </w:rPr>
        <w:t>:</w:t>
      </w:r>
      <w:r w:rsidRPr="00B71F05">
        <w:rPr>
          <w:rFonts w:ascii="Arial" w:hAnsi="Arial" w:cs="Arial"/>
          <w:color w:val="000000"/>
          <w:sz w:val="20"/>
          <w:szCs w:val="20"/>
        </w:rPr>
        <w:t xml:space="preserve"> </w:t>
      </w:r>
      <w:r w:rsidR="00CD7D16">
        <w:rPr>
          <w:rFonts w:ascii="Arial" w:hAnsi="Arial" w:cs="Arial"/>
          <w:color w:val="000000"/>
          <w:sz w:val="20"/>
          <w:szCs w:val="20"/>
        </w:rPr>
        <w:tab/>
      </w:r>
      <w:r w:rsidRPr="00B71F05">
        <w:rPr>
          <w:rFonts w:ascii="Arial" w:hAnsi="Arial" w:cs="Arial"/>
          <w:b/>
          <w:bCs/>
          <w:color w:val="FF0000"/>
          <w:sz w:val="20"/>
          <w:szCs w:val="20"/>
        </w:rPr>
        <w:t xml:space="preserve">MULTIPLY </w:t>
      </w:r>
      <w:r w:rsidRPr="00B71F05">
        <w:rPr>
          <w:rFonts w:ascii="Arial" w:hAnsi="Arial" w:cs="Arial"/>
          <w:color w:val="FF0000"/>
          <w:sz w:val="20"/>
          <w:szCs w:val="20"/>
        </w:rPr>
        <w:t xml:space="preserve">to make </w:t>
      </w:r>
      <w:r w:rsidRPr="00B71F05">
        <w:rPr>
          <w:rFonts w:ascii="Arial" w:hAnsi="Arial" w:cs="Arial"/>
          <w:b/>
          <w:bCs/>
          <w:color w:val="FF0000"/>
          <w:sz w:val="20"/>
          <w:szCs w:val="20"/>
        </w:rPr>
        <w:t xml:space="preserve">– 14 </w:t>
      </w:r>
    </w:p>
    <w:p w:rsidR="00B71F05" w:rsidRDefault="00CD7D16" w:rsidP="00CD7D16">
      <w:pPr>
        <w:autoSpaceDE w:val="0"/>
        <w:autoSpaceDN w:val="0"/>
        <w:adjustRightInd w:val="0"/>
        <w:ind w:left="2880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B71F05" w:rsidRPr="00B71F05">
        <w:rPr>
          <w:rFonts w:ascii="Arial" w:hAnsi="Arial" w:cs="Arial"/>
          <w:b/>
          <w:bCs/>
          <w:color w:val="FF0000"/>
          <w:sz w:val="20"/>
          <w:szCs w:val="20"/>
        </w:rPr>
        <w:t xml:space="preserve">ADD </w:t>
      </w:r>
      <w:r w:rsidR="00B71F05" w:rsidRPr="00B71F05">
        <w:rPr>
          <w:rFonts w:ascii="Arial" w:hAnsi="Arial" w:cs="Arial"/>
          <w:color w:val="FF0000"/>
          <w:sz w:val="20"/>
          <w:szCs w:val="20"/>
        </w:rPr>
        <w:t xml:space="preserve">to make </w:t>
      </w:r>
      <w:r w:rsidR="00B71F05" w:rsidRPr="00B71F05">
        <w:rPr>
          <w:rFonts w:ascii="Arial" w:hAnsi="Arial" w:cs="Arial"/>
          <w:b/>
          <w:bCs/>
          <w:color w:val="FF0000"/>
          <w:sz w:val="20"/>
          <w:szCs w:val="20"/>
        </w:rPr>
        <w:t xml:space="preserve">– 5 </w:t>
      </w:r>
    </w:p>
    <w:p w:rsidR="00CD7D16" w:rsidRPr="00B71F05" w:rsidRDefault="00CD7D16" w:rsidP="00CD7D16">
      <w:pPr>
        <w:autoSpaceDE w:val="0"/>
        <w:autoSpaceDN w:val="0"/>
        <w:adjustRightInd w:val="0"/>
        <w:ind w:left="2880"/>
        <w:rPr>
          <w:rFonts w:ascii="Arial" w:hAnsi="Arial" w:cs="Arial"/>
          <w:color w:val="FF0000"/>
          <w:sz w:val="20"/>
          <w:szCs w:val="20"/>
        </w:rPr>
      </w:pPr>
    </w:p>
    <w:p w:rsidR="00B71F05" w:rsidRPr="00B71F05" w:rsidRDefault="00B71F05" w:rsidP="00385B3D">
      <w:pPr>
        <w:autoSpaceDE w:val="0"/>
        <w:autoSpaceDN w:val="0"/>
        <w:adjustRightInd w:val="0"/>
        <w:jc w:val="center"/>
        <w:rPr>
          <w:rFonts w:ascii="Arial" w:hAnsi="Arial" w:cs="Arial"/>
          <w:color w:val="0000FF"/>
          <w:sz w:val="32"/>
          <w:szCs w:val="32"/>
        </w:rPr>
      </w:pPr>
      <w:r w:rsidRPr="00B71F05">
        <w:rPr>
          <w:rFonts w:ascii="Arial" w:hAnsi="Arial" w:cs="Arial"/>
          <w:b/>
          <w:bCs/>
          <w:color w:val="0000FF"/>
          <w:sz w:val="32"/>
          <w:szCs w:val="32"/>
        </w:rPr>
        <w:t>Numbers are – 7 and +</w:t>
      </w:r>
      <w:proofErr w:type="gramStart"/>
      <w:r w:rsidRPr="00B71F05">
        <w:rPr>
          <w:rFonts w:ascii="Arial" w:hAnsi="Arial" w:cs="Arial"/>
          <w:b/>
          <w:bCs/>
          <w:color w:val="0000FF"/>
          <w:sz w:val="32"/>
          <w:szCs w:val="32"/>
        </w:rPr>
        <w:t>2 !!</w:t>
      </w:r>
      <w:proofErr w:type="gramEnd"/>
      <w:r w:rsidRPr="00B71F05">
        <w:rPr>
          <w:rFonts w:ascii="Arial" w:hAnsi="Arial" w:cs="Arial"/>
          <w:b/>
          <w:bCs/>
          <w:color w:val="0000FF"/>
          <w:sz w:val="32"/>
          <w:szCs w:val="32"/>
        </w:rPr>
        <w:t xml:space="preserve"> </w:t>
      </w:r>
    </w:p>
    <w:p w:rsidR="00CD7D16" w:rsidRDefault="00CD7D16" w:rsidP="00385B3D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B71F05" w:rsidRPr="00CD7D16" w:rsidRDefault="00B71F05" w:rsidP="00385B3D">
      <w:pPr>
        <w:rPr>
          <w:rFonts w:ascii="Arial" w:hAnsi="Arial" w:cs="Arial"/>
          <w:b/>
          <w:bCs/>
          <w:color w:val="0070C0"/>
          <w:sz w:val="28"/>
          <w:szCs w:val="28"/>
        </w:rPr>
      </w:pPr>
      <w:r w:rsidRPr="00CD7D16">
        <w:rPr>
          <w:rFonts w:ascii="Arial" w:hAnsi="Arial" w:cs="Arial"/>
          <w:b/>
          <w:bCs/>
          <w:color w:val="0070C0"/>
          <w:sz w:val="28"/>
          <w:szCs w:val="28"/>
        </w:rPr>
        <w:t>= 2(a – 7</w:t>
      </w:r>
      <w:proofErr w:type="gramStart"/>
      <w:r w:rsidRPr="00CD7D16">
        <w:rPr>
          <w:rFonts w:ascii="Arial" w:hAnsi="Arial" w:cs="Arial"/>
          <w:b/>
          <w:bCs/>
          <w:color w:val="0070C0"/>
          <w:sz w:val="28"/>
          <w:szCs w:val="28"/>
        </w:rPr>
        <w:t>)(</w:t>
      </w:r>
      <w:proofErr w:type="gramEnd"/>
      <w:r w:rsidRPr="00CD7D16">
        <w:rPr>
          <w:rFonts w:ascii="Arial" w:hAnsi="Arial" w:cs="Arial"/>
          <w:b/>
          <w:bCs/>
          <w:color w:val="0070C0"/>
          <w:sz w:val="28"/>
          <w:szCs w:val="28"/>
        </w:rPr>
        <w:t>a + 2) ANSWER!!</w:t>
      </w:r>
    </w:p>
    <w:p w:rsidR="00B71F05" w:rsidRPr="006B3D7E" w:rsidRDefault="00B71F05" w:rsidP="00385B3D">
      <w:pPr>
        <w:rPr>
          <w:rFonts w:ascii="Arial" w:hAnsi="Arial" w:cs="Arial"/>
          <w:bCs/>
          <w:color w:val="000000"/>
          <w:sz w:val="28"/>
          <w:szCs w:val="28"/>
        </w:rPr>
      </w:pPr>
    </w:p>
    <w:p w:rsidR="00B71F05" w:rsidRPr="006B3D7E" w:rsidRDefault="00B71F05" w:rsidP="00385B3D">
      <w:pPr>
        <w:rPr>
          <w:rFonts w:ascii="Arial" w:hAnsi="Arial" w:cs="Arial"/>
          <w:bCs/>
          <w:color w:val="000000"/>
          <w:sz w:val="28"/>
          <w:szCs w:val="28"/>
        </w:rPr>
      </w:pPr>
    </w:p>
    <w:p w:rsidR="00B71F05" w:rsidRPr="006B3D7E" w:rsidRDefault="00CD7D16" w:rsidP="00385B3D">
      <w:pPr>
        <w:rPr>
          <w:rFonts w:ascii="Arial" w:hAnsi="Arial" w:cs="Arial"/>
          <w:bCs/>
          <w:color w:val="000000"/>
          <w:sz w:val="28"/>
          <w:szCs w:val="28"/>
        </w:rPr>
      </w:pPr>
      <w:proofErr w:type="spellStart"/>
      <w:r>
        <w:rPr>
          <w:rFonts w:ascii="Arial" w:hAnsi="Arial" w:cs="Arial"/>
          <w:bCs/>
          <w:color w:val="000000"/>
          <w:sz w:val="28"/>
          <w:szCs w:val="28"/>
        </w:rPr>
        <w:t>Eg</w:t>
      </w:r>
      <w:proofErr w:type="spellEnd"/>
      <w:r>
        <w:rPr>
          <w:rFonts w:ascii="Arial" w:hAnsi="Arial" w:cs="Arial"/>
          <w:bCs/>
          <w:color w:val="000000"/>
          <w:sz w:val="28"/>
          <w:szCs w:val="28"/>
        </w:rPr>
        <w:t>: 2</w:t>
      </w:r>
    </w:p>
    <w:p w:rsidR="00B71F05" w:rsidRPr="00CD7D16" w:rsidRDefault="00B71F05" w:rsidP="00CD7D16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CD7D16">
        <w:rPr>
          <w:rFonts w:ascii="Arial" w:hAnsi="Arial" w:cs="Arial"/>
          <w:b/>
          <w:bCs/>
          <w:color w:val="000000"/>
          <w:sz w:val="28"/>
          <w:szCs w:val="28"/>
        </w:rPr>
        <w:t xml:space="preserve">Factorise </w:t>
      </w:r>
      <w:r w:rsidRPr="00CD7D16">
        <w:rPr>
          <w:rFonts w:ascii="Arial" w:hAnsi="Arial" w:cs="Arial"/>
          <w:color w:val="000000"/>
          <w:sz w:val="28"/>
          <w:szCs w:val="28"/>
        </w:rPr>
        <w:t>15a – 3a</w:t>
      </w:r>
      <w:r w:rsidRPr="00CD7D16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 – 18. </w:t>
      </w:r>
    </w:p>
    <w:p w:rsidR="00CD7D16" w:rsidRPr="00CD7D16" w:rsidRDefault="00CD7D16" w:rsidP="00385B3D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CD7D16" w:rsidRPr="00CD7D16" w:rsidRDefault="00B71F05" w:rsidP="00CD7D16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</w:rPr>
      </w:pPr>
      <w:r w:rsidRPr="00CD7D16">
        <w:rPr>
          <w:rFonts w:ascii="Arial" w:hAnsi="Arial" w:cs="Arial"/>
          <w:color w:val="000000"/>
        </w:rPr>
        <w:t xml:space="preserve">The first thing we should do is </w:t>
      </w:r>
      <w:proofErr w:type="spellStart"/>
      <w:r w:rsidRPr="00CD7D16">
        <w:rPr>
          <w:rFonts w:ascii="Arial" w:hAnsi="Arial" w:cs="Arial"/>
          <w:b/>
          <w:bCs/>
          <w:color w:val="000000"/>
        </w:rPr>
        <w:t>cut’n’paste</w:t>
      </w:r>
      <w:proofErr w:type="spellEnd"/>
      <w:r w:rsidRPr="00CD7D16">
        <w:rPr>
          <w:rFonts w:ascii="Arial" w:hAnsi="Arial" w:cs="Arial"/>
          <w:b/>
          <w:bCs/>
          <w:color w:val="000000"/>
        </w:rPr>
        <w:t xml:space="preserve"> </w:t>
      </w:r>
      <w:r w:rsidRPr="00CD7D16">
        <w:rPr>
          <w:rFonts w:ascii="Arial" w:hAnsi="Arial" w:cs="Arial"/>
          <w:color w:val="000000"/>
        </w:rPr>
        <w:t xml:space="preserve">to get the terms in the right order </w:t>
      </w:r>
    </w:p>
    <w:p w:rsidR="00B71F05" w:rsidRPr="00CD7D16" w:rsidRDefault="00B71F05" w:rsidP="00CD7D16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</w:rPr>
      </w:pPr>
      <w:r w:rsidRPr="00CD7D16">
        <w:rPr>
          <w:rFonts w:ascii="Arial" w:hAnsi="Arial" w:cs="Arial"/>
          <w:color w:val="000000"/>
        </w:rPr>
        <w:t>(</w:t>
      </w:r>
      <w:proofErr w:type="gramStart"/>
      <w:r w:rsidRPr="00CD7D16">
        <w:rPr>
          <w:rFonts w:ascii="Arial" w:hAnsi="Arial" w:cs="Arial"/>
          <w:color w:val="000000"/>
        </w:rPr>
        <w:t>so</w:t>
      </w:r>
      <w:proofErr w:type="gramEnd"/>
      <w:r w:rsidRPr="00CD7D16">
        <w:rPr>
          <w:rFonts w:ascii="Arial" w:hAnsi="Arial" w:cs="Arial"/>
          <w:color w:val="000000"/>
        </w:rPr>
        <w:t xml:space="preserve"> it looks like </w:t>
      </w:r>
      <w:r w:rsidRPr="00CD7D16">
        <w:rPr>
          <w:rFonts w:ascii="Arial" w:hAnsi="Arial" w:cs="Arial"/>
          <w:b/>
          <w:bCs/>
          <w:color w:val="FF0000"/>
        </w:rPr>
        <w:t>ax</w:t>
      </w:r>
      <w:r w:rsidRPr="00CD7D16">
        <w:rPr>
          <w:rFonts w:ascii="Arial" w:hAnsi="Arial" w:cs="Arial"/>
          <w:b/>
          <w:bCs/>
          <w:color w:val="FF0000"/>
          <w:vertAlign w:val="superscript"/>
        </w:rPr>
        <w:t>2</w:t>
      </w:r>
      <w:r w:rsidRPr="00CD7D16">
        <w:rPr>
          <w:rFonts w:ascii="Arial" w:hAnsi="Arial" w:cs="Arial"/>
          <w:b/>
          <w:bCs/>
          <w:color w:val="FF0000"/>
        </w:rPr>
        <w:t xml:space="preserve"> + </w:t>
      </w:r>
      <w:proofErr w:type="spellStart"/>
      <w:r w:rsidRPr="00CD7D16">
        <w:rPr>
          <w:rFonts w:ascii="Arial" w:hAnsi="Arial" w:cs="Arial"/>
          <w:b/>
          <w:bCs/>
          <w:color w:val="FF0000"/>
        </w:rPr>
        <w:t>bx</w:t>
      </w:r>
      <w:proofErr w:type="spellEnd"/>
      <w:r w:rsidRPr="00CD7D16">
        <w:rPr>
          <w:rFonts w:ascii="Arial" w:hAnsi="Arial" w:cs="Arial"/>
          <w:b/>
          <w:bCs/>
          <w:color w:val="FF0000"/>
        </w:rPr>
        <w:t xml:space="preserve"> + c </w:t>
      </w:r>
      <w:r w:rsidRPr="00CD7D16">
        <w:rPr>
          <w:rFonts w:ascii="Arial" w:hAnsi="Arial" w:cs="Arial"/>
          <w:color w:val="000000"/>
        </w:rPr>
        <w:t xml:space="preserve">format): </w:t>
      </w:r>
    </w:p>
    <w:p w:rsidR="00CD7D16" w:rsidRPr="00CD7D16" w:rsidRDefault="00CD7D16" w:rsidP="00385B3D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B71F05" w:rsidRPr="00CD7D16" w:rsidRDefault="00B71F05" w:rsidP="00385B3D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8"/>
          <w:szCs w:val="28"/>
        </w:rPr>
      </w:pPr>
      <w:proofErr w:type="gramStart"/>
      <w:r w:rsidRPr="00CD7D16">
        <w:rPr>
          <w:rFonts w:ascii="Arial" w:hAnsi="Arial" w:cs="Arial"/>
          <w:color w:val="000000"/>
          <w:sz w:val="28"/>
          <w:szCs w:val="28"/>
        </w:rPr>
        <w:t>– 3a</w:t>
      </w:r>
      <w:r w:rsidRPr="00CD7D16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 + 15a – 18.</w:t>
      </w:r>
      <w:proofErr w:type="gramEnd"/>
      <w:r w:rsidRPr="00CD7D16">
        <w:rPr>
          <w:rFonts w:ascii="Arial" w:hAnsi="Arial" w:cs="Arial"/>
          <w:color w:val="000000"/>
          <w:sz w:val="28"/>
          <w:szCs w:val="28"/>
        </w:rPr>
        <w:t xml:space="preserve"> </w:t>
      </w:r>
    </w:p>
    <w:p w:rsidR="00CD7D16" w:rsidRDefault="00CD7D16" w:rsidP="00385B3D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B71F05" w:rsidRDefault="00B71F05" w:rsidP="00CD7D16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</w:rPr>
      </w:pPr>
      <w:r w:rsidRPr="00CD7D16">
        <w:rPr>
          <w:rFonts w:ascii="Arial" w:hAnsi="Arial" w:cs="Arial"/>
          <w:color w:val="000000"/>
        </w:rPr>
        <w:t xml:space="preserve">Now we see there’s a common factor of 3, but as there’s a negative sign to begin with, make the common factor </w:t>
      </w:r>
      <w:r w:rsidRPr="00CD7D16">
        <w:rPr>
          <w:rFonts w:ascii="Arial" w:hAnsi="Arial" w:cs="Arial"/>
          <w:b/>
          <w:bCs/>
          <w:color w:val="000000"/>
        </w:rPr>
        <w:t xml:space="preserve">– 3, </w:t>
      </w:r>
      <w:r w:rsidRPr="00CD7D16">
        <w:rPr>
          <w:rFonts w:ascii="Arial" w:hAnsi="Arial" w:cs="Arial"/>
          <w:color w:val="000000"/>
        </w:rPr>
        <w:t xml:space="preserve">and take it out the front: </w:t>
      </w:r>
    </w:p>
    <w:p w:rsidR="00CD7D16" w:rsidRPr="00CD7D16" w:rsidRDefault="00CD7D16" w:rsidP="00385B3D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:rsidR="00D71CDB" w:rsidRDefault="00B71F05" w:rsidP="00385B3D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8"/>
          <w:szCs w:val="28"/>
        </w:rPr>
      </w:pPr>
      <w:r w:rsidRPr="00CD7D16">
        <w:rPr>
          <w:rFonts w:ascii="Arial" w:hAnsi="Arial" w:cs="Arial"/>
          <w:color w:val="000000"/>
          <w:sz w:val="28"/>
          <w:szCs w:val="28"/>
        </w:rPr>
        <w:t>= – 3 (a</w:t>
      </w:r>
      <w:r w:rsidRPr="00CD7D16">
        <w:rPr>
          <w:rFonts w:ascii="Arial" w:hAnsi="Arial" w:cs="Arial"/>
          <w:color w:val="000000"/>
          <w:sz w:val="28"/>
          <w:szCs w:val="28"/>
          <w:vertAlign w:val="superscript"/>
        </w:rPr>
        <w:t>2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 </w:t>
      </w:r>
      <w:r w:rsidRPr="00CD7D16">
        <w:rPr>
          <w:rFonts w:ascii="Arial" w:hAnsi="Arial" w:cs="Arial"/>
          <w:color w:val="0000FF"/>
          <w:sz w:val="28"/>
          <w:szCs w:val="28"/>
        </w:rPr>
        <w:t xml:space="preserve">– </w:t>
      </w:r>
      <w:r w:rsidRPr="00CD7D16">
        <w:rPr>
          <w:rFonts w:ascii="Arial" w:hAnsi="Arial" w:cs="Arial"/>
          <w:color w:val="000000"/>
          <w:sz w:val="28"/>
          <w:szCs w:val="28"/>
        </w:rPr>
        <w:t xml:space="preserve">5a </w:t>
      </w:r>
      <w:r w:rsidRPr="00CD7D16">
        <w:rPr>
          <w:rFonts w:ascii="Arial" w:hAnsi="Arial" w:cs="Arial"/>
          <w:color w:val="0000FF"/>
          <w:sz w:val="28"/>
          <w:szCs w:val="28"/>
        </w:rPr>
        <w:t xml:space="preserve">+ </w:t>
      </w:r>
      <w:r w:rsidRPr="00CD7D16">
        <w:rPr>
          <w:rFonts w:ascii="Arial" w:hAnsi="Arial" w:cs="Arial"/>
          <w:color w:val="000000"/>
          <w:sz w:val="28"/>
          <w:szCs w:val="28"/>
        </w:rPr>
        <w:t>6)</w:t>
      </w:r>
      <w:r w:rsidRPr="00B71F05">
        <w:rPr>
          <w:rFonts w:ascii="Arial" w:hAnsi="Arial" w:cs="Arial"/>
          <w:color w:val="000000"/>
          <w:sz w:val="28"/>
          <w:szCs w:val="28"/>
        </w:rPr>
        <w:t xml:space="preserve"> </w:t>
      </w:r>
    </w:p>
    <w:p w:rsidR="00B71F05" w:rsidRPr="00B71F05" w:rsidRDefault="00B71F05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00FF"/>
          <w:sz w:val="20"/>
          <w:szCs w:val="20"/>
        </w:rPr>
      </w:pPr>
      <w:r w:rsidRPr="00B71F05">
        <w:rPr>
          <w:rFonts w:ascii="Arial" w:hAnsi="Arial" w:cs="Arial"/>
          <w:color w:val="0000FF"/>
          <w:sz w:val="20"/>
          <w:szCs w:val="20"/>
        </w:rPr>
        <w:t xml:space="preserve">Remembering about the sign changes inside the brackets </w:t>
      </w:r>
    </w:p>
    <w:p w:rsidR="00B71F05" w:rsidRDefault="00B71F05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00FF"/>
          <w:sz w:val="20"/>
          <w:szCs w:val="20"/>
        </w:rPr>
      </w:pPr>
      <w:r w:rsidRPr="00B71F05">
        <w:rPr>
          <w:rFonts w:ascii="Arial" w:hAnsi="Arial" w:cs="Arial"/>
          <w:color w:val="0000FF"/>
          <w:sz w:val="20"/>
          <w:szCs w:val="20"/>
        </w:rPr>
        <w:t>(</w:t>
      </w:r>
      <w:proofErr w:type="gramStart"/>
      <w:r w:rsidRPr="00B71F05">
        <w:rPr>
          <w:rFonts w:ascii="Arial" w:hAnsi="Arial" w:cs="Arial"/>
          <w:color w:val="0000FF"/>
          <w:sz w:val="20"/>
          <w:szCs w:val="20"/>
        </w:rPr>
        <w:t>because</w:t>
      </w:r>
      <w:proofErr w:type="gramEnd"/>
      <w:r w:rsidRPr="00B71F05">
        <w:rPr>
          <w:rFonts w:ascii="Arial" w:hAnsi="Arial" w:cs="Arial"/>
          <w:color w:val="0000FF"/>
          <w:sz w:val="20"/>
          <w:szCs w:val="20"/>
        </w:rPr>
        <w:t xml:space="preserve"> of the negative term in front). </w:t>
      </w:r>
    </w:p>
    <w:p w:rsidR="00D71CDB" w:rsidRPr="00B71F05" w:rsidRDefault="00D71CDB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00FF"/>
          <w:sz w:val="20"/>
          <w:szCs w:val="20"/>
        </w:rPr>
      </w:pPr>
    </w:p>
    <w:p w:rsidR="00B71F05" w:rsidRDefault="00B71F05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00FF"/>
          <w:sz w:val="20"/>
          <w:szCs w:val="20"/>
        </w:rPr>
      </w:pPr>
      <w:r w:rsidRPr="00B71F05">
        <w:rPr>
          <w:rFonts w:ascii="Arial" w:hAnsi="Arial" w:cs="Arial"/>
          <w:color w:val="0000FF"/>
          <w:sz w:val="20"/>
          <w:szCs w:val="20"/>
        </w:rPr>
        <w:t xml:space="preserve">Taking –3 out as the common factor rather than 3 is a good idea because it leaves a normal-looking quadratic inside the brackets. </w:t>
      </w:r>
    </w:p>
    <w:p w:rsidR="00D71CDB" w:rsidRPr="00B71F05" w:rsidRDefault="00D71CDB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00FF"/>
          <w:sz w:val="20"/>
          <w:szCs w:val="20"/>
        </w:rPr>
      </w:pPr>
    </w:p>
    <w:p w:rsidR="00B71F05" w:rsidRPr="00B71F05" w:rsidRDefault="00B71F05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00FF"/>
          <w:sz w:val="20"/>
          <w:szCs w:val="20"/>
        </w:rPr>
      </w:pPr>
      <w:r w:rsidRPr="00B71F05">
        <w:rPr>
          <w:rFonts w:ascii="Arial" w:hAnsi="Arial" w:cs="Arial"/>
          <w:b/>
          <w:bCs/>
          <w:color w:val="0000FF"/>
          <w:sz w:val="20"/>
          <w:szCs w:val="20"/>
        </w:rPr>
        <w:t>Now work on a</w:t>
      </w:r>
      <w:r w:rsidRPr="00B71F05">
        <w:rPr>
          <w:rFonts w:ascii="Arial" w:hAnsi="Arial" w:cs="Arial"/>
          <w:b/>
          <w:bCs/>
          <w:color w:val="0000FF"/>
          <w:sz w:val="13"/>
          <w:szCs w:val="13"/>
        </w:rPr>
        <w:t xml:space="preserve">2 </w:t>
      </w:r>
      <w:r w:rsidRPr="00B71F05">
        <w:rPr>
          <w:rFonts w:ascii="Arial" w:hAnsi="Arial" w:cs="Arial"/>
          <w:b/>
          <w:bCs/>
          <w:color w:val="0000FF"/>
          <w:sz w:val="20"/>
          <w:szCs w:val="20"/>
        </w:rPr>
        <w:t xml:space="preserve">– 5a + 6 as a regular Type 3. </w:t>
      </w:r>
    </w:p>
    <w:p w:rsidR="00B71F05" w:rsidRPr="00B71F05" w:rsidRDefault="00B71F05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008000"/>
          <w:sz w:val="20"/>
          <w:szCs w:val="20"/>
        </w:rPr>
      </w:pPr>
      <w:r w:rsidRPr="00B71F05">
        <w:rPr>
          <w:rFonts w:ascii="Arial" w:hAnsi="Arial" w:cs="Arial"/>
          <w:color w:val="008000"/>
          <w:sz w:val="20"/>
          <w:szCs w:val="20"/>
        </w:rPr>
        <w:t xml:space="preserve">Look for 2 numbers which </w:t>
      </w:r>
      <w:r w:rsidRPr="00B71F05">
        <w:rPr>
          <w:rFonts w:ascii="Arial" w:hAnsi="Arial" w:cs="Arial"/>
          <w:b/>
          <w:bCs/>
          <w:color w:val="008000"/>
          <w:sz w:val="20"/>
          <w:szCs w:val="20"/>
        </w:rPr>
        <w:t xml:space="preserve">multiply to give +6, add to give –5. </w:t>
      </w:r>
    </w:p>
    <w:p w:rsidR="00B71F05" w:rsidRPr="00B71F05" w:rsidRDefault="00B71F05" w:rsidP="00D71CDB">
      <w:pPr>
        <w:autoSpaceDE w:val="0"/>
        <w:autoSpaceDN w:val="0"/>
        <w:adjustRightInd w:val="0"/>
        <w:ind w:left="2880"/>
        <w:rPr>
          <w:rFonts w:ascii="Arial" w:hAnsi="Arial" w:cs="Arial"/>
          <w:color w:val="FF0000"/>
          <w:sz w:val="20"/>
          <w:szCs w:val="20"/>
        </w:rPr>
      </w:pPr>
      <w:r w:rsidRPr="00B71F05">
        <w:rPr>
          <w:rFonts w:ascii="Arial" w:hAnsi="Arial" w:cs="Arial"/>
          <w:color w:val="FF0000"/>
          <w:sz w:val="20"/>
          <w:szCs w:val="20"/>
        </w:rPr>
        <w:t>Numbers are –3 and –</w:t>
      </w:r>
      <w:proofErr w:type="gramStart"/>
      <w:r w:rsidRPr="00B71F05">
        <w:rPr>
          <w:rFonts w:ascii="Arial" w:hAnsi="Arial" w:cs="Arial"/>
          <w:color w:val="FF0000"/>
          <w:sz w:val="20"/>
          <w:szCs w:val="20"/>
        </w:rPr>
        <w:t>2 !!</w:t>
      </w:r>
      <w:proofErr w:type="gramEnd"/>
      <w:r w:rsidRPr="00B71F05">
        <w:rPr>
          <w:rFonts w:ascii="Arial" w:hAnsi="Arial" w:cs="Arial"/>
          <w:color w:val="FF0000"/>
          <w:sz w:val="20"/>
          <w:szCs w:val="20"/>
        </w:rPr>
        <w:t xml:space="preserve"> </w:t>
      </w:r>
    </w:p>
    <w:p w:rsidR="00D71CDB" w:rsidRDefault="00D71CDB" w:rsidP="00385B3D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8"/>
          <w:szCs w:val="28"/>
        </w:rPr>
      </w:pPr>
    </w:p>
    <w:p w:rsidR="00B71F05" w:rsidRPr="00B71F05" w:rsidRDefault="00B71F05" w:rsidP="00385B3D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8"/>
          <w:szCs w:val="28"/>
        </w:rPr>
      </w:pPr>
      <w:r w:rsidRPr="00B71F05">
        <w:rPr>
          <w:rFonts w:ascii="Arial" w:hAnsi="Arial" w:cs="Arial"/>
          <w:color w:val="000000"/>
          <w:sz w:val="28"/>
          <w:szCs w:val="28"/>
        </w:rPr>
        <w:t>= – 3 (a – 3</w:t>
      </w:r>
      <w:proofErr w:type="gramStart"/>
      <w:r w:rsidRPr="00B71F05">
        <w:rPr>
          <w:rFonts w:ascii="Arial" w:hAnsi="Arial" w:cs="Arial"/>
          <w:color w:val="000000"/>
          <w:sz w:val="28"/>
          <w:szCs w:val="28"/>
        </w:rPr>
        <w:t>)(</w:t>
      </w:r>
      <w:proofErr w:type="gramEnd"/>
      <w:r w:rsidRPr="00B71F05">
        <w:rPr>
          <w:rFonts w:ascii="Arial" w:hAnsi="Arial" w:cs="Arial"/>
          <w:color w:val="000000"/>
          <w:sz w:val="28"/>
          <w:szCs w:val="28"/>
        </w:rPr>
        <w:t xml:space="preserve">a – 2) </w:t>
      </w:r>
    </w:p>
    <w:p w:rsidR="00B71F05" w:rsidRPr="006B3D7E" w:rsidRDefault="00B71F05" w:rsidP="00385B3D">
      <w:pPr>
        <w:rPr>
          <w:rFonts w:ascii="Arial" w:hAnsi="Arial" w:cs="Arial"/>
          <w:sz w:val="28"/>
          <w:szCs w:val="28"/>
        </w:rPr>
      </w:pPr>
    </w:p>
    <w:p w:rsidR="00D71CDB" w:rsidRDefault="00D71CD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B71F05" w:rsidRPr="00D71CDB" w:rsidRDefault="00D71CDB" w:rsidP="00D71CDB">
      <w:pPr>
        <w:jc w:val="center"/>
        <w:rPr>
          <w:rFonts w:ascii="Arial" w:hAnsi="Arial" w:cs="Arial"/>
          <w:sz w:val="36"/>
          <w:szCs w:val="36"/>
          <w:u w:val="single"/>
        </w:rPr>
      </w:pPr>
      <w:r w:rsidRPr="00D71CDB">
        <w:rPr>
          <w:rFonts w:ascii="Arial" w:hAnsi="Arial" w:cs="Arial"/>
          <w:sz w:val="36"/>
          <w:szCs w:val="36"/>
          <w:u w:val="single"/>
        </w:rPr>
        <w:lastRenderedPageBreak/>
        <w:t>Factorising Harder types</w:t>
      </w:r>
    </w:p>
    <w:p w:rsidR="00D71CDB" w:rsidRDefault="00D71CDB" w:rsidP="00385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this case where the value of “</w:t>
      </w:r>
      <w:proofErr w:type="gramStart"/>
      <w:r>
        <w:rPr>
          <w:rFonts w:ascii="Arial" w:hAnsi="Arial" w:cs="Arial"/>
          <w:sz w:val="28"/>
          <w:szCs w:val="28"/>
        </w:rPr>
        <w:t>a</w:t>
      </w:r>
      <w:proofErr w:type="gramEnd"/>
      <w:r>
        <w:rPr>
          <w:rFonts w:ascii="Arial" w:hAnsi="Arial" w:cs="Arial"/>
          <w:sz w:val="28"/>
          <w:szCs w:val="28"/>
        </w:rPr>
        <w:t>” in front of the x</w:t>
      </w:r>
      <w:r w:rsidRPr="00D71CDB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</w:rPr>
        <w:t xml:space="preserve"> is something other than 1.</w:t>
      </w:r>
    </w:p>
    <w:p w:rsidR="00D71CDB" w:rsidRDefault="000022B8" w:rsidP="000022B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Where the equation is of the form ax</w:t>
      </w:r>
      <w:r w:rsidRPr="000022B8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</w:rPr>
        <w:t xml:space="preserve"> + </w:t>
      </w:r>
      <w:proofErr w:type="spellStart"/>
      <w:r>
        <w:rPr>
          <w:rFonts w:ascii="Arial" w:hAnsi="Arial" w:cs="Arial"/>
          <w:sz w:val="28"/>
          <w:szCs w:val="28"/>
        </w:rPr>
        <w:t>bx</w:t>
      </w:r>
      <w:proofErr w:type="spellEnd"/>
      <w:r>
        <w:rPr>
          <w:rFonts w:ascii="Arial" w:hAnsi="Arial" w:cs="Arial"/>
          <w:sz w:val="28"/>
          <w:szCs w:val="28"/>
        </w:rPr>
        <w:t xml:space="preserve"> + c</w:t>
      </w:r>
    </w:p>
    <w:p w:rsidR="000022B8" w:rsidRPr="006F61D8" w:rsidRDefault="000022B8" w:rsidP="000022B8">
      <w:pPr>
        <w:rPr>
          <w:rFonts w:ascii="Arial" w:hAnsi="Arial" w:cs="Arial"/>
        </w:rPr>
      </w:pPr>
    </w:p>
    <w:p w:rsidR="00B71F05" w:rsidRPr="00D71CDB" w:rsidRDefault="00B71F05" w:rsidP="00385B3D">
      <w:pPr>
        <w:pStyle w:val="Heading1"/>
        <w:spacing w:before="0"/>
        <w:rPr>
          <w:rFonts w:ascii="Arial" w:hAnsi="Arial" w:cs="Arial"/>
          <w:color w:val="000000"/>
        </w:rPr>
      </w:pPr>
      <w:r w:rsidRPr="00D71CDB">
        <w:rPr>
          <w:rFonts w:ascii="Arial" w:hAnsi="Arial" w:cs="Arial"/>
          <w:b w:val="0"/>
          <w:bCs w:val="0"/>
          <w:color w:val="000000"/>
        </w:rPr>
        <w:t xml:space="preserve">Factorise </w:t>
      </w:r>
      <w:r w:rsidRPr="00D71CDB">
        <w:rPr>
          <w:rFonts w:ascii="Arial" w:hAnsi="Arial" w:cs="Arial"/>
          <w:color w:val="000000"/>
        </w:rPr>
        <w:t>2x</w:t>
      </w:r>
      <w:r w:rsidRPr="00D71CDB">
        <w:rPr>
          <w:rFonts w:ascii="Arial" w:hAnsi="Arial" w:cs="Arial"/>
          <w:color w:val="000000"/>
          <w:vertAlign w:val="superscript"/>
        </w:rPr>
        <w:t>2</w:t>
      </w:r>
      <w:r w:rsidRPr="00D71CDB">
        <w:rPr>
          <w:rFonts w:ascii="Arial" w:hAnsi="Arial" w:cs="Arial"/>
          <w:color w:val="000000"/>
        </w:rPr>
        <w:t xml:space="preserve"> + 9x – 5 </w:t>
      </w:r>
    </w:p>
    <w:p w:rsidR="00B71F05" w:rsidRPr="006B3D7E" w:rsidRDefault="00B71F05" w:rsidP="00D71CDB">
      <w:pPr>
        <w:ind w:firstLine="720"/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1: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Set up brackets like this. </w:t>
      </w:r>
    </w:p>
    <w:p w:rsidR="00B71F05" w:rsidRPr="00D71CDB" w:rsidRDefault="00B71F05" w:rsidP="00D71CDB">
      <w:pPr>
        <w:ind w:left="720"/>
        <w:rPr>
          <w:rFonts w:ascii="Arial" w:hAnsi="Arial" w:cs="Arial"/>
          <w:color w:val="000000"/>
          <w:sz w:val="28"/>
          <w:szCs w:val="28"/>
        </w:rPr>
      </w:pPr>
      <w:r w:rsidRPr="006B3D7E">
        <w:rPr>
          <w:rFonts w:ascii="Arial" w:hAnsi="Arial" w:cs="Arial"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2x……</m:t>
                </m:r>
              </m:e>
            </m:d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2x……</m:t>
                </m:r>
              </m:e>
            </m:d>
          </m:num>
          <m:den>
            <m:r>
              <w:rPr>
                <w:rFonts w:ascii="Cambria Math" w:hAnsi="Cambria Math" w:cs="Arial"/>
                <w:color w:val="000000"/>
                <w:sz w:val="32"/>
                <w:szCs w:val="32"/>
              </w:rPr>
              <m:t>2</m:t>
            </m:r>
          </m:den>
        </m:f>
      </m:oMath>
    </w:p>
    <w:p w:rsidR="00B71F05" w:rsidRPr="000022B8" w:rsidRDefault="00B71F05" w:rsidP="000022B8">
      <w:pPr>
        <w:ind w:left="2835" w:firstLine="45"/>
        <w:rPr>
          <w:rFonts w:ascii="Arial" w:hAnsi="Arial" w:cs="Arial"/>
          <w:color w:val="000000"/>
          <w:sz w:val="22"/>
          <w:szCs w:val="22"/>
        </w:rPr>
      </w:pPr>
      <w:r w:rsidRPr="000022B8">
        <w:rPr>
          <w:rFonts w:ascii="Arial" w:hAnsi="Arial" w:cs="Arial"/>
          <w:color w:val="000000"/>
          <w:sz w:val="22"/>
          <w:szCs w:val="22"/>
        </w:rPr>
        <w:t>Had the leading term been 3x</w:t>
      </w:r>
      <w:r w:rsidRPr="000022B8">
        <w:rPr>
          <w:rFonts w:ascii="Arial" w:hAnsi="Arial" w:cs="Arial"/>
          <w:color w:val="000000"/>
          <w:sz w:val="22"/>
          <w:szCs w:val="22"/>
          <w:vertAlign w:val="superscript"/>
        </w:rPr>
        <w:t>2</w:t>
      </w:r>
      <w:r w:rsidRPr="000022B8">
        <w:rPr>
          <w:rFonts w:ascii="Arial" w:hAnsi="Arial" w:cs="Arial"/>
          <w:color w:val="000000"/>
          <w:sz w:val="22"/>
          <w:szCs w:val="22"/>
        </w:rPr>
        <w:t xml:space="preserve"> rather than 2x</w:t>
      </w:r>
      <w:r w:rsidRPr="000022B8">
        <w:rPr>
          <w:rFonts w:ascii="Arial" w:hAnsi="Arial" w:cs="Arial"/>
          <w:color w:val="000000"/>
          <w:sz w:val="22"/>
          <w:szCs w:val="22"/>
          <w:vertAlign w:val="superscript"/>
        </w:rPr>
        <w:t>2</w:t>
      </w:r>
      <w:r w:rsidRPr="000022B8">
        <w:rPr>
          <w:rFonts w:ascii="Arial" w:hAnsi="Arial" w:cs="Arial"/>
          <w:color w:val="000000"/>
          <w:sz w:val="22"/>
          <w:szCs w:val="22"/>
        </w:rPr>
        <w:t xml:space="preserve">, then all the 2s would be </w:t>
      </w:r>
      <w:proofErr w:type="gramStart"/>
      <w:r w:rsidRPr="000022B8">
        <w:rPr>
          <w:rFonts w:ascii="Arial" w:hAnsi="Arial" w:cs="Arial"/>
          <w:color w:val="000000"/>
          <w:sz w:val="22"/>
          <w:szCs w:val="22"/>
        </w:rPr>
        <w:t>3s !</w:t>
      </w:r>
      <w:proofErr w:type="gramEnd"/>
      <w:r w:rsidRPr="000022B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B71F05" w:rsidRPr="006B3D7E" w:rsidRDefault="00B71F05" w:rsidP="00385B3D">
      <w:pPr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2 </w:t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b/>
          <w:bCs/>
          <w:color w:val="993164"/>
          <w:sz w:val="20"/>
          <w:szCs w:val="20"/>
        </w:rPr>
        <w:t xml:space="preserve">Multiply “a” by “c”.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2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×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– 5 = – 10. </w:t>
      </w:r>
      <w:proofErr w:type="gramStart"/>
      <w:r w:rsidRPr="006B3D7E">
        <w:rPr>
          <w:rFonts w:ascii="Arial" w:hAnsi="Arial" w:cs="Arial"/>
          <w:b/>
          <w:bCs/>
          <w:color w:val="000000"/>
          <w:sz w:val="20"/>
          <w:szCs w:val="20"/>
        </w:rPr>
        <w:t>ac</w:t>
      </w:r>
      <w:proofErr w:type="gramEnd"/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 = </w:t>
      </w: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– 10 </w:t>
      </w:r>
    </w:p>
    <w:p w:rsidR="00B71F05" w:rsidRPr="006B3D7E" w:rsidRDefault="00B71F05" w:rsidP="000022B8">
      <w:pPr>
        <w:ind w:left="2160" w:firstLine="720"/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b = </w:t>
      </w: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9. </w:t>
      </w:r>
    </w:p>
    <w:p w:rsidR="00B71F05" w:rsidRPr="006B3D7E" w:rsidRDefault="000022B8" w:rsidP="00A329FF">
      <w:pPr>
        <w:pStyle w:val="Default"/>
        <w:rPr>
          <w:rFonts w:ascii="Arial" w:hAnsi="Arial" w:cs="Arial"/>
          <w:sz w:val="20"/>
          <w:szCs w:val="20"/>
        </w:rPr>
      </w:pPr>
      <w:r w:rsidRPr="000022B8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7895F7" wp14:editId="231E058A">
                <wp:simplePos x="0" y="0"/>
                <wp:positionH relativeFrom="column">
                  <wp:posOffset>3775710</wp:posOffset>
                </wp:positionH>
                <wp:positionV relativeFrom="paragraph">
                  <wp:posOffset>101600</wp:posOffset>
                </wp:positionV>
                <wp:extent cx="1238250" cy="504825"/>
                <wp:effectExtent l="0" t="0" r="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22B8" w:rsidRPr="006B3D7E" w:rsidRDefault="000022B8" w:rsidP="000022B8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3D7E"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Δ × 􀀀 = – 10 </w:t>
                            </w:r>
                          </w:p>
                          <w:p w:rsidR="000022B8" w:rsidRDefault="000022B8">
                            <w:r w:rsidRPr="006B3D7E"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Δ + 􀀀 = 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64" type="#_x0000_t202" style="position:absolute;margin-left:297.3pt;margin-top:8pt;width:97.5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" stroked="f">
                <v:textbox>
                  <w:txbxContent>
                    <w:p w:rsidR="000022B8" w:rsidRPr="006B3D7E" w:rsidRDefault="000022B8" w:rsidP="000022B8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  <w:r w:rsidRPr="006B3D7E"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  <w:t xml:space="preserve">Δ × 􀀀 = – 10 </w:t>
                      </w:r>
                    </w:p>
                    <w:p w:rsidR="000022B8" w:rsidRDefault="000022B8">
                      <w:r w:rsidRPr="006B3D7E"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  <w:t xml:space="preserve">Δ + 􀀀 = 9 </w:t>
                      </w:r>
                    </w:p>
                  </w:txbxContent>
                </v:textbox>
              </v:shape>
            </w:pict>
          </mc:Fallback>
        </mc:AlternateContent>
      </w:r>
      <w:r w:rsidR="00B71F05" w:rsidRPr="006B3D7E">
        <w:rPr>
          <w:rFonts w:ascii="Arial" w:hAnsi="Arial" w:cs="Arial"/>
          <w:b/>
          <w:bCs/>
          <w:sz w:val="20"/>
          <w:szCs w:val="20"/>
        </w:rPr>
        <w:t xml:space="preserve">Look for two numbers which </w:t>
      </w:r>
    </w:p>
    <w:p w:rsidR="00B71F05" w:rsidRPr="006B3D7E" w:rsidRDefault="00B71F05" w:rsidP="000022B8">
      <w:pPr>
        <w:ind w:left="2160" w:firstLine="720"/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color w:val="0000FF"/>
          <w:sz w:val="20"/>
          <w:szCs w:val="20"/>
        </w:rPr>
        <w:t xml:space="preserve">MULTIPLY </w:t>
      </w:r>
      <w:r w:rsidRPr="006B3D7E">
        <w:rPr>
          <w:rFonts w:ascii="Arial" w:hAnsi="Arial" w:cs="Arial"/>
          <w:color w:val="0000FF"/>
          <w:sz w:val="20"/>
          <w:szCs w:val="20"/>
        </w:rPr>
        <w:t xml:space="preserve">to give </w:t>
      </w:r>
      <w:r w:rsidRPr="006B3D7E">
        <w:rPr>
          <w:rFonts w:ascii="Arial" w:hAnsi="Arial" w:cs="Arial"/>
          <w:color w:val="FF0000"/>
          <w:sz w:val="20"/>
          <w:szCs w:val="20"/>
        </w:rPr>
        <w:t xml:space="preserve">– 10 </w:t>
      </w:r>
    </w:p>
    <w:p w:rsidR="00B71F05" w:rsidRPr="006B3D7E" w:rsidRDefault="00B71F05" w:rsidP="000022B8">
      <w:pPr>
        <w:ind w:left="2160" w:firstLine="720"/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color w:val="0000FF"/>
          <w:sz w:val="20"/>
          <w:szCs w:val="20"/>
        </w:rPr>
        <w:t xml:space="preserve">ADD </w:t>
      </w:r>
      <w:r w:rsidRPr="006B3D7E">
        <w:rPr>
          <w:rFonts w:ascii="Arial" w:hAnsi="Arial" w:cs="Arial"/>
          <w:color w:val="0000FF"/>
          <w:sz w:val="20"/>
          <w:szCs w:val="20"/>
        </w:rPr>
        <w:t xml:space="preserve">to give </w:t>
      </w:r>
      <w:r w:rsidRPr="006B3D7E">
        <w:rPr>
          <w:rFonts w:ascii="Arial" w:hAnsi="Arial" w:cs="Arial"/>
          <w:color w:val="FF0000"/>
          <w:sz w:val="20"/>
          <w:szCs w:val="20"/>
        </w:rPr>
        <w:t xml:space="preserve">9 </w:t>
      </w:r>
    </w:p>
    <w:p w:rsidR="000022B8" w:rsidRPr="00A329FF" w:rsidRDefault="000022B8" w:rsidP="00385B3D">
      <w:pPr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B71F05" w:rsidRPr="006B3D7E" w:rsidRDefault="00B71F05" w:rsidP="000022B8">
      <w:pPr>
        <w:ind w:left="2160" w:firstLine="720"/>
        <w:rPr>
          <w:rFonts w:ascii="Arial" w:hAnsi="Arial" w:cs="Arial"/>
          <w:color w:val="000000"/>
          <w:sz w:val="23"/>
          <w:szCs w:val="23"/>
        </w:rPr>
      </w:pPr>
      <w:r w:rsidRPr="006B3D7E">
        <w:rPr>
          <w:rFonts w:ascii="Arial" w:hAnsi="Arial" w:cs="Arial"/>
          <w:b/>
          <w:bCs/>
          <w:color w:val="000000"/>
          <w:sz w:val="23"/>
          <w:szCs w:val="23"/>
        </w:rPr>
        <w:t xml:space="preserve">Numbers are </w:t>
      </w:r>
    </w:p>
    <w:p w:rsidR="00B71F05" w:rsidRPr="006B3D7E" w:rsidRDefault="00B71F05" w:rsidP="000022B8">
      <w:pPr>
        <w:ind w:left="2160" w:firstLine="720"/>
        <w:rPr>
          <w:rFonts w:ascii="Arial" w:hAnsi="Arial" w:cs="Arial"/>
          <w:color w:val="000000"/>
          <w:sz w:val="32"/>
          <w:szCs w:val="32"/>
        </w:rPr>
      </w:pPr>
      <w:r w:rsidRPr="006B3D7E">
        <w:rPr>
          <w:rFonts w:ascii="Arial" w:hAnsi="Arial" w:cs="Arial"/>
          <w:b/>
          <w:bCs/>
          <w:color w:val="000000"/>
          <w:sz w:val="32"/>
          <w:szCs w:val="32"/>
        </w:rPr>
        <w:t xml:space="preserve">+10 and – 1 </w:t>
      </w:r>
    </w:p>
    <w:p w:rsidR="000022B8" w:rsidRDefault="000022B8" w:rsidP="00385B3D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B71F05" w:rsidRPr="006B3D7E" w:rsidRDefault="00B71F05" w:rsidP="00385B3D">
      <w:pPr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3 </w:t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 xml:space="preserve">Insert these numbers into the brackets in the fraction above </w:t>
      </w:r>
    </w:p>
    <w:p w:rsidR="000022B8" w:rsidRPr="000022B8" w:rsidRDefault="00B71F05" w:rsidP="00385B3D">
      <w:pPr>
        <w:ind w:firstLine="720"/>
        <w:rPr>
          <w:rFonts w:ascii="Arial" w:hAnsi="Arial" w:cs="Arial"/>
          <w:color w:val="000000"/>
          <w:sz w:val="28"/>
          <w:szCs w:val="28"/>
        </w:rPr>
      </w:pPr>
      <w:r w:rsidRPr="006B3D7E">
        <w:rPr>
          <w:rFonts w:ascii="Arial" w:hAnsi="Arial" w:cs="Arial"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2x+10</m:t>
                </m:r>
              </m:e>
            </m:d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2x-1</m:t>
                </m:r>
              </m:e>
            </m:d>
          </m:num>
          <m:den>
            <m:r>
              <w:rPr>
                <w:rFonts w:ascii="Cambria Math" w:hAnsi="Cambria Math" w:cs="Arial"/>
                <w:color w:val="000000"/>
                <w:sz w:val="32"/>
                <w:szCs w:val="32"/>
              </w:rPr>
              <m:t>2</m:t>
            </m:r>
          </m:den>
        </m:f>
      </m:oMath>
    </w:p>
    <w:p w:rsidR="000022B8" w:rsidRDefault="00B71F05" w:rsidP="00385B3D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4 </w:t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0022B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 xml:space="preserve">Cancel the “2” in the bottom into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>whichever bracket it will divide fully into</w:t>
      </w:r>
    </w:p>
    <w:p w:rsidR="000022B8" w:rsidRDefault="00B71F05" w:rsidP="000022B8">
      <w:pPr>
        <w:ind w:left="2160" w:firstLine="720"/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6B3D7E">
        <w:rPr>
          <w:rFonts w:ascii="Arial" w:hAnsi="Arial" w:cs="Arial"/>
          <w:color w:val="000000"/>
          <w:sz w:val="20"/>
          <w:szCs w:val="20"/>
        </w:rPr>
        <w:t>(</w:t>
      </w:r>
      <w:proofErr w:type="gramStart"/>
      <w:r w:rsidRPr="006B3D7E">
        <w:rPr>
          <w:rFonts w:ascii="Arial" w:hAnsi="Arial" w:cs="Arial"/>
          <w:color w:val="000000"/>
          <w:sz w:val="20"/>
          <w:szCs w:val="20"/>
        </w:rPr>
        <w:t>in</w:t>
      </w:r>
      <w:proofErr w:type="gramEnd"/>
      <w:r w:rsidRPr="006B3D7E">
        <w:rPr>
          <w:rFonts w:ascii="Arial" w:hAnsi="Arial" w:cs="Arial"/>
          <w:color w:val="000000"/>
          <w:sz w:val="20"/>
          <w:szCs w:val="20"/>
        </w:rPr>
        <w:t xml:space="preserve"> this case the first – the 2 divides fully the 2x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and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the 10, whereas in the </w:t>
      </w:r>
    </w:p>
    <w:p w:rsidR="00B71F05" w:rsidRPr="006B3D7E" w:rsidRDefault="00B71F05" w:rsidP="000022B8">
      <w:pPr>
        <w:ind w:left="2160" w:firstLine="720"/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color w:val="000000"/>
          <w:sz w:val="20"/>
          <w:szCs w:val="20"/>
        </w:rPr>
        <w:t>2</w:t>
      </w:r>
      <w:r w:rsidRPr="006B3D7E">
        <w:rPr>
          <w:rFonts w:ascii="Arial" w:hAnsi="Arial" w:cs="Arial"/>
          <w:color w:val="000000"/>
          <w:sz w:val="13"/>
          <w:szCs w:val="13"/>
        </w:rPr>
        <w:t xml:space="preserve">nd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bracket it will divide the 2x but not the – 1.) </w:t>
      </w:r>
    </w:p>
    <w:p w:rsidR="00A329FF" w:rsidRPr="00A329FF" w:rsidRDefault="00A329FF" w:rsidP="00A329FF">
      <w:pPr>
        <w:ind w:left="1134" w:hanging="414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9F2EE5" wp14:editId="14D6E29B">
                <wp:simplePos x="0" y="0"/>
                <wp:positionH relativeFrom="column">
                  <wp:posOffset>1022985</wp:posOffset>
                </wp:positionH>
                <wp:positionV relativeFrom="paragraph">
                  <wp:posOffset>144145</wp:posOffset>
                </wp:positionV>
                <wp:extent cx="47625" cy="200025"/>
                <wp:effectExtent l="0" t="0" r="28575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5pt,11.35pt" to="84.3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" strokecolor="black [3040]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C01EDE" wp14:editId="6F6CD3DB">
                <wp:simplePos x="0" y="0"/>
                <wp:positionH relativeFrom="column">
                  <wp:posOffset>680085</wp:posOffset>
                </wp:positionH>
                <wp:positionV relativeFrom="paragraph">
                  <wp:posOffset>144145</wp:posOffset>
                </wp:positionV>
                <wp:extent cx="47625" cy="200025"/>
                <wp:effectExtent l="0" t="0" r="28575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55pt,11.35pt" to="57.3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" strokecolor="black [3040]"/>
            </w:pict>
          </mc:Fallback>
        </mc:AlternateContent>
      </w:r>
      <m:oMath>
        <m:r>
          <w:rPr>
            <w:rFonts w:ascii="Cambria Math" w:hAnsi="Cambria Math" w:cs="Arial"/>
            <w:color w:val="000000"/>
          </w:rPr>
          <m:t>x+5</m:t>
        </m:r>
      </m:oMath>
    </w:p>
    <w:p w:rsidR="00B71F05" w:rsidRPr="006B3D7E" w:rsidRDefault="00A329FF" w:rsidP="00385B3D">
      <w:pPr>
        <w:ind w:firstLine="72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087504" wp14:editId="087DE90E">
                <wp:simplePos x="0" y="0"/>
                <wp:positionH relativeFrom="column">
                  <wp:posOffset>1127760</wp:posOffset>
                </wp:positionH>
                <wp:positionV relativeFrom="paragraph">
                  <wp:posOffset>213360</wp:posOffset>
                </wp:positionV>
                <wp:extent cx="47625" cy="200025"/>
                <wp:effectExtent l="0" t="0" r="2857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pt,16.8pt" to="92.5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" strokecolor="black [3040]"/>
            </w:pict>
          </mc:Fallback>
        </mc:AlternateContent>
      </w:r>
      <w:r w:rsidR="00B71F05" w:rsidRPr="006B3D7E">
        <w:rPr>
          <w:rFonts w:ascii="Arial" w:hAnsi="Arial" w:cs="Arial"/>
          <w:color w:val="00000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2x+10</m:t>
                </m:r>
              </m:e>
            </m:d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2x-1</m:t>
                </m:r>
              </m:e>
            </m:d>
          </m:num>
          <m:den>
            <m:r>
              <w:rPr>
                <w:rFonts w:ascii="Cambria Math" w:hAnsi="Cambria Math" w:cs="Arial"/>
                <w:color w:val="000000"/>
                <w:sz w:val="32"/>
                <w:szCs w:val="32"/>
              </w:rPr>
              <m:t>2</m:t>
            </m:r>
          </m:den>
        </m:f>
      </m:oMath>
    </w:p>
    <w:p w:rsidR="00B71F05" w:rsidRPr="006B3D7E" w:rsidRDefault="00B71F05" w:rsidP="008A7020">
      <w:pPr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5 </w:t>
      </w:r>
      <w:r w:rsidR="00A329FF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A329FF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8A7020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 xml:space="preserve">Write the answer! </w:t>
      </w:r>
    </w:p>
    <w:p w:rsidR="00A329FF" w:rsidRPr="00A329FF" w:rsidRDefault="00A329FF" w:rsidP="00385B3D">
      <w:pPr>
        <w:ind w:firstLine="720"/>
        <w:rPr>
          <w:rFonts w:ascii="Arial" w:hAnsi="Arial" w:cs="Arial"/>
          <w:color w:val="000000"/>
          <w:sz w:val="16"/>
          <w:szCs w:val="16"/>
        </w:rPr>
      </w:pPr>
    </w:p>
    <w:p w:rsidR="00B71F05" w:rsidRPr="00A329FF" w:rsidRDefault="00B71F05" w:rsidP="00385B3D">
      <w:pPr>
        <w:ind w:firstLine="720"/>
        <w:rPr>
          <w:rFonts w:ascii="Arial" w:hAnsi="Arial" w:cs="Arial"/>
          <w:color w:val="0070C0"/>
          <w:sz w:val="28"/>
          <w:szCs w:val="28"/>
        </w:rPr>
      </w:pPr>
      <w:r w:rsidRPr="00A329FF">
        <w:rPr>
          <w:rFonts w:ascii="Arial" w:hAnsi="Arial" w:cs="Arial"/>
          <w:color w:val="0070C0"/>
          <w:sz w:val="28"/>
          <w:szCs w:val="28"/>
        </w:rPr>
        <w:t>= (x + 5</w:t>
      </w:r>
      <w:proofErr w:type="gramStart"/>
      <w:r w:rsidRPr="00A329FF">
        <w:rPr>
          <w:rFonts w:ascii="Arial" w:hAnsi="Arial" w:cs="Arial"/>
          <w:color w:val="0070C0"/>
          <w:sz w:val="28"/>
          <w:szCs w:val="28"/>
        </w:rPr>
        <w:t>)(</w:t>
      </w:r>
      <w:proofErr w:type="gramEnd"/>
      <w:r w:rsidRPr="00A329FF">
        <w:rPr>
          <w:rFonts w:ascii="Arial" w:hAnsi="Arial" w:cs="Arial"/>
          <w:color w:val="0070C0"/>
          <w:sz w:val="28"/>
          <w:szCs w:val="28"/>
        </w:rPr>
        <w:t>2x – 1)…..</w:t>
      </w:r>
      <w:r w:rsidRPr="00A329FF">
        <w:rPr>
          <w:rFonts w:ascii="Arial" w:hAnsi="Arial" w:cs="Arial"/>
          <w:b/>
          <w:bCs/>
          <w:color w:val="0070C0"/>
          <w:sz w:val="28"/>
          <w:szCs w:val="28"/>
        </w:rPr>
        <w:t xml:space="preserve">ANSWER!!! </w:t>
      </w:r>
    </w:p>
    <w:p w:rsidR="00A329FF" w:rsidRDefault="00A329FF" w:rsidP="00385B3D">
      <w:pPr>
        <w:ind w:firstLine="720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B71F05" w:rsidRPr="006B3D7E" w:rsidRDefault="00B71F05" w:rsidP="008A7020">
      <w:pPr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6 </w:t>
      </w:r>
      <w:r w:rsidR="00A329FF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A329FF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8A7020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CHECK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by expanding this answer to see if you get the original. </w:t>
      </w:r>
    </w:p>
    <w:p w:rsidR="00B71F05" w:rsidRDefault="00B71F05" w:rsidP="00385B3D">
      <w:pPr>
        <w:pStyle w:val="Default"/>
        <w:rPr>
          <w:rFonts w:ascii="Arial" w:hAnsi="Arial" w:cs="Arial"/>
          <w:sz w:val="20"/>
          <w:szCs w:val="20"/>
        </w:rPr>
      </w:pPr>
    </w:p>
    <w:p w:rsidR="00A329FF" w:rsidRPr="00D71CDB" w:rsidRDefault="00A329FF" w:rsidP="00A329FF">
      <w:pPr>
        <w:pStyle w:val="Heading1"/>
        <w:spacing w:before="0"/>
        <w:rPr>
          <w:rFonts w:ascii="Arial" w:hAnsi="Arial" w:cs="Arial"/>
          <w:color w:val="000000"/>
        </w:rPr>
      </w:pPr>
      <w:r w:rsidRPr="00D71CDB">
        <w:rPr>
          <w:rFonts w:ascii="Arial" w:hAnsi="Arial" w:cs="Arial"/>
          <w:b w:val="0"/>
          <w:bCs w:val="0"/>
          <w:color w:val="000000"/>
        </w:rPr>
        <w:t xml:space="preserve">Factorise </w:t>
      </w:r>
      <w:r w:rsidR="008A7020">
        <w:rPr>
          <w:rFonts w:ascii="Arial" w:hAnsi="Arial" w:cs="Arial"/>
          <w:color w:val="000000"/>
        </w:rPr>
        <w:t>3a</w:t>
      </w:r>
      <w:r w:rsidRPr="00D71CDB">
        <w:rPr>
          <w:rFonts w:ascii="Arial" w:hAnsi="Arial" w:cs="Arial"/>
          <w:color w:val="000000"/>
          <w:vertAlign w:val="superscript"/>
        </w:rPr>
        <w:t>2</w:t>
      </w:r>
      <w:r w:rsidRPr="00D71CDB">
        <w:rPr>
          <w:rFonts w:ascii="Arial" w:hAnsi="Arial" w:cs="Arial"/>
          <w:color w:val="000000"/>
        </w:rPr>
        <w:t xml:space="preserve"> </w:t>
      </w:r>
      <w:r w:rsidR="008A7020">
        <w:rPr>
          <w:rFonts w:ascii="Arial" w:hAnsi="Arial" w:cs="Arial"/>
          <w:color w:val="000000"/>
        </w:rPr>
        <w:t>–</w:t>
      </w:r>
      <w:r w:rsidRPr="00D71CDB">
        <w:rPr>
          <w:rFonts w:ascii="Arial" w:hAnsi="Arial" w:cs="Arial"/>
          <w:color w:val="000000"/>
        </w:rPr>
        <w:t xml:space="preserve"> </w:t>
      </w:r>
      <w:r w:rsidR="008A7020">
        <w:rPr>
          <w:rFonts w:ascii="Arial" w:hAnsi="Arial" w:cs="Arial"/>
          <w:color w:val="000000"/>
        </w:rPr>
        <w:t>5a</w:t>
      </w:r>
      <w:r w:rsidRPr="00D71CDB">
        <w:rPr>
          <w:rFonts w:ascii="Arial" w:hAnsi="Arial" w:cs="Arial"/>
          <w:color w:val="000000"/>
        </w:rPr>
        <w:t xml:space="preserve"> – </w:t>
      </w:r>
      <w:r w:rsidR="008A7020">
        <w:rPr>
          <w:rFonts w:ascii="Arial" w:hAnsi="Arial" w:cs="Arial"/>
          <w:color w:val="000000"/>
        </w:rPr>
        <w:t>2</w:t>
      </w:r>
      <w:r w:rsidRPr="00D71CDB">
        <w:rPr>
          <w:rFonts w:ascii="Arial" w:hAnsi="Arial" w:cs="Arial"/>
          <w:color w:val="000000"/>
        </w:rPr>
        <w:t xml:space="preserve"> </w:t>
      </w:r>
    </w:p>
    <w:p w:rsidR="00A329FF" w:rsidRPr="006B3D7E" w:rsidRDefault="00A329FF" w:rsidP="00A329FF">
      <w:pPr>
        <w:ind w:firstLine="720"/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1: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Set up brackets like this. </w:t>
      </w:r>
    </w:p>
    <w:p w:rsidR="00A329FF" w:rsidRPr="00D71CDB" w:rsidRDefault="00A329FF" w:rsidP="00A329FF">
      <w:pPr>
        <w:ind w:left="720"/>
        <w:rPr>
          <w:rFonts w:ascii="Arial" w:hAnsi="Arial" w:cs="Arial"/>
          <w:color w:val="000000"/>
          <w:sz w:val="28"/>
          <w:szCs w:val="28"/>
        </w:rPr>
      </w:pPr>
      <w:r w:rsidRPr="006B3D7E">
        <w:rPr>
          <w:rFonts w:ascii="Arial" w:hAnsi="Arial" w:cs="Arial"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3a……</m:t>
                </m:r>
              </m:e>
            </m:d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3a……</m:t>
                </m:r>
              </m:e>
            </m:d>
          </m:num>
          <m:den>
            <m:r>
              <w:rPr>
                <w:rFonts w:ascii="Cambria Math" w:hAnsi="Cambria Math" w:cs="Arial"/>
                <w:color w:val="000000"/>
                <w:sz w:val="32"/>
                <w:szCs w:val="32"/>
              </w:rPr>
              <m:t>3</m:t>
            </m:r>
          </m:den>
        </m:f>
      </m:oMath>
    </w:p>
    <w:p w:rsidR="00A329FF" w:rsidRPr="006B3D7E" w:rsidRDefault="00A329FF" w:rsidP="00A329FF">
      <w:pPr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2 </w:t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b/>
          <w:bCs/>
          <w:color w:val="993164"/>
          <w:sz w:val="20"/>
          <w:szCs w:val="20"/>
        </w:rPr>
        <w:t xml:space="preserve">Multiply “a” by “c”. </w:t>
      </w:r>
      <w:r w:rsidR="008A7020">
        <w:rPr>
          <w:rFonts w:ascii="Arial" w:hAnsi="Arial" w:cs="Arial"/>
          <w:b/>
          <w:bCs/>
          <w:color w:val="000000"/>
          <w:sz w:val="20"/>
          <w:szCs w:val="20"/>
        </w:rPr>
        <w:t>3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×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– </w:t>
      </w:r>
      <w:r w:rsidR="008A7020">
        <w:rPr>
          <w:rFonts w:ascii="Arial" w:hAnsi="Arial" w:cs="Arial"/>
          <w:b/>
          <w:bCs/>
          <w:color w:val="000000"/>
          <w:sz w:val="20"/>
          <w:szCs w:val="20"/>
        </w:rPr>
        <w:t>2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 = – </w:t>
      </w:r>
      <w:r w:rsidR="008A7020">
        <w:rPr>
          <w:rFonts w:ascii="Arial" w:hAnsi="Arial" w:cs="Arial"/>
          <w:b/>
          <w:bCs/>
          <w:color w:val="000000"/>
          <w:sz w:val="20"/>
          <w:szCs w:val="20"/>
        </w:rPr>
        <w:t>6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. </w:t>
      </w:r>
      <w:proofErr w:type="gramStart"/>
      <w:r w:rsidRPr="006B3D7E">
        <w:rPr>
          <w:rFonts w:ascii="Arial" w:hAnsi="Arial" w:cs="Arial"/>
          <w:b/>
          <w:bCs/>
          <w:color w:val="000000"/>
          <w:sz w:val="20"/>
          <w:szCs w:val="20"/>
        </w:rPr>
        <w:t>ac</w:t>
      </w:r>
      <w:proofErr w:type="gramEnd"/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 = </w:t>
      </w: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– </w:t>
      </w:r>
      <w:r w:rsidR="008A7020">
        <w:rPr>
          <w:rFonts w:ascii="Arial" w:hAnsi="Arial" w:cs="Arial"/>
          <w:b/>
          <w:bCs/>
          <w:color w:val="FF0000"/>
          <w:sz w:val="20"/>
          <w:szCs w:val="20"/>
        </w:rPr>
        <w:t>6</w:t>
      </w: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</w:p>
    <w:p w:rsidR="00A329FF" w:rsidRPr="006B3D7E" w:rsidRDefault="00A329FF" w:rsidP="00A329FF">
      <w:pPr>
        <w:ind w:left="2160" w:firstLine="720"/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b = </w:t>
      </w:r>
      <w:r w:rsidR="008A7020">
        <w:rPr>
          <w:rFonts w:ascii="Arial" w:hAnsi="Arial" w:cs="Arial"/>
          <w:b/>
          <w:bCs/>
          <w:color w:val="FF0000"/>
          <w:sz w:val="20"/>
          <w:szCs w:val="20"/>
        </w:rPr>
        <w:t>-5</w:t>
      </w: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. </w:t>
      </w:r>
    </w:p>
    <w:p w:rsidR="008A7020" w:rsidRDefault="008A7020" w:rsidP="008A7020">
      <w:pPr>
        <w:pStyle w:val="Default"/>
        <w:ind w:firstLine="720"/>
        <w:rPr>
          <w:rFonts w:ascii="Arial" w:hAnsi="Arial" w:cs="Arial"/>
          <w:b/>
          <w:bCs/>
          <w:sz w:val="20"/>
          <w:szCs w:val="20"/>
        </w:rPr>
      </w:pPr>
    </w:p>
    <w:p w:rsidR="008A7020" w:rsidRPr="006B3D7E" w:rsidRDefault="008A7020" w:rsidP="008A7020">
      <w:pPr>
        <w:pStyle w:val="Default"/>
        <w:ind w:firstLine="720"/>
        <w:rPr>
          <w:rFonts w:ascii="Arial" w:hAnsi="Arial" w:cs="Arial"/>
          <w:color w:val="FF0000"/>
          <w:sz w:val="20"/>
          <w:szCs w:val="20"/>
        </w:rPr>
      </w:pPr>
      <w:r w:rsidRPr="006B3D7E">
        <w:rPr>
          <w:rFonts w:ascii="Arial" w:hAnsi="Arial" w:cs="Arial"/>
          <w:b/>
          <w:bCs/>
          <w:sz w:val="20"/>
          <w:szCs w:val="20"/>
        </w:rPr>
        <w:t xml:space="preserve">Look for two numbers which 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6B3D7E">
        <w:rPr>
          <w:rFonts w:ascii="Arial" w:hAnsi="Arial" w:cs="Arial"/>
          <w:b/>
          <w:bCs/>
          <w:color w:val="0000FF"/>
          <w:sz w:val="20"/>
          <w:szCs w:val="20"/>
        </w:rPr>
        <w:t xml:space="preserve">MULTIPLY </w:t>
      </w:r>
      <w:r w:rsidRPr="006B3D7E">
        <w:rPr>
          <w:rFonts w:ascii="Arial" w:hAnsi="Arial" w:cs="Arial"/>
          <w:color w:val="0000FF"/>
          <w:sz w:val="20"/>
          <w:szCs w:val="20"/>
        </w:rPr>
        <w:t xml:space="preserve">to give </w:t>
      </w:r>
      <w:r w:rsidRPr="006B3D7E">
        <w:rPr>
          <w:rFonts w:ascii="Arial" w:hAnsi="Arial" w:cs="Arial"/>
          <w:color w:val="FF0000"/>
          <w:sz w:val="20"/>
          <w:szCs w:val="20"/>
        </w:rPr>
        <w:t xml:space="preserve">– 6 </w:t>
      </w:r>
      <w:r>
        <w:rPr>
          <w:rFonts w:ascii="Arial" w:hAnsi="Arial" w:cs="Arial"/>
          <w:color w:val="FF0000"/>
          <w:sz w:val="20"/>
          <w:szCs w:val="20"/>
        </w:rPr>
        <w:tab/>
      </w:r>
      <w:r w:rsidRPr="006B3D7E">
        <w:rPr>
          <w:rFonts w:ascii="Arial" w:hAnsi="Arial" w:cs="Arial"/>
          <w:b/>
          <w:bCs/>
          <w:color w:val="0000FF"/>
          <w:sz w:val="20"/>
          <w:szCs w:val="20"/>
        </w:rPr>
        <w:t xml:space="preserve">ADD </w:t>
      </w:r>
      <w:r w:rsidRPr="006B3D7E">
        <w:rPr>
          <w:rFonts w:ascii="Arial" w:hAnsi="Arial" w:cs="Arial"/>
          <w:color w:val="0000FF"/>
          <w:sz w:val="20"/>
          <w:szCs w:val="20"/>
        </w:rPr>
        <w:t xml:space="preserve">to give </w:t>
      </w:r>
      <w:r w:rsidRPr="006B3D7E">
        <w:rPr>
          <w:rFonts w:ascii="Arial" w:hAnsi="Arial" w:cs="Arial"/>
          <w:color w:val="FF0000"/>
          <w:sz w:val="20"/>
          <w:szCs w:val="20"/>
        </w:rPr>
        <w:t xml:space="preserve">– 5 </w:t>
      </w:r>
    </w:p>
    <w:p w:rsidR="008A7020" w:rsidRPr="008A7020" w:rsidRDefault="008A7020" w:rsidP="008A7020">
      <w:pPr>
        <w:ind w:left="1440" w:firstLine="720"/>
        <w:rPr>
          <w:rFonts w:ascii="Arial" w:hAnsi="Arial" w:cs="Arial"/>
          <w:color w:val="000000"/>
        </w:rPr>
      </w:pPr>
    </w:p>
    <w:p w:rsidR="008A7020" w:rsidRPr="006B3D7E" w:rsidRDefault="008A7020" w:rsidP="008A7020">
      <w:pPr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3 </w:t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 xml:space="preserve">Insert these numbers into the brackets in the fraction above </w:t>
      </w:r>
    </w:p>
    <w:p w:rsidR="008A7020" w:rsidRPr="000022B8" w:rsidRDefault="008A7020" w:rsidP="008A7020">
      <w:pPr>
        <w:ind w:firstLine="720"/>
        <w:rPr>
          <w:rFonts w:ascii="Arial" w:hAnsi="Arial" w:cs="Arial"/>
          <w:color w:val="000000"/>
          <w:sz w:val="28"/>
          <w:szCs w:val="28"/>
        </w:rPr>
      </w:pPr>
      <w:r w:rsidRPr="006B3D7E">
        <w:rPr>
          <w:rFonts w:ascii="Arial" w:hAnsi="Arial" w:cs="Arial"/>
          <w:color w:val="000000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3a+1</m:t>
                </m:r>
              </m:e>
            </m:d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3a-6</m:t>
                </m:r>
              </m:e>
            </m:d>
          </m:num>
          <m:den>
            <m:r>
              <w:rPr>
                <w:rFonts w:ascii="Cambria Math" w:hAnsi="Cambria Math" w:cs="Arial"/>
                <w:color w:val="000000"/>
                <w:sz w:val="32"/>
                <w:szCs w:val="32"/>
              </w:rPr>
              <m:t>3</m:t>
            </m:r>
          </m:den>
        </m:f>
      </m:oMath>
    </w:p>
    <w:p w:rsidR="00A329FF" w:rsidRDefault="00A329FF" w:rsidP="00385B3D">
      <w:pPr>
        <w:pStyle w:val="Default"/>
        <w:rPr>
          <w:rFonts w:ascii="Arial" w:hAnsi="Arial" w:cs="Arial"/>
          <w:sz w:val="20"/>
          <w:szCs w:val="20"/>
        </w:rPr>
      </w:pPr>
    </w:p>
    <w:p w:rsidR="008A7020" w:rsidRDefault="008A7020" w:rsidP="008A7020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4 </w:t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 xml:space="preserve">Cancel the “3” in the bottom into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whichever bracket it will divide fully into </w:t>
      </w:r>
    </w:p>
    <w:p w:rsidR="008A7020" w:rsidRDefault="008A7020" w:rsidP="008A7020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>(</w:t>
      </w:r>
      <w:proofErr w:type="gramStart"/>
      <w:r w:rsidRPr="006B3D7E">
        <w:rPr>
          <w:rFonts w:ascii="Arial" w:hAnsi="Arial" w:cs="Arial"/>
          <w:color w:val="000000"/>
          <w:sz w:val="20"/>
          <w:szCs w:val="20"/>
        </w:rPr>
        <w:t>in</w:t>
      </w:r>
      <w:proofErr w:type="gramEnd"/>
      <w:r w:rsidRPr="006B3D7E">
        <w:rPr>
          <w:rFonts w:ascii="Arial" w:hAnsi="Arial" w:cs="Arial"/>
          <w:color w:val="000000"/>
          <w:sz w:val="20"/>
          <w:szCs w:val="20"/>
        </w:rPr>
        <w:t xml:space="preserve"> this case the second – the 3 divides fully the 3x </w:t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and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the – 6 , whereas in </w:t>
      </w:r>
    </w:p>
    <w:p w:rsidR="008A7020" w:rsidRDefault="008A7020" w:rsidP="008A7020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proofErr w:type="gramStart"/>
      <w:r w:rsidRPr="006B3D7E">
        <w:rPr>
          <w:rFonts w:ascii="Arial" w:hAnsi="Arial" w:cs="Arial"/>
          <w:color w:val="000000"/>
          <w:sz w:val="20"/>
          <w:szCs w:val="20"/>
        </w:rPr>
        <w:t>the</w:t>
      </w:r>
      <w:proofErr w:type="gramEnd"/>
      <w:r w:rsidRPr="006B3D7E">
        <w:rPr>
          <w:rFonts w:ascii="Arial" w:hAnsi="Arial" w:cs="Arial"/>
          <w:color w:val="000000"/>
          <w:sz w:val="20"/>
          <w:szCs w:val="20"/>
        </w:rPr>
        <w:t xml:space="preserve"> 1</w:t>
      </w:r>
      <w:r w:rsidRPr="006B3D7E">
        <w:rPr>
          <w:rFonts w:ascii="Arial" w:hAnsi="Arial" w:cs="Arial"/>
          <w:color w:val="000000"/>
          <w:sz w:val="13"/>
          <w:szCs w:val="13"/>
        </w:rPr>
        <w:t xml:space="preserve">st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bracket it will divide the 3x but not the + 1.) </w:t>
      </w:r>
    </w:p>
    <w:p w:rsidR="008A7020" w:rsidRPr="00A329FF" w:rsidRDefault="008A7020" w:rsidP="008A7020">
      <w:pPr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56049C" wp14:editId="56FBADB0">
                <wp:simplePos x="0" y="0"/>
                <wp:positionH relativeFrom="column">
                  <wp:posOffset>1461135</wp:posOffset>
                </wp:positionH>
                <wp:positionV relativeFrom="paragraph">
                  <wp:posOffset>163195</wp:posOffset>
                </wp:positionV>
                <wp:extent cx="47625" cy="200025"/>
                <wp:effectExtent l="0" t="0" r="28575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05pt,12.85pt" to="118.8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" strokecolor="black [3040]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430AB0" wp14:editId="76FDBBEE">
                <wp:simplePos x="0" y="0"/>
                <wp:positionH relativeFrom="column">
                  <wp:posOffset>1175385</wp:posOffset>
                </wp:positionH>
                <wp:positionV relativeFrom="paragraph">
                  <wp:posOffset>134620</wp:posOffset>
                </wp:positionV>
                <wp:extent cx="47625" cy="200025"/>
                <wp:effectExtent l="0" t="0" r="28575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55pt,10.6pt" to="96.3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" strokecolor="black [3040]"/>
            </w:pict>
          </mc:Fallback>
        </mc:AlternateConten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  <w:t xml:space="preserve">         </w:t>
      </w:r>
      <m:oMath>
        <m:r>
          <w:rPr>
            <w:rFonts w:ascii="Cambria Math" w:hAnsi="Cambria Math" w:cs="Arial"/>
            <w:color w:val="000000"/>
          </w:rPr>
          <m:t>a-2</m:t>
        </m:r>
      </m:oMath>
    </w:p>
    <w:p w:rsidR="008A7020" w:rsidRPr="006B3D7E" w:rsidRDefault="008A7020" w:rsidP="008A7020">
      <w:pPr>
        <w:ind w:firstLine="720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22C30C" wp14:editId="66A16C43">
                <wp:simplePos x="0" y="0"/>
                <wp:positionH relativeFrom="column">
                  <wp:posOffset>1070610</wp:posOffset>
                </wp:positionH>
                <wp:positionV relativeFrom="paragraph">
                  <wp:posOffset>194310</wp:posOffset>
                </wp:positionV>
                <wp:extent cx="47625" cy="200025"/>
                <wp:effectExtent l="0" t="0" r="28575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3pt,15.3pt" to="88.0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" strokecolor="black [3040]"/>
            </w:pict>
          </mc:Fallback>
        </mc:AlternateContent>
      </w:r>
      <w:r w:rsidRPr="006B3D7E">
        <w:rPr>
          <w:rFonts w:ascii="Arial" w:hAnsi="Arial" w:cs="Arial"/>
          <w:color w:val="00000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3a+1</m:t>
                </m:r>
              </m:e>
            </m:d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3a-6</m:t>
                </m:r>
              </m:e>
            </m:d>
          </m:num>
          <m:den>
            <m:r>
              <w:rPr>
                <w:rFonts w:ascii="Cambria Math" w:hAnsi="Cambria Math" w:cs="Arial"/>
                <w:color w:val="000000"/>
                <w:sz w:val="32"/>
                <w:szCs w:val="32"/>
              </w:rPr>
              <m:t>3</m:t>
            </m:r>
          </m:den>
        </m:f>
      </m:oMath>
    </w:p>
    <w:p w:rsidR="008A7020" w:rsidRPr="006B3D7E" w:rsidRDefault="008A7020" w:rsidP="005459A8">
      <w:pPr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5 </w:t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="005459A8"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color w:val="000000"/>
          <w:sz w:val="20"/>
          <w:szCs w:val="20"/>
        </w:rPr>
        <w:t xml:space="preserve">Write the answer! </w:t>
      </w:r>
    </w:p>
    <w:p w:rsidR="008A7020" w:rsidRPr="00A329FF" w:rsidRDefault="008A7020" w:rsidP="008A7020">
      <w:pPr>
        <w:ind w:firstLine="720"/>
        <w:rPr>
          <w:rFonts w:ascii="Arial" w:hAnsi="Arial" w:cs="Arial"/>
          <w:color w:val="000000"/>
          <w:sz w:val="16"/>
          <w:szCs w:val="16"/>
        </w:rPr>
      </w:pPr>
    </w:p>
    <w:p w:rsidR="008A7020" w:rsidRPr="00A329FF" w:rsidRDefault="008A7020" w:rsidP="008A7020">
      <w:pPr>
        <w:ind w:firstLine="720"/>
        <w:rPr>
          <w:rFonts w:ascii="Arial" w:hAnsi="Arial" w:cs="Arial"/>
          <w:color w:val="0070C0"/>
          <w:sz w:val="28"/>
          <w:szCs w:val="28"/>
        </w:rPr>
      </w:pPr>
      <w:r w:rsidRPr="00A329FF">
        <w:rPr>
          <w:rFonts w:ascii="Arial" w:hAnsi="Arial" w:cs="Arial"/>
          <w:color w:val="0070C0"/>
          <w:sz w:val="28"/>
          <w:szCs w:val="28"/>
        </w:rPr>
        <w:t>= (</w:t>
      </w:r>
      <w:r>
        <w:rPr>
          <w:rFonts w:ascii="Arial" w:hAnsi="Arial" w:cs="Arial"/>
          <w:color w:val="0070C0"/>
          <w:sz w:val="28"/>
          <w:szCs w:val="28"/>
        </w:rPr>
        <w:t>3a + 1</w:t>
      </w:r>
      <w:proofErr w:type="gramStart"/>
      <w:r w:rsidRPr="00A329FF">
        <w:rPr>
          <w:rFonts w:ascii="Arial" w:hAnsi="Arial" w:cs="Arial"/>
          <w:color w:val="0070C0"/>
          <w:sz w:val="28"/>
          <w:szCs w:val="28"/>
        </w:rPr>
        <w:t>)(</w:t>
      </w:r>
      <w:proofErr w:type="gramEnd"/>
      <w:r w:rsidR="005459A8">
        <w:rPr>
          <w:rFonts w:ascii="Arial" w:hAnsi="Arial" w:cs="Arial"/>
          <w:color w:val="0070C0"/>
          <w:sz w:val="28"/>
          <w:szCs w:val="28"/>
        </w:rPr>
        <w:t>a - 2</w:t>
      </w:r>
      <w:r w:rsidRPr="00A329FF">
        <w:rPr>
          <w:rFonts w:ascii="Arial" w:hAnsi="Arial" w:cs="Arial"/>
          <w:color w:val="0070C0"/>
          <w:sz w:val="28"/>
          <w:szCs w:val="28"/>
        </w:rPr>
        <w:t>)…..</w:t>
      </w:r>
      <w:r w:rsidRPr="00A329FF">
        <w:rPr>
          <w:rFonts w:ascii="Arial" w:hAnsi="Arial" w:cs="Arial"/>
          <w:b/>
          <w:bCs/>
          <w:color w:val="0070C0"/>
          <w:sz w:val="28"/>
          <w:szCs w:val="28"/>
        </w:rPr>
        <w:t xml:space="preserve">ANSWER!!! </w:t>
      </w:r>
    </w:p>
    <w:p w:rsidR="008A7020" w:rsidRPr="005459A8" w:rsidRDefault="005459A8" w:rsidP="005459A8">
      <w:pPr>
        <w:rPr>
          <w:rFonts w:ascii="Arial" w:hAnsi="Arial" w:cs="Arial"/>
          <w:color w:val="000000"/>
          <w:sz w:val="20"/>
          <w:szCs w:val="20"/>
        </w:rPr>
      </w:pPr>
      <w:r w:rsidRPr="006B3D7E">
        <w:rPr>
          <w:rFonts w:ascii="Arial" w:hAnsi="Arial" w:cs="Arial"/>
          <w:b/>
          <w:bCs/>
          <w:color w:val="FF0000"/>
          <w:sz w:val="20"/>
          <w:szCs w:val="20"/>
        </w:rPr>
        <w:t xml:space="preserve">STEP 6 </w:t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>
        <w:rPr>
          <w:rFonts w:ascii="Arial" w:hAnsi="Arial" w:cs="Arial"/>
          <w:b/>
          <w:bCs/>
          <w:color w:val="FF0000"/>
          <w:sz w:val="20"/>
          <w:szCs w:val="20"/>
        </w:rPr>
        <w:tab/>
      </w:r>
      <w:r w:rsidRPr="006B3D7E">
        <w:rPr>
          <w:rFonts w:ascii="Arial" w:hAnsi="Arial" w:cs="Arial"/>
          <w:b/>
          <w:bCs/>
          <w:color w:val="000000"/>
          <w:sz w:val="20"/>
          <w:szCs w:val="20"/>
        </w:rPr>
        <w:t xml:space="preserve">CHECK </w:t>
      </w:r>
      <w:r w:rsidRPr="006B3D7E">
        <w:rPr>
          <w:rFonts w:ascii="Arial" w:hAnsi="Arial" w:cs="Arial"/>
          <w:color w:val="000000"/>
          <w:sz w:val="20"/>
          <w:szCs w:val="20"/>
        </w:rPr>
        <w:t xml:space="preserve">by expanding this answer to see if you get the original. </w:t>
      </w:r>
    </w:p>
    <w:sectPr w:rsidR="008A7020" w:rsidRPr="005459A8" w:rsidSect="008A7020">
      <w:type w:val="continuous"/>
      <w:pgSz w:w="11907" w:h="16839" w:code="9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JCGHB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F05"/>
    <w:rsid w:val="000022B8"/>
    <w:rsid w:val="0000660F"/>
    <w:rsid w:val="00031677"/>
    <w:rsid w:val="000508BE"/>
    <w:rsid w:val="00061A76"/>
    <w:rsid w:val="000F32B7"/>
    <w:rsid w:val="0013298D"/>
    <w:rsid w:val="00191FA0"/>
    <w:rsid w:val="001A6C33"/>
    <w:rsid w:val="001D13BC"/>
    <w:rsid w:val="001F3FC0"/>
    <w:rsid w:val="00243C17"/>
    <w:rsid w:val="002560EF"/>
    <w:rsid w:val="002B2719"/>
    <w:rsid w:val="002C7112"/>
    <w:rsid w:val="00305511"/>
    <w:rsid w:val="00323D78"/>
    <w:rsid w:val="00345E9A"/>
    <w:rsid w:val="00360BD4"/>
    <w:rsid w:val="00385B3D"/>
    <w:rsid w:val="004105BE"/>
    <w:rsid w:val="00482743"/>
    <w:rsid w:val="005459A8"/>
    <w:rsid w:val="005664F0"/>
    <w:rsid w:val="00577E8A"/>
    <w:rsid w:val="00586A1B"/>
    <w:rsid w:val="0059435C"/>
    <w:rsid w:val="005A2EEB"/>
    <w:rsid w:val="005E74AC"/>
    <w:rsid w:val="00626392"/>
    <w:rsid w:val="0065573B"/>
    <w:rsid w:val="006B3D7E"/>
    <w:rsid w:val="006F61D8"/>
    <w:rsid w:val="0072293E"/>
    <w:rsid w:val="00723188"/>
    <w:rsid w:val="0072533E"/>
    <w:rsid w:val="007D15F2"/>
    <w:rsid w:val="00804E05"/>
    <w:rsid w:val="008664E9"/>
    <w:rsid w:val="008A7020"/>
    <w:rsid w:val="008B0163"/>
    <w:rsid w:val="008D025B"/>
    <w:rsid w:val="00940B97"/>
    <w:rsid w:val="009A78F3"/>
    <w:rsid w:val="009B5DAA"/>
    <w:rsid w:val="009D2DAF"/>
    <w:rsid w:val="00A2202D"/>
    <w:rsid w:val="00A329FF"/>
    <w:rsid w:val="00A57386"/>
    <w:rsid w:val="00A7115E"/>
    <w:rsid w:val="00A835C0"/>
    <w:rsid w:val="00A943B2"/>
    <w:rsid w:val="00AC2FF5"/>
    <w:rsid w:val="00AD2428"/>
    <w:rsid w:val="00AF6ACF"/>
    <w:rsid w:val="00B17F12"/>
    <w:rsid w:val="00B55418"/>
    <w:rsid w:val="00B71F05"/>
    <w:rsid w:val="00C7762D"/>
    <w:rsid w:val="00CD7D16"/>
    <w:rsid w:val="00D03592"/>
    <w:rsid w:val="00D21714"/>
    <w:rsid w:val="00D71CDB"/>
    <w:rsid w:val="00DA52A9"/>
    <w:rsid w:val="00DC336F"/>
    <w:rsid w:val="00DD2100"/>
    <w:rsid w:val="00DE56EC"/>
    <w:rsid w:val="00E16F2A"/>
    <w:rsid w:val="00E4012F"/>
    <w:rsid w:val="00F146B9"/>
    <w:rsid w:val="00F5252D"/>
    <w:rsid w:val="00F7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71F0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Default"/>
    <w:next w:val="Default"/>
    <w:link w:val="Heading5Char"/>
    <w:uiPriority w:val="99"/>
    <w:qFormat/>
    <w:rsid w:val="00B71F05"/>
    <w:pPr>
      <w:outlineLvl w:val="4"/>
    </w:pPr>
    <w:rPr>
      <w:rFonts w:cs="Times New Roman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F05"/>
    <w:pPr>
      <w:autoSpaceDE w:val="0"/>
      <w:autoSpaceDN w:val="0"/>
      <w:adjustRightInd w:val="0"/>
    </w:pPr>
    <w:rPr>
      <w:rFonts w:ascii="PJCGHB+TimesNewRoman,Bold" w:hAnsi="PJCGHB+TimesNewRoman,Bold" w:cs="PJCGHB+TimesNewRoman,Bold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B71F05"/>
    <w:rPr>
      <w:rFonts w:ascii="PJCGHB+TimesNewRoman,Bold" w:hAnsi="PJCGHB+TimesNewRoman,Bold"/>
      <w:sz w:val="24"/>
      <w:szCs w:val="24"/>
    </w:rPr>
  </w:style>
  <w:style w:type="paragraph" w:styleId="BodyTextIndent3">
    <w:name w:val="Body Text Indent 3"/>
    <w:basedOn w:val="Default"/>
    <w:next w:val="Default"/>
    <w:link w:val="BodyTextIndent3Char"/>
    <w:uiPriority w:val="99"/>
    <w:rsid w:val="00B71F05"/>
    <w:rPr>
      <w:rFonts w:cs="Times New Roman"/>
      <w:color w:val="auto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71F05"/>
    <w:rPr>
      <w:rFonts w:ascii="PJCGHB+TimesNewRoman,Bold" w:hAnsi="PJCGHB+TimesNewRoman,Bold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71F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rsid w:val="00385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5B3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71CD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71F0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Default"/>
    <w:next w:val="Default"/>
    <w:link w:val="Heading5Char"/>
    <w:uiPriority w:val="99"/>
    <w:qFormat/>
    <w:rsid w:val="00B71F05"/>
    <w:pPr>
      <w:outlineLvl w:val="4"/>
    </w:pPr>
    <w:rPr>
      <w:rFonts w:cs="Times New Roman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F05"/>
    <w:pPr>
      <w:autoSpaceDE w:val="0"/>
      <w:autoSpaceDN w:val="0"/>
      <w:adjustRightInd w:val="0"/>
    </w:pPr>
    <w:rPr>
      <w:rFonts w:ascii="PJCGHB+TimesNewRoman,Bold" w:hAnsi="PJCGHB+TimesNewRoman,Bold" w:cs="PJCGHB+TimesNewRoman,Bold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B71F05"/>
    <w:rPr>
      <w:rFonts w:ascii="PJCGHB+TimesNewRoman,Bold" w:hAnsi="PJCGHB+TimesNewRoman,Bold"/>
      <w:sz w:val="24"/>
      <w:szCs w:val="24"/>
    </w:rPr>
  </w:style>
  <w:style w:type="paragraph" w:styleId="BodyTextIndent3">
    <w:name w:val="Body Text Indent 3"/>
    <w:basedOn w:val="Default"/>
    <w:next w:val="Default"/>
    <w:link w:val="BodyTextIndent3Char"/>
    <w:uiPriority w:val="99"/>
    <w:rsid w:val="00B71F05"/>
    <w:rPr>
      <w:rFonts w:cs="Times New Roman"/>
      <w:color w:val="auto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71F05"/>
    <w:rPr>
      <w:rFonts w:ascii="PJCGHB+TimesNewRoman,Bold" w:hAnsi="PJCGHB+TimesNewRoman,Bold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71F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rsid w:val="00385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5B3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71C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D4E6A-640E-45E8-94E1-6EF3B0006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827E4652</Template>
  <TotalTime>0</TotalTime>
  <Pages>4</Pages>
  <Words>826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MCALLISTER Robert</cp:lastModifiedBy>
  <cp:revision>2</cp:revision>
  <cp:lastPrinted>2014-06-04T04:55:00Z</cp:lastPrinted>
  <dcterms:created xsi:type="dcterms:W3CDTF">2014-08-13T01:46:00Z</dcterms:created>
  <dcterms:modified xsi:type="dcterms:W3CDTF">2014-08-13T01:46:00Z</dcterms:modified>
</cp:coreProperties>
</file>