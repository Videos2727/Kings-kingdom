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9CA" w:rsidRDefault="00F869C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</w:pPr>
      <w:r>
        <w:rPr>
          <w:noProof/>
          <w:lang w:eastAsia="en-AU"/>
        </w:rPr>
        <w:drawing>
          <wp:inline distT="0" distB="0" distL="0" distR="0" wp14:anchorId="2D3E18CD" wp14:editId="28091861">
            <wp:extent cx="6645910" cy="4377055"/>
            <wp:effectExtent l="0" t="0" r="2540" b="444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C18" w:rsidRDefault="001B3C18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</w:pPr>
    </w:p>
    <w:p w:rsidR="00F869CA" w:rsidRDefault="00F869CA" w:rsidP="001B3C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</w:pPr>
      <w:r>
        <w:rPr>
          <w:noProof/>
          <w:lang w:eastAsia="en-AU"/>
        </w:rPr>
        <w:drawing>
          <wp:inline distT="0" distB="0" distL="0" distR="0" wp14:anchorId="50CD21B2" wp14:editId="53EDEB80">
            <wp:extent cx="3147601" cy="1771650"/>
            <wp:effectExtent l="0" t="0" r="0" b="0"/>
            <wp:docPr id="3" name="Picture 2" descr="Image from Heywire contest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from Heywire contesta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035" cy="1784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  <w:t xml:space="preserve">    </w:t>
      </w:r>
      <w:r>
        <w:rPr>
          <w:noProof/>
          <w:lang w:eastAsia="en-AU"/>
        </w:rPr>
        <w:drawing>
          <wp:inline distT="0" distB="0" distL="0" distR="0" wp14:anchorId="61892716" wp14:editId="745D248E">
            <wp:extent cx="3190875" cy="1796007"/>
            <wp:effectExtent l="0" t="0" r="0" b="0"/>
            <wp:docPr id="4" name="Picture 3" descr="Heywire Rural contestants on ABC premi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eywire Rural contestants on ABC premis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388" cy="1808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3C18" w:rsidRDefault="001B3C18" w:rsidP="001B3C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</w:pPr>
    </w:p>
    <w:p w:rsidR="00F869CA" w:rsidRDefault="00F869CA" w:rsidP="001B3C18">
      <w:pPr>
        <w:spacing w:after="0" w:line="240" w:lineRule="auto"/>
        <w:outlineLvl w:val="0"/>
        <w:rPr>
          <w:noProof/>
          <w:lang w:eastAsia="en-AU"/>
        </w:rPr>
      </w:pPr>
      <w:r>
        <w:rPr>
          <w:noProof/>
          <w:lang w:eastAsia="en-AU"/>
        </w:rPr>
        <w:drawing>
          <wp:inline distT="0" distB="0" distL="0" distR="0" wp14:anchorId="0F9E6788" wp14:editId="713322E6">
            <wp:extent cx="3146236" cy="1914525"/>
            <wp:effectExtent l="0" t="0" r="0" b="0"/>
            <wp:docPr id="76" name="Picture 4" descr="Winners posing with Heywire 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inners posing with Heywire sig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536" cy="1928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t xml:space="preserve">          </w:t>
      </w:r>
      <w:r w:rsidRPr="00F869CA">
        <w:rPr>
          <w:noProof/>
          <w:lang w:eastAsia="en-AU"/>
        </w:rPr>
        <w:t xml:space="preserve"> </w:t>
      </w:r>
      <w:r>
        <w:rPr>
          <w:noProof/>
          <w:lang w:eastAsia="en-AU"/>
        </w:rPr>
        <w:drawing>
          <wp:inline distT="0" distB="0" distL="0" distR="0" wp14:anchorId="12003CBC" wp14:editId="44A74EC9">
            <wp:extent cx="3114675" cy="1877695"/>
            <wp:effectExtent l="0" t="0" r="9525" b="825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5347" cy="190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C18" w:rsidRDefault="001B3C18" w:rsidP="00404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</w:pPr>
    </w:p>
    <w:p w:rsidR="004049E4" w:rsidRPr="004049E4" w:rsidRDefault="004049E4" w:rsidP="00404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3276600</wp:posOffset>
                </wp:positionH>
                <wp:positionV relativeFrom="paragraph">
                  <wp:posOffset>590550</wp:posOffset>
                </wp:positionV>
                <wp:extent cx="2466975" cy="1495425"/>
                <wp:effectExtent l="0" t="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1495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869CA" w:rsidRDefault="00F869CA">
                            <w:r>
                              <w:rPr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41F21235" wp14:editId="7EB1425B">
                                  <wp:extent cx="2304262" cy="1454785"/>
                                  <wp:effectExtent l="0" t="0" r="127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5486" cy="14808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8pt;margin-top:46.5pt;width:194.25pt;height:11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" fillcolor="white [3201]" strokeweight=".5pt">
                <v:textbox>
                  <w:txbxContent>
                    <w:p w:rsidR="00F869CA" w:rsidRDefault="00F869CA">
                      <w:r>
                        <w:rPr>
                          <w:noProof/>
                          <w:lang w:eastAsia="en-AU"/>
                        </w:rPr>
                        <w:drawing>
                          <wp:inline distT="0" distB="0" distL="0" distR="0" wp14:anchorId="41F21235" wp14:editId="7EB1425B">
                            <wp:extent cx="2304262" cy="1454785"/>
                            <wp:effectExtent l="0" t="0" r="127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45486" cy="14808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404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  <w:t xml:space="preserve">'My school does things differently — like having a day off mid-week' </w:t>
      </w:r>
    </w:p>
    <w:p w:rsidR="004049E4" w:rsidRPr="004049E4" w:rsidRDefault="004049E4" w:rsidP="0040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By Zane Pailthorpe</w:t>
      </w:r>
    </w:p>
    <w:p w:rsidR="004049E4" w:rsidRPr="004049E4" w:rsidRDefault="004049E4" w:rsidP="004049E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16"/>
          <w:szCs w:val="16"/>
          <w:lang w:val="en" w:eastAsia="en-AU"/>
        </w:rPr>
        <w:t xml:space="preserve">Posted Tue 10 Dec 2019, 9:27pm </w:t>
      </w:r>
      <w:r>
        <w:rPr>
          <w:rFonts w:ascii="Times New Roman" w:eastAsia="Times New Roman" w:hAnsi="Times New Roman" w:cs="Times New Roman"/>
          <w:sz w:val="16"/>
          <w:szCs w:val="16"/>
          <w:lang w:val="en" w:eastAsia="en-AU"/>
        </w:rPr>
        <w:t xml:space="preserve">     </w:t>
      </w:r>
      <w:r w:rsidRPr="004049E4">
        <w:rPr>
          <w:rFonts w:ascii="Times New Roman" w:eastAsia="Times New Roman" w:hAnsi="Times New Roman" w:cs="Times New Roman"/>
          <w:sz w:val="16"/>
          <w:szCs w:val="16"/>
          <w:lang w:val="en" w:eastAsia="en-AU"/>
        </w:rPr>
        <w:t xml:space="preserve">Updated Tue 10 Dec 2019, 9:44pm </w:t>
      </w:r>
    </w:p>
    <w:p w:rsidR="004049E4" w:rsidRPr="004049E4" w:rsidRDefault="004049E4" w:rsidP="004049E4">
      <w:pPr>
        <w:rPr>
          <w:sz w:val="16"/>
          <w:szCs w:val="16"/>
        </w:rPr>
      </w:pPr>
    </w:p>
    <w:p w:rsidR="004049E4" w:rsidRDefault="004049E4" w:rsidP="004049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" w:eastAsia="en-AU"/>
        </w:rPr>
      </w:pPr>
      <w:r w:rsidRPr="004049E4">
        <w:rPr>
          <w:rFonts w:ascii="Times New Roman" w:eastAsia="Times New Roman" w:hAnsi="Times New Roman" w:cs="Times New Roman"/>
          <w:b/>
          <w:bCs/>
          <w:sz w:val="36"/>
          <w:szCs w:val="36"/>
          <w:lang w:val="en" w:eastAsia="en-AU"/>
        </w:rPr>
        <w:t xml:space="preserve">Heywire winner, </w:t>
      </w:r>
    </w:p>
    <w:p w:rsidR="004049E4" w:rsidRDefault="004049E4" w:rsidP="004049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" w:eastAsia="en-AU"/>
        </w:rPr>
      </w:pPr>
      <w:r w:rsidRPr="004049E4">
        <w:rPr>
          <w:rFonts w:ascii="Times New Roman" w:eastAsia="Times New Roman" w:hAnsi="Times New Roman" w:cs="Times New Roman"/>
          <w:b/>
          <w:bCs/>
          <w:sz w:val="36"/>
          <w:szCs w:val="36"/>
          <w:lang w:val="en" w:eastAsia="en-AU"/>
        </w:rPr>
        <w:t xml:space="preserve">Zane Pailthorpe, South Kolan, </w:t>
      </w:r>
    </w:p>
    <w:p w:rsidR="004049E4" w:rsidRPr="004049E4" w:rsidRDefault="004049E4" w:rsidP="004049E4">
      <w:pPr>
        <w:spacing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" w:eastAsia="en-AU"/>
        </w:rPr>
      </w:pPr>
      <w:r w:rsidRPr="004049E4">
        <w:rPr>
          <w:rFonts w:ascii="Times New Roman" w:eastAsia="Times New Roman" w:hAnsi="Times New Roman" w:cs="Times New Roman"/>
          <w:b/>
          <w:bCs/>
          <w:sz w:val="36"/>
          <w:szCs w:val="36"/>
          <w:lang w:val="en" w:eastAsia="en-AU"/>
        </w:rPr>
        <w:t>Queensland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It's 6:00am and freezing cold, and for most teenagers, time to start getting ready for school. 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But not me — it's a Wednesday and my day off school.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You might be thinking, Wednesday off school?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Yep.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And I'm swimming with thousands of silver perch on a fish farm, 300 kilometres north of Brisbane.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attend school at the Burnett Youth Learning Centre, but we still call it what it used to be known as, Barry's Farm.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It's a special assistance school for kids who have disengaged from mainstream leaning.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used to go to a mainstream school, but I didn't make the wisest of choices there.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made mistakes.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got caught with some drug paraphernalia in my bag and was suspended.</w:t>
      </w:r>
    </w:p>
    <w:p w:rsidR="004049E4" w:rsidRPr="004049E4" w:rsidRDefault="004049E4" w:rsidP="0040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The chaplain gave me a choice to wait out my suspension or get a referral to Barry's Farm.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It wasn't the easiest decision to make. 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It would mean leaving all my friends behind, but I chose to have an introductory day at Barry's Farm and I haven't looked back.</w:t>
      </w:r>
    </w:p>
    <w:p w:rsidR="004049E4" w:rsidRPr="004049E4" w:rsidRDefault="004049E4" w:rsidP="0040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They do things differently here, like having a mid-week break, which is when I go to work on the fish farm.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carry the crates of fish out of the water, onto the scales, and then put them into a tank on the back of the truck, ready for transport.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It sounds repetitive, but I enjoy it, and it's a great feeling making my own money.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Juggling work with school can be challenging at times, but I'm lucky to have flexibility and support from the teachers who want us to achieve our best.</w:t>
      </w:r>
    </w:p>
    <w:p w:rsidR="004049E4" w:rsidRPr="004049E4" w:rsidRDefault="004049E4" w:rsidP="0040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One of my classes is a gym session, and I've become really interested in fitness — it makes me feel great.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It's inspired me to consider personal training as a career when I leave school.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Overcoming the challenges I'm facing now as a teenager is helping prepare me for the future.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guess it's how the saying goes: "Give a man a fish, and you feed him for a day. Teach a man to fish, and you feed him for a lifetime".</w:t>
      </w:r>
    </w:p>
    <w:p w:rsidR="004049E4" w:rsidRDefault="004049E4" w:rsidP="0040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While I haven't made the best choices in the past, I'm glad that I've ended up where I am.</w:t>
      </w:r>
    </w:p>
    <w:p w:rsidR="004049E4" w:rsidRDefault="004049E4">
      <w:pPr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br w:type="page"/>
      </w:r>
    </w:p>
    <w:p w:rsidR="004049E4" w:rsidRDefault="004049E4" w:rsidP="0040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lastRenderedPageBreak/>
        <w:t>Complete the following questions about the Heywire story on the previous page.</w:t>
      </w:r>
    </w:p>
    <w:p w:rsidR="004049E4" w:rsidRDefault="004049E4" w:rsidP="0040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4049E4" w:rsidRDefault="004049E4" w:rsidP="004049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What makes </w:t>
      </w:r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Pailthorpe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’s story a good story? ____________________________________________</w:t>
      </w:r>
    </w:p>
    <w:p w:rsidR="004049E4" w:rsidRDefault="004049E4" w:rsidP="0040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4049E4" w:rsidRDefault="004049E4" w:rsidP="004049E4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</w:t>
      </w:r>
      <w:r w:rsidR="0021692B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</w:t>
      </w:r>
    </w:p>
    <w:p w:rsidR="004049E4" w:rsidRDefault="004049E4" w:rsidP="004049E4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</w:t>
      </w:r>
      <w:r w:rsidR="0021692B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</w:t>
      </w:r>
    </w:p>
    <w:p w:rsidR="004049E4" w:rsidRDefault="004049E4" w:rsidP="004049E4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</w:t>
      </w:r>
      <w:r w:rsidR="0021692B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</w:t>
      </w:r>
    </w:p>
    <w:p w:rsidR="004049E4" w:rsidRDefault="004049E4" w:rsidP="004049E4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</w:t>
      </w:r>
      <w:r w:rsidR="0021692B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</w:t>
      </w:r>
      <w:r w:rsidR="0021692B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</w:t>
      </w:r>
    </w:p>
    <w:p w:rsidR="0021692B" w:rsidRPr="0021692B" w:rsidRDefault="004D39D4" w:rsidP="0021692B">
      <w:pPr>
        <w:pStyle w:val="ListParagraph"/>
        <w:numPr>
          <w:ilvl w:val="0"/>
          <w:numId w:val="1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What is </w:t>
      </w:r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Pailthorpe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’s main </w:t>
      </w:r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idea?  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</w:t>
      </w:r>
    </w:p>
    <w:p w:rsidR="0021692B" w:rsidRDefault="0021692B" w:rsidP="002169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21692B" w:rsidRDefault="0021692B" w:rsidP="0021692B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21692B" w:rsidP="0021692B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21692B" w:rsidP="0021692B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21692B" w:rsidP="0021692B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21692B" w:rsidP="0021692B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21692B"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21692B"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21692B"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167E25" w:rsidP="0021692B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What facts does Pailthorpe</w:t>
      </w:r>
      <w:r w:rsidR="0021692B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use to develop his main argument? ______________________________</w:t>
      </w:r>
    </w:p>
    <w:p w:rsidR="0021692B" w:rsidRDefault="0021692B" w:rsidP="00D4050C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21692B" w:rsidP="00D4050C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21692B" w:rsidP="00D4050C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21692B" w:rsidP="00D4050C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D4050C" w:rsidRDefault="00D4050C" w:rsidP="00D4050C">
      <w:pPr>
        <w:spacing w:after="240"/>
      </w:pPr>
      <w:r>
        <w:t>_______________________________________________________________________________________________</w:t>
      </w:r>
    </w:p>
    <w:p w:rsidR="00D4050C" w:rsidRDefault="00D4050C" w:rsidP="00D4050C">
      <w:pPr>
        <w:spacing w:after="240"/>
      </w:pPr>
      <w:r>
        <w:t>_______________________________________________________________________________________________</w:t>
      </w:r>
    </w:p>
    <w:p w:rsidR="00D4050C" w:rsidRDefault="00D4050C" w:rsidP="00D4050C">
      <w:pPr>
        <w:spacing w:after="240"/>
      </w:pPr>
      <w:r>
        <w:t>_______________________________________________________________________________________________</w:t>
      </w:r>
    </w:p>
    <w:p w:rsidR="00D4050C" w:rsidRDefault="00D4050C">
      <w:r>
        <w:t>_______________________________________________________________________________________________</w:t>
      </w:r>
    </w:p>
    <w:p w:rsidR="00D4050C" w:rsidRDefault="00167E25" w:rsidP="00D4050C">
      <w:pPr>
        <w:pStyle w:val="ListParagraph"/>
        <w:numPr>
          <w:ilvl w:val="0"/>
          <w:numId w:val="1"/>
        </w:numPr>
        <w:spacing w:before="240" w:after="240"/>
      </w:pPr>
      <w:r>
        <w:t>What opinions does Pailthorpe</w:t>
      </w:r>
      <w:r w:rsidR="00D4050C">
        <w:t xml:space="preserve"> use to develop his main argument? __________________________________</w:t>
      </w:r>
    </w:p>
    <w:p w:rsidR="00D4050C" w:rsidRDefault="00D4050C" w:rsidP="00D4050C">
      <w:pPr>
        <w:spacing w:after="240"/>
      </w:pPr>
      <w:r>
        <w:t>_______________________________________________________________________________________________</w:t>
      </w:r>
    </w:p>
    <w:p w:rsidR="00D4050C" w:rsidRDefault="00D4050C" w:rsidP="00D4050C">
      <w:pPr>
        <w:spacing w:after="240"/>
      </w:pPr>
      <w:r>
        <w:t>_______________________________________________________________________________________________</w:t>
      </w:r>
    </w:p>
    <w:p w:rsidR="00292C9B" w:rsidRDefault="00292C9B" w:rsidP="00292C9B">
      <w:pPr>
        <w:spacing w:after="240"/>
      </w:pPr>
    </w:p>
    <w:p w:rsidR="00D4050C" w:rsidRDefault="00D4050C" w:rsidP="00292C9B">
      <w:pPr>
        <w:spacing w:after="240"/>
      </w:pPr>
      <w:r>
        <w:t>_______________________________________________________________________________________________</w:t>
      </w:r>
    </w:p>
    <w:p w:rsidR="00D4050C" w:rsidRDefault="00D4050C" w:rsidP="00292C9B">
      <w:pPr>
        <w:spacing w:after="240"/>
      </w:pPr>
      <w:r>
        <w:t>_______________________________________________________________________________________________</w:t>
      </w:r>
    </w:p>
    <w:p w:rsidR="00292C9B" w:rsidRDefault="00292C9B" w:rsidP="00292C9B">
      <w:pPr>
        <w:spacing w:after="240"/>
      </w:pPr>
      <w:r>
        <w:t>_______________________________________________________________________________________________</w:t>
      </w:r>
    </w:p>
    <w:p w:rsidR="00292C9B" w:rsidRDefault="00292C9B" w:rsidP="00292C9B">
      <w:pPr>
        <w:spacing w:before="120" w:after="240"/>
      </w:pPr>
      <w:r>
        <w:t>_______________________________________________________________________________________________</w:t>
      </w:r>
    </w:p>
    <w:p w:rsidR="00292C9B" w:rsidRDefault="00292C9B" w:rsidP="00D4050C">
      <w:pPr>
        <w:spacing w:before="120"/>
      </w:pPr>
      <w:r>
        <w:t>_______________________________________________________________________________________________</w:t>
      </w:r>
    </w:p>
    <w:p w:rsidR="0021692B" w:rsidRDefault="0021692B" w:rsidP="0021692B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W</w:t>
      </w:r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hat supporting evidence does Pailthorpe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use to develop his main argument?</w:t>
      </w:r>
      <w:r w:rsidR="00292C9B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</w:t>
      </w:r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</w:t>
      </w:r>
      <w:r w:rsidR="00292C9B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P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167E25" w:rsidP="0021692B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Identify Pailthorpe</w:t>
      </w:r>
      <w:r w:rsidR="0021692B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’s bias. How does he select, omit or emphasise detail to position his listeners/readers? 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045914" w:rsidRDefault="00045914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B35B6" w:rsidRDefault="004049E4" w:rsidP="004049E4">
      <w:pPr>
        <w:spacing w:after="0" w:line="240" w:lineRule="auto"/>
      </w:pPr>
      <w:r>
        <w:lastRenderedPageBreak/>
        <w:t xml:space="preserve">                                                                                                                             </w:t>
      </w:r>
    </w:p>
    <w:p w:rsidR="00DF1748" w:rsidRPr="00DF1748" w:rsidRDefault="00DF1748" w:rsidP="007A241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3219450</wp:posOffset>
                </wp:positionH>
                <wp:positionV relativeFrom="paragraph">
                  <wp:posOffset>744855</wp:posOffset>
                </wp:positionV>
                <wp:extent cx="2790825" cy="1609725"/>
                <wp:effectExtent l="0" t="0" r="28575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160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869CA" w:rsidRDefault="00F869CA">
                            <w:r>
                              <w:rPr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6E6C22F3" wp14:editId="4585C5D4">
                                  <wp:extent cx="2638425" cy="1524000"/>
                                  <wp:effectExtent l="0" t="0" r="9525" b="0"/>
                                  <wp:docPr id="70" name="Picture 7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53104" cy="15324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7" type="#_x0000_t202" style="position:absolute;margin-left:253.5pt;margin-top:58.65pt;width:219.75pt;height:12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" fillcolor="white [3201]" strokeweight=".5pt">
                <v:textbox>
                  <w:txbxContent>
                    <w:p w:rsidR="00F869CA" w:rsidRDefault="00F869CA">
                      <w:r>
                        <w:rPr>
                          <w:noProof/>
                          <w:lang w:eastAsia="en-AU"/>
                        </w:rPr>
                        <w:drawing>
                          <wp:inline distT="0" distB="0" distL="0" distR="0" wp14:anchorId="6E6C22F3" wp14:editId="4585C5D4">
                            <wp:extent cx="2638425" cy="1524000"/>
                            <wp:effectExtent l="0" t="0" r="9525" b="0"/>
                            <wp:docPr id="70" name="Picture 7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53104" cy="15324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A2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  <w:t>M</w:t>
      </w:r>
      <w:r w:rsidRPr="00DF1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  <w:t xml:space="preserve">y town is hurting but I still hold hope for its future </w:t>
      </w:r>
    </w:p>
    <w:p w:rsidR="00DF1748" w:rsidRPr="00DF1748" w:rsidRDefault="00DF1748" w:rsidP="007A2419">
      <w:pPr>
        <w:spacing w:before="240"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DF1748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By Fenella Jamieson</w:t>
      </w:r>
    </w:p>
    <w:p w:rsidR="00DF1748" w:rsidRPr="00DF1748" w:rsidRDefault="00DF1748" w:rsidP="00DF1748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" w:eastAsia="en-AU"/>
        </w:rPr>
      </w:pPr>
      <w:r w:rsidRPr="00DF1748">
        <w:rPr>
          <w:rFonts w:ascii="Times New Roman" w:eastAsia="Times New Roman" w:hAnsi="Times New Roman" w:cs="Times New Roman"/>
          <w:sz w:val="18"/>
          <w:szCs w:val="18"/>
          <w:lang w:val="en" w:eastAsia="en-AU"/>
        </w:rPr>
        <w:t>Poste</w:t>
      </w:r>
      <w:r w:rsidR="007A2419">
        <w:rPr>
          <w:rFonts w:ascii="Times New Roman" w:eastAsia="Times New Roman" w:hAnsi="Times New Roman" w:cs="Times New Roman"/>
          <w:sz w:val="18"/>
          <w:szCs w:val="18"/>
          <w:lang w:val="en" w:eastAsia="en-AU"/>
        </w:rPr>
        <w:t xml:space="preserve">d Tue 10 Dec 2019, 9:27pm  </w:t>
      </w:r>
      <w:r w:rsidRPr="00DF1748">
        <w:rPr>
          <w:rFonts w:ascii="Times New Roman" w:eastAsia="Times New Roman" w:hAnsi="Times New Roman" w:cs="Times New Roman"/>
          <w:sz w:val="18"/>
          <w:szCs w:val="18"/>
          <w:lang w:val="en" w:eastAsia="en-AU"/>
        </w:rPr>
        <w:t xml:space="preserve">Updated Tue 10 Dec 2019, 9:27pm </w:t>
      </w:r>
    </w:p>
    <w:p w:rsidR="007A2419" w:rsidRPr="007A2419" w:rsidRDefault="007A2419" w:rsidP="007A2419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" w:eastAsia="en-AU"/>
        </w:rPr>
      </w:pPr>
      <w:r w:rsidRPr="007A2419">
        <w:rPr>
          <w:rFonts w:ascii="Times New Roman" w:eastAsia="Times New Roman" w:hAnsi="Times New Roman" w:cs="Times New Roman"/>
          <w:b/>
          <w:bCs/>
          <w:sz w:val="28"/>
          <w:szCs w:val="28"/>
          <w:lang w:val="en" w:eastAsia="en-AU"/>
        </w:rPr>
        <w:t xml:space="preserve">Heywire winner Fenella Jamieson, </w:t>
      </w:r>
    </w:p>
    <w:p w:rsidR="007A2419" w:rsidRPr="007A2419" w:rsidRDefault="007A2419" w:rsidP="007A2419">
      <w:pPr>
        <w:spacing w:before="12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" w:eastAsia="en-AU"/>
        </w:rPr>
      </w:pPr>
      <w:r w:rsidRPr="007A2419">
        <w:rPr>
          <w:rFonts w:ascii="Times New Roman" w:eastAsia="Times New Roman" w:hAnsi="Times New Roman" w:cs="Times New Roman"/>
          <w:b/>
          <w:bCs/>
          <w:sz w:val="28"/>
          <w:szCs w:val="28"/>
          <w:lang w:val="en" w:eastAsia="en-AU"/>
        </w:rPr>
        <w:t>Narrabri, NSW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I have lots of river memories.</w:t>
      </w:r>
    </w:p>
    <w:p w:rsidR="007A2419" w:rsidRPr="007A2419" w:rsidRDefault="007A2419" w:rsidP="002F4C73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Days filled kayaking, swimming, fishing and exploring.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As a kid growing up with the Namoi River, in north-west New South Wales, I thought this was just normal.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But I've since discovered how rare those river play days actually were.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I'll never forget the day I returned home from university to discover the bone-dry riverbed with my Dad.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Walking down expecting to hear a faint trickle, a splash, a bird but — silence.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I just couldn't believe it. I looked over at my Dad and he looked just as shocked as me.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We've always had years of drought but never like this.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"You can see its bones," my Dad said.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He said this staring at the exposed roots of the trees he planted before I was born, 20 years ago.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They were meant to hold the banks together in the event of a flood.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Grandad ran cattle, then my Dad followed in his footsteps, before turning his hand to cotton farming.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 xml:space="preserve">But farming is tough out here and they had several kids who wanted to attend university. 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 xml:space="preserve">Well, I've always said my education was sponsored by the mines — but I don't blame dad for changing jobs. 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I don't blame anyone who wants a secure job!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But as I walk the streets of my hometown, I see empty storefronts with for-sale signs.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People still say 'hi' but seem just as empty as the main street.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I feel like my town is hurting.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Everyone plays the blame game, accusations and attacks.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295BE0">
        <w:rPr>
          <w:rFonts w:ascii="Times New Roman" w:eastAsia="Times New Roman" w:hAnsi="Times New Roman" w:cs="Times New Roman"/>
          <w:i/>
          <w:iCs/>
          <w:lang w:val="en" w:eastAsia="en-AU"/>
        </w:rPr>
        <w:t>"Who took the water?"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295BE0">
        <w:rPr>
          <w:rFonts w:ascii="Times New Roman" w:eastAsia="Times New Roman" w:hAnsi="Times New Roman" w:cs="Times New Roman"/>
          <w:i/>
          <w:iCs/>
          <w:lang w:val="en" w:eastAsia="en-AU"/>
        </w:rPr>
        <w:t>"It's the cotton farmers!"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295BE0">
        <w:rPr>
          <w:rFonts w:ascii="Times New Roman" w:eastAsia="Times New Roman" w:hAnsi="Times New Roman" w:cs="Times New Roman"/>
          <w:i/>
          <w:iCs/>
          <w:lang w:val="en" w:eastAsia="en-AU"/>
        </w:rPr>
        <w:t>"It's the mines!"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295BE0">
        <w:rPr>
          <w:rFonts w:ascii="Times New Roman" w:eastAsia="Times New Roman" w:hAnsi="Times New Roman" w:cs="Times New Roman"/>
          <w:i/>
          <w:iCs/>
          <w:lang w:val="en" w:eastAsia="en-AU"/>
        </w:rPr>
        <w:t xml:space="preserve">"It's climate change!" 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295BE0">
        <w:rPr>
          <w:rFonts w:ascii="Times New Roman" w:eastAsia="Times New Roman" w:hAnsi="Times New Roman" w:cs="Times New Roman"/>
          <w:i/>
          <w:iCs/>
          <w:lang w:val="en" w:eastAsia="en-AU"/>
        </w:rPr>
        <w:t>"It's the government!"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It's ironic how our town feels like its drowning in a time of drought.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Who has the power to change it?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One of my Dad's biggest goals is to run his own farm again and I really hope he does!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I don't know what will happen to our river, to our town, but I still hold hope for its future.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Not fighting against ourselves, or the land but fighting for it.</w:t>
      </w:r>
    </w:p>
    <w:p w:rsidR="00295BE0" w:rsidRDefault="00295BE0" w:rsidP="007A2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C86CC5" w:rsidRDefault="00C86CC5" w:rsidP="007A2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7A2419" w:rsidRDefault="007A2419" w:rsidP="007A2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lastRenderedPageBreak/>
        <w:t>Complete the following questions about the Heywire story on the previous page.</w:t>
      </w:r>
    </w:p>
    <w:p w:rsidR="007A2419" w:rsidRDefault="007A2419" w:rsidP="007A2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7A2419" w:rsidRDefault="007A2419" w:rsidP="007A241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What makes </w:t>
      </w:r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Jamieson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’s story a good story? </w:t>
      </w:r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</w:t>
      </w:r>
    </w:p>
    <w:p w:rsidR="007A2419" w:rsidRDefault="007A2419" w:rsidP="007A2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Pr="004049E4" w:rsidRDefault="007A2419" w:rsidP="007A24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Pr="0021692B" w:rsidRDefault="00167E25" w:rsidP="007A2419">
      <w:pPr>
        <w:pStyle w:val="ListParagraph"/>
        <w:numPr>
          <w:ilvl w:val="0"/>
          <w:numId w:val="1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What is Jamieson</w:t>
      </w:r>
      <w:r w:rsidR="007A2419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’s main idea?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</w:t>
      </w:r>
      <w:r w:rsidR="007A2419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</w:t>
      </w:r>
    </w:p>
    <w:p w:rsidR="007A2419" w:rsidRDefault="007A2419" w:rsidP="007A2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What f</w:t>
      </w:r>
      <w:r w:rsidR="003A11C9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acts does Jamieson use to develop her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main argument? 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t>_______________________________________________________________________________________________</w:t>
      </w:r>
    </w:p>
    <w:p w:rsidR="007A2419" w:rsidRDefault="007A2419" w:rsidP="007A2419">
      <w:pPr>
        <w:spacing w:after="240"/>
      </w:pPr>
      <w:r>
        <w:t>_______________________________________________________________________________________________</w:t>
      </w:r>
    </w:p>
    <w:p w:rsidR="007A2419" w:rsidRDefault="007A2419" w:rsidP="007A2419">
      <w:pPr>
        <w:spacing w:after="240"/>
      </w:pPr>
      <w:r>
        <w:t>_______________________________________________________________________________________________</w:t>
      </w:r>
    </w:p>
    <w:p w:rsidR="007A2419" w:rsidRDefault="007A2419" w:rsidP="007A2419">
      <w:r>
        <w:t>_______________________________________________________________________________________________</w:t>
      </w:r>
    </w:p>
    <w:p w:rsidR="007A2419" w:rsidRDefault="007A2419" w:rsidP="007A2419">
      <w:pPr>
        <w:pStyle w:val="ListParagraph"/>
        <w:numPr>
          <w:ilvl w:val="0"/>
          <w:numId w:val="1"/>
        </w:numPr>
        <w:spacing w:before="240" w:after="240"/>
      </w:pPr>
      <w:r>
        <w:t>What opini</w:t>
      </w:r>
      <w:r w:rsidR="003A11C9">
        <w:t>ons does Jamieson use to develop her</w:t>
      </w:r>
      <w:r>
        <w:t xml:space="preserve"> main argument? __________________________________</w:t>
      </w:r>
    </w:p>
    <w:p w:rsidR="007A2419" w:rsidRDefault="007A2419" w:rsidP="007A2419">
      <w:pPr>
        <w:spacing w:after="240"/>
      </w:pPr>
      <w:r>
        <w:t>_______________________________________________________________________________________________</w:t>
      </w:r>
    </w:p>
    <w:p w:rsidR="007A2419" w:rsidRDefault="007A2419" w:rsidP="007A2419">
      <w:pPr>
        <w:spacing w:after="240"/>
      </w:pPr>
      <w:r>
        <w:t>_______________________________________________________________________________________________</w:t>
      </w:r>
    </w:p>
    <w:p w:rsidR="007A2419" w:rsidRDefault="007A2419" w:rsidP="007A2419">
      <w:pPr>
        <w:spacing w:after="240"/>
      </w:pPr>
    </w:p>
    <w:p w:rsidR="007A2419" w:rsidRDefault="007A2419" w:rsidP="007A2419">
      <w:pPr>
        <w:spacing w:after="240"/>
      </w:pPr>
      <w:r>
        <w:t>_______________________________________________________________________________________________</w:t>
      </w:r>
    </w:p>
    <w:p w:rsidR="007A2419" w:rsidRDefault="007A2419" w:rsidP="007A2419">
      <w:pPr>
        <w:spacing w:after="240"/>
      </w:pPr>
      <w:r>
        <w:t>_______________________________________________________________________________________________</w:t>
      </w:r>
    </w:p>
    <w:p w:rsidR="007A2419" w:rsidRDefault="007A2419" w:rsidP="007A2419">
      <w:pPr>
        <w:spacing w:after="240"/>
      </w:pPr>
      <w:r>
        <w:t>_______________________________________________________________________________________________</w:t>
      </w:r>
    </w:p>
    <w:p w:rsidR="007A2419" w:rsidRDefault="007A2419" w:rsidP="007A2419">
      <w:pPr>
        <w:spacing w:before="120" w:after="240"/>
      </w:pPr>
      <w:r>
        <w:t>_______________________________________________________________________________________________</w:t>
      </w:r>
    </w:p>
    <w:p w:rsidR="007A2419" w:rsidRDefault="007A2419" w:rsidP="007A2419">
      <w:pPr>
        <w:spacing w:before="120"/>
      </w:pPr>
      <w:r>
        <w:t>_______________________________________________________________________________________________</w:t>
      </w:r>
    </w:p>
    <w:p w:rsidR="007A2419" w:rsidRDefault="007A2419" w:rsidP="007A2419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What supporting evidence does </w:t>
      </w:r>
      <w:r w:rsidR="003A11C9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Jamieson</w:t>
      </w:r>
      <w:r w:rsidR="00BE65E8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use to develop her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main argument? 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Pr="00292C9B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Ident</w:t>
      </w:r>
      <w:r w:rsidR="003A11C9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ify Jamieson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’s bias. How does </w:t>
      </w:r>
      <w:r w:rsidR="003A11C9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he select, omit or emphasise detail to </w:t>
      </w:r>
      <w:r w:rsidR="00BE65E8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position her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listeners/readers? 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B93C89" w:rsidRPr="00B93C89" w:rsidRDefault="00B93C89" w:rsidP="003A1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3343275</wp:posOffset>
                </wp:positionH>
                <wp:positionV relativeFrom="paragraph">
                  <wp:posOffset>533400</wp:posOffset>
                </wp:positionV>
                <wp:extent cx="3324225" cy="1876425"/>
                <wp:effectExtent l="0" t="0" r="2857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225" cy="187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869CA" w:rsidRDefault="00F869CA">
                            <w:r>
                              <w:rPr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5D27AC27" wp14:editId="56043BA5">
                                  <wp:extent cx="3230245" cy="1823535"/>
                                  <wp:effectExtent l="0" t="0" r="8255" b="5715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30245" cy="18235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7" o:spid="_x0000_s1028" type="#_x0000_t202" style="position:absolute;margin-left:263.25pt;margin-top:42pt;width:261.75pt;height:147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" fillcolor="white [3201]" strokeweight=".5pt">
                <v:textbox>
                  <w:txbxContent>
                    <w:p w:rsidR="00F869CA" w:rsidRDefault="00F869CA">
                      <w:r>
                        <w:rPr>
                          <w:noProof/>
                          <w:lang w:eastAsia="en-AU"/>
                        </w:rPr>
                        <w:drawing>
                          <wp:inline distT="0" distB="0" distL="0" distR="0" wp14:anchorId="5D27AC27" wp14:editId="56043BA5">
                            <wp:extent cx="3230245" cy="1823535"/>
                            <wp:effectExtent l="0" t="0" r="8255" b="5715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30245" cy="18235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B93C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  <w:t xml:space="preserve">'Music helped me face my fears in a new town with red dirt' </w:t>
      </w:r>
    </w:p>
    <w:p w:rsidR="00B93C89" w:rsidRPr="00B93C89" w:rsidRDefault="00B93C89" w:rsidP="000427F5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B93C89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By Blake Hunter</w:t>
      </w:r>
    </w:p>
    <w:p w:rsidR="00B93C89" w:rsidRPr="00B93C89" w:rsidRDefault="00B93C89" w:rsidP="000427F5">
      <w:pPr>
        <w:spacing w:before="120" w:after="240" w:line="240" w:lineRule="auto"/>
        <w:rPr>
          <w:rFonts w:ascii="Times New Roman" w:eastAsia="Times New Roman" w:hAnsi="Times New Roman" w:cs="Times New Roman"/>
          <w:sz w:val="16"/>
          <w:szCs w:val="16"/>
          <w:lang w:val="en" w:eastAsia="en-AU"/>
        </w:rPr>
      </w:pPr>
      <w:r w:rsidRPr="00B93C89">
        <w:rPr>
          <w:rFonts w:ascii="Times New Roman" w:eastAsia="Times New Roman" w:hAnsi="Times New Roman" w:cs="Times New Roman"/>
          <w:sz w:val="16"/>
          <w:szCs w:val="16"/>
          <w:lang w:val="en" w:eastAsia="en-AU"/>
        </w:rPr>
        <w:t xml:space="preserve">Posted Tue 10 Dec 2019, 9:12pm </w:t>
      </w:r>
      <w:r>
        <w:rPr>
          <w:rFonts w:ascii="Times New Roman" w:eastAsia="Times New Roman" w:hAnsi="Times New Roman" w:cs="Times New Roman"/>
          <w:sz w:val="16"/>
          <w:szCs w:val="16"/>
          <w:lang w:val="en" w:eastAsia="en-AU"/>
        </w:rPr>
        <w:t xml:space="preserve">    </w:t>
      </w:r>
      <w:r w:rsidRPr="00B93C89">
        <w:rPr>
          <w:rFonts w:ascii="Times New Roman" w:eastAsia="Times New Roman" w:hAnsi="Times New Roman" w:cs="Times New Roman"/>
          <w:sz w:val="16"/>
          <w:szCs w:val="16"/>
          <w:lang w:val="en" w:eastAsia="en-AU"/>
        </w:rPr>
        <w:t xml:space="preserve">Updated Tue 10 Dec 2019, 9:12pm </w:t>
      </w:r>
    </w:p>
    <w:p w:rsidR="000427F5" w:rsidRPr="000427F5" w:rsidRDefault="000427F5" w:rsidP="000427F5">
      <w:pPr>
        <w:spacing w:before="12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AU"/>
        </w:rPr>
        <w:t>Heywire winner Blake Hunter, Kalgoorlie, WA</w:t>
      </w:r>
    </w:p>
    <w:p w:rsidR="000427F5" w:rsidRDefault="000427F5" w:rsidP="000427F5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I was only young, but I remember how nervous I was </w:t>
      </w:r>
    </w:p>
    <w:p w:rsidR="000427F5" w:rsidRDefault="000427F5" w:rsidP="00042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when my family and I moved from Melbourne to </w:t>
      </w:r>
    </w:p>
    <w:p w:rsidR="000427F5" w:rsidRPr="000427F5" w:rsidRDefault="000427F5" w:rsidP="00B47A7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Kalgoorlie.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There were no trams like I was used to, but plenty of red dirt and new faces.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Attending a new school in a new town, I didn't talk to anyone — I just couldn't!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People would try to talk to me but I would shut</w:t>
      </w:r>
      <w:r w:rsidR="00B47A7D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</w:t>
      </w: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down and stutter with fear.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was afraid of being judged — for my looks, my personality and my voice.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didn't want to be this way, but something happened to me when I was 10 that helped change that.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was sitting in the back seat of mum's car on a summer's day, holding an icecream, when a song suddenly came onto the radio.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It was Eminem's Love the Way You Lie.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As I listened, my heart pumped faster and my mind raced; what was this music and what was it doing to me?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was feeling happy and secure in an instant of hearing it.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remember that feeling because I still have it whenever I listen to rap music.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The beat, the rhythm — I was so intrigued. It was like my world became a little bit larger and I wanted to be part of that world.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eventually saved up enough coin to buy a music software program that let me produce my own music.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started watching tutorials on YouTube to learn how to make my own beats.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It took a long time, but eventually I was making my own music and I was feeling great!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started making new friends and I could start being myself around them.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I'm hoping to join the Police Force when I leave school and work towards being a detective.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want to help people who might be in trouble, while making cool music beats on the side.</w:t>
      </w:r>
    </w:p>
    <w:p w:rsidR="000427F5" w:rsidRPr="000427F5" w:rsidRDefault="000427F5" w:rsidP="00B47A7D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I'm finding out that everyone has personal struggles, but it's important that not to let it define who you are as a person.</w:t>
      </w:r>
    </w:p>
    <w:p w:rsidR="000427F5" w:rsidRPr="000427F5" w:rsidRDefault="000427F5" w:rsidP="000427F5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was once timid, shy and afraid — and sometimes I still am — but finding something that can help you get through those hurdles will get you through.</w:t>
      </w:r>
    </w:p>
    <w:p w:rsidR="000427F5" w:rsidRPr="000427F5" w:rsidRDefault="000427F5" w:rsidP="000427F5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For me — it was rap music!</w:t>
      </w:r>
    </w:p>
    <w:p w:rsidR="00167E25" w:rsidRDefault="00167E25" w:rsidP="00167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lastRenderedPageBreak/>
        <w:t>Complete the following questions about the Heywire story on the previous page.</w:t>
      </w:r>
    </w:p>
    <w:p w:rsidR="00167E25" w:rsidRDefault="00167E25" w:rsidP="00167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167E25" w:rsidRDefault="003A11C9" w:rsidP="00167E2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What makes Hunter</w:t>
      </w:r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’s story a good story? 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</w:t>
      </w:r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</w:t>
      </w:r>
    </w:p>
    <w:p w:rsidR="00167E25" w:rsidRDefault="00167E25" w:rsidP="00167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Pr="004049E4" w:rsidRDefault="00167E25" w:rsidP="00167E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Pr="0021692B" w:rsidRDefault="00AD0723" w:rsidP="00167E25">
      <w:pPr>
        <w:pStyle w:val="ListParagraph"/>
        <w:numPr>
          <w:ilvl w:val="0"/>
          <w:numId w:val="1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What is Hunter</w:t>
      </w:r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’s main idea?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</w:t>
      </w:r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</w:t>
      </w:r>
    </w:p>
    <w:p w:rsidR="00167E25" w:rsidRDefault="00167E25" w:rsidP="00167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What f</w:t>
      </w:r>
      <w:r w:rsidR="00AD0723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acts does Hunter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use to develop his main argument? 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t>_______________________________________________________________________________________________</w:t>
      </w:r>
    </w:p>
    <w:p w:rsidR="00167E25" w:rsidRDefault="00167E25" w:rsidP="00167E25">
      <w:pPr>
        <w:spacing w:after="240"/>
      </w:pPr>
      <w:r>
        <w:t>_______________________________________________________________________________________________</w:t>
      </w:r>
    </w:p>
    <w:p w:rsidR="00167E25" w:rsidRDefault="00167E25" w:rsidP="00167E25">
      <w:pPr>
        <w:spacing w:after="240"/>
      </w:pPr>
      <w:r>
        <w:t>_______________________________________________________________________________________________</w:t>
      </w:r>
    </w:p>
    <w:p w:rsidR="00167E25" w:rsidRDefault="00167E25" w:rsidP="00167E25">
      <w:r>
        <w:t>_______________________________________________________________________________________________</w:t>
      </w:r>
    </w:p>
    <w:p w:rsidR="00167E25" w:rsidRDefault="00AD0723" w:rsidP="00167E25">
      <w:pPr>
        <w:pStyle w:val="ListParagraph"/>
        <w:numPr>
          <w:ilvl w:val="0"/>
          <w:numId w:val="1"/>
        </w:numPr>
        <w:spacing w:before="240" w:after="240"/>
      </w:pPr>
      <w:r>
        <w:t>What opinions does Hunter</w:t>
      </w:r>
      <w:r w:rsidR="00167E25">
        <w:t xml:space="preserve"> use to develop his main argument? ____________________________________</w:t>
      </w:r>
    </w:p>
    <w:p w:rsidR="00167E25" w:rsidRDefault="00167E25" w:rsidP="00167E25">
      <w:pPr>
        <w:spacing w:after="240"/>
      </w:pPr>
      <w:r>
        <w:t>_______________________________________________________________________________________________</w:t>
      </w:r>
    </w:p>
    <w:p w:rsidR="00167E25" w:rsidRDefault="00167E25" w:rsidP="00167E25">
      <w:pPr>
        <w:spacing w:after="240"/>
      </w:pPr>
      <w:r>
        <w:t>_______________________________________________________________________________________________</w:t>
      </w:r>
    </w:p>
    <w:p w:rsidR="00167E25" w:rsidRDefault="00167E25" w:rsidP="00167E25">
      <w:pPr>
        <w:spacing w:after="240"/>
      </w:pPr>
    </w:p>
    <w:p w:rsidR="00167E25" w:rsidRDefault="00167E25" w:rsidP="00167E25">
      <w:pPr>
        <w:spacing w:after="240"/>
      </w:pPr>
      <w:r>
        <w:t>_______________________________________________________________________________________________</w:t>
      </w:r>
    </w:p>
    <w:p w:rsidR="00167E25" w:rsidRDefault="00167E25" w:rsidP="00167E25">
      <w:pPr>
        <w:spacing w:after="240"/>
      </w:pPr>
      <w:r>
        <w:t>_______________________________________________________________________________________________</w:t>
      </w:r>
    </w:p>
    <w:p w:rsidR="00167E25" w:rsidRDefault="00167E25" w:rsidP="00167E25">
      <w:pPr>
        <w:spacing w:after="240"/>
      </w:pPr>
      <w:r>
        <w:t>_______________________________________________________________________________________________</w:t>
      </w:r>
    </w:p>
    <w:p w:rsidR="00167E25" w:rsidRDefault="00167E25" w:rsidP="00167E25">
      <w:pPr>
        <w:spacing w:before="120" w:after="240"/>
      </w:pPr>
      <w:r>
        <w:t>_______________________________________________________________________________________________</w:t>
      </w:r>
    </w:p>
    <w:p w:rsidR="00167E25" w:rsidRDefault="00167E25" w:rsidP="00167E25">
      <w:pPr>
        <w:spacing w:before="120"/>
      </w:pPr>
      <w:r>
        <w:t>_______________________________________________________________________________________________</w:t>
      </w:r>
    </w:p>
    <w:p w:rsidR="00167E25" w:rsidRDefault="00167E25" w:rsidP="00167E25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Wh</w:t>
      </w:r>
      <w:r w:rsidR="0006667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at supporting evidence does Hunter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use to develop his main argument? </w:t>
      </w:r>
      <w:r w:rsidR="0006667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Pr="00292C9B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Ident</w:t>
      </w:r>
      <w:r w:rsidR="0006667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ify Hunter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’s bias. How does he select, omit or emphasise detail to position his listeners/readers? 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57A20" w:rsidRPr="00157A20" w:rsidRDefault="00157A20" w:rsidP="00157A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457200</wp:posOffset>
                </wp:positionV>
                <wp:extent cx="3495675" cy="1647825"/>
                <wp:effectExtent l="0" t="0" r="28575" b="28575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5675" cy="164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869CA" w:rsidRDefault="00F869CA">
                            <w:r>
                              <w:rPr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0C1837B3" wp14:editId="181D72E5">
                                  <wp:extent cx="3304202" cy="1771650"/>
                                  <wp:effectExtent l="0" t="0" r="0" b="0"/>
                                  <wp:docPr id="71" name="Picture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46296" cy="17942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2" o:spid="_x0000_s1029" type="#_x0000_t202" style="position:absolute;margin-left:249pt;margin-top:36pt;width:275.25pt;height:129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" fillcolor="white [3201]" strokeweight=".5pt">
                <v:textbox>
                  <w:txbxContent>
                    <w:p w:rsidR="00F869CA" w:rsidRDefault="00F869CA">
                      <w:r>
                        <w:rPr>
                          <w:noProof/>
                          <w:lang w:eastAsia="en-AU"/>
                        </w:rPr>
                        <w:drawing>
                          <wp:inline distT="0" distB="0" distL="0" distR="0" wp14:anchorId="0C1837B3" wp14:editId="181D72E5">
                            <wp:extent cx="3304202" cy="1771650"/>
                            <wp:effectExtent l="0" t="0" r="0" b="0"/>
                            <wp:docPr id="71" name="Picture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46296" cy="17942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57A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  <w:t xml:space="preserve">'My grandparents showed me how the bush can provide and heal' </w:t>
      </w:r>
    </w:p>
    <w:p w:rsidR="00157A20" w:rsidRPr="00157A20" w:rsidRDefault="00157A20" w:rsidP="00CD3237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157A20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By Telisha Watson</w:t>
      </w:r>
    </w:p>
    <w:p w:rsidR="00157A20" w:rsidRPr="00157A20" w:rsidRDefault="00157A20" w:rsidP="00CD3237">
      <w:pPr>
        <w:spacing w:before="120" w:after="0" w:line="240" w:lineRule="auto"/>
        <w:rPr>
          <w:rFonts w:ascii="Times New Roman" w:eastAsia="Times New Roman" w:hAnsi="Times New Roman" w:cs="Times New Roman"/>
          <w:sz w:val="16"/>
          <w:szCs w:val="16"/>
          <w:lang w:val="en" w:eastAsia="en-AU"/>
        </w:rPr>
      </w:pPr>
      <w:r w:rsidRPr="00157A20">
        <w:rPr>
          <w:rFonts w:ascii="Times New Roman" w:eastAsia="Times New Roman" w:hAnsi="Times New Roman" w:cs="Times New Roman"/>
          <w:sz w:val="16"/>
          <w:szCs w:val="16"/>
          <w:lang w:val="en" w:eastAsia="en-AU"/>
        </w:rPr>
        <w:t xml:space="preserve">Posted Tue 10 Dec 2019, 9:03pm </w:t>
      </w:r>
      <w:r>
        <w:rPr>
          <w:rFonts w:ascii="Times New Roman" w:eastAsia="Times New Roman" w:hAnsi="Times New Roman" w:cs="Times New Roman"/>
          <w:sz w:val="16"/>
          <w:szCs w:val="16"/>
          <w:lang w:val="en" w:eastAsia="en-AU"/>
        </w:rPr>
        <w:t xml:space="preserve">    </w:t>
      </w:r>
      <w:r w:rsidRPr="00157A20">
        <w:rPr>
          <w:rFonts w:ascii="Times New Roman" w:eastAsia="Times New Roman" w:hAnsi="Times New Roman" w:cs="Times New Roman"/>
          <w:sz w:val="16"/>
          <w:szCs w:val="16"/>
          <w:lang w:val="en" w:eastAsia="en-AU"/>
        </w:rPr>
        <w:t xml:space="preserve">Updated Tue 10 Dec 2019, 9:03pm </w:t>
      </w:r>
    </w:p>
    <w:p w:rsidR="00CD3237" w:rsidRDefault="00CD3237" w:rsidP="00CD3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" w:eastAsia="en-AU"/>
        </w:rPr>
      </w:pPr>
      <w:r w:rsidRPr="00CD3237">
        <w:rPr>
          <w:rFonts w:ascii="Times New Roman" w:eastAsia="Times New Roman" w:hAnsi="Times New Roman" w:cs="Times New Roman"/>
          <w:b/>
          <w:bCs/>
          <w:sz w:val="28"/>
          <w:szCs w:val="28"/>
          <w:lang w:val="en" w:eastAsia="en-AU"/>
        </w:rPr>
        <w:t xml:space="preserve">Heywire winner Telisha Watson, </w:t>
      </w:r>
    </w:p>
    <w:p w:rsidR="00CD3237" w:rsidRPr="00CD3237" w:rsidRDefault="00CD3237" w:rsidP="00CD3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" w:eastAsia="en-AU"/>
        </w:rPr>
      </w:pPr>
      <w:r w:rsidRPr="00CD3237">
        <w:rPr>
          <w:rFonts w:ascii="Times New Roman" w:eastAsia="Times New Roman" w:hAnsi="Times New Roman" w:cs="Times New Roman"/>
          <w:b/>
          <w:bCs/>
          <w:sz w:val="28"/>
          <w:szCs w:val="28"/>
          <w:lang w:val="en" w:eastAsia="en-AU"/>
        </w:rPr>
        <w:t>Tennant Creek, Northern Territory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love going out bush with my grandparents.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They teach me so much about bush tucker and bush medicine.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Every time I don't feel well the food and medicine from out bush helps me feel better.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One night when we were out bush, something happened to my grandfather — he got really sick and started vomiting.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We took him to the hospital because he seemed to be getting worse.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Just as we arrived at the hospital, he passed out and they quickly transferred him to the emergency room.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We were so worried and we stayed with him all through the night.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felt so scared about what could happen to my grandfather.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So my family decided to go out bush to get some natural herbs and some leaves to make medicine so we could take it to the hospital and give it to Grandad.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The bush medicine must have helped — because he was looking better and started telling me a Dreamtime story about Camooweal and how it got its name and what he used to get up to when he was a young boy.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He would laugh heartily when he got to a point in the story when something silly or unusual happened.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He told me a story about when he and his friend and cousin went fishing, that they threw in a line and waited to get a bite.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Suddenly the line went taut and they all started screaming with excitement at the thought of maybe having caught a delicious barra.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They all held onto the fishing rod for fear of losing their humongous barra that was sure to be a great feed, they reckoned.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The three of them pulled and pulled on the line to bring whatever they had caught closer to the shore.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Tired and sweaty, they laughed until they couldn't laugh anymore when they realised that what they had caught wasn't a huge barramundi, but someone's old boot!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love my grandad's stories.</w:t>
      </w:r>
    </w:p>
    <w:p w:rsidR="00CD3237" w:rsidRPr="00BE65E8" w:rsidRDefault="00CD3237" w:rsidP="00CD323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lastRenderedPageBreak/>
        <w:t>Complete the following questions about the Heywire story on the previous page.</w:t>
      </w:r>
    </w:p>
    <w:p w:rsidR="00CD3237" w:rsidRPr="00BE65E8" w:rsidRDefault="00CD3237" w:rsidP="00CD323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</w:p>
    <w:p w:rsidR="00CD3237" w:rsidRPr="00BE65E8" w:rsidRDefault="00CD3237" w:rsidP="00CD3237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What makes Watson’s story a good story? ______________________________________________</w:t>
      </w:r>
    </w:p>
    <w:p w:rsidR="00CD3237" w:rsidRPr="00BE65E8" w:rsidRDefault="00CD3237" w:rsidP="00CD323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12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pStyle w:val="ListParagraph"/>
        <w:numPr>
          <w:ilvl w:val="0"/>
          <w:numId w:val="1"/>
        </w:numPr>
        <w:spacing w:before="240" w:after="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What is Watson’s main idea? _______________________________________________________</w:t>
      </w:r>
    </w:p>
    <w:p w:rsidR="00CD3237" w:rsidRPr="00BE65E8" w:rsidRDefault="00CD3237" w:rsidP="00CD323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What facts does Watson use to develop her main argument? 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_______________________________________________________________________________________________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_______________________________________________________________________________________________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_______________________________________________________________________________________________</w:t>
      </w:r>
    </w:p>
    <w:p w:rsidR="00CD3237" w:rsidRPr="00BE65E8" w:rsidRDefault="00CD3237" w:rsidP="00CD3237">
      <w:pPr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_______________________________________________________________________________________________</w:t>
      </w:r>
    </w:p>
    <w:p w:rsidR="00CD3237" w:rsidRPr="00BE65E8" w:rsidRDefault="00CD3237" w:rsidP="00CD3237">
      <w:pPr>
        <w:pStyle w:val="ListParagraph"/>
        <w:numPr>
          <w:ilvl w:val="0"/>
          <w:numId w:val="1"/>
        </w:numPr>
        <w:spacing w:before="240" w:after="24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What opinions does Watson use to develop her main argument? 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_______________________________________________________________________________________________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lastRenderedPageBreak/>
        <w:t>_______________________________________________________________________________________________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_______________________________________________________________________________________________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_______________________________________________________________________________________________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_______________________________________________________________________________________________</w:t>
      </w:r>
    </w:p>
    <w:p w:rsidR="00CD3237" w:rsidRPr="00BE65E8" w:rsidRDefault="00CD3237" w:rsidP="00CD3237">
      <w:pPr>
        <w:spacing w:before="120" w:after="24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_______________________________________________________________________________________________</w:t>
      </w:r>
    </w:p>
    <w:p w:rsidR="00CD3237" w:rsidRPr="00BE65E8" w:rsidRDefault="00CD3237" w:rsidP="00CD3237">
      <w:pPr>
        <w:spacing w:before="12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_______________________________________________________________________________________________</w:t>
      </w:r>
    </w:p>
    <w:p w:rsidR="00CD3237" w:rsidRPr="00BE65E8" w:rsidRDefault="00CD3237" w:rsidP="00CD3237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What supporting evidence does Watson use to develop her main argument? 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 xml:space="preserve">Identify Watson’s bias. How does she select, omit or emphasise detail to position her listeners/readers? 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DF1748" w:rsidRPr="00C221FE" w:rsidRDefault="00CD3237" w:rsidP="00C221FE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  <w:bookmarkStart w:id="0" w:name="_GoBack"/>
      <w:bookmarkEnd w:id="0"/>
    </w:p>
    <w:sectPr w:rsidR="00DF1748" w:rsidRPr="00C221FE" w:rsidSect="004049E4">
      <w:footerReference w:type="default" r:id="rId2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69CA" w:rsidRDefault="00F869CA" w:rsidP="00292C9B">
      <w:pPr>
        <w:spacing w:after="0" w:line="240" w:lineRule="auto"/>
      </w:pPr>
      <w:r>
        <w:separator/>
      </w:r>
    </w:p>
  </w:endnote>
  <w:endnote w:type="continuationSeparator" w:id="0">
    <w:p w:rsidR="00F869CA" w:rsidRDefault="00F869CA" w:rsidP="00292C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SimSun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8824019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869CA" w:rsidRDefault="00F869C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221FE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:rsidR="00F869CA" w:rsidRDefault="00F869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69CA" w:rsidRDefault="00F869CA" w:rsidP="00292C9B">
      <w:pPr>
        <w:spacing w:after="0" w:line="240" w:lineRule="auto"/>
      </w:pPr>
      <w:r>
        <w:separator/>
      </w:r>
    </w:p>
  </w:footnote>
  <w:footnote w:type="continuationSeparator" w:id="0">
    <w:p w:rsidR="00F869CA" w:rsidRDefault="00F869CA" w:rsidP="00292C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71600D"/>
    <w:multiLevelType w:val="hybridMultilevel"/>
    <w:tmpl w:val="0CB283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291713"/>
    <w:multiLevelType w:val="hybridMultilevel"/>
    <w:tmpl w:val="58DC827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C50B30"/>
    <w:multiLevelType w:val="hybridMultilevel"/>
    <w:tmpl w:val="1EF29DC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307613"/>
    <w:multiLevelType w:val="hybridMultilevel"/>
    <w:tmpl w:val="D66208D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9E4"/>
    <w:rsid w:val="00026DA5"/>
    <w:rsid w:val="000427F5"/>
    <w:rsid w:val="00045914"/>
    <w:rsid w:val="00066675"/>
    <w:rsid w:val="00157A20"/>
    <w:rsid w:val="00167E25"/>
    <w:rsid w:val="001B3C18"/>
    <w:rsid w:val="0021692B"/>
    <w:rsid w:val="00262097"/>
    <w:rsid w:val="00292C9B"/>
    <w:rsid w:val="00295BE0"/>
    <w:rsid w:val="002F4C73"/>
    <w:rsid w:val="003A11C9"/>
    <w:rsid w:val="004049E4"/>
    <w:rsid w:val="004D39D4"/>
    <w:rsid w:val="005C1193"/>
    <w:rsid w:val="006E58F4"/>
    <w:rsid w:val="007742EB"/>
    <w:rsid w:val="007A2419"/>
    <w:rsid w:val="0085774C"/>
    <w:rsid w:val="00AD0723"/>
    <w:rsid w:val="00B47A7D"/>
    <w:rsid w:val="00B93C89"/>
    <w:rsid w:val="00BE65E8"/>
    <w:rsid w:val="00C221FE"/>
    <w:rsid w:val="00C86CC5"/>
    <w:rsid w:val="00CB35B6"/>
    <w:rsid w:val="00CD3237"/>
    <w:rsid w:val="00D4050C"/>
    <w:rsid w:val="00DF1748"/>
    <w:rsid w:val="00E0488F"/>
    <w:rsid w:val="00F8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E8979"/>
  <w15:chartTrackingRefBased/>
  <w15:docId w15:val="{3FA049ED-0910-41C1-AE0D-C3FBF6928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49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92C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C9B"/>
  </w:style>
  <w:style w:type="paragraph" w:styleId="Footer">
    <w:name w:val="footer"/>
    <w:basedOn w:val="Normal"/>
    <w:link w:val="FooterChar"/>
    <w:uiPriority w:val="99"/>
    <w:unhideWhenUsed/>
    <w:rsid w:val="00292C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C9B"/>
  </w:style>
  <w:style w:type="paragraph" w:styleId="BalloonText">
    <w:name w:val="Balloon Text"/>
    <w:basedOn w:val="Normal"/>
    <w:link w:val="BalloonTextChar"/>
    <w:uiPriority w:val="99"/>
    <w:semiHidden/>
    <w:unhideWhenUsed/>
    <w:rsid w:val="00E048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8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0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59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48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240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52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1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4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01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63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11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71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95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5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7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74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33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68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3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1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45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64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17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17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00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06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350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08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59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382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59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7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4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26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03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1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31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52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33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238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0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88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574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17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9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0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3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9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9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8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44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12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4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012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5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15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363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52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11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44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65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92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83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132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403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70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3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936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21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4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09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5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8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11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81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0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80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70.png"/><Relationship Id="rId10" Type="http://schemas.openxmlformats.org/officeDocument/2006/relationships/image" Target="media/image4.jpeg"/><Relationship Id="rId19" Type="http://schemas.openxmlformats.org/officeDocument/2006/relationships/image" Target="media/image90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BE270DFE</Template>
  <TotalTime>69</TotalTime>
  <Pages>13</Pages>
  <Words>4192</Words>
  <Characters>23899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BISHOP Linda [Narrogin Senior High School]</cp:lastModifiedBy>
  <cp:revision>25</cp:revision>
  <cp:lastPrinted>2020-03-17T01:49:00Z</cp:lastPrinted>
  <dcterms:created xsi:type="dcterms:W3CDTF">2020-03-17T00:40:00Z</dcterms:created>
  <dcterms:modified xsi:type="dcterms:W3CDTF">2020-03-20T04:01:00Z</dcterms:modified>
</cp:coreProperties>
</file>