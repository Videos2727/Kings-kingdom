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Pr="00C2287B" w:rsidRDefault="005E59FD" w:rsidP="005E59FD">
      <w:pPr>
        <w:jc w:val="center"/>
        <w:rPr>
          <w:b/>
        </w:rPr>
      </w:pPr>
      <w:r w:rsidRPr="00C2287B">
        <w:rPr>
          <w:b/>
        </w:rPr>
        <w:t>Frankenstein</w:t>
      </w:r>
    </w:p>
    <w:p w:rsidR="005E59FD" w:rsidRDefault="005E59FD" w:rsidP="005E59FD">
      <w:pPr>
        <w:jc w:val="center"/>
      </w:pPr>
      <w:proofErr w:type="spellStart"/>
      <w:r>
        <w:t>Khadim</w:t>
      </w:r>
      <w:proofErr w:type="spellEnd"/>
      <w:r>
        <w:t xml:space="preserve"> </w:t>
      </w:r>
      <w:proofErr w:type="spellStart"/>
      <w:r>
        <w:t>Diop</w:t>
      </w:r>
      <w:proofErr w:type="spellEnd"/>
      <w:r>
        <w:t xml:space="preserve"> </w:t>
      </w:r>
    </w:p>
    <w:p w:rsidR="005E59FD" w:rsidRDefault="005E59FD" w:rsidP="005E59FD">
      <w:pPr>
        <w:jc w:val="center"/>
      </w:pPr>
    </w:p>
    <w:p w:rsidR="00C2287B" w:rsidRDefault="00C2287B" w:rsidP="005E59FD">
      <w:pPr>
        <w:jc w:val="center"/>
      </w:pPr>
    </w:p>
    <w:p w:rsidR="005E59FD" w:rsidRDefault="001E1C69" w:rsidP="005E59FD">
      <w:r>
        <w:t>I wasn’t born C</w:t>
      </w:r>
      <w:r w:rsidR="0016551A">
        <w:t>rip</w:t>
      </w:r>
    </w:p>
    <w:p w:rsidR="00AB0421" w:rsidRDefault="001E1C69" w:rsidP="005E59FD">
      <w:r>
        <w:t>And I wasn’t born B</w:t>
      </w:r>
      <w:r w:rsidR="00AB0421">
        <w:t>lood</w:t>
      </w:r>
    </w:p>
    <w:p w:rsidR="00AB0421" w:rsidRDefault="00B5731E" w:rsidP="005E59FD">
      <w:r>
        <w:t>But when there were no hugs at home the streets showed me love</w:t>
      </w:r>
    </w:p>
    <w:p w:rsidR="00B5731E" w:rsidRDefault="00B5731E" w:rsidP="005E59FD">
      <w:r>
        <w:t>Frankenstein made a monster</w:t>
      </w:r>
    </w:p>
    <w:p w:rsidR="00B5731E" w:rsidRDefault="00B5731E" w:rsidP="005E59FD">
      <w:r>
        <w:t>America made TV</w:t>
      </w:r>
    </w:p>
    <w:p w:rsidR="00B5731E" w:rsidRDefault="00C911EA" w:rsidP="005E59FD">
      <w:r>
        <w:t>But I saw 1000 murders before I was three</w:t>
      </w:r>
    </w:p>
    <w:p w:rsidR="001E1C69" w:rsidRDefault="00C911EA" w:rsidP="005E59FD">
      <w:r>
        <w:t>I wasn’t born a liar</w:t>
      </w:r>
      <w:r w:rsidR="00FE79B5">
        <w:t xml:space="preserve">, </w:t>
      </w:r>
    </w:p>
    <w:p w:rsidR="00C911EA" w:rsidRDefault="00C911EA" w:rsidP="005E59FD">
      <w:r>
        <w:t>I didn’t know how to steal</w:t>
      </w:r>
    </w:p>
    <w:p w:rsidR="00C911EA" w:rsidRDefault="00FE79B5" w:rsidP="005E59FD">
      <w:r>
        <w:t>But all your values told me I need riches to be real</w:t>
      </w:r>
    </w:p>
    <w:p w:rsidR="00FE79B5" w:rsidRDefault="00FE79B5" w:rsidP="005E59FD">
      <w:r>
        <w:t>I had Malcolm and Martin but you shot them down</w:t>
      </w:r>
    </w:p>
    <w:p w:rsidR="00FE79B5" w:rsidRDefault="00A65F65" w:rsidP="005E59FD">
      <w:r>
        <w:t>I tried to get a job and you said ‘no!’</w:t>
      </w:r>
      <w:r w:rsidR="005174FC">
        <w:t xml:space="preserve"> with a frown</w:t>
      </w:r>
    </w:p>
    <w:p w:rsidR="0016551A" w:rsidRDefault="0016551A" w:rsidP="005E59FD">
      <w:r>
        <w:t>I went to a crowded school with teachers who were stressed</w:t>
      </w:r>
    </w:p>
    <w:p w:rsidR="0016551A" w:rsidRDefault="0016551A" w:rsidP="005E59FD">
      <w:r>
        <w:t>Then I tried to go to college but you said that was reserved for the best</w:t>
      </w:r>
    </w:p>
    <w:p w:rsidR="0016551A" w:rsidRDefault="0016551A" w:rsidP="005E59FD">
      <w:r>
        <w:t>I wanted to play at the centre/</w:t>
      </w:r>
      <w:proofErr w:type="gramStart"/>
      <w:r>
        <w:t>censor,</w:t>
      </w:r>
      <w:proofErr w:type="gramEnd"/>
      <w:r>
        <w:t xml:space="preserve"> you said the course was too high</w:t>
      </w:r>
    </w:p>
    <w:p w:rsidR="0016551A" w:rsidRDefault="0016551A" w:rsidP="005E59FD">
      <w:r>
        <w:t>So I went to the mountains to dream</w:t>
      </w:r>
    </w:p>
    <w:p w:rsidR="0016551A" w:rsidRDefault="0016551A" w:rsidP="005E59FD">
      <w:r>
        <w:t>And you let my dream die</w:t>
      </w:r>
    </w:p>
    <w:p w:rsidR="0016551A" w:rsidRDefault="0016551A" w:rsidP="005E59FD">
      <w:r>
        <w:t xml:space="preserve">So I asked for a moment to speak of the pain </w:t>
      </w:r>
    </w:p>
    <w:p w:rsidR="0016551A" w:rsidRDefault="0016551A" w:rsidP="005E59FD">
      <w:r>
        <w:t>And you said stop acting like a baby, life’s not a game</w:t>
      </w:r>
    </w:p>
    <w:p w:rsidR="0016551A" w:rsidRDefault="00E62329" w:rsidP="005E59FD">
      <w:r>
        <w:t>So I put on my headphones to drown out the screams</w:t>
      </w:r>
    </w:p>
    <w:p w:rsidR="00E62329" w:rsidRDefault="00D37AD9" w:rsidP="005E59FD">
      <w:r>
        <w:t>And then you run me off the corner for making a scene</w:t>
      </w:r>
    </w:p>
    <w:p w:rsidR="00D37AD9" w:rsidRDefault="00D37AD9" w:rsidP="005E59FD">
      <w:r>
        <w:t>No present, no future, no hope I can call</w:t>
      </w:r>
    </w:p>
    <w:p w:rsidR="00D37AD9" w:rsidRDefault="00D37AD9" w:rsidP="005E59FD">
      <w:r>
        <w:t>Even a mouse can turn vicious when its back’s against the wall</w:t>
      </w:r>
    </w:p>
    <w:p w:rsidR="008949BE" w:rsidRDefault="008949BE" w:rsidP="005E59FD">
      <w:r>
        <w:t>I started out life with a smile but now, I don’t know,</w:t>
      </w:r>
    </w:p>
    <w:p w:rsidR="008949BE" w:rsidRDefault="008949BE" w:rsidP="005E59FD">
      <w:r>
        <w:t>Maybe you could tell me where to go?</w:t>
      </w:r>
    </w:p>
    <w:p w:rsidR="008949BE" w:rsidRDefault="001E1C69" w:rsidP="005E59FD">
      <w:r>
        <w:t xml:space="preserve">Playing </w:t>
      </w:r>
      <w:bookmarkStart w:id="0" w:name="_GoBack"/>
      <w:bookmarkEnd w:id="0"/>
      <w:r w:rsidR="000C3912">
        <w:t>b</w:t>
      </w:r>
      <w:r w:rsidR="008949BE">
        <w:t>asketball, games in the park,</w:t>
      </w:r>
    </w:p>
    <w:p w:rsidR="008949BE" w:rsidRDefault="008949BE" w:rsidP="005E59FD">
      <w:r>
        <w:t>How about a computer near my bed and a mentor with heart?</w:t>
      </w:r>
    </w:p>
    <w:p w:rsidR="0081444F" w:rsidRDefault="0081444F" w:rsidP="005E59FD">
      <w:r>
        <w:t>They say the goal worth the struggle is the prize that’s just right</w:t>
      </w:r>
    </w:p>
    <w:p w:rsidR="00C22172" w:rsidRDefault="00C22172" w:rsidP="005E59FD">
      <w:r>
        <w:t>I’m the promise of tomorrow,</w:t>
      </w:r>
    </w:p>
    <w:p w:rsidR="00C22172" w:rsidRDefault="00C22172" w:rsidP="005E59FD">
      <w:r>
        <w:t>Am I not worth the fight?</w:t>
      </w:r>
    </w:p>
    <w:p w:rsidR="005C3997" w:rsidRDefault="0084163E" w:rsidP="005E59FD">
      <w:r>
        <w:t>I’m the village that will go up in the clouds,</w:t>
      </w:r>
    </w:p>
    <w:p w:rsidR="0084163E" w:rsidRDefault="0084163E" w:rsidP="005E59FD">
      <w:r>
        <w:t>I am your future</w:t>
      </w:r>
      <w:r w:rsidR="000C3912">
        <w:t xml:space="preserve"> in just a short while</w:t>
      </w:r>
    </w:p>
    <w:p w:rsidR="000C3912" w:rsidRDefault="000C3912" w:rsidP="005E59FD">
      <w:r>
        <w:t>They say the apple doesn’t fall far from the tree</w:t>
      </w:r>
    </w:p>
    <w:p w:rsidR="000C3912" w:rsidRDefault="000C3912" w:rsidP="005E59FD">
      <w:r>
        <w:t>Frankenstein made a monster</w:t>
      </w:r>
    </w:p>
    <w:p w:rsidR="000C3912" w:rsidRDefault="000C3912" w:rsidP="005E59FD">
      <w:r>
        <w:t>What will you make me?</w:t>
      </w:r>
    </w:p>
    <w:p w:rsidR="008949BE" w:rsidRDefault="008949BE" w:rsidP="005E59FD"/>
    <w:p w:rsidR="0016551A" w:rsidRDefault="0016551A" w:rsidP="005E59FD"/>
    <w:sectPr w:rsidR="0016551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9FD"/>
    <w:rsid w:val="000C3912"/>
    <w:rsid w:val="0016551A"/>
    <w:rsid w:val="001E1C69"/>
    <w:rsid w:val="005174FC"/>
    <w:rsid w:val="005C3997"/>
    <w:rsid w:val="005E59FD"/>
    <w:rsid w:val="0081444F"/>
    <w:rsid w:val="0084163E"/>
    <w:rsid w:val="008949BE"/>
    <w:rsid w:val="00A65F65"/>
    <w:rsid w:val="00AB0421"/>
    <w:rsid w:val="00B5731E"/>
    <w:rsid w:val="00C22172"/>
    <w:rsid w:val="00C2287B"/>
    <w:rsid w:val="00C911EA"/>
    <w:rsid w:val="00D00BEC"/>
    <w:rsid w:val="00D37AD9"/>
    <w:rsid w:val="00E62329"/>
    <w:rsid w:val="00FE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78391BF</Template>
  <TotalTime>27</TotalTime>
  <Pages>1</Pages>
  <Words>309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17</cp:revision>
  <dcterms:created xsi:type="dcterms:W3CDTF">2015-10-26T06:14:00Z</dcterms:created>
  <dcterms:modified xsi:type="dcterms:W3CDTF">2015-10-28T08:15:00Z</dcterms:modified>
</cp:coreProperties>
</file>