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0C42" w:rsidRPr="00C456EE" w:rsidRDefault="00C456EE" w:rsidP="00C456EE">
      <w:pPr>
        <w:jc w:val="center"/>
        <w:rPr>
          <w:b/>
          <w:sz w:val="32"/>
          <w:szCs w:val="32"/>
          <w:u w:val="single"/>
        </w:rPr>
      </w:pPr>
      <w:bookmarkStart w:id="0" w:name="_GoBack"/>
      <w:bookmarkEnd w:id="0"/>
      <w:r>
        <w:rPr>
          <w:b/>
          <w:sz w:val="32"/>
          <w:szCs w:val="32"/>
          <w:u w:val="single"/>
        </w:rPr>
        <w:t>MRS DAVO’S MAGAZINE JOBS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0B2000" w:rsidTr="00D00C42">
        <w:tc>
          <w:tcPr>
            <w:tcW w:w="4621" w:type="dxa"/>
          </w:tcPr>
          <w:p w:rsidR="000B2000" w:rsidRPr="000B2000" w:rsidRDefault="000B2000">
            <w:pPr>
              <w:rPr>
                <w:b/>
              </w:rPr>
            </w:pPr>
            <w:r w:rsidRPr="000B2000">
              <w:rPr>
                <w:b/>
              </w:rPr>
              <w:t>NAME</w:t>
            </w:r>
          </w:p>
        </w:tc>
        <w:tc>
          <w:tcPr>
            <w:tcW w:w="4621" w:type="dxa"/>
          </w:tcPr>
          <w:p w:rsidR="000B2000" w:rsidRPr="000B2000" w:rsidRDefault="000B2000">
            <w:pPr>
              <w:rPr>
                <w:b/>
              </w:rPr>
            </w:pPr>
            <w:r w:rsidRPr="000B2000">
              <w:rPr>
                <w:b/>
              </w:rPr>
              <w:t>JOB</w:t>
            </w:r>
          </w:p>
        </w:tc>
      </w:tr>
      <w:tr w:rsidR="00D00C42" w:rsidTr="00D00C42">
        <w:tc>
          <w:tcPr>
            <w:tcW w:w="4621" w:type="dxa"/>
          </w:tcPr>
          <w:p w:rsidR="00D00C42" w:rsidRDefault="00173CA4">
            <w:r>
              <w:t>GEM AND BRIT K</w:t>
            </w:r>
          </w:p>
        </w:tc>
        <w:tc>
          <w:tcPr>
            <w:tcW w:w="4621" w:type="dxa"/>
          </w:tcPr>
          <w:p w:rsidR="00D00C42" w:rsidRDefault="00D00C42">
            <w:r>
              <w:t>INTERVIEW</w:t>
            </w:r>
          </w:p>
        </w:tc>
      </w:tr>
      <w:tr w:rsidR="00D00C42" w:rsidTr="00D00C42">
        <w:tc>
          <w:tcPr>
            <w:tcW w:w="4621" w:type="dxa"/>
          </w:tcPr>
          <w:p w:rsidR="00D00C42" w:rsidRDefault="00173CA4">
            <w:r>
              <w:t>TAMMIE</w:t>
            </w:r>
            <w:r w:rsidR="000B2000">
              <w:t xml:space="preserve">          SAM </w:t>
            </w:r>
          </w:p>
        </w:tc>
        <w:tc>
          <w:tcPr>
            <w:tcW w:w="4621" w:type="dxa"/>
          </w:tcPr>
          <w:p w:rsidR="00D00C42" w:rsidRDefault="00D00C42">
            <w:r>
              <w:t>SHORT STORY</w:t>
            </w:r>
          </w:p>
        </w:tc>
      </w:tr>
      <w:tr w:rsidR="00D00C42" w:rsidTr="00D00C42">
        <w:tc>
          <w:tcPr>
            <w:tcW w:w="4621" w:type="dxa"/>
          </w:tcPr>
          <w:p w:rsidR="00D00C42" w:rsidRDefault="00173CA4">
            <w:r>
              <w:t>KYLE</w:t>
            </w:r>
          </w:p>
        </w:tc>
        <w:tc>
          <w:tcPr>
            <w:tcW w:w="4621" w:type="dxa"/>
          </w:tcPr>
          <w:p w:rsidR="00D00C42" w:rsidRDefault="00D00C42">
            <w:r>
              <w:t>REVIEW – FILM</w:t>
            </w:r>
          </w:p>
        </w:tc>
      </w:tr>
      <w:tr w:rsidR="00D00C42" w:rsidTr="00D00C42">
        <w:tc>
          <w:tcPr>
            <w:tcW w:w="4621" w:type="dxa"/>
          </w:tcPr>
          <w:p w:rsidR="00D00C42" w:rsidRDefault="00173CA4" w:rsidP="000B2000">
            <w:r>
              <w:t>NICOLE        ELLA</w:t>
            </w:r>
          </w:p>
        </w:tc>
        <w:tc>
          <w:tcPr>
            <w:tcW w:w="4621" w:type="dxa"/>
          </w:tcPr>
          <w:p w:rsidR="00D00C42" w:rsidRDefault="00D00C42">
            <w:r>
              <w:t>FEATURE ARTICLE</w:t>
            </w:r>
          </w:p>
        </w:tc>
      </w:tr>
      <w:tr w:rsidR="00D00C42" w:rsidTr="00D00C42">
        <w:tc>
          <w:tcPr>
            <w:tcW w:w="4621" w:type="dxa"/>
          </w:tcPr>
          <w:p w:rsidR="00D00C42" w:rsidRDefault="00173CA4">
            <w:r>
              <w:t>MEAGS     BRIT J</w:t>
            </w:r>
          </w:p>
        </w:tc>
        <w:tc>
          <w:tcPr>
            <w:tcW w:w="4621" w:type="dxa"/>
          </w:tcPr>
          <w:p w:rsidR="00D00C42" w:rsidRDefault="00D00C42">
            <w:r>
              <w:t>REVIEW – TV SHOW</w:t>
            </w:r>
          </w:p>
        </w:tc>
      </w:tr>
      <w:tr w:rsidR="00173CA4" w:rsidTr="00D00C42">
        <w:tc>
          <w:tcPr>
            <w:tcW w:w="4621" w:type="dxa"/>
          </w:tcPr>
          <w:p w:rsidR="00173CA4" w:rsidRDefault="00173CA4">
            <w:r>
              <w:t>BEN</w:t>
            </w:r>
            <w:r w:rsidR="000B2000">
              <w:t xml:space="preserve">     RACHEL</w:t>
            </w:r>
          </w:p>
        </w:tc>
        <w:tc>
          <w:tcPr>
            <w:tcW w:w="4621" w:type="dxa"/>
          </w:tcPr>
          <w:p w:rsidR="00173CA4" w:rsidRDefault="00173CA4">
            <w:r>
              <w:t>PRODUCT REVIEW</w:t>
            </w:r>
          </w:p>
        </w:tc>
      </w:tr>
      <w:tr w:rsidR="00D00C42" w:rsidTr="00D00C42">
        <w:tc>
          <w:tcPr>
            <w:tcW w:w="4621" w:type="dxa"/>
          </w:tcPr>
          <w:p w:rsidR="00D00C42" w:rsidRDefault="00173CA4">
            <w:r>
              <w:t>KAITLYN</w:t>
            </w:r>
          </w:p>
        </w:tc>
        <w:tc>
          <w:tcPr>
            <w:tcW w:w="4621" w:type="dxa"/>
          </w:tcPr>
          <w:p w:rsidR="00D00C42" w:rsidRDefault="007E028E">
            <w:r>
              <w:t>COMICS</w:t>
            </w:r>
          </w:p>
        </w:tc>
      </w:tr>
      <w:tr w:rsidR="000B2000" w:rsidTr="00D00C42">
        <w:tc>
          <w:tcPr>
            <w:tcW w:w="4621" w:type="dxa"/>
          </w:tcPr>
          <w:p w:rsidR="000B2000" w:rsidRDefault="000B2000">
            <w:r>
              <w:t>SAHRA</w:t>
            </w:r>
          </w:p>
        </w:tc>
        <w:tc>
          <w:tcPr>
            <w:tcW w:w="4621" w:type="dxa"/>
          </w:tcPr>
          <w:p w:rsidR="000B2000" w:rsidRDefault="000B2000">
            <w:r>
              <w:t>FASHION SHOOT</w:t>
            </w:r>
          </w:p>
        </w:tc>
      </w:tr>
      <w:tr w:rsidR="00D00C42" w:rsidTr="00D00C42">
        <w:tc>
          <w:tcPr>
            <w:tcW w:w="4621" w:type="dxa"/>
          </w:tcPr>
          <w:p w:rsidR="00D00C42" w:rsidRDefault="00173CA4">
            <w:r>
              <w:t>RACHEL S</w:t>
            </w:r>
          </w:p>
        </w:tc>
        <w:tc>
          <w:tcPr>
            <w:tcW w:w="4621" w:type="dxa"/>
          </w:tcPr>
          <w:p w:rsidR="00D00C42" w:rsidRDefault="007E028E">
            <w:r>
              <w:t>TOP 10 MUSIC</w:t>
            </w:r>
          </w:p>
        </w:tc>
      </w:tr>
      <w:tr w:rsidR="00D00C42" w:rsidTr="00D00C42">
        <w:tc>
          <w:tcPr>
            <w:tcW w:w="4621" w:type="dxa"/>
          </w:tcPr>
          <w:p w:rsidR="00D00C42" w:rsidRDefault="00173CA4">
            <w:r>
              <w:t>SOPHIE</w:t>
            </w:r>
            <w:r w:rsidR="000B2000">
              <w:t xml:space="preserve">       CHLOE</w:t>
            </w:r>
          </w:p>
        </w:tc>
        <w:tc>
          <w:tcPr>
            <w:tcW w:w="4621" w:type="dxa"/>
          </w:tcPr>
          <w:p w:rsidR="00D00C42" w:rsidRDefault="007E028E">
            <w:r>
              <w:t>RECIPE COOKERY</w:t>
            </w:r>
          </w:p>
        </w:tc>
      </w:tr>
      <w:tr w:rsidR="00D00C42" w:rsidTr="00D00C42">
        <w:tc>
          <w:tcPr>
            <w:tcW w:w="4621" w:type="dxa"/>
          </w:tcPr>
          <w:p w:rsidR="00D00C42" w:rsidRDefault="00173CA4">
            <w:r>
              <w:t>LATIA</w:t>
            </w:r>
          </w:p>
        </w:tc>
        <w:tc>
          <w:tcPr>
            <w:tcW w:w="4621" w:type="dxa"/>
          </w:tcPr>
          <w:p w:rsidR="00D00C42" w:rsidRDefault="00DB34AE">
            <w:r>
              <w:t>FOOTBALL ARTICLE</w:t>
            </w:r>
          </w:p>
        </w:tc>
      </w:tr>
      <w:tr w:rsidR="00D00C42" w:rsidTr="00D00C42">
        <w:tc>
          <w:tcPr>
            <w:tcW w:w="4621" w:type="dxa"/>
          </w:tcPr>
          <w:p w:rsidR="00D00C42" w:rsidRDefault="000B2000">
            <w:r>
              <w:t>TEGAN</w:t>
            </w:r>
          </w:p>
        </w:tc>
        <w:tc>
          <w:tcPr>
            <w:tcW w:w="4621" w:type="dxa"/>
          </w:tcPr>
          <w:p w:rsidR="00D00C42" w:rsidRDefault="000B2000">
            <w:r>
              <w:t>TRAVEL ARTICLE</w:t>
            </w:r>
          </w:p>
        </w:tc>
      </w:tr>
      <w:tr w:rsidR="00D00C42" w:rsidTr="00D00C42">
        <w:tc>
          <w:tcPr>
            <w:tcW w:w="4621" w:type="dxa"/>
          </w:tcPr>
          <w:p w:rsidR="00D00C42" w:rsidRDefault="00173CA4">
            <w:r>
              <w:t>ADELE</w:t>
            </w:r>
          </w:p>
        </w:tc>
        <w:tc>
          <w:tcPr>
            <w:tcW w:w="4621" w:type="dxa"/>
          </w:tcPr>
          <w:p w:rsidR="00D00C42" w:rsidRDefault="007E028E">
            <w:r>
              <w:t>GOSSIP PAGE</w:t>
            </w:r>
          </w:p>
        </w:tc>
      </w:tr>
      <w:tr w:rsidR="00173CA4" w:rsidTr="00D00C42">
        <w:tc>
          <w:tcPr>
            <w:tcW w:w="4621" w:type="dxa"/>
          </w:tcPr>
          <w:p w:rsidR="00173CA4" w:rsidRDefault="00173CA4">
            <w:r>
              <w:t>EMMA</w:t>
            </w:r>
          </w:p>
        </w:tc>
        <w:tc>
          <w:tcPr>
            <w:tcW w:w="4621" w:type="dxa"/>
          </w:tcPr>
          <w:p w:rsidR="00173CA4" w:rsidRDefault="00173CA4">
            <w:r>
              <w:t>FRONT PAGE</w:t>
            </w:r>
            <w:r w:rsidR="009C6530">
              <w:t xml:space="preserve"> CONTENTS</w:t>
            </w:r>
          </w:p>
        </w:tc>
      </w:tr>
      <w:tr w:rsidR="00D00C42" w:rsidTr="00D00C42">
        <w:tc>
          <w:tcPr>
            <w:tcW w:w="4621" w:type="dxa"/>
          </w:tcPr>
          <w:p w:rsidR="00D00C42" w:rsidRDefault="00D00C42"/>
        </w:tc>
        <w:tc>
          <w:tcPr>
            <w:tcW w:w="4621" w:type="dxa"/>
          </w:tcPr>
          <w:p w:rsidR="00D00C42" w:rsidRDefault="00D00C42"/>
        </w:tc>
      </w:tr>
      <w:tr w:rsidR="00D00C42" w:rsidTr="00D00C42">
        <w:tc>
          <w:tcPr>
            <w:tcW w:w="4621" w:type="dxa"/>
          </w:tcPr>
          <w:p w:rsidR="00D00C42" w:rsidRPr="00C456EE" w:rsidRDefault="00D00C42">
            <w:pPr>
              <w:rPr>
                <w:b/>
              </w:rPr>
            </w:pPr>
            <w:r w:rsidRPr="00C456EE">
              <w:rPr>
                <w:b/>
              </w:rPr>
              <w:t>GROUPS</w:t>
            </w:r>
          </w:p>
        </w:tc>
        <w:tc>
          <w:tcPr>
            <w:tcW w:w="4621" w:type="dxa"/>
          </w:tcPr>
          <w:p w:rsidR="00D00C42" w:rsidRPr="00C456EE" w:rsidRDefault="00D00C42">
            <w:pPr>
              <w:rPr>
                <w:b/>
              </w:rPr>
            </w:pPr>
            <w:r w:rsidRPr="00C456EE">
              <w:rPr>
                <w:b/>
              </w:rPr>
              <w:t>GROUPS</w:t>
            </w:r>
          </w:p>
        </w:tc>
      </w:tr>
      <w:tr w:rsidR="00D00C42" w:rsidTr="00D00C42">
        <w:tc>
          <w:tcPr>
            <w:tcW w:w="4621" w:type="dxa"/>
          </w:tcPr>
          <w:p w:rsidR="00D00C42" w:rsidRDefault="00173CA4">
            <w:r>
              <w:t>BEN RACHEL</w:t>
            </w:r>
          </w:p>
        </w:tc>
        <w:tc>
          <w:tcPr>
            <w:tcW w:w="4621" w:type="dxa"/>
          </w:tcPr>
          <w:p w:rsidR="00D00C42" w:rsidRDefault="00D00C42">
            <w:r>
              <w:t>ADVERTS</w:t>
            </w:r>
          </w:p>
        </w:tc>
      </w:tr>
      <w:tr w:rsidR="00173CA4" w:rsidTr="00D00C42">
        <w:tc>
          <w:tcPr>
            <w:tcW w:w="4621" w:type="dxa"/>
          </w:tcPr>
          <w:p w:rsidR="00173CA4" w:rsidRDefault="00173CA4">
            <w:r>
              <w:t>GEM AND BRIT</w:t>
            </w:r>
          </w:p>
        </w:tc>
        <w:tc>
          <w:tcPr>
            <w:tcW w:w="4621" w:type="dxa"/>
          </w:tcPr>
          <w:p w:rsidR="00173CA4" w:rsidRDefault="00173CA4">
            <w:r>
              <w:t>ADVERTS</w:t>
            </w:r>
          </w:p>
        </w:tc>
      </w:tr>
      <w:tr w:rsidR="00D00C42" w:rsidTr="00D00C42">
        <w:tc>
          <w:tcPr>
            <w:tcW w:w="4621" w:type="dxa"/>
          </w:tcPr>
          <w:p w:rsidR="00D00C42" w:rsidRDefault="00173CA4">
            <w:r>
              <w:t>TEGAN AND SOPHIE</w:t>
            </w:r>
          </w:p>
        </w:tc>
        <w:tc>
          <w:tcPr>
            <w:tcW w:w="4621" w:type="dxa"/>
          </w:tcPr>
          <w:p w:rsidR="00D00C42" w:rsidRDefault="00D00C42">
            <w:r>
              <w:t>PUZZLE PAGE</w:t>
            </w:r>
          </w:p>
        </w:tc>
      </w:tr>
      <w:tr w:rsidR="00173CA4" w:rsidTr="00D00C42">
        <w:tc>
          <w:tcPr>
            <w:tcW w:w="4621" w:type="dxa"/>
          </w:tcPr>
          <w:p w:rsidR="00173CA4" w:rsidRDefault="00173CA4">
            <w:r>
              <w:t>LATIA KAITLYN</w:t>
            </w:r>
          </w:p>
        </w:tc>
        <w:tc>
          <w:tcPr>
            <w:tcW w:w="4621" w:type="dxa"/>
          </w:tcPr>
          <w:p w:rsidR="00173CA4" w:rsidRDefault="00173CA4">
            <w:r>
              <w:t>PUZZLE PAGE</w:t>
            </w:r>
          </w:p>
        </w:tc>
      </w:tr>
      <w:tr w:rsidR="00D00C42" w:rsidTr="00D00C42">
        <w:tc>
          <w:tcPr>
            <w:tcW w:w="4621" w:type="dxa"/>
          </w:tcPr>
          <w:p w:rsidR="00D00C42" w:rsidRDefault="00173CA4">
            <w:r>
              <w:t>ADELE RACHEL S</w:t>
            </w:r>
          </w:p>
        </w:tc>
        <w:tc>
          <w:tcPr>
            <w:tcW w:w="4621" w:type="dxa"/>
          </w:tcPr>
          <w:p w:rsidR="00D00C42" w:rsidRDefault="00C456EE">
            <w:r>
              <w:t>STAR</w:t>
            </w:r>
            <w:r w:rsidR="000B2000">
              <w:t xml:space="preserve"> </w:t>
            </w:r>
            <w:r>
              <w:t>S</w:t>
            </w:r>
            <w:r w:rsidR="000B2000">
              <w:t>IGNS</w:t>
            </w:r>
          </w:p>
        </w:tc>
      </w:tr>
      <w:tr w:rsidR="00D00C42" w:rsidTr="00D00C42">
        <w:tc>
          <w:tcPr>
            <w:tcW w:w="4621" w:type="dxa"/>
          </w:tcPr>
          <w:p w:rsidR="00D00C42" w:rsidRDefault="00173CA4">
            <w:r>
              <w:t>BRIT J ELLA</w:t>
            </w:r>
          </w:p>
        </w:tc>
        <w:tc>
          <w:tcPr>
            <w:tcW w:w="4621" w:type="dxa"/>
          </w:tcPr>
          <w:p w:rsidR="00D00C42" w:rsidRDefault="00D00C42">
            <w:r>
              <w:t>FOR SALE</w:t>
            </w:r>
          </w:p>
        </w:tc>
      </w:tr>
      <w:tr w:rsidR="00D00C42" w:rsidTr="00D00C42">
        <w:tc>
          <w:tcPr>
            <w:tcW w:w="4621" w:type="dxa"/>
          </w:tcPr>
          <w:p w:rsidR="00D00C42" w:rsidRDefault="000B2000">
            <w:r>
              <w:t>KYLE    CASEY</w:t>
            </w:r>
          </w:p>
        </w:tc>
        <w:tc>
          <w:tcPr>
            <w:tcW w:w="4621" w:type="dxa"/>
          </w:tcPr>
          <w:p w:rsidR="00D00C42" w:rsidRDefault="00C456EE">
            <w:r>
              <w:t>SPORT PAGE</w:t>
            </w:r>
          </w:p>
        </w:tc>
      </w:tr>
      <w:tr w:rsidR="00D00C42" w:rsidTr="00D00C42">
        <w:tc>
          <w:tcPr>
            <w:tcW w:w="4621" w:type="dxa"/>
          </w:tcPr>
          <w:p w:rsidR="00D00C42" w:rsidRDefault="00173CA4">
            <w:r>
              <w:t>NICOLE AND SAHRA</w:t>
            </w:r>
          </w:p>
        </w:tc>
        <w:tc>
          <w:tcPr>
            <w:tcW w:w="4621" w:type="dxa"/>
          </w:tcPr>
          <w:p w:rsidR="00D00C42" w:rsidRDefault="00C456EE">
            <w:r>
              <w:t>HEALTH AND BEAUTY</w:t>
            </w:r>
          </w:p>
        </w:tc>
      </w:tr>
      <w:tr w:rsidR="00173CA4" w:rsidTr="00D00C42">
        <w:tc>
          <w:tcPr>
            <w:tcW w:w="4621" w:type="dxa"/>
          </w:tcPr>
          <w:p w:rsidR="00173CA4" w:rsidRDefault="00173CA4">
            <w:r>
              <w:t>CHLOE TIA</w:t>
            </w:r>
          </w:p>
        </w:tc>
        <w:tc>
          <w:tcPr>
            <w:tcW w:w="4621" w:type="dxa"/>
          </w:tcPr>
          <w:p w:rsidR="00173CA4" w:rsidRDefault="00173CA4">
            <w:r>
              <w:t>HEALTH AND BEAUTY</w:t>
            </w:r>
          </w:p>
        </w:tc>
      </w:tr>
      <w:tr w:rsidR="000B2000" w:rsidTr="00D00C42">
        <w:tc>
          <w:tcPr>
            <w:tcW w:w="4621" w:type="dxa"/>
          </w:tcPr>
          <w:p w:rsidR="000B2000" w:rsidRDefault="000B2000">
            <w:r>
              <w:t>MEAGS TAMMIE</w:t>
            </w:r>
          </w:p>
        </w:tc>
        <w:tc>
          <w:tcPr>
            <w:tcW w:w="4621" w:type="dxa"/>
          </w:tcPr>
          <w:p w:rsidR="000B2000" w:rsidRDefault="000B2000">
            <w:r>
              <w:t>ART REVIEW</w:t>
            </w:r>
          </w:p>
        </w:tc>
      </w:tr>
      <w:tr w:rsidR="000B2000" w:rsidTr="00D00C42">
        <w:tc>
          <w:tcPr>
            <w:tcW w:w="4621" w:type="dxa"/>
          </w:tcPr>
          <w:p w:rsidR="000B2000" w:rsidRDefault="000B2000">
            <w:r>
              <w:t>SAM AND EM</w:t>
            </w:r>
          </w:p>
        </w:tc>
        <w:tc>
          <w:tcPr>
            <w:tcW w:w="4621" w:type="dxa"/>
          </w:tcPr>
          <w:p w:rsidR="000B2000" w:rsidRDefault="000B2000">
            <w:r>
              <w:t>LETTERS TO THE EDITOR</w:t>
            </w:r>
          </w:p>
        </w:tc>
      </w:tr>
    </w:tbl>
    <w:p w:rsidR="00D00C42" w:rsidRDefault="00D00C42"/>
    <w:p w:rsidR="00D00C42" w:rsidRDefault="00D00C42"/>
    <w:p w:rsidR="00D00C42" w:rsidRDefault="00D00C42"/>
    <w:sectPr w:rsidR="00D00C42" w:rsidSect="005043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1757EA"/>
    <w:multiLevelType w:val="hybridMultilevel"/>
    <w:tmpl w:val="E1562B0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0C42"/>
    <w:rsid w:val="000B2000"/>
    <w:rsid w:val="00173CA4"/>
    <w:rsid w:val="0050436E"/>
    <w:rsid w:val="007E028E"/>
    <w:rsid w:val="00842421"/>
    <w:rsid w:val="0093058C"/>
    <w:rsid w:val="009C6530"/>
    <w:rsid w:val="00C456EE"/>
    <w:rsid w:val="00C64315"/>
    <w:rsid w:val="00D00C42"/>
    <w:rsid w:val="00D834F0"/>
    <w:rsid w:val="00DB3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0C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00C42"/>
    <w:pPr>
      <w:spacing w:after="0" w:line="240" w:lineRule="auto"/>
      <w:ind w:left="720"/>
      <w:contextualSpacing/>
    </w:pPr>
    <w:rPr>
      <w:rFonts w:ascii="Arial" w:hAnsi="Arial" w:cs="Arial"/>
      <w:sz w:val="18"/>
      <w:szCs w:val="18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0C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00C42"/>
    <w:pPr>
      <w:spacing w:after="0" w:line="240" w:lineRule="auto"/>
      <w:ind w:left="720"/>
      <w:contextualSpacing/>
    </w:pPr>
    <w:rPr>
      <w:rFonts w:ascii="Arial" w:hAnsi="Arial" w:cs="Arial"/>
      <w:sz w:val="18"/>
      <w:szCs w:val="1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88E272-FE7E-4152-8D27-1BCED4F89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40439658</Template>
  <TotalTime>1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DAVIDSON Louise</dc:creator>
  <cp:lastModifiedBy>DAVIDSON Louise</cp:lastModifiedBy>
  <cp:revision>2</cp:revision>
  <dcterms:created xsi:type="dcterms:W3CDTF">2017-08-30T05:31:00Z</dcterms:created>
  <dcterms:modified xsi:type="dcterms:W3CDTF">2017-08-30T05:31:00Z</dcterms:modified>
</cp:coreProperties>
</file>