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D41F1" w:rsidRDefault="008D41F1">
      <w:r>
        <w:t>Pamphlet Battered Men</w:t>
      </w:r>
    </w:p>
    <w:p w:rsidR="008D41F1" w:rsidRDefault="008D41F1"/>
    <w:p w:rsidR="00D00BEC" w:rsidRDefault="008D41F1">
      <w:hyperlink r:id="rId5" w:history="1">
        <w:r w:rsidRPr="009A6A3E">
          <w:rPr>
            <w:rStyle w:val="Hyperlink"/>
          </w:rPr>
          <w:t>http://www.batteredmen.com/batpamph.htm</w:t>
        </w:r>
      </w:hyperlink>
    </w:p>
    <w:p w:rsidR="008D41F1" w:rsidRDefault="008D41F1">
      <w:bookmarkStart w:id="0" w:name="_GoBack"/>
      <w:bookmarkEnd w:id="0"/>
    </w:p>
    <w:sectPr w:rsidR="008D41F1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D41F1"/>
    <w:rsid w:val="008D41F1"/>
    <w:rsid w:val="00D00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8D41F1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8D41F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www.batteredmen.com/batpamph.ht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55C592CC</Template>
  <TotalTime>0</TotalTime>
  <Pages>1</Pages>
  <Words>4</Words>
  <Characters>116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LAVAN Denise</dc:creator>
  <cp:lastModifiedBy>LAVAN Denise</cp:lastModifiedBy>
  <cp:revision>2</cp:revision>
  <dcterms:created xsi:type="dcterms:W3CDTF">2016-01-26T09:40:00Z</dcterms:created>
  <dcterms:modified xsi:type="dcterms:W3CDTF">2016-01-26T09:40:00Z</dcterms:modified>
</cp:coreProperties>
</file>