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BEC" w:rsidRDefault="002B5D27">
      <w:r>
        <w:t>Relationships Australia Website</w:t>
      </w:r>
      <w:bookmarkStart w:id="0" w:name="_GoBack"/>
      <w:bookmarkEnd w:id="0"/>
    </w:p>
    <w:p w:rsidR="002B5D27" w:rsidRDefault="002B5D27"/>
    <w:p w:rsidR="002B5D27" w:rsidRDefault="002B5D27">
      <w:hyperlink r:id="rId5" w:history="1">
        <w:r w:rsidRPr="008759A8">
          <w:rPr>
            <w:rStyle w:val="Hyperlink"/>
          </w:rPr>
          <w:t>http://www.relationshipswa.org.au/services/domestic-violence.aspx</w:t>
        </w:r>
      </w:hyperlink>
    </w:p>
    <w:p w:rsidR="002B5D27" w:rsidRDefault="002B5D27"/>
    <w:sectPr w:rsidR="002B5D2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D27"/>
    <w:rsid w:val="002B5D27"/>
    <w:rsid w:val="00D0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B5D2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B5D2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relationshipswa.org.au/services/domestic-violence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F03CB7DB</Template>
  <TotalTime>1</TotalTime>
  <Pages>1</Pages>
  <Words>4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1</cp:revision>
  <dcterms:created xsi:type="dcterms:W3CDTF">2016-01-26T09:45:00Z</dcterms:created>
  <dcterms:modified xsi:type="dcterms:W3CDTF">2016-01-26T09:46:00Z</dcterms:modified>
</cp:coreProperties>
</file>