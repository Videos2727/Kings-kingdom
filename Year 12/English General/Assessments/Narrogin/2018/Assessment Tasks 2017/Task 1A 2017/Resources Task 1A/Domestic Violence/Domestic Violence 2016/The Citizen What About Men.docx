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31C0" w:rsidRDefault="00D811BC">
      <w:r>
        <w:t xml:space="preserve">The Citizen What </w:t>
      </w:r>
      <w:proofErr w:type="gramStart"/>
      <w:r>
        <w:t>About</w:t>
      </w:r>
      <w:proofErr w:type="gramEnd"/>
      <w:r>
        <w:t xml:space="preserve"> Men?</w:t>
      </w:r>
    </w:p>
    <w:p w:rsidR="00D811BC" w:rsidRDefault="00D811BC"/>
    <w:p w:rsidR="00D811BC" w:rsidRDefault="00D811BC">
      <w:hyperlink r:id="rId5" w:history="1">
        <w:r w:rsidRPr="007471BB">
          <w:rPr>
            <w:rStyle w:val="Hyperlink"/>
          </w:rPr>
          <w:t>http://www.thecitizen.org.au/features/what-about-men-lies-statistics-and-peddling-myths-about-violence-against-women</w:t>
        </w:r>
      </w:hyperlink>
    </w:p>
    <w:p w:rsidR="00D811BC" w:rsidRDefault="00D811BC">
      <w:bookmarkStart w:id="0" w:name="_GoBack"/>
      <w:bookmarkEnd w:id="0"/>
    </w:p>
    <w:p w:rsidR="00B731C0" w:rsidRDefault="00B731C0"/>
    <w:sectPr w:rsidR="00B731C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1C0"/>
    <w:rsid w:val="00B731C0"/>
    <w:rsid w:val="00D00BEC"/>
    <w:rsid w:val="00D8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731C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731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thecitizen.org.au/features/what-about-men-lies-statistics-and-peddling-myths-about-violence-against-wom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6C3F61B7</Template>
  <TotalTime>0</TotalTime>
  <Pages>1</Pages>
  <Words>6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2</cp:revision>
  <dcterms:created xsi:type="dcterms:W3CDTF">2016-01-26T09:19:00Z</dcterms:created>
  <dcterms:modified xsi:type="dcterms:W3CDTF">2016-01-26T09:19:00Z</dcterms:modified>
</cp:coreProperties>
</file>