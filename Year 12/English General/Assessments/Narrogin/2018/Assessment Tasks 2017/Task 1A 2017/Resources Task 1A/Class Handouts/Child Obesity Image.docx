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  <w:bookmarkStart w:id="0" w:name="_GoBack"/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F6A6D2C" wp14:editId="1833E94F">
            <wp:extent cx="4762500" cy="3459480"/>
            <wp:effectExtent l="0" t="0" r="0" b="7620"/>
            <wp:docPr id="2" name="Picture 2" descr="Image result for pictures of women in the 1920s in the str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 result for pictures of women in the 1920s in the stree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</w:p>
    <w:p w:rsidR="00B30BFF" w:rsidRDefault="00B30BFF" w:rsidP="00660615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71623DF" wp14:editId="276B2237">
            <wp:extent cx="5963919" cy="4472940"/>
            <wp:effectExtent l="0" t="0" r="0" b="3810"/>
            <wp:docPr id="1" name="Picture 1" descr="Image result for print advertisement on obe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print advertisement on obesit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356" cy="4474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0BEC" w:rsidRPr="00660615" w:rsidRDefault="00D00BEC" w:rsidP="00660615"/>
    <w:sectPr w:rsidR="00D00BEC" w:rsidRPr="0066061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0615"/>
    <w:rsid w:val="00660615"/>
    <w:rsid w:val="00B30BFF"/>
    <w:rsid w:val="00D0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AU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66061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606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AU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66061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606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C97A59AC</Template>
  <TotalTime>15</TotalTime>
  <Pages>2</Pages>
  <Words>0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2</cp:revision>
  <dcterms:created xsi:type="dcterms:W3CDTF">2017-01-27T10:40:00Z</dcterms:created>
  <dcterms:modified xsi:type="dcterms:W3CDTF">2017-01-27T10:55:00Z</dcterms:modified>
</cp:coreProperties>
</file>