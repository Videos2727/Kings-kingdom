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555F" w:rsidRDefault="006058F8">
      <w:bookmarkStart w:id="0" w:name="_GoBack"/>
      <w:bookmarkEnd w:id="0"/>
      <w:r>
        <w:t>Bullying resources</w:t>
      </w:r>
    </w:p>
    <w:p w:rsidR="006058F8" w:rsidRDefault="00C907C9">
      <w:hyperlink r:id="rId5" w:history="1">
        <w:r w:rsidR="006058F8" w:rsidRPr="00A91E25">
          <w:rPr>
            <w:rStyle w:val="Hyperlink"/>
          </w:rPr>
          <w:t>http://au.reachout.com/bullying</w:t>
        </w:r>
      </w:hyperlink>
    </w:p>
    <w:p w:rsidR="001A1258" w:rsidRDefault="00C907C9">
      <w:hyperlink r:id="rId6" w:history="1">
        <w:r w:rsidR="001A1258" w:rsidRPr="00A91E25">
          <w:rPr>
            <w:rStyle w:val="Hyperlink"/>
          </w:rPr>
          <w:t>http://news.bullyingnoway.gov.au/Pages/welcome.aspx</w:t>
        </w:r>
      </w:hyperlink>
    </w:p>
    <w:p w:rsidR="001A1258" w:rsidRDefault="00C907C9">
      <w:hyperlink r:id="rId7" w:history="1">
        <w:r w:rsidR="004D200D" w:rsidRPr="00A91E25">
          <w:rPr>
            <w:rStyle w:val="Hyperlink"/>
          </w:rPr>
          <w:t>http://news.bullyingnoway.gov.au/the-facts/Pages/Prevalence-of-bullying.aspx</w:t>
        </w:r>
      </w:hyperlink>
    </w:p>
    <w:p w:rsidR="001A1258" w:rsidRDefault="00C907C9">
      <w:hyperlink r:id="rId8" w:history="1">
        <w:r w:rsidR="004D200D" w:rsidRPr="00A91E25">
          <w:rPr>
            <w:rStyle w:val="Hyperlink"/>
          </w:rPr>
          <w:t>https://www.youthbeyondblue.com/understand-what's-going-on/bullying-and-cyberbullying</w:t>
        </w:r>
      </w:hyperlink>
    </w:p>
    <w:p w:rsidR="00C74FD1" w:rsidRDefault="00C907C9">
      <w:hyperlink r:id="rId9" w:history="1">
        <w:r w:rsidR="00C74FD1" w:rsidRPr="00A91E25">
          <w:rPr>
            <w:rStyle w:val="Hyperlink"/>
          </w:rPr>
          <w:t>http://www.aic.gov.au/media_library/publications/tandi_pdf/tandi219.pdf</w:t>
        </w:r>
      </w:hyperlink>
      <w:r w:rsidR="00C74FD1">
        <w:t xml:space="preserve"> - good resource</w:t>
      </w:r>
    </w:p>
    <w:p w:rsidR="004D200D" w:rsidRDefault="00C907C9">
      <w:hyperlink r:id="rId10" w:anchor="Abusive_workplace_behaviours" w:history="1">
        <w:r w:rsidR="006960BF" w:rsidRPr="00A91E25">
          <w:rPr>
            <w:rStyle w:val="Hyperlink"/>
          </w:rPr>
          <w:t>https://en.wikipedia.org/wiki/Workplace_bullying#Abusive_workplace_behaviours</w:t>
        </w:r>
      </w:hyperlink>
    </w:p>
    <w:p w:rsidR="006960BF" w:rsidRDefault="00C907C9">
      <w:hyperlink r:id="rId11" w:history="1">
        <w:r w:rsidR="006960BF" w:rsidRPr="00A91E25">
          <w:rPr>
            <w:rStyle w:val="Hyperlink"/>
          </w:rPr>
          <w:t>https://en.wikipedia.org/wiki/Bullying_in_information_technology</w:t>
        </w:r>
      </w:hyperlink>
    </w:p>
    <w:p w:rsidR="006960BF" w:rsidRDefault="00C907C9">
      <w:hyperlink r:id="rId12" w:history="1">
        <w:r w:rsidR="006960BF" w:rsidRPr="00A91E25">
          <w:rPr>
            <w:rStyle w:val="Hyperlink"/>
          </w:rPr>
          <w:t>https://en.wikipedia.org/wiki/Bullying_in_nursing</w:t>
        </w:r>
      </w:hyperlink>
    </w:p>
    <w:p w:rsidR="006960BF" w:rsidRDefault="00C907C9">
      <w:hyperlink r:id="rId13" w:history="1">
        <w:r w:rsidR="006960BF" w:rsidRPr="00A91E25">
          <w:rPr>
            <w:rStyle w:val="Hyperlink"/>
          </w:rPr>
          <w:t>https://en.wikipedia.org/wiki/Bullying_in_teaching</w:t>
        </w:r>
      </w:hyperlink>
    </w:p>
    <w:p w:rsidR="006960BF" w:rsidRDefault="00C907C9">
      <w:hyperlink r:id="rId14" w:history="1">
        <w:r w:rsidR="006960BF" w:rsidRPr="00A91E25">
          <w:rPr>
            <w:rStyle w:val="Hyperlink"/>
          </w:rPr>
          <w:t>https://en.wikipedia.org/wiki/Bullying_in_medicine</w:t>
        </w:r>
      </w:hyperlink>
    </w:p>
    <w:p w:rsidR="006960BF" w:rsidRDefault="00C907C9">
      <w:hyperlink r:id="rId15" w:history="1">
        <w:r w:rsidR="006960BF" w:rsidRPr="00A91E25">
          <w:rPr>
            <w:rStyle w:val="Hyperlink"/>
          </w:rPr>
          <w:t>http://www.bullying.com.au/docs/The-Sister-Act.pdf</w:t>
        </w:r>
      </w:hyperlink>
    </w:p>
    <w:p w:rsidR="006960BF" w:rsidRDefault="00C907C9">
      <w:hyperlink r:id="rId16" w:history="1">
        <w:r w:rsidR="00B41342" w:rsidRPr="00A91E25">
          <w:rPr>
            <w:rStyle w:val="Hyperlink"/>
          </w:rPr>
          <w:t>http://www.bullying.com.au/media-psychologist/index.php</w:t>
        </w:r>
      </w:hyperlink>
      <w:r w:rsidR="00B41342">
        <w:t xml:space="preserve"> - viewing resources</w:t>
      </w:r>
    </w:p>
    <w:p w:rsidR="00B41342" w:rsidRDefault="00C907C9">
      <w:hyperlink r:id="rId17" w:history="1">
        <w:r w:rsidR="00051B1D" w:rsidRPr="00A91E25">
          <w:rPr>
            <w:rStyle w:val="Hyperlink"/>
          </w:rPr>
          <w:t>http://bzaf.org.au/</w:t>
        </w:r>
      </w:hyperlink>
    </w:p>
    <w:p w:rsidR="00051B1D" w:rsidRDefault="00C907C9">
      <w:hyperlink r:id="rId18" w:history="1">
        <w:r w:rsidR="00051B1D" w:rsidRPr="00A91E25">
          <w:rPr>
            <w:rStyle w:val="Hyperlink"/>
          </w:rPr>
          <w:t>http://bzaf.org.au/respond-to-bullying/</w:t>
        </w:r>
      </w:hyperlink>
    </w:p>
    <w:p w:rsidR="00051B1D" w:rsidRDefault="00C907C9">
      <w:hyperlink r:id="rId19" w:history="1">
        <w:r w:rsidR="00051B1D" w:rsidRPr="00A91E25">
          <w:rPr>
            <w:rStyle w:val="Hyperlink"/>
          </w:rPr>
          <w:t>http://www.ncab.org.au/</w:t>
        </w:r>
      </w:hyperlink>
    </w:p>
    <w:p w:rsidR="00051B1D" w:rsidRDefault="00C907C9">
      <w:hyperlink r:id="rId20" w:history="1">
        <w:r w:rsidR="00C3706A" w:rsidRPr="00A91E25">
          <w:rPr>
            <w:rStyle w:val="Hyperlink"/>
          </w:rPr>
          <w:t>http://www.ncab.org.au/Assets/Files/Bullying%20Hurts_printview.pdf</w:t>
        </w:r>
      </w:hyperlink>
      <w:r w:rsidR="00C3706A">
        <w:t xml:space="preserve"> – brochure</w:t>
      </w:r>
    </w:p>
    <w:p w:rsidR="00C3706A" w:rsidRDefault="00C907C9">
      <w:hyperlink r:id="rId21" w:history="1">
        <w:r w:rsidR="00C3706A" w:rsidRPr="00A91E25">
          <w:rPr>
            <w:rStyle w:val="Hyperlink"/>
          </w:rPr>
          <w:t>http://www.ncab.org.au/Page.aspx?ID=338</w:t>
        </w:r>
      </w:hyperlink>
      <w:r w:rsidR="00C3706A">
        <w:t xml:space="preserve"> – video</w:t>
      </w:r>
    </w:p>
    <w:p w:rsidR="00C3706A" w:rsidRDefault="00C907C9">
      <w:hyperlink r:id="rId22" w:history="1">
        <w:r w:rsidR="00C3706A" w:rsidRPr="00A91E25">
          <w:rPr>
            <w:rStyle w:val="Hyperlink"/>
          </w:rPr>
          <w:t>http://www.ncab.org.au/Assets/Files/What%20can%20schools%20do%20about%20cases%20of%20bullying_Rigby.pdf</w:t>
        </w:r>
      </w:hyperlink>
    </w:p>
    <w:p w:rsidR="001F6AC1" w:rsidRDefault="00C907C9">
      <w:hyperlink r:id="rId23" w:history="1">
        <w:r w:rsidR="001F6AC1" w:rsidRPr="00A91E25">
          <w:rPr>
            <w:rStyle w:val="Hyperlink"/>
          </w:rPr>
          <w:t>http://www.know-bull.com/Questionnaire-Are%20you%20being%20targeted%20by%20a%20workplace%20bully.pdf</w:t>
        </w:r>
      </w:hyperlink>
    </w:p>
    <w:p w:rsidR="001F6AC1" w:rsidRDefault="00C907C9">
      <w:hyperlink r:id="rId24" w:history="1">
        <w:r w:rsidR="001F6AC1" w:rsidRPr="00A91E25">
          <w:rPr>
            <w:rStyle w:val="Hyperlink"/>
          </w:rPr>
          <w:t>http://www.know-bull.com/article-6.html</w:t>
        </w:r>
      </w:hyperlink>
    </w:p>
    <w:p w:rsidR="00C3706A" w:rsidRDefault="00C907C9">
      <w:hyperlink r:id="rId25" w:history="1">
        <w:r w:rsidR="00816D5C" w:rsidRPr="00A91E25">
          <w:rPr>
            <w:rStyle w:val="Hyperlink"/>
          </w:rPr>
          <w:t>http://www.ncab.org.au/Assets/Files/What%20can%20schools%20do%20about%20cases%20of%20bullying_Rigby.pdf</w:t>
        </w:r>
      </w:hyperlink>
      <w:r w:rsidR="00816D5C">
        <w:t xml:space="preserve"> – report</w:t>
      </w:r>
    </w:p>
    <w:p w:rsidR="00000B04" w:rsidRDefault="00C907C9">
      <w:hyperlink r:id="rId26" w:history="1">
        <w:r w:rsidR="00000B04" w:rsidRPr="00A91E25">
          <w:rPr>
            <w:rStyle w:val="Hyperlink"/>
          </w:rPr>
          <w:t>http://www.ncab.org.au/Assets/Files/Behind%20the%20Scenes%20-%20Insights%20into%20the%20Human%20Dimension%20of%20Covert%20Bullying%20-%20Final%20Short%20Report.pdf</w:t>
        </w:r>
      </w:hyperlink>
      <w:r w:rsidR="00000B04">
        <w:t xml:space="preserve"> – short report</w:t>
      </w:r>
    </w:p>
    <w:p w:rsidR="00816D5C" w:rsidRDefault="00C907C9">
      <w:hyperlink r:id="rId27" w:history="1">
        <w:r w:rsidR="00000B04" w:rsidRPr="00A91E25">
          <w:rPr>
            <w:rStyle w:val="Hyperlink"/>
          </w:rPr>
          <w:t>https://www.humanrights.gov.au/what-bullying-violence-harassment-and-bullying-fact-sheet</w:t>
        </w:r>
      </w:hyperlink>
      <w:r w:rsidR="00000B04">
        <w:t xml:space="preserve"> - fact sheet</w:t>
      </w:r>
    </w:p>
    <w:p w:rsidR="00000B04" w:rsidRDefault="00C907C9">
      <w:hyperlink r:id="rId28" w:history="1">
        <w:r w:rsidR="0091423E" w:rsidRPr="00A91E25">
          <w:rPr>
            <w:rStyle w:val="Hyperlink"/>
          </w:rPr>
          <w:t>http://www.opencolleges.edu.au/informed/teacher-resources/bullying-resources/</w:t>
        </w:r>
      </w:hyperlink>
    </w:p>
    <w:p w:rsidR="0091423E" w:rsidRDefault="00C907C9">
      <w:hyperlink r:id="rId29" w:history="1">
        <w:r w:rsidR="00395EFC" w:rsidRPr="00A91E25">
          <w:rPr>
            <w:rStyle w:val="Hyperlink"/>
          </w:rPr>
          <w:t>http://www.playbytherules.net.au/got-an-issue/fairness/bullying - in sport\</w:t>
        </w:r>
      </w:hyperlink>
    </w:p>
    <w:p w:rsidR="00395EFC" w:rsidRDefault="00C907C9">
      <w:hyperlink r:id="rId30" w:history="1">
        <w:r w:rsidR="00395EFC" w:rsidRPr="00A91E25">
          <w:rPr>
            <w:rStyle w:val="Hyperlink"/>
          </w:rPr>
          <w:t>http://raisingchildren.net.au/articles/bullying.html</w:t>
        </w:r>
      </w:hyperlink>
    </w:p>
    <w:p w:rsidR="00395EFC" w:rsidRDefault="00C907C9">
      <w:hyperlink r:id="rId31" w:history="1">
        <w:r w:rsidR="00395EFC" w:rsidRPr="00A91E25">
          <w:rPr>
            <w:rStyle w:val="Hyperlink"/>
          </w:rPr>
          <w:t>http://raisingchildren.net.au/articles/bullying_-_your_child_bullying.html/context/591</w:t>
        </w:r>
      </w:hyperlink>
      <w:r w:rsidR="00395EFC">
        <w:t xml:space="preserve"> - if your child bullies</w:t>
      </w:r>
    </w:p>
    <w:p w:rsidR="00395EFC" w:rsidRDefault="00C907C9">
      <w:hyperlink r:id="rId32" w:history="1">
        <w:r w:rsidR="00395EFC" w:rsidRPr="00A91E25">
          <w:rPr>
            <w:rStyle w:val="Hyperlink"/>
          </w:rPr>
          <w:t>http://www.kidspot.com.au/school/secondary/peer-pressure/facts-and-figures-about-bullying</w:t>
        </w:r>
      </w:hyperlink>
    </w:p>
    <w:p w:rsidR="00333A99" w:rsidRDefault="00C907C9">
      <w:hyperlink r:id="rId33" w:history="1">
        <w:r w:rsidR="00333A99" w:rsidRPr="00A91E25">
          <w:rPr>
            <w:rStyle w:val="Hyperlink"/>
          </w:rPr>
          <w:t>http://www.justice.vic.gov.au/home/safer+communities/crime+prevention/bullying+-+brodies+law</w:t>
        </w:r>
      </w:hyperlink>
      <w:r w:rsidR="00333A99">
        <w:t xml:space="preserve"> – video</w:t>
      </w:r>
    </w:p>
    <w:p w:rsidR="00395EFC" w:rsidRDefault="00C907C9">
      <w:hyperlink r:id="rId34" w:history="1">
        <w:r w:rsidR="00333A99" w:rsidRPr="00A91E25">
          <w:rPr>
            <w:rStyle w:val="Hyperlink"/>
          </w:rPr>
          <w:t>http://www.workcover.nsw.gov.au/health-and-safety/safety-topics-a-z/bullying/workplace-bullying</w:t>
        </w:r>
      </w:hyperlink>
    </w:p>
    <w:p w:rsidR="00333A99" w:rsidRDefault="00C907C9">
      <w:hyperlink r:id="rId35" w:history="1">
        <w:r w:rsidR="00333A99" w:rsidRPr="00A91E25">
          <w:rPr>
            <w:rStyle w:val="Hyperlink"/>
          </w:rPr>
          <w:t>http://www.safeworkaustralia.gov.au/sites/swa/about/publications/pages/workers-guide-workplace-bullying</w:t>
        </w:r>
      </w:hyperlink>
    </w:p>
    <w:p w:rsidR="00333A99" w:rsidRDefault="00C907C9">
      <w:hyperlink r:id="rId36" w:history="1">
        <w:r w:rsidR="00333A99" w:rsidRPr="00A91E25">
          <w:rPr>
            <w:rStyle w:val="Hyperlink"/>
          </w:rPr>
          <w:t>http://www.abc.net.au/news/2015-12-28/accusations-of-bullying-at--ballarat-hospital-surface/7056372</w:t>
        </w:r>
      </w:hyperlink>
      <w:r w:rsidR="00333A99">
        <w:t xml:space="preserve"> - article</w:t>
      </w:r>
    </w:p>
    <w:p w:rsidR="00DB6F6D" w:rsidRDefault="00C907C9">
      <w:hyperlink r:id="rId37" w:history="1">
        <w:r w:rsidR="00DB6F6D" w:rsidRPr="00A91E25">
          <w:rPr>
            <w:rStyle w:val="Hyperlink"/>
          </w:rPr>
          <w:t>http://www.pacerkidsagainstbullying.org/kab/</w:t>
        </w:r>
      </w:hyperlink>
      <w:r w:rsidR="00DB6F6D">
        <w:t xml:space="preserve"> - video (American)</w:t>
      </w:r>
    </w:p>
    <w:p w:rsidR="00DB6F6D" w:rsidRDefault="00C907C9">
      <w:hyperlink r:id="rId38" w:history="1">
        <w:r w:rsidR="00DB6F6D" w:rsidRPr="00A91E25">
          <w:rPr>
            <w:rStyle w:val="Hyperlink"/>
          </w:rPr>
          <w:t>https://www.comcare.gov.au/preventing/hazards/psychosocial_hazards/bullying_in_the_workplace</w:t>
        </w:r>
      </w:hyperlink>
    </w:p>
    <w:p w:rsidR="00DB6F6D" w:rsidRDefault="00C907C9">
      <w:hyperlink r:id="rId39" w:history="1">
        <w:r w:rsidR="00DB6F6D" w:rsidRPr="00A91E25">
          <w:rPr>
            <w:rStyle w:val="Hyperlink"/>
          </w:rPr>
          <w:t>https://www.fwc.gov.au/search/site/bullying</w:t>
        </w:r>
      </w:hyperlink>
      <w:r w:rsidR="00DB6F6D">
        <w:t xml:space="preserve"> - fair work commission Australia</w:t>
      </w:r>
    </w:p>
    <w:p w:rsidR="00DB6F6D" w:rsidRDefault="00C907C9">
      <w:hyperlink r:id="rId40" w:history="1">
        <w:r w:rsidR="00DB6F6D" w:rsidRPr="00A91E25">
          <w:rPr>
            <w:rStyle w:val="Hyperlink"/>
          </w:rPr>
          <w:t>http://www.news.com.au/lifestyle/relationships/family-friends/when-your-high-school-bully-becomes-famous/news-story/d4c7857b207b528812dd1d2a626c8898</w:t>
        </w:r>
      </w:hyperlink>
      <w:r w:rsidR="00DB6F6D">
        <w:t xml:space="preserve"> - article</w:t>
      </w:r>
    </w:p>
    <w:p w:rsidR="00DB6F6D" w:rsidRDefault="00C907C9">
      <w:hyperlink r:id="rId41" w:history="1">
        <w:r w:rsidR="00E74CC6" w:rsidRPr="00A91E25">
          <w:rPr>
            <w:rStyle w:val="Hyperlink"/>
          </w:rPr>
          <w:t>http://education.qld.gov.au/studentservices/learning/disability/parentguide/other-support/bullying.html</w:t>
        </w:r>
      </w:hyperlink>
    </w:p>
    <w:p w:rsidR="00E74CC6" w:rsidRDefault="00C907C9">
      <w:hyperlink r:id="rId42" w:history="1">
        <w:r w:rsidR="00E74CC6" w:rsidRPr="00A91E25">
          <w:rPr>
            <w:rStyle w:val="Hyperlink"/>
          </w:rPr>
          <w:t>http://www.rch.org.au/uploadedFiles/Main/Content/transition/Developing_Resilience.pdf</w:t>
        </w:r>
      </w:hyperlink>
      <w:r w:rsidR="00E74CC6">
        <w:t xml:space="preserve"> - fact sheet</w:t>
      </w:r>
    </w:p>
    <w:p w:rsidR="005709B9" w:rsidRDefault="00C907C9">
      <w:hyperlink r:id="rId43" w:history="1">
        <w:r w:rsidR="005709B9" w:rsidRPr="00A91E25">
          <w:rPr>
            <w:rStyle w:val="Hyperlink"/>
          </w:rPr>
          <w:t>http://www.acu.edu.au/about_acu/our_university/publications/insight/2013/winter/the_bullys_apprentice</w:t>
        </w:r>
      </w:hyperlink>
      <w:r w:rsidR="005709B9">
        <w:t xml:space="preserve"> - apprenticeship context</w:t>
      </w:r>
    </w:p>
    <w:p w:rsidR="00E74CC6" w:rsidRDefault="0001052F">
      <w:r>
        <w:t>Essays</w:t>
      </w:r>
    </w:p>
    <w:p w:rsidR="0001052F" w:rsidRDefault="00C907C9">
      <w:hyperlink r:id="rId44" w:history="1">
        <w:r w:rsidR="0001052F" w:rsidRPr="00A91E25">
          <w:rPr>
            <w:rStyle w:val="Hyperlink"/>
          </w:rPr>
          <w:t>http://www.scholaradvisor.com/essay-examples/cause-and-effect/</w:t>
        </w:r>
      </w:hyperlink>
    </w:p>
    <w:p w:rsidR="0001052F" w:rsidRDefault="00C907C9">
      <w:hyperlink r:id="rId45" w:history="1">
        <w:r w:rsidR="0001052F" w:rsidRPr="00A91E25">
          <w:rPr>
            <w:rStyle w:val="Hyperlink"/>
          </w:rPr>
          <w:t>http://www.teenink.com/opinion/school_college/article/331645/Bullying-in-School/</w:t>
        </w:r>
      </w:hyperlink>
      <w:r w:rsidR="0001052F">
        <w:t xml:space="preserve"> - opinion</w:t>
      </w:r>
    </w:p>
    <w:p w:rsidR="0001052F" w:rsidRDefault="00C907C9">
      <w:hyperlink r:id="rId46" w:history="1">
        <w:r w:rsidR="0001052F" w:rsidRPr="00A91E25">
          <w:rPr>
            <w:rStyle w:val="Hyperlink"/>
          </w:rPr>
          <w:t>http://kristof.blogs.nytimes.com/2012/05/16/winning-student-essays-on-bullying/?_r=0</w:t>
        </w:r>
      </w:hyperlink>
    </w:p>
    <w:p w:rsidR="007061D1" w:rsidRDefault="00C907C9">
      <w:hyperlink r:id="rId47" w:history="1">
        <w:r w:rsidR="007061D1" w:rsidRPr="00A91E25">
          <w:rPr>
            <w:rStyle w:val="Hyperlink"/>
          </w:rPr>
          <w:t>https://academichelp.net/samples/academics/essays/expository/bullying.html</w:t>
        </w:r>
      </w:hyperlink>
      <w:r w:rsidR="007061D1">
        <w:t xml:space="preserve"> - expository</w:t>
      </w:r>
    </w:p>
    <w:p w:rsidR="007061D1" w:rsidRDefault="00C907C9">
      <w:hyperlink r:id="rId48" w:history="1">
        <w:r w:rsidR="007061D1" w:rsidRPr="00A91E25">
          <w:rPr>
            <w:rStyle w:val="Hyperlink"/>
          </w:rPr>
          <w:t>http://www.kenrigby.net/02a-Defining-bullying-a-new-look</w:t>
        </w:r>
      </w:hyperlink>
    </w:p>
    <w:p w:rsidR="009D2DF1" w:rsidRDefault="00C907C9">
      <w:hyperlink r:id="rId49" w:anchor=".VqedUlInLG8" w:history="1">
        <w:r w:rsidR="009D2DF1" w:rsidRPr="00A91E25">
          <w:rPr>
            <w:rStyle w:val="Hyperlink"/>
          </w:rPr>
          <w:t>http://www.spiked-online.com/newsite/article/11654#.VqedUlInLG8</w:t>
        </w:r>
      </w:hyperlink>
    </w:p>
    <w:p w:rsidR="009D2DF1" w:rsidRDefault="00C907C9">
      <w:hyperlink r:id="rId50" w:history="1">
        <w:r w:rsidR="009D2DF1" w:rsidRPr="00A91E25">
          <w:rPr>
            <w:rStyle w:val="Hyperlink"/>
          </w:rPr>
          <w:t>http://www.slideshare.net/rajnulada/essay-on-bullying</w:t>
        </w:r>
      </w:hyperlink>
    </w:p>
    <w:p w:rsidR="00ED51EC" w:rsidRDefault="00C907C9">
      <w:hyperlink r:id="rId51" w:history="1">
        <w:r w:rsidR="00ED51EC" w:rsidRPr="00A91E25">
          <w:rPr>
            <w:rStyle w:val="Hyperlink"/>
          </w:rPr>
          <w:t>http://www.wsj.com/articles/SB10001424052702303404704577311664105746848</w:t>
        </w:r>
      </w:hyperlink>
      <w:r w:rsidR="00ED51EC">
        <w:t xml:space="preserve"> - persuasive</w:t>
      </w:r>
    </w:p>
    <w:p w:rsidR="00ED51EC" w:rsidRDefault="001E3FBE">
      <w:r>
        <w:t>Stor</w:t>
      </w:r>
      <w:r w:rsidR="005709B9">
        <w:t>i</w:t>
      </w:r>
      <w:r>
        <w:t>es about bullying</w:t>
      </w:r>
    </w:p>
    <w:p w:rsidR="001E3FBE" w:rsidRDefault="001E3FBE">
      <w:r>
        <w:t>Non-fiction</w:t>
      </w:r>
    </w:p>
    <w:p w:rsidR="001E3FBE" w:rsidRDefault="00C907C9">
      <w:hyperlink r:id="rId52" w:history="1">
        <w:r w:rsidR="001E3FBE" w:rsidRPr="00A91E25">
          <w:rPr>
            <w:rStyle w:val="Hyperlink"/>
          </w:rPr>
          <w:t>http://www.news.com.au/lifestyle/relationships/six-australians-share-their-bully-stories-8216i-lost-faith8217/story-fnet09p2-1226689405651</w:t>
        </w:r>
      </w:hyperlink>
    </w:p>
    <w:p w:rsidR="001E3FBE" w:rsidRDefault="00C907C9">
      <w:hyperlink r:id="rId53" w:history="1">
        <w:r w:rsidR="00CC26D4" w:rsidRPr="00A91E25">
          <w:rPr>
            <w:rStyle w:val="Hyperlink"/>
          </w:rPr>
          <w:t>http://www.adelaidenow.com.au/news/south-australia/victims-of-bullying/story-e6frea83-1111117332518</w:t>
        </w:r>
      </w:hyperlink>
    </w:p>
    <w:p w:rsidR="003B17D8" w:rsidRDefault="00C907C9">
      <w:hyperlink r:id="rId54" w:history="1">
        <w:r w:rsidR="003B17D8" w:rsidRPr="00A91E25">
          <w:rPr>
            <w:rStyle w:val="Hyperlink"/>
          </w:rPr>
          <w:t>https://open.abc.net.au/explore/82580</w:t>
        </w:r>
      </w:hyperlink>
      <w:r w:rsidR="003B17D8">
        <w:t xml:space="preserve"> - good resource</w:t>
      </w:r>
    </w:p>
    <w:p w:rsidR="00CC26D4" w:rsidRDefault="00CC26D4"/>
    <w:p w:rsidR="00F370E8" w:rsidRDefault="00F370E8">
      <w:r>
        <w:t>Advertisements</w:t>
      </w:r>
    </w:p>
    <w:p w:rsidR="00F370E8" w:rsidRDefault="00C907C9">
      <w:hyperlink r:id="rId55" w:history="1">
        <w:r w:rsidR="00F370E8" w:rsidRPr="00A91E25">
          <w:rPr>
            <w:rStyle w:val="Hyperlink"/>
          </w:rPr>
          <w:t>https://www.youtube.com/watch?v=up-FKa0aEuI</w:t>
        </w:r>
      </w:hyperlink>
    </w:p>
    <w:p w:rsidR="00F370E8" w:rsidRDefault="00C907C9">
      <w:hyperlink r:id="rId56" w:history="1">
        <w:r w:rsidR="009343B2" w:rsidRPr="00A91E25">
          <w:rPr>
            <w:rStyle w:val="Hyperlink"/>
          </w:rPr>
          <w:t>https://www.youtube.com/watch?v=nWJut7KQhI4</w:t>
        </w:r>
      </w:hyperlink>
    </w:p>
    <w:p w:rsidR="009343B2" w:rsidRDefault="009343B2"/>
    <w:p w:rsidR="001E3FBE" w:rsidRDefault="001E3FBE">
      <w:r>
        <w:t>Fiction</w:t>
      </w:r>
    </w:p>
    <w:p w:rsidR="00CC26D4" w:rsidRDefault="00C907C9">
      <w:hyperlink r:id="rId57" w:history="1">
        <w:r w:rsidR="00E00036" w:rsidRPr="00A91E25">
          <w:rPr>
            <w:rStyle w:val="Hyperlink"/>
          </w:rPr>
          <w:t>http://theaimn.com/power-words-story-bullying/</w:t>
        </w:r>
      </w:hyperlink>
    </w:p>
    <w:p w:rsidR="00BE6B7D" w:rsidRDefault="00C907C9">
      <w:hyperlink r:id="rId58" w:history="1">
        <w:r w:rsidR="00BE6B7D" w:rsidRPr="00A91E25">
          <w:rPr>
            <w:rStyle w:val="Hyperlink"/>
          </w:rPr>
          <w:t>http://www.englishworks.com.au/text-response/book4/</w:t>
        </w:r>
      </w:hyperlink>
      <w:r w:rsidR="00BE6B7D">
        <w:t xml:space="preserve"> - google individual texts</w:t>
      </w:r>
    </w:p>
    <w:p w:rsidR="00E00036" w:rsidRDefault="00E00036"/>
    <w:p w:rsidR="00CC26D4" w:rsidRDefault="00CC26D4">
      <w:r>
        <w:t>Short film</w:t>
      </w:r>
    </w:p>
    <w:p w:rsidR="00CC26D4" w:rsidRDefault="00C907C9">
      <w:hyperlink r:id="rId59" w:history="1">
        <w:r w:rsidR="00CC26D4" w:rsidRPr="00A91E25">
          <w:rPr>
            <w:rStyle w:val="Hyperlink"/>
          </w:rPr>
          <w:t>https://www.youtube.com/watch?v=PGxmschhkNg&amp;feature=youtu.be</w:t>
        </w:r>
      </w:hyperlink>
      <w:r w:rsidR="00CC26D4">
        <w:t xml:space="preserve"> – animated</w:t>
      </w:r>
    </w:p>
    <w:p w:rsidR="00CC26D4" w:rsidRDefault="00C907C9">
      <w:hyperlink r:id="rId60" w:history="1">
        <w:r w:rsidR="00CC26D4" w:rsidRPr="00A91E25">
          <w:rPr>
            <w:rStyle w:val="Hyperlink"/>
          </w:rPr>
          <w:t>https://www.youtube.com/watch?v=UNZKKoy4US0</w:t>
        </w:r>
      </w:hyperlink>
      <w:r w:rsidR="00CC26D4">
        <w:t xml:space="preserve"> – animated</w:t>
      </w:r>
    </w:p>
    <w:p w:rsidR="00C04AD7" w:rsidRDefault="00C907C9">
      <w:hyperlink r:id="rId61" w:history="1">
        <w:r w:rsidR="00C04AD7" w:rsidRPr="00A91E25">
          <w:rPr>
            <w:rStyle w:val="Hyperlink"/>
          </w:rPr>
          <w:t>http://www.gizmodo.com.au/2014/10/an-enigmatic-young-girl-deals-with-a-group-of-bullies-in-this-great-film/</w:t>
        </w:r>
      </w:hyperlink>
    </w:p>
    <w:p w:rsidR="00C04AD7" w:rsidRDefault="00C04AD7"/>
    <w:p w:rsidR="007061D1" w:rsidRDefault="007061D1">
      <w:r>
        <w:t>Writing prompts</w:t>
      </w:r>
    </w:p>
    <w:p w:rsidR="007061D1" w:rsidRDefault="00C907C9">
      <w:hyperlink r:id="rId62" w:history="1">
        <w:r w:rsidR="007061D1" w:rsidRPr="00A91E25">
          <w:rPr>
            <w:rStyle w:val="Hyperlink"/>
          </w:rPr>
          <w:t>http://journalbuddies.com/journal_prompts__journal_topics/31-bullying-awareness-writing-prompts-for-students/</w:t>
        </w:r>
      </w:hyperlink>
    </w:p>
    <w:p w:rsidR="007061D1" w:rsidRDefault="007061D1"/>
    <w:p w:rsidR="0001052F" w:rsidRDefault="0001052F"/>
    <w:p w:rsidR="00DB6F6D" w:rsidRDefault="00DB6F6D"/>
    <w:p w:rsidR="00333A99" w:rsidRDefault="00333A99"/>
    <w:p w:rsidR="00333A99" w:rsidRDefault="00333A99"/>
    <w:p w:rsidR="00000B04" w:rsidRDefault="00000B04"/>
    <w:p w:rsidR="00000B04" w:rsidRDefault="00000B04"/>
    <w:sectPr w:rsidR="00000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8F8"/>
    <w:rsid w:val="00000B04"/>
    <w:rsid w:val="0001052F"/>
    <w:rsid w:val="00051B1D"/>
    <w:rsid w:val="001A1258"/>
    <w:rsid w:val="001E3FBE"/>
    <w:rsid w:val="001F6AC1"/>
    <w:rsid w:val="00333A99"/>
    <w:rsid w:val="00395EFC"/>
    <w:rsid w:val="003B17D8"/>
    <w:rsid w:val="004D200D"/>
    <w:rsid w:val="005709B9"/>
    <w:rsid w:val="006058F8"/>
    <w:rsid w:val="006960BF"/>
    <w:rsid w:val="007061D1"/>
    <w:rsid w:val="00816D5C"/>
    <w:rsid w:val="0091423E"/>
    <w:rsid w:val="009343B2"/>
    <w:rsid w:val="009D2DF1"/>
    <w:rsid w:val="00AA555F"/>
    <w:rsid w:val="00B41342"/>
    <w:rsid w:val="00BE6B7D"/>
    <w:rsid w:val="00C01B20"/>
    <w:rsid w:val="00C04AD7"/>
    <w:rsid w:val="00C3706A"/>
    <w:rsid w:val="00C74FD1"/>
    <w:rsid w:val="00C907C9"/>
    <w:rsid w:val="00CC26D4"/>
    <w:rsid w:val="00DB6F6D"/>
    <w:rsid w:val="00E00036"/>
    <w:rsid w:val="00E74CC6"/>
    <w:rsid w:val="00ED51EC"/>
    <w:rsid w:val="00F3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58F8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58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Bullying_in_teaching" TargetMode="External"/><Relationship Id="rId18" Type="http://schemas.openxmlformats.org/officeDocument/2006/relationships/hyperlink" Target="http://bzaf.org.au/respond-to-bullying/" TargetMode="External"/><Relationship Id="rId26" Type="http://schemas.openxmlformats.org/officeDocument/2006/relationships/hyperlink" Target="http://www.ncab.org.au/Assets/Files/Behind%20the%20Scenes%20-%20Insights%20into%20the%20Human%20Dimension%20of%20Covert%20Bullying%20-%20Final%20Short%20Report.pdf" TargetMode="External"/><Relationship Id="rId39" Type="http://schemas.openxmlformats.org/officeDocument/2006/relationships/hyperlink" Target="https://www.fwc.gov.au/search/site/bullying" TargetMode="External"/><Relationship Id="rId21" Type="http://schemas.openxmlformats.org/officeDocument/2006/relationships/hyperlink" Target="http://www.ncab.org.au/Page.aspx?ID=338" TargetMode="External"/><Relationship Id="rId34" Type="http://schemas.openxmlformats.org/officeDocument/2006/relationships/hyperlink" Target="http://www.workcover.nsw.gov.au/health-and-safety/safety-topics-a-z/bullying/workplace-bullying" TargetMode="External"/><Relationship Id="rId42" Type="http://schemas.openxmlformats.org/officeDocument/2006/relationships/hyperlink" Target="http://www.rch.org.au/uploadedFiles/Main/Content/transition/Developing_Resilience.pdf" TargetMode="External"/><Relationship Id="rId47" Type="http://schemas.openxmlformats.org/officeDocument/2006/relationships/hyperlink" Target="https://academichelp.net/samples/academics/essays/expository/bullying.html" TargetMode="External"/><Relationship Id="rId50" Type="http://schemas.openxmlformats.org/officeDocument/2006/relationships/hyperlink" Target="http://www.slideshare.net/rajnulada/essay-on-bullying" TargetMode="External"/><Relationship Id="rId55" Type="http://schemas.openxmlformats.org/officeDocument/2006/relationships/hyperlink" Target="https://www.youtube.com/watch?v=up-FKa0aEuI" TargetMode="External"/><Relationship Id="rId63" Type="http://schemas.openxmlformats.org/officeDocument/2006/relationships/fontTable" Target="fontTable.xml"/><Relationship Id="rId7" Type="http://schemas.openxmlformats.org/officeDocument/2006/relationships/hyperlink" Target="http://news.bullyingnoway.gov.au/the-facts/Pages/Prevalence-of-bullying.aspx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://www.bullying.com.au/media-psychologist/index.php" TargetMode="External"/><Relationship Id="rId20" Type="http://schemas.openxmlformats.org/officeDocument/2006/relationships/hyperlink" Target="http://www.ncab.org.au/Assets/Files/Bullying%20Hurts_printview.pdf" TargetMode="External"/><Relationship Id="rId29" Type="http://schemas.openxmlformats.org/officeDocument/2006/relationships/hyperlink" Target="http://www.playbytherules.net.au/got-an-issue/fairness/bullying%20-%20in%20sport\" TargetMode="External"/><Relationship Id="rId41" Type="http://schemas.openxmlformats.org/officeDocument/2006/relationships/hyperlink" Target="http://education.qld.gov.au/studentservices/learning/disability/parentguide/other-support/bullying.html" TargetMode="External"/><Relationship Id="rId54" Type="http://schemas.openxmlformats.org/officeDocument/2006/relationships/hyperlink" Target="https://open.abc.net.au/explore/82580" TargetMode="External"/><Relationship Id="rId62" Type="http://schemas.openxmlformats.org/officeDocument/2006/relationships/hyperlink" Target="http://journalbuddies.com/journal_prompts__journal_topics/31-bullying-awareness-writing-prompts-for-students/" TargetMode="External"/><Relationship Id="rId1" Type="http://schemas.openxmlformats.org/officeDocument/2006/relationships/styles" Target="styles.xml"/><Relationship Id="rId6" Type="http://schemas.openxmlformats.org/officeDocument/2006/relationships/hyperlink" Target="http://news.bullyingnoway.gov.au/Pages/welcome.aspx" TargetMode="External"/><Relationship Id="rId11" Type="http://schemas.openxmlformats.org/officeDocument/2006/relationships/hyperlink" Target="https://en.wikipedia.org/wiki/Bullying_in_information_technology" TargetMode="External"/><Relationship Id="rId24" Type="http://schemas.openxmlformats.org/officeDocument/2006/relationships/hyperlink" Target="http://www.know-bull.com/article-6.html" TargetMode="External"/><Relationship Id="rId32" Type="http://schemas.openxmlformats.org/officeDocument/2006/relationships/hyperlink" Target="http://www.kidspot.com.au/school/secondary/peer-pressure/facts-and-figures-about-bullying" TargetMode="External"/><Relationship Id="rId37" Type="http://schemas.openxmlformats.org/officeDocument/2006/relationships/hyperlink" Target="http://www.pacerkidsagainstbullying.org/kab/" TargetMode="External"/><Relationship Id="rId40" Type="http://schemas.openxmlformats.org/officeDocument/2006/relationships/hyperlink" Target="http://www.news.com.au/lifestyle/relationships/family-friends/when-your-high-school-bully-becomes-famous/news-story/d4c7857b207b528812dd1d2a626c8898" TargetMode="External"/><Relationship Id="rId45" Type="http://schemas.openxmlformats.org/officeDocument/2006/relationships/hyperlink" Target="http://www.teenink.com/opinion/school_college/article/331645/Bullying-in-School/" TargetMode="External"/><Relationship Id="rId53" Type="http://schemas.openxmlformats.org/officeDocument/2006/relationships/hyperlink" Target="http://www.adelaidenow.com.au/news/south-australia/victims-of-bullying/story-e6frea83-1111117332518" TargetMode="External"/><Relationship Id="rId58" Type="http://schemas.openxmlformats.org/officeDocument/2006/relationships/hyperlink" Target="http://www.englishworks.com.au/text-response/book4/" TargetMode="External"/><Relationship Id="rId5" Type="http://schemas.openxmlformats.org/officeDocument/2006/relationships/hyperlink" Target="http://au.reachout.com/bullying" TargetMode="External"/><Relationship Id="rId15" Type="http://schemas.openxmlformats.org/officeDocument/2006/relationships/hyperlink" Target="http://www.bullying.com.au/docs/The-Sister-Act.pdf" TargetMode="External"/><Relationship Id="rId23" Type="http://schemas.openxmlformats.org/officeDocument/2006/relationships/hyperlink" Target="http://www.know-bull.com/Questionnaire-Are%20you%20being%20targeted%20by%20a%20workplace%20bully.pdf" TargetMode="External"/><Relationship Id="rId28" Type="http://schemas.openxmlformats.org/officeDocument/2006/relationships/hyperlink" Target="http://www.opencolleges.edu.au/informed/teacher-resources/bullying-resources/" TargetMode="External"/><Relationship Id="rId36" Type="http://schemas.openxmlformats.org/officeDocument/2006/relationships/hyperlink" Target="http://www.abc.net.au/news/2015-12-28/accusations-of-bullying-at--ballarat-hospital-surface/7056372" TargetMode="External"/><Relationship Id="rId49" Type="http://schemas.openxmlformats.org/officeDocument/2006/relationships/hyperlink" Target="http://www.spiked-online.com/newsite/article/11654" TargetMode="External"/><Relationship Id="rId57" Type="http://schemas.openxmlformats.org/officeDocument/2006/relationships/hyperlink" Target="http://theaimn.com/power-words-story-bullying/" TargetMode="External"/><Relationship Id="rId61" Type="http://schemas.openxmlformats.org/officeDocument/2006/relationships/hyperlink" Target="http://www.gizmodo.com.au/2014/10/an-enigmatic-young-girl-deals-with-a-group-of-bullies-in-this-great-film/" TargetMode="External"/><Relationship Id="rId10" Type="http://schemas.openxmlformats.org/officeDocument/2006/relationships/hyperlink" Target="https://en.wikipedia.org/wiki/Workplace_bullying" TargetMode="External"/><Relationship Id="rId19" Type="http://schemas.openxmlformats.org/officeDocument/2006/relationships/hyperlink" Target="http://www.ncab.org.au/" TargetMode="External"/><Relationship Id="rId31" Type="http://schemas.openxmlformats.org/officeDocument/2006/relationships/hyperlink" Target="http://raisingchildren.net.au/articles/bullying_-_your_child_bullying.html/context/591" TargetMode="External"/><Relationship Id="rId44" Type="http://schemas.openxmlformats.org/officeDocument/2006/relationships/hyperlink" Target="http://www.scholaradvisor.com/essay-examples/cause-and-effect/" TargetMode="External"/><Relationship Id="rId52" Type="http://schemas.openxmlformats.org/officeDocument/2006/relationships/hyperlink" Target="http://www.news.com.au/lifestyle/relationships/six-australians-share-their-bully-stories-8216i-lost-faith8217/story-fnet09p2-1226689405651" TargetMode="External"/><Relationship Id="rId60" Type="http://schemas.openxmlformats.org/officeDocument/2006/relationships/hyperlink" Target="https://www.youtube.com/watch?v=UNZKKoy4US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ic.gov.au/media_library/publications/tandi_pdf/tandi219.pdf" TargetMode="External"/><Relationship Id="rId14" Type="http://schemas.openxmlformats.org/officeDocument/2006/relationships/hyperlink" Target="https://en.wikipedia.org/wiki/Bullying_in_medicine" TargetMode="External"/><Relationship Id="rId22" Type="http://schemas.openxmlformats.org/officeDocument/2006/relationships/hyperlink" Target="http://www.ncab.org.au/Assets/Files/What%20can%20schools%20do%20about%20cases%20of%20bullying_Rigby.pdf" TargetMode="External"/><Relationship Id="rId27" Type="http://schemas.openxmlformats.org/officeDocument/2006/relationships/hyperlink" Target="https://www.humanrights.gov.au/what-bullying-violence-harassment-and-bullying-fact-sheet" TargetMode="External"/><Relationship Id="rId30" Type="http://schemas.openxmlformats.org/officeDocument/2006/relationships/hyperlink" Target="http://raisingchildren.net.au/articles/bullying.html" TargetMode="External"/><Relationship Id="rId35" Type="http://schemas.openxmlformats.org/officeDocument/2006/relationships/hyperlink" Target="http://www.safeworkaustralia.gov.au/sites/swa/about/publications/pages/workers-guide-workplace-bullying" TargetMode="External"/><Relationship Id="rId43" Type="http://schemas.openxmlformats.org/officeDocument/2006/relationships/hyperlink" Target="http://www.acu.edu.au/about_acu/our_university/publications/insight/2013/winter/the_bullys_apprentice" TargetMode="External"/><Relationship Id="rId48" Type="http://schemas.openxmlformats.org/officeDocument/2006/relationships/hyperlink" Target="http://www.kenrigby.net/02a-Defining-bullying-a-new-look" TargetMode="External"/><Relationship Id="rId56" Type="http://schemas.openxmlformats.org/officeDocument/2006/relationships/hyperlink" Target="https://www.youtube.com/watch?v=nWJut7KQhI4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www.youthbeyondblue.com/understand-what's-going-on/bullying-and-cyberbullying" TargetMode="External"/><Relationship Id="rId51" Type="http://schemas.openxmlformats.org/officeDocument/2006/relationships/hyperlink" Target="http://www.wsj.com/articles/SB10001424052702303404704577311664105746848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Bullying_in_nursing" TargetMode="External"/><Relationship Id="rId17" Type="http://schemas.openxmlformats.org/officeDocument/2006/relationships/hyperlink" Target="http://bzaf.org.au/" TargetMode="External"/><Relationship Id="rId25" Type="http://schemas.openxmlformats.org/officeDocument/2006/relationships/hyperlink" Target="http://www.ncab.org.au/Assets/Files/What%20can%20schools%20do%20about%20cases%20of%20bullying_Rigby.pdf" TargetMode="External"/><Relationship Id="rId33" Type="http://schemas.openxmlformats.org/officeDocument/2006/relationships/hyperlink" Target="http://www.justice.vic.gov.au/home/safer+communities/crime+prevention/bullying+-+brodies+law" TargetMode="External"/><Relationship Id="rId38" Type="http://schemas.openxmlformats.org/officeDocument/2006/relationships/hyperlink" Target="https://www.comcare.gov.au/preventing/hazards/psychosocial_hazards/bullying_in_the_workplace" TargetMode="External"/><Relationship Id="rId46" Type="http://schemas.openxmlformats.org/officeDocument/2006/relationships/hyperlink" Target="http://kristof.blogs.nytimes.com/2012/05/16/winning-student-essays-on-bullying/?_r=0" TargetMode="External"/><Relationship Id="rId59" Type="http://schemas.openxmlformats.org/officeDocument/2006/relationships/hyperlink" Target="https://www.youtube.com/watch?v=PGxmschhkNg&amp;feature=youtu.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130B7A3D</Template>
  <TotalTime>1</TotalTime>
  <Pages>3</Pages>
  <Words>1478</Words>
  <Characters>8427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Denise Lavan</dc:creator>
  <cp:lastModifiedBy>LAVAN Denise</cp:lastModifiedBy>
  <cp:revision>2</cp:revision>
  <dcterms:created xsi:type="dcterms:W3CDTF">2016-01-27T02:15:00Z</dcterms:created>
  <dcterms:modified xsi:type="dcterms:W3CDTF">2016-01-27T02:15:00Z</dcterms:modified>
</cp:coreProperties>
</file>