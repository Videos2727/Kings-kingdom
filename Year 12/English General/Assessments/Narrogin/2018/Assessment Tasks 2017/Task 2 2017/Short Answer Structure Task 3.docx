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5B4ADF">
      <w:pPr>
        <w:rPr>
          <w:rFonts w:ascii="Arial" w:hAnsi="Arial" w:cs="Arial"/>
          <w:b/>
          <w:u w:val="single"/>
        </w:rPr>
      </w:pPr>
      <w:bookmarkStart w:id="0" w:name="_GoBack"/>
      <w:bookmarkEnd w:id="0"/>
      <w:r w:rsidRPr="005B4ADF">
        <w:rPr>
          <w:rFonts w:ascii="Arial" w:hAnsi="Arial" w:cs="Arial"/>
          <w:b/>
          <w:u w:val="single"/>
        </w:rPr>
        <w:t>Short Answer</w:t>
      </w:r>
      <w:r>
        <w:rPr>
          <w:rFonts w:ascii="Arial" w:hAnsi="Arial" w:cs="Arial"/>
          <w:b/>
          <w:u w:val="single"/>
        </w:rPr>
        <w:t xml:space="preserve"> Structure</w:t>
      </w:r>
    </w:p>
    <w:p w:rsidR="005B4ADF" w:rsidRDefault="005B4ADF">
      <w:pPr>
        <w:rPr>
          <w:rFonts w:ascii="Arial" w:hAnsi="Arial" w:cs="Arial"/>
        </w:rPr>
      </w:pPr>
    </w:p>
    <w:p w:rsidR="00D605E6" w:rsidRPr="00D605E6" w:rsidRDefault="00D605E6">
      <w:pPr>
        <w:rPr>
          <w:rFonts w:ascii="Arial" w:hAnsi="Arial" w:cs="Arial"/>
        </w:rPr>
      </w:pPr>
    </w:p>
    <w:p w:rsidR="00D605E6" w:rsidRPr="00D605E6" w:rsidRDefault="005B4ADF" w:rsidP="00D605E6">
      <w:pPr>
        <w:rPr>
          <w:rFonts w:ascii="Arial" w:hAnsi="Arial" w:cs="Arial"/>
        </w:rPr>
      </w:pPr>
      <w:r w:rsidRPr="005B4ADF">
        <w:rPr>
          <w:rFonts w:ascii="Arial" w:hAnsi="Arial" w:cs="Arial"/>
          <w:b/>
        </w:rPr>
        <w:t>Introduction (optional)</w:t>
      </w:r>
    </w:p>
    <w:p w:rsidR="005B4ADF" w:rsidRPr="00D605E6" w:rsidRDefault="005B4ADF" w:rsidP="00D605E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605E6">
        <w:rPr>
          <w:rFonts w:ascii="Arial" w:hAnsi="Arial" w:cs="Arial"/>
        </w:rPr>
        <w:t xml:space="preserve">One sentence. TAG (title, author, </w:t>
      </w:r>
      <w:proofErr w:type="gramStart"/>
      <w:r w:rsidRPr="00D605E6">
        <w:rPr>
          <w:rFonts w:ascii="Arial" w:hAnsi="Arial" w:cs="Arial"/>
        </w:rPr>
        <w:t>genre</w:t>
      </w:r>
      <w:proofErr w:type="gramEnd"/>
      <w:r w:rsidRPr="00D605E6">
        <w:rPr>
          <w:rFonts w:ascii="Arial" w:hAnsi="Arial" w:cs="Arial"/>
        </w:rPr>
        <w:t>) and background (what is the text about?).</w:t>
      </w:r>
    </w:p>
    <w:p w:rsidR="00D605E6" w:rsidRPr="00D605E6" w:rsidRDefault="00D605E6" w:rsidP="00D605E6">
      <w:pPr>
        <w:pStyle w:val="ListParagraph"/>
        <w:rPr>
          <w:rFonts w:ascii="Arial" w:hAnsi="Arial" w:cs="Arial"/>
        </w:rPr>
      </w:pPr>
    </w:p>
    <w:p w:rsidR="005B4ADF" w:rsidRPr="00D605E6" w:rsidRDefault="005B4ADF" w:rsidP="005B4ADF">
      <w:pPr>
        <w:pStyle w:val="ListParagraph"/>
        <w:rPr>
          <w:rFonts w:ascii="Arial" w:hAnsi="Arial" w:cs="Arial"/>
        </w:rPr>
      </w:pPr>
      <w:r w:rsidRPr="00D605E6">
        <w:rPr>
          <w:rFonts w:ascii="Arial" w:hAnsi="Arial" w:cs="Arial"/>
        </w:rPr>
        <w:t xml:space="preserve">E.g.: </w:t>
      </w:r>
      <w:proofErr w:type="spellStart"/>
      <w:r w:rsidRPr="00D605E6">
        <w:rPr>
          <w:rFonts w:ascii="Arial" w:hAnsi="Arial" w:cs="Arial"/>
        </w:rPr>
        <w:t>Jandamurra</w:t>
      </w:r>
      <w:proofErr w:type="spellEnd"/>
      <w:r w:rsidRPr="00D605E6">
        <w:rPr>
          <w:rFonts w:ascii="Arial" w:hAnsi="Arial" w:cs="Arial"/>
        </w:rPr>
        <w:t xml:space="preserve">, by Terry Greenwood and Nathan </w:t>
      </w:r>
      <w:proofErr w:type="spellStart"/>
      <w:r w:rsidRPr="00D605E6">
        <w:rPr>
          <w:rFonts w:ascii="Arial" w:hAnsi="Arial" w:cs="Arial"/>
        </w:rPr>
        <w:t>Ullrich</w:t>
      </w:r>
      <w:proofErr w:type="spellEnd"/>
      <w:r w:rsidRPr="00D605E6">
        <w:rPr>
          <w:rFonts w:ascii="Arial" w:hAnsi="Arial" w:cs="Arial"/>
        </w:rPr>
        <w:t xml:space="preserve">, is a picture book which depicts </w:t>
      </w:r>
      <w:proofErr w:type="spellStart"/>
      <w:r w:rsidRPr="00D605E6">
        <w:rPr>
          <w:rFonts w:ascii="Arial" w:hAnsi="Arial" w:cs="Arial"/>
        </w:rPr>
        <w:t>Jandamurra</w:t>
      </w:r>
      <w:proofErr w:type="spellEnd"/>
      <w:r w:rsidRPr="00D605E6">
        <w:rPr>
          <w:rFonts w:ascii="Arial" w:hAnsi="Arial" w:cs="Arial"/>
        </w:rPr>
        <w:t>, a north-western Aboriginal man, as a revolutionary.</w:t>
      </w:r>
    </w:p>
    <w:p w:rsidR="005B4ADF" w:rsidRDefault="005B4ADF" w:rsidP="005B4ADF">
      <w:pPr>
        <w:pStyle w:val="ListParagraph"/>
        <w:ind w:left="0"/>
        <w:rPr>
          <w:rFonts w:ascii="Arial" w:hAnsi="Arial" w:cs="Arial"/>
        </w:rPr>
      </w:pPr>
    </w:p>
    <w:p w:rsidR="005B4ADF" w:rsidRDefault="005B4ADF" w:rsidP="005B4ADF">
      <w:pPr>
        <w:pStyle w:val="ListParagraph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Body Paragraph 1</w:t>
      </w:r>
    </w:p>
    <w:p w:rsidR="005B4ADF" w:rsidRDefault="005B4ADF" w:rsidP="005B4AD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B4ADF">
        <w:rPr>
          <w:rFonts w:ascii="Arial" w:hAnsi="Arial" w:cs="Arial"/>
        </w:rPr>
        <w:t>Topic sentence (if no introduction – include TAG here)</w:t>
      </w:r>
      <w:r>
        <w:rPr>
          <w:rFonts w:ascii="Arial" w:hAnsi="Arial" w:cs="Arial"/>
        </w:rPr>
        <w:t xml:space="preserve"> – must name the text’s main idea.</w:t>
      </w:r>
    </w:p>
    <w:p w:rsidR="005B4ADF" w:rsidRDefault="005B4ADF" w:rsidP="005B4AD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Use a quote to support your claim that this is the main idea</w:t>
      </w:r>
    </w:p>
    <w:p w:rsidR="005B4ADF" w:rsidRDefault="005B4ADF" w:rsidP="005B4AD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how the quote supports your claim. </w:t>
      </w:r>
    </w:p>
    <w:p w:rsidR="005B4ADF" w:rsidRDefault="005B4ADF" w:rsidP="005B4ADF">
      <w:pPr>
        <w:rPr>
          <w:rFonts w:ascii="Arial" w:hAnsi="Arial" w:cs="Arial"/>
        </w:rPr>
      </w:pPr>
      <w:r w:rsidRPr="005B4ADF">
        <w:rPr>
          <w:rFonts w:ascii="Arial" w:hAnsi="Arial" w:cs="Arial"/>
        </w:rPr>
        <w:t>Steps 2 &amp; 3 may be repeated if you have more than one quote.</w:t>
      </w:r>
    </w:p>
    <w:p w:rsidR="005B4ADF" w:rsidRDefault="005B4ADF" w:rsidP="005B4ADF">
      <w:pPr>
        <w:rPr>
          <w:rFonts w:ascii="Arial" w:hAnsi="Arial" w:cs="Arial"/>
        </w:rPr>
      </w:pPr>
    </w:p>
    <w:p w:rsidR="005B4ADF" w:rsidRDefault="005B4ADF" w:rsidP="005B4AD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E.g.: At the beginning of the picture book, </w:t>
      </w:r>
      <w:proofErr w:type="spellStart"/>
      <w:r>
        <w:rPr>
          <w:rFonts w:ascii="Arial" w:hAnsi="Arial" w:cs="Arial"/>
        </w:rPr>
        <w:t>Jandamurra</w:t>
      </w:r>
      <w:proofErr w:type="spellEnd"/>
      <w:r>
        <w:rPr>
          <w:rFonts w:ascii="Arial" w:hAnsi="Arial" w:cs="Arial"/>
        </w:rPr>
        <w:t xml:space="preserve"> is depicted as young boy who decides t</w:t>
      </w:r>
      <w:r w:rsidR="00D605E6">
        <w:rPr>
          <w:rFonts w:ascii="Arial" w:hAnsi="Arial" w:cs="Arial"/>
        </w:rPr>
        <w:t>o stand up against the Europeans</w:t>
      </w:r>
      <w:r>
        <w:rPr>
          <w:rFonts w:ascii="Arial" w:hAnsi="Arial" w:cs="Arial"/>
        </w:rPr>
        <w:t xml:space="preserve"> who settled his land an</w:t>
      </w:r>
      <w:r w:rsidR="00D605E6">
        <w:rPr>
          <w:rFonts w:ascii="Arial" w:hAnsi="Arial" w:cs="Arial"/>
        </w:rPr>
        <w:t>d so he becomes a re</w:t>
      </w:r>
      <w:r w:rsidR="00D53C69">
        <w:rPr>
          <w:rFonts w:ascii="Arial" w:hAnsi="Arial" w:cs="Arial"/>
        </w:rPr>
        <w:t>volutionary.</w:t>
      </w:r>
    </w:p>
    <w:p w:rsidR="00D53C69" w:rsidRDefault="00D53C69" w:rsidP="005B4ADF">
      <w:pPr>
        <w:rPr>
          <w:rFonts w:ascii="Arial" w:hAnsi="Arial" w:cs="Arial"/>
        </w:rPr>
      </w:pPr>
    </w:p>
    <w:p w:rsidR="005B4ADF" w:rsidRPr="005B4ADF" w:rsidRDefault="00D53C69" w:rsidP="00D53C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Alternatively, start your answer with: The main idea in this text is . . . </w:t>
      </w:r>
    </w:p>
    <w:p w:rsidR="005B4ADF" w:rsidRPr="005B4ADF" w:rsidRDefault="005B4ADF" w:rsidP="005B4ADF">
      <w:pPr>
        <w:rPr>
          <w:rFonts w:ascii="Arial" w:hAnsi="Arial" w:cs="Arial"/>
        </w:rPr>
      </w:pPr>
    </w:p>
    <w:p w:rsidR="005B4ADF" w:rsidRDefault="005B4ADF" w:rsidP="005B4ADF">
      <w:pPr>
        <w:pStyle w:val="ListParagraph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Body Paragraph 2</w:t>
      </w:r>
    </w:p>
    <w:p w:rsidR="00D605E6" w:rsidRDefault="00D605E6" w:rsidP="00D605E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B4ADF">
        <w:rPr>
          <w:rFonts w:ascii="Arial" w:hAnsi="Arial" w:cs="Arial"/>
        </w:rPr>
        <w:t>Topic sentence (if no introduction – include TAG here)</w:t>
      </w:r>
      <w:r>
        <w:rPr>
          <w:rFonts w:ascii="Arial" w:hAnsi="Arial" w:cs="Arial"/>
        </w:rPr>
        <w:t xml:space="preserve"> – must name the text’s main idea.</w:t>
      </w:r>
    </w:p>
    <w:p w:rsidR="00D605E6" w:rsidRDefault="00D605E6" w:rsidP="00D605E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Use a quote to support your claim that this is the main idea</w:t>
      </w:r>
    </w:p>
    <w:p w:rsidR="00D605E6" w:rsidRDefault="00D605E6" w:rsidP="00D605E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how the quote supports your claim. </w:t>
      </w:r>
    </w:p>
    <w:p w:rsidR="00D605E6" w:rsidRDefault="00D605E6" w:rsidP="00D605E6">
      <w:pPr>
        <w:rPr>
          <w:rFonts w:ascii="Arial" w:hAnsi="Arial" w:cs="Arial"/>
        </w:rPr>
      </w:pPr>
      <w:r w:rsidRPr="005B4ADF">
        <w:rPr>
          <w:rFonts w:ascii="Arial" w:hAnsi="Arial" w:cs="Arial"/>
        </w:rPr>
        <w:t>Steps 2 &amp; 3 may be repeated if you have more than one quote.</w:t>
      </w:r>
    </w:p>
    <w:p w:rsidR="00D605E6" w:rsidRDefault="00D605E6" w:rsidP="00D605E6">
      <w:pPr>
        <w:rPr>
          <w:rFonts w:ascii="Arial" w:hAnsi="Arial" w:cs="Arial"/>
        </w:rPr>
      </w:pPr>
    </w:p>
    <w:p w:rsidR="00D605E6" w:rsidRDefault="00D605E6" w:rsidP="00D605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E.g.: </w:t>
      </w:r>
      <w:proofErr w:type="spellStart"/>
      <w:r>
        <w:rPr>
          <w:rFonts w:ascii="Arial" w:hAnsi="Arial" w:cs="Arial"/>
        </w:rPr>
        <w:t>Jandamurra</w:t>
      </w:r>
      <w:proofErr w:type="spellEnd"/>
      <w:r>
        <w:rPr>
          <w:rFonts w:ascii="Arial" w:hAnsi="Arial" w:cs="Arial"/>
        </w:rPr>
        <w:t xml:space="preserve"> is clearly a fully-fledged hero by the middle of the text.</w:t>
      </w:r>
    </w:p>
    <w:p w:rsidR="00D605E6" w:rsidRDefault="00D605E6" w:rsidP="00D605E6">
      <w:pPr>
        <w:rPr>
          <w:rFonts w:ascii="Arial" w:hAnsi="Arial" w:cs="Arial"/>
        </w:rPr>
      </w:pPr>
    </w:p>
    <w:p w:rsidR="00D605E6" w:rsidRDefault="00D605E6" w:rsidP="00D605E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Body Paragraph 3</w:t>
      </w:r>
    </w:p>
    <w:p w:rsidR="00D605E6" w:rsidRDefault="00D605E6" w:rsidP="00D605E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B4ADF">
        <w:rPr>
          <w:rFonts w:ascii="Arial" w:hAnsi="Arial" w:cs="Arial"/>
        </w:rPr>
        <w:t>Topic sentence (if no introduction – include TAG here)</w:t>
      </w:r>
      <w:r>
        <w:rPr>
          <w:rFonts w:ascii="Arial" w:hAnsi="Arial" w:cs="Arial"/>
        </w:rPr>
        <w:t xml:space="preserve"> – must name the text’s main idea.</w:t>
      </w:r>
    </w:p>
    <w:p w:rsidR="00D605E6" w:rsidRDefault="00D605E6" w:rsidP="00D605E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Use a quote to support your claim that this is the main idea</w:t>
      </w:r>
    </w:p>
    <w:p w:rsidR="00D605E6" w:rsidRDefault="00D605E6" w:rsidP="00D605E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how the quote supports your claim. </w:t>
      </w:r>
    </w:p>
    <w:p w:rsidR="00D605E6" w:rsidRDefault="00D605E6" w:rsidP="00D605E6">
      <w:pPr>
        <w:rPr>
          <w:rFonts w:ascii="Arial" w:hAnsi="Arial" w:cs="Arial"/>
        </w:rPr>
      </w:pPr>
      <w:r w:rsidRPr="005B4ADF">
        <w:rPr>
          <w:rFonts w:ascii="Arial" w:hAnsi="Arial" w:cs="Arial"/>
        </w:rPr>
        <w:t>Steps 2 &amp; 3 may be repeated if you have more than one quote.</w:t>
      </w:r>
    </w:p>
    <w:p w:rsidR="00D605E6" w:rsidRDefault="00D605E6" w:rsidP="00D605E6">
      <w:pPr>
        <w:rPr>
          <w:rFonts w:ascii="Arial" w:hAnsi="Arial" w:cs="Arial"/>
        </w:rPr>
      </w:pPr>
    </w:p>
    <w:p w:rsidR="00D605E6" w:rsidRDefault="00D605E6" w:rsidP="00D605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E.g.:  Towards the end of the narrative, Greenwood portrays </w:t>
      </w:r>
      <w:proofErr w:type="spellStart"/>
      <w:r>
        <w:rPr>
          <w:rFonts w:ascii="Arial" w:hAnsi="Arial" w:cs="Arial"/>
        </w:rPr>
        <w:t>Jandamurra</w:t>
      </w:r>
      <w:proofErr w:type="spellEnd"/>
      <w:r>
        <w:rPr>
          <w:rFonts w:ascii="Arial" w:hAnsi="Arial" w:cs="Arial"/>
        </w:rPr>
        <w:t xml:space="preserve"> as a freedom fighter harassed by settlers intent on hunting him down; he is a tragic figure shot down defending his homeland and his people.</w:t>
      </w:r>
    </w:p>
    <w:p w:rsidR="00D605E6" w:rsidRDefault="00D605E6" w:rsidP="00D605E6">
      <w:pPr>
        <w:rPr>
          <w:rFonts w:ascii="Arial" w:hAnsi="Arial" w:cs="Arial"/>
        </w:rPr>
      </w:pPr>
    </w:p>
    <w:p w:rsidR="005B4ADF" w:rsidRDefault="005B4ADF" w:rsidP="005B4ADF">
      <w:pPr>
        <w:pStyle w:val="ListParagraph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 conclusion</w:t>
      </w:r>
      <w:r w:rsidR="00D605E6">
        <w:rPr>
          <w:rFonts w:ascii="Arial" w:hAnsi="Arial" w:cs="Arial"/>
          <w:b/>
        </w:rPr>
        <w:t xml:space="preserve"> necessary but your last sentence needs to restate what you think the main idea of the text is. </w:t>
      </w:r>
    </w:p>
    <w:p w:rsidR="00D605E6" w:rsidRPr="00D605E6" w:rsidRDefault="00D605E6" w:rsidP="005B4ADF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E.g.: For these reasons then, </w:t>
      </w:r>
      <w:proofErr w:type="spellStart"/>
      <w:r>
        <w:rPr>
          <w:rFonts w:ascii="Arial" w:hAnsi="Arial" w:cs="Arial"/>
        </w:rPr>
        <w:t>Jandamurra</w:t>
      </w:r>
      <w:proofErr w:type="spellEnd"/>
      <w:r>
        <w:rPr>
          <w:rFonts w:ascii="Arial" w:hAnsi="Arial" w:cs="Arial"/>
        </w:rPr>
        <w:t xml:space="preserve"> was unquestionably an historic Aboriginal figure.</w:t>
      </w:r>
    </w:p>
    <w:p w:rsidR="005B4ADF" w:rsidRDefault="005B4ADF" w:rsidP="005B4ADF">
      <w:pPr>
        <w:pStyle w:val="ListParagraph"/>
        <w:rPr>
          <w:rFonts w:ascii="Arial" w:hAnsi="Arial" w:cs="Arial"/>
        </w:rPr>
      </w:pPr>
    </w:p>
    <w:sectPr w:rsidR="005B4AD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E152B"/>
    <w:multiLevelType w:val="hybridMultilevel"/>
    <w:tmpl w:val="4F0ABB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92481D"/>
    <w:multiLevelType w:val="hybridMultilevel"/>
    <w:tmpl w:val="84B489A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B23A57"/>
    <w:multiLevelType w:val="hybridMultilevel"/>
    <w:tmpl w:val="B18863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69280B"/>
    <w:multiLevelType w:val="hybridMultilevel"/>
    <w:tmpl w:val="B18863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042039"/>
    <w:multiLevelType w:val="hybridMultilevel"/>
    <w:tmpl w:val="B18863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A5350F"/>
    <w:multiLevelType w:val="hybridMultilevel"/>
    <w:tmpl w:val="7F0C69A0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ADF"/>
    <w:rsid w:val="005B4ADF"/>
    <w:rsid w:val="00B8751A"/>
    <w:rsid w:val="00D00BEC"/>
    <w:rsid w:val="00D53C69"/>
    <w:rsid w:val="00D605E6"/>
    <w:rsid w:val="00E6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A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484BEFB3</Template>
  <TotalTime>1</TotalTime>
  <Pages>1</Pages>
  <Words>330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cp:lastPrinted>2015-03-23T08:15:00Z</cp:lastPrinted>
  <dcterms:created xsi:type="dcterms:W3CDTF">2017-03-19T07:02:00Z</dcterms:created>
  <dcterms:modified xsi:type="dcterms:W3CDTF">2017-03-19T07:02:00Z</dcterms:modified>
</cp:coreProperties>
</file>