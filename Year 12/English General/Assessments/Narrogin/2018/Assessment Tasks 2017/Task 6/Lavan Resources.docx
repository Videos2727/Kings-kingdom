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514" w:rsidRPr="00FF0F16" w:rsidRDefault="003C4514">
      <w:pPr>
        <w:rPr>
          <w:b/>
          <w:sz w:val="28"/>
          <w:szCs w:val="28"/>
          <w:u w:val="single"/>
        </w:rPr>
      </w:pPr>
      <w:r w:rsidRPr="00FF0F16">
        <w:rPr>
          <w:b/>
          <w:sz w:val="28"/>
          <w:szCs w:val="28"/>
          <w:u w:val="single"/>
        </w:rPr>
        <w:t>Men and War</w:t>
      </w:r>
    </w:p>
    <w:p w:rsidR="003C4514" w:rsidRPr="003C4514" w:rsidRDefault="003C4514">
      <w:pPr>
        <w:rPr>
          <w:b/>
          <w:sz w:val="28"/>
          <w:szCs w:val="28"/>
        </w:rPr>
      </w:pPr>
    </w:p>
    <w:p w:rsidR="0098579A" w:rsidRDefault="0098579A">
      <w:pPr>
        <w:rPr>
          <w:b/>
        </w:rPr>
      </w:pPr>
      <w:r>
        <w:rPr>
          <w:b/>
        </w:rPr>
        <w:t>Breaker Morant</w:t>
      </w:r>
    </w:p>
    <w:p w:rsidR="0098579A" w:rsidRPr="0098579A" w:rsidRDefault="00FF0F16">
      <w:hyperlink r:id="rId6" w:history="1">
        <w:r w:rsidR="0098579A" w:rsidRPr="0098579A">
          <w:rPr>
            <w:rStyle w:val="Hyperlink"/>
          </w:rPr>
          <w:t>https://www.youtube.com/watch?v=22x96qVN0VA</w:t>
        </w:r>
      </w:hyperlink>
    </w:p>
    <w:p w:rsidR="0098579A" w:rsidRPr="0098579A" w:rsidRDefault="0098579A"/>
    <w:p w:rsidR="0098579A" w:rsidRDefault="0098579A">
      <w:pPr>
        <w:rPr>
          <w:b/>
        </w:rPr>
      </w:pPr>
    </w:p>
    <w:p w:rsidR="00920036" w:rsidRPr="009555CA" w:rsidRDefault="00920036">
      <w:pPr>
        <w:rPr>
          <w:b/>
        </w:rPr>
      </w:pPr>
      <w:r w:rsidRPr="009555CA">
        <w:rPr>
          <w:b/>
        </w:rPr>
        <w:t>WW1 The Flask</w:t>
      </w:r>
    </w:p>
    <w:p w:rsidR="00920036" w:rsidRDefault="00FF0F16">
      <w:hyperlink r:id="rId7" w:history="1">
        <w:r w:rsidR="00920036" w:rsidRPr="004122D4">
          <w:rPr>
            <w:rStyle w:val="Hyperlink"/>
          </w:rPr>
          <w:t>https://www.youtube.com/watch?v=f2Ki8Nqycg0</w:t>
        </w:r>
      </w:hyperlink>
      <w:r w:rsidR="00920036">
        <w:t xml:space="preserve">   16 minutes</w:t>
      </w:r>
    </w:p>
    <w:p w:rsidR="00920036" w:rsidRDefault="00920036"/>
    <w:p w:rsidR="00920036" w:rsidRDefault="00920036"/>
    <w:p w:rsidR="000C0ED2" w:rsidRPr="009555CA" w:rsidRDefault="000C0ED2">
      <w:pPr>
        <w:rPr>
          <w:b/>
        </w:rPr>
      </w:pPr>
      <w:r w:rsidRPr="009555CA">
        <w:rPr>
          <w:b/>
        </w:rPr>
        <w:t>Harry’s War</w:t>
      </w:r>
    </w:p>
    <w:p w:rsidR="000C0ED2" w:rsidRDefault="000C0ED2"/>
    <w:p w:rsidR="00920036" w:rsidRDefault="000C0ED2">
      <w:r>
        <w:t xml:space="preserve">Uncle Bob </w:t>
      </w:r>
      <w:proofErr w:type="spellStart"/>
      <w:r>
        <w:t>Mazza</w:t>
      </w:r>
      <w:proofErr w:type="spellEnd"/>
      <w:r>
        <w:t xml:space="preserve"> Trailer  </w:t>
      </w:r>
    </w:p>
    <w:p w:rsidR="00D00BEC" w:rsidRDefault="00FF0F16">
      <w:hyperlink r:id="rId8" w:history="1">
        <w:r w:rsidR="000C0ED2" w:rsidRPr="004122D4">
          <w:rPr>
            <w:rStyle w:val="Hyperlink"/>
          </w:rPr>
          <w:t>https://www.youtube.com/watch?v=ENjEaAZ-wvw</w:t>
        </w:r>
      </w:hyperlink>
    </w:p>
    <w:p w:rsidR="00920036" w:rsidRDefault="00920036"/>
    <w:p w:rsidR="00920036" w:rsidRDefault="00920036">
      <w:r>
        <w:t>3 minutes on train</w:t>
      </w:r>
    </w:p>
    <w:p w:rsidR="00920036" w:rsidRDefault="00FF0F16">
      <w:hyperlink r:id="rId9" w:history="1">
        <w:r w:rsidR="00920036" w:rsidRPr="004122D4">
          <w:rPr>
            <w:rStyle w:val="Hyperlink"/>
          </w:rPr>
          <w:t>https://www.youtube.com/watch?v=Walu2BI20T8</w:t>
        </w:r>
      </w:hyperlink>
    </w:p>
    <w:p w:rsidR="00920036" w:rsidRDefault="00920036"/>
    <w:p w:rsidR="009555CA" w:rsidRDefault="009555CA"/>
    <w:p w:rsidR="009555CA" w:rsidRDefault="009555CA"/>
    <w:p w:rsidR="006E5E89" w:rsidRDefault="00021F36">
      <w:pPr>
        <w:rPr>
          <w:b/>
        </w:rPr>
      </w:pPr>
      <w:r w:rsidRPr="009555CA">
        <w:rPr>
          <w:b/>
        </w:rPr>
        <w:t xml:space="preserve">Living Black – </w:t>
      </w:r>
      <w:r w:rsidR="006E5E89">
        <w:rPr>
          <w:b/>
        </w:rPr>
        <w:t>Episode 7 Series 18</w:t>
      </w:r>
    </w:p>
    <w:p w:rsidR="006E5E89" w:rsidRDefault="006E5E89">
      <w:pPr>
        <w:rPr>
          <w:b/>
        </w:rPr>
      </w:pPr>
    </w:p>
    <w:p w:rsidR="00021F36" w:rsidRPr="006E5E89" w:rsidRDefault="00021F36">
      <w:r w:rsidRPr="006E5E89">
        <w:t>Unidentified Soldier     5 mins</w:t>
      </w:r>
    </w:p>
    <w:p w:rsidR="00021F36" w:rsidRDefault="00FF0F16">
      <w:hyperlink r:id="rId10" w:history="1">
        <w:r w:rsidR="00021F36" w:rsidRPr="004122D4">
          <w:rPr>
            <w:rStyle w:val="Hyperlink"/>
          </w:rPr>
          <w:t>https://www.youtube.com/watch?v=Ys39pRNFbEc</w:t>
        </w:r>
      </w:hyperlink>
    </w:p>
    <w:p w:rsidR="006E5E89" w:rsidRDefault="006E5E89"/>
    <w:p w:rsidR="006E5E89" w:rsidRDefault="006E5E89">
      <w:r>
        <w:t xml:space="preserve">Diggers Memorial     3mins 45 </w:t>
      </w:r>
      <w:proofErr w:type="spellStart"/>
      <w:r>
        <w:t>secs</w:t>
      </w:r>
      <w:proofErr w:type="spellEnd"/>
    </w:p>
    <w:p w:rsidR="006E5E89" w:rsidRDefault="00FF0F16">
      <w:hyperlink r:id="rId11" w:history="1">
        <w:r w:rsidR="006E5E89" w:rsidRPr="004122D4">
          <w:rPr>
            <w:rStyle w:val="Hyperlink"/>
          </w:rPr>
          <w:t>https://www.youtube.com/watch?v=EZWpJEKi3aM</w:t>
        </w:r>
      </w:hyperlink>
    </w:p>
    <w:p w:rsidR="003C4514" w:rsidRDefault="003C4514"/>
    <w:p w:rsidR="003C4514" w:rsidRPr="00FF0F16" w:rsidRDefault="003C4514">
      <w:pPr>
        <w:rPr>
          <w:b/>
          <w:sz w:val="32"/>
          <w:szCs w:val="32"/>
          <w:u w:val="single"/>
        </w:rPr>
      </w:pPr>
      <w:r w:rsidRPr="00FF0F16">
        <w:rPr>
          <w:b/>
          <w:sz w:val="32"/>
          <w:szCs w:val="32"/>
          <w:u w:val="single"/>
        </w:rPr>
        <w:t>Women and War</w:t>
      </w:r>
    </w:p>
    <w:p w:rsidR="003C4514" w:rsidRDefault="003C4514">
      <w:bookmarkStart w:id="0" w:name="_GoBack"/>
      <w:bookmarkEnd w:id="0"/>
    </w:p>
    <w:p w:rsidR="003C4514" w:rsidRPr="003C4514" w:rsidRDefault="003C4514">
      <w:pPr>
        <w:rPr>
          <w:b/>
        </w:rPr>
      </w:pPr>
      <w:r w:rsidRPr="003C4514">
        <w:rPr>
          <w:b/>
        </w:rPr>
        <w:t>100 Years of Australian Women and War</w:t>
      </w:r>
    </w:p>
    <w:p w:rsidR="003C4514" w:rsidRDefault="00FF0F16">
      <w:hyperlink r:id="rId12" w:history="1">
        <w:r w:rsidR="003C4514" w:rsidRPr="004122D4">
          <w:rPr>
            <w:rStyle w:val="Hyperlink"/>
          </w:rPr>
          <w:t>https://www.youtube.com/watch?v=c4YVqKJl0o0</w:t>
        </w:r>
      </w:hyperlink>
    </w:p>
    <w:p w:rsidR="003C4514" w:rsidRDefault="003C4514"/>
    <w:p w:rsidR="003C4514" w:rsidRPr="002F3519" w:rsidRDefault="001C24FD">
      <w:pPr>
        <w:rPr>
          <w:b/>
        </w:rPr>
      </w:pPr>
      <w:r w:rsidRPr="002F3519">
        <w:rPr>
          <w:b/>
        </w:rPr>
        <w:t>Australian Women in WW1</w:t>
      </w:r>
    </w:p>
    <w:p w:rsidR="001C24FD" w:rsidRDefault="00FF0F16">
      <w:hyperlink r:id="rId13" w:history="1">
        <w:r w:rsidR="001C24FD" w:rsidRPr="004122D4">
          <w:rPr>
            <w:rStyle w:val="Hyperlink"/>
          </w:rPr>
          <w:t>https://www.youtube.com/watch?v=9SAujuqpu8k</w:t>
        </w:r>
      </w:hyperlink>
    </w:p>
    <w:p w:rsidR="001C24FD" w:rsidRDefault="001C24FD"/>
    <w:p w:rsidR="002F3519" w:rsidRPr="002F3519" w:rsidRDefault="002F3519">
      <w:pPr>
        <w:rPr>
          <w:b/>
        </w:rPr>
      </w:pPr>
      <w:r w:rsidRPr="002F3519">
        <w:rPr>
          <w:b/>
        </w:rPr>
        <w:t xml:space="preserve">The Roles of Women Change </w:t>
      </w:r>
      <w:proofErr w:type="gramStart"/>
      <w:r w:rsidRPr="002F3519">
        <w:rPr>
          <w:b/>
        </w:rPr>
        <w:t>During</w:t>
      </w:r>
      <w:proofErr w:type="gramEnd"/>
      <w:r w:rsidRPr="002F3519">
        <w:rPr>
          <w:b/>
        </w:rPr>
        <w:t xml:space="preserve"> WW2</w:t>
      </w:r>
    </w:p>
    <w:p w:rsidR="002F3519" w:rsidRDefault="00FF0F16">
      <w:hyperlink r:id="rId14" w:history="1">
        <w:r w:rsidR="002F3519" w:rsidRPr="004122D4">
          <w:rPr>
            <w:rStyle w:val="Hyperlink"/>
          </w:rPr>
          <w:t>https://www.youtube.com/watch?v=CRJemr2Wc4s</w:t>
        </w:r>
      </w:hyperlink>
    </w:p>
    <w:p w:rsidR="00D87C29" w:rsidRDefault="00D87C29"/>
    <w:p w:rsidR="00D87C29" w:rsidRPr="00D87C29" w:rsidRDefault="00D87C29">
      <w:pPr>
        <w:rPr>
          <w:b/>
        </w:rPr>
      </w:pPr>
      <w:r w:rsidRPr="00D87C29">
        <w:rPr>
          <w:b/>
        </w:rPr>
        <w:t>Diane Sawyer: Women in Afghanistan</w:t>
      </w:r>
    </w:p>
    <w:p w:rsidR="000C0ED2" w:rsidRDefault="00FF0F16">
      <w:hyperlink r:id="rId15" w:history="1">
        <w:r w:rsidR="00D87C29" w:rsidRPr="004122D4">
          <w:rPr>
            <w:rStyle w:val="Hyperlink"/>
          </w:rPr>
          <w:t>https://www.youtube.com/watch?v=zOORWYzowGI</w:t>
        </w:r>
      </w:hyperlink>
    </w:p>
    <w:p w:rsidR="000C0ED2" w:rsidRDefault="000C0ED2"/>
    <w:p w:rsidR="007C4A0B" w:rsidRDefault="007C4A0B">
      <w:pPr>
        <w:rPr>
          <w:b/>
        </w:rPr>
      </w:pPr>
      <w:r>
        <w:rPr>
          <w:b/>
        </w:rPr>
        <w:t>Graphic Novel</w:t>
      </w:r>
    </w:p>
    <w:p w:rsidR="007C4A0B" w:rsidRPr="007C4A0B" w:rsidRDefault="007C4A0B">
      <w:proofErr w:type="spellStart"/>
      <w:r>
        <w:t>Reg</w:t>
      </w:r>
      <w:proofErr w:type="spellEnd"/>
      <w:r>
        <w:t xml:space="preserve"> Saunders</w:t>
      </w:r>
    </w:p>
    <w:sectPr w:rsidR="007C4A0B" w:rsidRPr="007C4A0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65BD5"/>
    <w:multiLevelType w:val="hybridMultilevel"/>
    <w:tmpl w:val="29EE0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ED2"/>
    <w:rsid w:val="00021F36"/>
    <w:rsid w:val="000C0ED2"/>
    <w:rsid w:val="00103CC3"/>
    <w:rsid w:val="001C24FD"/>
    <w:rsid w:val="002F3519"/>
    <w:rsid w:val="003C4514"/>
    <w:rsid w:val="006E5E89"/>
    <w:rsid w:val="007637E4"/>
    <w:rsid w:val="007C4A0B"/>
    <w:rsid w:val="00920036"/>
    <w:rsid w:val="009555CA"/>
    <w:rsid w:val="0098579A"/>
    <w:rsid w:val="00C42B1B"/>
    <w:rsid w:val="00C77586"/>
    <w:rsid w:val="00D00BEC"/>
    <w:rsid w:val="00D87C29"/>
    <w:rsid w:val="00F86000"/>
    <w:rsid w:val="00FF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C0ED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0C0ED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C0ED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0C0E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NjEaAZ-wvw" TargetMode="External"/><Relationship Id="rId13" Type="http://schemas.openxmlformats.org/officeDocument/2006/relationships/hyperlink" Target="https://www.youtube.com/watch?v=9SAujuqpu8k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f2Ki8Nqycg0" TargetMode="External"/><Relationship Id="rId12" Type="http://schemas.openxmlformats.org/officeDocument/2006/relationships/hyperlink" Target="https://www.youtube.com/watch?v=c4YVqKJl0o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2x96qVN0VA" TargetMode="External"/><Relationship Id="rId11" Type="http://schemas.openxmlformats.org/officeDocument/2006/relationships/hyperlink" Target="https://www.youtube.com/watch?v=EZWpJEKi3a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zOORWYzowGI" TargetMode="External"/><Relationship Id="rId10" Type="http://schemas.openxmlformats.org/officeDocument/2006/relationships/hyperlink" Target="https://www.youtube.com/watch?v=Ys39pRNFbE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Walu2BI20T8" TargetMode="External"/><Relationship Id="rId14" Type="http://schemas.openxmlformats.org/officeDocument/2006/relationships/hyperlink" Target="https://www.youtube.com/watch?v=CRJemr2Wc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DD7B2998</Template>
  <TotalTime>18</TotalTime>
  <Pages>1</Pages>
  <Words>75</Words>
  <Characters>1371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17</cp:revision>
  <dcterms:created xsi:type="dcterms:W3CDTF">2017-06-02T04:39:00Z</dcterms:created>
  <dcterms:modified xsi:type="dcterms:W3CDTF">2017-06-25T06:17:00Z</dcterms:modified>
</cp:coreProperties>
</file>