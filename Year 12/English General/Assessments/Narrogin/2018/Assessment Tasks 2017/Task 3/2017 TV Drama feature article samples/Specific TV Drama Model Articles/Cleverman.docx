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950" w:rsidRPr="009C7950" w:rsidRDefault="009C7950" w:rsidP="009C7950">
      <w:pPr>
        <w:shd w:val="clear" w:color="auto" w:fill="FFFFFF"/>
        <w:textAlignment w:val="baseline"/>
        <w:rPr>
          <w:rFonts w:ascii="inherit" w:eastAsia="Times New Roman" w:hAnsi="inherit"/>
          <w:caps/>
          <w:color w:val="777579"/>
          <w:lang w:eastAsia="en-AU"/>
        </w:rPr>
      </w:pPr>
      <w:r w:rsidRPr="009C7950">
        <w:rPr>
          <w:rFonts w:ascii="inherit" w:eastAsia="Times New Roman" w:hAnsi="inherit"/>
          <w:caps/>
          <w:color w:val="777579"/>
          <w:lang w:eastAsia="en-AU"/>
        </w:rPr>
        <w:t>MAY 26 2016</w:t>
      </w:r>
    </w:p>
    <w:p w:rsidR="009C7950" w:rsidRDefault="009C7950" w:rsidP="009C7950">
      <w:pPr>
        <w:shd w:val="clear" w:color="auto" w:fill="FFFFFF"/>
        <w:spacing w:after="120"/>
        <w:textAlignment w:val="baseline"/>
        <w:outlineLvl w:val="0"/>
        <w:rPr>
          <w:rFonts w:ascii="Georgia" w:eastAsia="Times New Roman" w:hAnsi="Georgia"/>
          <w:b/>
          <w:bCs/>
          <w:color w:val="1D1D1D"/>
          <w:kern w:val="36"/>
          <w:sz w:val="48"/>
          <w:szCs w:val="48"/>
          <w:lang w:eastAsia="en-AU"/>
        </w:rPr>
      </w:pPr>
    </w:p>
    <w:p w:rsidR="009C7950" w:rsidRPr="009C7950" w:rsidRDefault="009C7950" w:rsidP="009C7950">
      <w:pPr>
        <w:shd w:val="clear" w:color="auto" w:fill="FFFFFF"/>
        <w:spacing w:after="120"/>
        <w:textAlignment w:val="baseline"/>
        <w:outlineLvl w:val="0"/>
        <w:rPr>
          <w:rFonts w:ascii="Georgia" w:eastAsia="Times New Roman" w:hAnsi="Georgia"/>
          <w:b/>
          <w:bCs/>
          <w:color w:val="1D1D1D"/>
          <w:kern w:val="36"/>
          <w:sz w:val="48"/>
          <w:szCs w:val="48"/>
          <w:lang w:eastAsia="en-AU"/>
        </w:rPr>
      </w:pPr>
      <w:proofErr w:type="spellStart"/>
      <w:r w:rsidRPr="009C7950">
        <w:rPr>
          <w:rFonts w:ascii="Georgia" w:eastAsia="Times New Roman" w:hAnsi="Georgia"/>
          <w:b/>
          <w:bCs/>
          <w:color w:val="1D1D1D"/>
          <w:kern w:val="36"/>
          <w:sz w:val="48"/>
          <w:szCs w:val="48"/>
          <w:lang w:eastAsia="en-AU"/>
        </w:rPr>
        <w:t>Cleverman</w:t>
      </w:r>
      <w:proofErr w:type="spellEnd"/>
      <w:r w:rsidRPr="009C7950">
        <w:rPr>
          <w:rFonts w:ascii="Georgia" w:eastAsia="Times New Roman" w:hAnsi="Georgia"/>
          <w:b/>
          <w:bCs/>
          <w:color w:val="1D1D1D"/>
          <w:kern w:val="36"/>
          <w:sz w:val="48"/>
          <w:szCs w:val="48"/>
          <w:lang w:eastAsia="en-AU"/>
        </w:rPr>
        <w:t>: ABC's Indigenous superheroes in eerie dystopian drama starring Iain Glen and Frances O'Connor</w:t>
      </w:r>
    </w:p>
    <w:p w:rsidR="009C7950" w:rsidRPr="009C7950" w:rsidRDefault="009C7950" w:rsidP="009C7950">
      <w:pPr>
        <w:shd w:val="clear" w:color="auto" w:fill="FFFFFF"/>
        <w:textAlignment w:val="baseline"/>
        <w:rPr>
          <w:rFonts w:ascii="inherit" w:eastAsia="Times New Roman" w:hAnsi="inherit"/>
          <w:color w:val="78777A"/>
          <w:bdr w:val="none" w:sz="0" w:space="0" w:color="auto" w:frame="1"/>
          <w:lang w:eastAsia="en-AU"/>
        </w:rPr>
      </w:pPr>
      <w:r w:rsidRPr="009C7950">
        <w:rPr>
          <w:rFonts w:ascii="inherit" w:eastAsia="Times New Roman" w:hAnsi="inherit" w:cs="Arial"/>
          <w:noProof/>
          <w:color w:val="78777A"/>
          <w:bdr w:val="single" w:sz="6" w:space="0" w:color="CCCCCC" w:frame="1"/>
          <w:lang w:eastAsia="en-AU"/>
        </w:rPr>
        <w:drawing>
          <wp:inline distT="0" distB="0" distL="0" distR="0" wp14:anchorId="1BAD3257" wp14:editId="5E70FE75">
            <wp:extent cx="563880" cy="563880"/>
            <wp:effectExtent l="0" t="0" r="7620" b="7620"/>
            <wp:docPr id="6" name="Picture 1" descr="Lenny Ann Low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nny Ann Low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7950">
        <w:rPr>
          <w:rFonts w:ascii="Arial" w:eastAsia="Times New Roman" w:hAnsi="Arial" w:cs="Arial"/>
          <w:color w:val="1D1D1D"/>
          <w:lang w:eastAsia="en-AU"/>
        </w:rPr>
        <w:t> </w:t>
      </w:r>
      <w:r w:rsidRPr="009C7950">
        <w:rPr>
          <w:rFonts w:ascii="inherit" w:eastAsia="Times New Roman" w:hAnsi="inherit" w:cs="Arial"/>
          <w:color w:val="1D1D1D"/>
          <w:lang w:eastAsia="en-AU"/>
        </w:rPr>
        <w:fldChar w:fldCharType="begin"/>
      </w:r>
      <w:r w:rsidRPr="009C7950">
        <w:rPr>
          <w:rFonts w:ascii="inherit" w:eastAsia="Times New Roman" w:hAnsi="inherit" w:cs="Arial"/>
          <w:color w:val="1D1D1D"/>
          <w:lang w:eastAsia="en-AU"/>
        </w:rPr>
        <w:instrText xml:space="preserve"> HYPERLINK "http://www.smh.com.au/entertainment/by/Lenny-Ann-Low-hvf0e" </w:instrText>
      </w:r>
      <w:r w:rsidRPr="009C7950">
        <w:rPr>
          <w:rFonts w:ascii="inherit" w:eastAsia="Times New Roman" w:hAnsi="inherit" w:cs="Arial"/>
          <w:color w:val="1D1D1D"/>
          <w:lang w:eastAsia="en-AU"/>
        </w:rPr>
        <w:fldChar w:fldCharType="separate"/>
      </w:r>
    </w:p>
    <w:p w:rsidR="009C7950" w:rsidRPr="009C7950" w:rsidRDefault="009C7950" w:rsidP="009C7950">
      <w:pPr>
        <w:shd w:val="clear" w:color="auto" w:fill="FFFFFF"/>
        <w:ind w:right="180"/>
        <w:textAlignment w:val="baseline"/>
        <w:outlineLvl w:val="4"/>
        <w:rPr>
          <w:rFonts w:ascii="Helvetica" w:eastAsia="Times New Roman" w:hAnsi="Helvetica"/>
          <w:b/>
          <w:bCs/>
          <w:color w:val="1D1D1D"/>
          <w:sz w:val="20"/>
          <w:szCs w:val="20"/>
          <w:lang w:eastAsia="en-AU"/>
        </w:rPr>
      </w:pPr>
      <w:r w:rsidRPr="009C7950">
        <w:rPr>
          <w:rFonts w:ascii="Helvetica" w:eastAsia="Times New Roman" w:hAnsi="Helvetica" w:cs="Arial"/>
          <w:b/>
          <w:bCs/>
          <w:color w:val="1D1D1D"/>
          <w:sz w:val="20"/>
          <w:szCs w:val="20"/>
          <w:bdr w:val="none" w:sz="0" w:space="0" w:color="auto" w:frame="1"/>
          <w:lang w:eastAsia="en-AU"/>
        </w:rPr>
        <w:t>Lenny Ann Low</w:t>
      </w:r>
    </w:p>
    <w:p w:rsidR="009C7950" w:rsidRPr="009C7950" w:rsidRDefault="009C7950" w:rsidP="009C7950">
      <w:pPr>
        <w:shd w:val="clear" w:color="auto" w:fill="FFFFFF"/>
        <w:ind w:right="180"/>
        <w:textAlignment w:val="baseline"/>
        <w:rPr>
          <w:rFonts w:ascii="inherit" w:eastAsia="Times New Roman" w:hAnsi="inherit" w:cs="Arial"/>
          <w:color w:val="1D1D1D"/>
          <w:lang w:eastAsia="en-AU"/>
        </w:rPr>
      </w:pPr>
      <w:r w:rsidRPr="009C7950">
        <w:rPr>
          <w:rFonts w:ascii="inherit" w:eastAsia="Times New Roman" w:hAnsi="inherit" w:cs="Arial"/>
          <w:color w:val="78777A"/>
          <w:bdr w:val="none" w:sz="0" w:space="0" w:color="auto" w:frame="1"/>
          <w:lang w:eastAsia="en-AU"/>
        </w:rPr>
        <w:t> </w:t>
      </w:r>
      <w:r w:rsidRPr="009C7950">
        <w:rPr>
          <w:rFonts w:ascii="inherit" w:eastAsia="Times New Roman" w:hAnsi="inherit" w:cs="Arial"/>
          <w:color w:val="1D1D1D"/>
          <w:lang w:eastAsia="en-AU"/>
        </w:rPr>
        <w:fldChar w:fldCharType="end"/>
      </w: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Standing on the balcony of a multimillion-dollar cliff-top mansion in Coogee, actor Iain Glen is surveying the crystal blue Pacific Ocean.</w:t>
      </w: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inherit" w:eastAsia="Times New Roman" w:hAnsi="inherit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"I can see whales," he says, causing a roomful of TV technicians and actors to rush to the windows and an outside courtyard to watch two humpbacks, one with a column of water above its blowhole, glide past in sun-glinted water.</w:t>
      </w:r>
      <w:r w:rsidRPr="009C7950">
        <w:rPr>
          <w:rFonts w:ascii="inherit" w:eastAsia="Times New Roman" w:hAnsi="inherit"/>
          <w:color w:val="1D1D1D"/>
          <w:lang w:eastAsia="en-AU"/>
        </w:rPr>
        <w:t xml:space="preserve"> </w:t>
      </w:r>
    </w:p>
    <w:p w:rsidR="009C7950" w:rsidRDefault="009C7950" w:rsidP="009C7950">
      <w:pPr>
        <w:shd w:val="clear" w:color="auto" w:fill="FFFFFF"/>
        <w:textAlignment w:val="baseline"/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It is a beguilingly calm sight after the exquisitely tense dinner party scene the Glen has just filmed for new ABC TV genre drama series </w:t>
      </w:r>
      <w:proofErr w:type="spellStart"/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Cleverman</w:t>
      </w:r>
      <w:proofErr w:type="spellEnd"/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.</w:t>
      </w:r>
    </w:p>
    <w:p w:rsidR="000E17D9" w:rsidRPr="009C7950" w:rsidRDefault="000E17D9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 xml:space="preserve">The six-episode series, which starts on June 2 and also screens on BBC Three's newly-launched online platform and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SundanceTV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in the US, is an eerie, dystopian sci-fi TV drama series.</w:t>
      </w: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 xml:space="preserve">Featuring a mythological species, called the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Hairypeople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(or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Hairies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), a super-humanoid race who emerged from the Outback and live among humans, </w:t>
      </w:r>
      <w:proofErr w:type="gramStart"/>
      <w:r w:rsidRPr="009C7950">
        <w:rPr>
          <w:rFonts w:ascii="Georgia" w:eastAsia="Times New Roman" w:hAnsi="Georgia"/>
          <w:color w:val="1D1D1D"/>
          <w:lang w:eastAsia="en-AU"/>
        </w:rPr>
        <w:t>it</w:t>
      </w:r>
      <w:proofErr w:type="gramEnd"/>
      <w:r w:rsidRPr="009C7950">
        <w:rPr>
          <w:rFonts w:ascii="Georgia" w:eastAsia="Times New Roman" w:hAnsi="Georgia"/>
          <w:color w:val="1D1D1D"/>
          <w:lang w:eastAsia="en-AU"/>
        </w:rPr>
        <w:t xml:space="preserve"> is a new take on ancient indigenous stories.</w:t>
      </w: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 xml:space="preserve">Originally conceived by producer and writer Ryan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Griffen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, it explores modern humans' extreme prejudice against the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Hairies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>, a minority with extraordinary strength, speed and longevity, who are battling for their survival.</w:t>
      </w: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Glen signed up to the production after reading just two scripts.</w:t>
      </w: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"It was fantastic writing," he says. "And it felt like an important subject and [one that is] probably not dealt with enough.</w:t>
      </w:r>
    </w:p>
    <w:p w:rsidR="009C7950" w:rsidRDefault="009C7950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"I think what </w:t>
      </w:r>
      <w:proofErr w:type="spellStart"/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Cleverman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> does is a very different look at it, a very brutally honest look at some of the things that took place [in Australia's history], but in a setting of the future."</w:t>
      </w:r>
    </w:p>
    <w:p w:rsidR="000E17D9" w:rsidRPr="009C7950" w:rsidRDefault="000E17D9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 xml:space="preserve">Glen is Jarrod Slade, a wealthy self-made businessman and CEO of Slade Industries, who is an educated and approachable type (think Richard Branson), who appears to want to help the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Hairies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but may have an ulterior motive.</w:t>
      </w:r>
    </w:p>
    <w:p w:rsidR="009C7950" w:rsidRDefault="009C7950" w:rsidP="000E17D9">
      <w:pPr>
        <w:shd w:val="clear" w:color="auto" w:fill="FFFFFF"/>
        <w:jc w:val="center"/>
        <w:textAlignment w:val="baseline"/>
        <w:rPr>
          <w:rFonts w:ascii="inherit" w:eastAsia="Times New Roman" w:hAnsi="inherit"/>
          <w:color w:val="1D1D1D"/>
          <w:lang w:eastAsia="en-AU"/>
        </w:rPr>
      </w:pPr>
      <w:r w:rsidRPr="009C7950">
        <w:rPr>
          <w:rFonts w:ascii="inherit" w:eastAsia="Times New Roman" w:hAnsi="inherit"/>
          <w:noProof/>
          <w:color w:val="1D1D1D"/>
          <w:lang w:eastAsia="en-AU"/>
        </w:rPr>
        <w:drawing>
          <wp:inline distT="0" distB="0" distL="0" distR="0" wp14:anchorId="4538BE2B" wp14:editId="2CE442C7">
            <wp:extent cx="2804160" cy="1484798"/>
            <wp:effectExtent l="0" t="0" r="0" b="1270"/>
            <wp:docPr id="15" name="Picture 10" descr="Iain Glen, as Jarrod Slade, and Frances O'Connor, as his wife, Charlotte, in ABC TV's &lt;i&gt;Cleverman&lt;/i&g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ain Glen, as Jarrod Slade, and Frances O'Connor, as his wife, Charlotte, in ABC TV's &lt;i&gt;Cleverman&lt;/i&gt;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276" cy="148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7D9" w:rsidRPr="000E17D9" w:rsidRDefault="000E17D9" w:rsidP="000E17D9">
      <w:pPr>
        <w:shd w:val="clear" w:color="auto" w:fill="FFFFFF"/>
        <w:jc w:val="center"/>
        <w:textAlignment w:val="baseline"/>
        <w:rPr>
          <w:rFonts w:ascii="inherit" w:eastAsia="Times New Roman" w:hAnsi="inherit"/>
          <w:color w:val="1D1D1D"/>
          <w:sz w:val="8"/>
          <w:szCs w:val="8"/>
          <w:lang w:eastAsia="en-AU"/>
        </w:rPr>
      </w:pPr>
    </w:p>
    <w:p w:rsidR="009C7950" w:rsidRPr="000E17D9" w:rsidRDefault="009C7950" w:rsidP="009C7950">
      <w:pPr>
        <w:shd w:val="clear" w:color="auto" w:fill="FFFFFF"/>
        <w:textAlignment w:val="baseline"/>
        <w:rPr>
          <w:rFonts w:ascii="Arial" w:eastAsia="Times New Roman" w:hAnsi="Arial" w:cs="Arial"/>
          <w:sz w:val="17"/>
          <w:szCs w:val="17"/>
          <w:lang w:eastAsia="en-AU"/>
        </w:rPr>
      </w:pPr>
      <w:proofErr w:type="gramStart"/>
      <w:r w:rsidRPr="000E17D9">
        <w:rPr>
          <w:rFonts w:ascii="Arial" w:eastAsia="Times New Roman" w:hAnsi="Arial" w:cs="Arial"/>
          <w:sz w:val="17"/>
          <w:szCs w:val="17"/>
          <w:lang w:eastAsia="en-AU"/>
        </w:rPr>
        <w:t>Iain Glen, as Jarrod Slade, and Frances O'Connor, as his wife, Charlotte Slade, in ABC TV's</w:t>
      </w:r>
      <w:r w:rsidRPr="000E17D9">
        <w:rPr>
          <w:rFonts w:ascii="inherit" w:eastAsia="Times New Roman" w:hAnsi="inherit" w:cs="Arial"/>
          <w:i/>
          <w:iCs/>
          <w:sz w:val="17"/>
          <w:szCs w:val="17"/>
          <w:bdr w:val="none" w:sz="0" w:space="0" w:color="auto" w:frame="1"/>
          <w:lang w:eastAsia="en-AU"/>
        </w:rPr>
        <w:t> </w:t>
      </w:r>
      <w:proofErr w:type="spellStart"/>
      <w:r w:rsidRPr="000E17D9">
        <w:rPr>
          <w:rFonts w:ascii="inherit" w:eastAsia="Times New Roman" w:hAnsi="inherit" w:cs="Arial"/>
          <w:i/>
          <w:iCs/>
          <w:sz w:val="17"/>
          <w:szCs w:val="17"/>
          <w:bdr w:val="none" w:sz="0" w:space="0" w:color="auto" w:frame="1"/>
          <w:lang w:eastAsia="en-AU"/>
        </w:rPr>
        <w:t>Cleverman</w:t>
      </w:r>
      <w:proofErr w:type="spellEnd"/>
      <w:r w:rsidRPr="000E17D9">
        <w:rPr>
          <w:rFonts w:ascii="inherit" w:eastAsia="Times New Roman" w:hAnsi="inherit" w:cs="Arial"/>
          <w:i/>
          <w:iCs/>
          <w:sz w:val="17"/>
          <w:szCs w:val="17"/>
          <w:bdr w:val="none" w:sz="0" w:space="0" w:color="auto" w:frame="1"/>
          <w:lang w:eastAsia="en-AU"/>
        </w:rPr>
        <w:t>.</w:t>
      </w:r>
      <w:proofErr w:type="gramEnd"/>
      <w:r w:rsidRPr="000E17D9">
        <w:rPr>
          <w:rFonts w:ascii="inherit" w:eastAsia="Times New Roman" w:hAnsi="inherit" w:cs="Arial"/>
          <w:i/>
          <w:iCs/>
          <w:sz w:val="17"/>
          <w:szCs w:val="17"/>
          <w:bdr w:val="none" w:sz="0" w:space="0" w:color="auto" w:frame="1"/>
          <w:lang w:eastAsia="en-AU"/>
        </w:rPr>
        <w:t> </w:t>
      </w:r>
      <w:r w:rsidRPr="000E17D9">
        <w:rPr>
          <w:rFonts w:ascii="inherit" w:eastAsia="Times New Roman" w:hAnsi="inherit" w:cs="Arial"/>
          <w:sz w:val="17"/>
          <w:szCs w:val="17"/>
          <w:bdr w:val="none" w:sz="0" w:space="0" w:color="auto" w:frame="1"/>
          <w:lang w:eastAsia="en-AU"/>
        </w:rPr>
        <w:t>Photo: ABC</w:t>
      </w: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lastRenderedPageBreak/>
        <w:t xml:space="preserve">Facing him edgily at the dinner party is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Waaru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West (played by Rob Collins), the self-appointed leader of the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Hairies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, and the estranged brother of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Koen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(Hunter Page-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Lochard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), who has, to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Waaru's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fury, inherited special abilities making him a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Cleverman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>, a healer and a conduit between the Dreaming and the present.</w:t>
      </w:r>
    </w:p>
    <w:p w:rsidR="009C7950" w:rsidRDefault="009C7950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Directed by Wayne Blair (</w:t>
      </w:r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The Sapphires</w:t>
      </w:r>
      <w:r w:rsidRPr="009C7950">
        <w:rPr>
          <w:rFonts w:ascii="Georgia" w:eastAsia="Times New Roman" w:hAnsi="Georgia"/>
          <w:color w:val="1D1D1D"/>
          <w:lang w:eastAsia="en-AU"/>
        </w:rPr>
        <w:t>) and Leah Purcell (</w:t>
      </w:r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Redfern Now</w:t>
      </w:r>
      <w:r w:rsidRPr="009C7950">
        <w:rPr>
          <w:rFonts w:ascii="Georgia" w:eastAsia="Times New Roman" w:hAnsi="Georgia"/>
          <w:color w:val="1D1D1D"/>
          <w:lang w:eastAsia="en-AU"/>
        </w:rPr>
        <w:t>, </w:t>
      </w:r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 xml:space="preserve">Janet </w:t>
      </w:r>
      <w:r w:rsidR="000E17D9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K</w:t>
      </w:r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ing</w:t>
      </w:r>
      <w:r w:rsidRPr="009C7950">
        <w:rPr>
          <w:rFonts w:ascii="Georgia" w:eastAsia="Times New Roman" w:hAnsi="Georgia"/>
          <w:color w:val="1D1D1D"/>
          <w:lang w:eastAsia="en-AU"/>
        </w:rPr>
        <w:t>), </w:t>
      </w:r>
      <w:proofErr w:type="spellStart"/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Cleverman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 follows how a series of murders in the city sparks authorities to clamp down on runaway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Hairies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from The Zone, where the poor and vulnerable live.</w:t>
      </w:r>
    </w:p>
    <w:p w:rsidR="000E17D9" w:rsidRPr="009C7950" w:rsidRDefault="000E17D9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 xml:space="preserve">In this controlled ghetto-like area, patrolled by the Containment Authority, the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Hairies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have found a haven from being hunted down as sub-humans in the city.</w:t>
      </w: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 xml:space="preserve">While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Koen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struggles to deal with his new destiny, he and his older brother,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Waaru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>, must find a way to unite and save their culture.</w:t>
      </w:r>
    </w:p>
    <w:p w:rsidR="009C7950" w:rsidRDefault="009C7950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  <w:proofErr w:type="gramStart"/>
      <w:r w:rsidRPr="009C7950">
        <w:rPr>
          <w:rFonts w:ascii="Georgia" w:eastAsia="Times New Roman" w:hAnsi="Georgia"/>
          <w:color w:val="1D1D1D"/>
          <w:lang w:eastAsia="en-AU"/>
        </w:rPr>
        <w:t>Filmed on locations including the rail sheds of Redfern and the former cliff-top home of advertising titan John Singleton in Coogee.</w:t>
      </w:r>
      <w:proofErr w:type="gramEnd"/>
      <w:r w:rsidRPr="009C7950">
        <w:rPr>
          <w:rFonts w:ascii="Georgia" w:eastAsia="Times New Roman" w:hAnsi="Georgia"/>
          <w:color w:val="1D1D1D"/>
          <w:lang w:eastAsia="en-AU"/>
        </w:rPr>
        <w:t xml:space="preserve">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Cleverman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has an 80 per cent </w:t>
      </w:r>
      <w:proofErr w:type="gramStart"/>
      <w:r w:rsidRPr="009C7950">
        <w:rPr>
          <w:rFonts w:ascii="Georgia" w:eastAsia="Times New Roman" w:hAnsi="Georgia"/>
          <w:color w:val="1D1D1D"/>
          <w:lang w:eastAsia="en-AU"/>
        </w:rPr>
        <w:t>Indigenous</w:t>
      </w:r>
      <w:proofErr w:type="gramEnd"/>
      <w:r w:rsidRPr="009C7950">
        <w:rPr>
          <w:rFonts w:ascii="Georgia" w:eastAsia="Times New Roman" w:hAnsi="Georgia"/>
          <w:color w:val="1D1D1D"/>
          <w:lang w:eastAsia="en-AU"/>
        </w:rPr>
        <w:t xml:space="preserve"> cast, including Deborah Mailman (</w:t>
      </w:r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The Sapphires</w:t>
      </w:r>
      <w:r w:rsidRPr="009C7950">
        <w:rPr>
          <w:rFonts w:ascii="Georgia" w:eastAsia="Times New Roman" w:hAnsi="Georgia"/>
          <w:color w:val="1D1D1D"/>
          <w:lang w:eastAsia="en-AU"/>
        </w:rPr>
        <w:t>), Collins (</w:t>
      </w:r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The Lion King</w:t>
      </w:r>
      <w:r w:rsidRPr="009C7950">
        <w:rPr>
          <w:rFonts w:ascii="Georgia" w:eastAsia="Times New Roman" w:hAnsi="Georgia"/>
          <w:color w:val="1D1D1D"/>
          <w:lang w:eastAsia="en-AU"/>
        </w:rPr>
        <w:t>), Jack Charles and rapper Briggs, who also contributes to the series' score.</w:t>
      </w:r>
    </w:p>
    <w:p w:rsidR="000E17D9" w:rsidRPr="009C7950" w:rsidRDefault="000E17D9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</w:p>
    <w:p w:rsidR="009C7950" w:rsidRDefault="009C7950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It also features Frances O'Connor (</w:t>
      </w:r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The Missing</w:t>
      </w:r>
      <w:r w:rsidRPr="009C7950">
        <w:rPr>
          <w:rFonts w:ascii="Georgia" w:eastAsia="Times New Roman" w:hAnsi="Georgia"/>
          <w:color w:val="1D1D1D"/>
          <w:lang w:eastAsia="en-AU"/>
        </w:rPr>
        <w:t>, </w:t>
      </w:r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Mr Selfridge</w:t>
      </w:r>
      <w:r w:rsidRPr="009C7950">
        <w:rPr>
          <w:rFonts w:ascii="Georgia" w:eastAsia="Times New Roman" w:hAnsi="Georgia"/>
          <w:color w:val="1D1D1D"/>
          <w:lang w:eastAsia="en-AU"/>
        </w:rPr>
        <w:t xml:space="preserve">) as Slade's wife, Charlotte, a morally-focused doctor who does pro-bono work in the Zone, and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Stef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Dawson of </w:t>
      </w:r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The Hunger Games</w:t>
      </w:r>
      <w:r w:rsidRPr="009C7950">
        <w:rPr>
          <w:rFonts w:ascii="Georgia" w:eastAsia="Times New Roman" w:hAnsi="Georgia"/>
          <w:color w:val="1D1D1D"/>
          <w:lang w:eastAsia="en-AU"/>
        </w:rPr>
        <w:t>.</w:t>
      </w:r>
    </w:p>
    <w:p w:rsidR="000E17D9" w:rsidRPr="009C7950" w:rsidRDefault="000E17D9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</w:p>
    <w:p w:rsidR="009C7950" w:rsidRPr="009C7950" w:rsidRDefault="009C7950" w:rsidP="009C7950">
      <w:pPr>
        <w:shd w:val="clear" w:color="auto" w:fill="FFFFFF"/>
        <w:textAlignment w:val="baseline"/>
        <w:rPr>
          <w:rFonts w:ascii="inherit" w:eastAsia="Times New Roman" w:hAnsi="inherit"/>
          <w:color w:val="1D1D1D"/>
          <w:lang w:eastAsia="en-AU"/>
        </w:rPr>
      </w:pPr>
      <w:r w:rsidRPr="009C7950">
        <w:rPr>
          <w:rFonts w:ascii="inherit" w:eastAsia="Times New Roman" w:hAnsi="inherit"/>
          <w:noProof/>
          <w:color w:val="1D1D1D"/>
          <w:lang w:eastAsia="en-AU"/>
        </w:rPr>
        <w:drawing>
          <wp:inline distT="0" distB="0" distL="0" distR="0" wp14:anchorId="02880802" wp14:editId="37A7E13C">
            <wp:extent cx="5120639" cy="2880360"/>
            <wp:effectExtent l="0" t="0" r="4445" b="0"/>
            <wp:docPr id="16" name="Picture 16" descr="The inhabitants of The Zone  in Cleverman. Maliyan (Adam Briggs), a Hairy, at 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e inhabitants of The Zone  in Cleverman. Maliyan (Adam Briggs), a Hairy, at fro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39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950" w:rsidRPr="000E17D9" w:rsidRDefault="009C7950" w:rsidP="009C7950">
      <w:pPr>
        <w:shd w:val="clear" w:color="auto" w:fill="FFFFFF"/>
        <w:textAlignment w:val="baseline"/>
        <w:rPr>
          <w:rFonts w:ascii="inherit" w:eastAsia="Times New Roman" w:hAnsi="inherit" w:cs="Arial"/>
          <w:sz w:val="18"/>
          <w:szCs w:val="18"/>
          <w:bdr w:val="none" w:sz="0" w:space="0" w:color="auto" w:frame="1"/>
          <w:lang w:eastAsia="en-AU"/>
        </w:rPr>
      </w:pPr>
      <w:proofErr w:type="gramStart"/>
      <w:r w:rsidRPr="000E17D9">
        <w:rPr>
          <w:rFonts w:ascii="Arial" w:eastAsia="Times New Roman" w:hAnsi="Arial" w:cs="Arial"/>
          <w:sz w:val="18"/>
          <w:szCs w:val="18"/>
          <w:lang w:eastAsia="en-AU"/>
        </w:rPr>
        <w:t>The inhabitants of The Zone in </w:t>
      </w:r>
      <w:proofErr w:type="spellStart"/>
      <w:r w:rsidRPr="000E17D9">
        <w:rPr>
          <w:rFonts w:ascii="inherit" w:eastAsia="Times New Roman" w:hAnsi="inherit" w:cs="Arial"/>
          <w:i/>
          <w:iCs/>
          <w:sz w:val="18"/>
          <w:szCs w:val="18"/>
          <w:bdr w:val="none" w:sz="0" w:space="0" w:color="auto" w:frame="1"/>
          <w:lang w:eastAsia="en-AU"/>
        </w:rPr>
        <w:t>Cleverman</w:t>
      </w:r>
      <w:proofErr w:type="spellEnd"/>
      <w:r w:rsidRPr="000E17D9">
        <w:rPr>
          <w:rFonts w:ascii="Arial" w:eastAsia="Times New Roman" w:hAnsi="Arial" w:cs="Arial"/>
          <w:sz w:val="18"/>
          <w:szCs w:val="18"/>
          <w:lang w:eastAsia="en-AU"/>
        </w:rPr>
        <w:t>.</w:t>
      </w:r>
      <w:proofErr w:type="gramEnd"/>
      <w:r w:rsidRPr="000E17D9">
        <w:rPr>
          <w:rFonts w:ascii="Arial" w:eastAsia="Times New Roman" w:hAnsi="Arial" w:cs="Arial"/>
          <w:sz w:val="18"/>
          <w:szCs w:val="18"/>
          <w:lang w:eastAsia="en-AU"/>
        </w:rPr>
        <w:t xml:space="preserve"> </w:t>
      </w:r>
      <w:proofErr w:type="spellStart"/>
      <w:r w:rsidRPr="000E17D9">
        <w:rPr>
          <w:rFonts w:ascii="Arial" w:eastAsia="Times New Roman" w:hAnsi="Arial" w:cs="Arial"/>
          <w:sz w:val="18"/>
          <w:szCs w:val="18"/>
          <w:lang w:eastAsia="en-AU"/>
        </w:rPr>
        <w:t>Maliyan</w:t>
      </w:r>
      <w:proofErr w:type="spellEnd"/>
      <w:r w:rsidRPr="000E17D9">
        <w:rPr>
          <w:rFonts w:ascii="Arial" w:eastAsia="Times New Roman" w:hAnsi="Arial" w:cs="Arial"/>
          <w:sz w:val="18"/>
          <w:szCs w:val="18"/>
          <w:lang w:eastAsia="en-AU"/>
        </w:rPr>
        <w:t xml:space="preserve"> (Adam Briggs), a Hairy, is at front.</w:t>
      </w:r>
      <w:r w:rsidRPr="000E17D9">
        <w:rPr>
          <w:rFonts w:ascii="inherit" w:eastAsia="Times New Roman" w:hAnsi="inherit" w:cs="Arial"/>
          <w:i/>
          <w:iCs/>
          <w:sz w:val="18"/>
          <w:szCs w:val="18"/>
          <w:bdr w:val="none" w:sz="0" w:space="0" w:color="auto" w:frame="1"/>
          <w:lang w:eastAsia="en-AU"/>
        </w:rPr>
        <w:t> </w:t>
      </w:r>
      <w:r w:rsidRPr="000E17D9">
        <w:rPr>
          <w:rFonts w:ascii="inherit" w:eastAsia="Times New Roman" w:hAnsi="inherit" w:cs="Arial"/>
          <w:sz w:val="18"/>
          <w:szCs w:val="18"/>
          <w:bdr w:val="none" w:sz="0" w:space="0" w:color="auto" w:frame="1"/>
          <w:lang w:eastAsia="en-AU"/>
        </w:rPr>
        <w:t>Photo: ABC</w:t>
      </w:r>
    </w:p>
    <w:p w:rsidR="000E17D9" w:rsidRPr="009C7950" w:rsidRDefault="000E17D9" w:rsidP="009C7950">
      <w:pPr>
        <w:shd w:val="clear" w:color="auto" w:fill="FFFFFF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en-AU"/>
        </w:rPr>
      </w:pP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Griffen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spent five years respectfully and sensitively gathering stories from elders in Indigenous communities in NSW and the Northern Territory. The idea began as a children's story but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Griffen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>, with Goalpost producer Rosemary Blight, soon realised it was a genre drama for an adult audience.</w:t>
      </w:r>
    </w:p>
    <w:p w:rsidR="009C7950" w:rsidRDefault="009C7950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"The original idea for </w:t>
      </w:r>
      <w:proofErr w:type="spellStart"/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Cleverman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 came to me over a weekend while I was playing dress-ups with my son,"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Griffen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says. "Both of his parents are light-skinned Aboriginals and it was about finding a way to bring culture to him but also bringing the love of superheroes. He loves Batman, Ninja Turtles, all that sort of stuff, as do I."</w:t>
      </w:r>
    </w:p>
    <w:p w:rsidR="000E17D9" w:rsidRPr="009C7950" w:rsidRDefault="000E17D9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Blight says it is very rare for such a distinct and compelling idea to be offered nowadays.</w:t>
      </w: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 xml:space="preserve">"We said: 'OK, let's give it a </w:t>
      </w:r>
      <w:proofErr w:type="gramStart"/>
      <w:r w:rsidRPr="009C7950">
        <w:rPr>
          <w:rFonts w:ascii="Georgia" w:eastAsia="Times New Roman" w:hAnsi="Georgia"/>
          <w:color w:val="1D1D1D"/>
          <w:lang w:eastAsia="en-AU"/>
        </w:rPr>
        <w:t>go, that</w:t>
      </w:r>
      <w:proofErr w:type="gramEnd"/>
      <w:r w:rsidRPr="009C7950">
        <w:rPr>
          <w:rFonts w:ascii="Georgia" w:eastAsia="Times New Roman" w:hAnsi="Georgia"/>
          <w:color w:val="1D1D1D"/>
          <w:lang w:eastAsia="en-AU"/>
        </w:rPr>
        <w:t xml:space="preserve"> sounds absolutely nuts'," she says. "What appealed was the idea was from a young Aboriginal-Australian voice, which is again very rare. And also that Ryan is a sort of pop culture, geeky guy, who brings something that we don't often do in this country.</w:t>
      </w: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lastRenderedPageBreak/>
        <w:t>"We do drama very, very well but this was a bolt of fresh storytelling. Very rarely does someone walk in the door and say: 'From the stories that I grew up with, I'm going to take these stories and put them into a super-power world, of X-Men, Superman'.</w:t>
      </w: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"It was simply: 'Wow, I've never heard of that before'. And we live in a world where there is so much drama that, in concept, we have seen time and time again."</w:t>
      </w:r>
    </w:p>
    <w:p w:rsidR="009C7950" w:rsidRDefault="009C7950" w:rsidP="000E17D9">
      <w:pPr>
        <w:shd w:val="clear" w:color="auto" w:fill="FFFFFF"/>
        <w:jc w:val="center"/>
        <w:textAlignment w:val="baseline"/>
        <w:rPr>
          <w:rFonts w:ascii="inherit" w:eastAsia="Times New Roman" w:hAnsi="inherit"/>
          <w:color w:val="1D1D1D"/>
          <w:lang w:eastAsia="en-AU"/>
        </w:rPr>
      </w:pPr>
      <w:r w:rsidRPr="009C7950">
        <w:rPr>
          <w:rFonts w:ascii="inherit" w:eastAsia="Times New Roman" w:hAnsi="inherit"/>
          <w:noProof/>
          <w:color w:val="1D1D1D"/>
          <w:lang w:eastAsia="en-AU"/>
        </w:rPr>
        <w:drawing>
          <wp:inline distT="0" distB="0" distL="0" distR="0" wp14:anchorId="3F28AD3F" wp14:editId="168B2288">
            <wp:extent cx="5425440" cy="3051810"/>
            <wp:effectExtent l="0" t="0" r="3810" b="0"/>
            <wp:docPr id="17" name="Picture 17" descr="Uncle Jimmy (Jack Charles) and Waaru (Rob Collins) in Clever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ncle Jimmy (Jack Charles) and Waaru (Rob Collins) in Cleverma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950" w:rsidRPr="000E17D9" w:rsidRDefault="009C7950" w:rsidP="000E17D9">
      <w:pPr>
        <w:shd w:val="clear" w:color="auto" w:fill="FFFFFF"/>
        <w:jc w:val="center"/>
        <w:textAlignment w:val="baseline"/>
        <w:rPr>
          <w:rFonts w:ascii="inherit" w:eastAsia="Times New Roman" w:hAnsi="inherit" w:cs="Arial"/>
          <w:i/>
          <w:iCs/>
          <w:sz w:val="21"/>
          <w:szCs w:val="21"/>
          <w:bdr w:val="none" w:sz="0" w:space="0" w:color="auto" w:frame="1"/>
          <w:lang w:eastAsia="en-AU"/>
        </w:rPr>
      </w:pPr>
      <w:proofErr w:type="gramStart"/>
      <w:r w:rsidRPr="000E17D9">
        <w:rPr>
          <w:rFonts w:ascii="Arial" w:eastAsia="Times New Roman" w:hAnsi="Arial" w:cs="Arial"/>
          <w:sz w:val="21"/>
          <w:szCs w:val="21"/>
          <w:lang w:eastAsia="en-AU"/>
        </w:rPr>
        <w:t xml:space="preserve">Uncle Jimmy (Jack Charles) and </w:t>
      </w:r>
      <w:proofErr w:type="spellStart"/>
      <w:r w:rsidRPr="000E17D9">
        <w:rPr>
          <w:rFonts w:ascii="Arial" w:eastAsia="Times New Roman" w:hAnsi="Arial" w:cs="Arial"/>
          <w:sz w:val="21"/>
          <w:szCs w:val="21"/>
          <w:lang w:eastAsia="en-AU"/>
        </w:rPr>
        <w:t>Waaru</w:t>
      </w:r>
      <w:proofErr w:type="spellEnd"/>
      <w:r w:rsidRPr="000E17D9">
        <w:rPr>
          <w:rFonts w:ascii="Arial" w:eastAsia="Times New Roman" w:hAnsi="Arial" w:cs="Arial"/>
          <w:sz w:val="21"/>
          <w:szCs w:val="21"/>
          <w:lang w:eastAsia="en-AU"/>
        </w:rPr>
        <w:t xml:space="preserve"> (Rob Collins) in </w:t>
      </w:r>
      <w:proofErr w:type="spellStart"/>
      <w:r w:rsidRPr="000E17D9">
        <w:rPr>
          <w:rFonts w:ascii="inherit" w:eastAsia="Times New Roman" w:hAnsi="inherit" w:cs="Arial"/>
          <w:i/>
          <w:iCs/>
          <w:sz w:val="21"/>
          <w:szCs w:val="21"/>
          <w:bdr w:val="none" w:sz="0" w:space="0" w:color="auto" w:frame="1"/>
          <w:lang w:eastAsia="en-AU"/>
        </w:rPr>
        <w:t>Cleverman</w:t>
      </w:r>
      <w:proofErr w:type="spellEnd"/>
      <w:r w:rsidRPr="000E17D9">
        <w:rPr>
          <w:rFonts w:ascii="inherit" w:eastAsia="Times New Roman" w:hAnsi="inherit" w:cs="Arial"/>
          <w:i/>
          <w:iCs/>
          <w:sz w:val="21"/>
          <w:szCs w:val="21"/>
          <w:bdr w:val="none" w:sz="0" w:space="0" w:color="auto" w:frame="1"/>
          <w:lang w:eastAsia="en-AU"/>
        </w:rPr>
        <w:t>.</w:t>
      </w:r>
      <w:proofErr w:type="gramEnd"/>
      <w:r w:rsidRPr="000E17D9">
        <w:rPr>
          <w:rFonts w:ascii="inherit" w:eastAsia="Times New Roman" w:hAnsi="inherit" w:cs="Arial"/>
          <w:i/>
          <w:iCs/>
          <w:sz w:val="21"/>
          <w:szCs w:val="21"/>
          <w:bdr w:val="none" w:sz="0" w:space="0" w:color="auto" w:frame="1"/>
          <w:lang w:eastAsia="en-AU"/>
        </w:rPr>
        <w:t> Photo: ABC TV</w:t>
      </w:r>
    </w:p>
    <w:p w:rsidR="000E17D9" w:rsidRPr="009C7950" w:rsidRDefault="000E17D9" w:rsidP="009C7950">
      <w:pPr>
        <w:shd w:val="clear" w:color="auto" w:fill="FFFFFF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en-AU"/>
        </w:rPr>
      </w:pPr>
    </w:p>
    <w:p w:rsidR="009C7950" w:rsidRDefault="009C7950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  <w:proofErr w:type="spellStart"/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Cleverman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,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Griffen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says, is a new way of telling Indigenous stories.</w:t>
      </w:r>
    </w:p>
    <w:p w:rsidR="000E17D9" w:rsidRPr="009C7950" w:rsidRDefault="000E17D9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"We're telling ancient stories but putting a twist on them that's universal," he says. "The benefit of that is that even in our own country, a lot of people don't know our stories."</w:t>
      </w:r>
    </w:p>
    <w:p w:rsidR="009C7950" w:rsidRDefault="009C7950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For years, Blight says, broadcasters have been asking for the Australian equivalent of </w:t>
      </w:r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Merlin</w:t>
      </w:r>
      <w:r w:rsidRPr="009C7950">
        <w:rPr>
          <w:rFonts w:ascii="Georgia" w:eastAsia="Times New Roman" w:hAnsi="Georgia"/>
          <w:color w:val="1D1D1D"/>
          <w:lang w:eastAsia="en-AU"/>
        </w:rPr>
        <w:t> or </w:t>
      </w:r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The Walking Dead</w:t>
      </w:r>
      <w:r w:rsidRPr="009C7950">
        <w:rPr>
          <w:rFonts w:ascii="Georgia" w:eastAsia="Times New Roman" w:hAnsi="Georgia"/>
          <w:color w:val="1D1D1D"/>
          <w:lang w:eastAsia="en-AU"/>
        </w:rPr>
        <w:t>.</w:t>
      </w:r>
    </w:p>
    <w:p w:rsidR="000E17D9" w:rsidRPr="009C7950" w:rsidRDefault="000E17D9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</w:p>
    <w:p w:rsidR="009C7950" w:rsidRDefault="009C7950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"But the Knights of the Round Table, or Harry Potter are not our stories," she says. "And what are our stories? </w:t>
      </w:r>
      <w:proofErr w:type="spellStart"/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Cleverman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 is our stories. And these stories have been here 60,000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yers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and they've just been waiting to be told by the right people, by the people who are the keepers of the stories."</w:t>
      </w:r>
    </w:p>
    <w:p w:rsidR="000E17D9" w:rsidRPr="009C7950" w:rsidRDefault="000E17D9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</w:p>
    <w:p w:rsidR="009C7950" w:rsidRDefault="009C7950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Griffen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 xml:space="preserve"> says talking to elders, seeking permission and explaining how the stories will be told in </w:t>
      </w:r>
      <w:proofErr w:type="spellStart"/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Cleverman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>, was a necessarily big task.</w:t>
      </w:r>
    </w:p>
    <w:p w:rsidR="000E17D9" w:rsidRPr="009C7950" w:rsidRDefault="000E17D9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"They needed to know they could trust us with telling, and being true to them," he says. "But also allow them to be told in a more modern sense.</w:t>
      </w:r>
    </w:p>
    <w:p w:rsidR="009C7950" w:rsidRPr="009C7950" w:rsidRDefault="009C7950" w:rsidP="009C7950">
      <w:pPr>
        <w:shd w:val="clear" w:color="auto" w:fill="FFFFFF"/>
        <w:spacing w:after="240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Georgia" w:eastAsia="Times New Roman" w:hAnsi="Georgia"/>
          <w:color w:val="1D1D1D"/>
          <w:lang w:eastAsia="en-AU"/>
        </w:rPr>
        <w:t>"Otherwise these stories will be lost. When more people become more interested in it, the more vibrant and alive it becomes again."</w:t>
      </w:r>
    </w:p>
    <w:p w:rsidR="009C7950" w:rsidRDefault="009C7950" w:rsidP="009C7950">
      <w:pPr>
        <w:shd w:val="clear" w:color="auto" w:fill="FFFFFF"/>
        <w:textAlignment w:val="baseline"/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</w:pPr>
      <w:r w:rsidRPr="009C7950">
        <w:rPr>
          <w:rFonts w:ascii="inherit" w:eastAsia="Times New Roman" w:hAnsi="inherit"/>
          <w:b/>
          <w:bCs/>
          <w:color w:val="1D1D1D"/>
          <w:bdr w:val="none" w:sz="0" w:space="0" w:color="auto" w:frame="1"/>
          <w:lang w:eastAsia="en-AU"/>
        </w:rPr>
        <w:t>WHAT </w:t>
      </w:r>
      <w:proofErr w:type="spellStart"/>
      <w:r w:rsidRPr="009C7950">
        <w:rPr>
          <w:rFonts w:ascii="inherit" w:eastAsia="Times New Roman" w:hAnsi="inherit"/>
          <w:i/>
          <w:iCs/>
          <w:color w:val="1D1D1D"/>
          <w:bdr w:val="none" w:sz="0" w:space="0" w:color="auto" w:frame="1"/>
          <w:lang w:eastAsia="en-AU"/>
        </w:rPr>
        <w:t>Cleverman</w:t>
      </w:r>
      <w:proofErr w:type="spellEnd"/>
    </w:p>
    <w:p w:rsidR="000E17D9" w:rsidRPr="009C7950" w:rsidRDefault="000E17D9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  <w:bookmarkStart w:id="0" w:name="_GoBack"/>
      <w:bookmarkEnd w:id="0"/>
    </w:p>
    <w:p w:rsidR="009C7950" w:rsidRPr="009C7950" w:rsidRDefault="009C7950" w:rsidP="009C7950">
      <w:pPr>
        <w:shd w:val="clear" w:color="auto" w:fill="FFFFFF"/>
        <w:textAlignment w:val="baseline"/>
        <w:rPr>
          <w:rFonts w:ascii="Georgia" w:eastAsia="Times New Roman" w:hAnsi="Georgia"/>
          <w:color w:val="1D1D1D"/>
          <w:lang w:eastAsia="en-AU"/>
        </w:rPr>
      </w:pPr>
      <w:r w:rsidRPr="009C7950">
        <w:rPr>
          <w:rFonts w:ascii="inherit" w:eastAsia="Times New Roman" w:hAnsi="inherit"/>
          <w:b/>
          <w:bCs/>
          <w:color w:val="1D1D1D"/>
          <w:bdr w:val="none" w:sz="0" w:space="0" w:color="auto" w:frame="1"/>
          <w:lang w:eastAsia="en-AU"/>
        </w:rPr>
        <w:t>WHEN </w:t>
      </w:r>
      <w:r w:rsidRPr="009C7950">
        <w:rPr>
          <w:rFonts w:ascii="Georgia" w:eastAsia="Times New Roman" w:hAnsi="Georgia"/>
          <w:color w:val="1D1D1D"/>
          <w:lang w:eastAsia="en-AU"/>
        </w:rPr>
        <w:t xml:space="preserve">ABC and ABC </w:t>
      </w:r>
      <w:proofErr w:type="spellStart"/>
      <w:r w:rsidRPr="009C7950">
        <w:rPr>
          <w:rFonts w:ascii="Georgia" w:eastAsia="Times New Roman" w:hAnsi="Georgia"/>
          <w:color w:val="1D1D1D"/>
          <w:lang w:eastAsia="en-AU"/>
        </w:rPr>
        <w:t>iview</w:t>
      </w:r>
      <w:proofErr w:type="spellEnd"/>
      <w:r w:rsidRPr="009C7950">
        <w:rPr>
          <w:rFonts w:ascii="Georgia" w:eastAsia="Times New Roman" w:hAnsi="Georgia"/>
          <w:color w:val="1D1D1D"/>
          <w:lang w:eastAsia="en-AU"/>
        </w:rPr>
        <w:t>, June 2 at 9.30pm</w:t>
      </w:r>
    </w:p>
    <w:p w:rsidR="006D4518" w:rsidRPr="009C7950" w:rsidRDefault="006D4518" w:rsidP="009C7950"/>
    <w:sectPr w:rsidR="006D4518" w:rsidRPr="009C7950" w:rsidSect="006D45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9E32A6"/>
    <w:multiLevelType w:val="multilevel"/>
    <w:tmpl w:val="952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518"/>
    <w:rsid w:val="000E17D9"/>
    <w:rsid w:val="006D4518"/>
    <w:rsid w:val="009C7950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D45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451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D4518"/>
    <w:pPr>
      <w:spacing w:before="100" w:beforeAutospacing="1" w:after="100" w:afterAutospacing="1"/>
    </w:pPr>
    <w:rPr>
      <w:rFonts w:eastAsia="Times New Roman"/>
      <w:lang w:eastAsia="en-AU"/>
    </w:rPr>
  </w:style>
  <w:style w:type="character" w:customStyle="1" w:styleId="apple-converted-space">
    <w:name w:val="apple-converted-space"/>
    <w:basedOn w:val="DefaultParagraphFont"/>
    <w:rsid w:val="006D4518"/>
  </w:style>
  <w:style w:type="character" w:styleId="Hyperlink">
    <w:name w:val="Hyperlink"/>
    <w:basedOn w:val="DefaultParagraphFont"/>
    <w:uiPriority w:val="99"/>
    <w:unhideWhenUsed/>
    <w:rsid w:val="006D451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D45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451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D4518"/>
    <w:pPr>
      <w:spacing w:before="100" w:beforeAutospacing="1" w:after="100" w:afterAutospacing="1"/>
    </w:pPr>
    <w:rPr>
      <w:rFonts w:eastAsia="Times New Roman"/>
      <w:lang w:eastAsia="en-AU"/>
    </w:rPr>
  </w:style>
  <w:style w:type="character" w:customStyle="1" w:styleId="apple-converted-space">
    <w:name w:val="apple-converted-space"/>
    <w:basedOn w:val="DefaultParagraphFont"/>
    <w:rsid w:val="006D4518"/>
  </w:style>
  <w:style w:type="character" w:styleId="Hyperlink">
    <w:name w:val="Hyperlink"/>
    <w:basedOn w:val="DefaultParagraphFont"/>
    <w:uiPriority w:val="99"/>
    <w:unhideWhenUsed/>
    <w:rsid w:val="006D45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7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99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24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3386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19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0444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4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32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182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16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79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4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62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24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9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93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302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6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7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0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055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109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3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8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6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32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5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14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h.com.au/entertainment/by/Lenny-Ann-Low-hvf0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24F86EA5</Template>
  <TotalTime>0</TotalTime>
  <Pages>3</Pages>
  <Words>1030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2</cp:revision>
  <dcterms:created xsi:type="dcterms:W3CDTF">2017-03-25T09:13:00Z</dcterms:created>
  <dcterms:modified xsi:type="dcterms:W3CDTF">2017-03-25T09:13:00Z</dcterms:modified>
</cp:coreProperties>
</file>