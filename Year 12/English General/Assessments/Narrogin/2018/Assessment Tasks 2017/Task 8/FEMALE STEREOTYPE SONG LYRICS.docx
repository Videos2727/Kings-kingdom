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4DA" w:rsidRPr="00EA74DA" w:rsidRDefault="00EA74DA" w:rsidP="00EA74DA">
      <w:pPr>
        <w:spacing w:after="24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"/>
        </w:rPr>
        <w:t xml:space="preserve">SONG LYRICS – FEMALE STEREOTYPING – PINK - </w:t>
      </w:r>
      <w:r w:rsidRPr="00EA74DA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"/>
        </w:rPr>
        <w:t>Stupid Girls</w:t>
      </w:r>
    </w:p>
    <w:p w:rsidR="00C64315" w:rsidRDefault="00EA74DA" w:rsidP="00EA74DA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Stupid girl, stupid girls, stupid girls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Maybe if I act like that, that guy will call me back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Porno Paparazzi girl, I don't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wanna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be a stupid girl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Go to Fred Segal, you'll find them there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Laughing loud so all the little people stare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Looking for a daddy to pay for the champagne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(Drop a name)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What happened to the dreams of a girl president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She's dancing in the video next to 50 Cent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They travel in packs of two or three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With their itsy bitsy doggies and their teeny-weeny tees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Where, oh where, have the smart people gone?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Oh where, oh where could they be?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Maybe if I act like that, that guy will call me back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Porno Paparazzi girl, I don't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wanna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be a stupid girl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Baby if I act like that, flipping my blond hair back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Push up my bra like that, I don't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wanna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be a stupid girl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Disease's growing, it's epidemic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I'm scared that there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ain't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a cure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The world believes it and I'm going crazy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I cannot take any more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I'm so glad that I'll never fit in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That will never be me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Outcasts and girls with ambition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That's what I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wanna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see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(Come on)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Disasters all around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World despaired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Your only concern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Will it fuck up my hair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Maybe if I act like that (do like this), that guy will call me back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Porno Paparazzi girl, I don't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wanna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be a stupid girl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Baby if I act like that (Oh, Oh-Oh, Do you think?), flipping my blond hair back (Do you think?)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Push up my bra like that, I don't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wanna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be a stupid girl (Yeah, yeah</w:t>
      </w:r>
      <w:proofErr w:type="gram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)</w:t>
      </w:r>
      <w:proofErr w:type="gram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(Do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ya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think? Do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ya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think? Do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ya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think?)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(I like this, like this, like this)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Pretty will you fuck me girl, silly I'm so lucky girl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Pull my head and suck it girl, stupid girl!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Pretty would you fuck me girl, silly I'm so lucky girl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Pull my head and suck it girl, stupid girl!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(Baby) Baby if I act like that, flipping my blond hair </w:t>
      </w:r>
      <w:proofErr w:type="gram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back</w:t>
      </w:r>
      <w:proofErr w:type="gram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(Baby if I) Push up my bra like that, stupid girl!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Maybe if I act like that (maybe if I act like that), that guy will call me back (that guy will call me back)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Porno Paparazzi girl (Porno Paparazzi girl), I don't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wanna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be a stupid girl (stupid girl)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Baby if I act like that (maybe if I act like that), flipping my blond hair back (flipping my blond hair back)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Push up my bra like that (push up my bra like that), I don't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wanna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be a stupid girl (stupid girl)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r w:rsidRPr="00EA74DA">
        <w:rPr>
          <w:rFonts w:ascii="Helvetica" w:eastAsia="Times New Roman" w:hAnsi="Helvetica" w:cs="Helvetica"/>
          <w:i/>
          <w:iCs/>
          <w:color w:val="333333"/>
          <w:sz w:val="21"/>
          <w:szCs w:val="21"/>
          <w:lang w:val="en"/>
        </w:rPr>
        <w:t>["stupid girl" throughout:]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Baby if I act like that, flipping my blond hair back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Push up my bra like that,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Stupid girl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Stupid girl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Stupid girl </w:t>
      </w:r>
    </w:p>
    <w:p w:rsidR="00EA74DA" w:rsidRDefault="00EA74DA" w:rsidP="00EA74DA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</w:p>
    <w:p w:rsidR="00EA74DA" w:rsidRPr="00EA74DA" w:rsidRDefault="00EA74DA" w:rsidP="00EA74DA">
      <w:pPr>
        <w:spacing w:after="24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"/>
        </w:rPr>
        <w:t xml:space="preserve">SONG LYRICS – FEMALE STEREOTYPING – </w:t>
      </w:r>
      <w:r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"/>
        </w:rPr>
        <w:t xml:space="preserve">SHANIA TWAIN - </w:t>
      </w:r>
      <w:bookmarkStart w:id="0" w:name="_GoBack"/>
      <w:bookmarkEnd w:id="0"/>
      <w:r w:rsidRPr="00EA74DA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"/>
        </w:rPr>
        <w:t>Man! I Feel Like A Woman!"</w:t>
      </w:r>
    </w:p>
    <w:p w:rsidR="00EA74DA" w:rsidRPr="00EA74DA" w:rsidRDefault="00EA74DA" w:rsidP="00EA74DA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Let's go girls! Come on.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I'm going out tonight-I'm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feelin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' alright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Gonna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let it all hang out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Wanna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make some noise-really raise my voice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Yeah, I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wanna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scream and shout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No inhibitions-make no conditions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Get a little outta line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I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ain't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gonna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act politically correct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I only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wanna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have a good time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The best thing about being a woman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Is the prerogative to have a little fun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Oh, oh, oh, go totally crazy-forget I'm a lady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Men's shirts-short skirts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Oh, oh, oh, really go wild-yeah,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doin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' it in style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Oh, oh, oh, get in the action-feel the attraction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Color my hair-do what I dare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Oh, oh, oh, I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wanna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be free-yeah, to feel the way I feel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Man! I feel like a woman!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The girls need a break-tonight we're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gonna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take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The chance to get out on the town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We don't need romance-we only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wanna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dance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We're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gonna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let our hair hang down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The best thing about being a woman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Is the prerogative to have a little fun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Oh, oh, oh, go totally crazy-forget I'm a lady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Men's shirts-short skirts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Oh, oh, oh, really go wild-yeah,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doin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' it in style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Oh, oh, oh, get in the action-feel the attraction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Color my hair-do what I dare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Oh, oh, oh, I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wanna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be free-yeah, to feel the way I feel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Man! I feel like a woman!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The best thing about being a woman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Is the prerogative to have a little fun (fun, fun)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Oh, oh, oh, go totally crazy-forget I'm a lady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Men's shirts-short skirts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Oh, oh, oh, really go wild-yeah,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doin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' it in style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Oh, oh, oh, get in the action-feel the attraction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Color my hair-do what I dare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Oh, oh, oh, I </w:t>
      </w:r>
      <w:proofErr w:type="spell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wanna</w:t>
      </w:r>
      <w:proofErr w:type="spell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be free-yeah, to feel the way I feel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Man! I feel like a woman!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I get totally crazy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</w:r>
      <w:proofErr w:type="gramStart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Can</w:t>
      </w:r>
      <w:proofErr w:type="gramEnd"/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you feel it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>Come, come, come on baby</w:t>
      </w:r>
      <w:r w:rsidRPr="00EA74DA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br/>
        <w:t xml:space="preserve">I feel like a woman </w:t>
      </w:r>
    </w:p>
    <w:p w:rsidR="00EA74DA" w:rsidRPr="00EA74DA" w:rsidRDefault="00EA74DA" w:rsidP="00EA74DA">
      <w:pPr>
        <w:spacing w:after="0" w:line="240" w:lineRule="auto"/>
        <w:rPr>
          <w:lang w:val="en"/>
        </w:rPr>
      </w:pPr>
    </w:p>
    <w:sectPr w:rsidR="00EA74DA" w:rsidRPr="00EA74DA" w:rsidSect="00EA74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4DA"/>
    <w:rsid w:val="00C64315"/>
    <w:rsid w:val="00EA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57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05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9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36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7017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6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F1A082DC</Template>
  <TotalTime>6</TotalTime>
  <Pages>2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DAVIDSON Louise</dc:creator>
  <cp:lastModifiedBy>DAVIDSON Louise</cp:lastModifiedBy>
  <cp:revision>1</cp:revision>
  <dcterms:created xsi:type="dcterms:W3CDTF">2016-08-05T02:32:00Z</dcterms:created>
  <dcterms:modified xsi:type="dcterms:W3CDTF">2016-08-05T02:41:00Z</dcterms:modified>
</cp:coreProperties>
</file>