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BEC" w:rsidRDefault="004D6698">
      <w:r>
        <w:t>Scott,</w:t>
      </w:r>
    </w:p>
    <w:p w:rsidR="004D6698" w:rsidRDefault="004D6698"/>
    <w:p w:rsidR="004D6698" w:rsidRDefault="004D6698">
      <w:r>
        <w:t xml:space="preserve">See Louise for any ideas she has on this. I took a lot from her last year for this assessment. They will start this task with you but deliver it to me as it will be due when I return. </w:t>
      </w:r>
    </w:p>
    <w:p w:rsidR="004D6698" w:rsidRDefault="004D6698"/>
    <w:p w:rsidR="004D6698" w:rsidRDefault="00C2282B">
      <w:r>
        <w:t>Denise</w:t>
      </w:r>
      <w:bookmarkStart w:id="0" w:name="_GoBack"/>
      <w:bookmarkEnd w:id="0"/>
    </w:p>
    <w:sectPr w:rsidR="004D669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698"/>
    <w:rsid w:val="004D6698"/>
    <w:rsid w:val="00C2282B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998E6D88</Template>
  <TotalTime>1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dcterms:created xsi:type="dcterms:W3CDTF">2017-06-25T06:58:00Z</dcterms:created>
  <dcterms:modified xsi:type="dcterms:W3CDTF">2017-06-25T06:59:00Z</dcterms:modified>
</cp:coreProperties>
</file>