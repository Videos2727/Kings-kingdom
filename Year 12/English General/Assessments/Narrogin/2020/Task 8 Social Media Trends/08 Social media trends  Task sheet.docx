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502" w:rsidRDefault="000B7502" w:rsidP="00F241EC">
      <w:pPr>
        <w:jc w:val="center"/>
        <w:rPr>
          <w:b/>
          <w:sz w:val="24"/>
          <w:szCs w:val="24"/>
        </w:rPr>
      </w:pPr>
    </w:p>
    <w:p w:rsidR="00F241EC" w:rsidRDefault="00DB1585" w:rsidP="00F241EC">
      <w:pPr>
        <w:jc w:val="center"/>
        <w:rPr>
          <w:noProof/>
          <w:lang w:eastAsia="en-AU"/>
        </w:rPr>
      </w:pPr>
      <w:r w:rsidRPr="00D05418">
        <w:rPr>
          <w:b/>
          <w:sz w:val="24"/>
          <w:szCs w:val="24"/>
        </w:rPr>
        <w:t>Narrogin Senior High School</w:t>
      </w:r>
    </w:p>
    <w:p w:rsidR="007B6B7F" w:rsidRPr="00D05418" w:rsidRDefault="005A6927" w:rsidP="00F241EC">
      <w:pPr>
        <w:jc w:val="center"/>
        <w:rPr>
          <w:sz w:val="24"/>
          <w:szCs w:val="24"/>
        </w:rPr>
      </w:pPr>
      <w:r w:rsidRPr="00D05418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41EC" w:rsidRPr="00F241EC" w:rsidRDefault="00F241EC" w:rsidP="00F241EC">
      <w:pPr>
        <w:spacing w:after="120"/>
        <w:rPr>
          <w:b/>
          <w:sz w:val="12"/>
          <w:szCs w:val="12"/>
        </w:rPr>
      </w:pPr>
    </w:p>
    <w:p w:rsidR="007B6B7F" w:rsidRPr="00D05418" w:rsidRDefault="007B6B7F" w:rsidP="002A11E7">
      <w:pPr>
        <w:spacing w:after="24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NAME: </w:t>
      </w:r>
      <w:r w:rsidRPr="00D05418">
        <w:rPr>
          <w:sz w:val="24"/>
          <w:szCs w:val="24"/>
        </w:rPr>
        <w:t>_________________________________</w:t>
      </w:r>
      <w:r w:rsidR="001925EC" w:rsidRPr="00D05418">
        <w:rPr>
          <w:sz w:val="24"/>
          <w:szCs w:val="24"/>
        </w:rPr>
        <w:t>____</w:t>
      </w:r>
      <w:r w:rsidRPr="00D05418">
        <w:rPr>
          <w:sz w:val="24"/>
          <w:szCs w:val="24"/>
        </w:rPr>
        <w:t xml:space="preserve"> </w:t>
      </w:r>
      <w:r w:rsidRPr="00D05418">
        <w:rPr>
          <w:b/>
          <w:sz w:val="24"/>
          <w:szCs w:val="24"/>
        </w:rPr>
        <w:t xml:space="preserve">TEACHER </w:t>
      </w:r>
      <w:r w:rsidRPr="00D05418">
        <w:rPr>
          <w:sz w:val="24"/>
          <w:szCs w:val="24"/>
        </w:rPr>
        <w:t>__________________</w:t>
      </w:r>
      <w:r w:rsidR="001925EC" w:rsidRPr="00D05418">
        <w:rPr>
          <w:sz w:val="24"/>
          <w:szCs w:val="24"/>
        </w:rPr>
        <w:t>_______</w:t>
      </w:r>
    </w:p>
    <w:p w:rsidR="00DB1585" w:rsidRPr="00D05418" w:rsidRDefault="00DB1585" w:rsidP="002A11E7">
      <w:pPr>
        <w:spacing w:after="240"/>
        <w:rPr>
          <w:b/>
          <w:sz w:val="24"/>
          <w:szCs w:val="24"/>
        </w:rPr>
      </w:pPr>
      <w:r w:rsidRPr="00D05418">
        <w:rPr>
          <w:b/>
          <w:sz w:val="24"/>
          <w:szCs w:val="24"/>
        </w:rPr>
        <w:t>General English Year Twelve</w:t>
      </w:r>
    </w:p>
    <w:p w:rsidR="004F5FEB" w:rsidRPr="00D05418" w:rsidRDefault="00DB1585" w:rsidP="002A11E7">
      <w:pPr>
        <w:spacing w:after="240"/>
        <w:rPr>
          <w:b/>
          <w:sz w:val="24"/>
          <w:szCs w:val="24"/>
        </w:rPr>
      </w:pPr>
      <w:r w:rsidRPr="00D05418">
        <w:rPr>
          <w:b/>
          <w:sz w:val="24"/>
          <w:szCs w:val="24"/>
        </w:rPr>
        <w:t xml:space="preserve">Task </w:t>
      </w:r>
      <w:r w:rsidR="00624945">
        <w:rPr>
          <w:b/>
          <w:sz w:val="24"/>
          <w:szCs w:val="24"/>
        </w:rPr>
        <w:t>8</w:t>
      </w:r>
      <w:r w:rsidR="006F5686" w:rsidRPr="00D05418">
        <w:rPr>
          <w:b/>
          <w:sz w:val="24"/>
          <w:szCs w:val="24"/>
        </w:rPr>
        <w:t xml:space="preserve"> </w:t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  <w:t xml:space="preserve">   </w:t>
      </w:r>
    </w:p>
    <w:p w:rsidR="00DB1585" w:rsidRPr="00D05418" w:rsidRDefault="00DB1585" w:rsidP="002A11E7">
      <w:pPr>
        <w:spacing w:after="24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Assessment type: </w:t>
      </w:r>
      <w:r w:rsidR="003A615F" w:rsidRPr="00D05418">
        <w:rPr>
          <w:sz w:val="24"/>
          <w:szCs w:val="24"/>
        </w:rPr>
        <w:t>Creating</w:t>
      </w:r>
      <w:bookmarkStart w:id="0" w:name="_GoBack"/>
      <w:bookmarkEnd w:id="0"/>
    </w:p>
    <w:p w:rsidR="00DB1585" w:rsidRPr="00D05418" w:rsidRDefault="00DB1585" w:rsidP="006F5686">
      <w:pPr>
        <w:spacing w:after="12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Conditions: </w:t>
      </w:r>
      <w:r w:rsidR="002365FF" w:rsidRPr="00D05418">
        <w:rPr>
          <w:sz w:val="24"/>
          <w:szCs w:val="24"/>
        </w:rPr>
        <w:t>In-class and at home</w:t>
      </w:r>
    </w:p>
    <w:p w:rsidR="00D05418" w:rsidRPr="00BB6A66" w:rsidRDefault="00D05418" w:rsidP="006F5686">
      <w:pPr>
        <w:spacing w:after="120"/>
        <w:rPr>
          <w:sz w:val="24"/>
          <w:szCs w:val="24"/>
        </w:rPr>
      </w:pPr>
      <w:r w:rsidRPr="00D05418">
        <w:rPr>
          <w:sz w:val="24"/>
          <w:szCs w:val="24"/>
        </w:rPr>
        <w:t>In this unit, students will:</w:t>
      </w:r>
    </w:p>
    <w:p w:rsidR="00D05418" w:rsidRPr="00BB6A66" w:rsidRDefault="00BB6A66" w:rsidP="00BB6A66">
      <w:pPr>
        <w:pStyle w:val="ListParagraph"/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BB6A66">
        <w:rPr>
          <w:sz w:val="24"/>
          <w:szCs w:val="24"/>
        </w:rPr>
        <w:t xml:space="preserve">Work </w:t>
      </w:r>
      <w:r w:rsidR="00F241EC">
        <w:rPr>
          <w:sz w:val="24"/>
          <w:szCs w:val="24"/>
        </w:rPr>
        <w:t xml:space="preserve">individually </w:t>
      </w:r>
      <w:r w:rsidR="00A40302">
        <w:rPr>
          <w:sz w:val="24"/>
          <w:szCs w:val="24"/>
        </w:rPr>
        <w:t xml:space="preserve">to </w:t>
      </w:r>
      <w:r>
        <w:rPr>
          <w:sz w:val="24"/>
          <w:szCs w:val="24"/>
        </w:rPr>
        <w:t>conduct research on social media</w:t>
      </w:r>
    </w:p>
    <w:p w:rsidR="00BB6A66" w:rsidRDefault="00F241EC" w:rsidP="00BB6A66">
      <w:pPr>
        <w:pStyle w:val="ListParagraph"/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Individually</w:t>
      </w:r>
      <w:r w:rsidR="00B5791B">
        <w:rPr>
          <w:sz w:val="24"/>
          <w:szCs w:val="24"/>
        </w:rPr>
        <w:t xml:space="preserve"> e</w:t>
      </w:r>
      <w:r w:rsidR="00A40302">
        <w:rPr>
          <w:sz w:val="24"/>
          <w:szCs w:val="24"/>
        </w:rPr>
        <w:t xml:space="preserve">xplore one or more social media conflicts on social media </w:t>
      </w:r>
      <w:r>
        <w:rPr>
          <w:b/>
          <w:sz w:val="24"/>
          <w:szCs w:val="24"/>
        </w:rPr>
        <w:t>OR</w:t>
      </w:r>
      <w:r w:rsidR="00A40302">
        <w:rPr>
          <w:sz w:val="24"/>
          <w:szCs w:val="24"/>
        </w:rPr>
        <w:t xml:space="preserve"> research a range of different viewpoints trending on social media</w:t>
      </w:r>
    </w:p>
    <w:p w:rsidR="00A12B86" w:rsidRDefault="00A40302" w:rsidP="00BB6A66">
      <w:pPr>
        <w:pStyle w:val="ListParagraph"/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Consider</w:t>
      </w:r>
      <w:r w:rsidR="00A12B86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 </w:t>
      </w:r>
    </w:p>
    <w:p w:rsidR="00A12B86" w:rsidRDefault="00A40302" w:rsidP="00A12B86">
      <w:pPr>
        <w:pStyle w:val="ListParagraph"/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the role of social media in shaping viewpoints and communicating perspectives</w:t>
      </w:r>
    </w:p>
    <w:p w:rsidR="00A12B86" w:rsidRDefault="00A12B86" w:rsidP="00A12B86">
      <w:pPr>
        <w:pStyle w:val="ListParagraph"/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h</w:t>
      </w:r>
      <w:r w:rsidRPr="00A12B86">
        <w:rPr>
          <w:sz w:val="24"/>
          <w:szCs w:val="24"/>
        </w:rPr>
        <w:t>ow some attitudes and assumptions are privileged while others are marginalised or silenced</w:t>
      </w:r>
    </w:p>
    <w:p w:rsidR="00A12B86" w:rsidRDefault="00F241EC" w:rsidP="00A12B86">
      <w:pPr>
        <w:pStyle w:val="ListParagraph"/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how </w:t>
      </w:r>
      <w:r w:rsidR="00A12B86" w:rsidRPr="00A12B86">
        <w:rPr>
          <w:sz w:val="24"/>
          <w:szCs w:val="24"/>
        </w:rPr>
        <w:t xml:space="preserve">language </w:t>
      </w:r>
      <w:r w:rsidR="00A12B86">
        <w:rPr>
          <w:sz w:val="24"/>
          <w:szCs w:val="24"/>
        </w:rPr>
        <w:t xml:space="preserve">is used </w:t>
      </w:r>
      <w:r w:rsidR="00A12B86" w:rsidRPr="00A12B86">
        <w:rPr>
          <w:sz w:val="24"/>
          <w:szCs w:val="24"/>
        </w:rPr>
        <w:t>to appeal to the beliefs, attitudes and values of an audience</w:t>
      </w:r>
    </w:p>
    <w:p w:rsidR="00A12B86" w:rsidRPr="00A12B86" w:rsidRDefault="00A12B86" w:rsidP="00A12B86">
      <w:pPr>
        <w:pStyle w:val="ListParagraph"/>
        <w:numPr>
          <w:ilvl w:val="0"/>
          <w:numId w:val="12"/>
        </w:numPr>
        <w:spacing w:after="120"/>
        <w:rPr>
          <w:sz w:val="24"/>
          <w:szCs w:val="24"/>
        </w:rPr>
      </w:pPr>
      <w:r w:rsidRPr="00A12B86">
        <w:rPr>
          <w:sz w:val="24"/>
          <w:szCs w:val="24"/>
        </w:rPr>
        <w:t>the way ideas and information are presented.</w:t>
      </w:r>
    </w:p>
    <w:p w:rsidR="00A12B86" w:rsidRPr="00A12B86" w:rsidRDefault="00A12B86" w:rsidP="00A12B86">
      <w:pPr>
        <w:pStyle w:val="ListParagraph"/>
        <w:spacing w:after="0" w:line="276" w:lineRule="auto"/>
        <w:ind w:left="1298"/>
        <w:rPr>
          <w:sz w:val="24"/>
          <w:szCs w:val="24"/>
        </w:rPr>
      </w:pPr>
    </w:p>
    <w:p w:rsidR="002365FF" w:rsidRPr="00D05418" w:rsidRDefault="00DB1585" w:rsidP="006F5686">
      <w:pPr>
        <w:spacing w:after="12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Time for the task: </w:t>
      </w:r>
      <w:r w:rsidR="00624945">
        <w:rPr>
          <w:sz w:val="24"/>
          <w:szCs w:val="24"/>
        </w:rPr>
        <w:t xml:space="preserve">Three </w:t>
      </w:r>
      <w:r w:rsidR="004C7A8E" w:rsidRPr="00D05418">
        <w:rPr>
          <w:sz w:val="24"/>
          <w:szCs w:val="24"/>
        </w:rPr>
        <w:t>weeks</w:t>
      </w:r>
      <w:r w:rsidRPr="00D05418">
        <w:rPr>
          <w:sz w:val="24"/>
          <w:szCs w:val="24"/>
        </w:rPr>
        <w:t xml:space="preserve"> </w:t>
      </w:r>
      <w:r w:rsidR="006F5686" w:rsidRPr="00D05418">
        <w:rPr>
          <w:sz w:val="24"/>
          <w:szCs w:val="24"/>
        </w:rPr>
        <w:t xml:space="preserve">                   </w:t>
      </w:r>
    </w:p>
    <w:p w:rsidR="00DB1585" w:rsidRPr="008F699D" w:rsidRDefault="00DB1585" w:rsidP="006F5686">
      <w:pPr>
        <w:spacing w:after="12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Date due: </w:t>
      </w:r>
      <w:r w:rsidR="0065026D" w:rsidRPr="008F699D">
        <w:rPr>
          <w:sz w:val="24"/>
          <w:szCs w:val="24"/>
        </w:rPr>
        <w:t>Thursday</w:t>
      </w:r>
      <w:r w:rsidR="00624945">
        <w:rPr>
          <w:sz w:val="24"/>
          <w:szCs w:val="24"/>
        </w:rPr>
        <w:t>, Term 3</w:t>
      </w:r>
      <w:r w:rsidR="007C3369">
        <w:rPr>
          <w:sz w:val="24"/>
          <w:szCs w:val="24"/>
        </w:rPr>
        <w:t>, Week 4</w:t>
      </w:r>
    </w:p>
    <w:p w:rsidR="00DD1A3E" w:rsidRPr="00D05418" w:rsidRDefault="00DD1A3E" w:rsidP="002A11E7">
      <w:pPr>
        <w:spacing w:after="24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Task weighting: </w:t>
      </w:r>
      <w:r w:rsidR="006F5686" w:rsidRPr="00D05418">
        <w:rPr>
          <w:sz w:val="24"/>
          <w:szCs w:val="24"/>
        </w:rPr>
        <w:t>10</w:t>
      </w:r>
      <w:r w:rsidRPr="00D05418">
        <w:rPr>
          <w:sz w:val="24"/>
          <w:szCs w:val="24"/>
        </w:rPr>
        <w:t>%</w:t>
      </w:r>
    </w:p>
    <w:p w:rsidR="00DD1A3E" w:rsidRPr="00D05418" w:rsidRDefault="00DD1A3E" w:rsidP="002A11E7">
      <w:pPr>
        <w:spacing w:after="240"/>
        <w:rPr>
          <w:sz w:val="24"/>
          <w:szCs w:val="24"/>
        </w:rPr>
      </w:pPr>
      <w:r w:rsidRPr="00D05418">
        <w:rPr>
          <w:sz w:val="24"/>
          <w:szCs w:val="24"/>
        </w:rPr>
        <w:t>____________________________________________________________________________</w:t>
      </w:r>
    </w:p>
    <w:p w:rsidR="00B823B7" w:rsidRPr="00D05418" w:rsidRDefault="00B823B7" w:rsidP="00B823B7">
      <w:pPr>
        <w:jc w:val="center"/>
        <w:rPr>
          <w:b/>
          <w:sz w:val="20"/>
          <w:szCs w:val="20"/>
        </w:rPr>
      </w:pPr>
      <w:r w:rsidRPr="00D05418">
        <w:rPr>
          <w:b/>
          <w:sz w:val="20"/>
          <w:szCs w:val="20"/>
        </w:rPr>
        <w:t>I declare that the words and ideas in this task are all my own.</w:t>
      </w:r>
    </w:p>
    <w:p w:rsidR="00DD1A3E" w:rsidRPr="00D05418" w:rsidRDefault="00DD1A3E" w:rsidP="00B823B7">
      <w:pPr>
        <w:jc w:val="center"/>
        <w:rPr>
          <w:b/>
          <w:sz w:val="20"/>
          <w:szCs w:val="20"/>
        </w:rPr>
      </w:pPr>
    </w:p>
    <w:p w:rsidR="002A11E7" w:rsidRPr="00D05418" w:rsidRDefault="00B823B7" w:rsidP="00B823B7">
      <w:pPr>
        <w:rPr>
          <w:b/>
          <w:sz w:val="20"/>
          <w:szCs w:val="20"/>
        </w:rPr>
      </w:pPr>
      <w:r w:rsidRPr="00D05418">
        <w:rPr>
          <w:b/>
          <w:sz w:val="20"/>
          <w:szCs w:val="20"/>
        </w:rPr>
        <w:t xml:space="preserve">    </w:t>
      </w:r>
      <w:r w:rsidR="002A11E7" w:rsidRPr="00D05418">
        <w:rPr>
          <w:b/>
          <w:sz w:val="20"/>
          <w:szCs w:val="20"/>
        </w:rPr>
        <w:t xml:space="preserve">              </w:t>
      </w:r>
      <w:r w:rsidRPr="00D05418">
        <w:rPr>
          <w:b/>
          <w:sz w:val="20"/>
          <w:szCs w:val="20"/>
        </w:rPr>
        <w:t xml:space="preserve"> Student Signature: _________________________________</w:t>
      </w:r>
      <w:r w:rsidR="002A11E7" w:rsidRPr="00D05418">
        <w:rPr>
          <w:b/>
          <w:sz w:val="20"/>
          <w:szCs w:val="20"/>
        </w:rPr>
        <w:t xml:space="preserve"> Date: _____________</w:t>
      </w:r>
      <w:r w:rsidR="00615B58" w:rsidRPr="00D05418">
        <w:rPr>
          <w:b/>
          <w:sz w:val="20"/>
          <w:szCs w:val="20"/>
        </w:rPr>
        <w:t>___</w:t>
      </w:r>
    </w:p>
    <w:p w:rsidR="006F5686" w:rsidRPr="00D05418" w:rsidRDefault="006F5686" w:rsidP="007F0FCF">
      <w:pPr>
        <w:rPr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5686" w:rsidRPr="00D05418" w:rsidTr="006F5686">
        <w:tc>
          <w:tcPr>
            <w:tcW w:w="10456" w:type="dxa"/>
          </w:tcPr>
          <w:p w:rsidR="006F5686" w:rsidRPr="00D05418" w:rsidRDefault="006F5686" w:rsidP="007F0FCF">
            <w:pPr>
              <w:rPr>
                <w:sz w:val="8"/>
                <w:szCs w:val="8"/>
              </w:rPr>
            </w:pPr>
          </w:p>
          <w:p w:rsidR="006F5686" w:rsidRPr="00B5791B" w:rsidRDefault="00624945" w:rsidP="003A615F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</w:t>
            </w:r>
            <w:r w:rsidR="007C3369">
              <w:rPr>
                <w:b/>
                <w:sz w:val="24"/>
                <w:szCs w:val="24"/>
              </w:rPr>
              <w:t xml:space="preserve"> 8</w:t>
            </w:r>
            <w:r w:rsidR="006F5686" w:rsidRPr="00D05418">
              <w:rPr>
                <w:b/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>Social Media Trends</w:t>
            </w:r>
          </w:p>
          <w:p w:rsidR="002365FF" w:rsidRPr="00624945" w:rsidRDefault="002365FF" w:rsidP="003A615F">
            <w:pPr>
              <w:rPr>
                <w:sz w:val="12"/>
                <w:szCs w:val="12"/>
              </w:rPr>
            </w:pPr>
          </w:p>
          <w:p w:rsidR="00624945" w:rsidRDefault="00F21A42" w:rsidP="00F21A4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Produce an analysis</w:t>
            </w:r>
            <w:r w:rsidR="00816EB9">
              <w:rPr>
                <w:sz w:val="24"/>
                <w:szCs w:val="24"/>
              </w:rPr>
              <w:t>*</w:t>
            </w:r>
            <w:r>
              <w:rPr>
                <w:sz w:val="24"/>
                <w:szCs w:val="24"/>
              </w:rPr>
              <w:t xml:space="preserve"> of the different viewpoints trending on</w:t>
            </w:r>
            <w:r w:rsidR="00C439E1" w:rsidRPr="00A12B86">
              <w:rPr>
                <w:sz w:val="24"/>
                <w:szCs w:val="24"/>
              </w:rPr>
              <w:t xml:space="preserve"> social media </w:t>
            </w:r>
            <w:r w:rsidR="00967F4F">
              <w:rPr>
                <w:sz w:val="24"/>
                <w:szCs w:val="24"/>
              </w:rPr>
              <w:t>OR produce an analysis of one or more conflicts on social media.</w:t>
            </w:r>
          </w:p>
          <w:p w:rsidR="00F21A42" w:rsidRPr="00D05418" w:rsidRDefault="00F21A42" w:rsidP="004B6EB7">
            <w:pPr>
              <w:autoSpaceDE w:val="0"/>
              <w:autoSpaceDN w:val="0"/>
              <w:adjustRightInd w:val="0"/>
              <w:rPr>
                <w:sz w:val="8"/>
                <w:szCs w:val="8"/>
              </w:rPr>
            </w:pPr>
          </w:p>
        </w:tc>
      </w:tr>
    </w:tbl>
    <w:p w:rsidR="00E44914" w:rsidRPr="00D05418" w:rsidRDefault="00E44914" w:rsidP="007F0FCF">
      <w:pPr>
        <w:rPr>
          <w:sz w:val="8"/>
          <w:szCs w:val="8"/>
        </w:rPr>
      </w:pPr>
    </w:p>
    <w:p w:rsidR="00816EB9" w:rsidRPr="004B6EB7" w:rsidRDefault="00816EB9" w:rsidP="00816EB9">
      <w:pPr>
        <w:autoSpaceDE w:val="0"/>
        <w:autoSpaceDN w:val="0"/>
        <w:adjustRightInd w:val="0"/>
        <w:spacing w:after="0"/>
        <w:rPr>
          <w:sz w:val="20"/>
          <w:szCs w:val="20"/>
        </w:rPr>
      </w:pPr>
      <w:r w:rsidRPr="00816EB9">
        <w:rPr>
          <w:b/>
          <w:sz w:val="20"/>
          <w:szCs w:val="20"/>
        </w:rPr>
        <w:t>*</w:t>
      </w:r>
      <w:r w:rsidRPr="00816EB9">
        <w:rPr>
          <w:sz w:val="20"/>
          <w:szCs w:val="20"/>
        </w:rPr>
        <w:t xml:space="preserve"> Analysis means</w:t>
      </w:r>
      <w:r>
        <w:rPr>
          <w:sz w:val="20"/>
          <w:szCs w:val="20"/>
        </w:rPr>
        <w:t xml:space="preserve"> to i</w:t>
      </w:r>
      <w:r w:rsidRPr="004B6EB7">
        <w:rPr>
          <w:sz w:val="20"/>
          <w:szCs w:val="20"/>
        </w:rPr>
        <w:t>dentify components and the relationship between them; draw out and</w:t>
      </w:r>
      <w:r>
        <w:rPr>
          <w:sz w:val="20"/>
          <w:szCs w:val="20"/>
        </w:rPr>
        <w:t xml:space="preserve"> </w:t>
      </w:r>
      <w:r w:rsidRPr="004B6EB7">
        <w:rPr>
          <w:sz w:val="20"/>
          <w:szCs w:val="20"/>
        </w:rPr>
        <w:t>relate implications</w:t>
      </w:r>
      <w:r>
        <w:rPr>
          <w:sz w:val="20"/>
          <w:szCs w:val="20"/>
        </w:rPr>
        <w:t>. To do this</w:t>
      </w:r>
      <w:r w:rsidR="00F241EC">
        <w:rPr>
          <w:sz w:val="20"/>
          <w:szCs w:val="20"/>
        </w:rPr>
        <w:t>,</w:t>
      </w:r>
      <w:r>
        <w:rPr>
          <w:sz w:val="20"/>
          <w:szCs w:val="20"/>
        </w:rPr>
        <w:t xml:space="preserve"> you must produce an argument.</w:t>
      </w:r>
    </w:p>
    <w:p w:rsidR="004B6EB7" w:rsidRDefault="004B6EB7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584122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  <w:r w:rsidRPr="00D05418">
        <w:rPr>
          <w:b/>
          <w:sz w:val="28"/>
        </w:rPr>
        <w:t>FEEDBACK:</w:t>
      </w: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A70BE9" w:rsidRPr="00CB5C2A" w:rsidRDefault="00A70BE9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16"/>
          <w:szCs w:val="16"/>
        </w:rPr>
      </w:pPr>
      <w:r w:rsidRPr="00A70BE9">
        <w:rPr>
          <w:b/>
          <w:lang w:val="en"/>
        </w:rPr>
        <w:t>MARKING CRITERIA:</w:t>
      </w:r>
      <w:r w:rsidR="005F39ED">
        <w:rPr>
          <w:b/>
          <w:lang w:val="en"/>
        </w:rPr>
        <w:t xml:space="preserve"> </w:t>
      </w:r>
    </w:p>
    <w:tbl>
      <w:tblPr>
        <w:tblW w:w="1077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  <w:gridCol w:w="709"/>
      </w:tblGrid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BB6A66" w:rsidP="00A70BE9">
            <w:pPr>
              <w:spacing w:before="12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Role of social media in communicating perspectives and shaping viewpoints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BB6A66" w:rsidP="00E404DF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/3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Clearly identifies and explains the role of social media in communicating perspectives and shaping viewpoints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BB6A66" w:rsidP="00A419CC">
            <w:pPr>
              <w:spacing w:after="0" w:line="240" w:lineRule="auto"/>
              <w:jc w:val="center"/>
            </w:pPr>
            <w:r>
              <w:t>3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Usually identifies and explains the role of social media in communicating perspectives and shaping viewpoints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BB6A66" w:rsidP="00A419CC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Sometimes identifies and explains the role of social media in communicating perspectives and shaping viewpoints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BB6A66" w:rsidP="00A419CC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Does not identify or explain the role of social media in communicating perspectives and shaping viewpoints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BB6A66" w:rsidP="00A419CC">
            <w:pPr>
              <w:spacing w:after="0" w:line="240" w:lineRule="auto"/>
              <w:jc w:val="center"/>
            </w:pPr>
            <w:r>
              <w:t>0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BB6A66" w:rsidP="00BB6A66">
            <w:pPr>
              <w:pStyle w:val="ListParagraph"/>
              <w:suppressAutoHyphens/>
              <w:spacing w:before="120" w:after="0" w:line="240" w:lineRule="auto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Identifies how some attitudes and assumptions are privileged, marginalised or silenced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E404DF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BB6A66">
              <w:rPr>
                <w:b/>
                <w:sz w:val="20"/>
                <w:szCs w:val="20"/>
              </w:rPr>
              <w:t>3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5F39ED" w:rsidP="00A419C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Clearly identifies how some attitudes and assumptions are privileged, marginalised or silenced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BB6A66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how some attitudes and assumptions are privileged and marginalised or privileged and silenced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BB6A66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how one attitude and/or assumption is privileged or marginalised or silenced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BB6A66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evidence of this criterion</w:t>
            </w:r>
            <w:r w:rsidR="00F241EC">
              <w:rPr>
                <w:sz w:val="20"/>
                <w:szCs w:val="20"/>
              </w:rPr>
              <w:t xml:space="preserve"> or text is too brief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BB6A66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BB6A66" w:rsidRPr="006D03D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BB6A66" w:rsidRPr="006D03DC" w:rsidRDefault="00D93B07" w:rsidP="00C439E1">
            <w:pPr>
              <w:spacing w:before="120" w:after="0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Identifies how language is used to appeal to the beliefs, values and attitudes of a target audience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BB6A66" w:rsidRPr="006D03DC" w:rsidRDefault="00C60987" w:rsidP="00C439E1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/4</w:t>
            </w:r>
          </w:p>
        </w:tc>
      </w:tr>
      <w:tr w:rsidR="00D93B07" w:rsidTr="00D93B0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93B07" w:rsidRPr="00D93B07" w:rsidRDefault="00D93B07" w:rsidP="00A419CC">
            <w:pPr>
              <w:spacing w:after="0"/>
              <w:ind w:left="33"/>
              <w:rPr>
                <w:sz w:val="20"/>
                <w:szCs w:val="20"/>
              </w:rPr>
            </w:pPr>
            <w:r w:rsidRPr="00D93B07">
              <w:rPr>
                <w:sz w:val="20"/>
                <w:szCs w:val="20"/>
              </w:rPr>
              <w:t xml:space="preserve">Identifies </w:t>
            </w:r>
            <w:r>
              <w:rPr>
                <w:sz w:val="20"/>
                <w:szCs w:val="20"/>
              </w:rPr>
              <w:t xml:space="preserve">example/s of and explains </w:t>
            </w:r>
            <w:r w:rsidRPr="00D93B07">
              <w:rPr>
                <w:sz w:val="20"/>
                <w:szCs w:val="20"/>
              </w:rPr>
              <w:t>how language is used to appeal to the beliefs, values and attitudes of a target audience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D93B07" w:rsidTr="00D93B0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93B07" w:rsidRPr="00D93B07" w:rsidRDefault="00D93B07" w:rsidP="00A419CC">
            <w:pPr>
              <w:spacing w:after="0"/>
              <w:ind w:left="33"/>
              <w:rPr>
                <w:sz w:val="20"/>
                <w:szCs w:val="20"/>
              </w:rPr>
            </w:pPr>
            <w:r w:rsidRPr="00D93B07">
              <w:rPr>
                <w:sz w:val="20"/>
                <w:szCs w:val="20"/>
              </w:rPr>
              <w:t xml:space="preserve">Identifies </w:t>
            </w:r>
            <w:r>
              <w:rPr>
                <w:sz w:val="20"/>
                <w:szCs w:val="20"/>
              </w:rPr>
              <w:t xml:space="preserve">an example of and explains </w:t>
            </w:r>
            <w:r w:rsidRPr="00D93B07">
              <w:rPr>
                <w:sz w:val="20"/>
                <w:szCs w:val="20"/>
              </w:rPr>
              <w:t>how l</w:t>
            </w:r>
            <w:r>
              <w:rPr>
                <w:sz w:val="20"/>
                <w:szCs w:val="20"/>
              </w:rPr>
              <w:t xml:space="preserve">anguage is used to appeal to a belief, value and attitude of a </w:t>
            </w:r>
            <w:r w:rsidRPr="00D93B07">
              <w:rPr>
                <w:sz w:val="20"/>
                <w:szCs w:val="20"/>
              </w:rPr>
              <w:t>target audience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93B07" w:rsidTr="00C60987">
        <w:trPr>
          <w:trHeight w:val="50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D93B07" w:rsidRDefault="00D93B07" w:rsidP="00A419CC">
            <w:pPr>
              <w:spacing w:after="0"/>
              <w:ind w:left="33"/>
              <w:rPr>
                <w:sz w:val="20"/>
                <w:szCs w:val="20"/>
              </w:rPr>
            </w:pPr>
            <w:r w:rsidRPr="00D93B07">
              <w:rPr>
                <w:sz w:val="20"/>
                <w:szCs w:val="20"/>
              </w:rPr>
              <w:t xml:space="preserve">Identifies </w:t>
            </w:r>
            <w:r>
              <w:rPr>
                <w:sz w:val="20"/>
                <w:szCs w:val="20"/>
              </w:rPr>
              <w:t xml:space="preserve">example of </w:t>
            </w:r>
            <w:r w:rsidRPr="00D93B07">
              <w:rPr>
                <w:sz w:val="20"/>
                <w:szCs w:val="20"/>
              </w:rPr>
              <w:t>how l</w:t>
            </w:r>
            <w:r>
              <w:rPr>
                <w:sz w:val="20"/>
                <w:szCs w:val="20"/>
              </w:rPr>
              <w:t>anguage is used to appeal to a belief and/or a value</w:t>
            </w:r>
            <w:r w:rsidRPr="00D93B07">
              <w:rPr>
                <w:sz w:val="20"/>
                <w:szCs w:val="20"/>
              </w:rPr>
              <w:t xml:space="preserve"> and</w:t>
            </w:r>
            <w:r>
              <w:rPr>
                <w:sz w:val="20"/>
                <w:szCs w:val="20"/>
              </w:rPr>
              <w:t>/or an attitude</w:t>
            </w:r>
            <w:r w:rsidRPr="00D93B07">
              <w:rPr>
                <w:sz w:val="20"/>
                <w:szCs w:val="20"/>
              </w:rPr>
              <w:t xml:space="preserve"> of a target audience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C60987" w:rsidTr="00C60987">
        <w:trPr>
          <w:trHeight w:val="417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987" w:rsidRPr="00D93B07" w:rsidRDefault="00C60987" w:rsidP="00A419CC">
            <w:pPr>
              <w:spacing w:after="0"/>
              <w:ind w:lef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Attempts to identify how language is used to appeal but does not coherently link it to a belief or a value or an attitude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987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93B07" w:rsidTr="00A419CC">
        <w:trPr>
          <w:trHeight w:val="233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D93B07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evidence of this criterion</w:t>
            </w:r>
            <w:r w:rsidR="00F241EC">
              <w:rPr>
                <w:sz w:val="20"/>
                <w:szCs w:val="20"/>
              </w:rPr>
              <w:t xml:space="preserve"> or text is too brief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Default="00D93B0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D93B07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D93B07" w:rsidRPr="006D03DC" w:rsidRDefault="00D93B07" w:rsidP="00D93B07">
            <w:pPr>
              <w:spacing w:before="120" w:after="0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Identifies the way ideas and information are presented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D93B07" w:rsidRPr="006D03DC" w:rsidRDefault="00A419CC" w:rsidP="00D93B07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/4</w:t>
            </w:r>
          </w:p>
        </w:tc>
      </w:tr>
      <w:tr w:rsidR="00D93B07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D93B07" w:rsidP="00A419C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examples of ideas and information and explains clearly how they are used to persuade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D93B07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D93B07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an example of an idea and some information and explains how it is used to persuade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93B07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D93B07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</w:t>
            </w:r>
            <w:r w:rsidR="00C60987">
              <w:rPr>
                <w:sz w:val="20"/>
                <w:szCs w:val="20"/>
              </w:rPr>
              <w:t>tifies an example of an idea or</w:t>
            </w:r>
            <w:r>
              <w:rPr>
                <w:sz w:val="20"/>
                <w:szCs w:val="20"/>
              </w:rPr>
              <w:t xml:space="preserve"> some information and explains how it is used to persuade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Default="00C60987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an example of an idea or some information and attempts to explain how it is used to persuade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93B07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D93B07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evidence of this criterion</w:t>
            </w:r>
            <w:r w:rsidR="00F241EC">
              <w:rPr>
                <w:sz w:val="20"/>
                <w:szCs w:val="20"/>
              </w:rPr>
              <w:t xml:space="preserve"> or text is too brief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D93B0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D93B07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D93B07" w:rsidRPr="006D03DC" w:rsidRDefault="00D93B07" w:rsidP="00D93B07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Structure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D93B07" w:rsidRPr="006D03DC" w:rsidRDefault="00A419CC" w:rsidP="00D93B07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/5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Default="00A419CC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Produces a clearly structured and well-organised analysis with topic sentences and logical paragraphing related to the requirements of the essay prompt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tabs>
                <w:tab w:val="left" w:pos="2250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Produces a generally well-structured and organised analysis using topic sentences and logical paragraphing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Produces a mostly organised analysis with imprecise topic sentences and some logical paragraphing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Produces an analysis using paragraphs – topic sentences do not address all key words in the task prompt.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Attempts some ordering of the answer but the response is unclear and hard to follow – no coherent argument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evidence of this criterion or text is too brief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19CC" w:rsidRPr="00D93B07" w:rsidRDefault="00A419CC" w:rsidP="00A419CC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Spelling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19CC" w:rsidRPr="006D03DC" w:rsidRDefault="00A419CC" w:rsidP="00A419CC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/4</w:t>
            </w:r>
          </w:p>
        </w:tc>
      </w:tr>
      <w:tr w:rsidR="00A419CC" w:rsidTr="00F241EC">
        <w:tc>
          <w:tcPr>
            <w:tcW w:w="10065" w:type="dxa"/>
          </w:tcPr>
          <w:p w:rsidR="00A419CC" w:rsidRPr="00F241EC" w:rsidRDefault="00A419CC" w:rsidP="00A419CC">
            <w:pPr>
              <w:tabs>
                <w:tab w:val="left" w:pos="945"/>
              </w:tabs>
              <w:spacing w:after="0"/>
              <w:rPr>
                <w:sz w:val="20"/>
                <w:szCs w:val="20"/>
              </w:rPr>
            </w:pPr>
            <w:r w:rsidRPr="00F241EC">
              <w:rPr>
                <w:sz w:val="20"/>
                <w:szCs w:val="20"/>
              </w:rPr>
              <w:t>Spelling mostly correct for first draft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A419CC" w:rsidTr="00F241EC">
        <w:tc>
          <w:tcPr>
            <w:tcW w:w="10065" w:type="dxa"/>
          </w:tcPr>
          <w:p w:rsidR="00A419CC" w:rsidRPr="00F241EC" w:rsidRDefault="00A419CC" w:rsidP="00A419CC">
            <w:pPr>
              <w:tabs>
                <w:tab w:val="left" w:pos="945"/>
              </w:tabs>
              <w:spacing w:after="0"/>
              <w:rPr>
                <w:sz w:val="20"/>
                <w:szCs w:val="20"/>
              </w:rPr>
            </w:pPr>
            <w:r w:rsidRPr="00F241EC">
              <w:rPr>
                <w:sz w:val="20"/>
                <w:szCs w:val="20"/>
              </w:rPr>
              <w:t>Some difficult or challenging words misspelt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419CC" w:rsidTr="00F241EC">
        <w:tc>
          <w:tcPr>
            <w:tcW w:w="10065" w:type="dxa"/>
          </w:tcPr>
          <w:p w:rsidR="00A419CC" w:rsidRPr="00F241EC" w:rsidRDefault="00A419CC" w:rsidP="00A419CC">
            <w:pPr>
              <w:tabs>
                <w:tab w:val="left" w:pos="945"/>
              </w:tabs>
              <w:spacing w:after="0"/>
              <w:rPr>
                <w:sz w:val="20"/>
                <w:szCs w:val="20"/>
              </w:rPr>
            </w:pPr>
            <w:r w:rsidRPr="00F241EC">
              <w:rPr>
                <w:sz w:val="20"/>
                <w:szCs w:val="20"/>
              </w:rPr>
              <w:t>Some common words misspelt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419CC" w:rsidTr="00F241EC">
        <w:tc>
          <w:tcPr>
            <w:tcW w:w="10065" w:type="dxa"/>
          </w:tcPr>
          <w:p w:rsidR="00A419CC" w:rsidRPr="00F241EC" w:rsidRDefault="00A419CC" w:rsidP="00A419CC">
            <w:pPr>
              <w:tabs>
                <w:tab w:val="left" w:pos="945"/>
              </w:tabs>
              <w:spacing w:after="0"/>
              <w:rPr>
                <w:sz w:val="20"/>
                <w:szCs w:val="20"/>
              </w:rPr>
            </w:pPr>
            <w:r w:rsidRPr="00F241EC">
              <w:rPr>
                <w:sz w:val="20"/>
                <w:szCs w:val="20"/>
              </w:rPr>
              <w:t>Many words misspelt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A419CC" w:rsidTr="00F241EC">
        <w:tc>
          <w:tcPr>
            <w:tcW w:w="10065" w:type="dxa"/>
          </w:tcPr>
          <w:p w:rsidR="00A419CC" w:rsidRPr="00F241EC" w:rsidRDefault="00A419CC" w:rsidP="00A419CC">
            <w:pPr>
              <w:tabs>
                <w:tab w:val="left" w:pos="945"/>
              </w:tabs>
              <w:spacing w:after="0"/>
              <w:rPr>
                <w:sz w:val="20"/>
                <w:szCs w:val="20"/>
              </w:rPr>
            </w:pPr>
            <w:r w:rsidRPr="00F241EC">
              <w:rPr>
                <w:sz w:val="20"/>
                <w:szCs w:val="20"/>
              </w:rPr>
              <w:t>No evidence of this criterion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A419CC" w:rsidTr="00F241EC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19CC" w:rsidRPr="00074A95" w:rsidRDefault="00A419CC" w:rsidP="00A419CC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Vocabulary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19CC" w:rsidRPr="00074A95" w:rsidRDefault="00A419CC" w:rsidP="00A419CC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/3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Vocabulary is unambiguous in conveying a clear response to the task and includes some subject-specific terminology</w:t>
            </w:r>
            <w:r w:rsidRPr="009A69D2">
              <w:rPr>
                <w:sz w:val="20"/>
                <w:szCs w:val="20"/>
              </w:rPr>
              <w:tab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Vocabulary is mostly suited to the task and includes some subject-specific terminology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Vocabulary used does not always suit the task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No evidence of this criterion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A419CC" w:rsidTr="00A419CC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19CC" w:rsidRPr="00A419CC" w:rsidRDefault="00A419CC" w:rsidP="00A419CC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Sentence structure, grammar and punctuation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19CC" w:rsidRPr="00A419CC" w:rsidRDefault="00A419CC" w:rsidP="00A419CC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/4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Sentence structure, grammar and punctuation is mostly correct for first draft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Sentence structure, grammar and punctuation contains some errors, but they do not impede meaning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Sentence structure, grammar and punctuation contains many errors, but they do not impede meaning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Errors in sentence structure, grammar and punctuation impeded meaning of response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No evidence of this criterion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419CC" w:rsidRPr="006D03DC" w:rsidRDefault="00A419CC" w:rsidP="00A419CC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Total</w:t>
            </w:r>
          </w:p>
          <w:p w:rsidR="00A419CC" w:rsidRPr="006D03DC" w:rsidRDefault="00A419CC" w:rsidP="00A419CC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419CC" w:rsidRPr="006D03DC" w:rsidRDefault="00A419CC" w:rsidP="00A419CC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/30</w:t>
            </w:r>
          </w:p>
        </w:tc>
      </w:tr>
    </w:tbl>
    <w:p w:rsidR="00BC1CA6" w:rsidRPr="00584122" w:rsidRDefault="00BC1CA6" w:rsidP="002939D7">
      <w:pPr>
        <w:spacing w:before="360" w:after="120" w:line="276" w:lineRule="auto"/>
        <w:rPr>
          <w:b/>
          <w:sz w:val="28"/>
        </w:rPr>
      </w:pPr>
    </w:p>
    <w:sectPr w:rsidR="00BC1CA6" w:rsidRPr="00584122" w:rsidSect="002939D7">
      <w:pgSz w:w="11906" w:h="16838"/>
      <w:pgMar w:top="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07FE6"/>
    <w:multiLevelType w:val="hybridMultilevel"/>
    <w:tmpl w:val="CCC88E64"/>
    <w:lvl w:ilvl="0" w:tplc="0C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C8B"/>
    <w:multiLevelType w:val="hybridMultilevel"/>
    <w:tmpl w:val="AFF4C85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F17CE4"/>
    <w:multiLevelType w:val="hybridMultilevel"/>
    <w:tmpl w:val="FAFE975E"/>
    <w:lvl w:ilvl="0" w:tplc="0C09000B">
      <w:start w:val="1"/>
      <w:numFmt w:val="bullet"/>
      <w:lvlText w:val=""/>
      <w:lvlJc w:val="left"/>
      <w:pPr>
        <w:ind w:left="1298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1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1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5"/>
  </w:num>
  <w:num w:numId="10">
    <w:abstractNumId w:val="7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02822"/>
    <w:rsid w:val="00036510"/>
    <w:rsid w:val="00047D48"/>
    <w:rsid w:val="00074A95"/>
    <w:rsid w:val="0007568A"/>
    <w:rsid w:val="00082640"/>
    <w:rsid w:val="000B7502"/>
    <w:rsid w:val="00134CA7"/>
    <w:rsid w:val="00150012"/>
    <w:rsid w:val="001728C2"/>
    <w:rsid w:val="001925EC"/>
    <w:rsid w:val="001A6211"/>
    <w:rsid w:val="001D51D1"/>
    <w:rsid w:val="001E7479"/>
    <w:rsid w:val="00226C3D"/>
    <w:rsid w:val="002365FF"/>
    <w:rsid w:val="00275F92"/>
    <w:rsid w:val="002939D7"/>
    <w:rsid w:val="002A11E7"/>
    <w:rsid w:val="002D2FAC"/>
    <w:rsid w:val="002D6533"/>
    <w:rsid w:val="003009CE"/>
    <w:rsid w:val="0032415D"/>
    <w:rsid w:val="0035283C"/>
    <w:rsid w:val="003A615F"/>
    <w:rsid w:val="003D109E"/>
    <w:rsid w:val="003F00DB"/>
    <w:rsid w:val="003F145E"/>
    <w:rsid w:val="00407F02"/>
    <w:rsid w:val="00425920"/>
    <w:rsid w:val="004A0AEE"/>
    <w:rsid w:val="004B6EB7"/>
    <w:rsid w:val="004C7A8E"/>
    <w:rsid w:val="004F5FEB"/>
    <w:rsid w:val="00584122"/>
    <w:rsid w:val="005929A4"/>
    <w:rsid w:val="005A2AD1"/>
    <w:rsid w:val="005A6927"/>
    <w:rsid w:val="005B44E7"/>
    <w:rsid w:val="005F39ED"/>
    <w:rsid w:val="006053AC"/>
    <w:rsid w:val="00615B58"/>
    <w:rsid w:val="00620055"/>
    <w:rsid w:val="00624945"/>
    <w:rsid w:val="0065026D"/>
    <w:rsid w:val="006670CD"/>
    <w:rsid w:val="006919D6"/>
    <w:rsid w:val="006A7CB9"/>
    <w:rsid w:val="006D63E2"/>
    <w:rsid w:val="006F5686"/>
    <w:rsid w:val="006F6D45"/>
    <w:rsid w:val="007516DE"/>
    <w:rsid w:val="007B0E70"/>
    <w:rsid w:val="007B6B7F"/>
    <w:rsid w:val="007C3369"/>
    <w:rsid w:val="007F0FCF"/>
    <w:rsid w:val="007F35B8"/>
    <w:rsid w:val="0081106D"/>
    <w:rsid w:val="00816EB9"/>
    <w:rsid w:val="00831E6B"/>
    <w:rsid w:val="008F699D"/>
    <w:rsid w:val="00936683"/>
    <w:rsid w:val="00967F4F"/>
    <w:rsid w:val="00974B77"/>
    <w:rsid w:val="009962BC"/>
    <w:rsid w:val="009A69D2"/>
    <w:rsid w:val="009B5254"/>
    <w:rsid w:val="009C0A01"/>
    <w:rsid w:val="00A12B86"/>
    <w:rsid w:val="00A20FB1"/>
    <w:rsid w:val="00A23973"/>
    <w:rsid w:val="00A40302"/>
    <w:rsid w:val="00A419CC"/>
    <w:rsid w:val="00A70BE9"/>
    <w:rsid w:val="00AD0FBC"/>
    <w:rsid w:val="00B33E5B"/>
    <w:rsid w:val="00B5082E"/>
    <w:rsid w:val="00B5791B"/>
    <w:rsid w:val="00B80039"/>
    <w:rsid w:val="00B81F13"/>
    <w:rsid w:val="00B823B7"/>
    <w:rsid w:val="00BB6A66"/>
    <w:rsid w:val="00BC1CA6"/>
    <w:rsid w:val="00BD40AB"/>
    <w:rsid w:val="00C20596"/>
    <w:rsid w:val="00C359CF"/>
    <w:rsid w:val="00C439E1"/>
    <w:rsid w:val="00C56D78"/>
    <w:rsid w:val="00C60987"/>
    <w:rsid w:val="00CB2F09"/>
    <w:rsid w:val="00CF1C39"/>
    <w:rsid w:val="00D05418"/>
    <w:rsid w:val="00D472B1"/>
    <w:rsid w:val="00D50F0D"/>
    <w:rsid w:val="00D93B07"/>
    <w:rsid w:val="00DB1585"/>
    <w:rsid w:val="00DD1A3E"/>
    <w:rsid w:val="00E35DE3"/>
    <w:rsid w:val="00E404DF"/>
    <w:rsid w:val="00E44914"/>
    <w:rsid w:val="00E643A0"/>
    <w:rsid w:val="00EA5D38"/>
    <w:rsid w:val="00EC0D01"/>
    <w:rsid w:val="00F15CA5"/>
    <w:rsid w:val="00F21A42"/>
    <w:rsid w:val="00F241EC"/>
    <w:rsid w:val="00F36FCE"/>
    <w:rsid w:val="00F55982"/>
    <w:rsid w:val="00FA1AC9"/>
    <w:rsid w:val="00FC0AF8"/>
    <w:rsid w:val="00FC2BA9"/>
    <w:rsid w:val="00FF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6B4BB7D7</Template>
  <TotalTime>0</TotalTime>
  <Pages>3</Pages>
  <Words>777</Words>
  <Characters>4432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Kelli Hobson</dc:creator>
  <cp:lastModifiedBy>LAVAN Denise [Narrogin Senior High School]</cp:lastModifiedBy>
  <cp:revision>2</cp:revision>
  <cp:lastPrinted>2019-07-28T04:42:00Z</cp:lastPrinted>
  <dcterms:created xsi:type="dcterms:W3CDTF">2019-08-12T02:12:00Z</dcterms:created>
  <dcterms:modified xsi:type="dcterms:W3CDTF">2019-08-12T02:12:00Z</dcterms:modified>
</cp:coreProperties>
</file>