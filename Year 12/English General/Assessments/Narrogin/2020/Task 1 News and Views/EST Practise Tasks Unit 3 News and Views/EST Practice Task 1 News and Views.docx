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</w:p>
    <w:p w:rsidR="00CB35B6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  <w:r w:rsidRPr="0099162F">
        <w:rPr>
          <w:rFonts w:ascii="Arial" w:hAnsi="Arial" w:cs="Arial"/>
          <w:b/>
          <w:sz w:val="144"/>
          <w:szCs w:val="144"/>
        </w:rPr>
        <w:t>EST</w:t>
      </w:r>
    </w:p>
    <w:p w:rsidR="0099162F" w:rsidRP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</w:p>
    <w:p w:rsid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  <w:r w:rsidRPr="0099162F">
        <w:rPr>
          <w:rFonts w:ascii="Arial" w:hAnsi="Arial" w:cs="Arial"/>
          <w:b/>
          <w:sz w:val="96"/>
          <w:szCs w:val="96"/>
        </w:rPr>
        <w:t>Practice Task 1</w:t>
      </w:r>
    </w:p>
    <w:p w:rsid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  <w:r>
        <w:rPr>
          <w:rFonts w:ascii="Arial" w:hAnsi="Arial" w:cs="Arial"/>
          <w:b/>
          <w:sz w:val="96"/>
          <w:szCs w:val="96"/>
        </w:rPr>
        <w:t>Year 12</w:t>
      </w:r>
    </w:p>
    <w:p w:rsid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</w:p>
    <w:p w:rsidR="0099162F" w:rsidRP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</w:p>
    <w:p w:rsid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  <w:r w:rsidRPr="0099162F">
        <w:rPr>
          <w:rFonts w:ascii="Arial" w:hAnsi="Arial" w:cs="Arial"/>
          <w:b/>
          <w:sz w:val="144"/>
          <w:szCs w:val="144"/>
        </w:rPr>
        <w:t>2020</w:t>
      </w:r>
    </w:p>
    <w:p w:rsid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</w:p>
    <w:p w:rsidR="0099162F" w:rsidRDefault="0099162F" w:rsidP="0099162F">
      <w:pPr>
        <w:jc w:val="center"/>
        <w:rPr>
          <w:rFonts w:ascii="Arial" w:hAnsi="Arial" w:cs="Arial"/>
          <w:b/>
          <w:sz w:val="24"/>
          <w:szCs w:val="24"/>
        </w:rPr>
      </w:pPr>
    </w:p>
    <w:p w:rsidR="0099162F" w:rsidRDefault="0099162F" w:rsidP="0099162F">
      <w:pPr>
        <w:pBdr>
          <w:bottom w:val="single" w:sz="12" w:space="1" w:color="auto"/>
        </w:pBd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time for the task: One lesson</w:t>
      </w:r>
    </w:p>
    <w:p w:rsidR="0099162F" w:rsidRDefault="0099162F" w:rsidP="0099162F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:rsidR="0099162F" w:rsidRDefault="0099162F" w:rsidP="009916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Turn to page 9, in the News and Views Readings and Responses Booklet, Unit 3 General English.</w:t>
      </w:r>
    </w:p>
    <w:p w:rsidR="0099162F" w:rsidRDefault="0099162F" w:rsidP="009916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Read the article, “Riot police called out to control drunk teens,” and answer Question 1.</w:t>
      </w:r>
    </w:p>
    <w:p w:rsidR="0099162F" w:rsidRDefault="0099162F" w:rsidP="0099162F">
      <w:pPr>
        <w:rPr>
          <w:rFonts w:ascii="Arial" w:hAnsi="Arial" w:cs="Arial"/>
          <w:sz w:val="24"/>
          <w:szCs w:val="24"/>
        </w:rPr>
      </w:pPr>
    </w:p>
    <w:p w:rsidR="0099162F" w:rsidRDefault="0099162F" w:rsidP="009916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 1</w:t>
      </w:r>
    </w:p>
    <w:p w:rsidR="00C91D34" w:rsidRDefault="0099162F" w:rsidP="00C91D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how facts and supporting evidence are used to support at least two perspectives in the news article, “Riot police called out to control drunk teens.”</w:t>
      </w:r>
    </w:p>
    <w:p w:rsidR="00E11A72" w:rsidRDefault="00E11A72" w:rsidP="00C91D34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E11A72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E11A72" w:rsidSect="0099162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62F" w:rsidRDefault="0099162F" w:rsidP="0099162F">
      <w:pPr>
        <w:spacing w:after="0" w:line="240" w:lineRule="auto"/>
      </w:pPr>
      <w:r>
        <w:separator/>
      </w:r>
    </w:p>
  </w:endnote>
  <w:endnote w:type="continuationSeparator" w:id="0">
    <w:p w:rsidR="0099162F" w:rsidRDefault="0099162F" w:rsidP="00991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SimSun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62F" w:rsidRDefault="0099162F" w:rsidP="0099162F">
      <w:pPr>
        <w:spacing w:after="0" w:line="240" w:lineRule="auto"/>
      </w:pPr>
      <w:r>
        <w:separator/>
      </w:r>
    </w:p>
  </w:footnote>
  <w:footnote w:type="continuationSeparator" w:id="0">
    <w:p w:rsidR="0099162F" w:rsidRDefault="0099162F" w:rsidP="00991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62F" w:rsidRPr="0099162F" w:rsidRDefault="0099162F">
    <w:pPr>
      <w:pStyle w:val="Header"/>
      <w:rPr>
        <w:b/>
      </w:rPr>
    </w:pPr>
    <w:r w:rsidRPr="0099162F">
      <w:rPr>
        <w:b/>
      </w:rPr>
      <w:t xml:space="preserve">EXTERNALLY SET TASK </w:t>
    </w:r>
    <w:r>
      <w:rPr>
        <w:b/>
      </w:rPr>
      <w:t>PRACTICE 1</w:t>
    </w:r>
    <w:r w:rsidRPr="0099162F">
      <w:rPr>
        <w:b/>
      </w:rPr>
      <w:tab/>
    </w:r>
    <w:r>
      <w:rPr>
        <w:b/>
      </w:rPr>
      <w:t xml:space="preserve">                                      </w:t>
    </w:r>
    <w:r w:rsidRPr="0099162F">
      <w:rPr>
        <w:b/>
      </w:rPr>
      <w:ptab w:relativeTo="margin" w:alignment="right" w:leader="none"/>
    </w:r>
    <w:r>
      <w:rPr>
        <w:b/>
      </w:rPr>
      <w:t>GENERAL ENGLISH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2F"/>
    <w:rsid w:val="0099162F"/>
    <w:rsid w:val="00C91D34"/>
    <w:rsid w:val="00CB35B6"/>
    <w:rsid w:val="00E1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AB1184"/>
  <w15:chartTrackingRefBased/>
  <w15:docId w15:val="{CE7C0A44-6A3A-4EF0-8BDF-153375E5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1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62F"/>
  </w:style>
  <w:style w:type="paragraph" w:styleId="Footer">
    <w:name w:val="footer"/>
    <w:basedOn w:val="Normal"/>
    <w:link w:val="FooterChar"/>
    <w:uiPriority w:val="99"/>
    <w:unhideWhenUsed/>
    <w:rsid w:val="00991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62F"/>
  </w:style>
  <w:style w:type="paragraph" w:styleId="BalloonText">
    <w:name w:val="Balloon Text"/>
    <w:basedOn w:val="Normal"/>
    <w:link w:val="BalloonTextChar"/>
    <w:uiPriority w:val="99"/>
    <w:semiHidden/>
    <w:unhideWhenUsed/>
    <w:rsid w:val="00C91D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D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B5F7DBE</Template>
  <TotalTime>22</TotalTime>
  <Pages>4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</cp:revision>
  <cp:lastPrinted>2020-02-19T09:36:00Z</cp:lastPrinted>
  <dcterms:created xsi:type="dcterms:W3CDTF">2020-02-19T09:06:00Z</dcterms:created>
  <dcterms:modified xsi:type="dcterms:W3CDTF">2020-02-19T09:36:00Z</dcterms:modified>
</cp:coreProperties>
</file>