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2E9" w:rsidRDefault="00F71CEF">
      <w:r>
        <w:t>Opinion A</w:t>
      </w:r>
      <w:r w:rsidR="00822D86">
        <w:t>rticle Planner</w:t>
      </w:r>
    </w:p>
    <w:p w:rsidR="00130619" w:rsidRDefault="00822D86">
      <w:r>
        <w:t>Headline: The title of your article, can be a pun, or a direct reference to the show.</w:t>
      </w:r>
    </w:p>
    <w:p w:rsidR="00E75A6F" w:rsidRDefault="00E75A6F"/>
    <w:p w:rsidR="00822D86" w:rsidRDefault="00822D86">
      <w:proofErr w:type="spellStart"/>
      <w:r>
        <w:t>Byline</w:t>
      </w:r>
      <w:proofErr w:type="spellEnd"/>
      <w:r>
        <w:t xml:space="preserve">: Your name. </w:t>
      </w:r>
    </w:p>
    <w:p w:rsidR="00822D86" w:rsidRDefault="00822D86">
      <w:r>
        <w:t xml:space="preserve">Write off: This introduces the subject of your </w:t>
      </w:r>
      <w:r w:rsidR="00F71CEF">
        <w:t>opinion</w:t>
      </w:r>
      <w:r>
        <w:t xml:space="preserve"> article. </w:t>
      </w:r>
    </w:p>
    <w:p w:rsidR="00E75A6F" w:rsidRDefault="00E75A6F"/>
    <w:p w:rsidR="00E75A6F" w:rsidRDefault="00E75A6F"/>
    <w:p w:rsidR="00E75A6F" w:rsidRDefault="00130619">
      <w:r>
        <w:t xml:space="preserve">Picture: Remember that all pictures need a caption underneath, and place the link of the picture in your bibliography. </w:t>
      </w:r>
      <w:bookmarkStart w:id="0" w:name="_GoBack"/>
      <w:bookmarkEnd w:id="0"/>
    </w:p>
    <w:p w:rsidR="00822D86" w:rsidRDefault="00822D86">
      <w:r>
        <w:t xml:space="preserve">Subheading 1: Your </w:t>
      </w:r>
      <w:r w:rsidR="00F71CEF">
        <w:t>opinion</w:t>
      </w:r>
      <w:r>
        <w:t xml:space="preserve"> article needs to have subheadings, these are usually a few words that orient the reader to what the topic of the paragraph is.</w:t>
      </w:r>
    </w:p>
    <w:p w:rsidR="00E75A6F" w:rsidRDefault="00E75A6F"/>
    <w:p w:rsidR="00822D86" w:rsidRDefault="00822D86">
      <w:r>
        <w:t>Lead: Introduce the show and state briefly what it is about, and what you will be discussing in regards to values, attitudes and perspectives.</w:t>
      </w:r>
      <w:r w:rsidR="00585845">
        <w:t xml:space="preserve"> </w:t>
      </w:r>
    </w:p>
    <w:p w:rsidR="00E75A6F" w:rsidRDefault="00E75A6F"/>
    <w:p w:rsidR="00E75A6F" w:rsidRDefault="00E75A6F"/>
    <w:p w:rsidR="00E75A6F" w:rsidRDefault="00E75A6F"/>
    <w:p w:rsidR="00585845" w:rsidRDefault="00585845">
      <w:r>
        <w:t xml:space="preserve">Subheading 2: </w:t>
      </w:r>
      <w:r w:rsidR="00130619">
        <w:t>Introduce the topic of your body paragraph.</w:t>
      </w:r>
    </w:p>
    <w:p w:rsidR="00E75A6F" w:rsidRDefault="00E75A6F"/>
    <w:p w:rsidR="00130619" w:rsidRDefault="00130619">
      <w:r>
        <w:t xml:space="preserve">Body paragraph 1: </w:t>
      </w:r>
    </w:p>
    <w:p w:rsidR="00E75A6F" w:rsidRDefault="00E75A6F"/>
    <w:p w:rsidR="00E75A6F" w:rsidRDefault="00E75A6F"/>
    <w:p w:rsidR="00E75A6F" w:rsidRDefault="00E75A6F"/>
    <w:p w:rsidR="00E75A6F" w:rsidRDefault="00E75A6F"/>
    <w:p w:rsidR="00E75A6F" w:rsidRDefault="00E75A6F"/>
    <w:p w:rsidR="00E75A6F" w:rsidRDefault="00E75A6F"/>
    <w:p w:rsidR="00E75A6F" w:rsidRDefault="00E75A6F"/>
    <w:p w:rsidR="00E75A6F" w:rsidRDefault="00E75A6F"/>
    <w:p w:rsidR="00E75A6F" w:rsidRDefault="00E75A6F"/>
    <w:p w:rsidR="00130619" w:rsidRDefault="00130619" w:rsidP="00130619">
      <w:r>
        <w:lastRenderedPageBreak/>
        <w:t>Subheading 3: Introduce the topic of your body paragraph.</w:t>
      </w:r>
    </w:p>
    <w:p w:rsidR="00E75A6F" w:rsidRDefault="00E75A6F" w:rsidP="00130619"/>
    <w:p w:rsidR="00130619" w:rsidRDefault="00130619" w:rsidP="00130619">
      <w:r>
        <w:t xml:space="preserve">Body paragraph 2: </w:t>
      </w:r>
    </w:p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130619" w:rsidRDefault="00130619" w:rsidP="00130619">
      <w:r>
        <w:t>Subheading 4: Introduce the topic of your body paragraph.</w:t>
      </w:r>
    </w:p>
    <w:p w:rsidR="00E75A6F" w:rsidRDefault="00E75A6F" w:rsidP="00130619"/>
    <w:p w:rsidR="00130619" w:rsidRDefault="00130619" w:rsidP="00130619">
      <w:r>
        <w:t xml:space="preserve">Body paragraph 3: </w:t>
      </w:r>
    </w:p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130619" w:rsidRDefault="00130619" w:rsidP="00130619">
      <w:r>
        <w:t>Subheading 5: A sentence or phrase that sums up your overall take on the show.</w:t>
      </w:r>
    </w:p>
    <w:p w:rsidR="00E75A6F" w:rsidRDefault="00E75A6F" w:rsidP="00130619"/>
    <w:p w:rsidR="00130619" w:rsidRDefault="00130619" w:rsidP="00130619">
      <w:r>
        <w:t xml:space="preserve">Conclusion: Sum up your findings, leave your reader </w:t>
      </w:r>
      <w:r w:rsidR="00E75A6F">
        <w:t>with a poignant question or comment.</w:t>
      </w:r>
    </w:p>
    <w:p w:rsidR="00130619" w:rsidRDefault="00130619"/>
    <w:p w:rsidR="00822D86" w:rsidRDefault="00822D86"/>
    <w:sectPr w:rsidR="0082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D86"/>
    <w:rsid w:val="000D2D77"/>
    <w:rsid w:val="00130619"/>
    <w:rsid w:val="00585845"/>
    <w:rsid w:val="00822D86"/>
    <w:rsid w:val="009C12E9"/>
    <w:rsid w:val="00CB6E47"/>
    <w:rsid w:val="00E75A6F"/>
    <w:rsid w:val="00F7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983AA"/>
  <w15:docId w15:val="{5AAAB394-7F57-4202-8AF3-13D14959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1C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C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51EB5EFA</Template>
  <TotalTime>1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MCWILLIAMS Hayden [Narrogin Senior High School]</cp:lastModifiedBy>
  <cp:revision>3</cp:revision>
  <cp:lastPrinted>2020-03-09T03:24:00Z</cp:lastPrinted>
  <dcterms:created xsi:type="dcterms:W3CDTF">2020-03-09T03:23:00Z</dcterms:created>
  <dcterms:modified xsi:type="dcterms:W3CDTF">2020-03-09T03:24:00Z</dcterms:modified>
</cp:coreProperties>
</file>