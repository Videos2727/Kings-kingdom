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6F0" w:rsidRPr="00660F80" w:rsidRDefault="002576F0" w:rsidP="002576F0">
      <w:pPr>
        <w:shd w:val="clear" w:color="auto" w:fill="FFFFFF"/>
        <w:spacing w:after="0" w:line="240" w:lineRule="auto"/>
        <w:rPr>
          <w:rFonts w:ascii="Comic Sans MS" w:eastAsia="Times New Roman" w:hAnsi="Comic Sans MS" w:cs="Arial"/>
          <w:sz w:val="24"/>
          <w:szCs w:val="24"/>
          <w:lang w:eastAsia="en-AU"/>
        </w:rPr>
      </w:pP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>The Prague Spring was a Communist-friendly program, aimed for the establishment of ‘communism with a human face.’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This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was misunderstood and offended the Soviet leader Leonid Brezhnev and other satel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lite states such as East Germany and Poland. These nations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did not want the Prague Spring to stifle their countries, and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were 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>worried that Czechoslovakia would try to leave the Warsaw Pact. In July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of 1968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, Warsaw Pact members sent a warning to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the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Soviets about 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>what they thought was an ‘anti-socialist’ program.</w:t>
      </w:r>
      <w:r w:rsidRPr="002576F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>The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y were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not happy with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Dubcek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because they feared that there would not be an en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d to his reforms. On August 21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>, 1968, Soviet troops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,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along with armies from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an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other four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Warsaw Pact 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>countries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,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invaded Czechoslovakia to remove Dubcek. More than half a million troops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entered Czechoslovakia; however, there was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almost no resistance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as the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Czech 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government had </w:t>
      </w:r>
      <w:r>
        <w:rPr>
          <w:rFonts w:ascii="Comic Sans MS" w:eastAsia="Times New Roman" w:hAnsi="Comic Sans MS" w:cs="Arial"/>
          <w:sz w:val="24"/>
          <w:szCs w:val="24"/>
          <w:lang w:eastAsia="en-AU"/>
        </w:rPr>
        <w:t>made an order of</w:t>
      </w: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passive resistance. </w:t>
      </w:r>
    </w:p>
    <w:p w:rsidR="002576F0" w:rsidRDefault="002576F0" w:rsidP="002576F0">
      <w:pPr>
        <w:shd w:val="clear" w:color="auto" w:fill="FFFFFF"/>
        <w:spacing w:after="0" w:line="240" w:lineRule="auto"/>
        <w:rPr>
          <w:rFonts w:ascii="Comic Sans MS" w:eastAsia="Times New Roman" w:hAnsi="Comic Sans MS" w:cs="Arial"/>
          <w:sz w:val="24"/>
          <w:szCs w:val="24"/>
          <w:lang w:eastAsia="en-AU"/>
        </w:rPr>
      </w:pPr>
      <w:r w:rsidRPr="00660F80">
        <w:rPr>
          <w:rFonts w:ascii="Comic Sans MS" w:eastAsia="Times New Roman" w:hAnsi="Comic Sans MS" w:cs="Arial"/>
          <w:sz w:val="24"/>
          <w:szCs w:val="24"/>
          <w:lang w:eastAsia="en-AU"/>
        </w:rPr>
        <w:t xml:space="preserve"> </w:t>
      </w:r>
      <w:bookmarkStart w:id="0" w:name="_GoBack"/>
      <w:bookmarkEnd w:id="0"/>
    </w:p>
    <w:sectPr w:rsidR="002576F0" w:rsidSect="00660F80">
      <w:pgSz w:w="11906" w:h="16838"/>
      <w:pgMar w:top="42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6F0"/>
    <w:rsid w:val="002576F0"/>
    <w:rsid w:val="002B1A5D"/>
    <w:rsid w:val="0042607D"/>
    <w:rsid w:val="00DD048B"/>
    <w:rsid w:val="00F3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6F0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6F0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A9941A4</Template>
  <TotalTime>4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2018-03-28T06:23:00Z</dcterms:created>
  <dcterms:modified xsi:type="dcterms:W3CDTF">2018-03-28T06:27:00Z</dcterms:modified>
</cp:coreProperties>
</file>