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3376" w:rsidRDefault="00354797" w:rsidP="00354797">
      <w:pPr>
        <w:jc w:val="center"/>
        <w:rPr>
          <w:rFonts w:ascii="Comic Sans MS" w:hAnsi="Comic Sans MS"/>
          <w:b/>
          <w:sz w:val="28"/>
          <w:szCs w:val="28"/>
          <w:u w:val="single"/>
        </w:rPr>
      </w:pPr>
      <w:r>
        <w:rPr>
          <w:rFonts w:ascii="Comic Sans MS" w:hAnsi="Comic Sans MS"/>
          <w:b/>
          <w:sz w:val="28"/>
          <w:szCs w:val="28"/>
          <w:u w:val="single"/>
        </w:rPr>
        <w:t>The Cold War</w:t>
      </w:r>
      <w:r w:rsidR="00A5787A">
        <w:rPr>
          <w:rFonts w:ascii="Comic Sans MS" w:hAnsi="Comic Sans MS"/>
          <w:b/>
          <w:sz w:val="28"/>
          <w:szCs w:val="28"/>
          <w:u w:val="single"/>
        </w:rPr>
        <w:t>, 1945 - 1991</w:t>
      </w:r>
    </w:p>
    <w:p w:rsidR="006F34C0" w:rsidRPr="006F34C0" w:rsidRDefault="006F34C0" w:rsidP="00354797">
      <w:pPr>
        <w:jc w:val="both"/>
        <w:rPr>
          <w:rFonts w:ascii="Comic Sans MS" w:hAnsi="Comic Sans MS"/>
          <w:sz w:val="24"/>
          <w:szCs w:val="24"/>
        </w:rPr>
      </w:pPr>
      <w:r w:rsidRPr="006F34C0">
        <w:rPr>
          <w:rFonts w:ascii="Comic Sans MS" w:hAnsi="Comic Sans MS"/>
          <w:b/>
          <w:sz w:val="24"/>
          <w:szCs w:val="24"/>
        </w:rPr>
        <w:t>Historical Mistrust</w:t>
      </w:r>
      <w:r>
        <w:rPr>
          <w:rFonts w:ascii="Comic Sans MS" w:hAnsi="Comic Sans MS"/>
          <w:sz w:val="24"/>
          <w:szCs w:val="24"/>
        </w:rPr>
        <w:t>:</w:t>
      </w:r>
    </w:p>
    <w:p w:rsidR="006F34C0" w:rsidRDefault="006F34C0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A5787A" w:rsidRDefault="00A5787A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Pr="006F34C0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6F34C0" w:rsidRPr="006F34C0" w:rsidRDefault="008B0511" w:rsidP="00354797">
      <w:pPr>
        <w:jc w:val="both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Poland; a</w:t>
      </w:r>
      <w:r w:rsidR="006F34C0" w:rsidRPr="006F34C0">
        <w:rPr>
          <w:rFonts w:ascii="Comic Sans MS" w:hAnsi="Comic Sans MS"/>
          <w:b/>
          <w:sz w:val="24"/>
          <w:szCs w:val="24"/>
        </w:rPr>
        <w:t xml:space="preserve"> Point of Conflict</w:t>
      </w:r>
      <w:r w:rsidR="006F34C0">
        <w:rPr>
          <w:rFonts w:ascii="Comic Sans MS" w:hAnsi="Comic Sans MS"/>
          <w:b/>
          <w:sz w:val="24"/>
          <w:szCs w:val="24"/>
        </w:rPr>
        <w:t>:</w:t>
      </w:r>
    </w:p>
    <w:p w:rsidR="006F34C0" w:rsidRDefault="006F34C0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A5787A" w:rsidRDefault="00A5787A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FC4534" w:rsidRPr="006F34C0" w:rsidRDefault="00FC4534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6F34C0" w:rsidRPr="006F34C0" w:rsidRDefault="006F34C0" w:rsidP="00354797">
      <w:pPr>
        <w:jc w:val="both"/>
        <w:rPr>
          <w:rFonts w:ascii="Comic Sans MS" w:hAnsi="Comic Sans MS"/>
          <w:b/>
          <w:sz w:val="24"/>
          <w:szCs w:val="24"/>
        </w:rPr>
      </w:pPr>
      <w:r w:rsidRPr="006F34C0">
        <w:rPr>
          <w:rFonts w:ascii="Comic Sans MS" w:hAnsi="Comic Sans MS"/>
          <w:b/>
          <w:sz w:val="24"/>
          <w:szCs w:val="24"/>
        </w:rPr>
        <w:t>The Satellites</w:t>
      </w:r>
      <w:r>
        <w:rPr>
          <w:rFonts w:ascii="Comic Sans MS" w:hAnsi="Comic Sans MS"/>
          <w:b/>
          <w:sz w:val="24"/>
          <w:szCs w:val="24"/>
        </w:rPr>
        <w:t>:</w:t>
      </w:r>
    </w:p>
    <w:p w:rsidR="006F34C0" w:rsidRDefault="006F34C0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A5787A" w:rsidRDefault="00A5787A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FC4534" w:rsidRPr="006F34C0" w:rsidRDefault="00FC4534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6F34C0" w:rsidRPr="006F34C0" w:rsidRDefault="006F34C0" w:rsidP="00354797">
      <w:pPr>
        <w:jc w:val="both"/>
        <w:rPr>
          <w:rFonts w:ascii="Comic Sans MS" w:hAnsi="Comic Sans MS"/>
          <w:b/>
          <w:sz w:val="24"/>
          <w:szCs w:val="24"/>
        </w:rPr>
      </w:pPr>
      <w:r w:rsidRPr="006F34C0">
        <w:rPr>
          <w:rFonts w:ascii="Comic Sans MS" w:hAnsi="Comic Sans MS"/>
          <w:b/>
          <w:sz w:val="24"/>
          <w:szCs w:val="24"/>
        </w:rPr>
        <w:t xml:space="preserve">Yalta </w:t>
      </w:r>
      <w:r w:rsidR="00FC4534">
        <w:rPr>
          <w:rFonts w:ascii="Comic Sans MS" w:hAnsi="Comic Sans MS"/>
          <w:b/>
          <w:sz w:val="24"/>
          <w:szCs w:val="24"/>
        </w:rPr>
        <w:t xml:space="preserve">Feb 1945; </w:t>
      </w:r>
      <w:r w:rsidRPr="006F34C0">
        <w:rPr>
          <w:rFonts w:ascii="Comic Sans MS" w:hAnsi="Comic Sans MS"/>
          <w:b/>
          <w:sz w:val="24"/>
          <w:szCs w:val="24"/>
        </w:rPr>
        <w:t>and Potsdam</w:t>
      </w:r>
      <w:r w:rsidR="00FC4534">
        <w:rPr>
          <w:rFonts w:ascii="Comic Sans MS" w:hAnsi="Comic Sans MS"/>
          <w:b/>
          <w:sz w:val="24"/>
          <w:szCs w:val="24"/>
        </w:rPr>
        <w:t xml:space="preserve"> July, 1945</w:t>
      </w:r>
      <w:r>
        <w:rPr>
          <w:rFonts w:ascii="Comic Sans MS" w:hAnsi="Comic Sans MS"/>
          <w:b/>
          <w:sz w:val="24"/>
          <w:szCs w:val="24"/>
        </w:rPr>
        <w:t>:</w:t>
      </w:r>
    </w:p>
    <w:p w:rsidR="006F34C0" w:rsidRDefault="006F34C0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A5787A" w:rsidRDefault="00A5787A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FC4534" w:rsidRPr="006F34C0" w:rsidRDefault="00FC4534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6F34C0" w:rsidRPr="006F34C0" w:rsidRDefault="006F34C0" w:rsidP="00354797">
      <w:pPr>
        <w:jc w:val="both"/>
        <w:rPr>
          <w:rFonts w:ascii="Comic Sans MS" w:hAnsi="Comic Sans MS"/>
          <w:b/>
          <w:sz w:val="24"/>
          <w:szCs w:val="24"/>
        </w:rPr>
      </w:pPr>
      <w:r w:rsidRPr="006F34C0">
        <w:rPr>
          <w:rFonts w:ascii="Comic Sans MS" w:hAnsi="Comic Sans MS"/>
          <w:b/>
          <w:sz w:val="24"/>
          <w:szCs w:val="24"/>
        </w:rPr>
        <w:t>Denazification</w:t>
      </w:r>
      <w:r>
        <w:rPr>
          <w:rFonts w:ascii="Comic Sans MS" w:hAnsi="Comic Sans MS"/>
          <w:b/>
          <w:sz w:val="24"/>
          <w:szCs w:val="24"/>
        </w:rPr>
        <w:t>:</w:t>
      </w:r>
    </w:p>
    <w:p w:rsidR="006F34C0" w:rsidRDefault="006F34C0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A5787A" w:rsidRDefault="00A5787A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FC4534" w:rsidRPr="006F34C0" w:rsidRDefault="00FC4534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6F34C0" w:rsidRPr="006F34C0" w:rsidRDefault="006F34C0" w:rsidP="00354797">
      <w:pPr>
        <w:jc w:val="both"/>
        <w:rPr>
          <w:rFonts w:ascii="Comic Sans MS" w:hAnsi="Comic Sans MS"/>
          <w:b/>
          <w:sz w:val="24"/>
          <w:szCs w:val="24"/>
        </w:rPr>
      </w:pPr>
      <w:r w:rsidRPr="006F34C0">
        <w:rPr>
          <w:rFonts w:ascii="Comic Sans MS" w:hAnsi="Comic Sans MS"/>
          <w:b/>
          <w:sz w:val="24"/>
          <w:szCs w:val="24"/>
        </w:rPr>
        <w:lastRenderedPageBreak/>
        <w:t>Armaments</w:t>
      </w:r>
      <w:r>
        <w:rPr>
          <w:rFonts w:ascii="Comic Sans MS" w:hAnsi="Comic Sans MS"/>
          <w:b/>
          <w:sz w:val="24"/>
          <w:szCs w:val="24"/>
        </w:rPr>
        <w:t>:</w:t>
      </w:r>
    </w:p>
    <w:p w:rsidR="006F34C0" w:rsidRDefault="006F34C0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A5787A" w:rsidRDefault="00A5787A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FC4534" w:rsidRPr="006F34C0" w:rsidRDefault="00FC4534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A5787A" w:rsidRDefault="00A5787A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6F34C0" w:rsidRPr="006F34C0" w:rsidRDefault="00FC4534" w:rsidP="00354797">
      <w:pPr>
        <w:jc w:val="both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Fulton S</w:t>
      </w:r>
      <w:r w:rsidR="006F34C0" w:rsidRPr="006F34C0">
        <w:rPr>
          <w:rFonts w:ascii="Comic Sans MS" w:hAnsi="Comic Sans MS"/>
          <w:b/>
          <w:sz w:val="24"/>
          <w:szCs w:val="24"/>
        </w:rPr>
        <w:t>peech</w:t>
      </w:r>
      <w:r>
        <w:rPr>
          <w:rFonts w:ascii="Comic Sans MS" w:hAnsi="Comic Sans MS"/>
          <w:b/>
          <w:sz w:val="24"/>
          <w:szCs w:val="24"/>
        </w:rPr>
        <w:t xml:space="preserve"> 1946</w:t>
      </w:r>
      <w:r w:rsidR="00A5787A">
        <w:rPr>
          <w:rFonts w:ascii="Comic Sans MS" w:hAnsi="Comic Sans MS"/>
          <w:b/>
          <w:sz w:val="24"/>
          <w:szCs w:val="24"/>
        </w:rPr>
        <w:t xml:space="preserve"> and Long Telegram</w:t>
      </w:r>
      <w:r w:rsidR="006F34C0">
        <w:rPr>
          <w:rFonts w:ascii="Comic Sans MS" w:hAnsi="Comic Sans MS"/>
          <w:b/>
          <w:sz w:val="24"/>
          <w:szCs w:val="24"/>
        </w:rPr>
        <w:t>:</w:t>
      </w:r>
    </w:p>
    <w:p w:rsidR="006F34C0" w:rsidRDefault="006F34C0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A5787A" w:rsidRDefault="00A5787A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A5787A" w:rsidRDefault="00A5787A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6F34C0" w:rsidRPr="006F34C0" w:rsidRDefault="006F34C0" w:rsidP="00354797">
      <w:pPr>
        <w:jc w:val="both"/>
        <w:rPr>
          <w:rFonts w:ascii="Comic Sans MS" w:hAnsi="Comic Sans MS"/>
          <w:b/>
          <w:sz w:val="24"/>
          <w:szCs w:val="24"/>
        </w:rPr>
      </w:pPr>
      <w:r w:rsidRPr="006F34C0">
        <w:rPr>
          <w:rFonts w:ascii="Comic Sans MS" w:hAnsi="Comic Sans MS"/>
          <w:b/>
          <w:sz w:val="24"/>
          <w:szCs w:val="24"/>
        </w:rPr>
        <w:t>Greece</w:t>
      </w:r>
      <w:r>
        <w:rPr>
          <w:rFonts w:ascii="Comic Sans MS" w:hAnsi="Comic Sans MS"/>
          <w:b/>
          <w:sz w:val="24"/>
          <w:szCs w:val="24"/>
        </w:rPr>
        <w:t>:</w:t>
      </w:r>
    </w:p>
    <w:p w:rsidR="006F34C0" w:rsidRDefault="006F34C0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FC4534" w:rsidRDefault="00FC4534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A5787A" w:rsidRPr="006F34C0" w:rsidRDefault="00A5787A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6F34C0" w:rsidRPr="006F34C0" w:rsidRDefault="00FC4534" w:rsidP="00354797">
      <w:pPr>
        <w:jc w:val="both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Truman D</w:t>
      </w:r>
      <w:r w:rsidR="006F34C0" w:rsidRPr="006F34C0">
        <w:rPr>
          <w:rFonts w:ascii="Comic Sans MS" w:hAnsi="Comic Sans MS"/>
          <w:b/>
          <w:sz w:val="24"/>
          <w:szCs w:val="24"/>
        </w:rPr>
        <w:t>octrine</w:t>
      </w:r>
      <w:r>
        <w:rPr>
          <w:rFonts w:ascii="Comic Sans MS" w:hAnsi="Comic Sans MS"/>
          <w:b/>
          <w:sz w:val="24"/>
          <w:szCs w:val="24"/>
        </w:rPr>
        <w:t xml:space="preserve"> 1947</w:t>
      </w:r>
      <w:r w:rsidR="006F34C0">
        <w:rPr>
          <w:rFonts w:ascii="Comic Sans MS" w:hAnsi="Comic Sans MS"/>
          <w:b/>
          <w:sz w:val="24"/>
          <w:szCs w:val="24"/>
        </w:rPr>
        <w:t>:</w:t>
      </w:r>
    </w:p>
    <w:p w:rsidR="006F34C0" w:rsidRDefault="006F34C0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A5787A" w:rsidRDefault="00A5787A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FC4534" w:rsidRDefault="00FC4534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Pr="006F34C0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6F34C0" w:rsidRPr="006F34C0" w:rsidRDefault="006F34C0" w:rsidP="00354797">
      <w:pPr>
        <w:jc w:val="both"/>
        <w:rPr>
          <w:rFonts w:ascii="Comic Sans MS" w:hAnsi="Comic Sans MS"/>
          <w:b/>
          <w:sz w:val="24"/>
          <w:szCs w:val="24"/>
        </w:rPr>
      </w:pPr>
      <w:r w:rsidRPr="006F34C0">
        <w:rPr>
          <w:rFonts w:ascii="Comic Sans MS" w:hAnsi="Comic Sans MS"/>
          <w:b/>
          <w:sz w:val="24"/>
          <w:szCs w:val="24"/>
        </w:rPr>
        <w:t>Marshall Plan</w:t>
      </w:r>
      <w:r w:rsidR="00FC4534">
        <w:rPr>
          <w:rFonts w:ascii="Comic Sans MS" w:hAnsi="Comic Sans MS"/>
          <w:b/>
          <w:sz w:val="24"/>
          <w:szCs w:val="24"/>
        </w:rPr>
        <w:t xml:space="preserve"> 1947</w:t>
      </w:r>
      <w:r>
        <w:rPr>
          <w:rFonts w:ascii="Comic Sans MS" w:hAnsi="Comic Sans MS"/>
          <w:b/>
          <w:sz w:val="24"/>
          <w:szCs w:val="24"/>
        </w:rPr>
        <w:t>:</w:t>
      </w:r>
    </w:p>
    <w:p w:rsidR="006F34C0" w:rsidRDefault="006F34C0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FC4534" w:rsidRDefault="00FC4534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A5787A" w:rsidRPr="006F34C0" w:rsidRDefault="00A5787A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6F34C0" w:rsidRDefault="006F34C0" w:rsidP="00354797">
      <w:pPr>
        <w:jc w:val="both"/>
        <w:rPr>
          <w:rFonts w:ascii="Comic Sans MS" w:hAnsi="Comic Sans MS"/>
          <w:b/>
          <w:sz w:val="24"/>
          <w:szCs w:val="24"/>
        </w:rPr>
      </w:pPr>
      <w:proofErr w:type="spellStart"/>
      <w:r w:rsidRPr="006F34C0">
        <w:rPr>
          <w:rFonts w:ascii="Comic Sans MS" w:hAnsi="Comic Sans MS"/>
          <w:b/>
          <w:sz w:val="24"/>
          <w:szCs w:val="24"/>
        </w:rPr>
        <w:lastRenderedPageBreak/>
        <w:t>Cominform</w:t>
      </w:r>
      <w:proofErr w:type="spellEnd"/>
      <w:r w:rsidRPr="006F34C0">
        <w:rPr>
          <w:rFonts w:ascii="Comic Sans MS" w:hAnsi="Comic Sans MS"/>
          <w:b/>
          <w:sz w:val="24"/>
          <w:szCs w:val="24"/>
        </w:rPr>
        <w:t xml:space="preserve"> and </w:t>
      </w:r>
      <w:proofErr w:type="spellStart"/>
      <w:r w:rsidRPr="006F34C0">
        <w:rPr>
          <w:rFonts w:ascii="Comic Sans MS" w:hAnsi="Comic Sans MS"/>
          <w:b/>
          <w:sz w:val="24"/>
          <w:szCs w:val="24"/>
        </w:rPr>
        <w:t>Comecon</w:t>
      </w:r>
      <w:proofErr w:type="spellEnd"/>
      <w:r>
        <w:rPr>
          <w:rFonts w:ascii="Comic Sans MS" w:hAnsi="Comic Sans MS"/>
          <w:b/>
          <w:sz w:val="24"/>
          <w:szCs w:val="24"/>
        </w:rPr>
        <w:t>:</w:t>
      </w:r>
    </w:p>
    <w:p w:rsidR="006F34C0" w:rsidRDefault="006F34C0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A5787A" w:rsidRDefault="00A5787A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FC4534" w:rsidRDefault="00FC4534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FC4534" w:rsidRDefault="006F34C0" w:rsidP="00354797">
      <w:pPr>
        <w:jc w:val="both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Germany:</w:t>
      </w:r>
    </w:p>
    <w:p w:rsidR="008B0511" w:rsidRDefault="008B0511" w:rsidP="008B0511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8B0511">
      <w:pPr>
        <w:jc w:val="both"/>
        <w:rPr>
          <w:rFonts w:ascii="Comic Sans MS" w:hAnsi="Comic Sans MS"/>
          <w:b/>
          <w:sz w:val="24"/>
          <w:szCs w:val="24"/>
        </w:rPr>
      </w:pPr>
    </w:p>
    <w:p w:rsidR="00A5787A" w:rsidRDefault="00A5787A" w:rsidP="008B0511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8B0511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8B0511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8B0511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8B0511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8B0511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8B0511">
      <w:pPr>
        <w:jc w:val="both"/>
        <w:rPr>
          <w:rFonts w:ascii="Comic Sans MS" w:hAnsi="Comic Sans MS"/>
          <w:b/>
          <w:sz w:val="24"/>
          <w:szCs w:val="24"/>
        </w:rPr>
      </w:pPr>
    </w:p>
    <w:p w:rsidR="008B0511" w:rsidRDefault="008B0511" w:rsidP="008B0511">
      <w:pPr>
        <w:jc w:val="both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Czechoslovakia 1948:</w:t>
      </w:r>
    </w:p>
    <w:p w:rsidR="008B0511" w:rsidRDefault="008B0511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8B0511" w:rsidRDefault="008B0511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6F34C0" w:rsidRDefault="00FC4534" w:rsidP="00354797">
      <w:pPr>
        <w:jc w:val="both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Berlin Blockade and Airlift 1948-49:</w:t>
      </w:r>
      <w:r w:rsidR="006F34C0">
        <w:rPr>
          <w:rFonts w:ascii="Comic Sans MS" w:hAnsi="Comic Sans MS"/>
          <w:b/>
          <w:sz w:val="24"/>
          <w:szCs w:val="24"/>
        </w:rPr>
        <w:t xml:space="preserve"> </w:t>
      </w:r>
    </w:p>
    <w:p w:rsidR="006F34C0" w:rsidRDefault="006F34C0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FC4534" w:rsidRDefault="00FC4534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A5787A" w:rsidRDefault="00A5787A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6F34C0" w:rsidRDefault="006F34C0" w:rsidP="00354797">
      <w:pPr>
        <w:jc w:val="both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NATO</w:t>
      </w:r>
      <w:r w:rsidR="008B0511">
        <w:rPr>
          <w:rFonts w:ascii="Comic Sans MS" w:hAnsi="Comic Sans MS"/>
          <w:b/>
          <w:sz w:val="24"/>
          <w:szCs w:val="24"/>
        </w:rPr>
        <w:t xml:space="preserve"> 1950</w:t>
      </w:r>
      <w:r w:rsidR="00FC4534">
        <w:rPr>
          <w:rFonts w:ascii="Comic Sans MS" w:hAnsi="Comic Sans MS"/>
          <w:b/>
          <w:sz w:val="24"/>
          <w:szCs w:val="24"/>
        </w:rPr>
        <w:t>:</w:t>
      </w:r>
    </w:p>
    <w:p w:rsidR="006F34C0" w:rsidRDefault="006F34C0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A5787A" w:rsidRDefault="00A5787A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8B0511" w:rsidRDefault="008B0511" w:rsidP="00354797">
      <w:pPr>
        <w:jc w:val="both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lastRenderedPageBreak/>
        <w:t>Eisenhower and Dulles 1953:</w:t>
      </w:r>
    </w:p>
    <w:p w:rsidR="008B0511" w:rsidRDefault="008B0511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8B0511" w:rsidRDefault="008B0511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A5787A" w:rsidRDefault="00A5787A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8B0511" w:rsidRDefault="008B0511" w:rsidP="00354797">
      <w:pPr>
        <w:jc w:val="both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Warsaw Pact 1955:</w:t>
      </w:r>
    </w:p>
    <w:p w:rsidR="008B0511" w:rsidRDefault="008B0511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8B0511" w:rsidRDefault="008B0511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A5787A" w:rsidRDefault="00A5787A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E4643D" w:rsidRDefault="008B0511" w:rsidP="00354797">
      <w:pPr>
        <w:jc w:val="both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 xml:space="preserve">Desalinisation and </w:t>
      </w:r>
      <w:r w:rsidR="00FC4534">
        <w:rPr>
          <w:rFonts w:ascii="Comic Sans MS" w:hAnsi="Comic Sans MS"/>
          <w:b/>
          <w:sz w:val="24"/>
          <w:szCs w:val="24"/>
        </w:rPr>
        <w:t>Peaceful C</w:t>
      </w:r>
      <w:r w:rsidR="00E4643D">
        <w:rPr>
          <w:rFonts w:ascii="Comic Sans MS" w:hAnsi="Comic Sans MS"/>
          <w:b/>
          <w:sz w:val="24"/>
          <w:szCs w:val="24"/>
        </w:rPr>
        <w:t>oexistence</w:t>
      </w:r>
      <w:r>
        <w:rPr>
          <w:rFonts w:ascii="Comic Sans MS" w:hAnsi="Comic Sans MS"/>
          <w:b/>
          <w:sz w:val="24"/>
          <w:szCs w:val="24"/>
        </w:rPr>
        <w:t xml:space="preserve"> 1956:</w:t>
      </w:r>
    </w:p>
    <w:p w:rsidR="00E4643D" w:rsidRDefault="00E4643D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A5787A" w:rsidRDefault="00A5787A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FC4534" w:rsidRDefault="00FC4534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E4643D" w:rsidRDefault="00FC4534" w:rsidP="00354797">
      <w:pPr>
        <w:jc w:val="both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Hungarian Uprising 1956</w:t>
      </w:r>
      <w:r w:rsidR="00AD7585">
        <w:rPr>
          <w:rFonts w:ascii="Comic Sans MS" w:hAnsi="Comic Sans MS"/>
          <w:b/>
          <w:sz w:val="24"/>
          <w:szCs w:val="24"/>
        </w:rPr>
        <w:t xml:space="preserve"> (Nagy):</w:t>
      </w:r>
    </w:p>
    <w:p w:rsidR="00E4643D" w:rsidRDefault="00E4643D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FC4534" w:rsidRDefault="00FC4534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A5787A" w:rsidRDefault="00A5787A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E4643D" w:rsidRDefault="00FC4534" w:rsidP="00354797">
      <w:pPr>
        <w:jc w:val="both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U2 Spy P</w:t>
      </w:r>
      <w:r w:rsidR="00E4643D">
        <w:rPr>
          <w:rFonts w:ascii="Comic Sans MS" w:hAnsi="Comic Sans MS"/>
          <w:b/>
          <w:sz w:val="24"/>
          <w:szCs w:val="24"/>
        </w:rPr>
        <w:t>lane</w:t>
      </w:r>
      <w:r>
        <w:rPr>
          <w:rFonts w:ascii="Comic Sans MS" w:hAnsi="Comic Sans MS"/>
          <w:b/>
          <w:sz w:val="24"/>
          <w:szCs w:val="24"/>
        </w:rPr>
        <w:t xml:space="preserve"> 1960</w:t>
      </w:r>
      <w:r w:rsidR="00A5787A">
        <w:rPr>
          <w:rFonts w:ascii="Comic Sans MS" w:hAnsi="Comic Sans MS"/>
          <w:b/>
          <w:sz w:val="24"/>
          <w:szCs w:val="24"/>
        </w:rPr>
        <w:t>:</w:t>
      </w:r>
    </w:p>
    <w:p w:rsidR="00E4643D" w:rsidRDefault="00E4643D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A5787A" w:rsidRDefault="00A5787A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FC4534" w:rsidRDefault="00E4643D" w:rsidP="00354797">
      <w:pPr>
        <w:jc w:val="both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lastRenderedPageBreak/>
        <w:t>Berlin Wall</w:t>
      </w:r>
      <w:r w:rsidR="00FC4534">
        <w:rPr>
          <w:rFonts w:ascii="Comic Sans MS" w:hAnsi="Comic Sans MS"/>
          <w:b/>
          <w:sz w:val="24"/>
          <w:szCs w:val="24"/>
        </w:rPr>
        <w:t xml:space="preserve"> 1961</w:t>
      </w:r>
      <w:r w:rsidR="00A5787A">
        <w:rPr>
          <w:rFonts w:ascii="Comic Sans MS" w:hAnsi="Comic Sans MS"/>
          <w:b/>
          <w:sz w:val="24"/>
          <w:szCs w:val="24"/>
        </w:rPr>
        <w:t>:</w:t>
      </w:r>
    </w:p>
    <w:p w:rsidR="00FC4534" w:rsidRDefault="00FC4534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A5787A" w:rsidRDefault="00A5787A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FC4534" w:rsidRDefault="00FC4534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8B0511" w:rsidRDefault="00A5787A" w:rsidP="00354797">
      <w:pPr>
        <w:jc w:val="both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Cuban M</w:t>
      </w:r>
      <w:r w:rsidR="008B0511">
        <w:rPr>
          <w:rFonts w:ascii="Comic Sans MS" w:hAnsi="Comic Sans MS"/>
          <w:b/>
          <w:sz w:val="24"/>
          <w:szCs w:val="24"/>
        </w:rPr>
        <w:t>issile Crisis 1962</w:t>
      </w:r>
      <w:r>
        <w:rPr>
          <w:rFonts w:ascii="Comic Sans MS" w:hAnsi="Comic Sans MS"/>
          <w:b/>
          <w:sz w:val="24"/>
          <w:szCs w:val="24"/>
        </w:rPr>
        <w:t>:</w:t>
      </w:r>
    </w:p>
    <w:p w:rsidR="008B0511" w:rsidRDefault="008B0511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8B0511" w:rsidRDefault="008B0511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A5787A" w:rsidRDefault="00A5787A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E4643D" w:rsidRDefault="00A5787A" w:rsidP="00354797">
      <w:pPr>
        <w:jc w:val="both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Détente:</w:t>
      </w:r>
    </w:p>
    <w:p w:rsidR="00E4643D" w:rsidRDefault="00E4643D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FC4534" w:rsidRDefault="00FC4534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A5787A" w:rsidRDefault="00A5787A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FC4534" w:rsidRDefault="00E4643D" w:rsidP="00354797">
      <w:pPr>
        <w:jc w:val="both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France</w:t>
      </w:r>
      <w:r w:rsidR="00A5787A">
        <w:rPr>
          <w:rFonts w:ascii="Comic Sans MS" w:hAnsi="Comic Sans MS"/>
          <w:b/>
          <w:sz w:val="24"/>
          <w:szCs w:val="24"/>
        </w:rPr>
        <w:t>:</w:t>
      </w:r>
    </w:p>
    <w:p w:rsidR="00FC4534" w:rsidRDefault="00FC4534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A5787A" w:rsidRDefault="00A5787A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FC4534" w:rsidRDefault="00FC4534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E4643D" w:rsidRDefault="00FC4534" w:rsidP="00354797">
      <w:pPr>
        <w:jc w:val="both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lastRenderedPageBreak/>
        <w:t>Prague S</w:t>
      </w:r>
      <w:r w:rsidR="00E4643D">
        <w:rPr>
          <w:rFonts w:ascii="Comic Sans MS" w:hAnsi="Comic Sans MS"/>
          <w:b/>
          <w:sz w:val="24"/>
          <w:szCs w:val="24"/>
        </w:rPr>
        <w:t>pring</w:t>
      </w:r>
      <w:r>
        <w:rPr>
          <w:rFonts w:ascii="Comic Sans MS" w:hAnsi="Comic Sans MS"/>
          <w:b/>
          <w:sz w:val="24"/>
          <w:szCs w:val="24"/>
        </w:rPr>
        <w:t xml:space="preserve"> 1968</w:t>
      </w:r>
      <w:r w:rsidR="00AD7585">
        <w:rPr>
          <w:rFonts w:ascii="Comic Sans MS" w:hAnsi="Comic Sans MS"/>
          <w:b/>
          <w:sz w:val="24"/>
          <w:szCs w:val="24"/>
        </w:rPr>
        <w:t>, (Dubcek, Novotny):</w:t>
      </w:r>
    </w:p>
    <w:p w:rsidR="00E4643D" w:rsidRDefault="00E4643D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A5787A" w:rsidRDefault="00A5787A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FC4534" w:rsidRDefault="00FC4534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E4643D" w:rsidRDefault="00E4643D" w:rsidP="00354797">
      <w:pPr>
        <w:jc w:val="both"/>
        <w:rPr>
          <w:rFonts w:ascii="Comic Sans MS" w:hAnsi="Comic Sans MS"/>
          <w:b/>
          <w:sz w:val="24"/>
          <w:szCs w:val="24"/>
        </w:rPr>
      </w:pPr>
      <w:proofErr w:type="spellStart"/>
      <w:r>
        <w:rPr>
          <w:rFonts w:ascii="Comic Sans MS" w:hAnsi="Comic Sans MS"/>
          <w:b/>
          <w:sz w:val="24"/>
          <w:szCs w:val="24"/>
        </w:rPr>
        <w:t>Ostpolitik</w:t>
      </w:r>
      <w:proofErr w:type="spellEnd"/>
      <w:r w:rsidR="00A5787A">
        <w:rPr>
          <w:rFonts w:ascii="Comic Sans MS" w:hAnsi="Comic Sans MS"/>
          <w:b/>
          <w:sz w:val="24"/>
          <w:szCs w:val="24"/>
        </w:rPr>
        <w:t>:</w:t>
      </w:r>
    </w:p>
    <w:p w:rsidR="00E4643D" w:rsidRDefault="00E4643D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A5787A" w:rsidRDefault="00A5787A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FC4534" w:rsidRDefault="00FC4534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E4643D" w:rsidRDefault="00E4643D" w:rsidP="00354797">
      <w:pPr>
        <w:jc w:val="both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Brandt</w:t>
      </w:r>
      <w:r w:rsidR="00A5787A">
        <w:rPr>
          <w:rFonts w:ascii="Comic Sans MS" w:hAnsi="Comic Sans MS"/>
          <w:b/>
          <w:sz w:val="24"/>
          <w:szCs w:val="24"/>
        </w:rPr>
        <w:t>:</w:t>
      </w:r>
    </w:p>
    <w:p w:rsidR="00E4643D" w:rsidRDefault="00E4643D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A5787A" w:rsidRDefault="00A5787A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E4643D" w:rsidRDefault="00E4643D" w:rsidP="00354797">
      <w:pPr>
        <w:jc w:val="both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 xml:space="preserve">SALT </w:t>
      </w:r>
      <w:proofErr w:type="gramStart"/>
      <w:r>
        <w:rPr>
          <w:rFonts w:ascii="Comic Sans MS" w:hAnsi="Comic Sans MS"/>
          <w:b/>
          <w:sz w:val="24"/>
          <w:szCs w:val="24"/>
        </w:rPr>
        <w:t>I</w:t>
      </w:r>
      <w:proofErr w:type="gramEnd"/>
      <w:r w:rsidR="00D45E1C">
        <w:rPr>
          <w:rFonts w:ascii="Comic Sans MS" w:hAnsi="Comic Sans MS"/>
          <w:b/>
          <w:sz w:val="24"/>
          <w:szCs w:val="24"/>
        </w:rPr>
        <w:t>, 1972: ICBMs, SLBMs</w:t>
      </w:r>
      <w:r w:rsidR="00A5787A">
        <w:rPr>
          <w:rFonts w:ascii="Comic Sans MS" w:hAnsi="Comic Sans MS"/>
          <w:b/>
          <w:sz w:val="24"/>
          <w:szCs w:val="24"/>
        </w:rPr>
        <w:t>:</w:t>
      </w:r>
    </w:p>
    <w:p w:rsidR="00E4643D" w:rsidRDefault="00E4643D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A5787A" w:rsidRDefault="00A5787A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FC4534" w:rsidRDefault="00FC4534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E4643D" w:rsidRDefault="00E4643D" w:rsidP="00354797">
      <w:pPr>
        <w:jc w:val="both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 xml:space="preserve">Helsinki </w:t>
      </w:r>
      <w:r w:rsidR="00AD7585">
        <w:rPr>
          <w:rFonts w:ascii="Comic Sans MS" w:hAnsi="Comic Sans MS"/>
          <w:b/>
          <w:sz w:val="24"/>
          <w:szCs w:val="24"/>
        </w:rPr>
        <w:t>Accord 1975</w:t>
      </w:r>
      <w:r w:rsidR="00A5787A">
        <w:rPr>
          <w:rFonts w:ascii="Comic Sans MS" w:hAnsi="Comic Sans MS"/>
          <w:b/>
          <w:sz w:val="24"/>
          <w:szCs w:val="24"/>
        </w:rPr>
        <w:t>:</w:t>
      </w:r>
    </w:p>
    <w:p w:rsidR="00E4643D" w:rsidRDefault="00E4643D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FC4534" w:rsidRDefault="00FC4534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A5787A" w:rsidRDefault="00A5787A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D45E1C" w:rsidRDefault="00E4643D" w:rsidP="00354797">
      <w:pPr>
        <w:jc w:val="both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lastRenderedPageBreak/>
        <w:t>SALT II</w:t>
      </w:r>
      <w:r w:rsidR="00D45E1C">
        <w:rPr>
          <w:rFonts w:ascii="Comic Sans MS" w:hAnsi="Comic Sans MS"/>
          <w:b/>
          <w:sz w:val="24"/>
          <w:szCs w:val="24"/>
        </w:rPr>
        <w:t>, 1979</w:t>
      </w:r>
      <w:r w:rsidR="00A5787A">
        <w:rPr>
          <w:rFonts w:ascii="Comic Sans MS" w:hAnsi="Comic Sans MS"/>
          <w:b/>
          <w:sz w:val="24"/>
          <w:szCs w:val="24"/>
        </w:rPr>
        <w:t>:</w:t>
      </w:r>
    </w:p>
    <w:p w:rsidR="00D45E1C" w:rsidRDefault="00D45E1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A5787A" w:rsidRDefault="00A5787A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D45E1C" w:rsidRDefault="00D45E1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E4643D" w:rsidRDefault="00E4643D" w:rsidP="00354797">
      <w:pPr>
        <w:jc w:val="both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Afghanistan</w:t>
      </w:r>
      <w:r w:rsidR="00D45E1C">
        <w:rPr>
          <w:rFonts w:ascii="Comic Sans MS" w:hAnsi="Comic Sans MS"/>
          <w:b/>
          <w:sz w:val="24"/>
          <w:szCs w:val="24"/>
        </w:rPr>
        <w:t>, 1979:</w:t>
      </w:r>
    </w:p>
    <w:p w:rsidR="00FC4534" w:rsidRDefault="00FC4534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A5787A" w:rsidRDefault="00A5787A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FC4534" w:rsidRDefault="00E4643D" w:rsidP="00354797">
      <w:pPr>
        <w:jc w:val="both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New Cold War</w:t>
      </w:r>
      <w:r w:rsidR="00D45E1C">
        <w:rPr>
          <w:rFonts w:ascii="Comic Sans MS" w:hAnsi="Comic Sans MS"/>
          <w:b/>
          <w:sz w:val="24"/>
          <w:szCs w:val="24"/>
        </w:rPr>
        <w:t>, 1979:</w:t>
      </w:r>
    </w:p>
    <w:p w:rsidR="00FC4534" w:rsidRDefault="00FC4534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FC4534" w:rsidRDefault="00FC4534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A5787A" w:rsidRDefault="00A5787A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D45E1C" w:rsidRDefault="00D45E1C" w:rsidP="00D45E1C">
      <w:pPr>
        <w:jc w:val="both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Solidarity, 1979:</w:t>
      </w:r>
    </w:p>
    <w:p w:rsidR="00D45E1C" w:rsidRDefault="00D45E1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A5787A" w:rsidRDefault="00A5787A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D45E1C" w:rsidRDefault="00D45E1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D45E1C" w:rsidRDefault="00D45E1C" w:rsidP="00354797">
      <w:pPr>
        <w:jc w:val="both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‘Evil Empire’, 1983:</w:t>
      </w:r>
    </w:p>
    <w:p w:rsidR="00D45E1C" w:rsidRDefault="00D45E1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A5787A" w:rsidRDefault="00A5787A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E4643D" w:rsidRDefault="00E4643D" w:rsidP="00354797">
      <w:pPr>
        <w:jc w:val="both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lastRenderedPageBreak/>
        <w:t>Reykjavik</w:t>
      </w:r>
      <w:r w:rsidR="00D45E1C">
        <w:rPr>
          <w:rFonts w:ascii="Comic Sans MS" w:hAnsi="Comic Sans MS"/>
          <w:b/>
          <w:sz w:val="24"/>
          <w:szCs w:val="24"/>
        </w:rPr>
        <w:t>,</w:t>
      </w:r>
      <w:r>
        <w:rPr>
          <w:rFonts w:ascii="Comic Sans MS" w:hAnsi="Comic Sans MS"/>
          <w:b/>
          <w:sz w:val="24"/>
          <w:szCs w:val="24"/>
        </w:rPr>
        <w:t xml:space="preserve"> 1986</w:t>
      </w:r>
      <w:r w:rsidR="00D45E1C">
        <w:rPr>
          <w:rFonts w:ascii="Comic Sans MS" w:hAnsi="Comic Sans MS"/>
          <w:b/>
          <w:sz w:val="24"/>
          <w:szCs w:val="24"/>
        </w:rPr>
        <w:t>:</w:t>
      </w:r>
    </w:p>
    <w:p w:rsidR="00E4643D" w:rsidRDefault="00E4643D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A5787A" w:rsidRDefault="00A5787A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FC4534" w:rsidRDefault="00FC4534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E4643D" w:rsidRDefault="00E4643D" w:rsidP="00354797">
      <w:pPr>
        <w:jc w:val="both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INF Treaty</w:t>
      </w:r>
      <w:r w:rsidR="00D45E1C">
        <w:rPr>
          <w:rFonts w:ascii="Comic Sans MS" w:hAnsi="Comic Sans MS"/>
          <w:b/>
          <w:sz w:val="24"/>
          <w:szCs w:val="24"/>
        </w:rPr>
        <w:t>,</w:t>
      </w:r>
      <w:r>
        <w:rPr>
          <w:rFonts w:ascii="Comic Sans MS" w:hAnsi="Comic Sans MS"/>
          <w:b/>
          <w:sz w:val="24"/>
          <w:szCs w:val="24"/>
        </w:rPr>
        <w:t xml:space="preserve"> 1987</w:t>
      </w:r>
      <w:r w:rsidR="00D45E1C">
        <w:rPr>
          <w:rFonts w:ascii="Comic Sans MS" w:hAnsi="Comic Sans MS"/>
          <w:b/>
          <w:sz w:val="24"/>
          <w:szCs w:val="24"/>
        </w:rPr>
        <w:t>:</w:t>
      </w:r>
    </w:p>
    <w:p w:rsidR="00E4643D" w:rsidRDefault="00E4643D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A5787A" w:rsidRDefault="00A5787A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FC4534" w:rsidRDefault="00FC4534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Solidarity:</w:t>
      </w: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E4643D" w:rsidRDefault="00E4643D" w:rsidP="00354797">
      <w:pPr>
        <w:jc w:val="both"/>
        <w:rPr>
          <w:rFonts w:ascii="Comic Sans MS" w:hAnsi="Comic Sans MS"/>
          <w:b/>
          <w:sz w:val="24"/>
          <w:szCs w:val="24"/>
        </w:rPr>
      </w:pPr>
      <w:proofErr w:type="spellStart"/>
      <w:r>
        <w:rPr>
          <w:rFonts w:ascii="Comic Sans MS" w:hAnsi="Comic Sans MS"/>
          <w:b/>
          <w:sz w:val="24"/>
          <w:szCs w:val="24"/>
        </w:rPr>
        <w:t>Perestrioka</w:t>
      </w:r>
      <w:proofErr w:type="spellEnd"/>
      <w:r w:rsidR="00A5787A">
        <w:rPr>
          <w:rFonts w:ascii="Comic Sans MS" w:hAnsi="Comic Sans MS"/>
          <w:b/>
          <w:sz w:val="24"/>
          <w:szCs w:val="24"/>
        </w:rPr>
        <w:t>:</w:t>
      </w:r>
    </w:p>
    <w:p w:rsidR="00E4643D" w:rsidRDefault="00E4643D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A5787A" w:rsidRDefault="00A5787A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6F34C0" w:rsidRDefault="00E4643D" w:rsidP="00354797">
      <w:pPr>
        <w:jc w:val="both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Glasnost</w:t>
      </w:r>
      <w:r w:rsidR="00A5787A">
        <w:rPr>
          <w:rFonts w:ascii="Comic Sans MS" w:hAnsi="Comic Sans MS"/>
          <w:b/>
          <w:sz w:val="24"/>
          <w:szCs w:val="24"/>
        </w:rPr>
        <w:t>:</w:t>
      </w:r>
    </w:p>
    <w:p w:rsidR="00D45E1C" w:rsidRDefault="00D45E1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A5787A" w:rsidRDefault="00A5787A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D45E1C" w:rsidRDefault="00D45E1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D45E1C" w:rsidRDefault="00D45E1C" w:rsidP="00354797">
      <w:pPr>
        <w:jc w:val="both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lastRenderedPageBreak/>
        <w:t>Berlin, 1989:</w:t>
      </w:r>
    </w:p>
    <w:p w:rsidR="00DD730A" w:rsidRDefault="00DD730A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A5787A" w:rsidRDefault="00A5787A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DD730A" w:rsidRDefault="00DD730A" w:rsidP="00354797">
      <w:pPr>
        <w:jc w:val="both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Fifteen Republics, 1991:</w:t>
      </w: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The EEC:</w:t>
      </w: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  <w:bookmarkStart w:id="0" w:name="_GoBack"/>
      <w:bookmarkEnd w:id="0"/>
    </w:p>
    <w:p w:rsidR="0024002F" w:rsidRDefault="0024002F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b/>
          <w:sz w:val="24"/>
          <w:szCs w:val="24"/>
        </w:rPr>
      </w:pPr>
    </w:p>
    <w:p w:rsidR="0041668C" w:rsidRDefault="0041668C" w:rsidP="00354797">
      <w:pPr>
        <w:jc w:val="bot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Yugoslavia:</w:t>
      </w:r>
    </w:p>
    <w:p w:rsidR="006F34C0" w:rsidRDefault="006F34C0" w:rsidP="00354797">
      <w:pPr>
        <w:jc w:val="both"/>
        <w:rPr>
          <w:rFonts w:ascii="Comic Sans MS" w:hAnsi="Comic Sans MS"/>
          <w:sz w:val="24"/>
          <w:szCs w:val="24"/>
        </w:rPr>
      </w:pPr>
    </w:p>
    <w:sectPr w:rsidR="006F34C0" w:rsidSect="00354797">
      <w:pgSz w:w="11906" w:h="16838"/>
      <w:pgMar w:top="709" w:right="707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4797"/>
    <w:rsid w:val="000F3376"/>
    <w:rsid w:val="0024002F"/>
    <w:rsid w:val="00354797"/>
    <w:rsid w:val="0041668C"/>
    <w:rsid w:val="00544220"/>
    <w:rsid w:val="00684B4B"/>
    <w:rsid w:val="006F34C0"/>
    <w:rsid w:val="008B0511"/>
    <w:rsid w:val="00987E04"/>
    <w:rsid w:val="00A5787A"/>
    <w:rsid w:val="00AD7585"/>
    <w:rsid w:val="00D45E1C"/>
    <w:rsid w:val="00DD730A"/>
    <w:rsid w:val="00E4643D"/>
    <w:rsid w:val="00FC4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400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00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400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00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BCE41198</Template>
  <TotalTime>0</TotalTime>
  <Pages>12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STEWART Barrie</cp:lastModifiedBy>
  <cp:revision>2</cp:revision>
  <cp:lastPrinted>2017-03-30T02:59:00Z</cp:lastPrinted>
  <dcterms:created xsi:type="dcterms:W3CDTF">2017-03-30T03:03:00Z</dcterms:created>
  <dcterms:modified xsi:type="dcterms:W3CDTF">2017-03-30T03:03:00Z</dcterms:modified>
</cp:coreProperties>
</file>