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93A2B" w:rsidRPr="00D06822" w:rsidRDefault="00260A89" w:rsidP="00D06822">
      <w:pPr>
        <w:autoSpaceDE w:val="0"/>
        <w:autoSpaceDN w:val="0"/>
        <w:adjustRightInd w:val="0"/>
        <w:jc w:val="center"/>
        <w:rPr>
          <w:rFonts w:ascii="Comic Sans MS" w:hAnsi="Comic Sans MS"/>
          <w:sz w:val="20"/>
          <w:szCs w:val="20"/>
        </w:rPr>
      </w:pPr>
      <w:r w:rsidRPr="00D06822">
        <w:rPr>
          <w:rFonts w:ascii="Comic Sans MS" w:hAnsi="Comic Sans MS"/>
          <w:b/>
          <w:sz w:val="28"/>
          <w:szCs w:val="28"/>
          <w:u w:val="single"/>
        </w:rPr>
        <w:t xml:space="preserve">The Two </w:t>
      </w:r>
      <w:proofErr w:type="gramStart"/>
      <w:r w:rsidRPr="00D06822">
        <w:rPr>
          <w:rFonts w:ascii="Comic Sans MS" w:hAnsi="Comic Sans MS"/>
          <w:b/>
          <w:sz w:val="28"/>
          <w:szCs w:val="28"/>
          <w:u w:val="single"/>
        </w:rPr>
        <w:t>Plus</w:t>
      </w:r>
      <w:proofErr w:type="gramEnd"/>
      <w:r w:rsidRPr="00D06822">
        <w:rPr>
          <w:rFonts w:ascii="Comic Sans MS" w:hAnsi="Comic Sans MS"/>
          <w:b/>
          <w:sz w:val="28"/>
          <w:szCs w:val="28"/>
          <w:u w:val="single"/>
        </w:rPr>
        <w:t xml:space="preserve"> Four Treaty</w:t>
      </w:r>
    </w:p>
    <w:p w:rsidR="00260A89" w:rsidRPr="00D06822" w:rsidRDefault="00260A89" w:rsidP="00260A89">
      <w:pPr>
        <w:autoSpaceDE w:val="0"/>
        <w:autoSpaceDN w:val="0"/>
        <w:adjustRightInd w:val="0"/>
        <w:jc w:val="both"/>
        <w:rPr>
          <w:rFonts w:ascii="Comic Sans MS" w:hAnsi="Comic Sans MS"/>
          <w:b/>
          <w:sz w:val="28"/>
          <w:szCs w:val="28"/>
        </w:rPr>
      </w:pPr>
    </w:p>
    <w:p w:rsidR="00681899" w:rsidRPr="00D06822" w:rsidRDefault="0068189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r w:rsidRPr="00D06822">
        <w:rPr>
          <w:rFonts w:ascii="Comic Sans MS" w:hAnsi="Comic Sans MS"/>
        </w:rPr>
        <w:t>The decision of the Soviet Union to curtail sharply its presence and</w:t>
      </w:r>
      <w:r w:rsidR="00D06822" w:rsidRPr="00D06822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influence in Eastern Europe has led to a critical point in the process of</w:t>
      </w:r>
      <w:r w:rsidR="00D06822" w:rsidRPr="00D06822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resolving post-war Europe's central issue: the unification of Germany and the</w:t>
      </w:r>
      <w:r w:rsidR="00D06822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new Germany's role on the continent.</w:t>
      </w:r>
    </w:p>
    <w:p w:rsidR="00593A2B" w:rsidRPr="00D06822" w:rsidRDefault="00593A2B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593A2B" w:rsidRPr="00D06822" w:rsidRDefault="0068189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r w:rsidRPr="00D06822">
        <w:rPr>
          <w:rFonts w:ascii="Comic Sans MS" w:hAnsi="Comic Sans MS"/>
        </w:rPr>
        <w:t>The legal framework established in 1945 after Germany's unconditional</w:t>
      </w:r>
      <w:r w:rsidR="00D06822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surrend</w:t>
      </w:r>
      <w:r w:rsidR="00D06822">
        <w:rPr>
          <w:rFonts w:ascii="Comic Sans MS" w:hAnsi="Comic Sans MS"/>
        </w:rPr>
        <w:t>er by· the four allied powers -</w:t>
      </w:r>
      <w:r w:rsidRPr="00D06822">
        <w:rPr>
          <w:rFonts w:ascii="Comic Sans MS" w:hAnsi="Comic Sans MS"/>
        </w:rPr>
        <w:t xml:space="preserve"> the United States, the Soviet Union,</w:t>
      </w:r>
      <w:r w:rsidR="00D06822">
        <w:rPr>
          <w:rFonts w:ascii="Comic Sans MS" w:hAnsi="Comic Sans MS"/>
        </w:rPr>
        <w:t xml:space="preserve"> France, and Great Britain -</w:t>
      </w:r>
      <w:r w:rsidRPr="00D06822">
        <w:rPr>
          <w:rFonts w:ascii="Comic Sans MS" w:hAnsi="Comic Sans MS"/>
        </w:rPr>
        <w:t xml:space="preserve"> has been altered by a series of agreements and</w:t>
      </w:r>
      <w:r w:rsidR="00D06822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by the Federal Republic of Germany's (FRG) steadily growing importance in</w:t>
      </w:r>
      <w:r w:rsidR="00D06822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 xml:space="preserve">political, economic, and security matters. </w:t>
      </w:r>
    </w:p>
    <w:p w:rsidR="00593A2B" w:rsidRPr="00D06822" w:rsidRDefault="00593A2B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681899" w:rsidRPr="00D06822" w:rsidRDefault="0068189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r w:rsidRPr="00D06822">
        <w:rPr>
          <w:rFonts w:ascii="Comic Sans MS" w:hAnsi="Comic Sans MS"/>
        </w:rPr>
        <w:t>The Two-plus-Four talks that</w:t>
      </w:r>
      <w:r w:rsidR="00D06822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include the two Germanys and the allied powers are intended to address the</w:t>
      </w:r>
      <w:r w:rsidR="00D06822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process of unification and the emergence of a fully sovereign German state.</w:t>
      </w:r>
    </w:p>
    <w:p w:rsidR="00593A2B" w:rsidRPr="00D06822" w:rsidRDefault="00593A2B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3D2485" w:rsidRPr="00D06822" w:rsidRDefault="003D2485" w:rsidP="003D2485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r w:rsidRPr="00D06822">
        <w:rPr>
          <w:rFonts w:ascii="Comic Sans MS" w:hAnsi="Comic Sans MS"/>
        </w:rPr>
        <w:t>The Two-plus-Four process now in its beginning stages will likely alter</w:t>
      </w:r>
      <w:r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radically the longstanding competitive security relationships between East and</w:t>
      </w:r>
      <w:r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West in Europe, and the influence that the United States and the Soviet</w:t>
      </w:r>
      <w:r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Union have wielded on the continent.</w:t>
      </w:r>
    </w:p>
    <w:p w:rsidR="003D2485" w:rsidRPr="00D06822" w:rsidRDefault="003D2485" w:rsidP="003D2485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3D2485" w:rsidRPr="00D06822" w:rsidRDefault="003D2485" w:rsidP="003D2485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r w:rsidRPr="00D06822">
        <w:rPr>
          <w:rFonts w:ascii="Comic Sans MS" w:hAnsi="Comic Sans MS"/>
        </w:rPr>
        <w:t>In February 1990, the</w:t>
      </w:r>
      <w:r>
        <w:rPr>
          <w:rFonts w:ascii="Comic Sans MS" w:hAnsi="Comic Sans MS"/>
        </w:rPr>
        <w:t xml:space="preserve"> four powers from World War TI-</w:t>
      </w:r>
      <w:r w:rsidRPr="00D06822">
        <w:rPr>
          <w:rFonts w:ascii="Comic Sans MS" w:hAnsi="Comic Sans MS"/>
        </w:rPr>
        <w:t xml:space="preserve"> the United States,</w:t>
      </w:r>
      <w:r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the Soviet Uni</w:t>
      </w:r>
      <w:r>
        <w:rPr>
          <w:rFonts w:ascii="Comic Sans MS" w:hAnsi="Comic Sans MS"/>
        </w:rPr>
        <w:t>on, France, and Great Britain -</w:t>
      </w:r>
      <w:r w:rsidRPr="00D06822">
        <w:rPr>
          <w:rFonts w:ascii="Comic Sans MS" w:hAnsi="Comic Sans MS"/>
        </w:rPr>
        <w:t xml:space="preserve"> exercising rights over the</w:t>
      </w:r>
      <w:r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whole of Germany and Berlin agreed to the unification of the Federal Republic</w:t>
      </w:r>
      <w:r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 xml:space="preserve">of Germany (FRG) and the German Democratic Republic (GDR). </w:t>
      </w:r>
    </w:p>
    <w:p w:rsidR="003D2485" w:rsidRPr="00D06822" w:rsidRDefault="003D2485" w:rsidP="003D2485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3D2485" w:rsidRPr="00D06822" w:rsidRDefault="003D2485" w:rsidP="003D2485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r w:rsidRPr="00D06822">
        <w:rPr>
          <w:rFonts w:ascii="Comic Sans MS" w:hAnsi="Comic Sans MS"/>
        </w:rPr>
        <w:t>While the two Germanys are deciding upon the process of unification, the four powers</w:t>
      </w:r>
    </w:p>
    <w:p w:rsidR="003D2485" w:rsidRPr="00D06822" w:rsidRDefault="003D2485" w:rsidP="003D2485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proofErr w:type="gramStart"/>
      <w:r w:rsidRPr="00D06822">
        <w:rPr>
          <w:rFonts w:ascii="Comic Sans MS" w:hAnsi="Comic Sans MS"/>
        </w:rPr>
        <w:t>will</w:t>
      </w:r>
      <w:proofErr w:type="gramEnd"/>
      <w:r w:rsidRPr="00D06822">
        <w:rPr>
          <w:rFonts w:ascii="Comic Sans MS" w:hAnsi="Comic Sans MS"/>
        </w:rPr>
        <w:t xml:space="preserve"> meet with representatives of the two </w:t>
      </w:r>
      <w:r w:rsidRPr="003D2485">
        <w:rPr>
          <w:rFonts w:ascii="Comic Sans MS" w:hAnsi="Comic Sans MS"/>
        </w:rPr>
        <w:t>states to address</w:t>
      </w:r>
      <w:r w:rsidRPr="00D06822">
        <w:rPr>
          <w:rFonts w:ascii="Comic Sans MS" w:hAnsi="Comic Sans MS"/>
        </w:rPr>
        <w:t xml:space="preserve"> resolution of issues</w:t>
      </w:r>
      <w:r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remaining from the War and its immediate aftermath.</w:t>
      </w:r>
    </w:p>
    <w:p w:rsidR="003D2485" w:rsidRPr="00D06822" w:rsidRDefault="003D2485" w:rsidP="003D2485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3D2485" w:rsidRDefault="003D2485" w:rsidP="003D2485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r w:rsidRPr="00D06822">
        <w:rPr>
          <w:rFonts w:ascii="Comic Sans MS" w:hAnsi="Comic Sans MS"/>
        </w:rPr>
        <w:t>The objectives of the Federal Republic of Germany at Two-plus-Four are</w:t>
      </w:r>
      <w:r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 xml:space="preserve">to achieve unification and regain full sovereignty in order </w:t>
      </w:r>
      <w:r w:rsidRPr="00D06822">
        <w:rPr>
          <w:rFonts w:ascii="Comic Sans MS" w:hAnsi="Comic Sans MS"/>
          <w:sz w:val="23"/>
          <w:szCs w:val="23"/>
        </w:rPr>
        <w:t xml:space="preserve">to </w:t>
      </w:r>
      <w:r w:rsidRPr="00D06822">
        <w:rPr>
          <w:rFonts w:ascii="Comic Sans MS" w:hAnsi="Comic Sans MS"/>
        </w:rPr>
        <w:t>pursue its</w:t>
      </w:r>
      <w:r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political and economic life in Europe reasonably free of the dominating</w:t>
      </w:r>
      <w:r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 xml:space="preserve">influence of the East-West competition that has </w:t>
      </w:r>
      <w:proofErr w:type="gramStart"/>
      <w:r w:rsidRPr="00D06822">
        <w:rPr>
          <w:rFonts w:ascii="Comic Sans MS" w:hAnsi="Comic Sans MS"/>
        </w:rPr>
        <w:t>controlled</w:t>
      </w:r>
      <w:proofErr w:type="gramEnd"/>
      <w:r w:rsidRPr="00D06822">
        <w:rPr>
          <w:rFonts w:ascii="Comic Sans MS" w:hAnsi="Comic Sans MS"/>
        </w:rPr>
        <w:t xml:space="preserve"> its existence since</w:t>
      </w:r>
      <w:r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 xml:space="preserve">the War. </w:t>
      </w:r>
    </w:p>
    <w:p w:rsidR="003D2485" w:rsidRPr="00D06822" w:rsidRDefault="003D2485" w:rsidP="003D2485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593A2B" w:rsidRPr="00D06822" w:rsidRDefault="0068189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r w:rsidRPr="00D06822">
        <w:rPr>
          <w:rFonts w:ascii="Comic Sans MS" w:hAnsi="Comic Sans MS"/>
        </w:rPr>
        <w:t>The Federal Republic is seeking to terminate the remaining legal rights</w:t>
      </w:r>
      <w:r w:rsidR="00D06822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and responsibilities held by the four powers over the whole of Germany and</w:t>
      </w:r>
      <w:r w:rsidR="00D06822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 xml:space="preserve">Berlin. </w:t>
      </w:r>
    </w:p>
    <w:p w:rsidR="00593A2B" w:rsidRPr="00D06822" w:rsidRDefault="00593A2B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593A2B" w:rsidRPr="00D06822" w:rsidRDefault="0068189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r w:rsidRPr="00D06822">
        <w:rPr>
          <w:rFonts w:ascii="Comic Sans MS" w:hAnsi="Comic Sans MS"/>
        </w:rPr>
        <w:t>At the same time, the FRG is seeking to reassure the four powers, as</w:t>
      </w:r>
      <w:r w:rsidR="00D06822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 xml:space="preserve">well as other interested </w:t>
      </w:r>
      <w:proofErr w:type="gramStart"/>
      <w:r w:rsidRPr="00D06822">
        <w:rPr>
          <w:rFonts w:ascii="Comic Sans MS" w:hAnsi="Comic Sans MS"/>
        </w:rPr>
        <w:t>nations, that</w:t>
      </w:r>
      <w:proofErr w:type="gramEnd"/>
      <w:r w:rsidRPr="00D06822">
        <w:rPr>
          <w:rFonts w:ascii="Comic Sans MS" w:hAnsi="Comic Sans MS"/>
        </w:rPr>
        <w:t xml:space="preserve"> its concomitant goal is to create a</w:t>
      </w:r>
      <w:r w:rsidR="00D06822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 xml:space="preserve">framework for European stability within existing institutions. </w:t>
      </w:r>
    </w:p>
    <w:p w:rsidR="00593A2B" w:rsidRPr="00D06822" w:rsidRDefault="00593A2B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681899" w:rsidRPr="00D06822" w:rsidRDefault="0068189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r w:rsidRPr="00D06822">
        <w:rPr>
          <w:rFonts w:ascii="Comic Sans MS" w:hAnsi="Comic Sans MS"/>
        </w:rPr>
        <w:t>Bonn opposes</w:t>
      </w:r>
      <w:r w:rsidR="00D06822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a general peace treaty and will instead seek bilateral agreements and a</w:t>
      </w:r>
    </w:p>
    <w:p w:rsidR="00681899" w:rsidRPr="00D06822" w:rsidRDefault="0068189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proofErr w:type="gramStart"/>
      <w:r w:rsidRPr="00D06822">
        <w:rPr>
          <w:rFonts w:ascii="Comic Sans MS" w:hAnsi="Comic Sans MS"/>
        </w:rPr>
        <w:t>multilateral</w:t>
      </w:r>
      <w:proofErr w:type="gramEnd"/>
      <w:r w:rsidRPr="00D06822">
        <w:rPr>
          <w:rFonts w:ascii="Comic Sans MS" w:hAnsi="Comic Sans MS"/>
        </w:rPr>
        <w:t xml:space="preserve"> agreement that endorses the results of Two-plus-Four.</w:t>
      </w:r>
    </w:p>
    <w:p w:rsidR="00593A2B" w:rsidRPr="00D06822" w:rsidRDefault="00593A2B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681899" w:rsidRPr="00D06822" w:rsidRDefault="0068189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r w:rsidRPr="00D06822">
        <w:rPr>
          <w:rFonts w:ascii="Comic Sans MS" w:hAnsi="Comic Sans MS"/>
        </w:rPr>
        <w:t>The United States has long supported unification and is pursuing a policy</w:t>
      </w:r>
      <w:r w:rsidR="00D06822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intended to return full sovereignty to a Germany within the NATO structure,</w:t>
      </w:r>
      <w:r w:rsidR="00D06822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 xml:space="preserve">and to assure Germany's </w:t>
      </w:r>
      <w:r w:rsidR="00D06822" w:rsidRPr="00D06822">
        <w:rPr>
          <w:rFonts w:ascii="Comic Sans MS" w:hAnsi="Comic Sans MS"/>
        </w:rPr>
        <w:lastRenderedPageBreak/>
        <w:t>neighbours</w:t>
      </w:r>
      <w:r w:rsidRPr="00D06822">
        <w:rPr>
          <w:rFonts w:ascii="Comic Sans MS" w:hAnsi="Comic Sans MS"/>
        </w:rPr>
        <w:t>, including the Soviet Union, that</w:t>
      </w:r>
      <w:r w:rsidR="00D06822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Washington desires a Europe in which stable political and economic relations</w:t>
      </w:r>
      <w:r w:rsidR="00D06822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will replace the forty-five years of division into competing security alliances.</w:t>
      </w:r>
    </w:p>
    <w:p w:rsidR="00593A2B" w:rsidRPr="00D06822" w:rsidRDefault="00593A2B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681899" w:rsidRPr="00D06822" w:rsidRDefault="0068189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r w:rsidRPr="00D06822">
        <w:rPr>
          <w:rFonts w:ascii="Comic Sans MS" w:hAnsi="Comic Sans MS"/>
        </w:rPr>
        <w:t>The Soviet Union has consented to unification but remains concerned</w:t>
      </w:r>
      <w:r w:rsidR="00D06822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about the strength of existing NATO forces and the surging economic and</w:t>
      </w:r>
      <w:r w:rsidR="00D06822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 xml:space="preserve">political power, </w:t>
      </w:r>
      <w:proofErr w:type="spellStart"/>
      <w:r w:rsidRPr="00D06822">
        <w:rPr>
          <w:rFonts w:ascii="Comic Sans MS" w:hAnsi="Comic Sans MS"/>
        </w:rPr>
        <w:t>centered</w:t>
      </w:r>
      <w:proofErr w:type="spellEnd"/>
      <w:r w:rsidRPr="00D06822">
        <w:rPr>
          <w:rFonts w:ascii="Comic Sans MS" w:hAnsi="Comic Sans MS"/>
        </w:rPr>
        <w:t xml:space="preserve"> in the Federal Republic, of the European Community.</w:t>
      </w:r>
    </w:p>
    <w:p w:rsidR="00593A2B" w:rsidRPr="00D06822" w:rsidRDefault="00593A2B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681899" w:rsidRPr="00D06822" w:rsidRDefault="0068189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r w:rsidRPr="00D06822">
        <w:rPr>
          <w:rFonts w:ascii="Comic Sans MS" w:hAnsi="Comic Sans MS"/>
        </w:rPr>
        <w:t>Soviet leaders seek commitments to reduce the West's conventional and</w:t>
      </w:r>
      <w:r w:rsidR="00D06822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nuclear forces in Europe, and to harness elements of the West's economic</w:t>
      </w:r>
      <w:r w:rsidR="00D06822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strength to the Soviet Union's ne</w:t>
      </w:r>
      <w:r w:rsidR="00D06822">
        <w:rPr>
          <w:rFonts w:ascii="Comic Sans MS" w:hAnsi="Comic Sans MS"/>
        </w:rPr>
        <w:t>eds for modernis</w:t>
      </w:r>
      <w:r w:rsidRPr="00D06822">
        <w:rPr>
          <w:rFonts w:ascii="Comic Sans MS" w:hAnsi="Comic Sans MS"/>
        </w:rPr>
        <w:t>ation and internal stability.</w:t>
      </w:r>
    </w:p>
    <w:p w:rsidR="00593A2B" w:rsidRPr="00D06822" w:rsidRDefault="00593A2B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681899" w:rsidRPr="00D06822" w:rsidRDefault="0068189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r w:rsidRPr="00D06822">
        <w:rPr>
          <w:rFonts w:ascii="Comic Sans MS" w:hAnsi="Comic Sans MS"/>
        </w:rPr>
        <w:t>France desires a settlement at Two-plus-Four that achieves unification</w:t>
      </w:r>
      <w:r w:rsidR="00D06822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and maintains its close ties with the FRG, but preserves French independence</w:t>
      </w:r>
      <w:r w:rsidR="00D06822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of action in the security field and encourages German commitment both to</w:t>
      </w:r>
      <w:r w:rsidR="00D06822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NATO and to European integration through the European Community.</w:t>
      </w:r>
    </w:p>
    <w:p w:rsidR="00593A2B" w:rsidRPr="00D06822" w:rsidRDefault="00593A2B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593A2B" w:rsidRPr="00D06822" w:rsidRDefault="0068189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r w:rsidRPr="00D06822">
        <w:rPr>
          <w:rFonts w:ascii="Comic Sans MS" w:hAnsi="Comic Sans MS"/>
        </w:rPr>
        <w:t>Great Britain has cautiously e</w:t>
      </w:r>
      <w:r w:rsidR="00D06822">
        <w:rPr>
          <w:rFonts w:ascii="Comic Sans MS" w:hAnsi="Comic Sans MS"/>
        </w:rPr>
        <w:t>mbraced unification and recognis</w:t>
      </w:r>
      <w:r w:rsidRPr="00D06822">
        <w:rPr>
          <w:rFonts w:ascii="Comic Sans MS" w:hAnsi="Comic Sans MS"/>
        </w:rPr>
        <w:t>es the</w:t>
      </w:r>
      <w:r w:rsidR="00D06822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Soviet need for reassurances as Moscow takes decisions to withdraw from</w:t>
      </w:r>
      <w:r w:rsidR="00D06822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 xml:space="preserve">Central Europe. </w:t>
      </w:r>
    </w:p>
    <w:p w:rsidR="00593A2B" w:rsidRPr="00D06822" w:rsidRDefault="00593A2B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681899" w:rsidRPr="00D06822" w:rsidRDefault="0068189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r w:rsidRPr="00D06822">
        <w:rPr>
          <w:rFonts w:ascii="Comic Sans MS" w:hAnsi="Comic Sans MS"/>
        </w:rPr>
        <w:t>London intends to pursue a settlement at the talks on</w:t>
      </w:r>
      <w:r w:rsidR="00D06822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Germany's future that will secure Bonn's continued commitment to NATO</w:t>
      </w:r>
      <w:r w:rsidR="00D06822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arid to a politically visible nuclear umbrella for the Atlantic Alliance which</w:t>
      </w:r>
      <w:r w:rsidR="00D06822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includes a substantial U.S. political and military presence in Europe.</w:t>
      </w:r>
    </w:p>
    <w:p w:rsidR="00593A2B" w:rsidRPr="00D06822" w:rsidRDefault="00593A2B" w:rsidP="00260A89">
      <w:pPr>
        <w:autoSpaceDE w:val="0"/>
        <w:autoSpaceDN w:val="0"/>
        <w:adjustRightInd w:val="0"/>
        <w:jc w:val="both"/>
        <w:rPr>
          <w:rFonts w:ascii="Comic Sans MS" w:hAnsi="Comic Sans MS"/>
          <w:b/>
          <w:bCs/>
        </w:rPr>
      </w:pPr>
    </w:p>
    <w:p w:rsidR="00681899" w:rsidRPr="00D06822" w:rsidRDefault="0068189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r w:rsidRPr="00D06822">
        <w:rPr>
          <w:rFonts w:ascii="Comic Sans MS" w:hAnsi="Comic Sans MS"/>
        </w:rPr>
        <w:t>There is some</w:t>
      </w:r>
      <w:r w:rsidR="002E7ACD" w:rsidRPr="00D06822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concern over the prospect of an economically and politically dominant</w:t>
      </w:r>
    </w:p>
    <w:p w:rsidR="002E7ACD" w:rsidRPr="00D06822" w:rsidRDefault="0068189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proofErr w:type="gramStart"/>
      <w:r w:rsidRPr="00D06822">
        <w:rPr>
          <w:rFonts w:ascii="Comic Sans MS" w:hAnsi="Comic Sans MS"/>
        </w:rPr>
        <w:t>Germany in Central Europe.</w:t>
      </w:r>
      <w:proofErr w:type="gramEnd"/>
      <w:r w:rsidRPr="00D06822">
        <w:rPr>
          <w:rFonts w:ascii="Comic Sans MS" w:hAnsi="Comic Sans MS"/>
        </w:rPr>
        <w:t xml:space="preserve"> </w:t>
      </w:r>
    </w:p>
    <w:p w:rsidR="002E7ACD" w:rsidRPr="00D06822" w:rsidRDefault="002E7ACD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681899" w:rsidRPr="00D06822" w:rsidRDefault="0068189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r w:rsidRPr="00D06822">
        <w:rPr>
          <w:rFonts w:ascii="Comic Sans MS" w:hAnsi="Comic Sans MS"/>
        </w:rPr>
        <w:t>This report provides an analysis of the manner in which political</w:t>
      </w:r>
      <w:r w:rsidR="003D2485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 xml:space="preserve">developments have affected </w:t>
      </w:r>
      <w:r w:rsidR="002E7ACD" w:rsidRPr="00D06822">
        <w:rPr>
          <w:rFonts w:ascii="Comic Sans MS" w:hAnsi="Comic Sans MS"/>
        </w:rPr>
        <w:t>foreign</w:t>
      </w:r>
      <w:r w:rsidRPr="00D06822">
        <w:rPr>
          <w:rFonts w:ascii="Comic Sans MS" w:hAnsi="Comic Sans MS"/>
        </w:rPr>
        <w:t xml:space="preserve"> legal rights and responsibilities in Germany.</w:t>
      </w:r>
    </w:p>
    <w:p w:rsidR="002E7ACD" w:rsidRPr="00D06822" w:rsidRDefault="002E7ACD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2E7ACD" w:rsidRDefault="0068189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r w:rsidRPr="00D06822">
        <w:rPr>
          <w:rFonts w:ascii="Comic Sans MS" w:hAnsi="Comic Sans MS"/>
        </w:rPr>
        <w:t>The first section addresses primarily the manner in which international</w:t>
      </w:r>
      <w:r w:rsidR="003D2485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political developments and the growing strength of democracy in the Federal</w:t>
      </w:r>
      <w:r w:rsidR="003D2485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Republic after its foundation in 1949 have enhanced the FRG's standing and</w:t>
      </w:r>
      <w:r w:rsidR="003D2485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steadily increased its influence in the Atlantic Alliance.</w:t>
      </w:r>
    </w:p>
    <w:p w:rsidR="003D2485" w:rsidRDefault="003D2485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681899" w:rsidRPr="00D06822" w:rsidRDefault="0068189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r w:rsidRPr="00D06822">
        <w:rPr>
          <w:rFonts w:ascii="Comic Sans MS" w:hAnsi="Comic Sans MS"/>
        </w:rPr>
        <w:t>The allies' requirement of unconditional surrender and Potsdam's division of</w:t>
      </w:r>
      <w:r w:rsidR="00546B1E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Germany into four sectors left the German nation largely at the mercy of the</w:t>
      </w:r>
      <w:r w:rsidR="00546B1E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competing alliance systems that began to take shape shortly after the Second</w:t>
      </w:r>
      <w:r w:rsidR="00546B1E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World War ended.</w:t>
      </w:r>
    </w:p>
    <w:p w:rsidR="0073250D" w:rsidRPr="00D06822" w:rsidRDefault="0073250D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73250D" w:rsidRPr="00D06822" w:rsidRDefault="0068189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r w:rsidRPr="00D06822">
        <w:rPr>
          <w:rFonts w:ascii="Comic Sans MS" w:hAnsi="Comic Sans MS"/>
        </w:rPr>
        <w:t>Today the tribulations brought by the Nazi era and the aftermath of the</w:t>
      </w:r>
      <w:r w:rsidR="00546B1E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War have led the generation of Germans born before and during the conflict</w:t>
      </w:r>
      <w:r w:rsidR="00546B1E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to seek stability and predictability in political and economic affairs.</w:t>
      </w:r>
    </w:p>
    <w:p w:rsidR="0073250D" w:rsidRPr="00D06822" w:rsidRDefault="0073250D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73250D" w:rsidRPr="00D06822" w:rsidRDefault="0068189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r w:rsidRPr="00546B1E">
        <w:rPr>
          <w:rFonts w:ascii="Comic Sans MS" w:hAnsi="Comic Sans MS"/>
        </w:rPr>
        <w:lastRenderedPageBreak/>
        <w:t xml:space="preserve"> </w:t>
      </w:r>
      <w:r w:rsidRPr="00546B1E">
        <w:rPr>
          <w:rFonts w:ascii="Comic Sans MS" w:hAnsi="Comic Sans MS" w:cs="Arial"/>
        </w:rPr>
        <w:t>In</w:t>
      </w:r>
      <w:r w:rsidRPr="00D06822">
        <w:rPr>
          <w:rFonts w:ascii="Comic Sans MS" w:hAnsi="Comic Sans MS" w:cs="Arial"/>
          <w:sz w:val="23"/>
          <w:szCs w:val="23"/>
        </w:rPr>
        <w:t xml:space="preserve"> </w:t>
      </w:r>
      <w:r w:rsidRPr="00D06822">
        <w:rPr>
          <w:rFonts w:ascii="Comic Sans MS" w:hAnsi="Comic Sans MS"/>
        </w:rPr>
        <w:t>1945,</w:t>
      </w:r>
      <w:r w:rsidR="00546B1E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Germany's principal cities, particularly in the northern half of the country,</w:t>
      </w:r>
      <w:r w:rsidR="00546B1E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lay shattered by allied bombing attacks and by the land campaigns that</w:t>
      </w:r>
      <w:r w:rsidR="00546B1E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followed them. Severe shortages of food and shelter and a virtually valueless</w:t>
      </w:r>
      <w:r w:rsidR="00546B1E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currency recalled for many Germans the harsh conditions that prevailed for</w:t>
      </w:r>
      <w:r w:rsidR="00546B1E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 xml:space="preserve">much of the decade after the First World War. </w:t>
      </w:r>
    </w:p>
    <w:p w:rsidR="0073250D" w:rsidRPr="00D06822" w:rsidRDefault="0073250D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681899" w:rsidRPr="00D06822" w:rsidRDefault="0068189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r w:rsidRPr="00D06822">
        <w:rPr>
          <w:rFonts w:ascii="Comic Sans MS" w:hAnsi="Comic Sans MS"/>
        </w:rPr>
        <w:t>Unlike the settlement that</w:t>
      </w:r>
      <w:r w:rsidR="0073250D" w:rsidRPr="00D06822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followed World War I, in 1945 the allies imposed an occupation regime. The</w:t>
      </w:r>
      <w:r w:rsidR="0073250D" w:rsidRPr="00D06822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eventual hardening of boundaries between the Soviet sectors and the three</w:t>
      </w:r>
    </w:p>
    <w:p w:rsidR="0073250D" w:rsidRPr="00D06822" w:rsidRDefault="0068189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r w:rsidRPr="00D06822">
        <w:rPr>
          <w:rFonts w:ascii="Comic Sans MS" w:hAnsi="Comic Sans MS"/>
        </w:rPr>
        <w:t>Western allied sectors left many families and economic entities in Germany</w:t>
      </w:r>
      <w:r w:rsidR="00546B1E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 xml:space="preserve">physically divided. </w:t>
      </w:r>
    </w:p>
    <w:p w:rsidR="0073250D" w:rsidRPr="00D06822" w:rsidRDefault="0073250D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681899" w:rsidRPr="00D06822" w:rsidRDefault="0068189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r w:rsidRPr="00D06822">
        <w:rPr>
          <w:rFonts w:ascii="Comic Sans MS" w:hAnsi="Comic Sans MS"/>
        </w:rPr>
        <w:t>At Potsdam (July-August 1945), the allies sought to assure that Germany</w:t>
      </w:r>
      <w:r w:rsidR="00546B1E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would never regain the capacity to develop an economy and society able to</w:t>
      </w:r>
      <w:r w:rsidR="00546B1E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make war. German industries producing war materiel were to be destroyed</w:t>
      </w:r>
      <w:r w:rsidR="00546B1E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or altered, and "primary emphasis" was to be given "to the development of</w:t>
      </w:r>
      <w:r w:rsidR="00546B1E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agriculture and peaceful domestic industries." Education was to be controlled</w:t>
      </w:r>
      <w:r w:rsidR="00546B1E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in order to eliminate completely "Nazi and militarist doctrines." Laws of racial</w:t>
      </w:r>
    </w:p>
    <w:p w:rsidR="0073250D" w:rsidRPr="00D06822" w:rsidRDefault="0068189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proofErr w:type="gramStart"/>
      <w:r w:rsidRPr="00D06822">
        <w:rPr>
          <w:rFonts w:ascii="Comic Sans MS" w:hAnsi="Comic Sans MS"/>
        </w:rPr>
        <w:t>and</w:t>
      </w:r>
      <w:proofErr w:type="gramEnd"/>
      <w:r w:rsidRPr="00D06822">
        <w:rPr>
          <w:rFonts w:ascii="Comic Sans MS" w:hAnsi="Comic Sans MS"/>
        </w:rPr>
        <w:t xml:space="preserve"> ethnic discrimination were to </w:t>
      </w:r>
      <w:r w:rsidRPr="00D06822">
        <w:rPr>
          <w:rFonts w:ascii="Comic Sans MS" w:hAnsi="Comic Sans MS" w:cs="Arial"/>
          <w:sz w:val="23"/>
          <w:szCs w:val="23"/>
        </w:rPr>
        <w:t xml:space="preserve">be </w:t>
      </w:r>
      <w:r w:rsidRPr="00D06822">
        <w:rPr>
          <w:rFonts w:ascii="Comic Sans MS" w:hAnsi="Comic Sans MS"/>
        </w:rPr>
        <w:t xml:space="preserve">abolished, and war criminals were </w:t>
      </w:r>
      <w:r w:rsidRPr="00546B1E">
        <w:rPr>
          <w:rFonts w:ascii="Comic Sans MS" w:hAnsi="Comic Sans MS"/>
        </w:rPr>
        <w:t xml:space="preserve">to </w:t>
      </w:r>
      <w:r w:rsidRPr="00546B1E">
        <w:rPr>
          <w:rFonts w:ascii="Comic Sans MS" w:hAnsi="Comic Sans MS" w:cs="Arial"/>
        </w:rPr>
        <w:t>be</w:t>
      </w:r>
      <w:r w:rsidR="00546B1E" w:rsidRPr="00546B1E">
        <w:rPr>
          <w:rFonts w:ascii="Comic Sans MS" w:hAnsi="Comic Sans MS" w:cs="Arial"/>
        </w:rPr>
        <w:t xml:space="preserve"> </w:t>
      </w:r>
      <w:r w:rsidRPr="00546B1E">
        <w:rPr>
          <w:rFonts w:ascii="Comic Sans MS" w:hAnsi="Comic Sans MS"/>
        </w:rPr>
        <w:t>brought</w:t>
      </w:r>
      <w:r w:rsidRPr="00D06822">
        <w:rPr>
          <w:rFonts w:ascii="Comic Sans MS" w:hAnsi="Comic Sans MS"/>
        </w:rPr>
        <w:t xml:space="preserve"> to judgment. </w:t>
      </w:r>
    </w:p>
    <w:p w:rsidR="0073250D" w:rsidRPr="00D06822" w:rsidRDefault="0073250D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F83000" w:rsidRPr="00D06822" w:rsidRDefault="00681899" w:rsidP="00546B1E">
      <w:pPr>
        <w:autoSpaceDE w:val="0"/>
        <w:autoSpaceDN w:val="0"/>
        <w:adjustRightInd w:val="0"/>
        <w:jc w:val="both"/>
        <w:rPr>
          <w:rFonts w:ascii="Comic Sans MS" w:hAnsi="Comic Sans MS" w:cs="Arial"/>
          <w:sz w:val="16"/>
          <w:szCs w:val="16"/>
        </w:rPr>
      </w:pPr>
      <w:r w:rsidRPr="00D06822">
        <w:rPr>
          <w:rFonts w:ascii="Comic Sans MS" w:hAnsi="Comic Sans MS"/>
        </w:rPr>
        <w:t>A principal objective of the occupation regime was "to</w:t>
      </w:r>
      <w:r w:rsidR="00546B1E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convince the German people that they have suffered a total military defeat</w:t>
      </w:r>
      <w:r w:rsidR="00546B1E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and that they cannot escape responsibility for what they have brought upon</w:t>
      </w:r>
      <w:r w:rsidR="00546B1E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themselves</w:t>
      </w:r>
      <w:r w:rsidR="00546B1E">
        <w:rPr>
          <w:rFonts w:ascii="Comic Sans MS" w:hAnsi="Comic Sans MS"/>
        </w:rPr>
        <w:t>.</w:t>
      </w:r>
    </w:p>
    <w:p w:rsidR="00F83000" w:rsidRPr="00D06822" w:rsidRDefault="00F83000" w:rsidP="00260A89">
      <w:pPr>
        <w:autoSpaceDE w:val="0"/>
        <w:autoSpaceDN w:val="0"/>
        <w:adjustRightInd w:val="0"/>
        <w:jc w:val="both"/>
        <w:rPr>
          <w:rFonts w:ascii="Comic Sans MS" w:hAnsi="Comic Sans MS" w:cs="Arial"/>
          <w:sz w:val="16"/>
          <w:szCs w:val="16"/>
        </w:rPr>
      </w:pPr>
    </w:p>
    <w:p w:rsidR="00F83000" w:rsidRPr="00D06822" w:rsidRDefault="0068189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r w:rsidRPr="00D06822">
        <w:rPr>
          <w:rFonts w:ascii="Comic Sans MS" w:hAnsi="Comic Sans MS" w:cs="Arial"/>
          <w:sz w:val="16"/>
          <w:szCs w:val="16"/>
        </w:rPr>
        <w:t xml:space="preserve"> </w:t>
      </w:r>
      <w:r w:rsidRPr="00D06822">
        <w:rPr>
          <w:rFonts w:ascii="Comic Sans MS" w:hAnsi="Comic Sans MS"/>
        </w:rPr>
        <w:t>The allies agreed that Germany must assume responsibility for</w:t>
      </w:r>
      <w:r w:rsidR="00546B1E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 xml:space="preserve">the severe loss of life and property by paying reparations. </w:t>
      </w:r>
    </w:p>
    <w:p w:rsidR="00F83000" w:rsidRPr="00D06822" w:rsidRDefault="00F83000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F83000" w:rsidRPr="00D06822" w:rsidRDefault="00681899" w:rsidP="00260A89">
      <w:pPr>
        <w:autoSpaceDE w:val="0"/>
        <w:autoSpaceDN w:val="0"/>
        <w:adjustRightInd w:val="0"/>
        <w:jc w:val="both"/>
        <w:rPr>
          <w:rFonts w:ascii="Comic Sans MS" w:hAnsi="Comic Sans MS"/>
          <w:sz w:val="16"/>
          <w:szCs w:val="16"/>
        </w:rPr>
      </w:pPr>
      <w:r w:rsidRPr="00D06822">
        <w:rPr>
          <w:rFonts w:ascii="Comic Sans MS" w:hAnsi="Comic Sans MS"/>
        </w:rPr>
        <w:t>Germany was required to cede territory to several of the nations invaded by</w:t>
      </w:r>
      <w:r w:rsidR="00546B1E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the Third Reich.</w:t>
      </w:r>
      <w:r w:rsidR="00F83000" w:rsidRPr="00D06822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Simultaneously, the Potsdam signatories declared that they should</w:t>
      </w:r>
      <w:r w:rsidR="00546B1E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reconstruct "German political life on a democratic basis" and prepare the</w:t>
      </w:r>
      <w:r w:rsidR="00546B1E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 xml:space="preserve">country "for eventual peaceful cooperation in international life </w:t>
      </w:r>
      <w:proofErr w:type="gramStart"/>
      <w:r w:rsidRPr="00D06822">
        <w:rPr>
          <w:rFonts w:ascii="Comic Sans MS" w:hAnsi="Comic Sans MS"/>
        </w:rPr>
        <w:t>.... "</w:t>
      </w:r>
      <w:proofErr w:type="gramEnd"/>
    </w:p>
    <w:p w:rsidR="00F83000" w:rsidRPr="00D06822" w:rsidRDefault="00F83000" w:rsidP="00260A89">
      <w:pPr>
        <w:autoSpaceDE w:val="0"/>
        <w:autoSpaceDN w:val="0"/>
        <w:adjustRightInd w:val="0"/>
        <w:jc w:val="both"/>
        <w:rPr>
          <w:rFonts w:ascii="Comic Sans MS" w:hAnsi="Comic Sans MS"/>
          <w:sz w:val="16"/>
          <w:szCs w:val="16"/>
        </w:rPr>
      </w:pPr>
    </w:p>
    <w:p w:rsidR="00F83000" w:rsidRPr="00D06822" w:rsidRDefault="00F83000" w:rsidP="00260A89">
      <w:pPr>
        <w:autoSpaceDE w:val="0"/>
        <w:autoSpaceDN w:val="0"/>
        <w:adjustRightInd w:val="0"/>
        <w:jc w:val="both"/>
        <w:rPr>
          <w:rFonts w:ascii="Comic Sans MS" w:hAnsi="Comic Sans MS"/>
          <w:sz w:val="16"/>
          <w:szCs w:val="16"/>
        </w:rPr>
      </w:pPr>
    </w:p>
    <w:p w:rsidR="00681899" w:rsidRPr="00D06822" w:rsidRDefault="0068189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r w:rsidRPr="00D06822">
        <w:rPr>
          <w:rFonts w:ascii="Comic Sans MS" w:hAnsi="Comic Sans MS"/>
          <w:sz w:val="16"/>
          <w:szCs w:val="16"/>
        </w:rPr>
        <w:t xml:space="preserve"> </w:t>
      </w:r>
      <w:r w:rsidRPr="00D06822">
        <w:rPr>
          <w:rFonts w:ascii="Comic Sans MS" w:hAnsi="Comic Sans MS"/>
        </w:rPr>
        <w:t>The</w:t>
      </w:r>
      <w:r w:rsidR="00F83000" w:rsidRPr="00D06822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division of Germany into zones controlled by the allies was regarded by the</w:t>
      </w:r>
      <w:r w:rsidR="00546B1E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Western powers as a temporary measure, and the economic unity of Germany</w:t>
      </w:r>
      <w:r w:rsidR="00546B1E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was still assumed.</w:t>
      </w:r>
    </w:p>
    <w:p w:rsidR="00F83000" w:rsidRPr="00D06822" w:rsidRDefault="00F83000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681899" w:rsidRPr="00D06822" w:rsidRDefault="0068189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r w:rsidRPr="00D06822">
        <w:rPr>
          <w:rFonts w:ascii="Comic Sans MS" w:hAnsi="Comic Sans MS"/>
        </w:rPr>
        <w:t>In the course of efforts to</w:t>
      </w:r>
      <w:r w:rsidR="00546B1E">
        <w:rPr>
          <w:rFonts w:ascii="Comic Sans MS" w:hAnsi="Comic Sans MS"/>
        </w:rPr>
        <w:t xml:space="preserve"> achieve these two objectives –</w:t>
      </w:r>
      <w:r w:rsidRPr="00D06822">
        <w:rPr>
          <w:rFonts w:ascii="Comic Sans MS" w:hAnsi="Comic Sans MS"/>
        </w:rPr>
        <w:t xml:space="preserve"> ending</w:t>
      </w:r>
      <w:r w:rsidR="00546B1E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Germany's capacity for war, and building a new state with democratic</w:t>
      </w:r>
      <w:r w:rsidR="00546B1E">
        <w:rPr>
          <w:rFonts w:ascii="Comic Sans MS" w:hAnsi="Comic Sans MS"/>
        </w:rPr>
        <w:t xml:space="preserve"> principles -</w:t>
      </w:r>
      <w:r w:rsidRPr="00D06822">
        <w:rPr>
          <w:rFonts w:ascii="Comic Sans MS" w:hAnsi="Comic Sans MS"/>
        </w:rPr>
        <w:t xml:space="preserve"> the allies became divided and these divisions would prove</w:t>
      </w:r>
      <w:r w:rsidR="00546B1E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instrumental in shaping important issues now confronted at the Two-plus</w:t>
      </w:r>
      <w:r w:rsidR="00F83000" w:rsidRPr="00D06822">
        <w:rPr>
          <w:rFonts w:ascii="Comic Sans MS" w:hAnsi="Comic Sans MS"/>
        </w:rPr>
        <w:t xml:space="preserve"> </w:t>
      </w:r>
      <w:proofErr w:type="gramStart"/>
      <w:r w:rsidRPr="00D06822">
        <w:rPr>
          <w:rFonts w:ascii="Comic Sans MS" w:hAnsi="Comic Sans MS"/>
        </w:rPr>
        <w:t>Four</w:t>
      </w:r>
      <w:proofErr w:type="gramEnd"/>
      <w:r w:rsidR="00F83000" w:rsidRPr="00D06822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talks.</w:t>
      </w:r>
    </w:p>
    <w:p w:rsidR="00681899" w:rsidRPr="00D06822" w:rsidRDefault="0068189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F83000" w:rsidRPr="00D06822" w:rsidRDefault="00681899" w:rsidP="00F83000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r w:rsidRPr="00D06822">
        <w:rPr>
          <w:rFonts w:ascii="Comic Sans MS" w:hAnsi="Comic Sans MS"/>
        </w:rPr>
        <w:t>The Yalta and Potsdam conferences did not yield a final resolution of all</w:t>
      </w:r>
      <w:r w:rsidR="00546B1E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 xml:space="preserve">border questions raised by the Second World War. </w:t>
      </w:r>
      <w:proofErr w:type="gramStart"/>
      <w:r w:rsidRPr="00D06822">
        <w:rPr>
          <w:rFonts w:ascii="Comic Sans MS" w:hAnsi="Comic Sans MS"/>
        </w:rPr>
        <w:t>At Yalta (February 1945),</w:t>
      </w:r>
      <w:r w:rsidR="00546B1E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as the War was approaching its end, U.S., Soviet, and British representatives</w:t>
      </w:r>
      <w:r w:rsidR="00546B1E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agreed on a general division of territory in Eastern Europe.</w:t>
      </w:r>
      <w:proofErr w:type="gramEnd"/>
      <w:r w:rsidRPr="00D06822">
        <w:rPr>
          <w:rFonts w:ascii="Comic Sans MS" w:hAnsi="Comic Sans MS"/>
        </w:rPr>
        <w:t xml:space="preserve"> </w:t>
      </w:r>
    </w:p>
    <w:p w:rsidR="00F83000" w:rsidRPr="00D06822" w:rsidRDefault="00F83000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681899" w:rsidRPr="00D06822" w:rsidRDefault="0068189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r w:rsidRPr="00D06822">
        <w:rPr>
          <w:rFonts w:ascii="Comic Sans MS" w:hAnsi="Comic Sans MS"/>
        </w:rPr>
        <w:lastRenderedPageBreak/>
        <w:t>At Potsdam, the allies sought to conclude a more lasting settlement of</w:t>
      </w:r>
      <w:r w:rsidR="00546B1E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issues raised by the war. Because no peace treaty was signed and because Potsdam set the stage for</w:t>
      </w:r>
      <w:r w:rsidR="00F83000" w:rsidRPr="00D06822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Germany's eventual division into two states, most border questions concerning</w:t>
      </w:r>
      <w:r w:rsidR="00546B1E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German territory have never been finally resolved.</w:t>
      </w:r>
    </w:p>
    <w:p w:rsidR="00F83000" w:rsidRPr="00D06822" w:rsidRDefault="00F83000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DF3F7B" w:rsidRPr="00546B1E" w:rsidRDefault="00681899" w:rsidP="00260A89">
      <w:pPr>
        <w:autoSpaceDE w:val="0"/>
        <w:autoSpaceDN w:val="0"/>
        <w:adjustRightInd w:val="0"/>
        <w:jc w:val="both"/>
        <w:rPr>
          <w:rFonts w:ascii="Comic Sans MS" w:hAnsi="Comic Sans MS"/>
          <w:i/>
        </w:rPr>
      </w:pPr>
      <w:r w:rsidRPr="00D06822">
        <w:rPr>
          <w:rFonts w:ascii="Comic Sans MS" w:hAnsi="Comic Sans MS"/>
        </w:rPr>
        <w:t>The three Western powers were soon in disagreement with the Soviet</w:t>
      </w:r>
      <w:r w:rsidR="00546B1E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 xml:space="preserve">Union over the drawing of the Polish-German border. </w:t>
      </w:r>
      <w:r w:rsidR="00F83000" w:rsidRPr="00D06822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In</w:t>
      </w:r>
      <w:r w:rsidR="00546B1E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April 1947, as U.S.-Soviet relations were deteriorating and the territorial</w:t>
      </w:r>
      <w:r w:rsidR="00546B1E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division of Germany was hardening, Secretary of State George C. Marshall</w:t>
      </w:r>
      <w:r w:rsidR="00546B1E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summari</w:t>
      </w:r>
      <w:r w:rsidR="00546B1E">
        <w:rPr>
          <w:rFonts w:ascii="Comic Sans MS" w:hAnsi="Comic Sans MS"/>
        </w:rPr>
        <w:t>s</w:t>
      </w:r>
      <w:r w:rsidRPr="00D06822">
        <w:rPr>
          <w:rFonts w:ascii="Comic Sans MS" w:hAnsi="Comic Sans MS"/>
        </w:rPr>
        <w:t>ed his concerns over the border issue:</w:t>
      </w:r>
      <w:r w:rsidR="00546B1E">
        <w:rPr>
          <w:rFonts w:ascii="Comic Sans MS" w:hAnsi="Comic Sans MS"/>
        </w:rPr>
        <w:t xml:space="preserve"> ‘</w:t>
      </w:r>
      <w:r w:rsidRPr="00546B1E">
        <w:rPr>
          <w:rFonts w:ascii="Comic Sans MS" w:hAnsi="Comic Sans MS"/>
          <w:i/>
        </w:rPr>
        <w:t>The failure of the allies to agree upon a peace</w:t>
      </w:r>
      <w:r w:rsidR="00546B1E">
        <w:rPr>
          <w:rFonts w:ascii="Comic Sans MS" w:hAnsi="Comic Sans MS"/>
          <w:i/>
        </w:rPr>
        <w:t xml:space="preserve"> </w:t>
      </w:r>
      <w:r w:rsidRPr="00546B1E">
        <w:rPr>
          <w:rFonts w:ascii="Comic Sans MS" w:hAnsi="Comic Sans MS"/>
          <w:i/>
        </w:rPr>
        <w:t>settlement has left other border questions in limbo, at least in the view of one</w:t>
      </w:r>
      <w:r w:rsidR="00546B1E">
        <w:rPr>
          <w:rFonts w:ascii="Comic Sans MS" w:hAnsi="Comic Sans MS"/>
          <w:i/>
        </w:rPr>
        <w:t xml:space="preserve"> </w:t>
      </w:r>
      <w:r w:rsidRPr="00546B1E">
        <w:rPr>
          <w:rFonts w:ascii="Comic Sans MS" w:hAnsi="Comic Sans MS"/>
          <w:i/>
        </w:rPr>
        <w:t>government.</w:t>
      </w:r>
      <w:r w:rsidR="00546B1E">
        <w:rPr>
          <w:rFonts w:ascii="Comic Sans MS" w:hAnsi="Comic Sans MS"/>
          <w:i/>
        </w:rPr>
        <w:t>’</w:t>
      </w:r>
      <w:r w:rsidRPr="00546B1E">
        <w:rPr>
          <w:rFonts w:ascii="Comic Sans MS" w:hAnsi="Comic Sans MS"/>
          <w:i/>
        </w:rPr>
        <w:t xml:space="preserve"> </w:t>
      </w:r>
    </w:p>
    <w:p w:rsidR="00DF3F7B" w:rsidRPr="00D06822" w:rsidRDefault="00DF3F7B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681899" w:rsidRPr="00D06822" w:rsidRDefault="0068189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r w:rsidRPr="00D06822">
        <w:rPr>
          <w:rFonts w:ascii="Comic Sans MS" w:hAnsi="Comic Sans MS"/>
        </w:rPr>
        <w:t>At the Versailles Conference in 1919, as part of the settlement</w:t>
      </w:r>
      <w:r w:rsidR="00546B1E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 xml:space="preserve">of the First World War, the districts of </w:t>
      </w:r>
      <w:proofErr w:type="spellStart"/>
      <w:r w:rsidRPr="00D06822">
        <w:rPr>
          <w:rFonts w:ascii="Comic Sans MS" w:hAnsi="Comic Sans MS"/>
        </w:rPr>
        <w:t>Eupen</w:t>
      </w:r>
      <w:proofErr w:type="spellEnd"/>
      <w:r w:rsidRPr="00D06822">
        <w:rPr>
          <w:rFonts w:ascii="Comic Sans MS" w:hAnsi="Comic Sans MS"/>
        </w:rPr>
        <w:t xml:space="preserve">, </w:t>
      </w:r>
      <w:proofErr w:type="spellStart"/>
      <w:r w:rsidRPr="00D06822">
        <w:rPr>
          <w:rFonts w:ascii="Comic Sans MS" w:hAnsi="Comic Sans MS"/>
        </w:rPr>
        <w:t>Malmedy</w:t>
      </w:r>
      <w:proofErr w:type="spellEnd"/>
      <w:r w:rsidRPr="00D06822">
        <w:rPr>
          <w:rFonts w:ascii="Comic Sans MS" w:hAnsi="Comic Sans MS"/>
        </w:rPr>
        <w:t xml:space="preserve">, and </w:t>
      </w:r>
      <w:proofErr w:type="spellStart"/>
      <w:r w:rsidRPr="00D06822">
        <w:rPr>
          <w:rFonts w:ascii="Comic Sans MS" w:hAnsi="Comic Sans MS"/>
        </w:rPr>
        <w:t>Moresnet</w:t>
      </w:r>
      <w:proofErr w:type="spellEnd"/>
      <w:r w:rsidRPr="00D06822">
        <w:rPr>
          <w:rFonts w:ascii="Comic Sans MS" w:hAnsi="Comic Sans MS"/>
        </w:rPr>
        <w:t>, lying</w:t>
      </w:r>
      <w:r w:rsidR="00546B1E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on the Belgian-German frontier, we</w:t>
      </w:r>
      <w:r w:rsidR="00546B1E">
        <w:rPr>
          <w:rFonts w:ascii="Comic Sans MS" w:hAnsi="Comic Sans MS"/>
        </w:rPr>
        <w:t>re awarded to Belgium</w:t>
      </w:r>
      <w:r w:rsidRPr="00D06822">
        <w:rPr>
          <w:rFonts w:ascii="Comic Sans MS" w:hAnsi="Comic Sans MS"/>
        </w:rPr>
        <w:t>. In</w:t>
      </w:r>
      <w:r w:rsidR="00546B1E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1940, after the German invasion of Belgium, Germany annexed these</w:t>
      </w:r>
    </w:p>
    <w:p w:rsidR="00681899" w:rsidRPr="00D06822" w:rsidRDefault="0068189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proofErr w:type="gramStart"/>
      <w:r w:rsidRPr="00D06822">
        <w:rPr>
          <w:rFonts w:ascii="Comic Sans MS" w:hAnsi="Comic Sans MS"/>
        </w:rPr>
        <w:t>ter</w:t>
      </w:r>
      <w:r w:rsidR="00546B1E">
        <w:rPr>
          <w:rFonts w:ascii="Comic Sans MS" w:hAnsi="Comic Sans MS"/>
        </w:rPr>
        <w:t>ritories</w:t>
      </w:r>
      <w:proofErr w:type="gramEnd"/>
      <w:r w:rsidR="00546B1E">
        <w:rPr>
          <w:rFonts w:ascii="Comic Sans MS" w:hAnsi="Comic Sans MS"/>
        </w:rPr>
        <w:t>. Belgium never recognis</w:t>
      </w:r>
      <w:r w:rsidRPr="00D06822">
        <w:rPr>
          <w:rFonts w:ascii="Comic Sans MS" w:hAnsi="Comic Sans MS"/>
        </w:rPr>
        <w:t>ed this annexation. Citing the Versailles</w:t>
      </w:r>
      <w:r w:rsidR="00546B1E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settlement, Belgium reclaimed and again governed the districts after the</w:t>
      </w:r>
      <w:r w:rsidR="00546B1E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Second World War. In March 1990, the Belgian government raised the</w:t>
      </w:r>
      <w:r w:rsidR="00546B1E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possibility that it might seek a treaty with the new, unified Germany to</w:t>
      </w:r>
      <w:r w:rsidR="00546B1E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sanction the border agreed at Versailles.</w:t>
      </w:r>
    </w:p>
    <w:p w:rsidR="00DF3F7B" w:rsidRPr="00D06822" w:rsidRDefault="00DF3F7B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DF3F7B" w:rsidRPr="00D06822" w:rsidRDefault="0068189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r w:rsidRPr="00D06822">
        <w:rPr>
          <w:rFonts w:ascii="Comic Sans MS" w:hAnsi="Comic Sans MS"/>
        </w:rPr>
        <w:t>The Potsdam Conference outlined the means for Germany's payment for</w:t>
      </w:r>
      <w:r w:rsidR="00546B1E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damages to property and for loss of life in the War, but the allies never fully</w:t>
      </w:r>
      <w:r w:rsidR="003E4DF3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resolved a clear-cut method either to measure reparations or to determine a</w:t>
      </w:r>
      <w:r w:rsidR="003E4DF3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 xml:space="preserve">point at which they should end. </w:t>
      </w:r>
    </w:p>
    <w:p w:rsidR="00DF3F7B" w:rsidRPr="00D06822" w:rsidRDefault="00DF3F7B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681899" w:rsidRPr="00D06822" w:rsidRDefault="0068189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r w:rsidRPr="00D06822">
        <w:rPr>
          <w:rFonts w:ascii="Comic Sans MS" w:hAnsi="Comic Sans MS"/>
        </w:rPr>
        <w:t>Agreement on the source of reparations became an important issue</w:t>
      </w:r>
      <w:r w:rsidR="003E4DF3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 xml:space="preserve">for Congress and the Truman Administration, because both hoped </w:t>
      </w:r>
      <w:r w:rsidRPr="003E4DF3">
        <w:rPr>
          <w:rFonts w:ascii="Comic Sans MS" w:hAnsi="Comic Sans MS" w:cs="Arial"/>
        </w:rPr>
        <w:t xml:space="preserve">to </w:t>
      </w:r>
      <w:r w:rsidRPr="00D06822">
        <w:rPr>
          <w:rFonts w:ascii="Comic Sans MS" w:hAnsi="Comic Sans MS"/>
        </w:rPr>
        <w:t>avoid</w:t>
      </w:r>
      <w:r w:rsidR="003E4DF3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saddling the U.S. taxpayer with the cost of feeding and sheltering the German</w:t>
      </w:r>
      <w:r w:rsidR="003E4DF3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population.</w:t>
      </w:r>
    </w:p>
    <w:p w:rsidR="00DF3F7B" w:rsidRPr="00D06822" w:rsidRDefault="00DF3F7B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DF3F7B" w:rsidRPr="00D06822" w:rsidRDefault="0068189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r w:rsidRPr="00D06822">
        <w:rPr>
          <w:rFonts w:ascii="Comic Sans MS" w:hAnsi="Comic Sans MS"/>
        </w:rPr>
        <w:t>The Soviets carried away large, but undetermined, amounts of capital</w:t>
      </w:r>
      <w:r w:rsidR="003E4DF3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equipment -- such as rolling stock, machinery for producing ball bearings,</w:t>
      </w:r>
      <w:r w:rsidR="003E4DF3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machinery for generating electricity, and in some instances the entire contents</w:t>
      </w:r>
      <w:r w:rsidR="003E4DF3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of factories. Potsdam allowed the Soviets to take assets able to contribute to</w:t>
      </w:r>
      <w:r w:rsidR="003E4DF3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a war</w:t>
      </w:r>
      <w:r w:rsidR="003E4DF3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making capacity from their sector, as well 25% of the military industrial</w:t>
      </w:r>
      <w:r w:rsidR="003E4DF3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capacity taken as reparations by the Western powers from their zones. Such</w:t>
      </w:r>
      <w:r w:rsidR="003E4DF3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an arrangement added to the economic burden borne by the three Western</w:t>
      </w:r>
      <w:r w:rsidR="003E4DF3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sectors. Moreover, the allies had agreed that the four zones would comprise</w:t>
      </w:r>
      <w:r w:rsidR="003E4DF3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a single economic entity as part of an effort to make Germany self-sustaining,</w:t>
      </w:r>
      <w:r w:rsidR="003E4DF3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but the Soviets prevented any commerce between their zone and those of the</w:t>
      </w:r>
      <w:r w:rsidR="003E4DF3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 xml:space="preserve">Western allies. </w:t>
      </w:r>
    </w:p>
    <w:p w:rsidR="00DF3F7B" w:rsidRPr="00D06822" w:rsidRDefault="00DF3F7B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681899" w:rsidRPr="00D06822" w:rsidRDefault="0068189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r w:rsidRPr="00D06822">
        <w:rPr>
          <w:rFonts w:ascii="Comic Sans MS" w:hAnsi="Comic Sans MS"/>
        </w:rPr>
        <w:t>The United States, Great Britain, and France, like the Soviet Union, also</w:t>
      </w:r>
      <w:r w:rsidR="003E4DF3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dismantled German industrial capacity in their zones as reparations payments.</w:t>
      </w:r>
      <w:r w:rsidR="003E4DF3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By late 1946 the</w:t>
      </w:r>
      <w:r w:rsidR="003E4DF3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German economy in all four zones was at a standstill, and large amounts of</w:t>
      </w:r>
      <w:r w:rsidR="003E4DF3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food and other supplies from the United States, Great Britain, and France</w:t>
      </w:r>
      <w:r w:rsidR="003E4DF3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were necessary to prevent widespread deprivation of the German population</w:t>
      </w:r>
      <w:r w:rsidR="003E4DF3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in the Western zones.</w:t>
      </w:r>
    </w:p>
    <w:p w:rsidR="00DF3F7B" w:rsidRPr="00D06822" w:rsidRDefault="00DF3F7B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681899" w:rsidRPr="00D06822" w:rsidRDefault="0068189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r w:rsidRPr="00D06822">
        <w:rPr>
          <w:rFonts w:ascii="Comic Sans MS" w:hAnsi="Comic Sans MS"/>
        </w:rPr>
        <w:lastRenderedPageBreak/>
        <w:t>Broader considerations began to shape U.S. policy towards reparations by</w:t>
      </w:r>
      <w:r w:rsidR="003E4DF3">
        <w:rPr>
          <w:rFonts w:ascii="Comic Sans MS" w:hAnsi="Comic Sans MS"/>
        </w:rPr>
        <w:t xml:space="preserve"> </w:t>
      </w:r>
      <w:r w:rsidR="002D2362" w:rsidRPr="00D06822">
        <w:rPr>
          <w:rFonts w:ascii="Comic Sans MS" w:hAnsi="Comic Sans MS"/>
        </w:rPr>
        <w:t>194</w:t>
      </w:r>
      <w:r w:rsidRPr="00D06822">
        <w:rPr>
          <w:rFonts w:ascii="Comic Sans MS" w:hAnsi="Comic Sans MS"/>
        </w:rPr>
        <w:t>7, and these considerations led to the underpinnings of western Germany's</w:t>
      </w:r>
      <w:r w:rsidR="003E4DF3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gradually growing political and economic importance to U.S. foreign policy</w:t>
      </w:r>
      <w:r w:rsidR="003E4DF3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goals. U.S. officials grew concerned over the slow recovery of the economies</w:t>
      </w:r>
      <w:r w:rsidR="003E4DF3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of all of Western Europe. In April 1947 Secretary of State Marshall urged a</w:t>
      </w:r>
      <w:r w:rsidR="003E4DF3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slowing of the dismantlement of the industrial capacity of Germany. After a</w:t>
      </w:r>
    </w:p>
    <w:p w:rsidR="002D2362" w:rsidRPr="00D06822" w:rsidRDefault="0068189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proofErr w:type="gramStart"/>
      <w:r w:rsidRPr="00D06822">
        <w:rPr>
          <w:rFonts w:ascii="Comic Sans MS" w:hAnsi="Comic Sans MS"/>
        </w:rPr>
        <w:t>meeting</w:t>
      </w:r>
      <w:proofErr w:type="gramEnd"/>
      <w:r w:rsidRPr="00D06822">
        <w:rPr>
          <w:rFonts w:ascii="Comic Sans MS" w:hAnsi="Comic Sans MS"/>
        </w:rPr>
        <w:t xml:space="preserve"> of the four pow</w:t>
      </w:r>
      <w:r w:rsidR="003E4DF3">
        <w:rPr>
          <w:rFonts w:ascii="Comic Sans MS" w:hAnsi="Comic Sans MS"/>
        </w:rPr>
        <w:t>ers, the Western allies recognis</w:t>
      </w:r>
      <w:r w:rsidRPr="00D06822">
        <w:rPr>
          <w:rFonts w:ascii="Comic Sans MS" w:hAnsi="Comic Sans MS"/>
        </w:rPr>
        <w:t>ed "the fact that a too</w:t>
      </w:r>
      <w:r w:rsidR="003E4DF3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drastic reduction in Germany's industrial set-up will not only make it difficult</w:t>
      </w:r>
      <w:r w:rsidR="003E4DF3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for Germany to become self-supporting but will retard the economic recovery</w:t>
      </w:r>
      <w:r w:rsidR="003E4DF3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 xml:space="preserve">of Europe." </w:t>
      </w:r>
    </w:p>
    <w:p w:rsidR="002D2362" w:rsidRPr="00D06822" w:rsidRDefault="002D2362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681899" w:rsidRPr="00D06822" w:rsidRDefault="00681899" w:rsidP="00260A89">
      <w:pPr>
        <w:autoSpaceDE w:val="0"/>
        <w:autoSpaceDN w:val="0"/>
        <w:adjustRightInd w:val="0"/>
        <w:jc w:val="both"/>
        <w:rPr>
          <w:rFonts w:ascii="Comic Sans MS" w:hAnsi="Comic Sans MS"/>
          <w:sz w:val="16"/>
          <w:szCs w:val="16"/>
        </w:rPr>
      </w:pPr>
      <w:r w:rsidRPr="00D06822">
        <w:rPr>
          <w:rFonts w:ascii="Comic Sans MS" w:hAnsi="Comic Sans MS"/>
        </w:rPr>
        <w:t>In December 1947 the U.S. House of Representatives</w:t>
      </w:r>
      <w:r w:rsidR="003E4DF3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passed resolutions noting the heavy financial cost of U.S. assistance to</w:t>
      </w:r>
      <w:r w:rsidR="003E4DF3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Germany that the reparation regime was exacting, and recommended</w:t>
      </w:r>
      <w:r w:rsidR="003E4DF3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 xml:space="preserve">reparations </w:t>
      </w:r>
      <w:proofErr w:type="gramStart"/>
      <w:r w:rsidRPr="00D06822">
        <w:rPr>
          <w:rFonts w:ascii="Comic Sans MS" w:hAnsi="Comic Sans MS"/>
        </w:rPr>
        <w:t>be</w:t>
      </w:r>
      <w:proofErr w:type="gramEnd"/>
      <w:r w:rsidRPr="00D06822">
        <w:rPr>
          <w:rFonts w:ascii="Comic Sans MS" w:hAnsi="Comic Sans MS"/>
        </w:rPr>
        <w:t xml:space="preserve"> suspended because they were impeding the recovery of Western</w:t>
      </w:r>
      <w:r w:rsidR="003E4DF3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Europe.</w:t>
      </w:r>
    </w:p>
    <w:p w:rsidR="002D2362" w:rsidRPr="00D06822" w:rsidRDefault="002D2362" w:rsidP="00260A89">
      <w:pPr>
        <w:autoSpaceDE w:val="0"/>
        <w:autoSpaceDN w:val="0"/>
        <w:adjustRightInd w:val="0"/>
        <w:jc w:val="both"/>
        <w:rPr>
          <w:rFonts w:ascii="Comic Sans MS" w:hAnsi="Comic Sans MS"/>
          <w:sz w:val="16"/>
          <w:szCs w:val="16"/>
        </w:rPr>
      </w:pPr>
    </w:p>
    <w:p w:rsidR="002D2362" w:rsidRPr="00D06822" w:rsidRDefault="0068189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r w:rsidRPr="00D06822">
        <w:rPr>
          <w:rFonts w:ascii="Comic Sans MS" w:hAnsi="Comic Sans MS"/>
        </w:rPr>
        <w:t>An aggressive Soviet foreign policy spurred the Western allies' resolve to</w:t>
      </w:r>
      <w:r w:rsidR="003E4DF3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construct a united effort to counter growing Soviet power in Europe. The</w:t>
      </w:r>
      <w:r w:rsidR="003E4DF3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Soviets imposed restrictions not only on commerce but also on the movement</w:t>
      </w:r>
      <w:r w:rsidR="003E4DF3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 xml:space="preserve">of individuals into and out of their zone. </w:t>
      </w:r>
    </w:p>
    <w:p w:rsidR="002D2362" w:rsidRPr="00D06822" w:rsidRDefault="002D2362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681899" w:rsidRPr="00D06822" w:rsidRDefault="0068189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r w:rsidRPr="00D06822">
        <w:rPr>
          <w:rFonts w:ascii="Comic Sans MS" w:hAnsi="Comic Sans MS"/>
        </w:rPr>
        <w:t>The inability of the three Western</w:t>
      </w:r>
      <w:r w:rsidR="003E4DF3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allies and the Soviet Union to reach agreement on a viable single currency for</w:t>
      </w:r>
      <w:r w:rsidR="003E4DF3">
        <w:rPr>
          <w:rFonts w:ascii="Comic Sans MS" w:hAnsi="Comic Sans MS"/>
        </w:rPr>
        <w:t xml:space="preserve"> Germany, Soviet destabilis</w:t>
      </w:r>
      <w:r w:rsidRPr="00D06822">
        <w:rPr>
          <w:rFonts w:ascii="Comic Sans MS" w:hAnsi="Comic Sans MS"/>
        </w:rPr>
        <w:t>ation and control of nations in Eastern Europe, and</w:t>
      </w:r>
      <w:r w:rsidR="003E4DF3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the Berlin b</w:t>
      </w:r>
      <w:r w:rsidR="002D2362" w:rsidRPr="00D06822">
        <w:rPr>
          <w:rFonts w:ascii="Comic Sans MS" w:hAnsi="Comic Sans MS"/>
        </w:rPr>
        <w:t>lockade in 1948 hardened the political</w:t>
      </w:r>
      <w:r w:rsidRPr="00D06822">
        <w:rPr>
          <w:rFonts w:ascii="Comic Sans MS" w:hAnsi="Comic Sans MS"/>
        </w:rPr>
        <w:t xml:space="preserve"> boundary</w:t>
      </w:r>
      <w:r w:rsidR="003E4DF3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lines</w:t>
      </w:r>
      <w:r w:rsidR="003E4DF3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separating the U.S., French, and British zones from the Soviet zones.</w:t>
      </w:r>
    </w:p>
    <w:p w:rsidR="002D2362" w:rsidRPr="00D06822" w:rsidRDefault="002D2362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2D2362" w:rsidRPr="00D06822" w:rsidRDefault="0068189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r w:rsidRPr="00D06822">
        <w:rPr>
          <w:rFonts w:ascii="Comic Sans MS" w:hAnsi="Comic Sans MS"/>
        </w:rPr>
        <w:t>The suspension of the reparations regime and a greater measure of</w:t>
      </w:r>
      <w:r w:rsidR="003E4DF3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German self-government were the initial means by which the Western allies</w:t>
      </w:r>
      <w:r w:rsidR="003E4DF3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sought to provide greater economic and political stability in the Western</w:t>
      </w:r>
      <w:r w:rsidR="003E4DF3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zones. The United States sharply decreased the reparations that it was taking</w:t>
      </w:r>
      <w:r w:rsidR="003E4DF3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 xml:space="preserve">from Germany by the end of 1947. </w:t>
      </w:r>
    </w:p>
    <w:p w:rsidR="002D2362" w:rsidRPr="00D06822" w:rsidRDefault="002D2362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342C49" w:rsidRPr="00D06822" w:rsidRDefault="0068189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r w:rsidRPr="00D06822">
        <w:rPr>
          <w:rFonts w:ascii="Comic Sans MS" w:hAnsi="Comic Sans MS"/>
        </w:rPr>
        <w:t>The Federal Republic of Germany was</w:t>
      </w:r>
      <w:r w:rsidR="003E4DF3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created in 1949 from the three Western zones and began to grow steadily in</w:t>
      </w:r>
      <w:r w:rsidR="003E4DF3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 xml:space="preserve">importance as an ally. </w:t>
      </w:r>
    </w:p>
    <w:p w:rsidR="00342C49" w:rsidRPr="00D06822" w:rsidRDefault="00342C4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681899" w:rsidRPr="00D06822" w:rsidRDefault="0068189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r w:rsidRPr="00D06822">
        <w:rPr>
          <w:rFonts w:ascii="Comic Sans MS" w:hAnsi="Comic Sans MS"/>
        </w:rPr>
        <w:t>In 1953 the Soviet</w:t>
      </w:r>
      <w:r w:rsidR="003E4DF3">
        <w:rPr>
          <w:rFonts w:ascii="Comic Sans MS" w:hAnsi="Comic Sans MS"/>
        </w:rPr>
        <w:t xml:space="preserve"> Union recognis</w:t>
      </w:r>
      <w:r w:rsidRPr="00D06822">
        <w:rPr>
          <w:rFonts w:ascii="Comic Sans MS" w:hAnsi="Comic Sans MS"/>
        </w:rPr>
        <w:t>ed the German Democratic Republic (GDR) as a sovereign</w:t>
      </w:r>
    </w:p>
    <w:p w:rsidR="00681899" w:rsidRPr="00D06822" w:rsidRDefault="0068189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proofErr w:type="gramStart"/>
      <w:r w:rsidRPr="00D06822">
        <w:rPr>
          <w:rFonts w:ascii="Comic Sans MS" w:hAnsi="Comic Sans MS"/>
        </w:rPr>
        <w:t>nation</w:t>
      </w:r>
      <w:proofErr w:type="gramEnd"/>
      <w:r w:rsidRPr="00D06822">
        <w:rPr>
          <w:rFonts w:ascii="Comic Sans MS" w:hAnsi="Comic Sans MS"/>
        </w:rPr>
        <w:t xml:space="preserve"> and the following year waived all reparations claims against that state.</w:t>
      </w:r>
    </w:p>
    <w:p w:rsidR="00342C49" w:rsidRPr="00D06822" w:rsidRDefault="00342C4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342C49" w:rsidRPr="00D06822" w:rsidRDefault="0068189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r w:rsidRPr="00D06822">
        <w:rPr>
          <w:rFonts w:ascii="Comic Sans MS" w:hAnsi="Comic Sans MS"/>
        </w:rPr>
        <w:t>In the late 1940s the three Western allies began to contemplate</w:t>
      </w:r>
      <w:r w:rsidR="003E4DF3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 xml:space="preserve">development of a German state in their sectors in an effort </w:t>
      </w:r>
      <w:r w:rsidRPr="00D06822">
        <w:rPr>
          <w:rFonts w:ascii="Comic Sans MS" w:hAnsi="Comic Sans MS"/>
          <w:sz w:val="25"/>
          <w:szCs w:val="25"/>
        </w:rPr>
        <w:t xml:space="preserve">to </w:t>
      </w:r>
      <w:r w:rsidRPr="00D06822">
        <w:rPr>
          <w:rFonts w:ascii="Comic Sans MS" w:hAnsi="Comic Sans MS"/>
        </w:rPr>
        <w:t>create a viable</w:t>
      </w:r>
      <w:r w:rsidR="003E4DF3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political entity capable of contributing to a security apparatus against the</w:t>
      </w:r>
      <w:r w:rsidR="003E4DF3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 xml:space="preserve">Soviet Union. </w:t>
      </w:r>
    </w:p>
    <w:p w:rsidR="00342C49" w:rsidRPr="00D06822" w:rsidRDefault="00342C4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342C49" w:rsidRPr="00D06822" w:rsidRDefault="0068189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r w:rsidRPr="00D06822">
        <w:rPr>
          <w:rFonts w:ascii="Comic Sans MS" w:hAnsi="Comic Sans MS"/>
        </w:rPr>
        <w:t>In 1947 and 1948, the United States established the Marshall</w:t>
      </w:r>
      <w:r w:rsidR="003E4DF3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 xml:space="preserve">Plan in order to provide economic assistance </w:t>
      </w:r>
      <w:r w:rsidRPr="00D06822">
        <w:rPr>
          <w:rFonts w:ascii="Comic Sans MS" w:hAnsi="Comic Sans MS"/>
          <w:sz w:val="25"/>
          <w:szCs w:val="25"/>
        </w:rPr>
        <w:t xml:space="preserve">to </w:t>
      </w:r>
      <w:r w:rsidR="003E4DF3">
        <w:rPr>
          <w:rFonts w:ascii="Comic Sans MS" w:hAnsi="Comic Sans MS"/>
        </w:rPr>
        <w:t>stabilis</w:t>
      </w:r>
      <w:r w:rsidRPr="00D06822">
        <w:rPr>
          <w:rFonts w:ascii="Comic Sans MS" w:hAnsi="Comic Sans MS"/>
        </w:rPr>
        <w:t>e governments</w:t>
      </w:r>
      <w:r w:rsidR="003E4DF3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throughout Europe for the purpose of providing a stronger front against</w:t>
      </w:r>
      <w:r w:rsidR="003E4DF3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 xml:space="preserve">Soviet influence. </w:t>
      </w:r>
    </w:p>
    <w:p w:rsidR="00342C49" w:rsidRPr="00D06822" w:rsidRDefault="00342C4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681899" w:rsidRPr="00D06822" w:rsidRDefault="0068189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r w:rsidRPr="00D06822">
        <w:rPr>
          <w:rFonts w:ascii="Comic Sans MS" w:hAnsi="Comic Sans MS"/>
        </w:rPr>
        <w:lastRenderedPageBreak/>
        <w:t xml:space="preserve">Such assistance was also offered </w:t>
      </w:r>
      <w:r w:rsidRPr="00D06822">
        <w:rPr>
          <w:rFonts w:ascii="Comic Sans MS" w:hAnsi="Comic Sans MS"/>
          <w:sz w:val="25"/>
          <w:szCs w:val="25"/>
        </w:rPr>
        <w:t xml:space="preserve">to </w:t>
      </w:r>
      <w:r w:rsidRPr="00D06822">
        <w:rPr>
          <w:rFonts w:ascii="Comic Sans MS" w:hAnsi="Comic Sans MS"/>
        </w:rPr>
        <w:t>Germany. In April</w:t>
      </w:r>
      <w:r w:rsidR="003E4DF3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1949, under U.S. leadership, Western leaders created the NATO Alliance. The</w:t>
      </w:r>
      <w:r w:rsidR="003E4DF3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zones under the control of the Western allies were not invited to join NATO.</w:t>
      </w:r>
    </w:p>
    <w:p w:rsidR="00342C49" w:rsidRPr="00D06822" w:rsidRDefault="00342C4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342C49" w:rsidRPr="00D06822" w:rsidRDefault="0068189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r w:rsidRPr="00D06822">
        <w:rPr>
          <w:rFonts w:ascii="Comic Sans MS" w:hAnsi="Comic Sans MS"/>
        </w:rPr>
        <w:t>In 1948 and 1949 the Western allies made repeated attempts to reach</w:t>
      </w:r>
      <w:r w:rsidR="003E4DF3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agreement with the Soviet Union on measures to unify the German state.</w:t>
      </w:r>
      <w:r w:rsidR="003E4DF3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The Soviets rebuffed these efforts, maintained large armed forces in their</w:t>
      </w:r>
      <w:r w:rsidR="003E4DF3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zone, and remained determined not only to prevent any possible rise of a</w:t>
      </w:r>
      <w:r w:rsidR="003E4DF3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fully sovereign German state but to establish in eastern Germany a defensive</w:t>
      </w:r>
      <w:r w:rsidR="003E4DF3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 xml:space="preserve">line against the West. </w:t>
      </w:r>
    </w:p>
    <w:p w:rsidR="00342C49" w:rsidRPr="00D06822" w:rsidRDefault="00342C4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681899" w:rsidRPr="00D06822" w:rsidRDefault="0068189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proofErr w:type="gramStart"/>
      <w:r w:rsidRPr="00D06822">
        <w:rPr>
          <w:rFonts w:ascii="Comic Sans MS" w:hAnsi="Comic Sans MS"/>
        </w:rPr>
        <w:t>The United States, Great Britain, and France, having</w:t>
      </w:r>
      <w:r w:rsidR="003E4DF3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failed in their efforts to establish a unified Germany, directed German officials</w:t>
      </w:r>
      <w:r w:rsidR="003E4DF3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 xml:space="preserve">in the three western zones </w:t>
      </w:r>
      <w:r w:rsidRPr="00D06822">
        <w:rPr>
          <w:rFonts w:ascii="Comic Sans MS" w:hAnsi="Comic Sans MS"/>
          <w:sz w:val="25"/>
          <w:szCs w:val="25"/>
        </w:rPr>
        <w:t xml:space="preserve">to </w:t>
      </w:r>
      <w:r w:rsidRPr="00D06822">
        <w:rPr>
          <w:rFonts w:ascii="Comic Sans MS" w:hAnsi="Comic Sans MS"/>
        </w:rPr>
        <w:t>draft legal documents that would serve as the</w:t>
      </w:r>
      <w:r w:rsidR="003E4DF3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basis for a state comprising the Western zones.</w:t>
      </w:r>
      <w:proofErr w:type="gramEnd"/>
      <w:r w:rsidRPr="00D06822">
        <w:rPr>
          <w:rFonts w:ascii="Comic Sans MS" w:hAnsi="Comic Sans MS"/>
        </w:rPr>
        <w:t xml:space="preserve"> A German Parliamentary</w:t>
      </w:r>
      <w:r w:rsidR="003E4DF3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Council was constitute</w:t>
      </w:r>
      <w:r w:rsidR="003E4DF3">
        <w:rPr>
          <w:rFonts w:ascii="Comic Sans MS" w:hAnsi="Comic Sans MS"/>
        </w:rPr>
        <w:t>d, and it drafted a Basic Law -</w:t>
      </w:r>
      <w:r w:rsidRPr="00D06822">
        <w:rPr>
          <w:rFonts w:ascii="Comic Sans MS" w:hAnsi="Comic Sans MS"/>
        </w:rPr>
        <w:t xml:space="preserve"> submitted first </w:t>
      </w:r>
      <w:r w:rsidRPr="00D06822">
        <w:rPr>
          <w:rFonts w:ascii="Comic Sans MS" w:hAnsi="Comic Sans MS"/>
          <w:sz w:val="25"/>
          <w:szCs w:val="25"/>
        </w:rPr>
        <w:t xml:space="preserve">to </w:t>
      </w:r>
      <w:r w:rsidRPr="00D06822">
        <w:rPr>
          <w:rFonts w:ascii="Comic Sans MS" w:hAnsi="Comic Sans MS"/>
        </w:rPr>
        <w:t>the</w:t>
      </w:r>
      <w:r w:rsidR="003E4DF3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Western all</w:t>
      </w:r>
      <w:r w:rsidR="003E4DF3">
        <w:rPr>
          <w:rFonts w:ascii="Comic Sans MS" w:hAnsi="Comic Sans MS"/>
        </w:rPr>
        <w:t>ies for revision and approval -</w:t>
      </w:r>
      <w:r w:rsidRPr="00D06822">
        <w:rPr>
          <w:rFonts w:ascii="Comic Sans MS" w:hAnsi="Comic Sans MS"/>
        </w:rPr>
        <w:t xml:space="preserve"> that created the Federal Republic</w:t>
      </w:r>
    </w:p>
    <w:p w:rsidR="00681899" w:rsidRPr="00D06822" w:rsidRDefault="0068189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proofErr w:type="gramStart"/>
      <w:r w:rsidRPr="00D06822">
        <w:rPr>
          <w:rFonts w:ascii="Comic Sans MS" w:hAnsi="Comic Sans MS"/>
        </w:rPr>
        <w:t>of</w:t>
      </w:r>
      <w:proofErr w:type="gramEnd"/>
      <w:r w:rsidRPr="00D06822">
        <w:rPr>
          <w:rFonts w:ascii="Comic Sans MS" w:hAnsi="Comic Sans MS"/>
        </w:rPr>
        <w:t xml:space="preserve"> Germany on May 5, 1949. The three powers, however, preserved the</w:t>
      </w:r>
      <w:r w:rsidR="003E4DF3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occupation regime, and forbade the creation of a ministry of foreign affairs or</w:t>
      </w:r>
      <w:r w:rsidR="003E4DF3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armed forces by the new government.</w:t>
      </w:r>
    </w:p>
    <w:p w:rsidR="00342C49" w:rsidRPr="00D06822" w:rsidRDefault="00342C4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681899" w:rsidRPr="00D06822" w:rsidRDefault="0068189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r w:rsidRPr="00D06822">
        <w:rPr>
          <w:rFonts w:ascii="Comic Sans MS" w:hAnsi="Comic Sans MS"/>
        </w:rPr>
        <w:t>The establishment of the Federal Republic has created an anomaly among</w:t>
      </w:r>
      <w:r w:rsidR="003E4DF3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states. The leaders of the FRG, duly elected in fully democratic elections,</w:t>
      </w:r>
      <w:r w:rsidR="003E4DF3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 xml:space="preserve">struggled in the state's early years </w:t>
      </w:r>
      <w:r w:rsidRPr="00D06822">
        <w:rPr>
          <w:rFonts w:ascii="Comic Sans MS" w:hAnsi="Comic Sans MS"/>
          <w:sz w:val="25"/>
          <w:szCs w:val="25"/>
        </w:rPr>
        <w:t xml:space="preserve">to </w:t>
      </w:r>
      <w:r w:rsidRPr="00D06822">
        <w:rPr>
          <w:rFonts w:ascii="Comic Sans MS" w:hAnsi="Comic Sans MS"/>
        </w:rPr>
        <w:t>gain greater control from the Western</w:t>
      </w:r>
      <w:r w:rsidR="003E4DF3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allies over its internal and external affairs. Its leaders have also taken the</w:t>
      </w:r>
      <w:r w:rsidR="003E4DF3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view that their state is a temporary entity, one day to be replaced by a state</w:t>
      </w:r>
      <w:r w:rsidR="003E4DF3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created by the unification of the four zones created at Potsdam and the</w:t>
      </w:r>
    </w:p>
    <w:p w:rsidR="00681899" w:rsidRPr="00D06822" w:rsidRDefault="0068189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proofErr w:type="gramStart"/>
      <w:r w:rsidRPr="00D06822">
        <w:rPr>
          <w:rFonts w:ascii="Comic Sans MS" w:hAnsi="Comic Sans MS"/>
        </w:rPr>
        <w:t>incorporation</w:t>
      </w:r>
      <w:proofErr w:type="gramEnd"/>
      <w:r w:rsidRPr="00D06822">
        <w:rPr>
          <w:rFonts w:ascii="Comic Sans MS" w:hAnsi="Comic Sans MS"/>
        </w:rPr>
        <w:t xml:space="preserve"> of Berlin.</w:t>
      </w:r>
    </w:p>
    <w:p w:rsidR="00342C49" w:rsidRPr="00D06822" w:rsidRDefault="00342C4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681899" w:rsidRPr="00D06822" w:rsidRDefault="0068189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r w:rsidRPr="00D06822">
        <w:rPr>
          <w:rFonts w:ascii="Comic Sans MS" w:hAnsi="Comic Sans MS"/>
        </w:rPr>
        <w:t>The Basic Law committed the Federal Republic "to achieve in free self</w:t>
      </w:r>
      <w:r w:rsidR="00342C49" w:rsidRPr="00D06822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determination</w:t>
      </w:r>
    </w:p>
    <w:p w:rsidR="00342C49" w:rsidRPr="00D06822" w:rsidRDefault="0068189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proofErr w:type="gramStart"/>
      <w:r w:rsidRPr="00D06822">
        <w:rPr>
          <w:rFonts w:ascii="Comic Sans MS" w:hAnsi="Comic Sans MS"/>
        </w:rPr>
        <w:t>the</w:t>
      </w:r>
      <w:proofErr w:type="gramEnd"/>
      <w:r w:rsidRPr="00D06822">
        <w:rPr>
          <w:rFonts w:ascii="Comic Sans MS" w:hAnsi="Comic Sans MS"/>
        </w:rPr>
        <w:t xml:space="preserve"> unity and freedom of Germany," a phrase that held the</w:t>
      </w:r>
      <w:r w:rsidR="003E4DF3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possibility of ultimate unification through free elections in eastern Germany.</w:t>
      </w:r>
      <w:r w:rsidR="003E4DF3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The Parliamentary Council stated that it had acted in the name of Germans</w:t>
      </w:r>
      <w:r w:rsidR="003E4DF3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living in the Soviet zone as well as those in the newly constituted state. Both</w:t>
      </w:r>
      <w:r w:rsidR="003E4DF3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the Federal Republic and the Western allies continue to hold the view that</w:t>
      </w:r>
      <w:r w:rsidR="003E4DF3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the whole German state was neither annexed nor abolished at Yalta or</w:t>
      </w:r>
      <w:r w:rsidR="003E4DF3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Potsdam, or by any succeeding conventions or agreements. According to the</w:t>
      </w:r>
      <w:r w:rsidR="003E4DF3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Federal Republic, Germany "continued to exist, although under the</w:t>
      </w:r>
      <w:r w:rsidR="003E4DF3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 xml:space="preserve">responsibility. </w:t>
      </w:r>
      <w:proofErr w:type="gramStart"/>
      <w:r w:rsidRPr="00D06822">
        <w:rPr>
          <w:rFonts w:ascii="Comic Sans MS" w:hAnsi="Comic Sans MS"/>
        </w:rPr>
        <w:t>of</w:t>
      </w:r>
      <w:proofErr w:type="gramEnd"/>
      <w:r w:rsidRPr="00D06822">
        <w:rPr>
          <w:rFonts w:ascii="Comic Sans MS" w:hAnsi="Comic Sans MS"/>
        </w:rPr>
        <w:t xml:space="preserve"> the four powers.</w:t>
      </w:r>
    </w:p>
    <w:p w:rsidR="00342C49" w:rsidRPr="00D06822" w:rsidRDefault="00342C4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681899" w:rsidRPr="00D06822" w:rsidRDefault="0068189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r w:rsidRPr="00D06822">
        <w:rPr>
          <w:rFonts w:ascii="Comic Sans MS" w:hAnsi="Comic Sans MS"/>
        </w:rPr>
        <w:t xml:space="preserve"> The legal status of Germany as a whole has</w:t>
      </w:r>
      <w:r w:rsidR="003E4DF3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never been altered and exists up to the present time."</w:t>
      </w:r>
      <w:r w:rsidRPr="00D06822">
        <w:rPr>
          <w:rFonts w:ascii="Comic Sans MS" w:hAnsi="Comic Sans MS"/>
          <w:sz w:val="16"/>
          <w:szCs w:val="16"/>
        </w:rPr>
        <w:t xml:space="preserve"> </w:t>
      </w:r>
      <w:r w:rsidRPr="00D06822">
        <w:rPr>
          <w:rFonts w:ascii="Comic Sans MS" w:hAnsi="Comic Sans MS"/>
        </w:rPr>
        <w:t>Berlin is not a part</w:t>
      </w:r>
      <w:r w:rsidR="003E4DF3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of the Federal Republic, and has remained a city under four-power control</w:t>
      </w:r>
      <w:r w:rsidR="003E4DF3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since the end of the War.</w:t>
      </w:r>
    </w:p>
    <w:p w:rsidR="00342C49" w:rsidRPr="00D06822" w:rsidRDefault="00342C4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762778" w:rsidRPr="00D06822" w:rsidRDefault="0068189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r w:rsidRPr="00D06822">
        <w:rPr>
          <w:rFonts w:ascii="Comic Sans MS" w:hAnsi="Comic Sans MS"/>
        </w:rPr>
        <w:t>In May 1949, under the supervision of the Soviet Union, the constitution</w:t>
      </w:r>
      <w:r w:rsidR="003E4DF3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of the German Democratic Republic was promulgated in response to the</w:t>
      </w:r>
      <w:r w:rsidR="003E4DF3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establishment of the Federal Republic. The Soviets sought to give greater</w:t>
      </w:r>
      <w:r w:rsidR="003E4DF3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political and legal definition to the division of Germany by creating a separate</w:t>
      </w:r>
      <w:r w:rsidR="003E4DF3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 xml:space="preserve">state under their control. </w:t>
      </w:r>
    </w:p>
    <w:p w:rsidR="00762778" w:rsidRPr="00D06822" w:rsidRDefault="00762778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681899" w:rsidRPr="00D06822" w:rsidRDefault="0068189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r w:rsidRPr="00D06822">
        <w:rPr>
          <w:rFonts w:ascii="Comic Sans MS" w:hAnsi="Comic Sans MS"/>
        </w:rPr>
        <w:lastRenderedPageBreak/>
        <w:t>The Federal Republic did not recognize the German</w:t>
      </w:r>
      <w:r w:rsidR="003E4DF3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Democratic Republic as a fully sovereign state, arguing among other things</w:t>
      </w:r>
      <w:r w:rsidR="003E4DF3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that free elections had never been held there.</w:t>
      </w:r>
    </w:p>
    <w:p w:rsidR="00762778" w:rsidRPr="00D06822" w:rsidRDefault="00762778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681899" w:rsidRPr="00D06822" w:rsidRDefault="0068189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r w:rsidRPr="00D06822">
        <w:rPr>
          <w:rFonts w:ascii="Comic Sans MS" w:hAnsi="Comic Sans MS"/>
        </w:rPr>
        <w:t xml:space="preserve">Growing Importance of the Federal </w:t>
      </w:r>
      <w:r w:rsidRPr="003E4DF3">
        <w:rPr>
          <w:rFonts w:ascii="Comic Sans MS" w:hAnsi="Comic Sans MS"/>
        </w:rPr>
        <w:t xml:space="preserve">Republic </w:t>
      </w:r>
      <w:r w:rsidRPr="003E4DF3">
        <w:rPr>
          <w:rFonts w:ascii="Comic Sans MS" w:hAnsi="Comic Sans MS" w:cs="Arial"/>
        </w:rPr>
        <w:t>to</w:t>
      </w:r>
      <w:r w:rsidRPr="00D06822">
        <w:rPr>
          <w:rFonts w:ascii="Comic Sans MS" w:hAnsi="Comic Sans MS" w:cs="Arial"/>
          <w:sz w:val="22"/>
          <w:szCs w:val="22"/>
        </w:rPr>
        <w:t xml:space="preserve"> </w:t>
      </w:r>
      <w:r w:rsidRPr="00D06822">
        <w:rPr>
          <w:rFonts w:ascii="Comic Sans MS" w:hAnsi="Comic Sans MS"/>
        </w:rPr>
        <w:t>the West</w:t>
      </w:r>
      <w:r w:rsidR="003E4DF3">
        <w:rPr>
          <w:rFonts w:ascii="Comic Sans MS" w:hAnsi="Comic Sans MS"/>
        </w:rPr>
        <w:t xml:space="preserve"> </w:t>
      </w:r>
      <w:proofErr w:type="spellStart"/>
      <w:r w:rsidRPr="00D06822">
        <w:rPr>
          <w:rFonts w:ascii="Comic Sans MS" w:hAnsi="Comic Sans MS"/>
        </w:rPr>
        <w:t>Konrad</w:t>
      </w:r>
      <w:proofErr w:type="spellEnd"/>
      <w:r w:rsidRPr="00D06822">
        <w:rPr>
          <w:rFonts w:ascii="Comic Sans MS" w:hAnsi="Comic Sans MS"/>
        </w:rPr>
        <w:t xml:space="preserve"> Adenauer, the Federal Republic's first Chancellor and leader of</w:t>
      </w:r>
      <w:r w:rsidR="003E4DF3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the Christian Democratic Union (CDU</w:t>
      </w:r>
      <w:proofErr w:type="gramStart"/>
      <w:r w:rsidRPr="00D06822">
        <w:rPr>
          <w:rFonts w:ascii="Comic Sans MS" w:hAnsi="Comic Sans MS"/>
        </w:rPr>
        <w:t>),</w:t>
      </w:r>
      <w:proofErr w:type="gramEnd"/>
      <w:r w:rsidRPr="00D06822">
        <w:rPr>
          <w:rFonts w:ascii="Comic Sans MS" w:hAnsi="Comic Sans MS"/>
        </w:rPr>
        <w:t xml:space="preserve"> strove to build democratic institutions</w:t>
      </w:r>
      <w:r w:rsidR="003E4DF3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in the new German state and to align his government firmly with the West.</w:t>
      </w:r>
    </w:p>
    <w:p w:rsidR="00762778" w:rsidRPr="00D06822" w:rsidRDefault="00762778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681899" w:rsidRPr="00D06822" w:rsidRDefault="0068189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r w:rsidRPr="00D06822">
        <w:rPr>
          <w:rFonts w:ascii="Comic Sans MS" w:hAnsi="Comic Sans MS" w:cs="Arial"/>
          <w:sz w:val="23"/>
          <w:szCs w:val="23"/>
        </w:rPr>
        <w:t xml:space="preserve">An </w:t>
      </w:r>
      <w:r w:rsidRPr="00D06822">
        <w:rPr>
          <w:rFonts w:ascii="Comic Sans MS" w:hAnsi="Comic Sans MS"/>
        </w:rPr>
        <w:t>increasingly aggressive Soviet foreign policy in the late 1940s and the</w:t>
      </w:r>
      <w:r w:rsidR="003E4DF3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1950s led Western officials slowly to grant greater freedom to the Federal</w:t>
      </w:r>
      <w:r w:rsidR="003E4DF3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Republic to determine its own political course and to contribute to the</w:t>
      </w:r>
      <w:r w:rsidR="003E4DF3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economic and political strength of the West. For example, in 1950 the United</w:t>
      </w:r>
      <w:r w:rsidR="003E4DF3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States quietly explored formation of an army by the Federal Republic.</w:t>
      </w:r>
      <w:r w:rsidR="003E4DF3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Adenauer rebuffed this effort. He was reportedly reluctant to restore military</w:t>
      </w:r>
    </w:p>
    <w:p w:rsidR="00762778" w:rsidRPr="00D06822" w:rsidRDefault="0068189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proofErr w:type="gramStart"/>
      <w:r w:rsidRPr="00D06822">
        <w:rPr>
          <w:rFonts w:ascii="Comic Sans MS" w:hAnsi="Comic Sans MS"/>
        </w:rPr>
        <w:t>strength</w:t>
      </w:r>
      <w:proofErr w:type="gramEnd"/>
      <w:r w:rsidRPr="00D06822">
        <w:rPr>
          <w:rFonts w:ascii="Comic Sans MS" w:hAnsi="Comic Sans MS"/>
        </w:rPr>
        <w:t xml:space="preserve"> in Germany due to his people's continuing effort to grasp their</w:t>
      </w:r>
      <w:r w:rsidR="003E4DF3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responsibilities for the Nazi era, and to his apprehension over Soviet reaction</w:t>
      </w:r>
      <w:r w:rsidR="003E4DF3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to any rearmament measures.</w:t>
      </w:r>
    </w:p>
    <w:p w:rsidR="00762778" w:rsidRPr="00D06822" w:rsidRDefault="00762778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681899" w:rsidRPr="00D06822" w:rsidRDefault="0068189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r w:rsidRPr="00D06822">
        <w:rPr>
          <w:rFonts w:ascii="Comic Sans MS" w:hAnsi="Comic Sans MS"/>
        </w:rPr>
        <w:t xml:space="preserve"> In 1949 the Soviets developed</w:t>
      </w:r>
      <w:r w:rsidR="003E4DF3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their first atomic bomb. The war in Korea also heightened Western concerns</w:t>
      </w:r>
      <w:r w:rsidR="003E4DF3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 xml:space="preserve">over expansionist communist regimes. </w:t>
      </w:r>
      <w:r w:rsidR="00762778" w:rsidRPr="00D06822">
        <w:rPr>
          <w:rFonts w:ascii="Comic Sans MS" w:hAnsi="Comic Sans MS"/>
        </w:rPr>
        <w:t>T</w:t>
      </w:r>
      <w:r w:rsidRPr="00D06822">
        <w:rPr>
          <w:rFonts w:ascii="Comic Sans MS" w:hAnsi="Comic Sans MS"/>
        </w:rPr>
        <w:t>he U.S. Chiefs of</w:t>
      </w:r>
      <w:r w:rsidR="003E4DF3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Staff led the effort to urge creation of a German army in 1950.</w:t>
      </w:r>
    </w:p>
    <w:p w:rsidR="00762778" w:rsidRPr="00D06822" w:rsidRDefault="00762778" w:rsidP="00260A89">
      <w:pPr>
        <w:autoSpaceDE w:val="0"/>
        <w:autoSpaceDN w:val="0"/>
        <w:adjustRightInd w:val="0"/>
        <w:jc w:val="both"/>
        <w:rPr>
          <w:rFonts w:ascii="Comic Sans MS" w:hAnsi="Comic Sans MS"/>
          <w:sz w:val="23"/>
          <w:szCs w:val="23"/>
        </w:rPr>
      </w:pPr>
    </w:p>
    <w:p w:rsidR="00762778" w:rsidRPr="003E4DF3" w:rsidRDefault="0068189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r w:rsidRPr="003E4DF3">
        <w:rPr>
          <w:rFonts w:ascii="Comic Sans MS" w:hAnsi="Comic Sans MS"/>
        </w:rPr>
        <w:t>The United States and its NATO allies undertook concrete measures in</w:t>
      </w:r>
      <w:r w:rsidR="00C06271">
        <w:rPr>
          <w:rFonts w:ascii="Comic Sans MS" w:hAnsi="Comic Sans MS"/>
        </w:rPr>
        <w:t xml:space="preserve"> </w:t>
      </w:r>
      <w:r w:rsidRPr="003E4DF3">
        <w:rPr>
          <w:rFonts w:ascii="Comic Sans MS" w:hAnsi="Comic Sans MS"/>
        </w:rPr>
        <w:t>the 1950s to increase their economic cooperation and political coordination</w:t>
      </w:r>
      <w:r w:rsidR="00C06271">
        <w:rPr>
          <w:rFonts w:ascii="Comic Sans MS" w:hAnsi="Comic Sans MS"/>
        </w:rPr>
        <w:t xml:space="preserve"> </w:t>
      </w:r>
      <w:r w:rsidRPr="003E4DF3">
        <w:rPr>
          <w:rFonts w:ascii="Comic Sans MS" w:hAnsi="Comic Sans MS"/>
        </w:rPr>
        <w:t>with the Federal Republic. Such cooperation of necessity included giving</w:t>
      </w:r>
      <w:r w:rsidR="00C06271">
        <w:rPr>
          <w:rFonts w:ascii="Comic Sans MS" w:hAnsi="Comic Sans MS"/>
        </w:rPr>
        <w:t xml:space="preserve"> </w:t>
      </w:r>
      <w:r w:rsidRPr="003E4DF3">
        <w:rPr>
          <w:rFonts w:ascii="Comic Sans MS" w:hAnsi="Comic Sans MS"/>
        </w:rPr>
        <w:t>added trust and independence of action to the Federal Republic, as the allies</w:t>
      </w:r>
      <w:r w:rsidR="00C06271">
        <w:rPr>
          <w:rFonts w:ascii="Comic Sans MS" w:hAnsi="Comic Sans MS"/>
        </w:rPr>
        <w:t xml:space="preserve"> </w:t>
      </w:r>
      <w:r w:rsidRPr="003E4DF3">
        <w:rPr>
          <w:rFonts w:ascii="Comic Sans MS" w:hAnsi="Comic Sans MS"/>
        </w:rPr>
        <w:t>sought to build political support in West Germany for a stronger Western</w:t>
      </w:r>
      <w:r w:rsidR="00C06271">
        <w:rPr>
          <w:rFonts w:ascii="Comic Sans MS" w:hAnsi="Comic Sans MS"/>
        </w:rPr>
        <w:t xml:space="preserve"> </w:t>
      </w:r>
      <w:r w:rsidRPr="003E4DF3">
        <w:rPr>
          <w:rFonts w:ascii="Comic Sans MS" w:hAnsi="Comic Sans MS"/>
        </w:rPr>
        <w:t xml:space="preserve">security system. </w:t>
      </w:r>
    </w:p>
    <w:p w:rsidR="00762778" w:rsidRPr="003E4DF3" w:rsidRDefault="00762778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762778" w:rsidRPr="003E4DF3" w:rsidRDefault="0068189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r w:rsidRPr="003E4DF3">
        <w:rPr>
          <w:rFonts w:ascii="Comic Sans MS" w:hAnsi="Comic Sans MS"/>
        </w:rPr>
        <w:t>In 1950 the three Western powers permitted the Federal</w:t>
      </w:r>
      <w:r w:rsidR="00C06271">
        <w:rPr>
          <w:rFonts w:ascii="Comic Sans MS" w:hAnsi="Comic Sans MS"/>
        </w:rPr>
        <w:t xml:space="preserve"> </w:t>
      </w:r>
      <w:r w:rsidRPr="003E4DF3">
        <w:rPr>
          <w:rFonts w:ascii="Comic Sans MS" w:hAnsi="Comic Sans MS"/>
        </w:rPr>
        <w:t>Republic to establish a ministry of foreign affairs and to increase steel</w:t>
      </w:r>
      <w:r w:rsidR="00C06271">
        <w:rPr>
          <w:rFonts w:ascii="Comic Sans MS" w:hAnsi="Comic Sans MS"/>
        </w:rPr>
        <w:t xml:space="preserve"> </w:t>
      </w:r>
      <w:r w:rsidRPr="003E4DF3">
        <w:rPr>
          <w:rFonts w:ascii="Comic Sans MS" w:hAnsi="Comic Sans MS"/>
        </w:rPr>
        <w:t xml:space="preserve">production "where this will facilitate the </w:t>
      </w:r>
      <w:proofErr w:type="spellStart"/>
      <w:r w:rsidRPr="003E4DF3">
        <w:rPr>
          <w:rFonts w:ascii="Comic Sans MS" w:hAnsi="Comic Sans MS"/>
        </w:rPr>
        <w:t>defense</w:t>
      </w:r>
      <w:proofErr w:type="spellEnd"/>
      <w:r w:rsidRPr="003E4DF3">
        <w:rPr>
          <w:rFonts w:ascii="Comic Sans MS" w:hAnsi="Comic Sans MS"/>
        </w:rPr>
        <w:t xml:space="preserve"> effort of the West."</w:t>
      </w:r>
    </w:p>
    <w:p w:rsidR="00762778" w:rsidRPr="003E4DF3" w:rsidRDefault="00762778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681899" w:rsidRPr="003E4DF3" w:rsidRDefault="0068189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r w:rsidRPr="003E4DF3">
        <w:rPr>
          <w:rFonts w:ascii="Comic Sans MS" w:hAnsi="Comic Sans MS"/>
        </w:rPr>
        <w:t>The</w:t>
      </w:r>
      <w:r w:rsidR="00762778" w:rsidRPr="003E4DF3">
        <w:rPr>
          <w:rFonts w:ascii="Comic Sans MS" w:hAnsi="Comic Sans MS"/>
        </w:rPr>
        <w:t xml:space="preserve"> </w:t>
      </w:r>
      <w:r w:rsidRPr="003E4DF3">
        <w:rPr>
          <w:rFonts w:ascii="Comic Sans MS" w:hAnsi="Comic Sans MS"/>
        </w:rPr>
        <w:t>creation of the European Coal and Steel Community (ECSC) harnessed West</w:t>
      </w:r>
      <w:r w:rsidR="00C06271">
        <w:rPr>
          <w:rFonts w:ascii="Comic Sans MS" w:hAnsi="Comic Sans MS"/>
        </w:rPr>
        <w:t xml:space="preserve"> </w:t>
      </w:r>
      <w:r w:rsidRPr="003E4DF3">
        <w:rPr>
          <w:rFonts w:ascii="Comic Sans MS" w:hAnsi="Comic Sans MS"/>
        </w:rPr>
        <w:t>German industry and resources to the effort to build Western Europe's</w:t>
      </w:r>
      <w:r w:rsidR="00C06271">
        <w:rPr>
          <w:rFonts w:ascii="Comic Sans MS" w:hAnsi="Comic Sans MS"/>
        </w:rPr>
        <w:t xml:space="preserve"> </w:t>
      </w:r>
      <w:r w:rsidRPr="003E4DF3">
        <w:rPr>
          <w:rFonts w:ascii="Comic Sans MS" w:hAnsi="Comic Sans MS"/>
        </w:rPr>
        <w:t xml:space="preserve">economy. </w:t>
      </w:r>
      <w:r w:rsidRPr="003E4DF3">
        <w:rPr>
          <w:rFonts w:ascii="Comic Sans MS" w:hAnsi="Comic Sans MS" w:cs="Arial"/>
        </w:rPr>
        <w:t xml:space="preserve">It </w:t>
      </w:r>
      <w:r w:rsidRPr="003E4DF3">
        <w:rPr>
          <w:rFonts w:ascii="Comic Sans MS" w:hAnsi="Comic Sans MS"/>
        </w:rPr>
        <w:t>also contributed to the Federal Republic's economic revival.</w:t>
      </w:r>
    </w:p>
    <w:p w:rsidR="00762778" w:rsidRPr="003E4DF3" w:rsidRDefault="00762778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681899" w:rsidRPr="003E4DF3" w:rsidRDefault="0068189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r w:rsidRPr="003E4DF3">
        <w:rPr>
          <w:rFonts w:ascii="Comic Sans MS" w:hAnsi="Comic Sans MS"/>
        </w:rPr>
        <w:t>The NATO allies made several decisions in the early and mid-1950s</w:t>
      </w:r>
      <w:r w:rsidR="00C06271">
        <w:rPr>
          <w:rFonts w:ascii="Comic Sans MS" w:hAnsi="Comic Sans MS"/>
        </w:rPr>
        <w:t xml:space="preserve"> </w:t>
      </w:r>
      <w:r w:rsidRPr="003E4DF3">
        <w:rPr>
          <w:rFonts w:ascii="Comic Sans MS" w:hAnsi="Comic Sans MS"/>
        </w:rPr>
        <w:t>intended to bring the FRG's growing economic power and viability as a</w:t>
      </w:r>
      <w:r w:rsidR="00C06271">
        <w:rPr>
          <w:rFonts w:ascii="Comic Sans MS" w:hAnsi="Comic Sans MS"/>
        </w:rPr>
        <w:t xml:space="preserve"> </w:t>
      </w:r>
      <w:r w:rsidRPr="003E4DF3">
        <w:rPr>
          <w:rFonts w:ascii="Comic Sans MS" w:hAnsi="Comic Sans MS"/>
        </w:rPr>
        <w:t>working democracy to bear in a growing Western security framework. In</w:t>
      </w:r>
      <w:r w:rsidR="00C06271">
        <w:rPr>
          <w:rFonts w:ascii="Comic Sans MS" w:hAnsi="Comic Sans MS"/>
        </w:rPr>
        <w:t xml:space="preserve"> </w:t>
      </w:r>
      <w:r w:rsidRPr="003E4DF3">
        <w:rPr>
          <w:rFonts w:ascii="Comic Sans MS" w:hAnsi="Comic Sans MS"/>
        </w:rPr>
        <w:t>1952, the three Western allies controlling the occupation regime issued the</w:t>
      </w:r>
      <w:r w:rsidR="00C06271">
        <w:rPr>
          <w:rFonts w:ascii="Comic Sans MS" w:hAnsi="Comic Sans MS"/>
        </w:rPr>
        <w:t xml:space="preserve"> </w:t>
      </w:r>
      <w:r w:rsidRPr="003E4DF3">
        <w:rPr>
          <w:rFonts w:ascii="Comic Sans MS" w:hAnsi="Comic Sans MS"/>
        </w:rPr>
        <w:t>Tripartite Declaration, establishing "a new relationship" with the Federal</w:t>
      </w:r>
    </w:p>
    <w:p w:rsidR="00762778" w:rsidRPr="003E4DF3" w:rsidRDefault="0068189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proofErr w:type="gramStart"/>
      <w:r w:rsidRPr="003E4DF3">
        <w:rPr>
          <w:rFonts w:ascii="Comic Sans MS" w:hAnsi="Comic Sans MS"/>
        </w:rPr>
        <w:t>Republic.</w:t>
      </w:r>
      <w:proofErr w:type="gramEnd"/>
      <w:r w:rsidRPr="003E4DF3">
        <w:rPr>
          <w:rFonts w:ascii="Comic Sans MS" w:hAnsi="Comic Sans MS"/>
        </w:rPr>
        <w:t xml:space="preserve"> Citing the Bonn Convention and other agreements, they stated that</w:t>
      </w:r>
      <w:r w:rsidR="00C06271">
        <w:rPr>
          <w:rFonts w:ascii="Comic Sans MS" w:hAnsi="Comic Sans MS"/>
        </w:rPr>
        <w:t xml:space="preserve"> </w:t>
      </w:r>
      <w:r w:rsidRPr="003E4DF3">
        <w:rPr>
          <w:rFonts w:ascii="Comic Sans MS" w:hAnsi="Comic Sans MS"/>
        </w:rPr>
        <w:t>this relationship provided "a new basis for uniting Europe and for the</w:t>
      </w:r>
      <w:r w:rsidR="00C06271">
        <w:rPr>
          <w:rFonts w:ascii="Comic Sans MS" w:hAnsi="Comic Sans MS"/>
        </w:rPr>
        <w:t xml:space="preserve"> </w:t>
      </w:r>
      <w:r w:rsidRPr="003E4DF3">
        <w:rPr>
          <w:rFonts w:ascii="Comic Sans MS" w:hAnsi="Comic Sans MS"/>
        </w:rPr>
        <w:t>realization of Germany's partnership in the European community .... They</w:t>
      </w:r>
      <w:r w:rsidR="00C06271">
        <w:rPr>
          <w:rFonts w:ascii="Comic Sans MS" w:hAnsi="Comic Sans MS"/>
        </w:rPr>
        <w:t xml:space="preserve"> </w:t>
      </w:r>
      <w:r w:rsidRPr="003E4DF3">
        <w:rPr>
          <w:rFonts w:ascii="Comic Sans MS" w:hAnsi="Comic Sans MS"/>
        </w:rPr>
        <w:t>make possible the removal of special restraints hitherto imposed on the</w:t>
      </w:r>
      <w:r w:rsidR="00C06271">
        <w:rPr>
          <w:rFonts w:ascii="Comic Sans MS" w:hAnsi="Comic Sans MS"/>
        </w:rPr>
        <w:t xml:space="preserve"> </w:t>
      </w:r>
      <w:r w:rsidRPr="003E4DF3">
        <w:rPr>
          <w:rFonts w:ascii="Comic Sans MS" w:hAnsi="Comic Sans MS"/>
        </w:rPr>
        <w:t>Federal Republic ... and permit its participation as an equal partner in Western</w:t>
      </w:r>
      <w:r w:rsidR="00C06271">
        <w:rPr>
          <w:rFonts w:ascii="Comic Sans MS" w:hAnsi="Comic Sans MS"/>
        </w:rPr>
        <w:t xml:space="preserve"> defenc</w:t>
      </w:r>
      <w:r w:rsidRPr="003E4DF3">
        <w:rPr>
          <w:rFonts w:ascii="Comic Sans MS" w:hAnsi="Comic Sans MS"/>
        </w:rPr>
        <w:t>e."</w:t>
      </w:r>
    </w:p>
    <w:p w:rsidR="00762778" w:rsidRPr="003E4DF3" w:rsidRDefault="00762778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762778" w:rsidRPr="003E4DF3" w:rsidRDefault="0068189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r w:rsidRPr="003E4DF3">
        <w:rPr>
          <w:rFonts w:ascii="Comic Sans MS" w:hAnsi="Comic Sans MS"/>
        </w:rPr>
        <w:lastRenderedPageBreak/>
        <w:t xml:space="preserve"> The Western allies invited the FRG to join NATO in 1954. The</w:t>
      </w:r>
      <w:r w:rsidR="00C06271">
        <w:rPr>
          <w:rFonts w:ascii="Comic Sans MS" w:hAnsi="Comic Sans MS"/>
        </w:rPr>
        <w:t xml:space="preserve"> </w:t>
      </w:r>
      <w:r w:rsidRPr="003E4DF3">
        <w:rPr>
          <w:rFonts w:ascii="Comic Sans MS" w:hAnsi="Comic Sans MS"/>
        </w:rPr>
        <w:t>occupation regime was terminated in 1955, Bonn was allowed to raise an</w:t>
      </w:r>
      <w:r w:rsidR="00C06271">
        <w:rPr>
          <w:rFonts w:ascii="Comic Sans MS" w:hAnsi="Comic Sans MS"/>
        </w:rPr>
        <w:t xml:space="preserve"> </w:t>
      </w:r>
      <w:r w:rsidRPr="003E4DF3">
        <w:rPr>
          <w:rFonts w:ascii="Comic Sans MS" w:hAnsi="Comic Sans MS"/>
        </w:rPr>
        <w:t>army, and on May 5, 1955, the Federal Republic formally became a member</w:t>
      </w:r>
      <w:r w:rsidR="00C06271">
        <w:rPr>
          <w:rFonts w:ascii="Comic Sans MS" w:hAnsi="Comic Sans MS"/>
        </w:rPr>
        <w:t xml:space="preserve"> </w:t>
      </w:r>
      <w:r w:rsidRPr="003E4DF3">
        <w:rPr>
          <w:rFonts w:ascii="Comic Sans MS" w:hAnsi="Comic Sans MS"/>
        </w:rPr>
        <w:t xml:space="preserve">of NATO. </w:t>
      </w:r>
    </w:p>
    <w:p w:rsidR="00762778" w:rsidRPr="003E4DF3" w:rsidRDefault="00762778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681899" w:rsidRPr="003E4DF3" w:rsidRDefault="0068189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r w:rsidRPr="003E4DF3">
        <w:rPr>
          <w:rFonts w:ascii="Comic Sans MS" w:hAnsi="Comic Sans MS"/>
        </w:rPr>
        <w:t>The Federal</w:t>
      </w:r>
      <w:r w:rsidR="00762778" w:rsidRPr="003E4DF3">
        <w:rPr>
          <w:rFonts w:ascii="Comic Sans MS" w:hAnsi="Comic Sans MS"/>
        </w:rPr>
        <w:t xml:space="preserve"> </w:t>
      </w:r>
      <w:r w:rsidRPr="003E4DF3">
        <w:rPr>
          <w:rFonts w:ascii="Comic Sans MS" w:hAnsi="Comic Sans MS"/>
        </w:rPr>
        <w:t>Republic's membership in 1957 in the European Community completed a</w:t>
      </w:r>
      <w:r w:rsidR="00C06271">
        <w:rPr>
          <w:rFonts w:ascii="Comic Sans MS" w:hAnsi="Comic Sans MS"/>
        </w:rPr>
        <w:t xml:space="preserve"> </w:t>
      </w:r>
      <w:r w:rsidRPr="003E4DF3">
        <w:rPr>
          <w:rFonts w:ascii="Comic Sans MS" w:hAnsi="Comic Sans MS"/>
        </w:rPr>
        <w:t>range of steps intended to integrate the Federal Republic fully into Western</w:t>
      </w:r>
      <w:r w:rsidR="00C06271">
        <w:rPr>
          <w:rFonts w:ascii="Comic Sans MS" w:hAnsi="Comic Sans MS"/>
        </w:rPr>
        <w:t xml:space="preserve"> </w:t>
      </w:r>
      <w:r w:rsidRPr="003E4DF3">
        <w:rPr>
          <w:rFonts w:ascii="Comic Sans MS" w:hAnsi="Comic Sans MS"/>
        </w:rPr>
        <w:t>political, economic, and security relationships.</w:t>
      </w:r>
    </w:p>
    <w:p w:rsidR="00762778" w:rsidRPr="003E4DF3" w:rsidRDefault="00762778" w:rsidP="00260A89">
      <w:pPr>
        <w:autoSpaceDE w:val="0"/>
        <w:autoSpaceDN w:val="0"/>
        <w:adjustRightInd w:val="0"/>
        <w:jc w:val="both"/>
        <w:rPr>
          <w:rFonts w:ascii="Comic Sans MS" w:hAnsi="Comic Sans MS"/>
          <w:i/>
          <w:iCs/>
        </w:rPr>
      </w:pPr>
    </w:p>
    <w:p w:rsidR="00681899" w:rsidRPr="003E4DF3" w:rsidRDefault="0068189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proofErr w:type="spellStart"/>
      <w:r w:rsidRPr="003E4DF3">
        <w:rPr>
          <w:rFonts w:ascii="Comic Sans MS" w:hAnsi="Comic Sans MS"/>
          <w:i/>
          <w:iCs/>
        </w:rPr>
        <w:t>Ostpolitik</w:t>
      </w:r>
      <w:proofErr w:type="spellEnd"/>
      <w:r w:rsidRPr="003E4DF3">
        <w:rPr>
          <w:rFonts w:ascii="Comic Sans MS" w:hAnsi="Comic Sans MS"/>
          <w:i/>
          <w:iCs/>
        </w:rPr>
        <w:t xml:space="preserve">: </w:t>
      </w:r>
      <w:r w:rsidRPr="003E4DF3">
        <w:rPr>
          <w:rFonts w:ascii="Comic Sans MS" w:hAnsi="Comic Sans MS"/>
        </w:rPr>
        <w:t xml:space="preserve">The Federal Republic Seeks an end </w:t>
      </w:r>
      <w:r w:rsidRPr="003E4DF3">
        <w:rPr>
          <w:rFonts w:ascii="Comic Sans MS" w:hAnsi="Comic Sans MS" w:cs="Arial"/>
        </w:rPr>
        <w:t xml:space="preserve">to </w:t>
      </w:r>
      <w:r w:rsidRPr="003E4DF3">
        <w:rPr>
          <w:rFonts w:ascii="Comic Sans MS" w:hAnsi="Comic Sans MS"/>
        </w:rPr>
        <w:t>a Divided Europe</w:t>
      </w:r>
      <w:r w:rsidR="00C06271">
        <w:rPr>
          <w:rFonts w:ascii="Comic Sans MS" w:hAnsi="Comic Sans MS"/>
        </w:rPr>
        <w:t xml:space="preserve"> </w:t>
      </w:r>
      <w:r w:rsidRPr="003E4DF3">
        <w:rPr>
          <w:rFonts w:ascii="Comic Sans MS" w:hAnsi="Comic Sans MS"/>
        </w:rPr>
        <w:t>The division of Germany reflected the division of Europe. On May 14,</w:t>
      </w:r>
      <w:r w:rsidR="00C06271">
        <w:rPr>
          <w:rFonts w:ascii="Comic Sans MS" w:hAnsi="Comic Sans MS"/>
        </w:rPr>
        <w:t xml:space="preserve"> </w:t>
      </w:r>
      <w:r w:rsidRPr="003E4DF3">
        <w:rPr>
          <w:rFonts w:ascii="Comic Sans MS" w:hAnsi="Comic Sans MS"/>
        </w:rPr>
        <w:t>1955, shortly after the FRG joined NATO, the Soviet Union created the</w:t>
      </w:r>
      <w:r w:rsidR="00C06271">
        <w:rPr>
          <w:rFonts w:ascii="Comic Sans MS" w:hAnsi="Comic Sans MS"/>
        </w:rPr>
        <w:t xml:space="preserve"> </w:t>
      </w:r>
      <w:r w:rsidRPr="003E4DF3">
        <w:rPr>
          <w:rFonts w:ascii="Comic Sans MS" w:hAnsi="Comic Sans MS"/>
        </w:rPr>
        <w:t>Warsaw Pact, of which the German Democratic Republic became a member.</w:t>
      </w:r>
    </w:p>
    <w:p w:rsidR="00762778" w:rsidRPr="003E4DF3" w:rsidRDefault="00762778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762778" w:rsidRPr="003E4DF3" w:rsidRDefault="0068189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r w:rsidRPr="003E4DF3">
        <w:rPr>
          <w:rFonts w:ascii="Comic Sans MS" w:hAnsi="Comic Sans MS"/>
        </w:rPr>
        <w:t>For the next decade the division of Germany and the division of Europe</w:t>
      </w:r>
      <w:r w:rsidR="00C06271">
        <w:rPr>
          <w:rFonts w:ascii="Comic Sans MS" w:hAnsi="Comic Sans MS"/>
        </w:rPr>
        <w:t xml:space="preserve"> </w:t>
      </w:r>
      <w:r w:rsidRPr="003E4DF3">
        <w:rPr>
          <w:rFonts w:ascii="Comic Sans MS" w:hAnsi="Comic Sans MS"/>
        </w:rPr>
        <w:t>hardened. The construction of the Berlin Wall in 1961, the Berlin crisis of</w:t>
      </w:r>
      <w:r w:rsidR="00C06271">
        <w:rPr>
          <w:rFonts w:ascii="Comic Sans MS" w:hAnsi="Comic Sans MS"/>
        </w:rPr>
        <w:t xml:space="preserve"> </w:t>
      </w:r>
      <w:r w:rsidRPr="003E4DF3">
        <w:rPr>
          <w:rFonts w:ascii="Comic Sans MS" w:hAnsi="Comic Sans MS"/>
        </w:rPr>
        <w:t>1962, the Soviet military build-up in Eastern Europe and the strengthening</w:t>
      </w:r>
      <w:r w:rsidR="00C06271">
        <w:rPr>
          <w:rFonts w:ascii="Comic Sans MS" w:hAnsi="Comic Sans MS"/>
        </w:rPr>
        <w:t xml:space="preserve"> </w:t>
      </w:r>
      <w:r w:rsidRPr="003E4DF3">
        <w:rPr>
          <w:rFonts w:ascii="Comic Sans MS" w:hAnsi="Comic Sans MS"/>
        </w:rPr>
        <w:t>of the GDR "people's police" and the GDR army were expressions of the</w:t>
      </w:r>
      <w:r w:rsidR="00C06271">
        <w:rPr>
          <w:rFonts w:ascii="Comic Sans MS" w:hAnsi="Comic Sans MS"/>
        </w:rPr>
        <w:t xml:space="preserve"> </w:t>
      </w:r>
      <w:r w:rsidRPr="003E4DF3">
        <w:rPr>
          <w:rFonts w:ascii="Comic Sans MS" w:hAnsi="Comic Sans MS"/>
        </w:rPr>
        <w:t>growing tensions in Europe and between the United States and the Soviet</w:t>
      </w:r>
      <w:r w:rsidR="00C06271">
        <w:rPr>
          <w:rFonts w:ascii="Comic Sans MS" w:hAnsi="Comic Sans MS"/>
        </w:rPr>
        <w:t xml:space="preserve"> </w:t>
      </w:r>
      <w:r w:rsidRPr="003E4DF3">
        <w:rPr>
          <w:rFonts w:ascii="Comic Sans MS" w:hAnsi="Comic Sans MS"/>
        </w:rPr>
        <w:t xml:space="preserve">Union. </w:t>
      </w:r>
    </w:p>
    <w:p w:rsidR="00762778" w:rsidRPr="003E4DF3" w:rsidRDefault="00762778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681899" w:rsidRPr="003E4DF3" w:rsidRDefault="0068189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r w:rsidRPr="003E4DF3">
        <w:rPr>
          <w:rFonts w:ascii="Comic Sans MS" w:hAnsi="Comic Sans MS"/>
        </w:rPr>
        <w:t>Both NATO and the Warsaw Pact considered Germany as the core of</w:t>
      </w:r>
      <w:r w:rsidR="00C06271">
        <w:rPr>
          <w:rFonts w:ascii="Comic Sans MS" w:hAnsi="Comic Sans MS"/>
        </w:rPr>
        <w:t xml:space="preserve"> </w:t>
      </w:r>
      <w:r w:rsidRPr="003E4DF3">
        <w:rPr>
          <w:rFonts w:ascii="Comic Sans MS" w:hAnsi="Comic Sans MS"/>
        </w:rPr>
        <w:t>the alliance system due to its strategic position and to the political and</w:t>
      </w:r>
      <w:r w:rsidR="00C06271">
        <w:rPr>
          <w:rFonts w:ascii="Comic Sans MS" w:hAnsi="Comic Sans MS"/>
        </w:rPr>
        <w:t xml:space="preserve"> </w:t>
      </w:r>
      <w:r w:rsidRPr="003E4DF3">
        <w:rPr>
          <w:rFonts w:ascii="Comic Sans MS" w:hAnsi="Comic Sans MS"/>
        </w:rPr>
        <w:t>ideological struggle of East and West played out on its territory.</w:t>
      </w:r>
    </w:p>
    <w:p w:rsidR="00762778" w:rsidRPr="003E4DF3" w:rsidRDefault="00762778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762778" w:rsidRPr="003E4DF3" w:rsidRDefault="0068189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r w:rsidRPr="003E4DF3">
        <w:rPr>
          <w:rFonts w:ascii="Comic Sans MS" w:hAnsi="Comic Sans MS"/>
        </w:rPr>
        <w:t xml:space="preserve">In a legal sense, the Federal Republic enjoyed full sovereignty. </w:t>
      </w:r>
      <w:r w:rsidRPr="003E4DF3">
        <w:rPr>
          <w:rFonts w:ascii="Comic Sans MS" w:hAnsi="Comic Sans MS" w:cs="Arial"/>
        </w:rPr>
        <w:t xml:space="preserve">It </w:t>
      </w:r>
      <w:r w:rsidRPr="003E4DF3">
        <w:rPr>
          <w:rFonts w:ascii="Comic Sans MS" w:hAnsi="Comic Sans MS"/>
        </w:rPr>
        <w:t>held</w:t>
      </w:r>
      <w:r w:rsidR="00C06271">
        <w:rPr>
          <w:rFonts w:ascii="Comic Sans MS" w:hAnsi="Comic Sans MS"/>
        </w:rPr>
        <w:t xml:space="preserve"> </w:t>
      </w:r>
      <w:r w:rsidRPr="003E4DF3">
        <w:rPr>
          <w:rFonts w:ascii="Comic Sans MS" w:hAnsi="Comic Sans MS"/>
        </w:rPr>
        <w:t>free elections from its creation in 1949; it was invited to join NATO and raise</w:t>
      </w:r>
      <w:r w:rsidR="00C06271">
        <w:rPr>
          <w:rFonts w:ascii="Comic Sans MS" w:hAnsi="Comic Sans MS"/>
        </w:rPr>
        <w:t xml:space="preserve"> </w:t>
      </w:r>
      <w:r w:rsidRPr="003E4DF3">
        <w:rPr>
          <w:rFonts w:ascii="Comic Sans MS" w:hAnsi="Comic Sans MS"/>
        </w:rPr>
        <w:t>an army; and it became a powerful economic and political force in the</w:t>
      </w:r>
      <w:r w:rsidR="00C06271">
        <w:rPr>
          <w:rFonts w:ascii="Comic Sans MS" w:hAnsi="Comic Sans MS"/>
        </w:rPr>
        <w:t xml:space="preserve"> </w:t>
      </w:r>
      <w:r w:rsidRPr="003E4DF3">
        <w:rPr>
          <w:rFonts w:ascii="Comic Sans MS" w:hAnsi="Comic Sans MS"/>
        </w:rPr>
        <w:t>European Community by the 1960s. But in a political sense, some West</w:t>
      </w:r>
      <w:r w:rsidR="00C06271">
        <w:rPr>
          <w:rFonts w:ascii="Comic Sans MS" w:hAnsi="Comic Sans MS"/>
        </w:rPr>
        <w:t xml:space="preserve"> </w:t>
      </w:r>
      <w:r w:rsidRPr="003E4DF3">
        <w:rPr>
          <w:rFonts w:ascii="Comic Sans MS" w:hAnsi="Comic Sans MS"/>
        </w:rPr>
        <w:t xml:space="preserve">Germans believe that the </w:t>
      </w:r>
      <w:proofErr w:type="spellStart"/>
      <w:r w:rsidRPr="003E4DF3">
        <w:rPr>
          <w:rFonts w:ascii="Comic Sans MS" w:hAnsi="Comic Sans MS"/>
        </w:rPr>
        <w:t>postwar</w:t>
      </w:r>
      <w:proofErr w:type="spellEnd"/>
      <w:r w:rsidRPr="003E4DF3">
        <w:rPr>
          <w:rFonts w:ascii="Comic Sans MS" w:hAnsi="Comic Sans MS"/>
        </w:rPr>
        <w:t xml:space="preserve"> agreements left the FRG without a clear,</w:t>
      </w:r>
      <w:r w:rsidR="00C06271">
        <w:rPr>
          <w:rFonts w:ascii="Comic Sans MS" w:hAnsi="Comic Sans MS"/>
        </w:rPr>
        <w:t xml:space="preserve"> </w:t>
      </w:r>
      <w:r w:rsidRPr="003E4DF3">
        <w:rPr>
          <w:rFonts w:ascii="Comic Sans MS" w:hAnsi="Comic Sans MS"/>
        </w:rPr>
        <w:t>sovereign identity, and that these agreements have fettered it with limitations</w:t>
      </w:r>
      <w:r w:rsidR="00C06271">
        <w:rPr>
          <w:rFonts w:ascii="Comic Sans MS" w:hAnsi="Comic Sans MS"/>
        </w:rPr>
        <w:t xml:space="preserve"> </w:t>
      </w:r>
      <w:r w:rsidRPr="003E4DF3">
        <w:rPr>
          <w:rFonts w:ascii="Comic Sans MS" w:hAnsi="Comic Sans MS"/>
        </w:rPr>
        <w:t>that suggest residual allied distrust. No West German government has ever</w:t>
      </w:r>
      <w:r w:rsidR="00C06271">
        <w:rPr>
          <w:rFonts w:ascii="Comic Sans MS" w:hAnsi="Comic Sans MS"/>
        </w:rPr>
        <w:t xml:space="preserve"> </w:t>
      </w:r>
      <w:r w:rsidRPr="003E4DF3">
        <w:rPr>
          <w:rFonts w:ascii="Comic Sans MS" w:hAnsi="Comic Sans MS"/>
        </w:rPr>
        <w:t xml:space="preserve">contested the prohibition on Bonn's right </w:t>
      </w:r>
      <w:r w:rsidRPr="003E4DF3">
        <w:rPr>
          <w:rFonts w:ascii="Comic Sans MS" w:hAnsi="Comic Sans MS" w:cs="Arial"/>
        </w:rPr>
        <w:t xml:space="preserve">to </w:t>
      </w:r>
      <w:r w:rsidRPr="003E4DF3">
        <w:rPr>
          <w:rFonts w:ascii="Comic Sans MS" w:hAnsi="Comic Sans MS"/>
        </w:rPr>
        <w:t>produce ABC weapons, and public</w:t>
      </w:r>
      <w:r w:rsidR="00C06271">
        <w:rPr>
          <w:rFonts w:ascii="Comic Sans MS" w:hAnsi="Comic Sans MS"/>
        </w:rPr>
        <w:t xml:space="preserve"> </w:t>
      </w:r>
      <w:r w:rsidRPr="003E4DF3">
        <w:rPr>
          <w:rFonts w:ascii="Comic Sans MS" w:hAnsi="Comic Sans MS"/>
        </w:rPr>
        <w:t>opinion in the FRG has consistently opposed any suggestion of altering this</w:t>
      </w:r>
      <w:r w:rsidR="00C06271">
        <w:rPr>
          <w:rFonts w:ascii="Comic Sans MS" w:hAnsi="Comic Sans MS"/>
        </w:rPr>
        <w:t xml:space="preserve"> </w:t>
      </w:r>
      <w:r w:rsidRPr="003E4DF3">
        <w:rPr>
          <w:rFonts w:ascii="Comic Sans MS" w:hAnsi="Comic Sans MS"/>
        </w:rPr>
        <w:t xml:space="preserve">prohibition. </w:t>
      </w:r>
    </w:p>
    <w:p w:rsidR="00762778" w:rsidRPr="003E4DF3" w:rsidRDefault="00762778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762778" w:rsidRPr="003E4DF3" w:rsidRDefault="0068189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r w:rsidRPr="003E4DF3">
        <w:rPr>
          <w:rFonts w:ascii="Comic Sans MS" w:hAnsi="Comic Sans MS"/>
        </w:rPr>
        <w:t>However, th</w:t>
      </w:r>
      <w:r w:rsidR="00C06271">
        <w:rPr>
          <w:rFonts w:ascii="Comic Sans MS" w:hAnsi="Comic Sans MS"/>
        </w:rPr>
        <w:t>e U.S. right to store and utilis</w:t>
      </w:r>
      <w:r w:rsidRPr="003E4DF3">
        <w:rPr>
          <w:rFonts w:ascii="Comic Sans MS" w:hAnsi="Comic Sans MS"/>
        </w:rPr>
        <w:t>e chemical and nuclear</w:t>
      </w:r>
      <w:r w:rsidR="00C06271">
        <w:rPr>
          <w:rFonts w:ascii="Comic Sans MS" w:hAnsi="Comic Sans MS"/>
        </w:rPr>
        <w:t xml:space="preserve"> </w:t>
      </w:r>
      <w:r w:rsidRPr="003E4DF3">
        <w:rPr>
          <w:rFonts w:ascii="Comic Sans MS" w:hAnsi="Comic Sans MS"/>
        </w:rPr>
        <w:t>weapons on FRG territory had become a controversial issue by the 1960s, in</w:t>
      </w:r>
      <w:r w:rsidR="00C06271">
        <w:rPr>
          <w:rFonts w:ascii="Comic Sans MS" w:hAnsi="Comic Sans MS"/>
        </w:rPr>
        <w:t xml:space="preserve"> </w:t>
      </w:r>
      <w:r w:rsidRPr="003E4DF3">
        <w:rPr>
          <w:rFonts w:ascii="Comic Sans MS" w:hAnsi="Comic Sans MS"/>
        </w:rPr>
        <w:t>part due to environmental concerns, in part to the clear indication that such</w:t>
      </w:r>
      <w:r w:rsidR="00C06271">
        <w:rPr>
          <w:rFonts w:ascii="Comic Sans MS" w:hAnsi="Comic Sans MS"/>
        </w:rPr>
        <w:t xml:space="preserve"> </w:t>
      </w:r>
      <w:r w:rsidRPr="003E4DF3">
        <w:rPr>
          <w:rFonts w:ascii="Comic Sans MS" w:hAnsi="Comic Sans MS"/>
        </w:rPr>
        <w:t>a right gave life and death authority over Germans to another nation in the</w:t>
      </w:r>
      <w:r w:rsidR="00C06271">
        <w:rPr>
          <w:rFonts w:ascii="Comic Sans MS" w:hAnsi="Comic Sans MS"/>
        </w:rPr>
        <w:t xml:space="preserve"> </w:t>
      </w:r>
      <w:r w:rsidRPr="003E4DF3">
        <w:rPr>
          <w:rFonts w:ascii="Comic Sans MS" w:hAnsi="Comic Sans MS"/>
        </w:rPr>
        <w:t>event of war, and in part perhaps because such an alienated right ran counter</w:t>
      </w:r>
      <w:r w:rsidR="00C06271">
        <w:rPr>
          <w:rFonts w:ascii="Comic Sans MS" w:hAnsi="Comic Sans MS"/>
        </w:rPr>
        <w:t xml:space="preserve"> </w:t>
      </w:r>
      <w:r w:rsidRPr="003E4DF3">
        <w:rPr>
          <w:rFonts w:ascii="Comic Sans MS" w:hAnsi="Comic Sans MS"/>
        </w:rPr>
        <w:t xml:space="preserve">to the psychological need of a democratic people </w:t>
      </w:r>
      <w:r w:rsidRPr="003E4DF3">
        <w:rPr>
          <w:rFonts w:ascii="Comic Sans MS" w:hAnsi="Comic Sans MS" w:cs="Arial"/>
        </w:rPr>
        <w:t xml:space="preserve">to </w:t>
      </w:r>
      <w:r w:rsidRPr="003E4DF3">
        <w:rPr>
          <w:rFonts w:ascii="Comic Sans MS" w:hAnsi="Comic Sans MS"/>
        </w:rPr>
        <w:t>manage their security</w:t>
      </w:r>
      <w:r w:rsidR="00C06271">
        <w:rPr>
          <w:rFonts w:ascii="Comic Sans MS" w:hAnsi="Comic Sans MS"/>
        </w:rPr>
        <w:t xml:space="preserve"> </w:t>
      </w:r>
      <w:r w:rsidRPr="003E4DF3">
        <w:rPr>
          <w:rFonts w:ascii="Comic Sans MS" w:hAnsi="Comic Sans MS"/>
        </w:rPr>
        <w:t xml:space="preserve">more fully. </w:t>
      </w:r>
    </w:p>
    <w:p w:rsidR="00762778" w:rsidRPr="003E4DF3" w:rsidRDefault="00762778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681899" w:rsidRPr="003E4DF3" w:rsidRDefault="0068189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r w:rsidRPr="003E4DF3">
        <w:rPr>
          <w:rFonts w:ascii="Comic Sans MS" w:hAnsi="Comic Sans MS"/>
        </w:rPr>
        <w:t xml:space="preserve">NATO </w:t>
      </w:r>
      <w:r w:rsidR="00C06271" w:rsidRPr="003E4DF3">
        <w:rPr>
          <w:rFonts w:ascii="Comic Sans MS" w:hAnsi="Comic Sans MS"/>
        </w:rPr>
        <w:t>manoeuvres</w:t>
      </w:r>
      <w:r w:rsidRPr="003E4DF3">
        <w:rPr>
          <w:rFonts w:ascii="Comic Sans MS" w:hAnsi="Comic Sans MS"/>
        </w:rPr>
        <w:t xml:space="preserve"> and low-level flights left West Germans in no</w:t>
      </w:r>
      <w:r w:rsidR="00C06271">
        <w:rPr>
          <w:rFonts w:ascii="Comic Sans MS" w:hAnsi="Comic Sans MS"/>
        </w:rPr>
        <w:t xml:space="preserve"> </w:t>
      </w:r>
      <w:r w:rsidRPr="003E4DF3">
        <w:rPr>
          <w:rFonts w:ascii="Comic Sans MS" w:hAnsi="Comic Sans MS"/>
        </w:rPr>
        <w:t>doubt that they lived in the core of a potential East-West battle zone. The</w:t>
      </w:r>
      <w:r w:rsidR="00C06271">
        <w:rPr>
          <w:rFonts w:ascii="Comic Sans MS" w:hAnsi="Comic Sans MS"/>
        </w:rPr>
        <w:t xml:space="preserve"> </w:t>
      </w:r>
      <w:r w:rsidRPr="003E4DF3">
        <w:rPr>
          <w:rFonts w:ascii="Comic Sans MS" w:hAnsi="Comic Sans MS"/>
        </w:rPr>
        <w:t>division of East and West appeared to promise to many Germans the</w:t>
      </w:r>
      <w:r w:rsidR="00C06271">
        <w:rPr>
          <w:rFonts w:ascii="Comic Sans MS" w:hAnsi="Comic Sans MS"/>
        </w:rPr>
        <w:t xml:space="preserve"> </w:t>
      </w:r>
      <w:r w:rsidRPr="003E4DF3">
        <w:rPr>
          <w:rFonts w:ascii="Comic Sans MS" w:hAnsi="Comic Sans MS"/>
        </w:rPr>
        <w:t>indefinite division of their own country.</w:t>
      </w:r>
    </w:p>
    <w:p w:rsidR="00762778" w:rsidRPr="003E4DF3" w:rsidRDefault="00762778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681899" w:rsidRPr="003E4DF3" w:rsidRDefault="0068189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r w:rsidRPr="003E4DF3">
        <w:rPr>
          <w:rFonts w:ascii="Comic Sans MS" w:hAnsi="Comic Sans MS"/>
        </w:rPr>
        <w:lastRenderedPageBreak/>
        <w:t>In the mid-1960s West German political figures of the major parties</w:t>
      </w:r>
      <w:r w:rsidR="00C06271">
        <w:rPr>
          <w:rFonts w:ascii="Comic Sans MS" w:hAnsi="Comic Sans MS"/>
        </w:rPr>
        <w:t xml:space="preserve"> </w:t>
      </w:r>
      <w:r w:rsidRPr="003E4DF3">
        <w:rPr>
          <w:rFonts w:ascii="Comic Sans MS" w:hAnsi="Comic Sans MS"/>
        </w:rPr>
        <w:t>undertook initiatives to improve relations with the Soviet Union and its East</w:t>
      </w:r>
      <w:r w:rsidR="00C06271">
        <w:rPr>
          <w:rFonts w:ascii="Comic Sans MS" w:hAnsi="Comic Sans MS"/>
        </w:rPr>
        <w:t xml:space="preserve"> </w:t>
      </w:r>
      <w:r w:rsidRPr="003E4DF3">
        <w:rPr>
          <w:rFonts w:ascii="Comic Sans MS" w:hAnsi="Comic Sans MS"/>
        </w:rPr>
        <w:t>European allies in an effort to increase the FRG's management of its security.</w:t>
      </w:r>
    </w:p>
    <w:p w:rsidR="006977E5" w:rsidRPr="003E4DF3" w:rsidRDefault="006977E5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6977E5" w:rsidRPr="003E4DF3" w:rsidRDefault="0068189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r w:rsidRPr="003E4DF3">
        <w:rPr>
          <w:rFonts w:ascii="Comic Sans MS" w:hAnsi="Comic Sans MS"/>
        </w:rPr>
        <w:t>The FRG</w:t>
      </w:r>
      <w:r w:rsidR="006977E5" w:rsidRPr="003E4DF3">
        <w:rPr>
          <w:rFonts w:ascii="Comic Sans MS" w:hAnsi="Comic Sans MS"/>
        </w:rPr>
        <w:t xml:space="preserve"> </w:t>
      </w:r>
      <w:r w:rsidRPr="003E4DF3">
        <w:rPr>
          <w:rFonts w:ascii="Comic Sans MS" w:hAnsi="Comic Sans MS"/>
        </w:rPr>
        <w:t>established diplomatic relations with several East European nations during</w:t>
      </w:r>
      <w:r w:rsidR="00C06271">
        <w:rPr>
          <w:rFonts w:ascii="Comic Sans MS" w:hAnsi="Comic Sans MS"/>
        </w:rPr>
        <w:t xml:space="preserve"> </w:t>
      </w:r>
      <w:r w:rsidRPr="003E4DF3">
        <w:rPr>
          <w:rFonts w:ascii="Comic Sans MS" w:hAnsi="Comic Sans MS"/>
        </w:rPr>
        <w:t>this period.</w:t>
      </w:r>
      <w:r w:rsidR="006977E5" w:rsidRPr="003E4DF3">
        <w:rPr>
          <w:rFonts w:ascii="Comic Sans MS" w:hAnsi="Comic Sans MS"/>
        </w:rPr>
        <w:t xml:space="preserve"> </w:t>
      </w:r>
      <w:r w:rsidRPr="003E4DF3">
        <w:rPr>
          <w:rFonts w:ascii="Comic Sans MS" w:hAnsi="Comic Sans MS"/>
        </w:rPr>
        <w:t>Under the leadership of SPD Chancellor Willy Brandt (1968-1974), the</w:t>
      </w:r>
      <w:r w:rsidR="00C06271">
        <w:rPr>
          <w:rFonts w:ascii="Comic Sans MS" w:hAnsi="Comic Sans MS"/>
        </w:rPr>
        <w:t xml:space="preserve"> </w:t>
      </w:r>
      <w:r w:rsidRPr="003E4DF3">
        <w:rPr>
          <w:rFonts w:ascii="Comic Sans MS" w:hAnsi="Comic Sans MS"/>
        </w:rPr>
        <w:t>Federal Republic sought more concrete steps that would both lower tensions</w:t>
      </w:r>
      <w:r w:rsidR="00C06271">
        <w:rPr>
          <w:rFonts w:ascii="Comic Sans MS" w:hAnsi="Comic Sans MS"/>
        </w:rPr>
        <w:t xml:space="preserve"> </w:t>
      </w:r>
      <w:r w:rsidRPr="003E4DF3">
        <w:rPr>
          <w:rFonts w:ascii="Comic Sans MS" w:hAnsi="Comic Sans MS"/>
        </w:rPr>
        <w:t>in Central Europe and improve relations between the two Germanys. The</w:t>
      </w:r>
      <w:r w:rsidR="00C06271">
        <w:rPr>
          <w:rFonts w:ascii="Comic Sans MS" w:hAnsi="Comic Sans MS"/>
        </w:rPr>
        <w:t xml:space="preserve"> </w:t>
      </w:r>
      <w:r w:rsidRPr="003E4DF3">
        <w:rPr>
          <w:rFonts w:ascii="Comic Sans MS" w:hAnsi="Comic Sans MS"/>
        </w:rPr>
        <w:t xml:space="preserve">Brandt government signed a series of "eastern treaties" to this end. </w:t>
      </w:r>
    </w:p>
    <w:p w:rsidR="006977E5" w:rsidRPr="003E4DF3" w:rsidRDefault="006977E5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6977E5" w:rsidRPr="003E4DF3" w:rsidRDefault="0068189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r w:rsidRPr="003E4DF3">
        <w:rPr>
          <w:rFonts w:ascii="Comic Sans MS" w:hAnsi="Comic Sans MS"/>
        </w:rPr>
        <w:t>Beyond</w:t>
      </w:r>
      <w:r w:rsidR="006977E5" w:rsidRPr="003E4DF3">
        <w:rPr>
          <w:rFonts w:ascii="Comic Sans MS" w:hAnsi="Comic Sans MS"/>
        </w:rPr>
        <w:t xml:space="preserve"> </w:t>
      </w:r>
      <w:r w:rsidRPr="003E4DF3">
        <w:rPr>
          <w:rFonts w:ascii="Comic Sans MS" w:hAnsi="Comic Sans MS"/>
        </w:rPr>
        <w:t>promoting trade, the treaties provided a political pledge of the integrity of</w:t>
      </w:r>
      <w:r w:rsidR="00C06271">
        <w:rPr>
          <w:rFonts w:ascii="Comic Sans MS" w:hAnsi="Comic Sans MS"/>
        </w:rPr>
        <w:t xml:space="preserve"> </w:t>
      </w:r>
      <w:proofErr w:type="spellStart"/>
      <w:r w:rsidRPr="003E4DF3">
        <w:rPr>
          <w:rFonts w:ascii="Comic Sans MS" w:hAnsi="Comic Sans MS"/>
        </w:rPr>
        <w:t>postwar</w:t>
      </w:r>
      <w:proofErr w:type="spellEnd"/>
      <w:r w:rsidRPr="003E4DF3">
        <w:rPr>
          <w:rFonts w:ascii="Comic Sans MS" w:hAnsi="Comic Sans MS"/>
        </w:rPr>
        <w:t xml:space="preserve"> borders as they existed in 1945. In a 1970 treaty with the Soviet</w:t>
      </w:r>
      <w:r w:rsidR="00C06271">
        <w:rPr>
          <w:rFonts w:ascii="Comic Sans MS" w:hAnsi="Comic Sans MS"/>
        </w:rPr>
        <w:t xml:space="preserve"> </w:t>
      </w:r>
      <w:r w:rsidRPr="003E4DF3">
        <w:rPr>
          <w:rFonts w:ascii="Comic Sans MS" w:hAnsi="Comic Sans MS"/>
        </w:rPr>
        <w:t>Union, the Federal Republic agreed "without reservation to respect the</w:t>
      </w:r>
      <w:r w:rsidR="00C06271">
        <w:rPr>
          <w:rFonts w:ascii="Comic Sans MS" w:hAnsi="Comic Sans MS"/>
        </w:rPr>
        <w:t xml:space="preserve"> </w:t>
      </w:r>
      <w:r w:rsidRPr="003E4DF3">
        <w:rPr>
          <w:rFonts w:ascii="Comic Sans MS" w:hAnsi="Comic Sans MS"/>
        </w:rPr>
        <w:t>territorial integrity of all states in Europe in their present boundaries</w:t>
      </w:r>
      <w:r w:rsidR="00C06271">
        <w:rPr>
          <w:rFonts w:ascii="Comic Sans MS" w:hAnsi="Comic Sans MS"/>
        </w:rPr>
        <w:t>.</w:t>
      </w:r>
      <w:r w:rsidRPr="003E4DF3">
        <w:rPr>
          <w:rFonts w:ascii="Comic Sans MS" w:hAnsi="Comic Sans MS"/>
        </w:rPr>
        <w:t xml:space="preserve"> </w:t>
      </w:r>
    </w:p>
    <w:p w:rsidR="006977E5" w:rsidRPr="003E4DF3" w:rsidRDefault="006977E5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681899" w:rsidRPr="003E4DF3" w:rsidRDefault="0068189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r w:rsidRPr="003E4DF3">
        <w:rPr>
          <w:rFonts w:ascii="Comic Sans MS" w:hAnsi="Comic Sans MS"/>
        </w:rPr>
        <w:t xml:space="preserve">Brandt's </w:t>
      </w:r>
      <w:proofErr w:type="spellStart"/>
      <w:r w:rsidRPr="003E4DF3">
        <w:rPr>
          <w:rFonts w:ascii="Comic Sans MS" w:hAnsi="Comic Sans MS"/>
          <w:i/>
          <w:iCs/>
        </w:rPr>
        <w:t>Ostpolitik</w:t>
      </w:r>
      <w:proofErr w:type="spellEnd"/>
      <w:r w:rsidRPr="003E4DF3">
        <w:rPr>
          <w:rFonts w:ascii="Comic Sans MS" w:hAnsi="Comic Sans MS"/>
          <w:i/>
          <w:iCs/>
        </w:rPr>
        <w:t xml:space="preserve"> </w:t>
      </w:r>
      <w:r w:rsidRPr="003E4DF3">
        <w:rPr>
          <w:rFonts w:ascii="Comic Sans MS" w:hAnsi="Comic Sans MS"/>
        </w:rPr>
        <w:t>was controversial, but he remained a popular figure</w:t>
      </w:r>
      <w:r w:rsidR="00C06271">
        <w:rPr>
          <w:rFonts w:ascii="Comic Sans MS" w:hAnsi="Comic Sans MS"/>
        </w:rPr>
        <w:t xml:space="preserve"> </w:t>
      </w:r>
      <w:r w:rsidRPr="003E4DF3">
        <w:rPr>
          <w:rFonts w:ascii="Comic Sans MS" w:hAnsi="Comic Sans MS"/>
        </w:rPr>
        <w:t>in both West and East Germany. The general direction of his policy has</w:t>
      </w:r>
      <w:r w:rsidR="00C06271">
        <w:rPr>
          <w:rFonts w:ascii="Comic Sans MS" w:hAnsi="Comic Sans MS"/>
        </w:rPr>
        <w:t xml:space="preserve"> </w:t>
      </w:r>
      <w:r w:rsidRPr="003E4DF3">
        <w:rPr>
          <w:rFonts w:ascii="Comic Sans MS" w:hAnsi="Comic Sans MS"/>
        </w:rPr>
        <w:t>been pursued by the two succeeding governments of the Federal Republic.</w:t>
      </w:r>
      <w:r w:rsidR="00C06271">
        <w:rPr>
          <w:rFonts w:ascii="Comic Sans MS" w:hAnsi="Comic Sans MS"/>
        </w:rPr>
        <w:t xml:space="preserve"> </w:t>
      </w:r>
      <w:r w:rsidRPr="003E4DF3">
        <w:rPr>
          <w:rFonts w:ascii="Comic Sans MS" w:hAnsi="Comic Sans MS"/>
        </w:rPr>
        <w:t>Some officials in NATO governments, including the U.S. government,</w:t>
      </w:r>
      <w:r w:rsidR="00C06271">
        <w:rPr>
          <w:rFonts w:ascii="Comic Sans MS" w:hAnsi="Comic Sans MS"/>
        </w:rPr>
        <w:t xml:space="preserve"> </w:t>
      </w:r>
      <w:r w:rsidRPr="003E4DF3">
        <w:rPr>
          <w:rFonts w:ascii="Comic Sans MS" w:hAnsi="Comic Sans MS"/>
        </w:rPr>
        <w:t xml:space="preserve">have expressed the concern for two decades that </w:t>
      </w:r>
      <w:proofErr w:type="spellStart"/>
      <w:r w:rsidRPr="003E4DF3">
        <w:rPr>
          <w:rFonts w:ascii="Comic Sans MS" w:hAnsi="Comic Sans MS"/>
          <w:i/>
          <w:iCs/>
        </w:rPr>
        <w:t>Ostpolitik</w:t>
      </w:r>
      <w:proofErr w:type="spellEnd"/>
      <w:r w:rsidRPr="003E4DF3">
        <w:rPr>
          <w:rFonts w:ascii="Comic Sans MS" w:hAnsi="Comic Sans MS"/>
          <w:i/>
          <w:iCs/>
        </w:rPr>
        <w:t xml:space="preserve"> </w:t>
      </w:r>
      <w:r w:rsidRPr="003E4DF3">
        <w:rPr>
          <w:rFonts w:ascii="Comic Sans MS" w:hAnsi="Comic Sans MS"/>
        </w:rPr>
        <w:t>might lead to a</w:t>
      </w:r>
      <w:r w:rsidR="00C06271">
        <w:rPr>
          <w:rFonts w:ascii="Comic Sans MS" w:hAnsi="Comic Sans MS"/>
        </w:rPr>
        <w:t xml:space="preserve"> </w:t>
      </w:r>
      <w:r w:rsidR="006977E5" w:rsidRPr="003E4DF3">
        <w:rPr>
          <w:rFonts w:ascii="Comic Sans MS" w:hAnsi="Comic Sans MS"/>
        </w:rPr>
        <w:t>tre</w:t>
      </w:r>
      <w:r w:rsidRPr="003E4DF3">
        <w:rPr>
          <w:rFonts w:ascii="Comic Sans MS" w:hAnsi="Comic Sans MS"/>
        </w:rPr>
        <w:t xml:space="preserve">aty between the Federal Republic </w:t>
      </w:r>
      <w:r w:rsidR="006977E5" w:rsidRPr="003E4DF3">
        <w:rPr>
          <w:rFonts w:ascii="Comic Sans MS" w:hAnsi="Comic Sans MS"/>
        </w:rPr>
        <w:t>of Germany and the Soviet Union</w:t>
      </w:r>
      <w:r w:rsidR="00C06271">
        <w:rPr>
          <w:rFonts w:ascii="Comic Sans MS" w:hAnsi="Comic Sans MS"/>
        </w:rPr>
        <w:t>.</w:t>
      </w:r>
    </w:p>
    <w:p w:rsidR="006977E5" w:rsidRPr="003E4DF3" w:rsidRDefault="006977E5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681899" w:rsidRPr="003E4DF3" w:rsidRDefault="0068189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r w:rsidRPr="003E4DF3">
        <w:rPr>
          <w:rFonts w:ascii="Comic Sans MS" w:hAnsi="Comic Sans MS"/>
        </w:rPr>
        <w:t>Publicly, for two decades U.S. officials</w:t>
      </w:r>
      <w:r w:rsidR="00C06271">
        <w:rPr>
          <w:rFonts w:ascii="Comic Sans MS" w:hAnsi="Comic Sans MS"/>
        </w:rPr>
        <w:t xml:space="preserve"> </w:t>
      </w:r>
      <w:r w:rsidRPr="003E4DF3">
        <w:rPr>
          <w:rFonts w:ascii="Comic Sans MS" w:hAnsi="Comic Sans MS"/>
        </w:rPr>
        <w:t>have supported closer Soviet-FRG ties, though privately many of these officials</w:t>
      </w:r>
      <w:r w:rsidR="00C06271">
        <w:rPr>
          <w:rFonts w:ascii="Comic Sans MS" w:hAnsi="Comic Sans MS"/>
        </w:rPr>
        <w:t xml:space="preserve"> </w:t>
      </w:r>
      <w:r w:rsidRPr="003E4DF3">
        <w:rPr>
          <w:rFonts w:ascii="Comic Sans MS" w:hAnsi="Comic Sans MS"/>
        </w:rPr>
        <w:t>have expressed concern that Bonn might accept neutrality -- and therefore the</w:t>
      </w:r>
      <w:r w:rsidR="00C06271">
        <w:rPr>
          <w:rFonts w:ascii="Comic Sans MS" w:hAnsi="Comic Sans MS"/>
        </w:rPr>
        <w:t xml:space="preserve"> </w:t>
      </w:r>
      <w:r w:rsidRPr="003E4DF3">
        <w:rPr>
          <w:rFonts w:ascii="Comic Sans MS" w:hAnsi="Comic Sans MS"/>
        </w:rPr>
        <w:t>dissolution of the core of NATO - as the price for unification.</w:t>
      </w:r>
    </w:p>
    <w:p w:rsidR="006977E5" w:rsidRPr="003E4DF3" w:rsidRDefault="006977E5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681899" w:rsidRPr="003E4DF3" w:rsidRDefault="00C06271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r>
        <w:rPr>
          <w:rFonts w:ascii="Comic Sans MS" w:hAnsi="Comic Sans MS"/>
        </w:rPr>
        <w:t xml:space="preserve">At both </w:t>
      </w:r>
      <w:r w:rsidR="00681899" w:rsidRPr="003E4DF3">
        <w:rPr>
          <w:rFonts w:ascii="Comic Sans MS" w:hAnsi="Comic Sans MS"/>
        </w:rPr>
        <w:t xml:space="preserve">Helsinki and </w:t>
      </w:r>
      <w:r>
        <w:rPr>
          <w:rFonts w:ascii="Comic Sans MS" w:hAnsi="Comic Sans MS"/>
        </w:rPr>
        <w:t>Détente i</w:t>
      </w:r>
      <w:r w:rsidR="00681899" w:rsidRPr="003E4DF3">
        <w:rPr>
          <w:rFonts w:ascii="Comic Sans MS" w:hAnsi="Comic Sans MS"/>
        </w:rPr>
        <w:t>n the early 1970s</w:t>
      </w:r>
      <w:r>
        <w:rPr>
          <w:rFonts w:ascii="Comic Sans MS" w:hAnsi="Comic Sans MS"/>
        </w:rPr>
        <w:t>,</w:t>
      </w:r>
      <w:r w:rsidR="00681899" w:rsidRPr="003E4DF3">
        <w:rPr>
          <w:rFonts w:ascii="Comic Sans MS" w:hAnsi="Comic Sans MS"/>
        </w:rPr>
        <w:t xml:space="preserve"> the U.S. government began to pursue policies aimed</w:t>
      </w:r>
      <w:r>
        <w:rPr>
          <w:rFonts w:ascii="Comic Sans MS" w:hAnsi="Comic Sans MS"/>
        </w:rPr>
        <w:t xml:space="preserve"> </w:t>
      </w:r>
      <w:r w:rsidR="00681899" w:rsidRPr="003E4DF3">
        <w:rPr>
          <w:rFonts w:ascii="Comic Sans MS" w:hAnsi="Comic Sans MS"/>
        </w:rPr>
        <w:t xml:space="preserve">at improving East-West relations. West German </w:t>
      </w:r>
      <w:proofErr w:type="spellStart"/>
      <w:r w:rsidR="00681899" w:rsidRPr="003E4DF3">
        <w:rPr>
          <w:rFonts w:ascii="Comic Sans MS" w:hAnsi="Comic Sans MS"/>
          <w:i/>
          <w:iCs/>
        </w:rPr>
        <w:t>Ostpolitik</w:t>
      </w:r>
      <w:proofErr w:type="spellEnd"/>
      <w:r w:rsidR="00681899" w:rsidRPr="003E4DF3">
        <w:rPr>
          <w:rFonts w:ascii="Comic Sans MS" w:hAnsi="Comic Sans MS"/>
          <w:i/>
          <w:iCs/>
        </w:rPr>
        <w:t xml:space="preserve"> </w:t>
      </w:r>
      <w:r w:rsidR="00681899" w:rsidRPr="003E4DF3">
        <w:rPr>
          <w:rFonts w:ascii="Comic Sans MS" w:hAnsi="Comic Sans MS"/>
        </w:rPr>
        <w:t>undoubtedly</w:t>
      </w:r>
    </w:p>
    <w:p w:rsidR="006977E5" w:rsidRPr="003E4DF3" w:rsidRDefault="0068189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proofErr w:type="gramStart"/>
      <w:r w:rsidRPr="003E4DF3">
        <w:rPr>
          <w:rFonts w:ascii="Comic Sans MS" w:hAnsi="Comic Sans MS"/>
        </w:rPr>
        <w:t>influenced</w:t>
      </w:r>
      <w:proofErr w:type="gramEnd"/>
      <w:r w:rsidRPr="003E4DF3">
        <w:rPr>
          <w:rFonts w:ascii="Comic Sans MS" w:hAnsi="Comic Sans MS"/>
        </w:rPr>
        <w:t xml:space="preserve"> these policies. </w:t>
      </w:r>
    </w:p>
    <w:p w:rsidR="006977E5" w:rsidRPr="003E4DF3" w:rsidRDefault="006977E5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681899" w:rsidRPr="003E4DF3" w:rsidRDefault="0068189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r w:rsidRPr="003E4DF3">
        <w:rPr>
          <w:rFonts w:ascii="Comic Sans MS" w:hAnsi="Comic Sans MS"/>
        </w:rPr>
        <w:t>A series of steps - the Four Power Berlin</w:t>
      </w:r>
      <w:r w:rsidR="00C06271">
        <w:rPr>
          <w:rFonts w:ascii="Comic Sans MS" w:hAnsi="Comic Sans MS"/>
        </w:rPr>
        <w:t xml:space="preserve"> </w:t>
      </w:r>
      <w:r w:rsidRPr="003E4DF3">
        <w:rPr>
          <w:rFonts w:ascii="Comic Sans MS" w:hAnsi="Comic Sans MS"/>
        </w:rPr>
        <w:t>Agreement that improved access throughout that city, initiation of NATO</w:t>
      </w:r>
      <w:r w:rsidR="006977E5" w:rsidRPr="003E4DF3">
        <w:rPr>
          <w:rFonts w:ascii="Comic Sans MS" w:hAnsi="Comic Sans MS"/>
        </w:rPr>
        <w:t>/</w:t>
      </w:r>
      <w:r w:rsidRPr="003E4DF3">
        <w:rPr>
          <w:rFonts w:ascii="Comic Sans MS" w:hAnsi="Comic Sans MS"/>
        </w:rPr>
        <w:t>Warsaw</w:t>
      </w:r>
      <w:r w:rsidR="00C06271">
        <w:rPr>
          <w:rFonts w:ascii="Comic Sans MS" w:hAnsi="Comic Sans MS"/>
        </w:rPr>
        <w:t xml:space="preserve"> </w:t>
      </w:r>
      <w:r w:rsidRPr="003E4DF3">
        <w:rPr>
          <w:rFonts w:ascii="Comic Sans MS" w:hAnsi="Comic Sans MS"/>
        </w:rPr>
        <w:t>Pact force reduction talks (Mutual and Balanced Force Reduction</w:t>
      </w:r>
      <w:r w:rsidR="00C06271">
        <w:rPr>
          <w:rFonts w:ascii="Comic Sans MS" w:hAnsi="Comic Sans MS"/>
        </w:rPr>
        <w:t xml:space="preserve"> </w:t>
      </w:r>
      <w:r w:rsidRPr="003E4DF3">
        <w:rPr>
          <w:rFonts w:ascii="Comic Sans MS" w:hAnsi="Comic Sans MS"/>
        </w:rPr>
        <w:t>talks, or MBFR),</w:t>
      </w:r>
      <w:r w:rsidR="00C06271">
        <w:rPr>
          <w:rFonts w:ascii="Comic Sans MS" w:hAnsi="Comic Sans MS"/>
        </w:rPr>
        <w:t xml:space="preserve"> and increased East-West trade,</w:t>
      </w:r>
      <w:r w:rsidRPr="003E4DF3">
        <w:rPr>
          <w:rFonts w:ascii="Comic Sans MS" w:hAnsi="Comic Sans MS"/>
        </w:rPr>
        <w:t xml:space="preserve"> were political measures that</w:t>
      </w:r>
    </w:p>
    <w:p w:rsidR="00681899" w:rsidRPr="003E4DF3" w:rsidRDefault="0068189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proofErr w:type="gramStart"/>
      <w:r w:rsidRPr="003E4DF3">
        <w:rPr>
          <w:rFonts w:ascii="Comic Sans MS" w:hAnsi="Comic Sans MS"/>
        </w:rPr>
        <w:t>contributed</w:t>
      </w:r>
      <w:proofErr w:type="gramEnd"/>
      <w:r w:rsidRPr="003E4DF3">
        <w:rPr>
          <w:rFonts w:ascii="Comic Sans MS" w:hAnsi="Comic Sans MS"/>
        </w:rPr>
        <w:t xml:space="preserve"> to detente.</w:t>
      </w:r>
    </w:p>
    <w:p w:rsidR="006977E5" w:rsidRPr="003E4DF3" w:rsidRDefault="006977E5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681899" w:rsidRPr="003E4DF3" w:rsidRDefault="0068189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r w:rsidRPr="003E4DF3">
        <w:rPr>
          <w:rFonts w:ascii="Comic Sans MS" w:hAnsi="Comic Sans MS"/>
        </w:rPr>
        <w:t>Beginning in the 1960s, the Soviet Union proposed that a European</w:t>
      </w:r>
      <w:r w:rsidR="00C06271">
        <w:rPr>
          <w:rFonts w:ascii="Comic Sans MS" w:hAnsi="Comic Sans MS"/>
        </w:rPr>
        <w:t xml:space="preserve"> </w:t>
      </w:r>
      <w:r w:rsidRPr="003E4DF3">
        <w:rPr>
          <w:rFonts w:ascii="Comic Sans MS" w:hAnsi="Comic Sans MS"/>
        </w:rPr>
        <w:t>security conference be convened. Soviet objectives were to reduce tensions,</w:t>
      </w:r>
      <w:r w:rsidR="00C06271">
        <w:rPr>
          <w:rFonts w:ascii="Comic Sans MS" w:hAnsi="Comic Sans MS"/>
        </w:rPr>
        <w:t xml:space="preserve"> </w:t>
      </w:r>
      <w:r w:rsidRPr="003E4DF3">
        <w:rPr>
          <w:rFonts w:ascii="Comic Sans MS" w:hAnsi="Comic Sans MS"/>
        </w:rPr>
        <w:t>expand economic cooperation with the West, and reach agreements that</w:t>
      </w:r>
      <w:r w:rsidR="00C06271">
        <w:rPr>
          <w:rFonts w:ascii="Comic Sans MS" w:hAnsi="Comic Sans MS"/>
        </w:rPr>
        <w:t xml:space="preserve"> </w:t>
      </w:r>
      <w:r w:rsidRPr="003E4DF3">
        <w:rPr>
          <w:rFonts w:ascii="Comic Sans MS" w:hAnsi="Comic Sans MS"/>
        </w:rPr>
        <w:t>affirmed post</w:t>
      </w:r>
      <w:r w:rsidR="00C06271">
        <w:rPr>
          <w:rFonts w:ascii="Comic Sans MS" w:hAnsi="Comic Sans MS"/>
        </w:rPr>
        <w:t xml:space="preserve"> </w:t>
      </w:r>
      <w:r w:rsidRPr="003E4DF3">
        <w:rPr>
          <w:rFonts w:ascii="Comic Sans MS" w:hAnsi="Comic Sans MS"/>
        </w:rPr>
        <w:t>war boundaries and Soviet predominance in Eastern Europe.</w:t>
      </w:r>
    </w:p>
    <w:p w:rsidR="006977E5" w:rsidRPr="003E4DF3" w:rsidRDefault="006977E5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C06271" w:rsidRDefault="0068189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r w:rsidRPr="003E4DF3">
        <w:rPr>
          <w:rFonts w:ascii="Comic Sans MS" w:hAnsi="Comic Sans MS"/>
        </w:rPr>
        <w:t>The West rebuffed a number of such initiatives, but by 1972 agreed to a</w:t>
      </w:r>
      <w:r w:rsidR="00C06271">
        <w:rPr>
          <w:rFonts w:ascii="Comic Sans MS" w:hAnsi="Comic Sans MS"/>
        </w:rPr>
        <w:t xml:space="preserve"> </w:t>
      </w:r>
      <w:r w:rsidRPr="003E4DF3">
        <w:rPr>
          <w:rFonts w:ascii="Comic Sans MS" w:hAnsi="Comic Sans MS"/>
        </w:rPr>
        <w:t>Conference on Security and Cooperation in Europe (CSCE) that would</w:t>
      </w:r>
      <w:r w:rsidR="00C06271">
        <w:rPr>
          <w:rFonts w:ascii="Comic Sans MS" w:hAnsi="Comic Sans MS"/>
        </w:rPr>
        <w:t xml:space="preserve"> </w:t>
      </w:r>
      <w:r w:rsidRPr="003E4DF3">
        <w:rPr>
          <w:rFonts w:ascii="Comic Sans MS" w:hAnsi="Comic Sans MS"/>
        </w:rPr>
        <w:t>address, as the Soviets desired, territorial integrity and East-West trade and</w:t>
      </w:r>
      <w:r w:rsidR="00C06271">
        <w:rPr>
          <w:rFonts w:ascii="Comic Sans MS" w:hAnsi="Comic Sans MS"/>
        </w:rPr>
        <w:t xml:space="preserve"> </w:t>
      </w:r>
      <w:r w:rsidRPr="003E4DF3">
        <w:rPr>
          <w:rFonts w:ascii="Comic Sans MS" w:hAnsi="Comic Sans MS"/>
        </w:rPr>
        <w:t>security, but also human rights and the freer movement of peoples.</w:t>
      </w:r>
      <w:r w:rsidR="00C06271">
        <w:rPr>
          <w:rFonts w:ascii="Comic Sans MS" w:hAnsi="Comic Sans MS"/>
        </w:rPr>
        <w:t xml:space="preserve"> </w:t>
      </w:r>
    </w:p>
    <w:p w:rsidR="00C06271" w:rsidRDefault="00C06271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681899" w:rsidRPr="003E4DF3" w:rsidRDefault="0068189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r w:rsidRPr="003E4DF3">
        <w:rPr>
          <w:rFonts w:ascii="Comic Sans MS" w:hAnsi="Comic Sans MS"/>
        </w:rPr>
        <w:lastRenderedPageBreak/>
        <w:t>The Helsinki Final Act of 1975, concluding the CSCE negotiations,</w:t>
      </w:r>
      <w:r w:rsidR="00C06271">
        <w:rPr>
          <w:rFonts w:ascii="Comic Sans MS" w:hAnsi="Comic Sans MS"/>
        </w:rPr>
        <w:t xml:space="preserve"> </w:t>
      </w:r>
      <w:r w:rsidRPr="003E4DF3">
        <w:rPr>
          <w:rFonts w:ascii="Comic Sans MS" w:hAnsi="Comic Sans MS"/>
        </w:rPr>
        <w:t>expressed many of the objectives of detente. The Final Act is a political</w:t>
      </w:r>
      <w:r w:rsidR="00C06271">
        <w:rPr>
          <w:rFonts w:ascii="Comic Sans MS" w:hAnsi="Comic Sans MS"/>
        </w:rPr>
        <w:t xml:space="preserve"> </w:t>
      </w:r>
      <w:r w:rsidRPr="003E4DF3">
        <w:rPr>
          <w:rFonts w:ascii="Comic Sans MS" w:hAnsi="Comic Sans MS"/>
        </w:rPr>
        <w:t>document, and not a treaty. It therefore does not have the force of law. The</w:t>
      </w:r>
      <w:r w:rsidR="00C06271">
        <w:rPr>
          <w:rFonts w:ascii="Comic Sans MS" w:hAnsi="Comic Sans MS"/>
        </w:rPr>
        <w:t xml:space="preserve"> </w:t>
      </w:r>
      <w:r w:rsidRPr="003E4DF3">
        <w:rPr>
          <w:rFonts w:ascii="Comic Sans MS" w:hAnsi="Comic Sans MS"/>
        </w:rPr>
        <w:t xml:space="preserve">thirty-five signatories, </w:t>
      </w:r>
      <w:proofErr w:type="gramStart"/>
      <w:r w:rsidRPr="003E4DF3">
        <w:rPr>
          <w:rFonts w:ascii="Comic Sans MS" w:hAnsi="Comic Sans MS"/>
        </w:rPr>
        <w:t>which</w:t>
      </w:r>
      <w:proofErr w:type="gramEnd"/>
      <w:r w:rsidRPr="003E4DF3">
        <w:rPr>
          <w:rFonts w:ascii="Comic Sans MS" w:hAnsi="Comic Sans MS"/>
        </w:rPr>
        <w:t xml:space="preserve"> included all the NATO and Warsaw Pact nations,</w:t>
      </w:r>
      <w:r w:rsidR="00C06271">
        <w:rPr>
          <w:rFonts w:ascii="Comic Sans MS" w:hAnsi="Comic Sans MS"/>
        </w:rPr>
        <w:t xml:space="preserve"> </w:t>
      </w:r>
      <w:r w:rsidRPr="003E4DF3">
        <w:rPr>
          <w:rFonts w:ascii="Comic Sans MS" w:hAnsi="Comic Sans MS"/>
        </w:rPr>
        <w:t>agreed that all borders were "inviolable," but that borders could "be changed,</w:t>
      </w:r>
      <w:r w:rsidR="00C06271">
        <w:rPr>
          <w:rFonts w:ascii="Comic Sans MS" w:hAnsi="Comic Sans MS"/>
        </w:rPr>
        <w:t xml:space="preserve"> </w:t>
      </w:r>
      <w:r w:rsidRPr="003E4DF3">
        <w:rPr>
          <w:rFonts w:ascii="Comic Sans MS" w:hAnsi="Comic Sans MS"/>
        </w:rPr>
        <w:t>in accordance with international law, by peaceful means, and by agreement."</w:t>
      </w:r>
      <w:r w:rsidR="00C06271">
        <w:rPr>
          <w:rFonts w:ascii="Comic Sans MS" w:hAnsi="Comic Sans MS"/>
        </w:rPr>
        <w:t xml:space="preserve"> </w:t>
      </w:r>
      <w:r w:rsidRPr="003E4DF3">
        <w:rPr>
          <w:rFonts w:ascii="Comic Sans MS" w:hAnsi="Comic Sans MS"/>
        </w:rPr>
        <w:t>The signatories further agreed that they would "refrain from any demand for,</w:t>
      </w:r>
      <w:r w:rsidR="00C06271">
        <w:rPr>
          <w:rFonts w:ascii="Comic Sans MS" w:hAnsi="Comic Sans MS"/>
        </w:rPr>
        <w:t xml:space="preserve"> </w:t>
      </w:r>
      <w:r w:rsidRPr="003E4DF3">
        <w:rPr>
          <w:rFonts w:ascii="Comic Sans MS" w:hAnsi="Comic Sans MS"/>
        </w:rPr>
        <w:t>or act of, seizure and usurpation of part or all of the territory of any</w:t>
      </w:r>
      <w:r w:rsidR="00C06271">
        <w:rPr>
          <w:rFonts w:ascii="Comic Sans MS" w:hAnsi="Comic Sans MS"/>
        </w:rPr>
        <w:t xml:space="preserve"> </w:t>
      </w:r>
      <w:r w:rsidRPr="003E4DF3">
        <w:rPr>
          <w:rFonts w:ascii="Comic Sans MS" w:hAnsi="Comic Sans MS"/>
        </w:rPr>
        <w:t>participating state."</w:t>
      </w:r>
    </w:p>
    <w:p w:rsidR="006977E5" w:rsidRPr="003E4DF3" w:rsidRDefault="006977E5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6977E5" w:rsidRPr="003E4DF3" w:rsidRDefault="0068189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r w:rsidRPr="003E4DF3">
        <w:rPr>
          <w:rFonts w:ascii="Comic Sans MS" w:hAnsi="Comic Sans MS"/>
        </w:rPr>
        <w:t>Helsinki thereby gave strong U.S. political support to the borders as they</w:t>
      </w:r>
      <w:r w:rsidR="00C06271">
        <w:rPr>
          <w:rFonts w:ascii="Comic Sans MS" w:hAnsi="Comic Sans MS"/>
        </w:rPr>
        <w:t xml:space="preserve"> </w:t>
      </w:r>
      <w:r w:rsidRPr="003E4DF3">
        <w:rPr>
          <w:rFonts w:ascii="Comic Sans MS" w:hAnsi="Comic Sans MS"/>
        </w:rPr>
        <w:t>were left at Potsdam. Some critics of Helsinki have contended that the</w:t>
      </w:r>
      <w:r w:rsidR="00C06271">
        <w:rPr>
          <w:rFonts w:ascii="Comic Sans MS" w:hAnsi="Comic Sans MS"/>
        </w:rPr>
        <w:t xml:space="preserve"> </w:t>
      </w:r>
      <w:r w:rsidRPr="003E4DF3">
        <w:rPr>
          <w:rFonts w:ascii="Comic Sans MS" w:hAnsi="Comic Sans MS"/>
        </w:rPr>
        <w:t>agreement gave a Western imprimatur to the division of Germany and to the</w:t>
      </w:r>
      <w:r w:rsidR="00C06271">
        <w:rPr>
          <w:rFonts w:ascii="Comic Sans MS" w:hAnsi="Comic Sans MS"/>
        </w:rPr>
        <w:t xml:space="preserve"> </w:t>
      </w:r>
      <w:r w:rsidRPr="003E4DF3">
        <w:rPr>
          <w:rFonts w:ascii="Comic Sans MS" w:hAnsi="Comic Sans MS"/>
        </w:rPr>
        <w:t xml:space="preserve">Soviet order in Eastern Europe. </w:t>
      </w:r>
    </w:p>
    <w:p w:rsidR="006977E5" w:rsidRPr="003E4DF3" w:rsidRDefault="006977E5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384D60" w:rsidRPr="003E4DF3" w:rsidRDefault="00384D60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681899" w:rsidRPr="003E4DF3" w:rsidRDefault="0068189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r w:rsidRPr="003E4DF3">
        <w:rPr>
          <w:rFonts w:ascii="Comic Sans MS" w:hAnsi="Comic Sans MS"/>
        </w:rPr>
        <w:t xml:space="preserve">Bonn's Growing Assertiveness </w:t>
      </w:r>
      <w:r w:rsidRPr="003E4DF3">
        <w:rPr>
          <w:rFonts w:ascii="Comic Sans MS" w:hAnsi="Comic Sans MS" w:cs="Arial"/>
        </w:rPr>
        <w:t xml:space="preserve">in </w:t>
      </w:r>
      <w:r w:rsidRPr="003E4DF3">
        <w:rPr>
          <w:rFonts w:ascii="Comic Sans MS" w:hAnsi="Comic Sans MS"/>
        </w:rPr>
        <w:t>Political and Security Fields</w:t>
      </w:r>
      <w:r w:rsidR="00C06271">
        <w:rPr>
          <w:rFonts w:ascii="Comic Sans MS" w:hAnsi="Comic Sans MS"/>
        </w:rPr>
        <w:t xml:space="preserve"> </w:t>
      </w:r>
      <w:proofErr w:type="gramStart"/>
      <w:r w:rsidRPr="003E4DF3">
        <w:rPr>
          <w:rFonts w:ascii="Comic Sans MS" w:hAnsi="Comic Sans MS"/>
        </w:rPr>
        <w:t>The</w:t>
      </w:r>
      <w:proofErr w:type="gramEnd"/>
      <w:r w:rsidRPr="003E4DF3">
        <w:rPr>
          <w:rFonts w:ascii="Comic Sans MS" w:hAnsi="Comic Sans MS"/>
        </w:rPr>
        <w:t xml:space="preserve"> Federal Republic has increased its importance to the Atlantic Alliance</w:t>
      </w:r>
      <w:r w:rsidR="00C06271">
        <w:rPr>
          <w:rFonts w:ascii="Comic Sans MS" w:hAnsi="Comic Sans MS"/>
        </w:rPr>
        <w:t xml:space="preserve"> </w:t>
      </w:r>
      <w:r w:rsidRPr="003E4DF3">
        <w:rPr>
          <w:rFonts w:ascii="Comic Sans MS" w:hAnsi="Comic Sans MS"/>
        </w:rPr>
        <w:t>since the late 1970s, both in terms of concrete decisions by Bonn that have</w:t>
      </w:r>
      <w:r w:rsidR="00C06271">
        <w:rPr>
          <w:rFonts w:ascii="Comic Sans MS" w:hAnsi="Comic Sans MS"/>
        </w:rPr>
        <w:t xml:space="preserve"> </w:t>
      </w:r>
      <w:r w:rsidRPr="003E4DF3">
        <w:rPr>
          <w:rFonts w:ascii="Comic Sans MS" w:hAnsi="Comic Sans MS"/>
        </w:rPr>
        <w:t>affected NATO security, and in terms of the political influence exerted by the</w:t>
      </w:r>
      <w:r w:rsidR="00C06271">
        <w:rPr>
          <w:rFonts w:ascii="Comic Sans MS" w:hAnsi="Comic Sans MS"/>
        </w:rPr>
        <w:t xml:space="preserve"> </w:t>
      </w:r>
      <w:r w:rsidRPr="003E4DF3">
        <w:rPr>
          <w:rFonts w:ascii="Comic Sans MS" w:hAnsi="Comic Sans MS"/>
        </w:rPr>
        <w:t>FRG on other members of the NATO alliance. The FRG has the largest</w:t>
      </w:r>
      <w:r w:rsidR="00C06271">
        <w:rPr>
          <w:rFonts w:ascii="Comic Sans MS" w:hAnsi="Comic Sans MS"/>
        </w:rPr>
        <w:t xml:space="preserve"> </w:t>
      </w:r>
      <w:r w:rsidRPr="003E4DF3">
        <w:rPr>
          <w:rFonts w:ascii="Comic Sans MS" w:hAnsi="Comic Sans MS"/>
        </w:rPr>
        <w:t>conventional army in Western Europe and has been at the forefront in</w:t>
      </w:r>
      <w:r w:rsidR="00C06271">
        <w:rPr>
          <w:rFonts w:ascii="Comic Sans MS" w:hAnsi="Comic Sans MS"/>
        </w:rPr>
        <w:t xml:space="preserve"> </w:t>
      </w:r>
      <w:r w:rsidRPr="003E4DF3">
        <w:rPr>
          <w:rFonts w:ascii="Comic Sans MS" w:hAnsi="Comic Sans MS"/>
        </w:rPr>
        <w:t>contributing to principal Alliance decisions in the political and security fields.</w:t>
      </w:r>
    </w:p>
    <w:p w:rsidR="00384D60" w:rsidRPr="003E4DF3" w:rsidRDefault="00384D60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681899" w:rsidRPr="003E4DF3" w:rsidRDefault="0068189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r w:rsidRPr="003E4DF3">
        <w:rPr>
          <w:rFonts w:ascii="Comic Sans MS" w:hAnsi="Comic Sans MS"/>
        </w:rPr>
        <w:t>These decisions have been taken during a period of growing support within</w:t>
      </w:r>
      <w:r w:rsidR="00C06271">
        <w:rPr>
          <w:rFonts w:ascii="Comic Sans MS" w:hAnsi="Comic Sans MS"/>
        </w:rPr>
        <w:t xml:space="preserve"> </w:t>
      </w:r>
      <w:r w:rsidRPr="003E4DF3">
        <w:rPr>
          <w:rFonts w:ascii="Comic Sans MS" w:hAnsi="Comic Sans MS"/>
        </w:rPr>
        <w:t>the West German electorate for progress at East-West conventional and</w:t>
      </w:r>
      <w:r w:rsidR="00C06271">
        <w:rPr>
          <w:rFonts w:ascii="Comic Sans MS" w:hAnsi="Comic Sans MS"/>
        </w:rPr>
        <w:t xml:space="preserve"> </w:t>
      </w:r>
      <w:r w:rsidRPr="003E4DF3">
        <w:rPr>
          <w:rFonts w:ascii="Comic Sans MS" w:hAnsi="Comic Sans MS"/>
        </w:rPr>
        <w:t>nuclear forces talks. For example, despite widespread public opposition to the</w:t>
      </w:r>
      <w:r w:rsidR="00C06271">
        <w:rPr>
          <w:rFonts w:ascii="Comic Sans MS" w:hAnsi="Comic Sans MS"/>
        </w:rPr>
        <w:t xml:space="preserve"> </w:t>
      </w:r>
      <w:r w:rsidRPr="003E4DF3">
        <w:rPr>
          <w:rFonts w:ascii="Comic Sans MS" w:hAnsi="Comic Sans MS"/>
        </w:rPr>
        <w:t>basing of intermediate nuclear force (INF) systems in some West European</w:t>
      </w:r>
      <w:r w:rsidR="00C06271">
        <w:rPr>
          <w:rFonts w:ascii="Comic Sans MS" w:hAnsi="Comic Sans MS"/>
        </w:rPr>
        <w:t xml:space="preserve"> </w:t>
      </w:r>
      <w:r w:rsidRPr="003E4DF3">
        <w:rPr>
          <w:rFonts w:ascii="Comic Sans MS" w:hAnsi="Comic Sans MS"/>
        </w:rPr>
        <w:t>countries, including the Federal Republic, the government of SPD Chancellor</w:t>
      </w:r>
      <w:r w:rsidR="00C06271">
        <w:rPr>
          <w:rFonts w:ascii="Comic Sans MS" w:hAnsi="Comic Sans MS"/>
        </w:rPr>
        <w:t xml:space="preserve"> </w:t>
      </w:r>
      <w:r w:rsidRPr="003E4DF3">
        <w:rPr>
          <w:rFonts w:ascii="Comic Sans MS" w:hAnsi="Comic Sans MS"/>
        </w:rPr>
        <w:t>Helmut Schmidt decided to accept the U.S.-controlled INF systems in the FRG</w:t>
      </w:r>
      <w:r w:rsidR="00C06271">
        <w:rPr>
          <w:rFonts w:ascii="Comic Sans MS" w:hAnsi="Comic Sans MS"/>
        </w:rPr>
        <w:t xml:space="preserve"> </w:t>
      </w:r>
      <w:r w:rsidRPr="003E4DF3">
        <w:rPr>
          <w:rFonts w:ascii="Comic Sans MS" w:hAnsi="Comic Sans MS"/>
        </w:rPr>
        <w:t>in order to strengthen NATO deterrence and to foster INF arms control talks</w:t>
      </w:r>
      <w:r w:rsidR="00C06271">
        <w:rPr>
          <w:rFonts w:ascii="Comic Sans MS" w:hAnsi="Comic Sans MS"/>
        </w:rPr>
        <w:t xml:space="preserve"> </w:t>
      </w:r>
      <w:r w:rsidRPr="003E4DF3">
        <w:rPr>
          <w:rFonts w:ascii="Comic Sans MS" w:hAnsi="Comic Sans MS"/>
        </w:rPr>
        <w:t>with the U.S.S.R.</w:t>
      </w:r>
    </w:p>
    <w:p w:rsidR="00384D60" w:rsidRPr="003E4DF3" w:rsidRDefault="00384D60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384D60" w:rsidRPr="003E4DF3" w:rsidRDefault="0068189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r w:rsidRPr="003E4DF3">
        <w:rPr>
          <w:rFonts w:ascii="Comic Sans MS" w:hAnsi="Comic Sans MS"/>
        </w:rPr>
        <w:t>The changing political climate in Western Europe in the 1980s has found</w:t>
      </w:r>
      <w:r w:rsidR="00C06271">
        <w:rPr>
          <w:rFonts w:ascii="Comic Sans MS" w:hAnsi="Comic Sans MS"/>
        </w:rPr>
        <w:t xml:space="preserve"> </w:t>
      </w:r>
      <w:r w:rsidRPr="003E4DF3">
        <w:rPr>
          <w:rFonts w:ascii="Comic Sans MS" w:hAnsi="Comic Sans MS"/>
        </w:rPr>
        <w:t>articulate expression in the politics of the Federal Republic. The collapse of</w:t>
      </w:r>
      <w:r w:rsidR="00C06271">
        <w:rPr>
          <w:rFonts w:ascii="Comic Sans MS" w:hAnsi="Comic Sans MS"/>
        </w:rPr>
        <w:t xml:space="preserve"> </w:t>
      </w:r>
      <w:r w:rsidRPr="003E4DF3">
        <w:rPr>
          <w:rFonts w:ascii="Comic Sans MS" w:hAnsi="Comic Sans MS"/>
        </w:rPr>
        <w:t>detente after the Soviet invasion of Afghanistan found concrete effect not only</w:t>
      </w:r>
      <w:r w:rsidR="00C06271">
        <w:rPr>
          <w:rFonts w:ascii="Comic Sans MS" w:hAnsi="Comic Sans MS"/>
        </w:rPr>
        <w:t xml:space="preserve"> </w:t>
      </w:r>
      <w:r w:rsidRPr="003E4DF3">
        <w:rPr>
          <w:rFonts w:ascii="Comic Sans MS" w:hAnsi="Comic Sans MS"/>
        </w:rPr>
        <w:t>in the termination of the SALT talks and the continued stagnation of the</w:t>
      </w:r>
      <w:r w:rsidR="002B6DA1">
        <w:rPr>
          <w:rFonts w:ascii="Comic Sans MS" w:hAnsi="Comic Sans MS"/>
        </w:rPr>
        <w:t xml:space="preserve"> </w:t>
      </w:r>
      <w:r w:rsidRPr="003E4DF3">
        <w:rPr>
          <w:rFonts w:ascii="Comic Sans MS" w:hAnsi="Comic Sans MS"/>
        </w:rPr>
        <w:t xml:space="preserve">MBFR discussions, but in the INF basing decision. </w:t>
      </w:r>
    </w:p>
    <w:p w:rsidR="00384D60" w:rsidRPr="003E4DF3" w:rsidRDefault="00384D60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681899" w:rsidRPr="003E4DF3" w:rsidRDefault="0068189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r w:rsidRPr="003E4DF3">
        <w:rPr>
          <w:rFonts w:ascii="Comic Sans MS" w:hAnsi="Comic Sans MS"/>
        </w:rPr>
        <w:t>These developments</w:t>
      </w:r>
      <w:r w:rsidR="002B6DA1">
        <w:rPr>
          <w:rFonts w:ascii="Comic Sans MS" w:hAnsi="Comic Sans MS"/>
        </w:rPr>
        <w:t xml:space="preserve"> </w:t>
      </w:r>
      <w:r w:rsidRPr="003E4DF3">
        <w:rPr>
          <w:rFonts w:ascii="Comic Sans MS" w:hAnsi="Comic Sans MS"/>
        </w:rPr>
        <w:t>occurred against the backdrop of a growing anti-nuclear movement in Europe,</w:t>
      </w:r>
      <w:r w:rsidR="002B6DA1">
        <w:rPr>
          <w:rFonts w:ascii="Comic Sans MS" w:hAnsi="Comic Sans MS"/>
        </w:rPr>
        <w:t xml:space="preserve"> </w:t>
      </w:r>
      <w:r w:rsidRPr="003E4DF3">
        <w:rPr>
          <w:rFonts w:ascii="Comic Sans MS" w:hAnsi="Comic Sans MS"/>
        </w:rPr>
        <w:t>of which elements of the SPD and the newly founded Greens movement in the</w:t>
      </w:r>
      <w:r w:rsidR="002B6DA1">
        <w:rPr>
          <w:rFonts w:ascii="Comic Sans MS" w:hAnsi="Comic Sans MS"/>
        </w:rPr>
        <w:t xml:space="preserve"> </w:t>
      </w:r>
      <w:r w:rsidRPr="003E4DF3">
        <w:rPr>
          <w:rFonts w:ascii="Comic Sans MS" w:hAnsi="Comic Sans MS"/>
        </w:rPr>
        <w:t>FRG h</w:t>
      </w:r>
      <w:r w:rsidR="00384D60" w:rsidRPr="003E4DF3">
        <w:rPr>
          <w:rFonts w:ascii="Comic Sans MS" w:hAnsi="Comic Sans MS"/>
        </w:rPr>
        <w:t xml:space="preserve">ave played an influential role. </w:t>
      </w:r>
      <w:r w:rsidRPr="003E4DF3">
        <w:rPr>
          <w:rFonts w:ascii="Comic Sans MS" w:hAnsi="Comic Sans MS"/>
        </w:rPr>
        <w:t>Throughout the 1980s the SPD,</w:t>
      </w:r>
      <w:r w:rsidR="002B6DA1">
        <w:rPr>
          <w:rFonts w:ascii="Comic Sans MS" w:hAnsi="Comic Sans MS"/>
        </w:rPr>
        <w:t xml:space="preserve"> </w:t>
      </w:r>
      <w:r w:rsidRPr="003E4DF3">
        <w:rPr>
          <w:rFonts w:ascii="Comic Sans MS" w:hAnsi="Comic Sans MS"/>
        </w:rPr>
        <w:t>especially after its fall from power in 1982, has had a small but influential</w:t>
      </w:r>
      <w:r w:rsidR="002B6DA1">
        <w:rPr>
          <w:rFonts w:ascii="Comic Sans MS" w:hAnsi="Comic Sans MS"/>
        </w:rPr>
        <w:t xml:space="preserve"> </w:t>
      </w:r>
      <w:r w:rsidRPr="003E4DF3">
        <w:rPr>
          <w:rFonts w:ascii="Comic Sans MS" w:hAnsi="Comic Sans MS"/>
        </w:rPr>
        <w:t xml:space="preserve">wing in </w:t>
      </w:r>
      <w:r w:rsidR="002B6DA1" w:rsidRPr="003E4DF3">
        <w:rPr>
          <w:rFonts w:ascii="Comic Sans MS" w:hAnsi="Comic Sans MS"/>
        </w:rPr>
        <w:t>favour</w:t>
      </w:r>
      <w:r w:rsidRPr="003E4DF3">
        <w:rPr>
          <w:rFonts w:ascii="Comic Sans MS" w:hAnsi="Comic Sans MS"/>
        </w:rPr>
        <w:t xml:space="preserve"> of the elimination of nuclear weapons from Germany and</w:t>
      </w:r>
      <w:r w:rsidR="002B6DA1">
        <w:rPr>
          <w:rFonts w:ascii="Comic Sans MS" w:hAnsi="Comic Sans MS"/>
        </w:rPr>
        <w:t xml:space="preserve"> </w:t>
      </w:r>
      <w:r w:rsidRPr="003E4DF3">
        <w:rPr>
          <w:rFonts w:ascii="Comic Sans MS" w:hAnsi="Comic Sans MS"/>
        </w:rPr>
        <w:t>eventual departure of the Federal Republic from NATO. Though the</w:t>
      </w:r>
      <w:r w:rsidR="002B6DA1">
        <w:rPr>
          <w:rFonts w:ascii="Comic Sans MS" w:hAnsi="Comic Sans MS"/>
        </w:rPr>
        <w:t xml:space="preserve"> </w:t>
      </w:r>
      <w:r w:rsidRPr="003E4DF3">
        <w:rPr>
          <w:rFonts w:ascii="Comic Sans MS" w:hAnsi="Comic Sans MS"/>
        </w:rPr>
        <w:t>viewpoint of this element of the SPD has never had majority support in the</w:t>
      </w:r>
      <w:r w:rsidR="002B6DA1">
        <w:rPr>
          <w:rFonts w:ascii="Comic Sans MS" w:hAnsi="Comic Sans MS"/>
        </w:rPr>
        <w:t xml:space="preserve"> </w:t>
      </w:r>
      <w:r w:rsidRPr="003E4DF3">
        <w:rPr>
          <w:rFonts w:ascii="Comic Sans MS" w:hAnsi="Comic Sans MS"/>
        </w:rPr>
        <w:t>FRG, the West German population strongly supported the INF Treaty of 1987</w:t>
      </w:r>
      <w:r w:rsidR="002B6DA1">
        <w:rPr>
          <w:rFonts w:ascii="Comic Sans MS" w:hAnsi="Comic Sans MS"/>
        </w:rPr>
        <w:t xml:space="preserve"> </w:t>
      </w:r>
      <w:r w:rsidRPr="003E4DF3">
        <w:rPr>
          <w:rFonts w:ascii="Comic Sans MS" w:hAnsi="Comic Sans MS"/>
        </w:rPr>
        <w:t>and reductions in short-range nuclear forces (SNF) in Europe, the greatest</w:t>
      </w:r>
      <w:r w:rsidR="002B6DA1">
        <w:rPr>
          <w:rFonts w:ascii="Comic Sans MS" w:hAnsi="Comic Sans MS"/>
        </w:rPr>
        <w:t xml:space="preserve"> </w:t>
      </w:r>
      <w:r w:rsidRPr="003E4DF3">
        <w:rPr>
          <w:rFonts w:ascii="Comic Sans MS" w:hAnsi="Comic Sans MS"/>
        </w:rPr>
        <w:t xml:space="preserve">number of which are based on German soil (East and </w:t>
      </w:r>
      <w:proofErr w:type="gramStart"/>
      <w:r w:rsidRPr="003E4DF3">
        <w:rPr>
          <w:rFonts w:ascii="Comic Sans MS" w:hAnsi="Comic Sans MS"/>
        </w:rPr>
        <w:t>West</w:t>
      </w:r>
      <w:proofErr w:type="gramEnd"/>
      <w:r w:rsidRPr="003E4DF3">
        <w:rPr>
          <w:rFonts w:ascii="Comic Sans MS" w:hAnsi="Comic Sans MS"/>
        </w:rPr>
        <w:t>).</w:t>
      </w:r>
    </w:p>
    <w:p w:rsidR="00384D60" w:rsidRPr="003E4DF3" w:rsidRDefault="00384D60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384D60" w:rsidRPr="003E4DF3" w:rsidRDefault="0068189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r w:rsidRPr="003E4DF3">
        <w:rPr>
          <w:rFonts w:ascii="Comic Sans MS" w:hAnsi="Comic Sans MS"/>
        </w:rPr>
        <w:lastRenderedPageBreak/>
        <w:t>In 1989 the government of CDU Chancellor Helmut Kohl strongly</w:t>
      </w:r>
      <w:r w:rsidR="002B6DA1">
        <w:rPr>
          <w:rFonts w:ascii="Comic Sans MS" w:hAnsi="Comic Sans MS"/>
        </w:rPr>
        <w:t xml:space="preserve"> </w:t>
      </w:r>
      <w:r w:rsidRPr="003E4DF3">
        <w:rPr>
          <w:rFonts w:ascii="Comic Sans MS" w:hAnsi="Comic Sans MS"/>
        </w:rPr>
        <w:t>challenged the U.S. government on several security issues. In the wake of</w:t>
      </w:r>
      <w:r w:rsidR="002B6DA1">
        <w:rPr>
          <w:rFonts w:ascii="Comic Sans MS" w:hAnsi="Comic Sans MS"/>
        </w:rPr>
        <w:t xml:space="preserve"> </w:t>
      </w:r>
      <w:r w:rsidRPr="003E4DF3">
        <w:rPr>
          <w:rFonts w:ascii="Comic Sans MS" w:hAnsi="Comic Sans MS"/>
        </w:rPr>
        <w:t>Soviet leader Mikhail Gorbachev's reform movement, Bonn successfully led</w:t>
      </w:r>
      <w:r w:rsidR="002B6DA1">
        <w:rPr>
          <w:rFonts w:ascii="Comic Sans MS" w:hAnsi="Comic Sans MS"/>
        </w:rPr>
        <w:t xml:space="preserve"> </w:t>
      </w:r>
      <w:r w:rsidRPr="003E4DF3">
        <w:rPr>
          <w:rFonts w:ascii="Comic Sans MS" w:hAnsi="Comic Sans MS"/>
        </w:rPr>
        <w:t>West European allies in May 1989 in pressing the Bush Administration to</w:t>
      </w:r>
      <w:r w:rsidR="002B6DA1">
        <w:rPr>
          <w:rFonts w:ascii="Comic Sans MS" w:hAnsi="Comic Sans MS"/>
        </w:rPr>
        <w:t xml:space="preserve"> postpone a decision on modernis</w:t>
      </w:r>
      <w:r w:rsidRPr="003E4DF3">
        <w:rPr>
          <w:rFonts w:ascii="Comic Sans MS" w:hAnsi="Comic Sans MS"/>
        </w:rPr>
        <w:t xml:space="preserve">ation of NATO's SNF until 1992. </w:t>
      </w:r>
    </w:p>
    <w:p w:rsidR="00384D60" w:rsidRPr="003E4DF3" w:rsidRDefault="00384D60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681899" w:rsidRPr="003E4DF3" w:rsidRDefault="0068189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r w:rsidRPr="003E4DF3">
        <w:rPr>
          <w:rFonts w:ascii="Comic Sans MS" w:hAnsi="Comic Sans MS"/>
        </w:rPr>
        <w:t>The weakening or</w:t>
      </w:r>
      <w:r w:rsidR="00384D60" w:rsidRPr="003E4DF3">
        <w:rPr>
          <w:rFonts w:ascii="Comic Sans MS" w:hAnsi="Comic Sans MS"/>
        </w:rPr>
        <w:t xml:space="preserve"> </w:t>
      </w:r>
      <w:r w:rsidRPr="003E4DF3">
        <w:rPr>
          <w:rFonts w:ascii="Comic Sans MS" w:hAnsi="Comic Sans MS"/>
        </w:rPr>
        <w:t>collapse of all the communist governments of Eastern Europe in the fall of</w:t>
      </w:r>
    </w:p>
    <w:p w:rsidR="00681899" w:rsidRPr="003E4DF3" w:rsidRDefault="0068189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r w:rsidRPr="003E4DF3">
        <w:rPr>
          <w:rFonts w:ascii="Comic Sans MS" w:hAnsi="Comic Sans MS"/>
        </w:rPr>
        <w:t>1989 increased the weight of these views in West European eyes.</w:t>
      </w:r>
      <w:r w:rsidR="002B6DA1">
        <w:rPr>
          <w:rFonts w:ascii="Comic Sans MS" w:hAnsi="Comic Sans MS"/>
        </w:rPr>
        <w:t xml:space="preserve"> </w:t>
      </w:r>
      <w:r w:rsidRPr="003E4DF3">
        <w:rPr>
          <w:rFonts w:ascii="Comic Sans MS" w:hAnsi="Comic Sans MS"/>
        </w:rPr>
        <w:t>Similarly, in October 1989 Bonn strongly challenged the U.S. position at</w:t>
      </w:r>
      <w:r w:rsidR="002B6DA1">
        <w:rPr>
          <w:rFonts w:ascii="Comic Sans MS" w:hAnsi="Comic Sans MS"/>
        </w:rPr>
        <w:t xml:space="preserve"> </w:t>
      </w:r>
      <w:r w:rsidRPr="003E4DF3">
        <w:rPr>
          <w:rFonts w:ascii="Comic Sans MS" w:hAnsi="Comic Sans MS"/>
        </w:rPr>
        <w:t>COCOM (Coordinating Committee on Multilateral Export Controls) that tight</w:t>
      </w:r>
      <w:r w:rsidR="002B6DA1">
        <w:rPr>
          <w:rFonts w:ascii="Comic Sans MS" w:hAnsi="Comic Sans MS"/>
        </w:rPr>
        <w:t xml:space="preserve"> </w:t>
      </w:r>
      <w:r w:rsidRPr="003E4DF3">
        <w:rPr>
          <w:rFonts w:ascii="Comic Sans MS" w:hAnsi="Comic Sans MS"/>
        </w:rPr>
        <w:t>restrictions on Western sale of technologies to Warsaw Pact countries must</w:t>
      </w:r>
      <w:r w:rsidR="002B6DA1">
        <w:rPr>
          <w:rFonts w:ascii="Comic Sans MS" w:hAnsi="Comic Sans MS"/>
        </w:rPr>
        <w:t xml:space="preserve"> </w:t>
      </w:r>
      <w:r w:rsidRPr="003E4DF3">
        <w:rPr>
          <w:rFonts w:ascii="Comic Sans MS" w:hAnsi="Comic Sans MS"/>
        </w:rPr>
        <w:t>be maintained to restrain the Pact's military strength. The Kohl government,</w:t>
      </w:r>
      <w:r w:rsidR="002B6DA1">
        <w:rPr>
          <w:rFonts w:ascii="Comic Sans MS" w:hAnsi="Comic Sans MS"/>
        </w:rPr>
        <w:t xml:space="preserve"> </w:t>
      </w:r>
      <w:r w:rsidRPr="003E4DF3">
        <w:rPr>
          <w:rFonts w:ascii="Comic Sans MS" w:hAnsi="Comic Sans MS"/>
        </w:rPr>
        <w:t>backed by most other European COCOM members, has contended that the</w:t>
      </w:r>
    </w:p>
    <w:p w:rsidR="00384D60" w:rsidRPr="003E4DF3" w:rsidRDefault="0068189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proofErr w:type="gramStart"/>
      <w:r w:rsidRPr="003E4DF3">
        <w:rPr>
          <w:rFonts w:ascii="Comic Sans MS" w:hAnsi="Comic Sans MS"/>
        </w:rPr>
        <w:t>sale</w:t>
      </w:r>
      <w:proofErr w:type="gramEnd"/>
      <w:r w:rsidRPr="003E4DF3">
        <w:rPr>
          <w:rFonts w:ascii="Comic Sans MS" w:hAnsi="Comic Sans MS"/>
        </w:rPr>
        <w:t xml:space="preserve"> to the East of selected advanced </w:t>
      </w:r>
      <w:r w:rsidR="002B6DA1" w:rsidRPr="003E4DF3">
        <w:rPr>
          <w:rFonts w:ascii="Comic Sans MS" w:hAnsi="Comic Sans MS"/>
        </w:rPr>
        <w:t>technologies</w:t>
      </w:r>
      <w:r w:rsidRPr="003E4DF3">
        <w:rPr>
          <w:rFonts w:ascii="Comic Sans MS" w:hAnsi="Comic Sans MS"/>
        </w:rPr>
        <w:t>, able to spur economic</w:t>
      </w:r>
      <w:r w:rsidR="002B6DA1">
        <w:rPr>
          <w:rFonts w:ascii="Comic Sans MS" w:hAnsi="Comic Sans MS"/>
        </w:rPr>
        <w:t xml:space="preserve"> </w:t>
      </w:r>
      <w:r w:rsidRPr="003E4DF3">
        <w:rPr>
          <w:rFonts w:ascii="Comic Sans MS" w:hAnsi="Comic Sans MS"/>
        </w:rPr>
        <w:t xml:space="preserve">growth, is necessary if reformist regimes are to survive. </w:t>
      </w:r>
    </w:p>
    <w:p w:rsidR="00384D60" w:rsidRPr="003E4DF3" w:rsidRDefault="00384D60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2B6DA1" w:rsidRDefault="0068189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r w:rsidRPr="003E4DF3">
        <w:rPr>
          <w:rFonts w:ascii="Comic Sans MS" w:hAnsi="Comic Sans MS"/>
        </w:rPr>
        <w:t>The United States, Great Britain, France, and the Federal Republic</w:t>
      </w:r>
      <w:r w:rsidR="002B6DA1">
        <w:rPr>
          <w:rFonts w:ascii="Comic Sans MS" w:hAnsi="Comic Sans MS"/>
        </w:rPr>
        <w:t xml:space="preserve"> </w:t>
      </w:r>
      <w:r w:rsidRPr="003E4DF3">
        <w:rPr>
          <w:rFonts w:ascii="Comic Sans MS" w:hAnsi="Comic Sans MS"/>
        </w:rPr>
        <w:t xml:space="preserve">agreed at Ottawa on February 12, </w:t>
      </w:r>
      <w:proofErr w:type="gramStart"/>
      <w:r w:rsidRPr="003E4DF3">
        <w:rPr>
          <w:rFonts w:ascii="Comic Sans MS" w:hAnsi="Comic Sans MS"/>
        </w:rPr>
        <w:t>1990, that the two Germanys should first</w:t>
      </w:r>
      <w:r w:rsidR="002B6DA1">
        <w:rPr>
          <w:rFonts w:ascii="Comic Sans MS" w:hAnsi="Comic Sans MS"/>
        </w:rPr>
        <w:t xml:space="preserve"> </w:t>
      </w:r>
      <w:r w:rsidRPr="003E4DF3">
        <w:rPr>
          <w:rFonts w:ascii="Comic Sans MS" w:hAnsi="Comic Sans MS"/>
        </w:rPr>
        <w:t>decide upon the process of unification,</w:t>
      </w:r>
      <w:proofErr w:type="gramEnd"/>
      <w:r w:rsidRPr="003E4DF3">
        <w:rPr>
          <w:rFonts w:ascii="Comic Sans MS" w:hAnsi="Comic Sans MS"/>
        </w:rPr>
        <w:t xml:space="preserve"> then the four powers from the Second</w:t>
      </w:r>
      <w:r w:rsidR="002B6DA1">
        <w:rPr>
          <w:rFonts w:ascii="Comic Sans MS" w:hAnsi="Comic Sans MS"/>
        </w:rPr>
        <w:t xml:space="preserve"> </w:t>
      </w:r>
      <w:r w:rsidRPr="003E4DF3">
        <w:rPr>
          <w:rFonts w:ascii="Comic Sans MS" w:hAnsi="Comic Sans MS"/>
        </w:rPr>
        <w:t>World War would discuss with German representatives the new state's</w:t>
      </w:r>
      <w:r w:rsidR="002B6DA1">
        <w:rPr>
          <w:rFonts w:ascii="Comic Sans MS" w:hAnsi="Comic Sans MS"/>
        </w:rPr>
        <w:t xml:space="preserve"> </w:t>
      </w:r>
      <w:r w:rsidRPr="003E4DF3">
        <w:rPr>
          <w:rFonts w:ascii="Comic Sans MS" w:hAnsi="Comic Sans MS"/>
        </w:rPr>
        <w:t>external relations with the rest of Europe. The Soviet Union has given its</w:t>
      </w:r>
      <w:r w:rsidR="002B6DA1">
        <w:rPr>
          <w:rFonts w:ascii="Comic Sans MS" w:hAnsi="Comic Sans MS"/>
        </w:rPr>
        <w:t xml:space="preserve"> </w:t>
      </w:r>
      <w:r w:rsidRPr="003E4DF3">
        <w:rPr>
          <w:rFonts w:ascii="Comic Sans MS" w:hAnsi="Comic Sans MS"/>
        </w:rPr>
        <w:t>assent to this "Two-plus-Four" formula.</w:t>
      </w:r>
      <w:r w:rsidR="002B6DA1">
        <w:rPr>
          <w:rFonts w:ascii="Comic Sans MS" w:hAnsi="Comic Sans MS"/>
        </w:rPr>
        <w:t xml:space="preserve"> </w:t>
      </w:r>
    </w:p>
    <w:p w:rsidR="002B6DA1" w:rsidRDefault="002B6DA1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2B6DA1" w:rsidRDefault="0068189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r w:rsidRPr="003E4DF3">
        <w:rPr>
          <w:rFonts w:ascii="Comic Sans MS" w:hAnsi="Comic Sans MS"/>
        </w:rPr>
        <w:t>The Two-plus-Four process will take place against the backdrop of</w:t>
      </w:r>
      <w:r w:rsidR="002B6DA1">
        <w:rPr>
          <w:rFonts w:ascii="Comic Sans MS" w:hAnsi="Comic Sans MS"/>
        </w:rPr>
        <w:t xml:space="preserve"> </w:t>
      </w:r>
      <w:r w:rsidRPr="003E4DF3">
        <w:rPr>
          <w:rFonts w:ascii="Comic Sans MS" w:hAnsi="Comic Sans MS"/>
        </w:rPr>
        <w:t>declining Soviet power in Europe. The collapse of the Warsaw Pact as a</w:t>
      </w:r>
      <w:r w:rsidR="002B6DA1">
        <w:rPr>
          <w:rFonts w:ascii="Comic Sans MS" w:hAnsi="Comic Sans MS"/>
        </w:rPr>
        <w:t xml:space="preserve"> </w:t>
      </w:r>
      <w:r w:rsidRPr="003E4DF3">
        <w:rPr>
          <w:rFonts w:ascii="Comic Sans MS" w:hAnsi="Comic Sans MS"/>
        </w:rPr>
        <w:t>militarily effective alliance and instability in the Soviet Union have not only</w:t>
      </w:r>
      <w:r w:rsidR="002B6DA1">
        <w:rPr>
          <w:rFonts w:ascii="Comic Sans MS" w:hAnsi="Comic Sans MS"/>
        </w:rPr>
        <w:t xml:space="preserve"> </w:t>
      </w:r>
      <w:r w:rsidRPr="003E4DF3">
        <w:rPr>
          <w:rFonts w:ascii="Comic Sans MS" w:hAnsi="Comic Sans MS"/>
        </w:rPr>
        <w:t>diminished Soviet influence in Europe, but made possible in Germany, the rest</w:t>
      </w:r>
      <w:r w:rsidR="002B6DA1">
        <w:rPr>
          <w:rFonts w:ascii="Comic Sans MS" w:hAnsi="Comic Sans MS"/>
        </w:rPr>
        <w:t xml:space="preserve"> </w:t>
      </w:r>
      <w:r w:rsidRPr="003E4DF3">
        <w:rPr>
          <w:rFonts w:ascii="Comic Sans MS" w:hAnsi="Comic Sans MS"/>
        </w:rPr>
        <w:t>of Western Europe, and the United States consideration of a new security</w:t>
      </w:r>
      <w:r w:rsidR="002B6DA1">
        <w:rPr>
          <w:rFonts w:ascii="Comic Sans MS" w:hAnsi="Comic Sans MS"/>
        </w:rPr>
        <w:t xml:space="preserve"> </w:t>
      </w:r>
      <w:r w:rsidRPr="003E4DF3">
        <w:rPr>
          <w:rFonts w:ascii="Comic Sans MS" w:hAnsi="Comic Sans MS"/>
        </w:rPr>
        <w:t>framework that may lower the level of armaments and tension in Central</w:t>
      </w:r>
      <w:r w:rsidR="002B6DA1">
        <w:rPr>
          <w:rFonts w:ascii="Comic Sans MS" w:hAnsi="Comic Sans MS"/>
        </w:rPr>
        <w:t xml:space="preserve"> </w:t>
      </w:r>
      <w:r w:rsidRPr="003E4DF3">
        <w:rPr>
          <w:rFonts w:ascii="Comic Sans MS" w:hAnsi="Comic Sans MS"/>
        </w:rPr>
        <w:t xml:space="preserve">Europe. </w:t>
      </w:r>
    </w:p>
    <w:p w:rsidR="002B6DA1" w:rsidRDefault="002B6DA1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681899" w:rsidRDefault="0068189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r w:rsidRPr="003E4DF3">
        <w:rPr>
          <w:rFonts w:ascii="Comic Sans MS" w:hAnsi="Comic Sans MS"/>
        </w:rPr>
        <w:t>This new security framework, should it be the product of continued</w:t>
      </w:r>
      <w:r w:rsidR="002B6DA1">
        <w:rPr>
          <w:rFonts w:ascii="Comic Sans MS" w:hAnsi="Comic Sans MS"/>
        </w:rPr>
        <w:t xml:space="preserve"> improvement in US</w:t>
      </w:r>
      <w:r w:rsidRPr="003E4DF3">
        <w:rPr>
          <w:rFonts w:ascii="Comic Sans MS" w:hAnsi="Comic Sans MS"/>
        </w:rPr>
        <w:t>.-Soviet relations, could also mean the diminution of</w:t>
      </w:r>
      <w:r w:rsidR="002B6DA1">
        <w:rPr>
          <w:rFonts w:ascii="Comic Sans MS" w:hAnsi="Comic Sans MS"/>
        </w:rPr>
        <w:t xml:space="preserve"> </w:t>
      </w:r>
      <w:r w:rsidRPr="003E4DF3">
        <w:rPr>
          <w:rFonts w:ascii="Comic Sans MS" w:hAnsi="Comic Sans MS"/>
        </w:rPr>
        <w:t xml:space="preserve">NATO's role as the principal </w:t>
      </w:r>
      <w:r w:rsidR="002B6DA1" w:rsidRPr="003E4DF3">
        <w:rPr>
          <w:rFonts w:ascii="Comic Sans MS" w:hAnsi="Comic Sans MS"/>
        </w:rPr>
        <w:t>institution</w:t>
      </w:r>
      <w:r w:rsidRPr="003E4DF3">
        <w:rPr>
          <w:rFonts w:ascii="Comic Sans MS" w:hAnsi="Comic Sans MS"/>
        </w:rPr>
        <w:t xml:space="preserve"> of Western security, and thereby a</w:t>
      </w:r>
      <w:r w:rsidR="002B6DA1">
        <w:rPr>
          <w:rFonts w:ascii="Comic Sans MS" w:hAnsi="Comic Sans MS"/>
        </w:rPr>
        <w:t xml:space="preserve"> d</w:t>
      </w:r>
      <w:r w:rsidR="002B6DA1" w:rsidRPr="003E4DF3">
        <w:rPr>
          <w:rFonts w:ascii="Comic Sans MS" w:hAnsi="Comic Sans MS"/>
        </w:rPr>
        <w:t>iminution</w:t>
      </w:r>
      <w:r w:rsidRPr="003E4DF3">
        <w:rPr>
          <w:rFonts w:ascii="Comic Sans MS" w:hAnsi="Comic Sans MS"/>
        </w:rPr>
        <w:t xml:space="preserve"> of the U.S. presence and influence in Europe.</w:t>
      </w:r>
    </w:p>
    <w:p w:rsidR="002B6DA1" w:rsidRPr="003E4DF3" w:rsidRDefault="002B6DA1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681899" w:rsidRPr="003E4DF3" w:rsidRDefault="0068189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r w:rsidRPr="003E4DF3">
        <w:rPr>
          <w:rFonts w:ascii="Comic Sans MS" w:hAnsi="Comic Sans MS"/>
        </w:rPr>
        <w:t>The collapse of the GDR government in the fall of 1989 and the</w:t>
      </w:r>
      <w:r w:rsidR="002B6DA1">
        <w:rPr>
          <w:rFonts w:ascii="Comic Sans MS" w:hAnsi="Comic Sans MS"/>
        </w:rPr>
        <w:t xml:space="preserve"> </w:t>
      </w:r>
      <w:r w:rsidRPr="003E4DF3">
        <w:rPr>
          <w:rFonts w:ascii="Comic Sans MS" w:hAnsi="Comic Sans MS"/>
        </w:rPr>
        <w:t>democratic elections in the GDR on March 18, 1990, produced a new ·East</w:t>
      </w:r>
      <w:r w:rsidR="002B6DA1">
        <w:rPr>
          <w:rFonts w:ascii="Comic Sans MS" w:hAnsi="Comic Sans MS"/>
        </w:rPr>
        <w:t xml:space="preserve"> </w:t>
      </w:r>
      <w:r w:rsidRPr="003E4DF3">
        <w:rPr>
          <w:rFonts w:ascii="Comic Sans MS" w:hAnsi="Comic Sans MS"/>
        </w:rPr>
        <w:t>German leadership uncertain of any mandate except the pursuit of</w:t>
      </w:r>
      <w:r w:rsidR="002B6DA1">
        <w:rPr>
          <w:rFonts w:ascii="Comic Sans MS" w:hAnsi="Comic Sans MS"/>
        </w:rPr>
        <w:t xml:space="preserve"> unification. </w:t>
      </w:r>
      <w:r w:rsidRPr="003E4DF3">
        <w:rPr>
          <w:rFonts w:ascii="Comic Sans MS" w:hAnsi="Comic Sans MS"/>
        </w:rPr>
        <w:t>The crises in the GDR and the Soviet Union have placed the Federal</w:t>
      </w:r>
      <w:r w:rsidR="002B6DA1">
        <w:rPr>
          <w:rFonts w:ascii="Comic Sans MS" w:hAnsi="Comic Sans MS"/>
        </w:rPr>
        <w:t xml:space="preserve"> </w:t>
      </w:r>
      <w:r w:rsidRPr="003E4DF3">
        <w:rPr>
          <w:rFonts w:ascii="Comic Sans MS" w:hAnsi="Comic Sans MS"/>
        </w:rPr>
        <w:t>Republic at a crossroads: the founding of the FRG, its development as a</w:t>
      </w:r>
    </w:p>
    <w:p w:rsidR="00681899" w:rsidRDefault="0068189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proofErr w:type="gramStart"/>
      <w:r w:rsidRPr="003E4DF3">
        <w:rPr>
          <w:rFonts w:ascii="Comic Sans MS" w:hAnsi="Comic Sans MS"/>
        </w:rPr>
        <w:t>democracy</w:t>
      </w:r>
      <w:proofErr w:type="gramEnd"/>
      <w:r w:rsidRPr="003E4DF3">
        <w:rPr>
          <w:rFonts w:ascii="Comic Sans MS" w:hAnsi="Comic Sans MS"/>
        </w:rPr>
        <w:t>, and its robust economic growth have occurred within the</w:t>
      </w:r>
      <w:r w:rsidR="002B6DA1">
        <w:rPr>
          <w:rFonts w:ascii="Comic Sans MS" w:hAnsi="Comic Sans MS"/>
        </w:rPr>
        <w:t xml:space="preserve"> </w:t>
      </w:r>
      <w:r w:rsidRPr="003E4DF3">
        <w:rPr>
          <w:rFonts w:ascii="Comic Sans MS" w:hAnsi="Comic Sans MS"/>
        </w:rPr>
        <w:t>framework of such Western institutions as NATO and the European</w:t>
      </w:r>
      <w:r w:rsidR="002B6DA1">
        <w:rPr>
          <w:rFonts w:ascii="Comic Sans MS" w:hAnsi="Comic Sans MS"/>
        </w:rPr>
        <w:t xml:space="preserve"> </w:t>
      </w:r>
      <w:r w:rsidRPr="003E4DF3">
        <w:rPr>
          <w:rFonts w:ascii="Comic Sans MS" w:hAnsi="Comic Sans MS"/>
        </w:rPr>
        <w:t>Community, but its future course as defined by its leaders now requires</w:t>
      </w:r>
      <w:r w:rsidR="002B6DA1">
        <w:rPr>
          <w:rFonts w:ascii="Comic Sans MS" w:hAnsi="Comic Sans MS"/>
        </w:rPr>
        <w:t xml:space="preserve"> </w:t>
      </w:r>
      <w:r w:rsidRPr="003E4DF3">
        <w:rPr>
          <w:rFonts w:ascii="Comic Sans MS" w:hAnsi="Comic Sans MS"/>
        </w:rPr>
        <w:t>reorientation towards a leading, and not secondary, role in Europe as a whole.</w:t>
      </w:r>
    </w:p>
    <w:p w:rsidR="002B6DA1" w:rsidRPr="003E4DF3" w:rsidRDefault="002B6DA1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2B6DA1" w:rsidRDefault="0068189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r w:rsidRPr="003E4DF3">
        <w:rPr>
          <w:rFonts w:ascii="Comic Sans MS" w:hAnsi="Comic Sans MS"/>
        </w:rPr>
        <w:t>As direct Soviet power recedes in Eastern Europe and the possibility of a</w:t>
      </w:r>
      <w:r w:rsidR="002B6DA1">
        <w:rPr>
          <w:rFonts w:ascii="Comic Sans MS" w:hAnsi="Comic Sans MS"/>
        </w:rPr>
        <w:t xml:space="preserve"> </w:t>
      </w:r>
      <w:r w:rsidRPr="003E4DF3">
        <w:rPr>
          <w:rFonts w:ascii="Comic Sans MS" w:hAnsi="Comic Sans MS"/>
        </w:rPr>
        <w:t>diminished U.S. political and military role in Europe grows, the Federal</w:t>
      </w:r>
      <w:r w:rsidR="002B6DA1">
        <w:rPr>
          <w:rFonts w:ascii="Comic Sans MS" w:hAnsi="Comic Sans MS"/>
        </w:rPr>
        <w:t xml:space="preserve"> </w:t>
      </w:r>
      <w:r w:rsidRPr="003E4DF3">
        <w:rPr>
          <w:rFonts w:ascii="Comic Sans MS" w:hAnsi="Comic Sans MS"/>
        </w:rPr>
        <w:t>Republic's responsibility for assuring the continent's economic growth and</w:t>
      </w:r>
      <w:r w:rsidR="002B6DA1">
        <w:rPr>
          <w:rFonts w:ascii="Comic Sans MS" w:hAnsi="Comic Sans MS"/>
        </w:rPr>
        <w:t xml:space="preserve"> </w:t>
      </w:r>
      <w:r w:rsidRPr="003E4DF3">
        <w:rPr>
          <w:rFonts w:ascii="Comic Sans MS" w:hAnsi="Comic Sans MS"/>
        </w:rPr>
        <w:t>political stability will likely expand.</w:t>
      </w:r>
      <w:r w:rsidR="002B6DA1">
        <w:rPr>
          <w:rFonts w:ascii="Comic Sans MS" w:hAnsi="Comic Sans MS"/>
        </w:rPr>
        <w:t xml:space="preserve"> </w:t>
      </w:r>
    </w:p>
    <w:p w:rsidR="002B6DA1" w:rsidRDefault="002B6DA1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681899" w:rsidRDefault="0068189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r w:rsidRPr="003E4DF3">
        <w:rPr>
          <w:rFonts w:ascii="Comic Sans MS" w:hAnsi="Comic Sans MS"/>
        </w:rPr>
        <w:lastRenderedPageBreak/>
        <w:t>The four powers exercising rights and responsibilities over "Germany as</w:t>
      </w:r>
      <w:r w:rsidR="002B6DA1">
        <w:rPr>
          <w:rFonts w:ascii="Comic Sans MS" w:hAnsi="Comic Sans MS"/>
        </w:rPr>
        <w:t xml:space="preserve"> </w:t>
      </w:r>
      <w:r w:rsidRPr="003E4DF3">
        <w:rPr>
          <w:rFonts w:ascii="Comic Sans MS" w:hAnsi="Comic Sans MS"/>
        </w:rPr>
        <w:t xml:space="preserve">a whole" and Berlin gave their consent during late 1989 and early 1990 </w:t>
      </w:r>
      <w:r w:rsidRPr="003E4DF3">
        <w:rPr>
          <w:rFonts w:ascii="Comic Sans MS" w:hAnsi="Comic Sans MS" w:cs="Arial"/>
        </w:rPr>
        <w:t xml:space="preserve">to </w:t>
      </w:r>
      <w:r w:rsidRPr="003E4DF3">
        <w:rPr>
          <w:rFonts w:ascii="Comic Sans MS" w:hAnsi="Comic Sans MS"/>
        </w:rPr>
        <w:t>the</w:t>
      </w:r>
      <w:r w:rsidR="002B6DA1">
        <w:rPr>
          <w:rFonts w:ascii="Comic Sans MS" w:hAnsi="Comic Sans MS"/>
        </w:rPr>
        <w:t xml:space="preserve"> </w:t>
      </w:r>
      <w:r w:rsidRPr="003E4DF3">
        <w:rPr>
          <w:rFonts w:ascii="Comic Sans MS" w:hAnsi="Comic Sans MS"/>
        </w:rPr>
        <w:t>unification of the Federal Republic and the German Democratic Republic.</w:t>
      </w:r>
    </w:p>
    <w:p w:rsidR="002B6DA1" w:rsidRPr="003E4DF3" w:rsidRDefault="002B6DA1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681899" w:rsidRPr="003E4DF3" w:rsidRDefault="0068189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r w:rsidRPr="003E4DF3">
        <w:rPr>
          <w:rFonts w:ascii="Comic Sans MS" w:hAnsi="Comic Sans MS"/>
        </w:rPr>
        <w:t>In the view of most officials interviewed for this report, the four powers</w:t>
      </w:r>
      <w:r w:rsidR="00B03A67">
        <w:rPr>
          <w:rFonts w:ascii="Comic Sans MS" w:hAnsi="Comic Sans MS"/>
        </w:rPr>
        <w:t xml:space="preserve"> </w:t>
      </w:r>
      <w:r w:rsidRPr="003E4DF3">
        <w:rPr>
          <w:rFonts w:ascii="Comic Sans MS" w:hAnsi="Comic Sans MS"/>
        </w:rPr>
        <w:t>retain the right to approve or reject elements of the unification settlement</w:t>
      </w:r>
      <w:r w:rsidR="00B03A67">
        <w:rPr>
          <w:rFonts w:ascii="Comic Sans MS" w:hAnsi="Comic Sans MS"/>
        </w:rPr>
        <w:t xml:space="preserve"> </w:t>
      </w:r>
      <w:r w:rsidRPr="003E4DF3">
        <w:rPr>
          <w:rFonts w:ascii="Comic Sans MS" w:hAnsi="Comic Sans MS"/>
        </w:rPr>
        <w:t>that concern internal questions of the two German states. Officials of the four powers, including the Soviet Union, have also expressed</w:t>
      </w:r>
      <w:r w:rsidR="00B03A67">
        <w:rPr>
          <w:rFonts w:ascii="Comic Sans MS" w:hAnsi="Comic Sans MS"/>
        </w:rPr>
        <w:t xml:space="preserve"> </w:t>
      </w:r>
      <w:r w:rsidRPr="003E4DF3">
        <w:rPr>
          <w:rFonts w:ascii="Comic Sans MS" w:hAnsi="Comic Sans MS"/>
        </w:rPr>
        <w:t>the view that the strength of the democratic process in the Federal Republic</w:t>
      </w:r>
    </w:p>
    <w:p w:rsidR="00681899" w:rsidRDefault="0068189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proofErr w:type="gramStart"/>
      <w:r w:rsidRPr="003E4DF3">
        <w:rPr>
          <w:rFonts w:ascii="Comic Sans MS" w:hAnsi="Comic Sans MS"/>
        </w:rPr>
        <w:t>means</w:t>
      </w:r>
      <w:proofErr w:type="gramEnd"/>
      <w:r w:rsidRPr="003E4DF3">
        <w:rPr>
          <w:rFonts w:ascii="Comic Sans MS" w:hAnsi="Comic Sans MS"/>
        </w:rPr>
        <w:t xml:space="preserve"> that resolution of such internal issues should be a matter for Germans</w:t>
      </w:r>
      <w:r w:rsidR="00B03A67">
        <w:rPr>
          <w:rFonts w:ascii="Comic Sans MS" w:hAnsi="Comic Sans MS"/>
        </w:rPr>
        <w:t xml:space="preserve"> </w:t>
      </w:r>
      <w:r w:rsidRPr="003E4DF3">
        <w:rPr>
          <w:rFonts w:ascii="Comic Sans MS" w:hAnsi="Comic Sans MS"/>
        </w:rPr>
        <w:t>alone. FRG officials have stated that they would oppose any effort by the</w:t>
      </w:r>
      <w:r w:rsidR="00B03A67">
        <w:rPr>
          <w:rFonts w:ascii="Comic Sans MS" w:hAnsi="Comic Sans MS"/>
        </w:rPr>
        <w:t xml:space="preserve"> </w:t>
      </w:r>
      <w:r w:rsidRPr="003E4DF3">
        <w:rPr>
          <w:rFonts w:ascii="Comic Sans MS" w:hAnsi="Comic Sans MS"/>
        </w:rPr>
        <w:t>four powers to guide the unification process.</w:t>
      </w:r>
    </w:p>
    <w:p w:rsidR="00B03A67" w:rsidRPr="003E4DF3" w:rsidRDefault="00B03A67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681899" w:rsidRDefault="0068189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r w:rsidRPr="003E4DF3">
        <w:rPr>
          <w:rFonts w:ascii="Comic Sans MS" w:hAnsi="Comic Sans MS"/>
        </w:rPr>
        <w:t>The overwhelming economic and political strength of the Federal Republic</w:t>
      </w:r>
      <w:r w:rsidR="00B03A67">
        <w:rPr>
          <w:rFonts w:ascii="Comic Sans MS" w:hAnsi="Comic Sans MS"/>
        </w:rPr>
        <w:t xml:space="preserve"> </w:t>
      </w:r>
      <w:r w:rsidRPr="003E4DF3">
        <w:rPr>
          <w:rFonts w:ascii="Comic Sans MS" w:hAnsi="Comic Sans MS"/>
        </w:rPr>
        <w:t>in comparison to the fledgling and divided government in the GDR created by</w:t>
      </w:r>
      <w:r w:rsidR="00B03A67">
        <w:rPr>
          <w:rFonts w:ascii="Comic Sans MS" w:hAnsi="Comic Sans MS"/>
        </w:rPr>
        <w:t xml:space="preserve"> </w:t>
      </w:r>
      <w:r w:rsidRPr="003E4DF3">
        <w:rPr>
          <w:rFonts w:ascii="Comic Sans MS" w:hAnsi="Comic Sans MS"/>
        </w:rPr>
        <w:t>the March 1990 elections has resulted in Bonn's direction of the unification</w:t>
      </w:r>
      <w:r w:rsidR="00B03A67">
        <w:rPr>
          <w:rFonts w:ascii="Comic Sans MS" w:hAnsi="Comic Sans MS"/>
        </w:rPr>
        <w:t xml:space="preserve"> </w:t>
      </w:r>
      <w:r w:rsidRPr="003E4DF3">
        <w:rPr>
          <w:rFonts w:ascii="Comic Sans MS" w:hAnsi="Comic Sans MS"/>
        </w:rPr>
        <w:t>process. The GDR's serious need for economic assistance and the general</w:t>
      </w:r>
      <w:r w:rsidR="00B03A67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perception of the elections as a call for rapid unification has so far left the</w:t>
      </w:r>
      <w:r w:rsidR="00B03A67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GDR leadership with little more than a consultative role in the process of</w:t>
      </w:r>
      <w:r w:rsidR="00B03A67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unification. With the formation of a broad coalition government on April 12,</w:t>
      </w:r>
      <w:r w:rsidR="00B03A67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1990, however, the GDR's role at Two-plus-Four could increase.</w:t>
      </w:r>
    </w:p>
    <w:p w:rsidR="00B03A67" w:rsidRPr="00D06822" w:rsidRDefault="00B03A67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681899" w:rsidRDefault="0068189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r w:rsidRPr="00D06822">
        <w:rPr>
          <w:rFonts w:ascii="Comic Sans MS" w:hAnsi="Comic Sans MS"/>
        </w:rPr>
        <w:t>The initial meeting of the Two-plus-Four parties occurred on March 14,</w:t>
      </w:r>
      <w:r w:rsidR="00B03A67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1990, at the ambassadorial level. The representatives addressed primarily</w:t>
      </w:r>
      <w:r w:rsidR="00B03A67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procedural questions. All parties agreed that representatives of Poland should</w:t>
      </w:r>
      <w:r w:rsidR="00B03A67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be invited to participate when the issue of Poland's western border 'with</w:t>
      </w:r>
      <w:r w:rsidR="00B03A67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Germany is raised, and when other iss</w:t>
      </w:r>
      <w:r w:rsidR="00B03A67">
        <w:rPr>
          <w:rFonts w:ascii="Comic Sans MS" w:hAnsi="Comic Sans MS"/>
        </w:rPr>
        <w:t>ues affecting Polish security -</w:t>
      </w:r>
      <w:r w:rsidRPr="00D06822">
        <w:rPr>
          <w:rFonts w:ascii="Comic Sans MS" w:hAnsi="Comic Sans MS"/>
        </w:rPr>
        <w:t xml:space="preserve"> such as</w:t>
      </w:r>
      <w:r w:rsidR="00B03A67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placement or size of troop conf</w:t>
      </w:r>
      <w:r w:rsidR="00B03A67">
        <w:rPr>
          <w:rFonts w:ascii="Comic Sans MS" w:hAnsi="Comic Sans MS"/>
        </w:rPr>
        <w:t>igurations in eastern Germany -</w:t>
      </w:r>
      <w:r w:rsidRPr="00D06822">
        <w:rPr>
          <w:rFonts w:ascii="Comic Sans MS" w:hAnsi="Comic Sans MS"/>
        </w:rPr>
        <w:t xml:space="preserve"> are discussed.</w:t>
      </w:r>
    </w:p>
    <w:p w:rsidR="00B03A67" w:rsidRPr="00D06822" w:rsidRDefault="00B03A67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681899" w:rsidRDefault="0068189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r w:rsidRPr="00D06822">
        <w:rPr>
          <w:rFonts w:ascii="Comic Sans MS" w:hAnsi="Comic Sans MS"/>
        </w:rPr>
        <w:t>FRG Chancellor Helmut Kohl had opposed Polish participation at ·Two-plus</w:t>
      </w:r>
      <w:r w:rsidR="00B03A67">
        <w:rPr>
          <w:rFonts w:ascii="Comic Sans MS" w:hAnsi="Comic Sans MS"/>
        </w:rPr>
        <w:t>-</w:t>
      </w:r>
      <w:r w:rsidRPr="00D06822">
        <w:rPr>
          <w:rFonts w:ascii="Comic Sans MS" w:hAnsi="Comic Sans MS"/>
        </w:rPr>
        <w:t>Four</w:t>
      </w:r>
      <w:r w:rsidR="00B03A67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for several weeks before the initial meeting. A U.S. official familiar with</w:t>
      </w:r>
      <w:r w:rsidR="00B03A67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the course of the meeting stated that Soviet representatives were "cooperative"</w:t>
      </w:r>
      <w:r w:rsidR="00B03A67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as the parties threaded their way through a lengthy agenda.</w:t>
      </w:r>
      <w:r w:rsidR="00B03A67">
        <w:rPr>
          <w:rFonts w:ascii="Comic Sans MS" w:hAnsi="Comic Sans MS"/>
        </w:rPr>
        <w:t xml:space="preserve"> </w:t>
      </w:r>
    </w:p>
    <w:p w:rsidR="00B03A67" w:rsidRPr="00D06822" w:rsidRDefault="00B03A67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006396" w:rsidRPr="00D06822" w:rsidRDefault="00681899" w:rsidP="00006396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r w:rsidRPr="00D06822">
        <w:rPr>
          <w:rFonts w:ascii="Comic Sans MS" w:hAnsi="Comic Sans MS"/>
        </w:rPr>
        <w:t>The March elections fulfilled a longstanding prerequisite of the Federal</w:t>
      </w:r>
      <w:r w:rsidR="00B03A67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Republic and the three Western powers that a democratically elected</w:t>
      </w:r>
      <w:r w:rsidR="00B03A67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government in the east was necessary before unification could occur. The</w:t>
      </w:r>
      <w:r w:rsidR="00B03A67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FRG and the three powers also hold the view that unification itself must</w:t>
      </w:r>
      <w:r w:rsidR="00B03A67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 xml:space="preserve">come through self-determination. </w:t>
      </w:r>
    </w:p>
    <w:p w:rsidR="00006396" w:rsidRDefault="00006396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681899" w:rsidRPr="00D06822" w:rsidRDefault="0068189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r w:rsidRPr="00D06822">
        <w:rPr>
          <w:rFonts w:ascii="Comic Sans MS" w:hAnsi="Comic Sans MS"/>
        </w:rPr>
        <w:t>During the course of this process of political and legal unification, the</w:t>
      </w:r>
      <w:r w:rsidR="00006396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 xml:space="preserve">two German states will undertake steps intended </w:t>
      </w:r>
      <w:r w:rsidRPr="00006396">
        <w:rPr>
          <w:rFonts w:ascii="Comic Sans MS" w:hAnsi="Comic Sans MS" w:cs="Arial"/>
        </w:rPr>
        <w:t>to</w:t>
      </w:r>
      <w:r w:rsidRPr="00D06822">
        <w:rPr>
          <w:rFonts w:ascii="Comic Sans MS" w:hAnsi="Comic Sans MS" w:cs="Arial"/>
          <w:sz w:val="22"/>
          <w:szCs w:val="22"/>
        </w:rPr>
        <w:t xml:space="preserve"> </w:t>
      </w:r>
      <w:r w:rsidRPr="00D06822">
        <w:rPr>
          <w:rFonts w:ascii="Comic Sans MS" w:hAnsi="Comic Sans MS"/>
        </w:rPr>
        <w:t>meld the social and</w:t>
      </w:r>
      <w:r w:rsidR="00006396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economic lives of the FRG and the GDR. The negotiations between the two</w:t>
      </w:r>
      <w:r w:rsidR="00006396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states on these matters began in a concerted manner shortly after the March</w:t>
      </w:r>
      <w:r w:rsidR="00006396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 xml:space="preserve">elections. According </w:t>
      </w:r>
      <w:r w:rsidRPr="00D06822">
        <w:rPr>
          <w:rFonts w:ascii="Comic Sans MS" w:hAnsi="Comic Sans MS" w:cs="Arial"/>
          <w:sz w:val="22"/>
          <w:szCs w:val="22"/>
        </w:rPr>
        <w:t xml:space="preserve">to </w:t>
      </w:r>
      <w:r w:rsidRPr="00D06822">
        <w:rPr>
          <w:rFonts w:ascii="Comic Sans MS" w:hAnsi="Comic Sans MS"/>
        </w:rPr>
        <w:t xml:space="preserve">press reports, Bonn is </w:t>
      </w:r>
      <w:r w:rsidRPr="00006396">
        <w:rPr>
          <w:rFonts w:ascii="Comic Sans MS" w:hAnsi="Comic Sans MS"/>
        </w:rPr>
        <w:t xml:space="preserve">seeking </w:t>
      </w:r>
      <w:r w:rsidRPr="00006396">
        <w:rPr>
          <w:rFonts w:ascii="Comic Sans MS" w:hAnsi="Comic Sans MS" w:cs="Arial"/>
        </w:rPr>
        <w:t>to</w:t>
      </w:r>
      <w:r w:rsidRPr="00D06822">
        <w:rPr>
          <w:rFonts w:ascii="Comic Sans MS" w:hAnsi="Comic Sans MS" w:cs="Arial"/>
          <w:sz w:val="22"/>
          <w:szCs w:val="22"/>
        </w:rPr>
        <w:t xml:space="preserve"> </w:t>
      </w:r>
      <w:r w:rsidRPr="00D06822">
        <w:rPr>
          <w:rFonts w:ascii="Comic Sans MS" w:hAnsi="Comic Sans MS"/>
        </w:rPr>
        <w:t>persuade GDR</w:t>
      </w:r>
      <w:r w:rsidR="00006396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officials to alter existing laws on monetary, economic, and social policies and</w:t>
      </w:r>
      <w:r w:rsidR="00006396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 xml:space="preserve">bring them </w:t>
      </w:r>
      <w:r w:rsidRPr="00D06822">
        <w:rPr>
          <w:rFonts w:ascii="Comic Sans MS" w:hAnsi="Comic Sans MS"/>
          <w:sz w:val="25"/>
          <w:szCs w:val="25"/>
        </w:rPr>
        <w:t xml:space="preserve">hi </w:t>
      </w:r>
      <w:r w:rsidRPr="00D06822">
        <w:rPr>
          <w:rFonts w:ascii="Comic Sans MS" w:hAnsi="Comic Sans MS"/>
        </w:rPr>
        <w:t xml:space="preserve">line with those in the Federal Republic as a </w:t>
      </w:r>
      <w:r w:rsidRPr="00006396">
        <w:rPr>
          <w:rFonts w:ascii="Comic Sans MS" w:hAnsi="Comic Sans MS"/>
        </w:rPr>
        <w:t xml:space="preserve">means </w:t>
      </w:r>
      <w:r w:rsidRPr="00006396">
        <w:rPr>
          <w:rFonts w:ascii="Comic Sans MS" w:hAnsi="Comic Sans MS" w:cs="Arial"/>
        </w:rPr>
        <w:t>to</w:t>
      </w:r>
      <w:r w:rsidRPr="00D06822">
        <w:rPr>
          <w:rFonts w:ascii="Comic Sans MS" w:hAnsi="Comic Sans MS" w:cs="Arial"/>
          <w:sz w:val="22"/>
          <w:szCs w:val="22"/>
        </w:rPr>
        <w:t xml:space="preserve"> </w:t>
      </w:r>
      <w:r w:rsidRPr="00D06822">
        <w:rPr>
          <w:rFonts w:ascii="Comic Sans MS" w:hAnsi="Comic Sans MS"/>
        </w:rPr>
        <w:t>ease the</w:t>
      </w:r>
      <w:r w:rsidR="00006396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 xml:space="preserve">transition from a socialist system </w:t>
      </w:r>
      <w:r w:rsidRPr="00006396">
        <w:rPr>
          <w:rFonts w:ascii="Comic Sans MS" w:hAnsi="Comic Sans MS" w:cs="Arial"/>
        </w:rPr>
        <w:t xml:space="preserve">to </w:t>
      </w:r>
      <w:r w:rsidRPr="00D06822">
        <w:rPr>
          <w:rFonts w:ascii="Comic Sans MS" w:hAnsi="Comic Sans MS"/>
        </w:rPr>
        <w:t>the mixed economy of the FRG.</w:t>
      </w:r>
    </w:p>
    <w:p w:rsidR="00006396" w:rsidRDefault="0068189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r w:rsidRPr="00D06822">
        <w:rPr>
          <w:rFonts w:ascii="Comic Sans MS" w:hAnsi="Comic Sans MS"/>
        </w:rPr>
        <w:lastRenderedPageBreak/>
        <w:t xml:space="preserve">Bonn is urging the </w:t>
      </w:r>
      <w:r w:rsidRPr="00006396">
        <w:rPr>
          <w:rFonts w:ascii="Comic Sans MS" w:hAnsi="Comic Sans MS"/>
        </w:rPr>
        <w:t xml:space="preserve">GDR </w:t>
      </w:r>
      <w:r w:rsidRPr="00006396">
        <w:rPr>
          <w:rFonts w:ascii="Comic Sans MS" w:hAnsi="Comic Sans MS" w:cs="Arial"/>
        </w:rPr>
        <w:t>to</w:t>
      </w:r>
      <w:r w:rsidRPr="00D06822">
        <w:rPr>
          <w:rFonts w:ascii="Comic Sans MS" w:hAnsi="Comic Sans MS" w:cs="Arial"/>
          <w:sz w:val="22"/>
          <w:szCs w:val="22"/>
        </w:rPr>
        <w:t xml:space="preserve"> </w:t>
      </w:r>
      <w:r w:rsidRPr="00D06822">
        <w:rPr>
          <w:rFonts w:ascii="Comic Sans MS" w:hAnsi="Comic Sans MS"/>
        </w:rPr>
        <w:t>alter its laws to reflect guidelines required by</w:t>
      </w:r>
      <w:r w:rsidR="00006396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EC laws and directives because the ultimate completion of the unification</w:t>
      </w:r>
      <w:r w:rsidR="00006396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process will place the GDR within the European Community. Should the</w:t>
      </w:r>
      <w:r w:rsidR="00006396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GDR comply, it will have to curb agricultural and industrial subsidies, begin</w:t>
      </w:r>
      <w:r w:rsidR="00006396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the process or raising standards in factories and of products, and institute a</w:t>
      </w:r>
      <w:r w:rsidR="00006396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 xml:space="preserve">range of environmental legislation. </w:t>
      </w:r>
    </w:p>
    <w:p w:rsidR="00006396" w:rsidRDefault="00006396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681899" w:rsidRPr="00D06822" w:rsidRDefault="00681899" w:rsidP="00260A89">
      <w:pPr>
        <w:autoSpaceDE w:val="0"/>
        <w:autoSpaceDN w:val="0"/>
        <w:adjustRightInd w:val="0"/>
        <w:jc w:val="both"/>
        <w:rPr>
          <w:rFonts w:ascii="Comic Sans MS" w:hAnsi="Comic Sans MS"/>
          <w:sz w:val="16"/>
          <w:szCs w:val="16"/>
        </w:rPr>
      </w:pPr>
      <w:r w:rsidRPr="00D06822">
        <w:rPr>
          <w:rFonts w:ascii="Comic Sans MS" w:hAnsi="Comic Sans MS"/>
        </w:rPr>
        <w:t>Bonn must assume East Germany's debts and contractual</w:t>
      </w:r>
      <w:r w:rsidR="00006396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obligations to other countries, including the Soviet Union.</w:t>
      </w:r>
    </w:p>
    <w:p w:rsidR="00006396" w:rsidRDefault="00006396" w:rsidP="00260A89">
      <w:pPr>
        <w:autoSpaceDE w:val="0"/>
        <w:autoSpaceDN w:val="0"/>
        <w:adjustRightInd w:val="0"/>
        <w:jc w:val="both"/>
        <w:rPr>
          <w:rFonts w:ascii="Comic Sans MS" w:hAnsi="Comic Sans MS"/>
          <w:sz w:val="25"/>
          <w:szCs w:val="25"/>
        </w:rPr>
      </w:pPr>
    </w:p>
    <w:p w:rsidR="00681899" w:rsidRPr="00D06822" w:rsidRDefault="00006396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r>
        <w:rPr>
          <w:rFonts w:ascii="Comic Sans MS" w:hAnsi="Comic Sans MS"/>
        </w:rPr>
        <w:t>U.S. officials emphasis</w:t>
      </w:r>
      <w:r w:rsidR="00681899" w:rsidRPr="00D06822">
        <w:rPr>
          <w:rFonts w:ascii="Comic Sans MS" w:hAnsi="Comic Sans MS"/>
        </w:rPr>
        <w:t>e that their positions on a number of issues to be</w:t>
      </w:r>
      <w:r>
        <w:rPr>
          <w:rFonts w:ascii="Comic Sans MS" w:hAnsi="Comic Sans MS"/>
        </w:rPr>
        <w:t xml:space="preserve"> </w:t>
      </w:r>
      <w:r w:rsidR="00681899" w:rsidRPr="00D06822">
        <w:rPr>
          <w:rFonts w:ascii="Comic Sans MS" w:hAnsi="Comic Sans MS"/>
        </w:rPr>
        <w:t>addressed at Two-plus-Four are evolving. Nonetheless, general objectives of</w:t>
      </w:r>
      <w:r>
        <w:rPr>
          <w:rFonts w:ascii="Comic Sans MS" w:hAnsi="Comic Sans MS"/>
        </w:rPr>
        <w:t xml:space="preserve"> </w:t>
      </w:r>
      <w:r w:rsidR="00681899" w:rsidRPr="00D06822">
        <w:rPr>
          <w:rFonts w:ascii="Comic Sans MS" w:hAnsi="Comic Sans MS"/>
        </w:rPr>
        <w:t>the United States are clear.</w:t>
      </w:r>
    </w:p>
    <w:p w:rsidR="00006396" w:rsidRDefault="00681899" w:rsidP="00006396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r w:rsidRPr="00D06822">
        <w:rPr>
          <w:rFonts w:ascii="Comic Sans MS" w:hAnsi="Comic Sans MS"/>
        </w:rPr>
        <w:t>The United States is seeking a settlement at Two-plus-Four that</w:t>
      </w:r>
      <w:r w:rsidR="00006396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contributes to "stability and security" in Europe, in the words of one official.</w:t>
      </w:r>
      <w:r w:rsidR="00006396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The outline of such a settlement would entail a return to a unified Germany</w:t>
      </w:r>
      <w:r w:rsidR="00006396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of the "legal rights and responsibilities" of the four powers over Germany and</w:t>
      </w:r>
      <w:r w:rsidR="00006396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in Berlin; a "legal document" that addresses the Polish-German border; and</w:t>
      </w:r>
      <w:r w:rsidR="00006396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 xml:space="preserve">agreement to address broad East-West arms control issues outside the </w:t>
      </w:r>
    </w:p>
    <w:p w:rsidR="00006396" w:rsidRDefault="00006396" w:rsidP="00006396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681899" w:rsidRPr="00D06822" w:rsidRDefault="0068189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r w:rsidRPr="00D06822">
        <w:rPr>
          <w:rFonts w:ascii="Comic Sans MS" w:hAnsi="Comic Sans MS"/>
        </w:rPr>
        <w:t>One U.S. official readily conceded that "reality doesn't always</w:t>
      </w:r>
      <w:r w:rsidR="00006396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correspond fully with the written record" with regard to U.S. rights and</w:t>
      </w:r>
      <w:r w:rsidR="00006396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responsibilities in Germany and Berlin. The growing strength of the Federal</w:t>
      </w:r>
      <w:r w:rsidR="00006396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Republic has eroded, in practice, some of these rights and responsibilities. He</w:t>
      </w:r>
      <w:r w:rsidR="00006396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noted that little U.S. authority in Berlin is exercised unilaterally, but in</w:t>
      </w:r>
    </w:p>
    <w:p w:rsidR="00681899" w:rsidRDefault="0068189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proofErr w:type="gramStart"/>
      <w:r w:rsidRPr="00D06822">
        <w:rPr>
          <w:rFonts w:ascii="Comic Sans MS" w:hAnsi="Comic Sans MS"/>
        </w:rPr>
        <w:t>consultation</w:t>
      </w:r>
      <w:proofErr w:type="gramEnd"/>
      <w:r w:rsidRPr="00D06822">
        <w:rPr>
          <w:rFonts w:ascii="Comic Sans MS" w:hAnsi="Comic Sans MS"/>
        </w:rPr>
        <w:t xml:space="preserve"> with Berlin officials and officials of the Federal Republic.</w:t>
      </w:r>
      <w:r w:rsidR="00006396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Nonetheless, the United States has been careful in the written record to</w:t>
      </w:r>
      <w:r w:rsidR="00006396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underscore its continued rights in the city in a range of agreements since the</w:t>
      </w:r>
      <w:r w:rsidR="00006396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War. In practice, the United States has also occasionally exercised its rights</w:t>
      </w:r>
      <w:r w:rsidR="00006396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in circumstances of potentially great political sensitivity. In 1986, for</w:t>
      </w:r>
      <w:r w:rsidR="00006396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example, in the wake of a terrorist bombing of a West Berlin discotheque that</w:t>
      </w:r>
      <w:r w:rsidR="00006396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killed an American serviceman, the United States and the other two Western</w:t>
      </w:r>
      <w:r w:rsidR="00006396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allies ordered West Berlin police to identify and search thousands of people</w:t>
      </w:r>
      <w:r w:rsidR="00006396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crossing the border between East and West Berlin.</w:t>
      </w:r>
    </w:p>
    <w:p w:rsidR="00006396" w:rsidRPr="00D06822" w:rsidRDefault="00006396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681899" w:rsidRDefault="0068189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r w:rsidRPr="00D06822">
        <w:rPr>
          <w:rFonts w:ascii="Comic Sans MS" w:hAnsi="Comic Sans MS"/>
        </w:rPr>
        <w:t xml:space="preserve">One U.S. official believes that the United States might decide at </w:t>
      </w:r>
      <w:proofErr w:type="spellStart"/>
      <w:r w:rsidRPr="00D06822">
        <w:rPr>
          <w:rFonts w:ascii="Comic Sans MS" w:hAnsi="Comic Sans MS"/>
        </w:rPr>
        <w:t>Twoplus</w:t>
      </w:r>
      <w:proofErr w:type="spellEnd"/>
      <w:r w:rsidRPr="00D06822">
        <w:rPr>
          <w:rFonts w:ascii="Comic Sans MS" w:hAnsi="Comic Sans MS"/>
        </w:rPr>
        <w:t>-</w:t>
      </w:r>
      <w:r w:rsidR="00006396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 xml:space="preserve">Four upon an early, explicit renunciation of its rights and </w:t>
      </w:r>
      <w:r w:rsidR="00006396" w:rsidRPr="00D06822">
        <w:rPr>
          <w:rFonts w:ascii="Comic Sans MS" w:hAnsi="Comic Sans MS"/>
        </w:rPr>
        <w:t>responsibilities</w:t>
      </w:r>
      <w:r w:rsidRPr="00D06822">
        <w:rPr>
          <w:rFonts w:ascii="Comic Sans MS" w:hAnsi="Comic Sans MS"/>
        </w:rPr>
        <w:t>.</w:t>
      </w:r>
      <w:r w:rsidR="00006396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He believes that this is the course that the Federal Republic would like</w:t>
      </w:r>
      <w:r w:rsidR="00006396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Washington to follow. The Bush Administration wishes to keep U.S. forces</w:t>
      </w:r>
      <w:r w:rsidR="00006396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in Berlin as long as the city is surrounded by Soviet forces. The United</w:t>
      </w:r>
      <w:r w:rsidR="00006396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States and the Federal Republic have reportedly discussed an arrangement by</w:t>
      </w:r>
      <w:r w:rsidR="00006396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which Washington would renounce its troop stationing rights in Berlin</w:t>
      </w:r>
      <w:proofErr w:type="gramStart"/>
      <w:r w:rsidRPr="00D06822">
        <w:rPr>
          <w:rFonts w:ascii="Comic Sans MS" w:hAnsi="Comic Sans MS"/>
        </w:rPr>
        <w:t>,</w:t>
      </w:r>
      <w:proofErr w:type="gramEnd"/>
      <w:r w:rsidRPr="00D06822">
        <w:rPr>
          <w:rFonts w:ascii="Comic Sans MS" w:hAnsi="Comic Sans MS"/>
        </w:rPr>
        <w:t xml:space="preserve"> then</w:t>
      </w:r>
      <w:r w:rsidR="00006396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 xml:space="preserve">negotiate a bilateral agreement leaving U.S. forces in place following a </w:t>
      </w:r>
      <w:proofErr w:type="spellStart"/>
      <w:r w:rsidRPr="00D06822">
        <w:rPr>
          <w:rFonts w:ascii="Comic Sans MS" w:hAnsi="Comic Sans MS"/>
        </w:rPr>
        <w:t>Twoplus</w:t>
      </w:r>
      <w:proofErr w:type="spellEnd"/>
      <w:r w:rsidRPr="00D06822">
        <w:rPr>
          <w:rFonts w:ascii="Comic Sans MS" w:hAnsi="Comic Sans MS"/>
        </w:rPr>
        <w:t>-</w:t>
      </w:r>
      <w:r w:rsidR="00006396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Four settlement until Soviet forces leave eastern Germany. Another U.S.</w:t>
      </w:r>
      <w:r w:rsidR="00006396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official suggested a phased reduction of U.S. forces from Berlin in the event</w:t>
      </w:r>
      <w:r w:rsidR="00006396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that the Soviets withdraw all but small contingents of the Soviet army to</w:t>
      </w:r>
      <w:r w:rsidR="00006396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positions near the Polish border.</w:t>
      </w:r>
    </w:p>
    <w:p w:rsidR="00006396" w:rsidRPr="00D06822" w:rsidRDefault="00006396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681899" w:rsidRPr="00D06822" w:rsidRDefault="0068189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r w:rsidRPr="00D06822">
        <w:rPr>
          <w:rFonts w:ascii="Comic Sans MS" w:hAnsi="Comic Sans MS"/>
        </w:rPr>
        <w:t>U.S. officials agreed that the Federal Republic would likely oppose a U.S.</w:t>
      </w:r>
      <w:r w:rsidR="00006396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course that seeks to renounce some rights but retain others until Soviet forces</w:t>
      </w:r>
      <w:r w:rsidR="00006396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have left Germany. They believe that the United States should seek</w:t>
      </w:r>
      <w:r w:rsidR="00006396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 xml:space="preserve">arrangements with Germany in which U.S. rights </w:t>
      </w:r>
      <w:r w:rsidRPr="00D06822">
        <w:rPr>
          <w:rFonts w:ascii="Comic Sans MS" w:hAnsi="Comic Sans MS"/>
        </w:rPr>
        <w:lastRenderedPageBreak/>
        <w:t>are renounced, but that</w:t>
      </w:r>
      <w:r w:rsidR="00006396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practical imple</w:t>
      </w:r>
      <w:r w:rsidR="00006396">
        <w:rPr>
          <w:rFonts w:ascii="Comic Sans MS" w:hAnsi="Comic Sans MS"/>
        </w:rPr>
        <w:t>mentation of certain measures -</w:t>
      </w:r>
      <w:r w:rsidRPr="00D06822">
        <w:rPr>
          <w:rFonts w:ascii="Comic Sans MS" w:hAnsi="Comic Sans MS"/>
        </w:rPr>
        <w:t xml:space="preserve"> such as a phased regime of</w:t>
      </w:r>
      <w:r w:rsidR="00006396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turning the inter-German air corridor over to German officials - may be</w:t>
      </w:r>
    </w:p>
    <w:p w:rsidR="00681899" w:rsidRDefault="0068189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proofErr w:type="gramStart"/>
      <w:r w:rsidRPr="00D06822">
        <w:rPr>
          <w:rFonts w:ascii="Comic Sans MS" w:hAnsi="Comic Sans MS"/>
        </w:rPr>
        <w:t>necessary</w:t>
      </w:r>
      <w:proofErr w:type="gramEnd"/>
      <w:r w:rsidRPr="00D06822">
        <w:rPr>
          <w:rFonts w:ascii="Comic Sans MS" w:hAnsi="Comic Sans MS"/>
        </w:rPr>
        <w:t xml:space="preserve"> to provide an orderly transition.</w:t>
      </w:r>
    </w:p>
    <w:p w:rsidR="00006396" w:rsidRPr="00D06822" w:rsidRDefault="00006396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681899" w:rsidRPr="00D06822" w:rsidRDefault="0068189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r w:rsidRPr="00D06822">
        <w:rPr>
          <w:rFonts w:ascii="Comic Sans MS" w:hAnsi="Comic Sans MS"/>
        </w:rPr>
        <w:t>The United States believes that reparations</w:t>
      </w:r>
      <w:r w:rsidR="00006396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from World War II are no longer an issue on the agenda between Bonn and</w:t>
      </w:r>
      <w:r w:rsidR="00006396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Washington. ·The London Agreement of 1953 left the issue of reparations in</w:t>
      </w:r>
      <w:r w:rsidR="00006396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abeyance until a final peace settlement. However, many U.S. officials believe</w:t>
      </w:r>
    </w:p>
    <w:p w:rsidR="00681899" w:rsidRPr="00D06822" w:rsidRDefault="0068189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proofErr w:type="gramStart"/>
      <w:r w:rsidRPr="00D06822">
        <w:rPr>
          <w:rFonts w:ascii="Comic Sans MS" w:hAnsi="Comic Sans MS"/>
        </w:rPr>
        <w:t>that</w:t>
      </w:r>
      <w:proofErr w:type="gramEnd"/>
      <w:r w:rsidRPr="00D06822">
        <w:rPr>
          <w:rFonts w:ascii="Comic Sans MS" w:hAnsi="Comic Sans MS"/>
        </w:rPr>
        <w:t xml:space="preserve"> the generations of Germans born after the War should not be saddled</w:t>
      </w:r>
      <w:r w:rsidR="00006396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with questions that imply their guilt for the policies of Nazi Germany. One</w:t>
      </w:r>
      <w:r w:rsidR="00006396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observer noted that West Germans desire only to be viewed as "normal</w:t>
      </w:r>
      <w:r w:rsidR="00006396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Europeans who have earned their place in modem Europe," on a footing of</w:t>
      </w:r>
      <w:r w:rsidR="00006396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equality with peoples of other nations. Any aspect of an agreement that</w:t>
      </w:r>
      <w:r w:rsidR="00006396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"singularizes" Germans for different treatment will be resisted by German</w:t>
      </w:r>
    </w:p>
    <w:p w:rsidR="00006396" w:rsidRDefault="00681899" w:rsidP="00260A89">
      <w:pPr>
        <w:autoSpaceDE w:val="0"/>
        <w:autoSpaceDN w:val="0"/>
        <w:adjustRightInd w:val="0"/>
        <w:jc w:val="both"/>
        <w:rPr>
          <w:rFonts w:ascii="Comic Sans MS" w:hAnsi="Comic Sans MS"/>
          <w:sz w:val="16"/>
          <w:szCs w:val="16"/>
        </w:rPr>
      </w:pPr>
      <w:proofErr w:type="gramStart"/>
      <w:r w:rsidRPr="00D06822">
        <w:rPr>
          <w:rFonts w:ascii="Comic Sans MS" w:hAnsi="Comic Sans MS"/>
        </w:rPr>
        <w:t>officials</w:t>
      </w:r>
      <w:proofErr w:type="gramEnd"/>
      <w:r w:rsidRPr="00D06822">
        <w:rPr>
          <w:rFonts w:ascii="Comic Sans MS" w:hAnsi="Comic Sans MS"/>
        </w:rPr>
        <w:t>, in his view.</w:t>
      </w:r>
    </w:p>
    <w:p w:rsidR="00006396" w:rsidRDefault="00006396" w:rsidP="00260A89">
      <w:pPr>
        <w:autoSpaceDE w:val="0"/>
        <w:autoSpaceDN w:val="0"/>
        <w:adjustRightInd w:val="0"/>
        <w:jc w:val="both"/>
        <w:rPr>
          <w:rFonts w:ascii="Comic Sans MS" w:hAnsi="Comic Sans MS"/>
          <w:sz w:val="16"/>
          <w:szCs w:val="16"/>
        </w:rPr>
      </w:pPr>
    </w:p>
    <w:p w:rsidR="00681899" w:rsidRDefault="0068189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r w:rsidRPr="00D06822">
        <w:rPr>
          <w:rFonts w:ascii="Comic Sans MS" w:hAnsi="Comic Sans MS"/>
          <w:sz w:val="16"/>
          <w:szCs w:val="16"/>
        </w:rPr>
        <w:t xml:space="preserve"> </w:t>
      </w:r>
      <w:r w:rsidRPr="00D06822">
        <w:rPr>
          <w:rFonts w:ascii="Comic Sans MS" w:hAnsi="Comic Sans MS"/>
        </w:rPr>
        <w:t>Reparations, because they were imposed as payment for</w:t>
      </w:r>
      <w:r w:rsidR="00006396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damages caused by the War, are unacceptable both to the West German</w:t>
      </w:r>
      <w:r w:rsidR="00006396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government and to the overwhelming majority of Germans today. One</w:t>
      </w:r>
      <w:r w:rsidR="00006396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observer noted that as a practical matter, it would border on a "surreal act"</w:t>
      </w:r>
      <w:r w:rsidR="00006396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today to ask Germany to tum over capital equipment from its industries</w:t>
      </w:r>
      <w:r w:rsidR="00006396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beyond that seized four decades age.</w:t>
      </w:r>
    </w:p>
    <w:p w:rsidR="00006396" w:rsidRPr="00D06822" w:rsidRDefault="00006396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681899" w:rsidRDefault="0068189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r w:rsidRPr="00D06822">
        <w:rPr>
          <w:rFonts w:ascii="Comic Sans MS" w:hAnsi="Comic Sans MS"/>
        </w:rPr>
        <w:t>The GDR expropriated property, valued at $78 million, belonging to U.S.</w:t>
      </w:r>
      <w:r w:rsidR="00006396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nationals after the War. These claims have never been paid. Some observers</w:t>
      </w:r>
      <w:r w:rsidR="00006396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believe that, upon unification, U.S. citizens could pursue these claims with the</w:t>
      </w:r>
      <w:r w:rsidR="00006396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new German government.</w:t>
      </w:r>
    </w:p>
    <w:p w:rsidR="00006396" w:rsidRPr="00D06822" w:rsidRDefault="00006396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006396" w:rsidRDefault="0068189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r w:rsidRPr="00D06822">
        <w:rPr>
          <w:rFonts w:ascii="Comic Sans MS" w:hAnsi="Comic Sans MS"/>
        </w:rPr>
        <w:t>Border issues pose more difficult questions for the U.S.</w:t>
      </w:r>
      <w:r w:rsidR="00006396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government. The U.S. government has strongly supported Poland's</w:t>
      </w:r>
      <w:r w:rsidR="00006396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participation at Two-plus-Four as part of the effort to achieve stability in</w:t>
      </w:r>
      <w:r w:rsidR="00006396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Europe. Most U.S. officials believe that there must be a treaty between the</w:t>
      </w:r>
      <w:r w:rsidR="00006396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new Germany and Poland that permanently fixes the Oder-Neisse line as the</w:t>
      </w:r>
      <w:r w:rsidR="00006396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border. They also believe that German officials will seek such a treaty.</w:t>
      </w:r>
      <w:r w:rsidR="00006396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The general question of all borders affected by the War raises more</w:t>
      </w:r>
      <w:r w:rsidR="00006396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difficult issues, and the United States has not adopted a firm position on how</w:t>
      </w:r>
      <w:r w:rsidR="00006396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to treat this subject. Should the Belgian-FRG border, which the Federal</w:t>
      </w:r>
      <w:r w:rsidR="00006396">
        <w:rPr>
          <w:rFonts w:ascii="Comic Sans MS" w:hAnsi="Comic Sans MS"/>
        </w:rPr>
        <w:t xml:space="preserve"> Republic has recognis</w:t>
      </w:r>
      <w:r w:rsidRPr="00D06822">
        <w:rPr>
          <w:rFonts w:ascii="Comic Sans MS" w:hAnsi="Comic Sans MS"/>
        </w:rPr>
        <w:t xml:space="preserve">ed places </w:t>
      </w:r>
      <w:proofErr w:type="spellStart"/>
      <w:r w:rsidRPr="00D06822">
        <w:rPr>
          <w:rFonts w:ascii="Comic Sans MS" w:hAnsi="Comic Sans MS"/>
        </w:rPr>
        <w:t>Eupen-Malmedy</w:t>
      </w:r>
      <w:proofErr w:type="spellEnd"/>
      <w:r w:rsidRPr="00D06822">
        <w:rPr>
          <w:rFonts w:ascii="Comic Sans MS" w:hAnsi="Comic Sans MS"/>
        </w:rPr>
        <w:t xml:space="preserve"> in Belgian territory, be</w:t>
      </w:r>
      <w:r w:rsidR="00006396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reaffirmed by the new Germany, since Germans living in the GDR have never</w:t>
      </w:r>
      <w:r w:rsidR="00006396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 xml:space="preserve">formally agreed to its current status? </w:t>
      </w:r>
    </w:p>
    <w:p w:rsidR="00006396" w:rsidRDefault="00006396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681899" w:rsidRDefault="0068189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r w:rsidRPr="00D06822">
        <w:rPr>
          <w:rFonts w:ascii="Comic Sans MS" w:hAnsi="Comic Sans MS"/>
        </w:rPr>
        <w:t>With the FRG absorbing the GDR and</w:t>
      </w:r>
      <w:r w:rsidR="00006396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creating a new state, should similar, new documents be negotiated to apply to</w:t>
      </w:r>
      <w:r w:rsidR="00006396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other borders, such as the Austro-German or the Czech-German border?</w:t>
      </w:r>
    </w:p>
    <w:p w:rsidR="00006396" w:rsidRPr="00D06822" w:rsidRDefault="00006396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681899" w:rsidRPr="00D06822" w:rsidRDefault="0068189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r w:rsidRPr="00D06822">
        <w:rPr>
          <w:rFonts w:ascii="Comic Sans MS" w:hAnsi="Comic Sans MS"/>
        </w:rPr>
        <w:t>Some U.S. officials believe that such legal agreements could contribute to the</w:t>
      </w:r>
      <w:r w:rsidR="00006396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 xml:space="preserve">reassurance of Germany's </w:t>
      </w:r>
      <w:proofErr w:type="spellStart"/>
      <w:r w:rsidRPr="00D06822">
        <w:rPr>
          <w:rFonts w:ascii="Comic Sans MS" w:hAnsi="Comic Sans MS"/>
        </w:rPr>
        <w:t>neighbors</w:t>
      </w:r>
      <w:proofErr w:type="spellEnd"/>
      <w:r w:rsidRPr="00D06822">
        <w:rPr>
          <w:rFonts w:ascii="Comic Sans MS" w:hAnsi="Comic Sans MS"/>
        </w:rPr>
        <w:t xml:space="preserve"> and provide a stable political framework</w:t>
      </w:r>
      <w:r w:rsidR="00006396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for Europeans of the future. However, these same officials expressed concern</w:t>
      </w:r>
      <w:r w:rsidR="009E7580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that rounds of bilateral or multilateral negotiations over treaty level</w:t>
      </w:r>
      <w:r w:rsidR="009E7580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documents addressing borders would again "singularize" the German people.</w:t>
      </w:r>
    </w:p>
    <w:p w:rsidR="00681899" w:rsidRDefault="0068189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r w:rsidRPr="00D06822">
        <w:rPr>
          <w:rFonts w:ascii="Comic Sans MS" w:hAnsi="Comic Sans MS"/>
        </w:rPr>
        <w:lastRenderedPageBreak/>
        <w:t>The United States will seek at Two-plus</w:t>
      </w:r>
      <w:r w:rsidR="009E7580">
        <w:rPr>
          <w:rFonts w:ascii="Comic Sans MS" w:hAnsi="Comic Sans MS"/>
        </w:rPr>
        <w:t xml:space="preserve"> </w:t>
      </w:r>
      <w:proofErr w:type="spellStart"/>
      <w:r w:rsidRPr="00D06822">
        <w:rPr>
          <w:rFonts w:ascii="Comic Sans MS" w:hAnsi="Comic Sans MS"/>
        </w:rPr>
        <w:t>Fourto</w:t>
      </w:r>
      <w:proofErr w:type="spellEnd"/>
      <w:r w:rsidRPr="00D06822">
        <w:rPr>
          <w:rFonts w:ascii="Comic Sans MS" w:hAnsi="Comic Sans MS"/>
        </w:rPr>
        <w:t xml:space="preserve"> keep the new Germany in NATO, and within the integrated command</w:t>
      </w:r>
      <w:r w:rsidR="009E7580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structure. The United States contends that security and arms control</w:t>
      </w:r>
      <w:r w:rsidR="009E7580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questions should continue to be addressed in existing arms control forums.</w:t>
      </w:r>
    </w:p>
    <w:p w:rsidR="009E7580" w:rsidRPr="00D06822" w:rsidRDefault="009E7580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681899" w:rsidRDefault="00681899" w:rsidP="009E7580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r w:rsidRPr="00D06822">
        <w:rPr>
          <w:rFonts w:ascii="Comic Sans MS" w:hAnsi="Comic Sans MS"/>
        </w:rPr>
        <w:t>U.S. officials also believe that the</w:t>
      </w:r>
      <w:r w:rsidR="009E7580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positioning of U.S. nuclear weapons in West Germany is both a NATO matter</w:t>
      </w:r>
      <w:r w:rsidR="009E7580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 xml:space="preserve">and a U.S.-FRG bilateral matter. </w:t>
      </w:r>
    </w:p>
    <w:p w:rsidR="009E7580" w:rsidRPr="00D06822" w:rsidRDefault="009E7580" w:rsidP="009E7580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681899" w:rsidRPr="00D06822" w:rsidRDefault="0068189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r w:rsidRPr="00D06822">
        <w:rPr>
          <w:rFonts w:ascii="Comic Sans MS" w:hAnsi="Comic Sans MS"/>
        </w:rPr>
        <w:t>West German officials view as their central objective the rapid</w:t>
      </w:r>
      <w:r w:rsidR="009E7580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termination of allied rights and responsibilities in Germany and Berlin. In</w:t>
      </w:r>
      <w:r w:rsidR="009E7580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addressing other issues, Two-plus-Four must be a "consultative and not a</w:t>
      </w:r>
      <w:r w:rsidR="009E7580">
        <w:rPr>
          <w:rFonts w:ascii="Comic Sans MS" w:hAnsi="Comic Sans MS"/>
        </w:rPr>
        <w:t xml:space="preserve"> decision-making process.” There is a</w:t>
      </w:r>
      <w:r w:rsidRPr="00D06822">
        <w:rPr>
          <w:rFonts w:ascii="Comic Sans MS" w:hAnsi="Comic Sans MS"/>
        </w:rPr>
        <w:t xml:space="preserve"> strong desire to see the Federal Republic treated as one modern</w:t>
      </w:r>
      <w:r w:rsidR="009E7580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European state among many was evident in interviews with FRG officials.</w:t>
      </w:r>
      <w:r w:rsidR="009E7580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They vigorously defended and reiterated the view that Two-plus-Four must set</w:t>
      </w:r>
      <w:r w:rsidR="009E7580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the stage for Europeans and the United States to look to Europe's future, and</w:t>
      </w:r>
      <w:r w:rsidR="009E7580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not treat issues of the Second World War and its immediate aftermath as if</w:t>
      </w:r>
      <w:r w:rsidR="009E7580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they were the issues of today. Any implication that Germans who had not</w:t>
      </w:r>
      <w:r w:rsidR="009E7580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reached an age of political maturity by the War's end are responsible for</w:t>
      </w:r>
      <w:r w:rsidR="009E7580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Hitler's crimes would be unacceptable to the Federal Republic.</w:t>
      </w:r>
    </w:p>
    <w:p w:rsidR="009E7580" w:rsidRDefault="009E7580" w:rsidP="00260A89">
      <w:pPr>
        <w:autoSpaceDE w:val="0"/>
        <w:autoSpaceDN w:val="0"/>
        <w:adjustRightInd w:val="0"/>
        <w:jc w:val="both"/>
        <w:rPr>
          <w:rFonts w:ascii="Comic Sans MS" w:hAnsi="Comic Sans MS" w:cs="Arial"/>
          <w:sz w:val="23"/>
          <w:szCs w:val="23"/>
        </w:rPr>
      </w:pPr>
    </w:p>
    <w:p w:rsidR="009E7580" w:rsidRDefault="00681899" w:rsidP="009E7580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r w:rsidRPr="00D06822">
        <w:rPr>
          <w:rFonts w:ascii="Comic Sans MS" w:hAnsi="Comic Sans MS"/>
        </w:rPr>
        <w:t>Another general objective of the Federal Republic is to achieve a</w:t>
      </w:r>
      <w:r w:rsidR="009E7580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settlement at Two-plus-Four that reassures the Soviets that the NATO allies</w:t>
      </w:r>
      <w:r w:rsidR="009E7580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seek progress in arms control, improved economic and political relations, and</w:t>
      </w:r>
      <w:r w:rsidR="009E7580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stability in Europe. Two-plus-Four should be the beginning of a process that</w:t>
      </w:r>
      <w:r w:rsidR="009E7580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 xml:space="preserve">outlines the direction of a new security framework for the continent. </w:t>
      </w:r>
    </w:p>
    <w:p w:rsidR="009E7580" w:rsidRDefault="009E7580" w:rsidP="009E7580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9E7580" w:rsidRDefault="00681899" w:rsidP="009E7580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r w:rsidRPr="00D06822">
        <w:rPr>
          <w:rFonts w:ascii="Comic Sans MS" w:hAnsi="Comic Sans MS"/>
        </w:rPr>
        <w:t>FRG officials agree that the border issue will be an important</w:t>
      </w:r>
      <w:r w:rsidR="009E7580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topic of discussion at Two-plus-Four. They believe that the main border</w:t>
      </w:r>
      <w:r w:rsidR="009E7580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question concerns the Polish-German frontier, and that this issue is already</w:t>
      </w:r>
      <w:r w:rsidR="009E7580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 xml:space="preserve">near resolution. </w:t>
      </w:r>
    </w:p>
    <w:p w:rsidR="009E7580" w:rsidRDefault="009E7580" w:rsidP="009E7580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681899" w:rsidRPr="00D06822" w:rsidRDefault="009E7580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r>
        <w:rPr>
          <w:rFonts w:ascii="Comic Sans MS" w:hAnsi="Comic Sans MS"/>
        </w:rPr>
        <w:t xml:space="preserve">FRG officials also reiterate that </w:t>
      </w:r>
      <w:proofErr w:type="gramStart"/>
      <w:r>
        <w:rPr>
          <w:rFonts w:ascii="Comic Sans MS" w:hAnsi="Comic Sans MS"/>
        </w:rPr>
        <w:t xml:space="preserve">a </w:t>
      </w:r>
      <w:r w:rsidR="00681899" w:rsidRPr="00D06822">
        <w:rPr>
          <w:rFonts w:ascii="Comic Sans MS" w:hAnsi="Comic Sans MS"/>
        </w:rPr>
        <w:t>the</w:t>
      </w:r>
      <w:proofErr w:type="gramEnd"/>
      <w:r w:rsidR="00681899" w:rsidRPr="00D06822">
        <w:rPr>
          <w:rFonts w:ascii="Comic Sans MS" w:hAnsi="Comic Sans MS"/>
        </w:rPr>
        <w:t xml:space="preserve"> German people</w:t>
      </w:r>
      <w:r>
        <w:rPr>
          <w:rFonts w:ascii="Comic Sans MS" w:hAnsi="Comic Sans MS"/>
        </w:rPr>
        <w:t xml:space="preserve"> </w:t>
      </w:r>
      <w:r w:rsidR="00681899" w:rsidRPr="00D06822">
        <w:rPr>
          <w:rFonts w:ascii="Comic Sans MS" w:hAnsi="Comic Sans MS"/>
        </w:rPr>
        <w:t>must be treated as modem Europeans, and that the political perspectives of</w:t>
      </w:r>
      <w:r>
        <w:rPr>
          <w:rFonts w:ascii="Comic Sans MS" w:hAnsi="Comic Sans MS"/>
        </w:rPr>
        <w:t xml:space="preserve"> </w:t>
      </w:r>
      <w:r w:rsidR="00681899" w:rsidRPr="00D06822">
        <w:rPr>
          <w:rFonts w:ascii="Comic Sans MS" w:hAnsi="Comic Sans MS"/>
        </w:rPr>
        <w:t>the Hitler era must not be perpetually imputed as those of current-day</w:t>
      </w:r>
      <w:r>
        <w:rPr>
          <w:rFonts w:ascii="Comic Sans MS" w:hAnsi="Comic Sans MS"/>
        </w:rPr>
        <w:t xml:space="preserve"> </w:t>
      </w:r>
      <w:r w:rsidR="00681899" w:rsidRPr="00D06822">
        <w:rPr>
          <w:rFonts w:ascii="Comic Sans MS" w:hAnsi="Comic Sans MS"/>
        </w:rPr>
        <w:t>Germans.</w:t>
      </w:r>
      <w:r>
        <w:rPr>
          <w:rFonts w:ascii="Comic Sans MS" w:hAnsi="Comic Sans MS"/>
        </w:rPr>
        <w:t xml:space="preserve"> </w:t>
      </w:r>
      <w:proofErr w:type="gramStart"/>
      <w:r w:rsidRPr="009E7580">
        <w:rPr>
          <w:rFonts w:ascii="Comic Sans MS" w:hAnsi="Comic Sans MS"/>
          <w:iCs/>
        </w:rPr>
        <w:t>The</w:t>
      </w:r>
      <w:r w:rsidRPr="009E7580">
        <w:rPr>
          <w:rFonts w:ascii="Comic Sans MS" w:hAnsi="Comic Sans MS"/>
          <w:iCs/>
          <w:sz w:val="26"/>
          <w:szCs w:val="26"/>
        </w:rPr>
        <w:t xml:space="preserve"> </w:t>
      </w:r>
      <w:r w:rsidR="00681899" w:rsidRPr="00D06822">
        <w:rPr>
          <w:rFonts w:ascii="Comic Sans MS" w:hAnsi="Comic Sans MS"/>
        </w:rPr>
        <w:t xml:space="preserve"> same</w:t>
      </w:r>
      <w:proofErr w:type="gramEnd"/>
      <w:r w:rsidR="00681899" w:rsidRPr="00D06822">
        <w:rPr>
          <w:rFonts w:ascii="Comic Sans MS" w:hAnsi="Comic Sans MS"/>
        </w:rPr>
        <w:t xml:space="preserve"> official said that the Federal</w:t>
      </w:r>
      <w:r>
        <w:rPr>
          <w:rFonts w:ascii="Comic Sans MS" w:hAnsi="Comic Sans MS"/>
        </w:rPr>
        <w:t xml:space="preserve"> </w:t>
      </w:r>
      <w:r w:rsidR="00681899" w:rsidRPr="00D06822">
        <w:rPr>
          <w:rFonts w:ascii="Comic Sans MS" w:hAnsi="Comic Sans MS"/>
        </w:rPr>
        <w:t>Republic would oppose any re-opening of the reparations issue. He noted that</w:t>
      </w:r>
      <w:r>
        <w:rPr>
          <w:rFonts w:ascii="Comic Sans MS" w:hAnsi="Comic Sans MS"/>
        </w:rPr>
        <w:t xml:space="preserve"> </w:t>
      </w:r>
      <w:r w:rsidR="00681899" w:rsidRPr="00D06822">
        <w:rPr>
          <w:rFonts w:ascii="Comic Sans MS" w:hAnsi="Comic Sans MS"/>
        </w:rPr>
        <w:t>Germany had had over forty enemies in the War, and that heavy reparations</w:t>
      </w:r>
      <w:r>
        <w:rPr>
          <w:rFonts w:ascii="Comic Sans MS" w:hAnsi="Comic Sans MS"/>
        </w:rPr>
        <w:t xml:space="preserve"> </w:t>
      </w:r>
      <w:r w:rsidR="00681899" w:rsidRPr="00D06822">
        <w:rPr>
          <w:rFonts w:ascii="Comic Sans MS" w:hAnsi="Comic Sans MS"/>
        </w:rPr>
        <w:t>had already been paid to the four powers and to Poland. Another German</w:t>
      </w:r>
      <w:r>
        <w:rPr>
          <w:rFonts w:ascii="Comic Sans MS" w:hAnsi="Comic Sans MS"/>
        </w:rPr>
        <w:t xml:space="preserve"> </w:t>
      </w:r>
      <w:r w:rsidR="00681899" w:rsidRPr="00D06822">
        <w:rPr>
          <w:rFonts w:ascii="Comic Sans MS" w:hAnsi="Comic Sans MS"/>
        </w:rPr>
        <w:t>official expressed chagrin that Yugoslavia has asked Germany for discussions</w:t>
      </w:r>
      <w:r>
        <w:rPr>
          <w:rFonts w:ascii="Comic Sans MS" w:hAnsi="Comic Sans MS"/>
        </w:rPr>
        <w:t xml:space="preserve"> </w:t>
      </w:r>
      <w:r w:rsidR="00681899" w:rsidRPr="00D06822">
        <w:rPr>
          <w:rFonts w:ascii="Comic Sans MS" w:hAnsi="Comic Sans MS"/>
        </w:rPr>
        <w:t>on reparations. He noted ruefully that Romania had also approached the</w:t>
      </w:r>
    </w:p>
    <w:p w:rsidR="00681899" w:rsidRDefault="0068189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r w:rsidRPr="00D06822">
        <w:rPr>
          <w:rFonts w:ascii="Comic Sans MS" w:hAnsi="Comic Sans MS"/>
        </w:rPr>
        <w:t>Federal Republic and had stated that it wishes to open the reparations issue. One German official believes that because reparations are tied so closely to</w:t>
      </w:r>
      <w:r w:rsidR="009E7580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the issue of war guilt, revisiting the issue "would open an enormous wave of</w:t>
      </w:r>
      <w:r w:rsidR="009E7580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nationalism and bad feeling" in Germany, which could serve no one's interests.</w:t>
      </w:r>
    </w:p>
    <w:p w:rsidR="009E7580" w:rsidRPr="00D06822" w:rsidRDefault="009E7580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681899" w:rsidRPr="00D06822" w:rsidRDefault="0068189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r w:rsidRPr="00D06822">
        <w:rPr>
          <w:rFonts w:ascii="Comic Sans MS" w:hAnsi="Comic Sans MS"/>
        </w:rPr>
        <w:t>Hitler's</w:t>
      </w:r>
      <w:r w:rsidR="009E7580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retreating forces in 1944 carried away valuables from private individuals and</w:t>
      </w:r>
    </w:p>
    <w:p w:rsidR="00681899" w:rsidRPr="00D06822" w:rsidRDefault="0068189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proofErr w:type="gramStart"/>
      <w:r w:rsidRPr="00D06822">
        <w:rPr>
          <w:rFonts w:ascii="Comic Sans MS" w:hAnsi="Comic Sans MS"/>
        </w:rPr>
        <w:t>took</w:t>
      </w:r>
      <w:proofErr w:type="gramEnd"/>
      <w:r w:rsidRPr="00D06822">
        <w:rPr>
          <w:rFonts w:ascii="Comic Sans MS" w:hAnsi="Comic Sans MS"/>
        </w:rPr>
        <w:t xml:space="preserve"> rolling stock and other capital equipment as well.</w:t>
      </w:r>
      <w:r w:rsidR="009E7580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German officials, both in the executive departments of the Federal</w:t>
      </w:r>
      <w:r w:rsidR="009E7580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Republic and in the Bundestag, appear divided over the question of restitution</w:t>
      </w:r>
      <w:r w:rsidR="009E7580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that may be sought by private individuals in other states due to losses</w:t>
      </w:r>
    </w:p>
    <w:p w:rsidR="009E7580" w:rsidRDefault="00681899" w:rsidP="009E7580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proofErr w:type="gramStart"/>
      <w:r w:rsidRPr="00D06822">
        <w:rPr>
          <w:rFonts w:ascii="Comic Sans MS" w:hAnsi="Comic Sans MS"/>
        </w:rPr>
        <w:lastRenderedPageBreak/>
        <w:t>incurred</w:t>
      </w:r>
      <w:proofErr w:type="gramEnd"/>
      <w:r w:rsidRPr="00D06822">
        <w:rPr>
          <w:rFonts w:ascii="Comic Sans MS" w:hAnsi="Comic Sans MS"/>
        </w:rPr>
        <w:t xml:space="preserve"> in the War. </w:t>
      </w:r>
    </w:p>
    <w:p w:rsidR="009E7580" w:rsidRDefault="009E7580" w:rsidP="009E7580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9E7580" w:rsidRDefault="00681899" w:rsidP="009E7580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r w:rsidRPr="00D06822">
        <w:rPr>
          <w:rFonts w:ascii="Comic Sans MS" w:hAnsi="Comic Sans MS" w:cs="Arial"/>
          <w:b/>
          <w:bCs/>
          <w:sz w:val="22"/>
          <w:szCs w:val="22"/>
        </w:rPr>
        <w:t xml:space="preserve">A </w:t>
      </w:r>
      <w:r w:rsidRPr="00D06822">
        <w:rPr>
          <w:rFonts w:ascii="Comic Sans MS" w:hAnsi="Comic Sans MS"/>
        </w:rPr>
        <w:t>principal matter of concern to all</w:t>
      </w:r>
      <w:r w:rsidR="009E7580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German officials interviewed for this study was the future of Soviet forces in</w:t>
      </w:r>
      <w:r w:rsidR="009E7580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the GDR and in Berlin, and the related question of the new Germany's</w:t>
      </w:r>
      <w:r w:rsidR="009E7580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position in a European security framework. They opposed a repeated Soviet suggestion,</w:t>
      </w:r>
      <w:r w:rsidR="009E7580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ultimat</w:t>
      </w:r>
      <w:r w:rsidR="009E7580">
        <w:rPr>
          <w:rFonts w:ascii="Comic Sans MS" w:hAnsi="Comic Sans MS"/>
        </w:rPr>
        <w:t xml:space="preserve">ely abandoned by Moscow in April </w:t>
      </w:r>
      <w:r w:rsidRPr="00D06822">
        <w:rPr>
          <w:rFonts w:ascii="Comic Sans MS" w:hAnsi="Comic Sans MS"/>
        </w:rPr>
        <w:t>1990, that a united Germany should</w:t>
      </w:r>
      <w:r w:rsidR="009E7580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be neutral. More broadly, they supported a gradual process in which</w:t>
      </w:r>
      <w:r w:rsidR="009E7580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Germany maintained its membership in NATO</w:t>
      </w:r>
    </w:p>
    <w:p w:rsidR="009E7580" w:rsidRDefault="009E7580" w:rsidP="009E7580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681899" w:rsidRDefault="0068189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r w:rsidRPr="00D06822">
        <w:rPr>
          <w:rFonts w:ascii="Comic Sans MS" w:hAnsi="Comic Sans MS"/>
        </w:rPr>
        <w:t>One official contended that Germany must remain bound to NATO, and</w:t>
      </w:r>
      <w:r w:rsidR="009E7580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 xml:space="preserve">not be "free-floating. We </w:t>
      </w:r>
      <w:r w:rsidR="00DD04BF" w:rsidRPr="00D06822">
        <w:rPr>
          <w:rFonts w:ascii="Comic Sans MS" w:hAnsi="Comic Sans MS"/>
        </w:rPr>
        <w:t>instil</w:t>
      </w:r>
      <w:r w:rsidRPr="00D06822">
        <w:rPr>
          <w:rFonts w:ascii="Comic Sans MS" w:hAnsi="Comic Sans MS"/>
        </w:rPr>
        <w:t xml:space="preserve"> anxieties due to our size in our </w:t>
      </w:r>
      <w:r w:rsidR="009E7580" w:rsidRPr="00D06822">
        <w:rPr>
          <w:rFonts w:ascii="Comic Sans MS" w:hAnsi="Comic Sans MS"/>
        </w:rPr>
        <w:t>neighbours</w:t>
      </w:r>
      <w:r w:rsidRPr="00D06822">
        <w:rPr>
          <w:rFonts w:ascii="Comic Sans MS" w:hAnsi="Comic Sans MS"/>
        </w:rPr>
        <w:t>.</w:t>
      </w:r>
      <w:r w:rsidR="009E7580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We want to be bound in the Alliance. But we want the Alliance to be more</w:t>
      </w:r>
      <w:r w:rsidR="009E7580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political." He said that Germany had already agreed to give up portions of its</w:t>
      </w:r>
      <w:r w:rsidR="009E7580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economic sovereignty through membership in the European Community, and</w:t>
      </w:r>
      <w:r w:rsidR="009E7580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would continue to pursue greater economic and political integration there. In</w:t>
      </w:r>
      <w:r w:rsidR="009E7580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his view, such a policy should reassure nations that feared Germany would</w:t>
      </w:r>
      <w:r w:rsidR="009E7580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use its economic strength to achieve nationalistic ends.</w:t>
      </w:r>
    </w:p>
    <w:p w:rsidR="009E7580" w:rsidRPr="00D06822" w:rsidRDefault="009E7580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DD04BF" w:rsidRDefault="0068189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r w:rsidRPr="00D06822">
        <w:rPr>
          <w:rFonts w:ascii="Comic Sans MS" w:hAnsi="Comic Sans MS"/>
        </w:rPr>
        <w:t>The Federal Republic has stated that NATO forces (including FRG forces</w:t>
      </w:r>
      <w:r w:rsidR="00DD04BF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 xml:space="preserve">assigned to NATO) will not </w:t>
      </w:r>
      <w:r w:rsidRPr="00D06822">
        <w:rPr>
          <w:rFonts w:ascii="Comic Sans MS" w:hAnsi="Comic Sans MS"/>
          <w:sz w:val="23"/>
          <w:szCs w:val="23"/>
        </w:rPr>
        <w:t xml:space="preserve">be </w:t>
      </w:r>
      <w:r w:rsidRPr="00D06822">
        <w:rPr>
          <w:rFonts w:ascii="Comic Sans MS" w:hAnsi="Comic Sans MS"/>
        </w:rPr>
        <w:t>stationed on the territory of the GDR once</w:t>
      </w:r>
      <w:r w:rsidR="00DD04BF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 xml:space="preserve">Soviet forces withdraw from Germany. </w:t>
      </w:r>
    </w:p>
    <w:p w:rsidR="00DD04BF" w:rsidRDefault="00DD04BF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DD04BF" w:rsidRDefault="00681899" w:rsidP="00DD04BF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r w:rsidRPr="00D06822">
        <w:rPr>
          <w:rFonts w:ascii="Comic Sans MS" w:hAnsi="Comic Sans MS"/>
        </w:rPr>
        <w:t>Most</w:t>
      </w:r>
      <w:r w:rsidR="00DD04BF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FRG officials wish to move the capital of a united Germany to Berlin. One</w:t>
      </w:r>
      <w:r w:rsidR="00DD04BF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official stated that Berlin could not become the capital until Soviet forces are</w:t>
      </w:r>
      <w:r w:rsidR="00DD04BF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 xml:space="preserve">sharply reduced. "We </w:t>
      </w:r>
      <w:proofErr w:type="spellStart"/>
      <w:r w:rsidRPr="00D06822">
        <w:rPr>
          <w:rFonts w:ascii="Comic Sans MS" w:hAnsi="Comic Sans MS"/>
        </w:rPr>
        <w:t>can not</w:t>
      </w:r>
      <w:proofErr w:type="spellEnd"/>
      <w:r w:rsidRPr="00D06822">
        <w:rPr>
          <w:rFonts w:ascii="Comic Sans MS" w:hAnsi="Comic Sans MS"/>
        </w:rPr>
        <w:t xml:space="preserve"> have a Ministry of </w:t>
      </w:r>
      <w:proofErr w:type="spellStart"/>
      <w:r w:rsidRPr="00D06822">
        <w:rPr>
          <w:rFonts w:ascii="Comic Sans MS" w:hAnsi="Comic Sans MS"/>
        </w:rPr>
        <w:t>Defense</w:t>
      </w:r>
      <w:proofErr w:type="spellEnd"/>
      <w:r w:rsidRPr="00D06822">
        <w:rPr>
          <w:rFonts w:ascii="Comic Sans MS" w:hAnsi="Comic Sans MS"/>
        </w:rPr>
        <w:t xml:space="preserve"> surrounded by</w:t>
      </w:r>
      <w:r w:rsidR="00DD04BF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hostile forces," he continued. He believes that within five to seven years</w:t>
      </w:r>
      <w:r w:rsidR="00DD04BF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Berlin may once again become the capital. He further stated that the manner</w:t>
      </w:r>
      <w:r w:rsidR="00DD04BF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in which four power rights would be dissolved in Berlin could not be</w:t>
      </w:r>
      <w:r w:rsidR="00DD04BF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addressed with clarity until the positions of the parties at Two-plus-Four were</w:t>
      </w:r>
      <w:r w:rsidR="00DD04BF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 xml:space="preserve">expressed at the table. </w:t>
      </w:r>
    </w:p>
    <w:p w:rsidR="00DD04BF" w:rsidRPr="00D06822" w:rsidRDefault="00DD04BF" w:rsidP="00DD04BF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DD04BF" w:rsidRDefault="00681899" w:rsidP="00DD04BF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r w:rsidRPr="00D06822">
        <w:rPr>
          <w:rFonts w:ascii="Comic Sans MS" w:hAnsi="Comic Sans MS"/>
        </w:rPr>
        <w:t>Finally, FRG officials will support a general "peace</w:t>
      </w:r>
      <w:r w:rsidR="00DD04BF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settlement" of the issues remaining from the War, and will oppose a peace</w:t>
      </w:r>
      <w:r w:rsidR="00DD04BF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treaty. One official stated that a peace treaty is "politically inappropriate"</w:t>
      </w:r>
      <w:r w:rsidR="00DD04BF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 xml:space="preserve">after forty-five years. </w:t>
      </w:r>
      <w:r w:rsidRPr="00DD04BF">
        <w:rPr>
          <w:rFonts w:ascii="Comic Sans MS" w:hAnsi="Comic Sans MS"/>
        </w:rPr>
        <w:t>As</w:t>
      </w:r>
      <w:r w:rsidRPr="00D06822">
        <w:rPr>
          <w:rFonts w:ascii="Comic Sans MS" w:hAnsi="Comic Sans MS"/>
          <w:sz w:val="23"/>
          <w:szCs w:val="23"/>
        </w:rPr>
        <w:t xml:space="preserve"> </w:t>
      </w:r>
      <w:r w:rsidRPr="00D06822">
        <w:rPr>
          <w:rFonts w:ascii="Comic Sans MS" w:hAnsi="Comic Sans MS"/>
        </w:rPr>
        <w:t>a practical matter, negotiation of such a treaty with</w:t>
      </w:r>
      <w:r w:rsidR="00DD04BF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the Third Reich's large number of enemies would be an "enormous</w:t>
      </w:r>
      <w:r w:rsidR="00DD04BF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international procedure" that would address reparations and other politically</w:t>
      </w:r>
      <w:r w:rsidR="00DD04BF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 xml:space="preserve">sensitive issues that would create a backlash in Germany. </w:t>
      </w:r>
      <w:r w:rsidRPr="00DD04BF">
        <w:rPr>
          <w:rFonts w:ascii="Comic Sans MS" w:hAnsi="Comic Sans MS" w:cs="Arial"/>
        </w:rPr>
        <w:t>In</w:t>
      </w:r>
      <w:r w:rsidRPr="00D06822">
        <w:rPr>
          <w:rFonts w:ascii="Comic Sans MS" w:hAnsi="Comic Sans MS" w:cs="Arial"/>
          <w:sz w:val="23"/>
          <w:szCs w:val="23"/>
        </w:rPr>
        <w:t xml:space="preserve"> </w:t>
      </w:r>
      <w:r w:rsidRPr="00D06822">
        <w:rPr>
          <w:rFonts w:ascii="Comic Sans MS" w:hAnsi="Comic Sans MS"/>
        </w:rPr>
        <w:t>political</w:t>
      </w:r>
      <w:r w:rsidR="00DD04BF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terms, such a development would likely re-open German-Soviet wounds from</w:t>
      </w:r>
      <w:r w:rsidR="00DD04BF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 xml:space="preserve">the War. </w:t>
      </w:r>
    </w:p>
    <w:p w:rsidR="00DD04BF" w:rsidRDefault="00DD04BF" w:rsidP="00DD04BF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681899" w:rsidRDefault="0068189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r w:rsidRPr="00D06822">
        <w:rPr>
          <w:rFonts w:ascii="Comic Sans MS" w:hAnsi="Comic Sans MS"/>
        </w:rPr>
        <w:t>Soviet officials repeatedly urged that Western governments</w:t>
      </w:r>
      <w:r w:rsidR="00DD04BF">
        <w:rPr>
          <w:rFonts w:ascii="Comic Sans MS" w:hAnsi="Comic Sans MS"/>
        </w:rPr>
        <w:t xml:space="preserve"> recognis</w:t>
      </w:r>
      <w:r w:rsidRPr="00D06822">
        <w:rPr>
          <w:rFonts w:ascii="Comic Sans MS" w:hAnsi="Comic Sans MS"/>
        </w:rPr>
        <w:t>e that the Soviet Union began a new course in 1985 under</w:t>
      </w:r>
      <w:r w:rsidR="00DD04BF">
        <w:rPr>
          <w:rFonts w:ascii="Comic Sans MS" w:hAnsi="Comic Sans MS"/>
        </w:rPr>
        <w:t xml:space="preserve"> </w:t>
      </w:r>
      <w:proofErr w:type="spellStart"/>
      <w:r w:rsidRPr="00D06822">
        <w:rPr>
          <w:rFonts w:ascii="Comic Sans MS" w:hAnsi="Comic Sans MS"/>
          <w:i/>
          <w:iCs/>
          <w:sz w:val="23"/>
          <w:szCs w:val="23"/>
        </w:rPr>
        <w:t>perestroyka</w:t>
      </w:r>
      <w:proofErr w:type="spellEnd"/>
      <w:r w:rsidRPr="00D06822">
        <w:rPr>
          <w:rFonts w:ascii="Comic Sans MS" w:hAnsi="Comic Sans MS"/>
          <w:i/>
          <w:iCs/>
          <w:sz w:val="23"/>
          <w:szCs w:val="23"/>
        </w:rPr>
        <w:t xml:space="preserve">, </w:t>
      </w:r>
      <w:r w:rsidRPr="00D06822">
        <w:rPr>
          <w:rFonts w:ascii="Comic Sans MS" w:hAnsi="Comic Sans MS"/>
        </w:rPr>
        <w:t>that the era of Stalinism that had preserved an atmosphere and</w:t>
      </w:r>
      <w:r w:rsidR="00DD04BF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policy of confrontation with the West was past, and that Moscow wished to</w:t>
      </w:r>
      <w:r w:rsidR="00DD04BF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encourage the course of democratic expression in Germany that was leading</w:t>
      </w:r>
      <w:r w:rsidR="00DD04BF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to unification.</w:t>
      </w:r>
    </w:p>
    <w:p w:rsidR="008869F3" w:rsidRPr="00D06822" w:rsidRDefault="008869F3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8869F3" w:rsidRDefault="0068189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r w:rsidRPr="00D06822">
        <w:rPr>
          <w:rFonts w:ascii="Comic Sans MS" w:hAnsi="Comic Sans MS"/>
        </w:rPr>
        <w:t>At the same time, Soviet officials stated that the Western participants of</w:t>
      </w:r>
      <w:r w:rsidR="00DD04BF">
        <w:rPr>
          <w:rFonts w:ascii="Comic Sans MS" w:hAnsi="Comic Sans MS"/>
        </w:rPr>
        <w:t xml:space="preserve"> </w:t>
      </w:r>
      <w:r w:rsidR="008869F3">
        <w:rPr>
          <w:rFonts w:ascii="Comic Sans MS" w:hAnsi="Comic Sans MS"/>
        </w:rPr>
        <w:t>Two-plus-Four must recognis</w:t>
      </w:r>
      <w:r w:rsidRPr="00D06822">
        <w:rPr>
          <w:rFonts w:ascii="Comic Sans MS" w:hAnsi="Comic Sans MS"/>
        </w:rPr>
        <w:t>e that the talks are in fact addressing the</w:t>
      </w:r>
      <w:r w:rsidR="00DD04BF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manner in which Soviet power in Europe will be reduced and the strategic</w:t>
      </w:r>
      <w:r w:rsidR="008869F3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 xml:space="preserve">advantage of the West will geographically move into </w:t>
      </w:r>
      <w:r w:rsidRPr="00D06822">
        <w:rPr>
          <w:rFonts w:ascii="Comic Sans MS" w:hAnsi="Comic Sans MS"/>
        </w:rPr>
        <w:lastRenderedPageBreak/>
        <w:t>Eastern Europe due to</w:t>
      </w:r>
      <w:r w:rsidR="008869F3">
        <w:rPr>
          <w:rFonts w:ascii="Comic Sans MS" w:hAnsi="Comic Sans MS"/>
        </w:rPr>
        <w:t xml:space="preserve"> the </w:t>
      </w:r>
      <w:r w:rsidRPr="00D06822">
        <w:rPr>
          <w:rFonts w:ascii="Comic Sans MS" w:hAnsi="Comic Sans MS"/>
        </w:rPr>
        <w:t>collapse of the Warsaw Pact as a militarily effective alliance, and to the</w:t>
      </w:r>
      <w:r w:rsidR="008869F3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democratic governments that are emerging. These officials contended that the</w:t>
      </w:r>
      <w:r w:rsidR="008869F3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Soviet Union will develop positions at Two-plus-Four that provide for an</w:t>
      </w:r>
      <w:r w:rsidR="008869F3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orderly transition into this new era, and will seek firm and binding</w:t>
      </w:r>
      <w:r w:rsidR="008869F3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 xml:space="preserve">agreements at Two-plus-Four that assure Soviet security interests. </w:t>
      </w:r>
    </w:p>
    <w:p w:rsidR="008869F3" w:rsidRDefault="008869F3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681899" w:rsidRDefault="0068189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r w:rsidRPr="00D06822">
        <w:rPr>
          <w:rFonts w:ascii="Comic Sans MS" w:hAnsi="Comic Sans MS"/>
        </w:rPr>
        <w:t xml:space="preserve">Ultimately, the Soviets seek </w:t>
      </w:r>
      <w:r w:rsidRPr="00D06822">
        <w:rPr>
          <w:rFonts w:ascii="Comic Sans MS" w:hAnsi="Comic Sans MS" w:cs="Arial"/>
          <w:sz w:val="22"/>
          <w:szCs w:val="22"/>
        </w:rPr>
        <w:t xml:space="preserve">to </w:t>
      </w:r>
      <w:proofErr w:type="spellStart"/>
      <w:r w:rsidRPr="00D06822">
        <w:rPr>
          <w:rFonts w:ascii="Comic Sans MS" w:hAnsi="Comic Sans MS"/>
        </w:rPr>
        <w:t>honor</w:t>
      </w:r>
      <w:proofErr w:type="spellEnd"/>
      <w:r w:rsidRPr="00D06822">
        <w:rPr>
          <w:rFonts w:ascii="Comic Sans MS" w:hAnsi="Comic Sans MS"/>
        </w:rPr>
        <w:t xml:space="preserve"> Gorbachev's commitment to</w:t>
      </w:r>
      <w:r w:rsidR="008869F3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the withdrawal of all Soviet troops from foreign soil.</w:t>
      </w:r>
      <w:r w:rsidR="008869F3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The Federal Republic should alter its status in the European security</w:t>
      </w:r>
      <w:r w:rsidR="008869F3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framework, in order that it is no longer positioned as the strategic and</w:t>
      </w:r>
      <w:r w:rsidR="008869F3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geographic crux of the NATO alliance. Several options are possible: the</w:t>
      </w:r>
      <w:r w:rsidR="008869F3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FRG might leave NATO's integrated military command and remain a</w:t>
      </w:r>
      <w:r w:rsidR="008869F3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member of NATO's political structure, or might remain in NATO and</w:t>
      </w:r>
      <w:r w:rsidR="008869F3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become a member of the Warsaw Pact as well. Germany should not be</w:t>
      </w:r>
      <w:r w:rsidR="008869F3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a neutral country but should engage its future in European institutions.</w:t>
      </w:r>
    </w:p>
    <w:p w:rsidR="008869F3" w:rsidRPr="00D06822" w:rsidRDefault="008869F3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8869F3" w:rsidRDefault="0068189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r w:rsidRPr="00D06822">
        <w:rPr>
          <w:rFonts w:ascii="Comic Sans MS" w:hAnsi="Comic Sans MS"/>
        </w:rPr>
        <w:t>A united Germany must assume the debts owed by the GDR to</w:t>
      </w:r>
      <w:r w:rsidR="008869F3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COMECON countries, including the Soviet Union. The COCOM list</w:t>
      </w:r>
      <w:r w:rsidR="008869F3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should be shortened so that the Soviet Union might obtain from Germany</w:t>
      </w:r>
      <w:r w:rsidR="008869F3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the technologies it has in the past obtained from the GDR, as well as</w:t>
      </w:r>
      <w:r w:rsidR="008869F3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more sophisticated technolog</w:t>
      </w:r>
      <w:r w:rsidR="008869F3">
        <w:rPr>
          <w:rFonts w:ascii="Comic Sans MS" w:hAnsi="Comic Sans MS"/>
        </w:rPr>
        <w:t>ies essential to modernis</w:t>
      </w:r>
      <w:r w:rsidRPr="00D06822">
        <w:rPr>
          <w:rFonts w:ascii="Comic Sans MS" w:hAnsi="Comic Sans MS"/>
        </w:rPr>
        <w:t>ation of the Soviet</w:t>
      </w:r>
      <w:r w:rsidR="008869F3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economy.</w:t>
      </w:r>
      <w:r w:rsidR="008869F3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The Soviets believe that the outline of such an agreement should be a</w:t>
      </w:r>
      <w:r w:rsidR="008869F3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result of Two-plus-Four, where the nations represented would pledge adoption</w:t>
      </w:r>
      <w:r w:rsidR="008869F3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 xml:space="preserve">of such a settlement. </w:t>
      </w:r>
    </w:p>
    <w:p w:rsidR="008869F3" w:rsidRPr="00D06822" w:rsidRDefault="008869F3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8869F3" w:rsidRDefault="0068189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r w:rsidRPr="00D06822">
        <w:rPr>
          <w:rFonts w:ascii="Comic Sans MS" w:hAnsi="Comic Sans MS"/>
        </w:rPr>
        <w:t>Soviet officials contended strongly that the United States, the Federal</w:t>
      </w:r>
      <w:r w:rsidR="008869F3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Republic, France, and Great Britain must take broad Soviet security interests</w:t>
      </w:r>
      <w:r w:rsidR="008869F3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into account at Two-plus-Four. The Soviet Union will seek assurances that</w:t>
      </w:r>
      <w:r w:rsidR="008869F3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the new Germany will not acquire nuclear weapons. Economic and military</w:t>
      </w:r>
      <w:r w:rsidR="008869F3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considerations were of equal importance: with the disintegration of the</w:t>
      </w:r>
      <w:r w:rsidR="008869F3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Warsaw Pact, the growing integration of the European Community, and</w:t>
      </w:r>
      <w:r w:rsidR="008869F3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NATO intending to maintain its security role, the Soviet Union is concerned</w:t>
      </w:r>
      <w:r w:rsidR="008869F3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 xml:space="preserve">about "stability, the preservation of balance," in the words of one official. </w:t>
      </w:r>
    </w:p>
    <w:p w:rsidR="008869F3" w:rsidRDefault="008869F3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681899" w:rsidRDefault="0068189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r w:rsidRPr="00D06822">
        <w:rPr>
          <w:rFonts w:ascii="Comic Sans MS" w:hAnsi="Comic Sans MS"/>
        </w:rPr>
        <w:t>A</w:t>
      </w:r>
      <w:r w:rsidR="008869F3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united Germany as a full member of NATO would provide the West with</w:t>
      </w:r>
      <w:r w:rsidR="008869F3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great advantage. "It is not only territory, it is military and political potential</w:t>
      </w:r>
      <w:r w:rsidR="008869F3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- transportation, airports, harbors, logistical, economic, strategic power"</w:t>
      </w:r>
      <w:r w:rsidR="008869F3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provided by Germany that are</w:t>
      </w:r>
      <w:r w:rsidR="008869F3">
        <w:rPr>
          <w:rFonts w:ascii="Comic Sans MS" w:hAnsi="Comic Sans MS"/>
        </w:rPr>
        <w:t xml:space="preserve"> at issue. The Soviet Union can</w:t>
      </w:r>
      <w:r w:rsidRPr="00D06822">
        <w:rPr>
          <w:rFonts w:ascii="Comic Sans MS" w:hAnsi="Comic Sans MS"/>
        </w:rPr>
        <w:t>not allow the</w:t>
      </w:r>
      <w:r w:rsidR="008869F3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United States to "geographically shift the border of NATO towards the Soviet</w:t>
      </w:r>
      <w:r w:rsidR="008869F3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Union."</w:t>
      </w:r>
    </w:p>
    <w:p w:rsidR="008869F3" w:rsidRPr="00D06822" w:rsidRDefault="008869F3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681899" w:rsidRDefault="0068189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r w:rsidRPr="00D06822">
        <w:rPr>
          <w:rFonts w:ascii="Comic Sans MS" w:hAnsi="Comic Sans MS"/>
        </w:rPr>
        <w:t>The Soviets have depended upon the GDR as a major supplier of</w:t>
      </w:r>
      <w:r w:rsidR="008869F3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electronic equipment, including computers and optical devices important to</w:t>
      </w:r>
      <w:r w:rsidR="008869F3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development of sophisticated weaponry. In addition, they have purchased</w:t>
      </w:r>
      <w:r w:rsidR="008869F3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from the GDR naval combatants and auxiliary ships, as well as machine tools</w:t>
      </w:r>
      <w:r w:rsidR="008869F3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critical to military and civilian industries alike.</w:t>
      </w:r>
      <w:r w:rsidRPr="00D06822">
        <w:rPr>
          <w:rFonts w:ascii="Comic Sans MS" w:hAnsi="Comic Sans MS"/>
          <w:sz w:val="16"/>
          <w:szCs w:val="16"/>
        </w:rPr>
        <w:t xml:space="preserve"> </w:t>
      </w:r>
      <w:r w:rsidRPr="00D06822">
        <w:rPr>
          <w:rFonts w:ascii="Comic Sans MS" w:hAnsi="Comic Sans MS"/>
        </w:rPr>
        <w:t>Soviet officials said that</w:t>
      </w:r>
      <w:r w:rsidR="008869F3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they would seek a "legal arrangement" at Two-plus-Four to assure the</w:t>
      </w:r>
      <w:r w:rsidR="008869F3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continued delivery of goods from the GDR for which they have contracts.</w:t>
      </w:r>
    </w:p>
    <w:p w:rsidR="00DD7DA1" w:rsidRPr="00D06822" w:rsidRDefault="00DD7DA1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681899" w:rsidRDefault="0068189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r w:rsidRPr="00D06822">
        <w:rPr>
          <w:rFonts w:ascii="Comic Sans MS" w:hAnsi="Comic Sans MS"/>
        </w:rPr>
        <w:t>Soviet officials stress that high technolo</w:t>
      </w:r>
      <w:r w:rsidR="00DD7DA1">
        <w:rPr>
          <w:rFonts w:ascii="Comic Sans MS" w:hAnsi="Comic Sans MS"/>
        </w:rPr>
        <w:t>gies are crucial to the modernis</w:t>
      </w:r>
      <w:r w:rsidRPr="00D06822">
        <w:rPr>
          <w:rFonts w:ascii="Comic Sans MS" w:hAnsi="Comic Sans MS"/>
        </w:rPr>
        <w:t>ation</w:t>
      </w:r>
      <w:r w:rsidR="00DD7DA1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of their economy. One Soviet official stated that the continued flow of high</w:t>
      </w:r>
      <w:r w:rsidR="00DD7DA1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 xml:space="preserve">technology is necessary </w:t>
      </w:r>
      <w:r w:rsidRPr="00D06822">
        <w:rPr>
          <w:rFonts w:ascii="Comic Sans MS" w:hAnsi="Comic Sans MS"/>
        </w:rPr>
        <w:lastRenderedPageBreak/>
        <w:t>for economic stability in the U.S.S.R. "and very crucial</w:t>
      </w:r>
      <w:r w:rsidR="00DD7DA1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for social stability." Consumer goods must be produced; otherwise, "we could</w:t>
      </w:r>
      <w:r w:rsidR="00DD7DA1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not exclude major social disruption, even conflict, in the Soviet Union .... No</w:t>
      </w:r>
      <w:r w:rsidR="00DD7DA1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one in the West sees it in its interests to see further instability in the Soviet</w:t>
      </w:r>
      <w:r w:rsidR="00DD7DA1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Union."</w:t>
      </w:r>
    </w:p>
    <w:p w:rsidR="00DD7DA1" w:rsidRPr="00D06822" w:rsidRDefault="00DD7DA1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681899" w:rsidRDefault="0068189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r w:rsidRPr="00D06822">
        <w:rPr>
          <w:rFonts w:ascii="Comic Sans MS" w:hAnsi="Comic Sans MS"/>
        </w:rPr>
        <w:t>He stated that this was a critical</w:t>
      </w:r>
      <w:r w:rsidR="00DD7DA1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moment in U.S.-Soviet relations, and the United States must make crucial</w:t>
      </w:r>
      <w:r w:rsidR="00DD7DA1">
        <w:rPr>
          <w:rFonts w:ascii="Comic Sans MS" w:hAnsi="Comic Sans MS"/>
        </w:rPr>
        <w:t xml:space="preserve"> decisions. 'W</w:t>
      </w:r>
      <w:r w:rsidRPr="00D06822">
        <w:rPr>
          <w:rFonts w:ascii="Comic Sans MS" w:hAnsi="Comic Sans MS"/>
        </w:rPr>
        <w:t>e must have the [economic] means to move to a more democratic</w:t>
      </w:r>
      <w:r w:rsidR="00DD7DA1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world, or we will remain forever enemies."</w:t>
      </w:r>
    </w:p>
    <w:p w:rsidR="00DD7DA1" w:rsidRPr="00D06822" w:rsidRDefault="00DD7DA1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681899" w:rsidRDefault="0068189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r w:rsidRPr="00D06822">
        <w:rPr>
          <w:rFonts w:ascii="Comic Sans MS" w:hAnsi="Comic Sans MS"/>
        </w:rPr>
        <w:t>Soviet representatives will pursue language for a document</w:t>
      </w:r>
      <w:r w:rsidR="00DD7DA1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that is stronger than that of the language of the Helsinki Final Act and</w:t>
      </w:r>
      <w:r w:rsidR="00DD7DA1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pledges more than the "inviolability of existing borders." Soviet officials would</w:t>
      </w:r>
      <w:r w:rsidR="00DD7DA1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not take a position on whether such a document should be a treaty, or a</w:t>
      </w:r>
      <w:r w:rsidR="00DD7DA1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lesser legal document. They did state that they believe that Germany and</w:t>
      </w:r>
      <w:r w:rsidR="00DD7DA1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Poland, as well as other countries, should seek bilateral agreements that</w:t>
      </w:r>
      <w:r w:rsidR="00DD7DA1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would provide greater security to existing borders.</w:t>
      </w:r>
    </w:p>
    <w:p w:rsidR="00DD7DA1" w:rsidRPr="00D06822" w:rsidRDefault="00DD7DA1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681899" w:rsidRPr="00D06822" w:rsidRDefault="0068189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r w:rsidRPr="00D06822">
        <w:rPr>
          <w:rFonts w:ascii="Comic Sans MS" w:hAnsi="Comic Sans MS"/>
        </w:rPr>
        <w:t>Soviet officials indicated that Moscow may</w:t>
      </w:r>
      <w:r w:rsidR="00DD7DA1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wish to discuss further the reparations issue at Two-plus-Four. One official</w:t>
      </w:r>
      <w:r w:rsidR="00DD7DA1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made a general comparison to Moscow's current effort to reach an agreement</w:t>
      </w:r>
      <w:r w:rsidR="00DD7DA1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with Lithuania, which is seeking secession. He paraphrased Soviet spokesman</w:t>
      </w:r>
    </w:p>
    <w:p w:rsidR="00DD7DA1" w:rsidRDefault="0068189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proofErr w:type="spellStart"/>
      <w:r w:rsidRPr="00D06822">
        <w:rPr>
          <w:rFonts w:ascii="Comic Sans MS" w:hAnsi="Comic Sans MS"/>
        </w:rPr>
        <w:t>Gennadi</w:t>
      </w:r>
      <w:proofErr w:type="spellEnd"/>
      <w:r w:rsidRPr="00D06822">
        <w:rPr>
          <w:rFonts w:ascii="Comic Sans MS" w:hAnsi="Comic Sans MS"/>
        </w:rPr>
        <w:t xml:space="preserve"> </w:t>
      </w:r>
      <w:proofErr w:type="spellStart"/>
      <w:r w:rsidRPr="00D06822">
        <w:rPr>
          <w:rFonts w:ascii="Comic Sans MS" w:hAnsi="Comic Sans MS"/>
        </w:rPr>
        <w:t>Gerasimov</w:t>
      </w:r>
      <w:proofErr w:type="spellEnd"/>
      <w:r w:rsidRPr="00D06822">
        <w:rPr>
          <w:rFonts w:ascii="Comic Sans MS" w:hAnsi="Comic Sans MS"/>
        </w:rPr>
        <w:t>, who said, with regard to Lithuania, "This is a divorce</w:t>
      </w:r>
      <w:r w:rsidR="00DD7DA1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case. If one side takes everything, the right way to make a divorce is through</w:t>
      </w:r>
      <w:r w:rsidR="00DD7DA1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an accord."</w:t>
      </w:r>
    </w:p>
    <w:p w:rsidR="00DD7DA1" w:rsidRDefault="00DD7DA1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681899" w:rsidRDefault="0068189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r w:rsidRPr="00D06822">
        <w:rPr>
          <w:rFonts w:ascii="Comic Sans MS" w:hAnsi="Comic Sans MS"/>
        </w:rPr>
        <w:t>The Soviets will also likely raise the issue of restitution. Many</w:t>
      </w:r>
      <w:r w:rsidR="00DD7DA1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 xml:space="preserve">Ukrainians and other Soviet citizens were taken to forced </w:t>
      </w:r>
      <w:r w:rsidR="00DD7DA1" w:rsidRPr="00D06822">
        <w:rPr>
          <w:rFonts w:ascii="Comic Sans MS" w:hAnsi="Comic Sans MS"/>
        </w:rPr>
        <w:t>labour</w:t>
      </w:r>
      <w:r w:rsidRPr="00D06822">
        <w:rPr>
          <w:rFonts w:ascii="Comic Sans MS" w:hAnsi="Comic Sans MS"/>
        </w:rPr>
        <w:t xml:space="preserve"> camps during</w:t>
      </w:r>
      <w:r w:rsidR="00DD7DA1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the War and have not been compensated. Soviet officials believe that German</w:t>
      </w:r>
      <w:r w:rsidR="00DD7DA1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officials are willing to discuss this issue.</w:t>
      </w:r>
    </w:p>
    <w:p w:rsidR="00DD7DA1" w:rsidRPr="00D06822" w:rsidRDefault="00DD7DA1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681899" w:rsidRDefault="00681899" w:rsidP="00DD7DA1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r w:rsidRPr="00D06822">
        <w:rPr>
          <w:rFonts w:ascii="Comic Sans MS" w:hAnsi="Comic Sans MS"/>
        </w:rPr>
        <w:t>The Soviet Union described Germany as an economic and political</w:t>
      </w:r>
      <w:r w:rsidR="00DD7DA1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 xml:space="preserve">"engine" with momentum in its </w:t>
      </w:r>
      <w:r w:rsidR="00DD7DA1" w:rsidRPr="00D06822">
        <w:rPr>
          <w:rFonts w:ascii="Comic Sans MS" w:hAnsi="Comic Sans MS"/>
        </w:rPr>
        <w:t>favour</w:t>
      </w:r>
      <w:r w:rsidRPr="00D06822">
        <w:rPr>
          <w:rFonts w:ascii="Comic Sans MS" w:hAnsi="Comic Sans MS"/>
        </w:rPr>
        <w:t xml:space="preserve">. </w:t>
      </w:r>
      <w:r w:rsidRPr="00D06822">
        <w:rPr>
          <w:rFonts w:ascii="Comic Sans MS" w:hAnsi="Comic Sans MS" w:cs="Arial"/>
        </w:rPr>
        <w:t xml:space="preserve">In </w:t>
      </w:r>
      <w:r w:rsidRPr="00D06822">
        <w:rPr>
          <w:rFonts w:ascii="Comic Sans MS" w:hAnsi="Comic Sans MS"/>
        </w:rPr>
        <w:t>these circumstances, he said, "</w:t>
      </w:r>
      <w:proofErr w:type="gramStart"/>
      <w:r w:rsidRPr="00D06822">
        <w:rPr>
          <w:rFonts w:ascii="Comic Sans MS" w:hAnsi="Comic Sans MS"/>
        </w:rPr>
        <w:t>the</w:t>
      </w:r>
      <w:proofErr w:type="gramEnd"/>
      <w:r w:rsidR="00DD7DA1">
        <w:rPr>
          <w:rFonts w:ascii="Comic Sans MS" w:hAnsi="Comic Sans MS"/>
        </w:rPr>
        <w:t xml:space="preserve"> rights of the four powers can</w:t>
      </w:r>
      <w:r w:rsidRPr="00D06822">
        <w:rPr>
          <w:rFonts w:ascii="Comic Sans MS" w:hAnsi="Comic Sans MS"/>
        </w:rPr>
        <w:t>not be eternal," but there must be a document</w:t>
      </w:r>
      <w:r w:rsidR="00DD7DA1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 xml:space="preserve">that guarantees a smooth transition </w:t>
      </w:r>
      <w:r w:rsidRPr="00D06822">
        <w:rPr>
          <w:rFonts w:ascii="Comic Sans MS" w:hAnsi="Comic Sans MS"/>
          <w:sz w:val="26"/>
          <w:szCs w:val="26"/>
        </w:rPr>
        <w:t xml:space="preserve">to </w:t>
      </w:r>
      <w:r w:rsidRPr="00D06822">
        <w:rPr>
          <w:rFonts w:ascii="Comic Sans MS" w:hAnsi="Comic Sans MS"/>
        </w:rPr>
        <w:t xml:space="preserve">a new era. </w:t>
      </w:r>
    </w:p>
    <w:p w:rsidR="00DD7DA1" w:rsidRPr="00D06822" w:rsidRDefault="00DD7DA1" w:rsidP="00DD7DA1">
      <w:pPr>
        <w:autoSpaceDE w:val="0"/>
        <w:autoSpaceDN w:val="0"/>
        <w:adjustRightInd w:val="0"/>
        <w:jc w:val="both"/>
        <w:rPr>
          <w:rFonts w:ascii="Comic Sans MS" w:hAnsi="Comic Sans MS"/>
          <w:sz w:val="25"/>
          <w:szCs w:val="25"/>
        </w:rPr>
      </w:pPr>
    </w:p>
    <w:p w:rsidR="00DD7DA1" w:rsidRDefault="0068189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r w:rsidRPr="00D06822">
        <w:rPr>
          <w:rFonts w:ascii="Comic Sans MS" w:hAnsi="Comic Sans MS"/>
        </w:rPr>
        <w:t>Since the early 1960s France has worked to improve relations with West</w:t>
      </w:r>
      <w:r w:rsidR="00DD7DA1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Germany. French governments since that period have sought to strengthen</w:t>
      </w:r>
      <w:r w:rsidR="00DD7DA1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political, economic, and military cooperation with the Federal Republic, in part</w:t>
      </w:r>
      <w:r w:rsidR="00DD7DA1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 xml:space="preserve">in the effort to </w:t>
      </w:r>
      <w:proofErr w:type="gramStart"/>
      <w:r w:rsidRPr="00D06822">
        <w:rPr>
          <w:rFonts w:ascii="Comic Sans MS" w:hAnsi="Comic Sans MS"/>
        </w:rPr>
        <w:t>lay</w:t>
      </w:r>
      <w:proofErr w:type="gramEnd"/>
      <w:r w:rsidRPr="00D06822">
        <w:rPr>
          <w:rFonts w:ascii="Comic Sans MS" w:hAnsi="Comic Sans MS"/>
        </w:rPr>
        <w:t xml:space="preserve"> to rest the national rivalries that contributed to repeated</w:t>
      </w:r>
      <w:r w:rsidR="00DD7DA1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wars between the two countries, in part to strengthen European economic</w:t>
      </w:r>
      <w:r w:rsidR="00DD7DA1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 xml:space="preserve">and political cooperation. </w:t>
      </w:r>
    </w:p>
    <w:p w:rsidR="00DD7DA1" w:rsidRDefault="00DD7DA1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681899" w:rsidRPr="00D06822" w:rsidRDefault="0068189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r w:rsidRPr="00D06822">
        <w:rPr>
          <w:rFonts w:ascii="Comic Sans MS" w:hAnsi="Comic Sans MS"/>
        </w:rPr>
        <w:t>Increasingly, France has valued European</w:t>
      </w:r>
      <w:r w:rsidR="00DD7DA1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institutions such as NATO and the European Community in this process</w:t>
      </w:r>
      <w:r w:rsidR="00DD7DA1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because they have anchored the Federal Republic firmly in the West. The</w:t>
      </w:r>
      <w:r w:rsidR="00DD7DA1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FRG's great economic power has contributed, in the French view, to the</w:t>
      </w:r>
      <w:r w:rsidR="00DD7DA1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general growth of the economy of EC states; and its large conventional forces</w:t>
      </w:r>
      <w:r w:rsidR="00DD7DA1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have contributed to strategic stability in Central Europe.</w:t>
      </w:r>
      <w:r w:rsidR="00DD7DA1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France will pursue positions as Two-plus-Four intended to preserve good</w:t>
      </w:r>
      <w:r w:rsidR="00DD7DA1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relations with Germany and to continue the anchoring of Germany to the</w:t>
      </w:r>
    </w:p>
    <w:p w:rsidR="00DD7DA1" w:rsidRDefault="0068189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proofErr w:type="gramStart"/>
      <w:r w:rsidRPr="00D06822">
        <w:rPr>
          <w:rFonts w:ascii="Comic Sans MS" w:hAnsi="Comic Sans MS"/>
        </w:rPr>
        <w:t>West.</w:t>
      </w:r>
      <w:proofErr w:type="gramEnd"/>
      <w:r w:rsidRPr="00D06822">
        <w:rPr>
          <w:rFonts w:ascii="Comic Sans MS" w:hAnsi="Comic Sans MS"/>
        </w:rPr>
        <w:t xml:space="preserve"> </w:t>
      </w:r>
    </w:p>
    <w:p w:rsidR="00DD7DA1" w:rsidRDefault="00DD7DA1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681899" w:rsidRDefault="0068189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r w:rsidRPr="00D06822">
        <w:rPr>
          <w:rFonts w:ascii="Comic Sans MS" w:hAnsi="Comic Sans MS"/>
        </w:rPr>
        <w:lastRenderedPageBreak/>
        <w:t>French public opinion, at a rate of over 70%, has supported unification since</w:t>
      </w:r>
      <w:r w:rsidR="00DD7DA1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that time. In the view of one French official, the younger generation in</w:t>
      </w:r>
      <w:r w:rsidR="00DD7DA1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 xml:space="preserve">France has "turned the page" on decades of </w:t>
      </w:r>
      <w:r w:rsidRPr="00D06822">
        <w:rPr>
          <w:rFonts w:ascii="Comic Sans MS" w:hAnsi="Comic Sans MS" w:cs="Arial"/>
          <w:sz w:val="23"/>
          <w:szCs w:val="23"/>
        </w:rPr>
        <w:t xml:space="preserve">ill </w:t>
      </w:r>
      <w:r w:rsidRPr="00D06822">
        <w:rPr>
          <w:rFonts w:ascii="Comic Sans MS" w:hAnsi="Comic Sans MS"/>
        </w:rPr>
        <w:t>feeling towards Germany, and</w:t>
      </w:r>
      <w:r w:rsidR="00DD7DA1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thinks more in terms of the political and economic integration of Europe than</w:t>
      </w:r>
      <w:r w:rsidR="00DD7DA1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of national rivalries.</w:t>
      </w:r>
    </w:p>
    <w:p w:rsidR="00DD7DA1" w:rsidRPr="00D06822" w:rsidRDefault="00DD7DA1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681899" w:rsidRPr="00D06822" w:rsidRDefault="00681899" w:rsidP="00260A89">
      <w:pPr>
        <w:autoSpaceDE w:val="0"/>
        <w:autoSpaceDN w:val="0"/>
        <w:adjustRightInd w:val="0"/>
        <w:jc w:val="both"/>
        <w:rPr>
          <w:rFonts w:ascii="Comic Sans MS" w:hAnsi="Comic Sans MS" w:cs="Arial"/>
          <w:sz w:val="15"/>
          <w:szCs w:val="15"/>
        </w:rPr>
      </w:pPr>
      <w:r w:rsidRPr="00D06822">
        <w:rPr>
          <w:rFonts w:ascii="Comic Sans MS" w:hAnsi="Comic Sans MS"/>
        </w:rPr>
        <w:t>Paris believes that NATO forces should not be</w:t>
      </w:r>
      <w:r w:rsidR="00DD7DA1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 xml:space="preserve">stationed east of the Elbe after unification. </w:t>
      </w:r>
    </w:p>
    <w:p w:rsidR="00DD7DA1" w:rsidRDefault="00681899" w:rsidP="00DD7DA1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r w:rsidRPr="00D06822">
        <w:rPr>
          <w:rFonts w:ascii="Comic Sans MS" w:hAnsi="Comic Sans MS"/>
        </w:rPr>
        <w:t>The French government also believes that conventional force reductions,</w:t>
      </w:r>
      <w:r w:rsidR="00DD7DA1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including those relating to the Two-plus-Four nations, must occur within the</w:t>
      </w:r>
      <w:r w:rsidR="00DD7DA1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 xml:space="preserve">multilateral framework of CFE. </w:t>
      </w:r>
    </w:p>
    <w:p w:rsidR="00DD7DA1" w:rsidRDefault="00DD7DA1" w:rsidP="00DD7DA1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681899" w:rsidRDefault="0068189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r w:rsidRPr="00D06822">
        <w:rPr>
          <w:rFonts w:ascii="Comic Sans MS" w:hAnsi="Comic Sans MS"/>
        </w:rPr>
        <w:t>Several observers believe that France will ultimately cancel</w:t>
      </w:r>
      <w:r w:rsidR="006624EC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deployment, scheduled for 1992, of its new ground-based nuclear missile, the</w:t>
      </w:r>
      <w:r w:rsidR="006624EC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Hades, because its range does not extend beyond German territory.</w:t>
      </w:r>
    </w:p>
    <w:p w:rsidR="006624EC" w:rsidRPr="00D06822" w:rsidRDefault="006624EC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681899" w:rsidRPr="00D06822" w:rsidRDefault="0068189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r w:rsidRPr="00D06822">
        <w:rPr>
          <w:rFonts w:ascii="Comic Sans MS" w:hAnsi="Comic Sans MS"/>
        </w:rPr>
        <w:t>French Foreign Minister Roland Dumas,</w:t>
      </w:r>
      <w:r w:rsidR="006624EC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before a Berlin audience on March 1, 1990, stated that "Issues as crucial as</w:t>
      </w:r>
      <w:r w:rsidR="006624EC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recognition of frontiers will of necessity be subject to contractual</w:t>
      </w:r>
    </w:p>
    <w:p w:rsidR="00681899" w:rsidRDefault="0068189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proofErr w:type="gramStart"/>
      <w:r w:rsidRPr="00D06822">
        <w:rPr>
          <w:rFonts w:ascii="Comic Sans MS" w:hAnsi="Comic Sans MS"/>
        </w:rPr>
        <w:t>arrangements</w:t>
      </w:r>
      <w:proofErr w:type="gramEnd"/>
      <w:r w:rsidRPr="00D06822">
        <w:rPr>
          <w:rFonts w:ascii="Comic Sans MS" w:hAnsi="Comic Sans MS"/>
        </w:rPr>
        <w:t xml:space="preserve"> submitted for ratification. In short, whatever term is used to</w:t>
      </w:r>
      <w:r w:rsidR="006624EC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describe it, Europe needs a peace settlement."</w:t>
      </w:r>
      <w:r w:rsidRPr="00D06822">
        <w:rPr>
          <w:rFonts w:ascii="Comic Sans MS" w:hAnsi="Comic Sans MS" w:cs="Arial"/>
          <w:sz w:val="14"/>
          <w:szCs w:val="14"/>
        </w:rPr>
        <w:t xml:space="preserve"> </w:t>
      </w:r>
      <w:r w:rsidRPr="00D06822">
        <w:rPr>
          <w:rFonts w:ascii="Comic Sans MS" w:hAnsi="Comic Sans MS"/>
        </w:rPr>
        <w:t>Dumas did not address the</w:t>
      </w:r>
      <w:r w:rsidR="006624EC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issue of whether such a border agreement should be multilateral or bilateral,</w:t>
      </w:r>
      <w:r w:rsidR="006624EC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and therefore whether Two-plus-Four should create a document on borders</w:t>
      </w:r>
      <w:r w:rsidR="006624EC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ratified by all parties.</w:t>
      </w:r>
    </w:p>
    <w:p w:rsidR="006624EC" w:rsidRPr="00D06822" w:rsidRDefault="006624EC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681899" w:rsidRDefault="0068189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r w:rsidRPr="00D06822">
        <w:rPr>
          <w:rFonts w:ascii="Comic Sans MS" w:hAnsi="Comic Sans MS"/>
        </w:rPr>
        <w:t>The French wish to return the</w:t>
      </w:r>
      <w:r w:rsidR="006624EC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city to the control of the Federal Republic, but also wish to keep forces there,</w:t>
      </w:r>
      <w:r w:rsidR="006624EC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with German consent, until Soviet troop levels are sharply reduced in eastern</w:t>
      </w:r>
      <w:r w:rsidR="006624EC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Germany.</w:t>
      </w:r>
    </w:p>
    <w:p w:rsidR="006624EC" w:rsidRPr="00D06822" w:rsidRDefault="006624EC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6624EC" w:rsidRDefault="00681899" w:rsidP="006624EC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r w:rsidRPr="00D06822">
        <w:rPr>
          <w:rFonts w:ascii="Comic Sans MS" w:hAnsi="Comic Sans MS"/>
        </w:rPr>
        <w:t>Most observers believe that France will not</w:t>
      </w:r>
      <w:r w:rsidR="006624EC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seek to re-open the reparations issue with Germany because Germany has</w:t>
      </w:r>
      <w:r w:rsidR="006624EC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already paid heavy reparations to France, and because the issue would inflame</w:t>
      </w:r>
      <w:r w:rsidR="006624EC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 xml:space="preserve">public opinion in Germany. </w:t>
      </w:r>
    </w:p>
    <w:p w:rsidR="006624EC" w:rsidRDefault="006624EC" w:rsidP="006624EC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bookmarkStart w:id="0" w:name="_GoBack"/>
      <w:bookmarkEnd w:id="0"/>
    </w:p>
    <w:p w:rsidR="006624EC" w:rsidRDefault="00681899" w:rsidP="006624EC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r w:rsidRPr="00D06822">
        <w:rPr>
          <w:rFonts w:ascii="Comic Sans MS" w:hAnsi="Comic Sans MS"/>
        </w:rPr>
        <w:t xml:space="preserve">The government of Prime Minister Margaret Thatcher will seek a </w:t>
      </w:r>
      <w:proofErr w:type="spellStart"/>
      <w:r w:rsidRPr="00D06822">
        <w:rPr>
          <w:rFonts w:ascii="Comic Sans MS" w:hAnsi="Comic Sans MS"/>
        </w:rPr>
        <w:t>Twoplus</w:t>
      </w:r>
      <w:proofErr w:type="spellEnd"/>
      <w:r w:rsidRPr="00D06822">
        <w:rPr>
          <w:rFonts w:ascii="Comic Sans MS" w:hAnsi="Comic Sans MS"/>
        </w:rPr>
        <w:t>-</w:t>
      </w:r>
      <w:r w:rsidR="006624EC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Four agreement that terminates four-power rights and responsibilities in</w:t>
      </w:r>
      <w:r w:rsidR="006624EC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 xml:space="preserve">Germany and in Berlin. </w:t>
      </w:r>
      <w:r w:rsidR="006624EC">
        <w:rPr>
          <w:rFonts w:ascii="Comic Sans MS" w:hAnsi="Comic Sans MS"/>
        </w:rPr>
        <w:t xml:space="preserve"> </w:t>
      </w:r>
    </w:p>
    <w:p w:rsidR="006624EC" w:rsidRPr="00D06822" w:rsidRDefault="006624EC" w:rsidP="006624EC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6624EC" w:rsidRDefault="0068189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r w:rsidRPr="00D06822">
        <w:rPr>
          <w:rFonts w:ascii="Comic Sans MS" w:hAnsi="Comic Sans MS"/>
        </w:rPr>
        <w:t>The position of the Thatcher government</w:t>
      </w:r>
      <w:r w:rsidR="006624EC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on Germany's security role as a result of Two-plus-Four is clear: Germany</w:t>
      </w:r>
      <w:r w:rsidR="006624EC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should remain in NATO's integrated military command, U.S. troops should</w:t>
      </w:r>
      <w:r w:rsidR="006624EC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stay on German soil, and U.S. nuclear weapons should remain on German</w:t>
      </w:r>
      <w:r w:rsidR="006624EC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territory. Thatcher has said that placement of nuclear weapons on German</w:t>
      </w:r>
      <w:r w:rsidR="006624EC">
        <w:rPr>
          <w:rFonts w:ascii="Comic Sans MS" w:hAnsi="Comic Sans MS"/>
        </w:rPr>
        <w:t xml:space="preserve"> </w:t>
      </w:r>
      <w:proofErr w:type="gramStart"/>
      <w:r w:rsidRPr="00D06822">
        <w:rPr>
          <w:rFonts w:ascii="Comic Sans MS" w:hAnsi="Comic Sans MS"/>
        </w:rPr>
        <w:t>soil,</w:t>
      </w:r>
      <w:proofErr w:type="gramEnd"/>
      <w:r w:rsidRPr="00D06822">
        <w:rPr>
          <w:rFonts w:ascii="Comic Sans MS" w:hAnsi="Comic Sans MS"/>
        </w:rPr>
        <w:t xml:space="preserve"> however, is a matter for the Germans themselves </w:t>
      </w:r>
      <w:r w:rsidRPr="00D06822">
        <w:rPr>
          <w:rFonts w:ascii="Comic Sans MS" w:hAnsi="Comic Sans MS"/>
          <w:sz w:val="26"/>
          <w:szCs w:val="26"/>
        </w:rPr>
        <w:t xml:space="preserve">to </w:t>
      </w:r>
      <w:r w:rsidRPr="00D06822">
        <w:rPr>
          <w:rFonts w:ascii="Comic Sans MS" w:hAnsi="Comic Sans MS"/>
        </w:rPr>
        <w:t>decide. She has</w:t>
      </w:r>
      <w:r w:rsidR="006624EC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said that Soviet forces may remain in eastern Germany "for a transitional</w:t>
      </w:r>
      <w:r w:rsidR="006624EC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period." Sharp reductions of Soviet forces</w:t>
      </w:r>
      <w:r w:rsidR="006624EC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 xml:space="preserve">should </w:t>
      </w:r>
      <w:r w:rsidRPr="006624EC">
        <w:rPr>
          <w:rFonts w:ascii="Comic Sans MS" w:hAnsi="Comic Sans MS"/>
        </w:rPr>
        <w:t>be</w:t>
      </w:r>
      <w:r w:rsidRPr="00D06822">
        <w:rPr>
          <w:rFonts w:ascii="Comic Sans MS" w:hAnsi="Comic Sans MS"/>
          <w:sz w:val="23"/>
          <w:szCs w:val="23"/>
        </w:rPr>
        <w:t xml:space="preserve"> </w:t>
      </w:r>
      <w:r w:rsidRPr="00D06822">
        <w:rPr>
          <w:rFonts w:ascii="Comic Sans MS" w:hAnsi="Comic Sans MS"/>
        </w:rPr>
        <w:t xml:space="preserve">answered by reductions of NATO forces. </w:t>
      </w:r>
    </w:p>
    <w:p w:rsidR="006624EC" w:rsidRDefault="006624EC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681899" w:rsidRDefault="0068189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r w:rsidRPr="00D06822">
        <w:rPr>
          <w:rFonts w:ascii="Comic Sans MS" w:hAnsi="Comic Sans MS"/>
        </w:rPr>
        <w:t>Most observers agree that Great Britain will not pursue</w:t>
      </w:r>
      <w:r w:rsidR="006624EC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the issue of reparations at Two-plus-Four because the British government</w:t>
      </w:r>
      <w:r w:rsidR="006624EC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obtained large amounts of capital equipment from Germany in the several</w:t>
      </w:r>
      <w:r w:rsidR="006624EC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years after the war, and because it believes that the reparations should not</w:t>
      </w:r>
      <w:r w:rsidR="006624EC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be borne by the current generation of Germans.</w:t>
      </w:r>
    </w:p>
    <w:p w:rsidR="006624EC" w:rsidRPr="00D06822" w:rsidRDefault="006624EC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681899" w:rsidRPr="00D06822" w:rsidRDefault="00681899" w:rsidP="006624EC">
      <w:pPr>
        <w:autoSpaceDE w:val="0"/>
        <w:autoSpaceDN w:val="0"/>
        <w:adjustRightInd w:val="0"/>
        <w:jc w:val="both"/>
        <w:rPr>
          <w:rFonts w:ascii="Comic Sans MS" w:hAnsi="Comic Sans MS" w:cs="Arial"/>
          <w:sz w:val="23"/>
          <w:szCs w:val="23"/>
        </w:rPr>
      </w:pPr>
      <w:r w:rsidRPr="00D06822">
        <w:rPr>
          <w:rFonts w:ascii="Comic Sans MS" w:hAnsi="Comic Sans MS"/>
        </w:rPr>
        <w:lastRenderedPageBreak/>
        <w:t>Thatcher has strongly endorsed a</w:t>
      </w:r>
      <w:r w:rsidR="006624EC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 xml:space="preserve">border treaty "between the united Germany and Poland." </w:t>
      </w:r>
    </w:p>
    <w:p w:rsidR="006624EC" w:rsidRDefault="006624EC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681899" w:rsidRDefault="00681899" w:rsidP="00260A89">
      <w:pPr>
        <w:autoSpaceDE w:val="0"/>
        <w:autoSpaceDN w:val="0"/>
        <w:adjustRightInd w:val="0"/>
        <w:jc w:val="both"/>
        <w:rPr>
          <w:rFonts w:ascii="Comic Sans MS" w:hAnsi="Comic Sans MS"/>
          <w:sz w:val="15"/>
          <w:szCs w:val="15"/>
        </w:rPr>
      </w:pPr>
      <w:r w:rsidRPr="00D06822">
        <w:rPr>
          <w:rFonts w:ascii="Comic Sans MS" w:hAnsi="Comic Sans MS"/>
        </w:rPr>
        <w:t>Poland's principal objective at Two-plus-Four is to secure a settlement</w:t>
      </w:r>
      <w:r w:rsidR="006624EC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that brings greater stability to Central Europe, which in tum may foster</w:t>
      </w:r>
      <w:r w:rsidR="006624EC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economic development and the furthering of the democratic processes in the</w:t>
      </w:r>
      <w:r w:rsidR="006624EC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region. Anti-German sentiment remains high in Poland due to the severe</w:t>
      </w:r>
      <w:r w:rsidR="006624EC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loss of life suffered there during the war, and to the continuing controversy</w:t>
      </w:r>
      <w:r w:rsidR="006624EC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over the Polish-German border. A sizable German ethnic minority remains</w:t>
      </w:r>
      <w:r w:rsidR="006624EC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in the territory east of the Oder-Neisse given provisionally to Poland at</w:t>
      </w:r>
      <w:r w:rsidR="006624EC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Potsdam.</w:t>
      </w:r>
    </w:p>
    <w:p w:rsidR="006624EC" w:rsidRDefault="006624EC" w:rsidP="00260A89">
      <w:pPr>
        <w:autoSpaceDE w:val="0"/>
        <w:autoSpaceDN w:val="0"/>
        <w:adjustRightInd w:val="0"/>
        <w:jc w:val="both"/>
        <w:rPr>
          <w:rFonts w:ascii="Comic Sans MS" w:hAnsi="Comic Sans MS"/>
          <w:sz w:val="15"/>
          <w:szCs w:val="15"/>
        </w:rPr>
      </w:pPr>
    </w:p>
    <w:p w:rsidR="006624EC" w:rsidRPr="00D06822" w:rsidRDefault="006624EC" w:rsidP="00260A89">
      <w:pPr>
        <w:autoSpaceDE w:val="0"/>
        <w:autoSpaceDN w:val="0"/>
        <w:adjustRightInd w:val="0"/>
        <w:jc w:val="both"/>
        <w:rPr>
          <w:rFonts w:ascii="Comic Sans MS" w:hAnsi="Comic Sans MS"/>
          <w:sz w:val="15"/>
          <w:szCs w:val="15"/>
        </w:rPr>
      </w:pPr>
    </w:p>
    <w:p w:rsidR="00681899" w:rsidRDefault="0068189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r w:rsidRPr="00D06822">
        <w:rPr>
          <w:rFonts w:ascii="Comic Sans MS" w:hAnsi="Comic Sans MS"/>
        </w:rPr>
        <w:t>Poland will seek a treaty that instead pledges commitment to a</w:t>
      </w:r>
      <w:r w:rsidR="006624EC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permanent border, but will probably not seek a multilateral guarantee. Some</w:t>
      </w:r>
      <w:r w:rsidR="006624EC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observers believe that Poland's best interests may be served by calming the</w:t>
      </w:r>
      <w:r w:rsidR="006624EC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waters between Warsaw and Bonn, and seeking improved economic and</w:t>
      </w:r>
      <w:r w:rsidR="006624EC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political links. To this end, a lower level of rhetoric has been noticeable in</w:t>
      </w:r>
      <w:r w:rsidR="006624EC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FRG-Polish relations since mid-March 1990.</w:t>
      </w:r>
    </w:p>
    <w:p w:rsidR="006624EC" w:rsidRPr="00D06822" w:rsidRDefault="006624EC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6624EC" w:rsidRDefault="0068189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r w:rsidRPr="00D06822">
        <w:rPr>
          <w:rFonts w:ascii="Comic Sans MS" w:hAnsi="Comic Sans MS"/>
        </w:rPr>
        <w:t>Prime Minister Mazowiecki has indicated that</w:t>
      </w:r>
      <w:r w:rsidR="006624EC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Poland will not pursue reparations at Two-plus-Four.</w:t>
      </w:r>
      <w:r w:rsidR="006624EC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At the same time, thousands of Poles suffered in German concentration</w:t>
      </w:r>
      <w:r w:rsidR="006624EC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 xml:space="preserve">and forced </w:t>
      </w:r>
      <w:r w:rsidR="006624EC" w:rsidRPr="00D06822">
        <w:rPr>
          <w:rFonts w:ascii="Comic Sans MS" w:hAnsi="Comic Sans MS"/>
        </w:rPr>
        <w:t>labour</w:t>
      </w:r>
      <w:r w:rsidRPr="00D06822">
        <w:rPr>
          <w:rFonts w:ascii="Comic Sans MS" w:hAnsi="Comic Sans MS"/>
        </w:rPr>
        <w:t xml:space="preserve"> camps during the War, and Mazowiecki has stated that</w:t>
      </w:r>
      <w:r w:rsidR="006624EC">
        <w:rPr>
          <w:rFonts w:ascii="Comic Sans MS" w:hAnsi="Comic Sans MS"/>
        </w:rPr>
        <w:t xml:space="preserve"> t</w:t>
      </w:r>
      <w:r w:rsidRPr="00D06822">
        <w:rPr>
          <w:rFonts w:ascii="Comic Sans MS" w:hAnsi="Comic Sans MS"/>
        </w:rPr>
        <w:t>he Federal Republic and Poland disagree over the actual number. Kohl</w:t>
      </w:r>
      <w:r w:rsidR="006624EC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has said that 500,000-700,000 ethnic Germans live in the region; Mazowiecki</w:t>
      </w:r>
      <w:r w:rsidR="006624EC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has given the figure as approximately 100,000.</w:t>
      </w:r>
      <w:r w:rsidR="006624EC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Poland will raise the issue of compensation for these individuals and their</w:t>
      </w:r>
      <w:r w:rsidR="006624EC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survivors at Two-plus-Four</w:t>
      </w:r>
    </w:p>
    <w:p w:rsidR="006624EC" w:rsidRDefault="006624EC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6624EC" w:rsidRDefault="0068189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r w:rsidRPr="00D06822">
        <w:rPr>
          <w:rFonts w:ascii="Comic Sans MS" w:hAnsi="Comic Sans MS"/>
        </w:rPr>
        <w:t>The Polish government has told the Soviet</w:t>
      </w:r>
      <w:r w:rsidR="006624EC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government that it wishes to see Soviet forces leave its territory, but that the</w:t>
      </w:r>
      <w:r w:rsidR="006624EC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 xml:space="preserve">Polish-German border question should </w:t>
      </w:r>
      <w:r w:rsidRPr="006624EC">
        <w:rPr>
          <w:rFonts w:ascii="Comic Sans MS" w:hAnsi="Comic Sans MS"/>
        </w:rPr>
        <w:t>first be</w:t>
      </w:r>
      <w:r w:rsidRPr="00D06822">
        <w:rPr>
          <w:rFonts w:ascii="Comic Sans MS" w:hAnsi="Comic Sans MS"/>
          <w:sz w:val="23"/>
          <w:szCs w:val="23"/>
        </w:rPr>
        <w:t xml:space="preserve"> </w:t>
      </w:r>
      <w:r w:rsidRPr="00D06822">
        <w:rPr>
          <w:rFonts w:ascii="Comic Sans MS" w:hAnsi="Comic Sans MS"/>
        </w:rPr>
        <w:t xml:space="preserve">resolved. </w:t>
      </w:r>
    </w:p>
    <w:p w:rsidR="006624EC" w:rsidRDefault="006624EC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681899" w:rsidRPr="00D06822" w:rsidRDefault="0068189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r w:rsidRPr="00D06822">
        <w:rPr>
          <w:rFonts w:ascii="Comic Sans MS" w:hAnsi="Comic Sans MS"/>
        </w:rPr>
        <w:t>The Polish government has stated that a united Germany</w:t>
      </w:r>
      <w:r w:rsidR="006624EC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should remain in NATO as a means to provide stability in Central Europe.</w:t>
      </w:r>
      <w:r w:rsidR="006624EC">
        <w:rPr>
          <w:rFonts w:ascii="Comic Sans MS" w:hAnsi="Comic Sans MS"/>
          <w:sz w:val="16"/>
          <w:szCs w:val="16"/>
        </w:rPr>
        <w:t xml:space="preserve"> </w:t>
      </w:r>
      <w:r w:rsidRPr="00D06822">
        <w:rPr>
          <w:rFonts w:ascii="Comic Sans MS" w:hAnsi="Comic Sans MS"/>
        </w:rPr>
        <w:t>The</w:t>
      </w:r>
      <w:r w:rsidR="006624EC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Polish government reportedly wishes greater economic assistance from other</w:t>
      </w:r>
      <w:r w:rsidR="006624EC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Western</w:t>
      </w:r>
      <w:r w:rsidR="006624EC">
        <w:rPr>
          <w:rFonts w:ascii="Comic Sans MS" w:hAnsi="Comic Sans MS"/>
        </w:rPr>
        <w:t xml:space="preserve"> countries, not only to modernis</w:t>
      </w:r>
      <w:r w:rsidRPr="00D06822">
        <w:rPr>
          <w:rFonts w:ascii="Comic Sans MS" w:hAnsi="Comic Sans MS"/>
        </w:rPr>
        <w:t>e its economy but to blunt potential</w:t>
      </w:r>
      <w:r w:rsidR="006624EC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German influence on Polish policymaking. The Polish government believes</w:t>
      </w:r>
    </w:p>
    <w:p w:rsidR="00681899" w:rsidRDefault="0068189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proofErr w:type="gramStart"/>
      <w:r w:rsidRPr="00D06822">
        <w:rPr>
          <w:rFonts w:ascii="Comic Sans MS" w:hAnsi="Comic Sans MS"/>
        </w:rPr>
        <w:t>that</w:t>
      </w:r>
      <w:proofErr w:type="gramEnd"/>
      <w:r w:rsidRPr="00D06822">
        <w:rPr>
          <w:rFonts w:ascii="Comic Sans MS" w:hAnsi="Comic Sans MS"/>
        </w:rPr>
        <w:t xml:space="preserve"> such assistance is an integral part of the effort to assure the nation's</w:t>
      </w:r>
      <w:r w:rsidR="0060221B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security.</w:t>
      </w:r>
    </w:p>
    <w:p w:rsidR="0060221B" w:rsidRPr="00D06822" w:rsidRDefault="0060221B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sectPr w:rsidR="0060221B" w:rsidRPr="00D06822" w:rsidSect="00D06822">
      <w:headerReference w:type="default" r:id="rId7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624EC" w:rsidRDefault="006624EC" w:rsidP="00762778">
      <w:r>
        <w:separator/>
      </w:r>
    </w:p>
  </w:endnote>
  <w:endnote w:type="continuationSeparator" w:id="0">
    <w:p w:rsidR="006624EC" w:rsidRDefault="006624EC" w:rsidP="007627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624EC" w:rsidRDefault="006624EC" w:rsidP="00762778">
      <w:r>
        <w:separator/>
      </w:r>
    </w:p>
  </w:footnote>
  <w:footnote w:type="continuationSeparator" w:id="0">
    <w:p w:rsidR="006624EC" w:rsidRDefault="006624EC" w:rsidP="0076277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585218567"/>
      <w:docPartObj>
        <w:docPartGallery w:val="Page Numbers (Top of Page)"/>
        <w:docPartUnique/>
      </w:docPartObj>
    </w:sdtPr>
    <w:sdtEndPr>
      <w:rPr>
        <w:noProof/>
      </w:rPr>
    </w:sdtEndPr>
    <w:sdtContent>
      <w:p w:rsidR="006624EC" w:rsidRDefault="006624EC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0221B">
          <w:rPr>
            <w:noProof/>
          </w:rPr>
          <w:t>19</w:t>
        </w:r>
        <w:r>
          <w:rPr>
            <w:noProof/>
          </w:rPr>
          <w:fldChar w:fldCharType="end"/>
        </w:r>
      </w:p>
    </w:sdtContent>
  </w:sdt>
  <w:p w:rsidR="006624EC" w:rsidRDefault="006624E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1899"/>
    <w:rsid w:val="00006396"/>
    <w:rsid w:val="00260A89"/>
    <w:rsid w:val="002B1A5D"/>
    <w:rsid w:val="002B6DA1"/>
    <w:rsid w:val="002D2362"/>
    <w:rsid w:val="002E7ACD"/>
    <w:rsid w:val="00342C49"/>
    <w:rsid w:val="00384D60"/>
    <w:rsid w:val="003D2485"/>
    <w:rsid w:val="003E4DF3"/>
    <w:rsid w:val="00546B1E"/>
    <w:rsid w:val="00593A2B"/>
    <w:rsid w:val="0060221B"/>
    <w:rsid w:val="006624EC"/>
    <w:rsid w:val="00681899"/>
    <w:rsid w:val="006977E5"/>
    <w:rsid w:val="0073250D"/>
    <w:rsid w:val="00762778"/>
    <w:rsid w:val="008869F3"/>
    <w:rsid w:val="009E7580"/>
    <w:rsid w:val="00B03A67"/>
    <w:rsid w:val="00B57104"/>
    <w:rsid w:val="00C06271"/>
    <w:rsid w:val="00D06822"/>
    <w:rsid w:val="00DD048B"/>
    <w:rsid w:val="00DD04BF"/>
    <w:rsid w:val="00DD7DA1"/>
    <w:rsid w:val="00DF3F7B"/>
    <w:rsid w:val="00F83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76277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62778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76277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62778"/>
    <w:rPr>
      <w:sz w:val="24"/>
      <w:szCs w:val="24"/>
    </w:rPr>
  </w:style>
  <w:style w:type="paragraph" w:styleId="BalloonText">
    <w:name w:val="Balloon Text"/>
    <w:basedOn w:val="Normal"/>
    <w:link w:val="BalloonTextChar"/>
    <w:rsid w:val="00384D6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84D6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76277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62778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76277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62778"/>
    <w:rPr>
      <w:sz w:val="24"/>
      <w:szCs w:val="24"/>
    </w:rPr>
  </w:style>
  <w:style w:type="paragraph" w:styleId="BalloonText">
    <w:name w:val="Balloon Text"/>
    <w:basedOn w:val="Normal"/>
    <w:link w:val="BalloonTextChar"/>
    <w:rsid w:val="00384D6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84D6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70335822</Template>
  <TotalTime>0</TotalTime>
  <Pages>20</Pages>
  <Words>8504</Words>
  <Characters>48479</Characters>
  <Application>Microsoft Office Word</Application>
  <DocSecurity>0</DocSecurity>
  <Lines>403</Lines>
  <Paragraphs>113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STEWART Barrie</dc:creator>
  <cp:lastModifiedBy>STEWART Barrie</cp:lastModifiedBy>
  <cp:revision>2</cp:revision>
  <cp:lastPrinted>2016-09-13T00:45:00Z</cp:lastPrinted>
  <dcterms:created xsi:type="dcterms:W3CDTF">2017-09-06T02:18:00Z</dcterms:created>
  <dcterms:modified xsi:type="dcterms:W3CDTF">2017-09-06T02:18:00Z</dcterms:modified>
</cp:coreProperties>
</file>