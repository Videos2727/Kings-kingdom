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A2B" w:rsidRPr="00D06822" w:rsidRDefault="00260A89" w:rsidP="00D06822">
      <w:pPr>
        <w:autoSpaceDE w:val="0"/>
        <w:autoSpaceDN w:val="0"/>
        <w:adjustRightInd w:val="0"/>
        <w:jc w:val="center"/>
        <w:rPr>
          <w:rFonts w:ascii="Comic Sans MS" w:hAnsi="Comic Sans MS"/>
          <w:sz w:val="20"/>
          <w:szCs w:val="20"/>
        </w:rPr>
      </w:pPr>
      <w:bookmarkStart w:id="0" w:name="_GoBack"/>
      <w:bookmarkEnd w:id="0"/>
      <w:r w:rsidRPr="00D06822">
        <w:rPr>
          <w:rFonts w:ascii="Comic Sans MS" w:hAnsi="Comic Sans MS"/>
          <w:b/>
          <w:sz w:val="28"/>
          <w:szCs w:val="28"/>
          <w:u w:val="single"/>
        </w:rPr>
        <w:t>The Two Plus Four Treaty</w:t>
      </w:r>
    </w:p>
    <w:p w:rsidR="00260A89" w:rsidRPr="00D06822" w:rsidRDefault="00260A89" w:rsidP="00260A89">
      <w:pPr>
        <w:autoSpaceDE w:val="0"/>
        <w:autoSpaceDN w:val="0"/>
        <w:adjustRightInd w:val="0"/>
        <w:jc w:val="both"/>
        <w:rPr>
          <w:rFonts w:ascii="Comic Sans MS" w:hAnsi="Comic Sans MS"/>
          <w:b/>
          <w:sz w:val="28"/>
          <w:szCs w:val="28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decision of the Soviet Union to curtail sharply its presence and</w:t>
      </w:r>
      <w:r w:rsidR="00D06822" w:rsidRPr="00D06822">
        <w:rPr>
          <w:rFonts w:ascii="Comic Sans MS" w:hAnsi="Comic Sans MS"/>
        </w:rPr>
        <w:t xml:space="preserve"> </w:t>
      </w:r>
      <w:r w:rsidR="002E66FF">
        <w:rPr>
          <w:rFonts w:ascii="Comic Sans MS" w:hAnsi="Comic Sans MS"/>
        </w:rPr>
        <w:t xml:space="preserve">influence in Eastern Europe </w:t>
      </w:r>
      <w:r w:rsidRPr="00D06822">
        <w:rPr>
          <w:rFonts w:ascii="Comic Sans MS" w:hAnsi="Comic Sans MS"/>
        </w:rPr>
        <w:t>led to a critical point in the process of</w:t>
      </w:r>
      <w:r w:rsidR="00D06822" w:rsidRP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resolving post-war Europe's central issue: the unification of Germany and the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new Germany's role on the continent.</w:t>
      </w:r>
    </w:p>
    <w:p w:rsidR="003251AF" w:rsidRDefault="003251A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3251AF" w:rsidRDefault="003251A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E66FF" w:rsidRPr="00D06822" w:rsidRDefault="002E66F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E66FF" w:rsidRPr="00D06822" w:rsidRDefault="002E66FF" w:rsidP="002E66FF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In February 1990, the</w:t>
      </w:r>
      <w:r>
        <w:rPr>
          <w:rFonts w:ascii="Comic Sans MS" w:hAnsi="Comic Sans MS"/>
        </w:rPr>
        <w:t xml:space="preserve"> four powers from World War II-</w:t>
      </w:r>
      <w:r w:rsidRPr="00D06822">
        <w:rPr>
          <w:rFonts w:ascii="Comic Sans MS" w:hAnsi="Comic Sans MS"/>
        </w:rPr>
        <w:t xml:space="preserve"> the United States,</w:t>
      </w:r>
      <w:r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Soviet Uni</w:t>
      </w:r>
      <w:r>
        <w:rPr>
          <w:rFonts w:ascii="Comic Sans MS" w:hAnsi="Comic Sans MS"/>
        </w:rPr>
        <w:t>on, France, and Great Britain -</w:t>
      </w:r>
      <w:r w:rsidRPr="00D06822">
        <w:rPr>
          <w:rFonts w:ascii="Comic Sans MS" w:hAnsi="Comic Sans MS"/>
        </w:rPr>
        <w:t xml:space="preserve"> exercising rights over the</w:t>
      </w:r>
      <w:r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whole of Germany and Berlin</w:t>
      </w:r>
      <w:r>
        <w:rPr>
          <w:rFonts w:ascii="Comic Sans MS" w:hAnsi="Comic Sans MS"/>
        </w:rPr>
        <w:t>,</w:t>
      </w:r>
      <w:r w:rsidRPr="00D06822">
        <w:rPr>
          <w:rFonts w:ascii="Comic Sans MS" w:hAnsi="Comic Sans MS"/>
        </w:rPr>
        <w:t xml:space="preserve"> agreed to the unification of the Federal Republic</w:t>
      </w:r>
      <w:r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of Germany (FRG) and the German Democratic Republic (GDR). </w:t>
      </w:r>
    </w:p>
    <w:p w:rsidR="002E66FF" w:rsidRDefault="002E66FF" w:rsidP="002E66FF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E66FF" w:rsidRDefault="002E66FF" w:rsidP="002E66FF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E66FF" w:rsidRDefault="002E66FF" w:rsidP="002E66FF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E66FF" w:rsidRDefault="002E66FF" w:rsidP="002E66FF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E66FF" w:rsidRPr="00D06822" w:rsidRDefault="002E66FF" w:rsidP="002E66FF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Two-plus-Four talks include</w:t>
      </w:r>
      <w:r>
        <w:rPr>
          <w:rFonts w:ascii="Comic Sans MS" w:hAnsi="Comic Sans MS"/>
        </w:rPr>
        <w:t>d</w:t>
      </w:r>
      <w:r w:rsidRPr="00D06822">
        <w:rPr>
          <w:rFonts w:ascii="Comic Sans MS" w:hAnsi="Comic Sans MS"/>
        </w:rPr>
        <w:t xml:space="preserve"> the two Germanys and the </w:t>
      </w:r>
      <w:r>
        <w:rPr>
          <w:rFonts w:ascii="Comic Sans MS" w:hAnsi="Comic Sans MS"/>
        </w:rPr>
        <w:t xml:space="preserve">four </w:t>
      </w:r>
      <w:r w:rsidRPr="00D06822">
        <w:rPr>
          <w:rFonts w:ascii="Comic Sans MS" w:hAnsi="Comic Sans MS"/>
        </w:rPr>
        <w:t>allied powers</w:t>
      </w:r>
      <w:r w:rsidR="00D45B6C">
        <w:rPr>
          <w:rFonts w:ascii="Comic Sans MS" w:hAnsi="Comic Sans MS"/>
        </w:rPr>
        <w:t>.</w:t>
      </w:r>
      <w:r>
        <w:rPr>
          <w:rFonts w:ascii="Comic Sans MS" w:hAnsi="Comic Sans MS"/>
        </w:rPr>
        <w:t xml:space="preserve"> Its intention was</w:t>
      </w:r>
      <w:r w:rsidRPr="00D06822">
        <w:rPr>
          <w:rFonts w:ascii="Comic Sans MS" w:hAnsi="Comic Sans MS"/>
        </w:rPr>
        <w:t xml:space="preserve"> to address the</w:t>
      </w:r>
      <w:r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process of unification and the emergence of a fully sovereign German state.</w:t>
      </w:r>
      <w:r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The Two-plus-Four process radically </w:t>
      </w:r>
      <w:r>
        <w:rPr>
          <w:rFonts w:ascii="Comic Sans MS" w:hAnsi="Comic Sans MS"/>
        </w:rPr>
        <w:t xml:space="preserve">altered </w:t>
      </w:r>
      <w:r w:rsidRPr="00D06822">
        <w:rPr>
          <w:rFonts w:ascii="Comic Sans MS" w:hAnsi="Comic Sans MS"/>
        </w:rPr>
        <w:t>the longstanding competitive security relationships between East and</w:t>
      </w:r>
      <w:r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West in Europe, and the influence that the United States and the Soviet</w:t>
      </w:r>
      <w:r>
        <w:rPr>
          <w:rFonts w:ascii="Comic Sans MS" w:hAnsi="Comic Sans MS"/>
        </w:rPr>
        <w:t xml:space="preserve"> Union had to wield</w:t>
      </w:r>
      <w:r w:rsidRPr="00D06822">
        <w:rPr>
          <w:rFonts w:ascii="Comic Sans MS" w:hAnsi="Comic Sans MS"/>
        </w:rPr>
        <w:t xml:space="preserve"> on the continent.</w:t>
      </w:r>
    </w:p>
    <w:p w:rsidR="002E66FF" w:rsidRDefault="002E66F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E66FF" w:rsidRDefault="002E66F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E66FF" w:rsidRDefault="002E66F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E66FF" w:rsidRDefault="002E66F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E66FF" w:rsidRDefault="002E66F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593A2B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 xml:space="preserve">The legal framework </w:t>
      </w:r>
      <w:r w:rsidR="002E66FF">
        <w:rPr>
          <w:rFonts w:ascii="Comic Sans MS" w:hAnsi="Comic Sans MS"/>
        </w:rPr>
        <w:t xml:space="preserve">set up by </w:t>
      </w:r>
      <w:r w:rsidR="002E66FF" w:rsidRPr="00D06822">
        <w:rPr>
          <w:rFonts w:ascii="Comic Sans MS" w:hAnsi="Comic Sans MS"/>
        </w:rPr>
        <w:t>the United States, the Soviet Union,</w:t>
      </w:r>
      <w:r w:rsidR="002E66FF">
        <w:rPr>
          <w:rFonts w:ascii="Comic Sans MS" w:hAnsi="Comic Sans MS"/>
        </w:rPr>
        <w:t xml:space="preserve"> France, and Great Britain that was </w:t>
      </w:r>
      <w:r w:rsidRPr="00D06822">
        <w:rPr>
          <w:rFonts w:ascii="Comic Sans MS" w:hAnsi="Comic Sans MS"/>
        </w:rPr>
        <w:t>established in 1945 after Germany's unconditional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surrend</w:t>
      </w:r>
      <w:r w:rsidR="002E66FF">
        <w:rPr>
          <w:rFonts w:ascii="Comic Sans MS" w:hAnsi="Comic Sans MS"/>
        </w:rPr>
        <w:t xml:space="preserve">er, </w:t>
      </w:r>
      <w:r w:rsidRPr="00D06822">
        <w:rPr>
          <w:rFonts w:ascii="Comic Sans MS" w:hAnsi="Comic Sans MS"/>
        </w:rPr>
        <w:t xml:space="preserve">has been altered </w:t>
      </w:r>
      <w:r w:rsidR="002E66FF">
        <w:rPr>
          <w:rFonts w:ascii="Comic Sans MS" w:hAnsi="Comic Sans MS"/>
        </w:rPr>
        <w:t>due to</w:t>
      </w:r>
      <w:r w:rsidRPr="00D06822">
        <w:rPr>
          <w:rFonts w:ascii="Comic Sans MS" w:hAnsi="Comic Sans MS"/>
        </w:rPr>
        <w:t xml:space="preserve"> a series of agreements </w:t>
      </w:r>
      <w:r w:rsidR="002E66FF">
        <w:rPr>
          <w:rFonts w:ascii="Comic Sans MS" w:hAnsi="Comic Sans MS"/>
        </w:rPr>
        <w:t>throughout the Cold War, assisted greatly by</w:t>
      </w:r>
      <w:r w:rsidRPr="00D06822">
        <w:rPr>
          <w:rFonts w:ascii="Comic Sans MS" w:hAnsi="Comic Sans MS"/>
        </w:rPr>
        <w:t xml:space="preserve"> the Federal Republic of Germany's (FRG) steadily growing importance in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political, economic, and security matters. </w:t>
      </w:r>
    </w:p>
    <w:p w:rsidR="002E66FF" w:rsidRDefault="002E66F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E66FF" w:rsidRDefault="002E66F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E66FF" w:rsidRDefault="002E66F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3251AF" w:rsidRDefault="003251A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3251AF" w:rsidRPr="00D06822" w:rsidRDefault="003251A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3D2485" w:rsidRDefault="002E66FF" w:rsidP="003D2485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>
        <w:rPr>
          <w:rFonts w:ascii="Comic Sans MS" w:hAnsi="Comic Sans MS"/>
        </w:rPr>
        <w:t>The meetings were</w:t>
      </w:r>
      <w:r w:rsidR="003D2485" w:rsidRPr="003D2485">
        <w:rPr>
          <w:rFonts w:ascii="Comic Sans MS" w:hAnsi="Comic Sans MS"/>
        </w:rPr>
        <w:t xml:space="preserve"> to address</w:t>
      </w:r>
      <w:r w:rsidR="003D2485" w:rsidRPr="00D06822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 xml:space="preserve">the </w:t>
      </w:r>
      <w:r w:rsidR="003D2485" w:rsidRPr="00D06822">
        <w:rPr>
          <w:rFonts w:ascii="Comic Sans MS" w:hAnsi="Comic Sans MS"/>
        </w:rPr>
        <w:t>resolution of issues</w:t>
      </w:r>
      <w:r w:rsidR="003D2485">
        <w:rPr>
          <w:rFonts w:ascii="Comic Sans MS" w:hAnsi="Comic Sans MS"/>
        </w:rPr>
        <w:t xml:space="preserve"> </w:t>
      </w:r>
      <w:r w:rsidR="00D45B6C">
        <w:rPr>
          <w:rFonts w:ascii="Comic Sans MS" w:hAnsi="Comic Sans MS"/>
        </w:rPr>
        <w:t xml:space="preserve">remaining from </w:t>
      </w:r>
      <w:r w:rsidR="00D45B6C" w:rsidRPr="00D06822">
        <w:rPr>
          <w:rFonts w:ascii="Comic Sans MS" w:hAnsi="Comic Sans MS"/>
        </w:rPr>
        <w:t>the Second World War</w:t>
      </w:r>
      <w:r w:rsidR="003D2485" w:rsidRPr="00D06822">
        <w:rPr>
          <w:rFonts w:ascii="Comic Sans MS" w:hAnsi="Comic Sans MS"/>
        </w:rPr>
        <w:t xml:space="preserve"> and its immediate aftermath.</w:t>
      </w:r>
      <w:r>
        <w:rPr>
          <w:rFonts w:ascii="Comic Sans MS" w:hAnsi="Comic Sans MS"/>
        </w:rPr>
        <w:t xml:space="preserve"> </w:t>
      </w:r>
      <w:r w:rsidR="003D2485" w:rsidRPr="00D06822">
        <w:rPr>
          <w:rFonts w:ascii="Comic Sans MS" w:hAnsi="Comic Sans MS"/>
        </w:rPr>
        <w:t xml:space="preserve">The objectives of the Federal Republic of Germany at Two-plus-Four </w:t>
      </w:r>
      <w:r w:rsidR="00D45B6C">
        <w:rPr>
          <w:rFonts w:ascii="Comic Sans MS" w:hAnsi="Comic Sans MS"/>
        </w:rPr>
        <w:t>was</w:t>
      </w:r>
      <w:r w:rsidR="003D2485">
        <w:rPr>
          <w:rFonts w:ascii="Comic Sans MS" w:hAnsi="Comic Sans MS"/>
        </w:rPr>
        <w:t xml:space="preserve"> </w:t>
      </w:r>
      <w:r w:rsidR="003D2485" w:rsidRPr="00D06822">
        <w:rPr>
          <w:rFonts w:ascii="Comic Sans MS" w:hAnsi="Comic Sans MS"/>
        </w:rPr>
        <w:t>to achieve unification and regain full sovereignty</w:t>
      </w:r>
      <w:r w:rsidR="00D45B6C">
        <w:rPr>
          <w:rFonts w:ascii="Comic Sans MS" w:hAnsi="Comic Sans MS"/>
        </w:rPr>
        <w:t>,</w:t>
      </w:r>
      <w:r w:rsidR="003D2485" w:rsidRPr="002E66FF">
        <w:rPr>
          <w:rFonts w:ascii="Comic Sans MS" w:hAnsi="Comic Sans MS"/>
        </w:rPr>
        <w:t xml:space="preserve"> to pursue</w:t>
      </w:r>
      <w:r w:rsidR="003D2485" w:rsidRPr="00D06822">
        <w:rPr>
          <w:rFonts w:ascii="Comic Sans MS" w:hAnsi="Comic Sans MS"/>
        </w:rPr>
        <w:t xml:space="preserve"> its</w:t>
      </w:r>
      <w:r w:rsidR="003D2485">
        <w:rPr>
          <w:rFonts w:ascii="Comic Sans MS" w:hAnsi="Comic Sans MS"/>
        </w:rPr>
        <w:t xml:space="preserve"> </w:t>
      </w:r>
      <w:r w:rsidR="003D2485" w:rsidRPr="00D06822">
        <w:rPr>
          <w:rFonts w:ascii="Comic Sans MS" w:hAnsi="Comic Sans MS"/>
        </w:rPr>
        <w:t>political and economic life in Europe</w:t>
      </w:r>
      <w:r w:rsidR="00D45B6C">
        <w:rPr>
          <w:rFonts w:ascii="Comic Sans MS" w:hAnsi="Comic Sans MS"/>
        </w:rPr>
        <w:t>,</w:t>
      </w:r>
      <w:r w:rsidR="003D2485" w:rsidRPr="00D06822">
        <w:rPr>
          <w:rFonts w:ascii="Comic Sans MS" w:hAnsi="Comic Sans MS"/>
        </w:rPr>
        <w:t xml:space="preserve"> reasonably free of the dominating</w:t>
      </w:r>
      <w:r w:rsidR="003D2485">
        <w:rPr>
          <w:rFonts w:ascii="Comic Sans MS" w:hAnsi="Comic Sans MS"/>
        </w:rPr>
        <w:t xml:space="preserve"> </w:t>
      </w:r>
      <w:r w:rsidR="003D2485" w:rsidRPr="00D06822">
        <w:rPr>
          <w:rFonts w:ascii="Comic Sans MS" w:hAnsi="Comic Sans MS"/>
        </w:rPr>
        <w:t>influence of th</w:t>
      </w:r>
      <w:r>
        <w:rPr>
          <w:rFonts w:ascii="Comic Sans MS" w:hAnsi="Comic Sans MS"/>
        </w:rPr>
        <w:t>e East-West competition that had</w:t>
      </w:r>
      <w:r w:rsidR="003D2485" w:rsidRPr="00D06822">
        <w:rPr>
          <w:rFonts w:ascii="Comic Sans MS" w:hAnsi="Comic Sans MS"/>
        </w:rPr>
        <w:t xml:space="preserve"> controlled its existence since</w:t>
      </w:r>
      <w:r w:rsidR="003D2485">
        <w:rPr>
          <w:rFonts w:ascii="Comic Sans MS" w:hAnsi="Comic Sans MS"/>
        </w:rPr>
        <w:t xml:space="preserve"> </w:t>
      </w:r>
      <w:r w:rsidR="00D45B6C" w:rsidRPr="00D06822">
        <w:rPr>
          <w:rFonts w:ascii="Comic Sans MS" w:hAnsi="Comic Sans MS"/>
        </w:rPr>
        <w:t>the Second World War</w:t>
      </w:r>
      <w:r w:rsidR="003D2485" w:rsidRPr="00D06822">
        <w:rPr>
          <w:rFonts w:ascii="Comic Sans MS" w:hAnsi="Comic Sans MS"/>
        </w:rPr>
        <w:t xml:space="preserve">. </w:t>
      </w:r>
    </w:p>
    <w:p w:rsidR="002E66FF" w:rsidRDefault="002E66FF" w:rsidP="003D2485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E66FF" w:rsidRDefault="002E66FF" w:rsidP="003D2485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593A2B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lastRenderedPageBreak/>
        <w:t xml:space="preserve">The Federal Republic </w:t>
      </w:r>
      <w:r w:rsidR="002E66FF">
        <w:rPr>
          <w:rFonts w:ascii="Comic Sans MS" w:hAnsi="Comic Sans MS"/>
        </w:rPr>
        <w:t>aimed</w:t>
      </w:r>
      <w:r w:rsidRPr="00D06822">
        <w:rPr>
          <w:rFonts w:ascii="Comic Sans MS" w:hAnsi="Comic Sans MS"/>
        </w:rPr>
        <w:t xml:space="preserve"> to terminate the remaining legal rights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and responsibilities held by the four powers over the whole of Germany and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Berlin. </w:t>
      </w:r>
      <w:r w:rsidR="002E66FF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At the same time, the FRG </w:t>
      </w:r>
      <w:r w:rsidR="00770EB6">
        <w:rPr>
          <w:rFonts w:ascii="Comic Sans MS" w:hAnsi="Comic Sans MS"/>
        </w:rPr>
        <w:t>aimed</w:t>
      </w:r>
      <w:r w:rsidRPr="00D06822">
        <w:rPr>
          <w:rFonts w:ascii="Comic Sans MS" w:hAnsi="Comic Sans MS"/>
        </w:rPr>
        <w:t xml:space="preserve"> to reassure the four powers, as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well as other interested nations, that its </w:t>
      </w:r>
      <w:r w:rsidR="00770EB6">
        <w:rPr>
          <w:rFonts w:ascii="Comic Sans MS" w:hAnsi="Comic Sans MS"/>
        </w:rPr>
        <w:t>goal wa</w:t>
      </w:r>
      <w:r w:rsidRPr="00D06822">
        <w:rPr>
          <w:rFonts w:ascii="Comic Sans MS" w:hAnsi="Comic Sans MS"/>
        </w:rPr>
        <w:t>s to create a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framework for European stability within existing institutions. </w:t>
      </w: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Pr="00D06822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 xml:space="preserve">The United States supported unification </w:t>
      </w:r>
      <w:r w:rsidR="00770EB6">
        <w:rPr>
          <w:rFonts w:ascii="Comic Sans MS" w:hAnsi="Comic Sans MS"/>
        </w:rPr>
        <w:t>intending</w:t>
      </w:r>
      <w:r w:rsidRPr="00D06822">
        <w:rPr>
          <w:rFonts w:ascii="Comic Sans MS" w:hAnsi="Comic Sans MS"/>
        </w:rPr>
        <w:t xml:space="preserve"> to return full sovereignty to a Germany within the NATO structure,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and to assure Germany's </w:t>
      </w:r>
      <w:r w:rsidR="00D06822" w:rsidRPr="00D06822">
        <w:rPr>
          <w:rFonts w:ascii="Comic Sans MS" w:hAnsi="Comic Sans MS"/>
        </w:rPr>
        <w:t>neighbours</w:t>
      </w:r>
      <w:r w:rsidRPr="00D06822">
        <w:rPr>
          <w:rFonts w:ascii="Comic Sans MS" w:hAnsi="Comic Sans MS"/>
        </w:rPr>
        <w:t>, including the Soviet Union, that</w:t>
      </w:r>
      <w:r w:rsidR="00D06822">
        <w:rPr>
          <w:rFonts w:ascii="Comic Sans MS" w:hAnsi="Comic Sans MS"/>
        </w:rPr>
        <w:t xml:space="preserve"> </w:t>
      </w:r>
      <w:r w:rsidR="00770EB6">
        <w:rPr>
          <w:rFonts w:ascii="Comic Sans MS" w:hAnsi="Comic Sans MS"/>
        </w:rPr>
        <w:t>Washington desired</w:t>
      </w:r>
      <w:r w:rsidRPr="00D06822">
        <w:rPr>
          <w:rFonts w:ascii="Comic Sans MS" w:hAnsi="Comic Sans MS"/>
        </w:rPr>
        <w:t xml:space="preserve"> a Europe in which stable political and economic relations</w:t>
      </w:r>
      <w:r w:rsidR="00D06822">
        <w:rPr>
          <w:rFonts w:ascii="Comic Sans MS" w:hAnsi="Comic Sans MS"/>
        </w:rPr>
        <w:t xml:space="preserve"> </w:t>
      </w:r>
      <w:r w:rsidR="00770EB6">
        <w:rPr>
          <w:rFonts w:ascii="Comic Sans MS" w:hAnsi="Comic Sans MS"/>
        </w:rPr>
        <w:t>would</w:t>
      </w:r>
      <w:r w:rsidRPr="00D06822">
        <w:rPr>
          <w:rFonts w:ascii="Comic Sans MS" w:hAnsi="Comic Sans MS"/>
        </w:rPr>
        <w:t xml:space="preserve"> replace the forty-five years of division </w:t>
      </w:r>
      <w:r w:rsidR="00770EB6">
        <w:rPr>
          <w:rFonts w:ascii="Comic Sans MS" w:hAnsi="Comic Sans MS"/>
        </w:rPr>
        <w:t>within</w:t>
      </w:r>
      <w:r w:rsidRPr="00D06822">
        <w:rPr>
          <w:rFonts w:ascii="Comic Sans MS" w:hAnsi="Comic Sans MS"/>
        </w:rPr>
        <w:t xml:space="preserve"> competing security alliances.</w:t>
      </w: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Pr="00D06822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>
        <w:rPr>
          <w:rFonts w:ascii="Comic Sans MS" w:hAnsi="Comic Sans MS"/>
        </w:rPr>
        <w:t>The Soviet Union</w:t>
      </w:r>
      <w:r w:rsidR="00681899" w:rsidRPr="00D06822">
        <w:rPr>
          <w:rFonts w:ascii="Comic Sans MS" w:hAnsi="Comic Sans MS"/>
        </w:rPr>
        <w:t xml:space="preserve"> cons</w:t>
      </w:r>
      <w:r>
        <w:rPr>
          <w:rFonts w:ascii="Comic Sans MS" w:hAnsi="Comic Sans MS"/>
        </w:rPr>
        <w:t>ented to unification but remained</w:t>
      </w:r>
      <w:r w:rsidR="00681899" w:rsidRPr="00D06822">
        <w:rPr>
          <w:rFonts w:ascii="Comic Sans MS" w:hAnsi="Comic Sans MS"/>
        </w:rPr>
        <w:t xml:space="preserve"> concerned</w:t>
      </w:r>
      <w:r w:rsidR="00D06822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about the strength of existing NATO forces and the surging economic and</w:t>
      </w:r>
      <w:r w:rsidR="00D06822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 xml:space="preserve">political power, </w:t>
      </w:r>
      <w:r w:rsidR="00D45B6C">
        <w:rPr>
          <w:rFonts w:ascii="Comic Sans MS" w:hAnsi="Comic Sans MS"/>
        </w:rPr>
        <w:t>ce</w:t>
      </w:r>
      <w:r w:rsidR="00D45B6C" w:rsidRPr="00D06822">
        <w:rPr>
          <w:rFonts w:ascii="Comic Sans MS" w:hAnsi="Comic Sans MS"/>
        </w:rPr>
        <w:t>ntered</w:t>
      </w:r>
      <w:r w:rsidR="00681899" w:rsidRPr="00D06822">
        <w:rPr>
          <w:rFonts w:ascii="Comic Sans MS" w:hAnsi="Comic Sans MS"/>
        </w:rPr>
        <w:t xml:space="preserve"> in the Federal Republic, of the European Community.</w:t>
      </w: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Pr="00D06822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 xml:space="preserve">Soviet leaders </w:t>
      </w:r>
      <w:r w:rsidR="00770EB6">
        <w:rPr>
          <w:rFonts w:ascii="Comic Sans MS" w:hAnsi="Comic Sans MS"/>
        </w:rPr>
        <w:t>called for</w:t>
      </w:r>
      <w:r w:rsidRPr="00D06822">
        <w:rPr>
          <w:rFonts w:ascii="Comic Sans MS" w:hAnsi="Comic Sans MS"/>
        </w:rPr>
        <w:t xml:space="preserve"> commitments to reduce the West's conventional and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nuclear forces in Europe, and to harness elements of the West's economic</w:t>
      </w:r>
      <w:r w:rsid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strength to the Soviet Union's ne</w:t>
      </w:r>
      <w:r w:rsidR="00D06822">
        <w:rPr>
          <w:rFonts w:ascii="Comic Sans MS" w:hAnsi="Comic Sans MS"/>
        </w:rPr>
        <w:t>eds for modernis</w:t>
      </w:r>
      <w:r w:rsidRPr="00D06822">
        <w:rPr>
          <w:rFonts w:ascii="Comic Sans MS" w:hAnsi="Comic Sans MS"/>
        </w:rPr>
        <w:t>ation and internal stability.</w:t>
      </w: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Pr="00D06822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>
        <w:rPr>
          <w:rFonts w:ascii="Comic Sans MS" w:hAnsi="Comic Sans MS"/>
        </w:rPr>
        <w:t>France desired</w:t>
      </w:r>
      <w:r w:rsidR="00681899" w:rsidRPr="00D06822">
        <w:rPr>
          <w:rFonts w:ascii="Comic Sans MS" w:hAnsi="Comic Sans MS"/>
        </w:rPr>
        <w:t xml:space="preserve"> a settlemen</w:t>
      </w:r>
      <w:r>
        <w:rPr>
          <w:rFonts w:ascii="Comic Sans MS" w:hAnsi="Comic Sans MS"/>
        </w:rPr>
        <w:t>t at Two-plus-Four that achieved</w:t>
      </w:r>
      <w:r w:rsidR="00681899" w:rsidRPr="00D06822">
        <w:rPr>
          <w:rFonts w:ascii="Comic Sans MS" w:hAnsi="Comic Sans MS"/>
        </w:rPr>
        <w:t xml:space="preserve"> unification</w:t>
      </w:r>
      <w:r w:rsidR="00D06822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and maintained</w:t>
      </w:r>
      <w:r w:rsidR="00681899" w:rsidRPr="00D06822">
        <w:rPr>
          <w:rFonts w:ascii="Comic Sans MS" w:hAnsi="Comic Sans MS"/>
        </w:rPr>
        <w:t xml:space="preserve"> its close </w:t>
      </w:r>
      <w:r>
        <w:rPr>
          <w:rFonts w:ascii="Comic Sans MS" w:hAnsi="Comic Sans MS"/>
        </w:rPr>
        <w:t>ties with the FRG, but preserved</w:t>
      </w:r>
      <w:r w:rsidR="00681899" w:rsidRPr="00D06822">
        <w:rPr>
          <w:rFonts w:ascii="Comic Sans MS" w:hAnsi="Comic Sans MS"/>
        </w:rPr>
        <w:t xml:space="preserve"> French independence</w:t>
      </w:r>
      <w:r w:rsidR="00D06822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of action in t</w:t>
      </w:r>
      <w:r>
        <w:rPr>
          <w:rFonts w:ascii="Comic Sans MS" w:hAnsi="Comic Sans MS"/>
        </w:rPr>
        <w:t>he security field and encouraged</w:t>
      </w:r>
      <w:r w:rsidR="00681899" w:rsidRPr="00D06822">
        <w:rPr>
          <w:rFonts w:ascii="Comic Sans MS" w:hAnsi="Comic Sans MS"/>
        </w:rPr>
        <w:t xml:space="preserve"> German commitment both to</w:t>
      </w:r>
      <w:r w:rsidR="00D06822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NATO and to European integration through the European Community.</w:t>
      </w: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Pr="00D06822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>Great Britain</w:t>
      </w:r>
      <w:r w:rsidR="00681899" w:rsidRPr="00D06822">
        <w:rPr>
          <w:rFonts w:ascii="Comic Sans MS" w:hAnsi="Comic Sans MS"/>
        </w:rPr>
        <w:t xml:space="preserve"> cautiously e</w:t>
      </w:r>
      <w:r w:rsidR="00D06822">
        <w:rPr>
          <w:rFonts w:ascii="Comic Sans MS" w:hAnsi="Comic Sans MS"/>
        </w:rPr>
        <w:t>mbraced unification and recognis</w:t>
      </w:r>
      <w:r>
        <w:rPr>
          <w:rFonts w:ascii="Comic Sans MS" w:hAnsi="Comic Sans MS"/>
        </w:rPr>
        <w:t>ed</w:t>
      </w:r>
      <w:r w:rsidR="00681899" w:rsidRPr="00D06822">
        <w:rPr>
          <w:rFonts w:ascii="Comic Sans MS" w:hAnsi="Comic Sans MS"/>
        </w:rPr>
        <w:t xml:space="preserve"> the</w:t>
      </w:r>
      <w:r w:rsidR="00D06822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 xml:space="preserve">Soviet need </w:t>
      </w:r>
      <w:r>
        <w:rPr>
          <w:rFonts w:ascii="Comic Sans MS" w:hAnsi="Comic Sans MS"/>
        </w:rPr>
        <w:t>for reassurances as Moscow took</w:t>
      </w:r>
      <w:r w:rsidR="00681899" w:rsidRPr="00D06822">
        <w:rPr>
          <w:rFonts w:ascii="Comic Sans MS" w:hAnsi="Comic Sans MS"/>
        </w:rPr>
        <w:t xml:space="preserve"> decisions to withdraw from</w:t>
      </w:r>
      <w:r w:rsidR="00D06822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Central Europe.</w:t>
      </w:r>
      <w:r>
        <w:rPr>
          <w:rFonts w:ascii="Comic Sans MS" w:hAnsi="Comic Sans MS"/>
        </w:rPr>
        <w:t xml:space="preserve"> Britain intended</w:t>
      </w:r>
      <w:r w:rsidR="00681899" w:rsidRPr="00D06822">
        <w:rPr>
          <w:rFonts w:ascii="Comic Sans MS" w:hAnsi="Comic Sans MS"/>
        </w:rPr>
        <w:t xml:space="preserve"> to pursue a settlement at the talks on</w:t>
      </w:r>
      <w:r w:rsidR="00D06822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Germany's future that would</w:t>
      </w:r>
      <w:r w:rsidR="00681899" w:rsidRPr="00D06822">
        <w:rPr>
          <w:rFonts w:ascii="Comic Sans MS" w:hAnsi="Comic Sans MS"/>
        </w:rPr>
        <w:t xml:space="preserve"> secure Bonn's continued commitment to NATO</w:t>
      </w:r>
      <w:r w:rsidR="00D06822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with</w:t>
      </w:r>
      <w:r w:rsidR="00681899" w:rsidRPr="00D06822">
        <w:rPr>
          <w:rFonts w:ascii="Comic Sans MS" w:hAnsi="Comic Sans MS"/>
        </w:rPr>
        <w:t xml:space="preserve"> a politically visible nuclear umbrella for the Atlantic Alliance </w:t>
      </w:r>
      <w:r>
        <w:rPr>
          <w:rFonts w:ascii="Comic Sans MS" w:hAnsi="Comic Sans MS"/>
        </w:rPr>
        <w:t>that included</w:t>
      </w:r>
      <w:r w:rsidR="00681899" w:rsidRPr="00D06822">
        <w:rPr>
          <w:rFonts w:ascii="Comic Sans MS" w:hAnsi="Comic Sans MS"/>
        </w:rPr>
        <w:t xml:space="preserve"> a substantial U.S. political and military presence in Europe.</w:t>
      </w: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Pr="00D06822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593A2B" w:rsidRPr="00D06822" w:rsidRDefault="00593A2B" w:rsidP="00260A89">
      <w:pPr>
        <w:autoSpaceDE w:val="0"/>
        <w:autoSpaceDN w:val="0"/>
        <w:adjustRightInd w:val="0"/>
        <w:jc w:val="both"/>
        <w:rPr>
          <w:rFonts w:ascii="Comic Sans MS" w:hAnsi="Comic Sans MS"/>
          <w:b/>
          <w:bCs/>
        </w:rPr>
      </w:pPr>
    </w:p>
    <w:p w:rsidR="00681899" w:rsidRPr="00D06822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>
        <w:rPr>
          <w:rFonts w:ascii="Comic Sans MS" w:hAnsi="Comic Sans MS"/>
        </w:rPr>
        <w:t>There were collective</w:t>
      </w:r>
      <w:r w:rsidR="002E7ACD" w:rsidRPr="00D06822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concern</w:t>
      </w:r>
      <w:r>
        <w:rPr>
          <w:rFonts w:ascii="Comic Sans MS" w:hAnsi="Comic Sans MS"/>
        </w:rPr>
        <w:t>s</w:t>
      </w:r>
      <w:r w:rsidR="00681899" w:rsidRPr="00D06822">
        <w:rPr>
          <w:rFonts w:ascii="Comic Sans MS" w:hAnsi="Comic Sans MS"/>
        </w:rPr>
        <w:t xml:space="preserve"> over the prospect of an economically and politically dominant</w:t>
      </w:r>
    </w:p>
    <w:p w:rsidR="00770EB6" w:rsidRPr="00D06822" w:rsidRDefault="00681899" w:rsidP="00770EB6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 xml:space="preserve">Germany in Central Europe. </w:t>
      </w:r>
      <w:r w:rsidR="00770EB6" w:rsidRPr="00D06822">
        <w:rPr>
          <w:rFonts w:ascii="Comic Sans MS" w:hAnsi="Comic Sans MS"/>
        </w:rPr>
        <w:t xml:space="preserve">At Potsdam (July-August 1945), the allies sought to assure </w:t>
      </w:r>
      <w:r w:rsidR="00AD2698">
        <w:rPr>
          <w:rFonts w:ascii="Comic Sans MS" w:hAnsi="Comic Sans MS"/>
        </w:rPr>
        <w:t>two objectives –</w:t>
      </w:r>
      <w:r w:rsidR="00AD2698" w:rsidRPr="00D06822">
        <w:rPr>
          <w:rFonts w:ascii="Comic Sans MS" w:hAnsi="Comic Sans MS"/>
        </w:rPr>
        <w:t xml:space="preserve"> ending</w:t>
      </w:r>
      <w:r w:rsidR="00AD2698">
        <w:rPr>
          <w:rFonts w:ascii="Comic Sans MS" w:hAnsi="Comic Sans MS"/>
        </w:rPr>
        <w:t xml:space="preserve"> </w:t>
      </w:r>
      <w:r w:rsidR="00AD2698" w:rsidRPr="00D06822">
        <w:rPr>
          <w:rFonts w:ascii="Comic Sans MS" w:hAnsi="Comic Sans MS"/>
        </w:rPr>
        <w:t>Germany's capacity for war, and building a new state with democratic</w:t>
      </w:r>
      <w:r w:rsidR="00AD2698">
        <w:rPr>
          <w:rFonts w:ascii="Comic Sans MS" w:hAnsi="Comic Sans MS"/>
        </w:rPr>
        <w:t xml:space="preserve"> principles.</w:t>
      </w:r>
      <w:r w:rsidR="00D45B6C">
        <w:rPr>
          <w:rFonts w:ascii="Comic Sans MS" w:hAnsi="Comic Sans MS"/>
        </w:rPr>
        <w:t xml:space="preserve"> </w:t>
      </w:r>
      <w:r w:rsidR="00770EB6" w:rsidRPr="00D06822">
        <w:rPr>
          <w:rFonts w:ascii="Comic Sans MS" w:hAnsi="Comic Sans MS"/>
        </w:rPr>
        <w:t>The division of Germany into zones controlled by the allies was regarded by the</w:t>
      </w:r>
      <w:r w:rsidR="00770EB6">
        <w:rPr>
          <w:rFonts w:ascii="Comic Sans MS" w:hAnsi="Comic Sans MS"/>
        </w:rPr>
        <w:t xml:space="preserve"> </w:t>
      </w:r>
      <w:r w:rsidR="00770EB6" w:rsidRPr="00D06822">
        <w:rPr>
          <w:rFonts w:ascii="Comic Sans MS" w:hAnsi="Comic Sans MS"/>
        </w:rPr>
        <w:t>powers as a temporary measure, and the economic unity of Germany</w:t>
      </w:r>
      <w:r w:rsidR="00770EB6">
        <w:rPr>
          <w:rFonts w:ascii="Comic Sans MS" w:hAnsi="Comic Sans MS"/>
        </w:rPr>
        <w:t xml:space="preserve"> </w:t>
      </w:r>
      <w:r w:rsidR="00770EB6" w:rsidRPr="00D06822">
        <w:rPr>
          <w:rFonts w:ascii="Comic Sans MS" w:hAnsi="Comic Sans MS"/>
        </w:rPr>
        <w:t>was still assumed.</w:t>
      </w:r>
    </w:p>
    <w:p w:rsidR="00770EB6" w:rsidRPr="00D06822" w:rsidRDefault="00770EB6" w:rsidP="00770EB6">
      <w:pPr>
        <w:autoSpaceDE w:val="0"/>
        <w:autoSpaceDN w:val="0"/>
        <w:adjustRightInd w:val="0"/>
        <w:jc w:val="both"/>
        <w:rPr>
          <w:rFonts w:ascii="Comic Sans MS" w:hAnsi="Comic Sans MS"/>
          <w:sz w:val="16"/>
          <w:szCs w:val="16"/>
        </w:rPr>
      </w:pP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70EB6" w:rsidRDefault="00770EB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57586" w:rsidRDefault="0095758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Yalta and Potsdam conferences did not yield a final resolution of all</w:t>
      </w:r>
      <w:r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border questions raised by the Second World War. </w:t>
      </w:r>
    </w:p>
    <w:p w:rsidR="00957586" w:rsidRDefault="0095758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57586" w:rsidRDefault="0095758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27B78" w:rsidRDefault="00927B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57586" w:rsidRDefault="0095758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57586" w:rsidRDefault="0095758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3250D" w:rsidRDefault="00AD269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Because no peace treaty was signed and because Potsdam set the stage for Germany's eventual division into two states, most border questions concerning</w:t>
      </w:r>
      <w:r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German terr</w:t>
      </w:r>
      <w:r>
        <w:rPr>
          <w:rFonts w:ascii="Comic Sans MS" w:hAnsi="Comic Sans MS"/>
        </w:rPr>
        <w:t>itory had</w:t>
      </w:r>
      <w:r w:rsidRPr="00D06822">
        <w:rPr>
          <w:rFonts w:ascii="Comic Sans MS" w:hAnsi="Comic Sans MS"/>
        </w:rPr>
        <w:t xml:space="preserve"> never been finally resolved.</w:t>
      </w:r>
      <w:r>
        <w:rPr>
          <w:rFonts w:ascii="Comic Sans MS" w:hAnsi="Comic Sans MS"/>
        </w:rPr>
        <w:t xml:space="preserve"> A </w:t>
      </w:r>
      <w:r w:rsidR="00681899" w:rsidRPr="00D06822">
        <w:rPr>
          <w:rFonts w:ascii="Comic Sans MS" w:hAnsi="Comic Sans MS"/>
        </w:rPr>
        <w:t>generation of Germans born before</w:t>
      </w:r>
      <w:r>
        <w:rPr>
          <w:rFonts w:ascii="Comic Sans MS" w:hAnsi="Comic Sans MS"/>
        </w:rPr>
        <w:t xml:space="preserve">, </w:t>
      </w:r>
      <w:r w:rsidR="00681899" w:rsidRPr="00D06822">
        <w:rPr>
          <w:rFonts w:ascii="Comic Sans MS" w:hAnsi="Comic Sans MS"/>
        </w:rPr>
        <w:t>during</w:t>
      </w:r>
      <w:r>
        <w:rPr>
          <w:rFonts w:ascii="Comic Sans MS" w:hAnsi="Comic Sans MS"/>
        </w:rPr>
        <w:t xml:space="preserve"> and after the war</w:t>
      </w:r>
      <w:r w:rsidR="00681899" w:rsidRPr="00D06822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were looking for</w:t>
      </w:r>
      <w:r w:rsidR="00681899" w:rsidRPr="00D06822">
        <w:rPr>
          <w:rFonts w:ascii="Comic Sans MS" w:hAnsi="Comic Sans MS"/>
        </w:rPr>
        <w:t xml:space="preserve"> stability and predictability in political and economic affairs.</w:t>
      </w:r>
    </w:p>
    <w:p w:rsidR="00957586" w:rsidRDefault="0095758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57586" w:rsidRDefault="0095758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27B78" w:rsidRDefault="00927B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57586" w:rsidRDefault="0095758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27B78" w:rsidRDefault="00927B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57586" w:rsidRDefault="0095758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57586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In the late 1940s the three Western allies began to contemplate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development of a German state in their sectors in an effort </w:t>
      </w:r>
      <w:r w:rsidRPr="00D06822">
        <w:rPr>
          <w:rFonts w:ascii="Comic Sans MS" w:hAnsi="Comic Sans MS"/>
          <w:sz w:val="25"/>
          <w:szCs w:val="25"/>
        </w:rPr>
        <w:t xml:space="preserve">to </w:t>
      </w:r>
      <w:r w:rsidRPr="00D06822">
        <w:rPr>
          <w:rFonts w:ascii="Comic Sans MS" w:hAnsi="Comic Sans MS"/>
        </w:rPr>
        <w:t>create a viable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political entity capable of contributing to a security apparatus against the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Soviet Union.</w:t>
      </w:r>
      <w:r w:rsidR="00AD2698" w:rsidRPr="00AD2698">
        <w:rPr>
          <w:rFonts w:ascii="Comic Sans MS" w:hAnsi="Comic Sans MS"/>
        </w:rPr>
        <w:t xml:space="preserve"> </w:t>
      </w:r>
      <w:r w:rsidR="00AD2698">
        <w:rPr>
          <w:rFonts w:ascii="Comic Sans MS" w:hAnsi="Comic Sans MS"/>
        </w:rPr>
        <w:t xml:space="preserve">They drafted a Basic Law </w:t>
      </w:r>
      <w:r w:rsidR="00AD2698" w:rsidRPr="00D06822">
        <w:rPr>
          <w:rFonts w:ascii="Comic Sans MS" w:hAnsi="Comic Sans MS"/>
        </w:rPr>
        <w:t>that created the Federal Republic</w:t>
      </w:r>
      <w:r w:rsidR="00AD2698">
        <w:rPr>
          <w:rFonts w:ascii="Comic Sans MS" w:hAnsi="Comic Sans MS"/>
        </w:rPr>
        <w:t xml:space="preserve"> </w:t>
      </w:r>
      <w:r w:rsidR="00AD2698" w:rsidRPr="00D06822">
        <w:rPr>
          <w:rFonts w:ascii="Comic Sans MS" w:hAnsi="Comic Sans MS"/>
        </w:rPr>
        <w:t>of Germany on May 5, 1949.</w:t>
      </w:r>
      <w:r w:rsidR="004612D9" w:rsidRPr="004612D9">
        <w:rPr>
          <w:rFonts w:ascii="Comic Sans MS" w:hAnsi="Comic Sans MS"/>
        </w:rPr>
        <w:t xml:space="preserve"> </w:t>
      </w:r>
      <w:r w:rsidR="004612D9">
        <w:rPr>
          <w:rFonts w:ascii="Comic Sans MS" w:hAnsi="Comic Sans MS"/>
        </w:rPr>
        <w:t>Adenauer became</w:t>
      </w:r>
      <w:r w:rsidR="004612D9" w:rsidRPr="00D06822">
        <w:rPr>
          <w:rFonts w:ascii="Comic Sans MS" w:hAnsi="Comic Sans MS"/>
        </w:rPr>
        <w:t xml:space="preserve"> the Federal Republic's first Chancellor</w:t>
      </w:r>
      <w:r w:rsidR="004612D9">
        <w:rPr>
          <w:rFonts w:ascii="Comic Sans MS" w:hAnsi="Comic Sans MS"/>
        </w:rPr>
        <w:t>.</w:t>
      </w:r>
    </w:p>
    <w:p w:rsidR="00957586" w:rsidRDefault="0095758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57586" w:rsidRDefault="0095758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D45B6C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>The three powers;</w:t>
      </w:r>
      <w:r w:rsidR="00681899" w:rsidRPr="00D06822">
        <w:rPr>
          <w:rFonts w:ascii="Comic Sans MS" w:hAnsi="Comic Sans MS"/>
        </w:rPr>
        <w:t xml:space="preserve"> however, preserved the</w:t>
      </w:r>
      <w:r w:rsidR="003E4DF3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occupation regime.</w:t>
      </w:r>
      <w:r w:rsidR="00927B78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The leaders of the FRG, duly elected in fully democratic elections,</w:t>
      </w:r>
      <w:r w:rsidR="003E4DF3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 xml:space="preserve">struggled in the state's early years </w:t>
      </w:r>
      <w:r w:rsidR="00681899" w:rsidRPr="00D06822">
        <w:rPr>
          <w:rFonts w:ascii="Comic Sans MS" w:hAnsi="Comic Sans MS"/>
          <w:sz w:val="25"/>
          <w:szCs w:val="25"/>
        </w:rPr>
        <w:t xml:space="preserve">to </w:t>
      </w:r>
      <w:r w:rsidR="00681899" w:rsidRPr="00D06822">
        <w:rPr>
          <w:rFonts w:ascii="Comic Sans MS" w:hAnsi="Comic Sans MS"/>
        </w:rPr>
        <w:t>gain greater control from the Western</w:t>
      </w:r>
      <w:r w:rsidR="003E4DF3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allies over its internal and external</w:t>
      </w:r>
      <w:r w:rsidR="00AD2698">
        <w:rPr>
          <w:rFonts w:ascii="Comic Sans MS" w:hAnsi="Comic Sans MS"/>
        </w:rPr>
        <w:t xml:space="preserve"> affairs. Its leaders also took</w:t>
      </w:r>
      <w:r w:rsidR="00681899" w:rsidRPr="00D06822">
        <w:rPr>
          <w:rFonts w:ascii="Comic Sans MS" w:hAnsi="Comic Sans MS"/>
        </w:rPr>
        <w:t xml:space="preserve"> the</w:t>
      </w:r>
      <w:r w:rsidR="003E4DF3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view that their state is a temporary entity, one day to be replaced by a state</w:t>
      </w:r>
      <w:r w:rsidR="003E4DF3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 xml:space="preserve">created </w:t>
      </w:r>
      <w:r w:rsidR="00927B78">
        <w:rPr>
          <w:rFonts w:ascii="Comic Sans MS" w:hAnsi="Comic Sans MS"/>
        </w:rPr>
        <w:t>through</w:t>
      </w:r>
      <w:r w:rsidR="00681899" w:rsidRPr="00D06822">
        <w:rPr>
          <w:rFonts w:ascii="Comic Sans MS" w:hAnsi="Comic Sans MS"/>
        </w:rPr>
        <w:t xml:space="preserve"> the unification of the four zones created at Potsdam and the</w:t>
      </w:r>
      <w:r w:rsidR="00927B78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incorporation of Berlin.</w:t>
      </w:r>
    </w:p>
    <w:p w:rsidR="00927B78" w:rsidRPr="00D06822" w:rsidRDefault="00927B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342C49" w:rsidRDefault="00342C4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27B78" w:rsidRDefault="00927B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27B78" w:rsidRPr="00D06822" w:rsidRDefault="00927B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D06822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 xml:space="preserve">The Basic Law </w:t>
      </w:r>
      <w:r w:rsidR="00D45B6C">
        <w:rPr>
          <w:rFonts w:ascii="Comic Sans MS" w:hAnsi="Comic Sans MS"/>
        </w:rPr>
        <w:t>committed the Federal Republic ‘</w:t>
      </w:r>
      <w:r w:rsidRPr="00D06822">
        <w:rPr>
          <w:rFonts w:ascii="Comic Sans MS" w:hAnsi="Comic Sans MS"/>
        </w:rPr>
        <w:t>to achieve in free self</w:t>
      </w:r>
      <w:r w:rsidR="00342C49" w:rsidRPr="00D06822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determination</w:t>
      </w:r>
    </w:p>
    <w:p w:rsidR="00927B78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unity and freedom of Germany,</w:t>
      </w:r>
      <w:r w:rsidR="00D45B6C">
        <w:rPr>
          <w:rFonts w:ascii="Comic Sans MS" w:hAnsi="Comic Sans MS"/>
        </w:rPr>
        <w:t>’</w:t>
      </w:r>
      <w:r w:rsidRPr="00D06822">
        <w:rPr>
          <w:rFonts w:ascii="Comic Sans MS" w:hAnsi="Comic Sans MS"/>
        </w:rPr>
        <w:t xml:space="preserve"> a phrase that held the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possibility of ultimate unifica</w:t>
      </w:r>
      <w:r w:rsidR="00D45B6C">
        <w:rPr>
          <w:rFonts w:ascii="Comic Sans MS" w:hAnsi="Comic Sans MS"/>
        </w:rPr>
        <w:t>tion through free elections in East</w:t>
      </w:r>
      <w:r w:rsidRPr="00D06822">
        <w:rPr>
          <w:rFonts w:ascii="Comic Sans MS" w:hAnsi="Comic Sans MS"/>
        </w:rPr>
        <w:t xml:space="preserve"> Germany.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Parliamentary Council stated that it had acted in the name of Germans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living in the Soviet zone as well as those in the newly constituted state. </w:t>
      </w:r>
    </w:p>
    <w:p w:rsidR="00927B78" w:rsidRDefault="00927B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27B78" w:rsidRDefault="00927B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27B78" w:rsidRDefault="00927B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27B78" w:rsidRDefault="00927B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342C4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Both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Federal Republic and the Western allies continue</w:t>
      </w:r>
      <w:r w:rsidR="00927B78">
        <w:rPr>
          <w:rFonts w:ascii="Comic Sans MS" w:hAnsi="Comic Sans MS"/>
        </w:rPr>
        <w:t>d</w:t>
      </w:r>
      <w:r w:rsidRPr="00D06822">
        <w:rPr>
          <w:rFonts w:ascii="Comic Sans MS" w:hAnsi="Comic Sans MS"/>
        </w:rPr>
        <w:t xml:space="preserve"> to hold the view that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whole German state was neither annexed nor abolished at Yalta or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Potsdam, or by any succeeding conventions or agreements. According to the</w:t>
      </w:r>
      <w:r w:rsidR="003E4DF3">
        <w:rPr>
          <w:rFonts w:ascii="Comic Sans MS" w:hAnsi="Comic Sans MS"/>
        </w:rPr>
        <w:t xml:space="preserve"> </w:t>
      </w:r>
      <w:r w:rsidR="00D45B6C">
        <w:rPr>
          <w:rFonts w:ascii="Comic Sans MS" w:hAnsi="Comic Sans MS"/>
        </w:rPr>
        <w:t>Federal Republic, Germany ‘</w:t>
      </w:r>
      <w:r w:rsidRPr="00D06822">
        <w:rPr>
          <w:rFonts w:ascii="Comic Sans MS" w:hAnsi="Comic Sans MS"/>
        </w:rPr>
        <w:t>continued to exist</w:t>
      </w:r>
      <w:r w:rsidR="00D45B6C">
        <w:rPr>
          <w:rFonts w:ascii="Comic Sans MS" w:hAnsi="Comic Sans MS"/>
        </w:rPr>
        <w:t>’</w:t>
      </w:r>
      <w:r w:rsidRPr="00D06822">
        <w:rPr>
          <w:rFonts w:ascii="Comic Sans MS" w:hAnsi="Comic Sans MS"/>
        </w:rPr>
        <w:t>, although under the</w:t>
      </w:r>
      <w:r w:rsidR="003E4DF3">
        <w:rPr>
          <w:rFonts w:ascii="Comic Sans MS" w:hAnsi="Comic Sans MS"/>
        </w:rPr>
        <w:t xml:space="preserve"> </w:t>
      </w:r>
      <w:r w:rsidR="00927B78">
        <w:rPr>
          <w:rFonts w:ascii="Comic Sans MS" w:hAnsi="Comic Sans MS"/>
        </w:rPr>
        <w:t>responsibility</w:t>
      </w:r>
      <w:r w:rsidRPr="00D06822">
        <w:rPr>
          <w:rFonts w:ascii="Comic Sans MS" w:hAnsi="Comic Sans MS"/>
        </w:rPr>
        <w:t xml:space="preserve"> of the four powers.</w:t>
      </w:r>
    </w:p>
    <w:p w:rsidR="00927B78" w:rsidRDefault="00927B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27B78" w:rsidRDefault="00927B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27B78" w:rsidRDefault="00927B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27B78" w:rsidRPr="00D06822" w:rsidRDefault="00927B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F</w:t>
      </w:r>
      <w:r w:rsidR="004612D9">
        <w:rPr>
          <w:rFonts w:ascii="Comic Sans MS" w:hAnsi="Comic Sans MS"/>
        </w:rPr>
        <w:t>ederal Republic did not recognis</w:t>
      </w:r>
      <w:r w:rsidRPr="00D06822">
        <w:rPr>
          <w:rFonts w:ascii="Comic Sans MS" w:hAnsi="Comic Sans MS"/>
        </w:rPr>
        <w:t>e the German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Democratic Republic as a fully sovereign state, arguing among other things</w:t>
      </w:r>
      <w:r w:rsidR="003E4D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that free elections had never been held there.</w:t>
      </w:r>
    </w:p>
    <w:p w:rsidR="00927B78" w:rsidRDefault="00927B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27B78" w:rsidRDefault="00927B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27B78" w:rsidRPr="00D06822" w:rsidRDefault="00927B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62778" w:rsidRPr="00D06822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</w:t>
      </w:r>
      <w:r w:rsidR="00762778" w:rsidRPr="003E4DF3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creation of the European Coal and Steel Community</w:t>
      </w:r>
      <w:r w:rsidR="00D45B6C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(ECSC)</w:t>
      </w:r>
      <w:r w:rsidR="00D45B6C">
        <w:rPr>
          <w:rFonts w:ascii="Comic Sans MS" w:hAnsi="Comic Sans MS"/>
        </w:rPr>
        <w:t>, 1951,</w:t>
      </w:r>
      <w:r w:rsidR="00D45B6C" w:rsidRPr="003E4DF3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harnessed West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German industry and resources to the effort to build Western Europe's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economy. </w:t>
      </w:r>
      <w:r w:rsidRPr="003E4DF3">
        <w:rPr>
          <w:rFonts w:ascii="Comic Sans MS" w:hAnsi="Comic Sans MS" w:cs="Arial"/>
        </w:rPr>
        <w:t xml:space="preserve">It </w:t>
      </w:r>
      <w:r w:rsidRPr="003E4DF3">
        <w:rPr>
          <w:rFonts w:ascii="Comic Sans MS" w:hAnsi="Comic Sans MS"/>
        </w:rPr>
        <w:t>also contributed to the Federal Republic's economic revival.</w:t>
      </w:r>
    </w:p>
    <w:p w:rsidR="00762778" w:rsidRPr="003E4DF3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612D9" w:rsidRDefault="004612D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612D9" w:rsidRDefault="004612D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22DEE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 NATO allies made several decisions in the early and mid-1950s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intended to bring the FRG's growing economic power and viability as a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working democracy to bear in a growing Western security framework. They</w:t>
      </w:r>
      <w:r w:rsidR="00C06271">
        <w:rPr>
          <w:rFonts w:ascii="Comic Sans MS" w:hAnsi="Comic Sans MS"/>
        </w:rPr>
        <w:t xml:space="preserve"> </w:t>
      </w:r>
      <w:r w:rsidR="00D45B6C">
        <w:rPr>
          <w:rFonts w:ascii="Comic Sans MS" w:hAnsi="Comic Sans MS"/>
        </w:rPr>
        <w:t>mad</w:t>
      </w:r>
      <w:r w:rsidRPr="003E4DF3">
        <w:rPr>
          <w:rFonts w:ascii="Comic Sans MS" w:hAnsi="Comic Sans MS"/>
        </w:rPr>
        <w:t>e possible the removal of special restraints hitherto imposed on the</w:t>
      </w:r>
      <w:r w:rsidR="00C06271">
        <w:rPr>
          <w:rFonts w:ascii="Comic Sans MS" w:hAnsi="Comic Sans MS"/>
        </w:rPr>
        <w:t xml:space="preserve"> </w:t>
      </w:r>
      <w:r w:rsidR="00D45B6C">
        <w:rPr>
          <w:rFonts w:ascii="Comic Sans MS" w:hAnsi="Comic Sans MS"/>
        </w:rPr>
        <w:t xml:space="preserve">Federal Republic </w:t>
      </w:r>
      <w:r w:rsidRPr="003E4DF3">
        <w:rPr>
          <w:rFonts w:ascii="Comic Sans MS" w:hAnsi="Comic Sans MS"/>
        </w:rPr>
        <w:t>and permit</w:t>
      </w:r>
      <w:r w:rsidR="00D45B6C">
        <w:rPr>
          <w:rFonts w:ascii="Comic Sans MS" w:hAnsi="Comic Sans MS"/>
        </w:rPr>
        <w:t>ted</w:t>
      </w:r>
      <w:r w:rsidRPr="003E4DF3">
        <w:rPr>
          <w:rFonts w:ascii="Comic Sans MS" w:hAnsi="Comic Sans MS"/>
        </w:rPr>
        <w:t xml:space="preserve"> its participation as an equal partner in </w:t>
      </w:r>
      <w:r w:rsidR="00D45B6C">
        <w:rPr>
          <w:rFonts w:ascii="Comic Sans MS" w:hAnsi="Comic Sans MS"/>
        </w:rPr>
        <w:t xml:space="preserve">the </w:t>
      </w:r>
      <w:r w:rsidRPr="003E4DF3">
        <w:rPr>
          <w:rFonts w:ascii="Comic Sans MS" w:hAnsi="Comic Sans MS"/>
        </w:rPr>
        <w:t>Western</w:t>
      </w:r>
      <w:r w:rsidR="00C06271">
        <w:rPr>
          <w:rFonts w:ascii="Comic Sans MS" w:hAnsi="Comic Sans MS"/>
        </w:rPr>
        <w:t xml:space="preserve"> defenc</w:t>
      </w:r>
      <w:r w:rsidR="00D45B6C">
        <w:rPr>
          <w:rFonts w:ascii="Comic Sans MS" w:hAnsi="Comic Sans MS"/>
        </w:rPr>
        <w:t>e.</w:t>
      </w:r>
      <w:r w:rsidR="00D22DEE">
        <w:rPr>
          <w:rFonts w:ascii="Comic Sans MS" w:hAnsi="Comic Sans MS"/>
        </w:rPr>
        <w:t xml:space="preserve"> </w:t>
      </w:r>
    </w:p>
    <w:p w:rsidR="00762778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lastRenderedPageBreak/>
        <w:t>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occupation regime was terminated in 1955, Bonn was allowed to raise an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army, and on May 5, 1955, the Federal Republic formally became a member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of NATO. </w:t>
      </w:r>
    </w:p>
    <w:p w:rsidR="004612D9" w:rsidRDefault="004612D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612D9" w:rsidRDefault="004612D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612D9" w:rsidRDefault="004612D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612D9" w:rsidRPr="003E4DF3" w:rsidRDefault="004612D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62778" w:rsidRPr="003E4DF3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 Federal</w:t>
      </w:r>
      <w:r w:rsidR="00762778" w:rsidRPr="003E4DF3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Republic's membership in 1957 in the European Community completed a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range of steps intended to integrate t</w:t>
      </w:r>
      <w:r w:rsidR="00D22DEE">
        <w:rPr>
          <w:rFonts w:ascii="Comic Sans MS" w:hAnsi="Comic Sans MS"/>
        </w:rPr>
        <w:t>he Federal Republic fully into w</w:t>
      </w:r>
      <w:r w:rsidRPr="003E4DF3">
        <w:rPr>
          <w:rFonts w:ascii="Comic Sans MS" w:hAnsi="Comic Sans MS"/>
        </w:rPr>
        <w:t>estern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political, economic, and security relationships.</w:t>
      </w:r>
      <w:r w:rsidR="004612D9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The division of Germany reflected the division of Europe. On May 14,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1955, shortly after the FRG joined NATO, the Soviet Union created the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Warsaw Pact, of which the German Democratic Republic became a member.</w:t>
      </w:r>
    </w:p>
    <w:p w:rsidR="004612D9" w:rsidRDefault="004612D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612D9" w:rsidRDefault="004612D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612D9" w:rsidRDefault="004612D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612D9" w:rsidRPr="003E4DF3" w:rsidRDefault="004612D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62778" w:rsidRPr="003E4DF3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Both NATO and the Warsaw Pact considered Germany as the core of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the</w:t>
      </w:r>
      <w:r w:rsidR="00D22DEE">
        <w:rPr>
          <w:rFonts w:ascii="Comic Sans MS" w:hAnsi="Comic Sans MS"/>
        </w:rPr>
        <w:t>ir respective</w:t>
      </w:r>
      <w:r w:rsidRPr="003E4DF3">
        <w:rPr>
          <w:rFonts w:ascii="Comic Sans MS" w:hAnsi="Comic Sans MS"/>
        </w:rPr>
        <w:t xml:space="preserve"> alliance system</w:t>
      </w:r>
      <w:r w:rsidR="00D22DEE">
        <w:rPr>
          <w:rFonts w:ascii="Comic Sans MS" w:hAnsi="Comic Sans MS"/>
        </w:rPr>
        <w:t>s</w:t>
      </w:r>
      <w:r w:rsidRPr="003E4DF3">
        <w:rPr>
          <w:rFonts w:ascii="Comic Sans MS" w:hAnsi="Comic Sans MS"/>
        </w:rPr>
        <w:t xml:space="preserve"> due to </w:t>
      </w:r>
      <w:r w:rsidR="00D22DEE">
        <w:rPr>
          <w:rFonts w:ascii="Comic Sans MS" w:hAnsi="Comic Sans MS"/>
        </w:rPr>
        <w:t>the</w:t>
      </w:r>
      <w:r w:rsidRPr="003E4DF3">
        <w:rPr>
          <w:rFonts w:ascii="Comic Sans MS" w:hAnsi="Comic Sans MS"/>
        </w:rPr>
        <w:t xml:space="preserve"> strategic position and to the political and</w:t>
      </w:r>
      <w:r w:rsidR="00C0627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ideological struggle of East and West played out on </w:t>
      </w:r>
      <w:r w:rsidR="00D22DEE">
        <w:rPr>
          <w:rFonts w:ascii="Comic Sans MS" w:hAnsi="Comic Sans MS"/>
        </w:rPr>
        <w:t>these territories</w:t>
      </w:r>
      <w:r w:rsidRPr="003E4DF3">
        <w:rPr>
          <w:rFonts w:ascii="Comic Sans MS" w:hAnsi="Comic Sans MS"/>
        </w:rPr>
        <w:t>.</w:t>
      </w:r>
    </w:p>
    <w:p w:rsidR="004612D9" w:rsidRDefault="004612D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612D9" w:rsidRDefault="004612D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612D9" w:rsidRDefault="004612D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612D9" w:rsidRPr="003E4DF3" w:rsidRDefault="004612D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62778" w:rsidRPr="003E4DF3" w:rsidRDefault="0076277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762778" w:rsidRDefault="00D22DEE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>
        <w:rPr>
          <w:rFonts w:ascii="Comic Sans MS" w:hAnsi="Comic Sans MS"/>
        </w:rPr>
        <w:t>I</w:t>
      </w:r>
      <w:r w:rsidR="00681899" w:rsidRPr="003E4DF3">
        <w:rPr>
          <w:rFonts w:ascii="Comic Sans MS" w:hAnsi="Comic Sans MS"/>
        </w:rPr>
        <w:t>n a political sense, some West</w:t>
      </w:r>
      <w:r w:rsidR="00C06271">
        <w:rPr>
          <w:rFonts w:ascii="Comic Sans MS" w:hAnsi="Comic Sans MS"/>
        </w:rPr>
        <w:t xml:space="preserve"> </w:t>
      </w:r>
      <w:r w:rsidR="00681899" w:rsidRPr="003E4DF3">
        <w:rPr>
          <w:rFonts w:ascii="Comic Sans MS" w:hAnsi="Comic Sans MS"/>
        </w:rPr>
        <w:t>Germans believe</w:t>
      </w:r>
      <w:r>
        <w:rPr>
          <w:rFonts w:ascii="Comic Sans MS" w:hAnsi="Comic Sans MS"/>
        </w:rPr>
        <w:t>d</w:t>
      </w:r>
      <w:r w:rsidR="00681899" w:rsidRPr="003E4DF3">
        <w:rPr>
          <w:rFonts w:ascii="Comic Sans MS" w:hAnsi="Comic Sans MS"/>
        </w:rPr>
        <w:t xml:space="preserve"> that the post</w:t>
      </w:r>
      <w:r>
        <w:rPr>
          <w:rFonts w:ascii="Comic Sans MS" w:hAnsi="Comic Sans MS"/>
        </w:rPr>
        <w:t xml:space="preserve"> </w:t>
      </w:r>
      <w:r w:rsidR="00681899" w:rsidRPr="003E4DF3">
        <w:rPr>
          <w:rFonts w:ascii="Comic Sans MS" w:hAnsi="Comic Sans MS"/>
        </w:rPr>
        <w:t>war agreements left the FRG without a clear,</w:t>
      </w:r>
      <w:r w:rsidR="00C06271">
        <w:rPr>
          <w:rFonts w:ascii="Comic Sans MS" w:hAnsi="Comic Sans MS"/>
        </w:rPr>
        <w:t xml:space="preserve"> </w:t>
      </w:r>
      <w:r w:rsidR="00681899" w:rsidRPr="003E4DF3">
        <w:rPr>
          <w:rFonts w:ascii="Comic Sans MS" w:hAnsi="Comic Sans MS"/>
        </w:rPr>
        <w:t xml:space="preserve">sovereign identity, and that these agreements </w:t>
      </w:r>
      <w:r>
        <w:rPr>
          <w:rFonts w:ascii="Comic Sans MS" w:hAnsi="Comic Sans MS"/>
        </w:rPr>
        <w:t>held</w:t>
      </w:r>
      <w:r w:rsidR="00681899" w:rsidRPr="003E4DF3">
        <w:rPr>
          <w:rFonts w:ascii="Comic Sans MS" w:hAnsi="Comic Sans MS"/>
        </w:rPr>
        <w:t xml:space="preserve"> limitations</w:t>
      </w:r>
      <w:r w:rsidR="00C06271">
        <w:rPr>
          <w:rFonts w:ascii="Comic Sans MS" w:hAnsi="Comic Sans MS"/>
        </w:rPr>
        <w:t xml:space="preserve"> </w:t>
      </w:r>
      <w:r w:rsidR="00681899" w:rsidRPr="003E4DF3">
        <w:rPr>
          <w:rFonts w:ascii="Comic Sans MS" w:hAnsi="Comic Sans MS"/>
        </w:rPr>
        <w:t xml:space="preserve">that suggest residual allied distrust. </w:t>
      </w:r>
    </w:p>
    <w:p w:rsidR="004612D9" w:rsidRDefault="004612D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612D9" w:rsidRDefault="004612D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612D9" w:rsidRDefault="004612D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612D9" w:rsidRPr="003E4DF3" w:rsidRDefault="004612D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D141E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>
        <w:rPr>
          <w:rFonts w:ascii="Comic Sans MS" w:hAnsi="Comic Sans MS"/>
        </w:rPr>
        <w:t>Bonn's growing a</w:t>
      </w:r>
      <w:r w:rsidR="00681899" w:rsidRPr="003E4DF3">
        <w:rPr>
          <w:rFonts w:ascii="Comic Sans MS" w:hAnsi="Comic Sans MS"/>
        </w:rPr>
        <w:t xml:space="preserve">ssertiveness </w:t>
      </w:r>
      <w:r w:rsidR="00681899" w:rsidRPr="003E4DF3">
        <w:rPr>
          <w:rFonts w:ascii="Comic Sans MS" w:hAnsi="Comic Sans MS" w:cs="Arial"/>
        </w:rPr>
        <w:t xml:space="preserve">in </w:t>
      </w:r>
      <w:r>
        <w:rPr>
          <w:rFonts w:ascii="Comic Sans MS" w:hAnsi="Comic Sans MS"/>
        </w:rPr>
        <w:t>political and security f</w:t>
      </w:r>
      <w:r w:rsidR="00681899" w:rsidRPr="003E4DF3">
        <w:rPr>
          <w:rFonts w:ascii="Comic Sans MS" w:hAnsi="Comic Sans MS"/>
        </w:rPr>
        <w:t>ields</w:t>
      </w:r>
      <w:r w:rsidR="00C06271">
        <w:rPr>
          <w:rFonts w:ascii="Comic Sans MS" w:hAnsi="Comic Sans MS"/>
        </w:rPr>
        <w:t xml:space="preserve"> </w:t>
      </w:r>
      <w:r w:rsidR="00681899" w:rsidRPr="003E4DF3">
        <w:rPr>
          <w:rFonts w:ascii="Comic Sans MS" w:hAnsi="Comic Sans MS"/>
        </w:rPr>
        <w:t>increased its importance to the Atlantic Alliance</w:t>
      </w:r>
      <w:r>
        <w:rPr>
          <w:rFonts w:ascii="Comic Sans MS" w:hAnsi="Comic Sans MS"/>
        </w:rPr>
        <w:t>. The FRG had</w:t>
      </w:r>
      <w:r w:rsidR="00681899" w:rsidRPr="003E4DF3">
        <w:rPr>
          <w:rFonts w:ascii="Comic Sans MS" w:hAnsi="Comic Sans MS"/>
        </w:rPr>
        <w:t xml:space="preserve"> the largest</w:t>
      </w:r>
      <w:r w:rsidR="00C06271">
        <w:rPr>
          <w:rFonts w:ascii="Comic Sans MS" w:hAnsi="Comic Sans MS"/>
        </w:rPr>
        <w:t xml:space="preserve"> </w:t>
      </w:r>
      <w:r w:rsidR="00681899" w:rsidRPr="003E4DF3">
        <w:rPr>
          <w:rFonts w:ascii="Comic Sans MS" w:hAnsi="Comic Sans MS"/>
        </w:rPr>
        <w:t>conventional a</w:t>
      </w:r>
      <w:r>
        <w:rPr>
          <w:rFonts w:ascii="Comic Sans MS" w:hAnsi="Comic Sans MS"/>
        </w:rPr>
        <w:t>rmy in Western Europe and w</w:t>
      </w:r>
      <w:r w:rsidR="00681899" w:rsidRPr="003E4DF3">
        <w:rPr>
          <w:rFonts w:ascii="Comic Sans MS" w:hAnsi="Comic Sans MS"/>
        </w:rPr>
        <w:t>as at the forefront in</w:t>
      </w:r>
      <w:r w:rsidR="00C06271">
        <w:rPr>
          <w:rFonts w:ascii="Comic Sans MS" w:hAnsi="Comic Sans MS"/>
        </w:rPr>
        <w:t xml:space="preserve"> </w:t>
      </w:r>
      <w:r w:rsidR="00D22DEE">
        <w:rPr>
          <w:rFonts w:ascii="Comic Sans MS" w:hAnsi="Comic Sans MS"/>
        </w:rPr>
        <w:t>contributing to principal a</w:t>
      </w:r>
      <w:r w:rsidR="00681899" w:rsidRPr="003E4DF3">
        <w:rPr>
          <w:rFonts w:ascii="Comic Sans MS" w:hAnsi="Comic Sans MS"/>
        </w:rPr>
        <w:t>lliance decisions in the political and security fields.</w:t>
      </w:r>
    </w:p>
    <w:p w:rsidR="00D141E3" w:rsidRDefault="00D141E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141E3" w:rsidRDefault="00D141E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141E3" w:rsidRDefault="00D141E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141E3" w:rsidRPr="003E4DF3" w:rsidRDefault="00D141E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384D60" w:rsidRPr="003E4DF3" w:rsidRDefault="00384D60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Pr="003E4D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 weakening or</w:t>
      </w:r>
      <w:r w:rsidR="00384D60" w:rsidRPr="003E4DF3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collapse of all the communist governments of Eastern Europe in the fall of</w:t>
      </w:r>
    </w:p>
    <w:p w:rsidR="002B6DA1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1989</w:t>
      </w:r>
      <w:r w:rsidR="00D22DEE">
        <w:rPr>
          <w:rFonts w:ascii="Comic Sans MS" w:hAnsi="Comic Sans MS"/>
        </w:rPr>
        <w:t>,</w:t>
      </w:r>
      <w:r w:rsidRPr="003E4DF3">
        <w:rPr>
          <w:rFonts w:ascii="Comic Sans MS" w:hAnsi="Comic Sans MS"/>
        </w:rPr>
        <w:t xml:space="preserve"> </w:t>
      </w:r>
      <w:r w:rsidR="00D141E3">
        <w:rPr>
          <w:rFonts w:ascii="Comic Sans MS" w:hAnsi="Comic Sans MS"/>
        </w:rPr>
        <w:t>led to t</w:t>
      </w:r>
      <w:r w:rsidRPr="003E4DF3">
        <w:rPr>
          <w:rFonts w:ascii="Comic Sans MS" w:hAnsi="Comic Sans MS"/>
        </w:rPr>
        <w:t>he United States, Great Britain, France, and the Federal Republic</w:t>
      </w:r>
      <w:r w:rsidR="002B6DA1">
        <w:rPr>
          <w:rFonts w:ascii="Comic Sans MS" w:hAnsi="Comic Sans MS"/>
        </w:rPr>
        <w:t xml:space="preserve"> </w:t>
      </w:r>
      <w:r w:rsidR="00D141E3">
        <w:rPr>
          <w:rFonts w:ascii="Comic Sans MS" w:hAnsi="Comic Sans MS"/>
        </w:rPr>
        <w:t>agreeing</w:t>
      </w:r>
      <w:r w:rsidRPr="003E4DF3">
        <w:rPr>
          <w:rFonts w:ascii="Comic Sans MS" w:hAnsi="Comic Sans MS"/>
        </w:rPr>
        <w:t xml:space="preserve"> </w:t>
      </w:r>
      <w:r w:rsidR="00D141E3">
        <w:rPr>
          <w:rFonts w:ascii="Comic Sans MS" w:hAnsi="Comic Sans MS"/>
        </w:rPr>
        <w:t>in 1990</w:t>
      </w:r>
      <w:r w:rsidRPr="003E4DF3">
        <w:rPr>
          <w:rFonts w:ascii="Comic Sans MS" w:hAnsi="Comic Sans MS"/>
        </w:rPr>
        <w:t xml:space="preserve"> that the two Germanys should decide upon the process of unification, then the four </w:t>
      </w:r>
      <w:r w:rsidRPr="003E4DF3">
        <w:rPr>
          <w:rFonts w:ascii="Comic Sans MS" w:hAnsi="Comic Sans MS"/>
        </w:rPr>
        <w:lastRenderedPageBreak/>
        <w:t>powers from the Second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World War would discuss with German representatives the new state's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external relations with the rest of Europe. The Soviet Union </w:t>
      </w:r>
      <w:r w:rsidR="00D141E3">
        <w:rPr>
          <w:rFonts w:ascii="Comic Sans MS" w:hAnsi="Comic Sans MS"/>
        </w:rPr>
        <w:t>gave</w:t>
      </w:r>
      <w:r w:rsidRPr="003E4DF3">
        <w:rPr>
          <w:rFonts w:ascii="Comic Sans MS" w:hAnsi="Comic Sans MS"/>
        </w:rPr>
        <w:t xml:space="preserve"> its</w:t>
      </w:r>
      <w:r w:rsidR="002B6DA1">
        <w:rPr>
          <w:rFonts w:ascii="Comic Sans MS" w:hAnsi="Comic Sans MS"/>
        </w:rPr>
        <w:t xml:space="preserve"> </w:t>
      </w:r>
      <w:r w:rsidR="00D22DEE">
        <w:rPr>
          <w:rFonts w:ascii="Comic Sans MS" w:hAnsi="Comic Sans MS"/>
        </w:rPr>
        <w:t>assent to this ‘Two-plus-Four’</w:t>
      </w:r>
      <w:r w:rsidRPr="003E4DF3">
        <w:rPr>
          <w:rFonts w:ascii="Comic Sans MS" w:hAnsi="Comic Sans MS"/>
        </w:rPr>
        <w:t xml:space="preserve"> formula.</w:t>
      </w:r>
      <w:r w:rsidR="002B6DA1">
        <w:rPr>
          <w:rFonts w:ascii="Comic Sans MS" w:hAnsi="Comic Sans MS"/>
        </w:rPr>
        <w:t xml:space="preserve"> </w:t>
      </w:r>
    </w:p>
    <w:p w:rsidR="00D141E3" w:rsidRDefault="00D141E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141E3" w:rsidRDefault="00D141E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141E3" w:rsidRDefault="00D141E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141E3" w:rsidRDefault="00D141E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B6DA1" w:rsidRDefault="002B6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141E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 xml:space="preserve">The Two-plus-Four process </w:t>
      </w:r>
      <w:r w:rsidR="00D141E3">
        <w:rPr>
          <w:rFonts w:ascii="Comic Sans MS" w:hAnsi="Comic Sans MS"/>
        </w:rPr>
        <w:t xml:space="preserve">took </w:t>
      </w:r>
      <w:r w:rsidRPr="003E4DF3">
        <w:rPr>
          <w:rFonts w:ascii="Comic Sans MS" w:hAnsi="Comic Sans MS"/>
        </w:rPr>
        <w:t>place against the backdrop of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declining Soviet power in Europe. The collapse of the Warsaw Pact as a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militarily effective alliance and instability in the Soviet Union not only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diminished Soviet influence in Europe, but made possible in Germany, the rest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of Western Europe, and the United States</w:t>
      </w:r>
      <w:r w:rsidR="00D22DEE">
        <w:rPr>
          <w:rFonts w:ascii="Comic Sans MS" w:hAnsi="Comic Sans MS"/>
        </w:rPr>
        <w:t>,</w:t>
      </w:r>
      <w:r w:rsidRPr="003E4DF3">
        <w:rPr>
          <w:rFonts w:ascii="Comic Sans MS" w:hAnsi="Comic Sans MS"/>
        </w:rPr>
        <w:t xml:space="preserve"> consideration of a new security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framework that </w:t>
      </w:r>
      <w:r w:rsidR="00D141E3">
        <w:rPr>
          <w:rFonts w:ascii="Comic Sans MS" w:hAnsi="Comic Sans MS"/>
        </w:rPr>
        <w:t>could</w:t>
      </w:r>
      <w:r w:rsidRPr="003E4DF3">
        <w:rPr>
          <w:rFonts w:ascii="Comic Sans MS" w:hAnsi="Comic Sans MS"/>
        </w:rPr>
        <w:t xml:space="preserve"> lower the level of armaments and tension in Central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Europe.</w:t>
      </w:r>
    </w:p>
    <w:p w:rsidR="00D141E3" w:rsidRDefault="00D141E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141E3" w:rsidRDefault="00D141E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141E3" w:rsidRDefault="00D141E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B6DA1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 xml:space="preserve"> </w:t>
      </w:r>
    </w:p>
    <w:p w:rsidR="002B6DA1" w:rsidRDefault="002B6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This new security framework</w:t>
      </w:r>
      <w:r w:rsidR="00D141E3">
        <w:rPr>
          <w:rFonts w:ascii="Comic Sans MS" w:hAnsi="Comic Sans MS"/>
        </w:rPr>
        <w:t xml:space="preserve"> contributed to</w:t>
      </w:r>
      <w:r w:rsidRPr="003E4DF3">
        <w:rPr>
          <w:rFonts w:ascii="Comic Sans MS" w:hAnsi="Comic Sans MS"/>
        </w:rPr>
        <w:t xml:space="preserve"> continued</w:t>
      </w:r>
      <w:r w:rsidR="002B6DA1">
        <w:rPr>
          <w:rFonts w:ascii="Comic Sans MS" w:hAnsi="Comic Sans MS"/>
        </w:rPr>
        <w:t xml:space="preserve"> improvement in US</w:t>
      </w:r>
      <w:r w:rsidRPr="003E4DF3">
        <w:rPr>
          <w:rFonts w:ascii="Comic Sans MS" w:hAnsi="Comic Sans MS"/>
        </w:rPr>
        <w:t xml:space="preserve">.-Soviet relations, </w:t>
      </w:r>
      <w:r w:rsidR="00D141E3">
        <w:rPr>
          <w:rFonts w:ascii="Comic Sans MS" w:hAnsi="Comic Sans MS"/>
        </w:rPr>
        <w:t>and potentially the</w:t>
      </w:r>
      <w:r w:rsidRPr="003E4DF3">
        <w:rPr>
          <w:rFonts w:ascii="Comic Sans MS" w:hAnsi="Comic Sans MS"/>
        </w:rPr>
        <w:t xml:space="preserve"> </w:t>
      </w:r>
      <w:r w:rsidR="00D22DEE">
        <w:rPr>
          <w:rFonts w:ascii="Comic Sans MS" w:hAnsi="Comic Sans MS"/>
        </w:rPr>
        <w:t>reduc</w:t>
      </w:r>
      <w:r w:rsidR="00D22DEE" w:rsidRPr="003E4DF3">
        <w:rPr>
          <w:rFonts w:ascii="Comic Sans MS" w:hAnsi="Comic Sans MS"/>
        </w:rPr>
        <w:t>tion</w:t>
      </w:r>
      <w:r w:rsidRPr="003E4DF3">
        <w:rPr>
          <w:rFonts w:ascii="Comic Sans MS" w:hAnsi="Comic Sans MS"/>
        </w:rPr>
        <w:t xml:space="preserve"> of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NATO's role as the principal </w:t>
      </w:r>
      <w:r w:rsidR="002B6DA1" w:rsidRPr="003E4DF3">
        <w:rPr>
          <w:rFonts w:ascii="Comic Sans MS" w:hAnsi="Comic Sans MS"/>
        </w:rPr>
        <w:t>institution</w:t>
      </w:r>
      <w:r w:rsidRPr="003E4DF3">
        <w:rPr>
          <w:rFonts w:ascii="Comic Sans MS" w:hAnsi="Comic Sans MS"/>
        </w:rPr>
        <w:t xml:space="preserve"> of Western security, and thereby a</w:t>
      </w:r>
      <w:r w:rsidR="002B6DA1">
        <w:rPr>
          <w:rFonts w:ascii="Comic Sans MS" w:hAnsi="Comic Sans MS"/>
        </w:rPr>
        <w:t xml:space="preserve"> </w:t>
      </w:r>
      <w:r w:rsidR="00D22DEE">
        <w:rPr>
          <w:rFonts w:ascii="Comic Sans MS" w:hAnsi="Comic Sans MS"/>
        </w:rPr>
        <w:t>reduc</w:t>
      </w:r>
      <w:r w:rsidR="002B6DA1" w:rsidRPr="003E4DF3">
        <w:rPr>
          <w:rFonts w:ascii="Comic Sans MS" w:hAnsi="Comic Sans MS"/>
        </w:rPr>
        <w:t>tion</w:t>
      </w:r>
      <w:r w:rsidR="00D22DEE">
        <w:rPr>
          <w:rFonts w:ascii="Comic Sans MS" w:hAnsi="Comic Sans MS"/>
        </w:rPr>
        <w:t xml:space="preserve"> in</w:t>
      </w:r>
      <w:r w:rsidRPr="003E4DF3">
        <w:rPr>
          <w:rFonts w:ascii="Comic Sans MS" w:hAnsi="Comic Sans MS"/>
        </w:rPr>
        <w:t xml:space="preserve"> U.S. presence and influence in Europe.</w:t>
      </w:r>
    </w:p>
    <w:p w:rsidR="00D141E3" w:rsidRDefault="00D141E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141E3" w:rsidRDefault="00D141E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141E3" w:rsidRDefault="00D141E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141E3" w:rsidRDefault="00D141E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B6DA1" w:rsidRPr="003E4DF3" w:rsidRDefault="002B6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B6DA1" w:rsidRDefault="00681899" w:rsidP="00116B1A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 collapse of the GDR government in the fall of 1989 and the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democratic elections in the GDR on March 18, 1990, produced a new ·East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German leadership uncertain of any mandate except the pursuit of</w:t>
      </w:r>
      <w:r w:rsidR="002B6DA1">
        <w:rPr>
          <w:rFonts w:ascii="Comic Sans MS" w:hAnsi="Comic Sans MS"/>
        </w:rPr>
        <w:t xml:space="preserve"> unification. </w:t>
      </w:r>
      <w:r w:rsidRPr="003E4DF3">
        <w:rPr>
          <w:rFonts w:ascii="Comic Sans MS" w:hAnsi="Comic Sans MS"/>
        </w:rPr>
        <w:t>The crises in the GDR and the Soviet Union placed the Federal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Republic at a crossroads: the founding of the FRG, its development as a</w:t>
      </w:r>
      <w:r w:rsidR="00D141E3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democracy, and its robust economic growth occurred within the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framework of such Western institutions as NATO and the European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 xml:space="preserve">Community, but </w:t>
      </w:r>
      <w:r w:rsidR="00116B1A">
        <w:rPr>
          <w:rFonts w:ascii="Comic Sans MS" w:hAnsi="Comic Sans MS"/>
        </w:rPr>
        <w:t>a</w:t>
      </w:r>
      <w:r w:rsidRPr="003E4DF3">
        <w:rPr>
          <w:rFonts w:ascii="Comic Sans MS" w:hAnsi="Comic Sans MS"/>
        </w:rPr>
        <w:t>s direct S</w:t>
      </w:r>
      <w:r w:rsidR="00116B1A">
        <w:rPr>
          <w:rFonts w:ascii="Comic Sans MS" w:hAnsi="Comic Sans MS"/>
        </w:rPr>
        <w:t>oviet power receded</w:t>
      </w:r>
      <w:r w:rsidRPr="003E4DF3">
        <w:rPr>
          <w:rFonts w:ascii="Comic Sans MS" w:hAnsi="Comic Sans MS"/>
        </w:rPr>
        <w:t xml:space="preserve"> in Eastern Europe and the possibility of a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diminished U.S. political</w:t>
      </w:r>
      <w:r w:rsidR="00116B1A">
        <w:rPr>
          <w:rFonts w:ascii="Comic Sans MS" w:hAnsi="Comic Sans MS"/>
        </w:rPr>
        <w:t xml:space="preserve"> and military role in Europe grew</w:t>
      </w:r>
      <w:r w:rsidRPr="003E4DF3">
        <w:rPr>
          <w:rFonts w:ascii="Comic Sans MS" w:hAnsi="Comic Sans MS"/>
        </w:rPr>
        <w:t>, the Federal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Republic's responsibility for assuring the continent's economic growth and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political stability expand</w:t>
      </w:r>
      <w:r w:rsidR="00116B1A">
        <w:rPr>
          <w:rFonts w:ascii="Comic Sans MS" w:hAnsi="Comic Sans MS"/>
        </w:rPr>
        <w:t>ed</w:t>
      </w:r>
      <w:r w:rsidRPr="003E4DF3">
        <w:rPr>
          <w:rFonts w:ascii="Comic Sans MS" w:hAnsi="Comic Sans MS"/>
        </w:rPr>
        <w:t>.</w:t>
      </w:r>
      <w:r w:rsidR="002B6DA1">
        <w:rPr>
          <w:rFonts w:ascii="Comic Sans MS" w:hAnsi="Comic Sans MS"/>
        </w:rPr>
        <w:t xml:space="preserve"> </w:t>
      </w:r>
    </w:p>
    <w:p w:rsidR="00116B1A" w:rsidRDefault="00116B1A" w:rsidP="00116B1A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116B1A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116B1A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B6DA1" w:rsidRDefault="002B6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 four powers exercising ri</w:t>
      </w:r>
      <w:r w:rsidR="00D22DEE">
        <w:rPr>
          <w:rFonts w:ascii="Comic Sans MS" w:hAnsi="Comic Sans MS"/>
        </w:rPr>
        <w:t>ghts and responsibilities over ‘</w:t>
      </w:r>
      <w:r w:rsidRPr="003E4DF3">
        <w:rPr>
          <w:rFonts w:ascii="Comic Sans MS" w:hAnsi="Comic Sans MS"/>
        </w:rPr>
        <w:t>Germany as</w:t>
      </w:r>
      <w:r w:rsidR="002B6DA1">
        <w:rPr>
          <w:rFonts w:ascii="Comic Sans MS" w:hAnsi="Comic Sans MS"/>
        </w:rPr>
        <w:t xml:space="preserve"> </w:t>
      </w:r>
      <w:r w:rsidR="00D22DEE">
        <w:rPr>
          <w:rFonts w:ascii="Comic Sans MS" w:hAnsi="Comic Sans MS"/>
        </w:rPr>
        <w:t>a whole’</w:t>
      </w:r>
      <w:r w:rsidRPr="003E4DF3">
        <w:rPr>
          <w:rFonts w:ascii="Comic Sans MS" w:hAnsi="Comic Sans MS"/>
        </w:rPr>
        <w:t xml:space="preserve"> and Berlin gave their consent during late 1989 and early 1990 </w:t>
      </w:r>
      <w:r w:rsidRPr="003E4DF3">
        <w:rPr>
          <w:rFonts w:ascii="Comic Sans MS" w:hAnsi="Comic Sans MS" w:cs="Arial"/>
        </w:rPr>
        <w:t xml:space="preserve">to </w:t>
      </w:r>
      <w:r w:rsidRPr="003E4DF3">
        <w:rPr>
          <w:rFonts w:ascii="Comic Sans MS" w:hAnsi="Comic Sans MS"/>
        </w:rPr>
        <w:t>the</w:t>
      </w:r>
      <w:r w:rsidR="002B6DA1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unification of the Federal Republic and the German Democratic Republic.</w:t>
      </w: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B6DA1" w:rsidRPr="003E4DF3" w:rsidRDefault="002B6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>
        <w:rPr>
          <w:rFonts w:ascii="Comic Sans MS" w:hAnsi="Comic Sans MS"/>
        </w:rPr>
        <w:t>T</w:t>
      </w:r>
      <w:r w:rsidR="00681899" w:rsidRPr="003E4DF3">
        <w:rPr>
          <w:rFonts w:ascii="Comic Sans MS" w:hAnsi="Comic Sans MS"/>
        </w:rPr>
        <w:t>he four powers</w:t>
      </w:r>
      <w:r w:rsidR="00B03A67">
        <w:rPr>
          <w:rFonts w:ascii="Comic Sans MS" w:hAnsi="Comic Sans MS"/>
        </w:rPr>
        <w:t xml:space="preserve"> </w:t>
      </w:r>
      <w:r w:rsidR="00681899" w:rsidRPr="003E4DF3">
        <w:rPr>
          <w:rFonts w:ascii="Comic Sans MS" w:hAnsi="Comic Sans MS"/>
        </w:rPr>
        <w:t>retain</w:t>
      </w:r>
      <w:r>
        <w:rPr>
          <w:rFonts w:ascii="Comic Sans MS" w:hAnsi="Comic Sans MS"/>
        </w:rPr>
        <w:t>ed</w:t>
      </w:r>
      <w:r w:rsidR="00681899" w:rsidRPr="003E4DF3">
        <w:rPr>
          <w:rFonts w:ascii="Comic Sans MS" w:hAnsi="Comic Sans MS"/>
        </w:rPr>
        <w:t xml:space="preserve"> the right to approve or reject elements of the unification settlement</w:t>
      </w:r>
      <w:r w:rsidR="00B03A67">
        <w:rPr>
          <w:rFonts w:ascii="Comic Sans MS" w:hAnsi="Comic Sans MS"/>
        </w:rPr>
        <w:t xml:space="preserve"> </w:t>
      </w:r>
      <w:r w:rsidR="00681899" w:rsidRPr="003E4DF3">
        <w:rPr>
          <w:rFonts w:ascii="Comic Sans MS" w:hAnsi="Comic Sans MS"/>
        </w:rPr>
        <w:t>that concern</w:t>
      </w:r>
      <w:r>
        <w:rPr>
          <w:rFonts w:ascii="Comic Sans MS" w:hAnsi="Comic Sans MS"/>
        </w:rPr>
        <w:t>ed</w:t>
      </w:r>
      <w:r w:rsidR="00681899" w:rsidRPr="003E4DF3">
        <w:rPr>
          <w:rFonts w:ascii="Comic Sans MS" w:hAnsi="Comic Sans MS"/>
        </w:rPr>
        <w:t xml:space="preserve"> internal questions of the two German states. FRG officials stated that they would oppose any effort by the</w:t>
      </w:r>
      <w:r w:rsidR="00B03A67">
        <w:rPr>
          <w:rFonts w:ascii="Comic Sans MS" w:hAnsi="Comic Sans MS"/>
        </w:rPr>
        <w:t xml:space="preserve"> </w:t>
      </w:r>
      <w:r w:rsidR="00681899" w:rsidRPr="003E4DF3">
        <w:rPr>
          <w:rFonts w:ascii="Comic Sans MS" w:hAnsi="Comic Sans MS"/>
        </w:rPr>
        <w:t>four powers to guide the unification process.</w:t>
      </w: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B03A67" w:rsidRPr="003E4DF3" w:rsidRDefault="00B03A67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B03A67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3E4DF3">
        <w:rPr>
          <w:rFonts w:ascii="Comic Sans MS" w:hAnsi="Comic Sans MS"/>
        </w:rPr>
        <w:t>The overwhelming economic and political strength of the Federal Republic</w:t>
      </w:r>
      <w:r w:rsidR="00B03A67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in comparison to the fledgling and divided government in the GDR created by</w:t>
      </w:r>
      <w:r w:rsidR="00B03A67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the March 1990 elections resulted in Bonn's direction of the unification</w:t>
      </w:r>
      <w:r w:rsidR="00B03A67">
        <w:rPr>
          <w:rFonts w:ascii="Comic Sans MS" w:hAnsi="Comic Sans MS"/>
        </w:rPr>
        <w:t xml:space="preserve"> </w:t>
      </w:r>
      <w:r w:rsidRPr="003E4DF3">
        <w:rPr>
          <w:rFonts w:ascii="Comic Sans MS" w:hAnsi="Comic Sans MS"/>
        </w:rPr>
        <w:t>process. The GDR's serious need for economic assistance and the general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perception of the elections as a call for rapid unification left the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GDR leadership with little more than a consultative role in the process of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unification. </w:t>
      </w: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Pr="00D06822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 initial meeting of the Two-plus-Four parties occurred on March 14,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1990, at the ambassadorial level. The representatives addressed primarily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procedural questions. All parties agreed that representatives of Poland should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be invited to participate when the issue of Poland's western border with</w:t>
      </w:r>
      <w:r w:rsidR="00B03A67">
        <w:rPr>
          <w:rFonts w:ascii="Comic Sans MS" w:hAnsi="Comic Sans MS"/>
        </w:rPr>
        <w:t xml:space="preserve"> </w:t>
      </w:r>
      <w:r w:rsidR="00D22DEE">
        <w:rPr>
          <w:rFonts w:ascii="Comic Sans MS" w:hAnsi="Comic Sans MS"/>
        </w:rPr>
        <w:t>Germany wa</w:t>
      </w:r>
      <w:r w:rsidRPr="00D06822">
        <w:rPr>
          <w:rFonts w:ascii="Comic Sans MS" w:hAnsi="Comic Sans MS"/>
        </w:rPr>
        <w:t>s raised, and when other iss</w:t>
      </w:r>
      <w:r w:rsidR="00B03A67">
        <w:rPr>
          <w:rFonts w:ascii="Comic Sans MS" w:hAnsi="Comic Sans MS"/>
        </w:rPr>
        <w:t>ues affecting Polish security -</w:t>
      </w:r>
      <w:r w:rsidRPr="00D06822">
        <w:rPr>
          <w:rFonts w:ascii="Comic Sans MS" w:hAnsi="Comic Sans MS"/>
        </w:rPr>
        <w:t xml:space="preserve"> such as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placement or size of troop conf</w:t>
      </w:r>
      <w:r w:rsidR="00D22DEE">
        <w:rPr>
          <w:rFonts w:ascii="Comic Sans MS" w:hAnsi="Comic Sans MS"/>
        </w:rPr>
        <w:t>igurations in E</w:t>
      </w:r>
      <w:r w:rsidR="00B03A67">
        <w:rPr>
          <w:rFonts w:ascii="Comic Sans MS" w:hAnsi="Comic Sans MS"/>
        </w:rPr>
        <w:t>astern</w:t>
      </w:r>
      <w:r w:rsidRPr="00D06822">
        <w:rPr>
          <w:rFonts w:ascii="Comic Sans MS" w:hAnsi="Comic Sans MS"/>
        </w:rPr>
        <w:t>.</w:t>
      </w: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B03A67" w:rsidRPr="00D06822" w:rsidRDefault="00B03A67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006396" w:rsidRDefault="00681899" w:rsidP="00006396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The</w:t>
      </w:r>
      <w:r w:rsidR="00B03A67">
        <w:rPr>
          <w:rFonts w:ascii="Comic Sans MS" w:hAnsi="Comic Sans MS"/>
        </w:rPr>
        <w:t xml:space="preserve"> </w:t>
      </w:r>
      <w:r w:rsidR="00116B1A">
        <w:rPr>
          <w:rFonts w:ascii="Comic Sans MS" w:hAnsi="Comic Sans MS"/>
        </w:rPr>
        <w:t>FRG and the three powers also he</w:t>
      </w:r>
      <w:r w:rsidRPr="00D06822">
        <w:rPr>
          <w:rFonts w:ascii="Comic Sans MS" w:hAnsi="Comic Sans MS"/>
        </w:rPr>
        <w:t>ld the view that unification itself must</w:t>
      </w:r>
      <w:r w:rsidR="00B03A67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come through self-determination. </w:t>
      </w:r>
    </w:p>
    <w:p w:rsidR="00116B1A" w:rsidRDefault="00116B1A" w:rsidP="00006396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006396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006396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Pr="00D06822" w:rsidRDefault="00116B1A" w:rsidP="00006396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006396" w:rsidRDefault="0000639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During the course of this process of political and legal unification, the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two German states </w:t>
      </w:r>
      <w:r w:rsidR="00116B1A">
        <w:rPr>
          <w:rFonts w:ascii="Comic Sans MS" w:hAnsi="Comic Sans MS"/>
        </w:rPr>
        <w:t xml:space="preserve">took </w:t>
      </w:r>
      <w:r w:rsidRPr="00D06822">
        <w:rPr>
          <w:rFonts w:ascii="Comic Sans MS" w:hAnsi="Comic Sans MS"/>
        </w:rPr>
        <w:t xml:space="preserve">steps </w:t>
      </w:r>
      <w:r w:rsidRPr="00006396">
        <w:rPr>
          <w:rFonts w:ascii="Comic Sans MS" w:hAnsi="Comic Sans MS" w:cs="Arial"/>
        </w:rPr>
        <w:t>to</w:t>
      </w:r>
      <w:r w:rsidRPr="00D06822">
        <w:rPr>
          <w:rFonts w:ascii="Comic Sans MS" w:hAnsi="Comic Sans MS" w:cs="Arial"/>
          <w:sz w:val="22"/>
          <w:szCs w:val="22"/>
        </w:rPr>
        <w:t xml:space="preserve"> </w:t>
      </w:r>
      <w:r w:rsidR="00D22DEE">
        <w:rPr>
          <w:rFonts w:ascii="Comic Sans MS" w:hAnsi="Comic Sans MS"/>
        </w:rPr>
        <w:t>w</w:t>
      </w:r>
      <w:r w:rsidRPr="00D06822">
        <w:rPr>
          <w:rFonts w:ascii="Comic Sans MS" w:hAnsi="Comic Sans MS"/>
        </w:rPr>
        <w:t>eld the social and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economic lives of the FRG and the GDR. Bonn </w:t>
      </w:r>
      <w:r w:rsidR="00116B1A">
        <w:rPr>
          <w:rFonts w:ascii="Comic Sans MS" w:hAnsi="Comic Sans MS"/>
        </w:rPr>
        <w:t>aimed to</w:t>
      </w:r>
      <w:r w:rsidRPr="00D06822">
        <w:rPr>
          <w:rFonts w:ascii="Comic Sans MS" w:hAnsi="Comic Sans MS" w:cs="Arial"/>
          <w:sz w:val="22"/>
          <w:szCs w:val="22"/>
        </w:rPr>
        <w:t xml:space="preserve"> </w:t>
      </w:r>
      <w:r w:rsidRPr="00D06822">
        <w:rPr>
          <w:rFonts w:ascii="Comic Sans MS" w:hAnsi="Comic Sans MS"/>
        </w:rPr>
        <w:t>persuade GDR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officials to alter existing laws on monetary, economic, and social policies and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bring them </w:t>
      </w:r>
      <w:r w:rsidR="00116B1A">
        <w:rPr>
          <w:rFonts w:ascii="Comic Sans MS" w:hAnsi="Comic Sans MS"/>
          <w:sz w:val="25"/>
          <w:szCs w:val="25"/>
        </w:rPr>
        <w:t>in</w:t>
      </w:r>
      <w:r w:rsidRPr="00D06822">
        <w:rPr>
          <w:rFonts w:ascii="Comic Sans MS" w:hAnsi="Comic Sans MS"/>
          <w:sz w:val="25"/>
          <w:szCs w:val="25"/>
        </w:rPr>
        <w:t xml:space="preserve"> </w:t>
      </w:r>
      <w:r w:rsidRPr="00D06822">
        <w:rPr>
          <w:rFonts w:ascii="Comic Sans MS" w:hAnsi="Comic Sans MS"/>
        </w:rPr>
        <w:t xml:space="preserve">line with those in the Federal Republic as a </w:t>
      </w:r>
      <w:r w:rsidRPr="00006396">
        <w:rPr>
          <w:rFonts w:ascii="Comic Sans MS" w:hAnsi="Comic Sans MS"/>
        </w:rPr>
        <w:t xml:space="preserve">means </w:t>
      </w:r>
      <w:r w:rsidRPr="00006396">
        <w:rPr>
          <w:rFonts w:ascii="Comic Sans MS" w:hAnsi="Comic Sans MS" w:cs="Arial"/>
        </w:rPr>
        <w:t>to</w:t>
      </w:r>
      <w:r w:rsidRPr="00D06822">
        <w:rPr>
          <w:rFonts w:ascii="Comic Sans MS" w:hAnsi="Comic Sans MS" w:cs="Arial"/>
          <w:sz w:val="22"/>
          <w:szCs w:val="22"/>
        </w:rPr>
        <w:t xml:space="preserve"> </w:t>
      </w:r>
      <w:r w:rsidRPr="00D06822">
        <w:rPr>
          <w:rFonts w:ascii="Comic Sans MS" w:hAnsi="Comic Sans MS"/>
        </w:rPr>
        <w:t>ease the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transition from a socialist system </w:t>
      </w:r>
      <w:r w:rsidRPr="00006396">
        <w:rPr>
          <w:rFonts w:ascii="Comic Sans MS" w:hAnsi="Comic Sans MS" w:cs="Arial"/>
        </w:rPr>
        <w:t xml:space="preserve">to </w:t>
      </w:r>
      <w:r w:rsidRPr="00D06822">
        <w:rPr>
          <w:rFonts w:ascii="Comic Sans MS" w:hAnsi="Comic Sans MS"/>
        </w:rPr>
        <w:t>the mixed economy of the FRG.</w:t>
      </w: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Pr="00D06822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 xml:space="preserve">Bonn </w:t>
      </w:r>
      <w:r w:rsidR="00116B1A">
        <w:rPr>
          <w:rFonts w:ascii="Comic Sans MS" w:hAnsi="Comic Sans MS"/>
        </w:rPr>
        <w:t>urged</w:t>
      </w:r>
      <w:r w:rsidRPr="00D06822">
        <w:rPr>
          <w:rFonts w:ascii="Comic Sans MS" w:hAnsi="Comic Sans MS"/>
        </w:rPr>
        <w:t xml:space="preserve"> the </w:t>
      </w:r>
      <w:r w:rsidRPr="00006396">
        <w:rPr>
          <w:rFonts w:ascii="Comic Sans MS" w:hAnsi="Comic Sans MS"/>
        </w:rPr>
        <w:t xml:space="preserve">GDR </w:t>
      </w:r>
      <w:r w:rsidRPr="00006396">
        <w:rPr>
          <w:rFonts w:ascii="Comic Sans MS" w:hAnsi="Comic Sans MS" w:cs="Arial"/>
        </w:rPr>
        <w:t>to</w:t>
      </w:r>
      <w:r w:rsidRPr="00D06822">
        <w:rPr>
          <w:rFonts w:ascii="Comic Sans MS" w:hAnsi="Comic Sans MS" w:cs="Arial"/>
          <w:sz w:val="22"/>
          <w:szCs w:val="22"/>
        </w:rPr>
        <w:t xml:space="preserve"> </w:t>
      </w:r>
      <w:r w:rsidRPr="00D06822">
        <w:rPr>
          <w:rFonts w:ascii="Comic Sans MS" w:hAnsi="Comic Sans MS"/>
        </w:rPr>
        <w:t>alter its laws to reflect guidelines required by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EC laws and directives because the ultimate completion of the unification</w:t>
      </w:r>
      <w:r w:rsidR="00006396">
        <w:rPr>
          <w:rFonts w:ascii="Comic Sans MS" w:hAnsi="Comic Sans MS"/>
        </w:rPr>
        <w:t xml:space="preserve"> </w:t>
      </w:r>
      <w:r w:rsidR="00D22DEE">
        <w:rPr>
          <w:rFonts w:ascii="Comic Sans MS" w:hAnsi="Comic Sans MS"/>
        </w:rPr>
        <w:t>process would</w:t>
      </w:r>
      <w:r w:rsidRPr="00D06822">
        <w:rPr>
          <w:rFonts w:ascii="Comic Sans MS" w:hAnsi="Comic Sans MS"/>
        </w:rPr>
        <w:t xml:space="preserve"> place the GDR within the European Community. </w:t>
      </w: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 xml:space="preserve">Bonn </w:t>
      </w:r>
      <w:r w:rsidR="00116B1A">
        <w:rPr>
          <w:rFonts w:ascii="Comic Sans MS" w:hAnsi="Comic Sans MS"/>
        </w:rPr>
        <w:t>had to</w:t>
      </w:r>
      <w:r w:rsidRPr="00D06822">
        <w:rPr>
          <w:rFonts w:ascii="Comic Sans MS" w:hAnsi="Comic Sans MS"/>
        </w:rPr>
        <w:t xml:space="preserve"> assume East Germany's debts and contractual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obligations to other countries, including the Soviet Union.</w:t>
      </w: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116B1A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006396" w:rsidRDefault="00006396" w:rsidP="00260A89">
      <w:pPr>
        <w:autoSpaceDE w:val="0"/>
        <w:autoSpaceDN w:val="0"/>
        <w:adjustRightInd w:val="0"/>
        <w:jc w:val="both"/>
        <w:rPr>
          <w:rFonts w:ascii="Comic Sans MS" w:hAnsi="Comic Sans MS"/>
          <w:sz w:val="25"/>
          <w:szCs w:val="25"/>
        </w:rPr>
      </w:pPr>
    </w:p>
    <w:p w:rsidR="00F569B8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 xml:space="preserve">The United States </w:t>
      </w:r>
      <w:r w:rsidR="00116B1A">
        <w:rPr>
          <w:rFonts w:ascii="Comic Sans MS" w:hAnsi="Comic Sans MS"/>
        </w:rPr>
        <w:t>was keen to see</w:t>
      </w:r>
      <w:r w:rsidRPr="00D06822">
        <w:rPr>
          <w:rFonts w:ascii="Comic Sans MS" w:hAnsi="Comic Sans MS"/>
        </w:rPr>
        <w:t xml:space="preserve"> a settlement </w:t>
      </w:r>
      <w:r w:rsidR="00D22DEE">
        <w:rPr>
          <w:rFonts w:ascii="Comic Sans MS" w:hAnsi="Comic Sans MS"/>
        </w:rPr>
        <w:t xml:space="preserve">that </w:t>
      </w:r>
      <w:r w:rsidRPr="00D06822">
        <w:rPr>
          <w:rFonts w:ascii="Comic Sans MS" w:hAnsi="Comic Sans MS"/>
        </w:rPr>
        <w:t>would entail a return to a unified Germany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of the </w:t>
      </w:r>
      <w:r w:rsidR="00D22DEE">
        <w:rPr>
          <w:rFonts w:ascii="Comic Sans MS" w:hAnsi="Comic Sans MS"/>
        </w:rPr>
        <w:t>‘</w:t>
      </w:r>
      <w:r w:rsidRPr="00D06822">
        <w:rPr>
          <w:rFonts w:ascii="Comic Sans MS" w:hAnsi="Comic Sans MS"/>
        </w:rPr>
        <w:t>le</w:t>
      </w:r>
      <w:r w:rsidR="00D22DEE">
        <w:rPr>
          <w:rFonts w:ascii="Comic Sans MS" w:hAnsi="Comic Sans MS"/>
        </w:rPr>
        <w:t>gal rights and responsibilities’</w:t>
      </w:r>
      <w:r w:rsidRPr="00D06822">
        <w:rPr>
          <w:rFonts w:ascii="Comic Sans MS" w:hAnsi="Comic Sans MS"/>
        </w:rPr>
        <w:t xml:space="preserve"> of the four powers over Germany and</w:t>
      </w:r>
      <w:r w:rsidR="00006396">
        <w:rPr>
          <w:rFonts w:ascii="Comic Sans MS" w:hAnsi="Comic Sans MS"/>
        </w:rPr>
        <w:t xml:space="preserve"> </w:t>
      </w:r>
      <w:r w:rsidR="00D22DEE">
        <w:rPr>
          <w:rFonts w:ascii="Comic Sans MS" w:hAnsi="Comic Sans MS"/>
        </w:rPr>
        <w:t>in Berlin; a ‘legal document’</w:t>
      </w:r>
      <w:r w:rsidRPr="00D06822">
        <w:rPr>
          <w:rFonts w:ascii="Comic Sans MS" w:hAnsi="Comic Sans MS"/>
        </w:rPr>
        <w:t xml:space="preserve"> that addresses the Polish-German border; and</w:t>
      </w:r>
      <w:r w:rsidR="00006396">
        <w:rPr>
          <w:rFonts w:ascii="Comic Sans MS" w:hAnsi="Comic Sans MS"/>
        </w:rPr>
        <w:t xml:space="preserve"> </w:t>
      </w:r>
      <w:r w:rsidR="00F569B8">
        <w:rPr>
          <w:rFonts w:ascii="Comic Sans MS" w:hAnsi="Comic Sans MS"/>
        </w:rPr>
        <w:t xml:space="preserve">an </w:t>
      </w:r>
      <w:r w:rsidRPr="00D06822">
        <w:rPr>
          <w:rFonts w:ascii="Comic Sans MS" w:hAnsi="Comic Sans MS"/>
        </w:rPr>
        <w:t>agreement to address broa</w:t>
      </w:r>
      <w:r w:rsidR="00116B1A">
        <w:rPr>
          <w:rFonts w:ascii="Comic Sans MS" w:hAnsi="Comic Sans MS"/>
        </w:rPr>
        <w:t xml:space="preserve">d East-West arms control issues. </w:t>
      </w:r>
    </w:p>
    <w:p w:rsidR="00F569B8" w:rsidRDefault="00F569B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F569B8" w:rsidRDefault="00F569B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F569B8" w:rsidRDefault="00F569B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F569B8" w:rsidRDefault="00F569B8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116B1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>
        <w:rPr>
          <w:rFonts w:ascii="Comic Sans MS" w:hAnsi="Comic Sans MS"/>
        </w:rPr>
        <w:t>The United States w</w:t>
      </w:r>
      <w:r w:rsidR="00681899" w:rsidRPr="00D06822">
        <w:rPr>
          <w:rFonts w:ascii="Comic Sans MS" w:hAnsi="Comic Sans MS"/>
        </w:rPr>
        <w:t>as careful in the written record to</w:t>
      </w:r>
      <w:r w:rsidR="00006396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unders</w:t>
      </w:r>
      <w:r w:rsidR="00F569B8">
        <w:rPr>
          <w:rFonts w:ascii="Comic Sans MS" w:hAnsi="Comic Sans MS"/>
        </w:rPr>
        <w:t>core its continued rights in</w:t>
      </w:r>
      <w:r w:rsidR="00681899" w:rsidRPr="00D06822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Berlin</w:t>
      </w:r>
      <w:r w:rsidR="00681899" w:rsidRPr="00D06822">
        <w:rPr>
          <w:rFonts w:ascii="Comic Sans MS" w:hAnsi="Comic Sans MS"/>
        </w:rPr>
        <w:t xml:space="preserve"> in a range of agreements since the</w:t>
      </w:r>
      <w:r w:rsidR="00006396">
        <w:rPr>
          <w:rFonts w:ascii="Comic Sans MS" w:hAnsi="Comic Sans MS"/>
        </w:rPr>
        <w:t xml:space="preserve"> </w:t>
      </w:r>
      <w:r w:rsidR="00F569B8">
        <w:rPr>
          <w:rFonts w:ascii="Comic Sans MS" w:hAnsi="Comic Sans MS"/>
        </w:rPr>
        <w:t>w</w:t>
      </w:r>
      <w:r w:rsidR="00681899" w:rsidRPr="00D06822">
        <w:rPr>
          <w:rFonts w:ascii="Comic Sans MS" w:hAnsi="Comic Sans MS"/>
        </w:rPr>
        <w:t xml:space="preserve">ar. The </w:t>
      </w:r>
      <w:r w:rsidR="00902053">
        <w:rPr>
          <w:rFonts w:ascii="Comic Sans MS" w:hAnsi="Comic Sans MS"/>
        </w:rPr>
        <w:t>US aimed</w:t>
      </w:r>
      <w:r w:rsidR="00681899" w:rsidRPr="00D06822">
        <w:rPr>
          <w:rFonts w:ascii="Comic Sans MS" w:hAnsi="Comic Sans MS"/>
        </w:rPr>
        <w:t xml:space="preserve"> keep forces</w:t>
      </w:r>
      <w:r w:rsidR="00006396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 xml:space="preserve">in Berlin as long as the city </w:t>
      </w:r>
      <w:r w:rsidR="00902053">
        <w:rPr>
          <w:rFonts w:ascii="Comic Sans MS" w:hAnsi="Comic Sans MS"/>
        </w:rPr>
        <w:t>wa</w:t>
      </w:r>
      <w:r w:rsidR="00681899" w:rsidRPr="00D06822">
        <w:rPr>
          <w:rFonts w:ascii="Comic Sans MS" w:hAnsi="Comic Sans MS"/>
        </w:rPr>
        <w:t xml:space="preserve">s surrounded by Soviet forces. </w:t>
      </w:r>
      <w:r w:rsidR="00902053">
        <w:rPr>
          <w:rFonts w:ascii="Comic Sans MS" w:hAnsi="Comic Sans MS"/>
        </w:rPr>
        <w:t xml:space="preserve">A </w:t>
      </w:r>
      <w:r w:rsidR="00681899" w:rsidRPr="00D06822">
        <w:rPr>
          <w:rFonts w:ascii="Comic Sans MS" w:hAnsi="Comic Sans MS"/>
        </w:rPr>
        <w:t>U.S.</w:t>
      </w:r>
      <w:r w:rsidR="00006396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official suggested a phased reduction of U.S. forces from Berlin in the event</w:t>
      </w:r>
      <w:r w:rsidR="00006396">
        <w:rPr>
          <w:rFonts w:ascii="Comic Sans MS" w:hAnsi="Comic Sans MS"/>
        </w:rPr>
        <w:t xml:space="preserve"> </w:t>
      </w:r>
      <w:r w:rsidR="00902053">
        <w:rPr>
          <w:rFonts w:ascii="Comic Sans MS" w:hAnsi="Comic Sans MS"/>
        </w:rPr>
        <w:t>that the Soviets withdre</w:t>
      </w:r>
      <w:r w:rsidR="00681899" w:rsidRPr="00D06822">
        <w:rPr>
          <w:rFonts w:ascii="Comic Sans MS" w:hAnsi="Comic Sans MS"/>
        </w:rPr>
        <w:t>w all but s</w:t>
      </w:r>
      <w:r w:rsidR="00F569B8">
        <w:rPr>
          <w:rFonts w:ascii="Comic Sans MS" w:hAnsi="Comic Sans MS"/>
        </w:rPr>
        <w:t>mall contingents of the Soviet A</w:t>
      </w:r>
      <w:r w:rsidR="00681899" w:rsidRPr="00D06822">
        <w:rPr>
          <w:rFonts w:ascii="Comic Sans MS" w:hAnsi="Comic Sans MS"/>
        </w:rPr>
        <w:t>rmy to</w:t>
      </w:r>
      <w:r w:rsidR="00006396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positions near the Polish border.</w:t>
      </w:r>
    </w:p>
    <w:p w:rsidR="00902053" w:rsidRDefault="0090205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02053" w:rsidRDefault="0090205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02053" w:rsidRDefault="0090205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006396" w:rsidRPr="00D06822" w:rsidRDefault="0000639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006396" w:rsidRPr="00D06822" w:rsidRDefault="00006396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006396" w:rsidRDefault="00902053" w:rsidP="00902053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>
        <w:rPr>
          <w:rFonts w:ascii="Comic Sans MS" w:hAnsi="Comic Sans MS"/>
        </w:rPr>
        <w:t>The United States believed</w:t>
      </w:r>
      <w:r w:rsidR="00681899" w:rsidRPr="00D06822">
        <w:rPr>
          <w:rFonts w:ascii="Comic Sans MS" w:hAnsi="Comic Sans MS"/>
        </w:rPr>
        <w:t xml:space="preserve"> that reparations</w:t>
      </w:r>
      <w:r w:rsidR="00006396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 xml:space="preserve">from </w:t>
      </w:r>
      <w:r w:rsidR="00F569B8">
        <w:rPr>
          <w:rFonts w:ascii="Comic Sans MS" w:hAnsi="Comic Sans MS"/>
        </w:rPr>
        <w:t>the Second World War</w:t>
      </w:r>
      <w:r>
        <w:rPr>
          <w:rFonts w:ascii="Comic Sans MS" w:hAnsi="Comic Sans MS"/>
        </w:rPr>
        <w:t xml:space="preserve"> we</w:t>
      </w:r>
      <w:r w:rsidR="00681899" w:rsidRPr="00D06822">
        <w:rPr>
          <w:rFonts w:ascii="Comic Sans MS" w:hAnsi="Comic Sans MS"/>
        </w:rPr>
        <w:t>re no longer an issue on the agenda between Bonn and</w:t>
      </w:r>
      <w:r w:rsidR="00006396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Washington. M</w:t>
      </w:r>
      <w:r w:rsidR="00681899" w:rsidRPr="00D06822">
        <w:rPr>
          <w:rFonts w:ascii="Comic Sans MS" w:hAnsi="Comic Sans MS"/>
        </w:rPr>
        <w:t>any U.S. officials believe</w:t>
      </w:r>
      <w:r>
        <w:rPr>
          <w:rFonts w:ascii="Comic Sans MS" w:hAnsi="Comic Sans MS"/>
        </w:rPr>
        <w:t xml:space="preserve">d </w:t>
      </w:r>
      <w:r w:rsidR="00681899" w:rsidRPr="00D06822">
        <w:rPr>
          <w:rFonts w:ascii="Comic Sans MS" w:hAnsi="Comic Sans MS"/>
        </w:rPr>
        <w:t>that the generat</w:t>
      </w:r>
      <w:r>
        <w:rPr>
          <w:rFonts w:ascii="Comic Sans MS" w:hAnsi="Comic Sans MS"/>
        </w:rPr>
        <w:t>ions of Germans born after the w</w:t>
      </w:r>
      <w:r w:rsidR="00681899" w:rsidRPr="00D06822">
        <w:rPr>
          <w:rFonts w:ascii="Comic Sans MS" w:hAnsi="Comic Sans MS"/>
        </w:rPr>
        <w:t>ar should not be saddled</w:t>
      </w:r>
      <w:r w:rsidR="00006396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with questions that imply their guilt for the policies of Nazi Germany. One</w:t>
      </w:r>
      <w:r w:rsidR="00006396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observer noted that West Germa</w:t>
      </w:r>
      <w:r w:rsidR="00F569B8">
        <w:rPr>
          <w:rFonts w:ascii="Comic Sans MS" w:hAnsi="Comic Sans MS"/>
        </w:rPr>
        <w:t>ns desire only to be viewed as ‘</w:t>
      </w:r>
      <w:r w:rsidR="00681899" w:rsidRPr="00D06822">
        <w:rPr>
          <w:rFonts w:ascii="Comic Sans MS" w:hAnsi="Comic Sans MS"/>
        </w:rPr>
        <w:t>normal</w:t>
      </w:r>
      <w:r w:rsidR="00006396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 xml:space="preserve">Europeans who </w:t>
      </w:r>
      <w:r>
        <w:rPr>
          <w:rFonts w:ascii="Comic Sans MS" w:hAnsi="Comic Sans MS"/>
        </w:rPr>
        <w:t>have earned their place in modern</w:t>
      </w:r>
      <w:r w:rsidR="00F569B8">
        <w:rPr>
          <w:rFonts w:ascii="Comic Sans MS" w:hAnsi="Comic Sans MS"/>
        </w:rPr>
        <w:t xml:space="preserve"> Europe,’</w:t>
      </w:r>
      <w:r w:rsidR="00681899" w:rsidRPr="00D06822">
        <w:rPr>
          <w:rFonts w:ascii="Comic Sans MS" w:hAnsi="Comic Sans MS"/>
        </w:rPr>
        <w:t xml:space="preserve"> on a footing of</w:t>
      </w:r>
      <w:r w:rsidR="00006396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 xml:space="preserve">equality with peoples of other nations. </w:t>
      </w:r>
    </w:p>
    <w:p w:rsidR="00902053" w:rsidRDefault="00902053" w:rsidP="00902053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02053" w:rsidRDefault="00902053" w:rsidP="00902053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02053" w:rsidRDefault="00902053" w:rsidP="00902053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02053" w:rsidRDefault="00902053" w:rsidP="00902053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02053" w:rsidRDefault="00902053" w:rsidP="00902053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02053" w:rsidRDefault="00902053" w:rsidP="00902053">
      <w:pPr>
        <w:autoSpaceDE w:val="0"/>
        <w:autoSpaceDN w:val="0"/>
        <w:adjustRightInd w:val="0"/>
        <w:jc w:val="both"/>
        <w:rPr>
          <w:rFonts w:ascii="Comic Sans MS" w:hAnsi="Comic Sans MS"/>
          <w:sz w:val="16"/>
          <w:szCs w:val="16"/>
        </w:rPr>
      </w:pPr>
    </w:p>
    <w:p w:rsidR="0090205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  <w:sz w:val="16"/>
          <w:szCs w:val="16"/>
        </w:rPr>
        <w:t xml:space="preserve"> </w:t>
      </w:r>
      <w:r w:rsidRPr="00D06822">
        <w:rPr>
          <w:rFonts w:ascii="Comic Sans MS" w:hAnsi="Comic Sans MS"/>
        </w:rPr>
        <w:t xml:space="preserve">The general question </w:t>
      </w:r>
      <w:r w:rsidR="00902053">
        <w:rPr>
          <w:rFonts w:ascii="Comic Sans MS" w:hAnsi="Comic Sans MS"/>
        </w:rPr>
        <w:t>of all borders affected by the war raised</w:t>
      </w:r>
      <w:r w:rsidRPr="00D06822">
        <w:rPr>
          <w:rFonts w:ascii="Comic Sans MS" w:hAnsi="Comic Sans MS"/>
        </w:rPr>
        <w:t xml:space="preserve"> more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difficult issues</w:t>
      </w:r>
      <w:r w:rsidR="00902053">
        <w:rPr>
          <w:rFonts w:ascii="Comic Sans MS" w:hAnsi="Comic Sans MS"/>
        </w:rPr>
        <w:t xml:space="preserve">. </w:t>
      </w:r>
      <w:r w:rsidRPr="00D06822">
        <w:rPr>
          <w:rFonts w:ascii="Comic Sans MS" w:hAnsi="Comic Sans MS"/>
        </w:rPr>
        <w:t>With the FRG absorbing the GDR and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creating a new state, new documents </w:t>
      </w:r>
      <w:r w:rsidR="00902053">
        <w:rPr>
          <w:rFonts w:ascii="Comic Sans MS" w:hAnsi="Comic Sans MS"/>
        </w:rPr>
        <w:t xml:space="preserve">would need to </w:t>
      </w:r>
      <w:r w:rsidRPr="00D06822">
        <w:rPr>
          <w:rFonts w:ascii="Comic Sans MS" w:hAnsi="Comic Sans MS"/>
        </w:rPr>
        <w:t>be negotiated to apply to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other borders, such as the Austro-Ge</w:t>
      </w:r>
      <w:r w:rsidR="00F569B8">
        <w:rPr>
          <w:rFonts w:ascii="Comic Sans MS" w:hAnsi="Comic Sans MS"/>
        </w:rPr>
        <w:t>rman or the Czech-German border.</w:t>
      </w:r>
      <w:r w:rsidR="00902053">
        <w:rPr>
          <w:rFonts w:ascii="Comic Sans MS" w:hAnsi="Comic Sans MS"/>
        </w:rPr>
        <w:t xml:space="preserve"> Such legal agreements w</w:t>
      </w:r>
      <w:r w:rsidRPr="00D06822">
        <w:rPr>
          <w:rFonts w:ascii="Comic Sans MS" w:hAnsi="Comic Sans MS"/>
        </w:rPr>
        <w:t>ould contribute to the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reassurance of Germany's </w:t>
      </w:r>
      <w:r w:rsidR="00902053" w:rsidRPr="00D06822">
        <w:rPr>
          <w:rFonts w:ascii="Comic Sans MS" w:hAnsi="Comic Sans MS"/>
        </w:rPr>
        <w:t>neighbours</w:t>
      </w:r>
      <w:r w:rsidRPr="00D06822">
        <w:rPr>
          <w:rFonts w:ascii="Comic Sans MS" w:hAnsi="Comic Sans MS"/>
        </w:rPr>
        <w:t xml:space="preserve"> and provide a stable political framework</w:t>
      </w:r>
      <w:r w:rsidR="00006396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for Europeans of the future. </w:t>
      </w:r>
    </w:p>
    <w:p w:rsidR="00902053" w:rsidRDefault="0090205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02053" w:rsidRDefault="0090205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02053" w:rsidRDefault="0090205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02053" w:rsidRDefault="0090205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902053" w:rsidRDefault="0090205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D04BF" w:rsidRDefault="00AC18F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>
        <w:rPr>
          <w:rFonts w:ascii="Comic Sans MS" w:hAnsi="Comic Sans MS" w:cs="Arial"/>
          <w:b/>
          <w:bCs/>
          <w:sz w:val="22"/>
          <w:szCs w:val="22"/>
        </w:rPr>
        <w:t xml:space="preserve">The </w:t>
      </w:r>
      <w:r w:rsidR="00681899" w:rsidRPr="00D06822">
        <w:rPr>
          <w:rFonts w:ascii="Comic Sans MS" w:hAnsi="Comic Sans MS"/>
        </w:rPr>
        <w:t>Soviet</w:t>
      </w:r>
      <w:r>
        <w:rPr>
          <w:rFonts w:ascii="Comic Sans MS" w:hAnsi="Comic Sans MS"/>
        </w:rPr>
        <w:t xml:space="preserve">s initially suggested </w:t>
      </w:r>
      <w:r w:rsidR="00681899" w:rsidRPr="00D06822">
        <w:rPr>
          <w:rFonts w:ascii="Comic Sans MS" w:hAnsi="Comic Sans MS"/>
        </w:rPr>
        <w:t>that a united Germany should</w:t>
      </w:r>
      <w:r w:rsidR="009E7580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 xml:space="preserve">be neutral. </w:t>
      </w:r>
      <w:r>
        <w:rPr>
          <w:rFonts w:ascii="Comic Sans MS" w:hAnsi="Comic Sans MS"/>
        </w:rPr>
        <w:t xml:space="preserve">Western officials </w:t>
      </w:r>
      <w:r w:rsidR="00681899" w:rsidRPr="00D06822">
        <w:rPr>
          <w:rFonts w:ascii="Comic Sans MS" w:hAnsi="Comic Sans MS"/>
        </w:rPr>
        <w:t>contended that Germany must remain bound to NATO, and</w:t>
      </w:r>
      <w:r w:rsidR="009E7580">
        <w:rPr>
          <w:rFonts w:ascii="Comic Sans MS" w:hAnsi="Comic Sans MS"/>
        </w:rPr>
        <w:t xml:space="preserve"> </w:t>
      </w:r>
      <w:r w:rsidR="00F569B8">
        <w:rPr>
          <w:rFonts w:ascii="Comic Sans MS" w:hAnsi="Comic Sans MS"/>
        </w:rPr>
        <w:t>not be ‘</w:t>
      </w:r>
      <w:r w:rsidR="00681899" w:rsidRPr="00D06822">
        <w:rPr>
          <w:rFonts w:ascii="Comic Sans MS" w:hAnsi="Comic Sans MS"/>
        </w:rPr>
        <w:t>free-floating</w:t>
      </w:r>
      <w:r w:rsidR="00F569B8">
        <w:rPr>
          <w:rFonts w:ascii="Comic Sans MS" w:hAnsi="Comic Sans MS"/>
        </w:rPr>
        <w:t>’ as</w:t>
      </w:r>
      <w:r w:rsidR="00681899" w:rsidRPr="00D06822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Germany</w:t>
      </w:r>
      <w:r w:rsidR="00681899" w:rsidRPr="00D06822">
        <w:rPr>
          <w:rFonts w:ascii="Comic Sans MS" w:hAnsi="Comic Sans MS"/>
        </w:rPr>
        <w:t xml:space="preserve"> </w:t>
      </w:r>
      <w:r w:rsidR="00DD04BF" w:rsidRPr="00D06822">
        <w:rPr>
          <w:rFonts w:ascii="Comic Sans MS" w:hAnsi="Comic Sans MS"/>
        </w:rPr>
        <w:t>instil</w:t>
      </w:r>
      <w:r>
        <w:rPr>
          <w:rFonts w:ascii="Comic Sans MS" w:hAnsi="Comic Sans MS"/>
        </w:rPr>
        <w:t xml:space="preserve">led </w:t>
      </w:r>
      <w:r w:rsidR="00681899" w:rsidRPr="00D06822">
        <w:rPr>
          <w:rFonts w:ascii="Comic Sans MS" w:hAnsi="Comic Sans MS"/>
        </w:rPr>
        <w:t xml:space="preserve"> anxieties due to </w:t>
      </w:r>
      <w:r>
        <w:rPr>
          <w:rFonts w:ascii="Comic Sans MS" w:hAnsi="Comic Sans MS"/>
        </w:rPr>
        <w:t>its</w:t>
      </w:r>
      <w:r w:rsidR="00681899" w:rsidRPr="00D06822">
        <w:rPr>
          <w:rFonts w:ascii="Comic Sans MS" w:hAnsi="Comic Sans MS"/>
        </w:rPr>
        <w:t xml:space="preserve"> size</w:t>
      </w:r>
      <w:r w:rsidR="00F569B8">
        <w:rPr>
          <w:rFonts w:ascii="Comic Sans MS" w:hAnsi="Comic Sans MS"/>
        </w:rPr>
        <w:t xml:space="preserve"> and central dominating presence in Europe</w:t>
      </w:r>
      <w:r>
        <w:rPr>
          <w:rFonts w:ascii="Comic Sans MS" w:hAnsi="Comic Sans MS"/>
        </w:rPr>
        <w:t xml:space="preserve">. The Soviets were concerned about </w:t>
      </w:r>
      <w:r w:rsidR="00681899" w:rsidRPr="00D06822">
        <w:rPr>
          <w:rFonts w:ascii="Comic Sans MS" w:hAnsi="Comic Sans MS"/>
        </w:rPr>
        <w:t xml:space="preserve">NATO forces </w:t>
      </w:r>
      <w:r>
        <w:rPr>
          <w:rFonts w:ascii="Comic Sans MS" w:hAnsi="Comic Sans MS"/>
        </w:rPr>
        <w:t xml:space="preserve">potentially </w:t>
      </w:r>
      <w:r w:rsidR="00681899" w:rsidRPr="00D06822">
        <w:rPr>
          <w:rFonts w:ascii="Comic Sans MS" w:hAnsi="Comic Sans MS"/>
        </w:rPr>
        <w:t>stationed on the territory of the GDR once</w:t>
      </w:r>
      <w:r w:rsidR="00DD04BF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Soviet forces withdre</w:t>
      </w:r>
      <w:r w:rsidR="00681899" w:rsidRPr="00D06822">
        <w:rPr>
          <w:rFonts w:ascii="Comic Sans MS" w:hAnsi="Comic Sans MS"/>
        </w:rPr>
        <w:t xml:space="preserve">w from Germany. </w:t>
      </w:r>
    </w:p>
    <w:p w:rsidR="00AC18FA" w:rsidRDefault="00AC18F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AC18FA" w:rsidRDefault="00AC18F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AC18FA" w:rsidRDefault="00AC18F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AC18FA" w:rsidRDefault="00AC18F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D04BF" w:rsidRDefault="00DD04B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8869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 xml:space="preserve">Ultimately, the Soviets </w:t>
      </w:r>
      <w:r w:rsidR="00AC18FA">
        <w:rPr>
          <w:rFonts w:ascii="Comic Sans MS" w:hAnsi="Comic Sans MS"/>
        </w:rPr>
        <w:t>wanted to generate a sense of</w:t>
      </w:r>
      <w:r w:rsidRPr="00D06822">
        <w:rPr>
          <w:rFonts w:ascii="Comic Sans MS" w:hAnsi="Comic Sans MS" w:cs="Arial"/>
          <w:sz w:val="22"/>
          <w:szCs w:val="22"/>
        </w:rPr>
        <w:t xml:space="preserve"> </w:t>
      </w:r>
      <w:r w:rsidRPr="00D06822">
        <w:rPr>
          <w:rFonts w:ascii="Comic Sans MS" w:hAnsi="Comic Sans MS"/>
        </w:rPr>
        <w:t>hono</w:t>
      </w:r>
      <w:r w:rsidR="00AC18FA">
        <w:rPr>
          <w:rFonts w:ascii="Comic Sans MS" w:hAnsi="Comic Sans MS"/>
        </w:rPr>
        <w:t>u</w:t>
      </w:r>
      <w:r w:rsidRPr="00D06822">
        <w:rPr>
          <w:rFonts w:ascii="Comic Sans MS" w:hAnsi="Comic Sans MS"/>
        </w:rPr>
        <w:t xml:space="preserve">r </w:t>
      </w:r>
      <w:r w:rsidR="00AC18FA">
        <w:rPr>
          <w:rFonts w:ascii="Comic Sans MS" w:hAnsi="Comic Sans MS"/>
        </w:rPr>
        <w:t xml:space="preserve">towards </w:t>
      </w:r>
      <w:r w:rsidRPr="00D06822">
        <w:rPr>
          <w:rFonts w:ascii="Comic Sans MS" w:hAnsi="Comic Sans MS"/>
        </w:rPr>
        <w:t>Gorbachev's commitment to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 withdrawal of all Soviet troops from foreign soil.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The </w:t>
      </w:r>
      <w:r w:rsidR="00AC18FA">
        <w:rPr>
          <w:rFonts w:ascii="Comic Sans MS" w:hAnsi="Comic Sans MS"/>
        </w:rPr>
        <w:t xml:space="preserve">Soviets suggested the </w:t>
      </w:r>
      <w:r w:rsidRPr="00D06822">
        <w:rPr>
          <w:rFonts w:ascii="Comic Sans MS" w:hAnsi="Comic Sans MS"/>
        </w:rPr>
        <w:t>Federal Republic should alter its status in the European security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framework, in order that it is no longer positioned as the strategic and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geogra</w:t>
      </w:r>
      <w:r w:rsidR="00AC18FA">
        <w:rPr>
          <w:rFonts w:ascii="Comic Sans MS" w:hAnsi="Comic Sans MS"/>
        </w:rPr>
        <w:t>phic crux of the NATO alliance</w:t>
      </w:r>
      <w:r w:rsidRPr="00D06822">
        <w:rPr>
          <w:rFonts w:ascii="Comic Sans MS" w:hAnsi="Comic Sans MS"/>
        </w:rPr>
        <w:t xml:space="preserve">: </w:t>
      </w:r>
      <w:r w:rsidR="00AC18FA">
        <w:rPr>
          <w:rFonts w:ascii="Comic Sans MS" w:hAnsi="Comic Sans MS"/>
        </w:rPr>
        <w:t xml:space="preserve">(i) </w:t>
      </w:r>
      <w:r w:rsidRPr="00D06822">
        <w:rPr>
          <w:rFonts w:ascii="Comic Sans MS" w:hAnsi="Comic Sans MS"/>
        </w:rPr>
        <w:t>the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FRG might leave NATO's integrated military command and remain a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membe</w:t>
      </w:r>
      <w:r w:rsidR="00AC18FA">
        <w:rPr>
          <w:rFonts w:ascii="Comic Sans MS" w:hAnsi="Comic Sans MS"/>
        </w:rPr>
        <w:t>r of NATO's political structure; (ii)</w:t>
      </w:r>
      <w:r w:rsidRPr="00D06822">
        <w:rPr>
          <w:rFonts w:ascii="Comic Sans MS" w:hAnsi="Comic Sans MS"/>
        </w:rPr>
        <w:t xml:space="preserve"> or might remain in NATO and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become a member of the Warsaw Pact as well. </w:t>
      </w:r>
    </w:p>
    <w:p w:rsidR="00AC18FA" w:rsidRDefault="00AC18F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AC18FA" w:rsidRDefault="00AC18F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AC18FA" w:rsidRDefault="00AC18F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AC18FA" w:rsidRDefault="00AC18F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AC18FA" w:rsidRPr="00D06822" w:rsidRDefault="00AC18F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8869F3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 xml:space="preserve">The Soviet Union </w:t>
      </w:r>
      <w:r w:rsidR="00AC18FA">
        <w:rPr>
          <w:rFonts w:ascii="Comic Sans MS" w:hAnsi="Comic Sans MS"/>
        </w:rPr>
        <w:t>wanted</w:t>
      </w:r>
      <w:r w:rsidRPr="00D06822">
        <w:rPr>
          <w:rFonts w:ascii="Comic Sans MS" w:hAnsi="Comic Sans MS"/>
        </w:rPr>
        <w:t xml:space="preserve"> assurances that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the new Germany </w:t>
      </w:r>
      <w:r w:rsidR="00AC18FA">
        <w:rPr>
          <w:rFonts w:ascii="Comic Sans MS" w:hAnsi="Comic Sans MS"/>
        </w:rPr>
        <w:t>would</w:t>
      </w:r>
      <w:r w:rsidRPr="00D06822">
        <w:rPr>
          <w:rFonts w:ascii="Comic Sans MS" w:hAnsi="Comic Sans MS"/>
        </w:rPr>
        <w:t xml:space="preserve"> not acquire nuclear weapons. </w:t>
      </w:r>
      <w:r w:rsidR="00F569B8">
        <w:rPr>
          <w:rFonts w:ascii="Comic Sans MS" w:hAnsi="Comic Sans MS"/>
        </w:rPr>
        <w:t>W</w:t>
      </w:r>
      <w:r w:rsidRPr="00D06822">
        <w:rPr>
          <w:rFonts w:ascii="Comic Sans MS" w:hAnsi="Comic Sans MS"/>
        </w:rPr>
        <w:t>ith the disintegration of the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Warsaw Pact, the growing integr</w:t>
      </w:r>
      <w:r w:rsidR="00F569B8">
        <w:rPr>
          <w:rFonts w:ascii="Comic Sans MS" w:hAnsi="Comic Sans MS"/>
        </w:rPr>
        <w:t>ation of the European Community</w:t>
      </w:r>
      <w:r w:rsidRPr="00D06822">
        <w:rPr>
          <w:rFonts w:ascii="Comic Sans MS" w:hAnsi="Comic Sans MS"/>
        </w:rPr>
        <w:t xml:space="preserve"> and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NATO intending to maintain its security role, the Soviet Uni</w:t>
      </w:r>
      <w:r w:rsidR="00AC18FA">
        <w:rPr>
          <w:rFonts w:ascii="Comic Sans MS" w:hAnsi="Comic Sans MS"/>
        </w:rPr>
        <w:t>on wa</w:t>
      </w:r>
      <w:r w:rsidRPr="00D06822">
        <w:rPr>
          <w:rFonts w:ascii="Comic Sans MS" w:hAnsi="Comic Sans MS"/>
        </w:rPr>
        <w:t>s concerned</w:t>
      </w:r>
      <w:r w:rsidR="008869F3">
        <w:rPr>
          <w:rFonts w:ascii="Comic Sans MS" w:hAnsi="Comic Sans MS"/>
        </w:rPr>
        <w:t xml:space="preserve"> </w:t>
      </w:r>
      <w:r w:rsidR="00AC18FA">
        <w:rPr>
          <w:rFonts w:ascii="Comic Sans MS" w:hAnsi="Comic Sans MS"/>
        </w:rPr>
        <w:t>about "stability and</w:t>
      </w:r>
      <w:r w:rsidRPr="00D06822">
        <w:rPr>
          <w:rFonts w:ascii="Comic Sans MS" w:hAnsi="Comic Sans MS"/>
        </w:rPr>
        <w:t xml:space="preserve"> the preservation of balance. </w:t>
      </w:r>
    </w:p>
    <w:p w:rsidR="0024543A" w:rsidRDefault="0024543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4543A" w:rsidRDefault="0024543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AC18FA" w:rsidRDefault="00AC18F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8869F3" w:rsidRDefault="008869F3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4543A" w:rsidRDefault="0024543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lastRenderedPageBreak/>
        <w:t xml:space="preserve">The Soviets </w:t>
      </w:r>
      <w:r w:rsidR="0049440F">
        <w:rPr>
          <w:rFonts w:ascii="Comic Sans MS" w:hAnsi="Comic Sans MS"/>
        </w:rPr>
        <w:t>had</w:t>
      </w:r>
      <w:r w:rsidRPr="00D06822">
        <w:rPr>
          <w:rFonts w:ascii="Comic Sans MS" w:hAnsi="Comic Sans MS"/>
        </w:rPr>
        <w:t xml:space="preserve"> depended upon the GDR as a major supplier of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electronic equipment, including computers and optical devices important to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development of sophisticated weaponry. In addition, they </w:t>
      </w:r>
      <w:r w:rsidR="0049440F">
        <w:rPr>
          <w:rFonts w:ascii="Comic Sans MS" w:hAnsi="Comic Sans MS"/>
        </w:rPr>
        <w:t>had</w:t>
      </w:r>
      <w:r w:rsidRPr="00D06822">
        <w:rPr>
          <w:rFonts w:ascii="Comic Sans MS" w:hAnsi="Comic Sans MS"/>
        </w:rPr>
        <w:t xml:space="preserve"> purchased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from the GDR naval combatants and auxiliary ships, as well as machine tools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critical to military and civilian industries alike.</w:t>
      </w:r>
      <w:r w:rsidRPr="00D06822">
        <w:rPr>
          <w:rFonts w:ascii="Comic Sans MS" w:hAnsi="Comic Sans MS"/>
          <w:sz w:val="16"/>
          <w:szCs w:val="16"/>
        </w:rPr>
        <w:t xml:space="preserve"> </w:t>
      </w:r>
      <w:r w:rsidRPr="00D06822">
        <w:rPr>
          <w:rFonts w:ascii="Comic Sans MS" w:hAnsi="Comic Sans MS"/>
        </w:rPr>
        <w:t>Soviet officials said that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they would seek a "legal arrangement" at Two-plus-Four to assure the</w:t>
      </w:r>
      <w:r w:rsidR="008869F3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continued delivery of goods from the GDR for which they have contracts.</w:t>
      </w: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D7DA1" w:rsidRPr="00D06822" w:rsidRDefault="00DD7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Soviet officials stress</w:t>
      </w:r>
      <w:r w:rsidR="0049440F">
        <w:rPr>
          <w:rFonts w:ascii="Comic Sans MS" w:hAnsi="Comic Sans MS"/>
        </w:rPr>
        <w:t>ed</w:t>
      </w:r>
      <w:r w:rsidRPr="00D06822">
        <w:rPr>
          <w:rFonts w:ascii="Comic Sans MS" w:hAnsi="Comic Sans MS"/>
        </w:rPr>
        <w:t xml:space="preserve"> that high technolo</w:t>
      </w:r>
      <w:r w:rsidR="00DD7DA1">
        <w:rPr>
          <w:rFonts w:ascii="Comic Sans MS" w:hAnsi="Comic Sans MS"/>
        </w:rPr>
        <w:t>gi</w:t>
      </w:r>
      <w:r w:rsidR="0049440F">
        <w:rPr>
          <w:rFonts w:ascii="Comic Sans MS" w:hAnsi="Comic Sans MS"/>
        </w:rPr>
        <w:t>es we</w:t>
      </w:r>
      <w:r w:rsidR="00DD7DA1">
        <w:rPr>
          <w:rFonts w:ascii="Comic Sans MS" w:hAnsi="Comic Sans MS"/>
        </w:rPr>
        <w:t>re crucial to the modernis</w:t>
      </w:r>
      <w:r w:rsidRPr="00D06822">
        <w:rPr>
          <w:rFonts w:ascii="Comic Sans MS" w:hAnsi="Comic Sans MS"/>
        </w:rPr>
        <w:t>ation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of their economy. One Soviet official stated that the continued flow of high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technology is necessary for economic stability in the U.S.S.R. "and very crucial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for social stability." Consumer goods must be produced; otherwise, "we could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not exclude major social disruption, even conflict, in the Soviet Union .... No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one in the West sees it in its interests to see further instability in the Soviet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Union."</w:t>
      </w:r>
      <w:r w:rsidR="0024543A">
        <w:rPr>
          <w:rFonts w:ascii="Comic Sans MS" w:hAnsi="Comic Sans MS"/>
        </w:rPr>
        <w:t xml:space="preserve"> “</w:t>
      </w:r>
      <w:r w:rsidR="00DD7DA1">
        <w:rPr>
          <w:rFonts w:ascii="Comic Sans MS" w:hAnsi="Comic Sans MS"/>
        </w:rPr>
        <w:t>W</w:t>
      </w:r>
      <w:r w:rsidRPr="00D06822">
        <w:rPr>
          <w:rFonts w:ascii="Comic Sans MS" w:hAnsi="Comic Sans MS"/>
        </w:rPr>
        <w:t>e must have the [economic] means to move to a more democratic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world, or we will remain forever enemies."</w:t>
      </w: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4543A" w:rsidRDefault="0024543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D7DA1" w:rsidRPr="00D06822" w:rsidRDefault="00DD7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D7DA1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 xml:space="preserve">French governments </w:t>
      </w:r>
      <w:r w:rsidR="0049440F">
        <w:rPr>
          <w:rFonts w:ascii="Comic Sans MS" w:hAnsi="Comic Sans MS"/>
        </w:rPr>
        <w:t>had</w:t>
      </w:r>
      <w:r w:rsidRPr="00D06822">
        <w:rPr>
          <w:rFonts w:ascii="Comic Sans MS" w:hAnsi="Comic Sans MS"/>
        </w:rPr>
        <w:t xml:space="preserve"> sought to strengthen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political, economic, and military cooperation with the Federal Republic</w:t>
      </w:r>
      <w:r w:rsidR="0049440F">
        <w:rPr>
          <w:rFonts w:ascii="Comic Sans MS" w:hAnsi="Comic Sans MS"/>
        </w:rPr>
        <w:t xml:space="preserve"> during the Cold War</w:t>
      </w:r>
      <w:r w:rsidRPr="00D06822">
        <w:rPr>
          <w:rFonts w:ascii="Comic Sans MS" w:hAnsi="Comic Sans MS"/>
        </w:rPr>
        <w:t>, in part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 the effort to lay to rest the national rivalries that contributed to repeated</w:t>
      </w:r>
      <w:r w:rsidR="00DD7DA1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wars between the two countries. </w:t>
      </w: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DD7DA1" w:rsidRDefault="00DD7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>
        <w:rPr>
          <w:rFonts w:ascii="Comic Sans MS" w:hAnsi="Comic Sans MS"/>
        </w:rPr>
        <w:t>Increasingly, France had</w:t>
      </w:r>
      <w:r w:rsidR="00681899" w:rsidRPr="00D06822">
        <w:rPr>
          <w:rFonts w:ascii="Comic Sans MS" w:hAnsi="Comic Sans MS"/>
        </w:rPr>
        <w:t xml:space="preserve"> valued European</w:t>
      </w:r>
      <w:r w:rsidR="00DD7DA1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institutions such as NATO and the European Community in this process</w:t>
      </w:r>
      <w:r w:rsidR="00DD7DA1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because they anchored the Federal Republic firmly in the West. The</w:t>
      </w:r>
      <w:r w:rsidR="00DD7DA1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FRG's great economic power had</w:t>
      </w:r>
      <w:r w:rsidR="00681899" w:rsidRPr="00D06822">
        <w:rPr>
          <w:rFonts w:ascii="Comic Sans MS" w:hAnsi="Comic Sans MS"/>
        </w:rPr>
        <w:t xml:space="preserve"> contributed, in the French view, to the</w:t>
      </w:r>
      <w:r w:rsidR="00DD7DA1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general growth of the economy of EC states; and its large conventional forces</w:t>
      </w:r>
      <w:r w:rsidR="00DD7DA1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had</w:t>
      </w:r>
      <w:r w:rsidR="00681899" w:rsidRPr="00D06822">
        <w:rPr>
          <w:rFonts w:ascii="Comic Sans MS" w:hAnsi="Comic Sans MS"/>
        </w:rPr>
        <w:t xml:space="preserve"> contributed to strategic stability in Central Europe.</w:t>
      </w:r>
      <w:r w:rsidR="00DD7DA1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France intended to preserve good</w:t>
      </w:r>
      <w:r w:rsidR="00DD7DA1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relations with Germany and to continue the anchoring of Germany to the</w:t>
      </w:r>
      <w:r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 xml:space="preserve">West. </w:t>
      </w:r>
      <w:r w:rsidR="0024543A">
        <w:rPr>
          <w:rFonts w:ascii="Comic Sans MS" w:hAnsi="Comic Sans MS"/>
        </w:rPr>
        <w:t>T</w:t>
      </w:r>
      <w:r w:rsidR="00681899" w:rsidRPr="00D06822">
        <w:rPr>
          <w:rFonts w:ascii="Comic Sans MS" w:hAnsi="Comic Sans MS"/>
        </w:rPr>
        <w:t>he younger generation in</w:t>
      </w:r>
      <w:r w:rsidR="00DD7DA1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France had</w:t>
      </w:r>
      <w:r w:rsidR="00681899" w:rsidRPr="00D06822">
        <w:rPr>
          <w:rFonts w:ascii="Comic Sans MS" w:hAnsi="Comic Sans MS"/>
        </w:rPr>
        <w:t xml:space="preserve"> "turned the page" on decades of </w:t>
      </w:r>
      <w:r w:rsidR="00681899" w:rsidRPr="00D06822">
        <w:rPr>
          <w:rFonts w:ascii="Comic Sans MS" w:hAnsi="Comic Sans MS" w:cs="Arial"/>
          <w:sz w:val="23"/>
          <w:szCs w:val="23"/>
        </w:rPr>
        <w:t xml:space="preserve">ill </w:t>
      </w:r>
      <w:r w:rsidR="00681899" w:rsidRPr="00D06822">
        <w:rPr>
          <w:rFonts w:ascii="Comic Sans MS" w:hAnsi="Comic Sans MS"/>
        </w:rPr>
        <w:t>feeling towards Germany, and</w:t>
      </w:r>
      <w:r w:rsidR="00DD7DA1">
        <w:rPr>
          <w:rFonts w:ascii="Comic Sans MS" w:hAnsi="Comic Sans MS"/>
        </w:rPr>
        <w:t xml:space="preserve"> </w:t>
      </w:r>
      <w:r w:rsidR="0024543A">
        <w:rPr>
          <w:rFonts w:ascii="Comic Sans MS" w:hAnsi="Comic Sans MS"/>
        </w:rPr>
        <w:t>thought</w:t>
      </w:r>
      <w:r w:rsidR="00681899" w:rsidRPr="00D06822">
        <w:rPr>
          <w:rFonts w:ascii="Comic Sans MS" w:hAnsi="Comic Sans MS"/>
        </w:rPr>
        <w:t xml:space="preserve"> more in terms of the political and economic integration of Europe than</w:t>
      </w:r>
      <w:r w:rsidR="00DD7DA1">
        <w:rPr>
          <w:rFonts w:ascii="Comic Sans MS" w:hAnsi="Comic Sans MS"/>
        </w:rPr>
        <w:t xml:space="preserve"> </w:t>
      </w:r>
      <w:r w:rsidR="00681899" w:rsidRPr="00D06822">
        <w:rPr>
          <w:rFonts w:ascii="Comic Sans MS" w:hAnsi="Comic Sans MS"/>
        </w:rPr>
        <w:t>of national rivalries.</w:t>
      </w:r>
    </w:p>
    <w:p w:rsidR="00DD7DA1" w:rsidRPr="00D06822" w:rsidRDefault="00DD7DA1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4543A" w:rsidRDefault="0024543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4543A" w:rsidRDefault="0024543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24543A" w:rsidRDefault="0024543A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624EC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lastRenderedPageBreak/>
        <w:t xml:space="preserve">The </w:t>
      </w:r>
      <w:r w:rsidR="0024543A">
        <w:rPr>
          <w:rFonts w:ascii="Comic Sans MS" w:hAnsi="Comic Sans MS"/>
        </w:rPr>
        <w:t xml:space="preserve">British </w:t>
      </w:r>
      <w:r w:rsidRPr="00D06822">
        <w:rPr>
          <w:rFonts w:ascii="Comic Sans MS" w:hAnsi="Comic Sans MS"/>
        </w:rPr>
        <w:t>government</w:t>
      </w:r>
      <w:r w:rsidR="0024543A">
        <w:rPr>
          <w:rFonts w:ascii="Comic Sans MS" w:hAnsi="Comic Sans MS"/>
        </w:rPr>
        <w:t>,</w:t>
      </w:r>
      <w:r w:rsidRPr="00D06822">
        <w:rPr>
          <w:rFonts w:ascii="Comic Sans MS" w:hAnsi="Comic Sans MS"/>
        </w:rPr>
        <w:t xml:space="preserve"> of Prime Minister Margaret Thatcher</w:t>
      </w:r>
      <w:r w:rsidR="0024543A">
        <w:rPr>
          <w:rFonts w:ascii="Comic Sans MS" w:hAnsi="Comic Sans MS"/>
        </w:rPr>
        <w:t>,</w:t>
      </w:r>
      <w:r w:rsidRPr="00D06822">
        <w:rPr>
          <w:rFonts w:ascii="Comic Sans MS" w:hAnsi="Comic Sans MS"/>
        </w:rPr>
        <w:t xml:space="preserve"> </w:t>
      </w:r>
      <w:r w:rsidR="0049440F">
        <w:rPr>
          <w:rFonts w:ascii="Comic Sans MS" w:hAnsi="Comic Sans MS"/>
        </w:rPr>
        <w:t>aimed for a</w:t>
      </w:r>
      <w:r w:rsidRPr="00D06822">
        <w:rPr>
          <w:rFonts w:ascii="Comic Sans MS" w:hAnsi="Comic Sans MS"/>
        </w:rPr>
        <w:t xml:space="preserve"> Two</w:t>
      </w:r>
      <w:r w:rsidR="0049440F">
        <w:rPr>
          <w:rFonts w:ascii="Comic Sans MS" w:hAnsi="Comic Sans MS"/>
        </w:rPr>
        <w:t>-</w:t>
      </w:r>
      <w:r w:rsidRPr="00D06822">
        <w:rPr>
          <w:rFonts w:ascii="Comic Sans MS" w:hAnsi="Comic Sans MS"/>
        </w:rPr>
        <w:t>plus-</w:t>
      </w:r>
      <w:r w:rsidR="0049440F">
        <w:rPr>
          <w:rFonts w:ascii="Comic Sans MS" w:hAnsi="Comic Sans MS"/>
        </w:rPr>
        <w:t>Four agreement that terminated</w:t>
      </w:r>
      <w:r w:rsidRPr="00D06822">
        <w:rPr>
          <w:rFonts w:ascii="Comic Sans MS" w:hAnsi="Comic Sans MS"/>
        </w:rPr>
        <w:t xml:space="preserve"> four-power rights and responsibilities in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Germany and in Berlin.</w:t>
      </w:r>
      <w:r w:rsidR="0049440F">
        <w:rPr>
          <w:rFonts w:ascii="Comic Sans MS" w:hAnsi="Comic Sans MS"/>
        </w:rPr>
        <w:t xml:space="preserve"> But wanted Germany to</w:t>
      </w:r>
      <w:r w:rsidRPr="00D06822">
        <w:rPr>
          <w:rFonts w:ascii="Comic Sans MS" w:hAnsi="Comic Sans MS"/>
        </w:rPr>
        <w:t xml:space="preserve"> remain in NATO's </w:t>
      </w:r>
      <w:r w:rsidR="0049440F">
        <w:rPr>
          <w:rFonts w:ascii="Comic Sans MS" w:hAnsi="Comic Sans MS"/>
        </w:rPr>
        <w:t>integrated military command; that</w:t>
      </w:r>
      <w:r w:rsidRPr="00D06822">
        <w:rPr>
          <w:rFonts w:ascii="Comic Sans MS" w:hAnsi="Comic Sans MS"/>
        </w:rPr>
        <w:t xml:space="preserve"> U.S. troops should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stay on German soil, and </w:t>
      </w:r>
      <w:r w:rsidR="0049440F">
        <w:rPr>
          <w:rFonts w:ascii="Comic Sans MS" w:hAnsi="Comic Sans MS"/>
        </w:rPr>
        <w:t xml:space="preserve">that </w:t>
      </w:r>
      <w:r w:rsidRPr="00D06822">
        <w:rPr>
          <w:rFonts w:ascii="Comic Sans MS" w:hAnsi="Comic Sans MS"/>
        </w:rPr>
        <w:t>U.S. nuclear weapons should remain on German</w:t>
      </w:r>
      <w:r w:rsidR="006624EC">
        <w:rPr>
          <w:rFonts w:ascii="Comic Sans MS" w:hAnsi="Comic Sans MS"/>
        </w:rPr>
        <w:t xml:space="preserve"> </w:t>
      </w:r>
      <w:r w:rsidR="0049440F">
        <w:rPr>
          <w:rFonts w:ascii="Comic Sans MS" w:hAnsi="Comic Sans MS"/>
        </w:rPr>
        <w:t>territory. Thatcher had</w:t>
      </w:r>
      <w:r w:rsidRPr="00D06822">
        <w:rPr>
          <w:rFonts w:ascii="Comic Sans MS" w:hAnsi="Comic Sans MS"/>
        </w:rPr>
        <w:t xml:space="preserve"> said that </w:t>
      </w:r>
      <w:r w:rsidR="0049440F">
        <w:rPr>
          <w:rFonts w:ascii="Comic Sans MS" w:hAnsi="Comic Sans MS"/>
        </w:rPr>
        <w:t xml:space="preserve">the </w:t>
      </w:r>
      <w:r w:rsidRPr="00D06822">
        <w:rPr>
          <w:rFonts w:ascii="Comic Sans MS" w:hAnsi="Comic Sans MS"/>
        </w:rPr>
        <w:t>placement of nuclear weapons on German</w:t>
      </w:r>
      <w:r w:rsidR="006624EC">
        <w:rPr>
          <w:rFonts w:ascii="Comic Sans MS" w:hAnsi="Comic Sans MS"/>
        </w:rPr>
        <w:t xml:space="preserve"> </w:t>
      </w:r>
      <w:r w:rsidR="0024543A">
        <w:rPr>
          <w:rFonts w:ascii="Comic Sans MS" w:hAnsi="Comic Sans MS"/>
        </w:rPr>
        <w:t>soil; however, wa</w:t>
      </w:r>
      <w:r w:rsidRPr="00D06822">
        <w:rPr>
          <w:rFonts w:ascii="Comic Sans MS" w:hAnsi="Comic Sans MS"/>
        </w:rPr>
        <w:t xml:space="preserve">s a matter for the Germans themselves </w:t>
      </w:r>
      <w:r w:rsidRPr="00D06822">
        <w:rPr>
          <w:rFonts w:ascii="Comic Sans MS" w:hAnsi="Comic Sans MS"/>
          <w:sz w:val="26"/>
          <w:szCs w:val="26"/>
        </w:rPr>
        <w:t xml:space="preserve">to </w:t>
      </w:r>
      <w:r w:rsidRPr="00D06822">
        <w:rPr>
          <w:rFonts w:ascii="Comic Sans MS" w:hAnsi="Comic Sans MS"/>
        </w:rPr>
        <w:t>decide. She said th</w:t>
      </w:r>
      <w:r w:rsidR="0024543A">
        <w:rPr>
          <w:rFonts w:ascii="Comic Sans MS" w:hAnsi="Comic Sans MS"/>
        </w:rPr>
        <w:t>at Soviet forces may remain in East</w:t>
      </w:r>
      <w:r w:rsidRPr="00D06822">
        <w:rPr>
          <w:rFonts w:ascii="Comic Sans MS" w:hAnsi="Comic Sans MS"/>
        </w:rPr>
        <w:t xml:space="preserve"> Germany "for a transitional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period." Sharp reductions of Soviet forces</w:t>
      </w:r>
      <w:r w:rsidR="006624EC">
        <w:rPr>
          <w:rFonts w:ascii="Comic Sans MS" w:hAnsi="Comic Sans MS"/>
        </w:rPr>
        <w:t xml:space="preserve"> </w:t>
      </w:r>
      <w:r w:rsidR="0024543A">
        <w:rPr>
          <w:rFonts w:ascii="Comic Sans MS" w:hAnsi="Comic Sans MS"/>
        </w:rPr>
        <w:t>w</w:t>
      </w:r>
      <w:r w:rsidRPr="00D06822">
        <w:rPr>
          <w:rFonts w:ascii="Comic Sans MS" w:hAnsi="Comic Sans MS"/>
        </w:rPr>
        <w:t xml:space="preserve">ould </w:t>
      </w:r>
      <w:r w:rsidRPr="006624EC">
        <w:rPr>
          <w:rFonts w:ascii="Comic Sans MS" w:hAnsi="Comic Sans MS"/>
        </w:rPr>
        <w:t>be</w:t>
      </w:r>
      <w:r w:rsidRPr="00D06822">
        <w:rPr>
          <w:rFonts w:ascii="Comic Sans MS" w:hAnsi="Comic Sans MS"/>
          <w:sz w:val="23"/>
          <w:szCs w:val="23"/>
        </w:rPr>
        <w:t xml:space="preserve"> </w:t>
      </w:r>
      <w:r w:rsidRPr="00D06822">
        <w:rPr>
          <w:rFonts w:ascii="Comic Sans MS" w:hAnsi="Comic Sans MS"/>
        </w:rPr>
        <w:t xml:space="preserve">answered by reductions of NATO forces. </w:t>
      </w: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624EC" w:rsidRDefault="006624EC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Poland's princi</w:t>
      </w:r>
      <w:r w:rsidR="0024543A">
        <w:rPr>
          <w:rFonts w:ascii="Comic Sans MS" w:hAnsi="Comic Sans MS"/>
        </w:rPr>
        <w:t>pal objective at Two-plus-Four wa</w:t>
      </w:r>
      <w:r w:rsidRPr="00D06822">
        <w:rPr>
          <w:rFonts w:ascii="Comic Sans MS" w:hAnsi="Comic Sans MS"/>
        </w:rPr>
        <w:t>s to secure a settlement</w:t>
      </w:r>
      <w:r w:rsidR="006624EC">
        <w:rPr>
          <w:rFonts w:ascii="Comic Sans MS" w:hAnsi="Comic Sans MS"/>
        </w:rPr>
        <w:t xml:space="preserve"> </w:t>
      </w:r>
      <w:r w:rsidR="0024543A">
        <w:rPr>
          <w:rFonts w:ascii="Comic Sans MS" w:hAnsi="Comic Sans MS"/>
        </w:rPr>
        <w:t>that brought</w:t>
      </w:r>
      <w:r w:rsidRPr="00D06822">
        <w:rPr>
          <w:rFonts w:ascii="Comic Sans MS" w:hAnsi="Comic Sans MS"/>
        </w:rPr>
        <w:t xml:space="preserve"> greater stability to Central Europe, which in tum foster</w:t>
      </w:r>
      <w:r w:rsidR="0049440F">
        <w:rPr>
          <w:rFonts w:ascii="Comic Sans MS" w:hAnsi="Comic Sans MS"/>
        </w:rPr>
        <w:t>ed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economic development and the furthering of the democratic processes in the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regio</w:t>
      </w:r>
      <w:r w:rsidR="0049440F">
        <w:rPr>
          <w:rFonts w:ascii="Comic Sans MS" w:hAnsi="Comic Sans MS"/>
        </w:rPr>
        <w:t>n. Anti-German sentiment remained</w:t>
      </w:r>
      <w:r w:rsidRPr="00D06822">
        <w:rPr>
          <w:rFonts w:ascii="Comic Sans MS" w:hAnsi="Comic Sans MS"/>
        </w:rPr>
        <w:t xml:space="preserve"> high in Poland due to the severe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loss of life suffered there during the war, and to the continuing controversy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over the Polish-German border. A sizable German ethnic minority</w:t>
      </w:r>
      <w:r w:rsidR="0049440F">
        <w:rPr>
          <w:rFonts w:ascii="Comic Sans MS" w:hAnsi="Comic Sans MS"/>
        </w:rPr>
        <w:t xml:space="preserve"> remained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in the territory east of the Oder-Neisse</w:t>
      </w:r>
      <w:r w:rsidR="0024543A">
        <w:rPr>
          <w:rFonts w:ascii="Comic Sans MS" w:hAnsi="Comic Sans MS"/>
        </w:rPr>
        <w:t>,</w:t>
      </w:r>
      <w:r w:rsidRPr="00D06822">
        <w:rPr>
          <w:rFonts w:ascii="Comic Sans MS" w:hAnsi="Comic Sans MS"/>
        </w:rPr>
        <w:t xml:space="preserve"> given provisionally to Poland at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Potsdam.</w:t>
      </w: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49440F" w:rsidRDefault="0049440F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p w:rsidR="006624EC" w:rsidRPr="00D06822" w:rsidRDefault="006624EC" w:rsidP="00260A89">
      <w:pPr>
        <w:autoSpaceDE w:val="0"/>
        <w:autoSpaceDN w:val="0"/>
        <w:adjustRightInd w:val="0"/>
        <w:jc w:val="both"/>
        <w:rPr>
          <w:rFonts w:ascii="Comic Sans MS" w:hAnsi="Comic Sans MS"/>
          <w:sz w:val="15"/>
          <w:szCs w:val="15"/>
        </w:rPr>
      </w:pPr>
    </w:p>
    <w:p w:rsidR="008A745E" w:rsidRPr="00D06822" w:rsidRDefault="00681899" w:rsidP="008A745E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 xml:space="preserve">Poland </w:t>
      </w:r>
      <w:r w:rsidR="0049440F">
        <w:rPr>
          <w:rFonts w:ascii="Comic Sans MS" w:hAnsi="Comic Sans MS"/>
        </w:rPr>
        <w:t xml:space="preserve">wanted </w:t>
      </w:r>
      <w:r w:rsidRPr="00D06822">
        <w:rPr>
          <w:rFonts w:ascii="Comic Sans MS" w:hAnsi="Comic Sans MS"/>
        </w:rPr>
        <w:t xml:space="preserve">a treaty that </w:t>
      </w:r>
      <w:r w:rsidR="0049440F">
        <w:rPr>
          <w:rFonts w:ascii="Comic Sans MS" w:hAnsi="Comic Sans MS"/>
        </w:rPr>
        <w:t>pledged</w:t>
      </w:r>
      <w:r w:rsidRPr="00D06822">
        <w:rPr>
          <w:rFonts w:ascii="Comic Sans MS" w:hAnsi="Comic Sans MS"/>
        </w:rPr>
        <w:t xml:space="preserve"> commitment to a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permanent border, but Poland's best interests </w:t>
      </w:r>
      <w:r w:rsidR="0049440F">
        <w:rPr>
          <w:rFonts w:ascii="Comic Sans MS" w:hAnsi="Comic Sans MS"/>
        </w:rPr>
        <w:t>were to ‘calm</w:t>
      </w:r>
      <w:r w:rsidRPr="00D06822">
        <w:rPr>
          <w:rFonts w:ascii="Comic Sans MS" w:hAnsi="Comic Sans MS"/>
        </w:rPr>
        <w:t xml:space="preserve"> the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waters</w:t>
      </w:r>
      <w:r w:rsidR="0049440F">
        <w:rPr>
          <w:rFonts w:ascii="Comic Sans MS" w:hAnsi="Comic Sans MS"/>
        </w:rPr>
        <w:t>’</w:t>
      </w:r>
      <w:r w:rsidRPr="00D06822">
        <w:rPr>
          <w:rFonts w:ascii="Comic Sans MS" w:hAnsi="Comic Sans MS"/>
        </w:rPr>
        <w:t xml:space="preserve"> between Warsaw and Bonn, and </w:t>
      </w:r>
      <w:r w:rsidR="0049440F">
        <w:rPr>
          <w:rFonts w:ascii="Comic Sans MS" w:hAnsi="Comic Sans MS"/>
        </w:rPr>
        <w:t>improve</w:t>
      </w:r>
      <w:r w:rsidRPr="00D06822">
        <w:rPr>
          <w:rFonts w:ascii="Comic Sans MS" w:hAnsi="Comic Sans MS"/>
        </w:rPr>
        <w:t xml:space="preserve"> economic and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political links. </w:t>
      </w:r>
      <w:r w:rsidR="008A745E">
        <w:rPr>
          <w:rFonts w:ascii="Comic Sans MS" w:hAnsi="Comic Sans MS"/>
        </w:rPr>
        <w:t xml:space="preserve"> </w:t>
      </w:r>
      <w:r w:rsidR="0024543A">
        <w:rPr>
          <w:rFonts w:ascii="Comic Sans MS" w:hAnsi="Comic Sans MS"/>
        </w:rPr>
        <w:t>The Polish G</w:t>
      </w:r>
      <w:r w:rsidR="0049440F">
        <w:rPr>
          <w:rFonts w:ascii="Comic Sans MS" w:hAnsi="Comic Sans MS"/>
        </w:rPr>
        <w:t>overnment had</w:t>
      </w:r>
      <w:r w:rsidRPr="00D06822">
        <w:rPr>
          <w:rFonts w:ascii="Comic Sans MS" w:hAnsi="Comic Sans MS"/>
        </w:rPr>
        <w:t xml:space="preserve"> told the Soviet</w:t>
      </w:r>
      <w:r w:rsidR="006624EC">
        <w:rPr>
          <w:rFonts w:ascii="Comic Sans MS" w:hAnsi="Comic Sans MS"/>
        </w:rPr>
        <w:t xml:space="preserve"> </w:t>
      </w:r>
      <w:r w:rsidR="0024543A">
        <w:rPr>
          <w:rFonts w:ascii="Comic Sans MS" w:hAnsi="Comic Sans MS"/>
        </w:rPr>
        <w:t>G</w:t>
      </w:r>
      <w:r w:rsidR="0049440F">
        <w:rPr>
          <w:rFonts w:ascii="Comic Sans MS" w:hAnsi="Comic Sans MS"/>
        </w:rPr>
        <w:t>overnment that it wished</w:t>
      </w:r>
      <w:r w:rsidRPr="00D06822">
        <w:rPr>
          <w:rFonts w:ascii="Comic Sans MS" w:hAnsi="Comic Sans MS"/>
        </w:rPr>
        <w:t xml:space="preserve"> to see Soviet forces leave its territory, but that the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 xml:space="preserve">Polish-German border question should </w:t>
      </w:r>
      <w:r w:rsidRPr="006624EC">
        <w:rPr>
          <w:rFonts w:ascii="Comic Sans MS" w:hAnsi="Comic Sans MS"/>
        </w:rPr>
        <w:t>first be</w:t>
      </w:r>
      <w:r w:rsidRPr="00D06822">
        <w:rPr>
          <w:rFonts w:ascii="Comic Sans MS" w:hAnsi="Comic Sans MS"/>
          <w:sz w:val="23"/>
          <w:szCs w:val="23"/>
        </w:rPr>
        <w:t xml:space="preserve"> </w:t>
      </w:r>
      <w:r w:rsidRPr="00D06822">
        <w:rPr>
          <w:rFonts w:ascii="Comic Sans MS" w:hAnsi="Comic Sans MS"/>
        </w:rPr>
        <w:t xml:space="preserve">resolved. </w:t>
      </w:r>
      <w:r w:rsidR="0024543A">
        <w:rPr>
          <w:rFonts w:ascii="Comic Sans MS" w:hAnsi="Comic Sans MS"/>
        </w:rPr>
        <w:t xml:space="preserve"> The Polish G</w:t>
      </w:r>
      <w:r w:rsidR="008A745E">
        <w:rPr>
          <w:rFonts w:ascii="Comic Sans MS" w:hAnsi="Comic Sans MS"/>
        </w:rPr>
        <w:t>overnment had</w:t>
      </w:r>
      <w:r w:rsidRPr="00D06822">
        <w:rPr>
          <w:rFonts w:ascii="Comic Sans MS" w:hAnsi="Comic Sans MS"/>
        </w:rPr>
        <w:t xml:space="preserve"> stated that a united Germany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should remain in NATO as a means to provide stability in Central Europe.</w:t>
      </w:r>
      <w:r w:rsidR="006624EC">
        <w:rPr>
          <w:rFonts w:ascii="Comic Sans MS" w:hAnsi="Comic Sans MS"/>
          <w:sz w:val="16"/>
          <w:szCs w:val="16"/>
        </w:rPr>
        <w:t xml:space="preserve"> </w:t>
      </w:r>
      <w:r w:rsidRPr="00D06822">
        <w:rPr>
          <w:rFonts w:ascii="Comic Sans MS" w:hAnsi="Comic Sans MS"/>
        </w:rPr>
        <w:t>The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Pol</w:t>
      </w:r>
      <w:r w:rsidR="0024543A">
        <w:rPr>
          <w:rFonts w:ascii="Comic Sans MS" w:hAnsi="Comic Sans MS"/>
        </w:rPr>
        <w:t>ish G</w:t>
      </w:r>
      <w:r w:rsidR="008A745E">
        <w:rPr>
          <w:rFonts w:ascii="Comic Sans MS" w:hAnsi="Comic Sans MS"/>
        </w:rPr>
        <w:t>overnment reportedly wished</w:t>
      </w:r>
      <w:r w:rsidRPr="00D06822">
        <w:rPr>
          <w:rFonts w:ascii="Comic Sans MS" w:hAnsi="Comic Sans MS"/>
        </w:rPr>
        <w:t xml:space="preserve"> greater economic assistance from other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Western</w:t>
      </w:r>
      <w:r w:rsidR="006624EC">
        <w:rPr>
          <w:rFonts w:ascii="Comic Sans MS" w:hAnsi="Comic Sans MS"/>
        </w:rPr>
        <w:t xml:space="preserve"> countries, not only to modernis</w:t>
      </w:r>
      <w:r w:rsidRPr="00D06822">
        <w:rPr>
          <w:rFonts w:ascii="Comic Sans MS" w:hAnsi="Comic Sans MS"/>
        </w:rPr>
        <w:t>e its economy but to blunt potential</w:t>
      </w:r>
      <w:r w:rsidR="006624EC">
        <w:rPr>
          <w:rFonts w:ascii="Comic Sans MS" w:hAnsi="Comic Sans MS"/>
        </w:rPr>
        <w:t xml:space="preserve"> </w:t>
      </w:r>
      <w:r w:rsidRPr="00D06822">
        <w:rPr>
          <w:rFonts w:ascii="Comic Sans MS" w:hAnsi="Comic Sans MS"/>
        </w:rPr>
        <w:t>German influence on Polish policymaking.</w:t>
      </w:r>
    </w:p>
    <w:p w:rsidR="00681899" w:rsidRDefault="00681899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  <w:r w:rsidRPr="00D06822">
        <w:rPr>
          <w:rFonts w:ascii="Comic Sans MS" w:hAnsi="Comic Sans MS"/>
        </w:rPr>
        <w:t>.</w:t>
      </w:r>
    </w:p>
    <w:p w:rsidR="0060221B" w:rsidRPr="00D06822" w:rsidRDefault="0060221B" w:rsidP="00260A89">
      <w:pPr>
        <w:autoSpaceDE w:val="0"/>
        <w:autoSpaceDN w:val="0"/>
        <w:adjustRightInd w:val="0"/>
        <w:jc w:val="both"/>
        <w:rPr>
          <w:rFonts w:ascii="Comic Sans MS" w:hAnsi="Comic Sans MS"/>
        </w:rPr>
      </w:pPr>
    </w:p>
    <w:sectPr w:rsidR="0060221B" w:rsidRPr="00D06822" w:rsidSect="00D06822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0DF5" w:rsidRDefault="00E90DF5" w:rsidP="00762778">
      <w:r>
        <w:separator/>
      </w:r>
    </w:p>
  </w:endnote>
  <w:endnote w:type="continuationSeparator" w:id="0">
    <w:p w:rsidR="00E90DF5" w:rsidRDefault="00E90DF5" w:rsidP="00762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0DF5" w:rsidRDefault="00E90DF5" w:rsidP="00762778">
      <w:r>
        <w:separator/>
      </w:r>
    </w:p>
  </w:footnote>
  <w:footnote w:type="continuationSeparator" w:id="0">
    <w:p w:rsidR="00E90DF5" w:rsidRDefault="00E90DF5" w:rsidP="007627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85218567"/>
      <w:docPartObj>
        <w:docPartGallery w:val="Page Numbers (Top of Page)"/>
        <w:docPartUnique/>
      </w:docPartObj>
    </w:sdtPr>
    <w:sdtEndPr>
      <w:rPr>
        <w:noProof/>
      </w:rPr>
    </w:sdtEndPr>
    <w:sdtContent>
      <w:p w:rsidR="0049440F" w:rsidRDefault="0049440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448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9440F" w:rsidRDefault="004944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899"/>
    <w:rsid w:val="00006396"/>
    <w:rsid w:val="000628D2"/>
    <w:rsid w:val="00116B1A"/>
    <w:rsid w:val="0024543A"/>
    <w:rsid w:val="00260A89"/>
    <w:rsid w:val="002B1A5D"/>
    <w:rsid w:val="002B6DA1"/>
    <w:rsid w:val="002D2362"/>
    <w:rsid w:val="002E66FF"/>
    <w:rsid w:val="002E7ACD"/>
    <w:rsid w:val="003251AF"/>
    <w:rsid w:val="00342C49"/>
    <w:rsid w:val="00384D60"/>
    <w:rsid w:val="003D2485"/>
    <w:rsid w:val="003E4DF3"/>
    <w:rsid w:val="004612D9"/>
    <w:rsid w:val="0049440F"/>
    <w:rsid w:val="00546B1E"/>
    <w:rsid w:val="00593A2B"/>
    <w:rsid w:val="0060221B"/>
    <w:rsid w:val="006624EC"/>
    <w:rsid w:val="00681899"/>
    <w:rsid w:val="006977E5"/>
    <w:rsid w:val="0073250D"/>
    <w:rsid w:val="00762778"/>
    <w:rsid w:val="00770EB6"/>
    <w:rsid w:val="008869F3"/>
    <w:rsid w:val="008A745E"/>
    <w:rsid w:val="008C4487"/>
    <w:rsid w:val="00902053"/>
    <w:rsid w:val="00927B78"/>
    <w:rsid w:val="00957586"/>
    <w:rsid w:val="009E7580"/>
    <w:rsid w:val="00AC18FA"/>
    <w:rsid w:val="00AD2698"/>
    <w:rsid w:val="00B03A67"/>
    <w:rsid w:val="00B57104"/>
    <w:rsid w:val="00C06271"/>
    <w:rsid w:val="00D06822"/>
    <w:rsid w:val="00D141E3"/>
    <w:rsid w:val="00D22DEE"/>
    <w:rsid w:val="00D45B6C"/>
    <w:rsid w:val="00DD048B"/>
    <w:rsid w:val="00DD04BF"/>
    <w:rsid w:val="00DD7DA1"/>
    <w:rsid w:val="00DF3F7B"/>
    <w:rsid w:val="00E90DF5"/>
    <w:rsid w:val="00F569B8"/>
    <w:rsid w:val="00F8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627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778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7627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778"/>
    <w:rPr>
      <w:sz w:val="24"/>
      <w:szCs w:val="24"/>
    </w:rPr>
  </w:style>
  <w:style w:type="paragraph" w:styleId="BalloonText">
    <w:name w:val="Balloon Text"/>
    <w:basedOn w:val="Normal"/>
    <w:link w:val="BalloonTextChar"/>
    <w:rsid w:val="00384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84D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627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778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7627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778"/>
    <w:rPr>
      <w:sz w:val="24"/>
      <w:szCs w:val="24"/>
    </w:rPr>
  </w:style>
  <w:style w:type="paragraph" w:styleId="BalloonText">
    <w:name w:val="Balloon Text"/>
    <w:basedOn w:val="Normal"/>
    <w:link w:val="BalloonTextChar"/>
    <w:rsid w:val="00384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84D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394F7F5C</Template>
  <TotalTime>1</TotalTime>
  <Pages>11</Pages>
  <Words>2883</Words>
  <Characters>16437</Characters>
  <Application>Microsoft Office Word</Application>
  <DocSecurity>4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cp:lastPrinted>2017-09-07T01:34:00Z</cp:lastPrinted>
  <dcterms:created xsi:type="dcterms:W3CDTF">2018-05-08T22:59:00Z</dcterms:created>
  <dcterms:modified xsi:type="dcterms:W3CDTF">2018-05-08T22:59:00Z</dcterms:modified>
</cp:coreProperties>
</file>