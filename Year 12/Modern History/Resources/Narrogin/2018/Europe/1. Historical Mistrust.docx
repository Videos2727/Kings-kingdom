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294" w:rsidRPr="00917F9B" w:rsidRDefault="00C71294" w:rsidP="00C71294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 w:rsidRPr="00917F9B">
        <w:rPr>
          <w:rFonts w:ascii="Comic Sans MS" w:hAnsi="Comic Sans MS"/>
          <w:b/>
          <w:sz w:val="28"/>
          <w:szCs w:val="28"/>
          <w:u w:val="single"/>
        </w:rPr>
        <w:t>The Cold War</w:t>
      </w:r>
      <w:r w:rsidR="00467C0D" w:rsidRPr="00917F9B">
        <w:rPr>
          <w:rFonts w:ascii="Comic Sans MS" w:hAnsi="Comic Sans MS"/>
          <w:b/>
          <w:sz w:val="28"/>
          <w:szCs w:val="28"/>
          <w:u w:val="single"/>
        </w:rPr>
        <w:t>, 1945 - 1991</w:t>
      </w:r>
    </w:p>
    <w:p w:rsidR="00C71294" w:rsidRPr="00917F9B" w:rsidRDefault="00467C0D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b/>
          <w:sz w:val="24"/>
          <w:szCs w:val="24"/>
        </w:rPr>
        <w:t>The Cold W</w:t>
      </w:r>
      <w:r w:rsidR="00C71294" w:rsidRPr="00917F9B">
        <w:rPr>
          <w:rFonts w:ascii="Comic Sans MS" w:hAnsi="Comic Sans MS"/>
          <w:b/>
          <w:sz w:val="24"/>
          <w:szCs w:val="24"/>
        </w:rPr>
        <w:t>ar:</w:t>
      </w:r>
      <w:r w:rsidR="00C71294" w:rsidRPr="00917F9B">
        <w:rPr>
          <w:rFonts w:ascii="Comic Sans MS" w:hAnsi="Comic Sans MS"/>
          <w:sz w:val="24"/>
          <w:szCs w:val="24"/>
        </w:rPr>
        <w:t xml:space="preserve"> </w:t>
      </w:r>
      <w:r w:rsidR="00C71294" w:rsidRPr="00917F9B">
        <w:rPr>
          <w:rFonts w:ascii="Comic Sans MS" w:hAnsi="Comic Sans MS"/>
          <w:i/>
          <w:sz w:val="24"/>
          <w:szCs w:val="24"/>
        </w:rPr>
        <w:t xml:space="preserve">A state of </w:t>
      </w:r>
      <w:r w:rsidRPr="00917F9B">
        <w:rPr>
          <w:rFonts w:ascii="Comic Sans MS" w:hAnsi="Comic Sans MS"/>
          <w:i/>
          <w:sz w:val="24"/>
          <w:szCs w:val="24"/>
        </w:rPr>
        <w:t xml:space="preserve">ideological and </w:t>
      </w:r>
      <w:r w:rsidR="00C71294" w:rsidRPr="00917F9B">
        <w:rPr>
          <w:rFonts w:ascii="Comic Sans MS" w:hAnsi="Comic Sans MS"/>
          <w:i/>
          <w:sz w:val="24"/>
          <w:szCs w:val="24"/>
        </w:rPr>
        <w:t>political rivalry between nations, incorporating economic competition and extensive use of propaganda</w:t>
      </w:r>
      <w:r w:rsidRPr="00917F9B">
        <w:rPr>
          <w:rFonts w:ascii="Comic Sans MS" w:hAnsi="Comic Sans MS"/>
          <w:sz w:val="24"/>
          <w:szCs w:val="24"/>
        </w:rPr>
        <w:t xml:space="preserve">, </w:t>
      </w:r>
      <w:r w:rsidRPr="00917F9B">
        <w:rPr>
          <w:rFonts w:ascii="Comic Sans MS" w:hAnsi="Comic Sans MS"/>
          <w:i/>
          <w:sz w:val="24"/>
          <w:szCs w:val="24"/>
        </w:rPr>
        <w:t>with intense</w:t>
      </w:r>
      <w:r w:rsidR="00C71294" w:rsidRPr="00917F9B">
        <w:rPr>
          <w:rFonts w:ascii="Comic Sans MS" w:hAnsi="Comic Sans MS"/>
          <w:i/>
          <w:sz w:val="24"/>
          <w:szCs w:val="24"/>
        </w:rPr>
        <w:t xml:space="preserve"> military tension that stopped short of a full scale war.</w:t>
      </w: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467C0D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The Cold War was t</w:t>
      </w:r>
      <w:r w:rsidR="00C71294" w:rsidRPr="00917F9B">
        <w:rPr>
          <w:rFonts w:ascii="Comic Sans MS" w:hAnsi="Comic Sans MS"/>
          <w:sz w:val="24"/>
          <w:szCs w:val="24"/>
        </w:rPr>
        <w:t>he main legacy of World War Two - marking the en</w:t>
      </w:r>
      <w:r w:rsidRPr="00917F9B">
        <w:rPr>
          <w:rFonts w:ascii="Comic Sans MS" w:hAnsi="Comic Sans MS"/>
          <w:sz w:val="24"/>
          <w:szCs w:val="24"/>
        </w:rPr>
        <w:t>d of the age of European powers,</w:t>
      </w:r>
      <w:r w:rsidR="00C71294" w:rsidRPr="00917F9B">
        <w:rPr>
          <w:rFonts w:ascii="Comic Sans MS" w:hAnsi="Comic Sans MS"/>
          <w:sz w:val="24"/>
          <w:szCs w:val="24"/>
        </w:rPr>
        <w:t xml:space="preserve"> the beginning of the age of the Superpowers, drawn into the power vacuum within Europe vacated by Nazi Germany.</w:t>
      </w: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467C0D" w:rsidRPr="00917F9B" w:rsidRDefault="00917F9B" w:rsidP="00917F9B">
      <w:pPr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The emphasis began to shift from a fear of Hitler to what would happen after the war.</w:t>
      </w:r>
      <w:r>
        <w:rPr>
          <w:rFonts w:ascii="Comic Sans MS" w:hAnsi="Comic Sans MS"/>
          <w:sz w:val="24"/>
          <w:szCs w:val="24"/>
        </w:rPr>
        <w:t xml:space="preserve"> This was a </w:t>
      </w:r>
      <w:r w:rsidR="00C71294" w:rsidRPr="00917F9B">
        <w:rPr>
          <w:rFonts w:ascii="Comic Sans MS" w:hAnsi="Comic Sans MS"/>
          <w:sz w:val="24"/>
          <w:szCs w:val="24"/>
        </w:rPr>
        <w:t>period intertwined w</w:t>
      </w:r>
      <w:r w:rsidR="00467C0D" w:rsidRPr="00917F9B">
        <w:rPr>
          <w:rFonts w:ascii="Comic Sans MS" w:hAnsi="Comic Sans MS"/>
          <w:sz w:val="24"/>
          <w:szCs w:val="24"/>
        </w:rPr>
        <w:t>ith the issue of decolonisation.</w:t>
      </w:r>
    </w:p>
    <w:p w:rsidR="00467C0D" w:rsidRDefault="00467C0D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467C0D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</w:t>
      </w:r>
      <w:r w:rsidR="00C71294" w:rsidRPr="00917F9B">
        <w:rPr>
          <w:rFonts w:ascii="Comic Sans MS" w:hAnsi="Comic Sans MS"/>
          <w:sz w:val="24"/>
          <w:szCs w:val="24"/>
        </w:rPr>
        <w:t xml:space="preserve">he Cold War spread from Europe to Asia, Africa, </w:t>
      </w:r>
      <w:proofErr w:type="gramStart"/>
      <w:r w:rsidR="00C71294" w:rsidRPr="00917F9B">
        <w:rPr>
          <w:rFonts w:ascii="Comic Sans MS" w:hAnsi="Comic Sans MS"/>
          <w:sz w:val="24"/>
          <w:szCs w:val="24"/>
        </w:rPr>
        <w:t>Central</w:t>
      </w:r>
      <w:proofErr w:type="gramEnd"/>
      <w:r w:rsidR="00C71294" w:rsidRPr="00917F9B">
        <w:rPr>
          <w:rFonts w:ascii="Comic Sans MS" w:hAnsi="Comic Sans MS"/>
          <w:sz w:val="24"/>
          <w:szCs w:val="24"/>
        </w:rPr>
        <w:t xml:space="preserve"> &amp; South America - shaping society, politics &amp; economies.</w:t>
      </w: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467C0D" w:rsidRPr="00917F9B" w:rsidRDefault="00467C0D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467C0D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The tensions of the Cold War</w:t>
      </w:r>
      <w:r w:rsidR="00C71294" w:rsidRPr="00917F9B">
        <w:rPr>
          <w:rFonts w:ascii="Comic Sans MS" w:hAnsi="Comic Sans MS"/>
          <w:sz w:val="24"/>
          <w:szCs w:val="24"/>
        </w:rPr>
        <w:t xml:space="preserve"> became a substitute f</w:t>
      </w:r>
      <w:r w:rsidR="00917F9B">
        <w:rPr>
          <w:rFonts w:ascii="Comic Sans MS" w:hAnsi="Comic Sans MS"/>
          <w:sz w:val="24"/>
          <w:szCs w:val="24"/>
        </w:rPr>
        <w:t>or the general peace settlement:</w:t>
      </w:r>
      <w:r w:rsidR="00C71294" w:rsidRPr="00917F9B">
        <w:rPr>
          <w:rFonts w:ascii="Comic Sans MS" w:hAnsi="Comic Sans MS"/>
          <w:sz w:val="24"/>
          <w:szCs w:val="24"/>
        </w:rPr>
        <w:t xml:space="preserve"> deceptively stable, despite dangerous flashpoints &amp; the emotive fear of nuclear weapons. It became a war of propaganda &amp; indoctrination.</w:t>
      </w: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C71294" w:rsidP="00467C0D">
      <w:pPr>
        <w:jc w:val="both"/>
        <w:outlineLvl w:val="0"/>
        <w:rPr>
          <w:rFonts w:ascii="Comic Sans MS" w:hAnsi="Comic Sans MS"/>
          <w:b/>
          <w:sz w:val="24"/>
          <w:szCs w:val="24"/>
          <w:u w:val="single"/>
        </w:rPr>
      </w:pPr>
      <w:r w:rsidRPr="00917F9B">
        <w:rPr>
          <w:rFonts w:ascii="Comic Sans MS" w:hAnsi="Comic Sans MS"/>
          <w:b/>
          <w:sz w:val="24"/>
          <w:szCs w:val="24"/>
          <w:u w:val="single"/>
        </w:rPr>
        <w:t>Historical Mistrust - a legacy of the past</w:t>
      </w: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 xml:space="preserve">There had been high hopes of the Grand Alliance cooperation to carry on after WWII </w:t>
      </w:r>
      <w:r w:rsidR="00467C0D" w:rsidRPr="00917F9B">
        <w:rPr>
          <w:rFonts w:ascii="Comic Sans MS" w:hAnsi="Comic Sans MS"/>
          <w:sz w:val="24"/>
          <w:szCs w:val="24"/>
        </w:rPr>
        <w:t>–</w:t>
      </w:r>
      <w:r w:rsidRPr="00917F9B">
        <w:rPr>
          <w:rFonts w:ascii="Comic Sans MS" w:hAnsi="Comic Sans MS"/>
          <w:sz w:val="24"/>
          <w:szCs w:val="24"/>
        </w:rPr>
        <w:t xml:space="preserve"> </w:t>
      </w:r>
      <w:r w:rsidR="00467C0D" w:rsidRPr="00917F9B">
        <w:rPr>
          <w:rFonts w:ascii="Comic Sans MS" w:hAnsi="Comic Sans MS"/>
          <w:sz w:val="24"/>
          <w:szCs w:val="24"/>
        </w:rPr>
        <w:t xml:space="preserve">to make </w:t>
      </w:r>
      <w:r w:rsidRPr="00917F9B">
        <w:rPr>
          <w:rFonts w:ascii="Comic Sans MS" w:hAnsi="Comic Sans MS"/>
          <w:sz w:val="24"/>
          <w:szCs w:val="24"/>
        </w:rPr>
        <w:t xml:space="preserve">a better post war world. </w:t>
      </w:r>
      <w:r w:rsidR="00467C0D" w:rsidRPr="00917F9B">
        <w:rPr>
          <w:rFonts w:ascii="Comic Sans MS" w:hAnsi="Comic Sans MS"/>
          <w:sz w:val="24"/>
          <w:szCs w:val="24"/>
        </w:rPr>
        <w:t>There was ho</w:t>
      </w:r>
      <w:r w:rsidRPr="00917F9B">
        <w:rPr>
          <w:rFonts w:ascii="Comic Sans MS" w:hAnsi="Comic Sans MS"/>
          <w:sz w:val="24"/>
          <w:szCs w:val="24"/>
        </w:rPr>
        <w:t>pe for the UN to succeed where the League</w:t>
      </w:r>
      <w:r w:rsidR="00917F9B">
        <w:rPr>
          <w:rFonts w:ascii="Comic Sans MS" w:hAnsi="Comic Sans MS"/>
          <w:sz w:val="24"/>
          <w:szCs w:val="24"/>
        </w:rPr>
        <w:t xml:space="preserve"> of Nations</w:t>
      </w:r>
      <w:r w:rsidRPr="00917F9B">
        <w:rPr>
          <w:rFonts w:ascii="Comic Sans MS" w:hAnsi="Comic Sans MS"/>
          <w:sz w:val="24"/>
          <w:szCs w:val="24"/>
        </w:rPr>
        <w:t xml:space="preserve"> had failed – a great</w:t>
      </w:r>
      <w:r w:rsidR="00467C0D" w:rsidRPr="00917F9B">
        <w:rPr>
          <w:rFonts w:ascii="Comic Sans MS" w:hAnsi="Comic Sans MS"/>
          <w:sz w:val="24"/>
          <w:szCs w:val="24"/>
        </w:rPr>
        <w:t>er</w:t>
      </w:r>
      <w:r w:rsidRPr="00917F9B">
        <w:rPr>
          <w:rFonts w:ascii="Comic Sans MS" w:hAnsi="Comic Sans MS"/>
          <w:sz w:val="24"/>
          <w:szCs w:val="24"/>
        </w:rPr>
        <w:t xml:space="preserve"> opportunity to secure a lasting peace.</w:t>
      </w:r>
    </w:p>
    <w:p w:rsidR="00C71294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274CF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bookmarkStart w:id="0" w:name="_GoBack"/>
      <w:bookmarkEnd w:id="0"/>
      <w:r w:rsidRPr="00917F9B">
        <w:rPr>
          <w:rFonts w:ascii="Comic Sans MS" w:hAnsi="Comic Sans MS"/>
          <w:sz w:val="24"/>
          <w:szCs w:val="24"/>
        </w:rPr>
        <w:lastRenderedPageBreak/>
        <w:t xml:space="preserve">In reality most of the factors leading to </w:t>
      </w:r>
      <w:r w:rsidR="00C274CF" w:rsidRPr="00917F9B">
        <w:rPr>
          <w:rFonts w:ascii="Comic Sans MS" w:hAnsi="Comic Sans MS"/>
          <w:sz w:val="24"/>
          <w:szCs w:val="24"/>
        </w:rPr>
        <w:t>division were already in place:</w:t>
      </w:r>
    </w:p>
    <w:p w:rsidR="00C274CF" w:rsidRPr="00917F9B" w:rsidRDefault="00C274CF" w:rsidP="00C274CF">
      <w:pPr>
        <w:pStyle w:val="ListParagraph"/>
        <w:numPr>
          <w:ilvl w:val="0"/>
          <w:numId w:val="1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The Bolshevik Revolution of 1917</w:t>
      </w:r>
      <w:r w:rsidR="00C71294" w:rsidRPr="00917F9B">
        <w:rPr>
          <w:rFonts w:ascii="Comic Sans MS" w:hAnsi="Comic Sans MS"/>
          <w:i/>
          <w:sz w:val="24"/>
          <w:szCs w:val="24"/>
        </w:rPr>
        <w:t xml:space="preserve"> </w:t>
      </w:r>
      <w:r w:rsidRPr="00917F9B">
        <w:rPr>
          <w:rFonts w:ascii="Comic Sans MS" w:hAnsi="Comic Sans MS"/>
          <w:i/>
          <w:sz w:val="24"/>
          <w:szCs w:val="24"/>
        </w:rPr>
        <w:t>(The birth of the Cold War)</w:t>
      </w:r>
    </w:p>
    <w:p w:rsidR="00C274CF" w:rsidRPr="00917F9B" w:rsidRDefault="00C274CF" w:rsidP="00C274CF">
      <w:pPr>
        <w:pStyle w:val="ListParagraph"/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</w:p>
    <w:p w:rsidR="00C274CF" w:rsidRPr="00917F9B" w:rsidRDefault="00C274CF" w:rsidP="00C274CF">
      <w:pPr>
        <w:pStyle w:val="ListParagraph"/>
        <w:numPr>
          <w:ilvl w:val="1"/>
          <w:numId w:val="1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The Royals</w:t>
      </w:r>
    </w:p>
    <w:p w:rsidR="00C274CF" w:rsidRPr="00917F9B" w:rsidRDefault="00C274CF" w:rsidP="00C274CF">
      <w:pPr>
        <w:pStyle w:val="ListParagraph"/>
        <w:numPr>
          <w:ilvl w:val="1"/>
          <w:numId w:val="1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Industry</w:t>
      </w:r>
    </w:p>
    <w:p w:rsidR="00C71294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274CF" w:rsidRPr="00917F9B" w:rsidRDefault="00C274CF" w:rsidP="00C274CF">
      <w:pPr>
        <w:pStyle w:val="ListParagraph"/>
        <w:numPr>
          <w:ilvl w:val="0"/>
          <w:numId w:val="1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The Russian Civil War 1918-1920 – an attempt to kill the Soviet State at birth.</w:t>
      </w:r>
    </w:p>
    <w:p w:rsidR="00C274CF" w:rsidRPr="00917F9B" w:rsidRDefault="00C274CF" w:rsidP="00C274CF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274CF" w:rsidRPr="00917F9B" w:rsidRDefault="00C274CF" w:rsidP="00C274CF">
      <w:pPr>
        <w:pStyle w:val="ListParagraph"/>
        <w:numPr>
          <w:ilvl w:val="1"/>
          <w:numId w:val="1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The Reds vs. The Whites</w:t>
      </w:r>
    </w:p>
    <w:p w:rsidR="00C274CF" w:rsidRPr="00917F9B" w:rsidRDefault="000779E3" w:rsidP="00C274CF">
      <w:pPr>
        <w:pStyle w:val="ListParagraph"/>
        <w:numPr>
          <w:ilvl w:val="1"/>
          <w:numId w:val="1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Grievances</w:t>
      </w:r>
    </w:p>
    <w:p w:rsidR="00C274CF" w:rsidRDefault="00C274CF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0779E3" w:rsidRPr="00917F9B" w:rsidRDefault="00C71294" w:rsidP="000779E3">
      <w:pPr>
        <w:pStyle w:val="ListParagraph"/>
        <w:numPr>
          <w:ilvl w:val="0"/>
          <w:numId w:val="2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 xml:space="preserve">The formation of </w:t>
      </w:r>
      <w:proofErr w:type="spellStart"/>
      <w:r w:rsidRPr="00917F9B">
        <w:rPr>
          <w:rFonts w:ascii="Comic Sans MS" w:hAnsi="Comic Sans MS"/>
          <w:sz w:val="24"/>
          <w:szCs w:val="24"/>
        </w:rPr>
        <w:t>Comintern</w:t>
      </w:r>
      <w:proofErr w:type="spellEnd"/>
      <w:r w:rsidRPr="00917F9B">
        <w:rPr>
          <w:rFonts w:ascii="Comic Sans MS" w:hAnsi="Comic Sans MS"/>
          <w:sz w:val="24"/>
          <w:szCs w:val="24"/>
        </w:rPr>
        <w:t xml:space="preserve"> during the 1920s </w:t>
      </w:r>
    </w:p>
    <w:p w:rsidR="000779E3" w:rsidRPr="00917F9B" w:rsidRDefault="000779E3" w:rsidP="000779E3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0779E3" w:rsidRPr="00917F9B" w:rsidRDefault="000779E3" w:rsidP="000779E3">
      <w:pPr>
        <w:pStyle w:val="ListParagraph"/>
        <w:numPr>
          <w:ilvl w:val="1"/>
          <w:numId w:val="2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Intensified Western fears</w:t>
      </w:r>
    </w:p>
    <w:p w:rsidR="000779E3" w:rsidRPr="00917F9B" w:rsidRDefault="000779E3" w:rsidP="000779E3">
      <w:pPr>
        <w:pStyle w:val="ListParagraph"/>
        <w:tabs>
          <w:tab w:val="left" w:pos="4215"/>
        </w:tabs>
        <w:ind w:left="1440"/>
        <w:jc w:val="both"/>
        <w:rPr>
          <w:rFonts w:ascii="Comic Sans MS" w:hAnsi="Comic Sans MS"/>
          <w:i/>
          <w:sz w:val="24"/>
          <w:szCs w:val="24"/>
        </w:rPr>
      </w:pPr>
    </w:p>
    <w:p w:rsidR="00C71294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Neither side understood much about the other. Each side vastly exaggerated the extent to which the other was a threat.</w:t>
      </w:r>
    </w:p>
    <w:p w:rsidR="000779E3" w:rsidRPr="00917F9B" w:rsidRDefault="000779E3" w:rsidP="000779E3">
      <w:pPr>
        <w:pStyle w:val="ListParagraph"/>
        <w:numPr>
          <w:ilvl w:val="0"/>
          <w:numId w:val="2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Appeasement of Hitler</w:t>
      </w:r>
    </w:p>
    <w:p w:rsidR="000779E3" w:rsidRPr="00917F9B" w:rsidRDefault="000779E3" w:rsidP="000779E3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0779E3" w:rsidRPr="00917F9B" w:rsidRDefault="000779E3" w:rsidP="000779E3">
      <w:pPr>
        <w:pStyle w:val="ListParagraph"/>
        <w:numPr>
          <w:ilvl w:val="1"/>
          <w:numId w:val="2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Intensified Eastern fears</w:t>
      </w:r>
    </w:p>
    <w:p w:rsidR="000779E3" w:rsidRDefault="000779E3" w:rsidP="000779E3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0779E3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0779E3" w:rsidRPr="00917F9B" w:rsidRDefault="00C71294" w:rsidP="000779E3">
      <w:pPr>
        <w:pStyle w:val="ListParagraph"/>
        <w:numPr>
          <w:ilvl w:val="0"/>
          <w:numId w:val="2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The Nazi-Soviet Pact of 1939</w:t>
      </w:r>
    </w:p>
    <w:p w:rsidR="000779E3" w:rsidRPr="00917F9B" w:rsidRDefault="000779E3" w:rsidP="000779E3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0779E3" w:rsidRPr="00917F9B" w:rsidRDefault="005F48E4" w:rsidP="000779E3">
      <w:pPr>
        <w:pStyle w:val="ListParagraph"/>
        <w:numPr>
          <w:ilvl w:val="1"/>
          <w:numId w:val="2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Increased suspicion in the West</w:t>
      </w: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5F48E4" w:rsidRPr="00917F9B" w:rsidRDefault="005F48E4" w:rsidP="005F48E4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lastRenderedPageBreak/>
        <w:t>Stalin expected a longer war that would exhaust &amp; weaken all of his enemies – Hitler invaded the Soviet Union during June 1941, creating Germany as the common enemy – the crucial link between the Grand Alliance.</w:t>
      </w:r>
    </w:p>
    <w:p w:rsidR="005F48E4" w:rsidRDefault="005F48E4" w:rsidP="005F48E4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Default="00917F9B" w:rsidP="005F48E4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5F48E4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5F48E4" w:rsidRPr="00917F9B" w:rsidRDefault="005F48E4" w:rsidP="005F48E4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Neither the US or USSR entered the war voluntarily – both were attacked without warning - a war that turned each into a military &amp; industrial world power.</w:t>
      </w:r>
    </w:p>
    <w:p w:rsidR="005F48E4" w:rsidRPr="00917F9B" w:rsidRDefault="005F48E4" w:rsidP="005F48E4">
      <w:pPr>
        <w:pStyle w:val="ListParagraph"/>
        <w:numPr>
          <w:ilvl w:val="0"/>
          <w:numId w:val="3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The issue of the Second Front.</w:t>
      </w:r>
    </w:p>
    <w:p w:rsidR="005F48E4" w:rsidRPr="00917F9B" w:rsidRDefault="005F48E4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5F48E4" w:rsidRPr="00917F9B" w:rsidRDefault="005F48E4" w:rsidP="005F48E4">
      <w:pPr>
        <w:pStyle w:val="ListParagraph"/>
        <w:numPr>
          <w:ilvl w:val="1"/>
          <w:numId w:val="3"/>
        </w:numPr>
        <w:tabs>
          <w:tab w:val="left" w:pos="4215"/>
        </w:tabs>
        <w:jc w:val="both"/>
        <w:rPr>
          <w:rFonts w:ascii="Comic Sans MS" w:hAnsi="Comic Sans MS"/>
          <w:i/>
          <w:sz w:val="24"/>
          <w:szCs w:val="24"/>
        </w:rPr>
      </w:pPr>
      <w:r w:rsidRPr="00917F9B">
        <w:rPr>
          <w:rFonts w:ascii="Comic Sans MS" w:hAnsi="Comic Sans MS"/>
          <w:i/>
          <w:sz w:val="24"/>
          <w:szCs w:val="24"/>
        </w:rPr>
        <w:t>Increased suspicion in the East</w:t>
      </w:r>
    </w:p>
    <w:p w:rsidR="005F48E4" w:rsidRDefault="005F48E4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5F48E4" w:rsidRPr="00917F9B" w:rsidRDefault="005F48E4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5F48E4" w:rsidRPr="00917F9B" w:rsidRDefault="00C71294" w:rsidP="005F48E4">
      <w:pPr>
        <w:pStyle w:val="ListParagraph"/>
        <w:numPr>
          <w:ilvl w:val="0"/>
          <w:numId w:val="3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 xml:space="preserve">The </w:t>
      </w:r>
      <w:proofErr w:type="spellStart"/>
      <w:r w:rsidR="005F48E4" w:rsidRPr="00917F9B">
        <w:rPr>
          <w:rFonts w:ascii="Comic Sans MS" w:hAnsi="Comic Sans MS"/>
          <w:sz w:val="24"/>
          <w:szCs w:val="24"/>
        </w:rPr>
        <w:t>Katyn</w:t>
      </w:r>
      <w:proofErr w:type="spellEnd"/>
      <w:r w:rsidR="005F48E4" w:rsidRPr="00917F9B">
        <w:rPr>
          <w:rFonts w:ascii="Comic Sans MS" w:hAnsi="Comic Sans MS"/>
          <w:sz w:val="24"/>
          <w:szCs w:val="24"/>
        </w:rPr>
        <w:t xml:space="preserve"> Forest</w:t>
      </w:r>
      <w:r w:rsidRPr="00917F9B">
        <w:rPr>
          <w:rFonts w:ascii="Comic Sans MS" w:hAnsi="Comic Sans MS"/>
          <w:sz w:val="24"/>
          <w:szCs w:val="24"/>
        </w:rPr>
        <w:t xml:space="preserve"> Polish grave</w:t>
      </w:r>
    </w:p>
    <w:p w:rsidR="00917F9B" w:rsidRDefault="00917F9B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Default="00917F9B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5F48E4" w:rsidRPr="00917F9B" w:rsidRDefault="00C71294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 xml:space="preserve"> </w:t>
      </w:r>
    </w:p>
    <w:p w:rsidR="005F48E4" w:rsidRPr="00917F9B" w:rsidRDefault="005F48E4" w:rsidP="005F48E4">
      <w:pPr>
        <w:pStyle w:val="ListParagraph"/>
        <w:numPr>
          <w:ilvl w:val="0"/>
          <w:numId w:val="3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The Warsaw Siege</w:t>
      </w:r>
    </w:p>
    <w:p w:rsidR="005F48E4" w:rsidRPr="00917F9B" w:rsidRDefault="005F48E4" w:rsidP="005F48E4">
      <w:pPr>
        <w:pStyle w:val="ListParagraph"/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C71294" w:rsidRPr="00917F9B" w:rsidRDefault="005F48E4" w:rsidP="005F48E4">
      <w:pPr>
        <w:pStyle w:val="ListParagraph"/>
        <w:numPr>
          <w:ilvl w:val="1"/>
          <w:numId w:val="3"/>
        </w:num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  <w:r w:rsidRPr="00917F9B">
        <w:rPr>
          <w:rFonts w:ascii="Comic Sans MS" w:hAnsi="Comic Sans MS"/>
          <w:sz w:val="24"/>
          <w:szCs w:val="24"/>
        </w:rPr>
        <w:t>L</w:t>
      </w:r>
      <w:r w:rsidR="00C71294" w:rsidRPr="00917F9B">
        <w:rPr>
          <w:rFonts w:ascii="Comic Sans MS" w:hAnsi="Comic Sans MS"/>
          <w:sz w:val="24"/>
          <w:szCs w:val="24"/>
        </w:rPr>
        <w:t>eading to a split in the Polish Government in exile &amp; Soviet promoted Polish leadership.</w:t>
      </w:r>
    </w:p>
    <w:p w:rsidR="00C71294" w:rsidRDefault="00C71294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 w:rsidP="00467C0D">
      <w:pPr>
        <w:tabs>
          <w:tab w:val="left" w:pos="4215"/>
        </w:tabs>
        <w:jc w:val="both"/>
        <w:rPr>
          <w:rFonts w:ascii="Comic Sans MS" w:hAnsi="Comic Sans MS"/>
          <w:sz w:val="24"/>
          <w:szCs w:val="24"/>
        </w:rPr>
      </w:pPr>
    </w:p>
    <w:p w:rsidR="00917F9B" w:rsidRPr="00917F9B" w:rsidRDefault="00917F9B">
      <w:pPr>
        <w:jc w:val="both"/>
        <w:rPr>
          <w:sz w:val="24"/>
          <w:szCs w:val="24"/>
        </w:rPr>
      </w:pPr>
    </w:p>
    <w:sectPr w:rsidR="00917F9B" w:rsidRPr="00917F9B" w:rsidSect="00467C0D">
      <w:pgSz w:w="11906" w:h="16838"/>
      <w:pgMar w:top="851" w:right="1133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5139"/>
    <w:multiLevelType w:val="hybridMultilevel"/>
    <w:tmpl w:val="C4268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7838BD"/>
    <w:multiLevelType w:val="hybridMultilevel"/>
    <w:tmpl w:val="1F265F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777C80"/>
    <w:multiLevelType w:val="hybridMultilevel"/>
    <w:tmpl w:val="F99A2B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294"/>
    <w:rsid w:val="000779E3"/>
    <w:rsid w:val="002B1A5D"/>
    <w:rsid w:val="00467C0D"/>
    <w:rsid w:val="005F48E4"/>
    <w:rsid w:val="008030E7"/>
    <w:rsid w:val="00917F9B"/>
    <w:rsid w:val="00C274CF"/>
    <w:rsid w:val="00C71294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1294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4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1294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C2EF336</Template>
  <TotalTime>0</TotalTime>
  <Pages>3</Pages>
  <Words>409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3</cp:revision>
  <cp:lastPrinted>2017-10-27T01:02:00Z</cp:lastPrinted>
  <dcterms:created xsi:type="dcterms:W3CDTF">2017-10-26T07:30:00Z</dcterms:created>
  <dcterms:modified xsi:type="dcterms:W3CDTF">2017-10-27T01:02:00Z</dcterms:modified>
</cp:coreProperties>
</file>