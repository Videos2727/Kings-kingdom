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D01" w:rsidRPr="00C07E5D" w:rsidRDefault="00F63D01" w:rsidP="00F63D01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bookmarkStart w:id="0" w:name="_GoBack"/>
      <w:r>
        <w:rPr>
          <w:rFonts w:ascii="Comic Sans MS" w:hAnsi="Comic Sans MS"/>
          <w:b/>
          <w:sz w:val="28"/>
          <w:szCs w:val="28"/>
          <w:u w:val="single"/>
        </w:rPr>
        <w:t xml:space="preserve">Eisenhower &amp; Khrushchev </w:t>
      </w:r>
    </w:p>
    <w:bookmarkEnd w:id="0"/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822902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F63D01">
        <w:rPr>
          <w:rFonts w:ascii="Comic Sans MS" w:hAnsi="Comic Sans MS"/>
          <w:sz w:val="24"/>
          <w:szCs w:val="24"/>
        </w:rPr>
        <w:t>1952 Republican candidate</w:t>
      </w:r>
      <w:r>
        <w:rPr>
          <w:rFonts w:ascii="Comic Sans MS" w:hAnsi="Comic Sans MS"/>
          <w:sz w:val="24"/>
          <w:szCs w:val="24"/>
        </w:rPr>
        <w:t>,</w:t>
      </w:r>
      <w:r w:rsidR="00F63D01">
        <w:rPr>
          <w:rFonts w:ascii="Comic Sans MS" w:hAnsi="Comic Sans MS"/>
          <w:sz w:val="24"/>
          <w:szCs w:val="24"/>
        </w:rPr>
        <w:t xml:space="preserve"> Dwight Eisenhower</w:t>
      </w:r>
      <w:r>
        <w:rPr>
          <w:rFonts w:ascii="Comic Sans MS" w:hAnsi="Comic Sans MS"/>
          <w:sz w:val="24"/>
          <w:szCs w:val="24"/>
        </w:rPr>
        <w:t>,</w:t>
      </w:r>
      <w:r w:rsidR="00F63D01">
        <w:rPr>
          <w:rFonts w:ascii="Comic Sans MS" w:hAnsi="Comic Sans MS"/>
          <w:sz w:val="24"/>
          <w:szCs w:val="24"/>
        </w:rPr>
        <w:t xml:space="preserve"> was elected as President</w:t>
      </w:r>
      <w:r>
        <w:rPr>
          <w:rFonts w:ascii="Comic Sans MS" w:hAnsi="Comic Sans MS"/>
          <w:sz w:val="24"/>
          <w:szCs w:val="24"/>
        </w:rPr>
        <w:t xml:space="preserve"> of the USA</w:t>
      </w:r>
      <w:r w:rsidR="00F63D01">
        <w:rPr>
          <w:rFonts w:ascii="Comic Sans MS" w:hAnsi="Comic Sans MS"/>
          <w:sz w:val="24"/>
          <w:szCs w:val="24"/>
        </w:rPr>
        <w:t>. Republicans had been critical of Truman</w:t>
      </w:r>
      <w:r>
        <w:rPr>
          <w:rFonts w:ascii="Comic Sans MS" w:hAnsi="Comic Sans MS"/>
          <w:sz w:val="24"/>
          <w:szCs w:val="24"/>
        </w:rPr>
        <w:t xml:space="preserve"> (Democrat) and the government</w:t>
      </w:r>
      <w:r w:rsidR="00F63D01">
        <w:rPr>
          <w:rFonts w:ascii="Comic Sans MS" w:hAnsi="Comic Sans MS"/>
          <w:sz w:val="24"/>
          <w:szCs w:val="24"/>
        </w:rPr>
        <w:t xml:space="preserve"> being ‘soft’ on communism.</w:t>
      </w:r>
      <w:r w:rsidR="006759B3">
        <w:rPr>
          <w:rFonts w:ascii="Comic Sans MS" w:hAnsi="Comic Sans MS"/>
          <w:sz w:val="24"/>
          <w:szCs w:val="24"/>
        </w:rPr>
        <w:t xml:space="preserve"> A c</w:t>
      </w:r>
      <w:r w:rsidR="00A75323">
        <w:rPr>
          <w:rFonts w:ascii="Comic Sans MS" w:hAnsi="Comic Sans MS"/>
          <w:sz w:val="24"/>
          <w:szCs w:val="24"/>
        </w:rPr>
        <w:t>hange in Soviet leadership occurred at more or less at the same time – an opportunity to reflec</w:t>
      </w:r>
      <w:r w:rsidR="006759B3">
        <w:rPr>
          <w:rFonts w:ascii="Comic Sans MS" w:hAnsi="Comic Sans MS"/>
          <w:sz w:val="24"/>
          <w:szCs w:val="24"/>
        </w:rPr>
        <w:t>t and an opportunity to change; to</w:t>
      </w:r>
      <w:r w:rsidR="00A75323">
        <w:rPr>
          <w:rFonts w:ascii="Comic Sans MS" w:hAnsi="Comic Sans MS"/>
          <w:sz w:val="24"/>
          <w:szCs w:val="24"/>
        </w:rPr>
        <w:t xml:space="preserve"> make a fresh start.</w:t>
      </w:r>
    </w:p>
    <w:p w:rsidR="00822902" w:rsidRDefault="00822902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Eisenhower had been a leading and distinguished US general during World War Two and was expected to be tough with the Soviets. </w:t>
      </w:r>
    </w:p>
    <w:p w:rsidR="00822902" w:rsidRDefault="00822902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His new Secretary of State, John Foster Dulles was an experienced diplomat and believed </w:t>
      </w:r>
      <w:r w:rsidR="008D46FC">
        <w:rPr>
          <w:rFonts w:ascii="Comic Sans MS" w:hAnsi="Comic Sans MS"/>
          <w:sz w:val="24"/>
          <w:szCs w:val="24"/>
        </w:rPr>
        <w:t>that</w:t>
      </w:r>
      <w:r>
        <w:rPr>
          <w:rFonts w:ascii="Comic Sans MS" w:hAnsi="Comic Sans MS"/>
          <w:sz w:val="24"/>
          <w:szCs w:val="24"/>
        </w:rPr>
        <w:t xml:space="preserve"> a build-up of nuclear weapons would persuade the Soviets that any aggression would result in ‘massive retaliation’.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Default="008D46FC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Dulles </w:t>
      </w:r>
      <w:r w:rsidR="006759B3" w:rsidRPr="006759B3">
        <w:rPr>
          <w:rFonts w:ascii="Comic Sans MS" w:hAnsi="Comic Sans MS"/>
          <w:sz w:val="24"/>
          <w:szCs w:val="24"/>
        </w:rPr>
        <w:t>adopted an uncompromising approach</w:t>
      </w:r>
      <w:r w:rsidR="006759B3">
        <w:rPr>
          <w:rFonts w:ascii="Comic Sans MS" w:hAnsi="Comic Sans MS"/>
          <w:sz w:val="24"/>
          <w:szCs w:val="24"/>
        </w:rPr>
        <w:t xml:space="preserve"> and </w:t>
      </w:r>
      <w:r>
        <w:rPr>
          <w:rFonts w:ascii="Comic Sans MS" w:hAnsi="Comic Sans MS"/>
          <w:sz w:val="24"/>
          <w:szCs w:val="24"/>
        </w:rPr>
        <w:t>wanted to change from a policy of ‘Containment’ to one of ‘</w:t>
      </w:r>
      <w:r w:rsidR="006759B3">
        <w:rPr>
          <w:rFonts w:ascii="Comic Sans MS" w:hAnsi="Comic Sans MS"/>
          <w:sz w:val="24"/>
          <w:szCs w:val="24"/>
        </w:rPr>
        <w:t>Roll back’ – to liberate the E</w:t>
      </w:r>
      <w:r>
        <w:rPr>
          <w:rFonts w:ascii="Comic Sans MS" w:hAnsi="Comic Sans MS"/>
          <w:sz w:val="24"/>
          <w:szCs w:val="24"/>
        </w:rPr>
        <w:t xml:space="preserve">astern European nations from communism. He would use the threat of nuclear weapons as a deterrent. 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Default="008D46FC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E7812" w:rsidRPr="006759B3" w:rsidRDefault="00A75323" w:rsidP="008E781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This required ‘Brinkmanship’. But both sides had the Hydrogen Bomb by 1953, making the situation highly volatile.</w:t>
      </w:r>
      <w:r w:rsidR="008E7812" w:rsidRPr="008E7812">
        <w:rPr>
          <w:rFonts w:ascii="Comic Sans MS" w:hAnsi="Comic Sans MS"/>
          <w:sz w:val="24"/>
          <w:szCs w:val="24"/>
        </w:rPr>
        <w:t xml:space="preserve"> </w:t>
      </w: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Default="008D46FC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Default="008D46FC" w:rsidP="008D46FC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Eisenhower aimed to supply ‘</w:t>
      </w:r>
      <w:r w:rsidRPr="003B2040">
        <w:rPr>
          <w:rFonts w:ascii="Comic Sans MS" w:hAnsi="Comic Sans MS"/>
          <w:i/>
          <w:sz w:val="24"/>
          <w:szCs w:val="24"/>
        </w:rPr>
        <w:t>More bang for your buck’</w:t>
      </w:r>
      <w:r>
        <w:rPr>
          <w:rFonts w:ascii="Comic Sans MS" w:hAnsi="Comic Sans MS"/>
          <w:sz w:val="24"/>
          <w:szCs w:val="24"/>
        </w:rPr>
        <w:t xml:space="preserve"> by focusing on spending less on conventional weapons and building a stockpile of powerful nuclear weapons</w:t>
      </w:r>
    </w:p>
    <w:p w:rsidR="008D46FC" w:rsidRDefault="008D46FC" w:rsidP="008D46FC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Default="008D46FC" w:rsidP="008D46FC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Eisenhower took a fairly moderate line in dealing with the Soviets, but his Secretary of State Dulles was a committed anti-communist; each emitting mixed messages from the USA.</w:t>
      </w:r>
    </w:p>
    <w:p w:rsidR="008D46FC" w:rsidRDefault="008D46FC" w:rsidP="008D46FC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6759B3" w:rsidRDefault="006759B3" w:rsidP="008D46FC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8D46FC" w:rsidRDefault="008D46FC" w:rsidP="008D46FC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Domino Theory was developed and spoken by Eisenhower during this period</w:t>
      </w:r>
    </w:p>
    <w:p w:rsidR="008D46FC" w:rsidRDefault="008D46FC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6759B3" w:rsidRDefault="006759B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C815A7" w:rsidRDefault="004148E9" w:rsidP="006759B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March 1953</w:t>
      </w:r>
      <w:r>
        <w:rPr>
          <w:rFonts w:ascii="Comic Sans MS" w:hAnsi="Comic Sans MS"/>
          <w:sz w:val="24"/>
          <w:szCs w:val="24"/>
        </w:rPr>
        <w:t>,</w:t>
      </w:r>
      <w:r w:rsidRPr="006759B3">
        <w:rPr>
          <w:rFonts w:ascii="Comic Sans MS" w:hAnsi="Comic Sans MS"/>
          <w:sz w:val="24"/>
          <w:szCs w:val="24"/>
        </w:rPr>
        <w:t xml:space="preserve"> Stalin died leaving po</w:t>
      </w:r>
      <w:r>
        <w:rPr>
          <w:rFonts w:ascii="Comic Sans MS" w:hAnsi="Comic Sans MS"/>
          <w:sz w:val="24"/>
          <w:szCs w:val="24"/>
        </w:rPr>
        <w:t xml:space="preserve">wer to a collective leadership </w:t>
      </w:r>
      <w:r w:rsidR="006759B3" w:rsidRPr="006759B3">
        <w:rPr>
          <w:rFonts w:ascii="Comic Sans MS" w:hAnsi="Comic Sans MS"/>
          <w:sz w:val="24"/>
          <w:szCs w:val="24"/>
        </w:rPr>
        <w:t>succeeded by</w:t>
      </w:r>
      <w:r w:rsidR="00C815A7">
        <w:rPr>
          <w:rFonts w:ascii="Comic Sans MS" w:hAnsi="Comic Sans MS"/>
          <w:sz w:val="24"/>
          <w:szCs w:val="24"/>
        </w:rPr>
        <w:t xml:space="preserve"> a power struggle between Malenkov, Beria and</w:t>
      </w:r>
      <w:r w:rsidR="006759B3" w:rsidRPr="006759B3">
        <w:rPr>
          <w:rFonts w:ascii="Comic Sans MS" w:hAnsi="Comic Sans MS"/>
          <w:sz w:val="24"/>
          <w:szCs w:val="24"/>
        </w:rPr>
        <w:t xml:space="preserve"> Khrushchev</w:t>
      </w:r>
      <w:r w:rsidR="00C815A7">
        <w:rPr>
          <w:rFonts w:ascii="Comic Sans MS" w:hAnsi="Comic Sans MS"/>
          <w:sz w:val="24"/>
          <w:szCs w:val="24"/>
        </w:rPr>
        <w:t>.</w:t>
      </w:r>
    </w:p>
    <w:p w:rsidR="00C815A7" w:rsidRDefault="00C815A7" w:rsidP="006759B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C815A7" w:rsidRDefault="00C815A7" w:rsidP="006759B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6759B3" w:rsidRDefault="00C815A7" w:rsidP="006759B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Khrushchev</w:t>
      </w:r>
      <w:r w:rsidR="006759B3">
        <w:rPr>
          <w:rFonts w:ascii="Comic Sans MS" w:hAnsi="Comic Sans MS"/>
          <w:sz w:val="24"/>
          <w:szCs w:val="24"/>
        </w:rPr>
        <w:t xml:space="preserve"> </w:t>
      </w:r>
      <w:r w:rsidR="004148E9">
        <w:rPr>
          <w:rFonts w:ascii="Comic Sans MS" w:hAnsi="Comic Sans MS"/>
          <w:sz w:val="24"/>
          <w:szCs w:val="24"/>
        </w:rPr>
        <w:t>became the</w:t>
      </w:r>
      <w:r w:rsidR="004148E9" w:rsidRPr="006759B3">
        <w:rPr>
          <w:rFonts w:ascii="Comic Sans MS" w:hAnsi="Comic Sans MS"/>
          <w:sz w:val="24"/>
          <w:szCs w:val="24"/>
        </w:rPr>
        <w:t xml:space="preserve"> dominant personality </w:t>
      </w:r>
      <w:r w:rsidR="004148E9">
        <w:rPr>
          <w:rFonts w:ascii="Comic Sans MS" w:hAnsi="Comic Sans MS"/>
          <w:sz w:val="24"/>
          <w:szCs w:val="24"/>
        </w:rPr>
        <w:t>who</w:t>
      </w:r>
      <w:r w:rsidR="004148E9" w:rsidRPr="006759B3">
        <w:rPr>
          <w:rFonts w:ascii="Comic Sans MS" w:hAnsi="Comic Sans MS"/>
          <w:sz w:val="24"/>
          <w:szCs w:val="24"/>
        </w:rPr>
        <w:t xml:space="preserve"> </w:t>
      </w:r>
      <w:r w:rsidR="006759B3">
        <w:rPr>
          <w:rFonts w:ascii="Comic Sans MS" w:hAnsi="Comic Sans MS"/>
          <w:sz w:val="24"/>
          <w:szCs w:val="24"/>
        </w:rPr>
        <w:t xml:space="preserve">appeared </w:t>
      </w:r>
      <w:r w:rsidR="006759B3" w:rsidRPr="006759B3">
        <w:rPr>
          <w:rFonts w:ascii="Comic Sans MS" w:hAnsi="Comic Sans MS"/>
          <w:sz w:val="24"/>
          <w:szCs w:val="24"/>
        </w:rPr>
        <w:t>more flexible</w:t>
      </w:r>
      <w:r w:rsidR="006759B3">
        <w:rPr>
          <w:rFonts w:ascii="Comic Sans MS" w:hAnsi="Comic Sans MS"/>
          <w:sz w:val="24"/>
          <w:szCs w:val="24"/>
        </w:rPr>
        <w:t>. Soviet p</w:t>
      </w:r>
      <w:r w:rsidR="006759B3" w:rsidRPr="006759B3">
        <w:rPr>
          <w:rFonts w:ascii="Comic Sans MS" w:hAnsi="Comic Sans MS"/>
          <w:sz w:val="24"/>
          <w:szCs w:val="24"/>
        </w:rPr>
        <w:t>ropaganda</w:t>
      </w:r>
      <w:r w:rsidR="006759B3">
        <w:rPr>
          <w:rFonts w:ascii="Comic Sans MS" w:hAnsi="Comic Sans MS"/>
          <w:sz w:val="24"/>
          <w:szCs w:val="24"/>
        </w:rPr>
        <w:t xml:space="preserve"> was </w:t>
      </w:r>
      <w:r w:rsidR="006759B3" w:rsidRPr="006759B3">
        <w:rPr>
          <w:rFonts w:ascii="Comic Sans MS" w:hAnsi="Comic Sans MS"/>
          <w:sz w:val="24"/>
          <w:szCs w:val="24"/>
        </w:rPr>
        <w:t>modified</w:t>
      </w:r>
      <w:r w:rsidR="006759B3">
        <w:rPr>
          <w:rFonts w:ascii="Comic Sans MS" w:hAnsi="Comic Sans MS"/>
          <w:sz w:val="24"/>
          <w:szCs w:val="24"/>
        </w:rPr>
        <w:t>, making them</w:t>
      </w:r>
      <w:r w:rsidR="006759B3" w:rsidRPr="006759B3">
        <w:rPr>
          <w:rFonts w:ascii="Comic Sans MS" w:hAnsi="Comic Sans MS"/>
          <w:sz w:val="24"/>
          <w:szCs w:val="24"/>
        </w:rPr>
        <w:t xml:space="preserve"> more approachable</w:t>
      </w:r>
      <w:r w:rsidR="006759B3">
        <w:rPr>
          <w:rFonts w:ascii="Comic Sans MS" w:hAnsi="Comic Sans MS"/>
          <w:sz w:val="24"/>
          <w:szCs w:val="24"/>
        </w:rPr>
        <w:t>.</w:t>
      </w:r>
    </w:p>
    <w:p w:rsidR="006759B3" w:rsidRPr="006759B3" w:rsidRDefault="006759B3" w:rsidP="006759B3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E7812" w:rsidRDefault="008E7812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A75323" w:rsidRDefault="00A7532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Economic pressures through increasing military spending</w:t>
      </w:r>
      <w:r w:rsidR="003B2040">
        <w:rPr>
          <w:rFonts w:ascii="Comic Sans MS" w:hAnsi="Comic Sans MS"/>
          <w:sz w:val="24"/>
          <w:szCs w:val="24"/>
        </w:rPr>
        <w:t>: one third of the USSR’s economy geare</w:t>
      </w:r>
      <w:r w:rsidR="008D46FC">
        <w:rPr>
          <w:rFonts w:ascii="Comic Sans MS" w:hAnsi="Comic Sans MS"/>
          <w:sz w:val="24"/>
          <w:szCs w:val="24"/>
        </w:rPr>
        <w:t>d towards the military sector; by 1954, 12% of the USA’s GD</w:t>
      </w:r>
      <w:r w:rsidR="003B2040">
        <w:rPr>
          <w:rFonts w:ascii="Comic Sans MS" w:hAnsi="Comic Sans MS"/>
          <w:sz w:val="24"/>
          <w:szCs w:val="24"/>
        </w:rPr>
        <w:t>P was spent on armaments.</w:t>
      </w:r>
    </w:p>
    <w:p w:rsidR="003B2040" w:rsidRDefault="003B2040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6759B3" w:rsidRDefault="006759B3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E7812" w:rsidRPr="006759B3" w:rsidRDefault="008E7812" w:rsidP="008E7812">
      <w:pPr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By 1955, nuclear weapons possessed by the two superpowers ruled out war making peaceful coexistence a practical option.</w:t>
      </w:r>
    </w:p>
    <w:p w:rsidR="008E7812" w:rsidRDefault="008E7812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E7812" w:rsidRDefault="008E7812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3B2040" w:rsidRDefault="003B2040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Avoiding a nuclear war and its ramifications weighed heavily on the minds of the leaders – pushing the superpowers towards some accommodation</w:t>
      </w:r>
      <w:r w:rsidR="008D46FC">
        <w:rPr>
          <w:rFonts w:ascii="Comic Sans MS" w:hAnsi="Comic Sans MS"/>
          <w:sz w:val="24"/>
          <w:szCs w:val="24"/>
        </w:rPr>
        <w:t xml:space="preserve"> by 1953</w:t>
      </w:r>
      <w:r>
        <w:rPr>
          <w:rFonts w:ascii="Comic Sans MS" w:hAnsi="Comic Sans MS"/>
          <w:sz w:val="24"/>
          <w:szCs w:val="24"/>
        </w:rPr>
        <w:t>.</w:t>
      </w:r>
    </w:p>
    <w:p w:rsidR="006759B3" w:rsidRPr="006759B3" w:rsidRDefault="006759B3" w:rsidP="006759B3">
      <w:pPr>
        <w:rPr>
          <w:rFonts w:ascii="Comic Sans MS" w:hAnsi="Comic Sans MS"/>
          <w:sz w:val="24"/>
          <w:szCs w:val="24"/>
        </w:rPr>
      </w:pPr>
    </w:p>
    <w:p w:rsidR="008E7812" w:rsidRDefault="008E7812" w:rsidP="006759B3">
      <w:pPr>
        <w:rPr>
          <w:rFonts w:ascii="Comic Sans MS" w:hAnsi="Comic Sans MS"/>
          <w:sz w:val="24"/>
          <w:szCs w:val="24"/>
        </w:rPr>
      </w:pPr>
    </w:p>
    <w:p w:rsidR="006759B3" w:rsidRDefault="006759B3" w:rsidP="006759B3">
      <w:pPr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lastRenderedPageBreak/>
        <w:t xml:space="preserve">1954: </w:t>
      </w:r>
      <w:r>
        <w:rPr>
          <w:rFonts w:ascii="Comic Sans MS" w:hAnsi="Comic Sans MS"/>
          <w:sz w:val="24"/>
          <w:szCs w:val="24"/>
        </w:rPr>
        <w:t xml:space="preserve">The </w:t>
      </w:r>
      <w:r w:rsidRPr="006759B3">
        <w:rPr>
          <w:rFonts w:ascii="Comic Sans MS" w:hAnsi="Comic Sans MS"/>
          <w:sz w:val="24"/>
          <w:szCs w:val="24"/>
        </w:rPr>
        <w:t>Berlin Conference</w:t>
      </w:r>
      <w:r>
        <w:rPr>
          <w:rFonts w:ascii="Comic Sans MS" w:hAnsi="Comic Sans MS"/>
          <w:sz w:val="24"/>
          <w:szCs w:val="24"/>
        </w:rPr>
        <w:t>; the first meeting since Potsdam. The two sides discussed the</w:t>
      </w:r>
      <w:r w:rsidRPr="006759B3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r</w:t>
      </w:r>
      <w:r w:rsidRPr="006759B3">
        <w:rPr>
          <w:rFonts w:ascii="Comic Sans MS" w:hAnsi="Comic Sans MS"/>
          <w:sz w:val="24"/>
          <w:szCs w:val="24"/>
        </w:rPr>
        <w:t>eunification of Germany</w:t>
      </w:r>
      <w:r>
        <w:rPr>
          <w:rFonts w:ascii="Comic Sans MS" w:hAnsi="Comic Sans MS"/>
          <w:sz w:val="24"/>
          <w:szCs w:val="24"/>
        </w:rPr>
        <w:t xml:space="preserve"> and the</w:t>
      </w:r>
      <w:r w:rsidRPr="006759B3">
        <w:rPr>
          <w:rFonts w:ascii="Comic Sans MS" w:hAnsi="Comic Sans MS"/>
          <w:sz w:val="24"/>
          <w:szCs w:val="24"/>
        </w:rPr>
        <w:t xml:space="preserve"> withdrawal of troops</w:t>
      </w:r>
      <w:r>
        <w:rPr>
          <w:rFonts w:ascii="Comic Sans MS" w:hAnsi="Comic Sans MS"/>
          <w:sz w:val="24"/>
          <w:szCs w:val="24"/>
        </w:rPr>
        <w:t>.</w:t>
      </w:r>
    </w:p>
    <w:p w:rsidR="006759B3" w:rsidRDefault="006759B3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6759B3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6759B3" w:rsidP="006759B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Pr="006759B3">
        <w:rPr>
          <w:rFonts w:ascii="Comic Sans MS" w:hAnsi="Comic Sans MS"/>
          <w:sz w:val="24"/>
          <w:szCs w:val="24"/>
        </w:rPr>
        <w:t xml:space="preserve">West wanted: free elections; </w:t>
      </w:r>
      <w:r>
        <w:rPr>
          <w:rFonts w:ascii="Comic Sans MS" w:hAnsi="Comic Sans MS"/>
          <w:sz w:val="24"/>
          <w:szCs w:val="24"/>
        </w:rPr>
        <w:t xml:space="preserve">the </w:t>
      </w:r>
      <w:r w:rsidRPr="006759B3">
        <w:rPr>
          <w:rFonts w:ascii="Comic Sans MS" w:hAnsi="Comic Sans MS"/>
          <w:sz w:val="24"/>
          <w:szCs w:val="24"/>
        </w:rPr>
        <w:t>East wanted: a combined government</w:t>
      </w:r>
      <w:r>
        <w:rPr>
          <w:rFonts w:ascii="Comic Sans MS" w:hAnsi="Comic Sans MS"/>
          <w:sz w:val="24"/>
          <w:szCs w:val="24"/>
        </w:rPr>
        <w:t xml:space="preserve">. </w:t>
      </w:r>
      <w:r w:rsidRPr="006759B3">
        <w:rPr>
          <w:rFonts w:ascii="Comic Sans MS" w:hAnsi="Comic Sans MS"/>
          <w:sz w:val="24"/>
          <w:szCs w:val="24"/>
        </w:rPr>
        <w:t>Free elections = probable communist minority; Germany in NATO</w:t>
      </w:r>
      <w:r>
        <w:rPr>
          <w:rFonts w:ascii="Comic Sans MS" w:hAnsi="Comic Sans MS"/>
          <w:sz w:val="24"/>
          <w:szCs w:val="24"/>
        </w:rPr>
        <w:t xml:space="preserve">. </w:t>
      </w:r>
      <w:r w:rsidRPr="006759B3">
        <w:rPr>
          <w:rFonts w:ascii="Comic Sans MS" w:hAnsi="Comic Sans MS"/>
          <w:sz w:val="24"/>
          <w:szCs w:val="24"/>
        </w:rPr>
        <w:t>Withdrawal = Soviet military dominance of Europe</w:t>
      </w:r>
    </w:p>
    <w:p w:rsidR="006759B3" w:rsidRDefault="006759B3" w:rsidP="006759B3">
      <w:pPr>
        <w:rPr>
          <w:rFonts w:ascii="Comic Sans MS" w:hAnsi="Comic Sans MS"/>
          <w:sz w:val="24"/>
          <w:szCs w:val="24"/>
        </w:rPr>
      </w:pPr>
    </w:p>
    <w:p w:rsidR="008E7812" w:rsidRPr="006759B3" w:rsidRDefault="008E7812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8E7812" w:rsidP="006759B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1955 West Germany joined</w:t>
      </w:r>
      <w:r w:rsidR="006759B3" w:rsidRPr="006759B3">
        <w:rPr>
          <w:rFonts w:ascii="Comic Sans MS" w:hAnsi="Comic Sans MS"/>
          <w:sz w:val="24"/>
          <w:szCs w:val="24"/>
        </w:rPr>
        <w:t xml:space="preserve"> NATO</w:t>
      </w:r>
      <w:r w:rsidR="006759B3">
        <w:rPr>
          <w:rFonts w:ascii="Comic Sans MS" w:hAnsi="Comic Sans MS"/>
          <w:sz w:val="24"/>
          <w:szCs w:val="24"/>
        </w:rPr>
        <w:t>: the</w:t>
      </w:r>
      <w:r w:rsidR="006759B3" w:rsidRPr="006759B3">
        <w:rPr>
          <w:rFonts w:ascii="Comic Sans MS" w:hAnsi="Comic Sans MS"/>
          <w:sz w:val="24"/>
          <w:szCs w:val="24"/>
        </w:rPr>
        <w:t xml:space="preserve"> Soviets </w:t>
      </w:r>
      <w:r w:rsidR="006759B3">
        <w:rPr>
          <w:rFonts w:ascii="Comic Sans MS" w:hAnsi="Comic Sans MS"/>
          <w:sz w:val="24"/>
          <w:szCs w:val="24"/>
        </w:rPr>
        <w:t xml:space="preserve">were </w:t>
      </w:r>
      <w:r w:rsidR="006759B3" w:rsidRPr="006759B3">
        <w:rPr>
          <w:rFonts w:ascii="Comic Sans MS" w:hAnsi="Comic Sans MS"/>
          <w:sz w:val="24"/>
          <w:szCs w:val="24"/>
        </w:rPr>
        <w:t>angry at West German military revival</w:t>
      </w:r>
      <w:r w:rsidR="006759B3">
        <w:rPr>
          <w:rFonts w:ascii="Comic Sans MS" w:hAnsi="Comic Sans MS"/>
          <w:sz w:val="24"/>
          <w:szCs w:val="24"/>
        </w:rPr>
        <w:t xml:space="preserve">. </w:t>
      </w:r>
      <w:r w:rsidR="006759B3" w:rsidRPr="006759B3">
        <w:rPr>
          <w:rFonts w:ascii="Comic Sans MS" w:hAnsi="Comic Sans MS"/>
          <w:sz w:val="24"/>
          <w:szCs w:val="24"/>
        </w:rPr>
        <w:t xml:space="preserve">NATO </w:t>
      </w:r>
      <w:r w:rsidR="006759B3">
        <w:rPr>
          <w:rFonts w:ascii="Comic Sans MS" w:hAnsi="Comic Sans MS"/>
          <w:sz w:val="24"/>
          <w:szCs w:val="24"/>
        </w:rPr>
        <w:t xml:space="preserve">was </w:t>
      </w:r>
      <w:r w:rsidR="006759B3" w:rsidRPr="006759B3">
        <w:rPr>
          <w:rFonts w:ascii="Comic Sans MS" w:hAnsi="Comic Sans MS"/>
          <w:sz w:val="24"/>
          <w:szCs w:val="24"/>
        </w:rPr>
        <w:t xml:space="preserve">seen as a ‘threat to socialism’ – </w:t>
      </w:r>
      <w:r w:rsidR="006759B3">
        <w:rPr>
          <w:rFonts w:ascii="Comic Sans MS" w:hAnsi="Comic Sans MS"/>
          <w:sz w:val="24"/>
          <w:szCs w:val="24"/>
        </w:rPr>
        <w:t xml:space="preserve">the </w:t>
      </w:r>
      <w:r w:rsidR="006759B3" w:rsidRPr="006759B3">
        <w:rPr>
          <w:rFonts w:ascii="Comic Sans MS" w:hAnsi="Comic Sans MS"/>
          <w:sz w:val="24"/>
          <w:szCs w:val="24"/>
        </w:rPr>
        <w:t xml:space="preserve">response: </w:t>
      </w:r>
      <w:r w:rsidR="006759B3" w:rsidRPr="006759B3">
        <w:rPr>
          <w:rFonts w:ascii="Comic Sans MS" w:hAnsi="Comic Sans MS"/>
          <w:sz w:val="24"/>
          <w:szCs w:val="24"/>
          <w:u w:val="single"/>
        </w:rPr>
        <w:t>The Warsaw Pact:</w:t>
      </w:r>
      <w:r w:rsidR="006759B3" w:rsidRPr="006759B3">
        <w:rPr>
          <w:rFonts w:ascii="Comic Sans MS" w:hAnsi="Comic Sans MS"/>
          <w:sz w:val="24"/>
          <w:szCs w:val="24"/>
        </w:rPr>
        <w:t xml:space="preserve"> </w:t>
      </w:r>
    </w:p>
    <w:p w:rsidR="008E7812" w:rsidRDefault="008E7812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7504E5" w:rsidP="006759B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Soviet s</w:t>
      </w:r>
      <w:r w:rsidR="006759B3" w:rsidRPr="006759B3">
        <w:rPr>
          <w:rFonts w:ascii="Comic Sans MS" w:hAnsi="Comic Sans MS"/>
          <w:sz w:val="24"/>
          <w:szCs w:val="24"/>
        </w:rPr>
        <w:t xml:space="preserve">atellite nations </w:t>
      </w:r>
      <w:r>
        <w:rPr>
          <w:rFonts w:ascii="Comic Sans MS" w:hAnsi="Comic Sans MS"/>
          <w:sz w:val="24"/>
          <w:szCs w:val="24"/>
        </w:rPr>
        <w:t>were</w:t>
      </w:r>
      <w:r w:rsidR="008E7812">
        <w:rPr>
          <w:rFonts w:ascii="Comic Sans MS" w:hAnsi="Comic Sans MS"/>
          <w:sz w:val="24"/>
          <w:szCs w:val="24"/>
        </w:rPr>
        <w:t xml:space="preserve"> </w:t>
      </w:r>
      <w:r w:rsidR="006759B3" w:rsidRPr="006759B3">
        <w:rPr>
          <w:rFonts w:ascii="Comic Sans MS" w:hAnsi="Comic Sans MS"/>
          <w:sz w:val="24"/>
          <w:szCs w:val="24"/>
        </w:rPr>
        <w:t>compelled to allocate industry to military production</w:t>
      </w:r>
    </w:p>
    <w:p w:rsidR="006759B3" w:rsidRDefault="006759B3" w:rsidP="006759B3">
      <w:pPr>
        <w:rPr>
          <w:rFonts w:ascii="Comic Sans MS" w:hAnsi="Comic Sans MS"/>
          <w:sz w:val="24"/>
          <w:szCs w:val="24"/>
        </w:rPr>
      </w:pPr>
    </w:p>
    <w:p w:rsidR="008E7812" w:rsidRPr="006759B3" w:rsidRDefault="008E7812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6759B3" w:rsidP="006759B3">
      <w:pPr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 xml:space="preserve">Two opposing military alliance systems </w:t>
      </w:r>
      <w:r w:rsidR="007504E5">
        <w:rPr>
          <w:rFonts w:ascii="Comic Sans MS" w:hAnsi="Comic Sans MS"/>
          <w:sz w:val="24"/>
          <w:szCs w:val="24"/>
        </w:rPr>
        <w:t xml:space="preserve">formally developed </w:t>
      </w:r>
      <w:r w:rsidRPr="006759B3">
        <w:rPr>
          <w:rFonts w:ascii="Comic Sans MS" w:hAnsi="Comic Sans MS"/>
          <w:sz w:val="24"/>
          <w:szCs w:val="24"/>
        </w:rPr>
        <w:t xml:space="preserve">– </w:t>
      </w:r>
      <w:r w:rsidR="007504E5">
        <w:rPr>
          <w:rFonts w:ascii="Comic Sans MS" w:hAnsi="Comic Sans MS"/>
          <w:sz w:val="24"/>
          <w:szCs w:val="24"/>
        </w:rPr>
        <w:t xml:space="preserve">the </w:t>
      </w:r>
      <w:r w:rsidRPr="006759B3">
        <w:rPr>
          <w:rFonts w:ascii="Comic Sans MS" w:hAnsi="Comic Sans MS"/>
          <w:sz w:val="24"/>
          <w:szCs w:val="24"/>
        </w:rPr>
        <w:t xml:space="preserve">balance of power </w:t>
      </w:r>
      <w:r w:rsidR="007504E5">
        <w:rPr>
          <w:rFonts w:ascii="Comic Sans MS" w:hAnsi="Comic Sans MS"/>
          <w:sz w:val="24"/>
          <w:szCs w:val="24"/>
        </w:rPr>
        <w:t xml:space="preserve">was </w:t>
      </w:r>
      <w:r w:rsidRPr="006759B3">
        <w:rPr>
          <w:rFonts w:ascii="Comic Sans MS" w:hAnsi="Comic Sans MS"/>
          <w:sz w:val="24"/>
          <w:szCs w:val="24"/>
        </w:rPr>
        <w:t>maintained</w:t>
      </w:r>
    </w:p>
    <w:p w:rsidR="007504E5" w:rsidRDefault="007504E5" w:rsidP="006759B3">
      <w:pPr>
        <w:rPr>
          <w:rFonts w:ascii="Comic Sans MS" w:hAnsi="Comic Sans MS"/>
          <w:sz w:val="24"/>
          <w:szCs w:val="24"/>
        </w:rPr>
      </w:pPr>
    </w:p>
    <w:p w:rsidR="008E7812" w:rsidRDefault="008E7812" w:rsidP="006759B3">
      <w:pPr>
        <w:rPr>
          <w:rFonts w:ascii="Comic Sans MS" w:hAnsi="Comic Sans MS"/>
          <w:sz w:val="24"/>
          <w:szCs w:val="24"/>
        </w:rPr>
      </w:pPr>
    </w:p>
    <w:p w:rsidR="006759B3" w:rsidRDefault="007504E5" w:rsidP="006759B3">
      <w:pPr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Khrushcev’s</w:t>
      </w:r>
      <w:proofErr w:type="spellEnd"/>
      <w:r w:rsidR="006759B3" w:rsidRPr="006759B3">
        <w:rPr>
          <w:rFonts w:ascii="Comic Sans MS" w:hAnsi="Comic Sans MS"/>
          <w:sz w:val="24"/>
          <w:szCs w:val="24"/>
        </w:rPr>
        <w:t xml:space="preserve"> insistence of </w:t>
      </w:r>
      <w:r>
        <w:rPr>
          <w:rFonts w:ascii="Comic Sans MS" w:hAnsi="Comic Sans MS"/>
          <w:sz w:val="24"/>
          <w:szCs w:val="24"/>
        </w:rPr>
        <w:t xml:space="preserve">a </w:t>
      </w:r>
      <w:r w:rsidR="006759B3" w:rsidRPr="006759B3">
        <w:rPr>
          <w:rFonts w:ascii="Comic Sans MS" w:hAnsi="Comic Sans MS"/>
          <w:sz w:val="24"/>
          <w:szCs w:val="24"/>
        </w:rPr>
        <w:t>policy of ‘Peaceful Coexistence’</w:t>
      </w:r>
      <w:r>
        <w:rPr>
          <w:rFonts w:ascii="Comic Sans MS" w:hAnsi="Comic Sans MS"/>
          <w:sz w:val="24"/>
          <w:szCs w:val="24"/>
        </w:rPr>
        <w:t>, as c</w:t>
      </w:r>
      <w:r w:rsidR="006759B3" w:rsidRPr="006759B3">
        <w:rPr>
          <w:rFonts w:ascii="Comic Sans MS" w:hAnsi="Comic Sans MS"/>
          <w:sz w:val="24"/>
          <w:szCs w:val="24"/>
        </w:rPr>
        <w:t xml:space="preserve">oexistence </w:t>
      </w:r>
      <w:r>
        <w:rPr>
          <w:rFonts w:ascii="Comic Sans MS" w:hAnsi="Comic Sans MS"/>
          <w:sz w:val="24"/>
          <w:szCs w:val="24"/>
        </w:rPr>
        <w:t xml:space="preserve">was </w:t>
      </w:r>
      <w:r w:rsidR="006759B3" w:rsidRPr="006759B3">
        <w:rPr>
          <w:rFonts w:ascii="Comic Sans MS" w:hAnsi="Comic Sans MS"/>
          <w:sz w:val="24"/>
          <w:szCs w:val="24"/>
        </w:rPr>
        <w:t xml:space="preserve">the only alternative to </w:t>
      </w:r>
      <w:r w:rsidR="006759B3" w:rsidRPr="006759B3">
        <w:rPr>
          <w:rFonts w:ascii="Comic Sans MS" w:hAnsi="Comic Sans MS"/>
          <w:sz w:val="24"/>
          <w:szCs w:val="24"/>
          <w:u w:val="single"/>
        </w:rPr>
        <w:t>M</w:t>
      </w:r>
      <w:r w:rsidR="006759B3" w:rsidRPr="006759B3">
        <w:rPr>
          <w:rFonts w:ascii="Comic Sans MS" w:hAnsi="Comic Sans MS"/>
          <w:sz w:val="24"/>
          <w:szCs w:val="24"/>
        </w:rPr>
        <w:t xml:space="preserve">utually </w:t>
      </w:r>
      <w:r w:rsidR="006759B3" w:rsidRPr="006759B3">
        <w:rPr>
          <w:rFonts w:ascii="Comic Sans MS" w:hAnsi="Comic Sans MS"/>
          <w:sz w:val="24"/>
          <w:szCs w:val="24"/>
          <w:u w:val="single"/>
        </w:rPr>
        <w:t>A</w:t>
      </w:r>
      <w:r w:rsidR="006759B3" w:rsidRPr="006759B3">
        <w:rPr>
          <w:rFonts w:ascii="Comic Sans MS" w:hAnsi="Comic Sans MS"/>
          <w:sz w:val="24"/>
          <w:szCs w:val="24"/>
        </w:rPr>
        <w:t xml:space="preserve">ssured </w:t>
      </w:r>
      <w:r w:rsidR="006759B3" w:rsidRPr="006759B3">
        <w:rPr>
          <w:rFonts w:ascii="Comic Sans MS" w:hAnsi="Comic Sans MS"/>
          <w:sz w:val="24"/>
          <w:szCs w:val="24"/>
          <w:u w:val="single"/>
        </w:rPr>
        <w:t>D</w:t>
      </w:r>
      <w:r w:rsidR="006759B3" w:rsidRPr="006759B3">
        <w:rPr>
          <w:rFonts w:ascii="Comic Sans MS" w:hAnsi="Comic Sans MS"/>
          <w:sz w:val="24"/>
          <w:szCs w:val="24"/>
        </w:rPr>
        <w:t>estruction</w:t>
      </w:r>
      <w:r>
        <w:rPr>
          <w:rFonts w:ascii="Comic Sans MS" w:hAnsi="Comic Sans MS"/>
          <w:sz w:val="24"/>
          <w:szCs w:val="24"/>
        </w:rPr>
        <w:t xml:space="preserve"> – The Balance of Terror.</w:t>
      </w:r>
    </w:p>
    <w:p w:rsidR="007504E5" w:rsidRDefault="007504E5" w:rsidP="006759B3">
      <w:pPr>
        <w:rPr>
          <w:rFonts w:ascii="Comic Sans MS" w:hAnsi="Comic Sans MS"/>
          <w:sz w:val="24"/>
          <w:szCs w:val="24"/>
        </w:rPr>
      </w:pPr>
    </w:p>
    <w:p w:rsidR="007504E5" w:rsidRPr="006759B3" w:rsidRDefault="007504E5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4148E9" w:rsidP="006759B3">
      <w:pPr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Khruschev</w:t>
      </w:r>
      <w:proofErr w:type="spellEnd"/>
      <w:r>
        <w:rPr>
          <w:rFonts w:ascii="Comic Sans MS" w:hAnsi="Comic Sans MS"/>
          <w:sz w:val="24"/>
          <w:szCs w:val="24"/>
        </w:rPr>
        <w:t xml:space="preserve"> wished</w:t>
      </w:r>
      <w:r w:rsidRPr="006759B3">
        <w:rPr>
          <w:rFonts w:ascii="Comic Sans MS" w:hAnsi="Comic Sans MS"/>
          <w:sz w:val="24"/>
          <w:szCs w:val="24"/>
        </w:rPr>
        <w:t xml:space="preserve"> to promote better relations</w:t>
      </w:r>
      <w:r>
        <w:rPr>
          <w:rFonts w:ascii="Comic Sans MS" w:hAnsi="Comic Sans MS"/>
          <w:sz w:val="24"/>
          <w:szCs w:val="24"/>
        </w:rPr>
        <w:t xml:space="preserve">. </w:t>
      </w:r>
      <w:r w:rsidR="007504E5">
        <w:rPr>
          <w:rFonts w:ascii="Comic Sans MS" w:hAnsi="Comic Sans MS"/>
          <w:sz w:val="24"/>
          <w:szCs w:val="24"/>
        </w:rPr>
        <w:t>There became a</w:t>
      </w:r>
      <w:r w:rsidR="006759B3" w:rsidRPr="006759B3">
        <w:rPr>
          <w:rFonts w:ascii="Comic Sans MS" w:hAnsi="Comic Sans MS"/>
          <w:sz w:val="24"/>
          <w:szCs w:val="24"/>
        </w:rPr>
        <w:t xml:space="preserve"> shift in emphasis to</w:t>
      </w:r>
      <w:r w:rsidR="007504E5">
        <w:rPr>
          <w:rFonts w:ascii="Comic Sans MS" w:hAnsi="Comic Sans MS"/>
          <w:sz w:val="24"/>
          <w:szCs w:val="24"/>
        </w:rPr>
        <w:t xml:space="preserve"> a policy of</w:t>
      </w:r>
      <w:r w:rsidR="006759B3" w:rsidRPr="006759B3">
        <w:rPr>
          <w:rFonts w:ascii="Comic Sans MS" w:hAnsi="Comic Sans MS"/>
          <w:sz w:val="24"/>
          <w:szCs w:val="24"/>
        </w:rPr>
        <w:t xml:space="preserve"> peaceful economic competition</w:t>
      </w:r>
      <w:r w:rsidR="007504E5">
        <w:rPr>
          <w:rFonts w:ascii="Comic Sans MS" w:hAnsi="Comic Sans MS"/>
          <w:sz w:val="24"/>
          <w:szCs w:val="24"/>
        </w:rPr>
        <w:t xml:space="preserve">. A drive to offer </w:t>
      </w:r>
      <w:r w:rsidR="006759B3" w:rsidRPr="006759B3">
        <w:rPr>
          <w:rFonts w:ascii="Comic Sans MS" w:hAnsi="Comic Sans MS"/>
          <w:sz w:val="24"/>
          <w:szCs w:val="24"/>
        </w:rPr>
        <w:t xml:space="preserve">economic and technical aid and </w:t>
      </w:r>
      <w:r w:rsidR="007504E5">
        <w:rPr>
          <w:rFonts w:ascii="Comic Sans MS" w:hAnsi="Comic Sans MS"/>
          <w:sz w:val="24"/>
          <w:szCs w:val="24"/>
        </w:rPr>
        <w:t>the supply of</w:t>
      </w:r>
      <w:r w:rsidR="006759B3" w:rsidRPr="006759B3">
        <w:rPr>
          <w:rFonts w:ascii="Comic Sans MS" w:hAnsi="Comic Sans MS"/>
          <w:sz w:val="24"/>
          <w:szCs w:val="24"/>
        </w:rPr>
        <w:t xml:space="preserve"> arms to: ‘win over’ neutrals</w:t>
      </w:r>
      <w:r w:rsidR="007504E5">
        <w:rPr>
          <w:rFonts w:ascii="Comic Sans MS" w:hAnsi="Comic Sans MS"/>
          <w:sz w:val="24"/>
          <w:szCs w:val="24"/>
        </w:rPr>
        <w:t>.</w:t>
      </w:r>
    </w:p>
    <w:p w:rsidR="006759B3" w:rsidRDefault="006759B3" w:rsidP="006759B3">
      <w:pPr>
        <w:rPr>
          <w:rFonts w:ascii="Comic Sans MS" w:hAnsi="Comic Sans MS"/>
          <w:sz w:val="24"/>
          <w:szCs w:val="24"/>
        </w:rPr>
      </w:pPr>
    </w:p>
    <w:p w:rsidR="008E7812" w:rsidRPr="006759B3" w:rsidRDefault="008E7812" w:rsidP="006759B3">
      <w:pPr>
        <w:rPr>
          <w:rFonts w:ascii="Comic Sans MS" w:hAnsi="Comic Sans MS"/>
          <w:sz w:val="24"/>
          <w:szCs w:val="24"/>
        </w:rPr>
      </w:pPr>
    </w:p>
    <w:p w:rsidR="006759B3" w:rsidRDefault="006759B3" w:rsidP="006759B3">
      <w:pPr>
        <w:rPr>
          <w:rFonts w:ascii="Comic Sans MS" w:hAnsi="Comic Sans MS"/>
          <w:sz w:val="24"/>
          <w:szCs w:val="24"/>
          <w:lang w:val="en"/>
        </w:rPr>
      </w:pPr>
      <w:r w:rsidRPr="006759B3">
        <w:rPr>
          <w:rFonts w:ascii="Comic Sans MS" w:hAnsi="Comic Sans MS"/>
          <w:sz w:val="24"/>
          <w:szCs w:val="24"/>
        </w:rPr>
        <w:lastRenderedPageBreak/>
        <w:t>Slight Thaw: ‘Austrian Agreement’</w:t>
      </w:r>
      <w:r w:rsidR="00E546CD">
        <w:rPr>
          <w:rFonts w:ascii="Comic Sans MS" w:hAnsi="Comic Sans MS"/>
          <w:sz w:val="24"/>
          <w:szCs w:val="24"/>
        </w:rPr>
        <w:t xml:space="preserve">: The Grand alliance </w:t>
      </w:r>
      <w:r w:rsidR="00E546CD" w:rsidRPr="00E546CD">
        <w:rPr>
          <w:rFonts w:ascii="Comic Sans MS" w:hAnsi="Comic Sans MS"/>
          <w:sz w:val="24"/>
          <w:szCs w:val="24"/>
          <w:lang w:val="en"/>
        </w:rPr>
        <w:t>had avowed that Austria was a separate nation that was the first victim of Hitler's aggression</w:t>
      </w:r>
      <w:r w:rsidR="00E546CD">
        <w:rPr>
          <w:rFonts w:ascii="Comic Sans MS" w:hAnsi="Comic Sans MS"/>
          <w:sz w:val="24"/>
          <w:szCs w:val="24"/>
          <w:lang w:val="en"/>
        </w:rPr>
        <w:t>.</w:t>
      </w:r>
      <w:r w:rsidR="00E546CD" w:rsidRPr="00E546CD">
        <w:rPr>
          <w:rFonts w:ascii="Verdana" w:hAnsi="Verdana"/>
          <w:color w:val="222222"/>
          <w:sz w:val="26"/>
          <w:szCs w:val="26"/>
          <w:lang w:val="en"/>
        </w:rPr>
        <w:t xml:space="preserve"> </w:t>
      </w:r>
      <w:r w:rsidR="00E546CD">
        <w:rPr>
          <w:rFonts w:ascii="Comic Sans MS" w:hAnsi="Comic Sans MS"/>
          <w:sz w:val="24"/>
          <w:szCs w:val="24"/>
          <w:lang w:val="en"/>
        </w:rPr>
        <w:t>The</w:t>
      </w:r>
      <w:r w:rsidR="00E546CD" w:rsidRPr="00E546CD">
        <w:rPr>
          <w:rFonts w:ascii="Comic Sans MS" w:hAnsi="Comic Sans MS"/>
          <w:sz w:val="24"/>
          <w:szCs w:val="24"/>
          <w:lang w:val="en"/>
        </w:rPr>
        <w:t xml:space="preserve"> Allies fear of a supposed "national redoubt” in the Alps </w:t>
      </w:r>
      <w:r w:rsidR="00E546CD">
        <w:rPr>
          <w:rFonts w:ascii="Comic Sans MS" w:hAnsi="Comic Sans MS"/>
          <w:sz w:val="24"/>
          <w:szCs w:val="24"/>
          <w:lang w:val="en"/>
        </w:rPr>
        <w:t>at the end of World War Two</w:t>
      </w:r>
      <w:r w:rsidR="00E546CD" w:rsidRPr="00E546CD">
        <w:rPr>
          <w:rFonts w:ascii="Comic Sans MS" w:hAnsi="Comic Sans MS"/>
          <w:sz w:val="24"/>
          <w:szCs w:val="24"/>
          <w:lang w:val="en"/>
        </w:rPr>
        <w:t xml:space="preserve"> made the Americans commit to an occupation.</w:t>
      </w:r>
      <w:r w:rsidR="00E546CD" w:rsidRPr="00E546CD">
        <w:rPr>
          <w:rFonts w:ascii="Verdana" w:hAnsi="Verdana"/>
          <w:color w:val="222222"/>
          <w:sz w:val="26"/>
          <w:szCs w:val="26"/>
          <w:lang w:val="en"/>
        </w:rPr>
        <w:t xml:space="preserve"> </w:t>
      </w:r>
      <w:proofErr w:type="gramStart"/>
      <w:r w:rsidR="00E546CD" w:rsidRPr="00E546CD">
        <w:rPr>
          <w:rFonts w:ascii="Comic Sans MS" w:hAnsi="Comic Sans MS"/>
          <w:sz w:val="24"/>
          <w:szCs w:val="24"/>
          <w:lang w:val="en"/>
        </w:rPr>
        <w:t>the</w:t>
      </w:r>
      <w:proofErr w:type="gramEnd"/>
      <w:r w:rsidR="00E546CD" w:rsidRPr="00E546CD">
        <w:rPr>
          <w:rFonts w:ascii="Comic Sans MS" w:hAnsi="Comic Sans MS"/>
          <w:sz w:val="24"/>
          <w:szCs w:val="24"/>
          <w:lang w:val="en"/>
        </w:rPr>
        <w:t xml:space="preserve"> Truman administration reversed course and proposed an East-West division of Austria </w:t>
      </w:r>
      <w:r w:rsidR="00E546CD">
        <w:rPr>
          <w:rFonts w:ascii="Comic Sans MS" w:hAnsi="Comic Sans MS"/>
          <w:sz w:val="24"/>
          <w:szCs w:val="24"/>
          <w:lang w:val="en"/>
        </w:rPr>
        <w:t>by</w:t>
      </w:r>
      <w:r w:rsidR="00E546CD" w:rsidRPr="00E546CD">
        <w:rPr>
          <w:rFonts w:ascii="Comic Sans MS" w:hAnsi="Comic Sans MS"/>
          <w:sz w:val="24"/>
          <w:szCs w:val="24"/>
          <w:lang w:val="en"/>
        </w:rPr>
        <w:t xml:space="preserve"> 1947</w:t>
      </w:r>
      <w:r w:rsidR="00E546CD">
        <w:rPr>
          <w:rFonts w:ascii="Comic Sans MS" w:hAnsi="Comic Sans MS"/>
          <w:sz w:val="24"/>
          <w:szCs w:val="24"/>
          <w:lang w:val="en"/>
        </w:rPr>
        <w:t>.</w:t>
      </w: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  <w:r w:rsidRPr="00E546CD">
        <w:rPr>
          <w:rFonts w:ascii="Comic Sans MS" w:hAnsi="Comic Sans MS"/>
          <w:sz w:val="24"/>
          <w:szCs w:val="24"/>
          <w:lang w:val="en"/>
        </w:rPr>
        <w:t>After Stalin's death in 1953 and the resulting Thaw, the Soviets saw a renegotiation of the occupation as an opportunity to signal a new direction in the Soviet relationship in Europe. By negotiating an end to the Austrian occupation, the hope in Moscow was that the Soviets' position on a neutral Germany would gain traction in the FRG. On a more practical level, the ending of the occupation would end what was becoming a costly occupation for the Soviets.</w:t>
      </w: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  <w:r w:rsidRPr="00E546CD">
        <w:rPr>
          <w:rFonts w:ascii="Comic Sans MS" w:hAnsi="Comic Sans MS"/>
          <w:sz w:val="24"/>
          <w:szCs w:val="24"/>
          <w:lang w:val="en"/>
        </w:rPr>
        <w:t>A neutral Austria had an additional benefit to the Soviets by creating a gap in NATO's German and Italian front line, which would complicate NATO's existing military plans.</w:t>
      </w: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</w:p>
    <w:p w:rsidR="00E546CD" w:rsidRDefault="00E546CD" w:rsidP="006759B3">
      <w:pPr>
        <w:rPr>
          <w:rFonts w:ascii="Comic Sans MS" w:hAnsi="Comic Sans MS"/>
          <w:sz w:val="24"/>
          <w:szCs w:val="24"/>
          <w:lang w:val="en"/>
        </w:rPr>
      </w:pPr>
      <w:r w:rsidRPr="00E546CD">
        <w:rPr>
          <w:rFonts w:ascii="Comic Sans MS" w:hAnsi="Comic Sans MS"/>
          <w:sz w:val="24"/>
          <w:szCs w:val="24"/>
          <w:lang w:val="en"/>
        </w:rPr>
        <w:t>Many in the US State Department saw the Austrian State Treaty as Austria undertaking a voluntary decision to become another Switzerland. The Soviet's insistence on Austria's military neutrality was a marked change from other Soviet peace treaties. There wa</w:t>
      </w:r>
      <w:r>
        <w:rPr>
          <w:rFonts w:ascii="Comic Sans MS" w:hAnsi="Comic Sans MS"/>
          <w:sz w:val="24"/>
          <w:szCs w:val="24"/>
          <w:lang w:val="en"/>
        </w:rPr>
        <w:t>s little concern of "</w:t>
      </w:r>
      <w:proofErr w:type="spellStart"/>
      <w:r>
        <w:rPr>
          <w:rFonts w:ascii="Comic Sans MS" w:hAnsi="Comic Sans MS"/>
          <w:sz w:val="24"/>
          <w:szCs w:val="24"/>
          <w:lang w:val="en"/>
        </w:rPr>
        <w:t>Finlandis</w:t>
      </w:r>
      <w:r w:rsidRPr="00E546CD">
        <w:rPr>
          <w:rFonts w:ascii="Comic Sans MS" w:hAnsi="Comic Sans MS"/>
          <w:sz w:val="24"/>
          <w:szCs w:val="24"/>
          <w:lang w:val="en"/>
        </w:rPr>
        <w:t>ation</w:t>
      </w:r>
      <w:proofErr w:type="spellEnd"/>
      <w:r w:rsidRPr="00E546CD">
        <w:rPr>
          <w:rFonts w:ascii="Comic Sans MS" w:hAnsi="Comic Sans MS"/>
          <w:sz w:val="24"/>
          <w:szCs w:val="24"/>
          <w:lang w:val="en"/>
        </w:rPr>
        <w:t>" in which a peace treaty with the Soviets also carried certain defense obligations that favored the Soviets. The Americans gambled that although neutral, Austria would politically and culturally align itself with the West.</w:t>
      </w:r>
    </w:p>
    <w:p w:rsidR="00E546CD" w:rsidRDefault="00E546CD" w:rsidP="006759B3">
      <w:pPr>
        <w:rPr>
          <w:rFonts w:ascii="Comic Sans MS" w:hAnsi="Comic Sans MS"/>
          <w:sz w:val="24"/>
          <w:szCs w:val="24"/>
        </w:rPr>
      </w:pPr>
    </w:p>
    <w:p w:rsidR="007504E5" w:rsidRDefault="007504E5" w:rsidP="006759B3">
      <w:pPr>
        <w:rPr>
          <w:rFonts w:ascii="Comic Sans MS" w:hAnsi="Comic Sans MS"/>
          <w:sz w:val="24"/>
          <w:szCs w:val="24"/>
        </w:rPr>
      </w:pPr>
    </w:p>
    <w:p w:rsidR="008E7812" w:rsidRPr="006759B3" w:rsidRDefault="008E7812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7504E5" w:rsidP="006759B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6759B3" w:rsidRPr="006759B3">
        <w:rPr>
          <w:rFonts w:ascii="Comic Sans MS" w:hAnsi="Comic Sans MS"/>
          <w:sz w:val="24"/>
          <w:szCs w:val="24"/>
        </w:rPr>
        <w:t xml:space="preserve">Big Four Summit – Geneva: Germany &amp; Disarmament; neither side willing to retreat from its established position. </w:t>
      </w:r>
      <w:proofErr w:type="gramStart"/>
      <w:r w:rsidR="006759B3" w:rsidRPr="006759B3">
        <w:rPr>
          <w:rFonts w:ascii="Comic Sans MS" w:hAnsi="Comic Sans MS"/>
          <w:sz w:val="24"/>
          <w:szCs w:val="24"/>
        </w:rPr>
        <w:t>Still political and ideological divisions.</w:t>
      </w:r>
      <w:proofErr w:type="gramEnd"/>
    </w:p>
    <w:p w:rsidR="007504E5" w:rsidRDefault="007504E5" w:rsidP="006759B3">
      <w:pPr>
        <w:rPr>
          <w:rFonts w:ascii="Comic Sans MS" w:hAnsi="Comic Sans MS"/>
          <w:sz w:val="24"/>
          <w:szCs w:val="24"/>
        </w:rPr>
      </w:pPr>
    </w:p>
    <w:p w:rsidR="00C815A7" w:rsidRPr="006759B3" w:rsidRDefault="00C815A7" w:rsidP="006759B3">
      <w:pPr>
        <w:rPr>
          <w:rFonts w:ascii="Comic Sans MS" w:hAnsi="Comic Sans MS"/>
          <w:sz w:val="24"/>
          <w:szCs w:val="24"/>
        </w:rPr>
      </w:pPr>
    </w:p>
    <w:p w:rsidR="006759B3" w:rsidRDefault="006759B3" w:rsidP="006759B3">
      <w:pPr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lastRenderedPageBreak/>
        <w:t>Formal condemning of Stalin’s policies: abuse of personal power; persecution</w:t>
      </w:r>
      <w:r w:rsidR="007504E5">
        <w:rPr>
          <w:rFonts w:ascii="Comic Sans MS" w:hAnsi="Comic Sans MS"/>
          <w:sz w:val="24"/>
          <w:szCs w:val="24"/>
        </w:rPr>
        <w:t xml:space="preserve">. </w:t>
      </w:r>
      <w:r w:rsidRPr="006759B3">
        <w:rPr>
          <w:rFonts w:ascii="Comic Sans MS" w:hAnsi="Comic Sans MS"/>
          <w:sz w:val="24"/>
          <w:szCs w:val="24"/>
        </w:rPr>
        <w:t>Hard-line Stalinists removed from office.</w:t>
      </w:r>
    </w:p>
    <w:p w:rsidR="007504E5" w:rsidRDefault="007504E5" w:rsidP="006759B3">
      <w:pPr>
        <w:rPr>
          <w:rFonts w:ascii="Comic Sans MS" w:hAnsi="Comic Sans MS"/>
          <w:sz w:val="24"/>
          <w:szCs w:val="24"/>
        </w:rPr>
      </w:pPr>
    </w:p>
    <w:p w:rsidR="006759B3" w:rsidRPr="006759B3" w:rsidRDefault="006759B3" w:rsidP="006759B3">
      <w:pPr>
        <w:rPr>
          <w:rFonts w:ascii="Comic Sans MS" w:hAnsi="Comic Sans MS"/>
          <w:sz w:val="24"/>
          <w:szCs w:val="24"/>
        </w:rPr>
      </w:pPr>
      <w:proofErr w:type="spellStart"/>
      <w:r w:rsidRPr="006759B3">
        <w:rPr>
          <w:rFonts w:ascii="Comic Sans MS" w:hAnsi="Comic Sans MS"/>
          <w:sz w:val="24"/>
          <w:szCs w:val="24"/>
        </w:rPr>
        <w:t>Cominform</w:t>
      </w:r>
      <w:proofErr w:type="spellEnd"/>
      <w:r w:rsidRPr="006759B3">
        <w:rPr>
          <w:rFonts w:ascii="Comic Sans MS" w:hAnsi="Comic Sans MS"/>
          <w:sz w:val="24"/>
          <w:szCs w:val="24"/>
        </w:rPr>
        <w:t xml:space="preserve"> dissolved</w:t>
      </w:r>
    </w:p>
    <w:p w:rsidR="006759B3" w:rsidRPr="006759B3" w:rsidRDefault="006759B3" w:rsidP="006759B3">
      <w:pPr>
        <w:rPr>
          <w:rFonts w:ascii="Comic Sans MS" w:hAnsi="Comic Sans MS"/>
          <w:sz w:val="24"/>
          <w:szCs w:val="24"/>
        </w:rPr>
      </w:pPr>
    </w:p>
    <w:p w:rsidR="004148E9" w:rsidRDefault="004148E9" w:rsidP="008D46FC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Pr="006759B3" w:rsidRDefault="008D46FC" w:rsidP="008D46FC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A ‘Thaw’: summits occurred – direct meetings for dialogue – the ‘Geneva Spirit’: the Korean War was brought to an armistice.</w:t>
      </w:r>
      <w:r w:rsidR="004148E9" w:rsidRPr="004148E9">
        <w:rPr>
          <w:rFonts w:ascii="Comic Sans MS" w:hAnsi="Comic Sans MS"/>
          <w:sz w:val="24"/>
          <w:szCs w:val="24"/>
        </w:rPr>
        <w:t xml:space="preserve"> </w:t>
      </w:r>
      <w:r w:rsidR="004148E9" w:rsidRPr="006759B3">
        <w:rPr>
          <w:rFonts w:ascii="Comic Sans MS" w:hAnsi="Comic Sans MS"/>
          <w:sz w:val="24"/>
          <w:szCs w:val="24"/>
        </w:rPr>
        <w:t>Increasing cooperation – Geneva Summit 1955</w:t>
      </w:r>
    </w:p>
    <w:p w:rsidR="008D46FC" w:rsidRPr="006759B3" w:rsidRDefault="008D46FC" w:rsidP="008D46FC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Pr="006759B3" w:rsidRDefault="008D46FC" w:rsidP="008D46FC">
      <w:pPr>
        <w:rPr>
          <w:rFonts w:ascii="Comic Sans MS" w:hAnsi="Comic Sans MS"/>
          <w:sz w:val="24"/>
          <w:szCs w:val="24"/>
        </w:rPr>
      </w:pPr>
    </w:p>
    <w:p w:rsidR="008D46FC" w:rsidRPr="006759B3" w:rsidRDefault="00C815A7" w:rsidP="008D46FC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Berlin C</w:t>
      </w:r>
      <w:r w:rsidR="008D46FC" w:rsidRPr="006759B3">
        <w:rPr>
          <w:rFonts w:ascii="Comic Sans MS" w:hAnsi="Comic Sans MS"/>
          <w:sz w:val="24"/>
          <w:szCs w:val="24"/>
        </w:rPr>
        <w:t>onference</w:t>
      </w:r>
      <w:r w:rsidR="004148E9">
        <w:rPr>
          <w:rFonts w:ascii="Comic Sans MS" w:hAnsi="Comic Sans MS"/>
          <w:sz w:val="24"/>
          <w:szCs w:val="24"/>
        </w:rPr>
        <w:t xml:space="preserve"> 1954</w:t>
      </w:r>
      <w:r>
        <w:rPr>
          <w:rFonts w:ascii="Comic Sans MS" w:hAnsi="Comic Sans MS"/>
          <w:sz w:val="24"/>
          <w:szCs w:val="24"/>
        </w:rPr>
        <w:t>, the</w:t>
      </w:r>
      <w:r w:rsidR="008D46FC" w:rsidRPr="006759B3">
        <w:rPr>
          <w:rFonts w:ascii="Comic Sans MS" w:hAnsi="Comic Sans MS"/>
          <w:sz w:val="24"/>
          <w:szCs w:val="24"/>
        </w:rPr>
        <w:t xml:space="preserve"> first meeting since Potsdam</w:t>
      </w:r>
      <w:r w:rsidR="004148E9">
        <w:rPr>
          <w:rFonts w:ascii="Comic Sans MS" w:hAnsi="Comic Sans MS"/>
          <w:sz w:val="24"/>
          <w:szCs w:val="24"/>
        </w:rPr>
        <w:t>: increasing cooperation</w:t>
      </w:r>
      <w:r w:rsidR="008D46FC" w:rsidRPr="006759B3">
        <w:rPr>
          <w:rFonts w:ascii="Comic Sans MS" w:hAnsi="Comic Sans MS"/>
          <w:sz w:val="24"/>
          <w:szCs w:val="24"/>
        </w:rPr>
        <w:t xml:space="preserve"> – no agreement could be made on Germany or on disarmament but were conducted in an atmosphere of friendship and division was treated as a diplomatic fact of life</w:t>
      </w:r>
      <w:r>
        <w:rPr>
          <w:rFonts w:ascii="Comic Sans MS" w:hAnsi="Comic Sans MS"/>
          <w:sz w:val="24"/>
          <w:szCs w:val="24"/>
        </w:rPr>
        <w:t>.</w:t>
      </w:r>
    </w:p>
    <w:p w:rsidR="008D46FC" w:rsidRDefault="008D46FC" w:rsidP="008D46FC">
      <w:pPr>
        <w:rPr>
          <w:rFonts w:ascii="Comic Sans MS" w:hAnsi="Comic Sans MS"/>
          <w:sz w:val="24"/>
          <w:szCs w:val="24"/>
        </w:rPr>
      </w:pPr>
    </w:p>
    <w:p w:rsidR="004148E9" w:rsidRPr="006759B3" w:rsidRDefault="004148E9" w:rsidP="008D46FC">
      <w:pPr>
        <w:rPr>
          <w:rFonts w:ascii="Comic Sans MS" w:hAnsi="Comic Sans MS"/>
          <w:sz w:val="24"/>
          <w:szCs w:val="24"/>
        </w:rPr>
      </w:pPr>
    </w:p>
    <w:p w:rsidR="008D46FC" w:rsidRPr="006759B3" w:rsidRDefault="008D46FC" w:rsidP="008D46FC">
      <w:pPr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Khrushchev acknowledged the GDR as a separate state. The FGR could not accept recognition</w:t>
      </w:r>
      <w:r w:rsidR="00C815A7">
        <w:rPr>
          <w:rFonts w:ascii="Comic Sans MS" w:hAnsi="Comic Sans MS"/>
          <w:sz w:val="24"/>
          <w:szCs w:val="24"/>
        </w:rPr>
        <w:t>.</w:t>
      </w:r>
    </w:p>
    <w:p w:rsidR="008D46FC" w:rsidRDefault="008D46FC" w:rsidP="008D46FC">
      <w:pPr>
        <w:rPr>
          <w:rFonts w:ascii="Comic Sans MS" w:hAnsi="Comic Sans MS"/>
          <w:sz w:val="24"/>
          <w:szCs w:val="24"/>
        </w:rPr>
      </w:pPr>
    </w:p>
    <w:p w:rsidR="00C815A7" w:rsidRPr="006759B3" w:rsidRDefault="00C815A7" w:rsidP="008D46FC">
      <w:pPr>
        <w:rPr>
          <w:rFonts w:ascii="Comic Sans MS" w:hAnsi="Comic Sans MS"/>
          <w:sz w:val="24"/>
          <w:szCs w:val="24"/>
        </w:rPr>
      </w:pPr>
    </w:p>
    <w:p w:rsidR="008D46FC" w:rsidRPr="006759B3" w:rsidRDefault="008D46FC" w:rsidP="008D46FC">
      <w:pPr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The control of Germany controlled Europe</w:t>
      </w:r>
      <w:r w:rsidR="00C815A7">
        <w:rPr>
          <w:rFonts w:ascii="Comic Sans MS" w:hAnsi="Comic Sans MS"/>
          <w:sz w:val="24"/>
          <w:szCs w:val="24"/>
        </w:rPr>
        <w:t>. T</w:t>
      </w:r>
      <w:r w:rsidRPr="006759B3">
        <w:rPr>
          <w:rFonts w:ascii="Comic Sans MS" w:hAnsi="Comic Sans MS"/>
          <w:sz w:val="24"/>
          <w:szCs w:val="24"/>
        </w:rPr>
        <w:t>he West was determined not to risk a neutral Germany that could be easily influenced by the Soviets</w:t>
      </w:r>
      <w:r w:rsidR="00C815A7">
        <w:rPr>
          <w:rFonts w:ascii="Comic Sans MS" w:hAnsi="Comic Sans MS"/>
          <w:sz w:val="24"/>
          <w:szCs w:val="24"/>
        </w:rPr>
        <w:t>.</w:t>
      </w:r>
    </w:p>
    <w:p w:rsidR="008D46FC" w:rsidRDefault="008D46FC" w:rsidP="008D46FC">
      <w:pPr>
        <w:rPr>
          <w:rFonts w:ascii="Comic Sans MS" w:hAnsi="Comic Sans MS"/>
          <w:sz w:val="24"/>
          <w:szCs w:val="24"/>
        </w:rPr>
      </w:pPr>
    </w:p>
    <w:p w:rsidR="00C815A7" w:rsidRPr="006759B3" w:rsidRDefault="00C815A7" w:rsidP="008D46FC">
      <w:pPr>
        <w:rPr>
          <w:rFonts w:ascii="Comic Sans MS" w:hAnsi="Comic Sans MS"/>
          <w:sz w:val="24"/>
          <w:szCs w:val="24"/>
        </w:rPr>
      </w:pPr>
    </w:p>
    <w:p w:rsidR="008D46FC" w:rsidRPr="006759B3" w:rsidRDefault="008D46FC" w:rsidP="008D46FC">
      <w:pPr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West German manpower and resources would be needed to stem any soviet advance</w:t>
      </w:r>
      <w:r w:rsidR="00C815A7">
        <w:rPr>
          <w:rFonts w:ascii="Comic Sans MS" w:hAnsi="Comic Sans MS"/>
          <w:sz w:val="24"/>
          <w:szCs w:val="24"/>
        </w:rPr>
        <w:t xml:space="preserve">. </w:t>
      </w:r>
      <w:r w:rsidRPr="006759B3">
        <w:rPr>
          <w:rFonts w:ascii="Comic Sans MS" w:hAnsi="Comic Sans MS"/>
          <w:sz w:val="24"/>
          <w:szCs w:val="24"/>
        </w:rPr>
        <w:t>The French feared a revived Germany</w:t>
      </w:r>
      <w:r w:rsidR="00C815A7">
        <w:rPr>
          <w:rFonts w:ascii="Comic Sans MS" w:hAnsi="Comic Sans MS"/>
          <w:sz w:val="24"/>
          <w:szCs w:val="24"/>
        </w:rPr>
        <w:t xml:space="preserve">. </w:t>
      </w:r>
      <w:r w:rsidRPr="006759B3">
        <w:rPr>
          <w:rFonts w:ascii="Comic Sans MS" w:hAnsi="Comic Sans MS"/>
          <w:sz w:val="24"/>
          <w:szCs w:val="24"/>
        </w:rPr>
        <w:t>The</w:t>
      </w:r>
      <w:r w:rsidR="00C815A7">
        <w:rPr>
          <w:rFonts w:ascii="Comic Sans MS" w:hAnsi="Comic Sans MS"/>
          <w:sz w:val="24"/>
          <w:szCs w:val="24"/>
        </w:rPr>
        <w:t xml:space="preserve"> USA</w:t>
      </w:r>
      <w:r w:rsidRPr="006759B3">
        <w:rPr>
          <w:rFonts w:ascii="Comic Sans MS" w:hAnsi="Comic Sans MS"/>
          <w:sz w:val="24"/>
          <w:szCs w:val="24"/>
        </w:rPr>
        <w:t xml:space="preserve"> exploited East German riots. The East played on pacifist movements in the west</w:t>
      </w:r>
      <w:r w:rsidR="00C815A7">
        <w:rPr>
          <w:rFonts w:ascii="Comic Sans MS" w:hAnsi="Comic Sans MS"/>
          <w:sz w:val="24"/>
          <w:szCs w:val="24"/>
        </w:rPr>
        <w:t>.</w:t>
      </w:r>
    </w:p>
    <w:p w:rsidR="00C815A7" w:rsidRDefault="00C815A7" w:rsidP="008D46FC">
      <w:pPr>
        <w:rPr>
          <w:rFonts w:ascii="Comic Sans MS" w:hAnsi="Comic Sans MS"/>
          <w:sz w:val="24"/>
          <w:szCs w:val="24"/>
        </w:rPr>
      </w:pPr>
    </w:p>
    <w:p w:rsidR="004148E9" w:rsidRDefault="004148E9" w:rsidP="008D46FC">
      <w:pPr>
        <w:rPr>
          <w:rFonts w:ascii="Comic Sans MS" w:hAnsi="Comic Sans MS"/>
          <w:sz w:val="24"/>
          <w:szCs w:val="24"/>
        </w:rPr>
      </w:pPr>
    </w:p>
    <w:p w:rsidR="00C815A7" w:rsidRPr="006759B3" w:rsidRDefault="008D46FC" w:rsidP="00C815A7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gramStart"/>
      <w:r w:rsidRPr="006759B3">
        <w:rPr>
          <w:rFonts w:ascii="Comic Sans MS" w:hAnsi="Comic Sans MS"/>
          <w:sz w:val="24"/>
          <w:szCs w:val="24"/>
        </w:rPr>
        <w:lastRenderedPageBreak/>
        <w:t>Final consolidation of Europe into two blocs.</w:t>
      </w:r>
      <w:proofErr w:type="gramEnd"/>
      <w:r w:rsidR="00C815A7" w:rsidRPr="00C815A7">
        <w:rPr>
          <w:rFonts w:ascii="Comic Sans MS" w:hAnsi="Comic Sans MS"/>
          <w:sz w:val="24"/>
          <w:szCs w:val="24"/>
        </w:rPr>
        <w:t xml:space="preserve"> </w:t>
      </w:r>
      <w:r w:rsidR="00C815A7" w:rsidRPr="006759B3">
        <w:rPr>
          <w:rFonts w:ascii="Comic Sans MS" w:hAnsi="Comic Sans MS"/>
          <w:sz w:val="24"/>
          <w:szCs w:val="24"/>
        </w:rPr>
        <w:t xml:space="preserve">The Berlin crisis of 1948/9 </w:t>
      </w:r>
      <w:r w:rsidR="00C815A7">
        <w:rPr>
          <w:rFonts w:ascii="Comic Sans MS" w:hAnsi="Comic Sans MS"/>
          <w:sz w:val="24"/>
          <w:szCs w:val="24"/>
        </w:rPr>
        <w:t xml:space="preserve">had already </w:t>
      </w:r>
      <w:r w:rsidR="00C815A7" w:rsidRPr="006759B3">
        <w:rPr>
          <w:rFonts w:ascii="Comic Sans MS" w:hAnsi="Comic Sans MS"/>
          <w:sz w:val="24"/>
          <w:szCs w:val="24"/>
        </w:rPr>
        <w:t>entrenched the division.</w:t>
      </w:r>
    </w:p>
    <w:p w:rsidR="004148E9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China resented the Soviet’s move away from Stalinist approach, resentment led to a breach in Soviet- Sino relations.</w:t>
      </w:r>
    </w:p>
    <w:p w:rsidR="004148E9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8D46FC" w:rsidRDefault="008D46FC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Default="004148E9" w:rsidP="004148E9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Beria wished to sell the GDR to the West for a payment of 10 billion dollars as the state was expensive and potentially unstable. Ulbricht’s programme of forced collectivisation of farms and socialisation was causing a mass exodus.</w:t>
      </w:r>
    </w:p>
    <w:p w:rsidR="007D4F49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7D4F49" w:rsidRPr="006759B3" w:rsidRDefault="007D4F4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 xml:space="preserve">Khrushchev’s ‘Peaceful </w:t>
      </w:r>
      <w:r w:rsidR="00535A85" w:rsidRPr="006759B3">
        <w:rPr>
          <w:rFonts w:ascii="Comic Sans MS" w:hAnsi="Comic Sans MS"/>
          <w:sz w:val="24"/>
          <w:szCs w:val="24"/>
        </w:rPr>
        <w:t>coexistence</w:t>
      </w:r>
      <w:r w:rsidRPr="006759B3">
        <w:rPr>
          <w:rFonts w:ascii="Comic Sans MS" w:hAnsi="Comic Sans MS"/>
          <w:sz w:val="24"/>
          <w:szCs w:val="24"/>
        </w:rPr>
        <w:t>’ failed to secure anything either</w:t>
      </w:r>
      <w:r w:rsidR="008E0645" w:rsidRPr="006759B3">
        <w:rPr>
          <w:rFonts w:ascii="Comic Sans MS" w:hAnsi="Comic Sans MS"/>
          <w:sz w:val="24"/>
          <w:szCs w:val="24"/>
        </w:rPr>
        <w:t>, though this improved relations with Yugoslavia</w:t>
      </w:r>
    </w:p>
    <w:p w:rsidR="00F63D01" w:rsidRDefault="00F63D01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F63D01" w:rsidRDefault="004148E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Khruschev</w:t>
      </w:r>
      <w:proofErr w:type="spellEnd"/>
      <w:r>
        <w:rPr>
          <w:rFonts w:ascii="Comic Sans MS" w:hAnsi="Comic Sans MS"/>
          <w:sz w:val="24"/>
          <w:szCs w:val="24"/>
        </w:rPr>
        <w:t xml:space="preserve"> was e</w:t>
      </w:r>
      <w:r w:rsidR="00F63D01" w:rsidRPr="006759B3">
        <w:rPr>
          <w:rFonts w:ascii="Comic Sans MS" w:hAnsi="Comic Sans MS"/>
          <w:sz w:val="24"/>
          <w:szCs w:val="24"/>
        </w:rPr>
        <w:t>ager to begin internal reform through ‘</w:t>
      </w:r>
      <w:proofErr w:type="spellStart"/>
      <w:r w:rsidR="00F63D01" w:rsidRPr="006759B3">
        <w:rPr>
          <w:rFonts w:ascii="Comic Sans MS" w:hAnsi="Comic Sans MS"/>
          <w:sz w:val="24"/>
          <w:szCs w:val="24"/>
        </w:rPr>
        <w:t>Destalinisation</w:t>
      </w:r>
      <w:proofErr w:type="spellEnd"/>
      <w:r w:rsidR="00F63D01" w:rsidRPr="006759B3">
        <w:rPr>
          <w:rFonts w:ascii="Comic Sans MS" w:hAnsi="Comic Sans MS"/>
          <w:sz w:val="24"/>
          <w:szCs w:val="24"/>
        </w:rPr>
        <w:t>’ – a move to dismantle Stalin’s legacy of repression, stunning the Communist parties with his ‘secret speech’ of 1956.</w:t>
      </w:r>
    </w:p>
    <w:p w:rsidR="004148E9" w:rsidRPr="006759B3" w:rsidRDefault="004148E9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Default="004148E9" w:rsidP="004148E9">
      <w:pPr>
        <w:rPr>
          <w:rFonts w:ascii="Comic Sans MS" w:hAnsi="Comic Sans MS"/>
          <w:sz w:val="24"/>
          <w:szCs w:val="24"/>
        </w:rPr>
      </w:pPr>
      <w:proofErr w:type="gramStart"/>
      <w:r w:rsidRPr="006759B3">
        <w:rPr>
          <w:rFonts w:ascii="Comic Sans MS" w:hAnsi="Comic Sans MS"/>
          <w:sz w:val="24"/>
          <w:szCs w:val="24"/>
        </w:rPr>
        <w:t xml:space="preserve">Criticism of Stalin and </w:t>
      </w:r>
      <w:r>
        <w:rPr>
          <w:rFonts w:ascii="Comic Sans MS" w:hAnsi="Comic Sans MS"/>
          <w:sz w:val="24"/>
          <w:szCs w:val="24"/>
        </w:rPr>
        <w:t>hi</w:t>
      </w:r>
      <w:r w:rsidRPr="006759B3">
        <w:rPr>
          <w:rFonts w:ascii="Comic Sans MS" w:hAnsi="Comic Sans MS"/>
          <w:sz w:val="24"/>
          <w:szCs w:val="24"/>
        </w:rPr>
        <w:t>s one-man dictatorship</w:t>
      </w:r>
      <w:r>
        <w:rPr>
          <w:rFonts w:ascii="Comic Sans MS" w:hAnsi="Comic Sans MS"/>
          <w:sz w:val="24"/>
          <w:szCs w:val="24"/>
        </w:rPr>
        <w:t>.</w:t>
      </w:r>
      <w:proofErr w:type="gramEnd"/>
      <w:r>
        <w:rPr>
          <w:rFonts w:ascii="Comic Sans MS" w:hAnsi="Comic Sans MS"/>
          <w:sz w:val="24"/>
          <w:szCs w:val="24"/>
        </w:rPr>
        <w:t xml:space="preserve"> New leadership determined to improve living standards and dismantle the apparatus of terror created by Stalin. These reforms needed a relaxed international atmosphere.</w:t>
      </w:r>
    </w:p>
    <w:p w:rsidR="004148E9" w:rsidRDefault="004148E9" w:rsidP="004148E9">
      <w:pPr>
        <w:rPr>
          <w:rFonts w:ascii="Comic Sans MS" w:hAnsi="Comic Sans MS"/>
          <w:sz w:val="24"/>
          <w:szCs w:val="24"/>
        </w:rPr>
      </w:pPr>
    </w:p>
    <w:p w:rsidR="004148E9" w:rsidRDefault="004148E9" w:rsidP="004148E9">
      <w:pPr>
        <w:rPr>
          <w:rFonts w:ascii="Comic Sans MS" w:hAnsi="Comic Sans MS"/>
          <w:sz w:val="24"/>
          <w:szCs w:val="24"/>
        </w:rPr>
      </w:pPr>
    </w:p>
    <w:p w:rsidR="004148E9" w:rsidRDefault="004148E9" w:rsidP="004148E9">
      <w:pPr>
        <w:rPr>
          <w:rFonts w:ascii="Comic Sans MS" w:hAnsi="Comic Sans MS"/>
          <w:sz w:val="24"/>
          <w:szCs w:val="24"/>
        </w:rPr>
      </w:pPr>
      <w:proofErr w:type="spellStart"/>
      <w:proofErr w:type="gramStart"/>
      <w:r>
        <w:rPr>
          <w:rFonts w:ascii="Comic Sans MS" w:hAnsi="Comic Sans MS"/>
          <w:sz w:val="24"/>
          <w:szCs w:val="24"/>
        </w:rPr>
        <w:lastRenderedPageBreak/>
        <w:t>Destalinisation</w:t>
      </w:r>
      <w:proofErr w:type="spellEnd"/>
      <w:r>
        <w:rPr>
          <w:rFonts w:ascii="Comic Sans MS" w:hAnsi="Comic Sans MS"/>
          <w:sz w:val="24"/>
          <w:szCs w:val="24"/>
        </w:rPr>
        <w:t xml:space="preserve">  was</w:t>
      </w:r>
      <w:proofErr w:type="gramEnd"/>
      <w:r w:rsidRPr="006759B3">
        <w:rPr>
          <w:rFonts w:ascii="Comic Sans MS" w:hAnsi="Comic Sans MS"/>
          <w:sz w:val="24"/>
          <w:szCs w:val="24"/>
        </w:rPr>
        <w:t xml:space="preserve"> a promise to return to ‘different roads to socialism’: the fall of Beria; his secret police network</w:t>
      </w:r>
      <w:r>
        <w:rPr>
          <w:rFonts w:ascii="Comic Sans MS" w:hAnsi="Comic Sans MS"/>
          <w:sz w:val="24"/>
          <w:szCs w:val="24"/>
        </w:rPr>
        <w:t>.</w:t>
      </w:r>
      <w:r w:rsidRPr="004148E9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This helped to lead to</w:t>
      </w:r>
      <w:r w:rsidRPr="006759B3">
        <w:rPr>
          <w:rFonts w:ascii="Comic Sans MS" w:hAnsi="Comic Sans MS"/>
          <w:sz w:val="24"/>
          <w:szCs w:val="24"/>
        </w:rPr>
        <w:t xml:space="preserve"> a more relaxed atmosphere within the Soviet Union – moving away from heavily repressive measures</w:t>
      </w:r>
      <w:r>
        <w:rPr>
          <w:rFonts w:ascii="Comic Sans MS" w:hAnsi="Comic Sans MS"/>
          <w:sz w:val="24"/>
          <w:szCs w:val="24"/>
        </w:rPr>
        <w:t>.</w:t>
      </w:r>
    </w:p>
    <w:p w:rsidR="004148E9" w:rsidRDefault="004148E9" w:rsidP="004148E9">
      <w:pPr>
        <w:rPr>
          <w:rFonts w:ascii="Comic Sans MS" w:hAnsi="Comic Sans MS"/>
          <w:sz w:val="24"/>
          <w:szCs w:val="24"/>
        </w:rPr>
      </w:pPr>
    </w:p>
    <w:p w:rsidR="004148E9" w:rsidRDefault="004148E9" w:rsidP="004148E9">
      <w:pPr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Relaxed Soviet foreign policy led the Hungarian Uprising in 1956.</w:t>
      </w:r>
    </w:p>
    <w:p w:rsidR="004148E9" w:rsidRPr="006759B3" w:rsidRDefault="004148E9" w:rsidP="004148E9">
      <w:pPr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1958 Khrushchev wanted to take firmer action with the West</w:t>
      </w:r>
      <w:r>
        <w:rPr>
          <w:rFonts w:ascii="Comic Sans MS" w:hAnsi="Comic Sans MS"/>
          <w:sz w:val="24"/>
          <w:szCs w:val="24"/>
        </w:rPr>
        <w:t xml:space="preserve"> and</w:t>
      </w:r>
      <w:r w:rsidRPr="006759B3">
        <w:rPr>
          <w:rFonts w:ascii="Comic Sans MS" w:hAnsi="Comic Sans MS"/>
          <w:sz w:val="24"/>
          <w:szCs w:val="24"/>
        </w:rPr>
        <w:t xml:space="preserve"> issued an ultimatum</w:t>
      </w:r>
      <w:r>
        <w:rPr>
          <w:rFonts w:ascii="Comic Sans MS" w:hAnsi="Comic Sans MS"/>
          <w:sz w:val="24"/>
          <w:szCs w:val="24"/>
        </w:rPr>
        <w:t>:</w:t>
      </w:r>
      <w:r w:rsidRPr="006759B3">
        <w:rPr>
          <w:rFonts w:ascii="Comic Sans MS" w:hAnsi="Comic Sans MS"/>
          <w:sz w:val="24"/>
          <w:szCs w:val="24"/>
        </w:rPr>
        <w:t xml:space="preserve"> Berlin to become a free city – East Germany recognised</w:t>
      </w:r>
    </w:p>
    <w:p w:rsidR="004148E9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A united Germany was acceptable to Khrushchev as long as it was neutral. Molotov called for an ‘All-German Government’, but the West demanded ‘free elections</w:t>
      </w:r>
      <w:r>
        <w:rPr>
          <w:rFonts w:ascii="Comic Sans MS" w:hAnsi="Comic Sans MS"/>
          <w:sz w:val="24"/>
          <w:szCs w:val="24"/>
        </w:rPr>
        <w:t>’.</w:t>
      </w:r>
    </w:p>
    <w:p w:rsidR="004148E9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Khrushchev suggested disbanding NATO and the Warsaw Pact</w:t>
      </w:r>
    </w:p>
    <w:p w:rsidR="004148E9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48E9" w:rsidRPr="006759B3" w:rsidRDefault="004148E9" w:rsidP="004148E9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Eisenhower suggested ‘open skies’ to monitor and verify arms agreements</w:t>
      </w:r>
    </w:p>
    <w:p w:rsidR="0099444E" w:rsidRDefault="0099444E" w:rsidP="00F63D0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5F93" w:rsidRDefault="00F63D01" w:rsidP="0099444E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6759B3">
        <w:rPr>
          <w:rFonts w:ascii="Comic Sans MS" w:hAnsi="Comic Sans MS"/>
          <w:sz w:val="24"/>
          <w:szCs w:val="24"/>
        </w:rPr>
        <w:t>Sputnik (first Soviet satellite) launched 1957 – a shattering propaganda blow to the US.</w:t>
      </w:r>
      <w:r w:rsidR="004148E9">
        <w:rPr>
          <w:rFonts w:ascii="Comic Sans MS" w:hAnsi="Comic Sans MS"/>
          <w:sz w:val="24"/>
          <w:szCs w:val="24"/>
        </w:rPr>
        <w:t xml:space="preserve"> </w:t>
      </w:r>
      <w:r w:rsidRPr="006759B3">
        <w:rPr>
          <w:rFonts w:ascii="Comic Sans MS" w:hAnsi="Comic Sans MS"/>
          <w:sz w:val="24"/>
          <w:szCs w:val="24"/>
        </w:rPr>
        <w:t>The first manned flight by the Soviet Yuri Gagarin led US politicians to demand greater spending to catch up on the ‘missile gap’</w:t>
      </w:r>
    </w:p>
    <w:sectPr w:rsidR="00415F93" w:rsidSect="0073106E">
      <w:footerReference w:type="even" r:id="rId8"/>
      <w:footerReference w:type="default" r:id="rId9"/>
      <w:pgSz w:w="11906" w:h="16838"/>
      <w:pgMar w:top="568" w:right="424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6CD" w:rsidRDefault="00E546CD">
      <w:r>
        <w:separator/>
      </w:r>
    </w:p>
  </w:endnote>
  <w:endnote w:type="continuationSeparator" w:id="0">
    <w:p w:rsidR="00E546CD" w:rsidRDefault="00E54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6CD" w:rsidRDefault="00E546CD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546CD" w:rsidRDefault="00E546CD" w:rsidP="00E603B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6CD" w:rsidRDefault="00E546CD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6D13">
      <w:rPr>
        <w:rStyle w:val="PageNumber"/>
        <w:noProof/>
      </w:rPr>
      <w:t>1</w:t>
    </w:r>
    <w:r>
      <w:rPr>
        <w:rStyle w:val="PageNumber"/>
      </w:rPr>
      <w:fldChar w:fldCharType="end"/>
    </w:r>
  </w:p>
  <w:p w:rsidR="00E546CD" w:rsidRDefault="00E546CD" w:rsidP="00E603B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6CD" w:rsidRDefault="00E546CD">
      <w:r>
        <w:separator/>
      </w:r>
    </w:p>
  </w:footnote>
  <w:footnote w:type="continuationSeparator" w:id="0">
    <w:p w:rsidR="00E546CD" w:rsidRDefault="00E54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C2305"/>
    <w:multiLevelType w:val="hybridMultilevel"/>
    <w:tmpl w:val="5DDC2F3A"/>
    <w:lvl w:ilvl="0" w:tplc="0C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66690B3A"/>
    <w:multiLevelType w:val="hybridMultilevel"/>
    <w:tmpl w:val="D758EC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E5D"/>
    <w:rsid w:val="00006208"/>
    <w:rsid w:val="00024FA9"/>
    <w:rsid w:val="000328E8"/>
    <w:rsid w:val="00050120"/>
    <w:rsid w:val="00094EC3"/>
    <w:rsid w:val="000B115A"/>
    <w:rsid w:val="000D725F"/>
    <w:rsid w:val="000F00C3"/>
    <w:rsid w:val="00103A84"/>
    <w:rsid w:val="00107CA4"/>
    <w:rsid w:val="001144CE"/>
    <w:rsid w:val="00120E05"/>
    <w:rsid w:val="00143AEE"/>
    <w:rsid w:val="00145BF1"/>
    <w:rsid w:val="00172C17"/>
    <w:rsid w:val="001970B8"/>
    <w:rsid w:val="001A3D2E"/>
    <w:rsid w:val="001D524F"/>
    <w:rsid w:val="001E7F39"/>
    <w:rsid w:val="00203C49"/>
    <w:rsid w:val="00226D13"/>
    <w:rsid w:val="00231699"/>
    <w:rsid w:val="00254D7C"/>
    <w:rsid w:val="0027519E"/>
    <w:rsid w:val="002B140F"/>
    <w:rsid w:val="002B1B87"/>
    <w:rsid w:val="002B3A7F"/>
    <w:rsid w:val="002B4C5E"/>
    <w:rsid w:val="002B572B"/>
    <w:rsid w:val="002C4756"/>
    <w:rsid w:val="002F03AA"/>
    <w:rsid w:val="00321D3C"/>
    <w:rsid w:val="00327DBC"/>
    <w:rsid w:val="003342F6"/>
    <w:rsid w:val="003370A3"/>
    <w:rsid w:val="00342325"/>
    <w:rsid w:val="00347053"/>
    <w:rsid w:val="00370FC8"/>
    <w:rsid w:val="003A4E6B"/>
    <w:rsid w:val="003B2040"/>
    <w:rsid w:val="003B3867"/>
    <w:rsid w:val="003B44BF"/>
    <w:rsid w:val="003D503C"/>
    <w:rsid w:val="003D674D"/>
    <w:rsid w:val="003E517A"/>
    <w:rsid w:val="0040447B"/>
    <w:rsid w:val="00410DF7"/>
    <w:rsid w:val="004148E9"/>
    <w:rsid w:val="00415195"/>
    <w:rsid w:val="00415F93"/>
    <w:rsid w:val="00420354"/>
    <w:rsid w:val="0042082C"/>
    <w:rsid w:val="00427FB4"/>
    <w:rsid w:val="00455664"/>
    <w:rsid w:val="00460513"/>
    <w:rsid w:val="00472092"/>
    <w:rsid w:val="00482F11"/>
    <w:rsid w:val="00485C99"/>
    <w:rsid w:val="00496131"/>
    <w:rsid w:val="00497F16"/>
    <w:rsid w:val="004A2540"/>
    <w:rsid w:val="004A6E79"/>
    <w:rsid w:val="004E2960"/>
    <w:rsid w:val="004F66C0"/>
    <w:rsid w:val="00514810"/>
    <w:rsid w:val="00514D97"/>
    <w:rsid w:val="00520618"/>
    <w:rsid w:val="00532C1B"/>
    <w:rsid w:val="00535A85"/>
    <w:rsid w:val="00537110"/>
    <w:rsid w:val="00551D0A"/>
    <w:rsid w:val="00566F6C"/>
    <w:rsid w:val="00596DF3"/>
    <w:rsid w:val="005A2B3A"/>
    <w:rsid w:val="005B0485"/>
    <w:rsid w:val="005C6968"/>
    <w:rsid w:val="005D0D03"/>
    <w:rsid w:val="005E7385"/>
    <w:rsid w:val="00605AB0"/>
    <w:rsid w:val="00640939"/>
    <w:rsid w:val="00643C6E"/>
    <w:rsid w:val="00655D5A"/>
    <w:rsid w:val="006649B1"/>
    <w:rsid w:val="00670582"/>
    <w:rsid w:val="00672BE3"/>
    <w:rsid w:val="006759B3"/>
    <w:rsid w:val="00676BC8"/>
    <w:rsid w:val="006D0B1C"/>
    <w:rsid w:val="006E7EDB"/>
    <w:rsid w:val="00702777"/>
    <w:rsid w:val="0073106E"/>
    <w:rsid w:val="0073635E"/>
    <w:rsid w:val="007445AF"/>
    <w:rsid w:val="0074592E"/>
    <w:rsid w:val="007504E5"/>
    <w:rsid w:val="00755A67"/>
    <w:rsid w:val="0076355D"/>
    <w:rsid w:val="00787194"/>
    <w:rsid w:val="007D1AF3"/>
    <w:rsid w:val="007D4F49"/>
    <w:rsid w:val="007F2C11"/>
    <w:rsid w:val="008174B6"/>
    <w:rsid w:val="00822902"/>
    <w:rsid w:val="00823C1A"/>
    <w:rsid w:val="0082696D"/>
    <w:rsid w:val="0083290B"/>
    <w:rsid w:val="008334DD"/>
    <w:rsid w:val="00865161"/>
    <w:rsid w:val="00874656"/>
    <w:rsid w:val="00875645"/>
    <w:rsid w:val="00893458"/>
    <w:rsid w:val="0089579C"/>
    <w:rsid w:val="008C3AA8"/>
    <w:rsid w:val="008C48DF"/>
    <w:rsid w:val="008D46FC"/>
    <w:rsid w:val="008E0645"/>
    <w:rsid w:val="008E7812"/>
    <w:rsid w:val="00901F9B"/>
    <w:rsid w:val="00917D53"/>
    <w:rsid w:val="00921034"/>
    <w:rsid w:val="00941D5A"/>
    <w:rsid w:val="00954060"/>
    <w:rsid w:val="00957471"/>
    <w:rsid w:val="0099444E"/>
    <w:rsid w:val="00996099"/>
    <w:rsid w:val="009A2575"/>
    <w:rsid w:val="009B24F4"/>
    <w:rsid w:val="009B3623"/>
    <w:rsid w:val="009F49AC"/>
    <w:rsid w:val="009F7FC6"/>
    <w:rsid w:val="00A25EC6"/>
    <w:rsid w:val="00A521AC"/>
    <w:rsid w:val="00A75323"/>
    <w:rsid w:val="00A81AE8"/>
    <w:rsid w:val="00A877AD"/>
    <w:rsid w:val="00AA1CB1"/>
    <w:rsid w:val="00AA6D1E"/>
    <w:rsid w:val="00AC0C1D"/>
    <w:rsid w:val="00AC3BC5"/>
    <w:rsid w:val="00AC49D6"/>
    <w:rsid w:val="00AD2BE0"/>
    <w:rsid w:val="00AD5E2C"/>
    <w:rsid w:val="00AF0EFA"/>
    <w:rsid w:val="00AF3884"/>
    <w:rsid w:val="00B03190"/>
    <w:rsid w:val="00B07EF6"/>
    <w:rsid w:val="00B61B41"/>
    <w:rsid w:val="00B92885"/>
    <w:rsid w:val="00BA1C37"/>
    <w:rsid w:val="00C07E5D"/>
    <w:rsid w:val="00C15334"/>
    <w:rsid w:val="00C44805"/>
    <w:rsid w:val="00C6013F"/>
    <w:rsid w:val="00C619A5"/>
    <w:rsid w:val="00C62096"/>
    <w:rsid w:val="00C66E1F"/>
    <w:rsid w:val="00C815A7"/>
    <w:rsid w:val="00CA40E1"/>
    <w:rsid w:val="00CA5EF4"/>
    <w:rsid w:val="00CC225D"/>
    <w:rsid w:val="00CD085E"/>
    <w:rsid w:val="00CD4842"/>
    <w:rsid w:val="00CD7689"/>
    <w:rsid w:val="00CE3931"/>
    <w:rsid w:val="00CF0249"/>
    <w:rsid w:val="00D01BF1"/>
    <w:rsid w:val="00D04CFF"/>
    <w:rsid w:val="00D06107"/>
    <w:rsid w:val="00D06F07"/>
    <w:rsid w:val="00D11AEA"/>
    <w:rsid w:val="00D12843"/>
    <w:rsid w:val="00D310FB"/>
    <w:rsid w:val="00D41A48"/>
    <w:rsid w:val="00D43D7F"/>
    <w:rsid w:val="00D45F13"/>
    <w:rsid w:val="00D60EF8"/>
    <w:rsid w:val="00D671BC"/>
    <w:rsid w:val="00DA4D7A"/>
    <w:rsid w:val="00DC46E9"/>
    <w:rsid w:val="00DD53AA"/>
    <w:rsid w:val="00E0151D"/>
    <w:rsid w:val="00E02B15"/>
    <w:rsid w:val="00E144EF"/>
    <w:rsid w:val="00E26DDD"/>
    <w:rsid w:val="00E546CD"/>
    <w:rsid w:val="00E603BA"/>
    <w:rsid w:val="00E65FA8"/>
    <w:rsid w:val="00E72FB0"/>
    <w:rsid w:val="00E76A4B"/>
    <w:rsid w:val="00E85257"/>
    <w:rsid w:val="00E92FFF"/>
    <w:rsid w:val="00E964E0"/>
    <w:rsid w:val="00EE17C6"/>
    <w:rsid w:val="00EE3AF6"/>
    <w:rsid w:val="00EE71AC"/>
    <w:rsid w:val="00EF0021"/>
    <w:rsid w:val="00EF128A"/>
    <w:rsid w:val="00EF16A8"/>
    <w:rsid w:val="00EF6E6D"/>
    <w:rsid w:val="00F1433A"/>
    <w:rsid w:val="00F17793"/>
    <w:rsid w:val="00F63D01"/>
    <w:rsid w:val="00F71327"/>
    <w:rsid w:val="00F81973"/>
    <w:rsid w:val="00F82B0B"/>
    <w:rsid w:val="00F87384"/>
    <w:rsid w:val="00F95A75"/>
    <w:rsid w:val="00FA3F00"/>
    <w:rsid w:val="00FA7007"/>
    <w:rsid w:val="00FC1458"/>
    <w:rsid w:val="00FE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11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C37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11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C37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07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916869DD</Template>
  <TotalTime>10</TotalTime>
  <Pages>7</Pages>
  <Words>1209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Legacy of the Great War</vt:lpstr>
    </vt:vector>
  </TitlesOfParts>
  <Company/>
  <LinksUpToDate>false</LinksUpToDate>
  <CharactersWithSpaces>7920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of the Great War</dc:title>
  <dc:creator>Dianne &amp; Barrie</dc:creator>
  <cp:lastModifiedBy>STEWART Barrie</cp:lastModifiedBy>
  <cp:revision>3</cp:revision>
  <cp:lastPrinted>2015-03-04T00:41:00Z</cp:lastPrinted>
  <dcterms:created xsi:type="dcterms:W3CDTF">2017-03-09T01:36:00Z</dcterms:created>
  <dcterms:modified xsi:type="dcterms:W3CDTF">2018-02-15T07:23:00Z</dcterms:modified>
</cp:coreProperties>
</file>