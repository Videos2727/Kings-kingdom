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526B38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526B38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526B38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526B38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526B38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AA3850" w:rsidRPr="00F63934" w:rsidRDefault="00526B38" w:rsidP="00AA3850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Try to find </w:t>
            </w:r>
            <w:proofErr w:type="gramStart"/>
            <w:r>
              <w:rPr>
                <w:rFonts w:ascii="Comic Sans MS" w:hAnsi="Comic Sans MS"/>
              </w:rPr>
              <w:t>a you</w:t>
            </w:r>
            <w:proofErr w:type="gramEnd"/>
            <w:r>
              <w:rPr>
                <w:rFonts w:ascii="Comic Sans MS" w:hAnsi="Comic Sans MS"/>
              </w:rPr>
              <w:t xml:space="preserve"> tube clip regarding Australia during the 1920s or conscription issue</w:t>
            </w:r>
            <w:r w:rsidR="00AA3850">
              <w:rPr>
                <w:rFonts w:ascii="Comic Sans MS" w:hAnsi="Comic Sans MS"/>
              </w:rPr>
              <w:t xml:space="preserve">: </w:t>
            </w:r>
            <w:hyperlink r:id="rId6" w:history="1">
              <w:r w:rsidR="00AA3850" w:rsidRPr="00F97A06">
                <w:rPr>
                  <w:rStyle w:val="Hyperlink"/>
                  <w:rFonts w:ascii="Comic Sans MS" w:hAnsi="Comic Sans MS"/>
                </w:rPr>
                <w:t>https://www.youtube.com/watch?v=_0ksifAEbyk</w:t>
              </w:r>
            </w:hyperlink>
            <w:r w:rsidR="00AA3850">
              <w:rPr>
                <w:rFonts w:ascii="Comic Sans MS" w:hAnsi="Comic Sans MS"/>
              </w:rPr>
              <w:t xml:space="preserve"> (3.36 </w:t>
            </w:r>
            <w:r w:rsidR="00AA3850" w:rsidRPr="00C57FC9">
              <w:rPr>
                <w:rFonts w:ascii="Comic Sans MS" w:hAnsi="Comic Sans MS"/>
                <w:lang w:val="en"/>
              </w:rPr>
              <w:t>Great Australian Billy Hughes Footage</w:t>
            </w:r>
            <w:r w:rsidR="00AA3850">
              <w:rPr>
                <w:rFonts w:ascii="Comic Sans MS" w:hAnsi="Comic Sans MS"/>
                <w:lang w:val="en"/>
              </w:rPr>
              <w:t xml:space="preserve">, 1950s, British </w:t>
            </w:r>
            <w:proofErr w:type="spellStart"/>
            <w:r w:rsidR="00AA3850">
              <w:rPr>
                <w:rFonts w:ascii="Comic Sans MS" w:hAnsi="Comic Sans MS"/>
                <w:lang w:val="en"/>
              </w:rPr>
              <w:t>pathe</w:t>
            </w:r>
            <w:proofErr w:type="spellEnd"/>
            <w:r w:rsidR="00AA3850">
              <w:rPr>
                <w:rFonts w:ascii="Comic Sans MS" w:hAnsi="Comic Sans MS"/>
                <w:lang w:val="en"/>
              </w:rPr>
              <w:t xml:space="preserve"> news type excerpt).</w:t>
            </w:r>
          </w:p>
          <w:p w:rsidR="00526B38" w:rsidRDefault="00526B38" w:rsidP="00AA3850">
            <w:pPr>
              <w:pStyle w:val="ListParagraph"/>
              <w:rPr>
                <w:rFonts w:ascii="Comic Sans MS" w:hAnsi="Comic Sans MS"/>
              </w:rPr>
            </w:pPr>
          </w:p>
          <w:p w:rsidR="00526B38" w:rsidRDefault="00526B38" w:rsidP="00526B38">
            <w:pPr>
              <w:rPr>
                <w:rFonts w:ascii="Comic Sans MS" w:hAnsi="Comic Sans MS"/>
              </w:rPr>
            </w:pPr>
          </w:p>
          <w:p w:rsidR="00526B38" w:rsidRPr="002173B8" w:rsidRDefault="00526B38" w:rsidP="00526B38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526B38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</w:t>
            </w:r>
          </w:p>
        </w:tc>
        <w:tc>
          <w:tcPr>
            <w:tcW w:w="8058" w:type="dxa"/>
          </w:tcPr>
          <w:p w:rsidR="00F17FF3" w:rsidRPr="00724C00" w:rsidRDefault="00F17FF3" w:rsidP="00F17FF3">
            <w:pPr>
              <w:rPr>
                <w:rFonts w:ascii="Comic Sans MS" w:hAnsi="Comic Sans MS"/>
                <w:b/>
                <w:i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>
              <w:rPr>
                <w:rFonts w:ascii="Comic Sans MS" w:hAnsi="Comic Sans MS"/>
                <w:b/>
                <w:i/>
              </w:rPr>
              <w:t>To examine the overview of our period of study</w:t>
            </w:r>
          </w:p>
          <w:p w:rsidR="00F17FF3" w:rsidRPr="00EC4E6B" w:rsidRDefault="00F17FF3" w:rsidP="00F17FF3">
            <w:pPr>
              <w:rPr>
                <w:rFonts w:ascii="Comic Sans MS" w:hAnsi="Comic Sans MS"/>
                <w:i/>
              </w:rPr>
            </w:pPr>
            <w:r w:rsidRPr="00EC4E6B">
              <w:rPr>
                <w:rFonts w:ascii="Comic Sans MS" w:hAnsi="Comic Sans MS"/>
                <w:i/>
              </w:rPr>
              <w:t xml:space="preserve">                       </w:t>
            </w:r>
          </w:p>
          <w:p w:rsidR="00F17FF3" w:rsidRDefault="00F17FF3" w:rsidP="00F17FF3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17FF3" w:rsidRPr="00E73DC6" w:rsidRDefault="00F17FF3" w:rsidP="00F17FF3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sz w:val="28"/>
                <w:szCs w:val="28"/>
                <w:u w:val="single"/>
              </w:rPr>
            </w:pPr>
            <w:r>
              <w:rPr>
                <w:rFonts w:ascii="Comic Sans MS" w:hAnsi="Comic Sans MS"/>
              </w:rPr>
              <w:t>Indicate to the class the decades from the 1920s – 1950s. Highlight the key events in each</w:t>
            </w:r>
          </w:p>
          <w:p w:rsidR="00F17FF3" w:rsidRPr="00E73DC6" w:rsidRDefault="00F17FF3" w:rsidP="00F17FF3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sz w:val="28"/>
                <w:szCs w:val="28"/>
                <w:u w:val="single"/>
              </w:rPr>
            </w:pPr>
            <w:r>
              <w:rPr>
                <w:rFonts w:ascii="Comic Sans MS" w:hAnsi="Comic Sans MS"/>
              </w:rPr>
              <w:t>Distribute the Prime Ministers sheet – read and discuss</w:t>
            </w:r>
          </w:p>
          <w:p w:rsidR="00F17FF3" w:rsidRPr="00E73DC6" w:rsidRDefault="00F17FF3" w:rsidP="00F17FF3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sz w:val="28"/>
                <w:szCs w:val="28"/>
                <w:u w:val="single"/>
              </w:rPr>
            </w:pPr>
            <w:r>
              <w:rPr>
                <w:rFonts w:ascii="Comic Sans MS" w:hAnsi="Comic Sans MS"/>
              </w:rPr>
              <w:t>Distribute the 1920’s overview – read and discuss</w:t>
            </w:r>
          </w:p>
          <w:p w:rsidR="00F17FF3" w:rsidRPr="00696011" w:rsidRDefault="00F17FF3" w:rsidP="00F17FF3">
            <w:pPr>
              <w:pStyle w:val="ListParagraph"/>
              <w:numPr>
                <w:ilvl w:val="0"/>
                <w:numId w:val="7"/>
              </w:numPr>
              <w:rPr>
                <w:rFonts w:ascii="Comic Sans MS" w:hAnsi="Comic Sans MS"/>
                <w:sz w:val="28"/>
                <w:szCs w:val="28"/>
                <w:u w:val="single"/>
              </w:rPr>
            </w:pPr>
            <w:r>
              <w:rPr>
                <w:rFonts w:ascii="Comic Sans MS" w:hAnsi="Comic Sans MS"/>
              </w:rPr>
              <w:t>Distribute the ‘Legacies of the Great War – read, discuss and annotate.</w:t>
            </w:r>
          </w:p>
          <w:p w:rsidR="00F17FF3" w:rsidRDefault="00F17FF3" w:rsidP="00F17FF3">
            <w:pPr>
              <w:pStyle w:val="ListParagraph"/>
              <w:rPr>
                <w:rFonts w:ascii="Comic Sans MS" w:hAnsi="Comic Sans MS"/>
                <w:sz w:val="28"/>
                <w:szCs w:val="28"/>
                <w:u w:val="single"/>
              </w:rPr>
            </w:pPr>
            <w:r w:rsidRPr="002E3408">
              <w:rPr>
                <w:rFonts w:ascii="Comic Sans MS" w:hAnsi="Comic Sans MS"/>
              </w:rPr>
              <w:t xml:space="preserve"> </w:t>
            </w:r>
          </w:p>
          <w:p w:rsidR="00F17FF3" w:rsidRPr="0058423F" w:rsidRDefault="00F17FF3" w:rsidP="00F17FF3">
            <w:pPr>
              <w:rPr>
                <w:rFonts w:ascii="Comic Sans MS" w:hAnsi="Comic Sans MS"/>
                <w:b/>
                <w:i/>
              </w:rPr>
            </w:pPr>
            <w:r w:rsidRPr="003E08ED"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 w:rsidRPr="003E08ED">
              <w:rPr>
                <w:rFonts w:ascii="Comic Sans MS" w:hAnsi="Comic Sans MS"/>
                <w:sz w:val="28"/>
                <w:szCs w:val="28"/>
              </w:rPr>
              <w:t xml:space="preserve">: </w:t>
            </w:r>
            <w:r>
              <w:rPr>
                <w:rFonts w:ascii="Comic Sans MS" w:hAnsi="Comic Sans MS"/>
                <w:b/>
                <w:i/>
              </w:rPr>
              <w:t>Able to recognise key events within our period of study.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526B38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526B38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CD1032" w:rsidRDefault="00CD1032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bookmarkStart w:id="0" w:name="_GoBack"/>
            <w:r>
              <w:rPr>
                <w:rFonts w:ascii="Comic Sans MS" w:hAnsi="Comic Sans MS"/>
              </w:rPr>
              <w:t>Quiz 1: Review the Great War Legacy, Returned Soldiers and Versailles</w:t>
            </w:r>
          </w:p>
          <w:p w:rsidR="00CD1032" w:rsidRPr="00CD1032" w:rsidRDefault="00F17FF3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hyperlink r:id="rId7" w:history="1">
              <w:r w:rsidR="00CD1032" w:rsidRPr="0078267E">
                <w:rPr>
                  <w:rStyle w:val="Hyperlink"/>
                  <w:rFonts w:ascii="Comic Sans MS" w:hAnsi="Comic Sans MS"/>
                </w:rPr>
                <w:t>https://www.youtube.com</w:t>
              </w:r>
              <w:r w:rsidR="00CD1032" w:rsidRPr="0078267E">
                <w:rPr>
                  <w:rStyle w:val="Hyperlink"/>
                  <w:rFonts w:ascii="Comic Sans MS" w:hAnsi="Comic Sans MS"/>
                </w:rPr>
                <w:t>/</w:t>
              </w:r>
              <w:r w:rsidR="00CD1032" w:rsidRPr="0078267E">
                <w:rPr>
                  <w:rStyle w:val="Hyperlink"/>
                  <w:rFonts w:ascii="Comic Sans MS" w:hAnsi="Comic Sans MS"/>
                </w:rPr>
                <w:t>watch?v=UpfrHkNPurg</w:t>
              </w:r>
            </w:hyperlink>
            <w:r w:rsidR="00CD1032">
              <w:rPr>
                <w:rFonts w:ascii="Comic Sans MS" w:hAnsi="Comic Sans MS"/>
              </w:rPr>
              <w:t xml:space="preserve"> (6.02 </w:t>
            </w:r>
            <w:r w:rsidR="00CD1032" w:rsidRPr="00830BC5">
              <w:rPr>
                <w:rFonts w:ascii="Comic Sans MS" w:hAnsi="Comic Sans MS"/>
                <w:lang w:val="en"/>
              </w:rPr>
              <w:lastRenderedPageBreak/>
              <w:t>Success and failure on soldier settlement blocks - Battle to Farm</w:t>
            </w:r>
            <w:r w:rsidR="00CD1032">
              <w:rPr>
                <w:rFonts w:ascii="Comic Sans MS" w:hAnsi="Comic Sans MS"/>
                <w:lang w:val="en"/>
              </w:rPr>
              <w:t>. Latrobe informative and educating – well worth a view)</w:t>
            </w:r>
          </w:p>
          <w:p w:rsidR="00526B38" w:rsidRPr="00CD1032" w:rsidRDefault="00CD1032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 w:rsidRPr="00CD1032">
              <w:rPr>
                <w:rFonts w:ascii="Comic Sans MS" w:hAnsi="Comic Sans MS"/>
              </w:rPr>
              <w:t>Provide students with pp. 88 – 89 of Unity &amp; Diversity</w:t>
            </w:r>
          </w:p>
          <w:bookmarkEnd w:id="0"/>
          <w:p w:rsidR="00CD1032" w:rsidRDefault="00CD1032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526B38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526B38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CD1032" w:rsidRDefault="00CD1032" w:rsidP="00CD1032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Complete the ‘Sub Imperial Sheet to Brisbane Riots’</w:t>
            </w:r>
          </w:p>
          <w:p w:rsidR="00CD1032" w:rsidRDefault="00CD1032" w:rsidP="00CD1032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Examine the sources from Diversity &amp; Unity, pp. 88 – 89, on their own, then in pairs, then in groups, then as a class</w:t>
            </w:r>
          </w:p>
          <w:p w:rsidR="00CD1032" w:rsidRDefault="00CD1032" w:rsidP="00CD1032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Politics, 1920s sheet</w:t>
            </w:r>
          </w:p>
          <w:p w:rsidR="00CD1032" w:rsidRDefault="00CD1032" w:rsidP="00CD1032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Revision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4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Read ‘Men, Money &amp; Markets’ sheet and students annotate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4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Provide the Empire Settlement Act 1922 source and the ‘IOU image</w:t>
            </w:r>
          </w:p>
          <w:p w:rsidR="00526B38" w:rsidRDefault="00F63934" w:rsidP="00F639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List the Source Analysis tasks on the board, encourage students to address the sources accordingly</w:t>
            </w:r>
          </w:p>
          <w:p w:rsidR="00F63934" w:rsidRDefault="00F63934" w:rsidP="00F63934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List the key points to date of the 1920s on the overhead.</w:t>
            </w:r>
          </w:p>
          <w:p w:rsidR="00F63934" w:rsidRP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 </w:t>
            </w:r>
            <w:hyperlink r:id="rId8" w:history="1">
              <w:r w:rsidRPr="00F97A06">
                <w:rPr>
                  <w:rStyle w:val="Hyperlink"/>
                  <w:rFonts w:ascii="Comic Sans MS" w:hAnsi="Comic Sans MS"/>
                </w:rPr>
                <w:t>https://www.youtube.com/watch?v=_0ksifAEbyk</w:t>
              </w:r>
            </w:hyperlink>
            <w:r>
              <w:rPr>
                <w:rFonts w:ascii="Comic Sans MS" w:hAnsi="Comic Sans MS"/>
              </w:rPr>
              <w:t xml:space="preserve"> (3.36 </w:t>
            </w:r>
            <w:r w:rsidRPr="00C57FC9">
              <w:rPr>
                <w:rFonts w:ascii="Comic Sans MS" w:hAnsi="Comic Sans MS"/>
                <w:lang w:val="en"/>
              </w:rPr>
              <w:t>Great Australian Billy Hughes Footage</w:t>
            </w:r>
            <w:r>
              <w:rPr>
                <w:rFonts w:ascii="Comic Sans MS" w:hAnsi="Comic Sans MS"/>
                <w:lang w:val="en"/>
              </w:rPr>
              <w:t xml:space="preserve">, 1950s, British </w:t>
            </w:r>
            <w:proofErr w:type="spellStart"/>
            <w:r>
              <w:rPr>
                <w:rFonts w:ascii="Comic Sans MS" w:hAnsi="Comic Sans MS"/>
                <w:lang w:val="en"/>
              </w:rPr>
              <w:t>pathe</w:t>
            </w:r>
            <w:proofErr w:type="spellEnd"/>
            <w:r>
              <w:rPr>
                <w:rFonts w:ascii="Comic Sans MS" w:hAnsi="Comic Sans MS"/>
                <w:lang w:val="en"/>
              </w:rPr>
              <w:t xml:space="preserve"> news type excerpt).</w:t>
            </w:r>
          </w:p>
          <w:p w:rsidR="00526B38" w:rsidRP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 w:rsidRPr="00F63934">
              <w:rPr>
                <w:rFonts w:ascii="Comic Sans MS" w:hAnsi="Comic Sans MS"/>
                <w:lang w:val="en"/>
              </w:rPr>
              <w:t>Distribute the ‘Australian Politics, 1920s’ sheet</w:t>
            </w:r>
          </w:p>
          <w:p w:rsidR="00F63934" w:rsidRDefault="00F63934" w:rsidP="00F63934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Go through Fortnightly Source </w:t>
            </w:r>
            <w:proofErr w:type="spellStart"/>
            <w:r>
              <w:rPr>
                <w:rFonts w:ascii="Comic Sans MS" w:hAnsi="Comic Sans MS"/>
              </w:rPr>
              <w:t>AnalysisTask</w:t>
            </w:r>
            <w:proofErr w:type="spellEnd"/>
            <w:r>
              <w:rPr>
                <w:rFonts w:ascii="Comic Sans MS" w:hAnsi="Comic Sans MS"/>
              </w:rPr>
              <w:t xml:space="preserve"> 1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Students view ‘The Years that Made Us – The Roaring 20s’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F63934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ASSESSMENT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Review the sources distributed yesterday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and read the ‘Industrial Dispute’ sheet.</w:t>
            </w:r>
          </w:p>
          <w:p w:rsidR="00F63934" w:rsidRPr="00C57FC9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 </w:t>
            </w:r>
            <w:hyperlink r:id="rId9" w:history="1">
              <w:r w:rsidRPr="00E614B8">
                <w:rPr>
                  <w:rStyle w:val="Hyperlink"/>
                </w:rPr>
                <w:t>https://www.youtube.com/watch?v=vzss04KeHsU</w:t>
              </w:r>
            </w:hyperlink>
            <w:r>
              <w:t xml:space="preserve"> </w:t>
            </w:r>
            <w:r>
              <w:rPr>
                <w:rFonts w:ascii="Comic Sans MS" w:hAnsi="Comic Sans MS"/>
              </w:rPr>
              <w:t xml:space="preserve"> (4.21 </w:t>
            </w:r>
            <w:r w:rsidRPr="00A73FDD">
              <w:rPr>
                <w:rFonts w:ascii="Comic Sans MS" w:hAnsi="Comic Sans MS"/>
                <w:lang w:val="en"/>
              </w:rPr>
              <w:t xml:space="preserve">VOTE FOR BRUCE </w:t>
            </w:r>
            <w:r>
              <w:rPr>
                <w:rFonts w:ascii="Comic Sans MS" w:hAnsi="Comic Sans MS"/>
                <w:lang w:val="en"/>
              </w:rPr>
              <w:t xml:space="preserve">Australian Political Ad – 1925 – skip the end </w:t>
            </w:r>
            <w:proofErr w:type="gramStart"/>
            <w:r>
              <w:rPr>
                <w:rFonts w:ascii="Comic Sans MS" w:hAnsi="Comic Sans MS"/>
                <w:lang w:val="en"/>
              </w:rPr>
              <w:t>note,</w:t>
            </w:r>
            <w:proofErr w:type="gramEnd"/>
            <w:r>
              <w:rPr>
                <w:rFonts w:ascii="Comic Sans MS" w:hAnsi="Comic Sans MS"/>
                <w:lang w:val="en"/>
              </w:rPr>
              <w:t xml:space="preserve"> this is not relevant at this time</w:t>
            </w:r>
            <w:r w:rsidRPr="00A73FDD">
              <w:rPr>
                <w:rFonts w:ascii="Comic Sans MS" w:hAnsi="Comic Sans MS"/>
                <w:lang w:val="en"/>
              </w:rPr>
              <w:t>)</w:t>
            </w:r>
            <w:r>
              <w:rPr>
                <w:rFonts w:ascii="Comic Sans MS" w:hAnsi="Comic Sans MS"/>
                <w:lang w:val="en"/>
              </w:rPr>
              <w:t>.</w:t>
            </w:r>
          </w:p>
          <w:p w:rsidR="00526B38" w:rsidRPr="00F63934" w:rsidRDefault="00F63934" w:rsidP="00F63934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  <w:lang w:val="en"/>
              </w:rPr>
            </w:pPr>
            <w:r w:rsidRPr="00F63934">
              <w:rPr>
                <w:rFonts w:ascii="Comic Sans MS" w:hAnsi="Comic Sans MS"/>
                <w:lang w:val="en"/>
              </w:rPr>
              <w:t xml:space="preserve">Get students to apply source analysis tasks to </w:t>
            </w:r>
            <w:proofErr w:type="gramStart"/>
            <w:r w:rsidRPr="00F63934">
              <w:rPr>
                <w:rFonts w:ascii="Comic Sans MS" w:hAnsi="Comic Sans MS"/>
                <w:lang w:val="en"/>
              </w:rPr>
              <w:t>the you</w:t>
            </w:r>
            <w:proofErr w:type="gramEnd"/>
            <w:r w:rsidRPr="00F63934">
              <w:rPr>
                <w:rFonts w:ascii="Comic Sans MS" w:hAnsi="Comic Sans MS"/>
                <w:lang w:val="en"/>
              </w:rPr>
              <w:t xml:space="preserve"> tube clip.</w:t>
            </w:r>
          </w:p>
          <w:p w:rsidR="00F63934" w:rsidRDefault="00F63934" w:rsidP="00F63934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‘Industrial Unrest’ sheet – read and annotate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1925 Election to Depression</w:t>
            </w:r>
          </w:p>
          <w:p w:rsidR="00F63934" w:rsidRPr="004746C6" w:rsidRDefault="00F63934" w:rsidP="00F63934">
            <w:pPr>
              <w:pStyle w:val="ListParagraph"/>
              <w:numPr>
                <w:ilvl w:val="0"/>
                <w:numId w:val="3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Begin showing the DVD ‘The Years That Made Us – Survival’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Review to date: Conscription Issue – Defeat of Bruce, 1929 by using the dot point overhead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Display and read through the essay: 1918 – 1925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Display and read through the start of the progressing essay: 1925 - 1939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Read Nelson, pp. 64 – 76 as a class, or appoint each pair a section to read and condense</w:t>
            </w:r>
          </w:p>
          <w:p w:rsidR="00F63934" w:rsidRDefault="00F63934" w:rsidP="00F63934">
            <w:pPr>
              <w:pStyle w:val="ListParagraph"/>
              <w:numPr>
                <w:ilvl w:val="0"/>
                <w:numId w:val="5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Scullin’s plans and the Depression – The Plans Sheet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Pr="00F63934" w:rsidRDefault="00F63934" w:rsidP="00F63934">
            <w:pPr>
              <w:pStyle w:val="ListParagraph"/>
              <w:numPr>
                <w:ilvl w:val="0"/>
                <w:numId w:val="6"/>
              </w:numPr>
              <w:rPr>
                <w:rFonts w:ascii="Comic Sans MS" w:hAnsi="Comic Sans MS"/>
              </w:rPr>
            </w:pPr>
            <w:r w:rsidRPr="00F63934">
              <w:rPr>
                <w:rFonts w:ascii="Comic Sans MS" w:hAnsi="Comic Sans MS"/>
              </w:rPr>
              <w:t>Distribute ‘Depression’ Sheet</w:t>
            </w:r>
          </w:p>
          <w:p w:rsidR="00F63934" w:rsidRPr="00F63934" w:rsidRDefault="00F63934" w:rsidP="00F63934">
            <w:pPr>
              <w:pStyle w:val="ListParagraph"/>
              <w:numPr>
                <w:ilvl w:val="0"/>
                <w:numId w:val="6"/>
              </w:numPr>
              <w:rPr>
                <w:rFonts w:ascii="Comic Sans MS" w:hAnsi="Comic Sans MS"/>
              </w:rPr>
            </w:pPr>
            <w:r w:rsidRPr="00F63934">
              <w:rPr>
                <w:rFonts w:ascii="Comic Sans MS" w:hAnsi="Comic Sans MS"/>
              </w:rPr>
              <w:t>Distribute ‘The Plans’</w:t>
            </w:r>
          </w:p>
          <w:p w:rsidR="00F63934" w:rsidRPr="00F63934" w:rsidRDefault="00F63934" w:rsidP="00F63934">
            <w:pPr>
              <w:pStyle w:val="ListParagraph"/>
              <w:numPr>
                <w:ilvl w:val="0"/>
                <w:numId w:val="6"/>
              </w:numPr>
              <w:rPr>
                <w:rFonts w:ascii="Comic Sans MS" w:hAnsi="Comic Sans MS"/>
              </w:rPr>
            </w:pPr>
            <w:r w:rsidRPr="00F63934">
              <w:rPr>
                <w:rFonts w:ascii="Comic Sans MS" w:hAnsi="Comic Sans MS"/>
              </w:rPr>
              <w:t xml:space="preserve">Invite Mrs. </w:t>
            </w:r>
            <w:proofErr w:type="spellStart"/>
            <w:r w:rsidRPr="00F63934">
              <w:rPr>
                <w:rFonts w:ascii="Comic Sans MS" w:hAnsi="Comic Sans MS"/>
              </w:rPr>
              <w:t>MCall</w:t>
            </w:r>
            <w:proofErr w:type="spellEnd"/>
            <w:r w:rsidRPr="00F63934">
              <w:rPr>
                <w:rFonts w:ascii="Comic Sans MS" w:hAnsi="Comic Sans MS"/>
              </w:rPr>
              <w:t xml:space="preserve"> to chat about the Depression</w:t>
            </w:r>
          </w:p>
          <w:p w:rsidR="00F63934" w:rsidRPr="00F63934" w:rsidRDefault="00F63934" w:rsidP="00F63934">
            <w:pPr>
              <w:pStyle w:val="ListParagraph"/>
              <w:numPr>
                <w:ilvl w:val="0"/>
                <w:numId w:val="6"/>
              </w:numPr>
              <w:rPr>
                <w:rFonts w:ascii="Comic Sans MS" w:hAnsi="Comic Sans MS"/>
              </w:rPr>
            </w:pPr>
            <w:r w:rsidRPr="00F63934">
              <w:rPr>
                <w:rFonts w:ascii="Comic Sans MS" w:hAnsi="Comic Sans MS"/>
              </w:rPr>
              <w:t xml:space="preserve">Get students into two groups and provide text books to each group – one to study Lyons and his </w:t>
            </w:r>
            <w:proofErr w:type="spellStart"/>
            <w:r w:rsidRPr="00F63934">
              <w:rPr>
                <w:rFonts w:ascii="Comic Sans MS" w:hAnsi="Comic Sans MS"/>
              </w:rPr>
              <w:t>Labor</w:t>
            </w:r>
            <w:proofErr w:type="spellEnd"/>
            <w:r w:rsidRPr="00F63934">
              <w:rPr>
                <w:rFonts w:ascii="Comic Sans MS" w:hAnsi="Comic Sans MS"/>
              </w:rPr>
              <w:t xml:space="preserve"> Split and the UAP; and the other Scullin and the causes of the split.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F63934" w:rsidRPr="00A25EA4" w:rsidRDefault="00F63934" w:rsidP="00F63934">
            <w:pPr>
              <w:pStyle w:val="ListParagraph"/>
              <w:numPr>
                <w:ilvl w:val="0"/>
                <w:numId w:val="4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i/>
              </w:rPr>
              <w:t xml:space="preserve">Quick </w:t>
            </w:r>
            <w:proofErr w:type="spellStart"/>
            <w:r>
              <w:rPr>
                <w:rFonts w:ascii="Comic Sans MS" w:hAnsi="Comic Sans MS"/>
                <w:i/>
              </w:rPr>
              <w:t>qiz</w:t>
            </w:r>
            <w:proofErr w:type="spellEnd"/>
            <w:r>
              <w:rPr>
                <w:rFonts w:ascii="Comic Sans MS" w:hAnsi="Comic Sans MS"/>
                <w:i/>
              </w:rPr>
              <w:t xml:space="preserve"> – name the four plans; identify the Inflationary and the deflationary</w:t>
            </w:r>
          </w:p>
          <w:p w:rsidR="00F63934" w:rsidRPr="00A25EA4" w:rsidRDefault="00F63934" w:rsidP="00F63934">
            <w:pPr>
              <w:pStyle w:val="ListParagraph"/>
              <w:numPr>
                <w:ilvl w:val="0"/>
                <w:numId w:val="4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i/>
              </w:rPr>
              <w:lastRenderedPageBreak/>
              <w:t>Distribute Politics 1920s – 1940s sheet</w:t>
            </w:r>
          </w:p>
          <w:p w:rsidR="00526B38" w:rsidRDefault="00F63934" w:rsidP="00F63934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Create the Scullin/Lyons sheet.</w:t>
            </w:r>
          </w:p>
          <w:p w:rsidR="00F63934" w:rsidRDefault="00F63934" w:rsidP="00F63934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Try to find a you tube clip regarding Australia during the </w:t>
            </w:r>
            <w:r>
              <w:rPr>
                <w:rFonts w:ascii="Comic Sans MS" w:hAnsi="Comic Sans MS"/>
              </w:rPr>
              <w:lastRenderedPageBreak/>
              <w:t>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526B38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60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Try to find a you tube clip regarding Australia during the </w:t>
            </w:r>
            <w:r>
              <w:rPr>
                <w:rFonts w:ascii="Comic Sans MS" w:hAnsi="Comic Sans MS"/>
              </w:rPr>
              <w:lastRenderedPageBreak/>
              <w:t>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 xml:space="preserve">Distribute the source analysis task (or maybe do that </w:t>
            </w:r>
            <w:r>
              <w:rPr>
                <w:rFonts w:ascii="Comic Sans MS" w:hAnsi="Comic Sans MS"/>
              </w:rPr>
              <w:lastRenderedPageBreak/>
              <w:t>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6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7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lastRenderedPageBreak/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8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6</w:t>
            </w:r>
            <w:r>
              <w:rPr>
                <w:rFonts w:ascii="Comic Sans MS" w:hAnsi="Comic Sans MS"/>
                <w:b/>
                <w:sz w:val="28"/>
                <w:szCs w:val="28"/>
              </w:rPr>
              <w:t>9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CD1032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0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lastRenderedPageBreak/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9E212F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1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9E212F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2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tbl>
      <w:tblPr>
        <w:tblStyle w:val="TableGrid"/>
        <w:tblW w:w="9538" w:type="dxa"/>
        <w:tblLook w:val="04A0" w:firstRow="1" w:lastRow="0" w:firstColumn="1" w:lastColumn="0" w:noHBand="0" w:noVBand="1"/>
      </w:tblPr>
      <w:tblGrid>
        <w:gridCol w:w="1480"/>
        <w:gridCol w:w="8058"/>
      </w:tblGrid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9E212F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lastRenderedPageBreak/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3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9E212F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4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  <w:tr w:rsidR="00526B38" w:rsidTr="00CD1032">
        <w:trPr>
          <w:trHeight w:val="679"/>
        </w:trPr>
        <w:tc>
          <w:tcPr>
            <w:tcW w:w="1480" w:type="dxa"/>
            <w:shd w:val="clear" w:color="auto" w:fill="D9D9D9" w:themeFill="background1" w:themeFillShade="D9"/>
          </w:tcPr>
          <w:p w:rsidR="00526B38" w:rsidRDefault="00526B38" w:rsidP="00CD1032">
            <w:pPr>
              <w:tabs>
                <w:tab w:val="left" w:pos="1945"/>
              </w:tabs>
            </w:pPr>
            <w:r>
              <w:rPr>
                <w:rFonts w:ascii="Comic Sans MS" w:hAnsi="Comic Sans MS"/>
                <w:b/>
                <w:sz w:val="28"/>
                <w:szCs w:val="28"/>
              </w:rPr>
              <w:t xml:space="preserve">Yr. 12 </w:t>
            </w:r>
            <w:r>
              <w:rPr>
                <w:rFonts w:ascii="Comic Sans MS" w:hAnsi="Comic Sans MS"/>
                <w:b/>
                <w:sz w:val="28"/>
                <w:szCs w:val="28"/>
              </w:rPr>
              <w:tab/>
            </w:r>
          </w:p>
        </w:tc>
        <w:tc>
          <w:tcPr>
            <w:tcW w:w="8058" w:type="dxa"/>
            <w:shd w:val="clear" w:color="auto" w:fill="D9D9D9" w:themeFill="background1" w:themeFillShade="D9"/>
          </w:tcPr>
          <w:p w:rsidR="00526B38" w:rsidRDefault="00526B38" w:rsidP="00CD1032">
            <w:r w:rsidRPr="003E3A88">
              <w:rPr>
                <w:rFonts w:ascii="Comic Sans MS" w:hAnsi="Comic Sans MS"/>
                <w:b/>
                <w:sz w:val="28"/>
                <w:szCs w:val="28"/>
              </w:rPr>
              <w:t xml:space="preserve">Term </w:t>
            </w:r>
            <w:r>
              <w:rPr>
                <w:rFonts w:ascii="Comic Sans MS" w:hAnsi="Comic Sans MS"/>
                <w:b/>
                <w:sz w:val="28"/>
                <w:szCs w:val="28"/>
              </w:rPr>
              <w:t>Two                   Modern History, Australia</w:t>
            </w:r>
          </w:p>
        </w:tc>
      </w:tr>
      <w:tr w:rsidR="00526B38" w:rsidRPr="003F32F1" w:rsidTr="00CD1032">
        <w:trPr>
          <w:trHeight w:val="679"/>
        </w:trPr>
        <w:tc>
          <w:tcPr>
            <w:tcW w:w="1480" w:type="dxa"/>
          </w:tcPr>
          <w:p w:rsidR="00526B38" w:rsidRPr="00135501" w:rsidRDefault="00526B38" w:rsidP="009E212F">
            <w:pPr>
              <w:rPr>
                <w:rFonts w:ascii="Comic Sans MS" w:hAnsi="Comic Sans MS"/>
                <w:b/>
              </w:rPr>
            </w:pPr>
            <w:r w:rsidRPr="00135501">
              <w:rPr>
                <w:rFonts w:ascii="Comic Sans MS" w:hAnsi="Comic Sans MS"/>
                <w:b/>
                <w:sz w:val="28"/>
                <w:szCs w:val="28"/>
              </w:rPr>
              <w:t xml:space="preserve">Lesson </w:t>
            </w:r>
            <w:r w:rsidR="009E212F">
              <w:rPr>
                <w:rFonts w:ascii="Comic Sans MS" w:hAnsi="Comic Sans MS"/>
                <w:b/>
                <w:sz w:val="28"/>
                <w:szCs w:val="28"/>
              </w:rPr>
              <w:t>7</w:t>
            </w:r>
            <w:r>
              <w:rPr>
                <w:rFonts w:ascii="Comic Sans MS" w:hAnsi="Comic Sans MS"/>
                <w:b/>
                <w:sz w:val="28"/>
                <w:szCs w:val="28"/>
              </w:rPr>
              <w:t>5</w:t>
            </w:r>
          </w:p>
        </w:tc>
        <w:tc>
          <w:tcPr>
            <w:tcW w:w="8058" w:type="dxa"/>
          </w:tcPr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Learning Intention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  <w:u w:val="single"/>
              </w:rPr>
            </w:pPr>
          </w:p>
          <w:p w:rsidR="00526B38" w:rsidRDefault="00526B38" w:rsidP="00CD1032">
            <w:pPr>
              <w:rPr>
                <w:rFonts w:ascii="Comic Sans MS" w:hAnsi="Comic Sans MS"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Activities</w:t>
            </w:r>
            <w:r w:rsidRPr="003F32F1">
              <w:rPr>
                <w:rFonts w:ascii="Comic Sans MS" w:hAnsi="Comic Sans MS"/>
                <w:sz w:val="28"/>
                <w:szCs w:val="28"/>
              </w:rPr>
              <w:t>: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assessment outline and discuss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overview and annotate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Discuss the major research task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Distribute the source analysis task (or maybe do that tomorrow</w:t>
            </w:r>
          </w:p>
          <w:p w:rsidR="00526B38" w:rsidRDefault="00526B38" w:rsidP="00CD1032">
            <w:pPr>
              <w:pStyle w:val="ListParagraph"/>
              <w:numPr>
                <w:ilvl w:val="0"/>
                <w:numId w:val="1"/>
              </w:numPr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Try to find a you tube clip regarding Australia during the 1920s or conscription issue</w:t>
            </w:r>
          </w:p>
          <w:p w:rsidR="00526B38" w:rsidRDefault="00526B38" w:rsidP="00CD1032">
            <w:pPr>
              <w:rPr>
                <w:rFonts w:ascii="Comic Sans MS" w:hAnsi="Comic Sans MS"/>
              </w:rPr>
            </w:pPr>
          </w:p>
          <w:p w:rsidR="00526B38" w:rsidRPr="002173B8" w:rsidRDefault="00526B38" w:rsidP="00CD1032">
            <w:pPr>
              <w:rPr>
                <w:rFonts w:ascii="Comic Sans MS" w:hAnsi="Comic Sans MS"/>
              </w:rPr>
            </w:pPr>
            <w:r>
              <w:rPr>
                <w:rFonts w:ascii="Comic Sans MS" w:hAnsi="Comic Sans MS"/>
                <w:sz w:val="28"/>
                <w:szCs w:val="28"/>
                <w:u w:val="single"/>
              </w:rPr>
              <w:t>Success Criteria</w:t>
            </w:r>
            <w:r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526B38">
              <w:rPr>
                <w:rFonts w:ascii="Comic Sans MS" w:hAnsi="Comic Sans MS"/>
                <w:b/>
                <w:i/>
              </w:rPr>
              <w:t>Overview Australia</w:t>
            </w:r>
          </w:p>
          <w:p w:rsidR="00526B38" w:rsidRPr="00526B38" w:rsidRDefault="00526B38" w:rsidP="00CD1032">
            <w:pPr>
              <w:rPr>
                <w:rFonts w:ascii="Comic Sans MS" w:hAnsi="Comic Sans MS"/>
              </w:rPr>
            </w:pPr>
          </w:p>
        </w:tc>
      </w:tr>
    </w:tbl>
    <w:p w:rsidR="00526B38" w:rsidRDefault="00526B38" w:rsidP="00526B38"/>
    <w:p w:rsidR="002B1A5D" w:rsidRDefault="002B1A5D"/>
    <w:sectPr w:rsidR="002B1A5D" w:rsidSect="00526B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AF09B6"/>
    <w:multiLevelType w:val="hybridMultilevel"/>
    <w:tmpl w:val="8FDA47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63F20"/>
    <w:multiLevelType w:val="hybridMultilevel"/>
    <w:tmpl w:val="814848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B722BE"/>
    <w:multiLevelType w:val="hybridMultilevel"/>
    <w:tmpl w:val="FF0648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B02315"/>
    <w:multiLevelType w:val="hybridMultilevel"/>
    <w:tmpl w:val="217032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8717CC"/>
    <w:multiLevelType w:val="hybridMultilevel"/>
    <w:tmpl w:val="610695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0E711B"/>
    <w:multiLevelType w:val="hybridMultilevel"/>
    <w:tmpl w:val="F1F860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990C10"/>
    <w:multiLevelType w:val="hybridMultilevel"/>
    <w:tmpl w:val="C25E3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B38"/>
    <w:rsid w:val="000148C9"/>
    <w:rsid w:val="0014257C"/>
    <w:rsid w:val="002B1A5D"/>
    <w:rsid w:val="0042607D"/>
    <w:rsid w:val="00526B38"/>
    <w:rsid w:val="00556787"/>
    <w:rsid w:val="009E212F"/>
    <w:rsid w:val="00AA3850"/>
    <w:rsid w:val="00CD1032"/>
    <w:rsid w:val="00DD048B"/>
    <w:rsid w:val="00F17FF3"/>
    <w:rsid w:val="00F3089B"/>
    <w:rsid w:val="00F6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6B3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6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6B38"/>
    <w:pPr>
      <w:ind w:left="720"/>
      <w:contextualSpacing/>
    </w:pPr>
  </w:style>
  <w:style w:type="character" w:styleId="Hyperlink">
    <w:name w:val="Hyperlink"/>
    <w:basedOn w:val="DefaultParagraphFont"/>
    <w:rsid w:val="00CD103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17FF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26B3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26B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6B38"/>
    <w:pPr>
      <w:ind w:left="720"/>
      <w:contextualSpacing/>
    </w:pPr>
  </w:style>
  <w:style w:type="character" w:styleId="Hyperlink">
    <w:name w:val="Hyperlink"/>
    <w:basedOn w:val="DefaultParagraphFont"/>
    <w:rsid w:val="00CD103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F17FF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_0ksifAEbyk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UpfrHkNPu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_0ksifAEbyk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vzss04KeHs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FB5F9FD0</Template>
  <TotalTime>3</TotalTime>
  <Pages>27</Pages>
  <Words>4362</Words>
  <Characters>27785</Characters>
  <Application>Microsoft Office Word</Application>
  <DocSecurity>0</DocSecurity>
  <Lines>231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3</cp:revision>
  <dcterms:created xsi:type="dcterms:W3CDTF">2018-05-31T01:48:00Z</dcterms:created>
  <dcterms:modified xsi:type="dcterms:W3CDTF">2018-05-31T01:53:00Z</dcterms:modified>
</cp:coreProperties>
</file>