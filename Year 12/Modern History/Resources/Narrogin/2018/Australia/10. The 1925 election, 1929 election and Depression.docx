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64F5" w:rsidRDefault="008964F5" w:rsidP="008964F5">
      <w:pPr>
        <w:tabs>
          <w:tab w:val="left" w:pos="4020"/>
        </w:tabs>
        <w:jc w:val="center"/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8"/>
          <w:szCs w:val="28"/>
          <w:u w:val="single"/>
        </w:rPr>
        <w:t>The 1925</w:t>
      </w:r>
      <w:r w:rsidR="005D7921">
        <w:rPr>
          <w:rFonts w:ascii="Comic Sans MS" w:hAnsi="Comic Sans MS"/>
          <w:b/>
          <w:sz w:val="28"/>
          <w:szCs w:val="28"/>
          <w:u w:val="single"/>
        </w:rPr>
        <w:t xml:space="preserve"> </w:t>
      </w:r>
      <w:proofErr w:type="spellStart"/>
      <w:r w:rsidR="005D7921">
        <w:rPr>
          <w:rFonts w:ascii="Comic Sans MS" w:hAnsi="Comic Sans MS"/>
          <w:b/>
          <w:sz w:val="28"/>
          <w:szCs w:val="28"/>
          <w:u w:val="single"/>
        </w:rPr>
        <w:t>Fedral</w:t>
      </w:r>
      <w:proofErr w:type="spellEnd"/>
      <w:r w:rsidR="005D7921">
        <w:rPr>
          <w:rFonts w:ascii="Comic Sans MS" w:hAnsi="Comic Sans MS"/>
          <w:b/>
          <w:sz w:val="28"/>
          <w:szCs w:val="28"/>
          <w:u w:val="single"/>
        </w:rPr>
        <w:t xml:space="preserve"> Election</w:t>
      </w:r>
      <w:bookmarkStart w:id="0" w:name="_GoBack"/>
      <w:bookmarkEnd w:id="0"/>
      <w:r>
        <w:rPr>
          <w:rFonts w:ascii="Comic Sans MS" w:hAnsi="Comic Sans MS"/>
          <w:b/>
          <w:sz w:val="28"/>
          <w:szCs w:val="28"/>
          <w:u w:val="single"/>
        </w:rPr>
        <w:t xml:space="preserve"> </w:t>
      </w:r>
      <w:r w:rsidR="00636F39">
        <w:rPr>
          <w:rFonts w:ascii="Comic Sans MS" w:hAnsi="Comic Sans MS"/>
          <w:b/>
          <w:sz w:val="28"/>
          <w:szCs w:val="28"/>
          <w:u w:val="single"/>
        </w:rPr>
        <w:t>to t</w:t>
      </w:r>
      <w:r>
        <w:rPr>
          <w:rFonts w:ascii="Comic Sans MS" w:hAnsi="Comic Sans MS"/>
          <w:b/>
          <w:sz w:val="28"/>
          <w:szCs w:val="28"/>
          <w:u w:val="single"/>
        </w:rPr>
        <w:t>he Great Depression</w:t>
      </w:r>
    </w:p>
    <w:p w:rsidR="008964F5" w:rsidRDefault="008964F5" w:rsidP="0052284B">
      <w:pPr>
        <w:rPr>
          <w:rFonts w:ascii="Comic Sans MS" w:hAnsi="Comic Sans MS"/>
          <w:sz w:val="24"/>
          <w:szCs w:val="24"/>
        </w:rPr>
      </w:pPr>
    </w:p>
    <w:p w:rsidR="0052284B" w:rsidRDefault="0052284B" w:rsidP="0052284B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Party had </w:t>
      </w:r>
      <w:proofErr w:type="gramStart"/>
      <w:r>
        <w:rPr>
          <w:rFonts w:ascii="Comic Sans MS" w:hAnsi="Comic Sans MS"/>
          <w:sz w:val="24"/>
          <w:szCs w:val="24"/>
        </w:rPr>
        <w:t>adopted  a</w:t>
      </w:r>
      <w:proofErr w:type="gramEnd"/>
      <w:r>
        <w:rPr>
          <w:rFonts w:ascii="Comic Sans MS" w:hAnsi="Comic Sans MS"/>
          <w:sz w:val="24"/>
          <w:szCs w:val="24"/>
        </w:rPr>
        <w:t xml:space="preserve"> socialist platform; Bruce exploited public fears of communism – the Coalition incited fear of the labour movement.</w:t>
      </w:r>
    </w:p>
    <w:p w:rsidR="0052284B" w:rsidRDefault="0052284B" w:rsidP="0052284B">
      <w:pPr>
        <w:rPr>
          <w:rFonts w:ascii="Comic Sans MS" w:hAnsi="Comic Sans MS"/>
          <w:sz w:val="24"/>
          <w:szCs w:val="24"/>
        </w:rPr>
      </w:pPr>
    </w:p>
    <w:p w:rsidR="0052284B" w:rsidRDefault="0052284B" w:rsidP="0052284B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Nationalists represented national &amp; British interests, they gained the support of many ex-servicemen plus public support due to a weakness of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because of the split &amp; alleged association with communism – combined, </w:t>
      </w:r>
      <w:proofErr w:type="gramStart"/>
      <w:r>
        <w:rPr>
          <w:rFonts w:ascii="Comic Sans MS" w:hAnsi="Comic Sans MS"/>
          <w:sz w:val="24"/>
          <w:szCs w:val="24"/>
        </w:rPr>
        <w:t>this</w:t>
      </w:r>
      <w:proofErr w:type="gramEnd"/>
      <w:r>
        <w:rPr>
          <w:rFonts w:ascii="Comic Sans MS" w:hAnsi="Comic Sans MS"/>
          <w:sz w:val="24"/>
          <w:szCs w:val="24"/>
        </w:rPr>
        <w:t xml:space="preserve"> kept the conservative parties in power.</w:t>
      </w:r>
    </w:p>
    <w:p w:rsidR="00BD05DF" w:rsidRDefault="00BD05DF" w:rsidP="0052284B">
      <w:pPr>
        <w:rPr>
          <w:rFonts w:ascii="Comic Sans MS" w:hAnsi="Comic Sans MS"/>
          <w:sz w:val="24"/>
          <w:szCs w:val="24"/>
        </w:rPr>
      </w:pPr>
    </w:p>
    <w:p w:rsidR="0052284B" w:rsidRDefault="00BD05DF" w:rsidP="0052284B">
      <w:pPr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</w:t>
      </w:r>
      <w:r w:rsidR="0052284B">
        <w:rPr>
          <w:rFonts w:ascii="Comic Sans MS" w:hAnsi="Comic Sans MS"/>
          <w:sz w:val="24"/>
          <w:szCs w:val="24"/>
        </w:rPr>
        <w:t xml:space="preserve">Federal </w:t>
      </w:r>
      <w:r w:rsidR="00BA6A1C">
        <w:rPr>
          <w:rFonts w:ascii="Comic Sans MS" w:hAnsi="Comic Sans MS"/>
          <w:sz w:val="24"/>
          <w:szCs w:val="24"/>
        </w:rPr>
        <w:t xml:space="preserve">elections of 1925 were </w:t>
      </w:r>
      <w:r w:rsidR="0052284B">
        <w:rPr>
          <w:rFonts w:ascii="Comic Sans MS" w:hAnsi="Comic Sans MS"/>
          <w:sz w:val="24"/>
          <w:szCs w:val="24"/>
        </w:rPr>
        <w:t xml:space="preserve">fought by Bruce on </w:t>
      </w:r>
      <w:r w:rsidR="00BA6A1C">
        <w:rPr>
          <w:rFonts w:ascii="Comic Sans MS" w:hAnsi="Comic Sans MS"/>
          <w:sz w:val="24"/>
          <w:szCs w:val="24"/>
        </w:rPr>
        <w:t>the issue of Law &amp; Order &amp; I</w:t>
      </w:r>
      <w:r w:rsidR="0052284B">
        <w:rPr>
          <w:rFonts w:ascii="Comic Sans MS" w:hAnsi="Comic Sans MS"/>
          <w:sz w:val="24"/>
          <w:szCs w:val="24"/>
        </w:rPr>
        <w:t>ndustrial</w:t>
      </w:r>
      <w:r w:rsidR="00BA6A1C">
        <w:rPr>
          <w:rFonts w:ascii="Comic Sans MS" w:hAnsi="Comic Sans MS"/>
          <w:sz w:val="24"/>
          <w:szCs w:val="24"/>
        </w:rPr>
        <w:t xml:space="preserve"> U</w:t>
      </w:r>
      <w:r w:rsidR="0052284B">
        <w:rPr>
          <w:rFonts w:ascii="Comic Sans MS" w:hAnsi="Comic Sans MS"/>
          <w:sz w:val="24"/>
          <w:szCs w:val="24"/>
        </w:rPr>
        <w:t xml:space="preserve">nrest, gaining strong support from the </w:t>
      </w:r>
      <w:r w:rsidR="00BA6A1C">
        <w:rPr>
          <w:rFonts w:ascii="Comic Sans MS" w:hAnsi="Comic Sans MS"/>
          <w:sz w:val="24"/>
          <w:szCs w:val="24"/>
        </w:rPr>
        <w:t xml:space="preserve">popular </w:t>
      </w:r>
      <w:r w:rsidR="0052284B">
        <w:rPr>
          <w:rFonts w:ascii="Comic Sans MS" w:hAnsi="Comic Sans MS"/>
          <w:sz w:val="24"/>
          <w:szCs w:val="24"/>
        </w:rPr>
        <w:t>press</w:t>
      </w:r>
      <w:r w:rsidR="00BA6A1C">
        <w:rPr>
          <w:rFonts w:ascii="Comic Sans MS" w:hAnsi="Comic Sans MS"/>
          <w:sz w:val="24"/>
          <w:szCs w:val="24"/>
        </w:rPr>
        <w:t xml:space="preserve">. A conservative victory allowed Bruce and Page to remain in power. </w:t>
      </w:r>
    </w:p>
    <w:p w:rsidR="00BA6A1C" w:rsidRDefault="00BA6A1C" w:rsidP="00BA6A1C">
      <w:pPr>
        <w:rPr>
          <w:rFonts w:ascii="Comic Sans MS" w:hAnsi="Comic Sans MS"/>
          <w:sz w:val="24"/>
          <w:szCs w:val="24"/>
        </w:rPr>
      </w:pPr>
    </w:p>
    <w:p w:rsidR="00BA6A1C" w:rsidRDefault="00BA6A1C" w:rsidP="00BA6A1C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Bruce attacked the unions &amp; the arbitration board blaming them for the increasing industrial unrest.</w:t>
      </w:r>
      <w:r w:rsidRPr="00BA6A1C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He pushed the Immigration Act to combat the Seaman’s Strike of 1925 in an attempt to deport immigrants involved.</w:t>
      </w:r>
    </w:p>
    <w:p w:rsidR="00BA6A1C" w:rsidRDefault="00BA6A1C" w:rsidP="00BA6A1C">
      <w:pPr>
        <w:outlineLvl w:val="0"/>
        <w:rPr>
          <w:rFonts w:ascii="Comic Sans MS" w:hAnsi="Comic Sans MS"/>
          <w:sz w:val="24"/>
          <w:szCs w:val="24"/>
        </w:rPr>
      </w:pPr>
    </w:p>
    <w:p w:rsidR="00BA6A1C" w:rsidRDefault="00BA6A1C" w:rsidP="00BA6A1C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Industrial unrest was the manifestation of discontent in a period of falling wages not keeping up with living conditions. This was combated by the employers and the government with strike breakers &amp; anti-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measures. The Crimes Act, 1926, included heavy punishment against striking unionists; bitterly opposed by the unions. Bruce was accused of one law for workers; one for employers.</w:t>
      </w:r>
    </w:p>
    <w:p w:rsidR="00BA6A1C" w:rsidRDefault="00BA6A1C" w:rsidP="00BA6A1C">
      <w:pPr>
        <w:rPr>
          <w:rFonts w:ascii="Comic Sans MS" w:hAnsi="Comic Sans MS"/>
          <w:sz w:val="24"/>
          <w:szCs w:val="24"/>
        </w:rPr>
      </w:pPr>
    </w:p>
    <w:p w:rsidR="0052284B" w:rsidRDefault="00BA6A1C" w:rsidP="0052284B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Bruce/Page Government passed not one legislation to help the needy – social welfare reforms were left to state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Governments. The economy was under pressure to perform and the working class became more disgruntled with the Bruce/Page Government. The defining moment that weakened Bruce’s leadership in the eyes of many was the attempt</w:t>
      </w:r>
      <w:r w:rsidR="0052284B">
        <w:rPr>
          <w:rFonts w:ascii="Comic Sans MS" w:hAnsi="Comic Sans MS"/>
          <w:sz w:val="24"/>
          <w:szCs w:val="24"/>
        </w:rPr>
        <w:t xml:space="preserve"> to abolish </w:t>
      </w:r>
      <w:r>
        <w:rPr>
          <w:rFonts w:ascii="Comic Sans MS" w:hAnsi="Comic Sans MS"/>
          <w:sz w:val="24"/>
          <w:szCs w:val="24"/>
        </w:rPr>
        <w:t xml:space="preserve">the </w:t>
      </w:r>
      <w:r w:rsidR="0052284B">
        <w:rPr>
          <w:rFonts w:ascii="Comic Sans MS" w:hAnsi="Comic Sans MS"/>
          <w:sz w:val="24"/>
          <w:szCs w:val="24"/>
        </w:rPr>
        <w:t>Arbitration Board</w:t>
      </w:r>
      <w:r>
        <w:rPr>
          <w:rFonts w:ascii="Comic Sans MS" w:hAnsi="Comic Sans MS"/>
          <w:sz w:val="24"/>
          <w:szCs w:val="24"/>
        </w:rPr>
        <w:t>.</w:t>
      </w:r>
    </w:p>
    <w:p w:rsidR="008964F5" w:rsidRDefault="008964F5" w:rsidP="0052284B">
      <w:pPr>
        <w:rPr>
          <w:rFonts w:ascii="Comic Sans MS" w:hAnsi="Comic Sans MS"/>
          <w:sz w:val="24"/>
          <w:szCs w:val="24"/>
        </w:rPr>
      </w:pPr>
    </w:p>
    <w:p w:rsidR="0052284B" w:rsidRDefault="0052284B" w:rsidP="0052284B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Hughes (</w:t>
      </w:r>
      <w:r w:rsidR="00BA6A1C">
        <w:rPr>
          <w:rFonts w:ascii="Comic Sans MS" w:hAnsi="Comic Sans MS"/>
          <w:sz w:val="24"/>
          <w:szCs w:val="24"/>
        </w:rPr>
        <w:t xml:space="preserve">who held a </w:t>
      </w:r>
      <w:r>
        <w:rPr>
          <w:rFonts w:ascii="Comic Sans MS" w:hAnsi="Comic Sans MS"/>
          <w:sz w:val="24"/>
          <w:szCs w:val="24"/>
        </w:rPr>
        <w:t xml:space="preserve">long grudge) </w:t>
      </w:r>
      <w:r w:rsidR="00BA6A1C">
        <w:rPr>
          <w:rFonts w:ascii="Comic Sans MS" w:hAnsi="Comic Sans MS"/>
          <w:sz w:val="24"/>
          <w:szCs w:val="24"/>
        </w:rPr>
        <w:t>made a</w:t>
      </w:r>
      <w:r w:rsidR="008964F5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scathing attack on Bruce, passing </w:t>
      </w:r>
      <w:r w:rsidR="00BA6A1C">
        <w:rPr>
          <w:rFonts w:ascii="Comic Sans MS" w:hAnsi="Comic Sans MS"/>
          <w:sz w:val="24"/>
          <w:szCs w:val="24"/>
        </w:rPr>
        <w:t xml:space="preserve">a </w:t>
      </w:r>
      <w:r>
        <w:rPr>
          <w:rFonts w:ascii="Comic Sans MS" w:hAnsi="Comic Sans MS"/>
          <w:sz w:val="24"/>
          <w:szCs w:val="24"/>
        </w:rPr>
        <w:t xml:space="preserve">motion with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support</w:t>
      </w:r>
      <w:r w:rsidR="00BA6A1C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forcing an election Oct 1929</w:t>
      </w:r>
      <w:r w:rsidR="00BA6A1C">
        <w:rPr>
          <w:rFonts w:ascii="Comic Sans MS" w:hAnsi="Comic Sans MS"/>
          <w:sz w:val="24"/>
          <w:szCs w:val="24"/>
        </w:rPr>
        <w:t>.</w:t>
      </w:r>
    </w:p>
    <w:p w:rsidR="008964F5" w:rsidRDefault="008964F5" w:rsidP="0052284B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8964F5" w:rsidRDefault="008964F5" w:rsidP="008964F5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8"/>
          <w:szCs w:val="28"/>
          <w:u w:val="single"/>
        </w:rPr>
        <w:lastRenderedPageBreak/>
        <w:t>Scullin</w:t>
      </w:r>
    </w:p>
    <w:p w:rsidR="008964F5" w:rsidRDefault="008964F5" w:rsidP="008964F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Deserting voters from the coalition through fear of an attack on living standards and dismay at the handling of industrial </w:t>
      </w:r>
      <w:proofErr w:type="gramStart"/>
      <w:r>
        <w:rPr>
          <w:rFonts w:ascii="Comic Sans MS" w:hAnsi="Comic Sans MS"/>
          <w:sz w:val="24"/>
          <w:szCs w:val="24"/>
        </w:rPr>
        <w:t>unrest,</w:t>
      </w:r>
      <w:proofErr w:type="gramEnd"/>
      <w:r>
        <w:rPr>
          <w:rFonts w:ascii="Comic Sans MS" w:hAnsi="Comic Sans MS"/>
          <w:sz w:val="24"/>
          <w:szCs w:val="24"/>
        </w:rPr>
        <w:t xml:space="preserve"> gave Scullin and his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Party a landslide victory, placing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in power after a 13 year gap.</w:t>
      </w:r>
    </w:p>
    <w:p w:rsidR="008964F5" w:rsidRDefault="008964F5" w:rsidP="008964F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636F39" w:rsidRDefault="00636F39" w:rsidP="008964F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964F5" w:rsidRDefault="008964F5" w:rsidP="008964F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Scullin’s election meant an</w:t>
      </w:r>
      <w:r w:rsidRPr="00416280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opportunity to implement much needed social reform.</w:t>
      </w:r>
    </w:p>
    <w:p w:rsidR="008964F5" w:rsidRDefault="008964F5" w:rsidP="008964F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964F5" w:rsidRDefault="008964F5" w:rsidP="008964F5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inherited large unemployment levels &amp; massive overseas</w:t>
      </w:r>
      <w:r w:rsidRPr="00D06F07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debts &amp; then came the Depression.</w:t>
      </w:r>
    </w:p>
    <w:p w:rsidR="00636F39" w:rsidRDefault="00636F39" w:rsidP="008964F5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8964F5" w:rsidRDefault="008964F5" w:rsidP="008964F5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8964F5" w:rsidRDefault="008964F5" w:rsidP="008964F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</w:t>
      </w:r>
      <w:proofErr w:type="spellStart"/>
      <w:r>
        <w:rPr>
          <w:rFonts w:ascii="Comic Sans MS" w:hAnsi="Comic Sans MS"/>
          <w:sz w:val="24"/>
          <w:szCs w:val="24"/>
        </w:rPr>
        <w:t>lobal</w:t>
      </w:r>
      <w:proofErr w:type="spellEnd"/>
      <w:r>
        <w:rPr>
          <w:rFonts w:ascii="Comic Sans MS" w:hAnsi="Comic Sans MS"/>
          <w:sz w:val="24"/>
          <w:szCs w:val="24"/>
        </w:rPr>
        <w:t xml:space="preserve"> </w:t>
      </w:r>
      <w:proofErr w:type="gramStart"/>
      <w:r>
        <w:rPr>
          <w:rFonts w:ascii="Comic Sans MS" w:hAnsi="Comic Sans MS"/>
          <w:sz w:val="24"/>
          <w:szCs w:val="24"/>
        </w:rPr>
        <w:t>depression  meant</w:t>
      </w:r>
      <w:proofErr w:type="gramEnd"/>
      <w:r>
        <w:rPr>
          <w:rFonts w:ascii="Comic Sans MS" w:hAnsi="Comic Sans MS"/>
          <w:sz w:val="24"/>
          <w:szCs w:val="24"/>
        </w:rPr>
        <w:t xml:space="preserve"> primary product prices were the first to be affected . The loans from Britain under the Empire Settlement Act of 1922 quickly dried up.</w:t>
      </w:r>
    </w:p>
    <w:p w:rsidR="008964F5" w:rsidRDefault="008964F5" w:rsidP="008964F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636F39" w:rsidRDefault="00636F39" w:rsidP="008964F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964F5" w:rsidRDefault="008964F5" w:rsidP="008964F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Public works employees were the first to lose their jobs as projects became unfunded. This reduced the demand for goods in other industries.</w:t>
      </w:r>
    </w:p>
    <w:p w:rsidR="008964F5" w:rsidRDefault="008964F5" w:rsidP="008964F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636F39" w:rsidRDefault="00636F39" w:rsidP="008964F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964F5" w:rsidRDefault="008964F5" w:rsidP="008964F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Interest payments couldn’t be made, the government cut imports &amp; tried to increase the value of exports, but prices continued to fall.</w:t>
      </w:r>
    </w:p>
    <w:p w:rsidR="00636F39" w:rsidRDefault="00636F39" w:rsidP="008964F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8964F5" w:rsidRDefault="008964F5" w:rsidP="008964F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Unemployed increased 19.3% </w:t>
      </w:r>
      <w:r w:rsidR="00636F39">
        <w:rPr>
          <w:rFonts w:ascii="Comic Sans MS" w:hAnsi="Comic Sans MS"/>
          <w:sz w:val="24"/>
          <w:szCs w:val="24"/>
        </w:rPr>
        <w:t>by 1930 and</w:t>
      </w:r>
      <w:r>
        <w:rPr>
          <w:rFonts w:ascii="Comic Sans MS" w:hAnsi="Comic Sans MS"/>
          <w:sz w:val="24"/>
          <w:szCs w:val="24"/>
        </w:rPr>
        <w:t xml:space="preserve"> 30% </w:t>
      </w:r>
      <w:r w:rsidR="00636F39">
        <w:rPr>
          <w:rFonts w:ascii="Comic Sans MS" w:hAnsi="Comic Sans MS"/>
          <w:sz w:val="24"/>
          <w:szCs w:val="24"/>
        </w:rPr>
        <w:t xml:space="preserve">by </w:t>
      </w:r>
      <w:r>
        <w:rPr>
          <w:rFonts w:ascii="Comic Sans MS" w:hAnsi="Comic Sans MS"/>
          <w:sz w:val="24"/>
          <w:szCs w:val="24"/>
        </w:rPr>
        <w:t>1932</w:t>
      </w:r>
      <w:r w:rsidR="00636F39">
        <w:rPr>
          <w:rFonts w:ascii="Comic Sans MS" w:hAnsi="Comic Sans MS"/>
          <w:sz w:val="24"/>
          <w:szCs w:val="24"/>
        </w:rPr>
        <w:t>.</w:t>
      </w:r>
    </w:p>
    <w:p w:rsidR="008964F5" w:rsidRDefault="008964F5" w:rsidP="008964F5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636F39" w:rsidRDefault="008964F5" w:rsidP="00636F39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most </w:t>
      </w:r>
      <w:r w:rsidR="00636F39">
        <w:rPr>
          <w:rFonts w:ascii="Comic Sans MS" w:hAnsi="Comic Sans MS"/>
          <w:sz w:val="24"/>
          <w:szCs w:val="24"/>
        </w:rPr>
        <w:t xml:space="preserve">Scullin’s government </w:t>
      </w:r>
      <w:r>
        <w:rPr>
          <w:rFonts w:ascii="Comic Sans MS" w:hAnsi="Comic Sans MS"/>
          <w:sz w:val="24"/>
          <w:szCs w:val="24"/>
        </w:rPr>
        <w:t xml:space="preserve">could </w:t>
      </w:r>
      <w:r w:rsidR="00636F39">
        <w:rPr>
          <w:rFonts w:ascii="Comic Sans MS" w:hAnsi="Comic Sans MS"/>
          <w:sz w:val="24"/>
          <w:szCs w:val="24"/>
        </w:rPr>
        <w:t xml:space="preserve">do was to </w:t>
      </w:r>
      <w:r>
        <w:rPr>
          <w:rFonts w:ascii="Comic Sans MS" w:hAnsi="Comic Sans MS"/>
          <w:sz w:val="24"/>
          <w:szCs w:val="24"/>
        </w:rPr>
        <w:t>attempt to promote ‘equality of sacrifice’</w:t>
      </w:r>
      <w:r w:rsidR="00636F39">
        <w:rPr>
          <w:rFonts w:ascii="Comic Sans MS" w:hAnsi="Comic Sans MS"/>
          <w:sz w:val="24"/>
          <w:szCs w:val="24"/>
        </w:rPr>
        <w:t xml:space="preserve"> by trying to provide relief for the unemployed, spread the burden and put measures in place to  prevent the situation worsening.</w:t>
      </w:r>
    </w:p>
    <w:p w:rsidR="008964F5" w:rsidRDefault="008964F5" w:rsidP="008964F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636F39" w:rsidRDefault="00636F39" w:rsidP="008964F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sectPr w:rsidR="00636F39" w:rsidSect="005228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284B"/>
    <w:rsid w:val="002B1A5D"/>
    <w:rsid w:val="0052284B"/>
    <w:rsid w:val="005D7921"/>
    <w:rsid w:val="00636F39"/>
    <w:rsid w:val="008964F5"/>
    <w:rsid w:val="00BA6A1C"/>
    <w:rsid w:val="00BD05DF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2284B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2284B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1FD232E7</Template>
  <TotalTime>3</TotalTime>
  <Pages>3</Pages>
  <Words>464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3</cp:revision>
  <cp:lastPrinted>2018-06-13T05:34:00Z</cp:lastPrinted>
  <dcterms:created xsi:type="dcterms:W3CDTF">2017-06-22T01:42:00Z</dcterms:created>
  <dcterms:modified xsi:type="dcterms:W3CDTF">2018-06-13T05:35:00Z</dcterms:modified>
</cp:coreProperties>
</file>