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526B38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bookmarkStart w:id="0" w:name="_GoBack"/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AA3850" w:rsidRPr="00F63934" w:rsidRDefault="00526B38" w:rsidP="00AA3850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Try to find </w:t>
            </w:r>
            <w:proofErr w:type="gramStart"/>
            <w:r>
              <w:rPr>
                <w:rFonts w:ascii="Comic Sans MS" w:hAnsi="Comic Sans MS"/>
              </w:rPr>
              <w:t>a you</w:t>
            </w:r>
            <w:proofErr w:type="gramEnd"/>
            <w:r>
              <w:rPr>
                <w:rFonts w:ascii="Comic Sans MS" w:hAnsi="Comic Sans MS"/>
              </w:rPr>
              <w:t xml:space="preserve"> tube clip regarding Australia during the 1920s or conscription issue</w:t>
            </w:r>
            <w:r w:rsidR="00AA3850">
              <w:rPr>
                <w:rFonts w:ascii="Comic Sans MS" w:hAnsi="Comic Sans MS"/>
              </w:rPr>
              <w:t xml:space="preserve">: </w:t>
            </w:r>
            <w:hyperlink r:id="rId6" w:history="1">
              <w:r w:rsidR="00AA3850" w:rsidRPr="00F97A06">
                <w:rPr>
                  <w:rStyle w:val="Hyperlink"/>
                  <w:rFonts w:ascii="Comic Sans MS" w:hAnsi="Comic Sans MS"/>
                </w:rPr>
                <w:t>https://www.youtube.com/watch?v=_0ksifAEbyk</w:t>
              </w:r>
            </w:hyperlink>
            <w:r w:rsidR="00AA3850">
              <w:rPr>
                <w:rFonts w:ascii="Comic Sans MS" w:hAnsi="Comic Sans MS"/>
              </w:rPr>
              <w:t xml:space="preserve"> (3.36 </w:t>
            </w:r>
            <w:r w:rsidR="00AA3850" w:rsidRPr="00C57FC9">
              <w:rPr>
                <w:rFonts w:ascii="Comic Sans MS" w:hAnsi="Comic Sans MS"/>
                <w:lang w:val="en"/>
              </w:rPr>
              <w:t>Great Australian Billy Hughes Footage</w:t>
            </w:r>
            <w:r w:rsidR="00AA3850">
              <w:rPr>
                <w:rFonts w:ascii="Comic Sans MS" w:hAnsi="Comic Sans MS"/>
                <w:lang w:val="en"/>
              </w:rPr>
              <w:t xml:space="preserve">, 1950s, British </w:t>
            </w:r>
            <w:proofErr w:type="spellStart"/>
            <w:r w:rsidR="00AA3850">
              <w:rPr>
                <w:rFonts w:ascii="Comic Sans MS" w:hAnsi="Comic Sans MS"/>
                <w:lang w:val="en"/>
              </w:rPr>
              <w:t>pathe</w:t>
            </w:r>
            <w:proofErr w:type="spellEnd"/>
            <w:r w:rsidR="00AA3850">
              <w:rPr>
                <w:rFonts w:ascii="Comic Sans MS" w:hAnsi="Comic Sans MS"/>
                <w:lang w:val="en"/>
              </w:rPr>
              <w:t xml:space="preserve"> news type excerpt).</w:t>
            </w:r>
          </w:p>
          <w:p w:rsidR="00526B38" w:rsidRDefault="00526B38" w:rsidP="00AA3850">
            <w:pPr>
              <w:pStyle w:val="ListParagraph"/>
              <w:rPr>
                <w:rFonts w:ascii="Comic Sans MS" w:hAnsi="Comic Sans MS"/>
              </w:rPr>
            </w:pPr>
          </w:p>
          <w:bookmarkEnd w:id="0"/>
          <w:p w:rsidR="00526B38" w:rsidRDefault="00526B38" w:rsidP="00526B38">
            <w:pPr>
              <w:rPr>
                <w:rFonts w:ascii="Comic Sans MS" w:hAnsi="Comic Sans MS"/>
              </w:rPr>
            </w:pPr>
          </w:p>
          <w:p w:rsidR="00526B38" w:rsidRPr="002173B8" w:rsidRDefault="00526B38" w:rsidP="00526B38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526B38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2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Provide students with the handout – Legacy of Great War, Returned Soldiers, Hughes at Versailles</w:t>
            </w:r>
          </w:p>
          <w:p w:rsidR="00CD1032" w:rsidRPr="00AF3676" w:rsidRDefault="00CD1032" w:rsidP="00CD1032">
            <w:pPr>
              <w:pStyle w:val="ListParagraph"/>
              <w:numPr>
                <w:ilvl w:val="0"/>
                <w:numId w:val="2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1 and sources, discuss each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526B38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526B38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Quiz 1: Review the Great War Legacy, Returned Soldiers and Versailles</w:t>
            </w:r>
          </w:p>
          <w:p w:rsidR="00CD1032" w:rsidRPr="00CD1032" w:rsidRDefault="00AA3850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hyperlink r:id="rId7" w:history="1">
              <w:r w:rsidR="00CD1032" w:rsidRPr="0078267E">
                <w:rPr>
                  <w:rStyle w:val="Hyperlink"/>
                  <w:rFonts w:ascii="Comic Sans MS" w:hAnsi="Comic Sans MS"/>
                </w:rPr>
                <w:t>https://www.youtube.com/watch?v=UpfrHkNPurg</w:t>
              </w:r>
            </w:hyperlink>
            <w:r w:rsidR="00CD1032">
              <w:rPr>
                <w:rFonts w:ascii="Comic Sans MS" w:hAnsi="Comic Sans MS"/>
              </w:rPr>
              <w:t xml:space="preserve"> (6.02 </w:t>
            </w:r>
            <w:r w:rsidR="00CD1032" w:rsidRPr="00830BC5">
              <w:rPr>
                <w:rFonts w:ascii="Comic Sans MS" w:hAnsi="Comic Sans MS"/>
                <w:lang w:val="en"/>
              </w:rPr>
              <w:t>Success and failure on soldier settlement blocks - Battle to Farm</w:t>
            </w:r>
            <w:r w:rsidR="00CD1032">
              <w:rPr>
                <w:rFonts w:ascii="Comic Sans MS" w:hAnsi="Comic Sans MS"/>
                <w:lang w:val="en"/>
              </w:rPr>
              <w:t>. Latrobe informative and educating – well worth a view)</w:t>
            </w:r>
          </w:p>
          <w:p w:rsidR="00526B38" w:rsidRPr="00CD1032" w:rsidRDefault="00CD1032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 w:rsidRPr="00CD1032">
              <w:rPr>
                <w:rFonts w:ascii="Comic Sans MS" w:hAnsi="Comic Sans MS"/>
              </w:rPr>
              <w:t>Provide students with pp. 88 – 89 of Unity &amp; Diversity</w:t>
            </w:r>
          </w:p>
          <w:p w:rsidR="00CD1032" w:rsidRDefault="00CD1032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526B38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526B38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Complete the ‘Sub Imperial Sheet to Brisbane Riots’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Examine the sources from Diversity &amp; Unity, pp. 88 – 89, on their own, then in pairs, then in groups, then as a class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Politics, 1920s sheet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Revision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Read ‘Men, Money &amp; Markets’ sheet and students annotate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Provide the Empire Settlement Act 1922 source and the ‘IOU image</w:t>
            </w:r>
          </w:p>
          <w:p w:rsidR="00526B38" w:rsidRDefault="00F63934" w:rsidP="00F639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List the Source Analysis tasks on the board, encourage students to address the sources accordingly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List the key points to date of the 1920s on the overhead.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</w:t>
            </w:r>
            <w:hyperlink r:id="rId8" w:history="1">
              <w:r w:rsidRPr="00F97A06">
                <w:rPr>
                  <w:rStyle w:val="Hyperlink"/>
                  <w:rFonts w:ascii="Comic Sans MS" w:hAnsi="Comic Sans MS"/>
                </w:rPr>
                <w:t>https://www.youtube.com/watch?v=_0ksifAEbyk</w:t>
              </w:r>
            </w:hyperlink>
            <w:r>
              <w:rPr>
                <w:rFonts w:ascii="Comic Sans MS" w:hAnsi="Comic Sans MS"/>
              </w:rPr>
              <w:t xml:space="preserve"> (3.36 </w:t>
            </w:r>
            <w:r w:rsidRPr="00C57FC9">
              <w:rPr>
                <w:rFonts w:ascii="Comic Sans MS" w:hAnsi="Comic Sans MS"/>
                <w:lang w:val="en"/>
              </w:rPr>
              <w:t>Great Australian Billy Hughes Footage</w:t>
            </w:r>
            <w:r>
              <w:rPr>
                <w:rFonts w:ascii="Comic Sans MS" w:hAnsi="Comic Sans MS"/>
                <w:lang w:val="en"/>
              </w:rPr>
              <w:t xml:space="preserve">, 1950s, British </w:t>
            </w:r>
            <w:proofErr w:type="spellStart"/>
            <w:r>
              <w:rPr>
                <w:rFonts w:ascii="Comic Sans MS" w:hAnsi="Comic Sans MS"/>
                <w:lang w:val="en"/>
              </w:rPr>
              <w:t>pathe</w:t>
            </w:r>
            <w:proofErr w:type="spellEnd"/>
            <w:r>
              <w:rPr>
                <w:rFonts w:ascii="Comic Sans MS" w:hAnsi="Comic Sans MS"/>
                <w:lang w:val="en"/>
              </w:rPr>
              <w:t xml:space="preserve"> news type excerpt).</w:t>
            </w:r>
          </w:p>
          <w:p w:rsidR="00526B38" w:rsidRP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  <w:lang w:val="en"/>
              </w:rPr>
              <w:t>Distribute the ‘Australian Politics, 1920s’ sheet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Go through Fortnightly Source </w:t>
            </w:r>
            <w:proofErr w:type="spellStart"/>
            <w:r>
              <w:rPr>
                <w:rFonts w:ascii="Comic Sans MS" w:hAnsi="Comic Sans MS"/>
              </w:rPr>
              <w:t>AnalysisTask</w:t>
            </w:r>
            <w:proofErr w:type="spellEnd"/>
            <w:r>
              <w:rPr>
                <w:rFonts w:ascii="Comic Sans MS" w:hAnsi="Comic Sans MS"/>
              </w:rPr>
              <w:t xml:space="preserve"> 1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Students view ‘The Years that Made Us – The Roaring 20s’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F63934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ASSESSMENT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Review the sources distributed yesterday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and read the ‘Industrial Dispute’ sheet.</w:t>
            </w:r>
          </w:p>
          <w:p w:rsidR="00F63934" w:rsidRPr="00C57FC9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</w:t>
            </w:r>
            <w:hyperlink r:id="rId9" w:history="1">
              <w:r w:rsidRPr="00E614B8">
                <w:rPr>
                  <w:rStyle w:val="Hyperlink"/>
                </w:rPr>
                <w:t>https://www.youtube.com/watch?v=vzss04KeHsU</w:t>
              </w:r>
            </w:hyperlink>
            <w:r>
              <w:t xml:space="preserve"> </w:t>
            </w:r>
            <w:r>
              <w:rPr>
                <w:rFonts w:ascii="Comic Sans MS" w:hAnsi="Comic Sans MS"/>
              </w:rPr>
              <w:t xml:space="preserve"> (4.21 </w:t>
            </w:r>
            <w:r w:rsidRPr="00A73FDD">
              <w:rPr>
                <w:rFonts w:ascii="Comic Sans MS" w:hAnsi="Comic Sans MS"/>
                <w:lang w:val="en"/>
              </w:rPr>
              <w:t xml:space="preserve">VOTE FOR BRUCE </w:t>
            </w:r>
            <w:r>
              <w:rPr>
                <w:rFonts w:ascii="Comic Sans MS" w:hAnsi="Comic Sans MS"/>
                <w:lang w:val="en"/>
              </w:rPr>
              <w:t xml:space="preserve">Australian Political Ad – 1925 – skip the end </w:t>
            </w:r>
            <w:proofErr w:type="gramStart"/>
            <w:r>
              <w:rPr>
                <w:rFonts w:ascii="Comic Sans MS" w:hAnsi="Comic Sans MS"/>
                <w:lang w:val="en"/>
              </w:rPr>
              <w:t>note,</w:t>
            </w:r>
            <w:proofErr w:type="gramEnd"/>
            <w:r>
              <w:rPr>
                <w:rFonts w:ascii="Comic Sans MS" w:hAnsi="Comic Sans MS"/>
                <w:lang w:val="en"/>
              </w:rPr>
              <w:t xml:space="preserve"> this is not relevant at this time</w:t>
            </w:r>
            <w:r w:rsidRPr="00A73FDD">
              <w:rPr>
                <w:rFonts w:ascii="Comic Sans MS" w:hAnsi="Comic Sans MS"/>
                <w:lang w:val="en"/>
              </w:rPr>
              <w:t>)</w:t>
            </w:r>
            <w:r>
              <w:rPr>
                <w:rFonts w:ascii="Comic Sans MS" w:hAnsi="Comic Sans MS"/>
                <w:lang w:val="en"/>
              </w:rPr>
              <w:t>.</w:t>
            </w:r>
          </w:p>
          <w:p w:rsidR="00526B38" w:rsidRP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"/>
              </w:rPr>
            </w:pPr>
            <w:r w:rsidRPr="00F63934">
              <w:rPr>
                <w:rFonts w:ascii="Comic Sans MS" w:hAnsi="Comic Sans MS"/>
                <w:lang w:val="en"/>
              </w:rPr>
              <w:t xml:space="preserve">Get students to apply source analysis tasks to </w:t>
            </w:r>
            <w:proofErr w:type="gramStart"/>
            <w:r w:rsidRPr="00F63934">
              <w:rPr>
                <w:rFonts w:ascii="Comic Sans MS" w:hAnsi="Comic Sans MS"/>
                <w:lang w:val="en"/>
              </w:rPr>
              <w:t>the you</w:t>
            </w:r>
            <w:proofErr w:type="gramEnd"/>
            <w:r w:rsidRPr="00F63934">
              <w:rPr>
                <w:rFonts w:ascii="Comic Sans MS" w:hAnsi="Comic Sans MS"/>
                <w:lang w:val="en"/>
              </w:rPr>
              <w:t xml:space="preserve"> tube clip.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‘Industrial Unrest’ sheet – read and annotate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1925 Election to Depression</w:t>
            </w:r>
          </w:p>
          <w:p w:rsidR="00F63934" w:rsidRPr="004746C6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Begin showing the DVD ‘The Years That Made Us – Survival’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Review to date: Conscription Issue – Defeat of Bruce, 1929 by using the dot point overhead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Display and read through the essay: 1918 – 1925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Display and read through the start of the progressing essay: 1925 - 1939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Read Nelson, pp. 64 – 76 as a class, or appoint each pair a section to read and condense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Scullin’s plans and the Depression – The Plans Sheet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>Distribute ‘Depression’ Sheet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>Distribute ‘The Plans’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 xml:space="preserve">Invite Mrs. </w:t>
            </w:r>
            <w:proofErr w:type="spellStart"/>
            <w:r w:rsidRPr="00F63934">
              <w:rPr>
                <w:rFonts w:ascii="Comic Sans MS" w:hAnsi="Comic Sans MS"/>
              </w:rPr>
              <w:t>MCall</w:t>
            </w:r>
            <w:proofErr w:type="spellEnd"/>
            <w:r w:rsidRPr="00F63934">
              <w:rPr>
                <w:rFonts w:ascii="Comic Sans MS" w:hAnsi="Comic Sans MS"/>
              </w:rPr>
              <w:t xml:space="preserve"> to chat about the Depression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 xml:space="preserve">Get students into two groups and provide text books to each group – one to study Lyons and his </w:t>
            </w:r>
            <w:proofErr w:type="spellStart"/>
            <w:r w:rsidRPr="00F63934">
              <w:rPr>
                <w:rFonts w:ascii="Comic Sans MS" w:hAnsi="Comic Sans MS"/>
              </w:rPr>
              <w:t>Labor</w:t>
            </w:r>
            <w:proofErr w:type="spellEnd"/>
            <w:r w:rsidRPr="00F63934">
              <w:rPr>
                <w:rFonts w:ascii="Comic Sans MS" w:hAnsi="Comic Sans MS"/>
              </w:rPr>
              <w:t xml:space="preserve"> Split and the UAP; and the other Scullin and the causes of the split.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Pr="00A25EA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i/>
              </w:rPr>
              <w:t xml:space="preserve">Quick </w:t>
            </w:r>
            <w:proofErr w:type="spellStart"/>
            <w:r>
              <w:rPr>
                <w:rFonts w:ascii="Comic Sans MS" w:hAnsi="Comic Sans MS"/>
                <w:i/>
              </w:rPr>
              <w:t>qiz</w:t>
            </w:r>
            <w:proofErr w:type="spellEnd"/>
            <w:r>
              <w:rPr>
                <w:rFonts w:ascii="Comic Sans MS" w:hAnsi="Comic Sans MS"/>
                <w:i/>
              </w:rPr>
              <w:t xml:space="preserve"> – name the four plans; identify the Inflationary and the deflationary</w:t>
            </w:r>
          </w:p>
          <w:p w:rsidR="00F63934" w:rsidRPr="00A25EA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i/>
              </w:rPr>
              <w:t>Distribute Politics 1920s – 1940s sheet</w:t>
            </w:r>
          </w:p>
          <w:p w:rsidR="00526B38" w:rsidRDefault="00F63934" w:rsidP="00F639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Create the Scullin/Lyons sheet.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Try to find a you tube clip regarding Australia during the </w:t>
            </w:r>
            <w:r>
              <w:rPr>
                <w:rFonts w:ascii="Comic Sans MS" w:hAnsi="Comic Sans MS"/>
              </w:rPr>
              <w:lastRenderedPageBreak/>
              <w:t>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60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Try to find a you tube clip regarding Australia during the </w:t>
            </w:r>
            <w:r>
              <w:rPr>
                <w:rFonts w:ascii="Comic Sans MS" w:hAnsi="Comic Sans MS"/>
              </w:rPr>
              <w:lastRenderedPageBreak/>
              <w:t>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p w:rsidR="002B1A5D" w:rsidRDefault="002B1A5D"/>
    <w:sectPr w:rsidR="002B1A5D" w:rsidSect="00526B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F09B6"/>
    <w:multiLevelType w:val="hybridMultilevel"/>
    <w:tmpl w:val="8FDA47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63F20"/>
    <w:multiLevelType w:val="hybridMultilevel"/>
    <w:tmpl w:val="814848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B722BE"/>
    <w:multiLevelType w:val="hybridMultilevel"/>
    <w:tmpl w:val="FF0648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02315"/>
    <w:multiLevelType w:val="hybridMultilevel"/>
    <w:tmpl w:val="217032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0E711B"/>
    <w:multiLevelType w:val="hybridMultilevel"/>
    <w:tmpl w:val="F1F860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990C10"/>
    <w:multiLevelType w:val="hybridMultilevel"/>
    <w:tmpl w:val="C25E3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B38"/>
    <w:rsid w:val="000148C9"/>
    <w:rsid w:val="002B1A5D"/>
    <w:rsid w:val="0042607D"/>
    <w:rsid w:val="00526B38"/>
    <w:rsid w:val="00556787"/>
    <w:rsid w:val="009E212F"/>
    <w:rsid w:val="00AA3850"/>
    <w:rsid w:val="00CD1032"/>
    <w:rsid w:val="00DD048B"/>
    <w:rsid w:val="00F3089B"/>
    <w:rsid w:val="00F6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6B3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6B38"/>
    <w:pPr>
      <w:ind w:left="720"/>
      <w:contextualSpacing/>
    </w:pPr>
  </w:style>
  <w:style w:type="character" w:styleId="Hyperlink">
    <w:name w:val="Hyperlink"/>
    <w:basedOn w:val="DefaultParagraphFont"/>
    <w:rsid w:val="00CD10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6B3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6B38"/>
    <w:pPr>
      <w:ind w:left="720"/>
      <w:contextualSpacing/>
    </w:pPr>
  </w:style>
  <w:style w:type="character" w:styleId="Hyperlink">
    <w:name w:val="Hyperlink"/>
    <w:basedOn w:val="DefaultParagraphFont"/>
    <w:rsid w:val="00CD10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0ksifAEbyk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UpfrHkNPu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0ksifAEby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zss04KeH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7E9A3F7C</Template>
  <TotalTime>14</TotalTime>
  <Pages>26</Pages>
  <Words>4329</Words>
  <Characters>27620</Characters>
  <Application>Microsoft Office Word</Application>
  <DocSecurity>0</DocSecurity>
  <Lines>230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STEWART Barrie</dc:creator>
  <cp:lastModifiedBy>STEWART Barrie</cp:lastModifiedBy>
  <cp:revision>4</cp:revision>
  <dcterms:created xsi:type="dcterms:W3CDTF">2018-05-23T03:48:00Z</dcterms:created>
  <dcterms:modified xsi:type="dcterms:W3CDTF">2018-05-30T00:18:00Z</dcterms:modified>
</cp:coreProperties>
</file>