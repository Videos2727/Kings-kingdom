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78268A">
      <w:r>
        <w:t>Source Analysis One, Australia 2018</w:t>
      </w:r>
    </w:p>
    <w:p w:rsidR="0078268A" w:rsidRDefault="0078268A"/>
    <w:p w:rsidR="0078268A" w:rsidRDefault="0078268A">
      <w:proofErr w:type="spellStart"/>
      <w:r>
        <w:t>Janka</w:t>
      </w:r>
      <w:proofErr w:type="spellEnd"/>
      <w:r>
        <w:t xml:space="preserve"> 23</w:t>
      </w:r>
    </w:p>
    <w:p w:rsidR="0078268A" w:rsidRDefault="0078268A">
      <w:r>
        <w:t>Kaleb 16</w:t>
      </w:r>
    </w:p>
    <w:p w:rsidR="0078268A" w:rsidRDefault="0078268A">
      <w:r>
        <w:t>Emma 22</w:t>
      </w:r>
    </w:p>
    <w:p w:rsidR="0078268A" w:rsidRDefault="0078268A">
      <w:r>
        <w:t>Jen 15.5</w:t>
      </w:r>
    </w:p>
    <w:p w:rsidR="0078268A" w:rsidRDefault="0078268A">
      <w:r>
        <w:t>Jamie 12.5</w:t>
      </w:r>
    </w:p>
    <w:p w:rsidR="0078268A" w:rsidRDefault="0078268A">
      <w:proofErr w:type="spellStart"/>
      <w:r>
        <w:t>Lleyton</w:t>
      </w:r>
      <w:proofErr w:type="spellEnd"/>
      <w:r>
        <w:t xml:space="preserve"> 18</w:t>
      </w:r>
    </w:p>
    <w:p w:rsidR="0078268A" w:rsidRDefault="0078268A">
      <w:bookmarkStart w:id="0" w:name="_GoBack"/>
      <w:bookmarkEnd w:id="0"/>
    </w:p>
    <w:p w:rsidR="0078268A" w:rsidRDefault="0078268A"/>
    <w:sectPr w:rsidR="0078268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68A"/>
    <w:rsid w:val="002B1A5D"/>
    <w:rsid w:val="0042607D"/>
    <w:rsid w:val="00556787"/>
    <w:rsid w:val="0078268A"/>
    <w:rsid w:val="00DD048B"/>
    <w:rsid w:val="00F3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B7375C07</Template>
  <TotalTime>5</TotalTime>
  <Pages>1</Pages>
  <Words>17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2018-06-15T01:02:00Z</dcterms:created>
  <dcterms:modified xsi:type="dcterms:W3CDTF">2018-06-15T01:09:00Z</dcterms:modified>
</cp:coreProperties>
</file>