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04BDEA" w14:textId="77777777" w:rsidR="00D71878" w:rsidRPr="00D71878" w:rsidRDefault="00D71878" w:rsidP="00D71878">
      <w:pPr>
        <w:rPr>
          <w:rFonts w:asciiTheme="majorHAnsi" w:hAnsiTheme="majorHAnsi"/>
          <w:b/>
          <w:color w:val="17365D" w:themeColor="text2" w:themeShade="BF"/>
          <w:sz w:val="28"/>
          <w:szCs w:val="28"/>
        </w:rPr>
      </w:pPr>
      <w:bookmarkStart w:id="0" w:name="_GoBack"/>
      <w:bookmarkEnd w:id="0"/>
    </w:p>
    <w:p w14:paraId="5A004E3C" w14:textId="58FF3816" w:rsidR="00D71878" w:rsidRDefault="00BA15F5" w:rsidP="00D71878">
      <w:pPr>
        <w:ind w:left="-284" w:firstLine="142"/>
      </w:pPr>
      <w:r>
        <w:rPr>
          <w:rFonts w:asciiTheme="majorHAnsi" w:hAnsiTheme="majorHAnsi"/>
          <w:b/>
          <w:noProof/>
          <w:color w:val="17365D" w:themeColor="text2" w:themeShade="BF"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1A05D78E" wp14:editId="6D2B104A">
                <wp:simplePos x="0" y="0"/>
                <wp:positionH relativeFrom="column">
                  <wp:posOffset>770255</wp:posOffset>
                </wp:positionH>
                <wp:positionV relativeFrom="page">
                  <wp:posOffset>6489065</wp:posOffset>
                </wp:positionV>
                <wp:extent cx="8858250" cy="228600"/>
                <wp:effectExtent l="4445" t="0" r="1905" b="635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43034" w14:textId="1913AC31" w:rsidR="00BA15F5" w:rsidRPr="00A81471" w:rsidRDefault="00BA15F5" w:rsidP="00A60328">
                            <w:pPr>
                              <w:pStyle w:val="TEXT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05D78E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60.65pt;margin-top:510.95pt;width:697.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" filled="f" stroked="f">
                <v:textbox inset="0,0,0,0">
                  <w:txbxContent>
                    <w:p w14:paraId="35243034" w14:textId="1913AC31" w:rsidR="00BA15F5" w:rsidRPr="00A81471" w:rsidRDefault="00BA15F5" w:rsidP="00A60328">
                      <w:pPr>
                        <w:pStyle w:val="TEXT0"/>
                        <w:rPr>
                          <w:sz w:val="20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Theme="majorHAnsi" w:hAnsiTheme="majorHAnsi"/>
          <w:b/>
          <w:noProof/>
          <w:color w:val="17365D" w:themeColor="text2" w:themeShade="BF"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281CDF72" wp14:editId="76B4D5ED">
                <wp:simplePos x="0" y="0"/>
                <wp:positionH relativeFrom="column">
                  <wp:posOffset>770255</wp:posOffset>
                </wp:positionH>
                <wp:positionV relativeFrom="page">
                  <wp:posOffset>6203315</wp:posOffset>
                </wp:positionV>
                <wp:extent cx="8858250" cy="228600"/>
                <wp:effectExtent l="4445" t="5715" r="1905" b="0"/>
                <wp:wrapNone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DD947" w14:textId="5C3C34AC" w:rsidR="00BA15F5" w:rsidRPr="00A81471" w:rsidRDefault="00BA15F5" w:rsidP="00A60328">
                            <w:pPr>
                              <w:pStyle w:val="TEXT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CDF72" id="Text Box 46" o:spid="_x0000_s1027" type="#_x0000_t202" style="position:absolute;left:0;text-align:left;margin-left:60.65pt;margin-top:488.45pt;width:697.5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" filled="f" stroked="f">
                <v:textbox inset="0,0,0,0">
                  <w:txbxContent>
                    <w:p w14:paraId="430DD947" w14:textId="5C3C34AC" w:rsidR="00BA15F5" w:rsidRPr="00A81471" w:rsidRDefault="00BA15F5" w:rsidP="00A60328">
                      <w:pPr>
                        <w:pStyle w:val="TEXT0"/>
                        <w:rPr>
                          <w:sz w:val="20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Theme="majorHAnsi" w:hAnsiTheme="majorHAnsi"/>
          <w:b/>
          <w:noProof/>
          <w:color w:val="17365D" w:themeColor="text2" w:themeShade="BF"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5DDD5239" wp14:editId="5FB90B9C">
                <wp:simplePos x="0" y="0"/>
                <wp:positionH relativeFrom="column">
                  <wp:posOffset>141605</wp:posOffset>
                </wp:positionH>
                <wp:positionV relativeFrom="page">
                  <wp:posOffset>3803015</wp:posOffset>
                </wp:positionV>
                <wp:extent cx="4617720" cy="2257425"/>
                <wp:effectExtent l="0" t="5715" r="0" b="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7720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452E72" w14:textId="49D05DAC" w:rsidR="00BA15F5" w:rsidRPr="00D71878" w:rsidRDefault="00BA15F5" w:rsidP="00D71878">
                            <w:pPr>
                              <w:pStyle w:val="textbullet"/>
                              <w:numPr>
                                <w:ilvl w:val="0"/>
                                <w:numId w:val="0"/>
                              </w:numPr>
                              <w:ind w:left="284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D5239" id="Text Box 44" o:spid="_x0000_s1028" type="#_x0000_t202" style="position:absolute;left:0;text-align:left;margin-left:11.15pt;margin-top:299.45pt;width:363.6pt;height:17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" filled="f" stroked="f">
                <v:textbox inset="0,0,0,0">
                  <w:txbxContent>
                    <w:p w14:paraId="29452E72" w14:textId="49D05DAC" w:rsidR="00BA15F5" w:rsidRPr="00D71878" w:rsidRDefault="00BA15F5" w:rsidP="00D71878">
                      <w:pPr>
                        <w:pStyle w:val="textbullet"/>
                        <w:numPr>
                          <w:ilvl w:val="0"/>
                          <w:numId w:val="0"/>
                        </w:numPr>
                        <w:ind w:left="284"/>
                        <w:rPr>
                          <w:lang w:val="en-US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Theme="majorHAnsi" w:hAnsiTheme="majorHAnsi"/>
          <w:b/>
          <w:noProof/>
          <w:color w:val="17365D" w:themeColor="text2" w:themeShade="BF"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6F72C8B" wp14:editId="3374C636">
                <wp:simplePos x="0" y="0"/>
                <wp:positionH relativeFrom="column">
                  <wp:posOffset>4904105</wp:posOffset>
                </wp:positionH>
                <wp:positionV relativeFrom="page">
                  <wp:posOffset>1212215</wp:posOffset>
                </wp:positionV>
                <wp:extent cx="4610100" cy="2219325"/>
                <wp:effectExtent l="0" t="5715" r="1905" b="0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0" cy="221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3BE5D" w14:textId="7D1CF4EB" w:rsidR="00BA15F5" w:rsidRPr="00D71878" w:rsidRDefault="00BA15F5" w:rsidP="00D71878">
                            <w:pPr>
                              <w:pStyle w:val="textbullet"/>
                              <w:numPr>
                                <w:ilvl w:val="0"/>
                                <w:numId w:val="0"/>
                              </w:numPr>
                              <w:ind w:left="284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72C8B" id="Text Box 43" o:spid="_x0000_s1029" type="#_x0000_t202" style="position:absolute;left:0;text-align:left;margin-left:386.15pt;margin-top:95.45pt;width:363pt;height:17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" filled="f" stroked="f">
                <v:textbox inset="0,0,0,0">
                  <w:txbxContent>
                    <w:p w14:paraId="2D53BE5D" w14:textId="7D1CF4EB" w:rsidR="00BA15F5" w:rsidRPr="00D71878" w:rsidRDefault="00BA15F5" w:rsidP="00D71878">
                      <w:pPr>
                        <w:pStyle w:val="textbullet"/>
                        <w:numPr>
                          <w:ilvl w:val="0"/>
                          <w:numId w:val="0"/>
                        </w:numPr>
                        <w:ind w:left="284"/>
                        <w:rPr>
                          <w:lang w:val="en-US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Theme="majorHAnsi" w:hAnsiTheme="majorHAnsi"/>
          <w:b/>
          <w:noProof/>
          <w:color w:val="17365D" w:themeColor="text2" w:themeShade="BF"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21E4C6CF" wp14:editId="60ABA7B9">
                <wp:simplePos x="0" y="0"/>
                <wp:positionH relativeFrom="column">
                  <wp:posOffset>4858385</wp:posOffset>
                </wp:positionH>
                <wp:positionV relativeFrom="page">
                  <wp:posOffset>469265</wp:posOffset>
                </wp:positionV>
                <wp:extent cx="4770120" cy="342900"/>
                <wp:effectExtent l="3175" t="0" r="1905" b="635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6DC8B" w14:textId="163B794B" w:rsidR="00BA15F5" w:rsidRPr="00AB7CAB" w:rsidRDefault="00C46CBB" w:rsidP="00A60328">
                            <w:pPr>
                              <w:pStyle w:val="TEXT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Australia in the 1920s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4C6CF" id="Text Box 42" o:spid="_x0000_s1030" type="#_x0000_t202" style="position:absolute;left:0;text-align:left;margin-left:382.55pt;margin-top:36.95pt;width:375.6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" filled="f" stroked="f">
                <v:textbox inset="0,0,0,0">
                  <w:txbxContent>
                    <w:p w14:paraId="1726DC8B" w14:textId="163B794B" w:rsidR="00BA15F5" w:rsidRPr="00AB7CAB" w:rsidRDefault="00C46CBB" w:rsidP="00A60328">
                      <w:pPr>
                        <w:pStyle w:val="TEXT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Australia in the 1920s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Theme="majorHAnsi" w:hAnsiTheme="majorHAnsi"/>
          <w:b/>
          <w:noProof/>
          <w:color w:val="17365D" w:themeColor="text2" w:themeShade="BF"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344E4AB6" wp14:editId="3A94EE2D">
                <wp:simplePos x="0" y="0"/>
                <wp:positionH relativeFrom="column">
                  <wp:posOffset>95885</wp:posOffset>
                </wp:positionH>
                <wp:positionV relativeFrom="page">
                  <wp:posOffset>1212215</wp:posOffset>
                </wp:positionV>
                <wp:extent cx="4617720" cy="2219325"/>
                <wp:effectExtent l="3175" t="5715" r="1905" b="0"/>
                <wp:wrapNone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7720" cy="221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84696" w14:textId="37CE9842" w:rsidR="00BA15F5" w:rsidRPr="00A81471" w:rsidRDefault="00BA15F5" w:rsidP="00D71878">
                            <w:pPr>
                              <w:pStyle w:val="textbullet"/>
                              <w:numPr>
                                <w:ilvl w:val="0"/>
                                <w:numId w:val="0"/>
                              </w:numPr>
                              <w:ind w:left="284" w:hanging="28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E4AB6" id="Text Box 41" o:spid="_x0000_s1031" type="#_x0000_t202" style="position:absolute;left:0;text-align:left;margin-left:7.55pt;margin-top:95.45pt;width:363.6pt;height:17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" filled="f" stroked="f">
                <v:textbox inset="0,0,0,0">
                  <w:txbxContent>
                    <w:p w14:paraId="76584696" w14:textId="37CE9842" w:rsidR="00BA15F5" w:rsidRPr="00A81471" w:rsidRDefault="00BA15F5" w:rsidP="00D71878">
                      <w:pPr>
                        <w:pStyle w:val="textbullet"/>
                        <w:numPr>
                          <w:ilvl w:val="0"/>
                          <w:numId w:val="0"/>
                        </w:numPr>
                        <w:ind w:left="284" w:hanging="284"/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Theme="majorHAnsi" w:hAnsiTheme="majorHAnsi"/>
          <w:b/>
          <w:noProof/>
          <w:color w:val="17365D" w:themeColor="text2" w:themeShade="BF"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7E8207D0" wp14:editId="5D72C41A">
                <wp:simplePos x="0" y="0"/>
                <wp:positionH relativeFrom="column">
                  <wp:posOffset>-205740</wp:posOffset>
                </wp:positionH>
                <wp:positionV relativeFrom="page">
                  <wp:posOffset>245745</wp:posOffset>
                </wp:positionV>
                <wp:extent cx="10172700" cy="7181850"/>
                <wp:effectExtent l="6350" t="4445" r="6350" b="1905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2700" cy="718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DE9DEF" w14:textId="77777777" w:rsidR="00BA15F5" w:rsidRDefault="00BA15F5" w:rsidP="00A60328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5F7A6719" wp14:editId="75D212C1">
                                  <wp:extent cx="10077450" cy="7124700"/>
                                  <wp:effectExtent l="0" t="0" r="6350" b="12700"/>
                                  <wp:docPr id="17" name="Picture 17" descr="SWOT_blan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SWOT_blan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77450" cy="7124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207D0" id="Text Box 39" o:spid="_x0000_s1032" type="#_x0000_t202" style="position:absolute;left:0;text-align:left;margin-left:-16.2pt;margin-top:19.35pt;width:801pt;height:565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" filled="f" stroked="f">
                <v:textbox inset="0,0,0,0">
                  <w:txbxContent>
                    <w:p w14:paraId="0CDE9DEF" w14:textId="77777777" w:rsidR="00BA15F5" w:rsidRDefault="00BA15F5" w:rsidP="00A60328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5F7A6719" wp14:editId="75D212C1">
                            <wp:extent cx="10077450" cy="7124700"/>
                            <wp:effectExtent l="0" t="0" r="6350" b="12700"/>
                            <wp:docPr id="17" name="Picture 17" descr="SWOT_blan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SWOT_blan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77450" cy="7124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sectPr w:rsidR="00D71878" w:rsidSect="00DD0E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B955C2" w14:textId="77777777" w:rsidR="006809F2" w:rsidRDefault="006809F2" w:rsidP="00DD0E88">
      <w:r>
        <w:separator/>
      </w:r>
    </w:p>
  </w:endnote>
  <w:endnote w:type="continuationSeparator" w:id="0">
    <w:p w14:paraId="51552EEE" w14:textId="77777777" w:rsidR="006809F2" w:rsidRDefault="006809F2" w:rsidP="00DD0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966477" w14:textId="77777777" w:rsidR="00941D3A" w:rsidRDefault="00941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CD849B" w14:textId="77777777" w:rsidR="00941D3A" w:rsidRPr="00592ACE" w:rsidRDefault="00941D3A" w:rsidP="00941D3A">
    <w:pPr>
      <w:pStyle w:val="Footer"/>
      <w:tabs>
        <w:tab w:val="clear" w:pos="4320"/>
        <w:tab w:val="clear" w:pos="8640"/>
        <w:tab w:val="left" w:pos="1440"/>
      </w:tabs>
      <w:jc w:val="center"/>
      <w:rPr>
        <w:rFonts w:asciiTheme="majorHAnsi" w:hAnsiTheme="majorHAnsi"/>
        <w:color w:val="7F7F7F" w:themeColor="text1" w:themeTint="80"/>
        <w:sz w:val="20"/>
        <w:szCs w:val="20"/>
      </w:rPr>
    </w:pPr>
    <w:r w:rsidRPr="00592ACE">
      <w:rPr>
        <w:rFonts w:asciiTheme="majorHAnsi" w:hAnsiTheme="majorHAnsi"/>
        <w:color w:val="7F7F7F" w:themeColor="text1" w:themeTint="80"/>
        <w:sz w:val="20"/>
        <w:szCs w:val="20"/>
      </w:rPr>
      <w:t>©</w:t>
    </w:r>
    <w:r>
      <w:rPr>
        <w:rFonts w:asciiTheme="majorHAnsi" w:hAnsiTheme="majorHAnsi"/>
        <w:color w:val="7F7F7F" w:themeColor="text1" w:themeTint="80"/>
        <w:sz w:val="20"/>
        <w:szCs w:val="20"/>
      </w:rPr>
      <w:t xml:space="preserve"> </w:t>
    </w:r>
    <w:proofErr w:type="spellStart"/>
    <w:r>
      <w:rPr>
        <w:rFonts w:asciiTheme="majorHAnsi" w:hAnsiTheme="majorHAnsi"/>
        <w:color w:val="7F7F7F" w:themeColor="text1" w:themeTint="80"/>
        <w:sz w:val="20"/>
        <w:szCs w:val="20"/>
      </w:rPr>
      <w:t>itc</w:t>
    </w:r>
    <w:proofErr w:type="spellEnd"/>
    <w:r>
      <w:rPr>
        <w:rFonts w:asciiTheme="majorHAnsi" w:hAnsiTheme="majorHAnsi"/>
        <w:color w:val="7F7F7F" w:themeColor="text1" w:themeTint="80"/>
        <w:sz w:val="20"/>
        <w:szCs w:val="20"/>
      </w:rPr>
      <w:t xml:space="preserve"> publications see www.itcpublications.com.au</w:t>
    </w:r>
    <w:r w:rsidRPr="00592ACE">
      <w:rPr>
        <w:rFonts w:asciiTheme="majorHAnsi" w:hAnsiTheme="majorHAnsi"/>
        <w:color w:val="7F7F7F" w:themeColor="text1" w:themeTint="80"/>
        <w:sz w:val="20"/>
        <w:szCs w:val="20"/>
      </w:rPr>
      <w:t>/termsofuse for details.</w:t>
    </w:r>
  </w:p>
  <w:p w14:paraId="69D21C9D" w14:textId="77777777" w:rsidR="00220B04" w:rsidRDefault="00220B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51EB79" w14:textId="77777777" w:rsidR="00941D3A" w:rsidRDefault="00941D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96DB6D" w14:textId="77777777" w:rsidR="006809F2" w:rsidRDefault="006809F2" w:rsidP="00DD0E88">
      <w:r>
        <w:separator/>
      </w:r>
    </w:p>
  </w:footnote>
  <w:footnote w:type="continuationSeparator" w:id="0">
    <w:p w14:paraId="0A461DB8" w14:textId="77777777" w:rsidR="006809F2" w:rsidRDefault="006809F2" w:rsidP="00DD0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F9638" w14:textId="77777777" w:rsidR="00941D3A" w:rsidRDefault="00941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512376" w14:textId="77777777" w:rsidR="00941D3A" w:rsidRDefault="00941D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E08FF" w14:textId="77777777" w:rsidR="00941D3A" w:rsidRDefault="00941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A1356"/>
    <w:multiLevelType w:val="hybridMultilevel"/>
    <w:tmpl w:val="349CA748"/>
    <w:lvl w:ilvl="0" w:tplc="19083574">
      <w:start w:val="1"/>
      <w:numFmt w:val="bullet"/>
      <w:pStyle w:val="tex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74C83"/>
    <w:multiLevelType w:val="hybridMultilevel"/>
    <w:tmpl w:val="1FFC8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2E5AF6"/>
    <w:multiLevelType w:val="hybridMultilevel"/>
    <w:tmpl w:val="CDD633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E88"/>
    <w:rsid w:val="000E7E2D"/>
    <w:rsid w:val="00193654"/>
    <w:rsid w:val="00220B04"/>
    <w:rsid w:val="002B66BB"/>
    <w:rsid w:val="003A7BAB"/>
    <w:rsid w:val="003F5EA5"/>
    <w:rsid w:val="006809F2"/>
    <w:rsid w:val="006A19F0"/>
    <w:rsid w:val="0088743B"/>
    <w:rsid w:val="00941D3A"/>
    <w:rsid w:val="00995C05"/>
    <w:rsid w:val="00B50F54"/>
    <w:rsid w:val="00B818C0"/>
    <w:rsid w:val="00BA15F5"/>
    <w:rsid w:val="00C46CBB"/>
    <w:rsid w:val="00D71878"/>
    <w:rsid w:val="00DD0E88"/>
    <w:rsid w:val="00DF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8C38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0E8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0E88"/>
  </w:style>
  <w:style w:type="paragraph" w:styleId="Footer">
    <w:name w:val="footer"/>
    <w:basedOn w:val="Normal"/>
    <w:link w:val="FooterChar"/>
    <w:uiPriority w:val="99"/>
    <w:unhideWhenUsed/>
    <w:rsid w:val="00DD0E8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0E88"/>
  </w:style>
  <w:style w:type="paragraph" w:styleId="ListParagraph">
    <w:name w:val="List Paragraph"/>
    <w:basedOn w:val="Normal"/>
    <w:uiPriority w:val="34"/>
    <w:qFormat/>
    <w:rsid w:val="00DD0E88"/>
    <w:pPr>
      <w:ind w:left="720"/>
      <w:contextualSpacing/>
    </w:pPr>
    <w:rPr>
      <w:rFonts w:ascii="Times New Roman" w:eastAsia="Times New Roman" w:hAnsi="Times New Roman" w:cs="Times New Roman"/>
      <w:lang w:val="en-AU"/>
    </w:rPr>
  </w:style>
  <w:style w:type="table" w:styleId="TableGrid">
    <w:name w:val="Table Grid"/>
    <w:basedOn w:val="TableNormal"/>
    <w:uiPriority w:val="59"/>
    <w:rsid w:val="00DD0E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rsid w:val="00DD0E88"/>
    <w:rPr>
      <w:rFonts w:ascii="Arial" w:eastAsia="Times New Roman" w:hAnsi="Arial" w:cs="Times New Roman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0E8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E88"/>
    <w:rPr>
      <w:rFonts w:ascii="Lucida Grande" w:hAnsi="Lucida Grande" w:cs="Lucida Grande"/>
      <w:sz w:val="18"/>
      <w:szCs w:val="18"/>
    </w:rPr>
  </w:style>
  <w:style w:type="paragraph" w:customStyle="1" w:styleId="textbullet">
    <w:name w:val="text_bullet"/>
    <w:basedOn w:val="Normal"/>
    <w:rsid w:val="003A7BAB"/>
    <w:pPr>
      <w:numPr>
        <w:numId w:val="3"/>
      </w:numPr>
    </w:pPr>
    <w:rPr>
      <w:rFonts w:ascii="Arial" w:eastAsia="Times New Roman" w:hAnsi="Arial" w:cs="Times New Roman"/>
      <w:sz w:val="20"/>
      <w:lang w:val="en-AU"/>
    </w:rPr>
  </w:style>
  <w:style w:type="paragraph" w:customStyle="1" w:styleId="TEXT0">
    <w:name w:val="TEXT"/>
    <w:rsid w:val="00BA15F5"/>
    <w:rPr>
      <w:rFonts w:ascii="Arial" w:eastAsia="Times New Roman" w:hAnsi="Arial" w:cs="Times New Roman"/>
      <w:sz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A8F72F04</Template>
  <TotalTime>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Marcel</dc:creator>
  <cp:keywords/>
  <dc:description/>
  <cp:lastModifiedBy>HARRIS Adam [Narrogin Senior High School]</cp:lastModifiedBy>
  <cp:revision>2</cp:revision>
  <cp:lastPrinted>2018-03-11T10:18:00Z</cp:lastPrinted>
  <dcterms:created xsi:type="dcterms:W3CDTF">2019-05-23T00:34:00Z</dcterms:created>
  <dcterms:modified xsi:type="dcterms:W3CDTF">2019-05-23T00:34:00Z</dcterms:modified>
</cp:coreProperties>
</file>