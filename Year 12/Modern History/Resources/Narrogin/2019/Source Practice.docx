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0C3547" w14:textId="77777777" w:rsidR="00381F9D" w:rsidRDefault="00D43599">
      <w:pPr>
        <w:rPr>
          <w:rFonts w:ascii="Arial" w:hAnsi="Arial" w:cs="Arial"/>
          <w:sz w:val="28"/>
          <w:szCs w:val="28"/>
          <w:u w:val="single"/>
          <w:lang w:val="en-US"/>
        </w:rPr>
      </w:pPr>
      <w:r w:rsidRPr="00D43599">
        <w:rPr>
          <w:rFonts w:ascii="Arial" w:hAnsi="Arial" w:cs="Arial"/>
          <w:noProof/>
          <w:sz w:val="28"/>
          <w:szCs w:val="28"/>
          <w:u w:val="single"/>
          <w:lang w:val="en-AU" w:eastAsia="en-AU"/>
        </w:rPr>
        <w:drawing>
          <wp:anchor distT="0" distB="0" distL="114300" distR="114300" simplePos="0" relativeHeight="251658240" behindDoc="0" locked="0" layoutInCell="1" allowOverlap="1" wp14:anchorId="2C4BFD7F" wp14:editId="7A48BDDC">
            <wp:simplePos x="0" y="0"/>
            <wp:positionH relativeFrom="column">
              <wp:posOffset>-62865</wp:posOffset>
            </wp:positionH>
            <wp:positionV relativeFrom="paragraph">
              <wp:posOffset>346075</wp:posOffset>
            </wp:positionV>
            <wp:extent cx="5727700" cy="4110990"/>
            <wp:effectExtent l="0" t="0" r="1270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3599">
        <w:rPr>
          <w:rFonts w:ascii="Arial" w:hAnsi="Arial" w:cs="Arial"/>
          <w:sz w:val="28"/>
          <w:szCs w:val="28"/>
          <w:u w:val="single"/>
          <w:lang w:val="en-US"/>
        </w:rPr>
        <w:t xml:space="preserve">Source 1: </w:t>
      </w:r>
    </w:p>
    <w:p w14:paraId="0A64CBAC" w14:textId="77777777" w:rsidR="00D43599" w:rsidRDefault="00D43599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7E64805" w14:textId="77777777" w:rsidR="00D43599" w:rsidRDefault="00D43599" w:rsidP="00D43599">
      <w:pPr>
        <w:pStyle w:val="NormalWeb"/>
      </w:pPr>
      <w:r>
        <w:rPr>
          <w:rFonts w:ascii="Arial" w:hAnsi="Arial" w:cs="Arial"/>
          <w:i/>
          <w:iCs/>
          <w:sz w:val="22"/>
          <w:szCs w:val="22"/>
        </w:rPr>
        <w:t xml:space="preserve">Cartoon published in the newspaper, </w:t>
      </w:r>
      <w:r>
        <w:rPr>
          <w:rFonts w:ascii="ArialMT" w:hAnsi="ArialMT" w:cs="ArialMT"/>
          <w:sz w:val="22"/>
          <w:szCs w:val="22"/>
        </w:rPr>
        <w:t xml:space="preserve">Worker </w:t>
      </w:r>
      <w:r>
        <w:rPr>
          <w:rFonts w:ascii="Arial" w:hAnsi="Arial" w:cs="Arial"/>
          <w:i/>
          <w:iCs/>
          <w:sz w:val="22"/>
          <w:szCs w:val="22"/>
        </w:rPr>
        <w:t xml:space="preserve">(Brisbane) on 27 August 1930. </w:t>
      </w:r>
    </w:p>
    <w:p w14:paraId="3865CD0C" w14:textId="77777777" w:rsidR="00D43599" w:rsidRDefault="00D43599">
      <w:pPr>
        <w:rPr>
          <w:rFonts w:ascii="Arial" w:hAnsi="Arial" w:cs="Arial"/>
          <w:sz w:val="28"/>
          <w:szCs w:val="28"/>
          <w:u w:val="single"/>
          <w:lang w:val="en-US"/>
        </w:rPr>
      </w:pPr>
      <w:r>
        <w:rPr>
          <w:rFonts w:ascii="Arial" w:hAnsi="Arial" w:cs="Arial"/>
          <w:sz w:val="28"/>
          <w:szCs w:val="28"/>
          <w:u w:val="single"/>
          <w:lang w:val="en-US"/>
        </w:rPr>
        <w:t xml:space="preserve">Source 2: </w:t>
      </w:r>
    </w:p>
    <w:p w14:paraId="3478080C" w14:textId="77777777" w:rsidR="00D43599" w:rsidRDefault="00D43599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7BD98128" w14:textId="77777777" w:rsidR="00D43599" w:rsidRDefault="00D43599">
      <w:pPr>
        <w:rPr>
          <w:rFonts w:ascii="Arial" w:hAnsi="Arial" w:cs="Arial"/>
          <w:sz w:val="28"/>
          <w:szCs w:val="28"/>
          <w:u w:val="single"/>
          <w:lang w:val="en-US"/>
        </w:rPr>
      </w:pPr>
      <w:r w:rsidRPr="00D43599">
        <w:rPr>
          <w:rFonts w:ascii="Arial" w:hAnsi="Arial" w:cs="Arial"/>
          <w:noProof/>
          <w:sz w:val="28"/>
          <w:szCs w:val="28"/>
          <w:u w:val="single"/>
          <w:lang w:val="en-AU" w:eastAsia="en-AU"/>
        </w:rPr>
        <w:drawing>
          <wp:inline distT="0" distB="0" distL="0" distR="0" wp14:anchorId="590DE6E7" wp14:editId="056017AB">
            <wp:extent cx="5727700" cy="2441575"/>
            <wp:effectExtent l="0" t="0" r="1270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E2B3" w14:textId="77777777" w:rsidR="00D43599" w:rsidRDefault="00D43599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4D1E0F1" w14:textId="77777777" w:rsidR="00D43599" w:rsidRDefault="00D43599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12AF5751" w14:textId="77777777" w:rsidR="00D43599" w:rsidRDefault="00D43599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6BB58920" w14:textId="77777777" w:rsidR="00D43599" w:rsidRDefault="00D43599" w:rsidP="00D43599">
      <w:pPr>
        <w:pStyle w:val="NormalWeb"/>
        <w:rPr>
          <w:rFonts w:ascii="ArialMT" w:hAnsi="ArialMT" w:cs="ArialMT"/>
          <w:sz w:val="22"/>
          <w:szCs w:val="22"/>
        </w:rPr>
      </w:pPr>
    </w:p>
    <w:p w14:paraId="2E5A9480" w14:textId="66242D24" w:rsidR="00D43599" w:rsidRPr="0069351E" w:rsidRDefault="00D43599" w:rsidP="00D43599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9351E">
        <w:rPr>
          <w:rFonts w:ascii="Arial" w:hAnsi="Arial" w:cs="Arial"/>
          <w:sz w:val="22"/>
          <w:szCs w:val="22"/>
        </w:rPr>
        <w:t xml:space="preserve">Evaluate the usefulness, in terms of strengths and weaknesses, of Source 1 </w:t>
      </w:r>
      <w:r w:rsidR="0069351E" w:rsidRPr="0069351E">
        <w:rPr>
          <w:rFonts w:ascii="Arial" w:hAnsi="Arial" w:cs="Arial"/>
          <w:sz w:val="22"/>
          <w:szCs w:val="22"/>
        </w:rPr>
        <w:t xml:space="preserve">and </w:t>
      </w:r>
      <w:r w:rsidR="0069351E" w:rsidRPr="0069351E">
        <w:rPr>
          <w:rFonts w:ascii="Arial" w:hAnsi="Arial" w:cs="Arial"/>
        </w:rPr>
        <w:t>Source</w:t>
      </w:r>
      <w:r w:rsidRPr="0069351E">
        <w:rPr>
          <w:rFonts w:ascii="Arial" w:hAnsi="Arial" w:cs="Arial"/>
          <w:sz w:val="22"/>
          <w:szCs w:val="22"/>
        </w:rPr>
        <w:t xml:space="preserve"> 2 regarding the impact of the economic forces represented. (6 marks) </w:t>
      </w:r>
      <w:bookmarkStart w:id="0" w:name="_GoBack"/>
      <w:bookmarkEnd w:id="0"/>
    </w:p>
    <w:p w14:paraId="63FFC059" w14:textId="77777777" w:rsidR="00D43599" w:rsidRDefault="00D43599" w:rsidP="00D43599">
      <w:pPr>
        <w:pStyle w:val="NormalWeb"/>
        <w:rPr>
          <w:rFonts w:ascii="ArialMT" w:hAnsi="ArialMT" w:cs="ArialMT"/>
          <w:sz w:val="22"/>
          <w:szCs w:val="22"/>
        </w:rPr>
      </w:pPr>
    </w:p>
    <w:p w14:paraId="65830BF8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F6F09AC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1D310DC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93A87AF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5743485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60F9407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EAEB5D9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F830F7C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1F5F717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4150EB0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6E14DE8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C767A33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83AC3DA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1786D6A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40A78F0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0CE6B94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A01BED2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0023EA8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12A7321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48FB51D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823C36C" w14:textId="77777777" w:rsidR="00D43599" w:rsidRPr="00FA0268" w:rsidRDefault="00D43599" w:rsidP="00D43599">
      <w:p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F0CCE51" w14:textId="77777777" w:rsidR="00D43599" w:rsidRDefault="00D43599" w:rsidP="00D43599">
      <w:pPr>
        <w:pStyle w:val="NormalWeb"/>
      </w:pPr>
    </w:p>
    <w:p w14:paraId="1953C93A" w14:textId="77777777" w:rsidR="00EE5F6A" w:rsidRDefault="00EE5F6A" w:rsidP="00D43599">
      <w:pPr>
        <w:pStyle w:val="NormalWeb"/>
      </w:pPr>
    </w:p>
    <w:p w14:paraId="3E5B7AB4" w14:textId="77777777" w:rsidR="00EE5F6A" w:rsidRDefault="00EE5F6A" w:rsidP="00D43599">
      <w:pPr>
        <w:pStyle w:val="NormalWeb"/>
      </w:pPr>
    </w:p>
    <w:p w14:paraId="567F33EA" w14:textId="77777777" w:rsidR="00EE5F6A" w:rsidRDefault="00EE5F6A" w:rsidP="00D43599">
      <w:pPr>
        <w:pStyle w:val="NormalWeb"/>
      </w:pPr>
    </w:p>
    <w:p w14:paraId="68F780C1" w14:textId="77777777" w:rsidR="00EE5F6A" w:rsidRDefault="00EE5F6A" w:rsidP="00D43599">
      <w:pPr>
        <w:pStyle w:val="NormalWeb"/>
      </w:pPr>
    </w:p>
    <w:p w14:paraId="7A1369C4" w14:textId="77777777" w:rsidR="00EE5F6A" w:rsidRDefault="00EE5F6A" w:rsidP="00D43599">
      <w:pPr>
        <w:pStyle w:val="NormalWeb"/>
      </w:pPr>
    </w:p>
    <w:p w14:paraId="55CD757E" w14:textId="77777777" w:rsidR="00EE5F6A" w:rsidRDefault="00EE5F6A" w:rsidP="00D43599">
      <w:pPr>
        <w:pStyle w:val="NormalWeb"/>
      </w:pPr>
    </w:p>
    <w:p w14:paraId="46215530" w14:textId="77777777" w:rsidR="00EE5F6A" w:rsidRDefault="00EE5F6A" w:rsidP="00D43599">
      <w:pPr>
        <w:pStyle w:val="NormalWeb"/>
      </w:pPr>
      <w:r w:rsidRPr="00EE5F6A">
        <w:rPr>
          <w:noProof/>
          <w:lang w:val="en-AU" w:eastAsia="en-AU"/>
        </w:rPr>
        <w:lastRenderedPageBreak/>
        <w:drawing>
          <wp:inline distT="0" distB="0" distL="0" distR="0" wp14:anchorId="5278B63D" wp14:editId="7BF4280F">
            <wp:extent cx="5727700" cy="4387215"/>
            <wp:effectExtent l="0" t="0" r="1270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FA4B" w14:textId="77777777" w:rsidR="00D43599" w:rsidRPr="00D43599" w:rsidRDefault="00D43599">
      <w:pPr>
        <w:rPr>
          <w:rFonts w:ascii="Arial" w:hAnsi="Arial" w:cs="Arial"/>
          <w:sz w:val="28"/>
          <w:szCs w:val="28"/>
          <w:u w:val="single"/>
          <w:lang w:val="en-US"/>
        </w:rPr>
      </w:pPr>
    </w:p>
    <w:sectPr w:rsidR="00D43599" w:rsidRPr="00D43599" w:rsidSect="003608A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Courier New"/>
    <w:charset w:val="00"/>
    <w:family w:val="auto"/>
    <w:pitch w:val="variable"/>
    <w:sig w:usb0="00000000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362E16"/>
    <w:multiLevelType w:val="hybridMultilevel"/>
    <w:tmpl w:val="4FE69FA4"/>
    <w:lvl w:ilvl="0" w:tplc="EC3C7EE4">
      <w:start w:val="1"/>
      <w:numFmt w:val="lowerLetter"/>
      <w:lvlText w:val="(%1)"/>
      <w:lvlJc w:val="left"/>
      <w:pPr>
        <w:ind w:left="720" w:hanging="360"/>
      </w:pPr>
      <w:rPr>
        <w:rFonts w:ascii="Arial" w:hAnsi="Arial" w:cs="Arial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599"/>
    <w:rsid w:val="00227CA3"/>
    <w:rsid w:val="003245C3"/>
    <w:rsid w:val="003608A6"/>
    <w:rsid w:val="004626FA"/>
    <w:rsid w:val="006874B3"/>
    <w:rsid w:val="0069351E"/>
    <w:rsid w:val="006E527B"/>
    <w:rsid w:val="007A0A46"/>
    <w:rsid w:val="00996A89"/>
    <w:rsid w:val="009C4094"/>
    <w:rsid w:val="00C13F78"/>
    <w:rsid w:val="00C33EE7"/>
    <w:rsid w:val="00CD157F"/>
    <w:rsid w:val="00D43599"/>
    <w:rsid w:val="00EE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A1A6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3599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35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5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6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69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6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9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66689-310C-4936-A5DB-066D3F29B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A8F72F04</Template>
  <TotalTime>4</TotalTime>
  <Pages>3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Adam [Narrogin Senior High School]</dc:creator>
  <cp:keywords/>
  <dc:description/>
  <cp:lastModifiedBy>HARRIS Adam [Narrogin Senior High School]</cp:lastModifiedBy>
  <cp:revision>2</cp:revision>
  <cp:lastPrinted>2019-05-22T00:21:00Z</cp:lastPrinted>
  <dcterms:created xsi:type="dcterms:W3CDTF">2019-05-19T10:19:00Z</dcterms:created>
  <dcterms:modified xsi:type="dcterms:W3CDTF">2019-05-22T00:22:00Z</dcterms:modified>
</cp:coreProperties>
</file>