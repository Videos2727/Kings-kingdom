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215CEC" w14:textId="77777777" w:rsidR="00381F9D" w:rsidRPr="004411A0" w:rsidRDefault="004411A0">
      <w:pPr>
        <w:rPr>
          <w:rFonts w:ascii="Arial" w:hAnsi="Arial" w:cs="Arial"/>
          <w:b/>
          <w:sz w:val="28"/>
          <w:szCs w:val="28"/>
          <w:u w:val="single"/>
          <w:lang w:val="en-US"/>
        </w:rPr>
      </w:pPr>
      <w:r w:rsidRPr="004411A0">
        <w:rPr>
          <w:rFonts w:ascii="Arial" w:hAnsi="Arial" w:cs="Arial"/>
          <w:b/>
          <w:sz w:val="28"/>
          <w:szCs w:val="28"/>
          <w:u w:val="single"/>
          <w:lang w:val="en-US"/>
        </w:rPr>
        <w:t xml:space="preserve">Source 1: </w:t>
      </w:r>
    </w:p>
    <w:p w14:paraId="02F68CA6" w14:textId="77777777" w:rsidR="004411A0" w:rsidRDefault="004411A0">
      <w:pPr>
        <w:rPr>
          <w:rFonts w:ascii="Arial" w:hAnsi="Arial" w:cs="Arial"/>
          <w:sz w:val="28"/>
          <w:szCs w:val="28"/>
          <w:lang w:val="en-US"/>
        </w:rPr>
      </w:pPr>
      <w:r w:rsidRPr="004411A0">
        <w:rPr>
          <w:rFonts w:ascii="Arial" w:hAnsi="Arial" w:cs="Arial"/>
          <w:noProof/>
          <w:sz w:val="28"/>
          <w:szCs w:val="28"/>
          <w:lang w:val="en-AU" w:eastAsia="en-AU"/>
        </w:rPr>
        <w:drawing>
          <wp:anchor distT="0" distB="0" distL="114300" distR="114300" simplePos="0" relativeHeight="251658240" behindDoc="0" locked="0" layoutInCell="1" allowOverlap="1" wp14:anchorId="27283EB9" wp14:editId="1E9C4819">
            <wp:simplePos x="0" y="0"/>
            <wp:positionH relativeFrom="column">
              <wp:posOffset>-63500</wp:posOffset>
            </wp:positionH>
            <wp:positionV relativeFrom="page">
              <wp:posOffset>1030605</wp:posOffset>
            </wp:positionV>
            <wp:extent cx="3308985" cy="5260340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E77A6" w14:textId="77777777" w:rsidR="004411A0" w:rsidRDefault="004411A0">
      <w:pPr>
        <w:rPr>
          <w:rFonts w:ascii="Arial" w:hAnsi="Arial" w:cs="Arial"/>
          <w:sz w:val="28"/>
          <w:szCs w:val="28"/>
          <w:lang w:val="en-US"/>
        </w:rPr>
      </w:pPr>
    </w:p>
    <w:p w14:paraId="59C0EFC0" w14:textId="77777777" w:rsidR="004411A0" w:rsidRDefault="004411A0">
      <w:pPr>
        <w:rPr>
          <w:rFonts w:ascii="Arial" w:hAnsi="Arial" w:cs="Arial"/>
          <w:sz w:val="28"/>
          <w:szCs w:val="28"/>
          <w:lang w:val="en-US"/>
        </w:rPr>
      </w:pPr>
    </w:p>
    <w:p w14:paraId="59BA7E6D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62910818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70F05B28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4FE5F096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434B896D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43E3F9C2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1BF1552E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145D870D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6312C02F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6163A955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47640F0D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64A23226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3D6AC022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4359BA82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6454E51E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27E68C36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529DC510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099DE1AA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08E6EAFD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1DD1902E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0B94E4E5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6A1DD0CC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14E01760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73ED7B9D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78AC29A5" w14:textId="77777777" w:rsidR="004411A0" w:rsidRPr="004411A0" w:rsidRDefault="004411A0" w:rsidP="004411A0">
      <w:pPr>
        <w:rPr>
          <w:rFonts w:ascii="Arial" w:hAnsi="Arial" w:cs="Arial"/>
          <w:sz w:val="28"/>
          <w:szCs w:val="28"/>
          <w:lang w:val="en-US"/>
        </w:rPr>
      </w:pPr>
    </w:p>
    <w:p w14:paraId="7FC6A9A1" w14:textId="77777777" w:rsidR="004411A0" w:rsidRPr="004411A0" w:rsidRDefault="004411A0" w:rsidP="004411A0">
      <w:pPr>
        <w:rPr>
          <w:rFonts w:ascii="Arial" w:hAnsi="Arial" w:cs="Arial"/>
          <w:b/>
          <w:sz w:val="28"/>
          <w:szCs w:val="28"/>
          <w:u w:val="single"/>
          <w:lang w:val="en-US"/>
        </w:rPr>
      </w:pPr>
      <w:r w:rsidRPr="004411A0">
        <w:rPr>
          <w:rFonts w:ascii="Arial" w:hAnsi="Arial" w:cs="Arial"/>
          <w:b/>
          <w:sz w:val="28"/>
          <w:szCs w:val="28"/>
          <w:u w:val="single"/>
          <w:lang w:val="en-US"/>
        </w:rPr>
        <w:t xml:space="preserve">Source 2: </w:t>
      </w:r>
    </w:p>
    <w:p w14:paraId="03668E16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  <w:r w:rsidRPr="004411A0">
        <w:rPr>
          <w:rFonts w:ascii="Arial" w:hAnsi="Arial" w:cs="Arial"/>
          <w:noProof/>
          <w:sz w:val="28"/>
          <w:szCs w:val="28"/>
          <w:lang w:val="en-AU" w:eastAsia="en-AU"/>
        </w:rPr>
        <w:drawing>
          <wp:anchor distT="0" distB="0" distL="114300" distR="114300" simplePos="0" relativeHeight="251659264" behindDoc="0" locked="0" layoutInCell="1" allowOverlap="1" wp14:anchorId="2A9C23DA" wp14:editId="45814104">
            <wp:simplePos x="0" y="0"/>
            <wp:positionH relativeFrom="column">
              <wp:posOffset>-56515</wp:posOffset>
            </wp:positionH>
            <wp:positionV relativeFrom="page">
              <wp:posOffset>6979285</wp:posOffset>
            </wp:positionV>
            <wp:extent cx="2680335" cy="276225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59A91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24E76579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5C2CA0A8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  <w:bookmarkStart w:id="0" w:name="_GoBack"/>
      <w:bookmarkEnd w:id="0"/>
    </w:p>
    <w:p w14:paraId="371C34BC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501FD2C2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6FE53ABC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480B2B78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6F8F6718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6B72EF04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33484A7D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775E75BF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7DD82681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684A2875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7FFF0B9C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766D4A38" w14:textId="77777777" w:rsidR="004411A0" w:rsidRDefault="004411A0" w:rsidP="004411A0">
      <w:pPr>
        <w:tabs>
          <w:tab w:val="left" w:pos="3948"/>
        </w:tabs>
      </w:pPr>
    </w:p>
    <w:p w14:paraId="59C52B92" w14:textId="21C88328" w:rsidR="00CA70C7" w:rsidRPr="00CA70C7" w:rsidRDefault="004411A0" w:rsidP="004411A0">
      <w:pPr>
        <w:pStyle w:val="ListParagraph"/>
        <w:numPr>
          <w:ilvl w:val="0"/>
          <w:numId w:val="1"/>
        </w:num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  <w:r w:rsidRPr="00CA70C7">
        <w:rPr>
          <w:rFonts w:ascii="Arial" w:hAnsi="Arial" w:cs="Arial"/>
        </w:rPr>
        <w:lastRenderedPageBreak/>
        <w:t>Ident</w:t>
      </w:r>
      <w:r w:rsidR="00F821DF">
        <w:rPr>
          <w:rFonts w:ascii="Arial" w:hAnsi="Arial" w:cs="Arial"/>
        </w:rPr>
        <w:t>ify how and discuss why Source 1</w:t>
      </w:r>
      <w:r w:rsidRPr="00CA70C7">
        <w:rPr>
          <w:rFonts w:ascii="Arial" w:hAnsi="Arial" w:cs="Arial"/>
        </w:rPr>
        <w:t xml:space="preserve"> </w:t>
      </w:r>
      <w:r w:rsidR="00F821DF">
        <w:rPr>
          <w:rFonts w:ascii="Arial" w:hAnsi="Arial" w:cs="Arial"/>
        </w:rPr>
        <w:t>and Source 2</w:t>
      </w:r>
      <w:r w:rsidR="00CA70C7">
        <w:rPr>
          <w:rFonts w:ascii="Arial" w:hAnsi="Arial" w:cs="Arial"/>
        </w:rPr>
        <w:t xml:space="preserve"> are contestable.  </w:t>
      </w:r>
    </w:p>
    <w:p w14:paraId="7C256929" w14:textId="77777777" w:rsidR="00CA70C7" w:rsidRDefault="00CA70C7" w:rsidP="00CA70C7">
      <w:pPr>
        <w:pStyle w:val="ListParagraph"/>
        <w:tabs>
          <w:tab w:val="left" w:pos="394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2404407" w14:textId="77777777" w:rsidR="004411A0" w:rsidRPr="00CA70C7" w:rsidRDefault="00CA70C7" w:rsidP="00CA70C7">
      <w:pPr>
        <w:pStyle w:val="ListParagraph"/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411A0" w:rsidRPr="00CA70C7">
        <w:rPr>
          <w:rFonts w:ascii="Arial" w:hAnsi="Arial" w:cs="Arial"/>
        </w:rPr>
        <w:t>(6 marks)</w:t>
      </w:r>
    </w:p>
    <w:p w14:paraId="367E9D61" w14:textId="77777777" w:rsid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p w14:paraId="32686E1A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B54A971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9F557A0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42F6D77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A874DFD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3C7C1FE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16A1A60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E8273F8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DA7D98B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B5196BE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410CA6B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3324B14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B7720CC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32067B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E2F6463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B2B23A5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103708B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C016B39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D7B44AC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D064198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40F2629" w14:textId="77777777" w:rsidR="00CA70C7" w:rsidRPr="00FA0268" w:rsidRDefault="00CA70C7" w:rsidP="00CA70C7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437A061" w14:textId="77777777" w:rsidR="004411A0" w:rsidRPr="004411A0" w:rsidRDefault="004411A0" w:rsidP="004411A0">
      <w:pPr>
        <w:tabs>
          <w:tab w:val="left" w:pos="3948"/>
        </w:tabs>
        <w:rPr>
          <w:rFonts w:ascii="Arial" w:hAnsi="Arial" w:cs="Arial"/>
          <w:sz w:val="28"/>
          <w:szCs w:val="28"/>
          <w:lang w:val="en-US"/>
        </w:rPr>
      </w:pPr>
    </w:p>
    <w:sectPr w:rsidR="004411A0" w:rsidRPr="004411A0" w:rsidSect="004411A0">
      <w:pgSz w:w="11900" w:h="16840"/>
      <w:pgMar w:top="1021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5B5469"/>
    <w:multiLevelType w:val="hybridMultilevel"/>
    <w:tmpl w:val="4762F766"/>
    <w:lvl w:ilvl="0" w:tplc="0D84DF4E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1A0"/>
    <w:rsid w:val="00227CA3"/>
    <w:rsid w:val="003245C3"/>
    <w:rsid w:val="003608A6"/>
    <w:rsid w:val="004411A0"/>
    <w:rsid w:val="004626FA"/>
    <w:rsid w:val="006874B3"/>
    <w:rsid w:val="006E527B"/>
    <w:rsid w:val="007A0A46"/>
    <w:rsid w:val="00996A89"/>
    <w:rsid w:val="009C4094"/>
    <w:rsid w:val="00C13F78"/>
    <w:rsid w:val="00C33EE7"/>
    <w:rsid w:val="00CA70C7"/>
    <w:rsid w:val="00CD157F"/>
    <w:rsid w:val="00F8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038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1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21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1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A8F72F04</Template>
  <TotalTime>5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Adam [Narrogin Senior High School]</dc:creator>
  <cp:keywords/>
  <dc:description/>
  <cp:lastModifiedBy>HARRIS Adam [Narrogin Senior High School]</cp:lastModifiedBy>
  <cp:revision>2</cp:revision>
  <cp:lastPrinted>2019-05-20T00:57:00Z</cp:lastPrinted>
  <dcterms:created xsi:type="dcterms:W3CDTF">2019-05-19T09:04:00Z</dcterms:created>
  <dcterms:modified xsi:type="dcterms:W3CDTF">2019-05-20T00:57:00Z</dcterms:modified>
</cp:coreProperties>
</file>