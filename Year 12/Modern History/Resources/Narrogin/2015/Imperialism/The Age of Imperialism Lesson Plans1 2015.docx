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0734" w:rsidRPr="00A951D8" w:rsidRDefault="00395D3B" w:rsidP="004770D8">
      <w:pPr>
        <w:jc w:val="center"/>
        <w:rPr>
          <w:rFonts w:ascii="Arial" w:hAnsi="Arial" w:cs="Arial"/>
          <w:b/>
          <w:sz w:val="28"/>
          <w:szCs w:val="28"/>
        </w:rPr>
      </w:pPr>
      <w:r>
        <w:rPr>
          <w:rFonts w:ascii="Arial" w:hAnsi="Arial" w:cs="Arial"/>
          <w:b/>
          <w:noProof/>
          <w:sz w:val="28"/>
          <w:szCs w:val="28"/>
          <w:lang w:eastAsia="en-AU"/>
        </w:rPr>
        <mc:AlternateContent>
          <mc:Choice Requires="wpg">
            <w:drawing>
              <wp:anchor distT="0" distB="0" distL="114300" distR="114300" simplePos="0" relativeHeight="251658240" behindDoc="1" locked="0" layoutInCell="1" allowOverlap="1">
                <wp:simplePos x="0" y="0"/>
                <wp:positionH relativeFrom="column">
                  <wp:posOffset>5183505</wp:posOffset>
                </wp:positionH>
                <wp:positionV relativeFrom="paragraph">
                  <wp:posOffset>-541655</wp:posOffset>
                </wp:positionV>
                <wp:extent cx="1009650" cy="885825"/>
                <wp:effectExtent l="0" t="19050" r="0" b="28575"/>
                <wp:wrapTight wrapText="bothSides">
                  <wp:wrapPolygon edited="0">
                    <wp:start x="1630" y="-465"/>
                    <wp:lineTo x="1630" y="21832"/>
                    <wp:lineTo x="19562" y="21832"/>
                    <wp:lineTo x="19562" y="-465"/>
                    <wp:lineTo x="1630" y="-465"/>
                  </wp:wrapPolygon>
                </wp:wrapTight>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9650" cy="885825"/>
                          <a:chOff x="24802575" y="18055590"/>
                          <a:chExt cx="1179360" cy="936000"/>
                        </a:xfrm>
                      </wpg:grpSpPr>
                      <wps:wsp>
                        <wps:cNvPr id="2" name="Rectangle 3" hidden="1"/>
                        <wps:cNvSpPr>
                          <a:spLocks noChangeArrowheads="1" noChangeShapeType="1"/>
                        </wps:cNvSpPr>
                        <wps:spPr bwMode="auto">
                          <a:xfrm>
                            <a:off x="24802575" y="18055590"/>
                            <a:ext cx="1179360" cy="936000"/>
                          </a:xfrm>
                          <a:prstGeom prst="rect">
                            <a:avLst/>
                          </a:prstGeom>
                          <a:noFill/>
                          <a:ln w="0" algn="in">
                            <a:solidFill>
                              <a:srgbClr val="FFFFFF"/>
                            </a:solidFill>
                            <a:miter lim="800000"/>
                            <a:headEnd/>
                            <a:tailEnd/>
                          </a:ln>
                          <a:effectLst/>
                          <a:extLst>
                            <a:ext uri="{909E8E84-426E-40DD-AFC4-6F175D3DCCD1}">
                              <a14:hiddenFill xmlns:a14="http://schemas.microsoft.com/office/drawing/2010/main">
                                <a:solidFill>
                                  <a:srgbClr val="008000"/>
                                </a:solidFill>
                              </a14:hiddenFill>
                            </a:ext>
                            <a:ext uri="{AF507438-7753-43E0-B8FC-AC1667EBCBE1}">
                              <a14:hiddenEffects xmlns:a14="http://schemas.microsoft.com/office/drawing/2010/main">
                                <a:effectLst>
                                  <a:outerShdw dist="35921" dir="2700000" algn="ctr" rotWithShape="0">
                                    <a:srgbClr val="CCE6CC"/>
                                  </a:outerShdw>
                                </a:effectLst>
                              </a14:hiddenEffects>
                            </a:ext>
                          </a:extLst>
                        </wps:spPr>
                        <wps:bodyPr rot="0" vert="horz" wrap="square" lIns="36576" tIns="36576" rIns="36576" bIns="36576" anchor="t" anchorCtr="0" upright="1">
                          <a:noAutofit/>
                        </wps:bodyPr>
                      </wps:wsp>
                      <pic:pic xmlns:pic="http://schemas.openxmlformats.org/drawingml/2006/picture">
                        <pic:nvPicPr>
                          <pic:cNvPr id="3" name="Picture 4" descr="Official logo"/>
                          <pic:cNvPicPr preferRelativeResize="0">
                            <a:picLocks noChangeArrowheads="1" noChangeShapeType="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24924255" y="18055590"/>
                            <a:ext cx="936000" cy="936000"/>
                          </a:xfrm>
                          <a:prstGeom prst="rect">
                            <a:avLst/>
                          </a:prstGeom>
                          <a:noFill/>
                          <a:ln w="0" algn="in">
                            <a:solidFill>
                              <a:srgbClr val="FFFFFF"/>
                            </a:solidFill>
                            <a:miter lim="800000"/>
                            <a:headEnd/>
                            <a:tailEnd/>
                          </a:ln>
                          <a:effectLst/>
                          <a:extLst>
                            <a:ext uri="{909E8E84-426E-40DD-AFC4-6F175D3DCCD1}">
                              <a14:hiddenFill xmlns:a14="http://schemas.microsoft.com/office/drawing/2010/main">
                                <a:solidFill>
                                  <a:srgbClr val="008000"/>
                                </a:solidFill>
                              </a14:hiddenFill>
                            </a:ext>
                            <a:ext uri="{AF507438-7753-43E0-B8FC-AC1667EBCBE1}">
                              <a14:hiddenEffects xmlns:a14="http://schemas.microsoft.com/office/drawing/2010/main">
                                <a:effectLst>
                                  <a:outerShdw dist="35921" dir="2700000" algn="ctr" rotWithShape="0">
                                    <a:srgbClr val="CCE6CC"/>
                                  </a:outerShdw>
                                </a:effectLst>
                              </a14:hiddenEffects>
                            </a:ext>
                          </a:extLst>
                        </pic:spPr>
                      </pic:pic>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408.15pt;margin-top:-42.65pt;width:79.5pt;height:69.75pt;z-index:-251658240" coordorigin="248025,180555" coordsize="11793,9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wrG/rwQAAP8NAAAOAAAAZHJzL2Uyb0RvYy54bWzsV9tu4zYQfS/QfyD0&#10;rliSJUsW4iwcWQ4W2LZBskWfaYqSiJVElaTteIv+e4ek5EsSNMFuXwpsgBgcXoYzZ2bOUNcfntoG&#10;7aiQjHcLx7/yHEQ7wgvWVQvn989rN3GQVLgrcMM7unAOVDofbn7+6XrfpzTgNW8KKhAo6WS67xdO&#10;rVSfTiaS1LTF8or3tIPFkosWKxBFNSkE3oP2tpkEnjeb7LkoesEJlRJmV3bRuTH6y5IS9VtZSqpQ&#10;s3DANmV+hfnd6N/JzTVOK4H7mpHBDPwNVrSYdXDpUdUKK4y2gr1Q1TIiuOSluiK8nfCyZIQaH8Ab&#10;33vmzZ3g2974UqX7qj/CBNA+w+mb1ZJfd/cCsQJi56AOtxAicyvyNTT7vkphx53oH/t7Yf2D4SdO&#10;vkhYnjxf13JlN6PN/hdegDq8VdxA81SKVqsAp9GTicDhGAH6pBCBSd/z5rMIAkVgLUmiJIhsiEgN&#10;cdTHgjDxgiiOHAQ7/MSLomg+hJHU+ajGj+fT2aBGjzyzZYJTa4QxfDBUewm5J0/wyu+D97HGPTVR&#10;kxq8Ad5ghPcBchJ3VUPR1EE1KwqqC8eibQ6MUEuLM+p4VsMBuhSC72uKC7BPB2uYNtd9PvQAtdEC&#10;vp2p0YKE2L0Zjn/B9RicN1DFaS+kuqO8RXqwcAS4akKPd5+k0glz2qIzoeNr1jSmBJsO7U1O4KYC&#10;PIZqkrxhhd6jd0tRbbJGoB2GWl6bP40a6LzY1jIFjNKwFhII4m4jj1MNXN4V5jKFWWPHcLjptHJq&#10;uMJaCdKTgqGZh4wydfzX3JvnSZ6EbhjMcjf0Vit3uc5Cd7b242g1XWXZyv9be+uHqQ2rNnzkFD98&#10;X1IN7GbZ4MgqFw5e4OB52smXOEwuzTAwgVeXLi3XkReH08SN42jqhtPcc2+TdeYuM382i/Pb7DZ/&#10;5lJuYJL/jVdHzLVVfAthe6yLPSqYzp1pNA8gywsGZB3ENpDIJgdRwkGCqz+Yqk3268TROi6QybJ8&#10;lmUDMkftFogx2Fo6hmvw7QQVJMeYCKaodB1Zttjw4gA1BTaYnIX+B4Oai68O2kMvWTjyzy0W1EHN&#10;xw6qdTqL4hk0n3NBnAubcwF3BFQtHOUgO8yUbVjbXrCqhpt8423Hl0CtJTOFpevcWgX2D4R2c90z&#10;ksL/EC4YvUjCtxssnFJb7Ytt0u27dLRYfNn2LvS4Hiu2YQ1TB9OvwXJtVLe7Z0SjqYUTSQIj2h4E&#10;q/pSFEIGUEnAf6B/RhhuUMMrrqM6ntR6gG9oScUDbeC2HX2gkn0FPrRZARtNwzoy5nuJ9PwGQFWL&#10;F3ZvGtaP5KTHA0Jg7LPu/ArItvOvONm2tFP2KSOM+byTNeslZHhK2w0tgEY/FlAJBJ5RCpyCJOgs&#10;q47JadJ0YKkgWUILDW7dLPIyYKk4d5fzMHZjL49DL0z8zM9GltpKCsDgZtWz7y9oS8sjExmqOa8f&#10;nGqEbJES3QINEUslqCK1ni6BLId5zejjgkH9BLSOwTvb2TwIg+i1ZwLYZt4aw7vAPDVeeSOcWtWP&#10;bqYfKT+62fhcf71H/5+62VhGA6uBaLqG+cqA0cVnzLlsdp2+227+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ay/mReAAAAAKAQAADwAAAGRycy9kb3ducmV2LnhtbEyPwW6CQBCG&#10;7036Dptp0psuaLGUMhhj2p6MSbWJ8bbCCER2lrAr4Nt3PbW3fzJf/vkmXY66ET11tjaMEE4DEMS5&#10;KWouEX72n5MYhHWKC9UYJoQbWVhmjw+pSgoz8Df1O1cKX8I2UQiVc20ipc0r0spOTUvsd2fTaeX8&#10;2JWy6NTgy3UjZ0GwkFrV7C9UqqV1Rflld9UIX4MaVvPwo99czuvbcR9tD5uQEJ+fxtU7CEej+4Ph&#10;ru/VIfNOJ3PlwooGIQ4Xc48iTOLIB0+8vd7DCSF6mYHMUvn/hewXAAD//wMAUEsDBAoAAAAAAAAA&#10;IQAgL1KcV64AAFeuAAAUAAAAZHJzL21lZGlhL2ltYWdlMS5wbmeJUE5HDQoaCgAAAA1JSERSAAAA&#10;wQAAANUIAgAAAGFnA0YAAAABc1JHQgCuzhzpAAAABGdBTUEAALGPC/xhBQAAAAlwSFlzAAAh1QAA&#10;IdUBBJy0nQAArexJREFUeF7t/YVjVMm2Ng6//8eduefccyDpuLu7O/EQI0bcXbpjBE2A4ASCQxKc&#10;CO7uTggSB2Zw18z3rKrdnU4IEBiYw5zfV7Om2dm7dsmqp5aU7f/3x58KA8K//7Xhv76Cg2Fg4Bsr&#10;+2cwhCz/m1k8QFwdeP7sGTH3W/n7dwnfDCCEb8fQ+/fv7927K/zx3xju3ftNLJZYW9vs2rnrz7D4&#10;5w89PT3z5s7rvH1b+Psrw7diaGCgfulSXV39lpYW6q2Mw/9FbB44d/acra2doqJIQUGkp2dw4cIF&#10;Vr//miqyRhsYePHiRe3sWj09fQUFxQXzFwgPvzJ8I4aePX9uamomUlRSVVGbP2/+27dvUaD/Gha3&#10;tW7X0tQWiZRQQcAIBC4fPHCAuC5E+XsHVouBy5cue7h7Aj2KIEVReFj4t9XvGzF04MBBRQURz1tJ&#10;pBQZOeHmjZvCs79zABPXrlmrpqZBnFUUaWtpmptQH1VQFKmra8yfO//169dC1L9zQJ9fuXKVjo4u&#10;pCw1IiqoIDI0NPq22n0jhiZPnizgl/EaJTAwMKxbvOT5i+ccy+z3b9NpUVqEd+/eLZi/UFlZhQMo&#10;wMfi8qGs++3F4cH26DCoIyQTOmt7+3VWu79ZHVmgAvf29sVPnKgkUkalIGhJ3IqUUDtU/O7du99Q&#10;n2/B0IcPH0LHh3H0hAU5Wpkb8NLgTy9P74MHD8Hc5u0ivPDTB/hdz58/LysrV1JSRi1AafHOj28U&#10;vesTv+uXPLkpLsz0U1JCBamO0GsLFy6CJYG3UEshib9BGICYWbduHTdCQAhhgTbVleNRa5K1CorX&#10;rl4V4n5N+HoMDQy8efPGxNgE3FRWUj61O/vOpYKkWHdiPSsHAJ6aknbnzh0h/k8fAIQrl6/4+foB&#10;IiRsFJUqCv1fdZe86xcDQ+/7JYDR2z7Juro4DQ11dFneecb5+F68eElI4qcP6M/Hjh5DHUWkNKA9&#10;RF5uFge3Jb3tEz+5JTYz0cPNsQqKe/bsFV74mvAtcqi3pxdMRK7GRnoPOyRg9JteSfO6ZAc7MzKS&#10;WD/W19Nfs3oN9C5ro5+rs0rlB0nKBw8eTJ48RVVVjRVbSV1dfdHMKFQHuAGG7vdMe9g7ncMIv+3H&#10;8gLG2XOJi5qqqarX1tYKAonopwtUz4GBM2fOREZMAPS5l6CloTZ/etDLThKxvJpJMY4cWMuWLUd8&#10;4eVRh2/BUHNzC7IEBfs7vutDHy1701cOJD3sEM+ZFmmgp41H1F8VlQICAg8dOsxU288VwKlHjx7V&#10;L603N7MgTDDx4+Vhe6QtGyLnfb/4dV/5ldsLW683tHY0Xu9c8LqvjHP86S1JdWW4mpoqcQC1FCmN&#10;G+d78uTJb2D9jw0DA2D72bNnExOS0EMgfjju/bwszu9LQ6sBOugVb/vLUan62eM5hiZVThJe/5rw&#10;LRgqKy1DgZDr1NIQlONhz9TDN1c/6J1OJeuT3D5dmJs2TkNdnRdLRUU1Oir6zOkzPw+S7t+/v2jR&#10;IlsbWyohcKCoZGpssKQ27sktKj/obnf1/hurmq83Nrc30u/1poM3VwkVZHrtUEumm7MlHFImvUTq&#10;ahrZWTm3b33jGN13DzA2Dh8+EhUVDfSgjgAQ6mhirL9sbvSzWyXvWSdBRR71Tr3QuRwXZ3anojcg&#10;Zlpq2jcI1K/G0MCHD8HBIQxDoraGFBTodlfttvbGto7Ga52L0X2ZHVp6Zm9OZKgzF56IDMspLi7u&#10;xPETHwQk/aUKDjmRTB8Y6O/rmzZ1mpGRMfgFuw3MVVFRKcr2679EnRL0rLfqzK0lLdcbt7U3MfQI&#10;GMIvbl66vfgVVZBw9viGpGZShKaGBirI66itrVM1qQqGIM9LmvNfFCjHgYG3b97s3LkL4p9xnvCN&#10;ZtLQ0CgrCO67CPTI9Jekt3v2jo6G3TcaoEPuXyvU1iJt7ubqBodJSHHU4asxhFLq6uhBjquqqNw4&#10;WQhEn7u9RMbuvTfW9vfM5lx+3196fEdOeIgzqwnpPlzArNu0YeOzZ8/+Sv6CL6dOnUpNSVUjqU7t&#10;rTBWUVNTsyDTD947t52B/vbOBW3XG2SgGZF2dazr7Jrztr8UzQDMdZ0rKcgIgGFE3Z11GHT9rMys&#10;s2fODHz4S9Xbi+fPYYA6O7nAhKA6ssEIXR3tKvH4O5dJczH/gIqNbnD+NvoJ1RE9/0XfJFTE0daQ&#10;F/45muYrC/7VGOrt7YEBjyKamxo870SZSg9xsS8lFO7krRWPeqdxyf+6V3JyZ/bECW5qatxuJTIz&#10;Na+qmnzx4sW3b99QFxqCp+/JeXjsba1t/n4BkDoEYmb36GhplhYE3j5TRKYPHIK+sq6uWXtvrJGv&#10;xefp0M1Vd7tr3vaVogshkevHC3PSxqHBWMsJzikct6bGpt9/+53VSEbfHEZ+F+Ln/u+/Az021jas&#10;gtRRQbBKp0iC71weFDy8Y9/tqZGvKRrrIVqqX5IY7YjCjxkz9vTp00LSow5fjaGDBw4iJ5QyLNgF&#10;+H3VW7Gzg/fdIQSAX7xd97SvCnFQRHg6Fw7k5KT6aGpyDU2SFqh3c3WfPWv25cuXX758weQ/fr6F&#10;14PvDkDZfoDOWrliVcj4UCtLKxIPzHBBvpbm+lUlfrdP56HhwdA3faX9PTUHb678jOAZgZiRBNV2&#10;/NaK+70zeFJv+yXd54pqp0RaWxrxVuSZGhoYxsXGbdiwATru3bt3VEReQfqlIrPijyYIFaQ3BwYe&#10;PniwY8eOUkkpkGpgYMhyZAMTIiVnR7P6OdH9lwpRKjCfmz64ftY76eztpa1D67LtelMf9Ea/ZKrE&#10;FxgaO1ahsaFRyHDU4asxtHz5csK7oqiiKAgS8lHvFGoAwfaUI3YHGvdK58IXfZWoAyPx9eO5k4r9&#10;LM0hOalReb9RUVZ1cnTOy8vbumVLX2/fq1eviFejRhJA8+LlC+jH3p7eTRs3xcbG6WjrQluBp7yo&#10;KsrK/j7WG1fEPb4hMBQiBILkCKFnaLFHTdvaG2AFAkknbi3/vQdIKmVtJoadtG1NQuR4Ry1NDWSN&#10;AnCCtQQ7cuqUqdvbtgPir16++irLAwx5/fpVX1/fxg0bUpNTTYxNee04ISN1NdWIEMed61NedBGf&#10;WdcVhBAsnhud83d2rBtWBRBqcbNrPiI3LI5gQlRUWVkpZDnq8NUYkoglVGgFUePSeHCtp3sWsPz5&#10;fgwkXeta9JKQJGZOgQRKcMuqhLAgJ+qs0iElEPoB7lhZWsNBqKmuaWlpuXD+wt07d15zVEl7La4f&#10;P37ccb1j3779s2bOiomONTI01tLS4SnglwwCuobgMagq9ju3L4OkBWMoytzXPfPwTejfr5E9X6Cm&#10;ozdX9PfM5DKJ9X5J38XiBTPGe7iYcduWiyXe10UiZXMz85iY2LKy8rq6Jbt27T575mxnZ2d3dzd0&#10;36OHD3t7e7u7um503Dh86NDWLVunTJ6SmJgEbQUVidfR0lKmKeFPOxuz2VMib54qEipIpo9QDCC7&#10;u7t23421vJzbhpRZoEuddXjr9K40Xrz4+ATO5NGHr8ZQTHQMcURR6fTubBT0yu2Fw8r0KWq7Ttrt&#10;ce9UwIjXFvK/80xJ3ezYkAAnbS0tNDlHJ+cR/TLug3Gamlq6unqGBkZmZub6+oa6Orrca6WSMBTK&#10;uiNPwdbKuDjb59iOjFfdxE1gF/Syr+J215x9sAZIRn5HAMmoaW/Hmpudc5ncJRnAWlHScTwHYIKQ&#10;0NHW5ghgpRVqJ5CCIh6BlJVVVNXUoe0hR4khsBqGRKN3EU1dTc3ZwTwv3ffojrxXPRCBAm44Y/Hn&#10;6/5y2P4wfVgPH1bOIXTq1gq8cvdyiYa6KkoF60Jo6VGHr8aQvZ0DaqKpqXHnUgkKfeJm/bAyfYKo&#10;JugHcHxO3loOy45G7ajOxOvXPZJ7V8QHW7KmlQaG+NvY25io0/AScU3guFTxMe4LxJ/iV1lJSU1V&#10;1czEwN/HvmZS+Ll9uU9ulgjchM3bX/qoZ/Kl24vgUgnQ+VjzfidCBUGQu7A8fuupFkY6WAPDIrx7&#10;RbxpVVJm8jgPV0sTYz04hkpKKgCKFCvcaGP1HUqIoKKiamKkE+RnPWtS4J5NCXcuFT7rRB3JzxKg&#10;I3SV0qe9Ve2dC/d0rIWqRX1HlD0ywlP4BwA6mgBOEvJCd/3akbyvwxBS19TQQltaWRi/7S2DqNx/&#10;Y/WwYo2SIA+udS540juZezeMBUTwP5/dltw6VdDSkDypJCRgnL2tlYmxoY6hgY6RgQ4uILrHedpN&#10;CHWcXh7UWBd5ckdK+7GMmyezH3aUwsMSTEjG0xd9FV1dtUduroDVMiz3v4CQKcTA5c7FD3qm82Fu&#10;iCX++6q79GGHpOtc4bl9OZtXJW5ckdiwNGFmpf/0Mt+pkoCYcIfwYMcgP/uU+HGlBePnzYjcsjrx&#10;ypHcB9dLuEZGCjISku2TvOyt6O2eBeNsewcZasMK8xnaS0NEKJ7Y18sSGAKOe7p7hPYeXfg6DPX2&#10;9ECLISdoHxQd2gElHlamr6LW600wbG90zX/aO5kBSMoX3qtoPL70TW/pi66K553loBdd5cDu+zsM&#10;doxYfP7LiXRWT/fsU7eWQR58vhf+RdTehA5z4XZdf/dMlI26Cso5+EuFp/IL9ZW8vyN+f0fyDsSq&#10;w8WYXAWlRPHRTyZ1d80+faueecdcbX2Nmm5v3N7R+LK3EhkVpntwE+LIkSNCe48ufB2Gjh09xjS6&#10;ojg3AHWAU/ZVkP+IWI9pb0BNcLH/xtqLnYv7e2Y976siKc14RFyWTp5zFvObMnnznj191VcB56i9&#10;cz4QCQHwU0DnI0IdW643Hbyx6tLtxUD5494pb/rL2dgxAYWqJu057A7Vl9daFgEEJwtsx+sXby9m&#10;SuAjbfWVLYIiPe2jDrx8bhgNECiKltQtEdp7dOErMAS/aNXKVQAQqG52NJq5r2fWsAJ9F2pl490Q&#10;JNc6F3Z3z77XPQOW+JPeqme9FaCnvZVP+6Y+6JkGP+h659xzt5YcvLm67foIjuvPTNTw7WQ5Hbix&#10;BjW90rUYdQEy7vTMvNsz/W73tLvdU+92T0cdu7tqr3fOudJZd/JW/YGbq3eM5KL/GYLRfb+3Gujc&#10;uzGeG2RFhUVsbGW0YbQY4gM2paVlNECoINremIwucr1rwbACfV+STlo1AVUg2OPACs2lM2uDd0F0&#10;7p9T6nwNcYdjqA5qb2IyHjdRTfqFwKb6ysf5HoQEgV205tHWZDi5EBAB/gE/BEMkhv4YmBA5AThF&#10;Tuf35wC5527VDSvQd6ShPB3K3/8qGlY10ux8MotoiGL6/kxgMG281bUArXn9eAEbKFE0MDCUbrIY&#10;Vfgqe2jAzNQMOFVTU7t3lbzKozdXyBdotDSywv4Cg7bBbPro5jD6iwTSx+VnZaP2GLlqn6cvuN8j&#10;0Lfk8jmCfQZ769apQogHtK+Kiurjx4+/P4ZgDN2/f19VRQ2KzNjI4GV3KXxyGq/7qECfpVE4cZ9g&#10;EO8xQ2g0dwRibYwLiiAPVl4e6vpyN0dFTIfS68LAAXkGo6gdo/WnVy5unTNr/ZSlu+ZvPMdnrEfu&#10;QkLP4fqasuD3v7NAOnN7GWzqxzck2lqakEN8cT7TPKMKXyGHTp44wQ1qe1szeNev+8q3jwYTjNYc&#10;XVK7aUZNw+TKxZKN50cYUlp7bOnMhilZVWlFM3PXnVg27Clo2d75mZXJGRXJ+C1fWLzt2ghZz9k8&#10;I39GVkRKqG/4OP9wX7+wcb7jifzCx0VlRBTPzl15cJEsMlKY1TQtb3pmZkVqSnFiZEq4b7h3ULR/&#10;anFS1qS0yfVlqw4vHjEXUMPJ5YXVucGxgRZ2Fua25k5ejhPSwictlaw/+7kJOMBu/taZAZH+Onq6&#10;fPE/WkvfUD8kNmjOphnDcLzqSB24gfpmVCavPrIEQJ+3tSZzUmphTU712qqmMyNktP7sitqN02Y2&#10;TqlpnNxwcgQefoqO31rJl4V4uVujfVGwK1euCK0+ivAVGNq9ew+byFSMCXeHa/2sr6q5Y1QdYsuV&#10;tQbGNAYKjEOMxefFfCxUbJ1sUHQ8xS+acNjTrVfX+YR64REfWQDrl+yaOywOyCPQHU8VWJxhNJb9&#10;amhqIvctl2kMt+n0CihlNqVAkww8ZYqJi7EoikhTU3NcmM+Cllkkb7i2YjgA8sysSKfLE5+oMbEw&#10;KZ1XtPXq2o/VEzJNKUlQVx8yEcuIDbWrqMZlRW28IPQuvB6eTOtTqWBjFBhDGtz93WQcCIj0kwpR&#10;IT4ovSyZhrlZjQpmZMuefpEO3lzLRnolybGuaCO8fvLEyR8ih7a37eDVzkryRH4Peqd/cS6G0+bL&#10;a6i1GIDABTV1tcVttPRRPg64z5mL39jsKPlHoLodc4AbYhArAOIkFsQNiwPyCvLkiXyC2HzTWIWQ&#10;uEB0+vlbZo4Zg9ufiM8np9gClaqlpbIspi6v0ND4GAcC0SsKihNSIwB62Ssg/BmRFCqLMCxT4aaC&#10;yDvYc9PF1Vwgufq48PvIK3CCPzSmvhHtweJMUFZWBk+GKbXItDAqNks8szJV/tHnia1mLEOblub5&#10;sJIorm9qElp9FOErMLRm9RqUDwyoqQyD3OvtqvlYnIxIhCG2vFpGbn6u6JfycYxMjQSWKYgmZkfL&#10;PwLF58YiX/kUbBxshrUTCoOeypeUgFBU6sRSAcM5S4kwcFQukcxcO3XMGDwbTFPIgkVgNSWCqwIY&#10;1bXNRfrzt87S0NDkI/UCItk8PL3LOCOkA4jnTZQ1MF6EhGDre4QIIOgyNTWBJzw7fpGQH8PfAoaE&#10;p4oiVHbLpbV6+rSDR0ZeQR7DLLDxE4NkT+Nyo4cpx8/Q9o6mV2wAvarYG++iIqtWrhZafRRh1Db1&#10;wMD8ufN4VRdWE4Y6u+eOspQfYwgcrFhYIg9BYEj2dGK2wEfOI9hPphamPGtOuCZ1tnOIOoP5CbuE&#10;RaDWBccLpmVL5hSCJubEmFmZ04vsdYDA0cNBMreAp8bvGJkYhk4MhohCS/hH+GlqaQk5skUKcdkx&#10;UDTWDtZ8BAXE4eXp51m5UJxdmWFlb0XxpYVUUlauXT+DSnW9sX73fC1Zaqzwzu7Oy3cv2Hhu9ZLt&#10;81BZKDgpLhUhpJfvp6UQbnIYMrUwbzq5UlObNswINxkP0RNk1QfJYyg6M0L+0eep5fp6NjcgWVRD&#10;whK1+KrzG75CDk2fNh2Mg2Gxc33qu37x1dvzv1kOgS8ATYOc7SyPobisGJk9gSxmNkyVbx4QdVwS&#10;1ymy10FbrzXYudJWDU7hCaGyR4DX+tMrXHxoZTdexK+ahnpOVYYsMu4UzcgV4jPgzlg1GTiQPUWn&#10;L51bhHwJb4x0dHXL55ZsuSzIwg3nV0EFc0VDpKjoGeCBfFH+Ccm0vAuv8KQCIwPWn1kpX8GqujK4&#10;08KLCop50zJxH6Xlf+IVM0vztUeWqmtqyuLw+4amRmuPs3UTrMzyGIJjwdMfHTU9Ytvo1i6O4SnX&#10;VNcIrT6KMGo59McfFRWVyADG477NicDsBbml+J+njzHESDQRWJFK4yEYyoyVvQuKy0TbyN4aJHd/&#10;V3kQQ7XZONGaYk5wr5jVKaQPKl9UzLo7taWSskp6aSou0Nq4A4lSvXqyLCajBg8/ZqEz8vB3c/Zy&#10;IgyxV1TV1KrXVA2NT1azncsgiKEBl+1ZAMtdT1+fvwiydrCSOvMCoQpgQmRquOzF8XFBuO/s7cT/&#10;RIs6ujluOL1KS04OcUKxwxJDZEnJYyhkIiUySkIZ7vbUoE0b6qLxLkpbNanqR9jUA8XFxZzjHSeK&#10;gdnTt5cOK8qnaGQMwVxVU69rncP7kIAh1lnjsgYxtPnSWnNrUkOcEvPitXUEViJNtJBMnxKGnIV1&#10;6fhNLUmg+zKQtTfChUZ7cEGio6tTMC1H5sGhMeBtyZuo8Opl+eKpibmpzHwBBUzwlaFfiM9+yxcW&#10;c9eVU+GM3JkN05Ad5ctgVLagWP4tIpbOhrMri2pyC6Znw3VfeYAGINx8XTg38K5/uO/WKw2QfLKU&#10;ZaSirDKrESWnpMYnBMvuB8cG8pujIWCor2cO2rRpKckhFLW8vOKHjFPnZOegPmBo19kC2F9Hby4f&#10;VpRPkTyGZFKd83RckDc3jT+ly+p2zBVOFFAUwTNfeXAx2o+/i9aqqBPzaKAtV9aZ25LLzYHuFeyJ&#10;yBsvUKdff25lUlE8n5RGBNjd42OCS2bnUyKMUKR8aBAp4CBR4KIrMtMHBYb0srKhgRMZTVlWxmMO&#10;o8aTywY1oIIoNC4krSwJheGw1tTSXHfic0v2uEzi117BHvwtlM0vYlzztUY9A3aKjfSmgDAFkaWt&#10;JZdt4+O/EUOgm11zYZ9sWRXH0lQsKRHLVh5/MXyFHPId5wsA6WhrP++kfXqHbo52kFoeQ2g/A0MD&#10;Gq2hopJpPLtpOgSADEO4CzNThiFYLWAT3VcUeQS4QzzAXOAcxO+4UG+ZOttyZa2plYkALxZfXUMd&#10;FoPrOBdDE0OUnKcDUlVVXdg8q2ROPnepQEAJSmhlZ2njZG3rbGNiYYKCUS7sqaamZlxWlOx1YHrJ&#10;jvk804/JyNRYFtPW2TYkNoBfIzVbF5thg5aNp5Yv2Dpr8pKyghlZU+rL522euaitthHC9Xqjf+Q4&#10;/iJKDkC0XG/SMxD8MnQGG3tb6bpHSjl/WjaUb3CMkBcoODZAPqMvUnvXYuiy3etTwROkHB0VPfDd&#10;ddmHDx/MTM1RXH1dnff9ZW/7JXturJG13+dpmC5LK0k0t7aQtZC7nxtEiDyG4qV+GTjuNs6VwYK6&#10;cs6UdOQ4Z+MMJTo7R4Dg6iPCvK8UQ0Iu0tRkYo94jT8Bl+zJNGQ3ZVnF2KG+vUDS+CC8IlJSzpmU&#10;yYbvhJvIdPneT60ib4BNJssRPrlfOHnLnKCeZDHRSWrWTjYw0ueRx45R4KOUyBBePRRcZHIYfwu3&#10;guMCGIZgVwk1EtcWOntIN38qiqB2IWuDowL5K6Dw5PGyvEZDF2/XQQ4dbcsCT5CFq4vr97eHnj17&#10;pq5OfoGBnjYU55u+sl0d62TS4vM0TJdNW1YxfdUkNA6/g0aFSDAyGwFDa47UwTLFHfZINGczectN&#10;p1dq6+rwm0gtSzqYhlwMKZFBBHxE9CgqOYLri5nrho8PSUmWArVWUXUudFzGUAwt+ySGGh3c7Hk0&#10;lBAYCoiSat6hGALBAGI2PoGARwAhR9hqkE+xWeRJ4BnukC6Tk0NQ4vO31sxumE4YYu/iIj4v1tKO&#10;FrNyShbHy+f1RTpzux4YOr07m28e1NMzePvmjdD2XwqjxdDvv/3Ot1KYm+gCQ6/7y7ePbqIDNARD&#10;iqL5zTO3XVsXmhAsGw9UVlYmrEj/jJOOU1culshMVNgZU5dXbji3quH4MgsbwdoFhiysLWArUC6X&#10;1vAZFU5IHGmqqKDMjMt0k8YDAR2e+Jz11cMwNGaMAghpylpdWUll43kyNUrnFQ8qPpHSvC01PJGP&#10;ydLOiqWAmCIXb+e4HMHhR+2s7C0hLGUxxXMKeJV5f5AhCapz3bFlspECxIHK3nqlUVePMMQjL909&#10;b+u1Bv8wP1lXRPG4JOOUOWnIwMcX6eTtldBl14/l80ZRUVbt6uoS2v5LYbQY6u7u5iaCq4MxMPSy&#10;r1yYrx4FoXUH7SElpfo983Bz7fGlg01Oxo3ACxDHEKSFf6SfDFiIBENEXUsDScluglDnhVtn81xg&#10;98jujwvxWX96ZcPx5WHx49HdebviRb9QX247z9koYAgp42lAhP+c9TNmrKwysyKVzSMDwcU1eVCg&#10;teun82Q5lczKRwof0+aLa/iOFHpdQRGyRDKvkF5halRFVbV+7+CgWuPp5TGZUd6B3jaONgbGspKL&#10;NDQ01x6tlzOQRR6BbmuPLsXr/A7gUrd9DtKp37kAkaXRhlBszoRRWhqcDrPdHY9vlKoJRzF9xbTr&#10;aDF0vf06IA9mhPhZQ+g97500rBCfIcKQ1DEGhpbtFQzSrKpUzu5hFJcdjfo3nFimpa3Nm5MTckcC&#10;sj/pXfZnTDow17DpIuTQoHOXIk6EVQEgIh1dfV3iC8FCCaJlyXYC8ZxN02UYwq94dgGL3zhjdRXi&#10;8ETwlqGxIbyepjMr1NXpoE9Obr6uw3x7Rg0zm2g4VFZmuH5L98ynvserOVYxPj9W1rR0wa63XW3I&#10;qkhnUoSiaWhoAEOefP4YpChyGee0/uxKuKX8DjA0b0s13kUKifnxI84xj48PkrmZo6H9NO0qedsn&#10;NtTX5hr2wIEDQtt/KYwWQ+fPneeFiwy2ed8vftL3iS3SI9Hmi2tlGFKSw1DDqWVkVH4EI2AIT+Gn&#10;yNTHxyT/loGh4ZZL64AhfUNBsOHFnKkZPBdQcslEWWRQZFIYCk8Y+jdhCISGKpsnjNxAz7r4CON7&#10;nPKmZgMx8AplmaqoqNZuEEZliDgU2hu8QzyFXqEoUlOjWYvNl9daO1rLUKWppVXH5ptlSMK7my+t&#10;tbC14BFAwErDsWW+4T4M3IRIV19nRNMzFHx7oK16nTDC2XhqhbGZsSx9GY3/St9+740GPnVvbyv4&#10;JW1tbULbfymMFkNnz5zl6jY5xhEYetg7dZST9mgttC7HELFWpFQnN8+VWpIk33E5waYGiyNS2NwN&#10;I0SA0DY2MzE2B5kaGhvJ7AD+dNa6aZsurpbJIWAof0aWLJd1x+s1tAZlvrqGBowqmS4DQUsubpsj&#10;i48Wkk/fxMx06+W1k+vLgCFeVMgzOAH1e+bLvAposaj0CPmKyJRmzpQhkyoQbHM3VgNwHEZQUl6B&#10;dEi0EAG6TEtz3fFlCYWxsle8g70IQ7LxobGKk5eV83xBVXVUsKESGhgKlkX4MrU37Oxo5FP3Mgxt&#10;3LBJaPsvha/GUHayy7s+8b3uqUNPefocbbm8VjZfiLZZtL1W9mjdsXpyWYfWf2J2zJara+1c7WR3&#10;fMeP23B2NRpy25V1oC2X101bWSl7CxyMy4yGjenk5chuku0sjyE0WHRGpEyKIA5ES23TDBmGyNXa&#10;N7i/APEdPRz4IxDKPG35JGTq7EWncvGbSERbRzulJGHupuqZjVPsXeyF8rBfRJuzAeqG9F3T6eWm&#10;libyL8LY9w0dB78se3KaLs3GU5mFp9ymPl4/MS+GJ4X448Z7N7c36ekLGEJFpiyrEEoLMXZ5rbsv&#10;LS3iTzl9HYZov0PT675yeQwtXbJUaPsvhdFi6OLFi1zvFmS4Iae7PdWjdOxBW6+tgzznbEJV520b&#10;4tQUz8wHf5ncBhE3gaHVR+qgL3AT8fF0ylIpy6QEG8LSRjbIJLJxsAU3hTVoTNpnTxlcyIYev2Tn&#10;XPkRZHtn+5rVUwhDLAU8grUrF79hUp2YR6b4imRx4/7CltlQRoJDTukIT4ViSFsRf4bGjpcNJyI1&#10;IJ57JLJX8CvV1HSNIhETKIKIhrOP18dl0dQVj+wV7EkY4nKIvTulfghD5m+pYewSCgAKYZNuo6e2&#10;jvWv+ia9v1Nqb0OHxIFm1swU2v5LYbQYunTpEseQJM8TTuCdnpmDGv1LBAvDxsXmUxiCu+sR4MbL&#10;TRGAoZzotNIk7kwhvr6BQePJERb/J5ckCJ2bHWLfeGI5MMQbCdKeDSTKx2+Ad8Oeohiw7JWLpudJ&#10;PXmmy2hJlxAZrY7ObWJJPZJSV1Qi2XBiGWBatqCEPC8pXIaQ9Kadk13TqcECo7MBT/lTspWV6VAE&#10;+ZggXgCoV0g1hi2RhqYGnFYYhewpRXDwcEAK+mQPCS9OXTEEQ3jK1z3K6Cvn7RtbO9Y/75tMcsgG&#10;taZcqqurhbb/UvgaDLHCVRX7wC/r6xnUR18kNAmhhC3rVFVTW7ZvcICOA3FR2xwtLToTg7rmWAXJ&#10;3MKEghgICcRH90orS0bjfSz2VhxYqKpKnQ9x9PT1luycF50eCcDp439Dg5q1sPqFmDyX6rVV1GBj&#10;2aDwGIXsyjS8CImFjMj+lSsVp4LqbCoSi4xos5pgArJ0Vk2m5WBygzGcGKBFgeEB60+v5Mv1BwkF&#10;aG+snC/+eO4dRbK0s1zUUlswPQspIC9AEHpz6opKHV0dFEBJSQWdCmrRP8IPmUKewYhee2xwyQen&#10;NUeXGBiRS8HZWLGohDKVPh0FNT3upQPHQvwFJV494wdgiNtDU8Tj3vdJurtZrx11KTeeX7P+5MoN&#10;J1etP7NyxLdgd687tmzmminVa6q2XW3ccmnt+hMr6ZWhKyWGEYykdSeXrT+3spkrjvbGlvYm0KcK&#10;tv7Uaoj96asq526YAWRvOLV63qaaGSurVh9aIrwy9HfOxhkzVk5aeaCu8eRyajDcZwS5mFaSbGlj&#10;qaKsqkTnjqjo6Op6B3pPX14FvCJlnp088ZuNx5eni1PcvF1NzEysbK1CYoLL5hVB5rEIjRvOrG46&#10;uWLzBTYO2d4AOxIZ4SYvD4QN/lx/dpU8dAapvXHTeTBt1fqTqyEFRyzDZwjWLR1/2C9OjPH4gRji&#10;PW9WlR9y6uyqHb099FX0VZWX06ejNfCJBt8aek2E3IdAUMhi8I60eDBmL65tOL5i+a5Faw8t34Cm&#10;vYabny68XJpbrzbAj0M/wTXVlx6h/OxduWiDeRHJInwmi08/+hLBy2Y7psWxkYJdMeO7Y+jChQs8&#10;6drJ/rCHOjpJl/0QGA1hxJeYInD8ywDacH7V7A3TQuODnb2d3P1cx8cHQVWtPDhk9w+uZ6+fNmmx&#10;uHJxyepDQ7bwAknrz64snJlTMrugqq608bT8upcGvLh09/xkcfzE/Oj0iuTKxeK6HXM2Xxq6rgFF&#10;ZaWVw730z6F3htLX9I0/QWjK33pnvr8jDgsSxsa+P4ZOnz6NdGHicQxd/3EY+q5EJWxvFNcWwIZg&#10;lqxgkzLrlVaxxWRMgDhh7dqwbO8CWBtjyQ4b6x/pN0wiTsyNRvW5/QSLjRJnImTJjrkBE/zU1IVz&#10;2Sh9dlqerbP1zIapn8XHT0TgwN3eWbCHwoNdeC2+vy47eOAgcUdBce7UAOiy652DXsxPTjPXTWWz&#10;DVT4jwkmbXB00NYr69DY87fOFECgoAhjhW7KpROVEcEeUYT08mR+c/rKSWpq9CEY/pZA0kSUVVSn&#10;1FcOEzw/J6Gz9XXPQstmJNA+PhT++8uh1tZWzpf62cFMDv3YEz++F8HBsXWy5QCiRVtsGAZCArYd&#10;5xQeKdJi6ipgqHb9DNlNCyvLLR9hSAbE9FKaFd98aa2V/eA8hvwFRxUudA305Lce/MzU3U1yaFJx&#10;gODbf3cMNaxbxxm0FBjqk7T/HTAEAbCwebaS9ONcwFBUSuSCLbPq2uYVz8qHJyVr9cjkcHTEacsr&#10;yflnbW9uZTFMDkVnRPLIoKSCBC63kLgsEQdX+5La/ClLyyOSwgTJR49EFQtK5NP5aam7m5bD5qV5&#10;ciZ8//GhFctXcE7NmQJd9jfBEK3zyhsrDAcrWtlZCxsjmaFTtaSMdTgaGnZwswfgyhcU85ggSxur&#10;YXsgo9MncOaOVVAEFnEnb1oWH+8AVqwdrDeeW4UcmZHUkFGWQmOkDF4T0sPl0/lpCRiCX5YUC9/+&#10;x2CobnEd0gVTaqcEQOK1d35yQfFPRWmSRGpjRioqqvM2Vcsebb68FgLDbZyru79b2fwi3KlcJMxv&#10;ABRsH+0Qm3r8xGCuy4CksPhQ2OAJ+bSCnaMQSo1Gbpjww++Gc6ssba00tbQsbC2LaqQ7135u6mIY&#10;mhjFT2X8ARiCdiR+KYoW1Yx/1yf+u2Bo2graE8dLjg4AGAVE+uVMTl/YPIuGZ9ppHkZm88JA5pER&#10;U1VVLT43Bv5/YU1OzpT0FHGCkRl9RIFHiEgi0ZImSeJ/gmAAaWlrh8aHTF1e2XSaHcpxrbHlKo0X&#10;0PVPb1aDCZ09C9/3iYuyx/Fqfn8MlZVB8hNzF88Mg9b8u2AI+sXazooWSUqbnzNISaRkbmWeVprY&#10;ILdZh+8Fk8akHb38FZCgs6SUlE+b1+ZvmQVQSoGFX7rAnzp6uv4RflNXVGy9wkcN/h50u5tOQ6ud&#10;wj8s9gMwVCopJQYpiKaIx/2N/DLQ3C3Vuvq0uw+F58qIEzgFbJlams5aL0yEzd1UI4ehITEH/2TX&#10;MHcQHzJmYmY0JBCLMJg4S5nI3c+Nb57/WxDH0PzpgT9Kl0kk9JkOUGWhN/wyNsb4Fw2h/nmq37tg&#10;XKg3++whX2QyiAm0tIamZu1GWpQ4f8vg+BAnmr+kCVfEG7yPv2hRABMwgFH+jGy+BIrHkYcp4GVp&#10;a7HueP3fQ5cxDC2r/XFyqJTLIUVxrid0GZ/r+NsQmrC9ceX+RclFCabmZgwTwmIdqpSiyN7ZbvOl&#10;tfO3zuLsA2nr6JbOL5q8rLSmYcq8zTWVCyVGpoP20OQl5QKGWOKbLq6ZtqoyLCnEmJ2ixAkQAruQ&#10;RULe4Brqn5m6uuZAwyydBdfhx2CI20MgSR7JoRscQ38H1my6sHrlwUWNp9gMV3vj5gtrZqyc7B3k&#10;TaaMVCApiZTnbKyet62aowRtb21vPcS3b28ITxxcoJNdJSxOInDIMWHzpTULts0cHxdE40ZSgEIU&#10;DRuu/CmpgfllktmT/Hkda2fXCm3/pTBaDM2aNYtzRJzrCznURWs/hri+PyO1NyQVTTQxN1FTV0dD&#10;0jIStjADDQ8dNH2FbJ8kLSqSzCmct1XAEMjCzmLY+BDNdUifppen4Gls1gQrO0sre6uYzCj5gQBS&#10;cNOzuZ0E0tLSXnfsZx+qBk+6u2uBoYoCYWPuwlEfQTRaDC1nY4yKIqWEKIf3/eKe7r+FLmsIjPbn&#10;DYnCZ1Wk81lSrlmW7V0gxRBiKE1ZWj5kvszO8uMxRv4IlMEwZGFLi3HxrqqKWv1uwVEljF5vXHmw&#10;TklJhRIGhrS1G46P9nyL/xQRhrpmAkNZyXQkI+q4dGm90PZfCqPFkDBfpigKDbAChvp7Zo96X8d/&#10;kBryZmTxVodmgX6pWCjeeGF10+mVczbOcBnnLDOuNbW01hxZSn4ZV0AKiu4+bsLQjpQiEsNk8bMq&#10;SZcFxw7ub3dws6/fNa+FHTW8/szKkDg6p4YhUuTg6jAMjj8hAfd3emZCw0wY78SruWrVKqHtvxRG&#10;i6Ezp89wZgX72QJDd3tqfn4MgS9rj9frGegxeSM0P/SaTPyAeEvTLkdatSizh0R+4T7DUguKEiYj&#10;QeXzaQqsduN0vtKe31RSVrZxtLZxsFbXYLsZcZ89yqlKl0/n5yS05m+9s97foX0dXA5t3rxFaPsv&#10;hVFj6MwZPvEUMA66THKvZ9rfQQ4RlS0oUmHLrlF4WXvLXYvsXewb2dT64rZaGNe4g0dBUbSRQ54m&#10;pPAvntK7tDWHmVYJBbHyAEUEqDbZn8AQbHNa4vjTOx/brq9/0FsNOWRvI2Box/YdQtt/KXwFhmi9&#10;hILIzcUGGHrQQ/vL+NDcT05o6aqlEmMzY9kkKDU2Ez+QSeEJoY0nBGOl4eQyEwsTSBFNTc3UkkRZ&#10;CpyARTV1NXUNdRjpS6SbQLZeWZdenizbxSwjDiZLG6vlu/8uY4xNj3qnQMPI9pcdOnRIaPsvhdFi&#10;6NLFS8R3BZGRgR4w9LRv6t9ojBG04ezKGauqEnLjwuJCx8eERCaF5UzOWLl/8ZBobNvyxjNrNp5d&#10;Tda3/CNg8RpbM39mJTnq8nKlvXHZnnkTc6Ot7Ky0tXVEImWA0MnNqWBqzoaz3/iRyb+eWq6vf8b2&#10;BtlY8i+diy5f/t5nNjx5/BidEFJaV0fnbV/F876vOLPhJyBhYzL9MnDgQkDJMC3DVm4ITwdhRN99&#10;WnlgEYCIPyF9eWqc1p9bSZ9YYB/7AbVe3dDMdgCTkB5M4Wento71r/snvegUa6iridgauo6OG0Lb&#10;fymMFkMDAwMmJnTaIZD0+zXxq77y1g7+ga3/Kpq7uXrTxTUAUO2GGePjgrewrzLAq0ouSoDi84/w&#10;pXEgXms2yFS9ZoqplUlJ7chHyfyNaHtH4+v+sp5zRXzJHn47b98W2v5LYbQYAopcXFxJ0yuKbp0u&#10;ftNXvvPG8HL83al+z3wAJSE/bvneBfxsv4k5sYu218bn0ufYFdki2jRJEht0blh3fFlEUhgf7M6s&#10;GLan9u9Hezoa3vaXnt2TOYadg6alpf3s2TOh5b8URo+hP8aHCAdxnN2b86ZPsrtjhC+b/K0puZiO&#10;mAEm1NiJb0Rjad6Ub6zjRF7FOJeM8hRTC1N+ZBg4Hp7wdYcf/oR08Maat32S4zuy6AwCBUU9Pf0P&#10;H0b7hfKv0GWJCWzJ1VjF3RtT3/VLDo/6XNi/gKBWhBkxeYK6GXbn07R0zzxNbfoiAkADeYMLM3sj&#10;azcTNTUNcrJEShra6l7R1mpqdEwYuXgKtG2ZIisqOXs6Qcf9vQygYcTP0tu4nK/MVHR0cPoh51Pn&#10;5ubxkY9VC2OR34lbP80cUHtj/owstj51yP2NF1ZJ5hYOW1o/Im26uNrN1wXQ0dbX8M8294oxDcw2&#10;TdssStv2j7xtFjGzjQAXe1/z9Jb/y9tgM6HUxT3CJKLCKqPRyCcR0kgJvn3jSTrRYViyfyM6d3vp&#10;u35x/Rxh34Gfr7/Q6qMIX4GhkpISdEFkMKNyPPI7f3vJT6LLGk4s09HTdXB1kD8iEoYwVIy5lTnf&#10;kvwZ2nqtIS4nChJFU0sraZF5Wsuv6S2/prX8QtT8P/jN3KgLuycw1S6V35SPsMqIH5PoGeA+q2Eq&#10;ndv/Ufp/C2rvWgTHviyfvj0FuZuakvr9zxZGmDaVfTZAQZSb5vNeWA77nxgikuoLIJg54Y2JBXEQ&#10;BnoGehvPr+Ie+7brDTNWT1JSVtbS1iYdx3z1svlFwz7hyFJoKKjJ5lopKMc0veUfaS3AjTz9ElZF&#10;52nEljsIuJE9av6fjJZ/23jSuiKm4ET6hgbO3s7j40IiU8OSS+JLZuevP/ONqBL6J50Psbx4dt6P&#10;nnHjmzomRtLHihQVlSRiidDqowhfgaHqamE6aUKoK/Lr+cunXTdfXsu+Sim9w8ydBVtn8m83AQTs&#10;Oy/0aNXhOjNrMyWRkoqyav3uBcBZ5SKxspLKmiP1w3AvmVegqqqKd+28TdK2/JsLnkGUMHIM1UbP&#10;KVgcyOSQ9D5issiJyzXNHIzHjqGvL4I5jMAlWk+ib2RAixjlsvsKYrVbc2Sptb11SFzwDx1Gocmy&#10;nur3d8RBvvTNGrTyD/luECTb/HnzOI9srUzf3ym9P+rvKH4vWrF/obKKipmlWVRaZEltQWWdOCZr&#10;gmyrMkkCkZJPsFdofLC6BjtClMmG9NLkqiWldPDPWMUp9YPHGMIKzqhIZovFFPVNddIa1IeLGQEr&#10;v+qZ6QBDktXjocU+ikCvZLSMzVnhMrHc0yPCQs+Yf5lFpK6uvmDrrD9jZa8/u8Le1U5TS1P+nL8f&#10;QbJB6mA/dn6homjtmrU/4nsdf2zduo1vb9DT1Xl2q/R536TRH1H9XWjVocXKqrSPgotDtCvhRlFJ&#10;31gvssLSgLU0e0p7otGKsJGBIegpvpIaMf0jfJftXbB0z3zgzyPADXcQU11bLXo+B5A8OARK3fJv&#10;FRU6HLhw7bhPxRGoGfbTPyLKrJA1ipE3ZfBASE7L9s4XPjf2WeIKesP5VQET6HjutNKkH+3u7brR&#10;yA9j9HARDo8/dvSo0OqjCF+BoYMHDvKpexVlldtnil7T5xb+Uld2JTCkQidH84llWhatILKwN8ld&#10;ZwsJkbVRb3ymm56plqW1RXhs0MSpDlEzDPVMtKHO1NTVNXXpI6wgWMc0MMhQCAwZWepMXKxNzf8J&#10;fCSuVEdGEFdlG4PYnU/DqPmX3O3qfmzxv62zzZbLQ8Y+1hxdamxmPG/zJw/Yl6e1x5d6BLhDrJpY&#10;mDR9q0U1ejp8kwaHnt4s0dZSB2/BnMuXLgutPorwFRi6ceMG+M6aUHRse9a7/tLDNz/3Ke7vTovb&#10;asFWdU31iCmmoRIL3xSLYLFR2noloV25D9WsKN5tkbdDjd38JWOTavZq64x1+kl1ppBLXPBwQkUs&#10;XfVSG1R5TEZDMcEoskYVtg5gV7bV51NxpPTLrJ2xiIlCys6PllFsVhTa5iMMDe+E8AYWNM80taZv&#10;j6K0RbNzf6glxOks+779ub1pENvgDMyDp0+f/gi/bODNmzfa2joEI0XRurq4d/2Sc6P+lOKfIuFs&#10;vIaEfDqy2cZbL735n8lz7E0tTXIa4Yp/vl05/ZrZOtZ3or2ysjIAQV2NdYZgsd5n0MNB6ZdPZ/+q&#10;qqkVbjNh90eOnN7yP8gio4iGYenbLvLap71h8fZa9g0GRcmcInK4rjXM21QTnTFhZuOQQyO3XWso&#10;mZOvzr5bjeY0t7XYJP1a+Q+lG10L3vWJt61JIFdAQdHCwnL0A4wIo8UQTzQggNbyAaqTS4KAoZtd&#10;I3xk/vvS+rOrqtdWTaqTxGVHk/msqDS+xAwNmbTEFK67lY1FySbXT4JgCP0K5KU1asfM1pd9+MI9&#10;1Ca95Z8fxZTRL6kt/+MRp4c+o6WjXbbH+qMIgwQMlTW76ejowvCSRwZo86W1ruPoYCjwTVtbOyot&#10;wtHdEU4icFxZN/hR36azKyJSQqEHUTCO8qKZObKnP5Ka7vXQSuqppew7kwqKYaHhrMG/uxyiJAek&#10;u10Vo8Ph3kt+65k++pPOv40Wtc2G8OBus7KSsr2/fuqmsWjdjNZ/+U+gg70tbcyy1hkPa9HhRBIF&#10;BJv3l7TV9HUVUmeKIl19nbwtn363+ZfU5l9cQuk7QEYmRlUHHIZHkFEzMPRrUKojYlo7WPOF2DId&#10;lDeNDnyFXDG2NEBdeNb8N6cqA1Jqw7lVk+vLrOwtyUJj4EZkHT2dz3908XtRa0fT876q9/3iqDAX&#10;yl1RVFxcIjT46MJX2ENIdNOmTaghyNba9G1f2Yu+SW2sHMKA2A+gLZfX2rvageNmLloxc7XSm//F&#10;oEANnL7CAj4XCgPPPGm1xuik0S9hZTQkaGFtoaGpiaaKnmr6URyBIITg2Nv50dcwjC2M8nfqDIsg&#10;JYJmVqMxDDUUpmB6NucGX4G0uG2OJn2YXMnW2zhrq2bcbNNxqfo+0bYMVfTlfFcfFzZ9y5Z4MzEA&#10;Qo6h8V930P03074b6970lb3ukViasd6lKKpbXCc0+ejC12Dojz9u3rzJK6mpoXHncsnbvtL9N9b8&#10;OAAxasqclKowViEwxwJSgQGFEzWwf6ol6gwytNDNWK+f/gUYEfjcJ5ghvom5CV9k7RJh9FE0GVFG&#10;Dp42iGZhZ5a7HXb6sAhE0GLAkG+KJdfyqw4MHgYKl8rS1gI34R6mrlNDgREzpfmX7O2ikHRXXnIQ&#10;l1IEIzkMTVteKUuHzMF2OiJi+kq5m9+JTt1aDmOo53yRGql4qsLhQ4eFJh9d+AoMIUAUGRrSwhrU&#10;+eTOLKizM7eW/ugZj2mrKuHF+yXZDhkmJvolq0XJztMc1QbT4eRnboSo+AKMTJ10pI1Hi+dtvUzS&#10;W/7342hEzb9ktPzDyNIA6Vu7Qlz9KvdUFpP+zNysqa2vRVxRFOVOzuQnZW25stYvbBxki7aOVuZK&#10;W7m36CK7RcUvwQ7mM4w8Kxfj8HxXXFBFiBSVlVWX71vIteGaI0szy1PNLFFNxfypw8ec/iSh/98k&#10;g1pyaFsqskbLKomU7/TfEdp7dOHrMIQQEx3LuotoxfwY4Pd299wf7XxW1onHjlUYn+1EymUI/QLB&#10;k77OEO3HdYGtl2naJtFHbSwjsm/MXKRf32Fk722R2TZmWDSBNikH5hnRQLaiyDXIlktBqaiTz+LX&#10;8EnCNy7AFggVRw+H6jVVyUXxYJS6mnpxXQSwKBefiEre8n+pTSqZGw0zm1Uii1zRLZEREkFbIpEJ&#10;qRHQgwm5sdo6BHrcCYoOGM0ahK+kpge9MyAL6mZFoPDI3cjQeGDgg9DYowtfjaHZs2ZzZuWnj3vH&#10;PkLFHO8fSBNz6csVseWeQ1uOiLdr4gIrVVoFTNs2XCcYZLT86xNKjSK7xQx+7QA92y3YNqP1/z6O&#10;mbFZ2cxBH7Y8tauiyC2UMJTe8o/sNqWMZgXpvD1Fhmdn58O+ecURIAg5IjR8akV47nYVqVH/MVGa&#10;WQv96VOk7F0NLQ0VFRVeFyUlWqXEkzIwNFh7DCJ/OHP+JO3qaHjVVwEM5abRjD2qEBEeIbT0qMNX&#10;Y+jw4cN8uaSnm/XbfsnrvvLdHT9wSnn9+VUmFvThpqRFFrJm+4h+mTDJhs18Ed9ht1JMgtewaKBf&#10;klapa2oLW3nAM/8Ep4/j4DeswojLdk7WrmbZrWriRdEhUYF2btYlg/MevxZus9HW1ZLFZL1ZUElu&#10;fg75bZ+yxEFI4ZespW4abEAI73r6O2c2GifOdrT3sAGS+KwANaxIuXrV5B/RV0/coqVn0GXuLvwj&#10;TKIpk6cILT3q8NUYev7sOXUaOJ/aWneviOETnrz1o5ZfbbvekF6eDMPFxFYvfYvCR20go18zWv4v&#10;spA+NIGCmVgY5m42/HgVB/OzQP+bscSRfViT+ndwrsVHKpLIPkgXEawsrTksAGIzK1M+XYhG1TfU&#10;S1tpmr1dPb31H0lV41BC3GQxBQzhQt9Ir2CDlRRqIxAEWGnjeH364jjF9whwKdlhwSVcZuu/c7eY&#10;eYy3Z71CWVxTQCOQcuMF34tudC2EELpzqVBTncbMgNq21tF+PlEWvhpDHz58GDfOF3UDWw81pwPF&#10;MImGlezPE8zSuu21aZIkFRWa7UpcSEvDhrXBIDGNltWs7BZKp0WDAmJcc1rUpRGgL8ghwi/Tcbj4&#10;Z4yEPqyJmNHT+ejzIMHPgnYzd4B6Ei1btgymLpjLkuVTuYQS/Kmhpa5rqG3nbq6hKUgRGQFPyirK&#10;sbONUj9d5vTmf0aWW9G7LHFDU/3CzbZS2Ulr3JIXm2lpa0KpZU1K3cY+nP3d/d+WjqaHvdOAoYNb&#10;E6mCDK99vX1CS486fDWGECoqhG8Y1k4NRwke9Uxt/ah8f4bWHKm3srekiSeadVcOyUfv/OdnOrSM&#10;Mjfo6ZvQp++VlVSCs6zTmiGK8Nb/pq00co00CSkxzdhG45Mkt7b9yz/N0tBcL3GFRlqDXvIK47St&#10;/6KhwtZ/ZbaJ8reZQj2hU+7etRtslSED11WTqriYYXdIYfFreVJXVw+vADQ/XeBt/+cZb4BOiMhI&#10;QV1DPaXOksUXKHurtrm9EQDk6GFP+5MYW+j3u8qhvTfWve4rg2M0d0oQlURRZGNj+/7dO6GZRx2+&#10;BUO7du5izBKFBTtBDr3pK9134wvrTb+KVh6oox5PPUPRIdAUHJcy96PGGE6/Rs3SVlWjaXm0dwQ1&#10;5K/FW2wNpV/+9o61zWpVIbG09Z+Z20QZW9UBL119XWDONcw0Y7V5Ukmod6iLtTONIenq6ME4YMxV&#10;8vTwQn319PTrFtdxM4UvfeTJCsT6FRR9yiyPz02hNP/il8PO3mPyTElZOXWWf0arnOZt/iV+qiuX&#10;dlOWCQeuwYHiSzS/I124XU/GUL8kOoyUJrLLyspmw9OjHaHm4asxNPDHwO+//66irAqeGRro3m8X&#10;A8gXbw/5ys6fpDVHl6AxUCXwEU0SU2HP3O9BV+gzBHwk1Nhziw3yIG6+4fg8a3RotDfugEJyrCbM&#10;1DSx0TMwNnAKNjUwo70cvMHIG2IXbOhIMSoqepzPOFwYG5vUL1mK+trb2c+fN5/goqA4IW4CJCW/&#10;5oR3cSdzgT8zxT5Z1JQVxmrqxD2Qqppa0gyvrDb58QjSuf4Jtry0fuG+GeUpKeL42eunfW+js+lO&#10;72y03dObxaZGbCp9rEJjQ+PXAgjhW+TQ+/fvvb3otCw0zOGWDJTjXg87O/xPV5JsxvbGktp8aDFD&#10;c10rJ1M0DCRKTL5vVosK+EvDjCM7XDL6BfZ1UAZNcqGEahrqKqo0HxIaGmZhbolmQ2pyIzHU8LjQ&#10;1mJMZGTEBlFBS+qW6Orq4aKstGxCJG14gN+7aOEiWNYTIie4uUm/Py8lSKbEme5sxJIXkhMVSfYn&#10;rGZHLxsqgIIIIM5caQNVSyPdcuVHb4mucGA6lMqGXx09nUWt3/nQsF03Gl/2VUIInd6VyqaMwGeV&#10;rs7O0U+TycK3YOiPgYHKiknotajh1NLxMIle9ZXv+k4ePiS2my/Ncnsnmuds1fee4AipALB6htmm&#10;8qVCnxxrkdH/pi43VFalxYeEFQYXdXXN6dNm4IJuSqHDWwi6qXpGNRcqY8aMhaTR0dFFE144f0FV&#10;RRUi7fKly9yyhmrbtHETjIaJcfHS1wVCIuHFduktXO2iDAJo5MD0S9E2m8Aoby4RtXW0ClZ5jjBE&#10;3kyDXjmt6o6+5GyDLOwsFu+Ys/XquiW7531Hv+zM7eVw6YGhuVPoJC5k5Ozs8vbt278EQyyPQwcP&#10;8mbwdLN+01sKUXT+9ncZAWtYd7we7Ydm9k40ATcztip5Rdryhjey1Yxfrjyc6UMJgippsSncHFga&#10;DCuDzZyQkBgTI3w0Hj3P3NwCFzbWtAq9pro6ODgEF8DQtm3bVq1clZeb9/tvvwFAEnFpV1cX7uvr&#10;G/R0d79+8+bI4SPDtBgIbeCXYZS+dQxTZL/m79CZtGZiWLrrhBKH7FaU+ZfUVQbWTjRfgbqQDVTr&#10;lg4baCSZCucxq0XJJQCiVNHKwWrVkbotl9ZGJI23sh/8hAh62p8zj5r6u2ej87/tE/t702QRkF1W&#10;Vi60MP9n1OGb5NAffzx98oTLeXU1tevH8t7RyWiDn8L4M1S+qIQZrSLfRDs+DF3YZuAb7sogKzIw&#10;005axdYojsR93IciC06AlqHI8m3M/9y6ZSvEDPiloa5Rt3jx2DEKk6smm5qYWVpaATfAAbI+sH8/&#10;ryN65I2OjmdPn926eUskUm5Y14A7MAcLCwqRlIW5RWQE39FHigkX+LWwN0uo8C3a6hiTJpzyrCRS&#10;Sp46LmmJqY4BjUMiDu5HFDmOODjOiDAkXhaBF43NjFcdXLz1yrqwODqS1ifEhy9tW7Z7YVBMwKK2&#10;b/8c6q6OxldMkd0+laNBI0NUqsOjPnBoWPhGDIGZcbHUp9FXFs+a8L5f/LqvHL7isLJ+A4XGkzxA&#10;rdyCbJmop0Gd7CZTdU06oA4K1NhSN6VBmY/0DG0DUgSZbQqewc6yRuVJ8eZEUYH7ztu3V61cCazM&#10;njVbXCLZumWLr68v4oQEhwAlErHk0aPHsjoivHnz5v79++/evduxY8fz589fvXxlZ2unp6vf1NhE&#10;lruCopamFtw6Sp+pHmTKtbyRiZGOvjYiQObxpYkMbYouYUYZzf8eXnIGHeY3/FrcZunhS31GUlu4&#10;7VrDxKxYXn4nT8fNF9bkTc6CnIaSXX24bshqydFTe+PFznpSZH2SxdXBMM5QMDNT85cvXvKKf234&#10;dgytXbMGLYHqBYyzf91LmvVq558+86u9wcHVgToramVlnNOmDp5mbdILy3VmSzVIoiBHGw+jtE0K&#10;I4oiGtarGYfXjcwNTSyNqUVFymoadAYDPHP8uji73r17R1/f0NPDc2DgA0JYWDiYiEc1NTO5ppYG&#10;BiL6/QDAoeU6rncAUhs3bjx+7NjEODrgwcTYdNvWbZoaJGNgJ+GXAYVWshZPzaNPmLMyc/SALFz1&#10;0jYqMKwML3lGy5j05eZh2a5mlsJB6fE5sdlV6UoiZeIzUzd6Bvr4Exh1H+f2jQCinUBN93tnQHW8&#10;6i7xdBFOnsjPK6C6flMYDYYG3r1/13kbFvsH+Wx6untUVZgLrabWfiwfJtHj3ilfO9gIaTx7w7Ts&#10;yelbhM+jNNg724NZYBOMhuSF1lESRwMT1hKsqpzAULdIk7StsCfAfQFJUHxs1uKXnGYdCzta1eXk&#10;bY/iQQxEJYRv2bxl/779eBEJwfSpX1oPgnRBjaDOyM5VUMzJzmEVFOqI6/fv3714/hw4i42daGhg&#10;CIHEng709PRoaGiiiG2trdFRNCXs6OiclCh8RghZ5+TkWFvb8D+lJDJ3MExt+HgREgnUpNXq9n7G&#10;wiJdoab0iwbW0NIIzLTR0tVkhaebqJR4dsEwTo6eDt1c+7a/FH3+5M4UmtZlgxqHDh36RgSNEkOL&#10;Fi3W1tZ5QByUhQE0QGBAIEqA2s6ZGgEMQTaeuLXi65YTtTdWr61CE8bnxbLPvDcYmhhZOpuZO5iC&#10;Wcx0pf7H2Mo5S8Q7ZUCRJo1BS6VRRsu/ijd4xsw0TlhoEJBmx1jDiPAhGufj29vTExwUjNeh0eCA&#10;vH79ChABUFCRrVu3wm9vbWllEBkWSBQ9f/a8u7tb+OuPgY0bNo4Zo5CcnHLm9GkgSWGs4sIFi1RV&#10;2cbIsQpQiIEBbOSXjRgps5FufSPdLNpBII8eTr/GzyNrCQ3JmCmrI8HI2NIgcZFxWss/EMc12IYv&#10;lVRWUVl79Ns9mNvdCwAgUEGGMOFjZ2v/8uVLVrVvCV/G0JMnT4yMjCFOt2zZMiyburo6VlVFVyeL&#10;57fFsPPv9tR87cbFTRdXG5oYoqWdPBwrF9KOZjsvq6BEGqiVcnOQs/KkoqISu1iVMEQw+t/QPAgw&#10;ZThQY/49Vo2NMSKOuZ1ZfE40mgfXUPk7d+wsKCjMzqTRWNn5Oo8fPyZcjMzBwZsUh+EJ1xA//n7+&#10;t27erJ5B4wUQbAcOHMAFuBEWGg7LCezCn5qaWlOqpqir0+kzEeUjzL9mtPwzqsqKb5pjJIchRVFg&#10;nFfOZr7zBJFJXKXMcxw7lgysORu/0YPZ2dH4sm8SOvz9a0XGRmw5nsIIO6N5tXt7eyGD2eXnwiCG&#10;wERik8BLngiF06dOkyRgw3TDGA11RgMndEKY0sFt6cDQu/7SQze/ZjsLG/AITQxmTU5E3cLLauI0&#10;R47OzxBi6luqp22mFdYZzf9n62JNsp8pL4gf4g6jzMlxlrbkxkNauLm6gylv377Zu3fvc+k5X5BJ&#10;b9+84deyAOEkXMkFhiHOI6i59/gzMjwSELly+crOnTtRYAMDw3t37yYzpQbDJS01HSqPFzUs3yGz&#10;dYwcjH7JbPl3SJ4VF5O8RjwmAt7KmBr60erbXwp3GGtqayIO6ugX7lu+ULx051y+bHKUdLlzCSwh&#10;CKH19WSqg6BhoJp5BWUBFVy0cJGhodHDBw+EW58OQ+QQOicQ09vTK4+hdWuFrwGDKe3X2oW7LICP&#10;UAFUbUWltATPtzRmJe7tnj2s3F+g9sasylQZEwEjBy/rjNXmfMLhi+STpgvmpjf/w9bHFK2I9vAM&#10;diuoTreyteKjOLoGuvnFubhvZGh85vQZcKezsxMu1ZIlS3ktXrx4DkuZX0vDwIf3w08BA2Lu3Lkz&#10;b978V69e4U+ypf4YmDF9Rn39MvBtz549aPjGhkZgFIY2OlV0VIy2Fq13Y7BQ0tDUyFxnMegHNP+f&#10;f7ol9OCwroI/za3N8uv90lv+zTy1QQzB2oOjGlnqoMrO0eJsV1NTm7N5tDKpraPpSe9UAAjW9DhP&#10;6ldgS1FhEXjC6ygL5HWqqIFu3rwp3Pp0kMfQwKVLlzTUNaHm5SXY3DlzuYxFo+bn5Qt3pWHzps1U&#10;HzSVjnbX2QKU721f6cGvEUXL9s23sDVHFiI2C4GM7L2ss7ap6RkOWbQ6IiFr+Pwp62AY/ZK3Fmqd&#10;fylcBO1gamqWkZ4RFBiEdOsWL05PS4ccmj59BsmQgQ83btz4/bffhTpQGMJEqLmPp68Ro7m5xcnJ&#10;GYBDCpBdMLERj7/7+tWrvr4+AAuvFhQUNG9rdnZyRmFUlFXdvOkcS+QeXiUopvSWf8RUkeswDEC4&#10;4x5iV7TZnhw3wV0YlFvCu63/F1fuxUUX4gdFBYz+o0RnO5cxXSE5uSsDVhpyhxq5NlQuIMD91Nai&#10;wwuQPiAh3GUBVX3+4sUwzMnpsj8GJOJSvKairHLyxEkS2yzq1KnTuD3BHqneunVLPomnT59aWFji&#10;KbKcWRXGRh3Ed3pmDSv9MOKDYw0nlsfnxmpoQjizARVzA48Ia/Da1ssCVqS9LzzzISwekQA7/yS7&#10;9GYaScptsmBWp6AaYJQEBgbt2b3n4oULsBmTkpLx6Pjx40LRvxCGsIkHoIevVwdWnj9/9urVS/lo&#10;xBbiDP2zaeMm5A6+icuLE1MTeEUiyy3ZtoJfp+wI0DOg7bO8nOypSE1TLUximtGsCKwMnUFjxM2+&#10;5l8z6x21dXXQFvSiosjK3qp2/Qx53n6C6NzjR33TASBQVpIH9XxFUWJCIpSJUAEW3rx56+7mgfTR&#10;oIhw9uxZ6nSsxfH/gf0HzMzMr129yiPzMIghvOzh4YnX0C4wDJl4pzcrystxszDLT1WFVqcnxCfw&#10;FHng8hwNj0dWFkYPr5NlDSQdv/W5rfiwo3Mmp/PV5jxHlFhHXzenWd832jEkywGMDioy4JbpFwny&#10;PGuNNfXdTWO15Jal8pbz8/V78PAhSgyjp6pq8unTp4Wif32Qq/ggB2QBrFi+bPnvv/+OaKmpaSi8&#10;t7d3Rl4qkMTbQ1dfN2+jZU6bUlQKuYcygkZzGm+Yso4vmuOCRyZ+ZERyKH6+mSZ1OQF8IJ6ys6fz&#10;vE013Lj8FJ29vYILodun8zQ1aA+JqorqubPn5OuCqymTpyJBbW1NPR0tIEl2Wj4qBbPJ2MgE1alb&#10;XCePgUEM3ei4AS2O9yEVYPrQJz8o3gAk81gFxYYlMZmJ9NVqPD10UDooziJAZWpqCCsoVi+Ke89M&#10;tke90/j2xWG0rb1hVtNUGycbygipybESf2Y3mma1irJaaIIpeY0mXwkki/AZMrM3SFmt7p1sQJ42&#10;uwPNKHs3LCyM28jSmgsi9k8GlposnQHYSVAN1TOqcX/+3PlrV6+pnTVbKAN9poJK4hZuOT7fHpKe&#10;qq8o0jPU84q2TqzTTyM5KkMPJ349iKHMjbp68KTkDHBO/A4svLisaPlPHMsTWUJ900hL9EumSvzR&#10;UngrJiaWGy0yQMBvVVNVV1dXbW2ICwtyRAn37d1Hz9lpCxMnxqMWuAkjWN7aGcTQkjpatWNpbuDq&#10;RAN0Dg6Oj6j7DsRPjEeX2ro64cbJPA11NeTt7OTy/PlzKQdprDc1OZXpI5GLo8XTm4QhQP5KJ33J&#10;YHCqub1x+YGFIbGBqnSG0JCxEE7wWifWmksNSRgE/+sQRGu1hkUbkVAqNU3ajc/VIqqqr284fdp0&#10;B3tHuDCh48O4xObMwi/C3bt3GecE9n1DQCLwfrOysq9euQpGgQ8tLS0XL15kz+gnISHRxsa2orwy&#10;LpafWkz2gLKysoGxnk+0Q/xMu8yNerRajQxtGVz4NbwE4SKt5X9ztotKtpuFpnijgrIqDyMwCk+N&#10;zY3LFhbBQhpc+sh+L3Wx5WZ9kjsX8w3ZVjiRSHm/dGaQhYFr7e1wxFC8pqUT4B5FhtiiQbe3becM&#10;g+tAHgCDvo62LhtuFcL/w2P8g9+42DjUsKYy+MC2ZCSEF+bMmYtHPt4+Y8cobFye1LwmprwwgA3c&#10;Kc1Ab+O9mdIfgNZUVhZOl9q4PJGrs9d9FftpBo2GHJvOrkguidfW0UaEYZWXI1F4pdUgK5t/mbhY&#10;EyX5KNoIJC/PWCejXwtzy7bWVijvzi5hWQwrLIXXb97cu3ePGPDtgVKE8Abf83LzkCa7ITAEAdcP&#10;Hjx4/foVerCXJy2D5MVzCbbI3aaf0fpv6ieDuOEXvOK/pjf/K6NJL32pTcoc59yayITsaGcXJ+5w&#10;fJqEVS7gsGegx+LttbKJ/Z03ml70VRGGpCs90NAO9g40rigN6FG2tnboxlUl9N3wt33iiGAaK2EY&#10;+uN6e7uerj7aXZLnZ6CvNWaMwo4dO6iyLPy/nm4aG4Achq2koqJy+WDm6x4xLY5UFBkYGF44f4Gm&#10;mcYqLKqOUlNVXrkgxtaK9qtDcp44cUKaCnXBuLiJEAYgF0fzZ2y8EfSgt3rThTW5U9N1yYSk6kkr&#10;PDJFlEn3gwqLhP7hFm0o4/7XkPCKuroGDa+zFn38+DEcrlcC44T6//kAiEAqC3/IBfLRPsC9e8cP&#10;KeBaAAXT0NAo2GjDqgm48KlW0K+5O3TSVxuFlZk6hxqbWJLZgVfgcJjYGAenehuZGX4JQ4OEjCAC&#10;fMN85m2ZCQx1dc8nA6NP8qC9wIytN0eEGdOrORMAd4ApJGQ80g8aZwG3//qxrHuXC6JCbRBzR9t2&#10;uJyBgcEQ8PY2xo86ihOiaXUXug2vJsL/40L+1s1bMIYszXRfdpYgszN70lTZ8j9bGzuuHeZMDdfW&#10;VLe2MNi2JoGJIpG9vQMXaKzP/XH2zFkAi1egYUk8qV42+1EhCSF2jK7+MVWOcr2TdcomdV0jvqvw&#10;65CEHP38/FNTUl++eLli+YqlS5Y+evgIDvmjR4+o3hS+G4xGDPD/wZk7d+6YmtJ3TlAe2P5gMgyD&#10;6ClWqc2/wkfLaVMraTbPXOQ6IcPPytYS4gE8NLM19p/olDTNJ21mUHihU0CCu7UDHStAx4Z+VM3P&#10;EF6BHp+5MOddXym3phfPDEEnZzjWhAQlaTkwAFcjOzsHbWSop9V1Nu/A1mR1NZWTO1IiIYcUFCGH&#10;FsxfwFNbX0/nkq+YRyOCVpZWr16/5jWFPUSs3LplK+TY+ABrZLZ6Qfih5pScFD7bQKIFSUyRjNfS&#10;JIiUF3iX5tPeIFwnJ6Uw940C+lxGRibPzN7G9HEHYRFZNiyegJRxfzSUMMVMgI4MQ82/xk23BC+Q&#10;7LDInyMWOTk55cWLF0+fPjU0MEIDNDQ0kEBiiEeAouEXPyJAMN++ffvJk8disYQXCUiaMqVKVY0M&#10;Stfx5hFiC48oC0sHE31DPWDL0FLHe4JjRJFzbIXn+Ew3Ow9z2ExWNiY+wbaxBR5Rk4xjZ4KsVdWl&#10;H4EYFRET0uNd0ZnRrPevFZqZ0AG34KTMmoYEgdUIoQVwb14Zd+Vwnh5zbE/tSokItgWwpkyeoquj&#10;h4vxAXYvu8jSvXiAFp/AnLp27RqvrIAhiaQUSZfmer7oLHGwNbQ01zu+PcWAzRXzomQle0ER4lpF&#10;WXn3xkR3F2HxW011DSsNJdLe3q6hzhbKKIqWzI4mOdQvvnu5SF1tdDUfqxA/lwadh2Co5dfMlrEB&#10;E4U16sNfYQTIDLujDK2sooKqdnZ2fnj/Hjbv3r17IYHQ7XhRoWNevsJ/Lzkrf0RAXtCegC/KY2Ji&#10;eunipZysHK5HqCJjFTW1NZ2CLKLELjmzx4dme9m5W+AOXFEHT7MYiV3uaquiNr2sNkXZFsqynXbQ&#10;g/LV/ALRCKfypYOZrCFKp5f5sa4lgud1/NhxEkEfPqxYvpy2VyiKMhI9H14Xu7tYcB16YX+6p6sp&#10;2peIPgGjcWp3RnWF/9ypIY+uF8EqR+s3rGvgNSW/DKnBbUOudTND717O19Sg03pTJ7rOnRrE1RBe&#10;SIzxtLYwZK0lsrPWP7UrkwGWpOWGDRt4IihUVkYWR7qpscHv1wi2oIxEd64QP0N4BQwqbnGXP9wj&#10;HQBqGwuLobBZ19GFPoTIBcwwooahC/aISquob6RfWVkO/QU5xKpJxZP+SzBC/3sFDL1+9eLFCKbM&#10;dwgsl/Zr18CfkOAQ9C7k6+rmJiszOGzjauET5m5iRt++VFJSsvTQD5GYZDYYZLT+ixZwEgl8IGr+&#10;pWq3G599GyUhi+xkD/D/fZ/kyuFMdTZQQnDJyERLoYwHDhxUU1NXEinbWhnfu1JUlDUOTxkbFW6c&#10;yLE0YxuYmGk1e3LoqgURiBnsZwX1EjiOdGtmZhbnKvPtmVOGXDcuj72wL114U6RcN2uCjzt0Of0Z&#10;6Gvv6UJH6fA/E6Mdtq6K5+Mcmhpa+/ft58ldvHgJMOeIqSwKpArAyT+cTTE/qqSMCHYKorBMd+mu&#10;QhnvfuFbngGmwgZTQyMahWJlGPo6q7m7s1lWElvMwCAFYVtUWPSWhoUGnj17irLdunkzOyvb0cHp&#10;+TPCDaGJtTRx4DsH5PgMib979/bZ06cfmGH08sWLTRs2RkZE2tjRXiUqp6KS8ziL8BL7mFn6aeuH&#10;nU0rfy3cEe+wEr42PAoCgFRUVNuP5UIIve6W+HjQDhlIFH09A76IBa6WkRF1S8iC8/tztqyK4aOD&#10;4CR88p6zedAe3PANC3I4sZNEBlJwdTR61S2eVuqLLNzd3N+/I2OaMAR5HhYWAb63NcRvW01gomZg&#10;O+oX1ERpqBN+nR0tE6LYvA8j3KmdHDh3aijyQNKmJmbnzp2jpAY+xMbG4SaKoqGufuNkPjOuJTmp&#10;Xp/DEDvyt2ijM7AylHEyAkN/TZ9nqqZGK4rkX4RSMDLQnVkV/vhGyb3LhfzoTEYiYyNjaBM0JExp&#10;lO3w4cOwzMxMzVFf6DWIIu6I49H3DUj/tdTe5OHkyZOWFlaqKmqoppWdJeOPorWDeRbNbAyrqZQI&#10;UrhgAqnl17xWzYm1lnKrRL5AAEdxth9za8Qr5k0gRjF2zZ83H1Xu7+93dHBEMbQ0NXZtSOk+m2Nm&#10;rENinr2rqaF2dk82TwRu+Nm9OQ62tOkWdyzN9J7cLG5cSgvJYSfxahKGwE0PD08g98ze3KW1EXgM&#10;WLCmEtlYGaMoeGRmalyUxY4XkZKKstL6pRMKM4WBL9iMZ87Q3MqhQ4cg/XAHJU6K9WTVkPScLzDU&#10;H9zDNYwQ087NKqtV+TMYgo6jWetJ5i5eDpCR/EXI52llwX0Xi8jvYANoNIBJZVO1sbFNT00HflAk&#10;bvTAi3Rzc59ZM7Ovr9fayjo/v+AHYWhYQBZw7/l6WaqstNYhaa4j7A0aJCaKmn9NX68ZU+ro5G4F&#10;OcFfHAWJYLA+aC8GT+5eKdbXo2XduA8ZDAH5+PEjfz9/tKmGutrW1Qm9Fwpg+si/DnNn7+Zk+I+m&#10;JnrHd2TERNA5k7zrohEfXC863JKMa01NLb6EgTD07t07J0cnNOTeTYlLayPRs4XkSKkphQQ6Bfla&#10;q6trLJlN8OLEywRPbfeG+MQYF+SB1/X09A/sP4DU/Hz9ASwikfLxHdkkivoly+dNQDkQTZaIPE0o&#10;s2WKTLZhD2Aa6uRLqXyXY2QC+aggfT2tS4dyaUEMy+L3KwXgC1JjyzCanj9/TsKGhdevUVt+ScsT&#10;wKCgoGBgiLXyjw09PT3bt2+fN3duWmqavp6+rZs1So4CxNc4sxrJ6jiMSI9HTTXXNaC+B77JwPcF&#10;ol3eGteOZIMhoJJsP852QHDXzl0P7j+ICI8gTaesDJe543i+i6MZbz5Z+vY2hmf3Zvh7W149klOY&#10;wSe4hFYz0Nd90FFypDkRkdErBjEE/5y7DxuXR61dJIchRshvsjhsUU34lcM5XAjLk462+uGW1NgI&#10;ZyqogkhHR/fggYMnTpzgm6mRt4+n7aueUrQx9GhoIC1RHZYCCC/CoHb2dXCPMgspNEurN8ttU2eH&#10;Zsigw05+kVLBdr3geDopBpnCKoTd9qqHLMc3PeKoUL4wXnHMWAVYZpHhkcA0kCRzykj2fPiwbVsz&#10;ysmaWD4Qwngc4cafC0jtwYMHAPSYMQpjQWwLA2wasFRVRX1ya6BUYY1Iv8TMsFRWHpz1GyUhbF4R&#10;RZ2qT3JiRyY7xJhSiI6K7urqcnd3RyOqKiuvmh/WdbbA1ooGM+VfB0sDx1m9uyN+2yeuKqGPPcg/&#10;NTTQfdhRfKQ5GY2rpaU9qMuAJk1m8DctnXi0NfmjQtPG9aOtKW/7JM4OskPjBEJkCzODA9vSYsKd&#10;gHVENjQ0unzpcnZWDq55hFULJ0LXgK4dzdLV1viETBYyReEQwdrOKKPSYfI207ztY9hRmMP5m9Oq&#10;Nm6icLoqfoN87Q63pAGmW1bGUb/hCY5VFJeI5SAx8ObNayAI7hiu+S35cOXy5cSExMqKyqNHjgJ5&#10;wt1vDQDQ06dPnzx54u8XwNtJWjC6CMvwzGoVDZW1Qyi7TcnaZYiKGQ2BFeMDrF51l7BtG2IvN+Gw&#10;SuB4w/r1tFtcESaz8oIZwXcuFXm50+Zx+df5n4nRLq97JJNK+OJSKq0sgrWFwbNbJTuaSA4ZG5vw&#10;0UHCEOQ8PwC/uiL0zsU8LbbwW56QiomR9qWDWQHebFGp/CMy3ZWMDLR3b0xLiaMDo9F45uYWjQ2N&#10;emwTI/40MzF40M6GHPvE9bUww0fAEC+9kZlBRJ6bmSWtOkCmRgaaSSl201fbF7Vp0a5QmeSnw4T+&#10;md78r4BCfU0dWsaA+BDO3m7m3u7mvObjQ8YvXVp/6uSpjRs2ojDcgsbvk8e0fWxESfPw4UNgjq9+&#10;PHXypHD3awKQd/fu3devqHf29fbaWNtcvnwZXfTI4cMpySnwiXhXQRYZTbqsb3xSDuW2aJpamCDy&#10;V5GqiurRtlSyDvslresmgi24CYYH+AfAqAdnQCXZHvfbi8ODaVpe/l0ZJUY7VYkDqAkEDA0+8nI1&#10;gbBfVENf9vX09AI/UdP/h/7y9s0bvnE4PNj5ZVeJk71waMEwgmmmp/vJ8Ql9Xa0tq5MzEtmB8Ozk&#10;Zd4YINxZWM2Xp0mQfkwYnTcte1GeEHNiuU/uNuWk2UbOfuzjqQqKcDVd3S1SJo8rbDGTHalBF8xh&#10;SWvQDEm309YZPGWRE5wgGH1gBPQI8ITawrImXSUNHwZwR7b8igsrUnOnT5+eO2fu77/9JjwZEiiO&#10;cDlSgBJXV9NYUrcEqZ04fsLKyrqjowN5TZs2PSE+YeGChbQThgSkQuQ0Q8IQ+QocNKgLd8FA/0xr&#10;/r/UBtgbdMLVsHp9hhA5Jc79TS/5YoBRbIQTvw8MsT0nBKDwYPv77UXpiV6fHrETwS/je1E+pphw&#10;O0g4SS5sLMWkpGTODZJD5NuHhqEExoZ6D69LIAzlX5MRR+WnCKzR1NDYszm9qpiGqgYjs2tfLyuy&#10;fMl7EsOTNDHk642GpMAJrZ5Yaw1uZrUqFm9wj0z3h1nD7TALK/Pk0vGlWzyz20TEbj5hSRe/lm5z&#10;Ty4O19XVZegcYn4CyrD0AY9Hjx6ipvd/BzgEFMHt51cI27ZuE5dI7t29KwCFDKMRwmcQhEQePnwE&#10;d4+GOfAHT4hg+cHP14/sIW4Ssf5jYKrjEaU7PssoWmwxsdI2stgutNAqMNPMJVLbwd/SxdfBwHi0&#10;614Eoi0+Zt3nCjmA3vWVmpkIi4l5cwBJFqb6XecKygtp6p5LxJFJvvmG0lSJLwSBrzdNg8ypncMr&#10;TnIINZ1UWYk34ZMfac0U5wzx4UdNlLGRgc6pnal5aTQgKy9srMz1GIZQPULSttVsRGvw3SHk5GJS&#10;sAMood6Z0fqvwkZn1xCaj+S8gIRz8LAJKjJIXss2BvEezCRTyRZHt0A2wcmwqKurFxMTu3/f/gMH&#10;9u/buw+K5u3bt2hRmCnPnz+DBn/LMMTburCgcMyYseAL/kDAfS6oZYHHxLtvho79DAYGO0QjkUb/&#10;CCmBOq53TK6aHBgQBJ9D5rJQXdTUDE0NzS0MXB2MHeyNLawMDeBYa2tDJfFWpK1O7GPhXyRDfc1L&#10;BzPkmFxqaWYoawIwxNhQ9+y+7NmTx8uU1GdphAjoANsb4u5cKtbVpvFG2RJHkkMI8PpwF1QlDt66&#10;ipmlo+0EwrIVGVlb6p3ZnTYx0hXSkgtMYDYxypELIV7J1z3iiRF8RQB/d0gK6mqqZc2G3CzglL7t&#10;3zEzjS0cjAQksWhqmmoOgfpRtVpp29g3NEkg/ZK5ypCNTom0NLXzcvMSE5NMTeg7TmWlZcAQAsQC&#10;6M3bNwATa3UihMePHu3dsxcmEWfI61evADJAjf+JgPhwQ+Rnap89fYo4DC200fHFixccNdJAf+Et&#10;ADczgz7ZYaBvkJSamFacQOszWZUTZzqkbx6bs1WxuEWU36ycvUWUtVk1d4tJeqNh0kr9hEUmEZP0&#10;x4sNHfwF6wIV5y/KiP+JKm9eEU0cZuzlNEXsB87zOK5O5hcO5K5aEKXCjhoaxvBREGFDW1O970Je&#10;85pEJKutpf2IWZYIhCGwAK6vjrYueO1oZ9Z7vtDEiE5F/Sih4UTNKSX5m0aGWjvXp+SmeamqkFpV&#10;U1U5uTOF7KHBGko6jufo69LSYBSOSJH2HAaOY2tkRaLs1RbyGOLCJmurauI0KxsHfSU+i8feFYmU&#10;LV31o2cap2+lsxYzt4iMLYWT84TysBGH+qVLA/wDd2zfwZv83t1769auQ+syJvB7QmB3qO3JZJL+&#10;KYShfyICHC8eB7ZzcFCINEEecH9gfdN6dzcPXR09JWXaJw9y9XNMlsQoq9A0kVuo7NtZ1AGENZys&#10;M/Aq48+SZltbdzaEwyYrGK8GGU6oUhTFhjuSLzaUwy86xdUVQcF+Vouqgx91lLQ2JKAhpC/SL09H&#10;ltRnieKEBlq96ZUkxkDJDFkOK2AIgW8XV1ZWPtSSOaM8aDQYAvxT492TYt0M9HWGjkySbbRmcTyc&#10;+c0rJhxqTqVaSYUQ6D27XrsoGimAKXjXx9P2aBt9V09bk4ZP8tc5s8FGzl8BQ+womV/zW0XJ1eaO&#10;7jSTj+wEzoqUzB2MJ5Q4FTW5pM3zQIMJhWGFnF0/XVtbG6J47969HAfVM2pcnF0IKEzvMB7QhiCO&#10;EfwBpxx3OG/YPdoOO2XylMOHj/A/EfD677/TBiPEWbtmLdI/c/oMe0KrjwvyC5samyDbACAw08jc&#10;MCZvvJo6bQ3TN9ZXVVNDNR2cTPn5ONI6CjWlC6bKs1tVAyN8UD1ot7J8v5O7Mqsr/K0tBk0lXJgY&#10;6d8+XUBmEGFI8rafHHsm9elP5qOJj7al6GjTdlt6RdqyMDyykj0/M38wjJqWTug8U6CjrYmarlix&#10;gtWUgqDLEPbs3jOWlo6L4qNcf7taZGmOgn7KdCcCWNycrd72lkL7PuuULJ0damyoLdO1DEpK1ZUR&#10;gAUz8ag+jzqKzuxJf80cB7rTJ1k4IzQq1GHbmiQ6CKufPgfJtzl7TbDJWORQskNPOo1PnKVTGZrp&#10;ZA/czN2hJmkI8AmmSVZZkWih0lhFHV1dPgSFdFAGnxDPabPoaE4He0dYM6/fvEab7969e8+evbB4&#10;ZLtdcf3mzWs+4AFMPHv27LfffqOuxozi1pZWS0srJA7rmMdn2GIIo5+BnJxcGC6XLl3C9c2bN1+9&#10;fAlrDLx2cnTesH4DrsEQYwujwFgfafNTT4tIcJVfp/AxxdaYg6VamupHWtIYLIh1r3rEaxZGgNtI&#10;x1Bfmz6cwpj56EZR7eQgDxfzhrpIxl7G5H7J+X3pJPKJUVxyK3m4mq1cMPHRDbKc2o/larBzUT5D&#10;KKq1hR6ar6qEvnGmqaF59+49VJ+zYhBDL54/t7aiPX7qampn92ZvWRkLp3pYWsPI1ETvYQcVdFpp&#10;QEqc0/wZwQlRjmQsE5uo/VDcudPCWU3EFw9kWJjq4Gl+utvz28IKNdTzbS/VHxeA2s2TaAm8qYRo&#10;kIhObiY5a/je0F9ia6x845xDMlzDiyxT5thnrLBNXaOestrII2hwyArtJLuW0bI1SxwcHVCe2bNm&#10;W1paQxRRw1Ogtn8pWxzCZRJjDFTSlctXuGKCPptUOYn6Bo0yKG/duo3FoST4cgAWBi5furysfhmz&#10;uN7DFMtIzzhw4ICJCQ0SOjo6Vc+oxutgC9KhpNC/aChVWfyZ7wwzOeQaSePIhRnuXLQwScNljLjn&#10;fP7mldH9F/Loz37Jg/biYD+yBBDf3ETvyU1BGl09nAEzHZKMoxYeMcTJsjnhpsZ6qxYQ1DqO57Ev&#10;Bg3nmzyhzMvmhN06lWugRyviU5NTZYoMYRBD4Aq4zJshOtzpeWdJVhJ9Mf/ThDIptawjQydonCUA&#10;jncDfCymSPx1tGmUkiBPE/Iqp3alAR8F6cIhmIiWkeDy9FYxMYXqz5jCfu9eKkAEyG19PU1UDOww&#10;szbK2aoHFZa+3MLUgo6OgDBAyip0jBNNhMM+5ckOJWmfU1SKSZpAyyCJEcpjx4y9cOHCpYuX2Apo&#10;whB8NV592MvQX3Q1MNDS0gLbcwbbFAv1pMC2udnb2eM+5x1Mb1zgKcWXdkek0N3VDbEVy07sCw0N&#10;2962HVnjOjE+UYvtmwbpGuhMSKIxOlMzs/w22ZEMHxHDkIUHvbW4JkQGHSm7GOu4/mKTPIWZ/Lh+&#10;EnJo5gv7ab6s60yOrRVbBsSORvVyt5w9Oczb3ZxtchXNmRyA1OprwxCBl+1T5OVq9vhGcXoCTYwC&#10;T3wJG681wiCGwIu7d+8aGNARHAhbVsU8vF7o5faFodLEGHQRSVEG2zfJSm9hpsv0Gn34jW4qipJj&#10;HFDb8EAIOaktrChKj3d+BhhxaUR8IXrTK964LOri/oz77cV7NsIGJBglVdsxRv9assHJyY1cdzKA&#10;pB0LpWVfikZjKaurq1nYGJrbGZvZGFnaGtMQpVRx8NIaG5nMm0uHAy9csIDaXo4R0oBbA0VFxYiT&#10;nJwCTsGDtbK0WrBgAfQg11scNHTF8PT+vdAjDx08BO8PF4Ad6/eKtrZ2amrqvJBsIojKQAVWUcW/&#10;FhYWRTv42l95IqHLL1Jb/scniQaX50yhxh6ZCFWSTcujZOIfWaCn7d+SfP9akZO9IfLFfXAn0NfD&#10;x4PmKzmhK65bHIGe7GRHmyx42T4mgAZu8rG2tEPbUpSVKanAgMBhR1zIySHG1Dm1cykPBUULU93+&#10;i/kdx7ON2UGCnyJNDbXrx7KPbU8F7Ngdgry2ptqkYn8PtrASdyzN9F/1lNjbEDr9/QLYWSqEtuxk&#10;15ddELmDGJJCinW4PklyrAtSCEokDPH9D+Jtup5edLoZUvBPtUis04mv18jaopu+UTe1USdni15W&#10;6z8zWv+R0fK/WW1jM8ro67PypRWXiEkejFXctXMXtI6cLOGBQ+SPq1evVpRXtDS3sD9Jy4Ezr16/&#10;mjZt+pbNW3g0Crj58mVcTNw2UnB0g0kputi4YaOJMX3fA+UEXCj3Ie1E5YeVndWiNBRAnGjGvmyH&#10;dUnDOM8oGphIT3AeZNEw6pP0X8yDkcBYLaQ/ZqzCpuUx2xviODhcnW3dXJ3Ztj76k4qkoKino9Fz&#10;Lrd+jrC06DM0ucTvYUexqxPrvSKlj+eq5eUQBTj56D0kshRFUaH2zzsl+7cksJVfw5PmBNGSHOP4&#10;okscE+6EavDycULvQzqQJSvnT7hyKAsdBeIUVmdLSys6Ii96VbEfjc3TsBjJZDnukKxeOIOm/ey9&#10;jDNb/y3byzep2cDKikxUWzezvDY6rYGIHhH35RujoNlo3Hg3Dfq8C5UHnJ0zew76KErS29Mzfdp0&#10;Dw/Pu3fufvjwnlQbNf1AX2/vWxjdvEOx8Pr1q9/u3YPKu3jhooG+4aSKSew2RcD/jx89SkpKhoUu&#10;e+XJ0ydtbdsPHjx448YNcYmwIB+EiqABOKaJLWpq0VPY/m65Akvp1/iZtlpsogOlxYvuzqZ8GlWe&#10;mBlAc0fxExwQE2mCvS7OriwXxcgQ+44T+RuWRS2eFWVtSZ8TlZaE4Is4zL4p4PaN9NFwAgYmTnB9&#10;eqskbaIzGheUlpY+bOgVYTiGwIjm5hbkweucm+b3sksyqyqA5TRCZrgP03vT8gmXD+eQ9ygUSIiJ&#10;P02N9VcumODuTGcMQqJ2XL+ONsvNycWfKCLurFwYyw6dkdlGAoPgMsydQuesweKxdDLymmBXvMYn&#10;u02R1m3Nt8WL4FpaVWhGy7/YxBNYDySx38HG+KVoh/HkLaG2PsKIkb6+AX51dHRfv3rlw87AnzZt&#10;2q5du5ydnNF5UPcPNIc2hEevXr0CgF6+fAmEIc6LF3S0HlDS19eHO4Qk+uUIpD+3bdvGK25oaLR4&#10;0SI0KrWFosjAWCsky1LXkBaho+TO/hYZzbRUXK60RHDTsraJzG0N8IqGuio8JkTW1ND47Qq8dyah&#10;BRbRxeuekklFPqyxqL0mRE7o7+tDvrhGexsb6jjaGUHP408Q5wDlriiCpQt7NyXOfegjeaL7jnbG&#10;/ZcKgTamKJX0dPVv377N+s6Q8DGG/nj39m1qahpLmhYurZgf+6KrJNiXvlf6UU5EqKSJofbNkzmL&#10;Z9LiJrBsWATONfxCi3HW37t3z8bWjiKz04lbG5LBoGEYwi+UHTcsQOg9enr6xfXjs1qV0qb707IY&#10;2rGlnr7QFSIqs1kJpnfONq10Wsgm3yqA16/5q9z5JCLrr7RxEUaxszN5DFBtgBTcfubVcxzQP5wV&#10;CPDOABq4YAQQFuHx48cQSPDCpNHoJnpnV2cXEmEnfggZoSFh9iMX1HTiVHtgOraa7XMixioHZVln&#10;tIwdWloaYMzYoKyhCdGvdnxHxu3TefW14d5u5rdO5g6T05DftVUBaCCevru7x2+//YayuLm589xx&#10;n3GeXwiErB1sDH67WrB7YwrXBsMiSAmdXw9u/9HWVB06NYvcydWr17C6jgJDCCiNlaU1XkOH0tLU&#10;OLEj7faZHBMjGsj+KDOBwoPsHt0oSY5zY3AZ/pQXFA3GJxNQjo7rHfB0qA60qlf9xA76jJWUiEeQ&#10;3q6OJIQtzY2alsYkxzijJuqaGj4T7NEMHNBoJHUNdZ8YSztXWyDM1Mw4rNCebUOWtQppurw2dXtP&#10;9lkq5qnhxa2bt1iYD/aKyZOq0MOgZPk5AseOHYPlxMeKCDksvHv/7vzZc8+ePUNMcGbRosUQUej3&#10;PMaJ4ydwMyEh8cWLF/yjDkiWZ4d8nd0cS9pob2t2myg4zpualhXGP96xaLsRLyTka8FGG8m6cfEz&#10;LeDMOtgaw0IQEHOH/XKnjFmKoLpZ4ehg1LqKSpCvHR03qCQDA66uwz8CISNkCrF0YGsCXBYHuxG9&#10;JWIIoqFjH21Nu3W6wMwEZgPVIjY2bugo/GAYGUMI586eQwelqpI+0u4+m3t6dxY/s2ForgLhfpU4&#10;5MH1Eh8PWug07CknOH3PnsrGVP747d5vLi7C55XZqlZh+SZRn+T3qwW21ka1UyMe36A7z7uKA8eR&#10;kU4aUEl5UU0I7EFwBC3HsE5NBUL/zVkjf3QmFNyvec26JpY0AWlsaaBjQIuLx3mPU1JS4SIzJDik&#10;p7vb3c0dxgfMNUDHy8sbRWULPanbQfzgAqbSmH+PdXN1nzp12pgxY9esXrO+aT3S5MdUQvwgKaQA&#10;8NnbO/D6omAugebhYpu8rcZS0+fXwlU+rA+guAQjz3HuU1rCaHXUPFcqEhsmxX1nB+PX3VIMyRNh&#10;qHT1QjocgQNUU0MLdi4Vkw2dO0N7DmU7J86f6aUwQCX56T6E44/jCDhT3bpq4p1LRY72dHoHCmNt&#10;bfOZ4wk+iSGUadPGjSTumCZydza+cyl/25p4yFhZ9x1GkKsNSyfePp1rZT7yEWaGBkYyDLGmoaE5&#10;yA8CgYLIykK/8wyX2ISht73ip7eKwDVuPOLODjgarJL56V783L60eGcki9cLMr0riwIgz3AdmEo9&#10;nk+MpG9RSlqt6j2Bto6raagnrdSJWyArG2ohMjExPXr0aEAALYfQ1tK5c6cfSgqFmRg38cGDB7KD&#10;Cvl+2bDQcFq7wap/5PBh/lZSYjJqcuniRZi0lKz0zCQkoqGhkbueo4fZPcwnyG5RNbYkn0BfV5vW&#10;MiuK9PT1IksdHLyoh8DIpVlxRZG2lkbv+fxB6AhEtd62NhlOFrJAfGjzzZs2E9CJoaRtfcfR4p5h&#10;hOzAmRB/q2e3i7euTlBSHnmnHgj9c93iuN+vFY+D5Gbc1tTUOnb0GEt+5PBJDCFAx9ctruOWBxjn&#10;ZG8EN76hLgZ9nd0Znj2y1NXRPrU7+8SOVLj3H0PNQN9AXg7xsHnTJhV2zjWY7upkfPeylHFD1D8R&#10;7EoDXU2w78phwTiorw3Fi0F+Dmwbr7gk25OawUw7qc40psrS2lvXwFyHH2KE+0FF+mzp4D9sfGjY&#10;jXqYIhl8aAZePEcHp1JJKf6EnFi9arWriyvYt2jRIvAhIjzCx9tn3tx5mZlZVFT2hRT84q2Y6JiL&#10;Fy5Mmzpd9vEh8EFTS9PayTwuzzN7u2hQIkqRFFZIHoa2pvqx7RmVRb4qysrUixRFutqa14/n9l4o&#10;2LAsLsTf+sohYS0HI3Iy8HvpYA5cNsgwvIKmYcdJDQ4ZI+Rk5/BiDCMLU92uMzntx/JMjPV4yYcR&#10;boJmThr/+IZ4fCA7aZ45PUuXLP0MgBA+hyHAGk4KGMd6GKVoYWZw8WDervVJ6h95+2AcYV2kZG1p&#10;1H2uCF6lktKXMcS6z0B1dY2sVv7eFo9vFDOJLWOfQG/7xB4upiEBDq97uOMmWV8fo6er3XGCZhyB&#10;qtwUV9iqAAcvLU8Tvr2Bkb53gml687+ZcPqftA2iuCJvJ3cHWaayTkkzbvyOlMBE+JIAE3gKLTPO&#10;x7cwvwCqUxqBzlXlh1WAaDhDUVFDQz1/hXfOdrWMlv+T87z4BSEpe4u6mY0RcOBkbwrPed3iCPKe&#10;FBR9Pa25pAFxxMjqzq6h34tgx1CxGaurqiYzT1u+gQcmT54sLdsgqaooH9yW+OSm2NeLm7nUY+Uj&#10;IHdUKivZ69ltcXQ4GRh0U1E0uWoKG/T6XPg8hoSwbu1avpEeGevr6hxuybT8SFtpaGjCVsAFogX5&#10;Ozy7Lako8OZFkdHIGJKesUXvMv0SNd4WnufHGAIF+lg01Qs7+cHTDUsj92yM5wC6eCBdU4OJHDbX&#10;Zm1r7DvRJm2BS1GrVeFOA65HeEOm0/edfs1uUy6Y72FrY2JkZGTtZMJtFOp8VFTGQeFXcerUqYAO&#10;rjnZ2tglJ9IGKx5NRjbOZqUbzcVrjcRbjaVrdtkH19imlNTm/8luU82kdfh0P2W5Ph19rygqzKDt&#10;zNtWx6ipqk4q9iesMJNZuBisu+TxjSJfTxro41RQUEgAYp1Q4CZD04L5wlf6ZIRc1iyKhB+XGk/T&#10;CbgDczCIHfcuI5FIOcDH+tENSVqCF7tDcjo7O4fZ0Z8TQgijwhAKemD/fjorlHXuj+dicTN+YsK5&#10;c+dIBrBSVhQFP71ZzIeFZLxmNvXgqi75AGvD19eP9QYCQVK04/POYuKdwFDiIwTPie0pbGhb4Cxs&#10;Js7uIy1JZsY0XAaysDcoWm6R06KQSjsABdyMRDQcnNeqm9uql9E81juSTflRP0FRqcAMT/SnlZV1&#10;RXkFryYnfmwq7pBOYa/gT+8Yq7xm9ay2MRkt/8po/VdW279ytinlNmmkLzSJLDB0H29uaKoXyzx8&#10;5J7ZIpo42RE1BVUU+jxoLzqwJfH2KXgVQtUGiVXwzsW8YF9yVkDINykp+c2bkb2kFctXwLRHHFYF&#10;+i0v8AKAoKRkr0+fPj2THdIiI9yvLPIryaGBQB4HDcq8ii+H0WGICYw9e/ZqaECkD2YsIzBix/Yd&#10;XZ2dZFuwQsC239GUdvNkrpHh4IgA5BCwIqQ4LLDD7YRDRVnLZSQ4C9P7UgwJDJX/s19y81RucZYH&#10;+4ASsqCsA1Nsc1rVPg2dj4lwVtFiNn6CDT9BgJcWTc4+/EN/ojr4RQ8xttbXpBFkIY5ziHncAiPv&#10;iaYmFvoQJCZmOn4hFoGR1r7jLeycdQ1NNDQ11GhXLltGra6hkbHcJrXO0ifRwszOQEtP2L4CJeJk&#10;b3bjBJ+Bl1VNSn2SrjP5fJgDbEEZ4uOpdT8lHNaupZVMvHigxGiHl90lm1YkoAq82Hi6vqkpIz1D&#10;FgeElCG8UVReHgi5EQ/mGjGMFkNoY/xs3bKVjmSQclBGJsamjx89evL4MSQNdWIGI3NTw76LRW0N&#10;8SrwwJkBgaefwRDC77/fDw6mPaw8fupEJwgzOaXGACSHIUgmLzdL+DLwYlTAAabp4Vkkl4SyaZBh&#10;WBmRhC/FQNlltSj6pxnidRMzGtf2SzdMmGOnLJ2WAYHFCfOsC1dZunqa6RvqG5vpZ6+yZhD8NWer&#10;etZKi5gK/fEZho4hWo5hOl7J2kF5+vFTbbV0hANPVVRVjK2MkD6hgYlbWNPGRrqW5gaWZvpbV8eN&#10;iKGrR7LtbYw4T/BWbEwsW6/ySSt3+bLlQAkwgcghfhZPbhbDctfS4uuHqBZ4dPjQ4YSERP6n9CYV&#10;Cb/Q6bWza6HC2IjGqMKoMSQN8CQFJ1ZaIHAnMiISCHj37p2D/eCuJQj5AB9aPbloJk3sISZehL8j&#10;JDRSQCIvX76E78NTRpUigm0etBcK6PmIv7gPj+zxjZLfrhbdOJHbvDrG18ucsqYvz31+J/LIFDPN&#10;3MXDqUhSOHaMQlKtHYzitKnjYUrzhfG+UbZZLSKYONnblYt3WBS2GcgfEMBnhckAYsMKMLlKt2sE&#10;x9uxM0+IJ9ROjDO21iaVxf77Nqd0nil63ln67k7Z+zt8mF6ujlRfeGHZVhY0V02vM4Pho1Xbw8LA&#10;zJqZiAxydTS6f62g80whVAFLgZWB9bH2a+25uXk8mjzBS21qahJSGnX4agyhmXft3KnOJzKlcFmw&#10;YAHKdOfOHR9v2hikr28QHx/PwCSqKvZ72yspy2d73mjIRIt26rCU2O+QQLJoYOD9h/czps/gYwog&#10;Fwejq4czpcuvhhHn+2ADPL1V5O9Nw8ShEVa52xVkDTwagtkbWeIgnlKYk5sNH6JomzVEFGym5Hq9&#10;uFnm6asMM1vHssEeROZAke0OG0rNv2a2/ruo3tTTwwQdibMIFYEgGedpvWtD6useaZeQVoqVn1dH&#10;WrU+yd5NCfrQd2yUDzVKS02TiodPoghi3tGBtpU52hn2ns/7/VqJk4MZL4OXl7e+Pm1Y0NXV++3e&#10;b4kkh4SyMSLDDs4T+C+kNerw1RhC+PD+A/9oNwjVQ7H27N5jamrW2dk5IZJETmho2Nu3byZXTcY1&#10;oL1xWdSLzpKMRE/iBZuMvHjhgpDWJwL8yTWr1wCpzGIVGRtqt6yNg28/yGKBwHROg9cX9qejq7l5&#10;mBXu4B9/JamQ3TY2p3UsQMA+gkkrST6a76R9SL7RTks3z/X08vAO8KDvsAqTuEMIbh27YL98sGCQ&#10;fkUi2Q1mbqEWNIbOJiKIS4oiNVWVWVXB8Jw/Kr/89eCfretitTTZfBajnJwcPm4uMGikABGekpIK&#10;NDjYGXWdzUdeYUFsNomOgVfv6e65efOmh7tnUGDQh/fv+ZSzPI0b5wtNIqT1NeFbMIScnBxpgBiE&#10;BoYxtGvnLhUV1a6uLlhqkDf0Mbk/BtBp+LnMujoaZ3anPblZkhgjzKbBPYYB/lmOkEDavWuXvp4B&#10;WABDBBbrnKlhL7oYo9F9RxZLRPfbC/V1NY3N9bO2KWe2jpFstU2qcvMMNLdx1LN0MgiOc8+eHTx5&#10;ewB9lYct0JY2/y+52zVtXaw27F6prq4+scJTChR6JE9S/NER0rjIaBmTuuXfqRv/nbneMH2BS0iy&#10;m64ebZVUU1NzD7HT1NZEo8Lk31AfTV7kR6WVkUwUwYdqqIvU1BC8BBgoVZOq2AGaI7CL2ESSgxb1&#10;ZqSTq2VhpnvtaParbnFmEn0ygSVChoFYLEHDPX365MH9B2/evHF2ElpQRqWSUiHRrwzfhKG3b/nn&#10;mEGAeXpaRvO2ZhUVtb6+Pvrih6LSpElVvG7QblrMDUbFes/lwXCJj3LhA3SuLm59ff3gwSeQRK/j&#10;99y5c5YWtO8WiSCv+Gj3e1f40NEnMfTsVrGluY6Kqmp0lVlgnIueLu3oEDQC69OwdfR09SckheSt&#10;c5A3aPLWmzm52c+ePwPvZjTA1hHuA2qIlrFZNW6WUUy5eVCykU+MoX2Apkeotle4ro2nqYmdgbaB&#10;Nh/vRu0gBYNjx2Uts89Z7ayhSUdsr5gXRmX7NO5BHENvesTzpwfB1ubsBYDmzZvP93QzhnwciEtv&#10;37wpKS5GHY0NtM7vTUNGU0sDyXhQVPLy9PYdRxvNRCJlYPH16zd44eHDhwb6ww9tht4QkvzK8C32&#10;EEoM2cMzRkH37d13o+NGRkYmZOmUKVPQSLNmzkLEmTNntV+7VltbS9EUldydjH6/WvCik/oH4uCO&#10;i7NrP2DEUmW/w4Jws6en19vLG4kABFBtMEjP7aNPf0o77nB6fKOIjxXBFkZ8lNDXy1qc6zu1NKCi&#10;0D800J6dc0UFUFZRCcyyymzh437/k1xjk5yWOM7Pxz3AKaOFT/6z+6u0fSZaausQFjkKeUlQJMAR&#10;f6qrqRnqaTnYGAYFWIckGKUstspqU4RU8w+jQyxKsj0YejgNL608PblZlJsqTEIjC9iO/KzLzwdI&#10;l4rySrxibqJ36UAmclkwg21mVRD5+vo9fPAQfgzggggocF5e/ocPAz3d3WzecxBAoFKJREjxK8M3&#10;yCFax25lSRNyyNjKyhrQAbKorwwMzJo1C0WHawCDxsjIGALz3t172tokihB/vL/V446iF13i0jy2&#10;J19B5O7mAT3NZc5nwuPHj1KS6eMpyBGNp6OttXElLTliNLQl+sRn96bCCEN24GNchP3Fg1mve+g+&#10;Ya6Plmx3ny0szffVVFdHHBTDJ8Y2Y5tiRss/vSMtxdPzoYNSa7yZ7fxLxma1cSmmqmqqyBT61MLG&#10;fHyiR0pFcEy5R0i+bUihXs48o/JG80ktxpN3GlfuNslrU2CCjai4PhQCyd7GgPzKESw5KfFa9Eva&#10;j2b5etAULOqIXyNDY9kplyMGbly/f/9u2tRpqK+NldGF/TS/1lDHljMoKkWER7Bj3T9ET6AvznJS&#10;V1O/devWyRMnOTPlqbCgUEj6K8O3YAjFCh1PZzwgYwsLy7t37hQVFtVU17x/9762dg5uAkNPHj9G&#10;N0LHPXjwYH5evow1MeF2T24Uv+ouqS73U1aivuJg79jBztsWkh8pgF+wKCvLKyHbkQgICmJaWehL&#10;mEfyzcMWspUX0B4uAz3NTcsnvOphg9qIwyUB/SImXZzYmeHmRG0GGl9imr3JUFdf28zSFFlkNppl&#10;tY7JrnczsaH1hGC3maNBQq1j9jZ1ZpLDb2eT8Mw1A/iy2pS5qS6jgjYDVw9ngJi2MH8GQKA+mgfc&#10;tjrGQI+GLll2xJMrV658vl+BJ5BAYDWB21Tv8uEcVKqtIYHOz1QQubm68WO7YAzQepJBrNDnE9av&#10;3yB3R6Cc7Fwh6a8M34IhhNSUVI4haFx7ewfwHT5UT0/PwoWLcHP6tOldnV18GIkdCXUE1YA0ovE6&#10;BVFitOPjm8VQ/OJcOugTXINPd+Xylc/DCNm+f/9+9eo1GupkpSJlNG1ynOejG7wxBHA8vVVsY6lv&#10;bqJzZjfbXCv36OPf368VhrJDTrR0tfwTuQsjMrUyytmiH13gRV6hSElNQy240Cx9iwIDB9duIFpV&#10;EjPbyCvRyNbH0NnX1i/GMX6Sd9Icm+QGlfSWf8RMskfxXByNXsjNzIxI8FgrCnzQJVAMEAF6fCgs&#10;S15n9jtC4ACqrq4Bky3N9M/vSycArYvV1qJtJDrauufOnmWvD9TOrkWleOKcmpqaNm7YiO4tfxOU&#10;mzP4+YSvCt9iU0Nt8aUz+nBAiO9CIQ4eOLhwwUKUuKK8AphgLS0KHR/6/PlzTQ0tGNroNIiPmNFh&#10;ds9ul4C/Eyc4IT5uGhoaHz/Gvk5HSPo07wYGjhw5wvf+8Xx9PGzYmZ6CpLl3Oc/J3vTCPrIrh7XW&#10;CNQnuXEiS0uTTjmS8dTCycjG1ZzWswLctvoJ9Tpc3jDjmjCUuU0UUmRqaK7P24bXCNd4BYnAsvaK&#10;tNDVo80w86fR6crDM2XmM1GfpPdCYbAfeSeUFJOIBQWFL14O/1DhkIBHAzT2MW0qfWjMwlT32pEs&#10;5LJ3c5IWW3yNm7A0+AJwRJeIJbyEnFDTvXv2HDl8hN2kPsPu01uwX3kOXxu+BUPoAXwgq2ZSaHjw&#10;4Pds1q1rWLhwIXgBzXr50mV+09XZFfLDx2ccKsOAJZQ4cJzl3csFzFOjb1aC4Cv19vYy5n2ag6xv&#10;9ff1BfgDxPQWBKG5qcGp3VkEGkZvSHMx+qjxPiKKT1vvhnKZ/wnDKHejCaGHvpxPMEpt/gWQMrXj&#10;y0Mpdwdb48JMr4YlcZtXJpTle1tbCroPv0pKSpcOpH+UIxHzBiTbGxP19diJ24yg+tesXgNwsF70&#10;yQBkvH37lpChIHK0Mew4kYXUtq2J5evvkDXIQN8gOys7JHg8YsJaAqMGa8c+jXj69BnuHbNyCkc+&#10;7tm9R8jjK8M3YsiNjnwXjQ90uHAwX50WeVFPgphZvHAxCpSXm3fp4iVcoD2cnVxQ7aioaNyEiIbW&#10;45VBVf19bLrPFz67XZwcQ2MViB/gHyD/YaxPBST45MmTyMgoMAJZkJWto7lpRQLfHwJijTS85T5F&#10;m1fGDls2xGc2UJ6gVGfak8Tce+ivnCUWugbw+GhiLjTQbv/mlGe3hqiqRx1Fxdk+JAwU4D8aQ1/L&#10;PWVFImRD4Yoni4PUVFWRDs/I2sqG1gqyHiJU8qPA5QrsQuADL3q7mfecy33bK96yKoHP7EKFbdu6&#10;1ZCmLBXJg1RQvHDh4lTC0JDa7d61e8eOneA/ruFR1s/PUlVRU1NV779Dnxn9hvAtGEJlioqK0HIo&#10;weGWzKgwJ3VVNZTJxcUVqAeLAZeO69dxB6wMDgoB5pycnFNT037//Xfa4kk1oZ6H1ne0M7t6NB9G&#10;TFKsK7xwvOLh7kErUJHHZ+U52P3s+fPIiEiSB9RmdPRMZbHfs1vFfPvw6OQQUcfxHL7BkkBPqyJt&#10;G5ZEB/nZoHjoo9lrIIp+TW/530lrHXR1aYYH1vqqBRF85SRlJE2HA/dVjzg5jvxzca6f7JFArGDX&#10;j+cF+dpRdkx/AQ0x0bHwXlmdPgcghGfPnsXHJ+BFkuKX8t/0SurnRAGLvOQwMCDypYOHdHzx5s2b&#10;gSE8YncESk9LDw4OQb6oXe3U0PnVUbgJRYFmEjL7yvAtGEK43t4OxY8mt7c1uXK4YOvqBFqJxzoo&#10;bgJDd/rvqLITPGbW1PT1kvhJS0t/8OA+H4iDL0pHS0EjiJSszI1unCyCeRQdTmdk446NtU17+/XP&#10;M5Qz9eWLFyUlYpJGjImg0EDrO5doNe3oRdFvVwt1aDSZ+BsR4vj7NToI4OmtEncXM0AzNNM0teXX&#10;yY227MtfIk8Xk/ajmQJ06HcIhijTPkn32TwNNdXTu2moRhYBjyAzGpfC/xLWk/DK1tTMfM0XcrAa&#10;8Qp+HPDo4cOHIWxRA6xJCLzXveIppQQFEK/7+JDxiBjITFWUHDBasWLl9KnTeXacEA2/aCO8lZ8+&#10;7t5VsaU5HZC1dMnSzzD88+EbMYQqTZk8FUhHmYLZqsXp5bS0GeVG+XJzctEhjI1NPD294GHOmkmD&#10;RtHRMehGRobGiOPm5n7v3j0zM5pjx1sOduawLp/dFsdH0elpSMHQ0OjwocPIR8jvc2Fg546dJsa0&#10;A4GYo0Bm5qFt7FuOQvsNNvOI9LCjyMiA7BJfT0vpcRlEaxZGIE0ze8PY6ca6OgSyWBqYKJRF+Azd&#10;vSyLJuT+25XCtHjaE0jlZK1oY2M7+GXcL4Xuri4XtoI7J8X1VXfJ217JjIpQBo5BfMB9Qczk5BTZ&#10;nSV1SxBkf8oIuWckB77oLivODgDD7e0cntE3TP5aDCE8f/bMz9cf1QBNLw8BAhJj3VA4lMnLy/v1&#10;69f9/f34ffHiBdwoVB62zps3rx0dyRifPWv2nTt3tLW0WXzqjk52Rn0X8l52SYqyfFnHUqIjlTds&#10;+EzXlAXEgPoDRpEUEW3QVqmp9KejRUah1B52FJoYauloqV89PERytB+D2SHYzmiqiZF2z24VjUZF&#10;CgKJrik1WGmHW9LsbeiYAN5+sF3S0zNg+X2xdniMOGfOnLW0sFRRVq6uCHjdQ1M9y+ZGQhXx+oJd&#10;DBmiqAlReEUiKeVAAS2pq2tr2z7M2kPukvzxL7oqN63OhQFgYGDIjt4i2c4z/drw7RhC3W7dumVu&#10;ZgG2wCRrbUh/2CGeEOrMOVU7u7a7u6ez83ZJcQn+RFVdXVzhdISEjIc6u9Fx48TxE8pKKqgPDCD8&#10;ghG+nub3rxW+pgmjUDr1jTakatYtrhudnh4AXiGQhcXzzG8K8LE4uydtpNn+IQQ5BAwVZHgO001P&#10;bxazLzdQal5uJo+uf2YZkzwxv10Ko0cdxdUVwUiHegvjDMTz5k2b341inTICmAwpa6BvCOW4ekEE&#10;m7WVbF0dy9bwizTUNTzcPXV0dBk4aBgFb0ybNp39SbR40eJ9+/YNGwrKTQ981VN6+sB0fT19dXWN&#10;QwfZ3jRC81+OIR5OnjjJZu8UDfT12o8XPLpRGR3pD8Sg3MrKdKCLrBPY2tiirBERkX6+fh/ev6+u&#10;rgZuAEF0x6lTpuIaXPb3tmB7gyQbl8fxb7DD7pOIS2nh1WgE0sDAubPnoECRFGszOpZkaikEkuAQ&#10;DW1sgWBbuDmZsqWoQx/1ifl53FqaGpfpyNUvoodIih4SP6d3p7o7GSvwrdO0+EslNjaup7t7lD0e&#10;XW75suUAip6Oxo6mOCZTJc1rYlgHIwv68qXL799/uHb1mp0dDWniDjhQU13DGQ5auHDRsWPHxko/&#10;4okyuLtYPLxR1nGq0trKAl23tnbOaBj7+fBnMYSGO3L4CH2uUaTk4mB+5+rUp10zYqLI9JPVBIIK&#10;v1ZW1ogNt2LWrNlv3rxxc6X5SChstDyMp4jwSPwJsrHUv3ww/V1/6YGtKfTNLKab4H/dvXuXMMIC&#10;z3ikQE+fPXtaUV4B+PIE8bqzg9neTRBI1LRcPMjTm54SGCvDboLe3xEbkSdPH+0fjQqTIzqOY3ZV&#10;IG9szgQTYxOoZtRUKOkXAonVstJyNLO1hd75/cJBevOnB6NTAS4ODnQuIJzfkydOoMqVlZXQ/m6u&#10;7pDZgxhSFJWXlR86dIjLIVTEUF/n0sGc7vPF9nZ0RF9WZtbb0YnDz4c/jSEmBk+ePEXHTSiI/Px8&#10;Htya//j29AA/+t6MUBlUgL4mZgI36trVq7du3jp37hx4gWaGqcgxcezoMVSSR9bT0TzaRv3+wv4s&#10;K3MDvIsKW1vZIBfK7nOBPyUkHT1ylGwvtu8YKaMxkmI9ey6wvSIjEMHro5tiXR2NyuJgLgCGPfo0&#10;Sc7sTvVxhwkoKC+RSBlOBh2oIC0e+/1MGPj9t9+jo2JQ6mA/S5iJ7/tLn3eKi7N9+FwyqgOFBQcF&#10;ngSsxv6+PhraVVCEUH/69Nn8efNpOTXDkIuzK21zYGMfZibAYlbfhSIXR3OgMDAwiO3T+tNS6HvI&#10;ISGcPnXa1JQKNyEi5NHtGbfOlAP1MliA1NQ04OQjJhq4oqKCTG9Pr1cvX6IzoXdeuXxZFhkVhiLb&#10;sJzGDKFiPN3YR0bZjpw1q9dIu/KX6/7gwQNYY6oqdJgamTVjFY2NdDevSnzTC2lEqoornY9AIKU+&#10;Cfw7mvMfdn8oCcqLTff+diW/osCHBl1ZS6OOWlraDesa341W/BB3rly54u7mDrjkprhBz76noweK&#10;Jkay0Xxpt1y6ZElPV7eSkgp826dPnsyZMwc5QhvAMKhfunSoAQTLUAkAungw59bpAjcnM3DDycm5&#10;p6d3NDwcTfhuGELlT58+A2EDxsVMCHx6u3Lr6njqN1JkQPC0sy8RP370mH/ABibwhfPntbV1oKeu&#10;XW1nPKJVV2ANrmE2zp4S8apbfPdKURydmE4chElRVFhMm0NG0X8gIWFS7N6928rSmljJ2hUCKSfN&#10;97er0l1HnxMwpD7YftPPEwHxeWfxmoURlmZ8ApHrUEUHByfwhKyfUfX2gQ8DH/bu2WNkaIy6104O&#10;eNVVAlz2nCvgx2CAOCdxARvgyZMnYaHhW7dsffjggY0NnbSsqqLW3d29vmm9bM8/j2xrZdR+LL/z&#10;TIGzA42AQKJfv94xSptsNOG7YYj0xx8DF85fYDASxU3weXq7vKKQvtfHK49fvoy6eVsz/oTDDzkB&#10;twuIudN/5+LFS5C9iJOWmr5j+w4kgjikBdJ8n92WvOwsmVEewjZ5Udt4e/vcvHmL5/uZQCVi/0CP&#10;wO/lPOUlsbU2bmuMR9t/Yqk/I3pEMBp+fxj1SXatj/d2M0XBZOmjqTIzsu7T6dUow6gwBPm6cMEi&#10;1FFXWx2GM8O3+NLBXGtLQy6GSZRKs5B+K4O4DqOHMmUa/+qVq7t37WaRhZgO9radZ0u6zxY42NIR&#10;s5aWVu3t1zlnBP786fD95JA0wFkwoqO4lPzH2fdfKi7JET4Bg0rCmoYRFxtD5wTCoEMtlixZit4D&#10;MF24cJFHmzF9OhLp6+1ly9zoreAAh76LdADIoZZ0G8ZQMEtHW3fLlq3EwlEwAnGQr5hmsJm/Ji1P&#10;drLbb1cLGA4E1UZaSR4fIxPHFsW8fDArIphNvPM0Gfn7BcAaE/IeVaDpv/S0dKTjZG949XAGU47i&#10;5jUTtfnxDBDiSsoQ3tQhmZDjn2XFm48ePaJvfElBc/TIkVUrV7FrwlxwoPf9m7W9FwrtrE2gE6yt&#10;IYGufx/gyIXvjCHqcQP02SV9fQPU3NHerONkwayqEFQAFYMmCgoM1tSg/S779u1D9JcvXx46eBDe&#10;xL179/g0CHlqLJ2dO3biT/ALjHOwNT2/PwecvXOxMCHKiatIpFZcXDKa7ZhUJvbxsh07drq6su/R&#10;EIbwv5K1hf6Oxolv2LjLKDHERVf/xYLyQj9NDeHEEt607u4eu3buevuG1iyPMiDmjRs3YBqiMPET&#10;HO5dAabpm5PzpoZwtw73ExOTIMJfvHixeHEdL3xNzUxeq9dv3nCXFogZM1Zh6pSpVpZWpLXpk3O6&#10;966W9p4vdLAzAQ/hYdCyCBaEvL9T+O4YYi32x8Ce3Xv458Mc7MxunylaMitCNjWIGhoaGD14cP/Z&#10;02d379xBfLwDGOnp0TkQjQ2NPCmAw8iIH0ZJrxjoa7c2JL7tlbzsFi+bE6qvI5zUGRwUcufOXf7K&#10;pwLjGf8ZQLLoqUKfRuK0JFIpdaLzsbbUl92jwtCLzpLVC8PNTPjInqC5LMwtVq9ezQE9+lZCRDAK&#10;iltVRXlGuT9Shnh7crO4MNOD+gkDUGRE5KtXr2503Dh18tS0qdP5osTJk6fATi8sKDpx/DisSVtm&#10;D/HCUHlEShZmBqd3ZfZdFHu40qfQjY1NOq53sJJRELL/TuH76zIeAKNWOv+Vvkrh7Gh+53LJhmWx&#10;dHARAwTMRgieuLiJwE1b63bEB4Z02XcXN2/Zwl+HORwdFS3PGlVV1XnTI+jTrfTN/AwvVxMymUQ0&#10;3XPp4iVCIrFnCIPk/xSuGGShPeEeq7PDo7kIQTqhgY5Xj9Jqf0YEJqlkYsSO1bp4MCMsEB2dXqGC&#10;sVHQ4qJi/uEOWSbsgog3mOwugvTOwLu3b+fU1qooq+rqqLesjYUDjyzgyYf4W0HnsoIpqqmqX716&#10;9U5/v76ePp+d5CSRlEI7Q7TAn+/v7wermaTnpRK5OJi1H8+7d6XIy426Cvx/Ghb5YeFHYYhDfvOm&#10;TczPUvbztnvUId69MUlHi+QHKmZlZa3MFsuihrB5oWj0dEkOwcqht1kC9UvrwRSwLy0tnXMHL6Ym&#10;eD24Tq377HZxUSZtoQJB5tGZdtIWGgy0C+Xt8WPHVixfAUUAT3Drlm0XL158/fo1Yp4/f97ZmY7A&#10;RsrIGr9amhqLaiL54etSmcTM6j7Jmb05STHOrMwcPbRGx8badu+evQPsPFnA6Pix4ytXrFy6tB6+&#10;AgoPGUOHK7AglAeB/Qlzmyb4FEQeziYdx2kdGTI6vSvVypz2NbPKIgfROFqS8bastIxyJPQoBfgF&#10;4K3MzCz0Og93+jByRnrGxg0b+UeYURd/X+e7l4vvXinxcKUxES1NbVjZPFue/3cPPwxDLKDc65ua&#10;lJVphCYqzPnZbfGp3blmJjSozTEBFowdo4BmIF0mxRAkUEVZxfMXzzs6OoA/Tw/6bmiAfwCxlbHS&#10;zdni0iE6JeNtn7hxSSRbRExWZ0XFpBcvhphHRw4fdnRw5C9yos7MdnMnJSW3tLR2d3UXFRbTQRS8&#10;2ViRHGwMtq2OkR5SIzm3LzsixAn4lSWCyHgFqgQORMO6hqzMbHgAtDRq6OwmyM3NHXJiWPvB4ra0&#10;IHc9O8kFmgsYhUG2ekG4ujqdVYqK+Hj7oGvh9dSUNNQdqgocQ/qbNm2C9Y1uCRsIHJNtmUJSIFjf&#10;6Yl+T25P7jpb4OFK6Zuamp0+NSiBfhCIfiyGeKdbu2YtnC9wITvZ+/lt8ZXDOY727Pu0xGVqmEUL&#10;FyEaOzNEsbW1DdxxdXE9evToq1cvHewdYfHgaUE+fcqDWMb0jp6uVlN9whv2vZirR7I9XIRT3H3H&#10;+Z4+fRp8R9YAEG1LYuCg7ChHmsijP6X6y8zUPDYmlm25lIMINaSSk73RzEnjp5UFqqvDkuNz44yY&#10;OZ+Wmp6elqGnR4tfKSlFER8dVlFW1tZSMzXW5d9uw6O42IkoDzEC1tiz5zNrZgIfykpKc6cEwnYG&#10;Rh9eL8xPc+fz8KYmZs3bmqHo+ejGpElVL1/SwgekP2NGNU8ETomHhyd0GZ2IioqwAtMHRiojYNLd&#10;OJHn4miKqllb2Vy9eg3x0QhCa/yY8OMxxHC0Zs0agpGiUkGm76vu8u4LU7096eh1zuUJkVGv37zm&#10;39hHtwZ3wErwGu9nZ2VHTYhGCqVMnssR9dfctHEP2knR/H6tMD/dC3xEmrByEhMSIcC5qFdWVq6d&#10;EnJiRyo0xbG2tBXzIwsyfOys2eHfcrj5mPAUgCMrZFg0Bko2kUkXyFFXW93Py3yaxLd1bezVw5m9&#10;F/LvXyu+cigzOswOT1HO/fv3v3/37tDBQ3w+WFdHa/PKWJqEZ8e3SU/6oilFiF6IYXQqgAB3qqtr&#10;UHf45IgA6+f8ufP4U0Nd09TE9O6du+wESMKQjrbm+uUpcDhO7y2wtDBEZBdn187O27wFEOjih4Uf&#10;jSEeUIsPGzZsgM4Ga4rzYBeX/t4xJSrSF7XlFBMTh+4FrsGeePPmjZ6uHtiNN/FWXGwcLvLkzjqB&#10;MId412e7fe2sjU/upI0NaI+2hkQjQx2+koS1PUXOSfXGI073rhSe35/5prcUdPlwzvK54fOmBSZG&#10;O+rqaI6VzqwRSUHDL3g6UuIR6JGttVFJtsfOpom/XSl4T3O0UgOc7HGiztN5ABAiQ5qmpKSi2HjX&#10;1sr47F46Rfl1d8mCGcHqasQT3EfMkydOQmIBQHQcL0MVDH9wjx/tBYLx/uzZM0hBvALAUYEVFOFq&#10;7FyfigSPtmUa6NNAububh+wo4B8LHxb+GgxRgEiFlOaDQ+mJvk9uSV50TxLnR0BKgxecj+Dasvpl&#10;r9+80dHWVVVVgzv66uWrHdvJcRsfEsrb0tDQ6Nq1a3DbYIkXFRaBoRA/1ZXhdJBPv6SPBpBceEzW&#10;0or5abQwCK17vC0VDQZsaWtpxEXaR4U5lBUEdJ3Je9sned0jPr07fcGM8RMnOFuaG6Kx2bJ8AUkg&#10;vIU7ampqrk7m6Qluq+ZHdp6hNSpIFvke35E5s2p8dLirpbmRgb72inmRfK/SgupwVJbXDtXUUFcv&#10;zPT97SoZQBf2p0N0sSrTqBLMKViNt27eOnjgIAGXsQKP2N5Tml4ExKGXL1++sncvrQeiOKxgcHVX&#10;L0p4f6e0ZV0iDUgqiIKCgtn4+F8X/joMIaDh9+zZw8eBAn0dOs+K3/SV1s+Job7IeI37kyonvXz5&#10;En4WrhvWCWNFCEGBQYgAS+LihYuQ9l1dXX29vei1CxbQlDUaY5ynzendGWg5AKKpPsbURBdp4hEs&#10;7gsHaAvfwhnj2R1ZCxFpqKk42JoE+dlPKgnesT7l9pnC366V4Le1IXFBdcRkcfDU0pB5M8Ib6qKP&#10;tKbDW6al+H3ixzeKrx3NWrs4InWii6W5AfnVUjMLv7ERDjDUlsyOhBrld9RUVbKTXK8czgZe718r&#10;mF4egHzxSFNDc+mSejiJ6WnpIhF9EGfXrl1j/j0W1edf8ITVDCP6yePHtbNqYYnDR0tKTOKdDXWx&#10;sjA43JL+prds5YIETQ11pBAbHfv40eO/RPoMhr8UQywMHD1yhM+p2VgZH2kDW0t3NCUZGeiQ2KAl&#10;keq0gZy5/RkZmfwV/M8xFBkxAbhpaWnR0NBCv2xtaX365AmdL8NEPYzfScXjYKJCPHSdyU+KcaTt&#10;2LSRT2/3xpT714p82Md1WWMLGGIvCiIQv2gJextjXy/z3FSvqRK/VQtj1iyOWrMocs3i6NULo2dN&#10;CspMdAkcZ2FlpsuHTLn45K/zZHFn6eyw8gL6kgZ/ZGdtsH8LrUGAo7d5RZS9NfsonSLteLl8+TLE&#10;86FDh9XV6ay7gwcOwIlrbGjEfbaBjlLjh2HAGnj06JG4RMxFGijY3w6yELK8uioR6gwcy8nOgaZj&#10;HPtLw38AQ6Arl69AnYMd6Ihr6+LRa68cynWwNcYddD7Iat4klhZWr1/R0aTgYHBwCO4sWrQYf8At&#10;pwaDmengCFsVphJ7UYCFg63hmoUT7l6h7dgwci3M6Bx+NPnOpoQnN4oluV7ykT9P0F/yxD2vzxCK&#10;tGB6cFtDAkQC/oQcykxyowVuZDtnhAXygy4IcNFR0c+fPwcvUEEDfUNgAjd37tiJmr569Yp/V4nH&#10;hLzxHeeXnZ1NkxiCBBKV5AY/vSV+3ikuyArh4xrlZeWwIzmL/+LwV2MIPOL/9vT0eHl5g0Fgd2GW&#10;37PbkvvtRVGhbLMi8Y40jpKSypEjR9hLA2GhYbAJdu/ahT89PfgZykTHjx/ftHETmEtJMeXFIWJk&#10;qHt8Rwbskt+uFhVl+ejpauemuKMtYcQsmxPGpdFXkSC6pCJnGPECQAIh/TULw92dTcvyffgXSLrP&#10;5eamuauwU8wRDYSKXL50+cP791DKr1+/giXEy7N1yxbotRj2KU9wgOcovMWgg6ppaWluWB7/rr/s&#10;3uVifswZJPfSpfVITcrbvzr89XJoMEA4x8bEcsk8PsC+62zhq25JVUkw78TENEVI8gyarxgQtk0d&#10;PnQYfKdPPHPmKij6+votXrQYf+rp6l+7erWurs7e3gECAy2qqa5WOzmAnSxLZzm8pC/Ak6kLgynY&#10;35qy+JhGggjPCCT/lP6U/oLQurOqQt+xk87gtNN5I330He15UwP1dDQ4vlGdqAnRdJTlWJrmg3Nw&#10;7Bh9B4MPJ4LgkcFR4KfuI0FZ4kAYrvHr4mh66VAOcHl6Ty68QgAIxmVra9t/Cj08/CcxhABNX8FO&#10;hAGnoHSObs+CebRxVa6uLts2RI6r2rx58+/fv+/s7AJdsnvX7rdv3/KNaTICBMFfRwcnwAvcfPz4&#10;MVBlZEiaEeTlarqjaSINOktdbjTz5JIRPowyIoA+RQCEirIqvEIuWrzcLPmMKYfp01slrevinOxp&#10;fbA0vmjcON+Xr17a2tImVxIziqLGxkYU2MAA0ShO7ezap0+fBgcGz55Vu3PnLkpceB01UUqL97jf&#10;Tv1h44pEHS06Y9/ezuHsmbP/WQAh/IcxhAAbuX5pPZ9tgPe7fF70617JhQO5ro5k/+ImOAjDiM7t&#10;Gqu4cMFCsMyFfb5OjiiOl4cXbKPJVZMRBzCCn0zDAayBAUdvN7P5M8ZfO5r/8HrJ71eL/b0t8SJ/&#10;yhOh1pJdfwQm3IFiBdbNzS10aS8OvQj16uYqfIrQzdkMDQzo7FifWpAxzp4+x0GCR5YULsLDwtHa&#10;ssLjzupVq1EdYyNjfmcmG1H8QJNvH/g3TIjoq7xqdbMiX3WLQVMkQSgGEg8LC+ezKAgCK/9D4T+P&#10;IR727tmrp0tfZILkyEzyedghfnC9OHUinQzB+yLvqSHBIcBcWSmt3JPdpAtFUYBfALwSvgXbzta+&#10;qbHpwvkLquwzhjJCo2ppamlqUifmbwEE3IR3c3MvLCjkN81MzVAMeoXNf+Gt6dNndHR0pCSn1FTX&#10;1PFFPAp03LgnW/GOP9GoluaGNpaGlBpPnI0q4YJfIxowh5oGBQXzYiOjNauHYGjK5CmIwIcZYSSx&#10;OEo0iLqL7KrfrrHte2RBKpWXVcD0Zpz7z4efBUNgJSSHh7snd4ntbUxO7cl/01u6fO4EvpYPN9EM&#10;Kiqqly5dgj1uoE/nxaKRMjMyXV1c0YSJCYnPnj01NjZBNPZIkUZ7BV0wMiFNR0dnJREdnrJg/oKO&#10;juuwT/HK1Cl0Op2JsQnMFxaTdgPevXt3fMh4bS2dHdt3kIxRUKyeUS2NwEhOevGiLlm8xN2dVhZQ&#10;kRRFfr5+qGZ8fDwTnBSNb+TlU2OgvNzczs7OxPhEFp/OBk1P9LzfXgIAHWnLNjejSQwdHV34EEz2&#10;/PCJsFGGnwVDCODLkydPMtIyWAvR+NuSOWkvu2E/Zrs6w4hmMFJUSkpMRk/duWNH6PjQ7KxsWFSz&#10;Zs7CK4WFRVABjY1NfAyT9/XPExJMTkp2d/PQ1dG7ffs2kvX3CwB0ltUvw1NrS2u+5wYEnMFgd3F2&#10;1dLSvtFxIyc7d9rUabDShn05Gr86OvzrYCIjI2M4WXfv3rG1tedPocXgfuflySZtROubmqC7ZHLI&#10;wMBQV1dY1KCjrblmcSzM/xddZQtq4qDlgVEYhTSkxAEk0H8+/EQY4uHd27fwVPmBeUpKyikTPe9e&#10;Lvr9Wlleug8/cRfNuXHjRvCR+2tv370NCgwGhiZV0lfDcRtduaRELHN2Pk/WVjYHDxw8fuw4jNMz&#10;Z87s37dvzpy5M2tmQovBSF+5YgWPBkTS5icTM2AIVsiRI0fmzZ0H2GVm0GchOKHtE+IT8DQoKAjx&#10;YcPxZt63dx85DeyQoRcvXvBPEFGaiqK6uiXAvbaWNt0RNCDMZ2UfT9sLB/JgPvddKo2b4AU+wL5O&#10;SUnlX8P92cLPhSGhh9Gmx5PWVrSIE4y2szE91JLxukeyfnmanq4Obmpr66xcsRJC6+GjRzBQEAfK&#10;DsbEq5cv01LTa2pqXjx/DkDwI/c+SzS4Aii8ePHcwd4BJhFfmwYQ4KmTgxOBCdFY6x48eFBLUxsY&#10;Onn8BPsEh2JaSiq0G3LnqeECChG1YIfVK8JpovrQ+jThW+yWllbAEMopxFcQFRUWPXzwUERf66E7&#10;QCHQVl4U9vhm6dt+yYHmfAtzcuA1NbQgGt+//8bzgX50+NnkkCCcwXpAJC83H2wFaNBmUyR0tEjn&#10;maLIMGG2H64cLd6TNuHkyZOfP39uZmoOfWdjbQOmQ4rInn6SFEWA44b1G3iaR48cAaRoCIfWKNoU&#10;FxUDZ7hGe2/ZvAUWOmQG1Ci/ExUVLf1YFk9NtJUtwiygDy2KnJ2cUZklS5YcPnS4r6/f0MDIytIK&#10;JQQu2Xg3ZWdtbTOpYhL+5ImYGOnv2ULDP49vlpcVRkD2KIxVcHZ2vnTxEmcK/f584afTZfIBBsrG&#10;jZsMDeiT0ECSj7vVmb25r/qqly+WMJtaaF32q1hUWAy9IHyZnzWJXOt+khDHwsJS+Eo6/L6Q8XSQ&#10;KnsRdpX8rrQ5tXPGjFGAkl2xfCU/2tzI0AgmtiwXvA5zG8WeNGkSSmtv74BraDcTY9O+vr76pfUT&#10;4ya+ffsWlrgsTU4QotBWsZFePRck7/pLT+3O8XC1wU1Y5TDyHj9+/NOih4efGkNcr3Vcvw6Xngsk&#10;+OWzp054eqvsxpnJ0RE0VcLbHr/QHXf67yAkJ6dAkPCbw1rrYwIEKQVODKn0rjRNZCqLSafk0E3a&#10;IzHkRZnrN1Zxxw7C0Nw5c3Hfzs4e5U9Ooml2SKZ3796xuT/2bSipz88IWNRZvSj2ZXfpk1uVMydH&#10;shl4JTMz85bmFugvpg///xj6U4HY9+rVaxjagsMFgeRheXJnxquesg0rs81MyGIAge+2Nnb79u2H&#10;9Lp86XJycjI6t1xTjZaAnhGuh8BxZGiOHavAMbRiOVnilhaW6AFZWVl4WVVV7fBhmviDFwkNKP9W&#10;dLhz11k62ej8gYJxXg6oHYqdmJjIPx/AOECanV/8nOHnxxAPYOLA9evXA9kKEMBFVUW1Shz05Kb4&#10;t/bykvwYGEx8mAe/paWlsKXQg4Xjs+QabBiN/IjBZVC6jBxN9hQXMlEk2rqV7KGGdQ2QSVCRuM5i&#10;3/MDOTm7tLa2+vr6Ca+wL9gvnxv1prf0RZdk7rRwvlEJyGPi5wufcv6pwt8FQywM0Kk8CxYs0NGm&#10;9WXguJ2NyY6m5Lf9ZWf2Flqa6aOxSSCxHYOLFi5qa20DpKSNPQLZWBqF+Ds42Fnp6erDgB07lq+S&#10;pkRkxP8UbuKtsSCKM5adP0wk3csBJK1btw7FXN/UhD81NLSgWNPT0oRoDDcoG65VVFTSEzw7zxS8&#10;6y873JLh5kxncaira8Jle/Lkr15B9ufD30gOCQGC/dq19ohwWkSL9oAznBDtdv14/o2TuRNCHfme&#10;NRAaDI/kxcnHVJQTce9KybPOivsdVZ0XZh9sKWqsT55WGpSe4OXvY+3lZmlhqmtkoG1ipGNprufj&#10;aR8V4Vs9OXV+TVxN5fiV86PP7889ty/L11v4DBeobnEdSrh2zRpcq6mp9/b2xrNvrnOC/6Wnq1OU&#10;7X/pUN6bXknfpck56WEwnKG8oqNjoH8HBv5O4kcW/lZySC68efOmsaHRxITWQ4J0dbRqJoXeby/Z&#10;vTF5nKclWuXz6OGEOKbGeumJng31Ge2nah7fmvq6t+z9HVqXDf8Izfyoo+hBezHo8Y3it/0V7+9U&#10;vOuTPO8U328vunu19PqpyXW1yTr0mWmWoKJo3tx5APv0adMhVwCOoqJivmkOGampquVnBt0+S5tZ&#10;X3VL1i+baGZKcxcW5pbN25phcQsV+xuGvyuGuJn522+/weAgGJGmUPJwtTy1K/tVj2T7hgJvT1fW&#10;eCNaM4OEd5l+oWl5YyPjAD/31AS/mqqYRTMnQia1NGRs35Dfur6scWX5/Jkpxdn+sRGODram2lpa&#10;dDQW2/OKFGRJzZo1GyVLT0snw0y6FhZxAv2cT+wWA5eg8wcrQoMcoWQRITs75/79B1Sbv5v+kg9/&#10;VwxJA7F+//59drbCV38ggSqLgx51lLztLz/cmhU7wYeNQw666PLEbXNtLR2+7Askm2nn14OrYId4&#10;48JTWEJSlNAdYDE3J7eJJuwM+B08sray2Lgq501v2bt+8Z1LRWzGhsa4nRyd2CbrvzF0ZOHvjiEh&#10;PH78uLJyEkwQGElAho2lwbY18a97JPB6rhyrzM2M1tKkOSlpkw9Kjpqamc+ePbt39+7lS5d27tix&#10;rH4ZvLnoqGgfbx8bKxtLCysDfQM7Wwc/P/+Y6JhJFZMqyisK8gtyc/MWzF8AuEyInMCTotQYggXx&#10;oyAyMzWeW5308EYljTvfKK6bPdHEiD4WY6BvOH/+AlpM/V8BIIT/DgxRY8AgPX7sOF+jjY6upKwc&#10;H+V1+djkt32QAZM6TpWLC+IMDekILPhfrMmJFi+mRf5MN9KvNLWB9+/ePXv69Mnjx/fv30d70/pI&#10;ocmHRNuxneY9ZAThBCVlYWY4d0bCvWuTgJ5nnVWbVia7ONIRnxoamhkZmbdu3WLv80T+G8J/iRyi&#10;BmZtjPauX1rP9h6RPFBXU8/NCL96bNKbPhjLlb9dn757c2btlLDEGOGjDq2tbTwF/rpcGPzzU62N&#10;TGlLIdNlRgY6RblR9fMzjrTlP+wgqxyG8/bGJHeatQCeVRMTEi9euDDw4W/peX0+/JdgaFj4/fff&#10;y8sq0O+ZrU0qJtjfcemc6LN7s3+/JvntqmTRrIl0X6R85swZ4Z2vD8DWtWvt8L8g2NYvS6Dt0n2S&#10;930lz7sqG+vjPdnJG8giakL06VOnmCD7FBr/3uG/E0O8wW7f7oTtoq3FvjHNpAUuVJQRSEThT1MT&#10;s2fPngrvfFOAT87n8kyN9VcuiG5rTCsvmmBqYgRzG6Z6ZkbmpYuX2JfFCT2Eof9GGP13YkgWYCR1&#10;3r49dco0a2sbPvxIZhDZvOSULV5c9+edaqgzdTVhiAgpKyurODk6s8+VdMOKEiL9V4f/cgwJgVYj&#10;PT1+/Hht7Zz8vPysrOzS0rI97OCsP48hSBf4dDDCgJsVy1dcuHDhJftYu/D4/wPh/xsYooamgAv+&#10;B7snvfguQUhKyOL/Q+GPP/5/EeSzVYvtdqkAAAAASUVORK5CYIJQSwECLQAUAAYACAAAACEAsYJn&#10;tgoBAAATAgAAEwAAAAAAAAAAAAAAAAAAAAAAW0NvbnRlbnRfVHlwZXNdLnhtbFBLAQItABQABgAI&#10;AAAAIQA4/SH/1gAAAJQBAAALAAAAAAAAAAAAAAAAADsBAABfcmVscy8ucmVsc1BLAQItABQABgAI&#10;AAAAIQDfwrG/rwQAAP8NAAAOAAAAAAAAAAAAAAAAADoCAABkcnMvZTJvRG9jLnhtbFBLAQItABQA&#10;BgAIAAAAIQCqJg6+vAAAACEBAAAZAAAAAAAAAAAAAAAAABUHAABkcnMvX3JlbHMvZTJvRG9jLnht&#10;bC5yZWxzUEsBAi0AFAAGAAgAAAAhAGsv5kXgAAAACgEAAA8AAAAAAAAAAAAAAAAACAgAAGRycy9k&#10;b3ducmV2LnhtbFBLAQItAAoAAAAAAAAAIQAgL1KcV64AAFeuAAAUAAAAAAAAAAAAAAAAABUJAABk&#10;cnMvbWVkaWEvaW1hZ2UxLnBuZ1BLBQYAAAAABgAGAHwBAACetwAAAAA=&#10;">
                <v:rect id="Rectangle 3" o:spid="_x0000_s1027" style="position:absolute;left:248025;top:180555;width:11794;height:9360;visibility:hidden;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hp9MIA&#10;AADaAAAADwAAAGRycy9kb3ducmV2LnhtbESPwWrDMBBE74X8g9hALiWW60MJjpVQShpybNMEclyk&#10;rWVqrRxLsZ2/rwqFHoeZecNU28m1YqA+NJ4VPGU5CGLtTcO1gtPn23IFIkRkg61nUnCnANvN7KHC&#10;0viRP2g4xlokCIcSFdgYu1LKoC05DJnviJP35XuHMcm+lqbHMcFdK4s8f5YOG04LFjt6taS/jzen&#10;oCnc5byXj+/2uhpNdwh6h0NQajGfXtYgIk3xP/zXPhgFBfxeSTdAb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2Gn0wgAAANoAAAAPAAAAAAAAAAAAAAAAAJgCAABkcnMvZG93&#10;bnJldi54bWxQSwUGAAAAAAQABAD1AAAAhwMAAAAA&#10;" filled="f" fillcolor="green" strokecolor="white" strokeweight="0" insetpen="t">
                  <v:shadow color="#cce6cc"/>
                  <o:lock v:ext="edit" shapetype="t"/>
                  <v:textbox inset="2.88pt,2.88pt,2.88pt,2.88pt"/>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alt="Official logo" style="position:absolute;left:249242;top:180555;width:9360;height:9360;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xPzGnBAAAA2gAAAA8AAABkcnMvZG93bnJldi54bWxEj0GLwjAUhO+C/yE8wZumKoh2jSKi4IIg&#10;dr14ezTPtti8lCa23X9vBMHjMDPfMKtNZ0rRUO0Kywom4wgEcWp1wZmC699htADhPLLG0jIp+CcH&#10;m3W/t8JY25Yv1CQ+EwHCLkYFufdVLKVLczLoxrYiDt7d1gZ9kHUmdY1tgJtSTqNoLg0WHBZyrGiX&#10;U/pInkbBuU3aYro83p6p9r/L6+182jd3pYaDbvsDwlPnv+FP+6gVzOB9JdwAuX4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FxPzGnBAAAA2gAAAA8AAAAAAAAAAAAAAAAAnwIA&#10;AGRycy9kb3ducmV2LnhtbFBLBQYAAAAABAAEAPcAAACNAwAAAAA=&#10;" fillcolor="green" stroked="t" strokecolor="white" strokeweight="0" insetpen="t">
                  <v:imagedata r:id="rId9" o:title="Official logo"/>
                  <v:shadow color="#cce6cc"/>
                  <o:lock v:ext="edit" aspectratio="f" shapetype="t"/>
                </v:shape>
                <w10:wrap type="tight"/>
              </v:group>
            </w:pict>
          </mc:Fallback>
        </mc:AlternateContent>
      </w:r>
      <w:r w:rsidR="00490734" w:rsidRPr="00A951D8">
        <w:rPr>
          <w:rFonts w:ascii="Arial" w:hAnsi="Arial" w:cs="Arial"/>
          <w:b/>
          <w:sz w:val="28"/>
          <w:szCs w:val="28"/>
        </w:rPr>
        <w:t>MODERN HISTORY</w:t>
      </w:r>
      <w:r w:rsidR="00A951D8" w:rsidRPr="00A951D8">
        <w:rPr>
          <w:rFonts w:ascii="Arial" w:hAnsi="Arial" w:cs="Arial"/>
          <w:b/>
          <w:sz w:val="28"/>
          <w:szCs w:val="28"/>
        </w:rPr>
        <w:t>:</w:t>
      </w:r>
      <w:r w:rsidR="004770D8" w:rsidRPr="00A951D8">
        <w:rPr>
          <w:rFonts w:ascii="Arial" w:hAnsi="Arial" w:cs="Arial"/>
          <w:b/>
          <w:sz w:val="28"/>
          <w:szCs w:val="28"/>
        </w:rPr>
        <w:t xml:space="preserve"> </w:t>
      </w:r>
      <w:r w:rsidR="00A951D8" w:rsidRPr="00A951D8">
        <w:rPr>
          <w:rFonts w:ascii="Arial" w:hAnsi="Arial" w:cs="Arial"/>
          <w:b/>
          <w:sz w:val="28"/>
          <w:szCs w:val="28"/>
        </w:rPr>
        <w:t>2015, Semester 1</w:t>
      </w:r>
    </w:p>
    <w:p w:rsidR="00490734" w:rsidRPr="00490734" w:rsidRDefault="00490734" w:rsidP="004770D8">
      <w:pPr>
        <w:jc w:val="center"/>
        <w:rPr>
          <w:rFonts w:ascii="Arial" w:hAnsi="Arial" w:cs="Arial"/>
          <w:b/>
          <w:sz w:val="16"/>
          <w:szCs w:val="16"/>
          <w:u w:val="single"/>
        </w:rPr>
      </w:pPr>
    </w:p>
    <w:p w:rsidR="002B1A5D" w:rsidRPr="00A951D8" w:rsidRDefault="00490734" w:rsidP="004770D8">
      <w:pPr>
        <w:jc w:val="center"/>
        <w:rPr>
          <w:rFonts w:ascii="Arial" w:hAnsi="Arial" w:cs="Arial"/>
          <w:b/>
          <w:sz w:val="36"/>
          <w:szCs w:val="36"/>
          <w:u w:val="single"/>
        </w:rPr>
      </w:pPr>
      <w:r w:rsidRPr="00A951D8">
        <w:rPr>
          <w:rFonts w:ascii="Arial" w:hAnsi="Arial" w:cs="Arial"/>
          <w:b/>
          <w:sz w:val="36"/>
          <w:szCs w:val="36"/>
          <w:u w:val="single"/>
        </w:rPr>
        <w:t>The Age of Imperialism</w:t>
      </w:r>
      <w:r w:rsidR="002D6FE5" w:rsidRPr="00A951D8">
        <w:rPr>
          <w:rFonts w:ascii="Arial" w:hAnsi="Arial" w:cs="Arial"/>
          <w:b/>
          <w:sz w:val="36"/>
          <w:szCs w:val="36"/>
        </w:rPr>
        <w:t xml:space="preserve"> </w:t>
      </w:r>
    </w:p>
    <w:p w:rsidR="00807241" w:rsidRDefault="00807241" w:rsidP="009510D9">
      <w:pPr>
        <w:jc w:val="both"/>
        <w:rPr>
          <w:rFonts w:ascii="Arial" w:hAnsi="Arial" w:cs="Arial"/>
          <w:i/>
          <w:sz w:val="20"/>
          <w:szCs w:val="20"/>
        </w:rPr>
      </w:pPr>
    </w:p>
    <w:p w:rsidR="004815DD" w:rsidRPr="00807241" w:rsidRDefault="004815DD" w:rsidP="009510D9">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1</w:t>
      </w:r>
    </w:p>
    <w:p w:rsidR="004815DD" w:rsidRDefault="004815DD" w:rsidP="004770D8">
      <w:pPr>
        <w:rPr>
          <w:rFonts w:ascii="Arial" w:hAnsi="Arial" w:cs="Arial"/>
          <w:b/>
        </w:rPr>
      </w:pPr>
    </w:p>
    <w:p w:rsidR="009C31D2" w:rsidRDefault="009C31D2" w:rsidP="00807241">
      <w:pPr>
        <w:jc w:val="both"/>
        <w:rPr>
          <w:rFonts w:ascii="Arial" w:hAnsi="Arial" w:cs="Arial"/>
          <w:sz w:val="22"/>
          <w:szCs w:val="22"/>
        </w:rPr>
      </w:pPr>
      <w:r>
        <w:rPr>
          <w:rFonts w:ascii="Arial" w:hAnsi="Arial" w:cs="Arial"/>
          <w:sz w:val="22"/>
          <w:szCs w:val="22"/>
        </w:rPr>
        <w:t xml:space="preserve">Welcome students. </w:t>
      </w:r>
    </w:p>
    <w:p w:rsidR="009C31D2" w:rsidRDefault="00EB65AC" w:rsidP="00807241">
      <w:pPr>
        <w:jc w:val="both"/>
        <w:rPr>
          <w:rFonts w:ascii="Arial" w:hAnsi="Arial" w:cs="Arial"/>
          <w:sz w:val="22"/>
          <w:szCs w:val="22"/>
        </w:rPr>
      </w:pPr>
      <w:r>
        <w:rPr>
          <w:rFonts w:ascii="Arial" w:hAnsi="Arial" w:cs="Arial"/>
          <w:sz w:val="22"/>
          <w:szCs w:val="22"/>
        </w:rPr>
        <w:t>Explain the nature of the combined class</w:t>
      </w:r>
      <w:r w:rsidR="008F745B">
        <w:rPr>
          <w:rFonts w:ascii="Arial" w:hAnsi="Arial" w:cs="Arial"/>
          <w:sz w:val="22"/>
          <w:szCs w:val="22"/>
        </w:rPr>
        <w:t>: lecture, tutorial and study</w:t>
      </w:r>
    </w:p>
    <w:p w:rsidR="008F745B" w:rsidRDefault="00807241" w:rsidP="008F745B">
      <w:pPr>
        <w:jc w:val="both"/>
        <w:rPr>
          <w:rFonts w:ascii="Arial" w:hAnsi="Arial" w:cs="Arial"/>
          <w:sz w:val="22"/>
          <w:szCs w:val="22"/>
        </w:rPr>
      </w:pPr>
      <w:r>
        <w:rPr>
          <w:rFonts w:ascii="Arial" w:hAnsi="Arial" w:cs="Arial"/>
          <w:sz w:val="22"/>
          <w:szCs w:val="22"/>
        </w:rPr>
        <w:t>Explain</w:t>
      </w:r>
      <w:r w:rsidR="009C31D2">
        <w:rPr>
          <w:rFonts w:ascii="Arial" w:hAnsi="Arial" w:cs="Arial"/>
          <w:sz w:val="22"/>
          <w:szCs w:val="22"/>
        </w:rPr>
        <w:t xml:space="preserve"> the set format of each lesson</w:t>
      </w:r>
      <w:r w:rsidR="008F745B">
        <w:rPr>
          <w:rFonts w:ascii="Arial" w:hAnsi="Arial" w:cs="Arial"/>
          <w:sz w:val="22"/>
          <w:szCs w:val="22"/>
        </w:rPr>
        <w:t xml:space="preserve"> - that each lesson will follow a familiar pattern:</w:t>
      </w:r>
    </w:p>
    <w:p w:rsidR="008F745B" w:rsidRDefault="008F745B" w:rsidP="008F745B">
      <w:pPr>
        <w:jc w:val="both"/>
        <w:rPr>
          <w:rFonts w:ascii="Arial" w:hAnsi="Arial" w:cs="Arial"/>
          <w:sz w:val="22"/>
          <w:szCs w:val="22"/>
        </w:rPr>
      </w:pPr>
    </w:p>
    <w:p w:rsidR="008F745B" w:rsidRDefault="008F745B" w:rsidP="008F745B">
      <w:pPr>
        <w:pStyle w:val="ListParagraph"/>
        <w:numPr>
          <w:ilvl w:val="0"/>
          <w:numId w:val="4"/>
        </w:numPr>
        <w:jc w:val="both"/>
        <w:rPr>
          <w:rFonts w:ascii="Arial" w:hAnsi="Arial" w:cs="Arial"/>
          <w:i/>
          <w:sz w:val="22"/>
          <w:szCs w:val="22"/>
        </w:rPr>
      </w:pPr>
      <w:r>
        <w:rPr>
          <w:rFonts w:ascii="Arial" w:hAnsi="Arial" w:cs="Arial"/>
          <w:i/>
          <w:sz w:val="22"/>
          <w:szCs w:val="22"/>
        </w:rPr>
        <w:t xml:space="preserve">Prompt </w:t>
      </w:r>
      <w:r w:rsidRPr="00AB36E4">
        <w:rPr>
          <w:rFonts w:ascii="Arial" w:hAnsi="Arial" w:cs="Arial"/>
          <w:i/>
          <w:sz w:val="22"/>
          <w:szCs w:val="22"/>
        </w:rPr>
        <w:t>entry</w:t>
      </w:r>
      <w:r>
        <w:rPr>
          <w:rFonts w:ascii="Arial" w:hAnsi="Arial" w:cs="Arial"/>
          <w:i/>
          <w:sz w:val="22"/>
          <w:szCs w:val="22"/>
        </w:rPr>
        <w:t xml:space="preserve"> </w:t>
      </w:r>
    </w:p>
    <w:p w:rsidR="008F745B" w:rsidRDefault="008F745B" w:rsidP="008F745B">
      <w:pPr>
        <w:pStyle w:val="ListParagraph"/>
        <w:numPr>
          <w:ilvl w:val="0"/>
          <w:numId w:val="4"/>
        </w:numPr>
        <w:jc w:val="both"/>
        <w:rPr>
          <w:rFonts w:ascii="Arial" w:hAnsi="Arial" w:cs="Arial"/>
          <w:i/>
          <w:sz w:val="22"/>
          <w:szCs w:val="22"/>
        </w:rPr>
      </w:pPr>
      <w:r>
        <w:rPr>
          <w:rFonts w:ascii="Arial" w:hAnsi="Arial" w:cs="Arial"/>
          <w:i/>
          <w:sz w:val="22"/>
          <w:szCs w:val="22"/>
        </w:rPr>
        <w:t>A</w:t>
      </w:r>
      <w:r w:rsidRPr="00AB36E4">
        <w:rPr>
          <w:rFonts w:ascii="Arial" w:hAnsi="Arial" w:cs="Arial"/>
          <w:i/>
          <w:sz w:val="22"/>
          <w:szCs w:val="22"/>
        </w:rPr>
        <w:t>ims of the day</w:t>
      </w:r>
      <w:r>
        <w:rPr>
          <w:rFonts w:ascii="Arial" w:hAnsi="Arial" w:cs="Arial"/>
          <w:i/>
          <w:sz w:val="22"/>
          <w:szCs w:val="22"/>
        </w:rPr>
        <w:t xml:space="preserve"> – copy from the board; adding responses when appropriate</w:t>
      </w:r>
    </w:p>
    <w:p w:rsidR="008F745B" w:rsidRDefault="008F745B" w:rsidP="008F745B">
      <w:pPr>
        <w:pStyle w:val="ListParagraph"/>
        <w:numPr>
          <w:ilvl w:val="0"/>
          <w:numId w:val="4"/>
        </w:numPr>
        <w:jc w:val="both"/>
        <w:rPr>
          <w:rFonts w:ascii="Arial" w:hAnsi="Arial" w:cs="Arial"/>
          <w:i/>
          <w:sz w:val="22"/>
          <w:szCs w:val="22"/>
        </w:rPr>
      </w:pPr>
      <w:r>
        <w:rPr>
          <w:rFonts w:ascii="Arial" w:hAnsi="Arial" w:cs="Arial"/>
          <w:i/>
          <w:sz w:val="22"/>
          <w:szCs w:val="22"/>
        </w:rPr>
        <w:t>R</w:t>
      </w:r>
      <w:r w:rsidRPr="00AB36E4">
        <w:rPr>
          <w:rFonts w:ascii="Arial" w:hAnsi="Arial" w:cs="Arial"/>
          <w:i/>
          <w:sz w:val="22"/>
          <w:szCs w:val="22"/>
        </w:rPr>
        <w:t>eview previous work</w:t>
      </w:r>
      <w:r>
        <w:rPr>
          <w:rFonts w:ascii="Arial" w:hAnsi="Arial" w:cs="Arial"/>
          <w:i/>
          <w:sz w:val="22"/>
          <w:szCs w:val="22"/>
        </w:rPr>
        <w:t xml:space="preserve"> – revisiting the purpose of last lesson, revision activities, completing tasks</w:t>
      </w:r>
    </w:p>
    <w:p w:rsidR="008F745B" w:rsidRDefault="008F745B" w:rsidP="008F745B">
      <w:pPr>
        <w:pStyle w:val="ListParagraph"/>
        <w:numPr>
          <w:ilvl w:val="0"/>
          <w:numId w:val="4"/>
        </w:numPr>
        <w:jc w:val="both"/>
        <w:rPr>
          <w:rFonts w:ascii="Arial" w:hAnsi="Arial" w:cs="Arial"/>
          <w:i/>
          <w:sz w:val="22"/>
          <w:szCs w:val="22"/>
        </w:rPr>
      </w:pPr>
      <w:r>
        <w:rPr>
          <w:rFonts w:ascii="Arial" w:hAnsi="Arial" w:cs="Arial"/>
          <w:i/>
          <w:sz w:val="22"/>
          <w:szCs w:val="22"/>
        </w:rPr>
        <w:t>New knowledge – events, people, actions, forces, change</w:t>
      </w:r>
    </w:p>
    <w:p w:rsidR="008F745B" w:rsidRDefault="008F745B" w:rsidP="008F745B">
      <w:pPr>
        <w:pStyle w:val="ListParagraph"/>
        <w:numPr>
          <w:ilvl w:val="0"/>
          <w:numId w:val="4"/>
        </w:numPr>
        <w:jc w:val="both"/>
        <w:rPr>
          <w:rFonts w:ascii="Arial" w:hAnsi="Arial" w:cs="Arial"/>
          <w:i/>
          <w:sz w:val="22"/>
          <w:szCs w:val="22"/>
        </w:rPr>
      </w:pPr>
      <w:r>
        <w:rPr>
          <w:rFonts w:ascii="Arial" w:hAnsi="Arial" w:cs="Arial"/>
          <w:i/>
          <w:sz w:val="22"/>
          <w:szCs w:val="22"/>
        </w:rPr>
        <w:t>T</w:t>
      </w:r>
      <w:r w:rsidRPr="00AB36E4">
        <w:rPr>
          <w:rFonts w:ascii="Arial" w:hAnsi="Arial" w:cs="Arial"/>
          <w:i/>
          <w:sz w:val="22"/>
          <w:szCs w:val="22"/>
        </w:rPr>
        <w:t xml:space="preserve">oday’s </w:t>
      </w:r>
      <w:r>
        <w:rPr>
          <w:rFonts w:ascii="Arial" w:hAnsi="Arial" w:cs="Arial"/>
          <w:i/>
          <w:sz w:val="22"/>
          <w:szCs w:val="22"/>
        </w:rPr>
        <w:t xml:space="preserve">concept – an idea, trend, movement </w:t>
      </w:r>
    </w:p>
    <w:p w:rsidR="008F745B" w:rsidRDefault="008F745B" w:rsidP="008F745B">
      <w:pPr>
        <w:pStyle w:val="ListParagraph"/>
        <w:numPr>
          <w:ilvl w:val="0"/>
          <w:numId w:val="4"/>
        </w:numPr>
        <w:jc w:val="both"/>
        <w:rPr>
          <w:rFonts w:ascii="Arial" w:hAnsi="Arial" w:cs="Arial"/>
          <w:i/>
          <w:sz w:val="22"/>
          <w:szCs w:val="22"/>
        </w:rPr>
      </w:pPr>
      <w:r>
        <w:rPr>
          <w:rFonts w:ascii="Arial" w:hAnsi="Arial" w:cs="Arial"/>
          <w:i/>
          <w:sz w:val="22"/>
          <w:szCs w:val="22"/>
        </w:rPr>
        <w:t>T</w:t>
      </w:r>
      <w:r w:rsidRPr="00AB36E4">
        <w:rPr>
          <w:rFonts w:ascii="Arial" w:hAnsi="Arial" w:cs="Arial"/>
          <w:i/>
          <w:sz w:val="22"/>
          <w:szCs w:val="22"/>
        </w:rPr>
        <w:t xml:space="preserve">oday’s </w:t>
      </w:r>
      <w:r>
        <w:rPr>
          <w:rFonts w:ascii="Arial" w:hAnsi="Arial" w:cs="Arial"/>
          <w:i/>
          <w:sz w:val="22"/>
          <w:szCs w:val="22"/>
        </w:rPr>
        <w:t xml:space="preserve">skill – note taking, revision, analysis, evaluation etc </w:t>
      </w:r>
    </w:p>
    <w:p w:rsidR="008F745B" w:rsidRDefault="008F745B" w:rsidP="008F745B">
      <w:pPr>
        <w:pStyle w:val="ListParagraph"/>
        <w:numPr>
          <w:ilvl w:val="0"/>
          <w:numId w:val="4"/>
        </w:numPr>
        <w:jc w:val="both"/>
        <w:rPr>
          <w:rFonts w:ascii="Arial" w:hAnsi="Arial" w:cs="Arial"/>
          <w:i/>
          <w:sz w:val="22"/>
          <w:szCs w:val="22"/>
        </w:rPr>
      </w:pPr>
      <w:r>
        <w:rPr>
          <w:rFonts w:ascii="Arial" w:hAnsi="Arial" w:cs="Arial"/>
          <w:i/>
          <w:sz w:val="22"/>
          <w:szCs w:val="22"/>
        </w:rPr>
        <w:t>S</w:t>
      </w:r>
      <w:r w:rsidRPr="00AB36E4">
        <w:rPr>
          <w:rFonts w:ascii="Arial" w:hAnsi="Arial" w:cs="Arial"/>
          <w:i/>
          <w:sz w:val="22"/>
          <w:szCs w:val="22"/>
        </w:rPr>
        <w:t>tudent activity</w:t>
      </w:r>
      <w:r>
        <w:rPr>
          <w:rFonts w:ascii="Arial" w:hAnsi="Arial" w:cs="Arial"/>
          <w:i/>
          <w:sz w:val="22"/>
          <w:szCs w:val="22"/>
        </w:rPr>
        <w:t xml:space="preserve"> – working with new knowledge, concepts, skills</w:t>
      </w:r>
    </w:p>
    <w:p w:rsidR="008F745B" w:rsidRDefault="008F745B" w:rsidP="008F745B">
      <w:pPr>
        <w:pStyle w:val="ListParagraph"/>
        <w:numPr>
          <w:ilvl w:val="0"/>
          <w:numId w:val="4"/>
        </w:numPr>
        <w:jc w:val="both"/>
        <w:rPr>
          <w:rFonts w:ascii="Arial" w:hAnsi="Arial" w:cs="Arial"/>
          <w:i/>
          <w:sz w:val="22"/>
          <w:szCs w:val="22"/>
        </w:rPr>
      </w:pPr>
      <w:r>
        <w:rPr>
          <w:rFonts w:ascii="Arial" w:hAnsi="Arial" w:cs="Arial"/>
          <w:i/>
          <w:sz w:val="22"/>
          <w:szCs w:val="22"/>
        </w:rPr>
        <w:t>R</w:t>
      </w:r>
      <w:r w:rsidRPr="00AB36E4">
        <w:rPr>
          <w:rFonts w:ascii="Arial" w:hAnsi="Arial" w:cs="Arial"/>
          <w:i/>
          <w:sz w:val="22"/>
          <w:szCs w:val="22"/>
        </w:rPr>
        <w:t>eview today’s lesson</w:t>
      </w:r>
      <w:r>
        <w:rPr>
          <w:rFonts w:ascii="Arial" w:hAnsi="Arial" w:cs="Arial"/>
          <w:i/>
          <w:sz w:val="22"/>
          <w:szCs w:val="22"/>
        </w:rPr>
        <w:t xml:space="preserve"> – normally a game, quiz or revision exercise</w:t>
      </w:r>
    </w:p>
    <w:p w:rsidR="008F745B" w:rsidRPr="00AB36E4" w:rsidRDefault="008F745B" w:rsidP="008F745B">
      <w:pPr>
        <w:pStyle w:val="ListParagraph"/>
        <w:numPr>
          <w:ilvl w:val="0"/>
          <w:numId w:val="4"/>
        </w:numPr>
        <w:jc w:val="both"/>
        <w:rPr>
          <w:rFonts w:ascii="Arial" w:hAnsi="Arial" w:cs="Arial"/>
          <w:i/>
          <w:sz w:val="22"/>
          <w:szCs w:val="22"/>
        </w:rPr>
      </w:pPr>
      <w:r>
        <w:rPr>
          <w:rFonts w:ascii="Arial" w:hAnsi="Arial" w:cs="Arial"/>
          <w:i/>
          <w:sz w:val="22"/>
          <w:szCs w:val="22"/>
        </w:rPr>
        <w:t>Tidy up and prepare to leave</w:t>
      </w:r>
    </w:p>
    <w:p w:rsidR="009C31D2" w:rsidRDefault="009C31D2" w:rsidP="00807241">
      <w:pPr>
        <w:jc w:val="both"/>
        <w:rPr>
          <w:rFonts w:ascii="Arial" w:hAnsi="Arial" w:cs="Arial"/>
          <w:sz w:val="22"/>
          <w:szCs w:val="22"/>
        </w:rPr>
      </w:pPr>
    </w:p>
    <w:p w:rsidR="00807241" w:rsidRDefault="00807241" w:rsidP="00807241">
      <w:pPr>
        <w:jc w:val="both"/>
        <w:rPr>
          <w:rFonts w:ascii="Arial" w:hAnsi="Arial" w:cs="Arial"/>
          <w:sz w:val="22"/>
          <w:szCs w:val="22"/>
        </w:rPr>
      </w:pPr>
      <w:r>
        <w:rPr>
          <w:rFonts w:ascii="Arial" w:hAnsi="Arial" w:cs="Arial"/>
          <w:sz w:val="22"/>
          <w:szCs w:val="22"/>
        </w:rPr>
        <w:t xml:space="preserve"> </w:t>
      </w:r>
      <w:r w:rsidR="009C31D2">
        <w:rPr>
          <w:rFonts w:ascii="Arial" w:hAnsi="Arial" w:cs="Arial"/>
          <w:sz w:val="22"/>
          <w:szCs w:val="22"/>
        </w:rPr>
        <w:t xml:space="preserve">Emphasise </w:t>
      </w:r>
      <w:r>
        <w:rPr>
          <w:rFonts w:ascii="Arial" w:hAnsi="Arial" w:cs="Arial"/>
          <w:sz w:val="22"/>
          <w:szCs w:val="22"/>
        </w:rPr>
        <w:t xml:space="preserve">to students </w:t>
      </w:r>
      <w:r w:rsidR="009C31D2">
        <w:rPr>
          <w:rFonts w:ascii="Arial" w:hAnsi="Arial" w:cs="Arial"/>
          <w:sz w:val="22"/>
          <w:szCs w:val="22"/>
        </w:rPr>
        <w:t>the</w:t>
      </w:r>
      <w:r>
        <w:rPr>
          <w:rFonts w:ascii="Arial" w:hAnsi="Arial" w:cs="Arial"/>
          <w:sz w:val="22"/>
          <w:szCs w:val="22"/>
        </w:rPr>
        <w:t xml:space="preserve"> need to start each lesson </w:t>
      </w:r>
      <w:r w:rsidR="00A951D8">
        <w:rPr>
          <w:rFonts w:ascii="Arial" w:hAnsi="Arial" w:cs="Arial"/>
          <w:sz w:val="22"/>
          <w:szCs w:val="22"/>
        </w:rPr>
        <w:t>promptly,</w:t>
      </w:r>
      <w:r>
        <w:rPr>
          <w:rFonts w:ascii="Arial" w:hAnsi="Arial" w:cs="Arial"/>
          <w:sz w:val="22"/>
          <w:szCs w:val="22"/>
        </w:rPr>
        <w:t xml:space="preserve"> with the necessary equipment</w:t>
      </w:r>
      <w:r w:rsidR="000A4751" w:rsidRPr="000A4751">
        <w:rPr>
          <w:rFonts w:ascii="Arial" w:hAnsi="Arial" w:cs="Arial"/>
          <w:sz w:val="22"/>
          <w:szCs w:val="22"/>
        </w:rPr>
        <w:t xml:space="preserve"> </w:t>
      </w:r>
      <w:r w:rsidR="009C31D2">
        <w:rPr>
          <w:rFonts w:ascii="Arial" w:hAnsi="Arial" w:cs="Arial"/>
          <w:sz w:val="22"/>
          <w:szCs w:val="22"/>
        </w:rPr>
        <w:t xml:space="preserve">and </w:t>
      </w:r>
      <w:r w:rsidR="000A4751">
        <w:rPr>
          <w:rFonts w:ascii="Arial" w:hAnsi="Arial" w:cs="Arial"/>
          <w:sz w:val="22"/>
          <w:szCs w:val="22"/>
        </w:rPr>
        <w:t>focus</w:t>
      </w:r>
      <w:r w:rsidR="009C31D2">
        <w:rPr>
          <w:rFonts w:ascii="Arial" w:hAnsi="Arial" w:cs="Arial"/>
          <w:sz w:val="22"/>
          <w:szCs w:val="22"/>
        </w:rPr>
        <w:t xml:space="preserve"> </w:t>
      </w:r>
      <w:r w:rsidR="000A4751">
        <w:rPr>
          <w:rFonts w:ascii="Arial" w:hAnsi="Arial" w:cs="Arial"/>
          <w:sz w:val="22"/>
          <w:szCs w:val="22"/>
        </w:rPr>
        <w:t>ready to learn</w:t>
      </w:r>
      <w:r w:rsidR="00A951D8">
        <w:rPr>
          <w:rFonts w:ascii="Arial" w:hAnsi="Arial" w:cs="Arial"/>
          <w:sz w:val="22"/>
          <w:szCs w:val="22"/>
        </w:rPr>
        <w:t xml:space="preserve"> </w:t>
      </w:r>
      <w:r w:rsidR="00A951D8" w:rsidRPr="009C31D2">
        <w:rPr>
          <w:rFonts w:ascii="Arial" w:hAnsi="Arial" w:cs="Arial"/>
          <w:sz w:val="22"/>
          <w:szCs w:val="22"/>
          <w:u w:val="single"/>
        </w:rPr>
        <w:t>and question</w:t>
      </w:r>
      <w:r>
        <w:rPr>
          <w:rFonts w:ascii="Arial" w:hAnsi="Arial" w:cs="Arial"/>
          <w:sz w:val="22"/>
          <w:szCs w:val="22"/>
        </w:rPr>
        <w:t xml:space="preserve">. </w:t>
      </w:r>
      <w:r w:rsidR="00960101">
        <w:rPr>
          <w:rFonts w:ascii="Arial" w:hAnsi="Arial" w:cs="Arial"/>
          <w:sz w:val="22"/>
          <w:szCs w:val="22"/>
        </w:rPr>
        <w:t>E</w:t>
      </w:r>
      <w:r>
        <w:rPr>
          <w:rFonts w:ascii="Arial" w:hAnsi="Arial" w:cs="Arial"/>
          <w:sz w:val="22"/>
          <w:szCs w:val="22"/>
        </w:rPr>
        <w:t xml:space="preserve">xplain that each lesson has an aim, or several aims. Students need to be aware of this and focus their learning each lesson to </w:t>
      </w:r>
      <w:r w:rsidR="009C31D2">
        <w:rPr>
          <w:rFonts w:ascii="Arial" w:hAnsi="Arial" w:cs="Arial"/>
          <w:sz w:val="22"/>
          <w:szCs w:val="22"/>
        </w:rPr>
        <w:t>respond to</w:t>
      </w:r>
      <w:r>
        <w:rPr>
          <w:rFonts w:ascii="Arial" w:hAnsi="Arial" w:cs="Arial"/>
          <w:sz w:val="22"/>
          <w:szCs w:val="22"/>
        </w:rPr>
        <w:t xml:space="preserve"> the set questions</w:t>
      </w:r>
      <w:r w:rsidR="009C31D2">
        <w:rPr>
          <w:rFonts w:ascii="Arial" w:hAnsi="Arial" w:cs="Arial"/>
          <w:sz w:val="22"/>
          <w:szCs w:val="22"/>
        </w:rPr>
        <w:t xml:space="preserve"> each day</w:t>
      </w:r>
      <w:r>
        <w:rPr>
          <w:rFonts w:ascii="Arial" w:hAnsi="Arial" w:cs="Arial"/>
          <w:sz w:val="22"/>
          <w:szCs w:val="22"/>
        </w:rPr>
        <w:t xml:space="preserve">. </w:t>
      </w:r>
      <w:r w:rsidR="00960101">
        <w:rPr>
          <w:rFonts w:ascii="Arial" w:hAnsi="Arial" w:cs="Arial"/>
          <w:sz w:val="22"/>
          <w:szCs w:val="22"/>
        </w:rPr>
        <w:t>Students are to begin each lesson by recording the ‘Aims of the Lesson’ into their files, leaving</w:t>
      </w:r>
      <w:r>
        <w:rPr>
          <w:rFonts w:ascii="Arial" w:hAnsi="Arial" w:cs="Arial"/>
          <w:sz w:val="22"/>
          <w:szCs w:val="22"/>
        </w:rPr>
        <w:t xml:space="preserve"> 2-3 lines between each question to add in their </w:t>
      </w:r>
      <w:r w:rsidR="00960101">
        <w:rPr>
          <w:rFonts w:ascii="Arial" w:hAnsi="Arial" w:cs="Arial"/>
          <w:sz w:val="22"/>
          <w:szCs w:val="22"/>
        </w:rPr>
        <w:t>response</w:t>
      </w:r>
      <w:r>
        <w:rPr>
          <w:rFonts w:ascii="Arial" w:hAnsi="Arial" w:cs="Arial"/>
          <w:sz w:val="22"/>
          <w:szCs w:val="22"/>
        </w:rPr>
        <w:t xml:space="preserve">/understanding </w:t>
      </w:r>
      <w:r w:rsidR="00960101">
        <w:rPr>
          <w:rFonts w:ascii="Arial" w:hAnsi="Arial" w:cs="Arial"/>
          <w:sz w:val="22"/>
          <w:szCs w:val="22"/>
        </w:rPr>
        <w:t xml:space="preserve">at </w:t>
      </w:r>
      <w:r>
        <w:rPr>
          <w:rFonts w:ascii="Arial" w:hAnsi="Arial" w:cs="Arial"/>
          <w:sz w:val="22"/>
          <w:szCs w:val="22"/>
        </w:rPr>
        <w:t xml:space="preserve">the </w:t>
      </w:r>
      <w:r w:rsidR="00960101">
        <w:rPr>
          <w:rFonts w:ascii="Arial" w:hAnsi="Arial" w:cs="Arial"/>
          <w:sz w:val="22"/>
          <w:szCs w:val="22"/>
        </w:rPr>
        <w:t xml:space="preserve">close of each </w:t>
      </w:r>
      <w:r>
        <w:rPr>
          <w:rFonts w:ascii="Arial" w:hAnsi="Arial" w:cs="Arial"/>
          <w:sz w:val="22"/>
          <w:szCs w:val="22"/>
        </w:rPr>
        <w:t>lesson</w:t>
      </w:r>
      <w:r w:rsidR="000A4751">
        <w:rPr>
          <w:rFonts w:ascii="Arial" w:hAnsi="Arial" w:cs="Arial"/>
          <w:sz w:val="22"/>
          <w:szCs w:val="22"/>
        </w:rPr>
        <w:t xml:space="preserve">. </w:t>
      </w:r>
    </w:p>
    <w:p w:rsidR="00807241" w:rsidRDefault="00807241" w:rsidP="00807241">
      <w:pPr>
        <w:jc w:val="both"/>
        <w:rPr>
          <w:rFonts w:ascii="Arial" w:hAnsi="Arial" w:cs="Arial"/>
          <w:sz w:val="22"/>
          <w:szCs w:val="22"/>
        </w:rPr>
      </w:pPr>
    </w:p>
    <w:p w:rsidR="00744D4B" w:rsidRPr="00744D4B" w:rsidRDefault="004770D8" w:rsidP="00807241">
      <w:pPr>
        <w:jc w:val="both"/>
        <w:rPr>
          <w:rFonts w:ascii="Arial" w:hAnsi="Arial" w:cs="Arial"/>
          <w:b/>
        </w:rPr>
      </w:pPr>
      <w:r w:rsidRPr="00744D4B">
        <w:rPr>
          <w:rFonts w:ascii="Arial" w:hAnsi="Arial" w:cs="Arial"/>
          <w:b/>
        </w:rPr>
        <w:t>Aim of the lesson:</w:t>
      </w:r>
      <w:r w:rsidR="00744D4B" w:rsidRPr="00744D4B">
        <w:rPr>
          <w:rFonts w:ascii="Arial" w:hAnsi="Arial" w:cs="Arial"/>
          <w:b/>
        </w:rPr>
        <w:t xml:space="preserve"> </w:t>
      </w:r>
    </w:p>
    <w:p w:rsidR="004815DD" w:rsidRDefault="009C31D2" w:rsidP="00807241">
      <w:pPr>
        <w:pStyle w:val="ListParagraph"/>
        <w:numPr>
          <w:ilvl w:val="0"/>
          <w:numId w:val="1"/>
        </w:numPr>
        <w:jc w:val="both"/>
        <w:rPr>
          <w:rFonts w:ascii="Arial" w:hAnsi="Arial" w:cs="Arial"/>
          <w:sz w:val="22"/>
          <w:szCs w:val="22"/>
        </w:rPr>
      </w:pPr>
      <w:r>
        <w:rPr>
          <w:rFonts w:ascii="Arial" w:hAnsi="Arial" w:cs="Arial"/>
          <w:sz w:val="22"/>
          <w:szCs w:val="22"/>
        </w:rPr>
        <w:t xml:space="preserve">What </w:t>
      </w:r>
      <w:r w:rsidR="00026890">
        <w:rPr>
          <w:rFonts w:ascii="Arial" w:hAnsi="Arial" w:cs="Arial"/>
          <w:sz w:val="22"/>
          <w:szCs w:val="22"/>
        </w:rPr>
        <w:t>is the rationale of studying Modern History</w:t>
      </w:r>
      <w:r w:rsidR="004815DD">
        <w:rPr>
          <w:rFonts w:ascii="Arial" w:hAnsi="Arial" w:cs="Arial"/>
          <w:sz w:val="22"/>
          <w:szCs w:val="22"/>
        </w:rPr>
        <w:t>?</w:t>
      </w:r>
    </w:p>
    <w:p w:rsidR="00811972" w:rsidRPr="00811972" w:rsidRDefault="00811972" w:rsidP="00811972">
      <w:pPr>
        <w:pStyle w:val="ListParagraph"/>
        <w:numPr>
          <w:ilvl w:val="0"/>
          <w:numId w:val="1"/>
        </w:numPr>
        <w:rPr>
          <w:rFonts w:ascii="Arial" w:hAnsi="Arial" w:cs="Arial"/>
          <w:sz w:val="22"/>
          <w:szCs w:val="22"/>
        </w:rPr>
      </w:pPr>
      <w:r w:rsidRPr="00811972">
        <w:rPr>
          <w:rFonts w:ascii="Arial" w:hAnsi="Arial" w:cs="Arial"/>
          <w:sz w:val="22"/>
          <w:szCs w:val="22"/>
        </w:rPr>
        <w:t>What is my Modern History goal this semester?</w:t>
      </w:r>
    </w:p>
    <w:p w:rsidR="00034748" w:rsidRDefault="00034748" w:rsidP="00034748">
      <w:pPr>
        <w:pStyle w:val="ListParagraph"/>
        <w:numPr>
          <w:ilvl w:val="0"/>
          <w:numId w:val="1"/>
        </w:numPr>
        <w:jc w:val="both"/>
        <w:rPr>
          <w:rFonts w:ascii="Arial" w:hAnsi="Arial" w:cs="Arial"/>
          <w:sz w:val="22"/>
          <w:szCs w:val="22"/>
        </w:rPr>
      </w:pPr>
      <w:r>
        <w:rPr>
          <w:rFonts w:ascii="Arial" w:hAnsi="Arial" w:cs="Arial"/>
          <w:sz w:val="22"/>
          <w:szCs w:val="22"/>
        </w:rPr>
        <w:t xml:space="preserve">What </w:t>
      </w:r>
      <w:r w:rsidR="00354CD7">
        <w:rPr>
          <w:rFonts w:ascii="Arial" w:hAnsi="Arial" w:cs="Arial"/>
          <w:sz w:val="22"/>
          <w:szCs w:val="22"/>
        </w:rPr>
        <w:t>major research topic</w:t>
      </w:r>
      <w:r>
        <w:rPr>
          <w:rFonts w:ascii="Arial" w:hAnsi="Arial" w:cs="Arial"/>
          <w:sz w:val="22"/>
          <w:szCs w:val="22"/>
        </w:rPr>
        <w:t xml:space="preserve"> </w:t>
      </w:r>
      <w:r w:rsidR="00354CD7">
        <w:rPr>
          <w:rFonts w:ascii="Arial" w:hAnsi="Arial" w:cs="Arial"/>
          <w:sz w:val="22"/>
          <w:szCs w:val="22"/>
        </w:rPr>
        <w:t>must I undertake</w:t>
      </w:r>
      <w:r>
        <w:rPr>
          <w:rFonts w:ascii="Arial" w:hAnsi="Arial" w:cs="Arial"/>
          <w:sz w:val="22"/>
          <w:szCs w:val="22"/>
        </w:rPr>
        <w:t>?</w:t>
      </w:r>
    </w:p>
    <w:p w:rsidR="00354CD7" w:rsidRPr="003D2EE6" w:rsidRDefault="00354CD7" w:rsidP="003D2EE6">
      <w:pPr>
        <w:pStyle w:val="ListParagraph"/>
        <w:numPr>
          <w:ilvl w:val="0"/>
          <w:numId w:val="1"/>
        </w:numPr>
        <w:jc w:val="both"/>
        <w:rPr>
          <w:rFonts w:ascii="Arial" w:hAnsi="Arial" w:cs="Arial"/>
          <w:sz w:val="22"/>
          <w:szCs w:val="22"/>
        </w:rPr>
      </w:pPr>
      <w:r>
        <w:rPr>
          <w:rFonts w:ascii="Arial" w:hAnsi="Arial" w:cs="Arial"/>
          <w:sz w:val="22"/>
          <w:szCs w:val="22"/>
        </w:rPr>
        <w:t>What oral presentation topic must I undertake?</w:t>
      </w:r>
    </w:p>
    <w:p w:rsidR="001C18F5" w:rsidRDefault="001C18F5" w:rsidP="001C18F5">
      <w:pPr>
        <w:jc w:val="both"/>
        <w:rPr>
          <w:rFonts w:ascii="Arial" w:hAnsi="Arial" w:cs="Arial"/>
          <w:sz w:val="22"/>
          <w:szCs w:val="22"/>
        </w:rPr>
      </w:pPr>
    </w:p>
    <w:p w:rsidR="00026890" w:rsidRDefault="00026890" w:rsidP="00026890">
      <w:pPr>
        <w:jc w:val="both"/>
        <w:rPr>
          <w:rFonts w:ascii="Arial" w:hAnsi="Arial" w:cs="Arial"/>
          <w:sz w:val="22"/>
          <w:szCs w:val="22"/>
        </w:rPr>
      </w:pPr>
      <w:r w:rsidRPr="00026890">
        <w:rPr>
          <w:rFonts w:ascii="Arial" w:hAnsi="Arial" w:cs="Arial"/>
          <w:sz w:val="22"/>
          <w:szCs w:val="22"/>
        </w:rPr>
        <w:t xml:space="preserve">Distribute the </w:t>
      </w:r>
      <w:r w:rsidRPr="00811972">
        <w:rPr>
          <w:rFonts w:ascii="Arial" w:hAnsi="Arial" w:cs="Arial"/>
          <w:color w:val="0070C0"/>
          <w:sz w:val="22"/>
          <w:szCs w:val="22"/>
        </w:rPr>
        <w:t xml:space="preserve">‘Rationale’ sheet </w:t>
      </w:r>
      <w:r w:rsidRPr="00026890">
        <w:rPr>
          <w:rFonts w:ascii="Arial" w:hAnsi="Arial" w:cs="Arial"/>
          <w:sz w:val="22"/>
          <w:szCs w:val="22"/>
        </w:rPr>
        <w:t>to those that finish early – students read and consider responses to ‘What is the rationale of studying Modern History?</w:t>
      </w:r>
      <w:r w:rsidRPr="000A4751">
        <w:rPr>
          <w:rFonts w:ascii="Arial" w:hAnsi="Arial" w:cs="Arial"/>
          <w:sz w:val="22"/>
          <w:szCs w:val="22"/>
        </w:rPr>
        <w:t>’</w:t>
      </w:r>
    </w:p>
    <w:p w:rsidR="004579C4" w:rsidRDefault="004579C4" w:rsidP="000A4751">
      <w:pPr>
        <w:jc w:val="both"/>
        <w:rPr>
          <w:rFonts w:ascii="Arial" w:hAnsi="Arial" w:cs="Arial"/>
          <w:sz w:val="22"/>
          <w:szCs w:val="22"/>
        </w:rPr>
      </w:pPr>
    </w:p>
    <w:p w:rsidR="00807241" w:rsidRDefault="00807241" w:rsidP="00807241">
      <w:pPr>
        <w:jc w:val="both"/>
        <w:rPr>
          <w:rFonts w:ascii="Arial" w:hAnsi="Arial" w:cs="Arial"/>
          <w:b/>
        </w:rPr>
      </w:pPr>
      <w:r w:rsidRPr="00744D4B">
        <w:rPr>
          <w:rFonts w:ascii="Arial" w:hAnsi="Arial" w:cs="Arial"/>
          <w:b/>
        </w:rPr>
        <w:t>Review previous work:</w:t>
      </w:r>
    </w:p>
    <w:p w:rsidR="008D13E9" w:rsidRPr="001F41B1" w:rsidRDefault="003A5E96" w:rsidP="00807241">
      <w:pPr>
        <w:jc w:val="both"/>
        <w:rPr>
          <w:rFonts w:ascii="Arial" w:hAnsi="Arial" w:cs="Arial"/>
          <w:sz w:val="20"/>
          <w:szCs w:val="20"/>
        </w:rPr>
      </w:pPr>
      <w:r w:rsidRPr="001F41B1">
        <w:rPr>
          <w:rFonts w:ascii="Arial" w:hAnsi="Arial" w:cs="Arial"/>
          <w:sz w:val="20"/>
          <w:szCs w:val="20"/>
        </w:rPr>
        <w:t xml:space="preserve"> </w:t>
      </w:r>
      <w:r w:rsidR="001F41B1" w:rsidRPr="001F41B1">
        <w:rPr>
          <w:rFonts w:ascii="Arial" w:hAnsi="Arial" w:cs="Arial"/>
          <w:sz w:val="20"/>
          <w:szCs w:val="20"/>
        </w:rPr>
        <w:t>(</w:t>
      </w:r>
      <w:r w:rsidR="008D13E9" w:rsidRPr="001F41B1">
        <w:rPr>
          <w:rFonts w:ascii="Arial" w:hAnsi="Arial" w:cs="Arial"/>
          <w:sz w:val="20"/>
          <w:szCs w:val="20"/>
        </w:rPr>
        <w:t>You may always use this section of the lesson to complete any work unfinished from the previous lesson</w:t>
      </w:r>
      <w:r w:rsidR="001F41B1" w:rsidRPr="001F41B1">
        <w:rPr>
          <w:rFonts w:ascii="Arial" w:hAnsi="Arial" w:cs="Arial"/>
          <w:sz w:val="20"/>
          <w:szCs w:val="20"/>
        </w:rPr>
        <w:t>)</w:t>
      </w:r>
      <w:r w:rsidR="008D13E9" w:rsidRPr="001F41B1">
        <w:rPr>
          <w:rFonts w:ascii="Arial" w:hAnsi="Arial" w:cs="Arial"/>
          <w:sz w:val="20"/>
          <w:szCs w:val="20"/>
        </w:rPr>
        <w:t xml:space="preserve">. </w:t>
      </w:r>
    </w:p>
    <w:p w:rsidR="00D307A7" w:rsidRDefault="00D307A7" w:rsidP="00807241">
      <w:pPr>
        <w:jc w:val="both"/>
        <w:rPr>
          <w:rFonts w:ascii="Arial" w:hAnsi="Arial" w:cs="Arial"/>
          <w:b/>
        </w:rPr>
      </w:pPr>
    </w:p>
    <w:p w:rsidR="00CE39FA" w:rsidRDefault="00AB36E4" w:rsidP="00807241">
      <w:pPr>
        <w:jc w:val="both"/>
        <w:rPr>
          <w:rFonts w:ascii="Arial" w:hAnsi="Arial" w:cs="Arial"/>
          <w:b/>
        </w:rPr>
      </w:pPr>
      <w:r>
        <w:rPr>
          <w:rFonts w:ascii="Arial" w:hAnsi="Arial" w:cs="Arial"/>
          <w:b/>
        </w:rPr>
        <w:t xml:space="preserve">New </w:t>
      </w:r>
      <w:r w:rsidR="008F745B">
        <w:rPr>
          <w:rFonts w:ascii="Arial" w:hAnsi="Arial" w:cs="Arial"/>
          <w:b/>
        </w:rPr>
        <w:t>knowledge</w:t>
      </w:r>
      <w:r w:rsidR="00CE39FA" w:rsidRPr="00744D4B">
        <w:rPr>
          <w:rFonts w:ascii="Arial" w:hAnsi="Arial" w:cs="Arial"/>
          <w:b/>
        </w:rPr>
        <w:t>:</w:t>
      </w:r>
    </w:p>
    <w:p w:rsidR="0050452B" w:rsidRDefault="00026890" w:rsidP="001445F8">
      <w:pPr>
        <w:jc w:val="both"/>
        <w:rPr>
          <w:rFonts w:ascii="Arial" w:hAnsi="Arial" w:cs="Arial"/>
          <w:sz w:val="22"/>
          <w:szCs w:val="22"/>
        </w:rPr>
      </w:pPr>
      <w:r>
        <w:rPr>
          <w:rFonts w:ascii="Arial" w:hAnsi="Arial" w:cs="Arial"/>
          <w:sz w:val="22"/>
          <w:szCs w:val="22"/>
        </w:rPr>
        <w:t>Read through the Rationale with the class</w:t>
      </w:r>
      <w:r w:rsidR="00B733EE">
        <w:rPr>
          <w:rFonts w:ascii="Arial" w:hAnsi="Arial" w:cs="Arial"/>
          <w:sz w:val="22"/>
          <w:szCs w:val="22"/>
        </w:rPr>
        <w:t xml:space="preserve">. </w:t>
      </w:r>
    </w:p>
    <w:p w:rsidR="0050452B" w:rsidRDefault="0050452B" w:rsidP="001445F8">
      <w:pPr>
        <w:jc w:val="both"/>
        <w:rPr>
          <w:rFonts w:ascii="Arial" w:hAnsi="Arial" w:cs="Arial"/>
          <w:sz w:val="22"/>
          <w:szCs w:val="22"/>
        </w:rPr>
      </w:pPr>
      <w:r>
        <w:rPr>
          <w:rFonts w:ascii="Arial" w:hAnsi="Arial" w:cs="Arial"/>
          <w:sz w:val="22"/>
          <w:szCs w:val="22"/>
        </w:rPr>
        <w:t>Students annotate the highlighted sections to explain each. Then give them time to confer, before each pair offers explain one highlighted segment to the class.</w:t>
      </w:r>
    </w:p>
    <w:p w:rsidR="0050452B" w:rsidRDefault="0050452B" w:rsidP="001445F8">
      <w:pPr>
        <w:jc w:val="both"/>
        <w:rPr>
          <w:rFonts w:ascii="Arial" w:hAnsi="Arial" w:cs="Arial"/>
          <w:sz w:val="22"/>
          <w:szCs w:val="22"/>
        </w:rPr>
      </w:pPr>
      <w:r>
        <w:rPr>
          <w:rFonts w:ascii="Arial" w:hAnsi="Arial" w:cs="Arial"/>
          <w:sz w:val="22"/>
          <w:szCs w:val="22"/>
        </w:rPr>
        <w:t>Still working in pairs, allocate a dot point to each pair from the ‘Aims’ section. Pairs paraphrase their dot point.</w:t>
      </w:r>
    </w:p>
    <w:p w:rsidR="0050452B" w:rsidRDefault="0050452B" w:rsidP="001445F8">
      <w:pPr>
        <w:jc w:val="both"/>
        <w:rPr>
          <w:rFonts w:ascii="Arial" w:hAnsi="Arial" w:cs="Arial"/>
          <w:sz w:val="22"/>
          <w:szCs w:val="22"/>
        </w:rPr>
      </w:pPr>
      <w:r>
        <w:rPr>
          <w:rFonts w:ascii="Arial" w:hAnsi="Arial" w:cs="Arial"/>
          <w:sz w:val="22"/>
          <w:szCs w:val="22"/>
        </w:rPr>
        <w:t>Get pairs who worked on the same dot point to meet and compare and contrast and create a final version to read to the class. Other groups jot down their explanation.</w:t>
      </w:r>
    </w:p>
    <w:p w:rsidR="00B733EE" w:rsidRDefault="00B733EE" w:rsidP="001445F8">
      <w:pPr>
        <w:jc w:val="both"/>
        <w:rPr>
          <w:rFonts w:ascii="Arial" w:hAnsi="Arial" w:cs="Arial"/>
          <w:sz w:val="22"/>
          <w:szCs w:val="22"/>
        </w:rPr>
      </w:pPr>
    </w:p>
    <w:p w:rsidR="0031762B" w:rsidRDefault="0031762B" w:rsidP="001445F8">
      <w:pPr>
        <w:jc w:val="both"/>
        <w:rPr>
          <w:rFonts w:ascii="Arial" w:hAnsi="Arial" w:cs="Arial"/>
          <w:sz w:val="22"/>
          <w:szCs w:val="22"/>
        </w:rPr>
      </w:pPr>
      <w:r>
        <w:rPr>
          <w:rFonts w:ascii="Arial" w:hAnsi="Arial" w:cs="Arial"/>
          <w:sz w:val="22"/>
          <w:szCs w:val="22"/>
        </w:rPr>
        <w:t>Provide the ‘</w:t>
      </w:r>
      <w:r w:rsidRPr="00811972">
        <w:rPr>
          <w:rFonts w:ascii="Arial" w:hAnsi="Arial" w:cs="Arial"/>
          <w:color w:val="0070C0"/>
          <w:sz w:val="22"/>
          <w:szCs w:val="22"/>
        </w:rPr>
        <w:t xml:space="preserve">Assessment Outline’ </w:t>
      </w:r>
      <w:r>
        <w:rPr>
          <w:rFonts w:ascii="Arial" w:hAnsi="Arial" w:cs="Arial"/>
          <w:sz w:val="22"/>
          <w:szCs w:val="22"/>
        </w:rPr>
        <w:t>to the Yr. 11s &amp; 12s. Students read - any questions?</w:t>
      </w:r>
    </w:p>
    <w:p w:rsidR="0031762B" w:rsidRDefault="0031762B" w:rsidP="001445F8">
      <w:pPr>
        <w:jc w:val="both"/>
        <w:rPr>
          <w:rFonts w:ascii="Arial" w:hAnsi="Arial" w:cs="Arial"/>
          <w:sz w:val="22"/>
          <w:szCs w:val="22"/>
        </w:rPr>
      </w:pPr>
    </w:p>
    <w:p w:rsidR="0031762B" w:rsidRDefault="0031762B" w:rsidP="0031762B">
      <w:pPr>
        <w:jc w:val="both"/>
        <w:rPr>
          <w:rFonts w:ascii="Arial" w:hAnsi="Arial" w:cs="Arial"/>
          <w:sz w:val="22"/>
          <w:szCs w:val="22"/>
        </w:rPr>
      </w:pPr>
      <w:r>
        <w:rPr>
          <w:rFonts w:ascii="Arial" w:hAnsi="Arial" w:cs="Arial"/>
          <w:sz w:val="22"/>
          <w:szCs w:val="22"/>
        </w:rPr>
        <w:t>Provide each group with the ‘</w:t>
      </w:r>
      <w:r w:rsidRPr="00811972">
        <w:rPr>
          <w:rFonts w:ascii="Arial" w:hAnsi="Arial" w:cs="Arial"/>
          <w:color w:val="0070C0"/>
          <w:sz w:val="22"/>
          <w:szCs w:val="22"/>
        </w:rPr>
        <w:t>Major Research’ and ‘Oral Presentation’ task sheets</w:t>
      </w:r>
      <w:r>
        <w:rPr>
          <w:rFonts w:ascii="Arial" w:hAnsi="Arial" w:cs="Arial"/>
          <w:sz w:val="22"/>
          <w:szCs w:val="22"/>
        </w:rPr>
        <w:t>. Students read - any questions?</w:t>
      </w:r>
    </w:p>
    <w:p w:rsidR="0031762B" w:rsidRDefault="0031762B" w:rsidP="0031762B">
      <w:pPr>
        <w:jc w:val="both"/>
        <w:rPr>
          <w:rFonts w:ascii="Arial" w:hAnsi="Arial" w:cs="Arial"/>
          <w:sz w:val="22"/>
          <w:szCs w:val="22"/>
        </w:rPr>
      </w:pPr>
    </w:p>
    <w:p w:rsidR="0031762B" w:rsidRDefault="0031762B" w:rsidP="001445F8">
      <w:pPr>
        <w:jc w:val="both"/>
        <w:rPr>
          <w:rFonts w:ascii="Arial" w:hAnsi="Arial" w:cs="Arial"/>
          <w:sz w:val="22"/>
          <w:szCs w:val="22"/>
        </w:rPr>
      </w:pPr>
      <w:r>
        <w:rPr>
          <w:rFonts w:ascii="Arial" w:hAnsi="Arial" w:cs="Arial"/>
          <w:sz w:val="22"/>
          <w:szCs w:val="22"/>
        </w:rPr>
        <w:t xml:space="preserve">Place the names of prominent people and the significant concept, idea or policy in two separate hats – one colour for 12s, another colour for 11s. Students pull out at random. Allow students to negotiate and or swap if required. Students must finalise their choice by </w:t>
      </w:r>
      <w:r w:rsidR="008F745B">
        <w:rPr>
          <w:rFonts w:ascii="Arial" w:hAnsi="Arial" w:cs="Arial"/>
          <w:sz w:val="22"/>
          <w:szCs w:val="22"/>
        </w:rPr>
        <w:t>tomorrow’s</w:t>
      </w:r>
      <w:r>
        <w:rPr>
          <w:rFonts w:ascii="Arial" w:hAnsi="Arial" w:cs="Arial"/>
          <w:sz w:val="22"/>
          <w:szCs w:val="22"/>
        </w:rPr>
        <w:t xml:space="preserve"> lesson. Highlight that their research will be undertaken every other lesson.</w:t>
      </w:r>
    </w:p>
    <w:p w:rsidR="0031762B" w:rsidRDefault="0031762B" w:rsidP="001445F8">
      <w:pPr>
        <w:jc w:val="both"/>
        <w:rPr>
          <w:rFonts w:ascii="Arial" w:hAnsi="Arial" w:cs="Arial"/>
          <w:sz w:val="22"/>
          <w:szCs w:val="22"/>
        </w:rPr>
      </w:pPr>
    </w:p>
    <w:p w:rsidR="008F745B" w:rsidRDefault="0031762B" w:rsidP="001445F8">
      <w:pPr>
        <w:jc w:val="both"/>
        <w:rPr>
          <w:rFonts w:ascii="Arial" w:hAnsi="Arial" w:cs="Arial"/>
          <w:sz w:val="22"/>
          <w:szCs w:val="22"/>
        </w:rPr>
      </w:pPr>
      <w:r>
        <w:rPr>
          <w:rFonts w:ascii="Arial" w:hAnsi="Arial" w:cs="Arial"/>
          <w:sz w:val="22"/>
          <w:szCs w:val="22"/>
        </w:rPr>
        <w:t>If possible, provide an overview of the topics they will be covering throughout the semester</w:t>
      </w:r>
      <w:r w:rsidR="008F745B">
        <w:rPr>
          <w:rFonts w:ascii="Arial" w:hAnsi="Arial" w:cs="Arial"/>
          <w:sz w:val="22"/>
          <w:szCs w:val="22"/>
        </w:rPr>
        <w:t>.</w:t>
      </w:r>
    </w:p>
    <w:p w:rsidR="004815DD" w:rsidRDefault="004815DD" w:rsidP="00807241">
      <w:pPr>
        <w:jc w:val="both"/>
        <w:rPr>
          <w:rFonts w:ascii="Arial" w:hAnsi="Arial" w:cs="Arial"/>
          <w:b/>
          <w:sz w:val="22"/>
          <w:szCs w:val="22"/>
        </w:rPr>
      </w:pPr>
      <w:r>
        <w:rPr>
          <w:rFonts w:ascii="Arial" w:hAnsi="Arial" w:cs="Arial"/>
          <w:b/>
        </w:rPr>
        <w:lastRenderedPageBreak/>
        <w:t xml:space="preserve">Today’s </w:t>
      </w:r>
      <w:r w:rsidR="008F745B">
        <w:rPr>
          <w:rFonts w:ascii="Arial" w:hAnsi="Arial" w:cs="Arial"/>
          <w:b/>
        </w:rPr>
        <w:t>concept</w:t>
      </w:r>
      <w:r w:rsidR="004770D8" w:rsidRPr="00744D4B">
        <w:rPr>
          <w:rFonts w:ascii="Arial" w:hAnsi="Arial" w:cs="Arial"/>
          <w:b/>
        </w:rPr>
        <w:t>:</w:t>
      </w:r>
      <w:r w:rsidR="00744D4B">
        <w:rPr>
          <w:rFonts w:ascii="Arial" w:hAnsi="Arial" w:cs="Arial"/>
          <w:b/>
          <w:sz w:val="22"/>
          <w:szCs w:val="22"/>
        </w:rPr>
        <w:t xml:space="preserve"> </w:t>
      </w:r>
    </w:p>
    <w:p w:rsidR="009700D0" w:rsidRDefault="003A5E96" w:rsidP="00807241">
      <w:pPr>
        <w:jc w:val="both"/>
        <w:rPr>
          <w:rFonts w:ascii="Arial" w:hAnsi="Arial" w:cs="Arial"/>
          <w:sz w:val="22"/>
          <w:szCs w:val="22"/>
        </w:rPr>
      </w:pPr>
      <w:r>
        <w:rPr>
          <w:rFonts w:ascii="Arial" w:hAnsi="Arial" w:cs="Arial"/>
          <w:sz w:val="22"/>
          <w:szCs w:val="22"/>
        </w:rPr>
        <w:t xml:space="preserve">Yr. 11 ‘Imperialism’ – students </w:t>
      </w:r>
      <w:proofErr w:type="gramStart"/>
      <w:r>
        <w:rPr>
          <w:rFonts w:ascii="Arial" w:hAnsi="Arial" w:cs="Arial"/>
          <w:sz w:val="22"/>
          <w:szCs w:val="22"/>
        </w:rPr>
        <w:t>are</w:t>
      </w:r>
      <w:proofErr w:type="gramEnd"/>
      <w:r>
        <w:rPr>
          <w:rFonts w:ascii="Arial" w:hAnsi="Arial" w:cs="Arial"/>
          <w:sz w:val="22"/>
          <w:szCs w:val="22"/>
        </w:rPr>
        <w:t xml:space="preserve"> tasked with finding a definition. They are to record their own, then work in pairs, then in fours, then as a class to create the strongest definition.</w:t>
      </w:r>
      <w:r w:rsidR="00BD331E">
        <w:rPr>
          <w:rFonts w:ascii="Arial" w:hAnsi="Arial" w:cs="Arial"/>
          <w:sz w:val="22"/>
          <w:szCs w:val="22"/>
        </w:rPr>
        <w:t xml:space="preserve"> Keep this for tomorrow’s lesson.</w:t>
      </w:r>
    </w:p>
    <w:p w:rsidR="003A5E96" w:rsidRDefault="003A5E96" w:rsidP="00807241">
      <w:pPr>
        <w:jc w:val="both"/>
        <w:rPr>
          <w:rFonts w:ascii="Arial" w:hAnsi="Arial" w:cs="Arial"/>
          <w:sz w:val="22"/>
          <w:szCs w:val="22"/>
        </w:rPr>
      </w:pPr>
    </w:p>
    <w:p w:rsidR="003A5E96" w:rsidRDefault="003A5E96" w:rsidP="003A5E96">
      <w:pPr>
        <w:jc w:val="both"/>
        <w:rPr>
          <w:rFonts w:ascii="Arial" w:hAnsi="Arial" w:cs="Arial"/>
          <w:sz w:val="22"/>
          <w:szCs w:val="22"/>
        </w:rPr>
      </w:pPr>
      <w:r>
        <w:rPr>
          <w:rFonts w:ascii="Arial" w:hAnsi="Arial" w:cs="Arial"/>
          <w:sz w:val="22"/>
          <w:szCs w:val="22"/>
        </w:rPr>
        <w:t xml:space="preserve">Yr. 12 ‘The Cold War’ – students </w:t>
      </w:r>
      <w:proofErr w:type="gramStart"/>
      <w:r>
        <w:rPr>
          <w:rFonts w:ascii="Arial" w:hAnsi="Arial" w:cs="Arial"/>
          <w:sz w:val="22"/>
          <w:szCs w:val="22"/>
        </w:rPr>
        <w:t>are</w:t>
      </w:r>
      <w:proofErr w:type="gramEnd"/>
      <w:r>
        <w:rPr>
          <w:rFonts w:ascii="Arial" w:hAnsi="Arial" w:cs="Arial"/>
          <w:sz w:val="22"/>
          <w:szCs w:val="22"/>
        </w:rPr>
        <w:t xml:space="preserve"> tasked with finding a definition. They are to record their own, then work in pairs, then in fours, then as a class to create the strongest definition.</w:t>
      </w:r>
    </w:p>
    <w:p w:rsidR="007100E3" w:rsidRDefault="007100E3" w:rsidP="00807241">
      <w:pPr>
        <w:jc w:val="both"/>
        <w:rPr>
          <w:rFonts w:ascii="Arial" w:hAnsi="Arial" w:cs="Arial"/>
          <w:b/>
        </w:rPr>
      </w:pPr>
    </w:p>
    <w:p w:rsidR="008F745B" w:rsidRDefault="008F745B" w:rsidP="008F745B">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3A5E96" w:rsidRDefault="00BD331E" w:rsidP="008F745B">
      <w:pPr>
        <w:jc w:val="both"/>
        <w:rPr>
          <w:rFonts w:ascii="Arial" w:hAnsi="Arial" w:cs="Arial"/>
          <w:sz w:val="22"/>
          <w:szCs w:val="22"/>
        </w:rPr>
      </w:pPr>
      <w:r w:rsidRPr="003A5E96">
        <w:rPr>
          <w:rFonts w:ascii="Arial" w:hAnsi="Arial" w:cs="Arial"/>
          <w:sz w:val="22"/>
          <w:szCs w:val="22"/>
        </w:rPr>
        <w:t>Note taking</w:t>
      </w:r>
      <w:r w:rsidR="003A5E96">
        <w:rPr>
          <w:rFonts w:ascii="Arial" w:hAnsi="Arial" w:cs="Arial"/>
          <w:sz w:val="22"/>
          <w:szCs w:val="22"/>
        </w:rPr>
        <w:t xml:space="preserve">: explain to students that they are to begin reading their set ‘readers’. Provide a photocopy of the first page of their reader with </w:t>
      </w:r>
      <w:r w:rsidR="00354CD7">
        <w:rPr>
          <w:rFonts w:ascii="Arial" w:hAnsi="Arial" w:cs="Arial"/>
          <w:sz w:val="22"/>
          <w:szCs w:val="22"/>
        </w:rPr>
        <w:t xml:space="preserve">key areas of </w:t>
      </w:r>
      <w:r w:rsidR="003A5E96">
        <w:rPr>
          <w:rFonts w:ascii="Arial" w:hAnsi="Arial" w:cs="Arial"/>
          <w:sz w:val="22"/>
          <w:szCs w:val="22"/>
        </w:rPr>
        <w:t xml:space="preserve">highlighted text. On the reverse will be a </w:t>
      </w:r>
      <w:r w:rsidR="00D10070">
        <w:rPr>
          <w:rFonts w:ascii="Arial" w:hAnsi="Arial" w:cs="Arial"/>
          <w:sz w:val="22"/>
          <w:szCs w:val="22"/>
        </w:rPr>
        <w:t xml:space="preserve">set of </w:t>
      </w:r>
      <w:r w:rsidR="003A5E96">
        <w:rPr>
          <w:rFonts w:ascii="Arial" w:hAnsi="Arial" w:cs="Arial"/>
          <w:sz w:val="22"/>
          <w:szCs w:val="22"/>
        </w:rPr>
        <w:t>note</w:t>
      </w:r>
      <w:r w:rsidR="00354CD7">
        <w:rPr>
          <w:rFonts w:ascii="Arial" w:hAnsi="Arial" w:cs="Arial"/>
          <w:sz w:val="22"/>
          <w:szCs w:val="22"/>
        </w:rPr>
        <w:t>s taken from</w:t>
      </w:r>
      <w:r w:rsidR="003A5E96">
        <w:rPr>
          <w:rFonts w:ascii="Arial" w:hAnsi="Arial" w:cs="Arial"/>
          <w:sz w:val="22"/>
          <w:szCs w:val="22"/>
        </w:rPr>
        <w:t xml:space="preserve"> that text. Below</w:t>
      </w:r>
      <w:r w:rsidR="00354CD7">
        <w:rPr>
          <w:rFonts w:ascii="Arial" w:hAnsi="Arial" w:cs="Arial"/>
          <w:sz w:val="22"/>
          <w:szCs w:val="22"/>
        </w:rPr>
        <w:t xml:space="preserve">, </w:t>
      </w:r>
      <w:r w:rsidR="003A5E96">
        <w:rPr>
          <w:rFonts w:ascii="Arial" w:hAnsi="Arial" w:cs="Arial"/>
          <w:sz w:val="22"/>
          <w:szCs w:val="22"/>
        </w:rPr>
        <w:t xml:space="preserve">will be dot points created from the </w:t>
      </w:r>
      <w:r w:rsidR="00354CD7">
        <w:rPr>
          <w:rFonts w:ascii="Arial" w:hAnsi="Arial" w:cs="Arial"/>
          <w:sz w:val="22"/>
          <w:szCs w:val="22"/>
        </w:rPr>
        <w:t xml:space="preserve">said </w:t>
      </w:r>
      <w:r w:rsidR="003A5E96">
        <w:rPr>
          <w:rFonts w:ascii="Arial" w:hAnsi="Arial" w:cs="Arial"/>
          <w:sz w:val="22"/>
          <w:szCs w:val="22"/>
        </w:rPr>
        <w:t>notes. The dot points will be the</w:t>
      </w:r>
      <w:r w:rsidR="00354CD7">
        <w:rPr>
          <w:rFonts w:ascii="Arial" w:hAnsi="Arial" w:cs="Arial"/>
          <w:sz w:val="22"/>
          <w:szCs w:val="22"/>
        </w:rPr>
        <w:t xml:space="preserve"> basis for the </w:t>
      </w:r>
      <w:r w:rsidR="00D10070">
        <w:rPr>
          <w:rFonts w:ascii="Arial" w:hAnsi="Arial" w:cs="Arial"/>
          <w:sz w:val="22"/>
          <w:szCs w:val="22"/>
        </w:rPr>
        <w:t>students’</w:t>
      </w:r>
      <w:r w:rsidR="00354CD7">
        <w:rPr>
          <w:rFonts w:ascii="Arial" w:hAnsi="Arial" w:cs="Arial"/>
          <w:sz w:val="22"/>
          <w:szCs w:val="22"/>
        </w:rPr>
        <w:t xml:space="preserve"> quick revision.</w:t>
      </w:r>
      <w:r w:rsidR="003A5E96">
        <w:rPr>
          <w:rFonts w:ascii="Arial" w:hAnsi="Arial" w:cs="Arial"/>
          <w:sz w:val="22"/>
          <w:szCs w:val="22"/>
        </w:rPr>
        <w:t xml:space="preserve"> </w:t>
      </w:r>
    </w:p>
    <w:p w:rsidR="00354CD7" w:rsidRDefault="00354CD7" w:rsidP="008F745B">
      <w:pPr>
        <w:jc w:val="both"/>
        <w:rPr>
          <w:rFonts w:ascii="Arial" w:hAnsi="Arial" w:cs="Arial"/>
          <w:sz w:val="22"/>
          <w:szCs w:val="22"/>
        </w:rPr>
      </w:pPr>
    </w:p>
    <w:p w:rsidR="00354CD7" w:rsidRDefault="00354CD7" w:rsidP="008F745B">
      <w:pPr>
        <w:jc w:val="both"/>
        <w:rPr>
          <w:rFonts w:ascii="Arial" w:hAnsi="Arial" w:cs="Arial"/>
          <w:b/>
          <w:sz w:val="22"/>
          <w:szCs w:val="22"/>
        </w:rPr>
      </w:pPr>
      <w:r>
        <w:rPr>
          <w:rFonts w:ascii="Arial" w:hAnsi="Arial" w:cs="Arial"/>
          <w:sz w:val="22"/>
          <w:szCs w:val="22"/>
        </w:rPr>
        <w:t>Students are to have a note taking exercise book. In here they will store their notes, dot points and classroom note taking. Students are to clearly date the top right hand of their work on each day to create a record of work.</w:t>
      </w:r>
    </w:p>
    <w:p w:rsidR="003A5E96" w:rsidRDefault="003A5E96" w:rsidP="00807241">
      <w:pPr>
        <w:jc w:val="both"/>
        <w:rPr>
          <w:rFonts w:ascii="Arial" w:hAnsi="Arial" w:cs="Arial"/>
          <w:b/>
        </w:rPr>
      </w:pPr>
    </w:p>
    <w:p w:rsidR="004770D8" w:rsidRPr="00293828" w:rsidRDefault="004770D8" w:rsidP="00807241">
      <w:pPr>
        <w:jc w:val="both"/>
        <w:rPr>
          <w:rFonts w:ascii="Arial" w:hAnsi="Arial" w:cs="Arial"/>
          <w:sz w:val="22"/>
          <w:szCs w:val="22"/>
        </w:rPr>
      </w:pPr>
      <w:r w:rsidRPr="009510D9">
        <w:rPr>
          <w:rFonts w:ascii="Arial" w:hAnsi="Arial" w:cs="Arial"/>
          <w:b/>
        </w:rPr>
        <w:t>Student activity:</w:t>
      </w:r>
    </w:p>
    <w:p w:rsidR="003A5E96" w:rsidRDefault="003A5E96" w:rsidP="003A5E96">
      <w:pPr>
        <w:jc w:val="both"/>
        <w:rPr>
          <w:rFonts w:ascii="Arial" w:hAnsi="Arial" w:cs="Arial"/>
          <w:sz w:val="22"/>
          <w:szCs w:val="22"/>
        </w:rPr>
      </w:pPr>
      <w:r>
        <w:rPr>
          <w:rFonts w:ascii="Arial" w:hAnsi="Arial" w:cs="Arial"/>
          <w:sz w:val="22"/>
          <w:szCs w:val="22"/>
        </w:rPr>
        <w:t xml:space="preserve">Provide each student with a sheet of A4 paper. The </w:t>
      </w:r>
      <w:r w:rsidRPr="00026890">
        <w:rPr>
          <w:rFonts w:ascii="Arial" w:hAnsi="Arial" w:cs="Arial"/>
          <w:sz w:val="22"/>
          <w:szCs w:val="22"/>
        </w:rPr>
        <w:t>Yr. 12</w:t>
      </w:r>
      <w:r>
        <w:rPr>
          <w:rFonts w:ascii="Arial" w:hAnsi="Arial" w:cs="Arial"/>
          <w:sz w:val="22"/>
          <w:szCs w:val="22"/>
        </w:rPr>
        <w:t>s are to consider their experiences from</w:t>
      </w:r>
      <w:r w:rsidRPr="00026890">
        <w:rPr>
          <w:rFonts w:ascii="Arial" w:hAnsi="Arial" w:cs="Arial"/>
          <w:sz w:val="22"/>
          <w:szCs w:val="22"/>
        </w:rPr>
        <w:t xml:space="preserve"> </w:t>
      </w:r>
      <w:r>
        <w:rPr>
          <w:rFonts w:ascii="Arial" w:hAnsi="Arial" w:cs="Arial"/>
          <w:sz w:val="22"/>
          <w:szCs w:val="22"/>
        </w:rPr>
        <w:t>their Yr. 11 studies of Modern History and</w:t>
      </w:r>
      <w:r w:rsidR="00811972">
        <w:rPr>
          <w:rFonts w:ascii="Arial" w:hAnsi="Arial" w:cs="Arial"/>
          <w:sz w:val="22"/>
          <w:szCs w:val="22"/>
        </w:rPr>
        <w:t xml:space="preserve"> ‘321 RIQ:</w:t>
      </w:r>
      <w:r>
        <w:rPr>
          <w:rFonts w:ascii="Arial" w:hAnsi="Arial" w:cs="Arial"/>
          <w:sz w:val="22"/>
          <w:szCs w:val="22"/>
        </w:rPr>
        <w:t xml:space="preserve"> </w:t>
      </w:r>
      <w:r w:rsidR="00811972">
        <w:rPr>
          <w:rFonts w:ascii="Arial" w:hAnsi="Arial" w:cs="Arial"/>
          <w:sz w:val="22"/>
          <w:szCs w:val="22"/>
        </w:rPr>
        <w:t>recall three historical facts; two interesting points; one question related to History</w:t>
      </w:r>
      <w:r w:rsidR="00811972" w:rsidRPr="00811972">
        <w:rPr>
          <w:rFonts w:ascii="Arial" w:hAnsi="Arial" w:cs="Arial"/>
          <w:sz w:val="22"/>
          <w:szCs w:val="22"/>
        </w:rPr>
        <w:t xml:space="preserve"> from last year</w:t>
      </w:r>
      <w:r w:rsidR="00811972">
        <w:rPr>
          <w:rFonts w:ascii="Arial" w:hAnsi="Arial" w:cs="Arial"/>
          <w:sz w:val="22"/>
          <w:szCs w:val="22"/>
        </w:rPr>
        <w:t>, adding their</w:t>
      </w:r>
      <w:r>
        <w:rPr>
          <w:rFonts w:ascii="Arial" w:hAnsi="Arial" w:cs="Arial"/>
          <w:sz w:val="22"/>
          <w:szCs w:val="22"/>
        </w:rPr>
        <w:t xml:space="preserve"> </w:t>
      </w:r>
      <w:r w:rsidR="00811972" w:rsidRPr="00811972">
        <w:rPr>
          <w:rFonts w:ascii="Arial" w:hAnsi="Arial" w:cs="Arial"/>
          <w:sz w:val="22"/>
          <w:szCs w:val="22"/>
        </w:rPr>
        <w:t>goal for this year</w:t>
      </w:r>
      <w:bookmarkStart w:id="0" w:name="_GoBack"/>
      <w:bookmarkEnd w:id="0"/>
      <w:r>
        <w:rPr>
          <w:rFonts w:ascii="Arial" w:hAnsi="Arial" w:cs="Arial"/>
          <w:sz w:val="22"/>
          <w:szCs w:val="22"/>
        </w:rPr>
        <w:t xml:space="preserve">– clearly indicating the year group they are from. The </w:t>
      </w:r>
      <w:r w:rsidRPr="00026890">
        <w:rPr>
          <w:rFonts w:ascii="Arial" w:hAnsi="Arial" w:cs="Arial"/>
          <w:sz w:val="22"/>
          <w:szCs w:val="22"/>
        </w:rPr>
        <w:t xml:space="preserve">Yr. </w:t>
      </w:r>
      <w:r>
        <w:rPr>
          <w:rFonts w:ascii="Arial" w:hAnsi="Arial" w:cs="Arial"/>
          <w:sz w:val="22"/>
          <w:szCs w:val="22"/>
        </w:rPr>
        <w:t>11s are to consider their experiences from</w:t>
      </w:r>
      <w:r w:rsidRPr="00026890">
        <w:rPr>
          <w:rFonts w:ascii="Arial" w:hAnsi="Arial" w:cs="Arial"/>
          <w:sz w:val="22"/>
          <w:szCs w:val="22"/>
        </w:rPr>
        <w:t xml:space="preserve"> </w:t>
      </w:r>
      <w:r>
        <w:rPr>
          <w:rFonts w:ascii="Arial" w:hAnsi="Arial" w:cs="Arial"/>
          <w:sz w:val="22"/>
          <w:szCs w:val="22"/>
        </w:rPr>
        <w:t xml:space="preserve">their lower school studies of Modern History and jot down at least one reason why they selected to study Modern History and a goal they will set themselves for this year – clearly indicating the year group they are from. </w:t>
      </w:r>
    </w:p>
    <w:p w:rsidR="003A5E96" w:rsidRDefault="003A5E96" w:rsidP="003A5E96">
      <w:pPr>
        <w:jc w:val="both"/>
        <w:rPr>
          <w:rFonts w:ascii="Arial" w:hAnsi="Arial" w:cs="Arial"/>
          <w:sz w:val="22"/>
          <w:szCs w:val="22"/>
        </w:rPr>
      </w:pPr>
    </w:p>
    <w:p w:rsidR="003A5E96" w:rsidRDefault="003A5E96" w:rsidP="003A5E96">
      <w:pPr>
        <w:jc w:val="both"/>
        <w:rPr>
          <w:rFonts w:ascii="Arial" w:hAnsi="Arial" w:cs="Arial"/>
          <w:sz w:val="22"/>
          <w:szCs w:val="22"/>
        </w:rPr>
      </w:pPr>
      <w:r>
        <w:rPr>
          <w:rFonts w:ascii="Arial" w:hAnsi="Arial" w:cs="Arial"/>
          <w:sz w:val="22"/>
          <w:szCs w:val="22"/>
        </w:rPr>
        <w:t>On completion, have each student scrunch their paper into a ball and take turns at throwing their ‘snowball’ into a set container.</w:t>
      </w:r>
      <w:r w:rsidR="00D10070">
        <w:rPr>
          <w:rFonts w:ascii="Arial" w:hAnsi="Arial" w:cs="Arial"/>
          <w:sz w:val="22"/>
          <w:szCs w:val="22"/>
        </w:rPr>
        <w:t xml:space="preserve"> Award a point for each student who gets their ball in on the first attempt.</w:t>
      </w:r>
    </w:p>
    <w:p w:rsidR="00D10070" w:rsidRDefault="00D10070" w:rsidP="003A5E96">
      <w:pPr>
        <w:jc w:val="both"/>
        <w:rPr>
          <w:rFonts w:ascii="Arial" w:hAnsi="Arial" w:cs="Arial"/>
          <w:sz w:val="22"/>
          <w:szCs w:val="22"/>
        </w:rPr>
      </w:pPr>
    </w:p>
    <w:p w:rsidR="003A5E96" w:rsidRDefault="003A5E96" w:rsidP="003A5E96">
      <w:pPr>
        <w:jc w:val="both"/>
        <w:rPr>
          <w:rFonts w:ascii="Arial" w:hAnsi="Arial" w:cs="Arial"/>
          <w:sz w:val="22"/>
          <w:szCs w:val="22"/>
        </w:rPr>
      </w:pPr>
      <w:r>
        <w:rPr>
          <w:rFonts w:ascii="Arial" w:hAnsi="Arial" w:cs="Arial"/>
          <w:sz w:val="22"/>
          <w:szCs w:val="22"/>
        </w:rPr>
        <w:t>Walk around the class and get each student to take out one snowball from the container. Students read their snowball out one at a time. Encourage a discussion around each item mentioned. Ask the Yr. 12s to freely offer any constructive criticism from last year.</w:t>
      </w:r>
    </w:p>
    <w:p w:rsidR="004770D8" w:rsidRDefault="004770D8" w:rsidP="00807241">
      <w:pPr>
        <w:jc w:val="both"/>
        <w:rPr>
          <w:rFonts w:ascii="Arial" w:hAnsi="Arial" w:cs="Arial"/>
          <w:b/>
          <w:sz w:val="22"/>
          <w:szCs w:val="22"/>
        </w:rPr>
      </w:pPr>
    </w:p>
    <w:p w:rsidR="004770D8" w:rsidRDefault="004770D8" w:rsidP="00807241">
      <w:pPr>
        <w:jc w:val="both"/>
        <w:rPr>
          <w:rFonts w:ascii="Arial" w:hAnsi="Arial" w:cs="Arial"/>
          <w:b/>
        </w:rPr>
      </w:pPr>
      <w:r w:rsidRPr="009510D9">
        <w:rPr>
          <w:rFonts w:ascii="Arial" w:hAnsi="Arial" w:cs="Arial"/>
          <w:b/>
        </w:rPr>
        <w:t>Review today’s lesson:</w:t>
      </w:r>
    </w:p>
    <w:p w:rsidR="00327A48" w:rsidRDefault="00697E33" w:rsidP="0095739E">
      <w:pPr>
        <w:jc w:val="both"/>
        <w:rPr>
          <w:rFonts w:ascii="Arial" w:hAnsi="Arial" w:cs="Arial"/>
          <w:sz w:val="22"/>
          <w:szCs w:val="22"/>
        </w:rPr>
      </w:pPr>
      <w:r>
        <w:rPr>
          <w:rFonts w:ascii="Arial" w:hAnsi="Arial" w:cs="Arial"/>
          <w:sz w:val="22"/>
          <w:szCs w:val="22"/>
        </w:rPr>
        <w:t>Give s</w:t>
      </w:r>
      <w:r w:rsidR="00327A48">
        <w:rPr>
          <w:rFonts w:ascii="Arial" w:hAnsi="Arial" w:cs="Arial"/>
          <w:sz w:val="22"/>
          <w:szCs w:val="22"/>
        </w:rPr>
        <w:t xml:space="preserve">tudents </w:t>
      </w:r>
      <w:r>
        <w:rPr>
          <w:rFonts w:ascii="Arial" w:hAnsi="Arial" w:cs="Arial"/>
          <w:sz w:val="22"/>
          <w:szCs w:val="22"/>
        </w:rPr>
        <w:t xml:space="preserve">time to </w:t>
      </w:r>
      <w:r w:rsidR="00327A48">
        <w:rPr>
          <w:rFonts w:ascii="Arial" w:hAnsi="Arial" w:cs="Arial"/>
          <w:sz w:val="22"/>
          <w:szCs w:val="22"/>
        </w:rPr>
        <w:t>add respon</w:t>
      </w:r>
      <w:r w:rsidR="003D2EE6">
        <w:rPr>
          <w:rFonts w:ascii="Arial" w:hAnsi="Arial" w:cs="Arial"/>
          <w:sz w:val="22"/>
          <w:szCs w:val="22"/>
        </w:rPr>
        <w:t>ses to the ‘Aims of the lesson’.</w:t>
      </w:r>
    </w:p>
    <w:p w:rsidR="00697E33" w:rsidRDefault="00697E33" w:rsidP="0095739E">
      <w:pPr>
        <w:jc w:val="both"/>
        <w:rPr>
          <w:rFonts w:ascii="Arial" w:hAnsi="Arial" w:cs="Arial"/>
          <w:sz w:val="22"/>
          <w:szCs w:val="22"/>
        </w:rPr>
      </w:pPr>
    </w:p>
    <w:p w:rsidR="00190EE8" w:rsidRDefault="00190EE8" w:rsidP="00BB43EB">
      <w:pPr>
        <w:rPr>
          <w:rFonts w:ascii="Arial" w:hAnsi="Arial" w:cs="Arial"/>
        </w:rPr>
      </w:pPr>
    </w:p>
    <w:p w:rsidR="00BB43EB" w:rsidRPr="00807241" w:rsidRDefault="00BB43EB" w:rsidP="00BB43EB">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2</w:t>
      </w:r>
    </w:p>
    <w:p w:rsidR="00BB43EB" w:rsidRDefault="00BB43EB" w:rsidP="00BB43EB">
      <w:pPr>
        <w:rPr>
          <w:rFonts w:ascii="Arial" w:hAnsi="Arial" w:cs="Arial"/>
          <w:b/>
        </w:rPr>
      </w:pPr>
    </w:p>
    <w:p w:rsidR="00EE5D68" w:rsidRPr="00744D4B" w:rsidRDefault="00EE5D68" w:rsidP="00EE5D68">
      <w:pPr>
        <w:jc w:val="both"/>
        <w:rPr>
          <w:rFonts w:ascii="Arial" w:hAnsi="Arial" w:cs="Arial"/>
          <w:b/>
        </w:rPr>
      </w:pPr>
      <w:r w:rsidRPr="00744D4B">
        <w:rPr>
          <w:rFonts w:ascii="Arial" w:hAnsi="Arial" w:cs="Arial"/>
          <w:b/>
        </w:rPr>
        <w:t xml:space="preserve">Aim of the lesson: </w:t>
      </w:r>
    </w:p>
    <w:p w:rsidR="00EE5D68" w:rsidRDefault="00EE5D68" w:rsidP="00EE5D68">
      <w:pPr>
        <w:pStyle w:val="ListParagraph"/>
        <w:numPr>
          <w:ilvl w:val="0"/>
          <w:numId w:val="1"/>
        </w:numPr>
        <w:jc w:val="both"/>
        <w:rPr>
          <w:rFonts w:ascii="Arial" w:hAnsi="Arial" w:cs="Arial"/>
          <w:sz w:val="22"/>
          <w:szCs w:val="22"/>
        </w:rPr>
      </w:pPr>
      <w:r>
        <w:rPr>
          <w:rFonts w:ascii="Arial" w:hAnsi="Arial" w:cs="Arial"/>
          <w:sz w:val="22"/>
          <w:szCs w:val="22"/>
        </w:rPr>
        <w:t>What skills will the study of History provide me with?</w:t>
      </w:r>
    </w:p>
    <w:p w:rsidR="00EE5D68" w:rsidRDefault="007C51B9" w:rsidP="00EE5D68">
      <w:pPr>
        <w:pStyle w:val="ListParagraph"/>
        <w:numPr>
          <w:ilvl w:val="0"/>
          <w:numId w:val="1"/>
        </w:numPr>
        <w:jc w:val="both"/>
        <w:rPr>
          <w:rFonts w:ascii="Arial" w:hAnsi="Arial" w:cs="Arial"/>
          <w:sz w:val="22"/>
          <w:szCs w:val="22"/>
        </w:rPr>
      </w:pPr>
      <w:r>
        <w:rPr>
          <w:rFonts w:ascii="Arial" w:hAnsi="Arial" w:cs="Arial"/>
          <w:sz w:val="22"/>
          <w:szCs w:val="22"/>
        </w:rPr>
        <w:t>How good is my geographical understanding of History</w:t>
      </w:r>
      <w:r w:rsidR="00EE5D68">
        <w:rPr>
          <w:rFonts w:ascii="Arial" w:hAnsi="Arial" w:cs="Arial"/>
          <w:sz w:val="22"/>
          <w:szCs w:val="22"/>
        </w:rPr>
        <w:t>?</w:t>
      </w:r>
    </w:p>
    <w:p w:rsidR="00EE5D68" w:rsidRDefault="007C51B9" w:rsidP="00EE5D68">
      <w:pPr>
        <w:pStyle w:val="ListParagraph"/>
        <w:numPr>
          <w:ilvl w:val="0"/>
          <w:numId w:val="1"/>
        </w:numPr>
        <w:jc w:val="both"/>
        <w:rPr>
          <w:rFonts w:ascii="Arial" w:hAnsi="Arial" w:cs="Arial"/>
          <w:sz w:val="22"/>
          <w:szCs w:val="22"/>
        </w:rPr>
      </w:pPr>
      <w:r>
        <w:rPr>
          <w:rFonts w:ascii="Arial" w:hAnsi="Arial" w:cs="Arial"/>
          <w:sz w:val="22"/>
          <w:szCs w:val="22"/>
        </w:rPr>
        <w:t>What must I record when referencing sources</w:t>
      </w:r>
      <w:r w:rsidR="00EE5D68">
        <w:rPr>
          <w:rFonts w:ascii="Arial" w:hAnsi="Arial" w:cs="Arial"/>
          <w:sz w:val="22"/>
          <w:szCs w:val="22"/>
        </w:rPr>
        <w:t>?</w:t>
      </w:r>
    </w:p>
    <w:p w:rsidR="00EE5D68" w:rsidRPr="003D2EE6" w:rsidRDefault="007C51B9" w:rsidP="00EE5D68">
      <w:pPr>
        <w:pStyle w:val="ListParagraph"/>
        <w:numPr>
          <w:ilvl w:val="0"/>
          <w:numId w:val="1"/>
        </w:numPr>
        <w:jc w:val="both"/>
        <w:rPr>
          <w:rFonts w:ascii="Arial" w:hAnsi="Arial" w:cs="Arial"/>
          <w:sz w:val="22"/>
          <w:szCs w:val="22"/>
        </w:rPr>
      </w:pPr>
      <w:r>
        <w:rPr>
          <w:rFonts w:ascii="Arial" w:hAnsi="Arial" w:cs="Arial"/>
          <w:sz w:val="22"/>
          <w:szCs w:val="22"/>
        </w:rPr>
        <w:t>How do I plan for assessments</w:t>
      </w:r>
      <w:r w:rsidR="00EE5D68">
        <w:rPr>
          <w:rFonts w:ascii="Arial" w:hAnsi="Arial" w:cs="Arial"/>
          <w:sz w:val="22"/>
          <w:szCs w:val="22"/>
        </w:rPr>
        <w:t>?</w:t>
      </w:r>
    </w:p>
    <w:p w:rsidR="00EE5D68" w:rsidRDefault="00EE5D68" w:rsidP="00EE5D68">
      <w:pPr>
        <w:jc w:val="both"/>
        <w:rPr>
          <w:rFonts w:ascii="Arial" w:hAnsi="Arial" w:cs="Arial"/>
          <w:sz w:val="22"/>
          <w:szCs w:val="22"/>
        </w:rPr>
      </w:pPr>
    </w:p>
    <w:p w:rsidR="00BB1344" w:rsidRDefault="00BB1344" w:rsidP="00BB1344">
      <w:pPr>
        <w:jc w:val="both"/>
        <w:rPr>
          <w:rFonts w:ascii="Arial" w:hAnsi="Arial" w:cs="Arial"/>
          <w:b/>
        </w:rPr>
      </w:pPr>
      <w:r w:rsidRPr="00744D4B">
        <w:rPr>
          <w:rFonts w:ascii="Arial" w:hAnsi="Arial" w:cs="Arial"/>
          <w:b/>
        </w:rPr>
        <w:t>Review previous work:</w:t>
      </w:r>
    </w:p>
    <w:p w:rsidR="00BB1344" w:rsidRDefault="00BB1344" w:rsidP="00BB1344">
      <w:pPr>
        <w:jc w:val="both"/>
        <w:rPr>
          <w:rFonts w:ascii="Arial" w:hAnsi="Arial" w:cs="Arial"/>
          <w:sz w:val="22"/>
          <w:szCs w:val="22"/>
        </w:rPr>
      </w:pPr>
      <w:r w:rsidRPr="00EE5D68">
        <w:rPr>
          <w:rFonts w:ascii="Arial" w:hAnsi="Arial" w:cs="Arial"/>
          <w:sz w:val="22"/>
          <w:szCs w:val="22"/>
        </w:rPr>
        <w:t xml:space="preserve">Ask </w:t>
      </w:r>
      <w:r>
        <w:rPr>
          <w:rFonts w:ascii="Arial" w:hAnsi="Arial" w:cs="Arial"/>
          <w:sz w:val="22"/>
          <w:szCs w:val="22"/>
        </w:rPr>
        <w:t>that first student</w:t>
      </w:r>
      <w:r w:rsidRPr="00EE5D68">
        <w:rPr>
          <w:rFonts w:ascii="Arial" w:hAnsi="Arial" w:cs="Arial"/>
          <w:sz w:val="22"/>
          <w:szCs w:val="22"/>
        </w:rPr>
        <w:t xml:space="preserve"> to refer to their notes and</w:t>
      </w:r>
      <w:r w:rsidRPr="001F41B1">
        <w:rPr>
          <w:rFonts w:ascii="Arial" w:hAnsi="Arial" w:cs="Arial"/>
          <w:sz w:val="20"/>
          <w:szCs w:val="20"/>
        </w:rPr>
        <w:t xml:space="preserve"> </w:t>
      </w:r>
      <w:r w:rsidRPr="00EE5D68">
        <w:rPr>
          <w:rFonts w:ascii="Arial" w:hAnsi="Arial" w:cs="Arial"/>
          <w:sz w:val="22"/>
          <w:szCs w:val="22"/>
        </w:rPr>
        <w:t>write one</w:t>
      </w:r>
      <w:r>
        <w:rPr>
          <w:rFonts w:ascii="Arial" w:hAnsi="Arial" w:cs="Arial"/>
          <w:sz w:val="22"/>
          <w:szCs w:val="22"/>
        </w:rPr>
        <w:t xml:space="preserve"> rationale for studying History. As they notice someone else completes their ‘Aims’ the piece of paper is to be passed on and added to. On completion, the first student reads out all contributions to the class.</w:t>
      </w:r>
    </w:p>
    <w:p w:rsidR="00BB1344" w:rsidRDefault="00BB1344" w:rsidP="00BB1344">
      <w:pPr>
        <w:jc w:val="both"/>
        <w:rPr>
          <w:rFonts w:ascii="Arial" w:hAnsi="Arial" w:cs="Arial"/>
          <w:sz w:val="22"/>
          <w:szCs w:val="22"/>
        </w:rPr>
      </w:pPr>
    </w:p>
    <w:p w:rsidR="00BB1344" w:rsidRDefault="00BB1344" w:rsidP="00BB1344">
      <w:pPr>
        <w:jc w:val="both"/>
        <w:rPr>
          <w:rFonts w:ascii="Arial" w:hAnsi="Arial" w:cs="Arial"/>
          <w:sz w:val="22"/>
          <w:szCs w:val="22"/>
        </w:rPr>
      </w:pPr>
      <w:r>
        <w:rPr>
          <w:rFonts w:ascii="Arial" w:hAnsi="Arial" w:cs="Arial"/>
          <w:sz w:val="22"/>
          <w:szCs w:val="22"/>
        </w:rPr>
        <w:t>Write the class definition for ‘imperialism’ on the board. Students copy</w:t>
      </w:r>
    </w:p>
    <w:p w:rsidR="00BB1344" w:rsidRDefault="00BB1344" w:rsidP="00BB1344">
      <w:pPr>
        <w:jc w:val="both"/>
        <w:rPr>
          <w:rFonts w:ascii="Arial" w:hAnsi="Arial" w:cs="Arial"/>
          <w:sz w:val="22"/>
          <w:szCs w:val="22"/>
        </w:rPr>
      </w:pPr>
    </w:p>
    <w:p w:rsidR="00BB1344" w:rsidRDefault="00BB1344" w:rsidP="00BB1344">
      <w:pPr>
        <w:jc w:val="both"/>
        <w:rPr>
          <w:rFonts w:ascii="Arial" w:hAnsi="Arial" w:cs="Arial"/>
          <w:sz w:val="22"/>
          <w:szCs w:val="22"/>
        </w:rPr>
      </w:pPr>
      <w:r>
        <w:rPr>
          <w:rFonts w:ascii="Arial" w:hAnsi="Arial" w:cs="Arial"/>
          <w:sz w:val="22"/>
          <w:szCs w:val="22"/>
        </w:rPr>
        <w:t xml:space="preserve">Clarify any changes to the Research and Oral Presentation topics. </w:t>
      </w:r>
    </w:p>
    <w:p w:rsidR="00BB1344" w:rsidRDefault="00BB1344" w:rsidP="00BB1344">
      <w:pPr>
        <w:jc w:val="both"/>
        <w:rPr>
          <w:rFonts w:ascii="Arial" w:hAnsi="Arial" w:cs="Arial"/>
          <w:sz w:val="22"/>
          <w:szCs w:val="22"/>
        </w:rPr>
      </w:pPr>
    </w:p>
    <w:p w:rsidR="00BB1344" w:rsidRDefault="00BB1344" w:rsidP="00BB1344">
      <w:pPr>
        <w:jc w:val="both"/>
        <w:rPr>
          <w:rFonts w:ascii="Arial" w:hAnsi="Arial" w:cs="Arial"/>
          <w:sz w:val="22"/>
          <w:szCs w:val="22"/>
        </w:rPr>
      </w:pPr>
      <w:r>
        <w:rPr>
          <w:rFonts w:ascii="Arial" w:hAnsi="Arial" w:cs="Arial"/>
          <w:sz w:val="22"/>
          <w:szCs w:val="22"/>
        </w:rPr>
        <w:t>Ask the students to contribute the process for Note taking. Clarify that tomorrow’s lesson they will be reading and taking notes on p. 1; pp.9-15</w:t>
      </w:r>
    </w:p>
    <w:p w:rsidR="00BD331E" w:rsidRPr="001F41B1" w:rsidRDefault="00BD331E" w:rsidP="00EE5D68">
      <w:pPr>
        <w:jc w:val="both"/>
        <w:rPr>
          <w:rFonts w:ascii="Arial" w:hAnsi="Arial" w:cs="Arial"/>
          <w:sz w:val="20"/>
          <w:szCs w:val="20"/>
        </w:rPr>
      </w:pPr>
    </w:p>
    <w:p w:rsidR="009C11A8" w:rsidRDefault="009C11A8" w:rsidP="00EE5D68">
      <w:pPr>
        <w:jc w:val="both"/>
        <w:rPr>
          <w:rFonts w:ascii="Arial" w:hAnsi="Arial" w:cs="Arial"/>
          <w:b/>
        </w:rPr>
      </w:pPr>
    </w:p>
    <w:p w:rsidR="009C11A8" w:rsidRDefault="009C11A8" w:rsidP="00EE5D68">
      <w:pPr>
        <w:jc w:val="both"/>
        <w:rPr>
          <w:rFonts w:ascii="Arial" w:hAnsi="Arial" w:cs="Arial"/>
          <w:b/>
        </w:rPr>
      </w:pPr>
    </w:p>
    <w:p w:rsidR="00EE5D68" w:rsidRDefault="00EE5D68" w:rsidP="00EE5D68">
      <w:pPr>
        <w:jc w:val="both"/>
        <w:rPr>
          <w:rFonts w:ascii="Arial" w:hAnsi="Arial" w:cs="Arial"/>
          <w:b/>
        </w:rPr>
      </w:pPr>
      <w:r>
        <w:rPr>
          <w:rFonts w:ascii="Arial" w:hAnsi="Arial" w:cs="Arial"/>
          <w:b/>
        </w:rPr>
        <w:lastRenderedPageBreak/>
        <w:t>New knowledge</w:t>
      </w:r>
      <w:r w:rsidRPr="00744D4B">
        <w:rPr>
          <w:rFonts w:ascii="Arial" w:hAnsi="Arial" w:cs="Arial"/>
          <w:b/>
        </w:rPr>
        <w:t>:</w:t>
      </w:r>
    </w:p>
    <w:p w:rsidR="00EE5D68" w:rsidRDefault="00BD331E" w:rsidP="00EE5D68">
      <w:pPr>
        <w:jc w:val="both"/>
        <w:rPr>
          <w:rFonts w:ascii="Arial" w:hAnsi="Arial" w:cs="Arial"/>
          <w:sz w:val="22"/>
          <w:szCs w:val="22"/>
        </w:rPr>
      </w:pPr>
      <w:r>
        <w:rPr>
          <w:rFonts w:ascii="Arial" w:hAnsi="Arial" w:cs="Arial"/>
          <w:sz w:val="22"/>
          <w:szCs w:val="22"/>
        </w:rPr>
        <w:t xml:space="preserve">Where in the world? Students will have noticed that the </w:t>
      </w:r>
      <w:r w:rsidR="00D10070">
        <w:rPr>
          <w:rFonts w:ascii="Arial" w:hAnsi="Arial" w:cs="Arial"/>
          <w:sz w:val="22"/>
          <w:szCs w:val="22"/>
        </w:rPr>
        <w:t>‘</w:t>
      </w:r>
      <w:r>
        <w:rPr>
          <w:rFonts w:ascii="Arial" w:hAnsi="Arial" w:cs="Arial"/>
          <w:sz w:val="22"/>
          <w:szCs w:val="22"/>
        </w:rPr>
        <w:t>Age of Imperialism</w:t>
      </w:r>
      <w:r w:rsidR="00D10070">
        <w:rPr>
          <w:rFonts w:ascii="Arial" w:hAnsi="Arial" w:cs="Arial"/>
          <w:sz w:val="22"/>
          <w:szCs w:val="22"/>
        </w:rPr>
        <w:t>’</w:t>
      </w:r>
      <w:r>
        <w:rPr>
          <w:rFonts w:ascii="Arial" w:hAnsi="Arial" w:cs="Arial"/>
          <w:sz w:val="22"/>
          <w:szCs w:val="22"/>
        </w:rPr>
        <w:t xml:space="preserve"> involves a lot of </w:t>
      </w:r>
      <w:r w:rsidR="00D5375A">
        <w:rPr>
          <w:rFonts w:ascii="Arial" w:hAnsi="Arial" w:cs="Arial"/>
          <w:sz w:val="22"/>
          <w:szCs w:val="22"/>
        </w:rPr>
        <w:t>imperial nations</w:t>
      </w:r>
      <w:r>
        <w:rPr>
          <w:rFonts w:ascii="Arial" w:hAnsi="Arial" w:cs="Arial"/>
          <w:sz w:val="22"/>
          <w:szCs w:val="22"/>
        </w:rPr>
        <w:t xml:space="preserve"> around the world, but do they know where these nations are</w:t>
      </w:r>
      <w:r w:rsidR="00D10070">
        <w:rPr>
          <w:rFonts w:ascii="Arial" w:hAnsi="Arial" w:cs="Arial"/>
          <w:sz w:val="22"/>
          <w:szCs w:val="22"/>
        </w:rPr>
        <w:t>? Provide each student with a modern blank map, a blank legend and a list of nations</w:t>
      </w:r>
      <w:r w:rsidR="00D5375A">
        <w:rPr>
          <w:rFonts w:ascii="Arial" w:hAnsi="Arial" w:cs="Arial"/>
          <w:sz w:val="22"/>
          <w:szCs w:val="22"/>
        </w:rPr>
        <w:t>: Britain, France, Spain, Portugal, Russia, Italy, Germany,</w:t>
      </w:r>
      <w:r w:rsidR="00D10070">
        <w:rPr>
          <w:rFonts w:ascii="Arial" w:hAnsi="Arial" w:cs="Arial"/>
          <w:sz w:val="22"/>
          <w:szCs w:val="22"/>
        </w:rPr>
        <w:t xml:space="preserve"> </w:t>
      </w:r>
      <w:r w:rsidR="00D5375A">
        <w:rPr>
          <w:rFonts w:ascii="Arial" w:hAnsi="Arial" w:cs="Arial"/>
          <w:sz w:val="22"/>
          <w:szCs w:val="22"/>
        </w:rPr>
        <w:t>japan, USA</w:t>
      </w:r>
      <w:r w:rsidR="00BB1344">
        <w:rPr>
          <w:rFonts w:ascii="Arial" w:hAnsi="Arial" w:cs="Arial"/>
          <w:sz w:val="22"/>
          <w:szCs w:val="22"/>
        </w:rPr>
        <w:t xml:space="preserve">; each with a specific </w:t>
      </w:r>
      <w:r w:rsidR="00D10070">
        <w:rPr>
          <w:rFonts w:ascii="Arial" w:hAnsi="Arial" w:cs="Arial"/>
          <w:sz w:val="22"/>
          <w:szCs w:val="22"/>
        </w:rPr>
        <w:t>number. Place a letter in each relevant nation. Students are to ‘marry’ their numbered nation with a lettered nation on the map without referring to others or any resources.</w:t>
      </w:r>
    </w:p>
    <w:p w:rsidR="00D10070" w:rsidRDefault="00D10070" w:rsidP="00EE5D68">
      <w:pPr>
        <w:jc w:val="both"/>
        <w:rPr>
          <w:rFonts w:ascii="Arial" w:hAnsi="Arial" w:cs="Arial"/>
          <w:sz w:val="22"/>
          <w:szCs w:val="22"/>
        </w:rPr>
      </w:pPr>
    </w:p>
    <w:p w:rsidR="00D10070" w:rsidRDefault="00D10070" w:rsidP="00EE5D68">
      <w:pPr>
        <w:jc w:val="both"/>
        <w:rPr>
          <w:rFonts w:ascii="Arial" w:hAnsi="Arial" w:cs="Arial"/>
          <w:sz w:val="22"/>
          <w:szCs w:val="22"/>
        </w:rPr>
      </w:pPr>
      <w:r>
        <w:rPr>
          <w:rFonts w:ascii="Arial" w:hAnsi="Arial" w:cs="Arial"/>
          <w:sz w:val="22"/>
          <w:szCs w:val="22"/>
        </w:rPr>
        <w:t>On completion, call out the correct responses. Award the top two students with points.</w:t>
      </w:r>
    </w:p>
    <w:p w:rsidR="00D10070" w:rsidRDefault="00D10070" w:rsidP="00EE5D68">
      <w:pPr>
        <w:jc w:val="both"/>
        <w:rPr>
          <w:rFonts w:ascii="Arial" w:hAnsi="Arial" w:cs="Arial"/>
          <w:sz w:val="22"/>
          <w:szCs w:val="22"/>
        </w:rPr>
      </w:pPr>
      <w:r>
        <w:rPr>
          <w:rFonts w:ascii="Arial" w:hAnsi="Arial" w:cs="Arial"/>
          <w:sz w:val="22"/>
          <w:szCs w:val="22"/>
        </w:rPr>
        <w:t>Provide students with a new map. Encourage them to create a colour key to identify the ‘correct’ nations’</w:t>
      </w:r>
      <w:r w:rsidR="004D59C1">
        <w:rPr>
          <w:rFonts w:ascii="Arial" w:hAnsi="Arial" w:cs="Arial"/>
          <w:sz w:val="22"/>
          <w:szCs w:val="22"/>
        </w:rPr>
        <w:t>. Inform the students that additional information will be added to this map as the course progresses.</w:t>
      </w:r>
    </w:p>
    <w:p w:rsidR="00D10070" w:rsidRDefault="00D10070" w:rsidP="00EE5D68">
      <w:pPr>
        <w:jc w:val="both"/>
        <w:rPr>
          <w:rFonts w:ascii="Arial" w:hAnsi="Arial" w:cs="Arial"/>
          <w:sz w:val="22"/>
          <w:szCs w:val="22"/>
        </w:rPr>
      </w:pPr>
    </w:p>
    <w:p w:rsidR="00EE5D68" w:rsidRDefault="00EE5D68" w:rsidP="00EE5D68">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EE5D68" w:rsidRDefault="007C51B9" w:rsidP="00EE5D68">
      <w:pPr>
        <w:jc w:val="both"/>
        <w:rPr>
          <w:rFonts w:ascii="Arial" w:hAnsi="Arial" w:cs="Arial"/>
          <w:sz w:val="22"/>
          <w:szCs w:val="22"/>
        </w:rPr>
      </w:pPr>
      <w:r>
        <w:rPr>
          <w:rFonts w:ascii="Arial" w:hAnsi="Arial" w:cs="Arial"/>
          <w:sz w:val="22"/>
          <w:szCs w:val="22"/>
        </w:rPr>
        <w:t>Lecture on the background and benefits of</w:t>
      </w:r>
      <w:r w:rsidR="00EE5D68">
        <w:rPr>
          <w:rFonts w:ascii="Arial" w:hAnsi="Arial" w:cs="Arial"/>
          <w:sz w:val="22"/>
          <w:szCs w:val="22"/>
        </w:rPr>
        <w:t xml:space="preserve"> ‘Imperialism’ </w:t>
      </w:r>
      <w:r>
        <w:rPr>
          <w:rFonts w:ascii="Arial" w:hAnsi="Arial" w:cs="Arial"/>
          <w:sz w:val="22"/>
          <w:szCs w:val="22"/>
        </w:rPr>
        <w:t>from the course notes</w:t>
      </w:r>
    </w:p>
    <w:p w:rsidR="00EE5D68" w:rsidRDefault="00EE5D68" w:rsidP="00EE5D68">
      <w:pPr>
        <w:jc w:val="both"/>
        <w:rPr>
          <w:rFonts w:ascii="Arial" w:hAnsi="Arial" w:cs="Arial"/>
          <w:b/>
        </w:rPr>
      </w:pPr>
    </w:p>
    <w:p w:rsidR="00EE5D68" w:rsidRDefault="00EE5D68" w:rsidP="00EE5D68">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EE5D68" w:rsidRDefault="007C51B9" w:rsidP="00EE5D68">
      <w:pPr>
        <w:jc w:val="both"/>
        <w:rPr>
          <w:rFonts w:ascii="Arial" w:hAnsi="Arial" w:cs="Arial"/>
          <w:sz w:val="22"/>
          <w:szCs w:val="22"/>
        </w:rPr>
      </w:pPr>
      <w:r>
        <w:rPr>
          <w:rFonts w:ascii="Arial" w:hAnsi="Arial" w:cs="Arial"/>
          <w:sz w:val="22"/>
          <w:szCs w:val="22"/>
        </w:rPr>
        <w:t>Referencing</w:t>
      </w:r>
      <w:r w:rsidR="00EE5D68">
        <w:rPr>
          <w:rFonts w:ascii="Arial" w:hAnsi="Arial" w:cs="Arial"/>
          <w:sz w:val="22"/>
          <w:szCs w:val="22"/>
        </w:rPr>
        <w:t xml:space="preserve">: </w:t>
      </w:r>
      <w:r>
        <w:rPr>
          <w:rFonts w:ascii="Arial" w:hAnsi="Arial" w:cs="Arial"/>
          <w:sz w:val="22"/>
          <w:szCs w:val="22"/>
        </w:rPr>
        <w:t>Quiz students on their understanding of sources, evidence and discarding information. E</w:t>
      </w:r>
      <w:r w:rsidR="00EE5D68">
        <w:rPr>
          <w:rFonts w:ascii="Arial" w:hAnsi="Arial" w:cs="Arial"/>
          <w:sz w:val="22"/>
          <w:szCs w:val="22"/>
        </w:rPr>
        <w:t xml:space="preserve">xplain to students that they are to </w:t>
      </w:r>
      <w:r>
        <w:rPr>
          <w:rFonts w:ascii="Arial" w:hAnsi="Arial" w:cs="Arial"/>
          <w:sz w:val="22"/>
          <w:szCs w:val="22"/>
        </w:rPr>
        <w:t>record books, websites and other sources with the correct reverencing process. Discuss why referencing. Discuss plagiarism. Use the reader as an example. Discuss the difficulties of websites. Comment on DVDs etc</w:t>
      </w:r>
    </w:p>
    <w:p w:rsidR="00EE5D68" w:rsidRDefault="00EE5D68" w:rsidP="00EE5D68">
      <w:pPr>
        <w:jc w:val="both"/>
        <w:rPr>
          <w:rFonts w:ascii="Arial" w:hAnsi="Arial" w:cs="Arial"/>
          <w:sz w:val="22"/>
          <w:szCs w:val="22"/>
        </w:rPr>
      </w:pPr>
    </w:p>
    <w:p w:rsidR="00EE5D68" w:rsidRPr="00293828" w:rsidRDefault="00EE5D68" w:rsidP="00EE5D68">
      <w:pPr>
        <w:jc w:val="both"/>
        <w:rPr>
          <w:rFonts w:ascii="Arial" w:hAnsi="Arial" w:cs="Arial"/>
          <w:sz w:val="22"/>
          <w:szCs w:val="22"/>
        </w:rPr>
      </w:pPr>
      <w:r w:rsidRPr="009510D9">
        <w:rPr>
          <w:rFonts w:ascii="Arial" w:hAnsi="Arial" w:cs="Arial"/>
          <w:b/>
        </w:rPr>
        <w:t>Student activity:</w:t>
      </w:r>
    </w:p>
    <w:p w:rsidR="00F67087" w:rsidRDefault="00760FF0" w:rsidP="00EE5D68">
      <w:pPr>
        <w:jc w:val="both"/>
        <w:rPr>
          <w:rFonts w:ascii="Arial" w:hAnsi="Arial" w:cs="Arial"/>
          <w:sz w:val="22"/>
          <w:szCs w:val="22"/>
        </w:rPr>
      </w:pPr>
      <w:r>
        <w:rPr>
          <w:rFonts w:ascii="Arial" w:hAnsi="Arial" w:cs="Arial"/>
          <w:sz w:val="22"/>
          <w:szCs w:val="22"/>
        </w:rPr>
        <w:t xml:space="preserve">Provide each student with the option of an imperial power. As they gain points in the class, they gain more colonies. </w:t>
      </w:r>
      <w:r w:rsidR="00F67087">
        <w:rPr>
          <w:rFonts w:ascii="Arial" w:hAnsi="Arial" w:cs="Arial"/>
          <w:sz w:val="22"/>
          <w:szCs w:val="22"/>
        </w:rPr>
        <w:t>Each colony costs and returns: navies need building, ports need securing, armies need forming – all cost.</w:t>
      </w:r>
    </w:p>
    <w:p w:rsidR="00760FF0" w:rsidRDefault="00760FF0" w:rsidP="00EE5D68">
      <w:pPr>
        <w:jc w:val="both"/>
        <w:rPr>
          <w:rFonts w:ascii="Arial" w:hAnsi="Arial" w:cs="Arial"/>
          <w:sz w:val="22"/>
          <w:szCs w:val="22"/>
        </w:rPr>
      </w:pPr>
      <w:r>
        <w:rPr>
          <w:rFonts w:ascii="Arial" w:hAnsi="Arial" w:cs="Arial"/>
          <w:sz w:val="22"/>
          <w:szCs w:val="22"/>
        </w:rPr>
        <w:t xml:space="preserve">Keep a master map </w:t>
      </w:r>
      <w:r w:rsidR="00F67087">
        <w:rPr>
          <w:rFonts w:ascii="Arial" w:hAnsi="Arial" w:cs="Arial"/>
          <w:sz w:val="22"/>
          <w:szCs w:val="22"/>
        </w:rPr>
        <w:t xml:space="preserve">and detailed </w:t>
      </w:r>
      <w:r>
        <w:rPr>
          <w:rFonts w:ascii="Arial" w:hAnsi="Arial" w:cs="Arial"/>
          <w:sz w:val="22"/>
          <w:szCs w:val="22"/>
        </w:rPr>
        <w:t>record</w:t>
      </w:r>
      <w:r w:rsidR="00F67087">
        <w:rPr>
          <w:rFonts w:ascii="Arial" w:hAnsi="Arial" w:cs="Arial"/>
          <w:sz w:val="22"/>
          <w:szCs w:val="22"/>
        </w:rPr>
        <w:t>s to keep a track of progress</w:t>
      </w:r>
      <w:r>
        <w:rPr>
          <w:rFonts w:ascii="Arial" w:hAnsi="Arial" w:cs="Arial"/>
          <w:sz w:val="22"/>
          <w:szCs w:val="22"/>
        </w:rPr>
        <w:t>.</w:t>
      </w:r>
    </w:p>
    <w:p w:rsidR="00760FF0" w:rsidRDefault="00760FF0" w:rsidP="00EE5D68">
      <w:pPr>
        <w:jc w:val="both"/>
        <w:rPr>
          <w:rFonts w:ascii="Arial" w:hAnsi="Arial" w:cs="Arial"/>
          <w:sz w:val="22"/>
          <w:szCs w:val="22"/>
        </w:rPr>
      </w:pPr>
    </w:p>
    <w:p w:rsidR="00EE5D68" w:rsidRDefault="007C51B9" w:rsidP="00EE5D68">
      <w:pPr>
        <w:jc w:val="both"/>
        <w:rPr>
          <w:rFonts w:ascii="Arial" w:hAnsi="Arial" w:cs="Arial"/>
          <w:sz w:val="22"/>
          <w:szCs w:val="22"/>
        </w:rPr>
      </w:pPr>
      <w:r>
        <w:rPr>
          <w:rFonts w:ascii="Arial" w:hAnsi="Arial" w:cs="Arial"/>
          <w:sz w:val="22"/>
          <w:szCs w:val="22"/>
        </w:rPr>
        <w:t xml:space="preserve">Provide students with a planning template. </w:t>
      </w:r>
      <w:r w:rsidR="00455E90">
        <w:rPr>
          <w:rFonts w:ascii="Arial" w:hAnsi="Arial" w:cs="Arial"/>
          <w:sz w:val="22"/>
          <w:szCs w:val="22"/>
        </w:rPr>
        <w:t>Explain that every other lesson will be activities in the classroom. Each other lesson as they arrive will be divided between reading, research and DVD viewing (if available)</w:t>
      </w:r>
      <w:r w:rsidR="00F87CA8">
        <w:rPr>
          <w:rFonts w:ascii="Arial" w:hAnsi="Arial" w:cs="Arial"/>
          <w:sz w:val="22"/>
          <w:szCs w:val="22"/>
        </w:rPr>
        <w:t>.</w:t>
      </w:r>
      <w:r w:rsidR="00455E90">
        <w:rPr>
          <w:rFonts w:ascii="Arial" w:hAnsi="Arial" w:cs="Arial"/>
          <w:sz w:val="22"/>
          <w:szCs w:val="22"/>
        </w:rPr>
        <w:t xml:space="preserve"> </w:t>
      </w:r>
      <w:r>
        <w:rPr>
          <w:rFonts w:ascii="Arial" w:hAnsi="Arial" w:cs="Arial"/>
          <w:sz w:val="22"/>
          <w:szCs w:val="22"/>
        </w:rPr>
        <w:t>Encourage students to make a concerted plan towards set assessments and factor in other subject’s expectations.</w:t>
      </w:r>
    </w:p>
    <w:p w:rsidR="00EE5D68" w:rsidRDefault="00EE5D68" w:rsidP="00EE5D68">
      <w:pPr>
        <w:jc w:val="both"/>
        <w:rPr>
          <w:rFonts w:ascii="Arial" w:hAnsi="Arial" w:cs="Arial"/>
          <w:b/>
          <w:sz w:val="22"/>
          <w:szCs w:val="22"/>
        </w:rPr>
      </w:pPr>
    </w:p>
    <w:p w:rsidR="00EE5D68" w:rsidRDefault="00EE5D68" w:rsidP="00EE5D68">
      <w:pPr>
        <w:jc w:val="both"/>
        <w:rPr>
          <w:rFonts w:ascii="Arial" w:hAnsi="Arial" w:cs="Arial"/>
          <w:b/>
        </w:rPr>
      </w:pPr>
      <w:r w:rsidRPr="009510D9">
        <w:rPr>
          <w:rFonts w:ascii="Arial" w:hAnsi="Arial" w:cs="Arial"/>
          <w:b/>
        </w:rPr>
        <w:t>Review today’s lesson:</w:t>
      </w:r>
    </w:p>
    <w:p w:rsidR="00EE5D68" w:rsidRDefault="00EE5D68" w:rsidP="00EE5D68">
      <w:pPr>
        <w:jc w:val="both"/>
        <w:rPr>
          <w:rFonts w:ascii="Arial" w:hAnsi="Arial" w:cs="Arial"/>
          <w:sz w:val="22"/>
          <w:szCs w:val="22"/>
        </w:rPr>
      </w:pPr>
      <w:r>
        <w:rPr>
          <w:rFonts w:ascii="Arial" w:hAnsi="Arial" w:cs="Arial"/>
          <w:sz w:val="22"/>
          <w:szCs w:val="22"/>
        </w:rPr>
        <w:t>Give students time to add responses to the ‘Aims of the lesson’.</w:t>
      </w:r>
    </w:p>
    <w:p w:rsidR="00DC4C31" w:rsidRPr="0095739E" w:rsidRDefault="00DC4C31" w:rsidP="00DC4C31">
      <w:pPr>
        <w:jc w:val="both"/>
        <w:rPr>
          <w:rFonts w:ascii="Arial" w:hAnsi="Arial" w:cs="Arial"/>
          <w:sz w:val="22"/>
          <w:szCs w:val="22"/>
        </w:rPr>
      </w:pPr>
    </w:p>
    <w:p w:rsidR="00D5375A" w:rsidRPr="00F87CA8" w:rsidRDefault="00D5375A" w:rsidP="00D5375A">
      <w:pPr>
        <w:jc w:val="both"/>
        <w:rPr>
          <w:rFonts w:ascii="Arial" w:hAnsi="Arial" w:cs="Arial"/>
          <w:sz w:val="22"/>
          <w:szCs w:val="22"/>
        </w:rPr>
      </w:pPr>
      <w:r w:rsidRPr="00F87CA8">
        <w:rPr>
          <w:rFonts w:ascii="Arial" w:hAnsi="Arial" w:cs="Arial"/>
          <w:sz w:val="22"/>
          <w:szCs w:val="22"/>
        </w:rPr>
        <w:t>Explain to students that tomorrow’s lesson will be the reading of Chapter One, p. 1 and pp. 9 - 15</w:t>
      </w:r>
    </w:p>
    <w:p w:rsidR="00DC4C31" w:rsidRDefault="00DC4C31" w:rsidP="00DC4C31">
      <w:pPr>
        <w:rPr>
          <w:rFonts w:ascii="Arial" w:hAnsi="Arial" w:cs="Arial"/>
        </w:rPr>
      </w:pPr>
    </w:p>
    <w:p w:rsidR="00697E33" w:rsidRDefault="00697E33" w:rsidP="00DC4C31">
      <w:pPr>
        <w:jc w:val="both"/>
        <w:rPr>
          <w:rFonts w:ascii="Arial" w:hAnsi="Arial" w:cs="Arial"/>
          <w:b/>
          <w:u w:val="single"/>
        </w:rPr>
      </w:pPr>
    </w:p>
    <w:p w:rsidR="00DC4C31" w:rsidRPr="00807241" w:rsidRDefault="00DC4C31" w:rsidP="00DC4C3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3</w:t>
      </w:r>
    </w:p>
    <w:p w:rsidR="00DC4C31" w:rsidRDefault="00DC4C31" w:rsidP="00DC4C31">
      <w:pPr>
        <w:rPr>
          <w:rFonts w:ascii="Arial" w:hAnsi="Arial" w:cs="Arial"/>
          <w:b/>
        </w:rPr>
      </w:pPr>
    </w:p>
    <w:p w:rsidR="00D5375A" w:rsidRPr="00744D4B" w:rsidRDefault="00D5375A" w:rsidP="00D5375A">
      <w:pPr>
        <w:jc w:val="both"/>
        <w:rPr>
          <w:rFonts w:ascii="Arial" w:hAnsi="Arial" w:cs="Arial"/>
          <w:b/>
        </w:rPr>
      </w:pPr>
      <w:r w:rsidRPr="00744D4B">
        <w:rPr>
          <w:rFonts w:ascii="Arial" w:hAnsi="Arial" w:cs="Arial"/>
          <w:b/>
        </w:rPr>
        <w:t xml:space="preserve">Aim of the lesson: </w:t>
      </w:r>
    </w:p>
    <w:p w:rsidR="00D5375A" w:rsidRPr="0095739E" w:rsidRDefault="00D5375A" w:rsidP="00D5375A">
      <w:pPr>
        <w:jc w:val="both"/>
        <w:rPr>
          <w:rFonts w:ascii="Arial" w:hAnsi="Arial" w:cs="Arial"/>
          <w:sz w:val="22"/>
          <w:szCs w:val="22"/>
        </w:rPr>
      </w:pPr>
    </w:p>
    <w:p w:rsidR="00D5375A" w:rsidRPr="00302E83" w:rsidRDefault="00302E83" w:rsidP="00BB1344">
      <w:pPr>
        <w:pStyle w:val="ListParagraph"/>
        <w:numPr>
          <w:ilvl w:val="0"/>
          <w:numId w:val="13"/>
        </w:numPr>
        <w:jc w:val="both"/>
        <w:rPr>
          <w:rFonts w:ascii="Arial" w:hAnsi="Arial" w:cs="Arial"/>
          <w:sz w:val="22"/>
          <w:szCs w:val="22"/>
        </w:rPr>
      </w:pPr>
      <w:r>
        <w:rPr>
          <w:rFonts w:ascii="Arial" w:hAnsi="Arial" w:cs="Arial"/>
          <w:sz w:val="22"/>
          <w:szCs w:val="22"/>
        </w:rPr>
        <w:t>Note taking: t</w:t>
      </w:r>
      <w:r w:rsidR="00BB1344" w:rsidRPr="00302E83">
        <w:rPr>
          <w:rFonts w:ascii="Arial" w:hAnsi="Arial" w:cs="Arial"/>
          <w:sz w:val="22"/>
          <w:szCs w:val="22"/>
        </w:rPr>
        <w:t>o read, highlight, take notes and create dot points</w:t>
      </w:r>
      <w:r w:rsidR="00D5375A" w:rsidRPr="00302E83">
        <w:rPr>
          <w:rFonts w:ascii="Arial" w:hAnsi="Arial" w:cs="Arial"/>
          <w:sz w:val="22"/>
          <w:szCs w:val="22"/>
        </w:rPr>
        <w:t xml:space="preserve"> of Chapter One, p. 1 and pp. 9 - 15</w:t>
      </w:r>
    </w:p>
    <w:p w:rsidR="00D5375A" w:rsidRDefault="00D5375A" w:rsidP="00D5375A">
      <w:pPr>
        <w:jc w:val="both"/>
        <w:rPr>
          <w:rFonts w:ascii="Arial" w:hAnsi="Arial" w:cs="Arial"/>
          <w:sz w:val="22"/>
          <w:szCs w:val="22"/>
        </w:rPr>
      </w:pPr>
    </w:p>
    <w:p w:rsidR="00697E33" w:rsidRDefault="00697E33" w:rsidP="00327A48">
      <w:pPr>
        <w:jc w:val="both"/>
        <w:rPr>
          <w:rFonts w:ascii="Arial" w:hAnsi="Arial" w:cs="Arial"/>
          <w:b/>
          <w:u w:val="single"/>
        </w:rPr>
      </w:pPr>
    </w:p>
    <w:p w:rsidR="00327A48" w:rsidRPr="00807241" w:rsidRDefault="00327A48" w:rsidP="00327A48">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4</w:t>
      </w:r>
    </w:p>
    <w:p w:rsidR="00327A48" w:rsidRDefault="00327A48" w:rsidP="00327A48">
      <w:pPr>
        <w:rPr>
          <w:rFonts w:ascii="Arial" w:hAnsi="Arial" w:cs="Arial"/>
          <w:b/>
        </w:rPr>
      </w:pPr>
    </w:p>
    <w:p w:rsidR="00BB1344" w:rsidRPr="00744D4B" w:rsidRDefault="00BB1344" w:rsidP="00BB1344">
      <w:pPr>
        <w:jc w:val="both"/>
        <w:rPr>
          <w:rFonts w:ascii="Arial" w:hAnsi="Arial" w:cs="Arial"/>
          <w:b/>
        </w:rPr>
      </w:pPr>
      <w:r w:rsidRPr="00744D4B">
        <w:rPr>
          <w:rFonts w:ascii="Arial" w:hAnsi="Arial" w:cs="Arial"/>
          <w:b/>
        </w:rPr>
        <w:t xml:space="preserve">Aim of the lesson: </w:t>
      </w:r>
    </w:p>
    <w:p w:rsidR="00BB1344" w:rsidRDefault="004D59C1" w:rsidP="00BB1344">
      <w:pPr>
        <w:pStyle w:val="ListParagraph"/>
        <w:numPr>
          <w:ilvl w:val="0"/>
          <w:numId w:val="1"/>
        </w:numPr>
        <w:jc w:val="both"/>
        <w:rPr>
          <w:rFonts w:ascii="Arial" w:hAnsi="Arial" w:cs="Arial"/>
          <w:sz w:val="22"/>
          <w:szCs w:val="22"/>
        </w:rPr>
      </w:pPr>
      <w:r>
        <w:rPr>
          <w:rFonts w:ascii="Arial" w:hAnsi="Arial" w:cs="Arial"/>
          <w:sz w:val="22"/>
          <w:szCs w:val="22"/>
        </w:rPr>
        <w:t>How has Portugal and Spain shaped the modern world</w:t>
      </w:r>
      <w:r w:rsidR="00BB1344">
        <w:rPr>
          <w:rFonts w:ascii="Arial" w:hAnsi="Arial" w:cs="Arial"/>
          <w:sz w:val="22"/>
          <w:szCs w:val="22"/>
        </w:rPr>
        <w:t>?</w:t>
      </w:r>
    </w:p>
    <w:p w:rsidR="00BB1344" w:rsidRDefault="004D59C1" w:rsidP="00BB1344">
      <w:pPr>
        <w:pStyle w:val="ListParagraph"/>
        <w:numPr>
          <w:ilvl w:val="0"/>
          <w:numId w:val="1"/>
        </w:numPr>
        <w:jc w:val="both"/>
        <w:rPr>
          <w:rFonts w:ascii="Arial" w:hAnsi="Arial" w:cs="Arial"/>
          <w:sz w:val="22"/>
          <w:szCs w:val="22"/>
        </w:rPr>
      </w:pPr>
      <w:r>
        <w:rPr>
          <w:rFonts w:ascii="Arial" w:hAnsi="Arial" w:cs="Arial"/>
          <w:sz w:val="22"/>
          <w:szCs w:val="22"/>
        </w:rPr>
        <w:t>How has human nature affected</w:t>
      </w:r>
      <w:r w:rsidR="00302E83">
        <w:rPr>
          <w:rFonts w:ascii="Arial" w:hAnsi="Arial" w:cs="Arial"/>
          <w:sz w:val="22"/>
          <w:szCs w:val="22"/>
        </w:rPr>
        <w:t xml:space="preserve"> the course of history</w:t>
      </w:r>
      <w:r w:rsidR="00BB1344">
        <w:rPr>
          <w:rFonts w:ascii="Arial" w:hAnsi="Arial" w:cs="Arial"/>
          <w:sz w:val="22"/>
          <w:szCs w:val="22"/>
        </w:rPr>
        <w:t>?</w:t>
      </w:r>
    </w:p>
    <w:p w:rsidR="00302E83" w:rsidRDefault="00302E83" w:rsidP="00BB1344">
      <w:pPr>
        <w:jc w:val="both"/>
        <w:rPr>
          <w:rFonts w:ascii="Arial" w:hAnsi="Arial" w:cs="Arial"/>
          <w:sz w:val="22"/>
          <w:szCs w:val="22"/>
        </w:rPr>
      </w:pPr>
    </w:p>
    <w:p w:rsidR="00BB1344" w:rsidRDefault="00BB1344" w:rsidP="00BB1344">
      <w:pPr>
        <w:jc w:val="both"/>
        <w:rPr>
          <w:rFonts w:ascii="Arial" w:hAnsi="Arial" w:cs="Arial"/>
          <w:sz w:val="22"/>
          <w:szCs w:val="22"/>
        </w:rPr>
      </w:pPr>
      <w:r w:rsidRPr="00026890">
        <w:rPr>
          <w:rFonts w:ascii="Arial" w:hAnsi="Arial" w:cs="Arial"/>
          <w:sz w:val="22"/>
          <w:szCs w:val="22"/>
        </w:rPr>
        <w:t xml:space="preserve">Distribute </w:t>
      </w:r>
      <w:r>
        <w:rPr>
          <w:rFonts w:ascii="Arial" w:hAnsi="Arial" w:cs="Arial"/>
          <w:sz w:val="22"/>
          <w:szCs w:val="22"/>
        </w:rPr>
        <w:t>an A6 paper to each pair as they</w:t>
      </w:r>
      <w:r w:rsidRPr="00026890">
        <w:rPr>
          <w:rFonts w:ascii="Arial" w:hAnsi="Arial" w:cs="Arial"/>
          <w:sz w:val="22"/>
          <w:szCs w:val="22"/>
        </w:rPr>
        <w:t xml:space="preserve"> finish </w:t>
      </w:r>
      <w:r>
        <w:rPr>
          <w:rFonts w:ascii="Arial" w:hAnsi="Arial" w:cs="Arial"/>
          <w:sz w:val="22"/>
          <w:szCs w:val="22"/>
        </w:rPr>
        <w:t>the ‘Aims’.</w:t>
      </w:r>
    </w:p>
    <w:p w:rsidR="00BB1344" w:rsidRDefault="00BB1344" w:rsidP="00BB1344">
      <w:pPr>
        <w:jc w:val="both"/>
        <w:rPr>
          <w:rFonts w:ascii="Arial" w:hAnsi="Arial" w:cs="Arial"/>
          <w:sz w:val="22"/>
          <w:szCs w:val="22"/>
        </w:rPr>
      </w:pPr>
    </w:p>
    <w:p w:rsidR="00BB1344" w:rsidRDefault="00BB1344" w:rsidP="00BB1344">
      <w:pPr>
        <w:jc w:val="both"/>
        <w:rPr>
          <w:rFonts w:ascii="Arial" w:hAnsi="Arial" w:cs="Arial"/>
          <w:b/>
        </w:rPr>
      </w:pPr>
      <w:r w:rsidRPr="00744D4B">
        <w:rPr>
          <w:rFonts w:ascii="Arial" w:hAnsi="Arial" w:cs="Arial"/>
          <w:b/>
        </w:rPr>
        <w:t>Review previous work:</w:t>
      </w:r>
    </w:p>
    <w:p w:rsidR="00F87CA8" w:rsidRDefault="00F87CA8" w:rsidP="00F87CA8">
      <w:pPr>
        <w:jc w:val="both"/>
        <w:rPr>
          <w:rFonts w:ascii="Arial" w:hAnsi="Arial" w:cs="Arial"/>
          <w:sz w:val="22"/>
          <w:szCs w:val="22"/>
        </w:rPr>
      </w:pPr>
      <w:r>
        <w:rPr>
          <w:rFonts w:ascii="Arial" w:hAnsi="Arial" w:cs="Arial"/>
          <w:sz w:val="22"/>
          <w:szCs w:val="22"/>
        </w:rPr>
        <w:t xml:space="preserve">Place students into pairs. </w:t>
      </w:r>
      <w:proofErr w:type="gramStart"/>
      <w:r>
        <w:rPr>
          <w:rFonts w:ascii="Arial" w:hAnsi="Arial" w:cs="Arial"/>
          <w:sz w:val="22"/>
          <w:szCs w:val="22"/>
        </w:rPr>
        <w:t>Point to a coloured map of the major imperial nations.</w:t>
      </w:r>
      <w:proofErr w:type="gramEnd"/>
      <w:r>
        <w:rPr>
          <w:rFonts w:ascii="Arial" w:hAnsi="Arial" w:cs="Arial"/>
          <w:sz w:val="22"/>
          <w:szCs w:val="22"/>
        </w:rPr>
        <w:t xml:space="preserve"> As you point to each nation, pairs are to write the name of that nation on their piece of paper. On completion, pairs are to swap with another pair and </w:t>
      </w:r>
      <w:proofErr w:type="gramStart"/>
      <w:r>
        <w:rPr>
          <w:rFonts w:ascii="Arial" w:hAnsi="Arial" w:cs="Arial"/>
          <w:sz w:val="22"/>
          <w:szCs w:val="22"/>
        </w:rPr>
        <w:t>peer</w:t>
      </w:r>
      <w:proofErr w:type="gramEnd"/>
      <w:r>
        <w:rPr>
          <w:rFonts w:ascii="Arial" w:hAnsi="Arial" w:cs="Arial"/>
          <w:sz w:val="22"/>
          <w:szCs w:val="22"/>
        </w:rPr>
        <w:t xml:space="preserve"> mark. The highest scorers gain points.</w:t>
      </w:r>
    </w:p>
    <w:p w:rsidR="00F87CA8" w:rsidRDefault="00F87CA8" w:rsidP="00F87CA8">
      <w:pPr>
        <w:jc w:val="both"/>
        <w:rPr>
          <w:rFonts w:ascii="Arial" w:hAnsi="Arial" w:cs="Arial"/>
          <w:sz w:val="22"/>
          <w:szCs w:val="22"/>
        </w:rPr>
      </w:pPr>
    </w:p>
    <w:p w:rsidR="00F87CA8" w:rsidRDefault="00F87CA8" w:rsidP="00F87CA8">
      <w:pPr>
        <w:jc w:val="both"/>
        <w:rPr>
          <w:rFonts w:ascii="Arial" w:hAnsi="Arial" w:cs="Arial"/>
          <w:sz w:val="22"/>
          <w:szCs w:val="22"/>
        </w:rPr>
      </w:pPr>
      <w:r>
        <w:rPr>
          <w:rFonts w:ascii="Arial" w:hAnsi="Arial" w:cs="Arial"/>
          <w:sz w:val="22"/>
          <w:szCs w:val="22"/>
        </w:rPr>
        <w:lastRenderedPageBreak/>
        <w:t>Get students to help create a class list on the benefits of imperialism</w:t>
      </w:r>
    </w:p>
    <w:p w:rsidR="00F87CA8" w:rsidRDefault="00F87CA8" w:rsidP="00F87CA8">
      <w:pPr>
        <w:jc w:val="both"/>
        <w:rPr>
          <w:rFonts w:ascii="Arial" w:hAnsi="Arial" w:cs="Arial"/>
          <w:sz w:val="22"/>
          <w:szCs w:val="22"/>
        </w:rPr>
      </w:pPr>
    </w:p>
    <w:p w:rsidR="00F87CA8" w:rsidRDefault="00F87CA8" w:rsidP="00F87CA8">
      <w:pPr>
        <w:jc w:val="both"/>
        <w:rPr>
          <w:rFonts w:ascii="Arial" w:hAnsi="Arial" w:cs="Arial"/>
          <w:sz w:val="22"/>
          <w:szCs w:val="22"/>
        </w:rPr>
      </w:pPr>
      <w:r>
        <w:rPr>
          <w:rFonts w:ascii="Arial" w:hAnsi="Arial" w:cs="Arial"/>
          <w:sz w:val="22"/>
          <w:szCs w:val="22"/>
        </w:rPr>
        <w:t>Ask: what is a source; evidence; what should be included in any reference?</w:t>
      </w:r>
    </w:p>
    <w:p w:rsidR="00BB1344" w:rsidRPr="001F41B1" w:rsidRDefault="00BB1344" w:rsidP="00BB1344">
      <w:pPr>
        <w:jc w:val="both"/>
        <w:rPr>
          <w:rFonts w:ascii="Arial" w:hAnsi="Arial" w:cs="Arial"/>
          <w:sz w:val="20"/>
          <w:szCs w:val="20"/>
        </w:rPr>
      </w:pPr>
    </w:p>
    <w:p w:rsidR="00BB1344" w:rsidRDefault="00BB1344" w:rsidP="00BB1344">
      <w:pPr>
        <w:jc w:val="both"/>
        <w:rPr>
          <w:rFonts w:ascii="Arial" w:hAnsi="Arial" w:cs="Arial"/>
          <w:b/>
        </w:rPr>
      </w:pPr>
      <w:r>
        <w:rPr>
          <w:rFonts w:ascii="Arial" w:hAnsi="Arial" w:cs="Arial"/>
          <w:b/>
        </w:rPr>
        <w:t>New knowledge</w:t>
      </w:r>
      <w:r w:rsidRPr="00744D4B">
        <w:rPr>
          <w:rFonts w:ascii="Arial" w:hAnsi="Arial" w:cs="Arial"/>
          <w:b/>
        </w:rPr>
        <w:t>:</w:t>
      </w:r>
    </w:p>
    <w:p w:rsidR="002B2926" w:rsidRDefault="002B2926" w:rsidP="002B2926">
      <w:pPr>
        <w:jc w:val="both"/>
        <w:rPr>
          <w:rFonts w:ascii="Arial" w:hAnsi="Arial" w:cs="Arial"/>
          <w:sz w:val="22"/>
          <w:szCs w:val="22"/>
        </w:rPr>
      </w:pPr>
      <w:r>
        <w:rPr>
          <w:rFonts w:ascii="Arial" w:hAnsi="Arial" w:cs="Arial"/>
          <w:sz w:val="22"/>
          <w:szCs w:val="22"/>
        </w:rPr>
        <w:t>Lecture on ‘Portugal and Spain</w:t>
      </w:r>
      <w:r w:rsidR="004D59C1">
        <w:rPr>
          <w:rFonts w:ascii="Arial" w:hAnsi="Arial" w:cs="Arial"/>
          <w:sz w:val="22"/>
          <w:szCs w:val="22"/>
        </w:rPr>
        <w:t>’</w:t>
      </w:r>
      <w:r>
        <w:rPr>
          <w:rFonts w:ascii="Arial" w:hAnsi="Arial" w:cs="Arial"/>
          <w:sz w:val="22"/>
          <w:szCs w:val="22"/>
        </w:rPr>
        <w:t xml:space="preserve"> from the course notes</w:t>
      </w:r>
      <w:r w:rsidR="00C957DE">
        <w:rPr>
          <w:rFonts w:ascii="Arial" w:hAnsi="Arial" w:cs="Arial"/>
          <w:sz w:val="22"/>
          <w:szCs w:val="22"/>
        </w:rPr>
        <w:t xml:space="preserve"> – use </w:t>
      </w:r>
      <w:r w:rsidR="009930E4">
        <w:rPr>
          <w:rFonts w:ascii="Arial" w:hAnsi="Arial" w:cs="Arial"/>
          <w:sz w:val="22"/>
          <w:szCs w:val="22"/>
        </w:rPr>
        <w:t>a world</w:t>
      </w:r>
      <w:r w:rsidR="00C957DE">
        <w:rPr>
          <w:rFonts w:ascii="Arial" w:hAnsi="Arial" w:cs="Arial"/>
          <w:sz w:val="22"/>
          <w:szCs w:val="22"/>
        </w:rPr>
        <w:t xml:space="preserve"> map to highlight any new regions discussed</w:t>
      </w:r>
      <w:r w:rsidR="009930E4">
        <w:rPr>
          <w:rFonts w:ascii="Arial" w:hAnsi="Arial" w:cs="Arial"/>
          <w:sz w:val="22"/>
          <w:szCs w:val="22"/>
        </w:rPr>
        <w:t>:</w:t>
      </w:r>
      <w:r w:rsidR="009930E4" w:rsidRPr="009930E4">
        <w:rPr>
          <w:rFonts w:ascii="Comic Sans MS" w:hAnsi="Comic Sans MS"/>
        </w:rPr>
        <w:t xml:space="preserve"> </w:t>
      </w:r>
      <w:r w:rsidR="009930E4" w:rsidRPr="009930E4">
        <w:rPr>
          <w:rFonts w:ascii="Arial" w:hAnsi="Arial" w:cs="Arial"/>
          <w:sz w:val="22"/>
          <w:szCs w:val="22"/>
        </w:rPr>
        <w:t>Cape of Good Hope</w:t>
      </w:r>
      <w:r w:rsidR="007F072E">
        <w:rPr>
          <w:rFonts w:ascii="Arial" w:hAnsi="Arial" w:cs="Arial"/>
          <w:sz w:val="22"/>
          <w:szCs w:val="22"/>
        </w:rPr>
        <w:t>;</w:t>
      </w:r>
      <w:r w:rsidR="009930E4" w:rsidRPr="009930E4">
        <w:rPr>
          <w:rFonts w:ascii="Arial" w:hAnsi="Arial" w:cs="Arial"/>
          <w:sz w:val="22"/>
          <w:szCs w:val="22"/>
        </w:rPr>
        <w:t xml:space="preserve"> Africa; India </w:t>
      </w:r>
      <w:r w:rsidR="007F072E">
        <w:rPr>
          <w:rFonts w:ascii="Arial" w:hAnsi="Arial" w:cs="Arial"/>
          <w:sz w:val="22"/>
          <w:szCs w:val="22"/>
        </w:rPr>
        <w:t>;</w:t>
      </w:r>
      <w:r w:rsidR="009930E4" w:rsidRPr="009930E4">
        <w:rPr>
          <w:rFonts w:ascii="Arial" w:hAnsi="Arial" w:cs="Arial"/>
          <w:sz w:val="22"/>
          <w:szCs w:val="22"/>
        </w:rPr>
        <w:t xml:space="preserve">Goa </w:t>
      </w:r>
      <w:r w:rsidR="007F072E">
        <w:rPr>
          <w:rFonts w:ascii="Arial" w:hAnsi="Arial" w:cs="Arial"/>
          <w:sz w:val="22"/>
          <w:szCs w:val="22"/>
        </w:rPr>
        <w:t>;</w:t>
      </w:r>
      <w:r w:rsidR="009930E4" w:rsidRPr="009930E4">
        <w:rPr>
          <w:rFonts w:ascii="Arial" w:hAnsi="Arial" w:cs="Arial"/>
          <w:sz w:val="22"/>
          <w:szCs w:val="22"/>
        </w:rPr>
        <w:t>Macau</w:t>
      </w:r>
      <w:r w:rsidR="007F072E">
        <w:rPr>
          <w:rFonts w:ascii="Arial" w:hAnsi="Arial" w:cs="Arial"/>
          <w:sz w:val="22"/>
          <w:szCs w:val="22"/>
        </w:rPr>
        <w:t>;</w:t>
      </w:r>
      <w:r w:rsidR="009930E4" w:rsidRPr="009930E4">
        <w:rPr>
          <w:rFonts w:ascii="Arial" w:hAnsi="Arial" w:cs="Arial"/>
          <w:sz w:val="22"/>
          <w:szCs w:val="22"/>
        </w:rPr>
        <w:t xml:space="preserve"> E Timor</w:t>
      </w:r>
      <w:r w:rsidR="007F072E">
        <w:rPr>
          <w:rFonts w:ascii="Arial" w:hAnsi="Arial" w:cs="Arial"/>
          <w:sz w:val="22"/>
          <w:szCs w:val="22"/>
        </w:rPr>
        <w:t>;</w:t>
      </w:r>
      <w:r w:rsidR="009930E4" w:rsidRPr="009930E4">
        <w:rPr>
          <w:rFonts w:ascii="Arial" w:hAnsi="Arial" w:cs="Arial"/>
          <w:sz w:val="22"/>
          <w:szCs w:val="22"/>
        </w:rPr>
        <w:t xml:space="preserve"> Brazil</w:t>
      </w:r>
      <w:r w:rsidR="007F072E">
        <w:rPr>
          <w:rFonts w:ascii="Arial" w:hAnsi="Arial" w:cs="Arial"/>
          <w:sz w:val="22"/>
          <w:szCs w:val="22"/>
        </w:rPr>
        <w:t xml:space="preserve">; </w:t>
      </w:r>
      <w:r w:rsidR="009930E4" w:rsidRPr="009930E4">
        <w:rPr>
          <w:rFonts w:ascii="Arial" w:hAnsi="Arial" w:cs="Arial"/>
          <w:sz w:val="22"/>
          <w:szCs w:val="22"/>
        </w:rPr>
        <w:t>California</w:t>
      </w:r>
      <w:r w:rsidR="007F072E">
        <w:rPr>
          <w:rFonts w:ascii="Arial" w:hAnsi="Arial" w:cs="Arial"/>
          <w:sz w:val="22"/>
          <w:szCs w:val="22"/>
        </w:rPr>
        <w:t>;</w:t>
      </w:r>
      <w:r w:rsidR="009930E4" w:rsidRPr="009930E4">
        <w:rPr>
          <w:rFonts w:ascii="Arial" w:hAnsi="Arial" w:cs="Arial"/>
          <w:sz w:val="22"/>
          <w:szCs w:val="22"/>
        </w:rPr>
        <w:t xml:space="preserve"> Chile</w:t>
      </w:r>
      <w:r w:rsidR="007F072E">
        <w:rPr>
          <w:rFonts w:ascii="Arial" w:hAnsi="Arial" w:cs="Arial"/>
          <w:sz w:val="22"/>
          <w:szCs w:val="22"/>
        </w:rPr>
        <w:t>; Mexico;</w:t>
      </w:r>
      <w:r w:rsidR="00F87CA8">
        <w:rPr>
          <w:rFonts w:ascii="Arial" w:hAnsi="Arial" w:cs="Arial"/>
          <w:sz w:val="22"/>
          <w:szCs w:val="22"/>
        </w:rPr>
        <w:t xml:space="preserve"> </w:t>
      </w:r>
      <w:r w:rsidR="009930E4" w:rsidRPr="009930E4">
        <w:rPr>
          <w:rFonts w:ascii="Arial" w:hAnsi="Arial" w:cs="Arial"/>
          <w:sz w:val="22"/>
          <w:szCs w:val="22"/>
        </w:rPr>
        <w:t xml:space="preserve">Florida </w:t>
      </w:r>
    </w:p>
    <w:p w:rsidR="00BB1344" w:rsidRDefault="00BB1344" w:rsidP="00BB1344">
      <w:pPr>
        <w:jc w:val="both"/>
        <w:rPr>
          <w:rFonts w:ascii="Arial" w:hAnsi="Arial" w:cs="Arial"/>
          <w:sz w:val="22"/>
          <w:szCs w:val="22"/>
        </w:rPr>
      </w:pPr>
    </w:p>
    <w:p w:rsidR="00BB1344" w:rsidRDefault="00BB1344" w:rsidP="00BB1344">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BB1344" w:rsidRDefault="007F072E" w:rsidP="00BB1344">
      <w:pPr>
        <w:jc w:val="both"/>
        <w:rPr>
          <w:rFonts w:ascii="Arial" w:hAnsi="Arial" w:cs="Arial"/>
          <w:sz w:val="22"/>
          <w:szCs w:val="22"/>
        </w:rPr>
      </w:pPr>
      <w:r>
        <w:rPr>
          <w:rFonts w:ascii="Arial" w:hAnsi="Arial" w:cs="Arial"/>
          <w:sz w:val="22"/>
          <w:szCs w:val="22"/>
        </w:rPr>
        <w:t>Human nature of desire – ‘a shiny thing’; a race of nations; ‘keeping ahead of the pack’</w:t>
      </w:r>
    </w:p>
    <w:p w:rsidR="00BB1344" w:rsidRDefault="00BB1344" w:rsidP="00BB1344">
      <w:pPr>
        <w:jc w:val="both"/>
        <w:rPr>
          <w:rFonts w:ascii="Arial" w:hAnsi="Arial" w:cs="Arial"/>
          <w:b/>
        </w:rPr>
      </w:pPr>
    </w:p>
    <w:p w:rsidR="00BB1344" w:rsidRDefault="00BB1344" w:rsidP="00BB1344">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BB1344" w:rsidRDefault="00455E90" w:rsidP="00BB1344">
      <w:pPr>
        <w:jc w:val="both"/>
        <w:rPr>
          <w:rFonts w:ascii="Arial" w:hAnsi="Arial" w:cs="Arial"/>
          <w:sz w:val="22"/>
          <w:szCs w:val="22"/>
        </w:rPr>
      </w:pPr>
      <w:r>
        <w:rPr>
          <w:rFonts w:ascii="Arial" w:hAnsi="Arial" w:cs="Arial"/>
          <w:sz w:val="22"/>
          <w:szCs w:val="22"/>
        </w:rPr>
        <w:t>Gathering information</w:t>
      </w:r>
      <w:r w:rsidR="00BB1344">
        <w:rPr>
          <w:rFonts w:ascii="Arial" w:hAnsi="Arial" w:cs="Arial"/>
          <w:sz w:val="22"/>
          <w:szCs w:val="22"/>
        </w:rPr>
        <w:t xml:space="preserve">: </w:t>
      </w:r>
      <w:r>
        <w:rPr>
          <w:rFonts w:ascii="Arial" w:hAnsi="Arial" w:cs="Arial"/>
          <w:sz w:val="22"/>
          <w:szCs w:val="22"/>
        </w:rPr>
        <w:t xml:space="preserve">‘Index work’ – identify key words from your topic and trawl the index of a selection of books </w:t>
      </w:r>
      <w:r>
        <w:rPr>
          <w:rFonts w:ascii="Arial" w:hAnsi="Arial" w:cs="Arial"/>
          <w:color w:val="FF0000"/>
          <w:sz w:val="22"/>
          <w:szCs w:val="22"/>
        </w:rPr>
        <w:t xml:space="preserve">have the library select a few onto a trolley.  Click view for research? </w:t>
      </w:r>
      <w:r w:rsidRPr="00455E90">
        <w:rPr>
          <w:rFonts w:ascii="Arial" w:hAnsi="Arial" w:cs="Arial"/>
          <w:sz w:val="22"/>
          <w:szCs w:val="22"/>
        </w:rPr>
        <w:t>Quickly type out notes</w:t>
      </w:r>
      <w:r>
        <w:rPr>
          <w:rFonts w:ascii="Arial" w:hAnsi="Arial" w:cs="Arial"/>
          <w:sz w:val="22"/>
          <w:szCs w:val="22"/>
        </w:rPr>
        <w:t xml:space="preserve"> of relevance above each write the reference in bold (do not move these from their spot on your notes). Websites: copy and paste, referencing each section. Then re-write each paragraph in your own words. All out of order and sequence but sort that out later – simply collecting information is all that is required at the moment. </w:t>
      </w:r>
    </w:p>
    <w:p w:rsidR="00455E90" w:rsidRDefault="00455E90" w:rsidP="00BB1344">
      <w:pPr>
        <w:jc w:val="both"/>
        <w:rPr>
          <w:rFonts w:ascii="Arial" w:hAnsi="Arial" w:cs="Arial"/>
          <w:sz w:val="22"/>
          <w:szCs w:val="22"/>
        </w:rPr>
      </w:pPr>
    </w:p>
    <w:p w:rsidR="00BB1344" w:rsidRPr="00293828" w:rsidRDefault="00BB1344" w:rsidP="00BB1344">
      <w:pPr>
        <w:jc w:val="both"/>
        <w:rPr>
          <w:rFonts w:ascii="Arial" w:hAnsi="Arial" w:cs="Arial"/>
          <w:sz w:val="22"/>
          <w:szCs w:val="22"/>
        </w:rPr>
      </w:pPr>
      <w:r w:rsidRPr="009510D9">
        <w:rPr>
          <w:rFonts w:ascii="Arial" w:hAnsi="Arial" w:cs="Arial"/>
          <w:b/>
        </w:rPr>
        <w:t>Student activity:</w:t>
      </w:r>
    </w:p>
    <w:p w:rsidR="00BB1344" w:rsidRDefault="00BB1344" w:rsidP="00BB1344">
      <w:pPr>
        <w:jc w:val="both"/>
        <w:rPr>
          <w:rFonts w:ascii="Arial" w:hAnsi="Arial" w:cs="Arial"/>
          <w:sz w:val="22"/>
          <w:szCs w:val="22"/>
        </w:rPr>
      </w:pPr>
      <w:r>
        <w:rPr>
          <w:rFonts w:ascii="Arial" w:hAnsi="Arial" w:cs="Arial"/>
          <w:sz w:val="22"/>
          <w:szCs w:val="22"/>
        </w:rPr>
        <w:t>Provide students with a planning template. Encourage students to make a concerted plan towards set assessments and factor in other subject’s expectations.</w:t>
      </w:r>
    </w:p>
    <w:p w:rsidR="00BB1344" w:rsidRDefault="00BB1344" w:rsidP="00BB1344">
      <w:pPr>
        <w:jc w:val="both"/>
        <w:rPr>
          <w:rFonts w:ascii="Arial" w:hAnsi="Arial" w:cs="Arial"/>
          <w:b/>
          <w:sz w:val="22"/>
          <w:szCs w:val="22"/>
        </w:rPr>
      </w:pPr>
    </w:p>
    <w:p w:rsidR="00BB1344" w:rsidRDefault="00BB1344" w:rsidP="00BB1344">
      <w:pPr>
        <w:jc w:val="both"/>
        <w:rPr>
          <w:rFonts w:ascii="Arial" w:hAnsi="Arial" w:cs="Arial"/>
          <w:b/>
        </w:rPr>
      </w:pPr>
      <w:r w:rsidRPr="009510D9">
        <w:rPr>
          <w:rFonts w:ascii="Arial" w:hAnsi="Arial" w:cs="Arial"/>
          <w:b/>
        </w:rPr>
        <w:t>Review today’s lesson:</w:t>
      </w:r>
    </w:p>
    <w:p w:rsidR="00BB1344" w:rsidRDefault="00BB1344" w:rsidP="00BB1344">
      <w:pPr>
        <w:jc w:val="both"/>
        <w:rPr>
          <w:rFonts w:ascii="Arial" w:hAnsi="Arial" w:cs="Arial"/>
          <w:sz w:val="22"/>
          <w:szCs w:val="22"/>
        </w:rPr>
      </w:pPr>
      <w:r>
        <w:rPr>
          <w:rFonts w:ascii="Arial" w:hAnsi="Arial" w:cs="Arial"/>
          <w:sz w:val="22"/>
          <w:szCs w:val="22"/>
        </w:rPr>
        <w:t>Give students time to add responses to the ‘Aims of the lesson’.</w:t>
      </w:r>
    </w:p>
    <w:p w:rsidR="00BB1344" w:rsidRPr="0095739E" w:rsidRDefault="00BB1344" w:rsidP="00BB1344">
      <w:pPr>
        <w:jc w:val="both"/>
        <w:rPr>
          <w:rFonts w:ascii="Arial" w:hAnsi="Arial" w:cs="Arial"/>
          <w:sz w:val="22"/>
          <w:szCs w:val="22"/>
        </w:rPr>
      </w:pPr>
    </w:p>
    <w:p w:rsidR="00302E83" w:rsidRDefault="00BB1344" w:rsidP="00BB1344">
      <w:pPr>
        <w:jc w:val="both"/>
        <w:rPr>
          <w:rFonts w:ascii="Arial" w:hAnsi="Arial" w:cs="Arial"/>
          <w:sz w:val="22"/>
          <w:szCs w:val="22"/>
        </w:rPr>
      </w:pPr>
      <w:r w:rsidRPr="00F87CA8">
        <w:rPr>
          <w:rFonts w:ascii="Arial" w:hAnsi="Arial" w:cs="Arial"/>
          <w:sz w:val="22"/>
          <w:szCs w:val="22"/>
        </w:rPr>
        <w:t xml:space="preserve">Explain to students that tomorrow’s lesson will be </w:t>
      </w:r>
      <w:r w:rsidR="00F87CA8">
        <w:rPr>
          <w:rFonts w:ascii="Arial" w:hAnsi="Arial" w:cs="Arial"/>
          <w:sz w:val="22"/>
          <w:szCs w:val="22"/>
        </w:rPr>
        <w:t>time allocated to the major research using gathering information techniques.</w:t>
      </w:r>
    </w:p>
    <w:p w:rsidR="00302E83" w:rsidRPr="00D5375A" w:rsidRDefault="00302E83" w:rsidP="00BB1344">
      <w:pPr>
        <w:jc w:val="both"/>
        <w:rPr>
          <w:rFonts w:ascii="Arial" w:hAnsi="Arial" w:cs="Arial"/>
          <w:sz w:val="22"/>
          <w:szCs w:val="22"/>
        </w:rPr>
      </w:pPr>
    </w:p>
    <w:p w:rsidR="002450D6" w:rsidRDefault="002450D6" w:rsidP="008B6AD6">
      <w:pPr>
        <w:jc w:val="both"/>
        <w:rPr>
          <w:rFonts w:ascii="Arial" w:hAnsi="Arial" w:cs="Arial"/>
          <w:sz w:val="22"/>
          <w:szCs w:val="22"/>
        </w:rPr>
      </w:pPr>
    </w:p>
    <w:p w:rsidR="008338B3" w:rsidRDefault="008338B3" w:rsidP="008338B3">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5</w:t>
      </w:r>
    </w:p>
    <w:p w:rsidR="0051439D" w:rsidRPr="00744D4B" w:rsidRDefault="0051439D" w:rsidP="0051439D">
      <w:pPr>
        <w:jc w:val="both"/>
        <w:rPr>
          <w:rFonts w:ascii="Arial" w:hAnsi="Arial" w:cs="Arial"/>
          <w:b/>
        </w:rPr>
      </w:pPr>
      <w:r w:rsidRPr="00744D4B">
        <w:rPr>
          <w:rFonts w:ascii="Arial" w:hAnsi="Arial" w:cs="Arial"/>
          <w:b/>
        </w:rPr>
        <w:t xml:space="preserve">Aim of the lesson: </w:t>
      </w:r>
    </w:p>
    <w:p w:rsidR="0051439D" w:rsidRPr="0095739E" w:rsidRDefault="0051439D" w:rsidP="0051439D">
      <w:pPr>
        <w:jc w:val="both"/>
        <w:rPr>
          <w:rFonts w:ascii="Arial" w:hAnsi="Arial" w:cs="Arial"/>
          <w:sz w:val="22"/>
          <w:szCs w:val="22"/>
        </w:rPr>
      </w:pPr>
    </w:p>
    <w:p w:rsidR="0051439D" w:rsidRPr="00302E83" w:rsidRDefault="0051439D" w:rsidP="0051439D">
      <w:pPr>
        <w:pStyle w:val="ListParagraph"/>
        <w:numPr>
          <w:ilvl w:val="0"/>
          <w:numId w:val="13"/>
        </w:numPr>
        <w:jc w:val="both"/>
        <w:rPr>
          <w:rFonts w:ascii="Arial" w:hAnsi="Arial" w:cs="Arial"/>
          <w:sz w:val="22"/>
          <w:szCs w:val="22"/>
        </w:rPr>
      </w:pPr>
      <w:r w:rsidRPr="00302E83">
        <w:rPr>
          <w:rFonts w:ascii="Arial" w:hAnsi="Arial" w:cs="Arial"/>
          <w:sz w:val="22"/>
          <w:szCs w:val="22"/>
        </w:rPr>
        <w:t xml:space="preserve">To </w:t>
      </w:r>
      <w:r w:rsidR="00302E83">
        <w:rPr>
          <w:rFonts w:ascii="Arial" w:hAnsi="Arial" w:cs="Arial"/>
          <w:sz w:val="22"/>
          <w:szCs w:val="22"/>
        </w:rPr>
        <w:t xml:space="preserve">work on the major research paper using reference techniques. </w:t>
      </w:r>
    </w:p>
    <w:p w:rsidR="00BB1344" w:rsidRDefault="00BB1344" w:rsidP="008338B3">
      <w:pPr>
        <w:jc w:val="both"/>
        <w:rPr>
          <w:rFonts w:ascii="Arial" w:hAnsi="Arial" w:cs="Arial"/>
          <w:b/>
          <w:u w:val="single"/>
        </w:rPr>
      </w:pPr>
    </w:p>
    <w:p w:rsidR="00051C81" w:rsidRDefault="00051C81" w:rsidP="008338B3">
      <w:pPr>
        <w:jc w:val="both"/>
        <w:rPr>
          <w:rFonts w:ascii="Arial" w:hAnsi="Arial" w:cs="Arial"/>
          <w:b/>
          <w:u w:val="single"/>
        </w:rPr>
      </w:pPr>
    </w:p>
    <w:p w:rsidR="00BB1344" w:rsidRPr="00807241" w:rsidRDefault="00BB1344" w:rsidP="00BB1344">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6</w:t>
      </w: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C3719C" w:rsidRDefault="00C3719C" w:rsidP="00C3719C">
      <w:pPr>
        <w:pStyle w:val="ListParagraph"/>
        <w:numPr>
          <w:ilvl w:val="0"/>
          <w:numId w:val="1"/>
        </w:numPr>
        <w:jc w:val="both"/>
        <w:rPr>
          <w:rFonts w:ascii="Arial" w:hAnsi="Arial" w:cs="Arial"/>
          <w:sz w:val="22"/>
          <w:szCs w:val="22"/>
        </w:rPr>
      </w:pPr>
      <w:r>
        <w:rPr>
          <w:rFonts w:ascii="Arial" w:hAnsi="Arial" w:cs="Arial"/>
          <w:sz w:val="22"/>
          <w:szCs w:val="22"/>
        </w:rPr>
        <w:t>How has France shaped the modern world?</w:t>
      </w:r>
    </w:p>
    <w:p w:rsidR="00C3719C" w:rsidRDefault="00C3719C" w:rsidP="00C3719C">
      <w:pPr>
        <w:pStyle w:val="ListParagraph"/>
        <w:numPr>
          <w:ilvl w:val="0"/>
          <w:numId w:val="1"/>
        </w:numPr>
        <w:jc w:val="both"/>
        <w:rPr>
          <w:rFonts w:ascii="Arial" w:hAnsi="Arial" w:cs="Arial"/>
          <w:sz w:val="22"/>
          <w:szCs w:val="22"/>
        </w:rPr>
      </w:pPr>
      <w:r>
        <w:rPr>
          <w:rFonts w:ascii="Arial" w:hAnsi="Arial" w:cs="Arial"/>
          <w:sz w:val="22"/>
          <w:szCs w:val="22"/>
        </w:rPr>
        <w:t>What was essential to allow imperialism to take place?</w:t>
      </w:r>
    </w:p>
    <w:p w:rsidR="002E63EC" w:rsidRDefault="002E63EC" w:rsidP="002E63EC">
      <w:pPr>
        <w:jc w:val="both"/>
        <w:rPr>
          <w:rFonts w:ascii="Arial" w:hAnsi="Arial" w:cs="Arial"/>
          <w:sz w:val="22"/>
          <w:szCs w:val="22"/>
        </w:rPr>
      </w:pPr>
    </w:p>
    <w:p w:rsidR="002E63EC" w:rsidRPr="002E63EC" w:rsidRDefault="002E63EC" w:rsidP="002E63EC">
      <w:pPr>
        <w:jc w:val="both"/>
        <w:rPr>
          <w:rFonts w:ascii="Arial" w:hAnsi="Arial" w:cs="Arial"/>
          <w:sz w:val="22"/>
          <w:szCs w:val="22"/>
        </w:rPr>
      </w:pPr>
      <w:r w:rsidRPr="002E63EC">
        <w:rPr>
          <w:rFonts w:ascii="Arial" w:hAnsi="Arial" w:cs="Arial"/>
          <w:sz w:val="22"/>
          <w:szCs w:val="22"/>
        </w:rPr>
        <w:t xml:space="preserve">Distribute a slip of paper to each student as they finish. </w:t>
      </w:r>
      <w:proofErr w:type="gramStart"/>
      <w:r w:rsidRPr="002E63EC">
        <w:rPr>
          <w:rFonts w:ascii="Arial" w:hAnsi="Arial" w:cs="Arial"/>
          <w:sz w:val="22"/>
          <w:szCs w:val="22"/>
        </w:rPr>
        <w:t>they</w:t>
      </w:r>
      <w:proofErr w:type="gramEnd"/>
      <w:r w:rsidRPr="002E63EC">
        <w:rPr>
          <w:rFonts w:ascii="Arial" w:hAnsi="Arial" w:cs="Arial"/>
          <w:sz w:val="22"/>
          <w:szCs w:val="22"/>
        </w:rPr>
        <w:t xml:space="preserve"> are to write their name at the top and 1-10 down the side.</w:t>
      </w:r>
    </w:p>
    <w:p w:rsidR="002E63EC" w:rsidRPr="002E63EC" w:rsidRDefault="002E63EC" w:rsidP="002E63EC">
      <w:pPr>
        <w:ind w:left="360"/>
        <w:jc w:val="both"/>
        <w:rPr>
          <w:rFonts w:ascii="Arial" w:hAnsi="Arial" w:cs="Arial"/>
          <w:sz w:val="22"/>
          <w:szCs w:val="22"/>
        </w:rPr>
      </w:pPr>
    </w:p>
    <w:p w:rsidR="002E63EC" w:rsidRPr="002E63EC" w:rsidRDefault="002E63EC" w:rsidP="00F67087">
      <w:pPr>
        <w:jc w:val="both"/>
        <w:rPr>
          <w:rFonts w:ascii="Arial" w:hAnsi="Arial" w:cs="Arial"/>
          <w:b/>
        </w:rPr>
      </w:pPr>
      <w:r w:rsidRPr="002E63EC">
        <w:rPr>
          <w:rFonts w:ascii="Arial" w:hAnsi="Arial" w:cs="Arial"/>
          <w:b/>
        </w:rPr>
        <w:t>Review previous work:</w:t>
      </w:r>
    </w:p>
    <w:p w:rsidR="002E63EC" w:rsidRPr="002E63EC" w:rsidRDefault="002E63EC" w:rsidP="00F67087">
      <w:pPr>
        <w:jc w:val="both"/>
        <w:rPr>
          <w:rFonts w:ascii="Arial" w:hAnsi="Arial" w:cs="Arial"/>
          <w:sz w:val="22"/>
          <w:szCs w:val="22"/>
        </w:rPr>
      </w:pPr>
      <w:r w:rsidRPr="002E63EC">
        <w:rPr>
          <w:rFonts w:ascii="Arial" w:hAnsi="Arial" w:cs="Arial"/>
          <w:sz w:val="22"/>
          <w:szCs w:val="22"/>
        </w:rPr>
        <w:t xml:space="preserve">Quiz students 1-10 on the information regarding </w:t>
      </w:r>
      <w:r>
        <w:rPr>
          <w:rFonts w:ascii="Arial" w:hAnsi="Arial" w:cs="Arial"/>
          <w:sz w:val="22"/>
          <w:szCs w:val="22"/>
        </w:rPr>
        <w:t>Portugal and Spain</w:t>
      </w:r>
      <w:r w:rsidRPr="002E63EC">
        <w:rPr>
          <w:rFonts w:ascii="Arial" w:hAnsi="Arial" w:cs="Arial"/>
          <w:sz w:val="22"/>
          <w:szCs w:val="22"/>
        </w:rPr>
        <w:t>.</w:t>
      </w:r>
    </w:p>
    <w:p w:rsidR="00F87CA8" w:rsidRDefault="00F87CA8" w:rsidP="00F87CA8">
      <w:pPr>
        <w:jc w:val="both"/>
        <w:rPr>
          <w:rFonts w:ascii="Arial" w:hAnsi="Arial" w:cs="Arial"/>
          <w:sz w:val="22"/>
          <w:szCs w:val="22"/>
        </w:rPr>
      </w:pPr>
      <w:r>
        <w:rPr>
          <w:rFonts w:ascii="Arial" w:hAnsi="Arial" w:cs="Arial"/>
          <w:sz w:val="22"/>
          <w:szCs w:val="22"/>
        </w:rPr>
        <w:t>Get students to summarise Spain’s and Portugal’s achievements. Highlight that the earliest colonies resulted in the earlier loss. Once one colony gained independence, others began to follow. History is about patterns and trends of change and/or continuation.</w:t>
      </w:r>
    </w:p>
    <w:p w:rsidR="00302E83" w:rsidRPr="001F41B1" w:rsidRDefault="00302E83" w:rsidP="00302E83">
      <w:pPr>
        <w:jc w:val="both"/>
        <w:rPr>
          <w:rFonts w:ascii="Arial" w:hAnsi="Arial" w:cs="Arial"/>
          <w:sz w:val="20"/>
          <w:szCs w:val="20"/>
        </w:rPr>
      </w:pPr>
    </w:p>
    <w:p w:rsidR="00302E83" w:rsidRDefault="00302E83" w:rsidP="00302E83">
      <w:pPr>
        <w:jc w:val="both"/>
        <w:rPr>
          <w:rFonts w:ascii="Arial" w:hAnsi="Arial" w:cs="Arial"/>
          <w:b/>
        </w:rPr>
      </w:pPr>
      <w:r>
        <w:rPr>
          <w:rFonts w:ascii="Arial" w:hAnsi="Arial" w:cs="Arial"/>
          <w:b/>
        </w:rPr>
        <w:t>New knowledge</w:t>
      </w:r>
      <w:r w:rsidRPr="00744D4B">
        <w:rPr>
          <w:rFonts w:ascii="Arial" w:hAnsi="Arial" w:cs="Arial"/>
          <w:b/>
        </w:rPr>
        <w:t>:</w:t>
      </w:r>
    </w:p>
    <w:p w:rsidR="00302E83" w:rsidRDefault="00302E83" w:rsidP="00352C80">
      <w:pPr>
        <w:jc w:val="both"/>
        <w:rPr>
          <w:rFonts w:ascii="Arial" w:hAnsi="Arial" w:cs="Arial"/>
          <w:sz w:val="22"/>
          <w:szCs w:val="22"/>
        </w:rPr>
      </w:pPr>
      <w:r>
        <w:rPr>
          <w:rFonts w:ascii="Arial" w:hAnsi="Arial" w:cs="Arial"/>
          <w:sz w:val="22"/>
          <w:szCs w:val="22"/>
        </w:rPr>
        <w:t>Lecture on ‘</w:t>
      </w:r>
      <w:r w:rsidR="00F87CA8">
        <w:rPr>
          <w:rFonts w:ascii="Arial" w:hAnsi="Arial" w:cs="Arial"/>
          <w:sz w:val="22"/>
          <w:szCs w:val="22"/>
        </w:rPr>
        <w:t>France</w:t>
      </w:r>
      <w:r>
        <w:rPr>
          <w:rFonts w:ascii="Arial" w:hAnsi="Arial" w:cs="Arial"/>
          <w:sz w:val="22"/>
          <w:szCs w:val="22"/>
        </w:rPr>
        <w:t>’ from the course notes – use a world map to highlight any new regions discussed:</w:t>
      </w:r>
      <w:r w:rsidRPr="009930E4">
        <w:rPr>
          <w:rFonts w:ascii="Comic Sans MS" w:hAnsi="Comic Sans MS"/>
        </w:rPr>
        <w:t xml:space="preserve"> </w:t>
      </w:r>
      <w:r w:rsidR="00352C80" w:rsidRPr="00352C80">
        <w:rPr>
          <w:rFonts w:ascii="Arial" w:hAnsi="Arial" w:cs="Arial"/>
          <w:sz w:val="22"/>
          <w:szCs w:val="22"/>
        </w:rPr>
        <w:t>Nova Scotia, Canada</w:t>
      </w:r>
      <w:r w:rsidR="00352C80">
        <w:rPr>
          <w:rFonts w:ascii="Arial" w:hAnsi="Arial" w:cs="Arial"/>
          <w:sz w:val="22"/>
          <w:szCs w:val="22"/>
        </w:rPr>
        <w:t>;</w:t>
      </w:r>
      <w:r w:rsidR="00352C80" w:rsidRPr="00352C80">
        <w:rPr>
          <w:rFonts w:ascii="Arial" w:hAnsi="Arial" w:cs="Arial"/>
          <w:sz w:val="22"/>
          <w:szCs w:val="22"/>
        </w:rPr>
        <w:t xml:space="preserve"> Quebec</w:t>
      </w:r>
      <w:r w:rsidR="00352C80">
        <w:rPr>
          <w:rFonts w:ascii="Arial" w:hAnsi="Arial" w:cs="Arial"/>
          <w:sz w:val="22"/>
          <w:szCs w:val="22"/>
        </w:rPr>
        <w:t>;</w:t>
      </w:r>
      <w:r w:rsidR="00352C80" w:rsidRPr="00352C80">
        <w:rPr>
          <w:rFonts w:ascii="Arial" w:hAnsi="Arial" w:cs="Arial"/>
          <w:sz w:val="22"/>
          <w:szCs w:val="22"/>
        </w:rPr>
        <w:t xml:space="preserve"> Caribbean</w:t>
      </w:r>
      <w:r w:rsidR="00352C80">
        <w:rPr>
          <w:rFonts w:ascii="Arial" w:hAnsi="Arial" w:cs="Arial"/>
          <w:sz w:val="22"/>
          <w:szCs w:val="22"/>
        </w:rPr>
        <w:t>;</w:t>
      </w:r>
      <w:r w:rsidR="00352C80" w:rsidRPr="00352C80">
        <w:rPr>
          <w:rFonts w:ascii="Arial" w:hAnsi="Arial" w:cs="Arial"/>
          <w:sz w:val="22"/>
          <w:szCs w:val="22"/>
        </w:rPr>
        <w:t xml:space="preserve"> French Guiana</w:t>
      </w:r>
      <w:r w:rsidR="00352C80">
        <w:rPr>
          <w:rFonts w:ascii="Arial" w:hAnsi="Arial" w:cs="Arial"/>
          <w:sz w:val="22"/>
          <w:szCs w:val="22"/>
        </w:rPr>
        <w:t>;</w:t>
      </w:r>
      <w:r w:rsidR="00352C80" w:rsidRPr="00352C80">
        <w:rPr>
          <w:rFonts w:ascii="Arial" w:hAnsi="Arial" w:cs="Arial"/>
          <w:sz w:val="22"/>
          <w:szCs w:val="22"/>
        </w:rPr>
        <w:t xml:space="preserve"> Haiti</w:t>
      </w:r>
      <w:r w:rsidR="00352C80">
        <w:rPr>
          <w:rFonts w:ascii="Arial" w:hAnsi="Arial" w:cs="Arial"/>
          <w:sz w:val="22"/>
          <w:szCs w:val="22"/>
        </w:rPr>
        <w:t>;</w:t>
      </w:r>
      <w:r w:rsidR="00352C80" w:rsidRPr="00352C80">
        <w:rPr>
          <w:rFonts w:ascii="Arial" w:hAnsi="Arial" w:cs="Arial"/>
          <w:sz w:val="22"/>
          <w:szCs w:val="22"/>
        </w:rPr>
        <w:t xml:space="preserve"> Senegal</w:t>
      </w:r>
      <w:r w:rsidR="00352C80">
        <w:rPr>
          <w:rFonts w:ascii="Arial" w:hAnsi="Arial" w:cs="Arial"/>
          <w:sz w:val="22"/>
          <w:szCs w:val="22"/>
        </w:rPr>
        <w:t>;</w:t>
      </w:r>
      <w:r w:rsidR="00352C80" w:rsidRPr="00352C80">
        <w:rPr>
          <w:rFonts w:ascii="Arial" w:hAnsi="Arial" w:cs="Arial"/>
          <w:sz w:val="22"/>
          <w:szCs w:val="22"/>
        </w:rPr>
        <w:t xml:space="preserve"> Egypt</w:t>
      </w:r>
      <w:r w:rsidR="00352C80">
        <w:rPr>
          <w:rFonts w:ascii="Arial" w:hAnsi="Arial" w:cs="Arial"/>
          <w:sz w:val="22"/>
          <w:szCs w:val="22"/>
        </w:rPr>
        <w:t xml:space="preserve">; </w:t>
      </w:r>
      <w:r w:rsidR="00352C80" w:rsidRPr="00352C80">
        <w:rPr>
          <w:rFonts w:ascii="Arial" w:hAnsi="Arial" w:cs="Arial"/>
          <w:sz w:val="22"/>
          <w:szCs w:val="22"/>
        </w:rPr>
        <w:t>Algeria</w:t>
      </w:r>
      <w:r w:rsidR="00352C80">
        <w:rPr>
          <w:rFonts w:ascii="Arial" w:hAnsi="Arial" w:cs="Arial"/>
          <w:sz w:val="22"/>
          <w:szCs w:val="22"/>
        </w:rPr>
        <w:t>; Indo-</w:t>
      </w:r>
      <w:r w:rsidR="00352C80" w:rsidRPr="00352C80">
        <w:rPr>
          <w:rFonts w:ascii="Arial" w:hAnsi="Arial" w:cs="Arial"/>
          <w:sz w:val="22"/>
          <w:szCs w:val="22"/>
        </w:rPr>
        <w:t>china – modern Vietnam, Thailand, Cambodia, Laos</w:t>
      </w:r>
      <w:r w:rsidR="00352C80">
        <w:rPr>
          <w:rFonts w:ascii="Arial" w:hAnsi="Arial" w:cs="Arial"/>
          <w:sz w:val="22"/>
          <w:szCs w:val="22"/>
        </w:rPr>
        <w:t>.</w:t>
      </w:r>
    </w:p>
    <w:p w:rsidR="00302E83" w:rsidRDefault="00302E83" w:rsidP="00302E83">
      <w:pPr>
        <w:jc w:val="both"/>
        <w:rPr>
          <w:rFonts w:ascii="Arial" w:hAnsi="Arial" w:cs="Arial"/>
          <w:sz w:val="22"/>
          <w:szCs w:val="22"/>
        </w:rPr>
      </w:pPr>
    </w:p>
    <w:p w:rsidR="009C11A8" w:rsidRDefault="009C11A8" w:rsidP="00302E83">
      <w:pPr>
        <w:jc w:val="both"/>
        <w:rPr>
          <w:rFonts w:ascii="Arial" w:hAnsi="Arial" w:cs="Arial"/>
          <w:b/>
        </w:rPr>
      </w:pPr>
    </w:p>
    <w:p w:rsidR="00302E83" w:rsidRDefault="00302E83" w:rsidP="00302E83">
      <w:pPr>
        <w:jc w:val="both"/>
        <w:rPr>
          <w:rFonts w:ascii="Arial" w:hAnsi="Arial" w:cs="Arial"/>
          <w:b/>
          <w:sz w:val="22"/>
          <w:szCs w:val="22"/>
        </w:rPr>
      </w:pPr>
      <w:r>
        <w:rPr>
          <w:rFonts w:ascii="Arial" w:hAnsi="Arial" w:cs="Arial"/>
          <w:b/>
        </w:rPr>
        <w:lastRenderedPageBreak/>
        <w:t>Today’s concept</w:t>
      </w:r>
      <w:r w:rsidRPr="00744D4B">
        <w:rPr>
          <w:rFonts w:ascii="Arial" w:hAnsi="Arial" w:cs="Arial"/>
          <w:b/>
        </w:rPr>
        <w:t>:</w:t>
      </w:r>
      <w:r>
        <w:rPr>
          <w:rFonts w:ascii="Arial" w:hAnsi="Arial" w:cs="Arial"/>
          <w:b/>
          <w:sz w:val="22"/>
          <w:szCs w:val="22"/>
        </w:rPr>
        <w:t xml:space="preserve"> </w:t>
      </w:r>
    </w:p>
    <w:p w:rsidR="00302E83" w:rsidRPr="004E4322" w:rsidRDefault="00352C80" w:rsidP="00302E83">
      <w:pPr>
        <w:jc w:val="both"/>
        <w:rPr>
          <w:rFonts w:ascii="Arial" w:hAnsi="Arial" w:cs="Arial"/>
          <w:color w:val="FF0000"/>
          <w:sz w:val="22"/>
          <w:szCs w:val="22"/>
        </w:rPr>
      </w:pPr>
      <w:r>
        <w:rPr>
          <w:rFonts w:ascii="Arial" w:hAnsi="Arial" w:cs="Arial"/>
          <w:sz w:val="22"/>
          <w:szCs w:val="22"/>
        </w:rPr>
        <w:t>Exploitation</w:t>
      </w:r>
      <w:r w:rsidR="00302E83">
        <w:rPr>
          <w:rFonts w:ascii="Arial" w:hAnsi="Arial" w:cs="Arial"/>
          <w:sz w:val="22"/>
          <w:szCs w:val="22"/>
        </w:rPr>
        <w:t xml:space="preserve"> – </w:t>
      </w:r>
      <w:r w:rsidR="004E4322">
        <w:rPr>
          <w:rFonts w:ascii="Arial" w:hAnsi="Arial" w:cs="Arial"/>
          <w:color w:val="FF0000"/>
          <w:sz w:val="22"/>
          <w:szCs w:val="22"/>
        </w:rPr>
        <w:t>examine the French attitude to Vietnam</w:t>
      </w:r>
    </w:p>
    <w:p w:rsidR="00302E83" w:rsidRDefault="00302E83" w:rsidP="00302E83">
      <w:pPr>
        <w:jc w:val="both"/>
        <w:rPr>
          <w:rFonts w:ascii="Arial" w:hAnsi="Arial" w:cs="Arial"/>
          <w:b/>
        </w:rPr>
      </w:pPr>
    </w:p>
    <w:p w:rsidR="00302E83" w:rsidRDefault="00302E83" w:rsidP="00302E83">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302E83" w:rsidRDefault="00352C80" w:rsidP="00302E83">
      <w:pPr>
        <w:jc w:val="both"/>
        <w:rPr>
          <w:rFonts w:ascii="Arial" w:hAnsi="Arial" w:cs="Arial"/>
          <w:color w:val="FF0000"/>
          <w:sz w:val="22"/>
          <w:szCs w:val="22"/>
        </w:rPr>
      </w:pPr>
      <w:r>
        <w:rPr>
          <w:rFonts w:ascii="Arial" w:hAnsi="Arial" w:cs="Arial"/>
          <w:sz w:val="22"/>
          <w:szCs w:val="22"/>
        </w:rPr>
        <w:t>Footnotes</w:t>
      </w:r>
      <w:r w:rsidR="00302E83">
        <w:rPr>
          <w:rFonts w:ascii="Arial" w:hAnsi="Arial" w:cs="Arial"/>
          <w:sz w:val="22"/>
          <w:szCs w:val="22"/>
        </w:rPr>
        <w:t xml:space="preserve">: </w:t>
      </w:r>
      <w:r>
        <w:rPr>
          <w:rFonts w:ascii="Arial" w:hAnsi="Arial" w:cs="Arial"/>
          <w:color w:val="FF0000"/>
          <w:sz w:val="22"/>
          <w:szCs w:val="22"/>
        </w:rPr>
        <w:t xml:space="preserve">go through computer process to record footnotes – need laptops. </w:t>
      </w:r>
    </w:p>
    <w:p w:rsidR="00352C80" w:rsidRDefault="00352C80" w:rsidP="00302E83">
      <w:pPr>
        <w:jc w:val="both"/>
        <w:rPr>
          <w:rFonts w:ascii="Arial" w:hAnsi="Arial" w:cs="Arial"/>
          <w:sz w:val="22"/>
          <w:szCs w:val="22"/>
        </w:rPr>
      </w:pPr>
    </w:p>
    <w:p w:rsidR="00302E83" w:rsidRPr="00293828" w:rsidRDefault="00302E83" w:rsidP="00302E83">
      <w:pPr>
        <w:jc w:val="both"/>
        <w:rPr>
          <w:rFonts w:ascii="Arial" w:hAnsi="Arial" w:cs="Arial"/>
          <w:sz w:val="22"/>
          <w:szCs w:val="22"/>
        </w:rPr>
      </w:pPr>
      <w:r w:rsidRPr="009510D9">
        <w:rPr>
          <w:rFonts w:ascii="Arial" w:hAnsi="Arial" w:cs="Arial"/>
          <w:b/>
        </w:rPr>
        <w:t>Student activity:</w:t>
      </w:r>
    </w:p>
    <w:p w:rsidR="00C3719C" w:rsidRDefault="004E4322" w:rsidP="00302E83">
      <w:pPr>
        <w:jc w:val="both"/>
        <w:rPr>
          <w:rFonts w:ascii="Arial" w:hAnsi="Arial" w:cs="Arial"/>
          <w:sz w:val="22"/>
          <w:szCs w:val="22"/>
        </w:rPr>
      </w:pPr>
      <w:r>
        <w:rPr>
          <w:rFonts w:ascii="Arial" w:hAnsi="Arial" w:cs="Arial"/>
          <w:sz w:val="22"/>
          <w:szCs w:val="22"/>
        </w:rPr>
        <w:t xml:space="preserve">Place students in pairs. Ask them to </w:t>
      </w:r>
      <w:r w:rsidR="00C3719C">
        <w:rPr>
          <w:rFonts w:ascii="Arial" w:hAnsi="Arial" w:cs="Arial"/>
          <w:sz w:val="22"/>
          <w:szCs w:val="22"/>
        </w:rPr>
        <w:t>consider what would be required to begin Imperialism. If one had to create a ‘Do it yourself starter kit’ what would it take?</w:t>
      </w:r>
    </w:p>
    <w:p w:rsidR="00302E83" w:rsidRDefault="00C3719C" w:rsidP="00302E83">
      <w:pPr>
        <w:jc w:val="both"/>
        <w:rPr>
          <w:rFonts w:ascii="Arial" w:hAnsi="Arial" w:cs="Arial"/>
          <w:sz w:val="22"/>
          <w:szCs w:val="22"/>
        </w:rPr>
      </w:pPr>
      <w:r>
        <w:rPr>
          <w:rFonts w:ascii="Arial" w:hAnsi="Arial" w:cs="Arial"/>
          <w:sz w:val="22"/>
          <w:szCs w:val="22"/>
        </w:rPr>
        <w:t>From this students should develop a</w:t>
      </w:r>
      <w:r w:rsidR="004E4322">
        <w:rPr>
          <w:rFonts w:ascii="Arial" w:hAnsi="Arial" w:cs="Arial"/>
          <w:sz w:val="22"/>
          <w:szCs w:val="22"/>
        </w:rPr>
        <w:t xml:space="preserve"> hypothesis as to why the main European nations began a policy of Imperialism</w:t>
      </w:r>
      <w:r>
        <w:rPr>
          <w:rFonts w:ascii="Arial" w:hAnsi="Arial" w:cs="Arial"/>
          <w:sz w:val="22"/>
          <w:szCs w:val="22"/>
        </w:rPr>
        <w:t>.</w:t>
      </w:r>
    </w:p>
    <w:p w:rsidR="00302E83" w:rsidRDefault="00302E83" w:rsidP="00302E83">
      <w:pPr>
        <w:jc w:val="both"/>
        <w:rPr>
          <w:rFonts w:ascii="Arial" w:hAnsi="Arial" w:cs="Arial"/>
          <w:b/>
          <w:sz w:val="22"/>
          <w:szCs w:val="22"/>
        </w:rPr>
      </w:pPr>
    </w:p>
    <w:p w:rsidR="00302E83" w:rsidRDefault="00302E83" w:rsidP="00302E83">
      <w:pPr>
        <w:jc w:val="both"/>
        <w:rPr>
          <w:rFonts w:ascii="Arial" w:hAnsi="Arial" w:cs="Arial"/>
          <w:b/>
        </w:rPr>
      </w:pPr>
      <w:r w:rsidRPr="009510D9">
        <w:rPr>
          <w:rFonts w:ascii="Arial" w:hAnsi="Arial" w:cs="Arial"/>
          <w:b/>
        </w:rPr>
        <w:t>Review today’s lesson:</w:t>
      </w:r>
    </w:p>
    <w:p w:rsidR="00302E83" w:rsidRDefault="00302E83" w:rsidP="00302E83">
      <w:pPr>
        <w:jc w:val="both"/>
        <w:rPr>
          <w:rFonts w:ascii="Arial" w:hAnsi="Arial" w:cs="Arial"/>
          <w:sz w:val="22"/>
          <w:szCs w:val="22"/>
        </w:rPr>
      </w:pPr>
      <w:r>
        <w:rPr>
          <w:rFonts w:ascii="Arial" w:hAnsi="Arial" w:cs="Arial"/>
          <w:sz w:val="22"/>
          <w:szCs w:val="22"/>
        </w:rPr>
        <w:t>Give students time to add responses to the ‘Aims of the lesson’.</w:t>
      </w:r>
    </w:p>
    <w:p w:rsidR="00302E83" w:rsidRPr="0095739E" w:rsidRDefault="00302E83" w:rsidP="00302E83">
      <w:pPr>
        <w:jc w:val="both"/>
        <w:rPr>
          <w:rFonts w:ascii="Arial" w:hAnsi="Arial" w:cs="Arial"/>
          <w:sz w:val="22"/>
          <w:szCs w:val="22"/>
        </w:rPr>
      </w:pPr>
    </w:p>
    <w:p w:rsidR="002E63EC" w:rsidRPr="00F87CA8" w:rsidRDefault="002E63EC" w:rsidP="002E63EC">
      <w:pPr>
        <w:jc w:val="both"/>
        <w:rPr>
          <w:rFonts w:ascii="Arial" w:hAnsi="Arial" w:cs="Arial"/>
          <w:sz w:val="22"/>
          <w:szCs w:val="22"/>
        </w:rPr>
      </w:pPr>
      <w:r w:rsidRPr="00F87CA8">
        <w:rPr>
          <w:rFonts w:ascii="Arial" w:hAnsi="Arial" w:cs="Arial"/>
          <w:sz w:val="22"/>
          <w:szCs w:val="22"/>
        </w:rPr>
        <w:t>Explain to students that tomorrow’s lesson will be the reading of Chapter One, pp. 1</w:t>
      </w:r>
      <w:r>
        <w:rPr>
          <w:rFonts w:ascii="Arial" w:hAnsi="Arial" w:cs="Arial"/>
          <w:sz w:val="22"/>
          <w:szCs w:val="22"/>
        </w:rPr>
        <w:t>6 - 20</w:t>
      </w:r>
    </w:p>
    <w:p w:rsidR="009C11A8" w:rsidRDefault="009C11A8" w:rsidP="008338B3">
      <w:pPr>
        <w:jc w:val="both"/>
        <w:rPr>
          <w:rFonts w:ascii="Arial" w:hAnsi="Arial" w:cs="Arial"/>
          <w:b/>
          <w:u w:val="single"/>
        </w:rPr>
      </w:pPr>
    </w:p>
    <w:p w:rsidR="00051C81" w:rsidRDefault="00051C81" w:rsidP="008338B3">
      <w:pPr>
        <w:jc w:val="both"/>
        <w:rPr>
          <w:rFonts w:ascii="Arial" w:hAnsi="Arial" w:cs="Arial"/>
          <w:b/>
          <w:u w:val="single"/>
        </w:rPr>
      </w:pPr>
    </w:p>
    <w:p w:rsidR="00BB1344" w:rsidRPr="00807241" w:rsidRDefault="00BB1344" w:rsidP="00BB1344">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7</w:t>
      </w:r>
    </w:p>
    <w:p w:rsidR="00A34FAB" w:rsidRDefault="00A34FAB" w:rsidP="0051439D">
      <w:pPr>
        <w:jc w:val="both"/>
        <w:rPr>
          <w:rFonts w:ascii="Arial" w:hAnsi="Arial" w:cs="Arial"/>
          <w:b/>
        </w:rPr>
      </w:pPr>
    </w:p>
    <w:p w:rsidR="0051439D" w:rsidRPr="00744D4B" w:rsidRDefault="0051439D" w:rsidP="0051439D">
      <w:pPr>
        <w:jc w:val="both"/>
        <w:rPr>
          <w:rFonts w:ascii="Arial" w:hAnsi="Arial" w:cs="Arial"/>
          <w:b/>
        </w:rPr>
      </w:pPr>
      <w:r w:rsidRPr="00744D4B">
        <w:rPr>
          <w:rFonts w:ascii="Arial" w:hAnsi="Arial" w:cs="Arial"/>
          <w:b/>
        </w:rPr>
        <w:t xml:space="preserve">Aim of the lesson: </w:t>
      </w:r>
    </w:p>
    <w:p w:rsidR="0051439D" w:rsidRPr="0095739E" w:rsidRDefault="0051439D" w:rsidP="0051439D">
      <w:pPr>
        <w:jc w:val="both"/>
        <w:rPr>
          <w:rFonts w:ascii="Arial" w:hAnsi="Arial" w:cs="Arial"/>
          <w:sz w:val="22"/>
          <w:szCs w:val="22"/>
        </w:rPr>
      </w:pPr>
    </w:p>
    <w:p w:rsidR="002E63EC" w:rsidRPr="00302E83" w:rsidRDefault="002E63EC" w:rsidP="002E63EC">
      <w:pPr>
        <w:pStyle w:val="ListParagraph"/>
        <w:numPr>
          <w:ilvl w:val="0"/>
          <w:numId w:val="13"/>
        </w:numPr>
        <w:jc w:val="both"/>
        <w:rPr>
          <w:rFonts w:ascii="Arial" w:hAnsi="Arial" w:cs="Arial"/>
          <w:sz w:val="22"/>
          <w:szCs w:val="22"/>
        </w:rPr>
      </w:pPr>
      <w:r>
        <w:rPr>
          <w:rFonts w:ascii="Arial" w:hAnsi="Arial" w:cs="Arial"/>
          <w:sz w:val="22"/>
          <w:szCs w:val="22"/>
        </w:rPr>
        <w:t>Note taking: t</w:t>
      </w:r>
      <w:r w:rsidRPr="00302E83">
        <w:rPr>
          <w:rFonts w:ascii="Arial" w:hAnsi="Arial" w:cs="Arial"/>
          <w:sz w:val="22"/>
          <w:szCs w:val="22"/>
        </w:rPr>
        <w:t xml:space="preserve">o read, highlight, take notes and create dot points of Chapter One, pp. </w:t>
      </w:r>
      <w:r w:rsidR="00A34FAB" w:rsidRPr="00F87CA8">
        <w:rPr>
          <w:rFonts w:ascii="Arial" w:hAnsi="Arial" w:cs="Arial"/>
          <w:sz w:val="22"/>
          <w:szCs w:val="22"/>
        </w:rPr>
        <w:t>1</w:t>
      </w:r>
      <w:r w:rsidR="00A34FAB">
        <w:rPr>
          <w:rFonts w:ascii="Arial" w:hAnsi="Arial" w:cs="Arial"/>
          <w:sz w:val="22"/>
          <w:szCs w:val="22"/>
        </w:rPr>
        <w:t>6 - 20</w:t>
      </w:r>
    </w:p>
    <w:p w:rsidR="00BB1344" w:rsidRDefault="00BB1344" w:rsidP="008338B3">
      <w:pPr>
        <w:jc w:val="both"/>
        <w:rPr>
          <w:rFonts w:ascii="Arial" w:hAnsi="Arial" w:cs="Arial"/>
          <w:b/>
          <w:u w:val="single"/>
        </w:rPr>
      </w:pPr>
    </w:p>
    <w:p w:rsidR="00BB1344" w:rsidRDefault="00BB1344" w:rsidP="008338B3">
      <w:pPr>
        <w:jc w:val="both"/>
        <w:rPr>
          <w:rFonts w:ascii="Arial" w:hAnsi="Arial" w:cs="Arial"/>
          <w:b/>
          <w:u w:val="single"/>
        </w:rPr>
      </w:pPr>
    </w:p>
    <w:p w:rsidR="00BB1344" w:rsidRPr="00807241" w:rsidRDefault="00BB1344" w:rsidP="00BB1344">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8</w:t>
      </w:r>
    </w:p>
    <w:p w:rsidR="00C3719C" w:rsidRDefault="00C3719C" w:rsidP="00302E83">
      <w:pPr>
        <w:jc w:val="both"/>
        <w:rPr>
          <w:rFonts w:ascii="Arial" w:hAnsi="Arial" w:cs="Arial"/>
          <w:b/>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A34FAB" w:rsidP="00302E83">
      <w:pPr>
        <w:pStyle w:val="ListParagraph"/>
        <w:numPr>
          <w:ilvl w:val="0"/>
          <w:numId w:val="1"/>
        </w:numPr>
        <w:jc w:val="both"/>
        <w:rPr>
          <w:rFonts w:ascii="Arial" w:hAnsi="Arial" w:cs="Arial"/>
          <w:sz w:val="22"/>
          <w:szCs w:val="22"/>
        </w:rPr>
      </w:pPr>
      <w:r>
        <w:rPr>
          <w:rFonts w:ascii="Arial" w:hAnsi="Arial" w:cs="Arial"/>
          <w:sz w:val="22"/>
          <w:szCs w:val="22"/>
        </w:rPr>
        <w:t>What were the main causes of Imperialism</w:t>
      </w:r>
      <w:r w:rsidR="00302E83">
        <w:rPr>
          <w:rFonts w:ascii="Arial" w:hAnsi="Arial" w:cs="Arial"/>
          <w:sz w:val="22"/>
          <w:szCs w:val="22"/>
        </w:rPr>
        <w:t>?</w:t>
      </w:r>
    </w:p>
    <w:p w:rsidR="00302E83" w:rsidRDefault="00A34FAB" w:rsidP="00302E83">
      <w:pPr>
        <w:pStyle w:val="ListParagraph"/>
        <w:numPr>
          <w:ilvl w:val="0"/>
          <w:numId w:val="1"/>
        </w:numPr>
        <w:jc w:val="both"/>
        <w:rPr>
          <w:rFonts w:ascii="Arial" w:hAnsi="Arial" w:cs="Arial"/>
          <w:sz w:val="22"/>
          <w:szCs w:val="22"/>
        </w:rPr>
      </w:pPr>
      <w:r>
        <w:rPr>
          <w:rFonts w:ascii="Arial" w:hAnsi="Arial" w:cs="Arial"/>
          <w:sz w:val="22"/>
          <w:szCs w:val="22"/>
        </w:rPr>
        <w:t>What is the role of an ‘Introduction’</w:t>
      </w:r>
      <w:r w:rsidR="00302E83">
        <w:rPr>
          <w:rFonts w:ascii="Arial" w:hAnsi="Arial" w:cs="Arial"/>
          <w:sz w:val="22"/>
          <w:szCs w:val="22"/>
        </w:rPr>
        <w:t>?</w:t>
      </w:r>
    </w:p>
    <w:p w:rsidR="00C3719C" w:rsidRDefault="00C3719C" w:rsidP="00302E83">
      <w:pPr>
        <w:jc w:val="both"/>
        <w:rPr>
          <w:rFonts w:ascii="Arial" w:hAnsi="Arial" w:cs="Arial"/>
          <w:sz w:val="22"/>
          <w:szCs w:val="22"/>
        </w:rPr>
      </w:pPr>
    </w:p>
    <w:p w:rsidR="00302E83" w:rsidRDefault="00C3719C" w:rsidP="00302E83">
      <w:pPr>
        <w:jc w:val="both"/>
        <w:rPr>
          <w:rFonts w:ascii="Arial" w:hAnsi="Arial" w:cs="Arial"/>
          <w:sz w:val="22"/>
          <w:szCs w:val="22"/>
        </w:rPr>
      </w:pPr>
      <w:r>
        <w:rPr>
          <w:rFonts w:ascii="Arial" w:hAnsi="Arial" w:cs="Arial"/>
          <w:sz w:val="22"/>
          <w:szCs w:val="22"/>
        </w:rPr>
        <w:t xml:space="preserve">Distribute a slip of paper to each student as they finish. </w:t>
      </w:r>
      <w:r w:rsidR="002E63EC">
        <w:rPr>
          <w:rFonts w:ascii="Arial" w:hAnsi="Arial" w:cs="Arial"/>
          <w:sz w:val="22"/>
          <w:szCs w:val="22"/>
        </w:rPr>
        <w:t>They</w:t>
      </w:r>
      <w:r>
        <w:rPr>
          <w:rFonts w:ascii="Arial" w:hAnsi="Arial" w:cs="Arial"/>
          <w:sz w:val="22"/>
          <w:szCs w:val="22"/>
        </w:rPr>
        <w:t xml:space="preserve"> are to write their name at the top and 1-10 down the side.</w:t>
      </w:r>
    </w:p>
    <w:p w:rsidR="00C3719C" w:rsidRDefault="00C3719C" w:rsidP="00302E83">
      <w:pPr>
        <w:jc w:val="both"/>
        <w:rPr>
          <w:rFonts w:ascii="Arial" w:hAnsi="Arial" w:cs="Arial"/>
          <w:sz w:val="22"/>
          <w:szCs w:val="22"/>
        </w:rPr>
      </w:pPr>
    </w:p>
    <w:p w:rsidR="00C3719C" w:rsidRDefault="00C3719C" w:rsidP="00C3719C">
      <w:pPr>
        <w:jc w:val="both"/>
        <w:rPr>
          <w:rFonts w:ascii="Arial" w:hAnsi="Arial" w:cs="Arial"/>
          <w:b/>
        </w:rPr>
      </w:pPr>
      <w:r w:rsidRPr="00744D4B">
        <w:rPr>
          <w:rFonts w:ascii="Arial" w:hAnsi="Arial" w:cs="Arial"/>
          <w:b/>
        </w:rPr>
        <w:t>Review previous work:</w:t>
      </w:r>
    </w:p>
    <w:p w:rsidR="00C3719C" w:rsidRDefault="00C3719C" w:rsidP="00C3719C">
      <w:pPr>
        <w:jc w:val="both"/>
        <w:rPr>
          <w:rFonts w:ascii="Arial" w:hAnsi="Arial" w:cs="Arial"/>
          <w:sz w:val="22"/>
          <w:szCs w:val="22"/>
        </w:rPr>
      </w:pPr>
      <w:r>
        <w:rPr>
          <w:rFonts w:ascii="Arial" w:hAnsi="Arial" w:cs="Arial"/>
          <w:sz w:val="22"/>
          <w:szCs w:val="22"/>
        </w:rPr>
        <w:t>Quiz students 1-10 on the information regarding France.</w:t>
      </w:r>
    </w:p>
    <w:p w:rsidR="00C3719C" w:rsidRDefault="00C3719C" w:rsidP="00C3719C">
      <w:pPr>
        <w:jc w:val="both"/>
        <w:rPr>
          <w:rFonts w:ascii="Arial" w:hAnsi="Arial" w:cs="Arial"/>
          <w:sz w:val="22"/>
          <w:szCs w:val="22"/>
        </w:rPr>
      </w:pPr>
      <w:r>
        <w:rPr>
          <w:rFonts w:ascii="Arial" w:hAnsi="Arial" w:cs="Arial"/>
          <w:sz w:val="22"/>
          <w:szCs w:val="22"/>
        </w:rPr>
        <w:t>Ask students what footnotes are used for</w:t>
      </w:r>
      <w:r w:rsidR="002E63EC">
        <w:rPr>
          <w:rFonts w:ascii="Arial" w:hAnsi="Arial" w:cs="Arial"/>
          <w:sz w:val="22"/>
          <w:szCs w:val="22"/>
        </w:rPr>
        <w:t>.</w:t>
      </w:r>
    </w:p>
    <w:p w:rsidR="00C3719C" w:rsidRPr="001F41B1" w:rsidRDefault="00C3719C" w:rsidP="00C3719C">
      <w:pPr>
        <w:jc w:val="both"/>
        <w:rPr>
          <w:rFonts w:ascii="Arial" w:hAnsi="Arial" w:cs="Arial"/>
          <w:sz w:val="20"/>
          <w:szCs w:val="20"/>
        </w:rPr>
      </w:pPr>
    </w:p>
    <w:p w:rsidR="00C3719C" w:rsidRDefault="00C3719C" w:rsidP="00C3719C">
      <w:pPr>
        <w:jc w:val="both"/>
        <w:rPr>
          <w:rFonts w:ascii="Arial" w:hAnsi="Arial" w:cs="Arial"/>
          <w:b/>
        </w:rPr>
      </w:pPr>
      <w:r>
        <w:rPr>
          <w:rFonts w:ascii="Arial" w:hAnsi="Arial" w:cs="Arial"/>
          <w:b/>
        </w:rPr>
        <w:t>New knowledge</w:t>
      </w:r>
      <w:r w:rsidRPr="00744D4B">
        <w:rPr>
          <w:rFonts w:ascii="Arial" w:hAnsi="Arial" w:cs="Arial"/>
          <w:b/>
        </w:rPr>
        <w:t>:</w:t>
      </w:r>
    </w:p>
    <w:p w:rsidR="00C3719C" w:rsidRDefault="00C3719C" w:rsidP="00C3719C">
      <w:pPr>
        <w:jc w:val="both"/>
        <w:rPr>
          <w:rFonts w:ascii="Arial" w:hAnsi="Arial" w:cs="Arial"/>
          <w:sz w:val="22"/>
          <w:szCs w:val="22"/>
        </w:rPr>
      </w:pPr>
      <w:r>
        <w:rPr>
          <w:rFonts w:ascii="Arial" w:hAnsi="Arial" w:cs="Arial"/>
          <w:sz w:val="22"/>
          <w:szCs w:val="22"/>
        </w:rPr>
        <w:t xml:space="preserve">Lecture on ‘The Causes of Imperialism’ from the course notes </w:t>
      </w:r>
    </w:p>
    <w:p w:rsidR="002E63EC" w:rsidRDefault="002E63EC" w:rsidP="00C3719C">
      <w:pPr>
        <w:jc w:val="both"/>
        <w:rPr>
          <w:rFonts w:ascii="Arial" w:hAnsi="Arial" w:cs="Arial"/>
          <w:sz w:val="22"/>
          <w:szCs w:val="22"/>
        </w:rPr>
      </w:pPr>
    </w:p>
    <w:p w:rsidR="00C3719C" w:rsidRDefault="00C3719C" w:rsidP="00C3719C">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C3719C" w:rsidRPr="004E4322" w:rsidRDefault="002E63EC" w:rsidP="00C3719C">
      <w:pPr>
        <w:jc w:val="both"/>
        <w:rPr>
          <w:rFonts w:ascii="Arial" w:hAnsi="Arial" w:cs="Arial"/>
          <w:color w:val="FF0000"/>
          <w:sz w:val="22"/>
          <w:szCs w:val="22"/>
        </w:rPr>
      </w:pPr>
      <w:r>
        <w:rPr>
          <w:rFonts w:ascii="Arial" w:hAnsi="Arial" w:cs="Arial"/>
          <w:sz w:val="22"/>
          <w:szCs w:val="22"/>
        </w:rPr>
        <w:t>Cause and effect</w:t>
      </w:r>
      <w:r w:rsidR="00C3719C">
        <w:rPr>
          <w:rFonts w:ascii="Arial" w:hAnsi="Arial" w:cs="Arial"/>
          <w:sz w:val="22"/>
          <w:szCs w:val="22"/>
        </w:rPr>
        <w:t xml:space="preserve">– </w:t>
      </w:r>
      <w:r>
        <w:rPr>
          <w:rFonts w:ascii="Arial" w:hAnsi="Arial" w:cs="Arial"/>
          <w:color w:val="000000" w:themeColor="text1"/>
          <w:sz w:val="22"/>
          <w:szCs w:val="22"/>
        </w:rPr>
        <w:t>this led to this; that led to this etc – use the fly, fish, bear story</w:t>
      </w:r>
    </w:p>
    <w:p w:rsidR="00C3719C" w:rsidRDefault="00C3719C" w:rsidP="00C3719C">
      <w:pPr>
        <w:jc w:val="both"/>
        <w:rPr>
          <w:rFonts w:ascii="Arial" w:hAnsi="Arial" w:cs="Arial"/>
          <w:b/>
        </w:rPr>
      </w:pPr>
    </w:p>
    <w:p w:rsidR="00C3719C" w:rsidRDefault="00C3719C" w:rsidP="00C3719C">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C3719C" w:rsidRDefault="002E63EC" w:rsidP="00C3719C">
      <w:pPr>
        <w:jc w:val="both"/>
        <w:rPr>
          <w:rFonts w:ascii="Arial" w:hAnsi="Arial" w:cs="Arial"/>
          <w:color w:val="FF0000"/>
          <w:sz w:val="22"/>
          <w:szCs w:val="22"/>
        </w:rPr>
      </w:pPr>
      <w:r>
        <w:rPr>
          <w:rFonts w:ascii="Arial" w:hAnsi="Arial" w:cs="Arial"/>
          <w:sz w:val="22"/>
          <w:szCs w:val="22"/>
        </w:rPr>
        <w:t>Introductions</w:t>
      </w:r>
      <w:r w:rsidR="00C3719C">
        <w:rPr>
          <w:rFonts w:ascii="Arial" w:hAnsi="Arial" w:cs="Arial"/>
          <w:sz w:val="22"/>
          <w:szCs w:val="22"/>
        </w:rPr>
        <w:t xml:space="preserve">: </w:t>
      </w:r>
      <w:r>
        <w:rPr>
          <w:rFonts w:ascii="Arial" w:hAnsi="Arial" w:cs="Arial"/>
          <w:color w:val="000000" w:themeColor="text1"/>
          <w:sz w:val="22"/>
          <w:szCs w:val="22"/>
        </w:rPr>
        <w:t>using the task to begin a</w:t>
      </w:r>
      <w:r w:rsidR="00F71289">
        <w:rPr>
          <w:rFonts w:ascii="Arial" w:hAnsi="Arial" w:cs="Arial"/>
          <w:color w:val="000000" w:themeColor="text1"/>
          <w:sz w:val="22"/>
          <w:szCs w:val="22"/>
        </w:rPr>
        <w:t>n essay. Outline of the ‘story’ - p</w:t>
      </w:r>
      <w:r>
        <w:rPr>
          <w:rFonts w:ascii="Arial" w:hAnsi="Arial" w:cs="Arial"/>
          <w:color w:val="000000" w:themeColor="text1"/>
          <w:sz w:val="22"/>
          <w:szCs w:val="22"/>
        </w:rPr>
        <w:t>roviding an idea of the nature of the events.</w:t>
      </w:r>
      <w:r w:rsidR="00C3719C">
        <w:rPr>
          <w:rFonts w:ascii="Arial" w:hAnsi="Arial" w:cs="Arial"/>
          <w:color w:val="FF0000"/>
          <w:sz w:val="22"/>
          <w:szCs w:val="22"/>
        </w:rPr>
        <w:t xml:space="preserve"> </w:t>
      </w:r>
    </w:p>
    <w:p w:rsidR="00C3719C" w:rsidRDefault="00C3719C" w:rsidP="00C3719C">
      <w:pPr>
        <w:jc w:val="both"/>
        <w:rPr>
          <w:rFonts w:ascii="Arial" w:hAnsi="Arial" w:cs="Arial"/>
          <w:sz w:val="22"/>
          <w:szCs w:val="22"/>
        </w:rPr>
      </w:pPr>
    </w:p>
    <w:p w:rsidR="00C3719C" w:rsidRPr="00293828" w:rsidRDefault="00C3719C" w:rsidP="00C3719C">
      <w:pPr>
        <w:jc w:val="both"/>
        <w:rPr>
          <w:rFonts w:ascii="Arial" w:hAnsi="Arial" w:cs="Arial"/>
          <w:sz w:val="22"/>
          <w:szCs w:val="22"/>
        </w:rPr>
      </w:pPr>
      <w:r w:rsidRPr="009510D9">
        <w:rPr>
          <w:rFonts w:ascii="Arial" w:hAnsi="Arial" w:cs="Arial"/>
          <w:b/>
        </w:rPr>
        <w:t>Student activity:</w:t>
      </w:r>
    </w:p>
    <w:p w:rsidR="00C3719C" w:rsidRDefault="002E63EC" w:rsidP="00C3719C">
      <w:pPr>
        <w:jc w:val="both"/>
        <w:rPr>
          <w:rFonts w:ascii="Arial" w:hAnsi="Arial" w:cs="Arial"/>
          <w:sz w:val="22"/>
          <w:szCs w:val="22"/>
        </w:rPr>
      </w:pPr>
      <w:r>
        <w:rPr>
          <w:rFonts w:ascii="Arial" w:hAnsi="Arial" w:cs="Arial"/>
          <w:sz w:val="22"/>
          <w:szCs w:val="22"/>
        </w:rPr>
        <w:t xml:space="preserve">Brainstorm activity. Explain the use of a brainstorm. Use this to identify a flow of events and interconnection of ideas; how to use the strands of a brainstorm to develop paragraphs. Students use the causes as </w:t>
      </w:r>
      <w:r w:rsidR="00A34FAB">
        <w:rPr>
          <w:rFonts w:ascii="Arial" w:hAnsi="Arial" w:cs="Arial"/>
          <w:sz w:val="22"/>
          <w:szCs w:val="22"/>
        </w:rPr>
        <w:t>their</w:t>
      </w:r>
      <w:r>
        <w:rPr>
          <w:rFonts w:ascii="Arial" w:hAnsi="Arial" w:cs="Arial"/>
          <w:sz w:val="22"/>
          <w:szCs w:val="22"/>
        </w:rPr>
        <w:t xml:space="preserve"> main points on their brainstorm</w:t>
      </w:r>
      <w:r w:rsidR="00A34FAB">
        <w:rPr>
          <w:rFonts w:ascii="Arial" w:hAnsi="Arial" w:cs="Arial"/>
          <w:sz w:val="22"/>
          <w:szCs w:val="22"/>
        </w:rPr>
        <w:t>.</w:t>
      </w:r>
    </w:p>
    <w:p w:rsidR="00A34FAB" w:rsidRDefault="00A34FAB" w:rsidP="00C3719C">
      <w:pPr>
        <w:jc w:val="both"/>
        <w:rPr>
          <w:rFonts w:ascii="Arial" w:hAnsi="Arial" w:cs="Arial"/>
          <w:sz w:val="22"/>
          <w:szCs w:val="22"/>
        </w:rPr>
      </w:pPr>
    </w:p>
    <w:p w:rsidR="00A34FAB" w:rsidRPr="00A34FAB" w:rsidRDefault="00A34FAB" w:rsidP="00A34FAB">
      <w:pPr>
        <w:jc w:val="both"/>
        <w:rPr>
          <w:rFonts w:ascii="Arial" w:hAnsi="Arial" w:cs="Arial"/>
          <w:sz w:val="22"/>
          <w:szCs w:val="22"/>
        </w:rPr>
      </w:pPr>
      <w:r w:rsidRPr="00A34FAB">
        <w:rPr>
          <w:rFonts w:ascii="Arial" w:hAnsi="Arial" w:cs="Arial"/>
          <w:sz w:val="22"/>
          <w:szCs w:val="22"/>
        </w:rPr>
        <w:t xml:space="preserve">Provide students with ‘Reader focus question 1’: </w:t>
      </w:r>
      <w:r w:rsidRPr="00A34FAB">
        <w:rPr>
          <w:rFonts w:ascii="Arial" w:hAnsi="Arial" w:cs="Arial"/>
          <w:i/>
          <w:sz w:val="22"/>
          <w:szCs w:val="22"/>
        </w:rPr>
        <w:t>What were the causes of Imperialism?</w:t>
      </w:r>
    </w:p>
    <w:p w:rsidR="00C3719C" w:rsidRDefault="00C3719C" w:rsidP="00C3719C">
      <w:pPr>
        <w:jc w:val="both"/>
        <w:rPr>
          <w:rFonts w:ascii="Arial" w:hAnsi="Arial" w:cs="Arial"/>
          <w:b/>
          <w:sz w:val="22"/>
          <w:szCs w:val="22"/>
        </w:rPr>
      </w:pPr>
    </w:p>
    <w:p w:rsidR="00C3719C" w:rsidRDefault="00C3719C" w:rsidP="00C3719C">
      <w:pPr>
        <w:jc w:val="both"/>
        <w:rPr>
          <w:rFonts w:ascii="Arial" w:hAnsi="Arial" w:cs="Arial"/>
          <w:b/>
        </w:rPr>
      </w:pPr>
      <w:r w:rsidRPr="009510D9">
        <w:rPr>
          <w:rFonts w:ascii="Arial" w:hAnsi="Arial" w:cs="Arial"/>
          <w:b/>
        </w:rPr>
        <w:t>Review today’s lesson:</w:t>
      </w:r>
    </w:p>
    <w:p w:rsidR="00C3719C" w:rsidRDefault="00C3719C" w:rsidP="00C3719C">
      <w:pPr>
        <w:jc w:val="both"/>
        <w:rPr>
          <w:rFonts w:ascii="Arial" w:hAnsi="Arial" w:cs="Arial"/>
          <w:sz w:val="22"/>
          <w:szCs w:val="22"/>
        </w:rPr>
      </w:pPr>
      <w:r>
        <w:rPr>
          <w:rFonts w:ascii="Arial" w:hAnsi="Arial" w:cs="Arial"/>
          <w:sz w:val="22"/>
          <w:szCs w:val="22"/>
        </w:rPr>
        <w:t>Give students time to add responses to the ‘Aims of the lesson’.</w:t>
      </w:r>
    </w:p>
    <w:p w:rsidR="00C3719C" w:rsidRPr="0095739E" w:rsidRDefault="00C3719C" w:rsidP="00C3719C">
      <w:pPr>
        <w:jc w:val="both"/>
        <w:rPr>
          <w:rFonts w:ascii="Arial" w:hAnsi="Arial" w:cs="Arial"/>
          <w:sz w:val="22"/>
          <w:szCs w:val="22"/>
        </w:rPr>
      </w:pPr>
    </w:p>
    <w:p w:rsidR="00BB1344" w:rsidRPr="00807241" w:rsidRDefault="00302E83" w:rsidP="00BB1344">
      <w:pPr>
        <w:jc w:val="both"/>
        <w:rPr>
          <w:rFonts w:ascii="Arial" w:hAnsi="Arial" w:cs="Arial"/>
          <w:b/>
          <w:u w:val="single"/>
        </w:rPr>
      </w:pPr>
      <w:r>
        <w:rPr>
          <w:rFonts w:ascii="Arial" w:hAnsi="Arial" w:cs="Arial"/>
          <w:sz w:val="22"/>
          <w:szCs w:val="22"/>
        </w:rPr>
        <w:t>.</w:t>
      </w:r>
      <w:r w:rsidR="00BB1344" w:rsidRPr="00807241">
        <w:rPr>
          <w:rFonts w:ascii="Arial" w:hAnsi="Arial" w:cs="Arial"/>
          <w:b/>
          <w:u w:val="single"/>
        </w:rPr>
        <w:t xml:space="preserve">LESSON </w:t>
      </w:r>
      <w:r w:rsidR="0051439D">
        <w:rPr>
          <w:rFonts w:ascii="Arial" w:hAnsi="Arial" w:cs="Arial"/>
          <w:b/>
          <w:u w:val="single"/>
        </w:rPr>
        <w:t>9</w:t>
      </w:r>
    </w:p>
    <w:p w:rsidR="0051439D" w:rsidRPr="00744D4B" w:rsidRDefault="0051439D" w:rsidP="0051439D">
      <w:pPr>
        <w:jc w:val="both"/>
        <w:rPr>
          <w:rFonts w:ascii="Arial" w:hAnsi="Arial" w:cs="Arial"/>
          <w:b/>
        </w:rPr>
      </w:pPr>
      <w:r w:rsidRPr="00744D4B">
        <w:rPr>
          <w:rFonts w:ascii="Arial" w:hAnsi="Arial" w:cs="Arial"/>
          <w:b/>
        </w:rPr>
        <w:t xml:space="preserve">Aim of the lesson: </w:t>
      </w:r>
    </w:p>
    <w:p w:rsidR="0051439D" w:rsidRPr="0095739E" w:rsidRDefault="0051439D" w:rsidP="0051439D">
      <w:pPr>
        <w:jc w:val="both"/>
        <w:rPr>
          <w:rFonts w:ascii="Arial" w:hAnsi="Arial" w:cs="Arial"/>
          <w:sz w:val="22"/>
          <w:szCs w:val="22"/>
        </w:rPr>
      </w:pPr>
    </w:p>
    <w:p w:rsidR="00A34FAB" w:rsidRPr="00352C80" w:rsidRDefault="00A34FAB" w:rsidP="00A34FAB">
      <w:pPr>
        <w:pStyle w:val="ListParagraph"/>
        <w:numPr>
          <w:ilvl w:val="0"/>
          <w:numId w:val="13"/>
        </w:numPr>
        <w:jc w:val="both"/>
        <w:rPr>
          <w:rFonts w:ascii="Arial" w:hAnsi="Arial" w:cs="Arial"/>
          <w:sz w:val="22"/>
          <w:szCs w:val="22"/>
        </w:rPr>
      </w:pPr>
      <w:r>
        <w:rPr>
          <w:rFonts w:ascii="Arial" w:hAnsi="Arial" w:cs="Arial"/>
          <w:sz w:val="22"/>
          <w:szCs w:val="22"/>
        </w:rPr>
        <w:t xml:space="preserve">Begin to research and write a draft responding to </w:t>
      </w:r>
      <w:r w:rsidRPr="00352C80">
        <w:rPr>
          <w:rFonts w:ascii="Arial" w:hAnsi="Arial" w:cs="Arial"/>
          <w:sz w:val="22"/>
          <w:szCs w:val="22"/>
        </w:rPr>
        <w:t>Reader focus question 1:</w:t>
      </w:r>
      <w:r>
        <w:rPr>
          <w:rFonts w:ascii="Arial" w:hAnsi="Arial" w:cs="Arial"/>
          <w:sz w:val="22"/>
          <w:szCs w:val="22"/>
        </w:rPr>
        <w:t xml:space="preserve"> ‘</w:t>
      </w:r>
      <w:r>
        <w:rPr>
          <w:rFonts w:ascii="Arial" w:hAnsi="Arial" w:cs="Arial"/>
          <w:i/>
          <w:sz w:val="22"/>
          <w:szCs w:val="22"/>
        </w:rPr>
        <w:t>What were the causes of Imperialism?’</w:t>
      </w:r>
    </w:p>
    <w:p w:rsidR="00BB1344" w:rsidRDefault="00BB1344" w:rsidP="008338B3">
      <w:pPr>
        <w:jc w:val="both"/>
        <w:rPr>
          <w:rFonts w:ascii="Arial" w:hAnsi="Arial" w:cs="Arial"/>
          <w:b/>
          <w:u w:val="single"/>
        </w:rPr>
      </w:pPr>
    </w:p>
    <w:p w:rsidR="00051C81" w:rsidRDefault="00051C81" w:rsidP="008338B3">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10</w:t>
      </w:r>
    </w:p>
    <w:p w:rsidR="00051C81" w:rsidRDefault="00051C81" w:rsidP="008338B3">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F71289" w:rsidP="00302E83">
      <w:pPr>
        <w:pStyle w:val="ListParagraph"/>
        <w:numPr>
          <w:ilvl w:val="0"/>
          <w:numId w:val="1"/>
        </w:numPr>
        <w:jc w:val="both"/>
        <w:rPr>
          <w:rFonts w:ascii="Arial" w:hAnsi="Arial" w:cs="Arial"/>
          <w:sz w:val="22"/>
          <w:szCs w:val="22"/>
        </w:rPr>
      </w:pPr>
      <w:r>
        <w:rPr>
          <w:rFonts w:ascii="Arial" w:hAnsi="Arial" w:cs="Arial"/>
          <w:sz w:val="22"/>
          <w:szCs w:val="22"/>
        </w:rPr>
        <w:t>What was the Mercantilist system</w:t>
      </w:r>
      <w:r w:rsidR="00302E83">
        <w:rPr>
          <w:rFonts w:ascii="Arial" w:hAnsi="Arial" w:cs="Arial"/>
          <w:sz w:val="22"/>
          <w:szCs w:val="22"/>
        </w:rPr>
        <w:t>?</w:t>
      </w:r>
    </w:p>
    <w:p w:rsidR="00302E83" w:rsidRDefault="00F71289" w:rsidP="00302E83">
      <w:pPr>
        <w:pStyle w:val="ListParagraph"/>
        <w:numPr>
          <w:ilvl w:val="0"/>
          <w:numId w:val="1"/>
        </w:numPr>
        <w:jc w:val="both"/>
        <w:rPr>
          <w:rFonts w:ascii="Arial" w:hAnsi="Arial" w:cs="Arial"/>
          <w:sz w:val="22"/>
          <w:szCs w:val="22"/>
        </w:rPr>
      </w:pPr>
      <w:r>
        <w:rPr>
          <w:rFonts w:ascii="Arial" w:hAnsi="Arial" w:cs="Arial"/>
          <w:sz w:val="22"/>
          <w:szCs w:val="22"/>
        </w:rPr>
        <w:t>What was the ‘Triangular Trade’?</w:t>
      </w:r>
    </w:p>
    <w:p w:rsidR="00302E83" w:rsidRDefault="00302E83" w:rsidP="00302E83">
      <w:pPr>
        <w:jc w:val="both"/>
        <w:rPr>
          <w:rFonts w:ascii="Arial" w:hAnsi="Arial" w:cs="Arial"/>
          <w:sz w:val="22"/>
          <w:szCs w:val="22"/>
        </w:rPr>
      </w:pPr>
    </w:p>
    <w:p w:rsidR="002932ED" w:rsidRDefault="002932ED" w:rsidP="002932ED">
      <w:pPr>
        <w:jc w:val="both"/>
        <w:rPr>
          <w:rFonts w:ascii="Arial" w:hAnsi="Arial" w:cs="Arial"/>
          <w:b/>
        </w:rPr>
      </w:pPr>
      <w:r w:rsidRPr="00744D4B">
        <w:rPr>
          <w:rFonts w:ascii="Arial" w:hAnsi="Arial" w:cs="Arial"/>
          <w:b/>
        </w:rPr>
        <w:t>Review previous work:</w:t>
      </w:r>
    </w:p>
    <w:p w:rsidR="002932ED" w:rsidRDefault="00760FF0" w:rsidP="002932ED">
      <w:pPr>
        <w:jc w:val="both"/>
        <w:rPr>
          <w:rFonts w:ascii="Arial" w:hAnsi="Arial" w:cs="Arial"/>
          <w:sz w:val="22"/>
          <w:szCs w:val="22"/>
        </w:rPr>
      </w:pPr>
      <w:r>
        <w:rPr>
          <w:rFonts w:ascii="Arial" w:hAnsi="Arial" w:cs="Arial"/>
          <w:sz w:val="22"/>
          <w:szCs w:val="22"/>
        </w:rPr>
        <w:t>Grid 8x8 challenge – two teams using the causes as tasks</w:t>
      </w:r>
    </w:p>
    <w:p w:rsidR="002932ED" w:rsidRPr="001F41B1" w:rsidRDefault="002932ED" w:rsidP="002932ED">
      <w:pPr>
        <w:jc w:val="both"/>
        <w:rPr>
          <w:rFonts w:ascii="Arial" w:hAnsi="Arial" w:cs="Arial"/>
          <w:sz w:val="20"/>
          <w:szCs w:val="20"/>
        </w:rPr>
      </w:pPr>
    </w:p>
    <w:p w:rsidR="002932ED" w:rsidRDefault="002932ED" w:rsidP="002932ED">
      <w:pPr>
        <w:jc w:val="both"/>
        <w:rPr>
          <w:rFonts w:ascii="Arial" w:hAnsi="Arial" w:cs="Arial"/>
          <w:b/>
        </w:rPr>
      </w:pPr>
      <w:r>
        <w:rPr>
          <w:rFonts w:ascii="Arial" w:hAnsi="Arial" w:cs="Arial"/>
          <w:b/>
        </w:rPr>
        <w:t>New knowledge</w:t>
      </w:r>
      <w:r w:rsidRPr="00744D4B">
        <w:rPr>
          <w:rFonts w:ascii="Arial" w:hAnsi="Arial" w:cs="Arial"/>
          <w:b/>
        </w:rPr>
        <w:t>:</w:t>
      </w:r>
    </w:p>
    <w:p w:rsidR="002932ED" w:rsidRDefault="002932ED" w:rsidP="002932ED">
      <w:pPr>
        <w:jc w:val="both"/>
        <w:rPr>
          <w:rFonts w:ascii="Arial" w:hAnsi="Arial" w:cs="Arial"/>
          <w:sz w:val="22"/>
          <w:szCs w:val="22"/>
        </w:rPr>
      </w:pPr>
      <w:r>
        <w:rPr>
          <w:rFonts w:ascii="Arial" w:hAnsi="Arial" w:cs="Arial"/>
          <w:sz w:val="22"/>
          <w:szCs w:val="22"/>
        </w:rPr>
        <w:t xml:space="preserve">Lecture on ‘Britain &amp; Mercantilist System’ from the course notes </w:t>
      </w:r>
    </w:p>
    <w:p w:rsidR="00F71289" w:rsidRPr="00F71289" w:rsidRDefault="00F71289" w:rsidP="002932ED">
      <w:pPr>
        <w:jc w:val="both"/>
        <w:rPr>
          <w:rFonts w:ascii="Arial" w:hAnsi="Arial" w:cs="Arial"/>
          <w:color w:val="FF0000"/>
          <w:sz w:val="22"/>
          <w:szCs w:val="22"/>
        </w:rPr>
      </w:pPr>
      <w:r>
        <w:rPr>
          <w:rFonts w:ascii="Arial" w:hAnsi="Arial" w:cs="Arial"/>
          <w:color w:val="FF0000"/>
          <w:sz w:val="22"/>
          <w:szCs w:val="22"/>
        </w:rPr>
        <w:t>‘Roots’ excerpt</w:t>
      </w:r>
    </w:p>
    <w:p w:rsidR="002932ED" w:rsidRDefault="002932ED" w:rsidP="002932ED">
      <w:pPr>
        <w:jc w:val="both"/>
        <w:rPr>
          <w:rFonts w:ascii="Arial" w:hAnsi="Arial" w:cs="Arial"/>
          <w:sz w:val="22"/>
          <w:szCs w:val="22"/>
        </w:rPr>
      </w:pPr>
    </w:p>
    <w:p w:rsidR="002932ED" w:rsidRDefault="002932ED" w:rsidP="002932ED">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2932ED" w:rsidRPr="004E4322" w:rsidRDefault="00F71289" w:rsidP="002932ED">
      <w:pPr>
        <w:jc w:val="both"/>
        <w:rPr>
          <w:rFonts w:ascii="Arial" w:hAnsi="Arial" w:cs="Arial"/>
          <w:color w:val="FF0000"/>
          <w:sz w:val="22"/>
          <w:szCs w:val="22"/>
        </w:rPr>
      </w:pPr>
      <w:proofErr w:type="gramStart"/>
      <w:r>
        <w:rPr>
          <w:rFonts w:ascii="Arial" w:hAnsi="Arial" w:cs="Arial"/>
          <w:sz w:val="22"/>
          <w:szCs w:val="22"/>
        </w:rPr>
        <w:t xml:space="preserve">Identity </w:t>
      </w:r>
      <w:r w:rsidR="002932ED">
        <w:rPr>
          <w:rFonts w:ascii="Arial" w:hAnsi="Arial" w:cs="Arial"/>
          <w:sz w:val="22"/>
          <w:szCs w:val="22"/>
        </w:rPr>
        <w:t xml:space="preserve">– </w:t>
      </w:r>
      <w:r>
        <w:rPr>
          <w:rFonts w:ascii="Arial" w:hAnsi="Arial" w:cs="Arial"/>
          <w:color w:val="000000" w:themeColor="text1"/>
          <w:sz w:val="22"/>
          <w:szCs w:val="22"/>
        </w:rPr>
        <w:t>mother country and purpose; independence and self-governance</w:t>
      </w:r>
      <w:r w:rsidR="00760FF0">
        <w:rPr>
          <w:rFonts w:ascii="Arial" w:hAnsi="Arial" w:cs="Arial"/>
          <w:color w:val="000000" w:themeColor="text1"/>
          <w:sz w:val="22"/>
          <w:szCs w:val="22"/>
        </w:rPr>
        <w:t xml:space="preserve"> – legacy?</w:t>
      </w:r>
      <w:proofErr w:type="gramEnd"/>
    </w:p>
    <w:p w:rsidR="002932ED" w:rsidRDefault="002932ED" w:rsidP="002932ED">
      <w:pPr>
        <w:jc w:val="both"/>
        <w:rPr>
          <w:rFonts w:ascii="Arial" w:hAnsi="Arial" w:cs="Arial"/>
          <w:b/>
        </w:rPr>
      </w:pPr>
    </w:p>
    <w:p w:rsidR="002932ED" w:rsidRDefault="002932ED" w:rsidP="002932ED">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2932ED" w:rsidRDefault="002932ED" w:rsidP="002932ED">
      <w:pPr>
        <w:jc w:val="both"/>
        <w:rPr>
          <w:rFonts w:ascii="Arial" w:hAnsi="Arial" w:cs="Arial"/>
          <w:color w:val="FF0000"/>
          <w:sz w:val="22"/>
          <w:szCs w:val="22"/>
        </w:rPr>
      </w:pPr>
      <w:r>
        <w:rPr>
          <w:rFonts w:ascii="Arial" w:hAnsi="Arial" w:cs="Arial"/>
          <w:sz w:val="22"/>
          <w:szCs w:val="22"/>
        </w:rPr>
        <w:t xml:space="preserve">Main Body: </w:t>
      </w:r>
      <w:r>
        <w:rPr>
          <w:rFonts w:ascii="Arial" w:hAnsi="Arial" w:cs="Arial"/>
          <w:color w:val="000000" w:themeColor="text1"/>
          <w:sz w:val="22"/>
          <w:szCs w:val="22"/>
        </w:rPr>
        <w:t>identifying your points of argument; explanation, examples, flow and logical leads; recognition of counter arguments/ differing perspectives</w:t>
      </w:r>
    </w:p>
    <w:p w:rsidR="002932ED" w:rsidRDefault="002932ED" w:rsidP="002932ED">
      <w:pPr>
        <w:jc w:val="both"/>
        <w:rPr>
          <w:rFonts w:ascii="Arial" w:hAnsi="Arial" w:cs="Arial"/>
          <w:sz w:val="22"/>
          <w:szCs w:val="22"/>
        </w:rPr>
      </w:pPr>
    </w:p>
    <w:p w:rsidR="002932ED" w:rsidRPr="00293828" w:rsidRDefault="002932ED" w:rsidP="002932ED">
      <w:pPr>
        <w:jc w:val="both"/>
        <w:rPr>
          <w:rFonts w:ascii="Arial" w:hAnsi="Arial" w:cs="Arial"/>
          <w:sz w:val="22"/>
          <w:szCs w:val="22"/>
        </w:rPr>
      </w:pPr>
      <w:r w:rsidRPr="009510D9">
        <w:rPr>
          <w:rFonts w:ascii="Arial" w:hAnsi="Arial" w:cs="Arial"/>
          <w:b/>
        </w:rPr>
        <w:t>Student activity:</w:t>
      </w:r>
    </w:p>
    <w:p w:rsidR="002932ED" w:rsidRPr="00A34FAB" w:rsidRDefault="00F71289" w:rsidP="002932ED">
      <w:pPr>
        <w:jc w:val="both"/>
        <w:rPr>
          <w:rFonts w:ascii="Arial" w:hAnsi="Arial" w:cs="Arial"/>
          <w:sz w:val="22"/>
          <w:szCs w:val="22"/>
        </w:rPr>
      </w:pPr>
      <w:r>
        <w:rPr>
          <w:rFonts w:ascii="Arial" w:hAnsi="Arial" w:cs="Arial"/>
          <w:sz w:val="22"/>
          <w:szCs w:val="22"/>
        </w:rPr>
        <w:t xml:space="preserve">Students plan their </w:t>
      </w:r>
      <w:r w:rsidRPr="00352C80">
        <w:rPr>
          <w:rFonts w:ascii="Arial" w:hAnsi="Arial" w:cs="Arial"/>
          <w:sz w:val="22"/>
          <w:szCs w:val="22"/>
        </w:rPr>
        <w:t>Reader focus question 1</w:t>
      </w:r>
      <w:r>
        <w:rPr>
          <w:rFonts w:ascii="Arial" w:hAnsi="Arial" w:cs="Arial"/>
          <w:sz w:val="22"/>
          <w:szCs w:val="22"/>
        </w:rPr>
        <w:t xml:space="preserve"> response: main points of argument and draft an introduction</w:t>
      </w:r>
    </w:p>
    <w:p w:rsidR="002932ED" w:rsidRDefault="002932ED" w:rsidP="002932ED">
      <w:pPr>
        <w:jc w:val="both"/>
        <w:rPr>
          <w:rFonts w:ascii="Arial" w:hAnsi="Arial" w:cs="Arial"/>
          <w:b/>
          <w:sz w:val="22"/>
          <w:szCs w:val="22"/>
        </w:rPr>
      </w:pPr>
    </w:p>
    <w:p w:rsidR="002932ED" w:rsidRDefault="002932ED" w:rsidP="002932ED">
      <w:pPr>
        <w:jc w:val="both"/>
        <w:rPr>
          <w:rFonts w:ascii="Arial" w:hAnsi="Arial" w:cs="Arial"/>
          <w:b/>
        </w:rPr>
      </w:pPr>
      <w:r w:rsidRPr="009510D9">
        <w:rPr>
          <w:rFonts w:ascii="Arial" w:hAnsi="Arial" w:cs="Arial"/>
          <w:b/>
        </w:rPr>
        <w:t>Review today’s lesson:</w:t>
      </w:r>
    </w:p>
    <w:p w:rsidR="002932ED" w:rsidRDefault="002932ED" w:rsidP="002932ED">
      <w:pPr>
        <w:jc w:val="both"/>
        <w:rPr>
          <w:rFonts w:ascii="Arial" w:hAnsi="Arial" w:cs="Arial"/>
          <w:sz w:val="22"/>
          <w:szCs w:val="22"/>
        </w:rPr>
      </w:pPr>
      <w:r>
        <w:rPr>
          <w:rFonts w:ascii="Arial" w:hAnsi="Arial" w:cs="Arial"/>
          <w:sz w:val="22"/>
          <w:szCs w:val="22"/>
        </w:rPr>
        <w:t>Give students time to add responses to the ‘Aims of the lesson’.</w:t>
      </w:r>
    </w:p>
    <w:p w:rsidR="00051C81" w:rsidRDefault="00051C81" w:rsidP="008338B3">
      <w:pPr>
        <w:jc w:val="both"/>
        <w:rPr>
          <w:rFonts w:ascii="Arial" w:hAnsi="Arial" w:cs="Arial"/>
          <w:b/>
          <w:u w:val="single"/>
        </w:rPr>
      </w:pPr>
    </w:p>
    <w:p w:rsidR="002932ED" w:rsidRDefault="002932ED" w:rsidP="008338B3">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11</w:t>
      </w:r>
    </w:p>
    <w:p w:rsidR="00BB1344" w:rsidRDefault="00BB1344" w:rsidP="008338B3">
      <w:pPr>
        <w:jc w:val="both"/>
        <w:rPr>
          <w:rFonts w:ascii="Arial" w:hAnsi="Arial" w:cs="Arial"/>
          <w:b/>
          <w:u w:val="single"/>
        </w:rPr>
      </w:pPr>
    </w:p>
    <w:p w:rsidR="0051439D" w:rsidRPr="00744D4B" w:rsidRDefault="0051439D" w:rsidP="0051439D">
      <w:pPr>
        <w:jc w:val="both"/>
        <w:rPr>
          <w:rFonts w:ascii="Arial" w:hAnsi="Arial" w:cs="Arial"/>
          <w:b/>
        </w:rPr>
      </w:pPr>
      <w:r w:rsidRPr="00744D4B">
        <w:rPr>
          <w:rFonts w:ascii="Arial" w:hAnsi="Arial" w:cs="Arial"/>
          <w:b/>
        </w:rPr>
        <w:t xml:space="preserve">Aim of the lesson: </w:t>
      </w:r>
    </w:p>
    <w:p w:rsidR="0051439D" w:rsidRPr="0095739E" w:rsidRDefault="0051439D" w:rsidP="0051439D">
      <w:pPr>
        <w:jc w:val="both"/>
        <w:rPr>
          <w:rFonts w:ascii="Arial" w:hAnsi="Arial" w:cs="Arial"/>
          <w:sz w:val="22"/>
          <w:szCs w:val="22"/>
        </w:rPr>
      </w:pPr>
    </w:p>
    <w:p w:rsidR="00F71289" w:rsidRPr="00F71289" w:rsidRDefault="00F71289" w:rsidP="00F71289">
      <w:pPr>
        <w:pStyle w:val="ListParagraph"/>
        <w:numPr>
          <w:ilvl w:val="0"/>
          <w:numId w:val="13"/>
        </w:numPr>
        <w:jc w:val="both"/>
        <w:rPr>
          <w:rFonts w:ascii="Arial" w:hAnsi="Arial" w:cs="Arial"/>
          <w:sz w:val="22"/>
          <w:szCs w:val="22"/>
        </w:rPr>
      </w:pPr>
      <w:r>
        <w:rPr>
          <w:rFonts w:ascii="Arial" w:hAnsi="Arial" w:cs="Arial"/>
          <w:sz w:val="22"/>
          <w:szCs w:val="22"/>
        </w:rPr>
        <w:t xml:space="preserve">Continue research and compilation of draft responding to </w:t>
      </w:r>
      <w:r w:rsidRPr="00352C80">
        <w:rPr>
          <w:rFonts w:ascii="Arial" w:hAnsi="Arial" w:cs="Arial"/>
          <w:sz w:val="22"/>
          <w:szCs w:val="22"/>
        </w:rPr>
        <w:t>Reader focus question 1:</w:t>
      </w:r>
      <w:r>
        <w:rPr>
          <w:rFonts w:ascii="Arial" w:hAnsi="Arial" w:cs="Arial"/>
          <w:sz w:val="22"/>
          <w:szCs w:val="22"/>
        </w:rPr>
        <w:t xml:space="preserve"> ‘</w:t>
      </w:r>
      <w:r>
        <w:rPr>
          <w:rFonts w:ascii="Arial" w:hAnsi="Arial" w:cs="Arial"/>
          <w:i/>
          <w:sz w:val="22"/>
          <w:szCs w:val="22"/>
        </w:rPr>
        <w:t>What were the causes of Imperialism?’</w:t>
      </w:r>
    </w:p>
    <w:p w:rsidR="00F71289" w:rsidRPr="00F71289" w:rsidRDefault="00F71289" w:rsidP="00F71289">
      <w:pPr>
        <w:pStyle w:val="ListParagraph"/>
        <w:numPr>
          <w:ilvl w:val="0"/>
          <w:numId w:val="13"/>
        </w:numPr>
        <w:jc w:val="both"/>
        <w:rPr>
          <w:rFonts w:ascii="Arial" w:hAnsi="Arial" w:cs="Arial"/>
          <w:sz w:val="22"/>
          <w:szCs w:val="22"/>
        </w:rPr>
      </w:pPr>
      <w:r>
        <w:rPr>
          <w:rFonts w:ascii="Arial" w:hAnsi="Arial" w:cs="Arial"/>
          <w:i/>
          <w:sz w:val="22"/>
          <w:szCs w:val="22"/>
        </w:rPr>
        <w:t>Draft an Introduction</w:t>
      </w:r>
    </w:p>
    <w:p w:rsidR="00F71289" w:rsidRPr="00352C80" w:rsidRDefault="00F71289" w:rsidP="00F71289">
      <w:pPr>
        <w:pStyle w:val="ListParagraph"/>
        <w:numPr>
          <w:ilvl w:val="0"/>
          <w:numId w:val="13"/>
        </w:numPr>
        <w:jc w:val="both"/>
        <w:rPr>
          <w:rFonts w:ascii="Arial" w:hAnsi="Arial" w:cs="Arial"/>
          <w:sz w:val="22"/>
          <w:szCs w:val="22"/>
        </w:rPr>
      </w:pPr>
      <w:r>
        <w:rPr>
          <w:rFonts w:ascii="Arial" w:hAnsi="Arial" w:cs="Arial"/>
          <w:i/>
          <w:sz w:val="22"/>
          <w:szCs w:val="22"/>
        </w:rPr>
        <w:t>Organise paragraphs from the recorded notes</w:t>
      </w:r>
    </w:p>
    <w:p w:rsidR="00051C81" w:rsidRDefault="00051C81" w:rsidP="008338B3">
      <w:pPr>
        <w:jc w:val="both"/>
        <w:rPr>
          <w:rFonts w:ascii="Arial" w:hAnsi="Arial" w:cs="Arial"/>
          <w:b/>
          <w:u w:val="single"/>
        </w:rPr>
      </w:pPr>
    </w:p>
    <w:p w:rsidR="00051C81" w:rsidRDefault="00051C81" w:rsidP="008338B3">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12</w:t>
      </w:r>
    </w:p>
    <w:p w:rsidR="00302E83" w:rsidRDefault="00302E83" w:rsidP="00302E83">
      <w:pPr>
        <w:jc w:val="both"/>
        <w:rPr>
          <w:rFonts w:ascii="Arial" w:hAnsi="Arial" w:cs="Arial"/>
          <w:b/>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A8284B" w:rsidP="00302E83">
      <w:pPr>
        <w:pStyle w:val="ListParagraph"/>
        <w:numPr>
          <w:ilvl w:val="0"/>
          <w:numId w:val="1"/>
        </w:numPr>
        <w:jc w:val="both"/>
        <w:rPr>
          <w:rFonts w:ascii="Arial" w:hAnsi="Arial" w:cs="Arial"/>
          <w:sz w:val="22"/>
          <w:szCs w:val="22"/>
        </w:rPr>
      </w:pPr>
      <w:r>
        <w:rPr>
          <w:rFonts w:ascii="Arial" w:hAnsi="Arial" w:cs="Arial"/>
          <w:sz w:val="22"/>
          <w:szCs w:val="22"/>
        </w:rPr>
        <w:t>Why was there a lull in Imperialism during the 18</w:t>
      </w:r>
      <w:r w:rsidRPr="00A8284B">
        <w:rPr>
          <w:rFonts w:ascii="Arial" w:hAnsi="Arial" w:cs="Arial"/>
          <w:sz w:val="22"/>
          <w:szCs w:val="22"/>
          <w:vertAlign w:val="superscript"/>
        </w:rPr>
        <w:t>th</w:t>
      </w:r>
      <w:r>
        <w:rPr>
          <w:rFonts w:ascii="Arial" w:hAnsi="Arial" w:cs="Arial"/>
          <w:sz w:val="22"/>
          <w:szCs w:val="22"/>
        </w:rPr>
        <w:t xml:space="preserve"> Century</w:t>
      </w:r>
      <w:r w:rsidR="00302E83">
        <w:rPr>
          <w:rFonts w:ascii="Arial" w:hAnsi="Arial" w:cs="Arial"/>
          <w:sz w:val="22"/>
          <w:szCs w:val="22"/>
        </w:rPr>
        <w:t>?</w:t>
      </w:r>
    </w:p>
    <w:p w:rsidR="00302E83" w:rsidRDefault="00A8284B" w:rsidP="00302E83">
      <w:pPr>
        <w:pStyle w:val="ListParagraph"/>
        <w:numPr>
          <w:ilvl w:val="0"/>
          <w:numId w:val="1"/>
        </w:numPr>
        <w:jc w:val="both"/>
        <w:rPr>
          <w:rFonts w:ascii="Arial" w:hAnsi="Arial" w:cs="Arial"/>
          <w:sz w:val="22"/>
          <w:szCs w:val="22"/>
        </w:rPr>
      </w:pPr>
      <w:r>
        <w:rPr>
          <w:rFonts w:ascii="Arial" w:hAnsi="Arial" w:cs="Arial"/>
          <w:sz w:val="22"/>
          <w:szCs w:val="22"/>
        </w:rPr>
        <w:t>What was New Imperialism</w:t>
      </w:r>
      <w:r w:rsidR="00302E83">
        <w:rPr>
          <w:rFonts w:ascii="Arial" w:hAnsi="Arial" w:cs="Arial"/>
          <w:sz w:val="22"/>
          <w:szCs w:val="22"/>
        </w:rPr>
        <w:t>?</w:t>
      </w:r>
    </w:p>
    <w:p w:rsidR="00302E83" w:rsidRDefault="00302E83" w:rsidP="00302E83">
      <w:pPr>
        <w:jc w:val="both"/>
        <w:rPr>
          <w:rFonts w:ascii="Arial" w:hAnsi="Arial" w:cs="Arial"/>
          <w:sz w:val="22"/>
          <w:szCs w:val="22"/>
        </w:rPr>
      </w:pPr>
    </w:p>
    <w:p w:rsidR="00760FF0" w:rsidRDefault="00760FF0" w:rsidP="00760FF0">
      <w:pPr>
        <w:jc w:val="both"/>
        <w:rPr>
          <w:rFonts w:ascii="Arial" w:hAnsi="Arial" w:cs="Arial"/>
          <w:b/>
        </w:rPr>
      </w:pPr>
      <w:r w:rsidRPr="00744D4B">
        <w:rPr>
          <w:rFonts w:ascii="Arial" w:hAnsi="Arial" w:cs="Arial"/>
          <w:b/>
        </w:rPr>
        <w:t>Review previous work:</w:t>
      </w:r>
    </w:p>
    <w:p w:rsidR="00760FF0" w:rsidRDefault="00760FF0" w:rsidP="00760FF0">
      <w:pPr>
        <w:jc w:val="both"/>
        <w:rPr>
          <w:rFonts w:ascii="Arial" w:hAnsi="Arial" w:cs="Arial"/>
          <w:sz w:val="22"/>
          <w:szCs w:val="22"/>
        </w:rPr>
      </w:pPr>
      <w:r>
        <w:rPr>
          <w:rFonts w:ascii="Arial" w:hAnsi="Arial" w:cs="Arial"/>
          <w:sz w:val="22"/>
          <w:szCs w:val="22"/>
        </w:rPr>
        <w:t xml:space="preserve">Place students in pairs to discuss the mistakes that Britain made with her American colonies? </w:t>
      </w:r>
    </w:p>
    <w:p w:rsidR="00760FF0" w:rsidRDefault="00760FF0" w:rsidP="00760FF0">
      <w:pPr>
        <w:jc w:val="both"/>
        <w:rPr>
          <w:rFonts w:ascii="Arial" w:hAnsi="Arial" w:cs="Arial"/>
          <w:sz w:val="22"/>
          <w:szCs w:val="22"/>
        </w:rPr>
      </w:pPr>
      <w:proofErr w:type="gramStart"/>
      <w:r>
        <w:rPr>
          <w:rFonts w:ascii="Arial" w:hAnsi="Arial" w:cs="Arial"/>
          <w:sz w:val="22"/>
          <w:szCs w:val="22"/>
        </w:rPr>
        <w:t>List contributions from each pair on the board.</w:t>
      </w:r>
      <w:proofErr w:type="gramEnd"/>
    </w:p>
    <w:p w:rsidR="00760FF0" w:rsidRDefault="00760FF0" w:rsidP="00760FF0">
      <w:pPr>
        <w:jc w:val="both"/>
        <w:rPr>
          <w:rFonts w:ascii="Arial" w:hAnsi="Arial" w:cs="Arial"/>
          <w:sz w:val="22"/>
          <w:szCs w:val="22"/>
        </w:rPr>
      </w:pPr>
    </w:p>
    <w:p w:rsidR="00760FF0" w:rsidRDefault="00760FF0" w:rsidP="00760FF0">
      <w:pPr>
        <w:jc w:val="both"/>
        <w:rPr>
          <w:rFonts w:ascii="Arial" w:hAnsi="Arial" w:cs="Arial"/>
          <w:sz w:val="22"/>
          <w:szCs w:val="22"/>
        </w:rPr>
      </w:pPr>
      <w:r>
        <w:rPr>
          <w:rFonts w:ascii="Arial" w:hAnsi="Arial" w:cs="Arial"/>
          <w:sz w:val="22"/>
          <w:szCs w:val="22"/>
        </w:rPr>
        <w:t xml:space="preserve">Ask students what the purpose of </w:t>
      </w:r>
      <w:r w:rsidR="00A8284B">
        <w:rPr>
          <w:rFonts w:ascii="Arial" w:hAnsi="Arial" w:cs="Arial"/>
          <w:sz w:val="22"/>
          <w:szCs w:val="22"/>
        </w:rPr>
        <w:t xml:space="preserve">a </w:t>
      </w:r>
      <w:r>
        <w:rPr>
          <w:rFonts w:ascii="Arial" w:hAnsi="Arial" w:cs="Arial"/>
          <w:sz w:val="22"/>
          <w:szCs w:val="22"/>
        </w:rPr>
        <w:t>main body is?</w:t>
      </w:r>
    </w:p>
    <w:p w:rsidR="00760FF0" w:rsidRDefault="00760FF0" w:rsidP="00760FF0">
      <w:pPr>
        <w:jc w:val="both"/>
        <w:rPr>
          <w:rFonts w:ascii="Arial" w:hAnsi="Arial" w:cs="Arial"/>
          <w:b/>
        </w:rPr>
      </w:pPr>
      <w:r>
        <w:rPr>
          <w:rFonts w:ascii="Arial" w:hAnsi="Arial" w:cs="Arial"/>
          <w:b/>
        </w:rPr>
        <w:lastRenderedPageBreak/>
        <w:t>New knowledge</w:t>
      </w:r>
      <w:r w:rsidRPr="00744D4B">
        <w:rPr>
          <w:rFonts w:ascii="Arial" w:hAnsi="Arial" w:cs="Arial"/>
          <w:b/>
        </w:rPr>
        <w:t>:</w:t>
      </w:r>
    </w:p>
    <w:p w:rsidR="00760FF0" w:rsidRDefault="00760FF0" w:rsidP="00760FF0">
      <w:pPr>
        <w:jc w:val="both"/>
        <w:rPr>
          <w:rFonts w:ascii="Arial" w:hAnsi="Arial" w:cs="Arial"/>
          <w:sz w:val="22"/>
          <w:szCs w:val="22"/>
        </w:rPr>
      </w:pPr>
      <w:r>
        <w:rPr>
          <w:rFonts w:ascii="Arial" w:hAnsi="Arial" w:cs="Arial"/>
          <w:sz w:val="22"/>
          <w:szCs w:val="22"/>
        </w:rPr>
        <w:t>Lecture on ‘</w:t>
      </w:r>
      <w:r w:rsidR="00A8284B">
        <w:rPr>
          <w:rFonts w:ascii="Arial" w:hAnsi="Arial" w:cs="Arial"/>
          <w:sz w:val="22"/>
          <w:szCs w:val="22"/>
        </w:rPr>
        <w:t>The Lull in Imperialism &amp; New Imperialism</w:t>
      </w:r>
      <w:r>
        <w:rPr>
          <w:rFonts w:ascii="Arial" w:hAnsi="Arial" w:cs="Arial"/>
          <w:sz w:val="22"/>
          <w:szCs w:val="22"/>
        </w:rPr>
        <w:t xml:space="preserve">’ from the course notes </w:t>
      </w:r>
    </w:p>
    <w:p w:rsidR="00760FF0" w:rsidRDefault="00760FF0" w:rsidP="00760FF0">
      <w:pPr>
        <w:jc w:val="both"/>
        <w:rPr>
          <w:rFonts w:ascii="Arial" w:hAnsi="Arial" w:cs="Arial"/>
          <w:sz w:val="22"/>
          <w:szCs w:val="22"/>
        </w:rPr>
      </w:pPr>
    </w:p>
    <w:p w:rsidR="00760FF0" w:rsidRDefault="00760FF0" w:rsidP="00760FF0">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760FF0" w:rsidRPr="004E4322" w:rsidRDefault="00A8284B" w:rsidP="00760FF0">
      <w:pPr>
        <w:jc w:val="both"/>
        <w:rPr>
          <w:rFonts w:ascii="Arial" w:hAnsi="Arial" w:cs="Arial"/>
          <w:color w:val="FF0000"/>
          <w:sz w:val="22"/>
          <w:szCs w:val="22"/>
        </w:rPr>
      </w:pPr>
      <w:r>
        <w:rPr>
          <w:rFonts w:ascii="Arial" w:hAnsi="Arial" w:cs="Arial"/>
          <w:sz w:val="22"/>
          <w:szCs w:val="22"/>
        </w:rPr>
        <w:t>Forces at play</w:t>
      </w:r>
      <w:r w:rsidR="00760FF0">
        <w:rPr>
          <w:rFonts w:ascii="Arial" w:hAnsi="Arial" w:cs="Arial"/>
          <w:sz w:val="22"/>
          <w:szCs w:val="22"/>
        </w:rPr>
        <w:t xml:space="preserve"> – </w:t>
      </w:r>
      <w:r>
        <w:rPr>
          <w:rFonts w:ascii="Arial" w:hAnsi="Arial" w:cs="Arial"/>
          <w:color w:val="000000" w:themeColor="text1"/>
          <w:sz w:val="22"/>
          <w:szCs w:val="22"/>
        </w:rPr>
        <w:t>economic, social, political and how they change history, guide movements, opinions – “it’s not the truth that counts; it’s what people think”.</w:t>
      </w:r>
      <w:r w:rsidR="00AD246B">
        <w:rPr>
          <w:rFonts w:ascii="Arial" w:hAnsi="Arial" w:cs="Arial"/>
          <w:color w:val="000000" w:themeColor="text1"/>
          <w:sz w:val="22"/>
          <w:szCs w:val="22"/>
        </w:rPr>
        <w:t xml:space="preserve"> Connect to forces at play today.</w:t>
      </w:r>
    </w:p>
    <w:p w:rsidR="00760FF0" w:rsidRDefault="00760FF0" w:rsidP="00760FF0">
      <w:pPr>
        <w:jc w:val="both"/>
        <w:rPr>
          <w:rFonts w:ascii="Arial" w:hAnsi="Arial" w:cs="Arial"/>
          <w:b/>
        </w:rPr>
      </w:pPr>
    </w:p>
    <w:p w:rsidR="00760FF0" w:rsidRDefault="00760FF0" w:rsidP="00760FF0">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760FF0" w:rsidRDefault="00A8284B" w:rsidP="00760FF0">
      <w:pPr>
        <w:jc w:val="both"/>
        <w:rPr>
          <w:rFonts w:ascii="Arial" w:hAnsi="Arial" w:cs="Arial"/>
          <w:color w:val="000000" w:themeColor="text1"/>
          <w:sz w:val="22"/>
          <w:szCs w:val="22"/>
        </w:rPr>
      </w:pPr>
      <w:r>
        <w:rPr>
          <w:rFonts w:ascii="Arial" w:hAnsi="Arial" w:cs="Arial"/>
          <w:sz w:val="22"/>
          <w:szCs w:val="22"/>
        </w:rPr>
        <w:t>Proof reading</w:t>
      </w:r>
      <w:r w:rsidR="00760FF0">
        <w:rPr>
          <w:rFonts w:ascii="Arial" w:hAnsi="Arial" w:cs="Arial"/>
          <w:sz w:val="22"/>
          <w:szCs w:val="22"/>
        </w:rPr>
        <w:t xml:space="preserve">: </w:t>
      </w:r>
      <w:r>
        <w:rPr>
          <w:rFonts w:ascii="Arial" w:hAnsi="Arial" w:cs="Arial"/>
          <w:color w:val="000000" w:themeColor="text1"/>
          <w:sz w:val="22"/>
          <w:szCs w:val="22"/>
        </w:rPr>
        <w:t>a third party’s view; clarifying</w:t>
      </w:r>
      <w:r w:rsidR="00760FF0">
        <w:rPr>
          <w:rFonts w:ascii="Arial" w:hAnsi="Arial" w:cs="Arial"/>
          <w:color w:val="000000" w:themeColor="text1"/>
          <w:sz w:val="22"/>
          <w:szCs w:val="22"/>
        </w:rPr>
        <w:t>.</w:t>
      </w:r>
    </w:p>
    <w:p w:rsidR="00F67087" w:rsidRDefault="00F67087" w:rsidP="00760FF0">
      <w:pPr>
        <w:jc w:val="both"/>
        <w:rPr>
          <w:rFonts w:ascii="Arial" w:hAnsi="Arial" w:cs="Arial"/>
          <w:color w:val="FF0000"/>
          <w:sz w:val="22"/>
          <w:szCs w:val="22"/>
        </w:rPr>
      </w:pPr>
      <w:r>
        <w:rPr>
          <w:rFonts w:ascii="Arial" w:hAnsi="Arial" w:cs="Arial"/>
          <w:color w:val="000000" w:themeColor="text1"/>
          <w:sz w:val="22"/>
          <w:szCs w:val="22"/>
        </w:rPr>
        <w:t>Mnemonics – remembering strategy</w:t>
      </w:r>
      <w:r w:rsidR="0027210E">
        <w:rPr>
          <w:rFonts w:ascii="Arial" w:hAnsi="Arial" w:cs="Arial"/>
          <w:color w:val="000000" w:themeColor="text1"/>
          <w:sz w:val="22"/>
          <w:szCs w:val="22"/>
        </w:rPr>
        <w:t xml:space="preserve"> – list the motives from the reader; create a mnemonic</w:t>
      </w:r>
    </w:p>
    <w:p w:rsidR="00760FF0" w:rsidRDefault="00760FF0" w:rsidP="00760FF0">
      <w:pPr>
        <w:jc w:val="both"/>
        <w:rPr>
          <w:rFonts w:ascii="Arial" w:hAnsi="Arial" w:cs="Arial"/>
          <w:sz w:val="22"/>
          <w:szCs w:val="22"/>
        </w:rPr>
      </w:pPr>
    </w:p>
    <w:p w:rsidR="00760FF0" w:rsidRPr="00293828" w:rsidRDefault="00760FF0" w:rsidP="00760FF0">
      <w:pPr>
        <w:jc w:val="both"/>
        <w:rPr>
          <w:rFonts w:ascii="Arial" w:hAnsi="Arial" w:cs="Arial"/>
          <w:sz w:val="22"/>
          <w:szCs w:val="22"/>
        </w:rPr>
      </w:pPr>
      <w:r w:rsidRPr="009510D9">
        <w:rPr>
          <w:rFonts w:ascii="Arial" w:hAnsi="Arial" w:cs="Arial"/>
          <w:b/>
        </w:rPr>
        <w:t>Student activity:</w:t>
      </w:r>
    </w:p>
    <w:p w:rsidR="00760FF0" w:rsidRDefault="00A8284B" w:rsidP="00760FF0">
      <w:pPr>
        <w:jc w:val="both"/>
        <w:rPr>
          <w:rFonts w:ascii="Arial" w:hAnsi="Arial" w:cs="Arial"/>
          <w:color w:val="000000" w:themeColor="text1"/>
          <w:sz w:val="22"/>
          <w:szCs w:val="22"/>
        </w:rPr>
      </w:pPr>
      <w:r w:rsidRPr="00A8284B">
        <w:rPr>
          <w:rFonts w:ascii="Arial" w:hAnsi="Arial" w:cs="Arial"/>
          <w:color w:val="000000" w:themeColor="text1"/>
          <w:sz w:val="22"/>
          <w:szCs w:val="22"/>
        </w:rPr>
        <w:t>Review the Chapter Revision Questions</w:t>
      </w:r>
    </w:p>
    <w:p w:rsidR="00A8284B" w:rsidRPr="00F67087" w:rsidRDefault="00F67087" w:rsidP="00760FF0">
      <w:pPr>
        <w:jc w:val="both"/>
        <w:rPr>
          <w:rFonts w:ascii="Arial" w:hAnsi="Arial" w:cs="Arial"/>
          <w:color w:val="000000" w:themeColor="text1"/>
          <w:sz w:val="22"/>
          <w:szCs w:val="22"/>
        </w:rPr>
      </w:pPr>
      <w:r>
        <w:rPr>
          <w:rFonts w:ascii="Arial" w:hAnsi="Arial" w:cs="Arial"/>
          <w:color w:val="000000" w:themeColor="text1"/>
          <w:sz w:val="22"/>
          <w:szCs w:val="22"/>
        </w:rPr>
        <w:t xml:space="preserve">Students read the ‘Motives’ section of </w:t>
      </w:r>
      <w:r w:rsidR="00370758">
        <w:rPr>
          <w:rFonts w:ascii="Arial" w:hAnsi="Arial" w:cs="Arial"/>
          <w:color w:val="000000" w:themeColor="text1"/>
          <w:sz w:val="22"/>
          <w:szCs w:val="22"/>
        </w:rPr>
        <w:t>pp.21 - 26</w:t>
      </w:r>
      <w:r>
        <w:rPr>
          <w:rFonts w:ascii="Arial" w:hAnsi="Arial" w:cs="Arial"/>
          <w:color w:val="000000" w:themeColor="text1"/>
          <w:sz w:val="22"/>
          <w:szCs w:val="22"/>
        </w:rPr>
        <w:t xml:space="preserve"> Provide students with an A3 sheet. Students may work independently or in pairs to create a brainstorm adding more information. </w:t>
      </w:r>
      <w:r w:rsidR="0027210E" w:rsidRPr="0027210E">
        <w:rPr>
          <w:rFonts w:ascii="Arial" w:hAnsi="Arial" w:cs="Arial"/>
          <w:color w:val="FF0000"/>
          <w:sz w:val="22"/>
          <w:szCs w:val="22"/>
        </w:rPr>
        <w:t>Design challenge?</w:t>
      </w:r>
    </w:p>
    <w:p w:rsidR="00760FF0" w:rsidRDefault="00760FF0" w:rsidP="00760FF0">
      <w:pPr>
        <w:jc w:val="both"/>
        <w:rPr>
          <w:rFonts w:ascii="Arial" w:hAnsi="Arial" w:cs="Arial"/>
          <w:b/>
          <w:sz w:val="22"/>
          <w:szCs w:val="22"/>
        </w:rPr>
      </w:pPr>
    </w:p>
    <w:p w:rsidR="00760FF0" w:rsidRDefault="00760FF0" w:rsidP="00760FF0">
      <w:pPr>
        <w:jc w:val="both"/>
        <w:rPr>
          <w:rFonts w:ascii="Arial" w:hAnsi="Arial" w:cs="Arial"/>
          <w:b/>
        </w:rPr>
      </w:pPr>
      <w:r w:rsidRPr="009510D9">
        <w:rPr>
          <w:rFonts w:ascii="Arial" w:hAnsi="Arial" w:cs="Arial"/>
          <w:b/>
        </w:rPr>
        <w:t>Review today’s lesson:</w:t>
      </w:r>
    </w:p>
    <w:p w:rsidR="00760FF0" w:rsidRDefault="00760FF0" w:rsidP="00760FF0">
      <w:pPr>
        <w:jc w:val="both"/>
        <w:rPr>
          <w:rFonts w:ascii="Arial" w:hAnsi="Arial" w:cs="Arial"/>
          <w:sz w:val="22"/>
          <w:szCs w:val="22"/>
        </w:rPr>
      </w:pPr>
      <w:r>
        <w:rPr>
          <w:rFonts w:ascii="Arial" w:hAnsi="Arial" w:cs="Arial"/>
          <w:sz w:val="22"/>
          <w:szCs w:val="22"/>
        </w:rPr>
        <w:t>Give students time to add responses to the ‘Aims of the lesson’.</w:t>
      </w:r>
    </w:p>
    <w:p w:rsidR="00051C81" w:rsidRDefault="00051C81" w:rsidP="008338B3">
      <w:pPr>
        <w:jc w:val="both"/>
        <w:rPr>
          <w:rFonts w:ascii="Arial" w:hAnsi="Arial" w:cs="Arial"/>
          <w:b/>
          <w:u w:val="single"/>
        </w:rPr>
      </w:pPr>
    </w:p>
    <w:p w:rsidR="00051C81" w:rsidRDefault="00051C81" w:rsidP="008338B3">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13</w:t>
      </w:r>
    </w:p>
    <w:p w:rsidR="00051C81" w:rsidRDefault="00051C81" w:rsidP="008338B3">
      <w:pPr>
        <w:jc w:val="both"/>
        <w:rPr>
          <w:rFonts w:ascii="Arial" w:hAnsi="Arial" w:cs="Arial"/>
          <w:b/>
          <w:u w:val="single"/>
        </w:rPr>
      </w:pPr>
    </w:p>
    <w:p w:rsidR="0051439D" w:rsidRPr="00744D4B" w:rsidRDefault="0051439D" w:rsidP="0051439D">
      <w:pPr>
        <w:jc w:val="both"/>
        <w:rPr>
          <w:rFonts w:ascii="Arial" w:hAnsi="Arial" w:cs="Arial"/>
          <w:b/>
        </w:rPr>
      </w:pPr>
      <w:r w:rsidRPr="00744D4B">
        <w:rPr>
          <w:rFonts w:ascii="Arial" w:hAnsi="Arial" w:cs="Arial"/>
          <w:b/>
        </w:rPr>
        <w:t xml:space="preserve">Aim of the lesson: </w:t>
      </w:r>
    </w:p>
    <w:p w:rsidR="0051439D" w:rsidRPr="0095739E" w:rsidRDefault="0051439D" w:rsidP="0051439D">
      <w:pPr>
        <w:jc w:val="both"/>
        <w:rPr>
          <w:rFonts w:ascii="Arial" w:hAnsi="Arial" w:cs="Arial"/>
          <w:sz w:val="22"/>
          <w:szCs w:val="22"/>
        </w:rPr>
      </w:pPr>
    </w:p>
    <w:p w:rsidR="00370758" w:rsidRPr="00370758" w:rsidRDefault="00370758" w:rsidP="0051439D">
      <w:pPr>
        <w:pStyle w:val="ListParagraph"/>
        <w:numPr>
          <w:ilvl w:val="0"/>
          <w:numId w:val="13"/>
        </w:numPr>
        <w:jc w:val="both"/>
        <w:rPr>
          <w:rFonts w:ascii="Arial" w:hAnsi="Arial" w:cs="Arial"/>
          <w:sz w:val="22"/>
          <w:szCs w:val="22"/>
        </w:rPr>
      </w:pPr>
      <w:r>
        <w:rPr>
          <w:rFonts w:ascii="Arial" w:hAnsi="Arial" w:cs="Arial"/>
          <w:color w:val="000000" w:themeColor="text1"/>
          <w:sz w:val="22"/>
          <w:szCs w:val="22"/>
        </w:rPr>
        <w:t>Students read the ‘Motives’ section of pp.21 – 26, highlight, take notes, create dot points.</w:t>
      </w:r>
    </w:p>
    <w:p w:rsidR="0051439D" w:rsidRPr="00A34FAB" w:rsidRDefault="00A8284B" w:rsidP="0051439D">
      <w:pPr>
        <w:pStyle w:val="ListParagraph"/>
        <w:numPr>
          <w:ilvl w:val="0"/>
          <w:numId w:val="13"/>
        </w:numPr>
        <w:jc w:val="both"/>
        <w:rPr>
          <w:rFonts w:ascii="Arial" w:hAnsi="Arial" w:cs="Arial"/>
          <w:sz w:val="22"/>
          <w:szCs w:val="22"/>
        </w:rPr>
      </w:pPr>
      <w:r>
        <w:rPr>
          <w:rFonts w:ascii="Arial" w:hAnsi="Arial" w:cs="Arial"/>
          <w:sz w:val="22"/>
          <w:szCs w:val="22"/>
        </w:rPr>
        <w:t xml:space="preserve">Students have time </w:t>
      </w:r>
      <w:r w:rsidR="00AD246B">
        <w:rPr>
          <w:rFonts w:ascii="Arial" w:hAnsi="Arial" w:cs="Arial"/>
          <w:sz w:val="22"/>
          <w:szCs w:val="22"/>
        </w:rPr>
        <w:t xml:space="preserve">to </w:t>
      </w:r>
      <w:r>
        <w:rPr>
          <w:rFonts w:ascii="Arial" w:hAnsi="Arial" w:cs="Arial"/>
          <w:sz w:val="22"/>
          <w:szCs w:val="22"/>
        </w:rPr>
        <w:t>continue with their Major Research and/or ‘</w:t>
      </w:r>
      <w:r w:rsidR="0027210E">
        <w:rPr>
          <w:rFonts w:ascii="Arial" w:hAnsi="Arial" w:cs="Arial"/>
          <w:sz w:val="22"/>
          <w:szCs w:val="22"/>
        </w:rPr>
        <w:t>Reader Focus Question 1</w:t>
      </w:r>
      <w:r>
        <w:rPr>
          <w:rFonts w:ascii="Arial" w:hAnsi="Arial" w:cs="Arial"/>
          <w:sz w:val="22"/>
          <w:szCs w:val="22"/>
        </w:rPr>
        <w:t xml:space="preserve"> </w:t>
      </w:r>
      <w:r w:rsidR="00AD246B">
        <w:rPr>
          <w:rFonts w:ascii="Arial" w:hAnsi="Arial" w:cs="Arial"/>
          <w:sz w:val="22"/>
          <w:szCs w:val="22"/>
        </w:rPr>
        <w:t>response</w:t>
      </w:r>
    </w:p>
    <w:p w:rsidR="00051C81" w:rsidRDefault="00051C81" w:rsidP="008338B3">
      <w:pPr>
        <w:jc w:val="both"/>
        <w:rPr>
          <w:rFonts w:ascii="Arial" w:hAnsi="Arial" w:cs="Arial"/>
          <w:b/>
          <w:u w:val="single"/>
        </w:rPr>
      </w:pPr>
    </w:p>
    <w:p w:rsidR="0027210E" w:rsidRDefault="0027210E" w:rsidP="008338B3">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14</w:t>
      </w:r>
    </w:p>
    <w:p w:rsidR="00051C81" w:rsidRDefault="00051C81" w:rsidP="008338B3">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27210E" w:rsidP="00302E83">
      <w:pPr>
        <w:pStyle w:val="ListParagraph"/>
        <w:numPr>
          <w:ilvl w:val="0"/>
          <w:numId w:val="1"/>
        </w:numPr>
        <w:jc w:val="both"/>
        <w:rPr>
          <w:rFonts w:ascii="Arial" w:hAnsi="Arial" w:cs="Arial"/>
          <w:sz w:val="22"/>
          <w:szCs w:val="22"/>
        </w:rPr>
      </w:pPr>
      <w:r>
        <w:rPr>
          <w:rFonts w:ascii="Arial" w:hAnsi="Arial" w:cs="Arial"/>
          <w:sz w:val="22"/>
          <w:szCs w:val="22"/>
        </w:rPr>
        <w:t>What factors determine a nation’s international influence</w:t>
      </w:r>
      <w:r w:rsidR="00302E83">
        <w:rPr>
          <w:rFonts w:ascii="Arial" w:hAnsi="Arial" w:cs="Arial"/>
          <w:sz w:val="22"/>
          <w:szCs w:val="22"/>
        </w:rPr>
        <w:t>?</w:t>
      </w:r>
    </w:p>
    <w:p w:rsidR="00302E83" w:rsidRDefault="0027210E" w:rsidP="00302E83">
      <w:pPr>
        <w:pStyle w:val="ListParagraph"/>
        <w:numPr>
          <w:ilvl w:val="0"/>
          <w:numId w:val="1"/>
        </w:numPr>
        <w:jc w:val="both"/>
        <w:rPr>
          <w:rFonts w:ascii="Arial" w:hAnsi="Arial" w:cs="Arial"/>
          <w:sz w:val="22"/>
          <w:szCs w:val="22"/>
        </w:rPr>
      </w:pPr>
      <w:r>
        <w:rPr>
          <w:rFonts w:ascii="Arial" w:hAnsi="Arial" w:cs="Arial"/>
          <w:sz w:val="22"/>
          <w:szCs w:val="22"/>
        </w:rPr>
        <w:t xml:space="preserve">What </w:t>
      </w:r>
      <w:r w:rsidR="00FB65BD">
        <w:rPr>
          <w:rFonts w:ascii="Arial" w:hAnsi="Arial" w:cs="Arial"/>
          <w:sz w:val="22"/>
          <w:szCs w:val="22"/>
        </w:rPr>
        <w:t>must include whilst</w:t>
      </w:r>
      <w:r>
        <w:rPr>
          <w:rFonts w:ascii="Arial" w:hAnsi="Arial" w:cs="Arial"/>
          <w:sz w:val="22"/>
          <w:szCs w:val="22"/>
        </w:rPr>
        <w:t xml:space="preserve"> pla</w:t>
      </w:r>
      <w:r w:rsidR="00FB65BD">
        <w:rPr>
          <w:rFonts w:ascii="Arial" w:hAnsi="Arial" w:cs="Arial"/>
          <w:sz w:val="22"/>
          <w:szCs w:val="22"/>
        </w:rPr>
        <w:t>cing</w:t>
      </w:r>
      <w:r>
        <w:rPr>
          <w:rFonts w:ascii="Arial" w:hAnsi="Arial" w:cs="Arial"/>
          <w:sz w:val="22"/>
          <w:szCs w:val="22"/>
        </w:rPr>
        <w:t xml:space="preserve"> a source in its historical context</w:t>
      </w:r>
      <w:r w:rsidR="00302E83">
        <w:rPr>
          <w:rFonts w:ascii="Arial" w:hAnsi="Arial" w:cs="Arial"/>
          <w:sz w:val="22"/>
          <w:szCs w:val="22"/>
        </w:rPr>
        <w:t>?</w:t>
      </w:r>
    </w:p>
    <w:p w:rsidR="00302E83" w:rsidRDefault="00302E83" w:rsidP="00302E83">
      <w:pPr>
        <w:jc w:val="both"/>
        <w:rPr>
          <w:rFonts w:ascii="Arial" w:hAnsi="Arial" w:cs="Arial"/>
          <w:sz w:val="22"/>
          <w:szCs w:val="22"/>
        </w:rPr>
      </w:pPr>
    </w:p>
    <w:p w:rsidR="00AD246B" w:rsidRDefault="00AD246B" w:rsidP="00AD246B">
      <w:pPr>
        <w:jc w:val="both"/>
        <w:rPr>
          <w:rFonts w:ascii="Arial" w:hAnsi="Arial" w:cs="Arial"/>
          <w:b/>
        </w:rPr>
      </w:pPr>
      <w:r w:rsidRPr="00744D4B">
        <w:rPr>
          <w:rFonts w:ascii="Arial" w:hAnsi="Arial" w:cs="Arial"/>
          <w:b/>
        </w:rPr>
        <w:t>Review previous work:</w:t>
      </w:r>
    </w:p>
    <w:p w:rsidR="00AD246B" w:rsidRDefault="00AD246B" w:rsidP="00AD246B">
      <w:pPr>
        <w:jc w:val="both"/>
        <w:rPr>
          <w:rFonts w:ascii="Arial" w:hAnsi="Arial" w:cs="Arial"/>
          <w:sz w:val="22"/>
          <w:szCs w:val="22"/>
        </w:rPr>
      </w:pPr>
      <w:r>
        <w:rPr>
          <w:rFonts w:ascii="Arial" w:hAnsi="Arial" w:cs="Arial"/>
          <w:sz w:val="22"/>
          <w:szCs w:val="22"/>
        </w:rPr>
        <w:t xml:space="preserve">Ask students to identify the forces that created a lull </w:t>
      </w:r>
      <w:r w:rsidR="00FB65BD">
        <w:rPr>
          <w:rFonts w:ascii="Arial" w:hAnsi="Arial" w:cs="Arial"/>
          <w:sz w:val="22"/>
          <w:szCs w:val="22"/>
        </w:rPr>
        <w:t xml:space="preserve">in Imperialism </w:t>
      </w:r>
      <w:r>
        <w:rPr>
          <w:rFonts w:ascii="Arial" w:hAnsi="Arial" w:cs="Arial"/>
          <w:sz w:val="22"/>
          <w:szCs w:val="22"/>
        </w:rPr>
        <w:t>and the forces that created new interest in Imperialism</w:t>
      </w:r>
      <w:r w:rsidR="00FB65BD">
        <w:rPr>
          <w:rFonts w:ascii="Arial" w:hAnsi="Arial" w:cs="Arial"/>
          <w:sz w:val="22"/>
          <w:szCs w:val="22"/>
        </w:rPr>
        <w:t>.</w:t>
      </w:r>
    </w:p>
    <w:p w:rsidR="00AD246B" w:rsidRDefault="00AD246B" w:rsidP="00AD246B">
      <w:pPr>
        <w:jc w:val="both"/>
        <w:rPr>
          <w:rFonts w:ascii="Arial" w:hAnsi="Arial" w:cs="Arial"/>
          <w:sz w:val="22"/>
          <w:szCs w:val="22"/>
        </w:rPr>
      </w:pPr>
      <w:r>
        <w:rPr>
          <w:rFonts w:ascii="Arial" w:hAnsi="Arial" w:cs="Arial"/>
          <w:sz w:val="22"/>
          <w:szCs w:val="22"/>
        </w:rPr>
        <w:t>Ask students what the purpose of proof reading is?</w:t>
      </w:r>
    </w:p>
    <w:p w:rsidR="00AD246B" w:rsidRPr="001F41B1" w:rsidRDefault="00AD246B" w:rsidP="00AD246B">
      <w:pPr>
        <w:jc w:val="both"/>
        <w:rPr>
          <w:rFonts w:ascii="Arial" w:hAnsi="Arial" w:cs="Arial"/>
          <w:sz w:val="20"/>
          <w:szCs w:val="20"/>
        </w:rPr>
      </w:pPr>
    </w:p>
    <w:p w:rsidR="00AD246B" w:rsidRDefault="00AD246B" w:rsidP="00AD246B">
      <w:pPr>
        <w:jc w:val="both"/>
        <w:rPr>
          <w:rFonts w:ascii="Arial" w:hAnsi="Arial" w:cs="Arial"/>
          <w:b/>
        </w:rPr>
      </w:pPr>
      <w:r>
        <w:rPr>
          <w:rFonts w:ascii="Arial" w:hAnsi="Arial" w:cs="Arial"/>
          <w:b/>
        </w:rPr>
        <w:t>New knowledge</w:t>
      </w:r>
      <w:r w:rsidRPr="00744D4B">
        <w:rPr>
          <w:rFonts w:ascii="Arial" w:hAnsi="Arial" w:cs="Arial"/>
          <w:b/>
        </w:rPr>
        <w:t>:</w:t>
      </w:r>
    </w:p>
    <w:p w:rsidR="00F67087" w:rsidRDefault="00AD246B" w:rsidP="00AD246B">
      <w:pPr>
        <w:jc w:val="both"/>
        <w:rPr>
          <w:rFonts w:ascii="Arial" w:hAnsi="Arial" w:cs="Arial"/>
          <w:sz w:val="22"/>
          <w:szCs w:val="22"/>
        </w:rPr>
      </w:pPr>
      <w:r>
        <w:rPr>
          <w:rFonts w:ascii="Arial" w:hAnsi="Arial" w:cs="Arial"/>
          <w:sz w:val="22"/>
          <w:szCs w:val="22"/>
        </w:rPr>
        <w:t xml:space="preserve">Lecture on ‘The USA &amp; </w:t>
      </w:r>
      <w:proofErr w:type="gramStart"/>
      <w:r>
        <w:rPr>
          <w:rFonts w:ascii="Arial" w:hAnsi="Arial" w:cs="Arial"/>
          <w:sz w:val="22"/>
          <w:szCs w:val="22"/>
        </w:rPr>
        <w:t>The</w:t>
      </w:r>
      <w:proofErr w:type="gramEnd"/>
      <w:r>
        <w:rPr>
          <w:rFonts w:ascii="Arial" w:hAnsi="Arial" w:cs="Arial"/>
          <w:sz w:val="22"/>
          <w:szCs w:val="22"/>
        </w:rPr>
        <w:t xml:space="preserve"> Ottomans’ from the course notes</w:t>
      </w:r>
      <w:r w:rsidR="00F67087">
        <w:rPr>
          <w:rFonts w:ascii="Arial" w:hAnsi="Arial" w:cs="Arial"/>
          <w:sz w:val="22"/>
          <w:szCs w:val="22"/>
        </w:rPr>
        <w:t>.</w:t>
      </w:r>
    </w:p>
    <w:p w:rsidR="00AD246B" w:rsidRDefault="00F67087" w:rsidP="00AD246B">
      <w:pPr>
        <w:jc w:val="both"/>
        <w:rPr>
          <w:rFonts w:ascii="Arial" w:hAnsi="Arial" w:cs="Arial"/>
          <w:sz w:val="22"/>
          <w:szCs w:val="22"/>
        </w:rPr>
      </w:pPr>
      <w:r>
        <w:rPr>
          <w:rFonts w:ascii="Arial" w:hAnsi="Arial" w:cs="Arial"/>
          <w:sz w:val="22"/>
          <w:szCs w:val="22"/>
        </w:rPr>
        <w:t>Add new regions to students map</w:t>
      </w:r>
      <w:r w:rsidR="00AD246B">
        <w:rPr>
          <w:rFonts w:ascii="Arial" w:hAnsi="Arial" w:cs="Arial"/>
          <w:sz w:val="22"/>
          <w:szCs w:val="22"/>
        </w:rPr>
        <w:t xml:space="preserve"> </w:t>
      </w:r>
    </w:p>
    <w:p w:rsidR="00AD246B" w:rsidRDefault="00AD246B" w:rsidP="00AD246B">
      <w:pPr>
        <w:jc w:val="both"/>
        <w:rPr>
          <w:rFonts w:ascii="Arial" w:hAnsi="Arial" w:cs="Arial"/>
          <w:sz w:val="22"/>
          <w:szCs w:val="22"/>
        </w:rPr>
      </w:pPr>
    </w:p>
    <w:p w:rsidR="00AD246B" w:rsidRDefault="00AD246B" w:rsidP="00AD246B">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AD246B" w:rsidRPr="004E4322" w:rsidRDefault="00AD246B" w:rsidP="00AD246B">
      <w:pPr>
        <w:jc w:val="both"/>
        <w:rPr>
          <w:rFonts w:ascii="Arial" w:hAnsi="Arial" w:cs="Arial"/>
          <w:color w:val="FF0000"/>
          <w:sz w:val="22"/>
          <w:szCs w:val="22"/>
        </w:rPr>
      </w:pPr>
      <w:proofErr w:type="gramStart"/>
      <w:r>
        <w:rPr>
          <w:rFonts w:ascii="Arial" w:hAnsi="Arial" w:cs="Arial"/>
          <w:sz w:val="22"/>
          <w:szCs w:val="22"/>
        </w:rPr>
        <w:t xml:space="preserve">The rise and fall of influence – </w:t>
      </w:r>
      <w:r>
        <w:rPr>
          <w:rFonts w:ascii="Arial" w:hAnsi="Arial" w:cs="Arial"/>
          <w:color w:val="000000" w:themeColor="text1"/>
          <w:sz w:val="22"/>
          <w:szCs w:val="22"/>
        </w:rPr>
        <w:t>what factors determine this – ‘sleeping giant’; ‘poor man of Europe’.</w:t>
      </w:r>
      <w:proofErr w:type="gramEnd"/>
      <w:r>
        <w:rPr>
          <w:rFonts w:ascii="Arial" w:hAnsi="Arial" w:cs="Arial"/>
          <w:color w:val="000000" w:themeColor="text1"/>
          <w:sz w:val="22"/>
          <w:szCs w:val="22"/>
        </w:rPr>
        <w:t xml:space="preserve"> </w:t>
      </w:r>
    </w:p>
    <w:p w:rsidR="00AD246B" w:rsidRDefault="00AD246B" w:rsidP="00AD246B">
      <w:pPr>
        <w:jc w:val="both"/>
        <w:rPr>
          <w:rFonts w:ascii="Arial" w:hAnsi="Arial" w:cs="Arial"/>
          <w:b/>
        </w:rPr>
      </w:pPr>
    </w:p>
    <w:p w:rsidR="00AD246B" w:rsidRDefault="00AD246B" w:rsidP="00AD246B">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AD246B" w:rsidRDefault="00AD246B" w:rsidP="00AD246B">
      <w:pPr>
        <w:jc w:val="both"/>
        <w:rPr>
          <w:rFonts w:ascii="Arial" w:hAnsi="Arial" w:cs="Arial"/>
          <w:color w:val="FF0000"/>
          <w:sz w:val="22"/>
          <w:szCs w:val="22"/>
        </w:rPr>
      </w:pPr>
      <w:r>
        <w:rPr>
          <w:rFonts w:ascii="Arial" w:hAnsi="Arial" w:cs="Arial"/>
          <w:sz w:val="22"/>
          <w:szCs w:val="22"/>
        </w:rPr>
        <w:t xml:space="preserve">Historical context: </w:t>
      </w:r>
      <w:r>
        <w:rPr>
          <w:rFonts w:ascii="Arial" w:hAnsi="Arial" w:cs="Arial"/>
          <w:color w:val="000000" w:themeColor="text1"/>
          <w:sz w:val="22"/>
          <w:szCs w:val="22"/>
        </w:rPr>
        <w:t>developing enough knowledge to recognise an event; where, when, who; its cause (why); its effect – what it led to.</w:t>
      </w:r>
    </w:p>
    <w:p w:rsidR="00AD246B" w:rsidRDefault="00AD246B" w:rsidP="00AD246B">
      <w:pPr>
        <w:jc w:val="both"/>
        <w:rPr>
          <w:rFonts w:ascii="Arial" w:hAnsi="Arial" w:cs="Arial"/>
          <w:sz w:val="22"/>
          <w:szCs w:val="22"/>
        </w:rPr>
      </w:pPr>
    </w:p>
    <w:p w:rsidR="00AD246B" w:rsidRPr="00293828" w:rsidRDefault="00AD246B" w:rsidP="00AD246B">
      <w:pPr>
        <w:jc w:val="both"/>
        <w:rPr>
          <w:rFonts w:ascii="Arial" w:hAnsi="Arial" w:cs="Arial"/>
          <w:sz w:val="22"/>
          <w:szCs w:val="22"/>
        </w:rPr>
      </w:pPr>
      <w:r w:rsidRPr="009510D9">
        <w:rPr>
          <w:rFonts w:ascii="Arial" w:hAnsi="Arial" w:cs="Arial"/>
          <w:b/>
        </w:rPr>
        <w:t>Student activity:</w:t>
      </w:r>
    </w:p>
    <w:p w:rsidR="00AD246B" w:rsidRPr="00A8284B" w:rsidRDefault="00AD246B" w:rsidP="00AD246B">
      <w:pPr>
        <w:jc w:val="both"/>
        <w:rPr>
          <w:rFonts w:ascii="Arial" w:hAnsi="Arial" w:cs="Arial"/>
          <w:color w:val="FF0000"/>
          <w:sz w:val="22"/>
          <w:szCs w:val="22"/>
        </w:rPr>
      </w:pPr>
      <w:r>
        <w:rPr>
          <w:rFonts w:ascii="Arial" w:hAnsi="Arial" w:cs="Arial"/>
          <w:color w:val="FF0000"/>
          <w:sz w:val="22"/>
          <w:szCs w:val="22"/>
        </w:rPr>
        <w:t>Any visuals to challenge students on the above skill – Boston tea party etc</w:t>
      </w:r>
    </w:p>
    <w:p w:rsidR="00AD246B" w:rsidRDefault="00AD246B" w:rsidP="00AD246B">
      <w:pPr>
        <w:jc w:val="both"/>
        <w:rPr>
          <w:rFonts w:ascii="Arial" w:hAnsi="Arial" w:cs="Arial"/>
          <w:b/>
          <w:sz w:val="22"/>
          <w:szCs w:val="22"/>
        </w:rPr>
      </w:pPr>
    </w:p>
    <w:p w:rsidR="00AD246B" w:rsidRDefault="00AD246B" w:rsidP="00AD246B">
      <w:pPr>
        <w:jc w:val="both"/>
        <w:rPr>
          <w:rFonts w:ascii="Arial" w:hAnsi="Arial" w:cs="Arial"/>
          <w:b/>
        </w:rPr>
      </w:pPr>
      <w:r w:rsidRPr="009510D9">
        <w:rPr>
          <w:rFonts w:ascii="Arial" w:hAnsi="Arial" w:cs="Arial"/>
          <w:b/>
        </w:rPr>
        <w:t>Review today’s lesson:</w:t>
      </w:r>
    </w:p>
    <w:p w:rsidR="00AD246B" w:rsidRDefault="00AD246B" w:rsidP="00AD246B">
      <w:pPr>
        <w:jc w:val="both"/>
        <w:rPr>
          <w:rFonts w:ascii="Arial" w:hAnsi="Arial" w:cs="Arial"/>
          <w:sz w:val="22"/>
          <w:szCs w:val="22"/>
        </w:rPr>
      </w:pPr>
      <w:r>
        <w:rPr>
          <w:rFonts w:ascii="Arial" w:hAnsi="Arial" w:cs="Arial"/>
          <w:sz w:val="22"/>
          <w:szCs w:val="22"/>
        </w:rPr>
        <w:t>Give students time to add responses to the ‘Aims of the lesson’.</w:t>
      </w:r>
    </w:p>
    <w:p w:rsidR="00051C81" w:rsidRDefault="00051C81" w:rsidP="008338B3">
      <w:pPr>
        <w:jc w:val="both"/>
        <w:rPr>
          <w:rFonts w:ascii="Arial" w:hAnsi="Arial" w:cs="Arial"/>
          <w:b/>
          <w:u w:val="single"/>
        </w:rPr>
      </w:pPr>
    </w:p>
    <w:p w:rsidR="0027210E" w:rsidRDefault="0027210E" w:rsidP="008338B3">
      <w:pPr>
        <w:jc w:val="both"/>
        <w:rPr>
          <w:rFonts w:ascii="Arial" w:hAnsi="Arial" w:cs="Arial"/>
          <w:b/>
          <w:u w:val="single"/>
        </w:rPr>
      </w:pPr>
    </w:p>
    <w:p w:rsidR="00051C8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15</w:t>
      </w:r>
    </w:p>
    <w:p w:rsidR="00051C81" w:rsidRDefault="00051C81" w:rsidP="00051C81">
      <w:pPr>
        <w:jc w:val="both"/>
        <w:rPr>
          <w:rFonts w:ascii="Arial" w:hAnsi="Arial" w:cs="Arial"/>
          <w:b/>
          <w:u w:val="single"/>
        </w:rPr>
      </w:pPr>
    </w:p>
    <w:p w:rsidR="0051439D" w:rsidRPr="00744D4B" w:rsidRDefault="0051439D" w:rsidP="0051439D">
      <w:pPr>
        <w:jc w:val="both"/>
        <w:rPr>
          <w:rFonts w:ascii="Arial" w:hAnsi="Arial" w:cs="Arial"/>
          <w:b/>
        </w:rPr>
      </w:pPr>
      <w:r w:rsidRPr="00744D4B">
        <w:rPr>
          <w:rFonts w:ascii="Arial" w:hAnsi="Arial" w:cs="Arial"/>
          <w:b/>
        </w:rPr>
        <w:t xml:space="preserve">Aim of the lesson: </w:t>
      </w:r>
    </w:p>
    <w:p w:rsidR="0051439D" w:rsidRPr="0095739E" w:rsidRDefault="0051439D" w:rsidP="0051439D">
      <w:pPr>
        <w:jc w:val="both"/>
        <w:rPr>
          <w:rFonts w:ascii="Arial" w:hAnsi="Arial" w:cs="Arial"/>
          <w:sz w:val="22"/>
          <w:szCs w:val="22"/>
        </w:rPr>
      </w:pPr>
    </w:p>
    <w:p w:rsidR="0027210E" w:rsidRPr="00A34FAB" w:rsidRDefault="0027210E" w:rsidP="0027210E">
      <w:pPr>
        <w:pStyle w:val="ListParagraph"/>
        <w:numPr>
          <w:ilvl w:val="0"/>
          <w:numId w:val="13"/>
        </w:numPr>
        <w:jc w:val="both"/>
        <w:rPr>
          <w:rFonts w:ascii="Arial" w:hAnsi="Arial" w:cs="Arial"/>
          <w:sz w:val="22"/>
          <w:szCs w:val="22"/>
        </w:rPr>
      </w:pPr>
      <w:r>
        <w:rPr>
          <w:rFonts w:ascii="Arial" w:hAnsi="Arial" w:cs="Arial"/>
          <w:sz w:val="22"/>
          <w:szCs w:val="22"/>
        </w:rPr>
        <w:t>Students have time to continue with their Major Research and/or ‘Reader Focus Question 1 response</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16</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FB65BD" w:rsidP="00302E83">
      <w:pPr>
        <w:pStyle w:val="ListParagraph"/>
        <w:numPr>
          <w:ilvl w:val="0"/>
          <w:numId w:val="1"/>
        </w:numPr>
        <w:jc w:val="both"/>
        <w:rPr>
          <w:rFonts w:ascii="Arial" w:hAnsi="Arial" w:cs="Arial"/>
          <w:sz w:val="22"/>
          <w:szCs w:val="22"/>
        </w:rPr>
      </w:pPr>
      <w:r>
        <w:rPr>
          <w:rFonts w:ascii="Arial" w:hAnsi="Arial" w:cs="Arial"/>
          <w:sz w:val="22"/>
          <w:szCs w:val="22"/>
        </w:rPr>
        <w:t>What is ‘Protectionism’</w:t>
      </w:r>
      <w:r w:rsidR="00302E83">
        <w:rPr>
          <w:rFonts w:ascii="Arial" w:hAnsi="Arial" w:cs="Arial"/>
          <w:sz w:val="22"/>
          <w:szCs w:val="22"/>
        </w:rPr>
        <w:t>?</w:t>
      </w:r>
    </w:p>
    <w:p w:rsidR="00302E83" w:rsidRDefault="00370758" w:rsidP="00302E83">
      <w:pPr>
        <w:pStyle w:val="ListParagraph"/>
        <w:numPr>
          <w:ilvl w:val="0"/>
          <w:numId w:val="1"/>
        </w:numPr>
        <w:jc w:val="both"/>
        <w:rPr>
          <w:rFonts w:ascii="Arial" w:hAnsi="Arial" w:cs="Arial"/>
          <w:sz w:val="22"/>
          <w:szCs w:val="22"/>
        </w:rPr>
      </w:pPr>
      <w:r>
        <w:rPr>
          <w:rFonts w:ascii="Arial" w:hAnsi="Arial" w:cs="Arial"/>
          <w:sz w:val="22"/>
          <w:szCs w:val="22"/>
        </w:rPr>
        <w:t>How does one interpret the ‘message’ of a source</w:t>
      </w:r>
      <w:r w:rsidR="00302E83">
        <w:rPr>
          <w:rFonts w:ascii="Arial" w:hAnsi="Arial" w:cs="Arial"/>
          <w:sz w:val="22"/>
          <w:szCs w:val="22"/>
        </w:rPr>
        <w:t>?</w:t>
      </w:r>
    </w:p>
    <w:p w:rsidR="0027210E" w:rsidRDefault="0027210E" w:rsidP="00302E83">
      <w:pPr>
        <w:jc w:val="both"/>
        <w:rPr>
          <w:rFonts w:ascii="Arial" w:hAnsi="Arial" w:cs="Arial"/>
          <w:sz w:val="22"/>
          <w:szCs w:val="22"/>
        </w:rPr>
      </w:pPr>
    </w:p>
    <w:p w:rsidR="00302E83" w:rsidRDefault="0027210E" w:rsidP="00302E83">
      <w:pPr>
        <w:jc w:val="both"/>
        <w:rPr>
          <w:rFonts w:ascii="Arial" w:hAnsi="Arial" w:cs="Arial"/>
          <w:sz w:val="22"/>
          <w:szCs w:val="22"/>
        </w:rPr>
      </w:pPr>
      <w:r>
        <w:rPr>
          <w:rFonts w:ascii="Arial" w:hAnsi="Arial" w:cs="Arial"/>
          <w:sz w:val="22"/>
          <w:szCs w:val="22"/>
        </w:rPr>
        <w:t>Distribute an A6 paper to each student.</w:t>
      </w:r>
    </w:p>
    <w:p w:rsidR="0027210E" w:rsidRDefault="0027210E" w:rsidP="00302E83">
      <w:pPr>
        <w:jc w:val="both"/>
        <w:rPr>
          <w:rFonts w:ascii="Arial" w:hAnsi="Arial" w:cs="Arial"/>
          <w:sz w:val="22"/>
          <w:szCs w:val="22"/>
        </w:rPr>
      </w:pPr>
    </w:p>
    <w:p w:rsidR="0027210E" w:rsidRDefault="0027210E" w:rsidP="0027210E">
      <w:pPr>
        <w:jc w:val="both"/>
        <w:rPr>
          <w:rFonts w:ascii="Arial" w:hAnsi="Arial" w:cs="Arial"/>
          <w:b/>
        </w:rPr>
      </w:pPr>
      <w:r w:rsidRPr="00744D4B">
        <w:rPr>
          <w:rFonts w:ascii="Arial" w:hAnsi="Arial" w:cs="Arial"/>
          <w:b/>
        </w:rPr>
        <w:t>Review previous work:</w:t>
      </w:r>
    </w:p>
    <w:p w:rsidR="0027210E" w:rsidRDefault="0027210E" w:rsidP="0027210E">
      <w:pPr>
        <w:jc w:val="both"/>
        <w:rPr>
          <w:rFonts w:ascii="Arial" w:hAnsi="Arial" w:cs="Arial"/>
          <w:sz w:val="22"/>
          <w:szCs w:val="22"/>
        </w:rPr>
      </w:pPr>
      <w:r>
        <w:rPr>
          <w:rFonts w:ascii="Arial" w:hAnsi="Arial" w:cs="Arial"/>
          <w:sz w:val="22"/>
          <w:szCs w:val="22"/>
        </w:rPr>
        <w:t>Students are to list the different motives of Imperialism</w:t>
      </w:r>
      <w:r w:rsidR="00FB65BD">
        <w:rPr>
          <w:rFonts w:ascii="Arial" w:hAnsi="Arial" w:cs="Arial"/>
          <w:sz w:val="22"/>
          <w:szCs w:val="22"/>
        </w:rPr>
        <w:t xml:space="preserve"> using their mnemonic.</w:t>
      </w:r>
    </w:p>
    <w:p w:rsidR="0027210E" w:rsidRDefault="0027210E" w:rsidP="0027210E">
      <w:pPr>
        <w:jc w:val="both"/>
        <w:rPr>
          <w:rFonts w:ascii="Arial" w:hAnsi="Arial" w:cs="Arial"/>
          <w:sz w:val="22"/>
          <w:szCs w:val="22"/>
        </w:rPr>
      </w:pPr>
      <w:r>
        <w:rPr>
          <w:rFonts w:ascii="Arial" w:hAnsi="Arial" w:cs="Arial"/>
          <w:sz w:val="22"/>
          <w:szCs w:val="22"/>
        </w:rPr>
        <w:t xml:space="preserve">Provide a 1-10 quiz on ‘The USA &amp; </w:t>
      </w:r>
      <w:proofErr w:type="gramStart"/>
      <w:r>
        <w:rPr>
          <w:rFonts w:ascii="Arial" w:hAnsi="Arial" w:cs="Arial"/>
          <w:sz w:val="22"/>
          <w:szCs w:val="22"/>
        </w:rPr>
        <w:t>The</w:t>
      </w:r>
      <w:proofErr w:type="gramEnd"/>
      <w:r>
        <w:rPr>
          <w:rFonts w:ascii="Arial" w:hAnsi="Arial" w:cs="Arial"/>
          <w:sz w:val="22"/>
          <w:szCs w:val="22"/>
        </w:rPr>
        <w:t xml:space="preserve"> Ottomans</w:t>
      </w:r>
      <w:r w:rsidR="00FB65BD">
        <w:rPr>
          <w:rFonts w:ascii="Arial" w:hAnsi="Arial" w:cs="Arial"/>
          <w:sz w:val="22"/>
          <w:szCs w:val="22"/>
        </w:rPr>
        <w:t>.</w:t>
      </w:r>
      <w:r>
        <w:rPr>
          <w:rFonts w:ascii="Arial" w:hAnsi="Arial" w:cs="Arial"/>
          <w:sz w:val="22"/>
          <w:szCs w:val="22"/>
        </w:rPr>
        <w:t>’</w:t>
      </w:r>
    </w:p>
    <w:p w:rsidR="00370758" w:rsidRDefault="00370758" w:rsidP="0027210E">
      <w:pPr>
        <w:jc w:val="both"/>
        <w:rPr>
          <w:rFonts w:ascii="Arial" w:hAnsi="Arial" w:cs="Arial"/>
          <w:sz w:val="22"/>
          <w:szCs w:val="22"/>
        </w:rPr>
      </w:pPr>
      <w:r>
        <w:rPr>
          <w:rFonts w:ascii="Arial" w:hAnsi="Arial" w:cs="Arial"/>
          <w:sz w:val="22"/>
          <w:szCs w:val="22"/>
        </w:rPr>
        <w:t>Provide a source; students are to place this into its historical context</w:t>
      </w:r>
    </w:p>
    <w:p w:rsidR="0027210E" w:rsidRPr="001F41B1" w:rsidRDefault="0027210E" w:rsidP="0027210E">
      <w:pPr>
        <w:jc w:val="both"/>
        <w:rPr>
          <w:rFonts w:ascii="Arial" w:hAnsi="Arial" w:cs="Arial"/>
          <w:sz w:val="20"/>
          <w:szCs w:val="20"/>
        </w:rPr>
      </w:pPr>
    </w:p>
    <w:p w:rsidR="0027210E" w:rsidRDefault="0027210E" w:rsidP="0027210E">
      <w:pPr>
        <w:jc w:val="both"/>
        <w:rPr>
          <w:rFonts w:ascii="Arial" w:hAnsi="Arial" w:cs="Arial"/>
          <w:b/>
        </w:rPr>
      </w:pPr>
      <w:r>
        <w:rPr>
          <w:rFonts w:ascii="Arial" w:hAnsi="Arial" w:cs="Arial"/>
          <w:b/>
        </w:rPr>
        <w:t>New knowledge</w:t>
      </w:r>
      <w:r w:rsidRPr="00744D4B">
        <w:rPr>
          <w:rFonts w:ascii="Arial" w:hAnsi="Arial" w:cs="Arial"/>
          <w:b/>
        </w:rPr>
        <w:t>:</w:t>
      </w:r>
    </w:p>
    <w:p w:rsidR="0027210E" w:rsidRDefault="0027210E" w:rsidP="0027210E">
      <w:pPr>
        <w:jc w:val="both"/>
        <w:rPr>
          <w:rFonts w:ascii="Arial" w:hAnsi="Arial" w:cs="Arial"/>
          <w:sz w:val="22"/>
          <w:szCs w:val="22"/>
        </w:rPr>
      </w:pPr>
      <w:r>
        <w:rPr>
          <w:rFonts w:ascii="Arial" w:hAnsi="Arial" w:cs="Arial"/>
          <w:sz w:val="22"/>
          <w:szCs w:val="22"/>
        </w:rPr>
        <w:t>Lecture on ‘</w:t>
      </w:r>
      <w:r w:rsidR="00FB65BD">
        <w:rPr>
          <w:rFonts w:ascii="Arial" w:hAnsi="Arial" w:cs="Arial"/>
          <w:sz w:val="22"/>
          <w:szCs w:val="22"/>
        </w:rPr>
        <w:t>Protectionism</w:t>
      </w:r>
      <w:r>
        <w:rPr>
          <w:rFonts w:ascii="Arial" w:hAnsi="Arial" w:cs="Arial"/>
          <w:sz w:val="22"/>
          <w:szCs w:val="22"/>
        </w:rPr>
        <w:t>’ from the course notes.</w:t>
      </w:r>
    </w:p>
    <w:p w:rsidR="0027210E" w:rsidRDefault="0027210E" w:rsidP="0027210E">
      <w:pPr>
        <w:jc w:val="both"/>
        <w:rPr>
          <w:rFonts w:ascii="Arial" w:hAnsi="Arial" w:cs="Arial"/>
          <w:sz w:val="22"/>
          <w:szCs w:val="22"/>
        </w:rPr>
      </w:pPr>
      <w:r>
        <w:rPr>
          <w:rFonts w:ascii="Arial" w:hAnsi="Arial" w:cs="Arial"/>
          <w:sz w:val="22"/>
          <w:szCs w:val="22"/>
        </w:rPr>
        <w:t xml:space="preserve">Add new regions to students map </w:t>
      </w:r>
    </w:p>
    <w:p w:rsidR="0027210E" w:rsidRDefault="0027210E" w:rsidP="0027210E">
      <w:pPr>
        <w:jc w:val="both"/>
        <w:rPr>
          <w:rFonts w:ascii="Arial" w:hAnsi="Arial" w:cs="Arial"/>
          <w:sz w:val="22"/>
          <w:szCs w:val="22"/>
        </w:rPr>
      </w:pPr>
    </w:p>
    <w:p w:rsidR="0027210E" w:rsidRDefault="0027210E" w:rsidP="0027210E">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27210E" w:rsidRPr="004E4322" w:rsidRDefault="00FB65BD" w:rsidP="0027210E">
      <w:pPr>
        <w:jc w:val="both"/>
        <w:rPr>
          <w:rFonts w:ascii="Arial" w:hAnsi="Arial" w:cs="Arial"/>
          <w:color w:val="FF0000"/>
          <w:sz w:val="22"/>
          <w:szCs w:val="22"/>
        </w:rPr>
      </w:pPr>
      <w:r>
        <w:rPr>
          <w:rFonts w:ascii="Arial" w:hAnsi="Arial" w:cs="Arial"/>
          <w:sz w:val="22"/>
          <w:szCs w:val="22"/>
        </w:rPr>
        <w:t>Protectionism</w:t>
      </w:r>
      <w:r w:rsidR="0027210E">
        <w:rPr>
          <w:rFonts w:ascii="Arial" w:hAnsi="Arial" w:cs="Arial"/>
          <w:sz w:val="22"/>
          <w:szCs w:val="22"/>
        </w:rPr>
        <w:t xml:space="preserve"> – </w:t>
      </w:r>
      <w:r>
        <w:rPr>
          <w:rFonts w:ascii="Arial" w:hAnsi="Arial" w:cs="Arial"/>
          <w:color w:val="000000" w:themeColor="text1"/>
          <w:sz w:val="22"/>
          <w:szCs w:val="22"/>
        </w:rPr>
        <w:t xml:space="preserve">get students to </w:t>
      </w:r>
      <w:r w:rsidR="00370758">
        <w:rPr>
          <w:rFonts w:ascii="Arial" w:hAnsi="Arial" w:cs="Arial"/>
          <w:color w:val="000000" w:themeColor="text1"/>
          <w:sz w:val="22"/>
          <w:szCs w:val="22"/>
        </w:rPr>
        <w:t xml:space="preserve">summarise the information received and </w:t>
      </w:r>
      <w:r>
        <w:rPr>
          <w:rFonts w:ascii="Arial" w:hAnsi="Arial" w:cs="Arial"/>
          <w:color w:val="000000" w:themeColor="text1"/>
          <w:sz w:val="22"/>
          <w:szCs w:val="22"/>
        </w:rPr>
        <w:t>provide a definition</w:t>
      </w:r>
      <w:r w:rsidR="00370758">
        <w:rPr>
          <w:rFonts w:ascii="Arial" w:hAnsi="Arial" w:cs="Arial"/>
          <w:color w:val="000000" w:themeColor="text1"/>
          <w:sz w:val="22"/>
          <w:szCs w:val="22"/>
        </w:rPr>
        <w:t xml:space="preserve"> based upon this</w:t>
      </w:r>
      <w:r w:rsidR="0027210E">
        <w:rPr>
          <w:rFonts w:ascii="Arial" w:hAnsi="Arial" w:cs="Arial"/>
          <w:color w:val="000000" w:themeColor="text1"/>
          <w:sz w:val="22"/>
          <w:szCs w:val="22"/>
        </w:rPr>
        <w:t xml:space="preserve"> </w:t>
      </w:r>
    </w:p>
    <w:p w:rsidR="0027210E" w:rsidRDefault="0027210E" w:rsidP="0027210E">
      <w:pPr>
        <w:jc w:val="both"/>
        <w:rPr>
          <w:rFonts w:ascii="Arial" w:hAnsi="Arial" w:cs="Arial"/>
          <w:b/>
        </w:rPr>
      </w:pPr>
    </w:p>
    <w:p w:rsidR="0027210E" w:rsidRDefault="0027210E" w:rsidP="0027210E">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27210E" w:rsidRDefault="00370758" w:rsidP="0027210E">
      <w:pPr>
        <w:jc w:val="both"/>
        <w:rPr>
          <w:rFonts w:ascii="Arial" w:hAnsi="Arial" w:cs="Arial"/>
          <w:color w:val="000000" w:themeColor="text1"/>
          <w:sz w:val="22"/>
          <w:szCs w:val="22"/>
        </w:rPr>
      </w:pPr>
      <w:r>
        <w:rPr>
          <w:rFonts w:ascii="Arial" w:hAnsi="Arial" w:cs="Arial"/>
          <w:sz w:val="22"/>
          <w:szCs w:val="22"/>
        </w:rPr>
        <w:t>The Message</w:t>
      </w:r>
      <w:r w:rsidR="0027210E">
        <w:rPr>
          <w:rFonts w:ascii="Arial" w:hAnsi="Arial" w:cs="Arial"/>
          <w:sz w:val="22"/>
          <w:szCs w:val="22"/>
        </w:rPr>
        <w:t xml:space="preserve">: </w:t>
      </w:r>
      <w:r>
        <w:rPr>
          <w:rFonts w:ascii="Arial" w:hAnsi="Arial" w:cs="Arial"/>
          <w:sz w:val="22"/>
          <w:szCs w:val="22"/>
        </w:rPr>
        <w:t>get students to work in pairs to list the different types of sources. Identify that each source has a message – that is something the creator wants the audience to think, believe or feel</w:t>
      </w:r>
      <w:r w:rsidR="0027210E">
        <w:rPr>
          <w:rFonts w:ascii="Arial" w:hAnsi="Arial" w:cs="Arial"/>
          <w:color w:val="000000" w:themeColor="text1"/>
          <w:sz w:val="22"/>
          <w:szCs w:val="22"/>
        </w:rPr>
        <w:t>.</w:t>
      </w:r>
      <w:r>
        <w:rPr>
          <w:rFonts w:ascii="Arial" w:hAnsi="Arial" w:cs="Arial"/>
          <w:color w:val="000000" w:themeColor="text1"/>
          <w:sz w:val="22"/>
          <w:szCs w:val="22"/>
        </w:rPr>
        <w:t xml:space="preserve"> Note that some sources are explicit; some sources allude or infer; some use emotive language or visual influence</w:t>
      </w:r>
      <w:r w:rsidR="000614EF" w:rsidRPr="000614EF">
        <w:rPr>
          <w:rFonts w:ascii="Arial" w:hAnsi="Arial" w:cs="Arial"/>
          <w:color w:val="FF0000"/>
          <w:sz w:val="22"/>
          <w:szCs w:val="22"/>
        </w:rPr>
        <w:t xml:space="preserve"> </w:t>
      </w:r>
      <w:r w:rsidR="000614EF">
        <w:rPr>
          <w:rFonts w:ascii="Arial" w:hAnsi="Arial" w:cs="Arial"/>
          <w:color w:val="FF0000"/>
          <w:sz w:val="22"/>
          <w:szCs w:val="22"/>
        </w:rPr>
        <w:t>find mnemonic for this</w:t>
      </w:r>
    </w:p>
    <w:p w:rsidR="0027210E" w:rsidRDefault="0027210E" w:rsidP="0027210E">
      <w:pPr>
        <w:jc w:val="both"/>
        <w:rPr>
          <w:rFonts w:ascii="Arial" w:hAnsi="Arial" w:cs="Arial"/>
          <w:sz w:val="22"/>
          <w:szCs w:val="22"/>
        </w:rPr>
      </w:pPr>
    </w:p>
    <w:p w:rsidR="0027210E" w:rsidRPr="00293828" w:rsidRDefault="0027210E" w:rsidP="0027210E">
      <w:pPr>
        <w:jc w:val="both"/>
        <w:rPr>
          <w:rFonts w:ascii="Arial" w:hAnsi="Arial" w:cs="Arial"/>
          <w:sz w:val="22"/>
          <w:szCs w:val="22"/>
        </w:rPr>
      </w:pPr>
      <w:r w:rsidRPr="009510D9">
        <w:rPr>
          <w:rFonts w:ascii="Arial" w:hAnsi="Arial" w:cs="Arial"/>
          <w:b/>
        </w:rPr>
        <w:t>Student activity:</w:t>
      </w:r>
    </w:p>
    <w:p w:rsidR="00370758" w:rsidRDefault="00370758" w:rsidP="00370758">
      <w:pPr>
        <w:jc w:val="both"/>
        <w:rPr>
          <w:rFonts w:ascii="Arial" w:hAnsi="Arial" w:cs="Arial"/>
          <w:color w:val="FF0000"/>
          <w:sz w:val="22"/>
          <w:szCs w:val="22"/>
        </w:rPr>
      </w:pPr>
      <w:r>
        <w:rPr>
          <w:rFonts w:ascii="Arial" w:hAnsi="Arial" w:cs="Arial"/>
          <w:color w:val="000000" w:themeColor="text1"/>
          <w:sz w:val="22"/>
          <w:szCs w:val="22"/>
        </w:rPr>
        <w:t>Review the sources used during Lesson 14 to determine the message of each.</w:t>
      </w:r>
    </w:p>
    <w:p w:rsidR="0027210E" w:rsidRDefault="0027210E" w:rsidP="0027210E">
      <w:pPr>
        <w:jc w:val="both"/>
        <w:rPr>
          <w:rFonts w:ascii="Arial" w:hAnsi="Arial" w:cs="Arial"/>
          <w:b/>
          <w:sz w:val="22"/>
          <w:szCs w:val="22"/>
        </w:rPr>
      </w:pPr>
    </w:p>
    <w:p w:rsidR="0027210E" w:rsidRDefault="0027210E" w:rsidP="0027210E">
      <w:pPr>
        <w:jc w:val="both"/>
        <w:rPr>
          <w:rFonts w:ascii="Arial" w:hAnsi="Arial" w:cs="Arial"/>
          <w:b/>
        </w:rPr>
      </w:pPr>
      <w:r w:rsidRPr="009510D9">
        <w:rPr>
          <w:rFonts w:ascii="Arial" w:hAnsi="Arial" w:cs="Arial"/>
          <w:b/>
        </w:rPr>
        <w:t>Review today’s lesson:</w:t>
      </w:r>
    </w:p>
    <w:p w:rsidR="0027210E" w:rsidRDefault="0027210E" w:rsidP="0027210E">
      <w:pPr>
        <w:jc w:val="both"/>
        <w:rPr>
          <w:rFonts w:ascii="Arial" w:hAnsi="Arial" w:cs="Arial"/>
          <w:sz w:val="22"/>
          <w:szCs w:val="22"/>
        </w:rPr>
      </w:pPr>
      <w:r>
        <w:rPr>
          <w:rFonts w:ascii="Arial" w:hAnsi="Arial" w:cs="Arial"/>
          <w:sz w:val="22"/>
          <w:szCs w:val="22"/>
        </w:rPr>
        <w:t>Give students time to add responses to the ‘Aims of the lesson’.</w:t>
      </w:r>
    </w:p>
    <w:p w:rsidR="005B0FAA" w:rsidRPr="005B0FAA" w:rsidRDefault="00370758" w:rsidP="005B0FAA">
      <w:pPr>
        <w:jc w:val="both"/>
        <w:rPr>
          <w:rFonts w:ascii="Arial" w:hAnsi="Arial" w:cs="Arial"/>
          <w:sz w:val="22"/>
          <w:szCs w:val="22"/>
        </w:rPr>
      </w:pPr>
      <w:r w:rsidRPr="005B0FAA">
        <w:rPr>
          <w:rFonts w:ascii="Arial" w:hAnsi="Arial" w:cs="Arial"/>
          <w:sz w:val="22"/>
          <w:szCs w:val="22"/>
        </w:rPr>
        <w:t xml:space="preserve">Remind students that ‘Reader Focus Question 1, </w:t>
      </w:r>
      <w:r w:rsidR="005B0FAA" w:rsidRPr="005B0FAA">
        <w:rPr>
          <w:rFonts w:ascii="Arial" w:hAnsi="Arial" w:cs="Arial"/>
          <w:sz w:val="22"/>
          <w:szCs w:val="22"/>
        </w:rPr>
        <w:t>‘</w:t>
      </w:r>
      <w:proofErr w:type="gramStart"/>
      <w:r w:rsidR="005B0FAA" w:rsidRPr="005B0FAA">
        <w:rPr>
          <w:rFonts w:ascii="Arial" w:hAnsi="Arial" w:cs="Arial"/>
          <w:i/>
          <w:sz w:val="22"/>
          <w:szCs w:val="22"/>
        </w:rPr>
        <w:t>What</w:t>
      </w:r>
      <w:proofErr w:type="gramEnd"/>
      <w:r w:rsidR="005B0FAA" w:rsidRPr="005B0FAA">
        <w:rPr>
          <w:rFonts w:ascii="Arial" w:hAnsi="Arial" w:cs="Arial"/>
          <w:i/>
          <w:sz w:val="22"/>
          <w:szCs w:val="22"/>
        </w:rPr>
        <w:t xml:space="preserve"> were the causes of Imperialism?’</w:t>
      </w:r>
      <w:r w:rsidR="005B0FAA">
        <w:rPr>
          <w:rFonts w:ascii="Arial" w:hAnsi="Arial" w:cs="Arial"/>
          <w:i/>
          <w:sz w:val="22"/>
          <w:szCs w:val="22"/>
        </w:rPr>
        <w:t xml:space="preserve"> </w:t>
      </w:r>
      <w:r w:rsidR="005B0FAA">
        <w:rPr>
          <w:rFonts w:ascii="Arial" w:hAnsi="Arial" w:cs="Arial"/>
          <w:sz w:val="22"/>
          <w:szCs w:val="22"/>
        </w:rPr>
        <w:t>is due tomorrow.</w:t>
      </w:r>
    </w:p>
    <w:p w:rsidR="00051C81" w:rsidRPr="00370758" w:rsidRDefault="00051C81" w:rsidP="00051C81">
      <w:pPr>
        <w:jc w:val="both"/>
        <w:rPr>
          <w:rFonts w:ascii="Arial" w:hAnsi="Arial" w:cs="Arial"/>
        </w:rPr>
      </w:pPr>
    </w:p>
    <w:p w:rsidR="0027210E" w:rsidRDefault="0027210E"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17</w:t>
      </w:r>
    </w:p>
    <w:p w:rsidR="0051439D" w:rsidRPr="00744D4B" w:rsidRDefault="0051439D" w:rsidP="0051439D">
      <w:pPr>
        <w:jc w:val="both"/>
        <w:rPr>
          <w:rFonts w:ascii="Arial" w:hAnsi="Arial" w:cs="Arial"/>
          <w:b/>
        </w:rPr>
      </w:pPr>
      <w:r w:rsidRPr="00744D4B">
        <w:rPr>
          <w:rFonts w:ascii="Arial" w:hAnsi="Arial" w:cs="Arial"/>
          <w:b/>
        </w:rPr>
        <w:t xml:space="preserve">Aim of the lesson: </w:t>
      </w:r>
    </w:p>
    <w:p w:rsidR="0051439D" w:rsidRPr="0095739E" w:rsidRDefault="0051439D" w:rsidP="0051439D">
      <w:pPr>
        <w:jc w:val="both"/>
        <w:rPr>
          <w:rFonts w:ascii="Arial" w:hAnsi="Arial" w:cs="Arial"/>
          <w:sz w:val="22"/>
          <w:szCs w:val="22"/>
        </w:rPr>
      </w:pPr>
    </w:p>
    <w:p w:rsidR="008501AC" w:rsidRPr="005B0FAA" w:rsidRDefault="008501AC" w:rsidP="0051439D">
      <w:pPr>
        <w:pStyle w:val="ListParagraph"/>
        <w:numPr>
          <w:ilvl w:val="0"/>
          <w:numId w:val="13"/>
        </w:numPr>
        <w:jc w:val="both"/>
        <w:rPr>
          <w:rFonts w:ascii="Arial" w:hAnsi="Arial" w:cs="Arial"/>
          <w:sz w:val="22"/>
          <w:szCs w:val="22"/>
        </w:rPr>
      </w:pPr>
      <w:r w:rsidRPr="005B0FAA">
        <w:rPr>
          <w:rFonts w:ascii="Arial" w:hAnsi="Arial" w:cs="Arial"/>
          <w:sz w:val="22"/>
          <w:szCs w:val="22"/>
        </w:rPr>
        <w:t>READER FOCUS QUESTION 1 DUE</w:t>
      </w:r>
    </w:p>
    <w:p w:rsidR="00C61AB6" w:rsidRPr="005B0FAA" w:rsidRDefault="00C61AB6" w:rsidP="00C61AB6">
      <w:pPr>
        <w:pStyle w:val="ListParagraph"/>
        <w:numPr>
          <w:ilvl w:val="0"/>
          <w:numId w:val="13"/>
        </w:numPr>
        <w:jc w:val="both"/>
        <w:rPr>
          <w:rFonts w:ascii="Arial" w:hAnsi="Arial" w:cs="Arial"/>
          <w:sz w:val="22"/>
          <w:szCs w:val="22"/>
        </w:rPr>
      </w:pPr>
      <w:r w:rsidRPr="005B0FAA">
        <w:rPr>
          <w:rFonts w:ascii="Arial" w:hAnsi="Arial" w:cs="Arial"/>
          <w:sz w:val="22"/>
          <w:szCs w:val="22"/>
        </w:rPr>
        <w:t>Reader focus question 2:</w:t>
      </w:r>
      <w:r w:rsidR="005B0FAA" w:rsidRPr="005B0FAA">
        <w:rPr>
          <w:rFonts w:ascii="Arial" w:hAnsi="Arial" w:cs="Arial"/>
          <w:sz w:val="22"/>
          <w:szCs w:val="22"/>
        </w:rPr>
        <w:t xml:space="preserve"> ‘</w:t>
      </w:r>
      <w:r w:rsidR="005B0FAA">
        <w:rPr>
          <w:rFonts w:ascii="Arial" w:hAnsi="Arial" w:cs="Arial"/>
          <w:i/>
          <w:sz w:val="22"/>
          <w:szCs w:val="22"/>
        </w:rPr>
        <w:t>How did popular European thought during the late 1800s, early 1900s affect the notion of Imperialism</w:t>
      </w:r>
      <w:r w:rsidR="005B0FAA" w:rsidRPr="005B0FAA">
        <w:rPr>
          <w:rFonts w:ascii="Arial" w:hAnsi="Arial" w:cs="Arial"/>
          <w:i/>
          <w:sz w:val="22"/>
          <w:szCs w:val="22"/>
        </w:rPr>
        <w:t>?’</w:t>
      </w:r>
    </w:p>
    <w:p w:rsidR="005356F1" w:rsidRPr="00370758" w:rsidRDefault="005356F1" w:rsidP="005356F1">
      <w:pPr>
        <w:pStyle w:val="ListParagraph"/>
        <w:numPr>
          <w:ilvl w:val="0"/>
          <w:numId w:val="13"/>
        </w:numPr>
        <w:jc w:val="both"/>
        <w:rPr>
          <w:rFonts w:ascii="Arial" w:hAnsi="Arial" w:cs="Arial"/>
          <w:sz w:val="22"/>
          <w:szCs w:val="22"/>
        </w:rPr>
      </w:pPr>
      <w:r>
        <w:rPr>
          <w:rFonts w:ascii="Arial" w:hAnsi="Arial" w:cs="Arial"/>
          <w:color w:val="000000" w:themeColor="text1"/>
          <w:sz w:val="22"/>
          <w:szCs w:val="22"/>
        </w:rPr>
        <w:t>Students continue work on their Major Research Essay.</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9C11A8" w:rsidRDefault="009C11A8" w:rsidP="00051C81">
      <w:pPr>
        <w:jc w:val="both"/>
        <w:rPr>
          <w:rFonts w:ascii="Arial" w:hAnsi="Arial" w:cs="Arial"/>
          <w:b/>
          <w:u w:val="single"/>
        </w:rPr>
      </w:pPr>
    </w:p>
    <w:p w:rsidR="009C11A8" w:rsidRDefault="009C11A8" w:rsidP="00051C81">
      <w:pPr>
        <w:jc w:val="both"/>
        <w:rPr>
          <w:rFonts w:ascii="Arial" w:hAnsi="Arial" w:cs="Arial"/>
          <w:b/>
          <w:u w:val="single"/>
        </w:rPr>
      </w:pPr>
    </w:p>
    <w:p w:rsidR="009C11A8" w:rsidRDefault="009C11A8"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lastRenderedPageBreak/>
        <w:t xml:space="preserve">LESSON </w:t>
      </w:r>
      <w:r w:rsidR="0051439D">
        <w:rPr>
          <w:rFonts w:ascii="Arial" w:hAnsi="Arial" w:cs="Arial"/>
          <w:b/>
          <w:u w:val="single"/>
        </w:rPr>
        <w:t>18</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5356F1" w:rsidP="00302E83">
      <w:pPr>
        <w:pStyle w:val="ListParagraph"/>
        <w:numPr>
          <w:ilvl w:val="0"/>
          <w:numId w:val="1"/>
        </w:numPr>
        <w:jc w:val="both"/>
        <w:rPr>
          <w:rFonts w:ascii="Arial" w:hAnsi="Arial" w:cs="Arial"/>
          <w:sz w:val="22"/>
          <w:szCs w:val="22"/>
        </w:rPr>
      </w:pPr>
      <w:r>
        <w:rPr>
          <w:rFonts w:ascii="Arial" w:hAnsi="Arial" w:cs="Arial"/>
          <w:sz w:val="22"/>
          <w:szCs w:val="22"/>
        </w:rPr>
        <w:t>How did national pride affect the pace of Imperialism</w:t>
      </w:r>
      <w:r w:rsidR="00302E83">
        <w:rPr>
          <w:rFonts w:ascii="Arial" w:hAnsi="Arial" w:cs="Arial"/>
          <w:sz w:val="22"/>
          <w:szCs w:val="22"/>
        </w:rPr>
        <w:t>?</w:t>
      </w:r>
    </w:p>
    <w:p w:rsidR="00302E83" w:rsidRDefault="005356F1" w:rsidP="00302E83">
      <w:pPr>
        <w:pStyle w:val="ListParagraph"/>
        <w:numPr>
          <w:ilvl w:val="0"/>
          <w:numId w:val="1"/>
        </w:numPr>
        <w:jc w:val="both"/>
        <w:rPr>
          <w:rFonts w:ascii="Arial" w:hAnsi="Arial" w:cs="Arial"/>
          <w:sz w:val="22"/>
          <w:szCs w:val="22"/>
        </w:rPr>
      </w:pPr>
      <w:r>
        <w:rPr>
          <w:rFonts w:ascii="Arial" w:hAnsi="Arial" w:cs="Arial"/>
          <w:sz w:val="22"/>
          <w:szCs w:val="22"/>
        </w:rPr>
        <w:t>What is Nationalism</w:t>
      </w:r>
      <w:r w:rsidR="00302E83">
        <w:rPr>
          <w:rFonts w:ascii="Arial" w:hAnsi="Arial" w:cs="Arial"/>
          <w:sz w:val="22"/>
          <w:szCs w:val="22"/>
        </w:rPr>
        <w:t>?</w:t>
      </w:r>
    </w:p>
    <w:p w:rsidR="00302E83" w:rsidRDefault="00302E83" w:rsidP="00302E83">
      <w:pPr>
        <w:jc w:val="both"/>
        <w:rPr>
          <w:rFonts w:ascii="Arial" w:hAnsi="Arial" w:cs="Arial"/>
          <w:sz w:val="22"/>
          <w:szCs w:val="22"/>
        </w:rPr>
      </w:pPr>
    </w:p>
    <w:p w:rsidR="005B0FAA" w:rsidRDefault="005B0FAA" w:rsidP="005B0FAA">
      <w:pPr>
        <w:jc w:val="both"/>
        <w:rPr>
          <w:rFonts w:ascii="Arial" w:hAnsi="Arial" w:cs="Arial"/>
          <w:b/>
        </w:rPr>
      </w:pPr>
      <w:r w:rsidRPr="00744D4B">
        <w:rPr>
          <w:rFonts w:ascii="Arial" w:hAnsi="Arial" w:cs="Arial"/>
          <w:b/>
        </w:rPr>
        <w:t>Review previous work:</w:t>
      </w:r>
    </w:p>
    <w:p w:rsidR="005B0FAA" w:rsidRDefault="005B0FAA" w:rsidP="005B0FAA">
      <w:pPr>
        <w:jc w:val="both"/>
        <w:rPr>
          <w:rFonts w:ascii="Arial" w:hAnsi="Arial" w:cs="Arial"/>
          <w:sz w:val="22"/>
          <w:szCs w:val="22"/>
        </w:rPr>
      </w:pPr>
      <w:r>
        <w:rPr>
          <w:rFonts w:ascii="Arial" w:hAnsi="Arial" w:cs="Arial"/>
          <w:sz w:val="22"/>
          <w:szCs w:val="22"/>
        </w:rPr>
        <w:t>Place students into two teams. Draw a grid with at least the same number of counters as competitor</w:t>
      </w:r>
      <w:r w:rsidR="000614EF">
        <w:rPr>
          <w:rFonts w:ascii="Arial" w:hAnsi="Arial" w:cs="Arial"/>
          <w:sz w:val="22"/>
          <w:szCs w:val="22"/>
        </w:rPr>
        <w:t>s</w:t>
      </w:r>
      <w:r>
        <w:rPr>
          <w:rFonts w:ascii="Arial" w:hAnsi="Arial" w:cs="Arial"/>
          <w:sz w:val="22"/>
          <w:szCs w:val="22"/>
        </w:rPr>
        <w:t xml:space="preserve"> on each side; two per player if possible. Each team must respond to a question or identify a concept or explain a skill to progress across the board. A die is used to determine whether their choice of counter can move 1, 2 or 3 squares forward up and/down (but not backwards).</w:t>
      </w:r>
      <w:r w:rsidR="000614EF">
        <w:rPr>
          <w:rFonts w:ascii="Arial" w:hAnsi="Arial" w:cs="Arial"/>
          <w:sz w:val="22"/>
          <w:szCs w:val="22"/>
        </w:rPr>
        <w:t xml:space="preserve"> To land on an opponent’s counter means the elimination of that counter (and a point to the team). To reach the opponent’s side also provides points.</w:t>
      </w:r>
    </w:p>
    <w:p w:rsidR="005B0FAA" w:rsidRPr="001F41B1" w:rsidRDefault="005B0FAA" w:rsidP="005B0FAA">
      <w:pPr>
        <w:jc w:val="both"/>
        <w:rPr>
          <w:rFonts w:ascii="Arial" w:hAnsi="Arial" w:cs="Arial"/>
          <w:sz w:val="20"/>
          <w:szCs w:val="20"/>
        </w:rPr>
      </w:pPr>
    </w:p>
    <w:p w:rsidR="005B0FAA" w:rsidRDefault="005B0FAA" w:rsidP="005B0FAA">
      <w:pPr>
        <w:jc w:val="both"/>
        <w:rPr>
          <w:rFonts w:ascii="Arial" w:hAnsi="Arial" w:cs="Arial"/>
          <w:b/>
        </w:rPr>
      </w:pPr>
      <w:r>
        <w:rPr>
          <w:rFonts w:ascii="Arial" w:hAnsi="Arial" w:cs="Arial"/>
          <w:b/>
        </w:rPr>
        <w:t>New knowledge</w:t>
      </w:r>
      <w:r w:rsidRPr="00744D4B">
        <w:rPr>
          <w:rFonts w:ascii="Arial" w:hAnsi="Arial" w:cs="Arial"/>
          <w:b/>
        </w:rPr>
        <w:t>:</w:t>
      </w:r>
    </w:p>
    <w:p w:rsidR="005B0FAA" w:rsidRDefault="005B0FAA" w:rsidP="005B0FAA">
      <w:pPr>
        <w:jc w:val="both"/>
        <w:rPr>
          <w:rFonts w:ascii="Arial" w:hAnsi="Arial" w:cs="Arial"/>
          <w:sz w:val="22"/>
          <w:szCs w:val="22"/>
        </w:rPr>
      </w:pPr>
      <w:r>
        <w:rPr>
          <w:rFonts w:ascii="Arial" w:hAnsi="Arial" w:cs="Arial"/>
          <w:sz w:val="22"/>
          <w:szCs w:val="22"/>
        </w:rPr>
        <w:t>Lecture on ‘Glory, Rivalry, Competition’ from the course notes.</w:t>
      </w:r>
    </w:p>
    <w:p w:rsidR="005B0FAA" w:rsidRDefault="005B0FAA" w:rsidP="005B0FAA">
      <w:pPr>
        <w:jc w:val="both"/>
        <w:rPr>
          <w:rFonts w:ascii="Arial" w:hAnsi="Arial" w:cs="Arial"/>
          <w:sz w:val="22"/>
          <w:szCs w:val="22"/>
        </w:rPr>
      </w:pPr>
    </w:p>
    <w:p w:rsidR="005B0FAA" w:rsidRDefault="005B0FAA" w:rsidP="005B0FAA">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0614EF" w:rsidRDefault="000614EF" w:rsidP="005B0FAA">
      <w:pPr>
        <w:jc w:val="both"/>
        <w:rPr>
          <w:rFonts w:ascii="Arial" w:hAnsi="Arial" w:cs="Arial"/>
          <w:color w:val="000000" w:themeColor="text1"/>
          <w:sz w:val="22"/>
          <w:szCs w:val="22"/>
        </w:rPr>
      </w:pPr>
      <w:r>
        <w:rPr>
          <w:rFonts w:ascii="Arial" w:hAnsi="Arial" w:cs="Arial"/>
          <w:sz w:val="22"/>
          <w:szCs w:val="22"/>
        </w:rPr>
        <w:t>National</w:t>
      </w:r>
      <w:r w:rsidR="005B0FAA">
        <w:rPr>
          <w:rFonts w:ascii="Arial" w:hAnsi="Arial" w:cs="Arial"/>
          <w:sz w:val="22"/>
          <w:szCs w:val="22"/>
        </w:rPr>
        <w:t xml:space="preserve">ism – </w:t>
      </w:r>
      <w:r w:rsidR="005B0FAA">
        <w:rPr>
          <w:rFonts w:ascii="Arial" w:hAnsi="Arial" w:cs="Arial"/>
          <w:color w:val="000000" w:themeColor="text1"/>
          <w:sz w:val="22"/>
          <w:szCs w:val="22"/>
        </w:rPr>
        <w:t>get students to summarise the information received and provide a definition based upon this</w:t>
      </w:r>
    </w:p>
    <w:p w:rsidR="005B0FAA" w:rsidRPr="004E4322" w:rsidRDefault="000614EF" w:rsidP="005B0FAA">
      <w:pPr>
        <w:jc w:val="both"/>
        <w:rPr>
          <w:rFonts w:ascii="Arial" w:hAnsi="Arial" w:cs="Arial"/>
          <w:color w:val="FF0000"/>
          <w:sz w:val="22"/>
          <w:szCs w:val="22"/>
        </w:rPr>
      </w:pPr>
      <w:r>
        <w:rPr>
          <w:rFonts w:ascii="Arial" w:hAnsi="Arial" w:cs="Arial"/>
          <w:color w:val="FF0000"/>
          <w:sz w:val="22"/>
          <w:szCs w:val="22"/>
        </w:rPr>
        <w:t xml:space="preserve">Land of hope and glory; rule Britannia – charge of the light brigade; </w:t>
      </w:r>
      <w:proofErr w:type="spellStart"/>
      <w:proofErr w:type="gramStart"/>
      <w:r>
        <w:rPr>
          <w:rFonts w:ascii="Arial" w:hAnsi="Arial" w:cs="Arial"/>
          <w:color w:val="FF0000"/>
          <w:sz w:val="22"/>
          <w:szCs w:val="22"/>
        </w:rPr>
        <w:t>zulu</w:t>
      </w:r>
      <w:proofErr w:type="spellEnd"/>
      <w:proofErr w:type="gramEnd"/>
      <w:r>
        <w:rPr>
          <w:rFonts w:ascii="Arial" w:hAnsi="Arial" w:cs="Arial"/>
          <w:color w:val="FF0000"/>
          <w:sz w:val="22"/>
          <w:szCs w:val="22"/>
        </w:rPr>
        <w:t xml:space="preserve"> dawn </w:t>
      </w:r>
      <w:proofErr w:type="spellStart"/>
      <w:r>
        <w:rPr>
          <w:rFonts w:ascii="Arial" w:hAnsi="Arial" w:cs="Arial"/>
          <w:color w:val="FF0000"/>
          <w:sz w:val="22"/>
          <w:szCs w:val="22"/>
        </w:rPr>
        <w:t>etc</w:t>
      </w:r>
      <w:proofErr w:type="spellEnd"/>
      <w:r w:rsidR="005B0FAA">
        <w:rPr>
          <w:rFonts w:ascii="Arial" w:hAnsi="Arial" w:cs="Arial"/>
          <w:color w:val="000000" w:themeColor="text1"/>
          <w:sz w:val="22"/>
          <w:szCs w:val="22"/>
        </w:rPr>
        <w:t xml:space="preserve"> </w:t>
      </w:r>
    </w:p>
    <w:p w:rsidR="005B0FAA" w:rsidRDefault="005B0FAA" w:rsidP="005B0FAA">
      <w:pPr>
        <w:jc w:val="both"/>
        <w:rPr>
          <w:rFonts w:ascii="Arial" w:hAnsi="Arial" w:cs="Arial"/>
          <w:b/>
        </w:rPr>
      </w:pPr>
    </w:p>
    <w:p w:rsidR="005B0FAA" w:rsidRDefault="005B0FAA" w:rsidP="005B0FAA">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5B0FAA" w:rsidRPr="000614EF" w:rsidRDefault="005B0FAA" w:rsidP="005B0FAA">
      <w:pPr>
        <w:jc w:val="both"/>
        <w:rPr>
          <w:rFonts w:ascii="Arial" w:hAnsi="Arial" w:cs="Arial"/>
          <w:color w:val="FF0000"/>
          <w:sz w:val="22"/>
          <w:szCs w:val="22"/>
        </w:rPr>
      </w:pPr>
      <w:r>
        <w:rPr>
          <w:rFonts w:ascii="Arial" w:hAnsi="Arial" w:cs="Arial"/>
          <w:sz w:val="22"/>
          <w:szCs w:val="22"/>
        </w:rPr>
        <w:t xml:space="preserve">The </w:t>
      </w:r>
      <w:r w:rsidR="000614EF">
        <w:rPr>
          <w:rFonts w:ascii="Arial" w:hAnsi="Arial" w:cs="Arial"/>
          <w:sz w:val="22"/>
          <w:szCs w:val="22"/>
        </w:rPr>
        <w:t>Author’s Perspective</w:t>
      </w:r>
      <w:r>
        <w:rPr>
          <w:rFonts w:ascii="Arial" w:hAnsi="Arial" w:cs="Arial"/>
          <w:sz w:val="22"/>
          <w:szCs w:val="22"/>
        </w:rPr>
        <w:t xml:space="preserve">: </w:t>
      </w:r>
      <w:r w:rsidR="000614EF">
        <w:rPr>
          <w:rFonts w:ascii="Arial" w:hAnsi="Arial" w:cs="Arial"/>
          <w:color w:val="FF0000"/>
          <w:sz w:val="22"/>
          <w:szCs w:val="22"/>
        </w:rPr>
        <w:t>find mnemonic for this</w:t>
      </w:r>
    </w:p>
    <w:p w:rsidR="005B0FAA" w:rsidRDefault="005B0FAA" w:rsidP="005B0FAA">
      <w:pPr>
        <w:jc w:val="both"/>
        <w:rPr>
          <w:rFonts w:ascii="Arial" w:hAnsi="Arial" w:cs="Arial"/>
          <w:sz w:val="22"/>
          <w:szCs w:val="22"/>
        </w:rPr>
      </w:pPr>
    </w:p>
    <w:p w:rsidR="005B0FAA" w:rsidRPr="00293828" w:rsidRDefault="005B0FAA" w:rsidP="005B0FAA">
      <w:pPr>
        <w:jc w:val="both"/>
        <w:rPr>
          <w:rFonts w:ascii="Arial" w:hAnsi="Arial" w:cs="Arial"/>
          <w:sz w:val="22"/>
          <w:szCs w:val="22"/>
        </w:rPr>
      </w:pPr>
      <w:r w:rsidRPr="009510D9">
        <w:rPr>
          <w:rFonts w:ascii="Arial" w:hAnsi="Arial" w:cs="Arial"/>
          <w:b/>
        </w:rPr>
        <w:t>Student activity:</w:t>
      </w:r>
    </w:p>
    <w:p w:rsidR="005B0FAA" w:rsidRDefault="005B0FAA" w:rsidP="005B0FAA">
      <w:pPr>
        <w:jc w:val="both"/>
        <w:rPr>
          <w:rFonts w:ascii="Arial" w:hAnsi="Arial" w:cs="Arial"/>
          <w:color w:val="000000" w:themeColor="text1"/>
          <w:sz w:val="22"/>
          <w:szCs w:val="22"/>
        </w:rPr>
      </w:pPr>
      <w:r>
        <w:rPr>
          <w:rFonts w:ascii="Arial" w:hAnsi="Arial" w:cs="Arial"/>
          <w:color w:val="000000" w:themeColor="text1"/>
          <w:sz w:val="22"/>
          <w:szCs w:val="22"/>
        </w:rPr>
        <w:t>Review the sources used during Lesson 14 to determine the message of each.</w:t>
      </w:r>
    </w:p>
    <w:p w:rsidR="005356F1" w:rsidRPr="005356F1" w:rsidRDefault="005356F1" w:rsidP="005356F1">
      <w:pPr>
        <w:jc w:val="both"/>
        <w:rPr>
          <w:rFonts w:ascii="Arial" w:hAnsi="Arial" w:cs="Arial"/>
          <w:sz w:val="22"/>
          <w:szCs w:val="22"/>
        </w:rPr>
      </w:pPr>
      <w:r w:rsidRPr="005356F1">
        <w:rPr>
          <w:rFonts w:ascii="Arial" w:hAnsi="Arial" w:cs="Arial"/>
          <w:color w:val="000000" w:themeColor="text1"/>
          <w:sz w:val="22"/>
          <w:szCs w:val="22"/>
        </w:rPr>
        <w:t xml:space="preserve">Students read </w:t>
      </w:r>
      <w:r>
        <w:rPr>
          <w:rFonts w:ascii="Arial" w:hAnsi="Arial" w:cs="Arial"/>
          <w:color w:val="000000" w:themeColor="text1"/>
          <w:sz w:val="22"/>
          <w:szCs w:val="22"/>
        </w:rPr>
        <w:t>pp. 27 - 30</w:t>
      </w:r>
      <w:r w:rsidRPr="005356F1">
        <w:rPr>
          <w:rFonts w:ascii="Arial" w:hAnsi="Arial" w:cs="Arial"/>
          <w:color w:val="000000" w:themeColor="text1"/>
          <w:sz w:val="22"/>
          <w:szCs w:val="22"/>
        </w:rPr>
        <w:t>, highlight, take notes, create dot points.</w:t>
      </w:r>
    </w:p>
    <w:p w:rsidR="005B0FAA" w:rsidRDefault="005B0FAA" w:rsidP="005B0FAA">
      <w:pPr>
        <w:jc w:val="both"/>
        <w:rPr>
          <w:rFonts w:ascii="Arial" w:hAnsi="Arial" w:cs="Arial"/>
          <w:b/>
          <w:sz w:val="22"/>
          <w:szCs w:val="22"/>
        </w:rPr>
      </w:pPr>
    </w:p>
    <w:p w:rsidR="005B0FAA" w:rsidRDefault="005B0FAA" w:rsidP="005B0FAA">
      <w:pPr>
        <w:jc w:val="both"/>
        <w:rPr>
          <w:rFonts w:ascii="Arial" w:hAnsi="Arial" w:cs="Arial"/>
          <w:b/>
        </w:rPr>
      </w:pPr>
      <w:r w:rsidRPr="009510D9">
        <w:rPr>
          <w:rFonts w:ascii="Arial" w:hAnsi="Arial" w:cs="Arial"/>
          <w:b/>
        </w:rPr>
        <w:t>Review today’s lesson:</w:t>
      </w:r>
    </w:p>
    <w:p w:rsidR="005B0FAA" w:rsidRDefault="005B0FAA" w:rsidP="005B0FAA">
      <w:pPr>
        <w:jc w:val="both"/>
        <w:rPr>
          <w:rFonts w:ascii="Arial" w:hAnsi="Arial" w:cs="Arial"/>
          <w:sz w:val="22"/>
          <w:szCs w:val="22"/>
        </w:rPr>
      </w:pPr>
      <w:r>
        <w:rPr>
          <w:rFonts w:ascii="Arial" w:hAnsi="Arial" w:cs="Arial"/>
          <w:sz w:val="22"/>
          <w:szCs w:val="22"/>
        </w:rPr>
        <w:t>Give students time to add responses to the ‘Aims of the lesson’.</w:t>
      </w:r>
    </w:p>
    <w:p w:rsidR="00302E83" w:rsidRDefault="00302E83"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19</w:t>
      </w:r>
    </w:p>
    <w:p w:rsidR="00051C81" w:rsidRDefault="00051C81" w:rsidP="00051C81">
      <w:pPr>
        <w:jc w:val="both"/>
        <w:rPr>
          <w:rFonts w:ascii="Arial" w:hAnsi="Arial" w:cs="Arial"/>
          <w:b/>
          <w:u w:val="single"/>
        </w:rPr>
      </w:pPr>
    </w:p>
    <w:p w:rsidR="0051439D" w:rsidRPr="00744D4B" w:rsidRDefault="0051439D" w:rsidP="0051439D">
      <w:pPr>
        <w:jc w:val="both"/>
        <w:rPr>
          <w:rFonts w:ascii="Arial" w:hAnsi="Arial" w:cs="Arial"/>
          <w:b/>
        </w:rPr>
      </w:pPr>
      <w:r w:rsidRPr="00744D4B">
        <w:rPr>
          <w:rFonts w:ascii="Arial" w:hAnsi="Arial" w:cs="Arial"/>
          <w:b/>
        </w:rPr>
        <w:t xml:space="preserve">Aim of the lesson: </w:t>
      </w:r>
    </w:p>
    <w:p w:rsidR="0051439D" w:rsidRPr="0095739E" w:rsidRDefault="0051439D" w:rsidP="0051439D">
      <w:pPr>
        <w:jc w:val="both"/>
        <w:rPr>
          <w:rFonts w:ascii="Arial" w:hAnsi="Arial" w:cs="Arial"/>
          <w:sz w:val="22"/>
          <w:szCs w:val="22"/>
        </w:rPr>
      </w:pPr>
    </w:p>
    <w:p w:rsidR="00D439D9" w:rsidRPr="005B0FAA" w:rsidRDefault="005356F1" w:rsidP="00D439D9">
      <w:pPr>
        <w:pStyle w:val="ListParagraph"/>
        <w:numPr>
          <w:ilvl w:val="0"/>
          <w:numId w:val="13"/>
        </w:numPr>
        <w:jc w:val="both"/>
        <w:rPr>
          <w:rFonts w:ascii="Arial" w:hAnsi="Arial" w:cs="Arial"/>
          <w:sz w:val="22"/>
          <w:szCs w:val="22"/>
        </w:rPr>
      </w:pPr>
      <w:r>
        <w:rPr>
          <w:rFonts w:ascii="Arial" w:hAnsi="Arial" w:cs="Arial"/>
          <w:sz w:val="22"/>
          <w:szCs w:val="22"/>
        </w:rPr>
        <w:t>Students have time to continue with their Major Research</w:t>
      </w:r>
      <w:r w:rsidR="00D439D9">
        <w:rPr>
          <w:rFonts w:ascii="Arial" w:hAnsi="Arial" w:cs="Arial"/>
          <w:sz w:val="22"/>
          <w:szCs w:val="22"/>
        </w:rPr>
        <w:t xml:space="preserve"> and/or ‘</w:t>
      </w:r>
      <w:r w:rsidR="00D439D9" w:rsidRPr="005B0FAA">
        <w:rPr>
          <w:rFonts w:ascii="Arial" w:hAnsi="Arial" w:cs="Arial"/>
          <w:sz w:val="22"/>
          <w:szCs w:val="22"/>
        </w:rPr>
        <w:t>Reader focus question 2: ‘</w:t>
      </w:r>
      <w:r w:rsidR="00D439D9">
        <w:rPr>
          <w:rFonts w:ascii="Arial" w:hAnsi="Arial" w:cs="Arial"/>
          <w:i/>
          <w:sz w:val="22"/>
          <w:szCs w:val="22"/>
        </w:rPr>
        <w:t>How did popular European thought during the late 1800s, early 1900s affect the notion of Imperialism</w:t>
      </w:r>
      <w:r w:rsidR="00D439D9" w:rsidRPr="005B0FAA">
        <w:rPr>
          <w:rFonts w:ascii="Arial" w:hAnsi="Arial" w:cs="Arial"/>
          <w:i/>
          <w:sz w:val="22"/>
          <w:szCs w:val="22"/>
        </w:rPr>
        <w:t>?’</w:t>
      </w:r>
    </w:p>
    <w:p w:rsidR="00D439D9" w:rsidRPr="00D439D9" w:rsidRDefault="00D439D9" w:rsidP="00D439D9">
      <w:pPr>
        <w:pStyle w:val="ListParagraph"/>
        <w:numPr>
          <w:ilvl w:val="0"/>
          <w:numId w:val="13"/>
        </w:numPr>
        <w:jc w:val="both"/>
        <w:rPr>
          <w:rFonts w:ascii="Arial" w:hAnsi="Arial" w:cs="Arial"/>
          <w:sz w:val="22"/>
          <w:szCs w:val="22"/>
        </w:rPr>
      </w:pPr>
      <w:r w:rsidRPr="00D439D9">
        <w:rPr>
          <w:rFonts w:ascii="Arial" w:hAnsi="Arial" w:cs="Arial"/>
          <w:color w:val="000000" w:themeColor="text1"/>
          <w:sz w:val="22"/>
          <w:szCs w:val="22"/>
        </w:rPr>
        <w:t>Students read pp. 27 - 30, highlight, take notes, create dot points.</w:t>
      </w:r>
    </w:p>
    <w:p w:rsidR="00D439D9" w:rsidRPr="00D439D9" w:rsidRDefault="00D439D9" w:rsidP="00D439D9">
      <w:pPr>
        <w:ind w:left="360"/>
        <w:jc w:val="both"/>
        <w:rPr>
          <w:rFonts w:ascii="Arial" w:hAnsi="Arial" w:cs="Arial"/>
          <w:sz w:val="22"/>
          <w:szCs w:val="22"/>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20</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D439D9" w:rsidP="00302E83">
      <w:pPr>
        <w:pStyle w:val="ListParagraph"/>
        <w:numPr>
          <w:ilvl w:val="0"/>
          <w:numId w:val="1"/>
        </w:numPr>
        <w:jc w:val="both"/>
        <w:rPr>
          <w:rFonts w:ascii="Arial" w:hAnsi="Arial" w:cs="Arial"/>
          <w:sz w:val="22"/>
          <w:szCs w:val="22"/>
        </w:rPr>
      </w:pPr>
      <w:r>
        <w:rPr>
          <w:rFonts w:ascii="Arial" w:hAnsi="Arial" w:cs="Arial"/>
          <w:sz w:val="22"/>
          <w:szCs w:val="22"/>
        </w:rPr>
        <w:t xml:space="preserve">What duty did many leading Europeans felt that they had to </w:t>
      </w:r>
      <w:r w:rsidR="00A81596">
        <w:rPr>
          <w:rFonts w:ascii="Arial" w:hAnsi="Arial" w:cs="Arial"/>
          <w:sz w:val="22"/>
          <w:szCs w:val="22"/>
        </w:rPr>
        <w:t>fulfil</w:t>
      </w:r>
      <w:r w:rsidR="00302E83">
        <w:rPr>
          <w:rFonts w:ascii="Arial" w:hAnsi="Arial" w:cs="Arial"/>
          <w:sz w:val="22"/>
          <w:szCs w:val="22"/>
        </w:rPr>
        <w:t>?</w:t>
      </w:r>
    </w:p>
    <w:p w:rsidR="00302E83" w:rsidRDefault="00D439D9" w:rsidP="00302E83">
      <w:pPr>
        <w:pStyle w:val="ListParagraph"/>
        <w:numPr>
          <w:ilvl w:val="0"/>
          <w:numId w:val="1"/>
        </w:numPr>
        <w:jc w:val="both"/>
        <w:rPr>
          <w:rFonts w:ascii="Arial" w:hAnsi="Arial" w:cs="Arial"/>
          <w:sz w:val="22"/>
          <w:szCs w:val="22"/>
        </w:rPr>
      </w:pPr>
      <w:r>
        <w:rPr>
          <w:rFonts w:ascii="Arial" w:hAnsi="Arial" w:cs="Arial"/>
          <w:sz w:val="22"/>
          <w:szCs w:val="22"/>
        </w:rPr>
        <w:t>How does one evaluate the usefulness of a source</w:t>
      </w:r>
      <w:r w:rsidR="00302E83">
        <w:rPr>
          <w:rFonts w:ascii="Arial" w:hAnsi="Arial" w:cs="Arial"/>
          <w:sz w:val="22"/>
          <w:szCs w:val="22"/>
        </w:rPr>
        <w:t>?</w:t>
      </w:r>
    </w:p>
    <w:p w:rsidR="00302E83" w:rsidRDefault="00302E83" w:rsidP="00302E83">
      <w:pPr>
        <w:jc w:val="both"/>
        <w:rPr>
          <w:rFonts w:ascii="Arial" w:hAnsi="Arial" w:cs="Arial"/>
          <w:sz w:val="22"/>
          <w:szCs w:val="22"/>
        </w:rPr>
      </w:pPr>
    </w:p>
    <w:p w:rsidR="005356F1" w:rsidRDefault="005356F1" w:rsidP="005356F1">
      <w:pPr>
        <w:jc w:val="both"/>
        <w:rPr>
          <w:rFonts w:ascii="Arial" w:hAnsi="Arial" w:cs="Arial"/>
          <w:b/>
        </w:rPr>
      </w:pPr>
      <w:r w:rsidRPr="00744D4B">
        <w:rPr>
          <w:rFonts w:ascii="Arial" w:hAnsi="Arial" w:cs="Arial"/>
          <w:b/>
        </w:rPr>
        <w:t>Review previous work:</w:t>
      </w:r>
    </w:p>
    <w:p w:rsidR="005356F1" w:rsidRDefault="005356F1" w:rsidP="00752272">
      <w:pPr>
        <w:spacing w:after="200"/>
        <w:jc w:val="both"/>
        <w:rPr>
          <w:rFonts w:ascii="Arial" w:eastAsia="Calibri" w:hAnsi="Arial" w:cs="Arial"/>
          <w:i/>
          <w:sz w:val="22"/>
          <w:szCs w:val="22"/>
        </w:rPr>
      </w:pPr>
      <w:r>
        <w:rPr>
          <w:rFonts w:ascii="Arial" w:hAnsi="Arial" w:cs="Arial"/>
          <w:sz w:val="22"/>
          <w:szCs w:val="22"/>
        </w:rPr>
        <w:t xml:space="preserve">Write the following words on the board but by only displaying the first letter and then a dash for each subsequent letter. Students work in pairs to solve the mystery words: </w:t>
      </w:r>
      <w:r w:rsidRPr="00752272">
        <w:rPr>
          <w:rFonts w:ascii="Arial" w:hAnsi="Arial" w:cs="Arial"/>
          <w:i/>
          <w:sz w:val="22"/>
          <w:szCs w:val="22"/>
        </w:rPr>
        <w:t>Glory, Rivalry, Competition, Nationalism</w:t>
      </w:r>
      <w:r w:rsidR="00752272" w:rsidRPr="00752272">
        <w:rPr>
          <w:rFonts w:ascii="Arial" w:hAnsi="Arial" w:cs="Arial"/>
          <w:i/>
          <w:sz w:val="22"/>
          <w:szCs w:val="22"/>
        </w:rPr>
        <w:t xml:space="preserve">, </w:t>
      </w:r>
      <w:r w:rsidR="00752272" w:rsidRPr="00752272">
        <w:rPr>
          <w:rFonts w:ascii="Arial" w:eastAsia="Calibri" w:hAnsi="Arial" w:cs="Arial"/>
          <w:i/>
          <w:sz w:val="22"/>
          <w:szCs w:val="22"/>
        </w:rPr>
        <w:t>Rule, Recognition, Pride, Du</w:t>
      </w:r>
      <w:r w:rsidRPr="00752272">
        <w:rPr>
          <w:rFonts w:ascii="Arial" w:eastAsia="Calibri" w:hAnsi="Arial" w:cs="Arial"/>
          <w:i/>
          <w:sz w:val="22"/>
          <w:szCs w:val="22"/>
        </w:rPr>
        <w:t>ty</w:t>
      </w:r>
      <w:r w:rsidR="00752272" w:rsidRPr="00752272">
        <w:rPr>
          <w:rFonts w:ascii="Arial" w:eastAsia="Calibri" w:hAnsi="Arial" w:cs="Arial"/>
          <w:i/>
          <w:sz w:val="22"/>
          <w:szCs w:val="22"/>
        </w:rPr>
        <w:t>, D</w:t>
      </w:r>
      <w:r w:rsidRPr="00752272">
        <w:rPr>
          <w:rFonts w:ascii="Arial" w:eastAsia="Calibri" w:hAnsi="Arial" w:cs="Arial"/>
          <w:i/>
          <w:sz w:val="22"/>
          <w:szCs w:val="22"/>
        </w:rPr>
        <w:t>esire</w:t>
      </w:r>
      <w:r w:rsidR="00752272" w:rsidRPr="00752272">
        <w:rPr>
          <w:rFonts w:ascii="Arial" w:eastAsia="Calibri" w:hAnsi="Arial" w:cs="Arial"/>
          <w:i/>
          <w:sz w:val="22"/>
          <w:szCs w:val="22"/>
        </w:rPr>
        <w:t>, Empire</w:t>
      </w:r>
      <w:r w:rsidRPr="00752272">
        <w:rPr>
          <w:rFonts w:ascii="Arial" w:eastAsia="Calibri" w:hAnsi="Arial" w:cs="Arial"/>
          <w:i/>
          <w:sz w:val="22"/>
          <w:szCs w:val="22"/>
        </w:rPr>
        <w:t xml:space="preserve">, </w:t>
      </w:r>
      <w:r w:rsidR="00752272" w:rsidRPr="00752272">
        <w:rPr>
          <w:rFonts w:ascii="Arial" w:eastAsia="Calibri" w:hAnsi="Arial" w:cs="Arial"/>
          <w:i/>
          <w:sz w:val="22"/>
          <w:szCs w:val="22"/>
        </w:rPr>
        <w:t>P</w:t>
      </w:r>
      <w:r w:rsidRPr="00752272">
        <w:rPr>
          <w:rFonts w:ascii="Arial" w:eastAsia="Calibri" w:hAnsi="Arial" w:cs="Arial"/>
          <w:i/>
          <w:sz w:val="22"/>
          <w:szCs w:val="22"/>
        </w:rPr>
        <w:t>restige</w:t>
      </w:r>
      <w:r w:rsidR="00752272">
        <w:rPr>
          <w:rFonts w:ascii="Arial" w:eastAsia="Calibri" w:hAnsi="Arial" w:cs="Arial"/>
          <w:i/>
          <w:sz w:val="22"/>
          <w:szCs w:val="22"/>
        </w:rPr>
        <w:t xml:space="preserve">, </w:t>
      </w:r>
      <w:r w:rsidRPr="00752272">
        <w:rPr>
          <w:rFonts w:ascii="Arial" w:eastAsia="Calibri" w:hAnsi="Arial" w:cs="Arial"/>
          <w:i/>
          <w:sz w:val="22"/>
          <w:szCs w:val="22"/>
        </w:rPr>
        <w:t>Jingoism</w:t>
      </w:r>
      <w:r w:rsidR="00752272">
        <w:rPr>
          <w:rFonts w:ascii="Arial" w:eastAsia="Calibri" w:hAnsi="Arial" w:cs="Arial"/>
          <w:i/>
          <w:sz w:val="22"/>
          <w:szCs w:val="22"/>
        </w:rPr>
        <w:t xml:space="preserve">, </w:t>
      </w:r>
      <w:r w:rsidR="00752272" w:rsidRPr="00752272">
        <w:rPr>
          <w:rFonts w:ascii="Arial" w:eastAsia="Calibri" w:hAnsi="Arial" w:cs="Arial"/>
          <w:i/>
          <w:sz w:val="22"/>
          <w:szCs w:val="22"/>
        </w:rPr>
        <w:t>Expansion</w:t>
      </w:r>
      <w:r w:rsidR="00752272">
        <w:rPr>
          <w:rFonts w:ascii="Arial" w:eastAsia="Calibri" w:hAnsi="Arial" w:cs="Arial"/>
          <w:i/>
          <w:sz w:val="22"/>
          <w:szCs w:val="22"/>
        </w:rPr>
        <w:t>,</w:t>
      </w:r>
      <w:r w:rsidRPr="00752272">
        <w:rPr>
          <w:rFonts w:ascii="Arial" w:eastAsia="Calibri" w:hAnsi="Arial" w:cs="Arial"/>
          <w:i/>
          <w:sz w:val="22"/>
          <w:szCs w:val="22"/>
        </w:rPr>
        <w:t xml:space="preserve"> </w:t>
      </w:r>
      <w:r w:rsidR="00752272">
        <w:rPr>
          <w:rFonts w:ascii="Arial" w:eastAsia="Calibri" w:hAnsi="Arial" w:cs="Arial"/>
          <w:i/>
          <w:sz w:val="22"/>
          <w:szCs w:val="22"/>
        </w:rPr>
        <w:t>S</w:t>
      </w:r>
      <w:r w:rsidRPr="00752272">
        <w:rPr>
          <w:rFonts w:ascii="Arial" w:eastAsia="Calibri" w:hAnsi="Arial" w:cs="Arial"/>
          <w:i/>
          <w:sz w:val="22"/>
          <w:szCs w:val="22"/>
        </w:rPr>
        <w:t>trength</w:t>
      </w:r>
      <w:r w:rsidR="00752272">
        <w:rPr>
          <w:rFonts w:ascii="Arial" w:eastAsia="Calibri" w:hAnsi="Arial" w:cs="Arial"/>
          <w:i/>
          <w:sz w:val="22"/>
          <w:szCs w:val="22"/>
        </w:rPr>
        <w:t>, H</w:t>
      </w:r>
      <w:r w:rsidRPr="00752272">
        <w:rPr>
          <w:rFonts w:ascii="Arial" w:eastAsia="Calibri" w:hAnsi="Arial" w:cs="Arial"/>
          <w:i/>
          <w:sz w:val="22"/>
          <w:szCs w:val="22"/>
        </w:rPr>
        <w:t>onour</w:t>
      </w:r>
      <w:r w:rsidR="00752272">
        <w:rPr>
          <w:rFonts w:ascii="Arial" w:eastAsia="Calibri" w:hAnsi="Arial" w:cs="Arial"/>
          <w:i/>
          <w:sz w:val="22"/>
          <w:szCs w:val="22"/>
        </w:rPr>
        <w:t xml:space="preserve">, </w:t>
      </w:r>
      <w:r w:rsidRPr="00752272">
        <w:rPr>
          <w:rFonts w:ascii="Arial" w:eastAsia="Calibri" w:hAnsi="Arial" w:cs="Arial"/>
          <w:i/>
          <w:sz w:val="22"/>
          <w:szCs w:val="22"/>
        </w:rPr>
        <w:t>Patriotic</w:t>
      </w:r>
      <w:r w:rsidR="00752272">
        <w:rPr>
          <w:rFonts w:ascii="Arial" w:eastAsia="Calibri" w:hAnsi="Arial" w:cs="Arial"/>
          <w:i/>
          <w:sz w:val="22"/>
          <w:szCs w:val="22"/>
        </w:rPr>
        <w:t xml:space="preserve">, </w:t>
      </w:r>
      <w:proofErr w:type="gramStart"/>
      <w:r w:rsidR="00752272" w:rsidRPr="00752272">
        <w:rPr>
          <w:rFonts w:ascii="Arial" w:eastAsia="Calibri" w:hAnsi="Arial" w:cs="Arial"/>
          <w:i/>
          <w:sz w:val="22"/>
          <w:szCs w:val="22"/>
        </w:rPr>
        <w:t>Conquest</w:t>
      </w:r>
      <w:proofErr w:type="gramEnd"/>
      <w:r w:rsidR="00752272">
        <w:rPr>
          <w:rFonts w:ascii="Arial" w:eastAsia="Calibri" w:hAnsi="Arial" w:cs="Arial"/>
          <w:i/>
          <w:sz w:val="22"/>
          <w:szCs w:val="22"/>
        </w:rPr>
        <w:t>.</w:t>
      </w:r>
    </w:p>
    <w:p w:rsidR="00752272" w:rsidRPr="00752272" w:rsidRDefault="00752272" w:rsidP="00752272">
      <w:pPr>
        <w:spacing w:after="200"/>
        <w:jc w:val="both"/>
        <w:rPr>
          <w:rFonts w:ascii="Arial" w:eastAsia="Calibri" w:hAnsi="Arial" w:cs="Arial"/>
          <w:sz w:val="22"/>
          <w:szCs w:val="22"/>
        </w:rPr>
      </w:pPr>
      <w:r>
        <w:rPr>
          <w:rFonts w:ascii="Arial" w:eastAsia="Calibri" w:hAnsi="Arial" w:cs="Arial"/>
          <w:sz w:val="22"/>
          <w:szCs w:val="22"/>
        </w:rPr>
        <w:t>Students work in twos to decipher the hidden letters to create words related to the focus of Lesson 19.</w:t>
      </w:r>
    </w:p>
    <w:p w:rsidR="005356F1" w:rsidRDefault="005356F1" w:rsidP="005356F1">
      <w:pPr>
        <w:jc w:val="both"/>
        <w:rPr>
          <w:rFonts w:ascii="Arial" w:hAnsi="Arial" w:cs="Arial"/>
          <w:b/>
        </w:rPr>
      </w:pPr>
      <w:r>
        <w:rPr>
          <w:rFonts w:ascii="Arial" w:hAnsi="Arial" w:cs="Arial"/>
          <w:b/>
        </w:rPr>
        <w:t>New knowledge</w:t>
      </w:r>
      <w:r w:rsidRPr="00744D4B">
        <w:rPr>
          <w:rFonts w:ascii="Arial" w:hAnsi="Arial" w:cs="Arial"/>
          <w:b/>
        </w:rPr>
        <w:t>:</w:t>
      </w:r>
    </w:p>
    <w:p w:rsidR="005356F1" w:rsidRDefault="005356F1" w:rsidP="005356F1">
      <w:pPr>
        <w:jc w:val="both"/>
        <w:rPr>
          <w:rFonts w:ascii="Arial" w:hAnsi="Arial" w:cs="Arial"/>
          <w:sz w:val="22"/>
          <w:szCs w:val="22"/>
        </w:rPr>
      </w:pPr>
      <w:r>
        <w:rPr>
          <w:rFonts w:ascii="Arial" w:hAnsi="Arial" w:cs="Arial"/>
          <w:sz w:val="22"/>
          <w:szCs w:val="22"/>
        </w:rPr>
        <w:t>Lecture on ‘</w:t>
      </w:r>
      <w:r w:rsidR="00752272">
        <w:rPr>
          <w:rFonts w:ascii="Arial" w:hAnsi="Arial" w:cs="Arial"/>
          <w:sz w:val="22"/>
          <w:szCs w:val="22"/>
        </w:rPr>
        <w:t>The White Man’s Burden</w:t>
      </w:r>
      <w:r>
        <w:rPr>
          <w:rFonts w:ascii="Arial" w:hAnsi="Arial" w:cs="Arial"/>
          <w:sz w:val="22"/>
          <w:szCs w:val="22"/>
        </w:rPr>
        <w:t>’ from the course notes.</w:t>
      </w:r>
    </w:p>
    <w:p w:rsidR="005356F1" w:rsidRDefault="005356F1" w:rsidP="005356F1">
      <w:pPr>
        <w:jc w:val="both"/>
        <w:rPr>
          <w:rFonts w:ascii="Arial" w:hAnsi="Arial" w:cs="Arial"/>
          <w:sz w:val="22"/>
          <w:szCs w:val="22"/>
        </w:rPr>
      </w:pPr>
    </w:p>
    <w:p w:rsidR="005356F1" w:rsidRDefault="005356F1" w:rsidP="005356F1">
      <w:pPr>
        <w:jc w:val="both"/>
        <w:rPr>
          <w:rFonts w:ascii="Arial" w:hAnsi="Arial" w:cs="Arial"/>
          <w:b/>
          <w:sz w:val="22"/>
          <w:szCs w:val="22"/>
        </w:rPr>
      </w:pPr>
      <w:r>
        <w:rPr>
          <w:rFonts w:ascii="Arial" w:hAnsi="Arial" w:cs="Arial"/>
          <w:b/>
        </w:rPr>
        <w:lastRenderedPageBreak/>
        <w:t>Today’s concept</w:t>
      </w:r>
      <w:r w:rsidRPr="00744D4B">
        <w:rPr>
          <w:rFonts w:ascii="Arial" w:hAnsi="Arial" w:cs="Arial"/>
          <w:b/>
        </w:rPr>
        <w:t>:</w:t>
      </w:r>
      <w:r>
        <w:rPr>
          <w:rFonts w:ascii="Arial" w:hAnsi="Arial" w:cs="Arial"/>
          <w:b/>
          <w:sz w:val="22"/>
          <w:szCs w:val="22"/>
        </w:rPr>
        <w:t xml:space="preserve"> </w:t>
      </w:r>
    </w:p>
    <w:p w:rsidR="005356F1" w:rsidRDefault="00752272" w:rsidP="005356F1">
      <w:pPr>
        <w:jc w:val="both"/>
        <w:rPr>
          <w:rFonts w:ascii="Arial" w:hAnsi="Arial" w:cs="Arial"/>
          <w:color w:val="000000" w:themeColor="text1"/>
          <w:sz w:val="22"/>
          <w:szCs w:val="22"/>
        </w:rPr>
      </w:pPr>
      <w:r>
        <w:rPr>
          <w:rFonts w:ascii="Arial" w:hAnsi="Arial" w:cs="Arial"/>
          <w:sz w:val="22"/>
          <w:szCs w:val="22"/>
        </w:rPr>
        <w:t>Egocentricity</w:t>
      </w:r>
      <w:r w:rsidR="005356F1">
        <w:rPr>
          <w:rFonts w:ascii="Arial" w:hAnsi="Arial" w:cs="Arial"/>
          <w:sz w:val="22"/>
          <w:szCs w:val="22"/>
        </w:rPr>
        <w:t xml:space="preserve"> – </w:t>
      </w:r>
      <w:r>
        <w:rPr>
          <w:rFonts w:ascii="Arial" w:hAnsi="Arial" w:cs="Arial"/>
          <w:color w:val="000000" w:themeColor="text1"/>
          <w:sz w:val="22"/>
          <w:szCs w:val="22"/>
        </w:rPr>
        <w:t>a belief that one is better than others; a viewpoint only from oneself</w:t>
      </w:r>
    </w:p>
    <w:p w:rsidR="005356F1" w:rsidRPr="004E4322" w:rsidRDefault="005356F1" w:rsidP="005356F1">
      <w:pPr>
        <w:jc w:val="both"/>
        <w:rPr>
          <w:rFonts w:ascii="Arial" w:hAnsi="Arial" w:cs="Arial"/>
          <w:color w:val="FF0000"/>
          <w:sz w:val="22"/>
          <w:szCs w:val="22"/>
        </w:rPr>
      </w:pPr>
      <w:proofErr w:type="spellStart"/>
      <w:proofErr w:type="gramStart"/>
      <w:r>
        <w:rPr>
          <w:rFonts w:ascii="Arial" w:hAnsi="Arial" w:cs="Arial"/>
          <w:color w:val="FF0000"/>
          <w:sz w:val="22"/>
          <w:szCs w:val="22"/>
        </w:rPr>
        <w:t>zulu</w:t>
      </w:r>
      <w:proofErr w:type="spellEnd"/>
      <w:proofErr w:type="gramEnd"/>
      <w:r>
        <w:rPr>
          <w:rFonts w:ascii="Arial" w:hAnsi="Arial" w:cs="Arial"/>
          <w:color w:val="FF0000"/>
          <w:sz w:val="22"/>
          <w:szCs w:val="22"/>
        </w:rPr>
        <w:t xml:space="preserve"> dawn </w:t>
      </w:r>
      <w:r w:rsidR="00752272">
        <w:rPr>
          <w:rFonts w:ascii="Arial" w:hAnsi="Arial" w:cs="Arial"/>
          <w:color w:val="FF0000"/>
          <w:sz w:val="22"/>
          <w:szCs w:val="22"/>
        </w:rPr>
        <w:t>excerpt</w:t>
      </w:r>
      <w:r>
        <w:rPr>
          <w:rFonts w:ascii="Arial" w:hAnsi="Arial" w:cs="Arial"/>
          <w:color w:val="000000" w:themeColor="text1"/>
          <w:sz w:val="22"/>
          <w:szCs w:val="22"/>
        </w:rPr>
        <w:t xml:space="preserve"> </w:t>
      </w:r>
    </w:p>
    <w:p w:rsidR="005356F1" w:rsidRDefault="005356F1" w:rsidP="005356F1">
      <w:pPr>
        <w:jc w:val="both"/>
        <w:rPr>
          <w:rFonts w:ascii="Arial" w:hAnsi="Arial" w:cs="Arial"/>
          <w:b/>
        </w:rPr>
      </w:pPr>
    </w:p>
    <w:p w:rsidR="005356F1" w:rsidRDefault="005356F1" w:rsidP="005356F1">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5356F1" w:rsidRPr="00D439D9" w:rsidRDefault="00D439D9" w:rsidP="005356F1">
      <w:pPr>
        <w:jc w:val="both"/>
        <w:rPr>
          <w:rFonts w:ascii="Arial" w:hAnsi="Arial" w:cs="Arial"/>
          <w:color w:val="000000" w:themeColor="text1"/>
          <w:sz w:val="22"/>
          <w:szCs w:val="22"/>
        </w:rPr>
      </w:pPr>
      <w:r>
        <w:rPr>
          <w:rFonts w:ascii="Arial" w:hAnsi="Arial" w:cs="Arial"/>
          <w:sz w:val="22"/>
          <w:szCs w:val="22"/>
        </w:rPr>
        <w:t>Usefulness of a source</w:t>
      </w:r>
      <w:r w:rsidR="005356F1">
        <w:rPr>
          <w:rFonts w:ascii="Arial" w:hAnsi="Arial" w:cs="Arial"/>
          <w:sz w:val="22"/>
          <w:szCs w:val="22"/>
        </w:rPr>
        <w:t xml:space="preserve">: </w:t>
      </w:r>
      <w:r w:rsidR="005356F1">
        <w:rPr>
          <w:rFonts w:ascii="Arial" w:hAnsi="Arial" w:cs="Arial"/>
          <w:color w:val="FF0000"/>
          <w:sz w:val="22"/>
          <w:szCs w:val="22"/>
        </w:rPr>
        <w:t>find mnemonic for this</w:t>
      </w:r>
      <w:r>
        <w:rPr>
          <w:rFonts w:ascii="Arial" w:hAnsi="Arial" w:cs="Arial"/>
          <w:color w:val="FF0000"/>
          <w:sz w:val="22"/>
          <w:szCs w:val="22"/>
        </w:rPr>
        <w:t xml:space="preserve">. </w:t>
      </w:r>
      <w:r w:rsidRPr="00D439D9">
        <w:rPr>
          <w:rFonts w:ascii="Arial" w:hAnsi="Arial" w:cs="Arial"/>
          <w:color w:val="000000" w:themeColor="text1"/>
          <w:sz w:val="22"/>
          <w:szCs w:val="22"/>
        </w:rPr>
        <w:t>What do they tell us; what is missing</w:t>
      </w:r>
      <w:r>
        <w:rPr>
          <w:rFonts w:ascii="Arial" w:hAnsi="Arial" w:cs="Arial"/>
          <w:color w:val="000000" w:themeColor="text1"/>
          <w:sz w:val="22"/>
          <w:szCs w:val="22"/>
        </w:rPr>
        <w:t>; how will this act as evidence; what are its weaknesses?</w:t>
      </w:r>
    </w:p>
    <w:p w:rsidR="005356F1" w:rsidRPr="00D439D9" w:rsidRDefault="005356F1" w:rsidP="005356F1">
      <w:pPr>
        <w:jc w:val="both"/>
        <w:rPr>
          <w:rFonts w:ascii="Arial" w:hAnsi="Arial" w:cs="Arial"/>
          <w:color w:val="000000" w:themeColor="text1"/>
          <w:sz w:val="22"/>
          <w:szCs w:val="22"/>
        </w:rPr>
      </w:pPr>
    </w:p>
    <w:p w:rsidR="005356F1" w:rsidRPr="00293828" w:rsidRDefault="005356F1" w:rsidP="005356F1">
      <w:pPr>
        <w:jc w:val="both"/>
        <w:rPr>
          <w:rFonts w:ascii="Arial" w:hAnsi="Arial" w:cs="Arial"/>
          <w:sz w:val="22"/>
          <w:szCs w:val="22"/>
        </w:rPr>
      </w:pPr>
      <w:r w:rsidRPr="009510D9">
        <w:rPr>
          <w:rFonts w:ascii="Arial" w:hAnsi="Arial" w:cs="Arial"/>
          <w:b/>
        </w:rPr>
        <w:t>Student activity:</w:t>
      </w:r>
    </w:p>
    <w:p w:rsidR="005356F1" w:rsidRDefault="005356F1" w:rsidP="005356F1">
      <w:pPr>
        <w:jc w:val="both"/>
        <w:rPr>
          <w:rFonts w:ascii="Arial" w:hAnsi="Arial" w:cs="Arial"/>
          <w:color w:val="000000" w:themeColor="text1"/>
          <w:sz w:val="22"/>
          <w:szCs w:val="22"/>
        </w:rPr>
      </w:pPr>
      <w:r>
        <w:rPr>
          <w:rFonts w:ascii="Arial" w:hAnsi="Arial" w:cs="Arial"/>
          <w:color w:val="000000" w:themeColor="text1"/>
          <w:sz w:val="22"/>
          <w:szCs w:val="22"/>
        </w:rPr>
        <w:t xml:space="preserve">Review the sources used during Lesson 14 to determine the </w:t>
      </w:r>
      <w:r w:rsidR="00D439D9">
        <w:rPr>
          <w:rFonts w:ascii="Arial" w:hAnsi="Arial" w:cs="Arial"/>
          <w:color w:val="000000" w:themeColor="text1"/>
          <w:sz w:val="22"/>
          <w:szCs w:val="22"/>
        </w:rPr>
        <w:t>usefulness of each</w:t>
      </w:r>
      <w:r>
        <w:rPr>
          <w:rFonts w:ascii="Arial" w:hAnsi="Arial" w:cs="Arial"/>
          <w:color w:val="000000" w:themeColor="text1"/>
          <w:sz w:val="22"/>
          <w:szCs w:val="22"/>
        </w:rPr>
        <w:t xml:space="preserve"> of each.</w:t>
      </w:r>
    </w:p>
    <w:p w:rsidR="005356F1" w:rsidRPr="005356F1" w:rsidRDefault="005356F1" w:rsidP="005356F1">
      <w:pPr>
        <w:jc w:val="both"/>
        <w:rPr>
          <w:rFonts w:ascii="Arial" w:hAnsi="Arial" w:cs="Arial"/>
          <w:sz w:val="22"/>
          <w:szCs w:val="22"/>
        </w:rPr>
      </w:pPr>
      <w:r w:rsidRPr="005356F1">
        <w:rPr>
          <w:rFonts w:ascii="Arial" w:hAnsi="Arial" w:cs="Arial"/>
          <w:color w:val="000000" w:themeColor="text1"/>
          <w:sz w:val="22"/>
          <w:szCs w:val="22"/>
        </w:rPr>
        <w:t xml:space="preserve">Students read </w:t>
      </w:r>
      <w:r w:rsidR="006C61B7">
        <w:rPr>
          <w:rFonts w:ascii="Arial" w:hAnsi="Arial" w:cs="Arial"/>
          <w:color w:val="000000" w:themeColor="text1"/>
          <w:sz w:val="22"/>
          <w:szCs w:val="22"/>
        </w:rPr>
        <w:t>pp. 27 - 36</w:t>
      </w:r>
      <w:r w:rsidRPr="005356F1">
        <w:rPr>
          <w:rFonts w:ascii="Arial" w:hAnsi="Arial" w:cs="Arial"/>
          <w:color w:val="000000" w:themeColor="text1"/>
          <w:sz w:val="22"/>
          <w:szCs w:val="22"/>
        </w:rPr>
        <w:t>, highlight, take notes, create dot points.</w:t>
      </w:r>
    </w:p>
    <w:p w:rsidR="005356F1" w:rsidRDefault="005356F1" w:rsidP="005356F1">
      <w:pPr>
        <w:jc w:val="both"/>
        <w:rPr>
          <w:rFonts w:ascii="Arial" w:hAnsi="Arial" w:cs="Arial"/>
          <w:b/>
          <w:sz w:val="22"/>
          <w:szCs w:val="22"/>
        </w:rPr>
      </w:pPr>
    </w:p>
    <w:p w:rsidR="005356F1" w:rsidRDefault="005356F1" w:rsidP="005356F1">
      <w:pPr>
        <w:jc w:val="both"/>
        <w:rPr>
          <w:rFonts w:ascii="Arial" w:hAnsi="Arial" w:cs="Arial"/>
          <w:b/>
        </w:rPr>
      </w:pPr>
      <w:r w:rsidRPr="009510D9">
        <w:rPr>
          <w:rFonts w:ascii="Arial" w:hAnsi="Arial" w:cs="Arial"/>
          <w:b/>
        </w:rPr>
        <w:t>Review today’s lesson:</w:t>
      </w:r>
    </w:p>
    <w:p w:rsidR="00051C81" w:rsidRDefault="005356F1" w:rsidP="005356F1">
      <w:pPr>
        <w:jc w:val="both"/>
        <w:rPr>
          <w:rFonts w:ascii="Arial" w:hAnsi="Arial" w:cs="Arial"/>
          <w:b/>
          <w:u w:val="single"/>
        </w:rPr>
      </w:pPr>
      <w:r>
        <w:rPr>
          <w:rFonts w:ascii="Arial" w:hAnsi="Arial" w:cs="Arial"/>
          <w:sz w:val="22"/>
          <w:szCs w:val="22"/>
        </w:rPr>
        <w:t>Give students time to add responses to the ‘Aims of the lesson’</w:t>
      </w:r>
    </w:p>
    <w:p w:rsidR="00302E83" w:rsidRDefault="00302E83"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21</w:t>
      </w:r>
    </w:p>
    <w:p w:rsidR="00051C81" w:rsidRDefault="00051C81" w:rsidP="00051C81">
      <w:pPr>
        <w:jc w:val="both"/>
        <w:rPr>
          <w:rFonts w:ascii="Arial" w:hAnsi="Arial" w:cs="Arial"/>
          <w:b/>
          <w:u w:val="single"/>
        </w:rPr>
      </w:pPr>
    </w:p>
    <w:p w:rsidR="0051439D" w:rsidRPr="00744D4B" w:rsidRDefault="0051439D" w:rsidP="0051439D">
      <w:pPr>
        <w:jc w:val="both"/>
        <w:rPr>
          <w:rFonts w:ascii="Arial" w:hAnsi="Arial" w:cs="Arial"/>
          <w:b/>
        </w:rPr>
      </w:pPr>
      <w:r w:rsidRPr="00744D4B">
        <w:rPr>
          <w:rFonts w:ascii="Arial" w:hAnsi="Arial" w:cs="Arial"/>
          <w:b/>
        </w:rPr>
        <w:t xml:space="preserve">Aim of the lesson: </w:t>
      </w:r>
    </w:p>
    <w:p w:rsidR="0051439D" w:rsidRPr="0095739E" w:rsidRDefault="0051439D" w:rsidP="0051439D">
      <w:pPr>
        <w:jc w:val="both"/>
        <w:rPr>
          <w:rFonts w:ascii="Arial" w:hAnsi="Arial" w:cs="Arial"/>
          <w:sz w:val="22"/>
          <w:szCs w:val="22"/>
        </w:rPr>
      </w:pPr>
    </w:p>
    <w:p w:rsidR="00D439D9" w:rsidRPr="005B0FAA" w:rsidRDefault="00D439D9" w:rsidP="00D439D9">
      <w:pPr>
        <w:pStyle w:val="ListParagraph"/>
        <w:numPr>
          <w:ilvl w:val="0"/>
          <w:numId w:val="13"/>
        </w:numPr>
        <w:jc w:val="both"/>
        <w:rPr>
          <w:rFonts w:ascii="Arial" w:hAnsi="Arial" w:cs="Arial"/>
          <w:sz w:val="22"/>
          <w:szCs w:val="22"/>
        </w:rPr>
      </w:pPr>
      <w:r>
        <w:rPr>
          <w:rFonts w:ascii="Arial" w:hAnsi="Arial" w:cs="Arial"/>
          <w:sz w:val="22"/>
          <w:szCs w:val="22"/>
        </w:rPr>
        <w:t>Students have time to continue with their Major Research and/or ‘</w:t>
      </w:r>
      <w:r w:rsidRPr="005B0FAA">
        <w:rPr>
          <w:rFonts w:ascii="Arial" w:hAnsi="Arial" w:cs="Arial"/>
          <w:sz w:val="22"/>
          <w:szCs w:val="22"/>
        </w:rPr>
        <w:t>Reader focus question 2: ‘</w:t>
      </w:r>
      <w:r>
        <w:rPr>
          <w:rFonts w:ascii="Arial" w:hAnsi="Arial" w:cs="Arial"/>
          <w:i/>
          <w:sz w:val="22"/>
          <w:szCs w:val="22"/>
        </w:rPr>
        <w:t>How did popular European thought during the late 1800s, early 1900s affect the notion of Imperialism</w:t>
      </w:r>
      <w:r w:rsidRPr="005B0FAA">
        <w:rPr>
          <w:rFonts w:ascii="Arial" w:hAnsi="Arial" w:cs="Arial"/>
          <w:i/>
          <w:sz w:val="22"/>
          <w:szCs w:val="22"/>
        </w:rPr>
        <w:t>?’</w:t>
      </w:r>
    </w:p>
    <w:p w:rsidR="00D439D9" w:rsidRPr="00D439D9" w:rsidRDefault="00D439D9" w:rsidP="00D439D9">
      <w:pPr>
        <w:pStyle w:val="ListParagraph"/>
        <w:numPr>
          <w:ilvl w:val="0"/>
          <w:numId w:val="13"/>
        </w:numPr>
        <w:jc w:val="both"/>
        <w:rPr>
          <w:rFonts w:ascii="Arial" w:hAnsi="Arial" w:cs="Arial"/>
          <w:sz w:val="22"/>
          <w:szCs w:val="22"/>
        </w:rPr>
      </w:pPr>
      <w:r w:rsidRPr="00D439D9">
        <w:rPr>
          <w:rFonts w:ascii="Arial" w:hAnsi="Arial" w:cs="Arial"/>
          <w:color w:val="000000" w:themeColor="text1"/>
          <w:sz w:val="22"/>
          <w:szCs w:val="22"/>
        </w:rPr>
        <w:t xml:space="preserve">Students read pp. </w:t>
      </w:r>
      <w:r>
        <w:rPr>
          <w:rFonts w:ascii="Arial" w:hAnsi="Arial" w:cs="Arial"/>
          <w:color w:val="000000" w:themeColor="text1"/>
          <w:sz w:val="22"/>
          <w:szCs w:val="22"/>
        </w:rPr>
        <w:t>31 - 3</w:t>
      </w:r>
      <w:r w:rsidR="006C61B7">
        <w:rPr>
          <w:rFonts w:ascii="Arial" w:hAnsi="Arial" w:cs="Arial"/>
          <w:color w:val="000000" w:themeColor="text1"/>
          <w:sz w:val="22"/>
          <w:szCs w:val="22"/>
        </w:rPr>
        <w:t>6</w:t>
      </w:r>
      <w:r w:rsidRPr="00D439D9">
        <w:rPr>
          <w:rFonts w:ascii="Arial" w:hAnsi="Arial" w:cs="Arial"/>
          <w:color w:val="000000" w:themeColor="text1"/>
          <w:sz w:val="22"/>
          <w:szCs w:val="22"/>
        </w:rPr>
        <w:t>, highlight, take notes, create dot points.</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22</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jc w:val="both"/>
        <w:rPr>
          <w:rFonts w:ascii="Arial" w:hAnsi="Arial" w:cs="Arial"/>
          <w:sz w:val="22"/>
          <w:szCs w:val="22"/>
        </w:rPr>
      </w:pPr>
    </w:p>
    <w:p w:rsidR="00D439D9" w:rsidRDefault="00D439D9" w:rsidP="00D439D9">
      <w:pPr>
        <w:jc w:val="both"/>
        <w:rPr>
          <w:rFonts w:ascii="Arial" w:hAnsi="Arial" w:cs="Arial"/>
          <w:b/>
        </w:rPr>
      </w:pPr>
      <w:r w:rsidRPr="00744D4B">
        <w:rPr>
          <w:rFonts w:ascii="Arial" w:hAnsi="Arial" w:cs="Arial"/>
          <w:b/>
        </w:rPr>
        <w:t>Review previous work:</w:t>
      </w:r>
    </w:p>
    <w:p w:rsidR="00D439D9" w:rsidRDefault="00D439D9" w:rsidP="00D439D9">
      <w:pPr>
        <w:spacing w:after="200"/>
        <w:jc w:val="both"/>
        <w:rPr>
          <w:rFonts w:ascii="Arial" w:hAnsi="Arial" w:cs="Arial"/>
          <w:sz w:val="22"/>
          <w:szCs w:val="22"/>
        </w:rPr>
      </w:pPr>
      <w:r>
        <w:rPr>
          <w:rFonts w:ascii="Arial" w:hAnsi="Arial" w:cs="Arial"/>
          <w:sz w:val="22"/>
          <w:szCs w:val="22"/>
        </w:rPr>
        <w:t>Provide students with a slip of paper. What is the mnemonic for: the message; author’s perspective; usefulness?</w:t>
      </w:r>
    </w:p>
    <w:p w:rsidR="00D439D9" w:rsidRDefault="00D439D9" w:rsidP="00D439D9">
      <w:pPr>
        <w:spacing w:after="200"/>
        <w:jc w:val="both"/>
        <w:rPr>
          <w:rFonts w:ascii="Arial" w:eastAsia="Calibri" w:hAnsi="Arial" w:cs="Arial"/>
          <w:i/>
          <w:sz w:val="22"/>
          <w:szCs w:val="22"/>
        </w:rPr>
      </w:pPr>
      <w:r>
        <w:rPr>
          <w:rFonts w:ascii="Arial" w:hAnsi="Arial" w:cs="Arial"/>
          <w:sz w:val="22"/>
          <w:szCs w:val="22"/>
        </w:rPr>
        <w:t>Highest score gains points.</w:t>
      </w:r>
    </w:p>
    <w:p w:rsidR="00D439D9" w:rsidRDefault="00D439D9" w:rsidP="00D439D9">
      <w:pPr>
        <w:jc w:val="both"/>
        <w:rPr>
          <w:rFonts w:ascii="Arial" w:hAnsi="Arial" w:cs="Arial"/>
          <w:b/>
        </w:rPr>
      </w:pPr>
      <w:r>
        <w:rPr>
          <w:rFonts w:ascii="Arial" w:hAnsi="Arial" w:cs="Arial"/>
          <w:b/>
        </w:rPr>
        <w:t>New knowledge</w:t>
      </w:r>
      <w:r w:rsidRPr="00744D4B">
        <w:rPr>
          <w:rFonts w:ascii="Arial" w:hAnsi="Arial" w:cs="Arial"/>
          <w:b/>
        </w:rPr>
        <w:t>:</w:t>
      </w:r>
    </w:p>
    <w:p w:rsidR="00D439D9" w:rsidRDefault="00D439D9" w:rsidP="00D439D9">
      <w:pPr>
        <w:jc w:val="both"/>
        <w:rPr>
          <w:rFonts w:ascii="Arial" w:hAnsi="Arial" w:cs="Arial"/>
          <w:sz w:val="22"/>
          <w:szCs w:val="22"/>
        </w:rPr>
      </w:pPr>
      <w:r>
        <w:rPr>
          <w:rFonts w:ascii="Arial" w:hAnsi="Arial" w:cs="Arial"/>
          <w:sz w:val="22"/>
          <w:szCs w:val="22"/>
        </w:rPr>
        <w:t>Lecture on ‘eugenics’ from the course notes.</w:t>
      </w:r>
    </w:p>
    <w:p w:rsidR="00D439D9" w:rsidRDefault="00D439D9" w:rsidP="00D439D9">
      <w:pPr>
        <w:jc w:val="both"/>
        <w:rPr>
          <w:rFonts w:ascii="Arial" w:hAnsi="Arial" w:cs="Arial"/>
          <w:sz w:val="22"/>
          <w:szCs w:val="22"/>
        </w:rPr>
      </w:pPr>
    </w:p>
    <w:p w:rsidR="00D439D9" w:rsidRDefault="00D439D9" w:rsidP="00D439D9">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D439D9" w:rsidRPr="006C61B7" w:rsidRDefault="00D439D9" w:rsidP="00D439D9">
      <w:pPr>
        <w:jc w:val="both"/>
        <w:rPr>
          <w:rFonts w:ascii="Arial" w:hAnsi="Arial" w:cs="Arial"/>
          <w:color w:val="FF0000"/>
          <w:sz w:val="22"/>
          <w:szCs w:val="22"/>
        </w:rPr>
      </w:pPr>
      <w:r>
        <w:rPr>
          <w:rFonts w:ascii="Arial" w:hAnsi="Arial" w:cs="Arial"/>
          <w:sz w:val="22"/>
          <w:szCs w:val="22"/>
        </w:rPr>
        <w:t xml:space="preserve">Eugenics – </w:t>
      </w:r>
      <w:r w:rsidR="006C61B7">
        <w:rPr>
          <w:rFonts w:ascii="Arial" w:hAnsi="Arial" w:cs="Arial"/>
          <w:color w:val="FF0000"/>
          <w:sz w:val="22"/>
          <w:szCs w:val="22"/>
        </w:rPr>
        <w:t>find a definition</w:t>
      </w:r>
    </w:p>
    <w:p w:rsidR="00D439D9" w:rsidRDefault="00D439D9" w:rsidP="00D439D9">
      <w:pPr>
        <w:jc w:val="both"/>
        <w:rPr>
          <w:rFonts w:ascii="Arial" w:hAnsi="Arial" w:cs="Arial"/>
          <w:b/>
        </w:rPr>
      </w:pPr>
    </w:p>
    <w:p w:rsidR="00D439D9" w:rsidRDefault="00D439D9" w:rsidP="00D439D9">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D439D9" w:rsidRPr="006C61B7" w:rsidRDefault="006C61B7" w:rsidP="00D439D9">
      <w:pPr>
        <w:jc w:val="both"/>
        <w:rPr>
          <w:rFonts w:ascii="Arial" w:hAnsi="Arial" w:cs="Arial"/>
          <w:color w:val="000000" w:themeColor="text1"/>
          <w:sz w:val="22"/>
          <w:szCs w:val="22"/>
        </w:rPr>
      </w:pPr>
      <w:r>
        <w:rPr>
          <w:rFonts w:ascii="Arial" w:hAnsi="Arial" w:cs="Arial"/>
          <w:sz w:val="22"/>
          <w:szCs w:val="22"/>
        </w:rPr>
        <w:t>Issues in interpretation</w:t>
      </w:r>
      <w:r w:rsidR="00D439D9">
        <w:rPr>
          <w:rFonts w:ascii="Arial" w:hAnsi="Arial" w:cs="Arial"/>
          <w:sz w:val="22"/>
          <w:szCs w:val="22"/>
        </w:rPr>
        <w:t xml:space="preserve">: </w:t>
      </w:r>
      <w:r w:rsidR="00D439D9">
        <w:rPr>
          <w:rFonts w:ascii="Arial" w:hAnsi="Arial" w:cs="Arial"/>
          <w:color w:val="FF0000"/>
          <w:sz w:val="22"/>
          <w:szCs w:val="22"/>
        </w:rPr>
        <w:t xml:space="preserve">find mnemonic for this. </w:t>
      </w:r>
      <w:r>
        <w:rPr>
          <w:rFonts w:ascii="Arial" w:hAnsi="Arial" w:cs="Arial"/>
          <w:color w:val="000000" w:themeColor="text1"/>
          <w:sz w:val="22"/>
          <w:szCs w:val="22"/>
        </w:rPr>
        <w:t>What difficulties will the historian have: context, reliability, bias, accuracy, evidence level, suitability?</w:t>
      </w:r>
    </w:p>
    <w:p w:rsidR="00D439D9" w:rsidRPr="00D439D9" w:rsidRDefault="00D439D9" w:rsidP="00D439D9">
      <w:pPr>
        <w:jc w:val="both"/>
        <w:rPr>
          <w:rFonts w:ascii="Arial" w:hAnsi="Arial" w:cs="Arial"/>
          <w:color w:val="000000" w:themeColor="text1"/>
          <w:sz w:val="22"/>
          <w:szCs w:val="22"/>
        </w:rPr>
      </w:pPr>
    </w:p>
    <w:p w:rsidR="00D439D9" w:rsidRPr="00293828" w:rsidRDefault="00D439D9" w:rsidP="00D439D9">
      <w:pPr>
        <w:jc w:val="both"/>
        <w:rPr>
          <w:rFonts w:ascii="Arial" w:hAnsi="Arial" w:cs="Arial"/>
          <w:sz w:val="22"/>
          <w:szCs w:val="22"/>
        </w:rPr>
      </w:pPr>
      <w:r w:rsidRPr="009510D9">
        <w:rPr>
          <w:rFonts w:ascii="Arial" w:hAnsi="Arial" w:cs="Arial"/>
          <w:b/>
        </w:rPr>
        <w:t>Student activity:</w:t>
      </w:r>
    </w:p>
    <w:p w:rsidR="00D439D9" w:rsidRDefault="00D439D9" w:rsidP="00D439D9">
      <w:pPr>
        <w:jc w:val="both"/>
        <w:rPr>
          <w:rFonts w:ascii="Arial" w:hAnsi="Arial" w:cs="Arial"/>
          <w:color w:val="000000" w:themeColor="text1"/>
          <w:sz w:val="22"/>
          <w:szCs w:val="22"/>
        </w:rPr>
      </w:pPr>
      <w:r>
        <w:rPr>
          <w:rFonts w:ascii="Arial" w:hAnsi="Arial" w:cs="Arial"/>
          <w:color w:val="000000" w:themeColor="text1"/>
          <w:sz w:val="22"/>
          <w:szCs w:val="22"/>
        </w:rPr>
        <w:t xml:space="preserve">Review the sources used during Lesson 14 to determine the usefulness of each of </w:t>
      </w:r>
      <w:r w:rsidR="006C61B7">
        <w:rPr>
          <w:rFonts w:ascii="Arial" w:hAnsi="Arial" w:cs="Arial"/>
          <w:color w:val="000000" w:themeColor="text1"/>
          <w:sz w:val="22"/>
          <w:szCs w:val="22"/>
        </w:rPr>
        <w:t>source</w:t>
      </w:r>
      <w:r>
        <w:rPr>
          <w:rFonts w:ascii="Arial" w:hAnsi="Arial" w:cs="Arial"/>
          <w:color w:val="000000" w:themeColor="text1"/>
          <w:sz w:val="22"/>
          <w:szCs w:val="22"/>
        </w:rPr>
        <w:t>.</w:t>
      </w:r>
    </w:p>
    <w:p w:rsidR="00D439D9" w:rsidRPr="005356F1" w:rsidRDefault="00D439D9" w:rsidP="00D439D9">
      <w:pPr>
        <w:jc w:val="both"/>
        <w:rPr>
          <w:rFonts w:ascii="Arial" w:hAnsi="Arial" w:cs="Arial"/>
          <w:sz w:val="22"/>
          <w:szCs w:val="22"/>
        </w:rPr>
      </w:pPr>
      <w:r w:rsidRPr="005356F1">
        <w:rPr>
          <w:rFonts w:ascii="Arial" w:hAnsi="Arial" w:cs="Arial"/>
          <w:color w:val="000000" w:themeColor="text1"/>
          <w:sz w:val="22"/>
          <w:szCs w:val="22"/>
        </w:rPr>
        <w:t xml:space="preserve">Students read </w:t>
      </w:r>
      <w:r>
        <w:rPr>
          <w:rFonts w:ascii="Arial" w:hAnsi="Arial" w:cs="Arial"/>
          <w:color w:val="000000" w:themeColor="text1"/>
          <w:sz w:val="22"/>
          <w:szCs w:val="22"/>
        </w:rPr>
        <w:t xml:space="preserve">pp. </w:t>
      </w:r>
      <w:r w:rsidR="00043BE7">
        <w:rPr>
          <w:rFonts w:ascii="Arial" w:hAnsi="Arial" w:cs="Arial"/>
          <w:color w:val="000000" w:themeColor="text1"/>
          <w:sz w:val="22"/>
          <w:szCs w:val="22"/>
        </w:rPr>
        <w:t>69</w:t>
      </w:r>
      <w:r>
        <w:rPr>
          <w:rFonts w:ascii="Arial" w:hAnsi="Arial" w:cs="Arial"/>
          <w:color w:val="000000" w:themeColor="text1"/>
          <w:sz w:val="22"/>
          <w:szCs w:val="22"/>
        </w:rPr>
        <w:t xml:space="preserve"> - </w:t>
      </w:r>
      <w:r w:rsidR="00043BE7">
        <w:rPr>
          <w:rFonts w:ascii="Arial" w:hAnsi="Arial" w:cs="Arial"/>
          <w:color w:val="000000" w:themeColor="text1"/>
          <w:sz w:val="22"/>
          <w:szCs w:val="22"/>
        </w:rPr>
        <w:t>72</w:t>
      </w:r>
      <w:r w:rsidRPr="005356F1">
        <w:rPr>
          <w:rFonts w:ascii="Arial" w:hAnsi="Arial" w:cs="Arial"/>
          <w:color w:val="000000" w:themeColor="text1"/>
          <w:sz w:val="22"/>
          <w:szCs w:val="22"/>
        </w:rPr>
        <w:t>, highlight, take notes, create dot points.</w:t>
      </w:r>
    </w:p>
    <w:p w:rsidR="00D439D9" w:rsidRDefault="00D439D9" w:rsidP="00D439D9">
      <w:pPr>
        <w:jc w:val="both"/>
        <w:rPr>
          <w:rFonts w:ascii="Arial" w:hAnsi="Arial" w:cs="Arial"/>
          <w:b/>
          <w:sz w:val="22"/>
          <w:szCs w:val="22"/>
        </w:rPr>
      </w:pPr>
    </w:p>
    <w:p w:rsidR="00D439D9" w:rsidRDefault="00D439D9" w:rsidP="00D439D9">
      <w:pPr>
        <w:jc w:val="both"/>
        <w:rPr>
          <w:rFonts w:ascii="Arial" w:hAnsi="Arial" w:cs="Arial"/>
          <w:b/>
        </w:rPr>
      </w:pPr>
      <w:r w:rsidRPr="009510D9">
        <w:rPr>
          <w:rFonts w:ascii="Arial" w:hAnsi="Arial" w:cs="Arial"/>
          <w:b/>
        </w:rPr>
        <w:t>Review today’s lesson:</w:t>
      </w:r>
    </w:p>
    <w:p w:rsidR="00D439D9" w:rsidRDefault="00D439D9" w:rsidP="00D439D9">
      <w:pPr>
        <w:jc w:val="both"/>
        <w:rPr>
          <w:rFonts w:ascii="Arial" w:hAnsi="Arial" w:cs="Arial"/>
          <w:b/>
          <w:u w:val="single"/>
        </w:rPr>
      </w:pPr>
      <w:r>
        <w:rPr>
          <w:rFonts w:ascii="Arial" w:hAnsi="Arial" w:cs="Arial"/>
          <w:sz w:val="22"/>
          <w:szCs w:val="22"/>
        </w:rPr>
        <w:t>Give students time to add responses to the ‘Aims of the lesson’</w:t>
      </w:r>
    </w:p>
    <w:p w:rsidR="00302E83" w:rsidRDefault="00302E83" w:rsidP="00051C81">
      <w:pPr>
        <w:jc w:val="both"/>
        <w:rPr>
          <w:rFonts w:ascii="Arial" w:hAnsi="Arial" w:cs="Arial"/>
          <w:b/>
          <w:u w:val="single"/>
        </w:rPr>
      </w:pPr>
    </w:p>
    <w:p w:rsidR="00051C81" w:rsidRDefault="00051C81" w:rsidP="00051C81">
      <w:pPr>
        <w:jc w:val="both"/>
        <w:rPr>
          <w:rFonts w:ascii="Arial" w:hAnsi="Arial" w:cs="Arial"/>
          <w:b/>
          <w:u w:val="single"/>
        </w:rPr>
      </w:pPr>
    </w:p>
    <w:p w:rsidR="009C11A8" w:rsidRDefault="009C11A8" w:rsidP="00051C81">
      <w:pPr>
        <w:jc w:val="both"/>
        <w:rPr>
          <w:rFonts w:ascii="Arial" w:hAnsi="Arial" w:cs="Arial"/>
          <w:b/>
          <w:u w:val="single"/>
        </w:rPr>
      </w:pPr>
    </w:p>
    <w:p w:rsidR="009C11A8" w:rsidRDefault="009C11A8"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lastRenderedPageBreak/>
        <w:t xml:space="preserve">LESSON </w:t>
      </w:r>
      <w:r w:rsidR="0051439D">
        <w:rPr>
          <w:rFonts w:ascii="Arial" w:hAnsi="Arial" w:cs="Arial"/>
          <w:b/>
          <w:u w:val="single"/>
        </w:rPr>
        <w:t>23</w:t>
      </w:r>
    </w:p>
    <w:p w:rsidR="00051C81" w:rsidRDefault="00051C81" w:rsidP="00051C81">
      <w:pPr>
        <w:jc w:val="both"/>
        <w:rPr>
          <w:rFonts w:ascii="Arial" w:hAnsi="Arial" w:cs="Arial"/>
          <w:b/>
          <w:u w:val="single"/>
        </w:rPr>
      </w:pPr>
    </w:p>
    <w:p w:rsidR="0051439D" w:rsidRPr="00744D4B" w:rsidRDefault="0051439D" w:rsidP="0051439D">
      <w:pPr>
        <w:jc w:val="both"/>
        <w:rPr>
          <w:rFonts w:ascii="Arial" w:hAnsi="Arial" w:cs="Arial"/>
          <w:b/>
        </w:rPr>
      </w:pPr>
      <w:r w:rsidRPr="00744D4B">
        <w:rPr>
          <w:rFonts w:ascii="Arial" w:hAnsi="Arial" w:cs="Arial"/>
          <w:b/>
        </w:rPr>
        <w:t xml:space="preserve">Aim of the lesson: </w:t>
      </w:r>
    </w:p>
    <w:p w:rsidR="0051439D" w:rsidRPr="0095739E" w:rsidRDefault="0051439D" w:rsidP="0051439D">
      <w:pPr>
        <w:jc w:val="both"/>
        <w:rPr>
          <w:rFonts w:ascii="Arial" w:hAnsi="Arial" w:cs="Arial"/>
          <w:sz w:val="22"/>
          <w:szCs w:val="22"/>
        </w:rPr>
      </w:pPr>
    </w:p>
    <w:p w:rsidR="006C61B7" w:rsidRPr="005B0FAA" w:rsidRDefault="006C61B7" w:rsidP="006C61B7">
      <w:pPr>
        <w:pStyle w:val="ListParagraph"/>
        <w:numPr>
          <w:ilvl w:val="0"/>
          <w:numId w:val="13"/>
        </w:numPr>
        <w:jc w:val="both"/>
        <w:rPr>
          <w:rFonts w:ascii="Arial" w:hAnsi="Arial" w:cs="Arial"/>
          <w:sz w:val="22"/>
          <w:szCs w:val="22"/>
        </w:rPr>
      </w:pPr>
      <w:r>
        <w:rPr>
          <w:rFonts w:ascii="Arial" w:hAnsi="Arial" w:cs="Arial"/>
          <w:sz w:val="22"/>
          <w:szCs w:val="22"/>
        </w:rPr>
        <w:t>Students have time to continue with their Major Research and/or ‘</w:t>
      </w:r>
      <w:r w:rsidRPr="005B0FAA">
        <w:rPr>
          <w:rFonts w:ascii="Arial" w:hAnsi="Arial" w:cs="Arial"/>
          <w:sz w:val="22"/>
          <w:szCs w:val="22"/>
        </w:rPr>
        <w:t>Reader focus question 2: ‘</w:t>
      </w:r>
      <w:r>
        <w:rPr>
          <w:rFonts w:ascii="Arial" w:hAnsi="Arial" w:cs="Arial"/>
          <w:i/>
          <w:sz w:val="22"/>
          <w:szCs w:val="22"/>
        </w:rPr>
        <w:t>How did popular European thought during the late 1800s, early 1900s affect the notion of Imperialism</w:t>
      </w:r>
      <w:r w:rsidRPr="005B0FAA">
        <w:rPr>
          <w:rFonts w:ascii="Arial" w:hAnsi="Arial" w:cs="Arial"/>
          <w:i/>
          <w:sz w:val="22"/>
          <w:szCs w:val="22"/>
        </w:rPr>
        <w:t>?’</w:t>
      </w:r>
    </w:p>
    <w:p w:rsidR="006C61B7" w:rsidRPr="00D439D9" w:rsidRDefault="006C61B7" w:rsidP="006C61B7">
      <w:pPr>
        <w:pStyle w:val="ListParagraph"/>
        <w:numPr>
          <w:ilvl w:val="0"/>
          <w:numId w:val="13"/>
        </w:numPr>
        <w:jc w:val="both"/>
        <w:rPr>
          <w:rFonts w:ascii="Arial" w:hAnsi="Arial" w:cs="Arial"/>
          <w:sz w:val="22"/>
          <w:szCs w:val="22"/>
        </w:rPr>
      </w:pPr>
      <w:r w:rsidRPr="00D439D9">
        <w:rPr>
          <w:rFonts w:ascii="Arial" w:hAnsi="Arial" w:cs="Arial"/>
          <w:color w:val="000000" w:themeColor="text1"/>
          <w:sz w:val="22"/>
          <w:szCs w:val="22"/>
        </w:rPr>
        <w:t xml:space="preserve">Students read pp. </w:t>
      </w:r>
      <w:r>
        <w:rPr>
          <w:rFonts w:ascii="Arial" w:hAnsi="Arial" w:cs="Arial"/>
          <w:color w:val="000000" w:themeColor="text1"/>
          <w:sz w:val="22"/>
          <w:szCs w:val="22"/>
        </w:rPr>
        <w:t>69 - 72</w:t>
      </w:r>
      <w:r w:rsidRPr="00D439D9">
        <w:rPr>
          <w:rFonts w:ascii="Arial" w:hAnsi="Arial" w:cs="Arial"/>
          <w:color w:val="000000" w:themeColor="text1"/>
          <w:sz w:val="22"/>
          <w:szCs w:val="22"/>
        </w:rPr>
        <w:t>, highlight, take notes, create dot points.</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24</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043BE7" w:rsidP="00302E83">
      <w:pPr>
        <w:pStyle w:val="ListParagraph"/>
        <w:numPr>
          <w:ilvl w:val="0"/>
          <w:numId w:val="1"/>
        </w:numPr>
        <w:jc w:val="both"/>
        <w:rPr>
          <w:rFonts w:ascii="Arial" w:hAnsi="Arial" w:cs="Arial"/>
          <w:sz w:val="22"/>
          <w:szCs w:val="22"/>
        </w:rPr>
      </w:pPr>
      <w:r>
        <w:rPr>
          <w:rFonts w:ascii="Arial" w:hAnsi="Arial" w:cs="Arial"/>
          <w:sz w:val="22"/>
          <w:szCs w:val="22"/>
        </w:rPr>
        <w:t>What were the different forms of control that Imperial powers took</w:t>
      </w:r>
      <w:r w:rsidR="00302E83">
        <w:rPr>
          <w:rFonts w:ascii="Arial" w:hAnsi="Arial" w:cs="Arial"/>
          <w:sz w:val="22"/>
          <w:szCs w:val="22"/>
        </w:rPr>
        <w:t>?</w:t>
      </w:r>
    </w:p>
    <w:p w:rsidR="00302E83" w:rsidRDefault="00043BE7" w:rsidP="00302E83">
      <w:pPr>
        <w:pStyle w:val="ListParagraph"/>
        <w:numPr>
          <w:ilvl w:val="0"/>
          <w:numId w:val="1"/>
        </w:numPr>
        <w:jc w:val="both"/>
        <w:rPr>
          <w:rFonts w:ascii="Arial" w:hAnsi="Arial" w:cs="Arial"/>
          <w:sz w:val="22"/>
          <w:szCs w:val="22"/>
        </w:rPr>
      </w:pPr>
      <w:r>
        <w:rPr>
          <w:rFonts w:ascii="Arial" w:hAnsi="Arial" w:cs="Arial"/>
          <w:sz w:val="22"/>
          <w:szCs w:val="22"/>
        </w:rPr>
        <w:t>How does one evaluate the importance of sources</w:t>
      </w:r>
      <w:r w:rsidR="00302E83">
        <w:rPr>
          <w:rFonts w:ascii="Arial" w:hAnsi="Arial" w:cs="Arial"/>
          <w:sz w:val="22"/>
          <w:szCs w:val="22"/>
        </w:rPr>
        <w:t>?</w:t>
      </w:r>
    </w:p>
    <w:p w:rsidR="00302E83" w:rsidRDefault="00302E83" w:rsidP="00302E83">
      <w:pPr>
        <w:jc w:val="both"/>
        <w:rPr>
          <w:rFonts w:ascii="Arial" w:hAnsi="Arial" w:cs="Arial"/>
          <w:sz w:val="22"/>
          <w:szCs w:val="22"/>
        </w:rPr>
      </w:pPr>
    </w:p>
    <w:p w:rsidR="006C61B7" w:rsidRDefault="006C61B7" w:rsidP="006C61B7">
      <w:pPr>
        <w:jc w:val="both"/>
        <w:rPr>
          <w:rFonts w:ascii="Arial" w:hAnsi="Arial" w:cs="Arial"/>
          <w:b/>
        </w:rPr>
      </w:pPr>
      <w:r w:rsidRPr="00744D4B">
        <w:rPr>
          <w:rFonts w:ascii="Arial" w:hAnsi="Arial" w:cs="Arial"/>
          <w:b/>
        </w:rPr>
        <w:t>Review previous work:</w:t>
      </w:r>
    </w:p>
    <w:p w:rsidR="006C61B7" w:rsidRDefault="006C61B7" w:rsidP="006C61B7">
      <w:pPr>
        <w:spacing w:after="200"/>
        <w:jc w:val="both"/>
        <w:rPr>
          <w:rFonts w:ascii="Arial" w:hAnsi="Arial" w:cs="Arial"/>
          <w:sz w:val="22"/>
          <w:szCs w:val="22"/>
        </w:rPr>
      </w:pPr>
      <w:r>
        <w:rPr>
          <w:rFonts w:ascii="Arial" w:hAnsi="Arial" w:cs="Arial"/>
          <w:sz w:val="22"/>
          <w:szCs w:val="22"/>
        </w:rPr>
        <w:t>Provide students with a slip of paper. What is the mnemonic</w:t>
      </w:r>
      <w:r w:rsidR="00EA1AAD">
        <w:rPr>
          <w:rFonts w:ascii="Arial" w:hAnsi="Arial" w:cs="Arial"/>
          <w:sz w:val="22"/>
          <w:szCs w:val="22"/>
        </w:rPr>
        <w:t xml:space="preserve"> II </w:t>
      </w:r>
      <w:r>
        <w:rPr>
          <w:rFonts w:ascii="Arial" w:hAnsi="Arial" w:cs="Arial"/>
          <w:sz w:val="22"/>
          <w:szCs w:val="22"/>
        </w:rPr>
        <w:t>for: the message; author’s perspective; usefulness?</w:t>
      </w:r>
    </w:p>
    <w:p w:rsidR="006C61B7" w:rsidRDefault="006C61B7" w:rsidP="006C61B7">
      <w:pPr>
        <w:spacing w:after="200"/>
        <w:jc w:val="both"/>
        <w:rPr>
          <w:rFonts w:ascii="Arial" w:eastAsia="Calibri" w:hAnsi="Arial" w:cs="Arial"/>
          <w:i/>
          <w:sz w:val="22"/>
          <w:szCs w:val="22"/>
        </w:rPr>
      </w:pPr>
      <w:r>
        <w:rPr>
          <w:rFonts w:ascii="Arial" w:hAnsi="Arial" w:cs="Arial"/>
          <w:sz w:val="22"/>
          <w:szCs w:val="22"/>
        </w:rPr>
        <w:t>Compare students’ scores with their previous score. Highest personal best gains additional points. Highest score gains points.</w:t>
      </w:r>
    </w:p>
    <w:p w:rsidR="006C61B7" w:rsidRDefault="006C61B7" w:rsidP="006C61B7">
      <w:pPr>
        <w:jc w:val="both"/>
        <w:rPr>
          <w:rFonts w:ascii="Arial" w:hAnsi="Arial" w:cs="Arial"/>
          <w:b/>
        </w:rPr>
      </w:pPr>
      <w:r>
        <w:rPr>
          <w:rFonts w:ascii="Arial" w:hAnsi="Arial" w:cs="Arial"/>
          <w:b/>
        </w:rPr>
        <w:t>New knowledge</w:t>
      </w:r>
      <w:r w:rsidRPr="00744D4B">
        <w:rPr>
          <w:rFonts w:ascii="Arial" w:hAnsi="Arial" w:cs="Arial"/>
          <w:b/>
        </w:rPr>
        <w:t>:</w:t>
      </w:r>
    </w:p>
    <w:p w:rsidR="006C61B7" w:rsidRDefault="006C61B7" w:rsidP="006C61B7">
      <w:pPr>
        <w:jc w:val="both"/>
        <w:rPr>
          <w:rFonts w:ascii="Arial" w:hAnsi="Arial" w:cs="Arial"/>
          <w:sz w:val="22"/>
          <w:szCs w:val="22"/>
        </w:rPr>
      </w:pPr>
      <w:r>
        <w:rPr>
          <w:rFonts w:ascii="Arial" w:hAnsi="Arial" w:cs="Arial"/>
          <w:sz w:val="22"/>
          <w:szCs w:val="22"/>
        </w:rPr>
        <w:t>Lecture on ‘Means of control’ from the course notes.</w:t>
      </w:r>
    </w:p>
    <w:p w:rsidR="006C61B7" w:rsidRDefault="006C61B7" w:rsidP="006C61B7">
      <w:pPr>
        <w:jc w:val="both"/>
        <w:rPr>
          <w:rFonts w:ascii="Arial" w:hAnsi="Arial" w:cs="Arial"/>
          <w:sz w:val="22"/>
          <w:szCs w:val="22"/>
        </w:rPr>
      </w:pPr>
    </w:p>
    <w:p w:rsidR="006C61B7" w:rsidRDefault="006C61B7" w:rsidP="006C61B7">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6C61B7" w:rsidRPr="006C61B7" w:rsidRDefault="006C61B7" w:rsidP="006C61B7">
      <w:pPr>
        <w:jc w:val="both"/>
        <w:rPr>
          <w:rFonts w:ascii="Arial" w:hAnsi="Arial" w:cs="Arial"/>
          <w:color w:val="FF0000"/>
          <w:sz w:val="22"/>
          <w:szCs w:val="22"/>
        </w:rPr>
      </w:pPr>
      <w:r>
        <w:rPr>
          <w:rFonts w:ascii="Arial" w:hAnsi="Arial" w:cs="Arial"/>
          <w:sz w:val="22"/>
          <w:szCs w:val="22"/>
        </w:rPr>
        <w:t xml:space="preserve">Pseudoscience – </w:t>
      </w:r>
      <w:r>
        <w:rPr>
          <w:rFonts w:ascii="Arial" w:hAnsi="Arial" w:cs="Arial"/>
          <w:color w:val="FF0000"/>
          <w:sz w:val="22"/>
          <w:szCs w:val="22"/>
        </w:rPr>
        <w:t>find a definition</w:t>
      </w:r>
    </w:p>
    <w:p w:rsidR="006C61B7" w:rsidRDefault="006C61B7" w:rsidP="006C61B7">
      <w:pPr>
        <w:jc w:val="both"/>
        <w:rPr>
          <w:rFonts w:ascii="Arial" w:hAnsi="Arial" w:cs="Arial"/>
          <w:b/>
        </w:rPr>
      </w:pPr>
    </w:p>
    <w:p w:rsidR="006C61B7" w:rsidRDefault="006C61B7" w:rsidP="006C61B7">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6C61B7" w:rsidRPr="00D439D9" w:rsidRDefault="00043BE7" w:rsidP="006C61B7">
      <w:pPr>
        <w:jc w:val="both"/>
        <w:rPr>
          <w:rFonts w:ascii="Arial" w:hAnsi="Arial" w:cs="Arial"/>
          <w:color w:val="000000" w:themeColor="text1"/>
          <w:sz w:val="22"/>
          <w:szCs w:val="22"/>
        </w:rPr>
      </w:pPr>
      <w:r>
        <w:rPr>
          <w:rFonts w:ascii="Arial" w:hAnsi="Arial" w:cs="Arial"/>
          <w:sz w:val="22"/>
          <w:szCs w:val="22"/>
        </w:rPr>
        <w:t>Evaluating the importance of sources</w:t>
      </w:r>
      <w:r w:rsidR="006C61B7">
        <w:rPr>
          <w:rFonts w:ascii="Arial" w:hAnsi="Arial" w:cs="Arial"/>
          <w:sz w:val="22"/>
          <w:szCs w:val="22"/>
        </w:rPr>
        <w:t xml:space="preserve">: </w:t>
      </w:r>
      <w:r w:rsidR="006C61B7">
        <w:rPr>
          <w:rFonts w:ascii="Arial" w:hAnsi="Arial" w:cs="Arial"/>
          <w:color w:val="FF0000"/>
          <w:sz w:val="22"/>
          <w:szCs w:val="22"/>
        </w:rPr>
        <w:t xml:space="preserve">find mnemonic for this. </w:t>
      </w:r>
    </w:p>
    <w:p w:rsidR="00043BE7" w:rsidRDefault="00043BE7" w:rsidP="006C61B7">
      <w:pPr>
        <w:jc w:val="both"/>
        <w:rPr>
          <w:rFonts w:ascii="Arial" w:hAnsi="Arial" w:cs="Arial"/>
          <w:b/>
        </w:rPr>
      </w:pPr>
    </w:p>
    <w:p w:rsidR="006C61B7" w:rsidRPr="00293828" w:rsidRDefault="006C61B7" w:rsidP="006C61B7">
      <w:pPr>
        <w:jc w:val="both"/>
        <w:rPr>
          <w:rFonts w:ascii="Arial" w:hAnsi="Arial" w:cs="Arial"/>
          <w:sz w:val="22"/>
          <w:szCs w:val="22"/>
        </w:rPr>
      </w:pPr>
      <w:r w:rsidRPr="009510D9">
        <w:rPr>
          <w:rFonts w:ascii="Arial" w:hAnsi="Arial" w:cs="Arial"/>
          <w:b/>
        </w:rPr>
        <w:t>Student activity:</w:t>
      </w:r>
    </w:p>
    <w:p w:rsidR="006C61B7" w:rsidRDefault="006C61B7" w:rsidP="006C61B7">
      <w:pPr>
        <w:jc w:val="both"/>
        <w:rPr>
          <w:rFonts w:ascii="Arial" w:hAnsi="Arial" w:cs="Arial"/>
          <w:color w:val="000000" w:themeColor="text1"/>
          <w:sz w:val="22"/>
          <w:szCs w:val="22"/>
        </w:rPr>
      </w:pPr>
      <w:r>
        <w:rPr>
          <w:rFonts w:ascii="Arial" w:hAnsi="Arial" w:cs="Arial"/>
          <w:color w:val="000000" w:themeColor="text1"/>
          <w:sz w:val="22"/>
          <w:szCs w:val="22"/>
        </w:rPr>
        <w:t xml:space="preserve">Review the sources used during Lesson 14 to </w:t>
      </w:r>
      <w:r w:rsidR="00043BE7">
        <w:rPr>
          <w:rFonts w:ascii="Arial" w:hAnsi="Arial" w:cs="Arial"/>
          <w:color w:val="000000" w:themeColor="text1"/>
          <w:sz w:val="22"/>
          <w:szCs w:val="22"/>
        </w:rPr>
        <w:t>evaluate</w:t>
      </w:r>
      <w:r>
        <w:rPr>
          <w:rFonts w:ascii="Arial" w:hAnsi="Arial" w:cs="Arial"/>
          <w:color w:val="000000" w:themeColor="text1"/>
          <w:sz w:val="22"/>
          <w:szCs w:val="22"/>
        </w:rPr>
        <w:t xml:space="preserve"> the </w:t>
      </w:r>
      <w:r w:rsidR="00043BE7">
        <w:rPr>
          <w:rFonts w:ascii="Arial" w:hAnsi="Arial" w:cs="Arial"/>
          <w:color w:val="000000" w:themeColor="text1"/>
          <w:sz w:val="22"/>
          <w:szCs w:val="22"/>
        </w:rPr>
        <w:t>importance of sources</w:t>
      </w:r>
      <w:r>
        <w:rPr>
          <w:rFonts w:ascii="Arial" w:hAnsi="Arial" w:cs="Arial"/>
          <w:color w:val="000000" w:themeColor="text1"/>
          <w:sz w:val="22"/>
          <w:szCs w:val="22"/>
        </w:rPr>
        <w:t>.</w:t>
      </w:r>
    </w:p>
    <w:p w:rsidR="006C61B7" w:rsidRPr="005356F1" w:rsidRDefault="006C61B7" w:rsidP="006C61B7">
      <w:pPr>
        <w:jc w:val="both"/>
        <w:rPr>
          <w:rFonts w:ascii="Arial" w:hAnsi="Arial" w:cs="Arial"/>
          <w:sz w:val="22"/>
          <w:szCs w:val="22"/>
        </w:rPr>
      </w:pPr>
      <w:r w:rsidRPr="005356F1">
        <w:rPr>
          <w:rFonts w:ascii="Arial" w:hAnsi="Arial" w:cs="Arial"/>
          <w:color w:val="000000" w:themeColor="text1"/>
          <w:sz w:val="22"/>
          <w:szCs w:val="22"/>
        </w:rPr>
        <w:t xml:space="preserve">Students read </w:t>
      </w:r>
      <w:r>
        <w:rPr>
          <w:rFonts w:ascii="Arial" w:hAnsi="Arial" w:cs="Arial"/>
          <w:color w:val="000000" w:themeColor="text1"/>
          <w:sz w:val="22"/>
          <w:szCs w:val="22"/>
        </w:rPr>
        <w:t xml:space="preserve">pp. </w:t>
      </w:r>
      <w:r w:rsidR="00043BE7">
        <w:rPr>
          <w:rFonts w:ascii="Arial" w:hAnsi="Arial" w:cs="Arial"/>
          <w:color w:val="000000" w:themeColor="text1"/>
          <w:sz w:val="22"/>
          <w:szCs w:val="22"/>
        </w:rPr>
        <w:t>73</w:t>
      </w:r>
      <w:r>
        <w:rPr>
          <w:rFonts w:ascii="Arial" w:hAnsi="Arial" w:cs="Arial"/>
          <w:color w:val="000000" w:themeColor="text1"/>
          <w:sz w:val="22"/>
          <w:szCs w:val="22"/>
        </w:rPr>
        <w:t xml:space="preserve"> - </w:t>
      </w:r>
      <w:r w:rsidR="00043BE7">
        <w:rPr>
          <w:rFonts w:ascii="Arial" w:hAnsi="Arial" w:cs="Arial"/>
          <w:color w:val="000000" w:themeColor="text1"/>
          <w:sz w:val="22"/>
          <w:szCs w:val="22"/>
        </w:rPr>
        <w:t>79</w:t>
      </w:r>
      <w:r w:rsidRPr="005356F1">
        <w:rPr>
          <w:rFonts w:ascii="Arial" w:hAnsi="Arial" w:cs="Arial"/>
          <w:color w:val="000000" w:themeColor="text1"/>
          <w:sz w:val="22"/>
          <w:szCs w:val="22"/>
        </w:rPr>
        <w:t>, highlight, take notes, create dot points.</w:t>
      </w:r>
    </w:p>
    <w:p w:rsidR="006C61B7" w:rsidRDefault="006C61B7" w:rsidP="006C61B7">
      <w:pPr>
        <w:jc w:val="both"/>
        <w:rPr>
          <w:rFonts w:ascii="Arial" w:hAnsi="Arial" w:cs="Arial"/>
          <w:b/>
          <w:sz w:val="22"/>
          <w:szCs w:val="22"/>
        </w:rPr>
      </w:pPr>
    </w:p>
    <w:p w:rsidR="006C61B7" w:rsidRDefault="006C61B7" w:rsidP="006C61B7">
      <w:pPr>
        <w:jc w:val="both"/>
        <w:rPr>
          <w:rFonts w:ascii="Arial" w:hAnsi="Arial" w:cs="Arial"/>
          <w:b/>
        </w:rPr>
      </w:pPr>
      <w:r w:rsidRPr="009510D9">
        <w:rPr>
          <w:rFonts w:ascii="Arial" w:hAnsi="Arial" w:cs="Arial"/>
          <w:b/>
        </w:rPr>
        <w:t>Review today’s lesson:</w:t>
      </w:r>
    </w:p>
    <w:p w:rsidR="006C61B7" w:rsidRDefault="006C61B7" w:rsidP="006C61B7">
      <w:pPr>
        <w:jc w:val="both"/>
        <w:rPr>
          <w:rFonts w:ascii="Arial" w:hAnsi="Arial" w:cs="Arial"/>
          <w:b/>
          <w:u w:val="single"/>
        </w:rPr>
      </w:pPr>
      <w:r>
        <w:rPr>
          <w:rFonts w:ascii="Arial" w:hAnsi="Arial" w:cs="Arial"/>
          <w:sz w:val="22"/>
          <w:szCs w:val="22"/>
        </w:rPr>
        <w:t>Give students time to add responses to the ‘Aims of the lesson’</w:t>
      </w:r>
    </w:p>
    <w:p w:rsidR="00051C81" w:rsidRDefault="00051C81" w:rsidP="008338B3">
      <w:pPr>
        <w:jc w:val="both"/>
        <w:rPr>
          <w:rFonts w:ascii="Arial" w:hAnsi="Arial" w:cs="Arial"/>
          <w:b/>
          <w:u w:val="single"/>
        </w:rPr>
      </w:pPr>
    </w:p>
    <w:p w:rsidR="00051C81" w:rsidRDefault="00051C81" w:rsidP="008338B3">
      <w:pPr>
        <w:jc w:val="both"/>
        <w:rPr>
          <w:rFonts w:ascii="Arial" w:hAnsi="Arial" w:cs="Arial"/>
          <w:b/>
          <w:u w:val="single"/>
        </w:rPr>
      </w:pPr>
    </w:p>
    <w:p w:rsidR="00051C8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25</w:t>
      </w:r>
    </w:p>
    <w:p w:rsidR="00051C81" w:rsidRDefault="00051C81" w:rsidP="00051C81">
      <w:pPr>
        <w:jc w:val="both"/>
        <w:rPr>
          <w:rFonts w:ascii="Arial" w:hAnsi="Arial" w:cs="Arial"/>
          <w:b/>
          <w:u w:val="single"/>
        </w:rPr>
      </w:pPr>
    </w:p>
    <w:p w:rsidR="0051439D" w:rsidRPr="00744D4B" w:rsidRDefault="0051439D" w:rsidP="0051439D">
      <w:pPr>
        <w:jc w:val="both"/>
        <w:rPr>
          <w:rFonts w:ascii="Arial" w:hAnsi="Arial" w:cs="Arial"/>
          <w:b/>
        </w:rPr>
      </w:pPr>
      <w:r w:rsidRPr="00744D4B">
        <w:rPr>
          <w:rFonts w:ascii="Arial" w:hAnsi="Arial" w:cs="Arial"/>
          <w:b/>
        </w:rPr>
        <w:t xml:space="preserve">Aim of the lesson: </w:t>
      </w:r>
    </w:p>
    <w:p w:rsidR="0051439D" w:rsidRPr="0095739E" w:rsidRDefault="0051439D" w:rsidP="0051439D">
      <w:pPr>
        <w:jc w:val="both"/>
        <w:rPr>
          <w:rFonts w:ascii="Arial" w:hAnsi="Arial" w:cs="Arial"/>
          <w:sz w:val="22"/>
          <w:szCs w:val="22"/>
        </w:rPr>
      </w:pPr>
    </w:p>
    <w:p w:rsidR="00E53B98" w:rsidRPr="005B0FAA" w:rsidRDefault="00E53B98" w:rsidP="00E53B98">
      <w:pPr>
        <w:pStyle w:val="ListParagraph"/>
        <w:numPr>
          <w:ilvl w:val="0"/>
          <w:numId w:val="13"/>
        </w:numPr>
        <w:jc w:val="both"/>
        <w:rPr>
          <w:rFonts w:ascii="Arial" w:hAnsi="Arial" w:cs="Arial"/>
          <w:sz w:val="22"/>
          <w:szCs w:val="22"/>
        </w:rPr>
      </w:pPr>
      <w:r>
        <w:rPr>
          <w:rFonts w:ascii="Arial" w:hAnsi="Arial" w:cs="Arial"/>
          <w:sz w:val="22"/>
          <w:szCs w:val="22"/>
        </w:rPr>
        <w:t xml:space="preserve">Remind students that </w:t>
      </w:r>
      <w:r w:rsidRPr="005B0FAA">
        <w:rPr>
          <w:rFonts w:ascii="Arial" w:hAnsi="Arial" w:cs="Arial"/>
          <w:sz w:val="22"/>
          <w:szCs w:val="22"/>
        </w:rPr>
        <w:t>Reader focus question 2: ‘</w:t>
      </w:r>
      <w:r>
        <w:rPr>
          <w:rFonts w:ascii="Arial" w:hAnsi="Arial" w:cs="Arial"/>
          <w:i/>
          <w:sz w:val="22"/>
          <w:szCs w:val="22"/>
        </w:rPr>
        <w:t>How did popular European thought during the late 1800s, early 1900s affect the notion of Imperialism</w:t>
      </w:r>
      <w:r w:rsidRPr="005B0FAA">
        <w:rPr>
          <w:rFonts w:ascii="Arial" w:hAnsi="Arial" w:cs="Arial"/>
          <w:i/>
          <w:sz w:val="22"/>
          <w:szCs w:val="22"/>
        </w:rPr>
        <w:t>?’</w:t>
      </w:r>
      <w:r>
        <w:rPr>
          <w:rFonts w:ascii="Arial" w:hAnsi="Arial" w:cs="Arial"/>
          <w:i/>
          <w:sz w:val="22"/>
          <w:szCs w:val="22"/>
        </w:rPr>
        <w:t xml:space="preserve"> is due in the next lesson</w:t>
      </w:r>
    </w:p>
    <w:p w:rsidR="00E53B98" w:rsidRPr="00E53B98" w:rsidRDefault="00043BE7" w:rsidP="00043BE7">
      <w:pPr>
        <w:pStyle w:val="ListParagraph"/>
        <w:numPr>
          <w:ilvl w:val="0"/>
          <w:numId w:val="13"/>
        </w:numPr>
        <w:jc w:val="both"/>
        <w:rPr>
          <w:rFonts w:ascii="Arial" w:hAnsi="Arial" w:cs="Arial"/>
          <w:b/>
          <w:u w:val="single"/>
        </w:rPr>
      </w:pPr>
      <w:r w:rsidRPr="00E53B98">
        <w:rPr>
          <w:rFonts w:ascii="Arial" w:hAnsi="Arial" w:cs="Arial"/>
          <w:sz w:val="22"/>
          <w:szCs w:val="22"/>
        </w:rPr>
        <w:t>Students have time to continue with their Major Research and/or ‘Reader focus question 2</w:t>
      </w:r>
    </w:p>
    <w:p w:rsidR="00051C81" w:rsidRPr="00E53B98" w:rsidRDefault="00043BE7" w:rsidP="00043BE7">
      <w:pPr>
        <w:pStyle w:val="ListParagraph"/>
        <w:numPr>
          <w:ilvl w:val="0"/>
          <w:numId w:val="13"/>
        </w:numPr>
        <w:jc w:val="both"/>
        <w:rPr>
          <w:rFonts w:ascii="Arial" w:hAnsi="Arial" w:cs="Arial"/>
          <w:b/>
          <w:u w:val="single"/>
        </w:rPr>
      </w:pPr>
      <w:r w:rsidRPr="00E53B98">
        <w:rPr>
          <w:rFonts w:ascii="Arial" w:hAnsi="Arial" w:cs="Arial"/>
          <w:color w:val="000000" w:themeColor="text1"/>
          <w:sz w:val="22"/>
          <w:szCs w:val="22"/>
        </w:rPr>
        <w:t>Students read pp. 73 - 79, highlight, take notes, create dot points</w:t>
      </w:r>
    </w:p>
    <w:p w:rsidR="00043BE7" w:rsidRDefault="00043BE7" w:rsidP="00043BE7">
      <w:pPr>
        <w:pStyle w:val="ListParagraph"/>
        <w:jc w:val="both"/>
        <w:rPr>
          <w:rFonts w:ascii="Arial" w:hAnsi="Arial" w:cs="Arial"/>
          <w:color w:val="000000" w:themeColor="text1"/>
          <w:sz w:val="22"/>
          <w:szCs w:val="22"/>
        </w:rPr>
      </w:pPr>
    </w:p>
    <w:p w:rsidR="00043BE7" w:rsidRDefault="00043BE7" w:rsidP="00043BE7">
      <w:pPr>
        <w:pStyle w:val="ListParagraph"/>
        <w:jc w:val="both"/>
        <w:rPr>
          <w:rFonts w:ascii="Arial" w:hAnsi="Arial" w:cs="Arial"/>
          <w:color w:val="000000" w:themeColor="text1"/>
          <w:sz w:val="22"/>
          <w:szCs w:val="22"/>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26</w:t>
      </w:r>
    </w:p>
    <w:p w:rsidR="00051C81" w:rsidRDefault="00051C81" w:rsidP="00051C81">
      <w:pPr>
        <w:jc w:val="both"/>
        <w:rPr>
          <w:rFonts w:ascii="Arial" w:hAnsi="Arial" w:cs="Arial"/>
          <w:b/>
          <w:u w:val="single"/>
        </w:rPr>
      </w:pPr>
    </w:p>
    <w:p w:rsidR="00E53B98" w:rsidRDefault="00E53B98" w:rsidP="00E53B98">
      <w:pPr>
        <w:jc w:val="both"/>
        <w:rPr>
          <w:rFonts w:ascii="Arial" w:hAnsi="Arial" w:cs="Arial"/>
          <w:b/>
        </w:rPr>
      </w:pPr>
      <w:r w:rsidRPr="00E53B98">
        <w:rPr>
          <w:rFonts w:ascii="Arial" w:hAnsi="Arial" w:cs="Arial"/>
          <w:b/>
        </w:rPr>
        <w:t xml:space="preserve">Aim of the lesson: </w:t>
      </w:r>
    </w:p>
    <w:p w:rsidR="00E53B98" w:rsidRPr="00E53B98" w:rsidRDefault="00E53B98" w:rsidP="00E53B98">
      <w:pPr>
        <w:jc w:val="both"/>
        <w:rPr>
          <w:rFonts w:ascii="Arial" w:hAnsi="Arial" w:cs="Arial"/>
          <w:b/>
        </w:rPr>
      </w:pPr>
    </w:p>
    <w:p w:rsidR="00C61AB6" w:rsidRPr="00E53B98" w:rsidRDefault="008501AC" w:rsidP="00C61AB6">
      <w:pPr>
        <w:pStyle w:val="ListParagraph"/>
        <w:numPr>
          <w:ilvl w:val="0"/>
          <w:numId w:val="13"/>
        </w:numPr>
        <w:jc w:val="both"/>
        <w:rPr>
          <w:rFonts w:ascii="Arial" w:hAnsi="Arial" w:cs="Arial"/>
          <w:sz w:val="22"/>
          <w:szCs w:val="22"/>
        </w:rPr>
      </w:pPr>
      <w:r w:rsidRPr="00E53B98">
        <w:rPr>
          <w:rFonts w:ascii="Arial" w:hAnsi="Arial" w:cs="Arial"/>
          <w:sz w:val="22"/>
          <w:szCs w:val="22"/>
        </w:rPr>
        <w:t>READER FOCUS QUESTION 2 DUE</w:t>
      </w:r>
      <w:r w:rsidR="00C61AB6" w:rsidRPr="00E53B98">
        <w:rPr>
          <w:rFonts w:ascii="Arial" w:hAnsi="Arial" w:cs="Arial"/>
          <w:sz w:val="22"/>
          <w:szCs w:val="22"/>
        </w:rPr>
        <w:t xml:space="preserve"> </w:t>
      </w:r>
    </w:p>
    <w:p w:rsidR="00C61AB6" w:rsidRPr="00186C2F" w:rsidRDefault="00C61AB6" w:rsidP="00C61AB6">
      <w:pPr>
        <w:pStyle w:val="ListParagraph"/>
        <w:numPr>
          <w:ilvl w:val="0"/>
          <w:numId w:val="13"/>
        </w:numPr>
        <w:jc w:val="both"/>
        <w:rPr>
          <w:rFonts w:ascii="Arial" w:hAnsi="Arial" w:cs="Arial"/>
          <w:sz w:val="22"/>
          <w:szCs w:val="22"/>
        </w:rPr>
      </w:pPr>
      <w:r w:rsidRPr="00E53B98">
        <w:rPr>
          <w:rFonts w:ascii="Arial" w:hAnsi="Arial" w:cs="Arial"/>
          <w:sz w:val="22"/>
          <w:szCs w:val="22"/>
        </w:rPr>
        <w:t>Reader focus question 3:</w:t>
      </w:r>
      <w:r w:rsidR="00E53B98">
        <w:rPr>
          <w:rFonts w:ascii="Arial" w:hAnsi="Arial" w:cs="Arial"/>
          <w:i/>
          <w:sz w:val="22"/>
          <w:szCs w:val="22"/>
        </w:rPr>
        <w:t>‘By the late nineteenth century, was Imperialism justifiable and inevitable?’</w:t>
      </w:r>
    </w:p>
    <w:p w:rsidR="00186C2F" w:rsidRPr="006C59D5" w:rsidRDefault="006C59D5" w:rsidP="00C61AB6">
      <w:pPr>
        <w:pStyle w:val="ListParagraph"/>
        <w:numPr>
          <w:ilvl w:val="0"/>
          <w:numId w:val="13"/>
        </w:numPr>
        <w:jc w:val="both"/>
        <w:rPr>
          <w:rFonts w:ascii="Arial" w:hAnsi="Arial" w:cs="Arial"/>
          <w:color w:val="FF0000"/>
          <w:sz w:val="22"/>
          <w:szCs w:val="22"/>
        </w:rPr>
      </w:pPr>
      <w:r w:rsidRPr="006C59D5">
        <w:rPr>
          <w:rFonts w:ascii="Arial" w:hAnsi="Arial" w:cs="Arial"/>
          <w:i/>
          <w:color w:val="FF0000"/>
          <w:sz w:val="22"/>
          <w:szCs w:val="22"/>
        </w:rPr>
        <w:lastRenderedPageBreak/>
        <w:t>Zulu Dawn DVD analysis</w:t>
      </w:r>
    </w:p>
    <w:p w:rsidR="008501AC" w:rsidRPr="00186C2F" w:rsidRDefault="008501AC" w:rsidP="00186C2F">
      <w:pPr>
        <w:jc w:val="both"/>
        <w:rPr>
          <w:rFonts w:ascii="Arial" w:hAnsi="Arial" w:cs="Arial"/>
        </w:rPr>
      </w:pPr>
    </w:p>
    <w:p w:rsidR="00186C2F" w:rsidRDefault="00186C2F" w:rsidP="00186C2F">
      <w:pPr>
        <w:jc w:val="both"/>
        <w:rPr>
          <w:rFonts w:ascii="Arial" w:hAnsi="Arial" w:cs="Arial"/>
          <w:b/>
        </w:rPr>
      </w:pPr>
      <w:r w:rsidRPr="00744D4B">
        <w:rPr>
          <w:rFonts w:ascii="Arial" w:hAnsi="Arial" w:cs="Arial"/>
          <w:b/>
        </w:rPr>
        <w:t>Review previous work:</w:t>
      </w:r>
    </w:p>
    <w:p w:rsidR="00186C2F" w:rsidRDefault="00186C2F" w:rsidP="00186C2F">
      <w:pPr>
        <w:jc w:val="both"/>
        <w:rPr>
          <w:rFonts w:ascii="Arial" w:hAnsi="Arial" w:cs="Arial"/>
          <w:sz w:val="22"/>
          <w:szCs w:val="22"/>
        </w:rPr>
      </w:pPr>
      <w:proofErr w:type="gramStart"/>
      <w:r>
        <w:rPr>
          <w:rFonts w:ascii="Arial" w:hAnsi="Arial" w:cs="Arial"/>
          <w:sz w:val="22"/>
          <w:szCs w:val="22"/>
        </w:rPr>
        <w:t>A general revision of all that has been done to date.</w:t>
      </w:r>
      <w:proofErr w:type="gramEnd"/>
    </w:p>
    <w:p w:rsidR="00186C2F" w:rsidRDefault="00186C2F" w:rsidP="00186C2F">
      <w:pPr>
        <w:jc w:val="both"/>
        <w:rPr>
          <w:rFonts w:ascii="Arial" w:hAnsi="Arial" w:cs="Arial"/>
          <w:sz w:val="22"/>
          <w:szCs w:val="22"/>
        </w:rPr>
      </w:pPr>
      <w:r>
        <w:rPr>
          <w:rFonts w:ascii="Arial" w:hAnsi="Arial" w:cs="Arial"/>
          <w:sz w:val="22"/>
          <w:szCs w:val="22"/>
        </w:rPr>
        <w:t>Get students into groups of four. Provide each group with a die and a playing board. Each student has two counters (an eraser &amp; pencil sharpener</w:t>
      </w:r>
      <w:r w:rsidRPr="004718A1">
        <w:rPr>
          <w:rFonts w:ascii="Arial" w:hAnsi="Arial" w:cs="Arial"/>
          <w:sz w:val="22"/>
          <w:szCs w:val="22"/>
        </w:rPr>
        <w:t xml:space="preserve"> </w:t>
      </w:r>
      <w:r>
        <w:rPr>
          <w:rFonts w:ascii="Arial" w:hAnsi="Arial" w:cs="Arial"/>
          <w:sz w:val="22"/>
          <w:szCs w:val="22"/>
        </w:rPr>
        <w:t xml:space="preserve">for example, or a pen top &amp; thumb drive etc). Each student begins in their corner. The object of the game is to take turns to successfully respond to a concept word, explain a skill, or describe an event, person or idea. When this is done successfully, roll the die to travel clockwise that many places around the board to eventually land in their home base adjacent to one’s start point. If one’s </w:t>
      </w:r>
      <w:proofErr w:type="gramStart"/>
      <w:r>
        <w:rPr>
          <w:rFonts w:ascii="Arial" w:hAnsi="Arial" w:cs="Arial"/>
          <w:sz w:val="22"/>
          <w:szCs w:val="22"/>
        </w:rPr>
        <w:t>counter lands on another person’s</w:t>
      </w:r>
      <w:proofErr w:type="gramEnd"/>
      <w:r>
        <w:rPr>
          <w:rFonts w:ascii="Arial" w:hAnsi="Arial" w:cs="Arial"/>
          <w:sz w:val="22"/>
          <w:szCs w:val="22"/>
        </w:rPr>
        <w:t xml:space="preserve"> counter, the person landed on must roll a die and retreat that number of places. If one’s counter lands on an explosion symbol, they get another die roll as acceleration around the board. One must roll the correct die number to land on one’s home base e.g. if the home base is 4 places away, a roll of a 4 is a successful home run. A roll of a 1-3 will get your counter closer to home; but a roll of 5-6 cannot be moved, one must move their second counter or miss this turn. </w:t>
      </w:r>
    </w:p>
    <w:p w:rsidR="00186C2F" w:rsidRDefault="00186C2F" w:rsidP="00186C2F">
      <w:pPr>
        <w:jc w:val="both"/>
        <w:rPr>
          <w:rFonts w:ascii="Arial" w:hAnsi="Arial" w:cs="Arial"/>
          <w:b/>
        </w:rPr>
      </w:pPr>
    </w:p>
    <w:p w:rsidR="00186C2F" w:rsidRDefault="00186C2F" w:rsidP="00186C2F">
      <w:pPr>
        <w:jc w:val="both"/>
        <w:rPr>
          <w:rFonts w:ascii="Arial" w:hAnsi="Arial" w:cs="Arial"/>
          <w:b/>
        </w:rPr>
      </w:pPr>
      <w:r>
        <w:rPr>
          <w:rFonts w:ascii="Arial" w:hAnsi="Arial" w:cs="Arial"/>
          <w:b/>
        </w:rPr>
        <w:t>New knowledge</w:t>
      </w:r>
      <w:r w:rsidRPr="00744D4B">
        <w:rPr>
          <w:rFonts w:ascii="Arial" w:hAnsi="Arial" w:cs="Arial"/>
          <w:b/>
        </w:rPr>
        <w:t>:</w:t>
      </w:r>
    </w:p>
    <w:p w:rsidR="00186C2F" w:rsidRPr="00186C2F" w:rsidRDefault="00186C2F" w:rsidP="00186C2F">
      <w:pPr>
        <w:jc w:val="both"/>
        <w:rPr>
          <w:rFonts w:ascii="Arial" w:hAnsi="Arial" w:cs="Arial"/>
          <w:sz w:val="22"/>
          <w:szCs w:val="22"/>
        </w:rPr>
      </w:pPr>
      <w:r w:rsidRPr="00186C2F">
        <w:rPr>
          <w:rFonts w:ascii="Arial" w:hAnsi="Arial" w:cs="Arial"/>
          <w:sz w:val="22"/>
          <w:szCs w:val="22"/>
        </w:rPr>
        <w:t>Reader focus question 3:</w:t>
      </w:r>
      <w:r w:rsidRPr="00186C2F">
        <w:rPr>
          <w:rFonts w:ascii="Arial" w:hAnsi="Arial" w:cs="Arial"/>
          <w:i/>
          <w:sz w:val="22"/>
          <w:szCs w:val="22"/>
        </w:rPr>
        <w:t>‘By the late nineteenth century, was Imperialism justifiable and inevitable?’</w:t>
      </w:r>
    </w:p>
    <w:p w:rsidR="00186C2F" w:rsidRDefault="00186C2F" w:rsidP="00186C2F">
      <w:pPr>
        <w:jc w:val="both"/>
        <w:rPr>
          <w:rFonts w:ascii="Arial" w:hAnsi="Arial" w:cs="Arial"/>
          <w:sz w:val="22"/>
          <w:szCs w:val="22"/>
        </w:rPr>
      </w:pPr>
    </w:p>
    <w:p w:rsidR="00186C2F" w:rsidRDefault="00186C2F" w:rsidP="00186C2F">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186C2F" w:rsidRDefault="00186C2F" w:rsidP="00186C2F">
      <w:pPr>
        <w:jc w:val="both"/>
        <w:rPr>
          <w:rFonts w:ascii="Arial" w:hAnsi="Arial" w:cs="Arial"/>
          <w:b/>
        </w:rPr>
      </w:pPr>
    </w:p>
    <w:p w:rsidR="00186C2F" w:rsidRDefault="00186C2F" w:rsidP="00186C2F">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186C2F" w:rsidRDefault="00186C2F" w:rsidP="00186C2F">
      <w:pPr>
        <w:jc w:val="both"/>
        <w:rPr>
          <w:rFonts w:ascii="Arial" w:hAnsi="Arial" w:cs="Arial"/>
          <w:b/>
        </w:rPr>
      </w:pPr>
    </w:p>
    <w:p w:rsidR="00186C2F" w:rsidRPr="00293828" w:rsidRDefault="00186C2F" w:rsidP="00186C2F">
      <w:pPr>
        <w:jc w:val="both"/>
        <w:rPr>
          <w:rFonts w:ascii="Arial" w:hAnsi="Arial" w:cs="Arial"/>
          <w:sz w:val="22"/>
          <w:szCs w:val="22"/>
        </w:rPr>
      </w:pPr>
      <w:r w:rsidRPr="009510D9">
        <w:rPr>
          <w:rFonts w:ascii="Arial" w:hAnsi="Arial" w:cs="Arial"/>
          <w:b/>
        </w:rPr>
        <w:t>Student activity:</w:t>
      </w:r>
    </w:p>
    <w:p w:rsidR="00186C2F" w:rsidRPr="005356F1" w:rsidRDefault="00186C2F" w:rsidP="00186C2F">
      <w:pPr>
        <w:jc w:val="both"/>
        <w:rPr>
          <w:rFonts w:ascii="Arial" w:hAnsi="Arial" w:cs="Arial"/>
          <w:sz w:val="22"/>
          <w:szCs w:val="22"/>
        </w:rPr>
      </w:pPr>
      <w:r>
        <w:rPr>
          <w:rFonts w:ascii="Arial" w:hAnsi="Arial" w:cs="Arial"/>
          <w:color w:val="000000" w:themeColor="text1"/>
          <w:sz w:val="22"/>
          <w:szCs w:val="22"/>
        </w:rPr>
        <w:t>Allow students time to create a brainstorm as planning for the Reader Focus Question 3</w:t>
      </w:r>
    </w:p>
    <w:p w:rsidR="00186C2F" w:rsidRDefault="00186C2F" w:rsidP="00186C2F">
      <w:pPr>
        <w:jc w:val="both"/>
        <w:rPr>
          <w:rFonts w:ascii="Arial" w:hAnsi="Arial" w:cs="Arial"/>
          <w:b/>
          <w:sz w:val="22"/>
          <w:szCs w:val="22"/>
        </w:rPr>
      </w:pPr>
    </w:p>
    <w:p w:rsidR="00186C2F" w:rsidRDefault="00186C2F" w:rsidP="00186C2F">
      <w:pPr>
        <w:jc w:val="both"/>
        <w:rPr>
          <w:rFonts w:ascii="Arial" w:hAnsi="Arial" w:cs="Arial"/>
          <w:b/>
        </w:rPr>
      </w:pPr>
      <w:r w:rsidRPr="009510D9">
        <w:rPr>
          <w:rFonts w:ascii="Arial" w:hAnsi="Arial" w:cs="Arial"/>
          <w:b/>
        </w:rPr>
        <w:t>Review today’s lesson:</w:t>
      </w:r>
    </w:p>
    <w:p w:rsidR="00186C2F" w:rsidRDefault="00186C2F" w:rsidP="00186C2F">
      <w:pPr>
        <w:jc w:val="both"/>
        <w:rPr>
          <w:rFonts w:ascii="Arial" w:hAnsi="Arial" w:cs="Arial"/>
          <w:b/>
          <w:u w:val="single"/>
        </w:rPr>
      </w:pPr>
      <w:r>
        <w:rPr>
          <w:rFonts w:ascii="Arial" w:hAnsi="Arial" w:cs="Arial"/>
          <w:sz w:val="22"/>
          <w:szCs w:val="22"/>
        </w:rPr>
        <w:t>Give students time to add responses to the ‘Aims of the lesson’</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27</w:t>
      </w:r>
    </w:p>
    <w:p w:rsidR="00051C81" w:rsidRDefault="00051C81" w:rsidP="00051C81">
      <w:pPr>
        <w:jc w:val="both"/>
        <w:rPr>
          <w:rFonts w:ascii="Arial" w:hAnsi="Arial" w:cs="Arial"/>
          <w:b/>
          <w:u w:val="single"/>
        </w:rPr>
      </w:pPr>
    </w:p>
    <w:p w:rsidR="0051439D" w:rsidRPr="00744D4B" w:rsidRDefault="0051439D" w:rsidP="0051439D">
      <w:pPr>
        <w:jc w:val="both"/>
        <w:rPr>
          <w:rFonts w:ascii="Arial" w:hAnsi="Arial" w:cs="Arial"/>
          <w:b/>
        </w:rPr>
      </w:pPr>
      <w:r w:rsidRPr="00744D4B">
        <w:rPr>
          <w:rFonts w:ascii="Arial" w:hAnsi="Arial" w:cs="Arial"/>
          <w:b/>
        </w:rPr>
        <w:t xml:space="preserve">Aim of the lesson: </w:t>
      </w:r>
    </w:p>
    <w:p w:rsidR="0051439D" w:rsidRPr="0095739E" w:rsidRDefault="0051439D" w:rsidP="0051439D">
      <w:pPr>
        <w:jc w:val="both"/>
        <w:rPr>
          <w:rFonts w:ascii="Arial" w:hAnsi="Arial" w:cs="Arial"/>
          <w:sz w:val="22"/>
          <w:szCs w:val="22"/>
        </w:rPr>
      </w:pPr>
    </w:p>
    <w:p w:rsidR="00291791" w:rsidRPr="005B0FAA" w:rsidRDefault="00291791" w:rsidP="00291791">
      <w:pPr>
        <w:pStyle w:val="ListParagraph"/>
        <w:numPr>
          <w:ilvl w:val="0"/>
          <w:numId w:val="13"/>
        </w:numPr>
        <w:jc w:val="both"/>
        <w:rPr>
          <w:rFonts w:ascii="Arial" w:hAnsi="Arial" w:cs="Arial"/>
          <w:sz w:val="22"/>
          <w:szCs w:val="22"/>
        </w:rPr>
      </w:pPr>
      <w:r>
        <w:rPr>
          <w:rFonts w:ascii="Arial" w:hAnsi="Arial" w:cs="Arial"/>
          <w:sz w:val="22"/>
          <w:szCs w:val="22"/>
        </w:rPr>
        <w:t>Students have time to continue with their Major Research and/or ‘</w:t>
      </w:r>
      <w:r w:rsidRPr="005B0FAA">
        <w:rPr>
          <w:rFonts w:ascii="Arial" w:hAnsi="Arial" w:cs="Arial"/>
          <w:sz w:val="22"/>
          <w:szCs w:val="22"/>
        </w:rPr>
        <w:t xml:space="preserve">Reader focus question </w:t>
      </w:r>
      <w:r>
        <w:rPr>
          <w:rFonts w:ascii="Arial" w:hAnsi="Arial" w:cs="Arial"/>
          <w:sz w:val="22"/>
          <w:szCs w:val="22"/>
        </w:rPr>
        <w:t>3</w:t>
      </w:r>
      <w:r w:rsidRPr="005B0FAA">
        <w:rPr>
          <w:rFonts w:ascii="Arial" w:hAnsi="Arial" w:cs="Arial"/>
          <w:sz w:val="22"/>
          <w:szCs w:val="22"/>
        </w:rPr>
        <w:t>: ‘</w:t>
      </w:r>
      <w:r>
        <w:rPr>
          <w:rFonts w:ascii="Arial" w:hAnsi="Arial" w:cs="Arial"/>
          <w:i/>
          <w:sz w:val="22"/>
          <w:szCs w:val="22"/>
        </w:rPr>
        <w:t>How did popular European thought during the late 1800s, early 1900s affect the notion of Imperialism</w:t>
      </w:r>
      <w:r w:rsidRPr="005B0FAA">
        <w:rPr>
          <w:rFonts w:ascii="Arial" w:hAnsi="Arial" w:cs="Arial"/>
          <w:i/>
          <w:sz w:val="22"/>
          <w:szCs w:val="22"/>
        </w:rPr>
        <w:t>?’</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28</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F58C8" w:rsidRPr="006C59D5" w:rsidRDefault="003F58C8" w:rsidP="003F58C8">
      <w:pPr>
        <w:pStyle w:val="ListParagraph"/>
        <w:numPr>
          <w:ilvl w:val="0"/>
          <w:numId w:val="13"/>
        </w:numPr>
        <w:jc w:val="both"/>
        <w:rPr>
          <w:rFonts w:ascii="Arial" w:hAnsi="Arial" w:cs="Arial"/>
          <w:color w:val="FF0000"/>
          <w:sz w:val="22"/>
          <w:szCs w:val="22"/>
        </w:rPr>
      </w:pPr>
      <w:r w:rsidRPr="006C59D5">
        <w:rPr>
          <w:rFonts w:ascii="Arial" w:hAnsi="Arial" w:cs="Arial"/>
          <w:i/>
          <w:color w:val="FF0000"/>
          <w:sz w:val="22"/>
          <w:szCs w:val="22"/>
        </w:rPr>
        <w:t>Zulu Dawn DVD analysis</w:t>
      </w:r>
    </w:p>
    <w:p w:rsidR="00302E83" w:rsidRDefault="00302E83" w:rsidP="00302E83">
      <w:pPr>
        <w:jc w:val="both"/>
        <w:rPr>
          <w:rFonts w:ascii="Arial" w:hAnsi="Arial" w:cs="Arial"/>
          <w:sz w:val="22"/>
          <w:szCs w:val="22"/>
        </w:rPr>
      </w:pPr>
    </w:p>
    <w:p w:rsidR="00291791" w:rsidRDefault="00291791" w:rsidP="00291791">
      <w:pPr>
        <w:jc w:val="both"/>
        <w:rPr>
          <w:rFonts w:ascii="Arial" w:hAnsi="Arial" w:cs="Arial"/>
          <w:b/>
        </w:rPr>
      </w:pPr>
      <w:r w:rsidRPr="00744D4B">
        <w:rPr>
          <w:rFonts w:ascii="Arial" w:hAnsi="Arial" w:cs="Arial"/>
          <w:b/>
        </w:rPr>
        <w:t>Review previous work:</w:t>
      </w:r>
    </w:p>
    <w:p w:rsidR="00291791" w:rsidRDefault="00A81596" w:rsidP="00291791">
      <w:pPr>
        <w:spacing w:after="200"/>
        <w:jc w:val="both"/>
        <w:rPr>
          <w:rFonts w:ascii="Arial" w:hAnsi="Arial" w:cs="Arial"/>
          <w:sz w:val="22"/>
          <w:szCs w:val="22"/>
        </w:rPr>
      </w:pPr>
      <w:r>
        <w:rPr>
          <w:rFonts w:ascii="Arial" w:hAnsi="Arial" w:cs="Arial"/>
          <w:sz w:val="22"/>
          <w:szCs w:val="22"/>
        </w:rPr>
        <w:t xml:space="preserve">Definition Match </w:t>
      </w:r>
      <w:r w:rsidR="001C3583">
        <w:rPr>
          <w:rFonts w:ascii="Arial" w:hAnsi="Arial" w:cs="Arial"/>
          <w:sz w:val="22"/>
          <w:szCs w:val="22"/>
        </w:rPr>
        <w:t>‘E</w:t>
      </w:r>
      <w:r>
        <w:rPr>
          <w:rFonts w:ascii="Arial" w:hAnsi="Arial" w:cs="Arial"/>
          <w:sz w:val="22"/>
          <w:szCs w:val="22"/>
        </w:rPr>
        <w:t>ugenics</w:t>
      </w:r>
      <w:r w:rsidR="001C3583">
        <w:rPr>
          <w:rFonts w:ascii="Arial" w:hAnsi="Arial" w:cs="Arial"/>
          <w:sz w:val="22"/>
          <w:szCs w:val="22"/>
        </w:rPr>
        <w:t>’</w:t>
      </w:r>
    </w:p>
    <w:p w:rsidR="001C3583" w:rsidRDefault="001C3583" w:rsidP="00291791">
      <w:pPr>
        <w:spacing w:after="200"/>
        <w:jc w:val="both"/>
        <w:rPr>
          <w:rFonts w:ascii="Arial" w:eastAsia="Calibri" w:hAnsi="Arial" w:cs="Arial"/>
          <w:i/>
          <w:sz w:val="22"/>
          <w:szCs w:val="22"/>
        </w:rPr>
      </w:pPr>
      <w:r>
        <w:rPr>
          <w:rFonts w:ascii="Arial" w:hAnsi="Arial" w:cs="Arial"/>
          <w:sz w:val="22"/>
          <w:szCs w:val="22"/>
        </w:rPr>
        <w:t>Get students to contribute the different means of control of colonies</w:t>
      </w:r>
    </w:p>
    <w:p w:rsidR="00291791" w:rsidRDefault="00291791" w:rsidP="00291791">
      <w:pPr>
        <w:jc w:val="both"/>
        <w:rPr>
          <w:rFonts w:ascii="Arial" w:hAnsi="Arial" w:cs="Arial"/>
          <w:b/>
        </w:rPr>
      </w:pPr>
      <w:r>
        <w:rPr>
          <w:rFonts w:ascii="Arial" w:hAnsi="Arial" w:cs="Arial"/>
          <w:b/>
        </w:rPr>
        <w:t>New knowledge</w:t>
      </w:r>
      <w:r w:rsidRPr="00744D4B">
        <w:rPr>
          <w:rFonts w:ascii="Arial" w:hAnsi="Arial" w:cs="Arial"/>
          <w:b/>
        </w:rPr>
        <w:t>:</w:t>
      </w:r>
    </w:p>
    <w:p w:rsidR="00291791" w:rsidRPr="0098054A" w:rsidRDefault="00291791" w:rsidP="0098054A">
      <w:pPr>
        <w:spacing w:after="200"/>
        <w:jc w:val="both"/>
        <w:rPr>
          <w:rFonts w:ascii="Arial" w:hAnsi="Arial" w:cs="Arial"/>
          <w:i/>
          <w:sz w:val="22"/>
          <w:szCs w:val="22"/>
        </w:rPr>
      </w:pPr>
      <w:r>
        <w:rPr>
          <w:rFonts w:ascii="Arial" w:hAnsi="Arial" w:cs="Arial"/>
          <w:sz w:val="22"/>
          <w:szCs w:val="22"/>
        </w:rPr>
        <w:t>Lecture on ‘</w:t>
      </w:r>
      <w:r w:rsidR="001C3583">
        <w:rPr>
          <w:rFonts w:ascii="Arial" w:hAnsi="Arial" w:cs="Arial"/>
          <w:sz w:val="22"/>
          <w:szCs w:val="22"/>
        </w:rPr>
        <w:t>Germany’</w:t>
      </w:r>
      <w:r>
        <w:rPr>
          <w:rFonts w:ascii="Arial" w:hAnsi="Arial" w:cs="Arial"/>
          <w:sz w:val="22"/>
          <w:szCs w:val="22"/>
        </w:rPr>
        <w:t xml:space="preserve"> from the course notes.</w:t>
      </w:r>
      <w:r w:rsidR="001C3583">
        <w:rPr>
          <w:rFonts w:ascii="Arial" w:hAnsi="Arial" w:cs="Arial"/>
          <w:sz w:val="22"/>
          <w:szCs w:val="22"/>
        </w:rPr>
        <w:t xml:space="preserve"> Students add new regions to their</w:t>
      </w:r>
      <w:r w:rsidR="0098054A">
        <w:rPr>
          <w:rFonts w:ascii="Arial" w:hAnsi="Arial" w:cs="Arial"/>
          <w:sz w:val="22"/>
          <w:szCs w:val="22"/>
        </w:rPr>
        <w:t xml:space="preserve"> maps:</w:t>
      </w:r>
      <w:r w:rsidR="0098054A" w:rsidRPr="0098054A">
        <w:rPr>
          <w:rFonts w:ascii="Comic Sans MS" w:eastAsia="Calibri" w:hAnsi="Comic Sans MS"/>
          <w:sz w:val="22"/>
          <w:szCs w:val="22"/>
        </w:rPr>
        <w:t xml:space="preserve"> </w:t>
      </w:r>
      <w:proofErr w:type="spellStart"/>
      <w:r w:rsidR="0098054A" w:rsidRPr="0098054A">
        <w:rPr>
          <w:rFonts w:ascii="Comic Sans MS" w:eastAsia="Calibri" w:hAnsi="Comic Sans MS"/>
          <w:i/>
          <w:sz w:val="22"/>
          <w:szCs w:val="22"/>
        </w:rPr>
        <w:t>Kiaochow</w:t>
      </w:r>
      <w:proofErr w:type="spellEnd"/>
      <w:r w:rsidR="0098054A" w:rsidRPr="0098054A">
        <w:rPr>
          <w:rFonts w:ascii="Comic Sans MS" w:eastAsia="Calibri" w:hAnsi="Comic Sans MS"/>
          <w:i/>
          <w:sz w:val="22"/>
          <w:szCs w:val="22"/>
        </w:rPr>
        <w:t xml:space="preserve"> bay</w:t>
      </w:r>
      <w:r w:rsidR="0098054A">
        <w:rPr>
          <w:rFonts w:ascii="Comic Sans MS" w:eastAsia="Calibri" w:hAnsi="Comic Sans MS"/>
          <w:i/>
          <w:sz w:val="22"/>
          <w:szCs w:val="22"/>
        </w:rPr>
        <w:t>,</w:t>
      </w:r>
      <w:r w:rsidR="0098054A" w:rsidRPr="0098054A">
        <w:rPr>
          <w:rFonts w:ascii="Comic Sans MS" w:eastAsia="Calibri" w:hAnsi="Comic Sans MS"/>
          <w:i/>
          <w:sz w:val="22"/>
          <w:szCs w:val="22"/>
        </w:rPr>
        <w:t xml:space="preserve"> </w:t>
      </w:r>
      <w:r w:rsidR="0098054A">
        <w:rPr>
          <w:rFonts w:ascii="Comic Sans MS" w:eastAsia="Calibri" w:hAnsi="Comic Sans MS"/>
          <w:i/>
          <w:sz w:val="22"/>
          <w:szCs w:val="22"/>
        </w:rPr>
        <w:t>N</w:t>
      </w:r>
      <w:r w:rsidR="0098054A" w:rsidRPr="0098054A">
        <w:rPr>
          <w:rFonts w:ascii="Comic Sans MS" w:eastAsia="Calibri" w:hAnsi="Comic Sans MS"/>
          <w:i/>
          <w:sz w:val="22"/>
          <w:szCs w:val="22"/>
        </w:rPr>
        <w:t xml:space="preserve">ew Guinea, </w:t>
      </w:r>
      <w:r w:rsidR="0098054A">
        <w:rPr>
          <w:rFonts w:ascii="Comic Sans MS" w:eastAsia="Calibri" w:hAnsi="Comic Sans MS"/>
          <w:i/>
          <w:sz w:val="22"/>
          <w:szCs w:val="22"/>
        </w:rPr>
        <w:t>N</w:t>
      </w:r>
      <w:r w:rsidR="0098054A" w:rsidRPr="0098054A">
        <w:rPr>
          <w:rFonts w:ascii="Comic Sans MS" w:eastAsia="Calibri" w:hAnsi="Comic Sans MS"/>
          <w:i/>
          <w:sz w:val="22"/>
          <w:szCs w:val="22"/>
        </w:rPr>
        <w:t xml:space="preserve">orth Solomon, Nauru, Marshall </w:t>
      </w:r>
      <w:proofErr w:type="gramStart"/>
      <w:r w:rsidR="0098054A" w:rsidRPr="0098054A">
        <w:rPr>
          <w:rFonts w:ascii="Comic Sans MS" w:eastAsia="Calibri" w:hAnsi="Comic Sans MS"/>
          <w:i/>
          <w:sz w:val="22"/>
          <w:szCs w:val="22"/>
        </w:rPr>
        <w:t>islands</w:t>
      </w:r>
      <w:proofErr w:type="gramEnd"/>
      <w:r w:rsidR="0098054A" w:rsidRPr="0098054A">
        <w:rPr>
          <w:rFonts w:ascii="Comic Sans MS" w:eastAsia="Calibri" w:hAnsi="Comic Sans MS"/>
          <w:i/>
          <w:sz w:val="22"/>
          <w:szCs w:val="22"/>
        </w:rPr>
        <w:t>, Caroline islands, German Samoa</w:t>
      </w:r>
      <w:r w:rsidR="0098054A">
        <w:rPr>
          <w:rFonts w:ascii="Comic Sans MS" w:eastAsia="Calibri" w:hAnsi="Comic Sans MS"/>
          <w:i/>
          <w:sz w:val="22"/>
          <w:szCs w:val="22"/>
        </w:rPr>
        <w:t xml:space="preserve">, </w:t>
      </w:r>
    </w:p>
    <w:p w:rsidR="00291791" w:rsidRDefault="00291791" w:rsidP="00291791">
      <w:pPr>
        <w:jc w:val="both"/>
        <w:rPr>
          <w:rFonts w:ascii="Arial" w:hAnsi="Arial" w:cs="Arial"/>
          <w:sz w:val="22"/>
          <w:szCs w:val="22"/>
        </w:rPr>
      </w:pPr>
    </w:p>
    <w:p w:rsidR="00291791" w:rsidRDefault="00291791" w:rsidP="00291791">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291791" w:rsidRPr="006C61B7" w:rsidRDefault="001C3583" w:rsidP="00291791">
      <w:pPr>
        <w:jc w:val="both"/>
        <w:rPr>
          <w:rFonts w:ascii="Arial" w:hAnsi="Arial" w:cs="Arial"/>
          <w:color w:val="FF0000"/>
          <w:sz w:val="22"/>
          <w:szCs w:val="22"/>
        </w:rPr>
      </w:pPr>
      <w:r>
        <w:rPr>
          <w:rFonts w:ascii="Arial" w:hAnsi="Arial" w:cs="Arial"/>
          <w:color w:val="FF0000"/>
          <w:sz w:val="22"/>
          <w:szCs w:val="22"/>
        </w:rPr>
        <w:t>??????</w:t>
      </w:r>
      <w:r w:rsidR="00291791">
        <w:rPr>
          <w:rFonts w:ascii="Arial" w:hAnsi="Arial" w:cs="Arial"/>
          <w:sz w:val="22"/>
          <w:szCs w:val="22"/>
        </w:rPr>
        <w:t xml:space="preserve"> </w:t>
      </w:r>
      <w:r w:rsidR="00291791">
        <w:rPr>
          <w:rFonts w:ascii="Arial" w:hAnsi="Arial" w:cs="Arial"/>
          <w:color w:val="FF0000"/>
          <w:sz w:val="22"/>
          <w:szCs w:val="22"/>
        </w:rPr>
        <w:t>find a definition</w:t>
      </w:r>
    </w:p>
    <w:p w:rsidR="00291791" w:rsidRDefault="00291791" w:rsidP="00291791">
      <w:pPr>
        <w:jc w:val="both"/>
        <w:rPr>
          <w:rFonts w:ascii="Arial" w:hAnsi="Arial" w:cs="Arial"/>
          <w:b/>
        </w:rPr>
      </w:pPr>
    </w:p>
    <w:p w:rsidR="00291791" w:rsidRDefault="00291791" w:rsidP="00291791">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291791" w:rsidRPr="00D439D9" w:rsidRDefault="001C3583" w:rsidP="00291791">
      <w:pPr>
        <w:jc w:val="both"/>
        <w:rPr>
          <w:rFonts w:ascii="Arial" w:hAnsi="Arial" w:cs="Arial"/>
          <w:color w:val="000000" w:themeColor="text1"/>
          <w:sz w:val="22"/>
          <w:szCs w:val="22"/>
        </w:rPr>
      </w:pPr>
      <w:r>
        <w:rPr>
          <w:rFonts w:ascii="Arial" w:hAnsi="Arial" w:cs="Arial"/>
          <w:sz w:val="22"/>
          <w:szCs w:val="22"/>
        </w:rPr>
        <w:t>Preparation for in class essays – dot points to expand upon</w:t>
      </w:r>
      <w:r w:rsidR="00291791">
        <w:rPr>
          <w:rFonts w:ascii="Arial" w:hAnsi="Arial" w:cs="Arial"/>
          <w:sz w:val="22"/>
          <w:szCs w:val="22"/>
        </w:rPr>
        <w:t xml:space="preserve">: </w:t>
      </w:r>
      <w:r w:rsidR="00291791">
        <w:rPr>
          <w:rFonts w:ascii="Arial" w:hAnsi="Arial" w:cs="Arial"/>
          <w:color w:val="FF0000"/>
          <w:sz w:val="22"/>
          <w:szCs w:val="22"/>
        </w:rPr>
        <w:t xml:space="preserve">find mnemonic for this. </w:t>
      </w:r>
    </w:p>
    <w:p w:rsidR="00291791" w:rsidRDefault="00291791" w:rsidP="00291791">
      <w:pPr>
        <w:jc w:val="both"/>
        <w:rPr>
          <w:rFonts w:ascii="Arial" w:hAnsi="Arial" w:cs="Arial"/>
          <w:b/>
        </w:rPr>
      </w:pPr>
    </w:p>
    <w:p w:rsidR="00291791" w:rsidRPr="00293828" w:rsidRDefault="00291791" w:rsidP="00291791">
      <w:pPr>
        <w:jc w:val="both"/>
        <w:rPr>
          <w:rFonts w:ascii="Arial" w:hAnsi="Arial" w:cs="Arial"/>
          <w:sz w:val="22"/>
          <w:szCs w:val="22"/>
        </w:rPr>
      </w:pPr>
      <w:r w:rsidRPr="009510D9">
        <w:rPr>
          <w:rFonts w:ascii="Arial" w:hAnsi="Arial" w:cs="Arial"/>
          <w:b/>
        </w:rPr>
        <w:t>Student activity:</w:t>
      </w:r>
    </w:p>
    <w:p w:rsidR="00291791" w:rsidRDefault="001C3583" w:rsidP="00291791">
      <w:pPr>
        <w:jc w:val="both"/>
        <w:rPr>
          <w:rFonts w:ascii="Arial" w:hAnsi="Arial" w:cs="Arial"/>
          <w:color w:val="000000" w:themeColor="text1"/>
          <w:sz w:val="22"/>
          <w:szCs w:val="22"/>
        </w:rPr>
      </w:pPr>
      <w:r>
        <w:rPr>
          <w:rFonts w:ascii="Arial" w:hAnsi="Arial" w:cs="Arial"/>
          <w:color w:val="000000" w:themeColor="text1"/>
          <w:sz w:val="22"/>
          <w:szCs w:val="22"/>
        </w:rPr>
        <w:t>Students use their notes to create a brainstorm for the following topics – one of which, or part of more than one will be the in class essay for lesson 31</w:t>
      </w:r>
      <w:r w:rsidR="00291791">
        <w:rPr>
          <w:rFonts w:ascii="Arial" w:hAnsi="Arial" w:cs="Arial"/>
          <w:color w:val="000000" w:themeColor="text1"/>
          <w:sz w:val="22"/>
          <w:szCs w:val="22"/>
        </w:rPr>
        <w:t>.</w:t>
      </w:r>
    </w:p>
    <w:p w:rsidR="00291791" w:rsidRPr="005356F1" w:rsidRDefault="00291791" w:rsidP="00291791">
      <w:pPr>
        <w:jc w:val="both"/>
        <w:rPr>
          <w:rFonts w:ascii="Arial" w:hAnsi="Arial" w:cs="Arial"/>
          <w:sz w:val="22"/>
          <w:szCs w:val="22"/>
        </w:rPr>
      </w:pPr>
      <w:r w:rsidRPr="005356F1">
        <w:rPr>
          <w:rFonts w:ascii="Arial" w:hAnsi="Arial" w:cs="Arial"/>
          <w:color w:val="000000" w:themeColor="text1"/>
          <w:sz w:val="22"/>
          <w:szCs w:val="22"/>
        </w:rPr>
        <w:t xml:space="preserve">Students read </w:t>
      </w:r>
      <w:r>
        <w:rPr>
          <w:rFonts w:ascii="Arial" w:hAnsi="Arial" w:cs="Arial"/>
          <w:color w:val="000000" w:themeColor="text1"/>
          <w:sz w:val="22"/>
          <w:szCs w:val="22"/>
        </w:rPr>
        <w:t xml:space="preserve">pp. </w:t>
      </w:r>
      <w:r w:rsidR="001C3583">
        <w:rPr>
          <w:rFonts w:ascii="Arial" w:hAnsi="Arial" w:cs="Arial"/>
          <w:color w:val="000000" w:themeColor="text1"/>
          <w:sz w:val="22"/>
          <w:szCs w:val="22"/>
        </w:rPr>
        <w:t>41</w:t>
      </w:r>
      <w:r>
        <w:rPr>
          <w:rFonts w:ascii="Arial" w:hAnsi="Arial" w:cs="Arial"/>
          <w:color w:val="000000" w:themeColor="text1"/>
          <w:sz w:val="22"/>
          <w:szCs w:val="22"/>
        </w:rPr>
        <w:t xml:space="preserve"> - </w:t>
      </w:r>
      <w:r w:rsidR="001C3583">
        <w:rPr>
          <w:rFonts w:ascii="Arial" w:hAnsi="Arial" w:cs="Arial"/>
          <w:color w:val="000000" w:themeColor="text1"/>
          <w:sz w:val="22"/>
          <w:szCs w:val="22"/>
        </w:rPr>
        <w:t>48</w:t>
      </w:r>
      <w:r w:rsidRPr="005356F1">
        <w:rPr>
          <w:rFonts w:ascii="Arial" w:hAnsi="Arial" w:cs="Arial"/>
          <w:color w:val="000000" w:themeColor="text1"/>
          <w:sz w:val="22"/>
          <w:szCs w:val="22"/>
        </w:rPr>
        <w:t>, highlight, take notes, create dot points.</w:t>
      </w:r>
    </w:p>
    <w:p w:rsidR="00291791" w:rsidRDefault="00291791" w:rsidP="00291791">
      <w:pPr>
        <w:jc w:val="both"/>
        <w:rPr>
          <w:rFonts w:ascii="Arial" w:hAnsi="Arial" w:cs="Arial"/>
          <w:b/>
          <w:sz w:val="22"/>
          <w:szCs w:val="22"/>
        </w:rPr>
      </w:pPr>
    </w:p>
    <w:p w:rsidR="00291791" w:rsidRDefault="00291791" w:rsidP="00291791">
      <w:pPr>
        <w:jc w:val="both"/>
        <w:rPr>
          <w:rFonts w:ascii="Arial" w:hAnsi="Arial" w:cs="Arial"/>
          <w:b/>
        </w:rPr>
      </w:pPr>
      <w:r w:rsidRPr="009510D9">
        <w:rPr>
          <w:rFonts w:ascii="Arial" w:hAnsi="Arial" w:cs="Arial"/>
          <w:b/>
        </w:rPr>
        <w:t>Review today’s lesson:</w:t>
      </w:r>
    </w:p>
    <w:p w:rsidR="00291791" w:rsidRDefault="00291791" w:rsidP="00291791">
      <w:pPr>
        <w:jc w:val="both"/>
        <w:rPr>
          <w:rFonts w:ascii="Arial" w:hAnsi="Arial" w:cs="Arial"/>
          <w:b/>
          <w:u w:val="single"/>
        </w:rPr>
      </w:pPr>
      <w:r>
        <w:rPr>
          <w:rFonts w:ascii="Arial" w:hAnsi="Arial" w:cs="Arial"/>
          <w:sz w:val="22"/>
          <w:szCs w:val="22"/>
        </w:rPr>
        <w:t>Give students time to add responses to the ‘Aims of the lesson’</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29</w:t>
      </w:r>
    </w:p>
    <w:p w:rsidR="00051C81" w:rsidRDefault="00051C81" w:rsidP="00051C81">
      <w:pPr>
        <w:jc w:val="both"/>
        <w:rPr>
          <w:rFonts w:ascii="Arial" w:hAnsi="Arial" w:cs="Arial"/>
          <w:b/>
          <w:u w:val="single"/>
        </w:rPr>
      </w:pPr>
    </w:p>
    <w:p w:rsidR="0051439D" w:rsidRPr="00744D4B" w:rsidRDefault="0051439D" w:rsidP="0051439D">
      <w:pPr>
        <w:jc w:val="both"/>
        <w:rPr>
          <w:rFonts w:ascii="Arial" w:hAnsi="Arial" w:cs="Arial"/>
          <w:b/>
        </w:rPr>
      </w:pPr>
      <w:r w:rsidRPr="00744D4B">
        <w:rPr>
          <w:rFonts w:ascii="Arial" w:hAnsi="Arial" w:cs="Arial"/>
          <w:b/>
        </w:rPr>
        <w:t xml:space="preserve">Aim of the lesson: </w:t>
      </w:r>
    </w:p>
    <w:p w:rsidR="0051439D" w:rsidRPr="0095739E" w:rsidRDefault="0051439D" w:rsidP="0051439D">
      <w:pPr>
        <w:jc w:val="both"/>
        <w:rPr>
          <w:rFonts w:ascii="Arial" w:hAnsi="Arial" w:cs="Arial"/>
          <w:sz w:val="22"/>
          <w:szCs w:val="22"/>
        </w:rPr>
      </w:pPr>
    </w:p>
    <w:p w:rsidR="001C3583" w:rsidRPr="005B0FAA" w:rsidRDefault="001C3583" w:rsidP="001C3583">
      <w:pPr>
        <w:pStyle w:val="ListParagraph"/>
        <w:numPr>
          <w:ilvl w:val="0"/>
          <w:numId w:val="13"/>
        </w:numPr>
        <w:jc w:val="both"/>
        <w:rPr>
          <w:rFonts w:ascii="Arial" w:hAnsi="Arial" w:cs="Arial"/>
          <w:sz w:val="22"/>
          <w:szCs w:val="22"/>
        </w:rPr>
      </w:pPr>
      <w:r w:rsidRPr="001C3583">
        <w:rPr>
          <w:rFonts w:ascii="Arial" w:hAnsi="Arial" w:cs="Arial"/>
          <w:sz w:val="22"/>
          <w:szCs w:val="22"/>
        </w:rPr>
        <w:t>Students have time to continue with their Major Research and/or ‘</w:t>
      </w:r>
      <w:r>
        <w:rPr>
          <w:rFonts w:ascii="Arial" w:hAnsi="Arial" w:cs="Arial"/>
          <w:sz w:val="22"/>
          <w:szCs w:val="22"/>
        </w:rPr>
        <w:t>‘</w:t>
      </w:r>
      <w:r w:rsidRPr="005B0FAA">
        <w:rPr>
          <w:rFonts w:ascii="Arial" w:hAnsi="Arial" w:cs="Arial"/>
          <w:sz w:val="22"/>
          <w:szCs w:val="22"/>
        </w:rPr>
        <w:t xml:space="preserve">Reader focus question </w:t>
      </w:r>
      <w:r>
        <w:rPr>
          <w:rFonts w:ascii="Arial" w:hAnsi="Arial" w:cs="Arial"/>
          <w:sz w:val="22"/>
          <w:szCs w:val="22"/>
        </w:rPr>
        <w:t>3</w:t>
      </w:r>
      <w:r w:rsidRPr="005B0FAA">
        <w:rPr>
          <w:rFonts w:ascii="Arial" w:hAnsi="Arial" w:cs="Arial"/>
          <w:sz w:val="22"/>
          <w:szCs w:val="22"/>
        </w:rPr>
        <w:t>: ‘</w:t>
      </w:r>
      <w:r>
        <w:rPr>
          <w:rFonts w:ascii="Arial" w:hAnsi="Arial" w:cs="Arial"/>
          <w:i/>
          <w:sz w:val="22"/>
          <w:szCs w:val="22"/>
        </w:rPr>
        <w:t>How did popular European thought during the late 1800s, early 1900s affect the notion of Imperialism</w:t>
      </w:r>
      <w:r w:rsidRPr="005B0FAA">
        <w:rPr>
          <w:rFonts w:ascii="Arial" w:hAnsi="Arial" w:cs="Arial"/>
          <w:i/>
          <w:sz w:val="22"/>
          <w:szCs w:val="22"/>
        </w:rPr>
        <w:t>?’</w:t>
      </w:r>
    </w:p>
    <w:p w:rsidR="001C3583" w:rsidRPr="001C3583" w:rsidRDefault="001C3583" w:rsidP="001C3583">
      <w:pPr>
        <w:pStyle w:val="ListParagraph"/>
        <w:numPr>
          <w:ilvl w:val="0"/>
          <w:numId w:val="13"/>
        </w:numPr>
        <w:jc w:val="both"/>
        <w:rPr>
          <w:rFonts w:ascii="Arial" w:hAnsi="Arial" w:cs="Arial"/>
          <w:sz w:val="22"/>
          <w:szCs w:val="22"/>
        </w:rPr>
      </w:pPr>
      <w:r w:rsidRPr="001C3583">
        <w:rPr>
          <w:rFonts w:ascii="Arial" w:hAnsi="Arial" w:cs="Arial"/>
          <w:color w:val="000000" w:themeColor="text1"/>
          <w:sz w:val="22"/>
          <w:szCs w:val="22"/>
        </w:rPr>
        <w:t xml:space="preserve">Students read pp. </w:t>
      </w:r>
      <w:r>
        <w:rPr>
          <w:rFonts w:ascii="Arial" w:hAnsi="Arial" w:cs="Arial"/>
          <w:color w:val="000000" w:themeColor="text1"/>
          <w:sz w:val="22"/>
          <w:szCs w:val="22"/>
        </w:rPr>
        <w:t>4</w:t>
      </w:r>
      <w:r w:rsidR="00874877">
        <w:rPr>
          <w:rFonts w:ascii="Arial" w:hAnsi="Arial" w:cs="Arial"/>
          <w:color w:val="000000" w:themeColor="text1"/>
          <w:sz w:val="22"/>
          <w:szCs w:val="22"/>
        </w:rPr>
        <w:t>9 - 52</w:t>
      </w:r>
      <w:r w:rsidRPr="001C3583">
        <w:rPr>
          <w:rFonts w:ascii="Arial" w:hAnsi="Arial" w:cs="Arial"/>
          <w:color w:val="000000" w:themeColor="text1"/>
          <w:sz w:val="22"/>
          <w:szCs w:val="22"/>
        </w:rPr>
        <w:t>, highlight, take notes, create dot points.</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30</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F58C8" w:rsidRPr="006C59D5" w:rsidRDefault="003F58C8" w:rsidP="003F58C8">
      <w:pPr>
        <w:pStyle w:val="ListParagraph"/>
        <w:numPr>
          <w:ilvl w:val="0"/>
          <w:numId w:val="13"/>
        </w:numPr>
        <w:jc w:val="both"/>
        <w:rPr>
          <w:rFonts w:ascii="Arial" w:hAnsi="Arial" w:cs="Arial"/>
          <w:color w:val="FF0000"/>
          <w:sz w:val="22"/>
          <w:szCs w:val="22"/>
        </w:rPr>
      </w:pPr>
      <w:r w:rsidRPr="006C59D5">
        <w:rPr>
          <w:rFonts w:ascii="Arial" w:hAnsi="Arial" w:cs="Arial"/>
          <w:i/>
          <w:color w:val="FF0000"/>
          <w:sz w:val="22"/>
          <w:szCs w:val="22"/>
        </w:rPr>
        <w:t>Zulu Dawn DVD analysis</w:t>
      </w:r>
    </w:p>
    <w:p w:rsidR="00302E83" w:rsidRDefault="00302E83" w:rsidP="00302E83">
      <w:pPr>
        <w:jc w:val="both"/>
        <w:rPr>
          <w:rFonts w:ascii="Arial" w:hAnsi="Arial" w:cs="Arial"/>
          <w:sz w:val="22"/>
          <w:szCs w:val="22"/>
        </w:rPr>
      </w:pPr>
    </w:p>
    <w:p w:rsidR="001C3583" w:rsidRDefault="001C3583" w:rsidP="001C3583">
      <w:pPr>
        <w:jc w:val="both"/>
        <w:rPr>
          <w:rFonts w:ascii="Arial" w:hAnsi="Arial" w:cs="Arial"/>
          <w:b/>
        </w:rPr>
      </w:pPr>
      <w:r w:rsidRPr="00744D4B">
        <w:rPr>
          <w:rFonts w:ascii="Arial" w:hAnsi="Arial" w:cs="Arial"/>
          <w:b/>
        </w:rPr>
        <w:t>Review previous work:</w:t>
      </w:r>
    </w:p>
    <w:p w:rsidR="001C3583" w:rsidRDefault="001C3583" w:rsidP="001C3583">
      <w:pPr>
        <w:jc w:val="both"/>
        <w:rPr>
          <w:rFonts w:ascii="Arial" w:hAnsi="Arial" w:cs="Arial"/>
          <w:sz w:val="22"/>
          <w:szCs w:val="22"/>
        </w:rPr>
      </w:pPr>
      <w:r>
        <w:rPr>
          <w:rFonts w:ascii="Arial" w:hAnsi="Arial" w:cs="Arial"/>
          <w:sz w:val="22"/>
          <w:szCs w:val="22"/>
        </w:rPr>
        <w:t>Students are to list the different motives of Imperialism using their mnemonic.</w:t>
      </w:r>
    </w:p>
    <w:p w:rsidR="001C3583" w:rsidRDefault="001C3583" w:rsidP="001C3583">
      <w:pPr>
        <w:jc w:val="both"/>
        <w:rPr>
          <w:rFonts w:ascii="Arial" w:hAnsi="Arial" w:cs="Arial"/>
          <w:sz w:val="22"/>
          <w:szCs w:val="22"/>
        </w:rPr>
      </w:pPr>
      <w:r>
        <w:rPr>
          <w:rFonts w:ascii="Arial" w:hAnsi="Arial" w:cs="Arial"/>
          <w:sz w:val="22"/>
          <w:szCs w:val="22"/>
        </w:rPr>
        <w:t xml:space="preserve">Provide </w:t>
      </w:r>
      <w:proofErr w:type="gramStart"/>
      <w:r>
        <w:rPr>
          <w:rFonts w:ascii="Arial" w:hAnsi="Arial" w:cs="Arial"/>
          <w:sz w:val="22"/>
          <w:szCs w:val="22"/>
        </w:rPr>
        <w:t>a 1-10 quiz on ‘Germany.’</w:t>
      </w:r>
      <w:proofErr w:type="gramEnd"/>
    </w:p>
    <w:p w:rsidR="001C3583" w:rsidRDefault="001C3583" w:rsidP="001C3583">
      <w:pPr>
        <w:jc w:val="both"/>
        <w:rPr>
          <w:rFonts w:ascii="Arial" w:hAnsi="Arial" w:cs="Arial"/>
          <w:b/>
        </w:rPr>
      </w:pPr>
    </w:p>
    <w:p w:rsidR="001C3583" w:rsidRDefault="001C3583" w:rsidP="001C3583">
      <w:pPr>
        <w:jc w:val="both"/>
        <w:rPr>
          <w:rFonts w:ascii="Arial" w:hAnsi="Arial" w:cs="Arial"/>
          <w:b/>
        </w:rPr>
      </w:pPr>
      <w:r>
        <w:rPr>
          <w:rFonts w:ascii="Arial" w:hAnsi="Arial" w:cs="Arial"/>
          <w:b/>
        </w:rPr>
        <w:t>New knowledge</w:t>
      </w:r>
      <w:r w:rsidRPr="00744D4B">
        <w:rPr>
          <w:rFonts w:ascii="Arial" w:hAnsi="Arial" w:cs="Arial"/>
          <w:b/>
        </w:rPr>
        <w:t>:</w:t>
      </w:r>
    </w:p>
    <w:p w:rsidR="0098054A" w:rsidRPr="0098054A" w:rsidRDefault="0098054A" w:rsidP="0098054A">
      <w:pPr>
        <w:spacing w:after="200"/>
        <w:jc w:val="both"/>
        <w:rPr>
          <w:rFonts w:ascii="Arial" w:hAnsi="Arial" w:cs="Arial"/>
          <w:i/>
          <w:sz w:val="22"/>
          <w:szCs w:val="22"/>
        </w:rPr>
      </w:pPr>
      <w:r>
        <w:rPr>
          <w:rFonts w:ascii="Arial" w:hAnsi="Arial" w:cs="Arial"/>
          <w:sz w:val="22"/>
          <w:szCs w:val="22"/>
        </w:rPr>
        <w:t>Lecture on ‘China’ from the course notes. Students add new regions to their maps if necessary:</w:t>
      </w:r>
      <w:r w:rsidRPr="0098054A">
        <w:rPr>
          <w:rFonts w:ascii="Comic Sans MS" w:eastAsia="Calibri" w:hAnsi="Comic Sans MS"/>
          <w:sz w:val="22"/>
          <w:szCs w:val="22"/>
        </w:rPr>
        <w:t xml:space="preserve"> </w:t>
      </w:r>
    </w:p>
    <w:p w:rsidR="001C3583" w:rsidRDefault="001C3583" w:rsidP="001C3583">
      <w:pPr>
        <w:jc w:val="both"/>
        <w:rPr>
          <w:rFonts w:ascii="Arial" w:hAnsi="Arial" w:cs="Arial"/>
          <w:sz w:val="22"/>
          <w:szCs w:val="22"/>
        </w:rPr>
      </w:pPr>
    </w:p>
    <w:p w:rsidR="001C3583" w:rsidRDefault="001C3583" w:rsidP="001C3583">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1C3583" w:rsidRDefault="001C3583" w:rsidP="001C3583">
      <w:pPr>
        <w:jc w:val="both"/>
        <w:rPr>
          <w:rFonts w:ascii="Arial" w:hAnsi="Arial" w:cs="Arial"/>
          <w:b/>
        </w:rPr>
      </w:pPr>
    </w:p>
    <w:p w:rsidR="001C3583" w:rsidRDefault="001C3583" w:rsidP="001C3583">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1C3583" w:rsidRDefault="006C59D5" w:rsidP="001C3583">
      <w:pPr>
        <w:jc w:val="both"/>
        <w:rPr>
          <w:rFonts w:ascii="Arial" w:hAnsi="Arial" w:cs="Arial"/>
          <w:sz w:val="22"/>
          <w:szCs w:val="22"/>
        </w:rPr>
      </w:pPr>
      <w:r>
        <w:rPr>
          <w:rFonts w:ascii="Arial" w:hAnsi="Arial" w:cs="Arial"/>
          <w:sz w:val="22"/>
          <w:szCs w:val="22"/>
        </w:rPr>
        <w:t>In class essay preparation – dot points, mnemonics’, brainstorms</w:t>
      </w:r>
    </w:p>
    <w:p w:rsidR="006C59D5" w:rsidRPr="006C59D5" w:rsidRDefault="006C59D5" w:rsidP="001C3583">
      <w:pPr>
        <w:jc w:val="both"/>
        <w:rPr>
          <w:rFonts w:ascii="Arial" w:hAnsi="Arial" w:cs="Arial"/>
          <w:sz w:val="22"/>
          <w:szCs w:val="22"/>
        </w:rPr>
      </w:pPr>
    </w:p>
    <w:p w:rsidR="001C3583" w:rsidRPr="00293828" w:rsidRDefault="001C3583" w:rsidP="001C3583">
      <w:pPr>
        <w:jc w:val="both"/>
        <w:rPr>
          <w:rFonts w:ascii="Arial" w:hAnsi="Arial" w:cs="Arial"/>
          <w:sz w:val="22"/>
          <w:szCs w:val="22"/>
        </w:rPr>
      </w:pPr>
      <w:r w:rsidRPr="009510D9">
        <w:rPr>
          <w:rFonts w:ascii="Arial" w:hAnsi="Arial" w:cs="Arial"/>
          <w:b/>
        </w:rPr>
        <w:t>Student activity:</w:t>
      </w:r>
    </w:p>
    <w:p w:rsidR="001C3583" w:rsidRDefault="001C3583" w:rsidP="001C3583">
      <w:pPr>
        <w:jc w:val="both"/>
        <w:rPr>
          <w:rFonts w:ascii="Arial" w:hAnsi="Arial" w:cs="Arial"/>
          <w:color w:val="000000" w:themeColor="text1"/>
          <w:sz w:val="22"/>
          <w:szCs w:val="22"/>
        </w:rPr>
      </w:pPr>
      <w:r>
        <w:rPr>
          <w:rFonts w:ascii="Arial" w:hAnsi="Arial" w:cs="Arial"/>
          <w:color w:val="000000" w:themeColor="text1"/>
          <w:sz w:val="22"/>
          <w:szCs w:val="22"/>
        </w:rPr>
        <w:t xml:space="preserve">Students use their notes to </w:t>
      </w:r>
      <w:r w:rsidR="0098054A">
        <w:rPr>
          <w:rFonts w:ascii="Arial" w:hAnsi="Arial" w:cs="Arial"/>
          <w:color w:val="000000" w:themeColor="text1"/>
          <w:sz w:val="22"/>
          <w:szCs w:val="22"/>
        </w:rPr>
        <w:t xml:space="preserve">continue to </w:t>
      </w:r>
      <w:r>
        <w:rPr>
          <w:rFonts w:ascii="Arial" w:hAnsi="Arial" w:cs="Arial"/>
          <w:color w:val="000000" w:themeColor="text1"/>
          <w:sz w:val="22"/>
          <w:szCs w:val="22"/>
        </w:rPr>
        <w:t>create a brainstorm for the following topics</w:t>
      </w:r>
      <w:r w:rsidR="0098054A">
        <w:rPr>
          <w:rFonts w:ascii="Arial" w:hAnsi="Arial" w:cs="Arial"/>
          <w:color w:val="000000" w:themeColor="text1"/>
          <w:sz w:val="22"/>
          <w:szCs w:val="22"/>
        </w:rPr>
        <w:t xml:space="preserve">: </w:t>
      </w:r>
      <w:r w:rsidR="008272F4">
        <w:rPr>
          <w:rFonts w:ascii="Arial" w:hAnsi="Arial" w:cs="Arial"/>
          <w:color w:val="FF0000"/>
          <w:sz w:val="22"/>
          <w:szCs w:val="22"/>
        </w:rPr>
        <w:t>topics</w:t>
      </w:r>
      <w:r w:rsidR="0098054A">
        <w:rPr>
          <w:rFonts w:ascii="Arial" w:hAnsi="Arial" w:cs="Arial"/>
          <w:color w:val="FF0000"/>
          <w:sz w:val="22"/>
          <w:szCs w:val="22"/>
        </w:rPr>
        <w:t xml:space="preserve"> to choose from?</w:t>
      </w:r>
      <w:r>
        <w:rPr>
          <w:rFonts w:ascii="Arial" w:hAnsi="Arial" w:cs="Arial"/>
          <w:color w:val="000000" w:themeColor="text1"/>
          <w:sz w:val="22"/>
          <w:szCs w:val="22"/>
        </w:rPr>
        <w:t xml:space="preserve"> – one of which, or part of more than one will be the in class essay for lesson 31.</w:t>
      </w:r>
    </w:p>
    <w:p w:rsidR="001C3583" w:rsidRPr="005356F1" w:rsidRDefault="001C3583" w:rsidP="001C3583">
      <w:pPr>
        <w:jc w:val="both"/>
        <w:rPr>
          <w:rFonts w:ascii="Arial" w:hAnsi="Arial" w:cs="Arial"/>
          <w:sz w:val="22"/>
          <w:szCs w:val="22"/>
        </w:rPr>
      </w:pPr>
      <w:r w:rsidRPr="005356F1">
        <w:rPr>
          <w:rFonts w:ascii="Arial" w:hAnsi="Arial" w:cs="Arial"/>
          <w:color w:val="000000" w:themeColor="text1"/>
          <w:sz w:val="22"/>
          <w:szCs w:val="22"/>
        </w:rPr>
        <w:t xml:space="preserve">Students read </w:t>
      </w:r>
      <w:r>
        <w:rPr>
          <w:rFonts w:ascii="Arial" w:hAnsi="Arial" w:cs="Arial"/>
          <w:color w:val="000000" w:themeColor="text1"/>
          <w:sz w:val="22"/>
          <w:szCs w:val="22"/>
        </w:rPr>
        <w:t xml:space="preserve">pp. </w:t>
      </w:r>
      <w:r w:rsidR="00874877">
        <w:rPr>
          <w:rFonts w:ascii="Arial" w:hAnsi="Arial" w:cs="Arial"/>
          <w:color w:val="000000" w:themeColor="text1"/>
          <w:sz w:val="22"/>
          <w:szCs w:val="22"/>
        </w:rPr>
        <w:t>49</w:t>
      </w:r>
      <w:r>
        <w:rPr>
          <w:rFonts w:ascii="Arial" w:hAnsi="Arial" w:cs="Arial"/>
          <w:color w:val="000000" w:themeColor="text1"/>
          <w:sz w:val="22"/>
          <w:szCs w:val="22"/>
        </w:rPr>
        <w:t xml:space="preserve"> - </w:t>
      </w:r>
      <w:r w:rsidR="00874877">
        <w:rPr>
          <w:rFonts w:ascii="Arial" w:hAnsi="Arial" w:cs="Arial"/>
          <w:color w:val="000000" w:themeColor="text1"/>
          <w:sz w:val="22"/>
          <w:szCs w:val="22"/>
        </w:rPr>
        <w:t>52</w:t>
      </w:r>
      <w:r w:rsidRPr="005356F1">
        <w:rPr>
          <w:rFonts w:ascii="Arial" w:hAnsi="Arial" w:cs="Arial"/>
          <w:color w:val="000000" w:themeColor="text1"/>
          <w:sz w:val="22"/>
          <w:szCs w:val="22"/>
        </w:rPr>
        <w:t>, highlight, take notes, create dot points.</w:t>
      </w:r>
    </w:p>
    <w:p w:rsidR="001C3583" w:rsidRDefault="001C3583" w:rsidP="001C3583">
      <w:pPr>
        <w:jc w:val="both"/>
        <w:rPr>
          <w:rFonts w:ascii="Arial" w:hAnsi="Arial" w:cs="Arial"/>
          <w:b/>
          <w:sz w:val="22"/>
          <w:szCs w:val="22"/>
        </w:rPr>
      </w:pPr>
    </w:p>
    <w:p w:rsidR="001C3583" w:rsidRDefault="001C3583" w:rsidP="001C3583">
      <w:pPr>
        <w:jc w:val="both"/>
        <w:rPr>
          <w:rFonts w:ascii="Arial" w:hAnsi="Arial" w:cs="Arial"/>
          <w:b/>
        </w:rPr>
      </w:pPr>
      <w:r w:rsidRPr="009510D9">
        <w:rPr>
          <w:rFonts w:ascii="Arial" w:hAnsi="Arial" w:cs="Arial"/>
          <w:b/>
        </w:rPr>
        <w:t>Review today’s lesson:</w:t>
      </w:r>
    </w:p>
    <w:p w:rsidR="001C3583" w:rsidRDefault="001C3583" w:rsidP="001C3583">
      <w:pPr>
        <w:jc w:val="both"/>
        <w:rPr>
          <w:rFonts w:ascii="Arial" w:hAnsi="Arial" w:cs="Arial"/>
          <w:b/>
          <w:u w:val="single"/>
        </w:rPr>
      </w:pPr>
      <w:r>
        <w:rPr>
          <w:rFonts w:ascii="Arial" w:hAnsi="Arial" w:cs="Arial"/>
          <w:sz w:val="22"/>
          <w:szCs w:val="22"/>
        </w:rPr>
        <w:t>Give students time to add responses to the ‘Aims of the lesson’</w:t>
      </w:r>
    </w:p>
    <w:p w:rsidR="00302E83" w:rsidRDefault="00302E83" w:rsidP="00051C81">
      <w:pPr>
        <w:jc w:val="both"/>
        <w:rPr>
          <w:rFonts w:ascii="Arial" w:hAnsi="Arial" w:cs="Arial"/>
          <w:b/>
          <w:u w:val="single"/>
        </w:rPr>
      </w:pPr>
      <w:r>
        <w:rPr>
          <w:rFonts w:ascii="Arial" w:hAnsi="Arial" w:cs="Arial"/>
          <w:sz w:val="22"/>
          <w:szCs w:val="22"/>
        </w:rPr>
        <w:t>.</w:t>
      </w: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31</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Default="008501AC" w:rsidP="008501AC">
      <w:pPr>
        <w:pStyle w:val="ListParagraph"/>
        <w:numPr>
          <w:ilvl w:val="0"/>
          <w:numId w:val="13"/>
        </w:numPr>
        <w:jc w:val="both"/>
        <w:rPr>
          <w:rFonts w:ascii="Arial" w:hAnsi="Arial" w:cs="Arial"/>
          <w:sz w:val="22"/>
          <w:szCs w:val="22"/>
        </w:rPr>
      </w:pPr>
      <w:r w:rsidRPr="008272F4">
        <w:rPr>
          <w:rFonts w:ascii="Arial" w:hAnsi="Arial" w:cs="Arial"/>
          <w:sz w:val="22"/>
          <w:szCs w:val="22"/>
        </w:rPr>
        <w:t>IN CLASS ESSAY</w:t>
      </w:r>
    </w:p>
    <w:p w:rsidR="008272F4" w:rsidRPr="008272F4" w:rsidRDefault="008272F4" w:rsidP="008501AC">
      <w:pPr>
        <w:pStyle w:val="ListParagraph"/>
        <w:numPr>
          <w:ilvl w:val="0"/>
          <w:numId w:val="13"/>
        </w:numPr>
        <w:jc w:val="both"/>
        <w:rPr>
          <w:rFonts w:ascii="Arial" w:hAnsi="Arial" w:cs="Arial"/>
          <w:sz w:val="22"/>
          <w:szCs w:val="22"/>
        </w:rPr>
      </w:pPr>
      <w:r>
        <w:rPr>
          <w:rFonts w:ascii="Arial" w:hAnsi="Arial" w:cs="Arial"/>
          <w:sz w:val="22"/>
          <w:szCs w:val="22"/>
        </w:rPr>
        <w:t>Major research due in a week’s time</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8272F4" w:rsidRDefault="008272F4"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32</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98054A" w:rsidRDefault="0098054A" w:rsidP="0098054A">
      <w:pPr>
        <w:pStyle w:val="ListParagraph"/>
        <w:numPr>
          <w:ilvl w:val="0"/>
          <w:numId w:val="13"/>
        </w:numPr>
        <w:jc w:val="both"/>
        <w:rPr>
          <w:rFonts w:ascii="Arial" w:hAnsi="Arial" w:cs="Arial"/>
          <w:sz w:val="22"/>
          <w:szCs w:val="22"/>
        </w:rPr>
      </w:pPr>
      <w:r>
        <w:rPr>
          <w:rFonts w:ascii="Arial" w:hAnsi="Arial" w:cs="Arial"/>
          <w:sz w:val="22"/>
          <w:szCs w:val="22"/>
        </w:rPr>
        <w:t>Advise students to begin their research for their Oral Presentation</w:t>
      </w:r>
    </w:p>
    <w:p w:rsidR="0098054A" w:rsidRPr="005B0FAA" w:rsidRDefault="0098054A" w:rsidP="0098054A">
      <w:pPr>
        <w:pStyle w:val="ListParagraph"/>
        <w:numPr>
          <w:ilvl w:val="0"/>
          <w:numId w:val="13"/>
        </w:numPr>
        <w:jc w:val="both"/>
        <w:rPr>
          <w:rFonts w:ascii="Arial" w:hAnsi="Arial" w:cs="Arial"/>
          <w:sz w:val="22"/>
          <w:szCs w:val="22"/>
        </w:rPr>
      </w:pPr>
      <w:r w:rsidRPr="001C3583">
        <w:rPr>
          <w:rFonts w:ascii="Arial" w:hAnsi="Arial" w:cs="Arial"/>
          <w:sz w:val="22"/>
          <w:szCs w:val="22"/>
        </w:rPr>
        <w:t>Students have time to continue with their Major Research and/or ‘</w:t>
      </w:r>
      <w:r>
        <w:rPr>
          <w:rFonts w:ascii="Arial" w:hAnsi="Arial" w:cs="Arial"/>
          <w:sz w:val="22"/>
          <w:szCs w:val="22"/>
        </w:rPr>
        <w:t>‘</w:t>
      </w:r>
      <w:r w:rsidRPr="005B0FAA">
        <w:rPr>
          <w:rFonts w:ascii="Arial" w:hAnsi="Arial" w:cs="Arial"/>
          <w:sz w:val="22"/>
          <w:szCs w:val="22"/>
        </w:rPr>
        <w:t xml:space="preserve">Reader focus question </w:t>
      </w:r>
      <w:r>
        <w:rPr>
          <w:rFonts w:ascii="Arial" w:hAnsi="Arial" w:cs="Arial"/>
          <w:sz w:val="22"/>
          <w:szCs w:val="22"/>
        </w:rPr>
        <w:t>3</w:t>
      </w:r>
      <w:r w:rsidRPr="005B0FAA">
        <w:rPr>
          <w:rFonts w:ascii="Arial" w:hAnsi="Arial" w:cs="Arial"/>
          <w:sz w:val="22"/>
          <w:szCs w:val="22"/>
        </w:rPr>
        <w:t>: ‘</w:t>
      </w:r>
      <w:r>
        <w:rPr>
          <w:rFonts w:ascii="Arial" w:hAnsi="Arial" w:cs="Arial"/>
          <w:i/>
          <w:sz w:val="22"/>
          <w:szCs w:val="22"/>
        </w:rPr>
        <w:t>How did popular European thought during the late 1800s, early 1900s affect the notion of Imperialism</w:t>
      </w:r>
      <w:r w:rsidRPr="005B0FAA">
        <w:rPr>
          <w:rFonts w:ascii="Arial" w:hAnsi="Arial" w:cs="Arial"/>
          <w:i/>
          <w:sz w:val="22"/>
          <w:szCs w:val="22"/>
        </w:rPr>
        <w:t>?’</w:t>
      </w:r>
    </w:p>
    <w:p w:rsidR="0098054A" w:rsidRPr="001C3583" w:rsidRDefault="0098054A" w:rsidP="0098054A">
      <w:pPr>
        <w:pStyle w:val="ListParagraph"/>
        <w:numPr>
          <w:ilvl w:val="0"/>
          <w:numId w:val="13"/>
        </w:numPr>
        <w:jc w:val="both"/>
        <w:rPr>
          <w:rFonts w:ascii="Arial" w:hAnsi="Arial" w:cs="Arial"/>
          <w:sz w:val="22"/>
          <w:szCs w:val="22"/>
        </w:rPr>
      </w:pPr>
      <w:r w:rsidRPr="001C3583">
        <w:rPr>
          <w:rFonts w:ascii="Arial" w:hAnsi="Arial" w:cs="Arial"/>
          <w:color w:val="000000" w:themeColor="text1"/>
          <w:sz w:val="22"/>
          <w:szCs w:val="22"/>
        </w:rPr>
        <w:t xml:space="preserve">Students read pp. </w:t>
      </w:r>
      <w:r>
        <w:rPr>
          <w:rFonts w:ascii="Arial" w:hAnsi="Arial" w:cs="Arial"/>
          <w:color w:val="000000" w:themeColor="text1"/>
          <w:sz w:val="22"/>
          <w:szCs w:val="22"/>
        </w:rPr>
        <w:t>41 - 48</w:t>
      </w:r>
      <w:r w:rsidRPr="001C3583">
        <w:rPr>
          <w:rFonts w:ascii="Arial" w:hAnsi="Arial" w:cs="Arial"/>
          <w:color w:val="000000" w:themeColor="text1"/>
          <w:sz w:val="22"/>
          <w:szCs w:val="22"/>
        </w:rPr>
        <w:t>, highlight, take notes, create dot points.</w:t>
      </w:r>
    </w:p>
    <w:p w:rsidR="00302E83" w:rsidRDefault="00302E83" w:rsidP="00302E83">
      <w:pPr>
        <w:jc w:val="both"/>
        <w:rPr>
          <w:rFonts w:ascii="Arial" w:hAnsi="Arial" w:cs="Arial"/>
          <w:sz w:val="22"/>
          <w:szCs w:val="22"/>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33</w:t>
      </w:r>
    </w:p>
    <w:p w:rsidR="00051C81" w:rsidRDefault="00051C81" w:rsidP="00051C81">
      <w:pPr>
        <w:jc w:val="both"/>
        <w:rPr>
          <w:rFonts w:ascii="Arial" w:hAnsi="Arial" w:cs="Arial"/>
          <w:b/>
          <w:u w:val="single"/>
        </w:rPr>
      </w:pPr>
    </w:p>
    <w:p w:rsidR="0098054A" w:rsidRPr="00744D4B" w:rsidRDefault="0098054A" w:rsidP="0098054A">
      <w:pPr>
        <w:jc w:val="both"/>
        <w:rPr>
          <w:rFonts w:ascii="Arial" w:hAnsi="Arial" w:cs="Arial"/>
          <w:b/>
        </w:rPr>
      </w:pPr>
      <w:r w:rsidRPr="00744D4B">
        <w:rPr>
          <w:rFonts w:ascii="Arial" w:hAnsi="Arial" w:cs="Arial"/>
          <w:b/>
        </w:rPr>
        <w:t xml:space="preserve">Aim of the lesson: </w:t>
      </w:r>
    </w:p>
    <w:p w:rsidR="0098054A" w:rsidRDefault="0098054A" w:rsidP="0098054A">
      <w:pPr>
        <w:pStyle w:val="ListParagraph"/>
        <w:numPr>
          <w:ilvl w:val="0"/>
          <w:numId w:val="1"/>
        </w:numPr>
        <w:jc w:val="both"/>
        <w:rPr>
          <w:rFonts w:ascii="Arial" w:hAnsi="Arial" w:cs="Arial"/>
          <w:sz w:val="22"/>
          <w:szCs w:val="22"/>
        </w:rPr>
      </w:pPr>
      <w:r>
        <w:rPr>
          <w:rFonts w:ascii="Arial" w:hAnsi="Arial" w:cs="Arial"/>
          <w:sz w:val="22"/>
          <w:szCs w:val="22"/>
        </w:rPr>
        <w:t>?</w:t>
      </w:r>
    </w:p>
    <w:p w:rsidR="0098054A" w:rsidRDefault="0098054A" w:rsidP="0098054A">
      <w:pPr>
        <w:pStyle w:val="ListParagraph"/>
        <w:numPr>
          <w:ilvl w:val="0"/>
          <w:numId w:val="1"/>
        </w:numPr>
        <w:jc w:val="both"/>
        <w:rPr>
          <w:rFonts w:ascii="Arial" w:hAnsi="Arial" w:cs="Arial"/>
          <w:sz w:val="22"/>
          <w:szCs w:val="22"/>
        </w:rPr>
      </w:pPr>
      <w:r>
        <w:rPr>
          <w:rFonts w:ascii="Arial" w:hAnsi="Arial" w:cs="Arial"/>
          <w:sz w:val="22"/>
          <w:szCs w:val="22"/>
        </w:rPr>
        <w:t>?</w:t>
      </w:r>
    </w:p>
    <w:p w:rsidR="0098054A" w:rsidRDefault="0098054A" w:rsidP="0098054A">
      <w:pPr>
        <w:jc w:val="both"/>
        <w:rPr>
          <w:rFonts w:ascii="Arial" w:hAnsi="Arial" w:cs="Arial"/>
          <w:sz w:val="22"/>
          <w:szCs w:val="22"/>
        </w:rPr>
      </w:pPr>
    </w:p>
    <w:p w:rsidR="0098054A" w:rsidRDefault="0098054A" w:rsidP="0098054A">
      <w:pPr>
        <w:jc w:val="both"/>
        <w:rPr>
          <w:rFonts w:ascii="Arial" w:hAnsi="Arial" w:cs="Arial"/>
          <w:b/>
        </w:rPr>
      </w:pPr>
      <w:r w:rsidRPr="00744D4B">
        <w:rPr>
          <w:rFonts w:ascii="Arial" w:hAnsi="Arial" w:cs="Arial"/>
          <w:b/>
        </w:rPr>
        <w:t>Review previous work:</w:t>
      </w:r>
    </w:p>
    <w:p w:rsidR="0098054A" w:rsidRDefault="0098054A" w:rsidP="0098054A">
      <w:pPr>
        <w:jc w:val="both"/>
        <w:rPr>
          <w:rFonts w:ascii="Arial" w:hAnsi="Arial" w:cs="Arial"/>
          <w:sz w:val="22"/>
          <w:szCs w:val="22"/>
        </w:rPr>
      </w:pPr>
      <w:r>
        <w:rPr>
          <w:rFonts w:ascii="Arial" w:hAnsi="Arial" w:cs="Arial"/>
          <w:sz w:val="22"/>
          <w:szCs w:val="22"/>
        </w:rPr>
        <w:t>Students are to list the different motives of Imperialism using their mnemonic.</w:t>
      </w:r>
    </w:p>
    <w:p w:rsidR="0098054A" w:rsidRDefault="0098054A" w:rsidP="0098054A">
      <w:pPr>
        <w:jc w:val="both"/>
        <w:rPr>
          <w:rFonts w:ascii="Arial" w:hAnsi="Arial" w:cs="Arial"/>
          <w:sz w:val="22"/>
          <w:szCs w:val="22"/>
        </w:rPr>
      </w:pPr>
      <w:r>
        <w:rPr>
          <w:rFonts w:ascii="Arial" w:hAnsi="Arial" w:cs="Arial"/>
          <w:sz w:val="22"/>
          <w:szCs w:val="22"/>
        </w:rPr>
        <w:t xml:space="preserve">Provide </w:t>
      </w:r>
      <w:proofErr w:type="gramStart"/>
      <w:r>
        <w:rPr>
          <w:rFonts w:ascii="Arial" w:hAnsi="Arial" w:cs="Arial"/>
          <w:sz w:val="22"/>
          <w:szCs w:val="22"/>
        </w:rPr>
        <w:t>a 1-10 quiz on ‘China.’</w:t>
      </w:r>
      <w:proofErr w:type="gramEnd"/>
    </w:p>
    <w:p w:rsidR="0098054A" w:rsidRDefault="0098054A" w:rsidP="0098054A">
      <w:pPr>
        <w:jc w:val="both"/>
        <w:rPr>
          <w:rFonts w:ascii="Arial" w:hAnsi="Arial" w:cs="Arial"/>
          <w:b/>
        </w:rPr>
      </w:pPr>
    </w:p>
    <w:p w:rsidR="0098054A" w:rsidRDefault="0098054A" w:rsidP="0098054A">
      <w:pPr>
        <w:jc w:val="both"/>
        <w:rPr>
          <w:rFonts w:ascii="Arial" w:hAnsi="Arial" w:cs="Arial"/>
          <w:b/>
        </w:rPr>
      </w:pPr>
      <w:r>
        <w:rPr>
          <w:rFonts w:ascii="Arial" w:hAnsi="Arial" w:cs="Arial"/>
          <w:b/>
        </w:rPr>
        <w:t>New knowledge</w:t>
      </w:r>
      <w:r w:rsidRPr="00744D4B">
        <w:rPr>
          <w:rFonts w:ascii="Arial" w:hAnsi="Arial" w:cs="Arial"/>
          <w:b/>
        </w:rPr>
        <w:t>:</w:t>
      </w:r>
    </w:p>
    <w:p w:rsidR="0098054A" w:rsidRPr="0098054A" w:rsidRDefault="0098054A" w:rsidP="0098054A">
      <w:pPr>
        <w:spacing w:after="200"/>
        <w:jc w:val="both"/>
        <w:rPr>
          <w:rFonts w:ascii="Arial" w:hAnsi="Arial" w:cs="Arial"/>
          <w:i/>
          <w:sz w:val="22"/>
          <w:szCs w:val="22"/>
        </w:rPr>
      </w:pPr>
      <w:r>
        <w:rPr>
          <w:rFonts w:ascii="Arial" w:hAnsi="Arial" w:cs="Arial"/>
          <w:sz w:val="22"/>
          <w:szCs w:val="22"/>
        </w:rPr>
        <w:t>Lecture on ‘</w:t>
      </w:r>
      <w:r w:rsidR="008272F4">
        <w:rPr>
          <w:rFonts w:ascii="Arial" w:hAnsi="Arial" w:cs="Arial"/>
          <w:sz w:val="22"/>
          <w:szCs w:val="22"/>
        </w:rPr>
        <w:t>Japan</w:t>
      </w:r>
      <w:r>
        <w:rPr>
          <w:rFonts w:ascii="Arial" w:hAnsi="Arial" w:cs="Arial"/>
          <w:sz w:val="22"/>
          <w:szCs w:val="22"/>
        </w:rPr>
        <w:t>’ from the course notes. Students add new regions to their maps if necessary:</w:t>
      </w:r>
      <w:r w:rsidRPr="0098054A">
        <w:rPr>
          <w:rFonts w:ascii="Comic Sans MS" w:eastAsia="Calibri" w:hAnsi="Comic Sans MS"/>
          <w:sz w:val="22"/>
          <w:szCs w:val="22"/>
        </w:rPr>
        <w:t xml:space="preserve"> </w:t>
      </w:r>
    </w:p>
    <w:p w:rsidR="0098054A" w:rsidRDefault="0098054A" w:rsidP="0098054A">
      <w:pPr>
        <w:jc w:val="both"/>
        <w:rPr>
          <w:rFonts w:ascii="Arial" w:hAnsi="Arial" w:cs="Arial"/>
          <w:sz w:val="22"/>
          <w:szCs w:val="22"/>
        </w:rPr>
      </w:pPr>
    </w:p>
    <w:p w:rsidR="0098054A" w:rsidRDefault="0098054A" w:rsidP="0098054A">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98054A" w:rsidRDefault="0098054A" w:rsidP="0098054A">
      <w:pPr>
        <w:jc w:val="both"/>
        <w:rPr>
          <w:rFonts w:ascii="Arial" w:hAnsi="Arial" w:cs="Arial"/>
          <w:b/>
        </w:rPr>
      </w:pPr>
    </w:p>
    <w:p w:rsidR="0098054A" w:rsidRDefault="0098054A" w:rsidP="0098054A">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98054A" w:rsidRDefault="0098054A" w:rsidP="0098054A">
      <w:pPr>
        <w:jc w:val="both"/>
        <w:rPr>
          <w:rFonts w:ascii="Arial" w:hAnsi="Arial" w:cs="Arial"/>
          <w:b/>
        </w:rPr>
      </w:pPr>
    </w:p>
    <w:p w:rsidR="0098054A" w:rsidRPr="00293828" w:rsidRDefault="0098054A" w:rsidP="0098054A">
      <w:pPr>
        <w:jc w:val="both"/>
        <w:rPr>
          <w:rFonts w:ascii="Arial" w:hAnsi="Arial" w:cs="Arial"/>
          <w:sz w:val="22"/>
          <w:szCs w:val="22"/>
        </w:rPr>
      </w:pPr>
      <w:r w:rsidRPr="009510D9">
        <w:rPr>
          <w:rFonts w:ascii="Arial" w:hAnsi="Arial" w:cs="Arial"/>
          <w:b/>
        </w:rPr>
        <w:t>Student activity:</w:t>
      </w:r>
    </w:p>
    <w:p w:rsidR="0098054A" w:rsidRDefault="00E41048" w:rsidP="0098054A">
      <w:pPr>
        <w:jc w:val="both"/>
        <w:rPr>
          <w:rFonts w:ascii="Arial" w:hAnsi="Arial" w:cs="Arial"/>
          <w:sz w:val="22"/>
          <w:szCs w:val="22"/>
        </w:rPr>
      </w:pPr>
      <w:r>
        <w:rPr>
          <w:rFonts w:ascii="Arial" w:hAnsi="Arial" w:cs="Arial"/>
          <w:sz w:val="22"/>
          <w:szCs w:val="22"/>
        </w:rPr>
        <w:t>Provide students with a sheet of A4. They are to write any questions/queries they require answering. Go through the process of spreading out and attempting to throw the ‘snowball’ into a container – try to make this have an imperialist angle to it.</w:t>
      </w:r>
    </w:p>
    <w:p w:rsidR="00E41048" w:rsidRPr="00E41048" w:rsidRDefault="00E41048" w:rsidP="0098054A">
      <w:pPr>
        <w:jc w:val="both"/>
        <w:rPr>
          <w:rFonts w:ascii="Arial" w:hAnsi="Arial" w:cs="Arial"/>
          <w:sz w:val="22"/>
          <w:szCs w:val="22"/>
        </w:rPr>
      </w:pPr>
    </w:p>
    <w:p w:rsidR="0098054A" w:rsidRDefault="0098054A" w:rsidP="0098054A">
      <w:pPr>
        <w:jc w:val="both"/>
        <w:rPr>
          <w:rFonts w:ascii="Arial" w:hAnsi="Arial" w:cs="Arial"/>
          <w:b/>
        </w:rPr>
      </w:pPr>
      <w:r w:rsidRPr="009510D9">
        <w:rPr>
          <w:rFonts w:ascii="Arial" w:hAnsi="Arial" w:cs="Arial"/>
          <w:b/>
        </w:rPr>
        <w:t>Review today’s lesson:</w:t>
      </w:r>
    </w:p>
    <w:p w:rsidR="0098054A" w:rsidRDefault="0098054A" w:rsidP="0098054A">
      <w:pPr>
        <w:jc w:val="both"/>
        <w:rPr>
          <w:rFonts w:ascii="Arial" w:hAnsi="Arial" w:cs="Arial"/>
          <w:b/>
          <w:u w:val="single"/>
        </w:rPr>
      </w:pPr>
      <w:r>
        <w:rPr>
          <w:rFonts w:ascii="Arial" w:hAnsi="Arial" w:cs="Arial"/>
          <w:sz w:val="22"/>
          <w:szCs w:val="22"/>
        </w:rPr>
        <w:t>Give students time to add responses to the ‘Aims of the lesson’</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34</w:t>
      </w:r>
    </w:p>
    <w:p w:rsidR="00051C81" w:rsidRDefault="00051C81" w:rsidP="00051C81">
      <w:pPr>
        <w:jc w:val="both"/>
        <w:rPr>
          <w:rFonts w:ascii="Arial" w:hAnsi="Arial" w:cs="Arial"/>
          <w:b/>
          <w:u w:val="single"/>
        </w:rPr>
      </w:pPr>
    </w:p>
    <w:p w:rsidR="00874877" w:rsidRPr="00744D4B" w:rsidRDefault="00874877" w:rsidP="00874877">
      <w:pPr>
        <w:jc w:val="both"/>
        <w:rPr>
          <w:rFonts w:ascii="Arial" w:hAnsi="Arial" w:cs="Arial"/>
          <w:b/>
        </w:rPr>
      </w:pPr>
      <w:r w:rsidRPr="00744D4B">
        <w:rPr>
          <w:rFonts w:ascii="Arial" w:hAnsi="Arial" w:cs="Arial"/>
          <w:b/>
        </w:rPr>
        <w:t xml:space="preserve">Aim of the lesson: </w:t>
      </w:r>
    </w:p>
    <w:p w:rsidR="00874877" w:rsidRDefault="00874877" w:rsidP="00051C81">
      <w:pPr>
        <w:jc w:val="both"/>
        <w:rPr>
          <w:rFonts w:ascii="Arial" w:hAnsi="Arial" w:cs="Arial"/>
          <w:b/>
          <w:u w:val="single"/>
        </w:rPr>
      </w:pPr>
    </w:p>
    <w:p w:rsidR="008272F4" w:rsidRPr="005B0FAA" w:rsidRDefault="008272F4" w:rsidP="008272F4">
      <w:pPr>
        <w:pStyle w:val="ListParagraph"/>
        <w:numPr>
          <w:ilvl w:val="0"/>
          <w:numId w:val="13"/>
        </w:numPr>
        <w:jc w:val="both"/>
        <w:rPr>
          <w:rFonts w:ascii="Arial" w:hAnsi="Arial" w:cs="Arial"/>
          <w:sz w:val="22"/>
          <w:szCs w:val="22"/>
        </w:rPr>
      </w:pPr>
      <w:r w:rsidRPr="001C3583">
        <w:rPr>
          <w:rFonts w:ascii="Arial" w:hAnsi="Arial" w:cs="Arial"/>
          <w:sz w:val="22"/>
          <w:szCs w:val="22"/>
        </w:rPr>
        <w:t>Students have time to continue with their Major Research and/or ‘</w:t>
      </w:r>
      <w:r>
        <w:rPr>
          <w:rFonts w:ascii="Arial" w:hAnsi="Arial" w:cs="Arial"/>
          <w:sz w:val="22"/>
          <w:szCs w:val="22"/>
        </w:rPr>
        <w:t>‘</w:t>
      </w:r>
      <w:r w:rsidRPr="005B0FAA">
        <w:rPr>
          <w:rFonts w:ascii="Arial" w:hAnsi="Arial" w:cs="Arial"/>
          <w:sz w:val="22"/>
          <w:szCs w:val="22"/>
        </w:rPr>
        <w:t xml:space="preserve">Reader focus question </w:t>
      </w:r>
      <w:r>
        <w:rPr>
          <w:rFonts w:ascii="Arial" w:hAnsi="Arial" w:cs="Arial"/>
          <w:sz w:val="22"/>
          <w:szCs w:val="22"/>
        </w:rPr>
        <w:t>3</w:t>
      </w:r>
      <w:r w:rsidRPr="005B0FAA">
        <w:rPr>
          <w:rFonts w:ascii="Arial" w:hAnsi="Arial" w:cs="Arial"/>
          <w:sz w:val="22"/>
          <w:szCs w:val="22"/>
        </w:rPr>
        <w:t>: ‘</w:t>
      </w:r>
      <w:r>
        <w:rPr>
          <w:rFonts w:ascii="Arial" w:hAnsi="Arial" w:cs="Arial"/>
          <w:i/>
          <w:sz w:val="22"/>
          <w:szCs w:val="22"/>
        </w:rPr>
        <w:t>How did popular European thought during the late 1800s, early 1900s affect the notion of Imperialism</w:t>
      </w:r>
      <w:r w:rsidRPr="005B0FAA">
        <w:rPr>
          <w:rFonts w:ascii="Arial" w:hAnsi="Arial" w:cs="Arial"/>
          <w:i/>
          <w:sz w:val="22"/>
          <w:szCs w:val="22"/>
        </w:rPr>
        <w:t>?’</w:t>
      </w:r>
      <w:r>
        <w:rPr>
          <w:rFonts w:ascii="Arial" w:hAnsi="Arial" w:cs="Arial"/>
          <w:i/>
          <w:sz w:val="22"/>
          <w:szCs w:val="22"/>
        </w:rPr>
        <w:t xml:space="preserve"> and/or</w:t>
      </w:r>
      <w:r w:rsidR="00874877">
        <w:rPr>
          <w:rFonts w:ascii="Arial" w:hAnsi="Arial" w:cs="Arial"/>
          <w:i/>
          <w:sz w:val="22"/>
          <w:szCs w:val="22"/>
        </w:rPr>
        <w:t xml:space="preserve"> their Oral Presentation</w:t>
      </w:r>
    </w:p>
    <w:p w:rsidR="008272F4" w:rsidRPr="001C3583" w:rsidRDefault="008272F4" w:rsidP="008272F4">
      <w:pPr>
        <w:pStyle w:val="ListParagraph"/>
        <w:numPr>
          <w:ilvl w:val="0"/>
          <w:numId w:val="13"/>
        </w:numPr>
        <w:jc w:val="both"/>
        <w:rPr>
          <w:rFonts w:ascii="Arial" w:hAnsi="Arial" w:cs="Arial"/>
          <w:sz w:val="22"/>
          <w:szCs w:val="22"/>
        </w:rPr>
      </w:pPr>
      <w:r w:rsidRPr="001C3583">
        <w:rPr>
          <w:rFonts w:ascii="Arial" w:hAnsi="Arial" w:cs="Arial"/>
          <w:color w:val="000000" w:themeColor="text1"/>
          <w:sz w:val="22"/>
          <w:szCs w:val="22"/>
        </w:rPr>
        <w:t xml:space="preserve">Students </w:t>
      </w:r>
      <w:r w:rsidR="00874877">
        <w:rPr>
          <w:rFonts w:ascii="Arial" w:hAnsi="Arial" w:cs="Arial"/>
          <w:color w:val="000000" w:themeColor="text1"/>
          <w:sz w:val="22"/>
          <w:szCs w:val="22"/>
        </w:rPr>
        <w:t xml:space="preserve">are to catch up with their </w:t>
      </w:r>
      <w:r w:rsidRPr="001C3583">
        <w:rPr>
          <w:rFonts w:ascii="Arial" w:hAnsi="Arial" w:cs="Arial"/>
          <w:color w:val="000000" w:themeColor="text1"/>
          <w:sz w:val="22"/>
          <w:szCs w:val="22"/>
        </w:rPr>
        <w:t>read</w:t>
      </w:r>
      <w:r w:rsidR="00874877">
        <w:rPr>
          <w:rFonts w:ascii="Arial" w:hAnsi="Arial" w:cs="Arial"/>
          <w:color w:val="000000" w:themeColor="text1"/>
          <w:sz w:val="22"/>
          <w:szCs w:val="22"/>
        </w:rPr>
        <w:t>ing</w:t>
      </w:r>
      <w:r w:rsidRPr="001C3583">
        <w:rPr>
          <w:rFonts w:ascii="Arial" w:hAnsi="Arial" w:cs="Arial"/>
          <w:color w:val="000000" w:themeColor="text1"/>
          <w:sz w:val="22"/>
          <w:szCs w:val="22"/>
        </w:rPr>
        <w:t xml:space="preserve"> pp. </w:t>
      </w:r>
      <w:r w:rsidR="00874877">
        <w:rPr>
          <w:rFonts w:ascii="Arial" w:hAnsi="Arial" w:cs="Arial"/>
          <w:color w:val="000000" w:themeColor="text1"/>
          <w:sz w:val="22"/>
          <w:szCs w:val="22"/>
        </w:rPr>
        <w:t xml:space="preserve">1 – </w:t>
      </w:r>
      <w:r w:rsidR="00417EFF">
        <w:rPr>
          <w:rFonts w:ascii="Arial" w:hAnsi="Arial" w:cs="Arial"/>
          <w:color w:val="000000" w:themeColor="text1"/>
          <w:sz w:val="22"/>
          <w:szCs w:val="22"/>
        </w:rPr>
        <w:t xml:space="preserve">53 and 65 - </w:t>
      </w:r>
      <w:r w:rsidR="00874877">
        <w:rPr>
          <w:rFonts w:ascii="Arial" w:hAnsi="Arial" w:cs="Arial"/>
          <w:color w:val="000000" w:themeColor="text1"/>
          <w:sz w:val="22"/>
          <w:szCs w:val="22"/>
        </w:rPr>
        <w:t xml:space="preserve">79 </w:t>
      </w:r>
      <w:r w:rsidRPr="001C3583">
        <w:rPr>
          <w:rFonts w:ascii="Arial" w:hAnsi="Arial" w:cs="Arial"/>
          <w:color w:val="000000" w:themeColor="text1"/>
          <w:sz w:val="22"/>
          <w:szCs w:val="22"/>
        </w:rPr>
        <w:t>points.</w:t>
      </w:r>
    </w:p>
    <w:p w:rsidR="00051C81" w:rsidRDefault="00051C81" w:rsidP="008338B3">
      <w:pPr>
        <w:jc w:val="both"/>
        <w:rPr>
          <w:rFonts w:ascii="Arial" w:hAnsi="Arial" w:cs="Arial"/>
          <w:b/>
          <w:u w:val="single"/>
        </w:rPr>
      </w:pPr>
    </w:p>
    <w:p w:rsidR="00051C81" w:rsidRDefault="00051C81" w:rsidP="008338B3">
      <w:pPr>
        <w:jc w:val="both"/>
        <w:rPr>
          <w:rFonts w:ascii="Arial" w:hAnsi="Arial" w:cs="Arial"/>
          <w:b/>
          <w:u w:val="single"/>
        </w:rPr>
      </w:pPr>
    </w:p>
    <w:p w:rsidR="00051C8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35</w:t>
      </w:r>
    </w:p>
    <w:p w:rsidR="00051C81" w:rsidRDefault="00051C81" w:rsidP="00051C81">
      <w:pPr>
        <w:jc w:val="both"/>
        <w:rPr>
          <w:rFonts w:ascii="Arial" w:hAnsi="Arial" w:cs="Arial"/>
          <w:b/>
          <w:u w:val="single"/>
        </w:rPr>
      </w:pPr>
    </w:p>
    <w:p w:rsidR="008272F4" w:rsidRPr="00744D4B" w:rsidRDefault="008272F4" w:rsidP="008272F4">
      <w:pPr>
        <w:jc w:val="both"/>
        <w:rPr>
          <w:rFonts w:ascii="Arial" w:hAnsi="Arial" w:cs="Arial"/>
          <w:b/>
        </w:rPr>
      </w:pPr>
      <w:r w:rsidRPr="00744D4B">
        <w:rPr>
          <w:rFonts w:ascii="Arial" w:hAnsi="Arial" w:cs="Arial"/>
          <w:b/>
        </w:rPr>
        <w:t xml:space="preserve">Aim of the lesson: </w:t>
      </w:r>
    </w:p>
    <w:p w:rsidR="008272F4" w:rsidRDefault="008272F4" w:rsidP="008272F4">
      <w:pPr>
        <w:pStyle w:val="ListParagraph"/>
        <w:numPr>
          <w:ilvl w:val="0"/>
          <w:numId w:val="1"/>
        </w:numPr>
        <w:jc w:val="both"/>
        <w:rPr>
          <w:rFonts w:ascii="Arial" w:hAnsi="Arial" w:cs="Arial"/>
          <w:sz w:val="22"/>
          <w:szCs w:val="22"/>
        </w:rPr>
      </w:pPr>
      <w:r>
        <w:rPr>
          <w:rFonts w:ascii="Arial" w:hAnsi="Arial" w:cs="Arial"/>
          <w:sz w:val="22"/>
          <w:szCs w:val="22"/>
        </w:rPr>
        <w:t>?</w:t>
      </w:r>
    </w:p>
    <w:p w:rsidR="008272F4" w:rsidRDefault="008272F4" w:rsidP="008272F4">
      <w:pPr>
        <w:pStyle w:val="ListParagraph"/>
        <w:numPr>
          <w:ilvl w:val="0"/>
          <w:numId w:val="1"/>
        </w:numPr>
        <w:jc w:val="both"/>
        <w:rPr>
          <w:rFonts w:ascii="Arial" w:hAnsi="Arial" w:cs="Arial"/>
          <w:sz w:val="22"/>
          <w:szCs w:val="22"/>
        </w:rPr>
      </w:pPr>
      <w:r>
        <w:rPr>
          <w:rFonts w:ascii="Arial" w:hAnsi="Arial" w:cs="Arial"/>
          <w:sz w:val="22"/>
          <w:szCs w:val="22"/>
        </w:rPr>
        <w:t>?</w:t>
      </w:r>
    </w:p>
    <w:p w:rsidR="008272F4" w:rsidRDefault="008272F4" w:rsidP="008272F4">
      <w:pPr>
        <w:jc w:val="both"/>
        <w:rPr>
          <w:rFonts w:ascii="Arial" w:hAnsi="Arial" w:cs="Arial"/>
          <w:sz w:val="22"/>
          <w:szCs w:val="22"/>
        </w:rPr>
      </w:pPr>
    </w:p>
    <w:p w:rsidR="008272F4" w:rsidRDefault="008272F4" w:rsidP="008272F4">
      <w:pPr>
        <w:jc w:val="both"/>
        <w:rPr>
          <w:rFonts w:ascii="Arial" w:hAnsi="Arial" w:cs="Arial"/>
          <w:b/>
        </w:rPr>
      </w:pPr>
      <w:r w:rsidRPr="00744D4B">
        <w:rPr>
          <w:rFonts w:ascii="Arial" w:hAnsi="Arial" w:cs="Arial"/>
          <w:b/>
        </w:rPr>
        <w:t>Review previous work:</w:t>
      </w:r>
    </w:p>
    <w:p w:rsidR="008272F4" w:rsidRDefault="008272F4" w:rsidP="008272F4">
      <w:pPr>
        <w:jc w:val="both"/>
        <w:rPr>
          <w:rFonts w:ascii="Arial" w:hAnsi="Arial" w:cs="Arial"/>
          <w:sz w:val="22"/>
          <w:szCs w:val="22"/>
        </w:rPr>
      </w:pPr>
      <w:r>
        <w:rPr>
          <w:rFonts w:ascii="Arial" w:hAnsi="Arial" w:cs="Arial"/>
          <w:sz w:val="22"/>
          <w:szCs w:val="22"/>
        </w:rPr>
        <w:t>Students are to list the different motives of Imperialism using their mnemonic.</w:t>
      </w:r>
    </w:p>
    <w:p w:rsidR="008272F4" w:rsidRDefault="008272F4" w:rsidP="008272F4">
      <w:pPr>
        <w:jc w:val="both"/>
        <w:rPr>
          <w:rFonts w:ascii="Arial" w:hAnsi="Arial" w:cs="Arial"/>
          <w:sz w:val="22"/>
          <w:szCs w:val="22"/>
        </w:rPr>
      </w:pPr>
      <w:r>
        <w:rPr>
          <w:rFonts w:ascii="Arial" w:hAnsi="Arial" w:cs="Arial"/>
          <w:sz w:val="22"/>
          <w:szCs w:val="22"/>
        </w:rPr>
        <w:t xml:space="preserve">Provide </w:t>
      </w:r>
      <w:proofErr w:type="gramStart"/>
      <w:r>
        <w:rPr>
          <w:rFonts w:ascii="Arial" w:hAnsi="Arial" w:cs="Arial"/>
          <w:sz w:val="22"/>
          <w:szCs w:val="22"/>
        </w:rPr>
        <w:t>a 1-10 quiz on ‘</w:t>
      </w:r>
      <w:r w:rsidR="00E41048">
        <w:rPr>
          <w:rFonts w:ascii="Arial" w:hAnsi="Arial" w:cs="Arial"/>
          <w:sz w:val="22"/>
          <w:szCs w:val="22"/>
        </w:rPr>
        <w:t>Russia</w:t>
      </w:r>
      <w:r>
        <w:rPr>
          <w:rFonts w:ascii="Arial" w:hAnsi="Arial" w:cs="Arial"/>
          <w:sz w:val="22"/>
          <w:szCs w:val="22"/>
        </w:rPr>
        <w:t>.’</w:t>
      </w:r>
      <w:proofErr w:type="gramEnd"/>
    </w:p>
    <w:p w:rsidR="008272F4" w:rsidRDefault="008272F4" w:rsidP="008272F4">
      <w:pPr>
        <w:jc w:val="both"/>
        <w:rPr>
          <w:rFonts w:ascii="Arial" w:hAnsi="Arial" w:cs="Arial"/>
          <w:b/>
        </w:rPr>
      </w:pPr>
    </w:p>
    <w:p w:rsidR="008272F4" w:rsidRDefault="008272F4" w:rsidP="008272F4">
      <w:pPr>
        <w:jc w:val="both"/>
        <w:rPr>
          <w:rFonts w:ascii="Arial" w:hAnsi="Arial" w:cs="Arial"/>
          <w:b/>
        </w:rPr>
      </w:pPr>
      <w:r>
        <w:rPr>
          <w:rFonts w:ascii="Arial" w:hAnsi="Arial" w:cs="Arial"/>
          <w:b/>
        </w:rPr>
        <w:t>New knowledge</w:t>
      </w:r>
      <w:r w:rsidRPr="00744D4B">
        <w:rPr>
          <w:rFonts w:ascii="Arial" w:hAnsi="Arial" w:cs="Arial"/>
          <w:b/>
        </w:rPr>
        <w:t>:</w:t>
      </w:r>
    </w:p>
    <w:p w:rsidR="008272F4" w:rsidRPr="0098054A" w:rsidRDefault="008272F4" w:rsidP="008272F4">
      <w:pPr>
        <w:spacing w:after="200"/>
        <w:jc w:val="both"/>
        <w:rPr>
          <w:rFonts w:ascii="Arial" w:hAnsi="Arial" w:cs="Arial"/>
          <w:i/>
          <w:sz w:val="22"/>
          <w:szCs w:val="22"/>
        </w:rPr>
      </w:pPr>
      <w:r>
        <w:rPr>
          <w:rFonts w:ascii="Arial" w:hAnsi="Arial" w:cs="Arial"/>
          <w:sz w:val="22"/>
          <w:szCs w:val="22"/>
        </w:rPr>
        <w:lastRenderedPageBreak/>
        <w:t>Lecture on ‘</w:t>
      </w:r>
      <w:r w:rsidR="00E41048">
        <w:rPr>
          <w:rFonts w:ascii="Arial" w:hAnsi="Arial" w:cs="Arial"/>
          <w:sz w:val="22"/>
          <w:szCs w:val="22"/>
        </w:rPr>
        <w:t>India</w:t>
      </w:r>
      <w:r>
        <w:rPr>
          <w:rFonts w:ascii="Arial" w:hAnsi="Arial" w:cs="Arial"/>
          <w:sz w:val="22"/>
          <w:szCs w:val="22"/>
        </w:rPr>
        <w:t>’ from the course notes. Students add new regions to their maps if necessary:</w:t>
      </w:r>
      <w:r w:rsidRPr="0098054A">
        <w:rPr>
          <w:rFonts w:ascii="Comic Sans MS" w:eastAsia="Calibri" w:hAnsi="Comic Sans MS"/>
          <w:sz w:val="22"/>
          <w:szCs w:val="22"/>
        </w:rPr>
        <w:t xml:space="preserve"> </w:t>
      </w:r>
    </w:p>
    <w:p w:rsidR="008272F4" w:rsidRDefault="008272F4" w:rsidP="008272F4">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8272F4" w:rsidRDefault="008272F4" w:rsidP="008272F4">
      <w:pPr>
        <w:jc w:val="both"/>
        <w:rPr>
          <w:rFonts w:ascii="Arial" w:hAnsi="Arial" w:cs="Arial"/>
          <w:b/>
        </w:rPr>
      </w:pPr>
    </w:p>
    <w:p w:rsidR="008272F4" w:rsidRDefault="008272F4" w:rsidP="008272F4">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8272F4" w:rsidRDefault="008272F4" w:rsidP="008272F4">
      <w:pPr>
        <w:jc w:val="both"/>
        <w:rPr>
          <w:rFonts w:ascii="Arial" w:hAnsi="Arial" w:cs="Arial"/>
          <w:b/>
        </w:rPr>
      </w:pPr>
    </w:p>
    <w:p w:rsidR="008272F4" w:rsidRPr="00293828" w:rsidRDefault="008272F4" w:rsidP="008272F4">
      <w:pPr>
        <w:jc w:val="both"/>
        <w:rPr>
          <w:rFonts w:ascii="Arial" w:hAnsi="Arial" w:cs="Arial"/>
          <w:sz w:val="22"/>
          <w:szCs w:val="22"/>
        </w:rPr>
      </w:pPr>
      <w:r w:rsidRPr="009510D9">
        <w:rPr>
          <w:rFonts w:ascii="Arial" w:hAnsi="Arial" w:cs="Arial"/>
          <w:b/>
        </w:rPr>
        <w:t>Student activity:</w:t>
      </w:r>
    </w:p>
    <w:p w:rsidR="008272F4" w:rsidRDefault="00417EFF" w:rsidP="008272F4">
      <w:pPr>
        <w:jc w:val="both"/>
        <w:rPr>
          <w:rFonts w:ascii="Arial" w:hAnsi="Arial" w:cs="Arial"/>
          <w:sz w:val="22"/>
          <w:szCs w:val="22"/>
        </w:rPr>
      </w:pPr>
      <w:r w:rsidRPr="00417EFF">
        <w:rPr>
          <w:rFonts w:ascii="Arial" w:hAnsi="Arial" w:cs="Arial"/>
          <w:sz w:val="22"/>
          <w:szCs w:val="22"/>
        </w:rPr>
        <w:t>Review and read all ‘snowballs’</w:t>
      </w:r>
      <w:r>
        <w:rPr>
          <w:rFonts w:ascii="Arial" w:hAnsi="Arial" w:cs="Arial"/>
          <w:sz w:val="22"/>
          <w:szCs w:val="22"/>
        </w:rPr>
        <w:t xml:space="preserve"> from Lesson 33</w:t>
      </w:r>
    </w:p>
    <w:p w:rsidR="00417EFF" w:rsidRPr="00417EFF" w:rsidRDefault="00417EFF" w:rsidP="008272F4">
      <w:pPr>
        <w:jc w:val="both"/>
        <w:rPr>
          <w:rFonts w:ascii="Arial" w:hAnsi="Arial" w:cs="Arial"/>
          <w:sz w:val="22"/>
          <w:szCs w:val="22"/>
        </w:rPr>
      </w:pPr>
    </w:p>
    <w:p w:rsidR="008272F4" w:rsidRDefault="008272F4" w:rsidP="008272F4">
      <w:pPr>
        <w:jc w:val="both"/>
        <w:rPr>
          <w:rFonts w:ascii="Arial" w:hAnsi="Arial" w:cs="Arial"/>
          <w:b/>
        </w:rPr>
      </w:pPr>
      <w:r w:rsidRPr="009510D9">
        <w:rPr>
          <w:rFonts w:ascii="Arial" w:hAnsi="Arial" w:cs="Arial"/>
          <w:b/>
        </w:rPr>
        <w:t>Review today’s lesson:</w:t>
      </w:r>
    </w:p>
    <w:p w:rsidR="008272F4" w:rsidRDefault="008272F4" w:rsidP="008272F4">
      <w:pPr>
        <w:jc w:val="both"/>
        <w:rPr>
          <w:rFonts w:ascii="Arial" w:hAnsi="Arial" w:cs="Arial"/>
          <w:b/>
          <w:u w:val="single"/>
        </w:rPr>
      </w:pPr>
      <w:r>
        <w:rPr>
          <w:rFonts w:ascii="Arial" w:hAnsi="Arial" w:cs="Arial"/>
          <w:sz w:val="22"/>
          <w:szCs w:val="22"/>
        </w:rPr>
        <w:t>Give students time to add responses to the ‘Aims of the lesson’</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36</w:t>
      </w:r>
    </w:p>
    <w:p w:rsidR="00302E83" w:rsidRDefault="00302E83" w:rsidP="00302E83">
      <w:pPr>
        <w:jc w:val="both"/>
        <w:rPr>
          <w:rFonts w:ascii="Arial" w:hAnsi="Arial" w:cs="Arial"/>
          <w:b/>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302E83" w:rsidP="00302E83">
      <w:pPr>
        <w:jc w:val="both"/>
        <w:rPr>
          <w:rFonts w:ascii="Arial" w:hAnsi="Arial" w:cs="Arial"/>
          <w:sz w:val="22"/>
          <w:szCs w:val="22"/>
        </w:rPr>
      </w:pPr>
      <w:r>
        <w:rPr>
          <w:rFonts w:ascii="Arial" w:hAnsi="Arial" w:cs="Arial"/>
          <w:sz w:val="22"/>
          <w:szCs w:val="22"/>
        </w:rPr>
        <w:t>.</w:t>
      </w:r>
    </w:p>
    <w:p w:rsidR="008501AC" w:rsidRPr="00E41048" w:rsidRDefault="008501AC" w:rsidP="00E41048">
      <w:pPr>
        <w:pStyle w:val="ListParagraph"/>
        <w:numPr>
          <w:ilvl w:val="0"/>
          <w:numId w:val="15"/>
        </w:numPr>
        <w:jc w:val="both"/>
        <w:rPr>
          <w:rFonts w:ascii="Arial" w:hAnsi="Arial" w:cs="Arial"/>
          <w:sz w:val="22"/>
          <w:szCs w:val="22"/>
        </w:rPr>
      </w:pPr>
      <w:r w:rsidRPr="00E41048">
        <w:rPr>
          <w:rFonts w:ascii="Arial" w:hAnsi="Arial" w:cs="Arial"/>
          <w:sz w:val="22"/>
          <w:szCs w:val="22"/>
        </w:rPr>
        <w:t>READER FOCUS QUESTION 3 DUE</w:t>
      </w:r>
    </w:p>
    <w:p w:rsidR="00C61AB6" w:rsidRPr="00E41048" w:rsidRDefault="00C61AB6" w:rsidP="00E41048">
      <w:pPr>
        <w:pStyle w:val="ListParagraph"/>
        <w:numPr>
          <w:ilvl w:val="0"/>
          <w:numId w:val="15"/>
        </w:numPr>
        <w:jc w:val="both"/>
        <w:rPr>
          <w:rFonts w:ascii="Arial" w:hAnsi="Arial" w:cs="Arial"/>
          <w:sz w:val="22"/>
          <w:szCs w:val="22"/>
        </w:rPr>
      </w:pPr>
      <w:r w:rsidRPr="00E41048">
        <w:rPr>
          <w:rFonts w:ascii="Arial" w:hAnsi="Arial" w:cs="Arial"/>
          <w:sz w:val="22"/>
          <w:szCs w:val="22"/>
        </w:rPr>
        <w:t>Reader focus question 4:</w:t>
      </w:r>
      <w:r w:rsidR="008272F4" w:rsidRPr="00E41048">
        <w:rPr>
          <w:rFonts w:ascii="Arial" w:hAnsi="Arial" w:cs="Arial"/>
          <w:sz w:val="22"/>
          <w:szCs w:val="22"/>
        </w:rPr>
        <w:t xml:space="preserve"> ‘How did the Imperial powers control China’?</w:t>
      </w:r>
    </w:p>
    <w:p w:rsidR="00E41048" w:rsidRPr="00E41048" w:rsidRDefault="00E41048" w:rsidP="00E41048">
      <w:pPr>
        <w:pStyle w:val="ListParagraph"/>
        <w:numPr>
          <w:ilvl w:val="0"/>
          <w:numId w:val="15"/>
        </w:numPr>
        <w:jc w:val="both"/>
        <w:rPr>
          <w:rFonts w:ascii="Arial" w:hAnsi="Arial" w:cs="Arial"/>
          <w:sz w:val="22"/>
          <w:szCs w:val="22"/>
        </w:rPr>
      </w:pPr>
      <w:r w:rsidRPr="00E41048">
        <w:rPr>
          <w:rFonts w:ascii="Arial" w:hAnsi="Arial" w:cs="Arial"/>
          <w:sz w:val="22"/>
          <w:szCs w:val="22"/>
        </w:rPr>
        <w:t xml:space="preserve">Students have time to continue with their Major Research and/or ‘‘Reader focus question 4: </w:t>
      </w:r>
      <w:r w:rsidRPr="00E41048">
        <w:rPr>
          <w:rFonts w:ascii="Arial" w:hAnsi="Arial" w:cs="Arial"/>
          <w:i/>
          <w:sz w:val="22"/>
          <w:szCs w:val="22"/>
        </w:rPr>
        <w:t>and/or their Oral Presentation</w:t>
      </w:r>
    </w:p>
    <w:p w:rsidR="00417EFF" w:rsidRPr="001C3583" w:rsidRDefault="00417EFF" w:rsidP="00417EFF">
      <w:pPr>
        <w:pStyle w:val="ListParagraph"/>
        <w:numPr>
          <w:ilvl w:val="0"/>
          <w:numId w:val="15"/>
        </w:numPr>
        <w:jc w:val="both"/>
        <w:rPr>
          <w:rFonts w:ascii="Arial" w:hAnsi="Arial" w:cs="Arial"/>
          <w:sz w:val="22"/>
          <w:szCs w:val="22"/>
        </w:rPr>
      </w:pPr>
      <w:r w:rsidRPr="001C3583">
        <w:rPr>
          <w:rFonts w:ascii="Arial" w:hAnsi="Arial" w:cs="Arial"/>
          <w:color w:val="000000" w:themeColor="text1"/>
          <w:sz w:val="22"/>
          <w:szCs w:val="22"/>
        </w:rPr>
        <w:t xml:space="preserve">Students </w:t>
      </w:r>
      <w:r>
        <w:rPr>
          <w:rFonts w:ascii="Arial" w:hAnsi="Arial" w:cs="Arial"/>
          <w:color w:val="000000" w:themeColor="text1"/>
          <w:sz w:val="22"/>
          <w:szCs w:val="22"/>
        </w:rPr>
        <w:t xml:space="preserve">are to catch up with their </w:t>
      </w:r>
      <w:r w:rsidRPr="001C3583">
        <w:rPr>
          <w:rFonts w:ascii="Arial" w:hAnsi="Arial" w:cs="Arial"/>
          <w:color w:val="000000" w:themeColor="text1"/>
          <w:sz w:val="22"/>
          <w:szCs w:val="22"/>
        </w:rPr>
        <w:t>read</w:t>
      </w:r>
      <w:r>
        <w:rPr>
          <w:rFonts w:ascii="Arial" w:hAnsi="Arial" w:cs="Arial"/>
          <w:color w:val="000000" w:themeColor="text1"/>
          <w:sz w:val="22"/>
          <w:szCs w:val="22"/>
        </w:rPr>
        <w:t>ing</w:t>
      </w:r>
      <w:r w:rsidRPr="001C3583">
        <w:rPr>
          <w:rFonts w:ascii="Arial" w:hAnsi="Arial" w:cs="Arial"/>
          <w:color w:val="000000" w:themeColor="text1"/>
          <w:sz w:val="22"/>
          <w:szCs w:val="22"/>
        </w:rPr>
        <w:t xml:space="preserve"> pp. </w:t>
      </w:r>
      <w:r>
        <w:rPr>
          <w:rFonts w:ascii="Arial" w:hAnsi="Arial" w:cs="Arial"/>
          <w:color w:val="000000" w:themeColor="text1"/>
          <w:sz w:val="22"/>
          <w:szCs w:val="22"/>
        </w:rPr>
        <w:t xml:space="preserve">1 – 53 and 65 - 79 </w:t>
      </w:r>
      <w:r w:rsidRPr="001C3583">
        <w:rPr>
          <w:rFonts w:ascii="Arial" w:hAnsi="Arial" w:cs="Arial"/>
          <w:color w:val="000000" w:themeColor="text1"/>
          <w:sz w:val="22"/>
          <w:szCs w:val="22"/>
        </w:rPr>
        <w:t>points.</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37</w:t>
      </w:r>
    </w:p>
    <w:p w:rsidR="00051C81" w:rsidRDefault="00051C81" w:rsidP="00051C81">
      <w:pPr>
        <w:jc w:val="both"/>
        <w:rPr>
          <w:rFonts w:ascii="Arial" w:hAnsi="Arial" w:cs="Arial"/>
          <w:b/>
          <w:u w:val="single"/>
        </w:rPr>
      </w:pPr>
    </w:p>
    <w:p w:rsidR="00E41048" w:rsidRPr="00744D4B" w:rsidRDefault="00E41048" w:rsidP="00E41048">
      <w:pPr>
        <w:jc w:val="both"/>
        <w:rPr>
          <w:rFonts w:ascii="Arial" w:hAnsi="Arial" w:cs="Arial"/>
          <w:b/>
        </w:rPr>
      </w:pPr>
      <w:r w:rsidRPr="00744D4B">
        <w:rPr>
          <w:rFonts w:ascii="Arial" w:hAnsi="Arial" w:cs="Arial"/>
          <w:b/>
        </w:rPr>
        <w:t xml:space="preserve">Aim of the lesson: </w:t>
      </w:r>
    </w:p>
    <w:p w:rsidR="00E41048" w:rsidRDefault="00E41048" w:rsidP="00E41048">
      <w:pPr>
        <w:pStyle w:val="ListParagraph"/>
        <w:numPr>
          <w:ilvl w:val="0"/>
          <w:numId w:val="1"/>
        </w:numPr>
        <w:jc w:val="both"/>
        <w:rPr>
          <w:rFonts w:ascii="Arial" w:hAnsi="Arial" w:cs="Arial"/>
          <w:sz w:val="22"/>
          <w:szCs w:val="22"/>
        </w:rPr>
      </w:pPr>
      <w:r>
        <w:rPr>
          <w:rFonts w:ascii="Arial" w:hAnsi="Arial" w:cs="Arial"/>
          <w:sz w:val="22"/>
          <w:szCs w:val="22"/>
        </w:rPr>
        <w:t>?</w:t>
      </w:r>
    </w:p>
    <w:p w:rsidR="00E41048" w:rsidRDefault="00E41048" w:rsidP="00E41048">
      <w:pPr>
        <w:pStyle w:val="ListParagraph"/>
        <w:numPr>
          <w:ilvl w:val="0"/>
          <w:numId w:val="1"/>
        </w:numPr>
        <w:jc w:val="both"/>
        <w:rPr>
          <w:rFonts w:ascii="Arial" w:hAnsi="Arial" w:cs="Arial"/>
          <w:sz w:val="22"/>
          <w:szCs w:val="22"/>
        </w:rPr>
      </w:pPr>
      <w:r>
        <w:rPr>
          <w:rFonts w:ascii="Arial" w:hAnsi="Arial" w:cs="Arial"/>
          <w:sz w:val="22"/>
          <w:szCs w:val="22"/>
        </w:rPr>
        <w:t>?</w:t>
      </w:r>
    </w:p>
    <w:p w:rsidR="00E41048" w:rsidRDefault="00E41048" w:rsidP="00E41048">
      <w:pPr>
        <w:jc w:val="both"/>
        <w:rPr>
          <w:rFonts w:ascii="Arial" w:hAnsi="Arial" w:cs="Arial"/>
          <w:sz w:val="22"/>
          <w:szCs w:val="22"/>
        </w:rPr>
      </w:pPr>
    </w:p>
    <w:p w:rsidR="00E41048" w:rsidRDefault="00E41048" w:rsidP="00E41048">
      <w:pPr>
        <w:jc w:val="both"/>
        <w:rPr>
          <w:rFonts w:ascii="Arial" w:hAnsi="Arial" w:cs="Arial"/>
          <w:b/>
        </w:rPr>
      </w:pPr>
      <w:r w:rsidRPr="00744D4B">
        <w:rPr>
          <w:rFonts w:ascii="Arial" w:hAnsi="Arial" w:cs="Arial"/>
          <w:b/>
        </w:rPr>
        <w:t>Review previous work:</w:t>
      </w:r>
    </w:p>
    <w:p w:rsidR="00E41048" w:rsidRDefault="00E41048" w:rsidP="00E41048">
      <w:pPr>
        <w:jc w:val="both"/>
        <w:rPr>
          <w:rFonts w:ascii="Arial" w:hAnsi="Arial" w:cs="Arial"/>
          <w:sz w:val="22"/>
          <w:szCs w:val="22"/>
        </w:rPr>
      </w:pPr>
      <w:r>
        <w:rPr>
          <w:rFonts w:ascii="Arial" w:hAnsi="Arial" w:cs="Arial"/>
          <w:sz w:val="22"/>
          <w:szCs w:val="22"/>
        </w:rPr>
        <w:t>Students are to list the different motives of Imperialism using their mnemonic.</w:t>
      </w:r>
    </w:p>
    <w:p w:rsidR="00E41048" w:rsidRDefault="00E41048" w:rsidP="00E41048">
      <w:pPr>
        <w:jc w:val="both"/>
        <w:rPr>
          <w:rFonts w:ascii="Arial" w:hAnsi="Arial" w:cs="Arial"/>
          <w:sz w:val="22"/>
          <w:szCs w:val="22"/>
        </w:rPr>
      </w:pPr>
      <w:r>
        <w:rPr>
          <w:rFonts w:ascii="Arial" w:hAnsi="Arial" w:cs="Arial"/>
          <w:sz w:val="22"/>
          <w:szCs w:val="22"/>
        </w:rPr>
        <w:t xml:space="preserve">Provide </w:t>
      </w:r>
      <w:proofErr w:type="gramStart"/>
      <w:r>
        <w:rPr>
          <w:rFonts w:ascii="Arial" w:hAnsi="Arial" w:cs="Arial"/>
          <w:sz w:val="22"/>
          <w:szCs w:val="22"/>
        </w:rPr>
        <w:t>a 1-10 quiz on ‘India.’</w:t>
      </w:r>
      <w:proofErr w:type="gramEnd"/>
    </w:p>
    <w:p w:rsidR="00E41048" w:rsidRDefault="00E41048" w:rsidP="00E41048">
      <w:pPr>
        <w:jc w:val="both"/>
        <w:rPr>
          <w:rFonts w:ascii="Arial" w:hAnsi="Arial" w:cs="Arial"/>
          <w:b/>
        </w:rPr>
      </w:pPr>
    </w:p>
    <w:p w:rsidR="00E41048" w:rsidRDefault="00E41048" w:rsidP="00E41048">
      <w:pPr>
        <w:jc w:val="both"/>
        <w:rPr>
          <w:rFonts w:ascii="Arial" w:hAnsi="Arial" w:cs="Arial"/>
          <w:b/>
        </w:rPr>
      </w:pPr>
      <w:r>
        <w:rPr>
          <w:rFonts w:ascii="Arial" w:hAnsi="Arial" w:cs="Arial"/>
          <w:b/>
        </w:rPr>
        <w:t>New knowledge</w:t>
      </w:r>
      <w:r w:rsidRPr="00744D4B">
        <w:rPr>
          <w:rFonts w:ascii="Arial" w:hAnsi="Arial" w:cs="Arial"/>
          <w:b/>
        </w:rPr>
        <w:t>:</w:t>
      </w:r>
    </w:p>
    <w:p w:rsidR="007F7754" w:rsidRDefault="00417EFF" w:rsidP="00E41048">
      <w:pPr>
        <w:spacing w:after="200"/>
        <w:jc w:val="both"/>
        <w:rPr>
          <w:rFonts w:ascii="Arial" w:hAnsi="Arial" w:cs="Arial"/>
          <w:sz w:val="22"/>
          <w:szCs w:val="22"/>
        </w:rPr>
      </w:pPr>
      <w:r>
        <w:rPr>
          <w:rFonts w:ascii="Arial" w:hAnsi="Arial" w:cs="Arial"/>
          <w:sz w:val="22"/>
          <w:szCs w:val="22"/>
        </w:rPr>
        <w:t xml:space="preserve">Provide all students with a map of </w:t>
      </w:r>
      <w:r w:rsidR="007F7754">
        <w:rPr>
          <w:rFonts w:ascii="Arial" w:hAnsi="Arial" w:cs="Arial"/>
          <w:sz w:val="22"/>
          <w:szCs w:val="22"/>
        </w:rPr>
        <w:t>Africa – more detail than their world map hopefully.</w:t>
      </w:r>
    </w:p>
    <w:p w:rsidR="00E41048" w:rsidRDefault="00E41048" w:rsidP="00E41048">
      <w:pPr>
        <w:spacing w:after="200"/>
        <w:jc w:val="both"/>
        <w:rPr>
          <w:rFonts w:ascii="Arial" w:hAnsi="Arial" w:cs="Arial"/>
          <w:sz w:val="22"/>
          <w:szCs w:val="22"/>
        </w:rPr>
      </w:pPr>
      <w:r>
        <w:rPr>
          <w:rFonts w:ascii="Arial" w:hAnsi="Arial" w:cs="Arial"/>
          <w:sz w:val="22"/>
          <w:szCs w:val="22"/>
        </w:rPr>
        <w:t>Lecture on ‘The Scramble for Africa’ from the course notes. Students add new regions to their maps if necessary:</w:t>
      </w:r>
    </w:p>
    <w:p w:rsidR="00E41048" w:rsidRPr="0098054A" w:rsidRDefault="00E41048" w:rsidP="00E41048">
      <w:pPr>
        <w:spacing w:after="200"/>
        <w:jc w:val="both"/>
        <w:rPr>
          <w:rFonts w:ascii="Arial" w:hAnsi="Arial" w:cs="Arial"/>
          <w:i/>
          <w:sz w:val="22"/>
          <w:szCs w:val="22"/>
        </w:rPr>
      </w:pPr>
      <w:r>
        <w:rPr>
          <w:rFonts w:ascii="Arial" w:hAnsi="Arial" w:cs="Arial"/>
          <w:sz w:val="22"/>
          <w:szCs w:val="22"/>
        </w:rPr>
        <w:t>The top scorers today get to select African territory</w:t>
      </w:r>
      <w:r w:rsidRPr="0098054A">
        <w:rPr>
          <w:rFonts w:ascii="Comic Sans MS" w:eastAsia="Calibri" w:hAnsi="Comic Sans MS"/>
          <w:sz w:val="22"/>
          <w:szCs w:val="22"/>
        </w:rPr>
        <w:t xml:space="preserve"> </w:t>
      </w:r>
    </w:p>
    <w:p w:rsidR="00E41048" w:rsidRDefault="00E41048" w:rsidP="00E41048">
      <w:pPr>
        <w:jc w:val="both"/>
        <w:rPr>
          <w:rFonts w:ascii="Arial" w:hAnsi="Arial" w:cs="Arial"/>
          <w:sz w:val="22"/>
          <w:szCs w:val="22"/>
        </w:rPr>
      </w:pPr>
    </w:p>
    <w:p w:rsidR="00E41048" w:rsidRDefault="00E41048" w:rsidP="00E41048">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E41048" w:rsidRDefault="00E41048" w:rsidP="00E41048">
      <w:pPr>
        <w:jc w:val="both"/>
        <w:rPr>
          <w:rFonts w:ascii="Arial" w:hAnsi="Arial" w:cs="Arial"/>
          <w:b/>
        </w:rPr>
      </w:pPr>
    </w:p>
    <w:p w:rsidR="00E41048" w:rsidRDefault="00E41048" w:rsidP="00E41048">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E41048" w:rsidRDefault="00E41048" w:rsidP="00E41048">
      <w:pPr>
        <w:jc w:val="both"/>
        <w:rPr>
          <w:rFonts w:ascii="Arial" w:hAnsi="Arial" w:cs="Arial"/>
          <w:b/>
        </w:rPr>
      </w:pPr>
    </w:p>
    <w:p w:rsidR="00E41048" w:rsidRPr="00293828" w:rsidRDefault="00E41048" w:rsidP="00E41048">
      <w:pPr>
        <w:jc w:val="both"/>
        <w:rPr>
          <w:rFonts w:ascii="Arial" w:hAnsi="Arial" w:cs="Arial"/>
          <w:sz w:val="22"/>
          <w:szCs w:val="22"/>
        </w:rPr>
      </w:pPr>
      <w:r w:rsidRPr="009510D9">
        <w:rPr>
          <w:rFonts w:ascii="Arial" w:hAnsi="Arial" w:cs="Arial"/>
          <w:b/>
        </w:rPr>
        <w:t>Student activity:</w:t>
      </w:r>
    </w:p>
    <w:p w:rsidR="00E41048" w:rsidRPr="00417EFF" w:rsidRDefault="00417EFF" w:rsidP="00E41048">
      <w:pPr>
        <w:jc w:val="both"/>
        <w:rPr>
          <w:rFonts w:ascii="Arial" w:hAnsi="Arial" w:cs="Arial"/>
          <w:sz w:val="22"/>
          <w:szCs w:val="22"/>
        </w:rPr>
      </w:pPr>
      <w:r w:rsidRPr="00417EFF">
        <w:rPr>
          <w:rFonts w:ascii="Arial" w:hAnsi="Arial" w:cs="Arial"/>
          <w:sz w:val="22"/>
          <w:szCs w:val="22"/>
        </w:rPr>
        <w:t>Students are to begin reading pp.</w:t>
      </w:r>
      <w:r>
        <w:rPr>
          <w:rFonts w:ascii="Arial" w:hAnsi="Arial" w:cs="Arial"/>
          <w:sz w:val="22"/>
          <w:szCs w:val="22"/>
        </w:rPr>
        <w:t xml:space="preserve"> 54 - 61</w:t>
      </w:r>
    </w:p>
    <w:p w:rsidR="00417EFF" w:rsidRDefault="00417EFF" w:rsidP="00E41048">
      <w:pPr>
        <w:jc w:val="both"/>
        <w:rPr>
          <w:rFonts w:ascii="Arial" w:hAnsi="Arial" w:cs="Arial"/>
          <w:b/>
        </w:rPr>
      </w:pPr>
    </w:p>
    <w:p w:rsidR="00E41048" w:rsidRDefault="00E41048" w:rsidP="00E41048">
      <w:pPr>
        <w:jc w:val="both"/>
        <w:rPr>
          <w:rFonts w:ascii="Arial" w:hAnsi="Arial" w:cs="Arial"/>
          <w:b/>
        </w:rPr>
      </w:pPr>
      <w:r w:rsidRPr="009510D9">
        <w:rPr>
          <w:rFonts w:ascii="Arial" w:hAnsi="Arial" w:cs="Arial"/>
          <w:b/>
        </w:rPr>
        <w:t>Review today’s lesson:</w:t>
      </w:r>
    </w:p>
    <w:p w:rsidR="00E41048" w:rsidRDefault="00E41048" w:rsidP="00E41048">
      <w:pPr>
        <w:jc w:val="both"/>
        <w:rPr>
          <w:rFonts w:ascii="Arial" w:hAnsi="Arial" w:cs="Arial"/>
          <w:b/>
          <w:u w:val="single"/>
        </w:rPr>
      </w:pPr>
      <w:r>
        <w:rPr>
          <w:rFonts w:ascii="Arial" w:hAnsi="Arial" w:cs="Arial"/>
          <w:sz w:val="22"/>
          <w:szCs w:val="22"/>
        </w:rPr>
        <w:t>Give students time to add responses to the ‘Aims of the lesson’</w:t>
      </w:r>
    </w:p>
    <w:p w:rsidR="00051C81" w:rsidRDefault="00051C81" w:rsidP="00051C81">
      <w:pPr>
        <w:jc w:val="both"/>
        <w:rPr>
          <w:rFonts w:ascii="Arial" w:hAnsi="Arial" w:cs="Arial"/>
          <w:b/>
          <w:u w:val="single"/>
        </w:rPr>
      </w:pPr>
    </w:p>
    <w:p w:rsidR="009C11A8" w:rsidRDefault="009C11A8" w:rsidP="00051C81">
      <w:pPr>
        <w:jc w:val="both"/>
        <w:rPr>
          <w:rFonts w:ascii="Arial" w:hAnsi="Arial" w:cs="Arial"/>
          <w:b/>
          <w:u w:val="single"/>
        </w:rPr>
      </w:pPr>
    </w:p>
    <w:p w:rsidR="009C11A8" w:rsidRDefault="009C11A8"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38</w:t>
      </w:r>
    </w:p>
    <w:p w:rsidR="00E41048" w:rsidRDefault="00E41048" w:rsidP="00E41048">
      <w:pPr>
        <w:jc w:val="both"/>
        <w:rPr>
          <w:rFonts w:ascii="Arial" w:hAnsi="Arial" w:cs="Arial"/>
          <w:b/>
        </w:rPr>
      </w:pPr>
    </w:p>
    <w:p w:rsidR="00E41048" w:rsidRPr="00744D4B" w:rsidRDefault="00E41048" w:rsidP="00E41048">
      <w:pPr>
        <w:jc w:val="both"/>
        <w:rPr>
          <w:rFonts w:ascii="Arial" w:hAnsi="Arial" w:cs="Arial"/>
          <w:b/>
        </w:rPr>
      </w:pPr>
      <w:r w:rsidRPr="00744D4B">
        <w:rPr>
          <w:rFonts w:ascii="Arial" w:hAnsi="Arial" w:cs="Arial"/>
          <w:b/>
        </w:rPr>
        <w:t xml:space="preserve">Aim of the lesson: </w:t>
      </w:r>
    </w:p>
    <w:p w:rsidR="00051C81" w:rsidRDefault="00051C81" w:rsidP="00051C81">
      <w:pPr>
        <w:jc w:val="both"/>
        <w:rPr>
          <w:rFonts w:ascii="Arial" w:hAnsi="Arial" w:cs="Arial"/>
          <w:b/>
          <w:u w:val="single"/>
        </w:rPr>
      </w:pPr>
    </w:p>
    <w:p w:rsidR="00E41048" w:rsidRPr="00E41048" w:rsidRDefault="00E41048" w:rsidP="00E41048">
      <w:pPr>
        <w:pStyle w:val="ListParagraph"/>
        <w:numPr>
          <w:ilvl w:val="0"/>
          <w:numId w:val="15"/>
        </w:numPr>
        <w:jc w:val="both"/>
        <w:rPr>
          <w:rFonts w:ascii="Arial" w:hAnsi="Arial" w:cs="Arial"/>
          <w:sz w:val="22"/>
          <w:szCs w:val="22"/>
        </w:rPr>
      </w:pPr>
      <w:r w:rsidRPr="00E41048">
        <w:rPr>
          <w:rFonts w:ascii="Arial" w:hAnsi="Arial" w:cs="Arial"/>
          <w:sz w:val="22"/>
          <w:szCs w:val="22"/>
        </w:rPr>
        <w:t>Reader focus question 4: ‘How did the Imperial powers control China’?</w:t>
      </w:r>
    </w:p>
    <w:p w:rsidR="00E41048" w:rsidRPr="00E41048" w:rsidRDefault="00E41048" w:rsidP="00E41048">
      <w:pPr>
        <w:pStyle w:val="ListParagraph"/>
        <w:numPr>
          <w:ilvl w:val="0"/>
          <w:numId w:val="15"/>
        </w:numPr>
        <w:jc w:val="both"/>
        <w:rPr>
          <w:rFonts w:ascii="Arial" w:hAnsi="Arial" w:cs="Arial"/>
          <w:sz w:val="22"/>
          <w:szCs w:val="22"/>
        </w:rPr>
      </w:pPr>
      <w:r w:rsidRPr="00E41048">
        <w:rPr>
          <w:rFonts w:ascii="Arial" w:hAnsi="Arial" w:cs="Arial"/>
          <w:sz w:val="22"/>
          <w:szCs w:val="22"/>
        </w:rPr>
        <w:t xml:space="preserve">Students have time to continue with their Major Research and/or ‘‘Reader focus question 4: </w:t>
      </w:r>
      <w:r w:rsidRPr="00E41048">
        <w:rPr>
          <w:rFonts w:ascii="Arial" w:hAnsi="Arial" w:cs="Arial"/>
          <w:i/>
          <w:sz w:val="22"/>
          <w:szCs w:val="22"/>
        </w:rPr>
        <w:t>and/or their Oral Presentation</w:t>
      </w:r>
    </w:p>
    <w:p w:rsidR="00417EFF" w:rsidRPr="00417EFF" w:rsidRDefault="00417EFF" w:rsidP="00417EFF">
      <w:pPr>
        <w:pStyle w:val="ListParagraph"/>
        <w:numPr>
          <w:ilvl w:val="0"/>
          <w:numId w:val="15"/>
        </w:numPr>
        <w:jc w:val="both"/>
        <w:rPr>
          <w:rFonts w:ascii="Arial" w:hAnsi="Arial" w:cs="Arial"/>
          <w:sz w:val="22"/>
          <w:szCs w:val="22"/>
        </w:rPr>
      </w:pPr>
      <w:r w:rsidRPr="00417EFF">
        <w:rPr>
          <w:rFonts w:ascii="Arial" w:hAnsi="Arial" w:cs="Arial"/>
          <w:sz w:val="22"/>
          <w:szCs w:val="22"/>
        </w:rPr>
        <w:t xml:space="preserve">Students are to </w:t>
      </w:r>
      <w:r>
        <w:rPr>
          <w:rFonts w:ascii="Arial" w:hAnsi="Arial" w:cs="Arial"/>
          <w:sz w:val="22"/>
          <w:szCs w:val="22"/>
        </w:rPr>
        <w:t>read</w:t>
      </w:r>
      <w:r w:rsidRPr="00417EFF">
        <w:rPr>
          <w:rFonts w:ascii="Arial" w:hAnsi="Arial" w:cs="Arial"/>
          <w:sz w:val="22"/>
          <w:szCs w:val="22"/>
        </w:rPr>
        <w:t xml:space="preserve"> pp. 54 - 61</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39</w:t>
      </w:r>
    </w:p>
    <w:p w:rsidR="00051C81" w:rsidRDefault="00051C81" w:rsidP="00051C81">
      <w:pPr>
        <w:jc w:val="both"/>
        <w:rPr>
          <w:rFonts w:ascii="Arial" w:hAnsi="Arial" w:cs="Arial"/>
          <w:b/>
          <w:u w:val="single"/>
        </w:rPr>
      </w:pPr>
    </w:p>
    <w:p w:rsidR="00417EFF" w:rsidRPr="00744D4B" w:rsidRDefault="00417EFF" w:rsidP="00417EFF">
      <w:pPr>
        <w:jc w:val="both"/>
        <w:rPr>
          <w:rFonts w:ascii="Arial" w:hAnsi="Arial" w:cs="Arial"/>
          <w:b/>
        </w:rPr>
      </w:pPr>
      <w:r w:rsidRPr="00744D4B">
        <w:rPr>
          <w:rFonts w:ascii="Arial" w:hAnsi="Arial" w:cs="Arial"/>
          <w:b/>
        </w:rPr>
        <w:t xml:space="preserve">Aim of the lesson: </w:t>
      </w:r>
    </w:p>
    <w:p w:rsidR="00417EFF" w:rsidRDefault="00417EFF" w:rsidP="00417EFF">
      <w:pPr>
        <w:pStyle w:val="ListParagraph"/>
        <w:numPr>
          <w:ilvl w:val="0"/>
          <w:numId w:val="1"/>
        </w:numPr>
        <w:jc w:val="both"/>
        <w:rPr>
          <w:rFonts w:ascii="Arial" w:hAnsi="Arial" w:cs="Arial"/>
          <w:sz w:val="22"/>
          <w:szCs w:val="22"/>
        </w:rPr>
      </w:pPr>
      <w:r>
        <w:rPr>
          <w:rFonts w:ascii="Arial" w:hAnsi="Arial" w:cs="Arial"/>
          <w:sz w:val="22"/>
          <w:szCs w:val="22"/>
        </w:rPr>
        <w:t>?</w:t>
      </w:r>
    </w:p>
    <w:p w:rsidR="00417EFF" w:rsidRDefault="00417EFF" w:rsidP="00417EFF">
      <w:pPr>
        <w:pStyle w:val="ListParagraph"/>
        <w:numPr>
          <w:ilvl w:val="0"/>
          <w:numId w:val="1"/>
        </w:numPr>
        <w:jc w:val="both"/>
        <w:rPr>
          <w:rFonts w:ascii="Arial" w:hAnsi="Arial" w:cs="Arial"/>
          <w:sz w:val="22"/>
          <w:szCs w:val="22"/>
        </w:rPr>
      </w:pPr>
      <w:r>
        <w:rPr>
          <w:rFonts w:ascii="Arial" w:hAnsi="Arial" w:cs="Arial"/>
          <w:sz w:val="22"/>
          <w:szCs w:val="22"/>
        </w:rPr>
        <w:t>?</w:t>
      </w:r>
    </w:p>
    <w:p w:rsidR="00417EFF" w:rsidRDefault="00417EFF" w:rsidP="00417EFF">
      <w:pPr>
        <w:jc w:val="both"/>
        <w:rPr>
          <w:rFonts w:ascii="Arial" w:hAnsi="Arial" w:cs="Arial"/>
          <w:sz w:val="22"/>
          <w:szCs w:val="22"/>
        </w:rPr>
      </w:pPr>
    </w:p>
    <w:p w:rsidR="00417EFF" w:rsidRDefault="00417EFF" w:rsidP="00417EFF">
      <w:pPr>
        <w:jc w:val="both"/>
        <w:rPr>
          <w:rFonts w:ascii="Arial" w:hAnsi="Arial" w:cs="Arial"/>
          <w:b/>
        </w:rPr>
      </w:pPr>
      <w:r w:rsidRPr="00744D4B">
        <w:rPr>
          <w:rFonts w:ascii="Arial" w:hAnsi="Arial" w:cs="Arial"/>
          <w:b/>
        </w:rPr>
        <w:t>Review previous work:</w:t>
      </w:r>
    </w:p>
    <w:p w:rsidR="00417EFF" w:rsidRDefault="00417EFF" w:rsidP="00417EFF">
      <w:pPr>
        <w:jc w:val="both"/>
        <w:rPr>
          <w:rFonts w:ascii="Arial" w:hAnsi="Arial" w:cs="Arial"/>
          <w:sz w:val="22"/>
          <w:szCs w:val="22"/>
        </w:rPr>
      </w:pPr>
      <w:r>
        <w:rPr>
          <w:rFonts w:ascii="Arial" w:hAnsi="Arial" w:cs="Arial"/>
          <w:sz w:val="22"/>
          <w:szCs w:val="22"/>
        </w:rPr>
        <w:t xml:space="preserve">Get students into pairs and offer them </w:t>
      </w:r>
      <w:r w:rsidR="007F7754">
        <w:rPr>
          <w:rFonts w:ascii="Arial" w:hAnsi="Arial" w:cs="Arial"/>
          <w:sz w:val="22"/>
          <w:szCs w:val="22"/>
        </w:rPr>
        <w:t>two</w:t>
      </w:r>
      <w:r>
        <w:rPr>
          <w:rFonts w:ascii="Arial" w:hAnsi="Arial" w:cs="Arial"/>
          <w:sz w:val="22"/>
          <w:szCs w:val="22"/>
        </w:rPr>
        <w:t xml:space="preserve"> concept</w:t>
      </w:r>
      <w:r w:rsidR="007F7754">
        <w:rPr>
          <w:rFonts w:ascii="Arial" w:hAnsi="Arial" w:cs="Arial"/>
          <w:sz w:val="22"/>
          <w:szCs w:val="22"/>
        </w:rPr>
        <w:t>s</w:t>
      </w:r>
      <w:r>
        <w:rPr>
          <w:rFonts w:ascii="Arial" w:hAnsi="Arial" w:cs="Arial"/>
          <w:sz w:val="22"/>
          <w:szCs w:val="22"/>
        </w:rPr>
        <w:t xml:space="preserve"> or skill</w:t>
      </w:r>
      <w:r w:rsidR="007F7754">
        <w:rPr>
          <w:rFonts w:ascii="Arial" w:hAnsi="Arial" w:cs="Arial"/>
          <w:sz w:val="22"/>
          <w:szCs w:val="22"/>
        </w:rPr>
        <w:t>s</w:t>
      </w:r>
      <w:r>
        <w:rPr>
          <w:rFonts w:ascii="Arial" w:hAnsi="Arial" w:cs="Arial"/>
          <w:sz w:val="22"/>
          <w:szCs w:val="22"/>
        </w:rPr>
        <w:t>. They are to explain to each other pair their concept and the quickest time earns a piece of Africa.</w:t>
      </w:r>
    </w:p>
    <w:p w:rsidR="00417EFF" w:rsidRDefault="00417EFF" w:rsidP="00417EFF">
      <w:pPr>
        <w:jc w:val="both"/>
        <w:rPr>
          <w:rFonts w:ascii="Arial" w:hAnsi="Arial" w:cs="Arial"/>
          <w:b/>
        </w:rPr>
      </w:pPr>
    </w:p>
    <w:p w:rsidR="00417EFF" w:rsidRDefault="00417EFF" w:rsidP="00417EFF">
      <w:pPr>
        <w:jc w:val="both"/>
        <w:rPr>
          <w:rFonts w:ascii="Arial" w:hAnsi="Arial" w:cs="Arial"/>
          <w:b/>
        </w:rPr>
      </w:pPr>
      <w:r>
        <w:rPr>
          <w:rFonts w:ascii="Arial" w:hAnsi="Arial" w:cs="Arial"/>
          <w:b/>
        </w:rPr>
        <w:t>New knowledge</w:t>
      </w:r>
      <w:r w:rsidRPr="00744D4B">
        <w:rPr>
          <w:rFonts w:ascii="Arial" w:hAnsi="Arial" w:cs="Arial"/>
          <w:b/>
        </w:rPr>
        <w:t>:</w:t>
      </w:r>
    </w:p>
    <w:p w:rsidR="00417EFF" w:rsidRDefault="00417EFF" w:rsidP="00417EFF">
      <w:pPr>
        <w:spacing w:after="200"/>
        <w:jc w:val="both"/>
        <w:rPr>
          <w:rFonts w:ascii="Arial" w:hAnsi="Arial" w:cs="Arial"/>
          <w:sz w:val="22"/>
          <w:szCs w:val="22"/>
        </w:rPr>
      </w:pPr>
      <w:r>
        <w:rPr>
          <w:rFonts w:ascii="Arial" w:hAnsi="Arial" w:cs="Arial"/>
          <w:sz w:val="22"/>
          <w:szCs w:val="22"/>
        </w:rPr>
        <w:t>Continue lecture on ‘The Scramble for Africa’ from the course notes. Students add new regions to their maps if necessary:</w:t>
      </w:r>
    </w:p>
    <w:p w:rsidR="00417EFF" w:rsidRPr="0098054A" w:rsidRDefault="00417EFF" w:rsidP="00417EFF">
      <w:pPr>
        <w:spacing w:after="200"/>
        <w:jc w:val="both"/>
        <w:rPr>
          <w:rFonts w:ascii="Arial" w:hAnsi="Arial" w:cs="Arial"/>
          <w:i/>
          <w:sz w:val="22"/>
          <w:szCs w:val="22"/>
        </w:rPr>
      </w:pPr>
      <w:r>
        <w:rPr>
          <w:rFonts w:ascii="Arial" w:hAnsi="Arial" w:cs="Arial"/>
          <w:sz w:val="22"/>
          <w:szCs w:val="22"/>
        </w:rPr>
        <w:t>The top scorers today get to select African territory</w:t>
      </w:r>
      <w:r w:rsidRPr="0098054A">
        <w:rPr>
          <w:rFonts w:ascii="Comic Sans MS" w:eastAsia="Calibri" w:hAnsi="Comic Sans MS"/>
          <w:sz w:val="22"/>
          <w:szCs w:val="22"/>
        </w:rPr>
        <w:t xml:space="preserve"> </w:t>
      </w:r>
    </w:p>
    <w:p w:rsidR="00417EFF" w:rsidRDefault="00417EFF" w:rsidP="00417EFF">
      <w:pPr>
        <w:jc w:val="both"/>
        <w:rPr>
          <w:rFonts w:ascii="Arial" w:hAnsi="Arial" w:cs="Arial"/>
          <w:sz w:val="22"/>
          <w:szCs w:val="22"/>
        </w:rPr>
      </w:pPr>
    </w:p>
    <w:p w:rsidR="00417EFF" w:rsidRDefault="00417EFF" w:rsidP="00417EFF">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417EFF" w:rsidRPr="006C61B7" w:rsidRDefault="00417EFF" w:rsidP="00417EFF">
      <w:pPr>
        <w:jc w:val="both"/>
        <w:rPr>
          <w:rFonts w:ascii="Arial" w:hAnsi="Arial" w:cs="Arial"/>
          <w:color w:val="FF0000"/>
          <w:sz w:val="22"/>
          <w:szCs w:val="22"/>
        </w:rPr>
      </w:pPr>
      <w:r>
        <w:rPr>
          <w:rFonts w:ascii="Arial" w:hAnsi="Arial" w:cs="Arial"/>
          <w:color w:val="FF0000"/>
          <w:sz w:val="22"/>
          <w:szCs w:val="22"/>
        </w:rPr>
        <w:t>??????</w:t>
      </w:r>
      <w:r>
        <w:rPr>
          <w:rFonts w:ascii="Arial" w:hAnsi="Arial" w:cs="Arial"/>
          <w:sz w:val="22"/>
          <w:szCs w:val="22"/>
        </w:rPr>
        <w:t xml:space="preserve"> </w:t>
      </w:r>
      <w:proofErr w:type="gramStart"/>
      <w:r>
        <w:rPr>
          <w:rFonts w:ascii="Arial" w:hAnsi="Arial" w:cs="Arial"/>
          <w:color w:val="FF0000"/>
          <w:sz w:val="22"/>
          <w:szCs w:val="22"/>
        </w:rPr>
        <w:t>find</w:t>
      </w:r>
      <w:proofErr w:type="gramEnd"/>
      <w:r>
        <w:rPr>
          <w:rFonts w:ascii="Arial" w:hAnsi="Arial" w:cs="Arial"/>
          <w:color w:val="FF0000"/>
          <w:sz w:val="22"/>
          <w:szCs w:val="22"/>
        </w:rPr>
        <w:t xml:space="preserve"> a definition</w:t>
      </w:r>
    </w:p>
    <w:p w:rsidR="00417EFF" w:rsidRDefault="00417EFF" w:rsidP="00417EFF">
      <w:pPr>
        <w:jc w:val="both"/>
        <w:rPr>
          <w:rFonts w:ascii="Arial" w:hAnsi="Arial" w:cs="Arial"/>
          <w:b/>
        </w:rPr>
      </w:pPr>
    </w:p>
    <w:p w:rsidR="00417EFF" w:rsidRDefault="00417EFF" w:rsidP="00417EFF">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417EFF" w:rsidRDefault="00417EFF" w:rsidP="00417EFF">
      <w:pPr>
        <w:jc w:val="both"/>
        <w:rPr>
          <w:rFonts w:ascii="Arial" w:hAnsi="Arial" w:cs="Arial"/>
          <w:b/>
        </w:rPr>
      </w:pPr>
    </w:p>
    <w:p w:rsidR="00417EFF" w:rsidRPr="00293828" w:rsidRDefault="00417EFF" w:rsidP="00417EFF">
      <w:pPr>
        <w:jc w:val="both"/>
        <w:rPr>
          <w:rFonts w:ascii="Arial" w:hAnsi="Arial" w:cs="Arial"/>
          <w:sz w:val="22"/>
          <w:szCs w:val="22"/>
        </w:rPr>
      </w:pPr>
      <w:r w:rsidRPr="009510D9">
        <w:rPr>
          <w:rFonts w:ascii="Arial" w:hAnsi="Arial" w:cs="Arial"/>
          <w:b/>
        </w:rPr>
        <w:t>Student activity:</w:t>
      </w:r>
    </w:p>
    <w:p w:rsidR="00417EFF" w:rsidRPr="00417EFF" w:rsidRDefault="00417EFF" w:rsidP="00417EFF">
      <w:pPr>
        <w:jc w:val="both"/>
        <w:rPr>
          <w:rFonts w:ascii="Arial" w:hAnsi="Arial" w:cs="Arial"/>
          <w:sz w:val="22"/>
          <w:szCs w:val="22"/>
        </w:rPr>
      </w:pPr>
      <w:r w:rsidRPr="00417EFF">
        <w:rPr>
          <w:rFonts w:ascii="Arial" w:hAnsi="Arial" w:cs="Arial"/>
          <w:sz w:val="22"/>
          <w:szCs w:val="22"/>
        </w:rPr>
        <w:t>Students are to begin reading pp.</w:t>
      </w:r>
      <w:r>
        <w:rPr>
          <w:rFonts w:ascii="Arial" w:hAnsi="Arial" w:cs="Arial"/>
          <w:sz w:val="22"/>
          <w:szCs w:val="22"/>
        </w:rPr>
        <w:t xml:space="preserve"> 54 - 61</w:t>
      </w:r>
    </w:p>
    <w:p w:rsidR="00417EFF" w:rsidRDefault="00417EFF" w:rsidP="00417EFF">
      <w:pPr>
        <w:jc w:val="both"/>
        <w:rPr>
          <w:rFonts w:ascii="Arial" w:hAnsi="Arial" w:cs="Arial"/>
          <w:b/>
        </w:rPr>
      </w:pPr>
    </w:p>
    <w:p w:rsidR="00417EFF" w:rsidRDefault="00417EFF" w:rsidP="00417EFF">
      <w:pPr>
        <w:jc w:val="both"/>
        <w:rPr>
          <w:rFonts w:ascii="Arial" w:hAnsi="Arial" w:cs="Arial"/>
          <w:b/>
        </w:rPr>
      </w:pPr>
      <w:r w:rsidRPr="009510D9">
        <w:rPr>
          <w:rFonts w:ascii="Arial" w:hAnsi="Arial" w:cs="Arial"/>
          <w:b/>
        </w:rPr>
        <w:t>Review today’s lesson:</w:t>
      </w:r>
    </w:p>
    <w:p w:rsidR="00417EFF" w:rsidRDefault="00417EFF" w:rsidP="00417EFF">
      <w:pPr>
        <w:jc w:val="both"/>
        <w:rPr>
          <w:rFonts w:ascii="Arial" w:hAnsi="Arial" w:cs="Arial"/>
          <w:b/>
          <w:u w:val="single"/>
        </w:rPr>
      </w:pPr>
      <w:r>
        <w:rPr>
          <w:rFonts w:ascii="Arial" w:hAnsi="Arial" w:cs="Arial"/>
          <w:sz w:val="22"/>
          <w:szCs w:val="22"/>
        </w:rPr>
        <w:t>Give students time to add responses to the ‘Aims of the lesson’</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40</w:t>
      </w:r>
    </w:p>
    <w:p w:rsidR="00051C81" w:rsidRDefault="00051C81" w:rsidP="00051C81">
      <w:pPr>
        <w:jc w:val="both"/>
        <w:rPr>
          <w:rFonts w:ascii="Arial" w:hAnsi="Arial" w:cs="Arial"/>
          <w:b/>
          <w:u w:val="single"/>
        </w:rPr>
      </w:pPr>
    </w:p>
    <w:p w:rsidR="00E41048" w:rsidRDefault="00E41048" w:rsidP="00E41048">
      <w:pPr>
        <w:pStyle w:val="ListParagraph"/>
        <w:numPr>
          <w:ilvl w:val="0"/>
          <w:numId w:val="15"/>
        </w:numPr>
        <w:jc w:val="both"/>
        <w:rPr>
          <w:rFonts w:ascii="Arial" w:hAnsi="Arial" w:cs="Arial"/>
          <w:sz w:val="22"/>
          <w:szCs w:val="22"/>
        </w:rPr>
      </w:pPr>
      <w:r>
        <w:rPr>
          <w:rFonts w:ascii="Arial" w:hAnsi="Arial" w:cs="Arial"/>
          <w:sz w:val="22"/>
          <w:szCs w:val="22"/>
        </w:rPr>
        <w:t>The Major Research Essay is due tomorrow</w:t>
      </w:r>
    </w:p>
    <w:p w:rsidR="00E41048" w:rsidRPr="00E41048" w:rsidRDefault="00E41048" w:rsidP="00E41048">
      <w:pPr>
        <w:pStyle w:val="ListParagraph"/>
        <w:numPr>
          <w:ilvl w:val="0"/>
          <w:numId w:val="15"/>
        </w:numPr>
        <w:jc w:val="both"/>
        <w:rPr>
          <w:rFonts w:ascii="Arial" w:hAnsi="Arial" w:cs="Arial"/>
          <w:sz w:val="22"/>
          <w:szCs w:val="22"/>
        </w:rPr>
      </w:pPr>
      <w:r w:rsidRPr="00E41048">
        <w:rPr>
          <w:rFonts w:ascii="Arial" w:hAnsi="Arial" w:cs="Arial"/>
          <w:sz w:val="22"/>
          <w:szCs w:val="22"/>
        </w:rPr>
        <w:t>Students have time to continue with their Major Research and/or ‘‘Reader focus question 4: ‘How did the Imperial powers control China’?</w:t>
      </w:r>
      <w:r>
        <w:rPr>
          <w:rFonts w:ascii="Arial" w:hAnsi="Arial" w:cs="Arial"/>
          <w:sz w:val="22"/>
          <w:szCs w:val="22"/>
        </w:rPr>
        <w:t xml:space="preserve"> </w:t>
      </w:r>
      <w:r w:rsidRPr="00E41048">
        <w:rPr>
          <w:rFonts w:ascii="Arial" w:hAnsi="Arial" w:cs="Arial"/>
          <w:sz w:val="22"/>
          <w:szCs w:val="22"/>
        </w:rPr>
        <w:t>and/or their Oral Presentation</w:t>
      </w:r>
    </w:p>
    <w:p w:rsidR="00E41048" w:rsidRPr="00E41048" w:rsidRDefault="00E41048" w:rsidP="00E41048">
      <w:pPr>
        <w:pStyle w:val="ListParagraph"/>
        <w:numPr>
          <w:ilvl w:val="0"/>
          <w:numId w:val="15"/>
        </w:numPr>
        <w:jc w:val="both"/>
        <w:rPr>
          <w:rFonts w:ascii="Arial" w:hAnsi="Arial" w:cs="Arial"/>
          <w:sz w:val="22"/>
          <w:szCs w:val="22"/>
        </w:rPr>
      </w:pPr>
      <w:r w:rsidRPr="00E41048">
        <w:rPr>
          <w:rFonts w:ascii="Arial" w:hAnsi="Arial" w:cs="Arial"/>
          <w:color w:val="000000" w:themeColor="text1"/>
          <w:sz w:val="22"/>
          <w:szCs w:val="22"/>
        </w:rPr>
        <w:t xml:space="preserve">Students are to catch up with their reading pp. </w:t>
      </w:r>
      <w:r w:rsidR="007F7754">
        <w:rPr>
          <w:rFonts w:ascii="Arial" w:hAnsi="Arial" w:cs="Arial"/>
          <w:color w:val="000000" w:themeColor="text1"/>
          <w:sz w:val="22"/>
          <w:szCs w:val="22"/>
        </w:rPr>
        <w:t>54 - 61</w:t>
      </w:r>
      <w:r w:rsidRPr="00E41048">
        <w:rPr>
          <w:rFonts w:ascii="Arial" w:hAnsi="Arial" w:cs="Arial"/>
          <w:color w:val="000000" w:themeColor="text1"/>
          <w:sz w:val="22"/>
          <w:szCs w:val="22"/>
        </w:rPr>
        <w:t xml:space="preserve"> points</w:t>
      </w:r>
      <w:r w:rsidRPr="001C3583">
        <w:rPr>
          <w:rFonts w:ascii="Arial" w:hAnsi="Arial" w:cs="Arial"/>
          <w:color w:val="000000" w:themeColor="text1"/>
          <w:sz w:val="22"/>
          <w:szCs w:val="22"/>
        </w:rPr>
        <w:t>.</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41</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Pr="007F7754" w:rsidRDefault="008501AC" w:rsidP="008501AC">
      <w:pPr>
        <w:pStyle w:val="ListParagraph"/>
        <w:numPr>
          <w:ilvl w:val="0"/>
          <w:numId w:val="13"/>
        </w:numPr>
        <w:jc w:val="both"/>
        <w:rPr>
          <w:rFonts w:ascii="Arial" w:hAnsi="Arial" w:cs="Arial"/>
          <w:sz w:val="22"/>
          <w:szCs w:val="22"/>
        </w:rPr>
      </w:pPr>
      <w:r w:rsidRPr="007F7754">
        <w:rPr>
          <w:rFonts w:ascii="Arial" w:hAnsi="Arial" w:cs="Arial"/>
          <w:sz w:val="22"/>
          <w:szCs w:val="22"/>
        </w:rPr>
        <w:t>RESEARCH ESSAY DUE</w:t>
      </w:r>
    </w:p>
    <w:p w:rsidR="007F7754" w:rsidRDefault="007F7754" w:rsidP="007F7754">
      <w:pPr>
        <w:pStyle w:val="ListParagraph"/>
        <w:numPr>
          <w:ilvl w:val="0"/>
          <w:numId w:val="1"/>
        </w:numPr>
        <w:jc w:val="both"/>
        <w:rPr>
          <w:rFonts w:ascii="Arial" w:hAnsi="Arial" w:cs="Arial"/>
          <w:sz w:val="22"/>
          <w:szCs w:val="22"/>
        </w:rPr>
      </w:pPr>
      <w:r>
        <w:rPr>
          <w:rFonts w:ascii="Arial" w:hAnsi="Arial" w:cs="Arial"/>
          <w:sz w:val="22"/>
          <w:szCs w:val="22"/>
        </w:rPr>
        <w:t>?</w:t>
      </w:r>
    </w:p>
    <w:p w:rsidR="007F7754" w:rsidRDefault="007F7754" w:rsidP="007F7754">
      <w:pPr>
        <w:pStyle w:val="ListParagraph"/>
        <w:numPr>
          <w:ilvl w:val="0"/>
          <w:numId w:val="1"/>
        </w:numPr>
        <w:jc w:val="both"/>
        <w:rPr>
          <w:rFonts w:ascii="Arial" w:hAnsi="Arial" w:cs="Arial"/>
          <w:sz w:val="22"/>
          <w:szCs w:val="22"/>
        </w:rPr>
      </w:pPr>
      <w:r>
        <w:rPr>
          <w:rFonts w:ascii="Arial" w:hAnsi="Arial" w:cs="Arial"/>
          <w:sz w:val="22"/>
          <w:szCs w:val="22"/>
        </w:rPr>
        <w:t>?</w:t>
      </w:r>
    </w:p>
    <w:p w:rsidR="007F7754" w:rsidRDefault="007F7754" w:rsidP="007F7754">
      <w:pPr>
        <w:jc w:val="both"/>
        <w:rPr>
          <w:rFonts w:ascii="Arial" w:hAnsi="Arial" w:cs="Arial"/>
          <w:sz w:val="22"/>
          <w:szCs w:val="22"/>
        </w:rPr>
      </w:pPr>
    </w:p>
    <w:p w:rsidR="007F7754" w:rsidRDefault="007F7754" w:rsidP="007F7754">
      <w:pPr>
        <w:jc w:val="both"/>
        <w:rPr>
          <w:rFonts w:ascii="Arial" w:hAnsi="Arial" w:cs="Arial"/>
          <w:b/>
        </w:rPr>
      </w:pPr>
      <w:r w:rsidRPr="00744D4B">
        <w:rPr>
          <w:rFonts w:ascii="Arial" w:hAnsi="Arial" w:cs="Arial"/>
          <w:b/>
        </w:rPr>
        <w:t>Review previous work:</w:t>
      </w:r>
    </w:p>
    <w:p w:rsidR="007F7754" w:rsidRDefault="007F7754" w:rsidP="007F7754">
      <w:pPr>
        <w:jc w:val="both"/>
        <w:rPr>
          <w:rFonts w:ascii="Arial" w:hAnsi="Arial" w:cs="Arial"/>
          <w:sz w:val="22"/>
          <w:szCs w:val="22"/>
        </w:rPr>
      </w:pPr>
      <w:r>
        <w:rPr>
          <w:rFonts w:ascii="Arial" w:hAnsi="Arial" w:cs="Arial"/>
          <w:sz w:val="22"/>
          <w:szCs w:val="22"/>
        </w:rPr>
        <w:lastRenderedPageBreak/>
        <w:t>Get students into pairs and offer them another two concepts or skills. They are to explain to each other pair their concept and the quickest time earns a piece of Africa.</w:t>
      </w:r>
    </w:p>
    <w:p w:rsidR="007F7754" w:rsidRDefault="007F7754" w:rsidP="007F7754">
      <w:pPr>
        <w:jc w:val="both"/>
        <w:rPr>
          <w:rFonts w:ascii="Arial" w:hAnsi="Arial" w:cs="Arial"/>
          <w:b/>
        </w:rPr>
      </w:pPr>
    </w:p>
    <w:p w:rsidR="007F7754" w:rsidRDefault="007F7754" w:rsidP="007F7754">
      <w:pPr>
        <w:jc w:val="both"/>
        <w:rPr>
          <w:rFonts w:ascii="Arial" w:hAnsi="Arial" w:cs="Arial"/>
          <w:b/>
        </w:rPr>
      </w:pPr>
      <w:r>
        <w:rPr>
          <w:rFonts w:ascii="Arial" w:hAnsi="Arial" w:cs="Arial"/>
          <w:b/>
        </w:rPr>
        <w:t>New knowledge</w:t>
      </w:r>
      <w:r w:rsidRPr="00744D4B">
        <w:rPr>
          <w:rFonts w:ascii="Arial" w:hAnsi="Arial" w:cs="Arial"/>
          <w:b/>
        </w:rPr>
        <w:t>:</w:t>
      </w:r>
    </w:p>
    <w:p w:rsidR="007F7754" w:rsidRDefault="007F7754" w:rsidP="007F7754">
      <w:pPr>
        <w:spacing w:after="200"/>
        <w:jc w:val="both"/>
        <w:rPr>
          <w:rFonts w:ascii="Arial" w:hAnsi="Arial" w:cs="Arial"/>
          <w:sz w:val="22"/>
          <w:szCs w:val="22"/>
        </w:rPr>
      </w:pPr>
      <w:r>
        <w:rPr>
          <w:rFonts w:ascii="Arial" w:hAnsi="Arial" w:cs="Arial"/>
          <w:sz w:val="22"/>
          <w:szCs w:val="22"/>
        </w:rPr>
        <w:t>Lecture on ‘Prelude to War’ from the course notes. Students add new regions to their maps if necessary:</w:t>
      </w:r>
    </w:p>
    <w:p w:rsidR="007F7754" w:rsidRPr="0098054A" w:rsidRDefault="007F7754" w:rsidP="007F7754">
      <w:pPr>
        <w:spacing w:after="200"/>
        <w:jc w:val="both"/>
        <w:rPr>
          <w:rFonts w:ascii="Arial" w:hAnsi="Arial" w:cs="Arial"/>
          <w:i/>
          <w:sz w:val="22"/>
          <w:szCs w:val="22"/>
        </w:rPr>
      </w:pPr>
      <w:r>
        <w:rPr>
          <w:rFonts w:ascii="Arial" w:hAnsi="Arial" w:cs="Arial"/>
          <w:sz w:val="22"/>
          <w:szCs w:val="22"/>
        </w:rPr>
        <w:t>The top scorers today get to select African territory</w:t>
      </w:r>
      <w:r w:rsidRPr="0098054A">
        <w:rPr>
          <w:rFonts w:ascii="Comic Sans MS" w:eastAsia="Calibri" w:hAnsi="Comic Sans MS"/>
          <w:sz w:val="22"/>
          <w:szCs w:val="22"/>
        </w:rPr>
        <w:t xml:space="preserve"> </w:t>
      </w:r>
    </w:p>
    <w:p w:rsidR="007F7754" w:rsidRDefault="007F7754" w:rsidP="007F7754">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7F7754" w:rsidRPr="006C61B7" w:rsidRDefault="007F7754" w:rsidP="007F7754">
      <w:pPr>
        <w:jc w:val="both"/>
        <w:rPr>
          <w:rFonts w:ascii="Arial" w:hAnsi="Arial" w:cs="Arial"/>
          <w:color w:val="FF0000"/>
          <w:sz w:val="22"/>
          <w:szCs w:val="22"/>
        </w:rPr>
      </w:pPr>
      <w:r>
        <w:rPr>
          <w:rFonts w:ascii="Arial" w:hAnsi="Arial" w:cs="Arial"/>
          <w:color w:val="FF0000"/>
          <w:sz w:val="22"/>
          <w:szCs w:val="22"/>
        </w:rPr>
        <w:t>??????</w:t>
      </w:r>
      <w:r>
        <w:rPr>
          <w:rFonts w:ascii="Arial" w:hAnsi="Arial" w:cs="Arial"/>
          <w:sz w:val="22"/>
          <w:szCs w:val="22"/>
        </w:rPr>
        <w:t xml:space="preserve"> </w:t>
      </w:r>
      <w:proofErr w:type="gramStart"/>
      <w:r>
        <w:rPr>
          <w:rFonts w:ascii="Arial" w:hAnsi="Arial" w:cs="Arial"/>
          <w:color w:val="FF0000"/>
          <w:sz w:val="22"/>
          <w:szCs w:val="22"/>
        </w:rPr>
        <w:t>find</w:t>
      </w:r>
      <w:proofErr w:type="gramEnd"/>
      <w:r>
        <w:rPr>
          <w:rFonts w:ascii="Arial" w:hAnsi="Arial" w:cs="Arial"/>
          <w:color w:val="FF0000"/>
          <w:sz w:val="22"/>
          <w:szCs w:val="22"/>
        </w:rPr>
        <w:t xml:space="preserve"> a definition</w:t>
      </w:r>
    </w:p>
    <w:p w:rsidR="007F7754" w:rsidRDefault="007F7754" w:rsidP="007F7754">
      <w:pPr>
        <w:jc w:val="both"/>
        <w:rPr>
          <w:rFonts w:ascii="Arial" w:hAnsi="Arial" w:cs="Arial"/>
          <w:b/>
        </w:rPr>
      </w:pPr>
    </w:p>
    <w:p w:rsidR="007F7754" w:rsidRDefault="007F7754" w:rsidP="007F7754">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7F7754" w:rsidRDefault="007F7754" w:rsidP="007F7754">
      <w:pPr>
        <w:jc w:val="both"/>
        <w:rPr>
          <w:rFonts w:ascii="Arial" w:hAnsi="Arial" w:cs="Arial"/>
          <w:b/>
        </w:rPr>
      </w:pPr>
    </w:p>
    <w:p w:rsidR="007F7754" w:rsidRPr="00293828" w:rsidRDefault="007F7754" w:rsidP="007F7754">
      <w:pPr>
        <w:jc w:val="both"/>
        <w:rPr>
          <w:rFonts w:ascii="Arial" w:hAnsi="Arial" w:cs="Arial"/>
          <w:sz w:val="22"/>
          <w:szCs w:val="22"/>
        </w:rPr>
      </w:pPr>
      <w:r w:rsidRPr="009510D9">
        <w:rPr>
          <w:rFonts w:ascii="Arial" w:hAnsi="Arial" w:cs="Arial"/>
          <w:b/>
        </w:rPr>
        <w:t>Student activity:</w:t>
      </w:r>
    </w:p>
    <w:p w:rsidR="007F7754" w:rsidRPr="00417EFF" w:rsidRDefault="007F7754" w:rsidP="007F7754">
      <w:pPr>
        <w:jc w:val="both"/>
        <w:rPr>
          <w:rFonts w:ascii="Arial" w:hAnsi="Arial" w:cs="Arial"/>
          <w:sz w:val="22"/>
          <w:szCs w:val="22"/>
        </w:rPr>
      </w:pPr>
      <w:r w:rsidRPr="00417EFF">
        <w:rPr>
          <w:rFonts w:ascii="Arial" w:hAnsi="Arial" w:cs="Arial"/>
          <w:sz w:val="22"/>
          <w:szCs w:val="22"/>
        </w:rPr>
        <w:t>Students are to begin reading pp.</w:t>
      </w:r>
      <w:r>
        <w:rPr>
          <w:rFonts w:ascii="Arial" w:hAnsi="Arial" w:cs="Arial"/>
          <w:sz w:val="22"/>
          <w:szCs w:val="22"/>
        </w:rPr>
        <w:t xml:space="preserve"> 105 - 109</w:t>
      </w:r>
    </w:p>
    <w:p w:rsidR="007F7754" w:rsidRDefault="007F7754" w:rsidP="007F7754">
      <w:pPr>
        <w:jc w:val="both"/>
        <w:rPr>
          <w:rFonts w:ascii="Arial" w:hAnsi="Arial" w:cs="Arial"/>
          <w:b/>
        </w:rPr>
      </w:pPr>
    </w:p>
    <w:p w:rsidR="007F7754" w:rsidRDefault="007F7754" w:rsidP="007F7754">
      <w:pPr>
        <w:jc w:val="both"/>
        <w:rPr>
          <w:rFonts w:ascii="Arial" w:hAnsi="Arial" w:cs="Arial"/>
          <w:b/>
        </w:rPr>
      </w:pPr>
      <w:r w:rsidRPr="009510D9">
        <w:rPr>
          <w:rFonts w:ascii="Arial" w:hAnsi="Arial" w:cs="Arial"/>
          <w:b/>
        </w:rPr>
        <w:t>Review today’s lesson:</w:t>
      </w:r>
    </w:p>
    <w:p w:rsidR="007F7754" w:rsidRDefault="007F7754" w:rsidP="007F7754">
      <w:pPr>
        <w:jc w:val="both"/>
        <w:rPr>
          <w:rFonts w:ascii="Arial" w:hAnsi="Arial" w:cs="Arial"/>
          <w:b/>
          <w:u w:val="single"/>
        </w:rPr>
      </w:pPr>
      <w:r>
        <w:rPr>
          <w:rFonts w:ascii="Arial" w:hAnsi="Arial" w:cs="Arial"/>
          <w:sz w:val="22"/>
          <w:szCs w:val="22"/>
        </w:rPr>
        <w:t>Give students time to add responses to the ‘Aims of the lesson’</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42</w:t>
      </w:r>
    </w:p>
    <w:p w:rsidR="009C11A8" w:rsidRDefault="009C11A8" w:rsidP="009C11A8">
      <w:pPr>
        <w:jc w:val="both"/>
        <w:rPr>
          <w:rFonts w:ascii="Arial" w:hAnsi="Arial" w:cs="Arial"/>
          <w:b/>
        </w:rPr>
      </w:pPr>
    </w:p>
    <w:p w:rsidR="009C11A8" w:rsidRPr="00744D4B" w:rsidRDefault="009C11A8" w:rsidP="009C11A8">
      <w:pPr>
        <w:jc w:val="both"/>
        <w:rPr>
          <w:rFonts w:ascii="Arial" w:hAnsi="Arial" w:cs="Arial"/>
          <w:b/>
        </w:rPr>
      </w:pPr>
      <w:r w:rsidRPr="00744D4B">
        <w:rPr>
          <w:rFonts w:ascii="Arial" w:hAnsi="Arial" w:cs="Arial"/>
          <w:b/>
        </w:rPr>
        <w:t xml:space="preserve">Aim of the lesson: </w:t>
      </w:r>
    </w:p>
    <w:p w:rsidR="00051C81" w:rsidRDefault="00051C81" w:rsidP="00051C81">
      <w:pPr>
        <w:jc w:val="both"/>
        <w:rPr>
          <w:rFonts w:ascii="Arial" w:hAnsi="Arial" w:cs="Arial"/>
          <w:b/>
          <w:u w:val="single"/>
        </w:rPr>
      </w:pPr>
    </w:p>
    <w:p w:rsidR="007F7754" w:rsidRPr="00E41048" w:rsidRDefault="007F7754" w:rsidP="007F7754">
      <w:pPr>
        <w:pStyle w:val="ListParagraph"/>
        <w:numPr>
          <w:ilvl w:val="0"/>
          <w:numId w:val="15"/>
        </w:numPr>
        <w:jc w:val="both"/>
        <w:rPr>
          <w:rFonts w:ascii="Arial" w:hAnsi="Arial" w:cs="Arial"/>
          <w:sz w:val="22"/>
          <w:szCs w:val="22"/>
        </w:rPr>
      </w:pPr>
      <w:r w:rsidRPr="00E41048">
        <w:rPr>
          <w:rFonts w:ascii="Arial" w:hAnsi="Arial" w:cs="Arial"/>
          <w:sz w:val="22"/>
          <w:szCs w:val="22"/>
        </w:rPr>
        <w:t xml:space="preserve">Students have time to continue with their ‘Reader focus question 4: </w:t>
      </w:r>
      <w:r w:rsidRPr="009C11A8">
        <w:rPr>
          <w:rFonts w:ascii="Arial" w:hAnsi="Arial" w:cs="Arial"/>
          <w:i/>
          <w:sz w:val="22"/>
          <w:szCs w:val="22"/>
        </w:rPr>
        <w:t>‘How did the Imperial powers control China’?</w:t>
      </w:r>
      <w:r>
        <w:rPr>
          <w:rFonts w:ascii="Arial" w:hAnsi="Arial" w:cs="Arial"/>
          <w:sz w:val="22"/>
          <w:szCs w:val="22"/>
        </w:rPr>
        <w:t xml:space="preserve"> </w:t>
      </w:r>
      <w:r w:rsidRPr="00E41048">
        <w:rPr>
          <w:rFonts w:ascii="Arial" w:hAnsi="Arial" w:cs="Arial"/>
          <w:sz w:val="22"/>
          <w:szCs w:val="22"/>
        </w:rPr>
        <w:t>and/or their Oral Presentation</w:t>
      </w:r>
    </w:p>
    <w:p w:rsidR="007F7754" w:rsidRPr="00E41048" w:rsidRDefault="007F7754" w:rsidP="007F7754">
      <w:pPr>
        <w:pStyle w:val="ListParagraph"/>
        <w:numPr>
          <w:ilvl w:val="0"/>
          <w:numId w:val="15"/>
        </w:numPr>
        <w:jc w:val="both"/>
        <w:rPr>
          <w:rFonts w:ascii="Arial" w:hAnsi="Arial" w:cs="Arial"/>
          <w:sz w:val="22"/>
          <w:szCs w:val="22"/>
        </w:rPr>
      </w:pPr>
      <w:r w:rsidRPr="00E41048">
        <w:rPr>
          <w:rFonts w:ascii="Arial" w:hAnsi="Arial" w:cs="Arial"/>
          <w:color w:val="000000" w:themeColor="text1"/>
          <w:sz w:val="22"/>
          <w:szCs w:val="22"/>
        </w:rPr>
        <w:t xml:space="preserve">Students are to </w:t>
      </w:r>
      <w:r w:rsidR="009C11A8">
        <w:rPr>
          <w:rFonts w:ascii="Arial" w:hAnsi="Arial" w:cs="Arial"/>
          <w:color w:val="000000" w:themeColor="text1"/>
          <w:sz w:val="22"/>
          <w:szCs w:val="22"/>
        </w:rPr>
        <w:t>read, highlight, and create notes and dot points from</w:t>
      </w:r>
      <w:r w:rsidRPr="00E41048">
        <w:rPr>
          <w:rFonts w:ascii="Arial" w:hAnsi="Arial" w:cs="Arial"/>
          <w:color w:val="000000" w:themeColor="text1"/>
          <w:sz w:val="22"/>
          <w:szCs w:val="22"/>
        </w:rPr>
        <w:t xml:space="preserve"> pp. </w:t>
      </w:r>
      <w:r>
        <w:rPr>
          <w:rFonts w:ascii="Arial" w:hAnsi="Arial" w:cs="Arial"/>
          <w:color w:val="000000" w:themeColor="text1"/>
          <w:sz w:val="22"/>
          <w:szCs w:val="22"/>
        </w:rPr>
        <w:t>105 - 109</w:t>
      </w:r>
      <w:r w:rsidRPr="00E41048">
        <w:rPr>
          <w:rFonts w:ascii="Arial" w:hAnsi="Arial" w:cs="Arial"/>
          <w:color w:val="000000" w:themeColor="text1"/>
          <w:sz w:val="22"/>
          <w:szCs w:val="22"/>
        </w:rPr>
        <w:t xml:space="preserve"> points</w:t>
      </w:r>
      <w:r w:rsidRPr="001C3583">
        <w:rPr>
          <w:rFonts w:ascii="Arial" w:hAnsi="Arial" w:cs="Arial"/>
          <w:color w:val="000000" w:themeColor="text1"/>
          <w:sz w:val="22"/>
          <w:szCs w:val="22"/>
        </w:rPr>
        <w:t>.</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43</w:t>
      </w:r>
    </w:p>
    <w:p w:rsidR="00051C81" w:rsidRDefault="00051C81" w:rsidP="00051C81">
      <w:pPr>
        <w:jc w:val="both"/>
        <w:rPr>
          <w:rFonts w:ascii="Arial" w:hAnsi="Arial" w:cs="Arial"/>
          <w:b/>
          <w:u w:val="single"/>
        </w:rPr>
      </w:pPr>
    </w:p>
    <w:p w:rsidR="00E57D8E" w:rsidRPr="00744D4B" w:rsidRDefault="00E57D8E" w:rsidP="00E57D8E">
      <w:pPr>
        <w:jc w:val="both"/>
        <w:rPr>
          <w:rFonts w:ascii="Arial" w:hAnsi="Arial" w:cs="Arial"/>
          <w:b/>
        </w:rPr>
      </w:pPr>
      <w:r w:rsidRPr="00744D4B">
        <w:rPr>
          <w:rFonts w:ascii="Arial" w:hAnsi="Arial" w:cs="Arial"/>
          <w:b/>
        </w:rPr>
        <w:t xml:space="preserve">Aim of the lesson: </w:t>
      </w:r>
    </w:p>
    <w:p w:rsidR="00E57D8E" w:rsidRPr="0095739E" w:rsidRDefault="00E57D8E" w:rsidP="00E57D8E">
      <w:pPr>
        <w:jc w:val="both"/>
        <w:rPr>
          <w:rFonts w:ascii="Arial" w:hAnsi="Arial" w:cs="Arial"/>
          <w:sz w:val="22"/>
          <w:szCs w:val="22"/>
        </w:rPr>
      </w:pPr>
    </w:p>
    <w:p w:rsidR="00E57D8E" w:rsidRDefault="00E57D8E" w:rsidP="00E57D8E">
      <w:pPr>
        <w:pStyle w:val="ListParagraph"/>
        <w:numPr>
          <w:ilvl w:val="0"/>
          <w:numId w:val="1"/>
        </w:numPr>
        <w:jc w:val="both"/>
        <w:rPr>
          <w:rFonts w:ascii="Arial" w:hAnsi="Arial" w:cs="Arial"/>
          <w:sz w:val="22"/>
          <w:szCs w:val="22"/>
        </w:rPr>
      </w:pPr>
      <w:r>
        <w:rPr>
          <w:rFonts w:ascii="Arial" w:hAnsi="Arial" w:cs="Arial"/>
          <w:sz w:val="22"/>
          <w:szCs w:val="22"/>
        </w:rPr>
        <w:t>?</w:t>
      </w:r>
    </w:p>
    <w:p w:rsidR="00E57D8E" w:rsidRDefault="00E57D8E" w:rsidP="00E57D8E">
      <w:pPr>
        <w:pStyle w:val="ListParagraph"/>
        <w:numPr>
          <w:ilvl w:val="0"/>
          <w:numId w:val="1"/>
        </w:numPr>
        <w:jc w:val="both"/>
        <w:rPr>
          <w:rFonts w:ascii="Arial" w:hAnsi="Arial" w:cs="Arial"/>
          <w:sz w:val="22"/>
          <w:szCs w:val="22"/>
        </w:rPr>
      </w:pPr>
      <w:r>
        <w:rPr>
          <w:rFonts w:ascii="Arial" w:hAnsi="Arial" w:cs="Arial"/>
          <w:sz w:val="22"/>
          <w:szCs w:val="22"/>
        </w:rPr>
        <w:t>?</w:t>
      </w:r>
    </w:p>
    <w:p w:rsidR="00E57D8E" w:rsidRDefault="00E57D8E" w:rsidP="00E57D8E">
      <w:pPr>
        <w:jc w:val="both"/>
        <w:rPr>
          <w:rFonts w:ascii="Arial" w:hAnsi="Arial" w:cs="Arial"/>
          <w:sz w:val="22"/>
          <w:szCs w:val="22"/>
        </w:rPr>
      </w:pPr>
    </w:p>
    <w:p w:rsidR="00E57D8E" w:rsidRDefault="00E57D8E" w:rsidP="00E57D8E">
      <w:pPr>
        <w:jc w:val="both"/>
        <w:rPr>
          <w:rFonts w:ascii="Arial" w:hAnsi="Arial" w:cs="Arial"/>
          <w:b/>
        </w:rPr>
      </w:pPr>
      <w:r w:rsidRPr="00744D4B">
        <w:rPr>
          <w:rFonts w:ascii="Arial" w:hAnsi="Arial" w:cs="Arial"/>
          <w:b/>
        </w:rPr>
        <w:t>Review previous work:</w:t>
      </w:r>
    </w:p>
    <w:p w:rsidR="00E57D8E" w:rsidRDefault="00E57D8E" w:rsidP="00E57D8E">
      <w:pPr>
        <w:jc w:val="both"/>
        <w:rPr>
          <w:rFonts w:ascii="Arial" w:hAnsi="Arial" w:cs="Arial"/>
          <w:b/>
        </w:rPr>
      </w:pPr>
    </w:p>
    <w:p w:rsidR="00E57D8E" w:rsidRDefault="00E57D8E" w:rsidP="00E57D8E">
      <w:pPr>
        <w:jc w:val="both"/>
        <w:rPr>
          <w:rFonts w:ascii="Arial" w:hAnsi="Arial" w:cs="Arial"/>
          <w:b/>
        </w:rPr>
      </w:pPr>
      <w:r>
        <w:rPr>
          <w:rFonts w:ascii="Arial" w:hAnsi="Arial" w:cs="Arial"/>
          <w:b/>
        </w:rPr>
        <w:t>New knowledge</w:t>
      </w:r>
      <w:r w:rsidRPr="00744D4B">
        <w:rPr>
          <w:rFonts w:ascii="Arial" w:hAnsi="Arial" w:cs="Arial"/>
          <w:b/>
        </w:rPr>
        <w:t>:</w:t>
      </w:r>
    </w:p>
    <w:p w:rsidR="00E57D8E" w:rsidRDefault="00E57D8E" w:rsidP="00E57D8E">
      <w:pPr>
        <w:spacing w:after="200"/>
        <w:jc w:val="both"/>
        <w:rPr>
          <w:rFonts w:ascii="Arial" w:hAnsi="Arial" w:cs="Arial"/>
          <w:sz w:val="22"/>
          <w:szCs w:val="22"/>
        </w:rPr>
      </w:pPr>
      <w:r>
        <w:rPr>
          <w:rFonts w:ascii="Arial" w:hAnsi="Arial" w:cs="Arial"/>
          <w:sz w:val="22"/>
          <w:szCs w:val="22"/>
        </w:rPr>
        <w:t>Lecture on ‘The Effects of Imperialism’ from the course notes. Students add new regions to their maps if necessary:</w:t>
      </w:r>
    </w:p>
    <w:p w:rsidR="00E57D8E" w:rsidRDefault="00E57D8E" w:rsidP="00E57D8E">
      <w:pPr>
        <w:jc w:val="both"/>
        <w:rPr>
          <w:rFonts w:ascii="Arial" w:hAnsi="Arial" w:cs="Arial"/>
          <w:b/>
          <w:sz w:val="22"/>
          <w:szCs w:val="22"/>
        </w:rPr>
      </w:pPr>
      <w:r>
        <w:rPr>
          <w:rFonts w:ascii="Arial" w:hAnsi="Arial" w:cs="Arial"/>
          <w:b/>
        </w:rPr>
        <w:t>Today’s concept</w:t>
      </w:r>
      <w:r w:rsidRPr="00744D4B">
        <w:rPr>
          <w:rFonts w:ascii="Arial" w:hAnsi="Arial" w:cs="Arial"/>
          <w:b/>
        </w:rPr>
        <w:t>:</w:t>
      </w:r>
      <w:r>
        <w:rPr>
          <w:rFonts w:ascii="Arial" w:hAnsi="Arial" w:cs="Arial"/>
          <w:b/>
          <w:sz w:val="22"/>
          <w:szCs w:val="22"/>
        </w:rPr>
        <w:t xml:space="preserve"> </w:t>
      </w:r>
    </w:p>
    <w:p w:rsidR="00E57D8E" w:rsidRPr="006C61B7" w:rsidRDefault="00E57D8E" w:rsidP="00E57D8E">
      <w:pPr>
        <w:jc w:val="both"/>
        <w:rPr>
          <w:rFonts w:ascii="Arial" w:hAnsi="Arial" w:cs="Arial"/>
          <w:color w:val="FF0000"/>
          <w:sz w:val="22"/>
          <w:szCs w:val="22"/>
        </w:rPr>
      </w:pPr>
      <w:r>
        <w:rPr>
          <w:rFonts w:ascii="Arial" w:hAnsi="Arial" w:cs="Arial"/>
          <w:color w:val="FF0000"/>
          <w:sz w:val="22"/>
          <w:szCs w:val="22"/>
        </w:rPr>
        <w:t>??????</w:t>
      </w:r>
      <w:r>
        <w:rPr>
          <w:rFonts w:ascii="Arial" w:hAnsi="Arial" w:cs="Arial"/>
          <w:sz w:val="22"/>
          <w:szCs w:val="22"/>
        </w:rPr>
        <w:t xml:space="preserve"> </w:t>
      </w:r>
      <w:proofErr w:type="gramStart"/>
      <w:r>
        <w:rPr>
          <w:rFonts w:ascii="Arial" w:hAnsi="Arial" w:cs="Arial"/>
          <w:color w:val="FF0000"/>
          <w:sz w:val="22"/>
          <w:szCs w:val="22"/>
        </w:rPr>
        <w:t>find</w:t>
      </w:r>
      <w:proofErr w:type="gramEnd"/>
      <w:r>
        <w:rPr>
          <w:rFonts w:ascii="Arial" w:hAnsi="Arial" w:cs="Arial"/>
          <w:color w:val="FF0000"/>
          <w:sz w:val="22"/>
          <w:szCs w:val="22"/>
        </w:rPr>
        <w:t xml:space="preserve"> a definition</w:t>
      </w:r>
    </w:p>
    <w:p w:rsidR="00E57D8E" w:rsidRDefault="00E57D8E" w:rsidP="00E57D8E">
      <w:pPr>
        <w:jc w:val="both"/>
        <w:rPr>
          <w:rFonts w:ascii="Arial" w:hAnsi="Arial" w:cs="Arial"/>
          <w:b/>
        </w:rPr>
      </w:pPr>
    </w:p>
    <w:p w:rsidR="00E57D8E" w:rsidRDefault="00E57D8E" w:rsidP="00E57D8E">
      <w:pPr>
        <w:jc w:val="both"/>
        <w:rPr>
          <w:rFonts w:ascii="Arial" w:hAnsi="Arial" w:cs="Arial"/>
          <w:b/>
          <w:sz w:val="22"/>
          <w:szCs w:val="22"/>
        </w:rPr>
      </w:pPr>
      <w:r>
        <w:rPr>
          <w:rFonts w:ascii="Arial" w:hAnsi="Arial" w:cs="Arial"/>
          <w:b/>
        </w:rPr>
        <w:t>Today’s skill</w:t>
      </w:r>
      <w:r w:rsidRPr="00744D4B">
        <w:rPr>
          <w:rFonts w:ascii="Arial" w:hAnsi="Arial" w:cs="Arial"/>
          <w:b/>
        </w:rPr>
        <w:t>:</w:t>
      </w:r>
      <w:r>
        <w:rPr>
          <w:rFonts w:ascii="Arial" w:hAnsi="Arial" w:cs="Arial"/>
          <w:b/>
          <w:sz w:val="22"/>
          <w:szCs w:val="22"/>
        </w:rPr>
        <w:t xml:space="preserve"> </w:t>
      </w:r>
    </w:p>
    <w:p w:rsidR="00E57D8E" w:rsidRDefault="00E57D8E" w:rsidP="00E57D8E">
      <w:pPr>
        <w:jc w:val="both"/>
        <w:rPr>
          <w:rFonts w:ascii="Arial" w:hAnsi="Arial" w:cs="Arial"/>
          <w:b/>
        </w:rPr>
      </w:pPr>
    </w:p>
    <w:p w:rsidR="00E57D8E" w:rsidRPr="00293828" w:rsidRDefault="00E57D8E" w:rsidP="00E57D8E">
      <w:pPr>
        <w:jc w:val="both"/>
        <w:rPr>
          <w:rFonts w:ascii="Arial" w:hAnsi="Arial" w:cs="Arial"/>
          <w:sz w:val="22"/>
          <w:szCs w:val="22"/>
        </w:rPr>
      </w:pPr>
      <w:r w:rsidRPr="009510D9">
        <w:rPr>
          <w:rFonts w:ascii="Arial" w:hAnsi="Arial" w:cs="Arial"/>
          <w:b/>
        </w:rPr>
        <w:t>Student activity:</w:t>
      </w:r>
    </w:p>
    <w:p w:rsidR="00E57D8E" w:rsidRPr="00417EFF" w:rsidRDefault="00E57D8E" w:rsidP="00E57D8E">
      <w:pPr>
        <w:jc w:val="both"/>
        <w:rPr>
          <w:rFonts w:ascii="Arial" w:hAnsi="Arial" w:cs="Arial"/>
          <w:sz w:val="22"/>
          <w:szCs w:val="22"/>
        </w:rPr>
      </w:pPr>
      <w:r w:rsidRPr="00417EFF">
        <w:rPr>
          <w:rFonts w:ascii="Arial" w:hAnsi="Arial" w:cs="Arial"/>
          <w:sz w:val="22"/>
          <w:szCs w:val="22"/>
        </w:rPr>
        <w:t>Students are to begin reading pp.</w:t>
      </w:r>
      <w:r>
        <w:rPr>
          <w:rFonts w:ascii="Arial" w:hAnsi="Arial" w:cs="Arial"/>
          <w:sz w:val="22"/>
          <w:szCs w:val="22"/>
        </w:rPr>
        <w:t xml:space="preserve"> 105 - 109</w:t>
      </w:r>
    </w:p>
    <w:p w:rsidR="00E57D8E" w:rsidRDefault="00E57D8E" w:rsidP="00E57D8E">
      <w:pPr>
        <w:jc w:val="both"/>
        <w:rPr>
          <w:rFonts w:ascii="Arial" w:hAnsi="Arial" w:cs="Arial"/>
          <w:b/>
        </w:rPr>
      </w:pPr>
    </w:p>
    <w:p w:rsidR="00E57D8E" w:rsidRDefault="00E57D8E" w:rsidP="00E57D8E">
      <w:pPr>
        <w:jc w:val="both"/>
        <w:rPr>
          <w:rFonts w:ascii="Arial" w:hAnsi="Arial" w:cs="Arial"/>
          <w:b/>
        </w:rPr>
      </w:pPr>
      <w:r w:rsidRPr="009510D9">
        <w:rPr>
          <w:rFonts w:ascii="Arial" w:hAnsi="Arial" w:cs="Arial"/>
          <w:b/>
        </w:rPr>
        <w:t>Review today’s lesson:</w:t>
      </w:r>
    </w:p>
    <w:p w:rsidR="00E57D8E" w:rsidRDefault="00E57D8E" w:rsidP="00E57D8E">
      <w:pPr>
        <w:jc w:val="both"/>
        <w:rPr>
          <w:rFonts w:ascii="Arial" w:hAnsi="Arial" w:cs="Arial"/>
          <w:b/>
          <w:u w:val="single"/>
        </w:rPr>
      </w:pPr>
      <w:r>
        <w:rPr>
          <w:rFonts w:ascii="Arial" w:hAnsi="Arial" w:cs="Arial"/>
          <w:sz w:val="22"/>
          <w:szCs w:val="22"/>
        </w:rPr>
        <w:t>Give students time to add responses to the ‘Aims of the lesson’</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44</w:t>
      </w:r>
    </w:p>
    <w:p w:rsidR="00051C81" w:rsidRDefault="00051C81" w:rsidP="00051C81">
      <w:pPr>
        <w:jc w:val="both"/>
        <w:rPr>
          <w:rFonts w:ascii="Arial" w:hAnsi="Arial" w:cs="Arial"/>
          <w:b/>
          <w:u w:val="single"/>
        </w:rPr>
      </w:pPr>
    </w:p>
    <w:p w:rsidR="009C11A8" w:rsidRPr="00744D4B" w:rsidRDefault="009C11A8" w:rsidP="009C11A8">
      <w:pPr>
        <w:jc w:val="both"/>
        <w:rPr>
          <w:rFonts w:ascii="Arial" w:hAnsi="Arial" w:cs="Arial"/>
          <w:b/>
        </w:rPr>
      </w:pPr>
      <w:r w:rsidRPr="00744D4B">
        <w:rPr>
          <w:rFonts w:ascii="Arial" w:hAnsi="Arial" w:cs="Arial"/>
          <w:b/>
        </w:rPr>
        <w:lastRenderedPageBreak/>
        <w:t xml:space="preserve">Aim of the lesson: </w:t>
      </w:r>
    </w:p>
    <w:p w:rsidR="009C11A8" w:rsidRDefault="009C11A8" w:rsidP="009C11A8">
      <w:pPr>
        <w:jc w:val="both"/>
        <w:rPr>
          <w:rFonts w:ascii="Arial" w:hAnsi="Arial" w:cs="Arial"/>
          <w:b/>
          <w:u w:val="single"/>
        </w:rPr>
      </w:pPr>
    </w:p>
    <w:p w:rsidR="009C11A8" w:rsidRDefault="009C11A8" w:rsidP="009C11A8">
      <w:pPr>
        <w:pStyle w:val="ListParagraph"/>
        <w:numPr>
          <w:ilvl w:val="0"/>
          <w:numId w:val="15"/>
        </w:numPr>
        <w:jc w:val="both"/>
        <w:rPr>
          <w:rFonts w:ascii="Arial" w:hAnsi="Arial" w:cs="Arial"/>
          <w:sz w:val="22"/>
          <w:szCs w:val="22"/>
        </w:rPr>
      </w:pPr>
      <w:r>
        <w:rPr>
          <w:rFonts w:ascii="Arial" w:hAnsi="Arial" w:cs="Arial"/>
          <w:sz w:val="22"/>
          <w:szCs w:val="22"/>
        </w:rPr>
        <w:t>Reader focus question 4 due tomorrow</w:t>
      </w:r>
    </w:p>
    <w:p w:rsidR="009C11A8" w:rsidRPr="00E41048" w:rsidRDefault="009C11A8" w:rsidP="009C11A8">
      <w:pPr>
        <w:pStyle w:val="ListParagraph"/>
        <w:numPr>
          <w:ilvl w:val="0"/>
          <w:numId w:val="15"/>
        </w:numPr>
        <w:jc w:val="both"/>
        <w:rPr>
          <w:rFonts w:ascii="Arial" w:hAnsi="Arial" w:cs="Arial"/>
          <w:sz w:val="22"/>
          <w:szCs w:val="22"/>
        </w:rPr>
      </w:pPr>
      <w:r w:rsidRPr="00E41048">
        <w:rPr>
          <w:rFonts w:ascii="Arial" w:hAnsi="Arial" w:cs="Arial"/>
          <w:sz w:val="22"/>
          <w:szCs w:val="22"/>
        </w:rPr>
        <w:t xml:space="preserve">Students have time to continue with their Reader focus question 4: </w:t>
      </w:r>
      <w:r w:rsidRPr="009C11A8">
        <w:rPr>
          <w:rFonts w:ascii="Arial" w:hAnsi="Arial" w:cs="Arial"/>
          <w:i/>
          <w:sz w:val="22"/>
          <w:szCs w:val="22"/>
        </w:rPr>
        <w:t>‘How did the Imperial powers control China’?</w:t>
      </w:r>
      <w:r>
        <w:rPr>
          <w:rFonts w:ascii="Arial" w:hAnsi="Arial" w:cs="Arial"/>
          <w:sz w:val="22"/>
          <w:szCs w:val="22"/>
        </w:rPr>
        <w:t xml:space="preserve"> </w:t>
      </w:r>
      <w:r w:rsidRPr="00E41048">
        <w:rPr>
          <w:rFonts w:ascii="Arial" w:hAnsi="Arial" w:cs="Arial"/>
          <w:sz w:val="22"/>
          <w:szCs w:val="22"/>
        </w:rPr>
        <w:t>and/or their Oral Presentation</w:t>
      </w:r>
    </w:p>
    <w:p w:rsidR="009C11A8" w:rsidRPr="00E41048" w:rsidRDefault="009C11A8" w:rsidP="009C11A8">
      <w:pPr>
        <w:pStyle w:val="ListParagraph"/>
        <w:numPr>
          <w:ilvl w:val="0"/>
          <w:numId w:val="15"/>
        </w:numPr>
        <w:jc w:val="both"/>
        <w:rPr>
          <w:rFonts w:ascii="Arial" w:hAnsi="Arial" w:cs="Arial"/>
          <w:sz w:val="22"/>
          <w:szCs w:val="22"/>
        </w:rPr>
      </w:pPr>
      <w:r w:rsidRPr="00E41048">
        <w:rPr>
          <w:rFonts w:ascii="Arial" w:hAnsi="Arial" w:cs="Arial"/>
          <w:color w:val="000000" w:themeColor="text1"/>
          <w:sz w:val="22"/>
          <w:szCs w:val="22"/>
        </w:rPr>
        <w:t xml:space="preserve">Students are to </w:t>
      </w:r>
      <w:r>
        <w:rPr>
          <w:rFonts w:ascii="Arial" w:hAnsi="Arial" w:cs="Arial"/>
          <w:color w:val="000000" w:themeColor="text1"/>
          <w:sz w:val="22"/>
          <w:szCs w:val="22"/>
        </w:rPr>
        <w:t xml:space="preserve">read, highlight, </w:t>
      </w:r>
      <w:proofErr w:type="gramStart"/>
      <w:r>
        <w:rPr>
          <w:rFonts w:ascii="Arial" w:hAnsi="Arial" w:cs="Arial"/>
          <w:color w:val="000000" w:themeColor="text1"/>
          <w:sz w:val="22"/>
          <w:szCs w:val="22"/>
        </w:rPr>
        <w:t>create</w:t>
      </w:r>
      <w:proofErr w:type="gramEnd"/>
      <w:r>
        <w:rPr>
          <w:rFonts w:ascii="Arial" w:hAnsi="Arial" w:cs="Arial"/>
          <w:color w:val="000000" w:themeColor="text1"/>
          <w:sz w:val="22"/>
          <w:szCs w:val="22"/>
        </w:rPr>
        <w:t xml:space="preserve"> notes and dot points from</w:t>
      </w:r>
      <w:r w:rsidRPr="00E41048">
        <w:rPr>
          <w:rFonts w:ascii="Arial" w:hAnsi="Arial" w:cs="Arial"/>
          <w:color w:val="000000" w:themeColor="text1"/>
          <w:sz w:val="22"/>
          <w:szCs w:val="22"/>
        </w:rPr>
        <w:t xml:space="preserve"> pp. </w:t>
      </w:r>
      <w:r>
        <w:rPr>
          <w:rFonts w:ascii="Arial" w:hAnsi="Arial" w:cs="Arial"/>
          <w:color w:val="000000" w:themeColor="text1"/>
          <w:sz w:val="22"/>
          <w:szCs w:val="22"/>
        </w:rPr>
        <w:t>110 - 114</w:t>
      </w:r>
      <w:r w:rsidRPr="00E41048">
        <w:rPr>
          <w:rFonts w:ascii="Arial" w:hAnsi="Arial" w:cs="Arial"/>
          <w:color w:val="000000" w:themeColor="text1"/>
          <w:sz w:val="22"/>
          <w:szCs w:val="22"/>
        </w:rPr>
        <w:t xml:space="preserve"> points</w:t>
      </w:r>
      <w:r w:rsidRPr="001C3583">
        <w:rPr>
          <w:rFonts w:ascii="Arial" w:hAnsi="Arial" w:cs="Arial"/>
          <w:color w:val="000000" w:themeColor="text1"/>
          <w:sz w:val="22"/>
          <w:szCs w:val="22"/>
        </w:rPr>
        <w:t>.</w:t>
      </w:r>
    </w:p>
    <w:p w:rsidR="00051C81" w:rsidRDefault="00051C81" w:rsidP="008338B3">
      <w:pPr>
        <w:jc w:val="both"/>
        <w:rPr>
          <w:rFonts w:ascii="Arial" w:hAnsi="Arial" w:cs="Arial"/>
          <w:b/>
          <w:u w:val="single"/>
        </w:rPr>
      </w:pPr>
    </w:p>
    <w:p w:rsidR="00051C81" w:rsidRDefault="00051C81" w:rsidP="008338B3">
      <w:pPr>
        <w:jc w:val="both"/>
        <w:rPr>
          <w:rFonts w:ascii="Arial" w:hAnsi="Arial" w:cs="Arial"/>
          <w:b/>
          <w:u w:val="single"/>
        </w:rPr>
      </w:pPr>
    </w:p>
    <w:p w:rsidR="00051C8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45</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C61AB6" w:rsidRPr="009C11A8" w:rsidRDefault="008501AC" w:rsidP="00C61AB6">
      <w:pPr>
        <w:pStyle w:val="ListParagraph"/>
        <w:numPr>
          <w:ilvl w:val="0"/>
          <w:numId w:val="13"/>
        </w:numPr>
        <w:jc w:val="both"/>
        <w:rPr>
          <w:rFonts w:ascii="Arial" w:hAnsi="Arial" w:cs="Arial"/>
          <w:sz w:val="22"/>
          <w:szCs w:val="22"/>
        </w:rPr>
      </w:pPr>
      <w:r w:rsidRPr="009C11A8">
        <w:rPr>
          <w:rFonts w:ascii="Arial" w:hAnsi="Arial" w:cs="Arial"/>
          <w:sz w:val="22"/>
          <w:szCs w:val="22"/>
        </w:rPr>
        <w:t>READER FOCUS QUESTION 4 DUE</w:t>
      </w:r>
      <w:r w:rsidR="00C61AB6" w:rsidRPr="009C11A8">
        <w:rPr>
          <w:rFonts w:ascii="Arial" w:hAnsi="Arial" w:cs="Arial"/>
          <w:sz w:val="22"/>
          <w:szCs w:val="22"/>
        </w:rPr>
        <w:t xml:space="preserve"> </w:t>
      </w:r>
    </w:p>
    <w:p w:rsidR="00C61AB6" w:rsidRPr="009C11A8" w:rsidRDefault="00C61AB6" w:rsidP="00C61AB6">
      <w:pPr>
        <w:pStyle w:val="ListParagraph"/>
        <w:numPr>
          <w:ilvl w:val="0"/>
          <w:numId w:val="13"/>
        </w:numPr>
        <w:jc w:val="both"/>
        <w:rPr>
          <w:rFonts w:ascii="Arial" w:hAnsi="Arial" w:cs="Arial"/>
          <w:sz w:val="22"/>
          <w:szCs w:val="22"/>
        </w:rPr>
      </w:pPr>
      <w:r w:rsidRPr="009C11A8">
        <w:rPr>
          <w:rFonts w:ascii="Arial" w:hAnsi="Arial" w:cs="Arial"/>
          <w:sz w:val="22"/>
          <w:szCs w:val="22"/>
        </w:rPr>
        <w:t>Reader focus question 5</w:t>
      </w:r>
      <w:proofErr w:type="gramStart"/>
      <w:r w:rsidRPr="009C11A8">
        <w:rPr>
          <w:rFonts w:ascii="Arial" w:hAnsi="Arial" w:cs="Arial"/>
          <w:sz w:val="22"/>
          <w:szCs w:val="22"/>
        </w:rPr>
        <w:t>:</w:t>
      </w:r>
      <w:r w:rsidR="009C11A8" w:rsidRPr="009C11A8">
        <w:rPr>
          <w:rFonts w:ascii="Arial" w:hAnsi="Arial" w:cs="Arial"/>
          <w:color w:val="FF0000"/>
          <w:sz w:val="22"/>
          <w:szCs w:val="22"/>
        </w:rPr>
        <w:t>????????</w:t>
      </w:r>
      <w:proofErr w:type="gramEnd"/>
    </w:p>
    <w:p w:rsidR="008501AC" w:rsidRPr="009C11A8" w:rsidRDefault="008501AC" w:rsidP="008501AC">
      <w:pPr>
        <w:pStyle w:val="ListParagraph"/>
        <w:numPr>
          <w:ilvl w:val="0"/>
          <w:numId w:val="13"/>
        </w:numPr>
        <w:jc w:val="both"/>
        <w:rPr>
          <w:rFonts w:ascii="Arial" w:hAnsi="Arial" w:cs="Arial"/>
          <w:sz w:val="22"/>
          <w:szCs w:val="22"/>
        </w:rPr>
      </w:pPr>
    </w:p>
    <w:p w:rsidR="008501AC" w:rsidRPr="009C11A8" w:rsidRDefault="008501AC" w:rsidP="008501AC">
      <w:pPr>
        <w:pStyle w:val="ListParagraph"/>
        <w:numPr>
          <w:ilvl w:val="0"/>
          <w:numId w:val="13"/>
        </w:numPr>
        <w:jc w:val="both"/>
        <w:rPr>
          <w:rFonts w:ascii="Arial" w:hAnsi="Arial" w:cs="Arial"/>
          <w:sz w:val="22"/>
          <w:szCs w:val="22"/>
        </w:rPr>
      </w:pPr>
      <w:r w:rsidRPr="009C11A8">
        <w:rPr>
          <w:rFonts w:ascii="Arial" w:hAnsi="Arial" w:cs="Arial"/>
          <w:sz w:val="22"/>
          <w:szCs w:val="22"/>
        </w:rPr>
        <w:t>To read, highlight, take notes and create dot points of Chapter One, p. 1 and pp. 9 - 15</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46</w:t>
      </w:r>
    </w:p>
    <w:p w:rsidR="00051C81" w:rsidRDefault="00051C81" w:rsidP="00051C81">
      <w:pPr>
        <w:jc w:val="both"/>
        <w:rPr>
          <w:rFonts w:ascii="Arial" w:hAnsi="Arial" w:cs="Arial"/>
          <w:b/>
          <w:u w:val="single"/>
        </w:rPr>
      </w:pPr>
    </w:p>
    <w:p w:rsidR="009C11A8" w:rsidRPr="00744D4B" w:rsidRDefault="009C11A8" w:rsidP="009C11A8">
      <w:pPr>
        <w:jc w:val="both"/>
        <w:rPr>
          <w:rFonts w:ascii="Arial" w:hAnsi="Arial" w:cs="Arial"/>
          <w:b/>
        </w:rPr>
      </w:pPr>
      <w:r w:rsidRPr="00744D4B">
        <w:rPr>
          <w:rFonts w:ascii="Arial" w:hAnsi="Arial" w:cs="Arial"/>
          <w:b/>
        </w:rPr>
        <w:t xml:space="preserve">Aim of the lesson: </w:t>
      </w:r>
    </w:p>
    <w:p w:rsidR="009C11A8" w:rsidRDefault="009C11A8" w:rsidP="009C11A8">
      <w:pPr>
        <w:jc w:val="both"/>
        <w:rPr>
          <w:rFonts w:ascii="Arial" w:hAnsi="Arial" w:cs="Arial"/>
          <w:b/>
          <w:u w:val="single"/>
        </w:rPr>
      </w:pPr>
    </w:p>
    <w:p w:rsidR="009C11A8" w:rsidRPr="00E41048" w:rsidRDefault="009C11A8" w:rsidP="009C11A8">
      <w:pPr>
        <w:pStyle w:val="ListParagraph"/>
        <w:numPr>
          <w:ilvl w:val="0"/>
          <w:numId w:val="15"/>
        </w:numPr>
        <w:jc w:val="both"/>
        <w:rPr>
          <w:rFonts w:ascii="Arial" w:hAnsi="Arial" w:cs="Arial"/>
          <w:sz w:val="22"/>
          <w:szCs w:val="22"/>
        </w:rPr>
      </w:pPr>
      <w:r w:rsidRPr="00E41048">
        <w:rPr>
          <w:rFonts w:ascii="Arial" w:hAnsi="Arial" w:cs="Arial"/>
          <w:sz w:val="22"/>
          <w:szCs w:val="22"/>
        </w:rPr>
        <w:t xml:space="preserve">Students have time to continue with their Major Research and/or ‘‘Reader focus question 4: </w:t>
      </w:r>
      <w:r w:rsidRPr="009C11A8">
        <w:rPr>
          <w:rFonts w:ascii="Arial" w:hAnsi="Arial" w:cs="Arial"/>
          <w:i/>
          <w:sz w:val="22"/>
          <w:szCs w:val="22"/>
        </w:rPr>
        <w:t>‘How did the Imperial powers control China’?</w:t>
      </w:r>
      <w:r>
        <w:rPr>
          <w:rFonts w:ascii="Arial" w:hAnsi="Arial" w:cs="Arial"/>
          <w:sz w:val="22"/>
          <w:szCs w:val="22"/>
        </w:rPr>
        <w:t xml:space="preserve"> </w:t>
      </w:r>
      <w:r w:rsidRPr="00E41048">
        <w:rPr>
          <w:rFonts w:ascii="Arial" w:hAnsi="Arial" w:cs="Arial"/>
          <w:sz w:val="22"/>
          <w:szCs w:val="22"/>
        </w:rPr>
        <w:t>and/or their Oral Presentation</w:t>
      </w:r>
    </w:p>
    <w:p w:rsidR="009C11A8" w:rsidRPr="00E41048" w:rsidRDefault="009C11A8" w:rsidP="009C11A8">
      <w:pPr>
        <w:pStyle w:val="ListParagraph"/>
        <w:numPr>
          <w:ilvl w:val="0"/>
          <w:numId w:val="15"/>
        </w:numPr>
        <w:jc w:val="both"/>
        <w:rPr>
          <w:rFonts w:ascii="Arial" w:hAnsi="Arial" w:cs="Arial"/>
          <w:sz w:val="22"/>
          <w:szCs w:val="22"/>
        </w:rPr>
      </w:pPr>
      <w:r w:rsidRPr="00E41048">
        <w:rPr>
          <w:rFonts w:ascii="Arial" w:hAnsi="Arial" w:cs="Arial"/>
          <w:color w:val="000000" w:themeColor="text1"/>
          <w:sz w:val="22"/>
          <w:szCs w:val="22"/>
        </w:rPr>
        <w:t xml:space="preserve">Students are to </w:t>
      </w:r>
      <w:r>
        <w:rPr>
          <w:rFonts w:ascii="Arial" w:hAnsi="Arial" w:cs="Arial"/>
          <w:color w:val="000000" w:themeColor="text1"/>
          <w:sz w:val="22"/>
          <w:szCs w:val="22"/>
        </w:rPr>
        <w:t xml:space="preserve">read, highlight, </w:t>
      </w:r>
      <w:proofErr w:type="gramStart"/>
      <w:r>
        <w:rPr>
          <w:rFonts w:ascii="Arial" w:hAnsi="Arial" w:cs="Arial"/>
          <w:color w:val="000000" w:themeColor="text1"/>
          <w:sz w:val="22"/>
          <w:szCs w:val="22"/>
        </w:rPr>
        <w:t>create</w:t>
      </w:r>
      <w:proofErr w:type="gramEnd"/>
      <w:r>
        <w:rPr>
          <w:rFonts w:ascii="Arial" w:hAnsi="Arial" w:cs="Arial"/>
          <w:color w:val="000000" w:themeColor="text1"/>
          <w:sz w:val="22"/>
          <w:szCs w:val="22"/>
        </w:rPr>
        <w:t xml:space="preserve"> notes and dot points from</w:t>
      </w:r>
      <w:r w:rsidRPr="00E41048">
        <w:rPr>
          <w:rFonts w:ascii="Arial" w:hAnsi="Arial" w:cs="Arial"/>
          <w:color w:val="000000" w:themeColor="text1"/>
          <w:sz w:val="22"/>
          <w:szCs w:val="22"/>
        </w:rPr>
        <w:t xml:space="preserve"> pp. </w:t>
      </w:r>
      <w:r>
        <w:rPr>
          <w:rFonts w:ascii="Arial" w:hAnsi="Arial" w:cs="Arial"/>
          <w:color w:val="000000" w:themeColor="text1"/>
          <w:sz w:val="22"/>
          <w:szCs w:val="22"/>
        </w:rPr>
        <w:t>110 - 114</w:t>
      </w:r>
      <w:r w:rsidRPr="00E41048">
        <w:rPr>
          <w:rFonts w:ascii="Arial" w:hAnsi="Arial" w:cs="Arial"/>
          <w:color w:val="000000" w:themeColor="text1"/>
          <w:sz w:val="22"/>
          <w:szCs w:val="22"/>
        </w:rPr>
        <w:t xml:space="preserve"> points</w:t>
      </w:r>
      <w:r w:rsidRPr="001C3583">
        <w:rPr>
          <w:rFonts w:ascii="Arial" w:hAnsi="Arial" w:cs="Arial"/>
          <w:color w:val="000000" w:themeColor="text1"/>
          <w:sz w:val="22"/>
          <w:szCs w:val="22"/>
        </w:rPr>
        <w:t>.</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47</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Pr="0051439D" w:rsidRDefault="008501AC" w:rsidP="008501AC">
      <w:pPr>
        <w:pStyle w:val="ListParagraph"/>
        <w:numPr>
          <w:ilvl w:val="0"/>
          <w:numId w:val="13"/>
        </w:numPr>
        <w:jc w:val="both"/>
        <w:rPr>
          <w:rFonts w:ascii="Arial" w:hAnsi="Arial" w:cs="Arial"/>
        </w:rPr>
      </w:pPr>
      <w:r w:rsidRPr="0051439D">
        <w:rPr>
          <w:rFonts w:ascii="Arial" w:hAnsi="Arial" w:cs="Arial"/>
        </w:rPr>
        <w:t>To read, highlight, take notes and create dot points of Chapter One, p. 1 and pp. 9 - 15</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48</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jc w:val="both"/>
        <w:rPr>
          <w:rFonts w:ascii="Arial" w:hAnsi="Arial" w:cs="Arial"/>
          <w:sz w:val="22"/>
          <w:szCs w:val="22"/>
        </w:rPr>
      </w:pPr>
    </w:p>
    <w:p w:rsidR="00302E83" w:rsidRDefault="00302E83" w:rsidP="00302E83">
      <w:pPr>
        <w:jc w:val="both"/>
        <w:rPr>
          <w:rFonts w:ascii="Arial" w:hAnsi="Arial" w:cs="Arial"/>
          <w:sz w:val="22"/>
          <w:szCs w:val="22"/>
        </w:rPr>
      </w:pPr>
      <w:r w:rsidRPr="00026890">
        <w:rPr>
          <w:rFonts w:ascii="Arial" w:hAnsi="Arial" w:cs="Arial"/>
          <w:sz w:val="22"/>
          <w:szCs w:val="22"/>
        </w:rPr>
        <w:t xml:space="preserve">Distribute </w:t>
      </w:r>
      <w:r>
        <w:rPr>
          <w:rFonts w:ascii="Arial" w:hAnsi="Arial" w:cs="Arial"/>
          <w:sz w:val="22"/>
          <w:szCs w:val="22"/>
        </w:rPr>
        <w:t>an A6 paper to each pair as they</w:t>
      </w:r>
      <w:r w:rsidRPr="00026890">
        <w:rPr>
          <w:rFonts w:ascii="Arial" w:hAnsi="Arial" w:cs="Arial"/>
          <w:sz w:val="22"/>
          <w:szCs w:val="22"/>
        </w:rPr>
        <w:t xml:space="preserve"> finish </w:t>
      </w:r>
      <w:r>
        <w:rPr>
          <w:rFonts w:ascii="Arial" w:hAnsi="Arial" w:cs="Arial"/>
          <w:sz w:val="22"/>
          <w:szCs w:val="22"/>
        </w:rPr>
        <w:t>the ‘Aims’.</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49</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Default="008501AC" w:rsidP="008501AC">
      <w:pPr>
        <w:pStyle w:val="ListParagraph"/>
        <w:numPr>
          <w:ilvl w:val="0"/>
          <w:numId w:val="13"/>
        </w:numPr>
        <w:jc w:val="both"/>
        <w:rPr>
          <w:rFonts w:ascii="Arial" w:hAnsi="Arial" w:cs="Arial"/>
        </w:rPr>
      </w:pPr>
      <w:r>
        <w:rPr>
          <w:rFonts w:ascii="Arial" w:hAnsi="Arial" w:cs="Arial"/>
        </w:rPr>
        <w:t>DOCUMENT STUDY</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50</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jc w:val="both"/>
        <w:rPr>
          <w:rFonts w:ascii="Arial" w:hAnsi="Arial" w:cs="Arial"/>
          <w:sz w:val="22"/>
          <w:szCs w:val="22"/>
        </w:rPr>
      </w:pPr>
    </w:p>
    <w:p w:rsidR="00302E83" w:rsidRDefault="00302E83" w:rsidP="00302E83">
      <w:pPr>
        <w:jc w:val="both"/>
        <w:rPr>
          <w:rFonts w:ascii="Arial" w:hAnsi="Arial" w:cs="Arial"/>
          <w:sz w:val="22"/>
          <w:szCs w:val="22"/>
        </w:rPr>
      </w:pPr>
      <w:r w:rsidRPr="00026890">
        <w:rPr>
          <w:rFonts w:ascii="Arial" w:hAnsi="Arial" w:cs="Arial"/>
          <w:sz w:val="22"/>
          <w:szCs w:val="22"/>
        </w:rPr>
        <w:t xml:space="preserve">Distribute </w:t>
      </w:r>
      <w:r>
        <w:rPr>
          <w:rFonts w:ascii="Arial" w:hAnsi="Arial" w:cs="Arial"/>
          <w:sz w:val="22"/>
          <w:szCs w:val="22"/>
        </w:rPr>
        <w:t>an A6 paper to each pair as they</w:t>
      </w:r>
      <w:r w:rsidRPr="00026890">
        <w:rPr>
          <w:rFonts w:ascii="Arial" w:hAnsi="Arial" w:cs="Arial"/>
          <w:sz w:val="22"/>
          <w:szCs w:val="22"/>
        </w:rPr>
        <w:t xml:space="preserve"> finish </w:t>
      </w:r>
      <w:r>
        <w:rPr>
          <w:rFonts w:ascii="Arial" w:hAnsi="Arial" w:cs="Arial"/>
          <w:sz w:val="22"/>
          <w:szCs w:val="22"/>
        </w:rPr>
        <w:t>the ‘Aims’.</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51</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Pr="0051439D" w:rsidRDefault="008501AC" w:rsidP="008501AC">
      <w:pPr>
        <w:pStyle w:val="ListParagraph"/>
        <w:numPr>
          <w:ilvl w:val="0"/>
          <w:numId w:val="13"/>
        </w:numPr>
        <w:jc w:val="both"/>
        <w:rPr>
          <w:rFonts w:ascii="Arial" w:hAnsi="Arial" w:cs="Arial"/>
        </w:rPr>
      </w:pPr>
      <w:r w:rsidRPr="0051439D">
        <w:rPr>
          <w:rFonts w:ascii="Arial" w:hAnsi="Arial" w:cs="Arial"/>
        </w:rPr>
        <w:t>To read, highlight, take notes and create dot points of Chapter One, p. 1 and pp. 9 - 15</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52</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jc w:val="both"/>
        <w:rPr>
          <w:rFonts w:ascii="Arial" w:hAnsi="Arial" w:cs="Arial"/>
          <w:sz w:val="22"/>
          <w:szCs w:val="22"/>
        </w:rPr>
      </w:pPr>
    </w:p>
    <w:p w:rsidR="00302E83" w:rsidRDefault="00302E83" w:rsidP="00302E83">
      <w:pPr>
        <w:jc w:val="both"/>
        <w:rPr>
          <w:rFonts w:ascii="Arial" w:hAnsi="Arial" w:cs="Arial"/>
          <w:sz w:val="22"/>
          <w:szCs w:val="22"/>
        </w:rPr>
      </w:pPr>
      <w:r w:rsidRPr="00026890">
        <w:rPr>
          <w:rFonts w:ascii="Arial" w:hAnsi="Arial" w:cs="Arial"/>
          <w:sz w:val="22"/>
          <w:szCs w:val="22"/>
        </w:rPr>
        <w:t xml:space="preserve">Distribute </w:t>
      </w:r>
      <w:r>
        <w:rPr>
          <w:rFonts w:ascii="Arial" w:hAnsi="Arial" w:cs="Arial"/>
          <w:sz w:val="22"/>
          <w:szCs w:val="22"/>
        </w:rPr>
        <w:t>an A6 paper to each pair as they</w:t>
      </w:r>
      <w:r w:rsidRPr="00026890">
        <w:rPr>
          <w:rFonts w:ascii="Arial" w:hAnsi="Arial" w:cs="Arial"/>
          <w:sz w:val="22"/>
          <w:szCs w:val="22"/>
        </w:rPr>
        <w:t xml:space="preserve"> finish </w:t>
      </w:r>
      <w:r>
        <w:rPr>
          <w:rFonts w:ascii="Arial" w:hAnsi="Arial" w:cs="Arial"/>
          <w:sz w:val="22"/>
          <w:szCs w:val="22"/>
        </w:rPr>
        <w:t>the ‘Aims’.</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53</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Default="008501AC" w:rsidP="008501AC">
      <w:pPr>
        <w:pStyle w:val="ListParagraph"/>
        <w:numPr>
          <w:ilvl w:val="0"/>
          <w:numId w:val="13"/>
        </w:numPr>
        <w:jc w:val="both"/>
        <w:rPr>
          <w:rFonts w:ascii="Arial" w:hAnsi="Arial" w:cs="Arial"/>
        </w:rPr>
      </w:pPr>
      <w:r>
        <w:rPr>
          <w:rFonts w:ascii="Arial" w:hAnsi="Arial" w:cs="Arial"/>
        </w:rPr>
        <w:t>READER FOCUS QUESTION 5 DUE</w:t>
      </w:r>
    </w:p>
    <w:p w:rsidR="008501AC" w:rsidRPr="0051439D" w:rsidRDefault="008501AC" w:rsidP="008501AC">
      <w:pPr>
        <w:pStyle w:val="ListParagraph"/>
        <w:numPr>
          <w:ilvl w:val="0"/>
          <w:numId w:val="13"/>
        </w:numPr>
        <w:jc w:val="both"/>
        <w:rPr>
          <w:rFonts w:ascii="Arial" w:hAnsi="Arial" w:cs="Arial"/>
        </w:rPr>
      </w:pPr>
      <w:r>
        <w:rPr>
          <w:rFonts w:ascii="Arial" w:hAnsi="Arial" w:cs="Arial"/>
        </w:rPr>
        <w:t>ORAL PRESENTATION</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54</w:t>
      </w:r>
    </w:p>
    <w:p w:rsidR="008501AC" w:rsidRDefault="008501AC" w:rsidP="008501AC">
      <w:pPr>
        <w:jc w:val="both"/>
        <w:rPr>
          <w:rFonts w:ascii="Arial" w:hAnsi="Arial" w:cs="Arial"/>
          <w:b/>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8501AC" w:rsidRDefault="008501AC" w:rsidP="008501AC">
      <w:pPr>
        <w:jc w:val="both"/>
        <w:rPr>
          <w:rFonts w:ascii="Arial" w:hAnsi="Arial" w:cs="Arial"/>
        </w:rPr>
      </w:pPr>
    </w:p>
    <w:p w:rsidR="008501AC" w:rsidRPr="0051439D" w:rsidRDefault="008501AC" w:rsidP="008501AC">
      <w:pPr>
        <w:pStyle w:val="ListParagraph"/>
        <w:numPr>
          <w:ilvl w:val="0"/>
          <w:numId w:val="13"/>
        </w:numPr>
        <w:jc w:val="both"/>
        <w:rPr>
          <w:rFonts w:ascii="Arial" w:hAnsi="Arial" w:cs="Arial"/>
        </w:rPr>
      </w:pPr>
      <w:r>
        <w:rPr>
          <w:rFonts w:ascii="Arial" w:hAnsi="Arial" w:cs="Arial"/>
        </w:rPr>
        <w:t>ORAL PRESENTATION</w:t>
      </w:r>
    </w:p>
    <w:p w:rsidR="00051C81" w:rsidRDefault="00051C81" w:rsidP="00051C81">
      <w:pPr>
        <w:jc w:val="both"/>
        <w:rPr>
          <w:rFonts w:ascii="Arial" w:hAnsi="Arial" w:cs="Arial"/>
          <w:b/>
          <w:u w:val="single"/>
        </w:rPr>
      </w:pPr>
    </w:p>
    <w:p w:rsidR="00051C81" w:rsidRDefault="00051C81" w:rsidP="008338B3">
      <w:pPr>
        <w:jc w:val="both"/>
        <w:rPr>
          <w:rFonts w:ascii="Arial" w:hAnsi="Arial" w:cs="Arial"/>
          <w:b/>
          <w:u w:val="single"/>
        </w:rPr>
      </w:pPr>
    </w:p>
    <w:p w:rsidR="00051C81" w:rsidRDefault="00051C81" w:rsidP="008338B3">
      <w:pPr>
        <w:jc w:val="both"/>
        <w:rPr>
          <w:rFonts w:ascii="Arial" w:hAnsi="Arial" w:cs="Arial"/>
          <w:b/>
          <w:u w:val="single"/>
        </w:rPr>
      </w:pPr>
    </w:p>
    <w:p w:rsidR="00051C8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55</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8501AC" w:rsidRDefault="008501AC" w:rsidP="008501AC">
      <w:pPr>
        <w:jc w:val="both"/>
        <w:rPr>
          <w:rFonts w:ascii="Arial" w:hAnsi="Arial" w:cs="Arial"/>
        </w:rPr>
      </w:pPr>
    </w:p>
    <w:p w:rsidR="008501AC" w:rsidRPr="0051439D" w:rsidRDefault="008501AC" w:rsidP="008501AC">
      <w:pPr>
        <w:pStyle w:val="ListParagraph"/>
        <w:numPr>
          <w:ilvl w:val="0"/>
          <w:numId w:val="13"/>
        </w:numPr>
        <w:jc w:val="both"/>
        <w:rPr>
          <w:rFonts w:ascii="Arial" w:hAnsi="Arial" w:cs="Arial"/>
        </w:rPr>
      </w:pPr>
      <w:r>
        <w:rPr>
          <w:rFonts w:ascii="Arial" w:hAnsi="Arial" w:cs="Arial"/>
        </w:rPr>
        <w:t>ORAL PRESENTATION</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56</w:t>
      </w:r>
    </w:p>
    <w:p w:rsidR="008501AC" w:rsidRDefault="008501AC" w:rsidP="008501AC">
      <w:pPr>
        <w:jc w:val="both"/>
        <w:rPr>
          <w:rFonts w:ascii="Arial" w:hAnsi="Arial" w:cs="Arial"/>
          <w:b/>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8501AC" w:rsidRDefault="008501AC" w:rsidP="008501AC">
      <w:pPr>
        <w:jc w:val="both"/>
        <w:rPr>
          <w:rFonts w:ascii="Arial" w:hAnsi="Arial" w:cs="Arial"/>
        </w:rPr>
      </w:pPr>
    </w:p>
    <w:p w:rsidR="008501AC" w:rsidRPr="0051439D" w:rsidRDefault="008501AC" w:rsidP="008501AC">
      <w:pPr>
        <w:pStyle w:val="ListParagraph"/>
        <w:numPr>
          <w:ilvl w:val="0"/>
          <w:numId w:val="13"/>
        </w:numPr>
        <w:jc w:val="both"/>
        <w:rPr>
          <w:rFonts w:ascii="Arial" w:hAnsi="Arial" w:cs="Arial"/>
        </w:rPr>
      </w:pPr>
      <w:r>
        <w:rPr>
          <w:rFonts w:ascii="Arial" w:hAnsi="Arial" w:cs="Arial"/>
        </w:rPr>
        <w:t>ORAL PRESENTATION</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57</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8501AC" w:rsidRDefault="008501AC" w:rsidP="008501AC">
      <w:pPr>
        <w:jc w:val="both"/>
        <w:rPr>
          <w:rFonts w:ascii="Arial" w:hAnsi="Arial" w:cs="Arial"/>
        </w:rPr>
      </w:pPr>
    </w:p>
    <w:p w:rsidR="008501AC" w:rsidRPr="0051439D" w:rsidRDefault="008501AC" w:rsidP="008501AC">
      <w:pPr>
        <w:pStyle w:val="ListParagraph"/>
        <w:numPr>
          <w:ilvl w:val="0"/>
          <w:numId w:val="13"/>
        </w:numPr>
        <w:jc w:val="both"/>
        <w:rPr>
          <w:rFonts w:ascii="Arial" w:hAnsi="Arial" w:cs="Arial"/>
        </w:rPr>
      </w:pPr>
      <w:r>
        <w:rPr>
          <w:rFonts w:ascii="Arial" w:hAnsi="Arial" w:cs="Arial"/>
        </w:rPr>
        <w:t>ORAL PRESENTATION</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58</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8501AC" w:rsidRDefault="008501AC" w:rsidP="008501AC">
      <w:pPr>
        <w:jc w:val="both"/>
        <w:rPr>
          <w:rFonts w:ascii="Arial" w:hAnsi="Arial" w:cs="Arial"/>
        </w:rPr>
      </w:pPr>
    </w:p>
    <w:p w:rsidR="008501AC" w:rsidRPr="0051439D" w:rsidRDefault="008501AC" w:rsidP="008501AC">
      <w:pPr>
        <w:pStyle w:val="ListParagraph"/>
        <w:numPr>
          <w:ilvl w:val="0"/>
          <w:numId w:val="13"/>
        </w:numPr>
        <w:jc w:val="both"/>
        <w:rPr>
          <w:rFonts w:ascii="Arial" w:hAnsi="Arial" w:cs="Arial"/>
        </w:rPr>
      </w:pPr>
      <w:r>
        <w:rPr>
          <w:rFonts w:ascii="Arial" w:hAnsi="Arial" w:cs="Arial"/>
        </w:rPr>
        <w:t>COGNITIVE TEST</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59</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Pr="0051439D" w:rsidRDefault="008501AC" w:rsidP="008501AC">
      <w:pPr>
        <w:pStyle w:val="ListParagraph"/>
        <w:numPr>
          <w:ilvl w:val="0"/>
          <w:numId w:val="13"/>
        </w:numPr>
        <w:jc w:val="both"/>
        <w:rPr>
          <w:rFonts w:ascii="Arial" w:hAnsi="Arial" w:cs="Arial"/>
        </w:rPr>
      </w:pPr>
      <w:r w:rsidRPr="0051439D">
        <w:rPr>
          <w:rFonts w:ascii="Arial" w:hAnsi="Arial" w:cs="Arial"/>
        </w:rPr>
        <w:t>To read, highlight, take notes and create dot points of Chapter One, p. 1 and pp. 9 - 15</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60</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jc w:val="both"/>
        <w:rPr>
          <w:rFonts w:ascii="Arial" w:hAnsi="Arial" w:cs="Arial"/>
          <w:sz w:val="22"/>
          <w:szCs w:val="22"/>
        </w:rPr>
      </w:pPr>
    </w:p>
    <w:p w:rsidR="00302E83" w:rsidRDefault="00302E83" w:rsidP="00302E83">
      <w:pPr>
        <w:jc w:val="both"/>
        <w:rPr>
          <w:rFonts w:ascii="Arial" w:hAnsi="Arial" w:cs="Arial"/>
          <w:sz w:val="22"/>
          <w:szCs w:val="22"/>
        </w:rPr>
      </w:pPr>
      <w:r w:rsidRPr="00026890">
        <w:rPr>
          <w:rFonts w:ascii="Arial" w:hAnsi="Arial" w:cs="Arial"/>
          <w:sz w:val="22"/>
          <w:szCs w:val="22"/>
        </w:rPr>
        <w:t xml:space="preserve">Distribute </w:t>
      </w:r>
      <w:r>
        <w:rPr>
          <w:rFonts w:ascii="Arial" w:hAnsi="Arial" w:cs="Arial"/>
          <w:sz w:val="22"/>
          <w:szCs w:val="22"/>
        </w:rPr>
        <w:t>an A6 paper to each pair as they</w:t>
      </w:r>
      <w:r w:rsidRPr="00026890">
        <w:rPr>
          <w:rFonts w:ascii="Arial" w:hAnsi="Arial" w:cs="Arial"/>
          <w:sz w:val="22"/>
          <w:szCs w:val="22"/>
        </w:rPr>
        <w:t xml:space="preserve"> finish </w:t>
      </w:r>
      <w:r>
        <w:rPr>
          <w:rFonts w:ascii="Arial" w:hAnsi="Arial" w:cs="Arial"/>
          <w:sz w:val="22"/>
          <w:szCs w:val="22"/>
        </w:rPr>
        <w:t>the ‘Aims’.</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61</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Pr="0051439D" w:rsidRDefault="008501AC" w:rsidP="008501AC">
      <w:pPr>
        <w:pStyle w:val="ListParagraph"/>
        <w:numPr>
          <w:ilvl w:val="0"/>
          <w:numId w:val="13"/>
        </w:numPr>
        <w:jc w:val="both"/>
        <w:rPr>
          <w:rFonts w:ascii="Arial" w:hAnsi="Arial" w:cs="Arial"/>
        </w:rPr>
      </w:pPr>
      <w:r w:rsidRPr="0051439D">
        <w:rPr>
          <w:rFonts w:ascii="Arial" w:hAnsi="Arial" w:cs="Arial"/>
        </w:rPr>
        <w:t>To read, highlight, take notes and create dot points of Chapter One, p. 1 and pp. 9 - 15</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62</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jc w:val="both"/>
        <w:rPr>
          <w:rFonts w:ascii="Arial" w:hAnsi="Arial" w:cs="Arial"/>
          <w:sz w:val="22"/>
          <w:szCs w:val="22"/>
        </w:rPr>
      </w:pPr>
    </w:p>
    <w:p w:rsidR="00302E83" w:rsidRDefault="00302E83" w:rsidP="00302E83">
      <w:pPr>
        <w:jc w:val="both"/>
        <w:rPr>
          <w:rFonts w:ascii="Arial" w:hAnsi="Arial" w:cs="Arial"/>
          <w:sz w:val="22"/>
          <w:szCs w:val="22"/>
        </w:rPr>
      </w:pPr>
      <w:r w:rsidRPr="00026890">
        <w:rPr>
          <w:rFonts w:ascii="Arial" w:hAnsi="Arial" w:cs="Arial"/>
          <w:sz w:val="22"/>
          <w:szCs w:val="22"/>
        </w:rPr>
        <w:t xml:space="preserve">Distribute </w:t>
      </w:r>
      <w:r>
        <w:rPr>
          <w:rFonts w:ascii="Arial" w:hAnsi="Arial" w:cs="Arial"/>
          <w:sz w:val="22"/>
          <w:szCs w:val="22"/>
        </w:rPr>
        <w:t>an A6 paper to each pair as they</w:t>
      </w:r>
      <w:r w:rsidRPr="00026890">
        <w:rPr>
          <w:rFonts w:ascii="Arial" w:hAnsi="Arial" w:cs="Arial"/>
          <w:sz w:val="22"/>
          <w:szCs w:val="22"/>
        </w:rPr>
        <w:t xml:space="preserve"> finish </w:t>
      </w:r>
      <w:r>
        <w:rPr>
          <w:rFonts w:ascii="Arial" w:hAnsi="Arial" w:cs="Arial"/>
          <w:sz w:val="22"/>
          <w:szCs w:val="22"/>
        </w:rPr>
        <w:t>the ‘Aims’.</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63</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Pr="0051439D" w:rsidRDefault="008501AC" w:rsidP="008501AC">
      <w:pPr>
        <w:pStyle w:val="ListParagraph"/>
        <w:numPr>
          <w:ilvl w:val="0"/>
          <w:numId w:val="13"/>
        </w:numPr>
        <w:jc w:val="both"/>
        <w:rPr>
          <w:rFonts w:ascii="Arial" w:hAnsi="Arial" w:cs="Arial"/>
        </w:rPr>
      </w:pPr>
      <w:r w:rsidRPr="0051439D">
        <w:rPr>
          <w:rFonts w:ascii="Arial" w:hAnsi="Arial" w:cs="Arial"/>
        </w:rPr>
        <w:t>To read, highlight, take notes and create dot points of Chapter One, p. 1 and pp. 9 - 15</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8501AC" w:rsidRDefault="008501AC"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64</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lastRenderedPageBreak/>
        <w:t>?</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jc w:val="both"/>
        <w:rPr>
          <w:rFonts w:ascii="Arial" w:hAnsi="Arial" w:cs="Arial"/>
          <w:sz w:val="22"/>
          <w:szCs w:val="22"/>
        </w:rPr>
      </w:pPr>
    </w:p>
    <w:p w:rsidR="00302E83" w:rsidRDefault="00302E83" w:rsidP="00302E83">
      <w:pPr>
        <w:jc w:val="both"/>
        <w:rPr>
          <w:rFonts w:ascii="Arial" w:hAnsi="Arial" w:cs="Arial"/>
          <w:sz w:val="22"/>
          <w:szCs w:val="22"/>
        </w:rPr>
      </w:pPr>
      <w:r w:rsidRPr="00026890">
        <w:rPr>
          <w:rFonts w:ascii="Arial" w:hAnsi="Arial" w:cs="Arial"/>
          <w:sz w:val="22"/>
          <w:szCs w:val="22"/>
        </w:rPr>
        <w:t xml:space="preserve">Distribute </w:t>
      </w:r>
      <w:r>
        <w:rPr>
          <w:rFonts w:ascii="Arial" w:hAnsi="Arial" w:cs="Arial"/>
          <w:sz w:val="22"/>
          <w:szCs w:val="22"/>
        </w:rPr>
        <w:t>an A6 paper to each pair as they</w:t>
      </w:r>
      <w:r w:rsidRPr="00026890">
        <w:rPr>
          <w:rFonts w:ascii="Arial" w:hAnsi="Arial" w:cs="Arial"/>
          <w:sz w:val="22"/>
          <w:szCs w:val="22"/>
        </w:rPr>
        <w:t xml:space="preserve"> finish </w:t>
      </w:r>
      <w:r>
        <w:rPr>
          <w:rFonts w:ascii="Arial" w:hAnsi="Arial" w:cs="Arial"/>
          <w:sz w:val="22"/>
          <w:szCs w:val="22"/>
        </w:rPr>
        <w:t>the ‘Aims’.</w:t>
      </w:r>
    </w:p>
    <w:p w:rsidR="00051C81" w:rsidRDefault="00051C81" w:rsidP="008338B3">
      <w:pPr>
        <w:jc w:val="both"/>
        <w:rPr>
          <w:rFonts w:ascii="Arial" w:hAnsi="Arial" w:cs="Arial"/>
          <w:b/>
          <w:u w:val="single"/>
        </w:rPr>
      </w:pPr>
    </w:p>
    <w:p w:rsidR="00051C81" w:rsidRDefault="00051C81" w:rsidP="008338B3">
      <w:pPr>
        <w:jc w:val="both"/>
        <w:rPr>
          <w:rFonts w:ascii="Arial" w:hAnsi="Arial" w:cs="Arial"/>
          <w:b/>
          <w:u w:val="single"/>
        </w:rPr>
      </w:pPr>
    </w:p>
    <w:p w:rsidR="00051C8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6</w:t>
      </w:r>
      <w:r w:rsidR="008501AC">
        <w:rPr>
          <w:rFonts w:ascii="Arial" w:hAnsi="Arial" w:cs="Arial"/>
          <w:b/>
          <w:u w:val="single"/>
        </w:rPr>
        <w:t>5</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Pr="0051439D" w:rsidRDefault="008501AC" w:rsidP="008501AC">
      <w:pPr>
        <w:pStyle w:val="ListParagraph"/>
        <w:numPr>
          <w:ilvl w:val="0"/>
          <w:numId w:val="13"/>
        </w:numPr>
        <w:jc w:val="both"/>
        <w:rPr>
          <w:rFonts w:ascii="Arial" w:hAnsi="Arial" w:cs="Arial"/>
        </w:rPr>
      </w:pPr>
      <w:r w:rsidRPr="0051439D">
        <w:rPr>
          <w:rFonts w:ascii="Arial" w:hAnsi="Arial" w:cs="Arial"/>
        </w:rPr>
        <w:t>To read, highlight, take notes and create dot points of Chapter One, p. 1 and pp. 9 - 15</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66</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jc w:val="both"/>
        <w:rPr>
          <w:rFonts w:ascii="Arial" w:hAnsi="Arial" w:cs="Arial"/>
          <w:sz w:val="22"/>
          <w:szCs w:val="22"/>
        </w:rPr>
      </w:pPr>
    </w:p>
    <w:p w:rsidR="00302E83" w:rsidRDefault="00302E83" w:rsidP="00302E83">
      <w:pPr>
        <w:jc w:val="both"/>
        <w:rPr>
          <w:rFonts w:ascii="Arial" w:hAnsi="Arial" w:cs="Arial"/>
          <w:sz w:val="22"/>
          <w:szCs w:val="22"/>
        </w:rPr>
      </w:pPr>
      <w:r w:rsidRPr="00026890">
        <w:rPr>
          <w:rFonts w:ascii="Arial" w:hAnsi="Arial" w:cs="Arial"/>
          <w:sz w:val="22"/>
          <w:szCs w:val="22"/>
        </w:rPr>
        <w:t xml:space="preserve">Distribute </w:t>
      </w:r>
      <w:r>
        <w:rPr>
          <w:rFonts w:ascii="Arial" w:hAnsi="Arial" w:cs="Arial"/>
          <w:sz w:val="22"/>
          <w:szCs w:val="22"/>
        </w:rPr>
        <w:t>an A6 paper to each pair as they</w:t>
      </w:r>
      <w:r w:rsidRPr="00026890">
        <w:rPr>
          <w:rFonts w:ascii="Arial" w:hAnsi="Arial" w:cs="Arial"/>
          <w:sz w:val="22"/>
          <w:szCs w:val="22"/>
        </w:rPr>
        <w:t xml:space="preserve"> finish </w:t>
      </w:r>
      <w:r>
        <w:rPr>
          <w:rFonts w:ascii="Arial" w:hAnsi="Arial" w:cs="Arial"/>
          <w:sz w:val="22"/>
          <w:szCs w:val="22"/>
        </w:rPr>
        <w:t>the ‘Aims’.</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67</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Pr="0051439D" w:rsidRDefault="008501AC" w:rsidP="008501AC">
      <w:pPr>
        <w:pStyle w:val="ListParagraph"/>
        <w:numPr>
          <w:ilvl w:val="0"/>
          <w:numId w:val="13"/>
        </w:numPr>
        <w:jc w:val="both"/>
        <w:rPr>
          <w:rFonts w:ascii="Arial" w:hAnsi="Arial" w:cs="Arial"/>
        </w:rPr>
      </w:pPr>
      <w:r w:rsidRPr="0051439D">
        <w:rPr>
          <w:rFonts w:ascii="Arial" w:hAnsi="Arial" w:cs="Arial"/>
        </w:rPr>
        <w:t>To read, highlight, take notes and create dot points of Chapter One, p. 1 and pp. 9 - 15</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68</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jc w:val="both"/>
        <w:rPr>
          <w:rFonts w:ascii="Arial" w:hAnsi="Arial" w:cs="Arial"/>
          <w:sz w:val="22"/>
          <w:szCs w:val="22"/>
        </w:rPr>
      </w:pPr>
    </w:p>
    <w:p w:rsidR="00302E83" w:rsidRDefault="00302E83" w:rsidP="00302E83">
      <w:pPr>
        <w:jc w:val="both"/>
        <w:rPr>
          <w:rFonts w:ascii="Arial" w:hAnsi="Arial" w:cs="Arial"/>
          <w:sz w:val="22"/>
          <w:szCs w:val="22"/>
        </w:rPr>
      </w:pPr>
      <w:r w:rsidRPr="00026890">
        <w:rPr>
          <w:rFonts w:ascii="Arial" w:hAnsi="Arial" w:cs="Arial"/>
          <w:sz w:val="22"/>
          <w:szCs w:val="22"/>
        </w:rPr>
        <w:t xml:space="preserve">Distribute </w:t>
      </w:r>
      <w:r>
        <w:rPr>
          <w:rFonts w:ascii="Arial" w:hAnsi="Arial" w:cs="Arial"/>
          <w:sz w:val="22"/>
          <w:szCs w:val="22"/>
        </w:rPr>
        <w:t>an A6 paper to each pair as they</w:t>
      </w:r>
      <w:r w:rsidRPr="00026890">
        <w:rPr>
          <w:rFonts w:ascii="Arial" w:hAnsi="Arial" w:cs="Arial"/>
          <w:sz w:val="22"/>
          <w:szCs w:val="22"/>
        </w:rPr>
        <w:t xml:space="preserve"> finish </w:t>
      </w:r>
      <w:r>
        <w:rPr>
          <w:rFonts w:ascii="Arial" w:hAnsi="Arial" w:cs="Arial"/>
          <w:sz w:val="22"/>
          <w:szCs w:val="22"/>
        </w:rPr>
        <w:t>the ‘Aims’.</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69</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Pr="0051439D" w:rsidRDefault="008501AC" w:rsidP="008501AC">
      <w:pPr>
        <w:pStyle w:val="ListParagraph"/>
        <w:numPr>
          <w:ilvl w:val="0"/>
          <w:numId w:val="13"/>
        </w:numPr>
        <w:jc w:val="both"/>
        <w:rPr>
          <w:rFonts w:ascii="Arial" w:hAnsi="Arial" w:cs="Arial"/>
        </w:rPr>
      </w:pPr>
      <w:r w:rsidRPr="0051439D">
        <w:rPr>
          <w:rFonts w:ascii="Arial" w:hAnsi="Arial" w:cs="Arial"/>
        </w:rPr>
        <w:t>To read, highlight, take notes and create dot points of Chapter One, p. 1 and pp. 9 - 15</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70</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jc w:val="both"/>
        <w:rPr>
          <w:rFonts w:ascii="Arial" w:hAnsi="Arial" w:cs="Arial"/>
          <w:sz w:val="22"/>
          <w:szCs w:val="22"/>
        </w:rPr>
      </w:pPr>
    </w:p>
    <w:p w:rsidR="00302E83" w:rsidRDefault="00302E83" w:rsidP="00302E83">
      <w:pPr>
        <w:jc w:val="both"/>
        <w:rPr>
          <w:rFonts w:ascii="Arial" w:hAnsi="Arial" w:cs="Arial"/>
          <w:sz w:val="22"/>
          <w:szCs w:val="22"/>
        </w:rPr>
      </w:pPr>
      <w:r w:rsidRPr="00026890">
        <w:rPr>
          <w:rFonts w:ascii="Arial" w:hAnsi="Arial" w:cs="Arial"/>
          <w:sz w:val="22"/>
          <w:szCs w:val="22"/>
        </w:rPr>
        <w:t xml:space="preserve">Distribute </w:t>
      </w:r>
      <w:r>
        <w:rPr>
          <w:rFonts w:ascii="Arial" w:hAnsi="Arial" w:cs="Arial"/>
          <w:sz w:val="22"/>
          <w:szCs w:val="22"/>
        </w:rPr>
        <w:t>an A6 paper to each pair as they</w:t>
      </w:r>
      <w:r w:rsidRPr="00026890">
        <w:rPr>
          <w:rFonts w:ascii="Arial" w:hAnsi="Arial" w:cs="Arial"/>
          <w:sz w:val="22"/>
          <w:szCs w:val="22"/>
        </w:rPr>
        <w:t xml:space="preserve"> finish </w:t>
      </w:r>
      <w:r>
        <w:rPr>
          <w:rFonts w:ascii="Arial" w:hAnsi="Arial" w:cs="Arial"/>
          <w:sz w:val="22"/>
          <w:szCs w:val="22"/>
        </w:rPr>
        <w:t>the ‘Aims’.</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71</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Pr="0051439D" w:rsidRDefault="008501AC" w:rsidP="008501AC">
      <w:pPr>
        <w:pStyle w:val="ListParagraph"/>
        <w:numPr>
          <w:ilvl w:val="0"/>
          <w:numId w:val="13"/>
        </w:numPr>
        <w:jc w:val="both"/>
        <w:rPr>
          <w:rFonts w:ascii="Arial" w:hAnsi="Arial" w:cs="Arial"/>
        </w:rPr>
      </w:pPr>
      <w:r w:rsidRPr="0051439D">
        <w:rPr>
          <w:rFonts w:ascii="Arial" w:hAnsi="Arial" w:cs="Arial"/>
        </w:rPr>
        <w:t>To read, highlight, take notes and create dot points of Chapter One, p. 1 and pp. 9 - 15</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72</w:t>
      </w:r>
    </w:p>
    <w:p w:rsidR="00051C81" w:rsidRDefault="00051C81" w:rsidP="00051C81">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jc w:val="both"/>
        <w:rPr>
          <w:rFonts w:ascii="Arial" w:hAnsi="Arial" w:cs="Arial"/>
          <w:sz w:val="22"/>
          <w:szCs w:val="22"/>
        </w:rPr>
      </w:pPr>
    </w:p>
    <w:p w:rsidR="00302E83" w:rsidRDefault="00302E83" w:rsidP="00302E83">
      <w:pPr>
        <w:jc w:val="both"/>
        <w:rPr>
          <w:rFonts w:ascii="Arial" w:hAnsi="Arial" w:cs="Arial"/>
          <w:sz w:val="22"/>
          <w:szCs w:val="22"/>
        </w:rPr>
      </w:pPr>
      <w:r w:rsidRPr="00026890">
        <w:rPr>
          <w:rFonts w:ascii="Arial" w:hAnsi="Arial" w:cs="Arial"/>
          <w:sz w:val="22"/>
          <w:szCs w:val="22"/>
        </w:rPr>
        <w:t xml:space="preserve">Distribute </w:t>
      </w:r>
      <w:r>
        <w:rPr>
          <w:rFonts w:ascii="Arial" w:hAnsi="Arial" w:cs="Arial"/>
          <w:sz w:val="22"/>
          <w:szCs w:val="22"/>
        </w:rPr>
        <w:t>an A6 paper to each pair as they</w:t>
      </w:r>
      <w:r w:rsidRPr="00026890">
        <w:rPr>
          <w:rFonts w:ascii="Arial" w:hAnsi="Arial" w:cs="Arial"/>
          <w:sz w:val="22"/>
          <w:szCs w:val="22"/>
        </w:rPr>
        <w:t xml:space="preserve"> finish </w:t>
      </w:r>
      <w:r>
        <w:rPr>
          <w:rFonts w:ascii="Arial" w:hAnsi="Arial" w:cs="Arial"/>
          <w:sz w:val="22"/>
          <w:szCs w:val="22"/>
        </w:rPr>
        <w:t>the ‘Aims’.</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73</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Pr="0051439D" w:rsidRDefault="008501AC" w:rsidP="008501AC">
      <w:pPr>
        <w:pStyle w:val="ListParagraph"/>
        <w:numPr>
          <w:ilvl w:val="0"/>
          <w:numId w:val="13"/>
        </w:numPr>
        <w:jc w:val="both"/>
        <w:rPr>
          <w:rFonts w:ascii="Arial" w:hAnsi="Arial" w:cs="Arial"/>
        </w:rPr>
      </w:pPr>
      <w:r w:rsidRPr="0051439D">
        <w:rPr>
          <w:rFonts w:ascii="Arial" w:hAnsi="Arial" w:cs="Arial"/>
        </w:rPr>
        <w:t>To read, highlight, take notes and create dot points of Chapter One, p. 1 and pp. 9 - 15</w:t>
      </w:r>
    </w:p>
    <w:p w:rsidR="00051C81" w:rsidRDefault="00051C81" w:rsidP="00051C81">
      <w:pPr>
        <w:jc w:val="both"/>
        <w:rPr>
          <w:rFonts w:ascii="Arial" w:hAnsi="Arial" w:cs="Arial"/>
          <w:b/>
          <w:u w:val="single"/>
        </w:rPr>
      </w:pPr>
    </w:p>
    <w:p w:rsidR="00051C81" w:rsidRDefault="00051C81" w:rsidP="00051C81">
      <w:pPr>
        <w:jc w:val="both"/>
        <w:rPr>
          <w:rFonts w:ascii="Arial" w:hAnsi="Arial" w:cs="Arial"/>
          <w:b/>
          <w:u w:val="single"/>
        </w:rPr>
      </w:pPr>
    </w:p>
    <w:p w:rsidR="00051C81" w:rsidRPr="0080724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74</w:t>
      </w:r>
    </w:p>
    <w:p w:rsidR="00051C81" w:rsidRDefault="00051C81" w:rsidP="00051C81">
      <w:pPr>
        <w:jc w:val="both"/>
        <w:rPr>
          <w:rFonts w:ascii="Arial" w:hAnsi="Arial" w:cs="Arial"/>
          <w:b/>
          <w:u w:val="single"/>
        </w:rPr>
      </w:pPr>
    </w:p>
    <w:p w:rsidR="00051C81" w:rsidRDefault="00051C81" w:rsidP="008338B3">
      <w:pPr>
        <w:jc w:val="both"/>
        <w:rPr>
          <w:rFonts w:ascii="Arial" w:hAnsi="Arial" w:cs="Arial"/>
          <w:b/>
          <w:u w:val="single"/>
        </w:rPr>
      </w:pPr>
    </w:p>
    <w:p w:rsidR="00302E83" w:rsidRPr="00744D4B" w:rsidRDefault="00302E83" w:rsidP="00302E83">
      <w:pPr>
        <w:jc w:val="both"/>
        <w:rPr>
          <w:rFonts w:ascii="Arial" w:hAnsi="Arial" w:cs="Arial"/>
          <w:b/>
        </w:rPr>
      </w:pPr>
      <w:r w:rsidRPr="00744D4B">
        <w:rPr>
          <w:rFonts w:ascii="Arial" w:hAnsi="Arial" w:cs="Arial"/>
          <w:b/>
        </w:rPr>
        <w:t xml:space="preserve">Aim of the lesson: </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pStyle w:val="ListParagraph"/>
        <w:numPr>
          <w:ilvl w:val="0"/>
          <w:numId w:val="1"/>
        </w:numPr>
        <w:jc w:val="both"/>
        <w:rPr>
          <w:rFonts w:ascii="Arial" w:hAnsi="Arial" w:cs="Arial"/>
          <w:sz w:val="22"/>
          <w:szCs w:val="22"/>
        </w:rPr>
      </w:pPr>
      <w:r>
        <w:rPr>
          <w:rFonts w:ascii="Arial" w:hAnsi="Arial" w:cs="Arial"/>
          <w:sz w:val="22"/>
          <w:szCs w:val="22"/>
        </w:rPr>
        <w:t>?</w:t>
      </w:r>
    </w:p>
    <w:p w:rsidR="00302E83" w:rsidRDefault="00302E83" w:rsidP="00302E83">
      <w:pPr>
        <w:jc w:val="both"/>
        <w:rPr>
          <w:rFonts w:ascii="Arial" w:hAnsi="Arial" w:cs="Arial"/>
          <w:sz w:val="22"/>
          <w:szCs w:val="22"/>
        </w:rPr>
      </w:pPr>
    </w:p>
    <w:p w:rsidR="00302E83" w:rsidRDefault="00302E83" w:rsidP="00302E83">
      <w:pPr>
        <w:jc w:val="both"/>
        <w:rPr>
          <w:rFonts w:ascii="Arial" w:hAnsi="Arial" w:cs="Arial"/>
          <w:sz w:val="22"/>
          <w:szCs w:val="22"/>
        </w:rPr>
      </w:pPr>
      <w:r w:rsidRPr="00026890">
        <w:rPr>
          <w:rFonts w:ascii="Arial" w:hAnsi="Arial" w:cs="Arial"/>
          <w:sz w:val="22"/>
          <w:szCs w:val="22"/>
        </w:rPr>
        <w:t xml:space="preserve">Distribute </w:t>
      </w:r>
      <w:r>
        <w:rPr>
          <w:rFonts w:ascii="Arial" w:hAnsi="Arial" w:cs="Arial"/>
          <w:sz w:val="22"/>
          <w:szCs w:val="22"/>
        </w:rPr>
        <w:t>an A6 paper to each pair as they</w:t>
      </w:r>
      <w:r w:rsidRPr="00026890">
        <w:rPr>
          <w:rFonts w:ascii="Arial" w:hAnsi="Arial" w:cs="Arial"/>
          <w:sz w:val="22"/>
          <w:szCs w:val="22"/>
        </w:rPr>
        <w:t xml:space="preserve"> finish </w:t>
      </w:r>
      <w:r>
        <w:rPr>
          <w:rFonts w:ascii="Arial" w:hAnsi="Arial" w:cs="Arial"/>
          <w:sz w:val="22"/>
          <w:szCs w:val="22"/>
        </w:rPr>
        <w:t>the ‘Aims’.</w:t>
      </w:r>
    </w:p>
    <w:p w:rsidR="00051C81" w:rsidRDefault="00051C81" w:rsidP="008338B3">
      <w:pPr>
        <w:jc w:val="both"/>
        <w:rPr>
          <w:rFonts w:ascii="Arial" w:hAnsi="Arial" w:cs="Arial"/>
          <w:b/>
          <w:u w:val="single"/>
        </w:rPr>
      </w:pPr>
    </w:p>
    <w:p w:rsidR="00051C81" w:rsidRDefault="00051C81" w:rsidP="008338B3">
      <w:pPr>
        <w:jc w:val="both"/>
        <w:rPr>
          <w:rFonts w:ascii="Arial" w:hAnsi="Arial" w:cs="Arial"/>
          <w:b/>
          <w:u w:val="single"/>
        </w:rPr>
      </w:pPr>
    </w:p>
    <w:p w:rsidR="00051C81" w:rsidRDefault="00051C81" w:rsidP="00051C81">
      <w:pPr>
        <w:jc w:val="both"/>
        <w:rPr>
          <w:rFonts w:ascii="Arial" w:hAnsi="Arial" w:cs="Arial"/>
          <w:b/>
          <w:u w:val="single"/>
        </w:rPr>
      </w:pPr>
      <w:r w:rsidRPr="00807241">
        <w:rPr>
          <w:rFonts w:ascii="Arial" w:hAnsi="Arial" w:cs="Arial"/>
          <w:b/>
          <w:u w:val="single"/>
        </w:rPr>
        <w:t xml:space="preserve">LESSON </w:t>
      </w:r>
      <w:r w:rsidR="0051439D">
        <w:rPr>
          <w:rFonts w:ascii="Arial" w:hAnsi="Arial" w:cs="Arial"/>
          <w:b/>
          <w:u w:val="single"/>
        </w:rPr>
        <w:t>75</w:t>
      </w:r>
    </w:p>
    <w:p w:rsidR="00051C81" w:rsidRDefault="00051C81" w:rsidP="00051C81">
      <w:pPr>
        <w:jc w:val="both"/>
        <w:rPr>
          <w:rFonts w:ascii="Arial" w:hAnsi="Arial" w:cs="Arial"/>
          <w:b/>
          <w:u w:val="single"/>
        </w:rPr>
      </w:pPr>
    </w:p>
    <w:p w:rsidR="008501AC" w:rsidRPr="00744D4B" w:rsidRDefault="008501AC" w:rsidP="008501AC">
      <w:pPr>
        <w:jc w:val="both"/>
        <w:rPr>
          <w:rFonts w:ascii="Arial" w:hAnsi="Arial" w:cs="Arial"/>
          <w:b/>
        </w:rPr>
      </w:pPr>
      <w:r w:rsidRPr="00744D4B">
        <w:rPr>
          <w:rFonts w:ascii="Arial" w:hAnsi="Arial" w:cs="Arial"/>
          <w:b/>
        </w:rPr>
        <w:t xml:space="preserve">Aim of the lesson: </w:t>
      </w:r>
    </w:p>
    <w:p w:rsidR="008501AC" w:rsidRPr="0095739E" w:rsidRDefault="008501AC" w:rsidP="008501AC">
      <w:pPr>
        <w:jc w:val="both"/>
        <w:rPr>
          <w:rFonts w:ascii="Arial" w:hAnsi="Arial" w:cs="Arial"/>
          <w:sz w:val="22"/>
          <w:szCs w:val="22"/>
        </w:rPr>
      </w:pPr>
    </w:p>
    <w:p w:rsidR="008501AC" w:rsidRPr="0051439D" w:rsidRDefault="008501AC" w:rsidP="008501AC">
      <w:pPr>
        <w:pStyle w:val="ListParagraph"/>
        <w:numPr>
          <w:ilvl w:val="0"/>
          <w:numId w:val="13"/>
        </w:numPr>
        <w:jc w:val="both"/>
        <w:rPr>
          <w:rFonts w:ascii="Arial" w:hAnsi="Arial" w:cs="Arial"/>
        </w:rPr>
      </w:pPr>
      <w:r w:rsidRPr="0051439D">
        <w:rPr>
          <w:rFonts w:ascii="Arial" w:hAnsi="Arial" w:cs="Arial"/>
        </w:rPr>
        <w:t>To read, highlight, take notes and create dot points of Chapter One, p. 1 and pp. 9 - 15</w:t>
      </w:r>
    </w:p>
    <w:p w:rsidR="00051C81" w:rsidRDefault="00051C81" w:rsidP="00051C81">
      <w:pPr>
        <w:jc w:val="both"/>
        <w:rPr>
          <w:rFonts w:ascii="Arial" w:hAnsi="Arial" w:cs="Arial"/>
          <w:b/>
          <w:u w:val="single"/>
        </w:rPr>
      </w:pPr>
    </w:p>
    <w:sectPr w:rsidR="00051C81" w:rsidSect="00190EE8">
      <w:headerReference w:type="default" r:id="rId10"/>
      <w:pgSz w:w="11906" w:h="16838"/>
      <w:pgMar w:top="709" w:right="566" w:bottom="568" w:left="85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1972" w:rsidRDefault="00811972" w:rsidP="000A4751">
      <w:r>
        <w:separator/>
      </w:r>
    </w:p>
  </w:endnote>
  <w:endnote w:type="continuationSeparator" w:id="0">
    <w:p w:rsidR="00811972" w:rsidRDefault="00811972" w:rsidP="000A4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1972" w:rsidRDefault="00811972" w:rsidP="000A4751">
      <w:r>
        <w:separator/>
      </w:r>
    </w:p>
  </w:footnote>
  <w:footnote w:type="continuationSeparator" w:id="0">
    <w:p w:rsidR="00811972" w:rsidRDefault="00811972" w:rsidP="000A47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199977"/>
      <w:docPartObj>
        <w:docPartGallery w:val="Page Numbers (Top of Page)"/>
        <w:docPartUnique/>
      </w:docPartObj>
    </w:sdtPr>
    <w:sdtContent>
      <w:p w:rsidR="00811972" w:rsidRDefault="00811972">
        <w:pPr>
          <w:pStyle w:val="Header"/>
          <w:jc w:val="right"/>
        </w:pPr>
        <w:r>
          <w:fldChar w:fldCharType="begin"/>
        </w:r>
        <w:r>
          <w:instrText xml:space="preserve"> PAGE   \* MERGEFORMAT </w:instrText>
        </w:r>
        <w:r>
          <w:fldChar w:fldCharType="separate"/>
        </w:r>
        <w:r w:rsidR="00B57DA4">
          <w:rPr>
            <w:noProof/>
          </w:rPr>
          <w:t>3</w:t>
        </w:r>
        <w:r>
          <w:rPr>
            <w:noProof/>
          </w:rPr>
          <w:fldChar w:fldCharType="end"/>
        </w:r>
      </w:p>
    </w:sdtContent>
  </w:sdt>
  <w:p w:rsidR="00811972" w:rsidRDefault="0081197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752D53"/>
    <w:multiLevelType w:val="hybridMultilevel"/>
    <w:tmpl w:val="E93C32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F9C122A"/>
    <w:multiLevelType w:val="hybridMultilevel"/>
    <w:tmpl w:val="2E980A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2CEB7707"/>
    <w:multiLevelType w:val="hybridMultilevel"/>
    <w:tmpl w:val="40DA6C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39FD66DD"/>
    <w:multiLevelType w:val="hybridMultilevel"/>
    <w:tmpl w:val="8212815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3BDB7DD2"/>
    <w:multiLevelType w:val="hybridMultilevel"/>
    <w:tmpl w:val="148220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3BEC1A7B"/>
    <w:multiLevelType w:val="hybridMultilevel"/>
    <w:tmpl w:val="2D3A79B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40F07A45"/>
    <w:multiLevelType w:val="hybridMultilevel"/>
    <w:tmpl w:val="983CA17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535362B6"/>
    <w:multiLevelType w:val="hybridMultilevel"/>
    <w:tmpl w:val="75C439B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nsid w:val="58F14D7C"/>
    <w:multiLevelType w:val="hybridMultilevel"/>
    <w:tmpl w:val="A09612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6C0F4CC8"/>
    <w:multiLevelType w:val="hybridMultilevel"/>
    <w:tmpl w:val="EA8A53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6F8F108B"/>
    <w:multiLevelType w:val="hybridMultilevel"/>
    <w:tmpl w:val="CC0EB95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70CD3FD9"/>
    <w:multiLevelType w:val="hybridMultilevel"/>
    <w:tmpl w:val="31C0078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73CC2C40"/>
    <w:multiLevelType w:val="hybridMultilevel"/>
    <w:tmpl w:val="983CA17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780F3313"/>
    <w:multiLevelType w:val="hybridMultilevel"/>
    <w:tmpl w:val="3FFE6D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7D5617B4"/>
    <w:multiLevelType w:val="hybridMultilevel"/>
    <w:tmpl w:val="33826DF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abstractNumId w:val="4"/>
  </w:num>
  <w:num w:numId="2">
    <w:abstractNumId w:val="13"/>
  </w:num>
  <w:num w:numId="3">
    <w:abstractNumId w:val="14"/>
  </w:num>
  <w:num w:numId="4">
    <w:abstractNumId w:val="10"/>
  </w:num>
  <w:num w:numId="5">
    <w:abstractNumId w:val="0"/>
  </w:num>
  <w:num w:numId="6">
    <w:abstractNumId w:val="9"/>
  </w:num>
  <w:num w:numId="7">
    <w:abstractNumId w:val="1"/>
  </w:num>
  <w:num w:numId="8">
    <w:abstractNumId w:val="11"/>
  </w:num>
  <w:num w:numId="9">
    <w:abstractNumId w:val="3"/>
  </w:num>
  <w:num w:numId="10">
    <w:abstractNumId w:val="5"/>
  </w:num>
  <w:num w:numId="11">
    <w:abstractNumId w:val="12"/>
  </w:num>
  <w:num w:numId="12">
    <w:abstractNumId w:val="6"/>
  </w:num>
  <w:num w:numId="13">
    <w:abstractNumId w:val="8"/>
  </w:num>
  <w:num w:numId="14">
    <w:abstractNumId w:val="7"/>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70D8"/>
    <w:rsid w:val="00023E58"/>
    <w:rsid w:val="00026890"/>
    <w:rsid w:val="00032C12"/>
    <w:rsid w:val="00034748"/>
    <w:rsid w:val="000360C6"/>
    <w:rsid w:val="00043BE7"/>
    <w:rsid w:val="00051C81"/>
    <w:rsid w:val="00054932"/>
    <w:rsid w:val="0005581B"/>
    <w:rsid w:val="000614EF"/>
    <w:rsid w:val="00064A56"/>
    <w:rsid w:val="00072C89"/>
    <w:rsid w:val="00083140"/>
    <w:rsid w:val="00095088"/>
    <w:rsid w:val="000A4751"/>
    <w:rsid w:val="000D0E9A"/>
    <w:rsid w:val="000D401F"/>
    <w:rsid w:val="000E25D4"/>
    <w:rsid w:val="000F06BA"/>
    <w:rsid w:val="00117B37"/>
    <w:rsid w:val="001267AF"/>
    <w:rsid w:val="0014307E"/>
    <w:rsid w:val="001445F8"/>
    <w:rsid w:val="00160F68"/>
    <w:rsid w:val="00163F54"/>
    <w:rsid w:val="00166349"/>
    <w:rsid w:val="00172055"/>
    <w:rsid w:val="00175CD0"/>
    <w:rsid w:val="00180EE4"/>
    <w:rsid w:val="00186C2F"/>
    <w:rsid w:val="00190EE8"/>
    <w:rsid w:val="001962A4"/>
    <w:rsid w:val="00197B7D"/>
    <w:rsid w:val="001A55E0"/>
    <w:rsid w:val="001B03DC"/>
    <w:rsid w:val="001B3A47"/>
    <w:rsid w:val="001C0AB5"/>
    <w:rsid w:val="001C18F5"/>
    <w:rsid w:val="001C3583"/>
    <w:rsid w:val="001D1EDC"/>
    <w:rsid w:val="001D3381"/>
    <w:rsid w:val="001F41B1"/>
    <w:rsid w:val="0022494F"/>
    <w:rsid w:val="002302E4"/>
    <w:rsid w:val="00231281"/>
    <w:rsid w:val="002450D6"/>
    <w:rsid w:val="00266404"/>
    <w:rsid w:val="0027210E"/>
    <w:rsid w:val="002737A5"/>
    <w:rsid w:val="00284F32"/>
    <w:rsid w:val="00291791"/>
    <w:rsid w:val="002932ED"/>
    <w:rsid w:val="00293828"/>
    <w:rsid w:val="002A0554"/>
    <w:rsid w:val="002B1A5D"/>
    <w:rsid w:val="002B2926"/>
    <w:rsid w:val="002B41E8"/>
    <w:rsid w:val="002B5F9D"/>
    <w:rsid w:val="002D496D"/>
    <w:rsid w:val="002D5195"/>
    <w:rsid w:val="002D6FE5"/>
    <w:rsid w:val="002E6289"/>
    <w:rsid w:val="002E63EC"/>
    <w:rsid w:val="00302E83"/>
    <w:rsid w:val="00305904"/>
    <w:rsid w:val="00306B00"/>
    <w:rsid w:val="003144BB"/>
    <w:rsid w:val="0031762B"/>
    <w:rsid w:val="00327A48"/>
    <w:rsid w:val="00332F27"/>
    <w:rsid w:val="003443C3"/>
    <w:rsid w:val="003523B8"/>
    <w:rsid w:val="00352C80"/>
    <w:rsid w:val="00354CD7"/>
    <w:rsid w:val="00360643"/>
    <w:rsid w:val="003702C1"/>
    <w:rsid w:val="00370743"/>
    <w:rsid w:val="00370758"/>
    <w:rsid w:val="00375428"/>
    <w:rsid w:val="00386C73"/>
    <w:rsid w:val="003934CF"/>
    <w:rsid w:val="00395D3B"/>
    <w:rsid w:val="003A0655"/>
    <w:rsid w:val="003A266F"/>
    <w:rsid w:val="003A36DC"/>
    <w:rsid w:val="003A5E96"/>
    <w:rsid w:val="003D2EE6"/>
    <w:rsid w:val="003D373D"/>
    <w:rsid w:val="003E18A3"/>
    <w:rsid w:val="003F58C8"/>
    <w:rsid w:val="003F7D45"/>
    <w:rsid w:val="0041057C"/>
    <w:rsid w:val="00417EFF"/>
    <w:rsid w:val="00421F34"/>
    <w:rsid w:val="004220A2"/>
    <w:rsid w:val="00455E90"/>
    <w:rsid w:val="004578DE"/>
    <w:rsid w:val="004579C4"/>
    <w:rsid w:val="004718A1"/>
    <w:rsid w:val="00475806"/>
    <w:rsid w:val="004770D8"/>
    <w:rsid w:val="004815DD"/>
    <w:rsid w:val="00485211"/>
    <w:rsid w:val="00490734"/>
    <w:rsid w:val="00493111"/>
    <w:rsid w:val="004A4F2A"/>
    <w:rsid w:val="004A694C"/>
    <w:rsid w:val="004B3BD4"/>
    <w:rsid w:val="004D59C1"/>
    <w:rsid w:val="004E4322"/>
    <w:rsid w:val="004F456C"/>
    <w:rsid w:val="004F4F21"/>
    <w:rsid w:val="004F5C82"/>
    <w:rsid w:val="0050452B"/>
    <w:rsid w:val="005049B0"/>
    <w:rsid w:val="00505A3B"/>
    <w:rsid w:val="0051439D"/>
    <w:rsid w:val="005147ED"/>
    <w:rsid w:val="005332E9"/>
    <w:rsid w:val="005356F1"/>
    <w:rsid w:val="005474CF"/>
    <w:rsid w:val="00550D00"/>
    <w:rsid w:val="00556645"/>
    <w:rsid w:val="00557C1F"/>
    <w:rsid w:val="00581F97"/>
    <w:rsid w:val="005945CC"/>
    <w:rsid w:val="005A7EED"/>
    <w:rsid w:val="005B0FAA"/>
    <w:rsid w:val="005B2B53"/>
    <w:rsid w:val="005C3172"/>
    <w:rsid w:val="005D609B"/>
    <w:rsid w:val="00604175"/>
    <w:rsid w:val="00625A26"/>
    <w:rsid w:val="00630B5B"/>
    <w:rsid w:val="00644C8F"/>
    <w:rsid w:val="00687C7E"/>
    <w:rsid w:val="00697E33"/>
    <w:rsid w:val="006A2646"/>
    <w:rsid w:val="006C59D5"/>
    <w:rsid w:val="006C61B7"/>
    <w:rsid w:val="006D6333"/>
    <w:rsid w:val="006E3265"/>
    <w:rsid w:val="0070539E"/>
    <w:rsid w:val="007100E3"/>
    <w:rsid w:val="00715A15"/>
    <w:rsid w:val="00720AF8"/>
    <w:rsid w:val="00723375"/>
    <w:rsid w:val="0072398B"/>
    <w:rsid w:val="0073748A"/>
    <w:rsid w:val="00744D4B"/>
    <w:rsid w:val="00752272"/>
    <w:rsid w:val="00760FF0"/>
    <w:rsid w:val="00777C7C"/>
    <w:rsid w:val="007969FC"/>
    <w:rsid w:val="007A1736"/>
    <w:rsid w:val="007A6623"/>
    <w:rsid w:val="007B03DD"/>
    <w:rsid w:val="007B5572"/>
    <w:rsid w:val="007B6945"/>
    <w:rsid w:val="007C3CD5"/>
    <w:rsid w:val="007C51B9"/>
    <w:rsid w:val="007D45D8"/>
    <w:rsid w:val="007F072E"/>
    <w:rsid w:val="007F7754"/>
    <w:rsid w:val="00807241"/>
    <w:rsid w:val="00811972"/>
    <w:rsid w:val="008272F4"/>
    <w:rsid w:val="008338B3"/>
    <w:rsid w:val="00835013"/>
    <w:rsid w:val="00841076"/>
    <w:rsid w:val="008501AC"/>
    <w:rsid w:val="00851440"/>
    <w:rsid w:val="00865D3C"/>
    <w:rsid w:val="00874877"/>
    <w:rsid w:val="00881731"/>
    <w:rsid w:val="008A29E5"/>
    <w:rsid w:val="008B6AD6"/>
    <w:rsid w:val="008D13E9"/>
    <w:rsid w:val="008F745B"/>
    <w:rsid w:val="00903B5B"/>
    <w:rsid w:val="00905E8B"/>
    <w:rsid w:val="009448AF"/>
    <w:rsid w:val="00950D6A"/>
    <w:rsid w:val="009510D9"/>
    <w:rsid w:val="009516C1"/>
    <w:rsid w:val="0095446D"/>
    <w:rsid w:val="0095739E"/>
    <w:rsid w:val="00960101"/>
    <w:rsid w:val="00962061"/>
    <w:rsid w:val="00963EB6"/>
    <w:rsid w:val="009700D0"/>
    <w:rsid w:val="0097379E"/>
    <w:rsid w:val="0098054A"/>
    <w:rsid w:val="009930E4"/>
    <w:rsid w:val="009B32E1"/>
    <w:rsid w:val="009C11A8"/>
    <w:rsid w:val="009C31D2"/>
    <w:rsid w:val="009E04DB"/>
    <w:rsid w:val="009E6C8F"/>
    <w:rsid w:val="00A15593"/>
    <w:rsid w:val="00A15F7E"/>
    <w:rsid w:val="00A34CAA"/>
    <w:rsid w:val="00A34FAB"/>
    <w:rsid w:val="00A36BCD"/>
    <w:rsid w:val="00A37770"/>
    <w:rsid w:val="00A54F30"/>
    <w:rsid w:val="00A74721"/>
    <w:rsid w:val="00A81596"/>
    <w:rsid w:val="00A8284B"/>
    <w:rsid w:val="00A951D8"/>
    <w:rsid w:val="00AB36E4"/>
    <w:rsid w:val="00AB3704"/>
    <w:rsid w:val="00AB3AE0"/>
    <w:rsid w:val="00AC3002"/>
    <w:rsid w:val="00AD246B"/>
    <w:rsid w:val="00AD7F3B"/>
    <w:rsid w:val="00AF485B"/>
    <w:rsid w:val="00B01B85"/>
    <w:rsid w:val="00B074DA"/>
    <w:rsid w:val="00B35134"/>
    <w:rsid w:val="00B35DA0"/>
    <w:rsid w:val="00B376B5"/>
    <w:rsid w:val="00B41823"/>
    <w:rsid w:val="00B57DA4"/>
    <w:rsid w:val="00B67CDE"/>
    <w:rsid w:val="00B733EE"/>
    <w:rsid w:val="00B74F4A"/>
    <w:rsid w:val="00B843CD"/>
    <w:rsid w:val="00B8735D"/>
    <w:rsid w:val="00BB1344"/>
    <w:rsid w:val="00BB1AEA"/>
    <w:rsid w:val="00BB43EB"/>
    <w:rsid w:val="00BD331E"/>
    <w:rsid w:val="00BE4CA4"/>
    <w:rsid w:val="00C16BA4"/>
    <w:rsid w:val="00C352A9"/>
    <w:rsid w:val="00C3719C"/>
    <w:rsid w:val="00C61AB6"/>
    <w:rsid w:val="00C63478"/>
    <w:rsid w:val="00C70B35"/>
    <w:rsid w:val="00C73633"/>
    <w:rsid w:val="00C73769"/>
    <w:rsid w:val="00C76E30"/>
    <w:rsid w:val="00C8335E"/>
    <w:rsid w:val="00C849F9"/>
    <w:rsid w:val="00C9158D"/>
    <w:rsid w:val="00C91E1D"/>
    <w:rsid w:val="00C957DE"/>
    <w:rsid w:val="00CA4F51"/>
    <w:rsid w:val="00CB232E"/>
    <w:rsid w:val="00CD3321"/>
    <w:rsid w:val="00CE0EE7"/>
    <w:rsid w:val="00CE39FA"/>
    <w:rsid w:val="00CF6748"/>
    <w:rsid w:val="00D10070"/>
    <w:rsid w:val="00D307A7"/>
    <w:rsid w:val="00D32DB5"/>
    <w:rsid w:val="00D439D9"/>
    <w:rsid w:val="00D43A91"/>
    <w:rsid w:val="00D43E32"/>
    <w:rsid w:val="00D519A5"/>
    <w:rsid w:val="00D5375A"/>
    <w:rsid w:val="00D57908"/>
    <w:rsid w:val="00D6255E"/>
    <w:rsid w:val="00D948CC"/>
    <w:rsid w:val="00DC1442"/>
    <w:rsid w:val="00DC4C31"/>
    <w:rsid w:val="00DC4EDF"/>
    <w:rsid w:val="00DD048B"/>
    <w:rsid w:val="00DD34E6"/>
    <w:rsid w:val="00DE759F"/>
    <w:rsid w:val="00E04284"/>
    <w:rsid w:val="00E20A0A"/>
    <w:rsid w:val="00E41048"/>
    <w:rsid w:val="00E4460D"/>
    <w:rsid w:val="00E52F33"/>
    <w:rsid w:val="00E53B98"/>
    <w:rsid w:val="00E5409D"/>
    <w:rsid w:val="00E57D8E"/>
    <w:rsid w:val="00E66936"/>
    <w:rsid w:val="00E71C16"/>
    <w:rsid w:val="00E733FF"/>
    <w:rsid w:val="00EA1AAD"/>
    <w:rsid w:val="00EB65AC"/>
    <w:rsid w:val="00EE0DBA"/>
    <w:rsid w:val="00EE5D68"/>
    <w:rsid w:val="00EF204F"/>
    <w:rsid w:val="00F11609"/>
    <w:rsid w:val="00F4689F"/>
    <w:rsid w:val="00F63BC5"/>
    <w:rsid w:val="00F67087"/>
    <w:rsid w:val="00F71289"/>
    <w:rsid w:val="00F87CA8"/>
    <w:rsid w:val="00FB59F3"/>
    <w:rsid w:val="00FB65BD"/>
    <w:rsid w:val="00FC4060"/>
    <w:rsid w:val="00FC7A9A"/>
    <w:rsid w:val="00FD10EC"/>
    <w:rsid w:val="00FD5818"/>
    <w:rsid w:val="00FF6C6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4D4B"/>
    <w:pPr>
      <w:ind w:left="720"/>
      <w:contextualSpacing/>
    </w:pPr>
  </w:style>
  <w:style w:type="paragraph" w:styleId="Header">
    <w:name w:val="header"/>
    <w:basedOn w:val="Normal"/>
    <w:link w:val="HeaderChar"/>
    <w:uiPriority w:val="99"/>
    <w:rsid w:val="000A4751"/>
    <w:pPr>
      <w:tabs>
        <w:tab w:val="center" w:pos="4513"/>
        <w:tab w:val="right" w:pos="9026"/>
      </w:tabs>
    </w:pPr>
  </w:style>
  <w:style w:type="character" w:customStyle="1" w:styleId="HeaderChar">
    <w:name w:val="Header Char"/>
    <w:basedOn w:val="DefaultParagraphFont"/>
    <w:link w:val="Header"/>
    <w:uiPriority w:val="99"/>
    <w:rsid w:val="000A4751"/>
    <w:rPr>
      <w:sz w:val="24"/>
      <w:szCs w:val="24"/>
    </w:rPr>
  </w:style>
  <w:style w:type="paragraph" w:styleId="Footer">
    <w:name w:val="footer"/>
    <w:basedOn w:val="Normal"/>
    <w:link w:val="FooterChar"/>
    <w:uiPriority w:val="99"/>
    <w:rsid w:val="000A4751"/>
    <w:pPr>
      <w:tabs>
        <w:tab w:val="center" w:pos="4513"/>
        <w:tab w:val="right" w:pos="9026"/>
      </w:tabs>
    </w:pPr>
  </w:style>
  <w:style w:type="character" w:customStyle="1" w:styleId="FooterChar">
    <w:name w:val="Footer Char"/>
    <w:basedOn w:val="DefaultParagraphFont"/>
    <w:link w:val="Footer"/>
    <w:uiPriority w:val="99"/>
    <w:rsid w:val="000A4751"/>
    <w:rPr>
      <w:sz w:val="24"/>
      <w:szCs w:val="24"/>
    </w:rPr>
  </w:style>
  <w:style w:type="paragraph" w:styleId="BalloonText">
    <w:name w:val="Balloon Text"/>
    <w:basedOn w:val="Normal"/>
    <w:link w:val="BalloonTextChar"/>
    <w:rsid w:val="0050452B"/>
    <w:rPr>
      <w:rFonts w:ascii="Tahoma" w:hAnsi="Tahoma" w:cs="Tahoma"/>
      <w:sz w:val="16"/>
      <w:szCs w:val="16"/>
    </w:rPr>
  </w:style>
  <w:style w:type="character" w:customStyle="1" w:styleId="BalloonTextChar">
    <w:name w:val="Balloon Text Char"/>
    <w:basedOn w:val="DefaultParagraphFont"/>
    <w:link w:val="BalloonText"/>
    <w:rsid w:val="0050452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4D4B"/>
    <w:pPr>
      <w:ind w:left="720"/>
      <w:contextualSpacing/>
    </w:pPr>
  </w:style>
  <w:style w:type="paragraph" w:styleId="Header">
    <w:name w:val="header"/>
    <w:basedOn w:val="Normal"/>
    <w:link w:val="HeaderChar"/>
    <w:uiPriority w:val="99"/>
    <w:rsid w:val="000A4751"/>
    <w:pPr>
      <w:tabs>
        <w:tab w:val="center" w:pos="4513"/>
        <w:tab w:val="right" w:pos="9026"/>
      </w:tabs>
    </w:pPr>
  </w:style>
  <w:style w:type="character" w:customStyle="1" w:styleId="HeaderChar">
    <w:name w:val="Header Char"/>
    <w:basedOn w:val="DefaultParagraphFont"/>
    <w:link w:val="Header"/>
    <w:uiPriority w:val="99"/>
    <w:rsid w:val="000A4751"/>
    <w:rPr>
      <w:sz w:val="24"/>
      <w:szCs w:val="24"/>
    </w:rPr>
  </w:style>
  <w:style w:type="paragraph" w:styleId="Footer">
    <w:name w:val="footer"/>
    <w:basedOn w:val="Normal"/>
    <w:link w:val="FooterChar"/>
    <w:uiPriority w:val="99"/>
    <w:rsid w:val="000A4751"/>
    <w:pPr>
      <w:tabs>
        <w:tab w:val="center" w:pos="4513"/>
        <w:tab w:val="right" w:pos="9026"/>
      </w:tabs>
    </w:pPr>
  </w:style>
  <w:style w:type="character" w:customStyle="1" w:styleId="FooterChar">
    <w:name w:val="Footer Char"/>
    <w:basedOn w:val="DefaultParagraphFont"/>
    <w:link w:val="Footer"/>
    <w:uiPriority w:val="99"/>
    <w:rsid w:val="000A4751"/>
    <w:rPr>
      <w:sz w:val="24"/>
      <w:szCs w:val="24"/>
    </w:rPr>
  </w:style>
  <w:style w:type="paragraph" w:styleId="BalloonText">
    <w:name w:val="Balloon Text"/>
    <w:basedOn w:val="Normal"/>
    <w:link w:val="BalloonTextChar"/>
    <w:rsid w:val="0050452B"/>
    <w:rPr>
      <w:rFonts w:ascii="Tahoma" w:hAnsi="Tahoma" w:cs="Tahoma"/>
      <w:sz w:val="16"/>
      <w:szCs w:val="16"/>
    </w:rPr>
  </w:style>
  <w:style w:type="character" w:customStyle="1" w:styleId="BalloonTextChar">
    <w:name w:val="Balloon Text Char"/>
    <w:basedOn w:val="DefaultParagraphFont"/>
    <w:link w:val="BalloonText"/>
    <w:rsid w:val="0050452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E984903A</Template>
  <TotalTime>68</TotalTime>
  <Pages>22</Pages>
  <Words>6017</Words>
  <Characters>30212</Characters>
  <Application>Microsoft Office Word</Application>
  <DocSecurity>0</DocSecurity>
  <Lines>251</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3</cp:revision>
  <cp:lastPrinted>2015-01-29T21:48:00Z</cp:lastPrinted>
  <dcterms:created xsi:type="dcterms:W3CDTF">2015-01-29T21:47:00Z</dcterms:created>
  <dcterms:modified xsi:type="dcterms:W3CDTF">2015-01-30T00:18:00Z</dcterms:modified>
</cp:coreProperties>
</file>