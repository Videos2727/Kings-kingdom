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613" w:rsidRPr="00C24185" w:rsidRDefault="00571264" w:rsidP="00571264">
      <w:pPr>
        <w:spacing w:after="200"/>
        <w:jc w:val="center"/>
        <w:rPr>
          <w:rFonts w:ascii="Comic Sans MS" w:eastAsia="Calibri" w:hAnsi="Comic Sans MS"/>
          <w:b/>
          <w:sz w:val="28"/>
          <w:szCs w:val="28"/>
        </w:rPr>
      </w:pPr>
      <w:r w:rsidRPr="00C24185">
        <w:rPr>
          <w:rFonts w:ascii="Comic Sans MS" w:eastAsia="Calibri" w:hAnsi="Comic Sans MS"/>
          <w:b/>
          <w:sz w:val="28"/>
          <w:szCs w:val="28"/>
        </w:rPr>
        <w:t>THE AGE OF IMPERIALISM</w:t>
      </w:r>
    </w:p>
    <w:p w:rsidR="00C24185" w:rsidRDefault="00C24185" w:rsidP="00E85613">
      <w:pPr>
        <w:spacing w:after="200"/>
        <w:jc w:val="both"/>
        <w:rPr>
          <w:rFonts w:ascii="Comic Sans MS" w:eastAsia="Calibri" w:hAnsi="Comic Sans MS"/>
          <w:lang w:val="en"/>
        </w:rPr>
      </w:pPr>
    </w:p>
    <w:p w:rsidR="00571264" w:rsidRPr="00C24185" w:rsidRDefault="00571264" w:rsidP="00E85613">
      <w:pPr>
        <w:spacing w:after="200"/>
        <w:jc w:val="both"/>
        <w:rPr>
          <w:rFonts w:ascii="Comic Sans MS" w:eastAsia="Calibri" w:hAnsi="Comic Sans MS"/>
          <w:lang w:val="en"/>
        </w:rPr>
      </w:pPr>
      <w:proofErr w:type="gramStart"/>
      <w:r w:rsidRPr="00C24185">
        <w:rPr>
          <w:rFonts w:ascii="Comic Sans MS" w:eastAsia="Calibri" w:hAnsi="Comic Sans MS"/>
          <w:lang w:val="en"/>
        </w:rPr>
        <w:t>The extension of a nation's authority and power by territorial acquisition</w:t>
      </w:r>
      <w:r w:rsidR="00C24185">
        <w:rPr>
          <w:rFonts w:ascii="Comic Sans MS" w:eastAsia="Calibri" w:hAnsi="Comic Sans MS"/>
          <w:lang w:val="en"/>
        </w:rPr>
        <w:t>,</w:t>
      </w:r>
      <w:r w:rsidRPr="00C24185">
        <w:rPr>
          <w:rFonts w:ascii="Comic Sans MS" w:eastAsia="Calibri" w:hAnsi="Comic Sans MS"/>
          <w:lang w:val="en"/>
        </w:rPr>
        <w:t xml:space="preserve"> or by the establishment of economic and political dominance over other nations.</w:t>
      </w:r>
      <w:proofErr w:type="gramEnd"/>
    </w:p>
    <w:p w:rsidR="00571264" w:rsidRPr="00C24185" w:rsidRDefault="00571264" w:rsidP="00571264">
      <w:pPr>
        <w:spacing w:after="200"/>
        <w:jc w:val="both"/>
        <w:rPr>
          <w:rFonts w:ascii="Comic Sans MS" w:eastAsia="Calibri" w:hAnsi="Comic Sans MS"/>
        </w:rPr>
      </w:pPr>
    </w:p>
    <w:p w:rsidR="00571264" w:rsidRPr="00C24185" w:rsidRDefault="00571264" w:rsidP="00571264">
      <w:pPr>
        <w:spacing w:after="200"/>
        <w:jc w:val="both"/>
        <w:rPr>
          <w:rFonts w:ascii="Comic Sans MS" w:eastAsia="Calibri" w:hAnsi="Comic Sans MS"/>
        </w:rPr>
      </w:pPr>
      <w:r w:rsidRPr="00C24185">
        <w:rPr>
          <w:rFonts w:ascii="Comic Sans MS" w:eastAsia="Calibri" w:hAnsi="Comic Sans MS"/>
        </w:rPr>
        <w:t>Fundamental reason</w:t>
      </w:r>
      <w:r w:rsidR="00C24185">
        <w:rPr>
          <w:rFonts w:ascii="Comic Sans MS" w:eastAsia="Calibri" w:hAnsi="Comic Sans MS"/>
        </w:rPr>
        <w:t>/motive was</w:t>
      </w:r>
      <w:r w:rsidRPr="00C24185">
        <w:rPr>
          <w:rFonts w:ascii="Comic Sans MS" w:eastAsia="Calibri" w:hAnsi="Comic Sans MS"/>
        </w:rPr>
        <w:t xml:space="preserve">: raw materials; markets; investment; glory, prestige, idealism. </w:t>
      </w:r>
    </w:p>
    <w:p w:rsidR="00571264" w:rsidRPr="00C24185" w:rsidRDefault="00571264" w:rsidP="00571264">
      <w:pPr>
        <w:spacing w:after="200"/>
        <w:jc w:val="both"/>
        <w:rPr>
          <w:rFonts w:ascii="Comic Sans MS" w:eastAsia="Calibri" w:hAnsi="Comic Sans MS"/>
          <w:b/>
        </w:rPr>
      </w:pPr>
    </w:p>
    <w:p w:rsidR="00E85613" w:rsidRPr="00C24185" w:rsidRDefault="00571264" w:rsidP="00E85613">
      <w:pPr>
        <w:spacing w:after="200"/>
        <w:jc w:val="both"/>
        <w:rPr>
          <w:rFonts w:ascii="Comic Sans MS" w:eastAsia="Calibri" w:hAnsi="Comic Sans MS"/>
        </w:rPr>
      </w:pPr>
      <w:r w:rsidRPr="00C24185">
        <w:rPr>
          <w:rFonts w:ascii="Comic Sans MS" w:eastAsia="Calibri" w:hAnsi="Comic Sans MS"/>
        </w:rPr>
        <w:t xml:space="preserve"> </w:t>
      </w:r>
      <w:r w:rsidR="00E85613" w:rsidRPr="00C24185">
        <w:rPr>
          <w:rFonts w:ascii="Comic Sans MS" w:eastAsia="Calibri" w:hAnsi="Comic Sans MS"/>
        </w:rPr>
        <w:t>‘Imperialism’ became a journalistic word d</w:t>
      </w:r>
      <w:r w:rsidRPr="00C24185">
        <w:rPr>
          <w:rFonts w:ascii="Comic Sans MS" w:eastAsia="Calibri" w:hAnsi="Comic Sans MS"/>
        </w:rPr>
        <w:t>uring the 1890s – Emperors and E</w:t>
      </w:r>
      <w:r w:rsidR="00E85613" w:rsidRPr="00C24185">
        <w:rPr>
          <w:rFonts w:ascii="Comic Sans MS" w:eastAsia="Calibri" w:hAnsi="Comic Sans MS"/>
        </w:rPr>
        <w:t>mpires were old</w:t>
      </w:r>
      <w:r w:rsidRPr="00C24185">
        <w:rPr>
          <w:rFonts w:ascii="Comic Sans MS" w:eastAsia="Calibri" w:hAnsi="Comic Sans MS"/>
        </w:rPr>
        <w:t>;</w:t>
      </w:r>
      <w:r w:rsidR="00E85613" w:rsidRPr="00C24185">
        <w:rPr>
          <w:rFonts w:ascii="Comic Sans MS" w:eastAsia="Calibri" w:hAnsi="Comic Sans MS"/>
        </w:rPr>
        <w:t xml:space="preserve"> but ‘Imperialism’ fairly new</w:t>
      </w:r>
      <w:r w:rsidRPr="00C24185">
        <w:rPr>
          <w:rFonts w:ascii="Comic Sans MS" w:eastAsia="Calibri" w:hAnsi="Comic Sans MS"/>
        </w:rPr>
        <w:t>.</w:t>
      </w:r>
    </w:p>
    <w:p w:rsidR="00571264" w:rsidRPr="00C24185" w:rsidRDefault="00571264" w:rsidP="00E85613">
      <w:pPr>
        <w:spacing w:after="200"/>
        <w:jc w:val="both"/>
        <w:rPr>
          <w:rFonts w:ascii="Comic Sans MS" w:eastAsia="Calibri" w:hAnsi="Comic Sans MS"/>
          <w:b/>
        </w:rPr>
      </w:pPr>
    </w:p>
    <w:p w:rsidR="00E85613" w:rsidRPr="00C24185" w:rsidRDefault="00E85613" w:rsidP="00E85613">
      <w:pPr>
        <w:spacing w:after="200"/>
        <w:jc w:val="both"/>
        <w:rPr>
          <w:rFonts w:ascii="Comic Sans MS" w:eastAsia="Calibri" w:hAnsi="Comic Sans MS"/>
          <w:b/>
        </w:rPr>
      </w:pPr>
      <w:r w:rsidRPr="00C24185">
        <w:rPr>
          <w:rFonts w:ascii="Comic Sans MS" w:eastAsia="Calibri" w:hAnsi="Comic Sans MS"/>
          <w:b/>
        </w:rPr>
        <w:t>BACKGROUND:</w:t>
      </w: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 xml:space="preserve">Territorial empires </w:t>
      </w:r>
      <w:r w:rsidR="00C24185">
        <w:rPr>
          <w:rFonts w:ascii="Comic Sans MS" w:eastAsia="Calibri" w:hAnsi="Comic Sans MS"/>
        </w:rPr>
        <w:t>we</w:t>
      </w:r>
      <w:r w:rsidRPr="00C24185">
        <w:rPr>
          <w:rFonts w:ascii="Comic Sans MS" w:eastAsia="Calibri" w:hAnsi="Comic Sans MS"/>
        </w:rPr>
        <w:t xml:space="preserve">re </w:t>
      </w:r>
      <w:r w:rsidR="00571264" w:rsidRPr="00C24185">
        <w:rPr>
          <w:rFonts w:ascii="Comic Sans MS" w:eastAsia="Calibri" w:hAnsi="Comic Sans MS"/>
        </w:rPr>
        <w:t>common: associated with cities</w:t>
      </w:r>
      <w:r w:rsidRPr="00C24185">
        <w:rPr>
          <w:rFonts w:ascii="Comic Sans MS" w:eastAsia="Calibri" w:hAnsi="Comic Sans MS"/>
        </w:rPr>
        <w:t>; dynasties; individuals</w:t>
      </w:r>
      <w:r w:rsidR="00571264" w:rsidRPr="00C24185">
        <w:rPr>
          <w:rFonts w:ascii="Comic Sans MS" w:eastAsia="Calibri" w:hAnsi="Comic Sans MS"/>
        </w:rPr>
        <w:t>;</w:t>
      </w:r>
      <w:r w:rsidRPr="00C24185">
        <w:rPr>
          <w:rFonts w:ascii="Comic Sans MS" w:eastAsia="Calibri" w:hAnsi="Comic Sans MS"/>
        </w:rPr>
        <w:t xml:space="preserve"> and countries– formal and informal empires, forms of domination or coercion</w:t>
      </w:r>
      <w:r w:rsidR="00C24185">
        <w:rPr>
          <w:rFonts w:ascii="Comic Sans MS" w:eastAsia="Calibri" w:hAnsi="Comic Sans MS"/>
        </w:rPr>
        <w:t>.</w:t>
      </w:r>
    </w:p>
    <w:p w:rsidR="00571264" w:rsidRPr="00C24185" w:rsidRDefault="00571264"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Empires built over long period of time, developing in an uneven way</w:t>
      </w:r>
      <w:r w:rsidR="00A501A8" w:rsidRPr="00C24185">
        <w:rPr>
          <w:rFonts w:ascii="Comic Sans MS" w:eastAsia="Calibri" w:hAnsi="Comic Sans MS"/>
        </w:rPr>
        <w:t xml:space="preserve"> - f</w:t>
      </w:r>
      <w:r w:rsidRPr="00C24185">
        <w:rPr>
          <w:rFonts w:ascii="Comic Sans MS" w:eastAsia="Calibri" w:hAnsi="Comic Sans MS"/>
        </w:rPr>
        <w:t>ollowing in former footsteps in search of new wealth</w:t>
      </w:r>
      <w:r w:rsidR="00A501A8" w:rsidRPr="00C24185">
        <w:rPr>
          <w:rFonts w:ascii="Comic Sans MS" w:eastAsia="Calibri" w:hAnsi="Comic Sans MS"/>
        </w:rPr>
        <w:t xml:space="preserve">. </w:t>
      </w:r>
      <w:r w:rsidRPr="00C24185">
        <w:rPr>
          <w:rFonts w:ascii="Comic Sans MS" w:eastAsia="Calibri" w:hAnsi="Comic Sans MS"/>
        </w:rPr>
        <w:t xml:space="preserve">Expansion of territory has been into Europe e.g. </w:t>
      </w:r>
    </w:p>
    <w:p w:rsidR="00A501A8" w:rsidRPr="00C24185" w:rsidRDefault="00A501A8"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Russia and Austria-Hungary expanded their borders within Europe; The Ottoman Empire reached as far north as Vienna</w:t>
      </w:r>
      <w:r w:rsidR="00ED5381" w:rsidRPr="00C24185">
        <w:rPr>
          <w:rFonts w:ascii="Comic Sans MS" w:eastAsia="Calibri" w:hAnsi="Comic Sans MS"/>
        </w:rPr>
        <w:t xml:space="preserve">. </w:t>
      </w:r>
      <w:r w:rsidRPr="00C24185">
        <w:rPr>
          <w:rFonts w:ascii="Comic Sans MS" w:eastAsia="Calibri" w:hAnsi="Comic Sans MS"/>
        </w:rPr>
        <w:t>Spain and Portugal expanded beyond the continent centuries earlier – into the New World</w:t>
      </w:r>
    </w:p>
    <w:p w:rsidR="00E85613" w:rsidRPr="00C24185" w:rsidRDefault="00E85613" w:rsidP="00E85613">
      <w:pPr>
        <w:spacing w:after="200"/>
        <w:jc w:val="both"/>
        <w:rPr>
          <w:rFonts w:ascii="Comic Sans MS" w:eastAsia="Calibri" w:hAnsi="Comic Sans MS"/>
        </w:rPr>
      </w:pPr>
    </w:p>
    <w:p w:rsidR="00C24185" w:rsidRDefault="00C24185" w:rsidP="00E85613">
      <w:pPr>
        <w:spacing w:after="200"/>
        <w:jc w:val="both"/>
        <w:rPr>
          <w:rFonts w:ascii="Comic Sans MS" w:eastAsia="Calibri" w:hAnsi="Comic Sans MS"/>
          <w:b/>
        </w:rPr>
      </w:pPr>
    </w:p>
    <w:p w:rsidR="00E85613" w:rsidRPr="00C24185" w:rsidRDefault="00E85613" w:rsidP="00E85613">
      <w:pPr>
        <w:spacing w:after="200"/>
        <w:jc w:val="both"/>
        <w:rPr>
          <w:rFonts w:ascii="Comic Sans MS" w:eastAsia="Calibri" w:hAnsi="Comic Sans MS"/>
          <w:b/>
        </w:rPr>
      </w:pPr>
      <w:r w:rsidRPr="00C24185">
        <w:rPr>
          <w:rFonts w:ascii="Comic Sans MS" w:eastAsia="Calibri" w:hAnsi="Comic Sans MS"/>
          <w:b/>
        </w:rPr>
        <w:t>BENEFITS:</w:t>
      </w: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From Trade to Conquest - A casual partition of the world</w:t>
      </w:r>
    </w:p>
    <w:p w:rsidR="00ED5381" w:rsidRPr="00C24185" w:rsidRDefault="00ED5381"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 xml:space="preserve">Exploration full of danger, establishing a colony </w:t>
      </w:r>
      <w:r w:rsidR="00ED5381" w:rsidRPr="00C24185">
        <w:rPr>
          <w:rFonts w:ascii="Comic Sans MS" w:eastAsia="Calibri" w:hAnsi="Comic Sans MS"/>
        </w:rPr>
        <w:t xml:space="preserve">was </w:t>
      </w:r>
      <w:r w:rsidRPr="00C24185">
        <w:rPr>
          <w:rFonts w:ascii="Comic Sans MS" w:eastAsia="Calibri" w:hAnsi="Comic Sans MS"/>
        </w:rPr>
        <w:t>great hardship</w:t>
      </w:r>
    </w:p>
    <w:p w:rsidR="00ED5381" w:rsidRPr="00C24185" w:rsidRDefault="00ED5381" w:rsidP="00E85613">
      <w:pPr>
        <w:spacing w:after="200"/>
        <w:jc w:val="both"/>
        <w:rPr>
          <w:rFonts w:ascii="Comic Sans MS" w:eastAsia="Calibri" w:hAnsi="Comic Sans MS"/>
        </w:rPr>
      </w:pPr>
    </w:p>
    <w:p w:rsidR="00E85613" w:rsidRDefault="00E85613" w:rsidP="00E85613">
      <w:pPr>
        <w:spacing w:after="200"/>
        <w:jc w:val="both"/>
        <w:rPr>
          <w:rFonts w:ascii="Comic Sans MS" w:eastAsia="Calibri" w:hAnsi="Comic Sans MS"/>
        </w:rPr>
      </w:pPr>
      <w:r w:rsidRPr="00C24185">
        <w:rPr>
          <w:rFonts w:ascii="Comic Sans MS" w:eastAsia="Calibri" w:hAnsi="Comic Sans MS"/>
        </w:rPr>
        <w:lastRenderedPageBreak/>
        <w:t>Economic exchange and technological advance</w:t>
      </w:r>
      <w:r w:rsidR="00ED5381" w:rsidRPr="00C24185">
        <w:rPr>
          <w:rFonts w:ascii="Comic Sans MS" w:eastAsia="Calibri" w:hAnsi="Comic Sans MS"/>
        </w:rPr>
        <w:t xml:space="preserve"> led to</w:t>
      </w:r>
      <w:r w:rsidRPr="00C24185">
        <w:rPr>
          <w:rFonts w:ascii="Comic Sans MS" w:eastAsia="Calibri" w:hAnsi="Comic Sans MS"/>
        </w:rPr>
        <w:t xml:space="preserve"> </w:t>
      </w:r>
      <w:r w:rsidR="00ED5381" w:rsidRPr="00C24185">
        <w:rPr>
          <w:rFonts w:ascii="Comic Sans MS" w:eastAsia="Calibri" w:hAnsi="Comic Sans MS"/>
        </w:rPr>
        <w:t>new global rivalries and</w:t>
      </w:r>
      <w:r w:rsidRPr="00C24185">
        <w:rPr>
          <w:rFonts w:ascii="Comic Sans MS" w:eastAsia="Calibri" w:hAnsi="Comic Sans MS"/>
        </w:rPr>
        <w:t xml:space="preserve"> ambitions</w:t>
      </w:r>
      <w:r w:rsidR="00ED5381" w:rsidRPr="00C24185">
        <w:rPr>
          <w:rFonts w:ascii="Comic Sans MS" w:eastAsia="Calibri" w:hAnsi="Comic Sans MS"/>
        </w:rPr>
        <w:t xml:space="preserve">. </w:t>
      </w:r>
      <w:r w:rsidRPr="00C24185">
        <w:rPr>
          <w:rFonts w:ascii="Comic Sans MS" w:eastAsia="Calibri" w:hAnsi="Comic Sans MS"/>
        </w:rPr>
        <w:t>Extended military defence systems for ‘self-protection</w:t>
      </w:r>
      <w:r w:rsidR="00ED5381" w:rsidRPr="00C24185">
        <w:rPr>
          <w:rFonts w:ascii="Comic Sans MS" w:eastAsia="Calibri" w:hAnsi="Comic Sans MS"/>
        </w:rPr>
        <w:t>’ were required</w:t>
      </w:r>
      <w:r w:rsidR="00C24185">
        <w:rPr>
          <w:rFonts w:ascii="Comic Sans MS" w:eastAsia="Calibri" w:hAnsi="Comic Sans MS"/>
        </w:rPr>
        <w:t>.</w:t>
      </w:r>
    </w:p>
    <w:p w:rsidR="00C24185" w:rsidRPr="00C24185" w:rsidRDefault="00C24185" w:rsidP="00E85613">
      <w:pPr>
        <w:spacing w:after="200"/>
        <w:jc w:val="both"/>
        <w:rPr>
          <w:rFonts w:ascii="Comic Sans MS" w:eastAsia="Calibri" w:hAnsi="Comic Sans MS"/>
        </w:rPr>
      </w:pPr>
    </w:p>
    <w:p w:rsidR="00E85613" w:rsidRDefault="00E85613" w:rsidP="00E85613">
      <w:pPr>
        <w:spacing w:after="200"/>
        <w:jc w:val="both"/>
        <w:rPr>
          <w:rFonts w:ascii="Comic Sans MS" w:eastAsia="Calibri" w:hAnsi="Comic Sans MS"/>
        </w:rPr>
      </w:pPr>
      <w:r w:rsidRPr="00C24185">
        <w:rPr>
          <w:rFonts w:ascii="Comic Sans MS" w:eastAsia="Calibri" w:hAnsi="Comic Sans MS"/>
        </w:rPr>
        <w:t xml:space="preserve">Spread of knowledge </w:t>
      </w:r>
      <w:r w:rsidR="00ED5381" w:rsidRPr="00C24185">
        <w:rPr>
          <w:rFonts w:ascii="Comic Sans MS" w:eastAsia="Calibri" w:hAnsi="Comic Sans MS"/>
        </w:rPr>
        <w:t xml:space="preserve">through </w:t>
      </w:r>
      <w:r w:rsidRPr="00C24185">
        <w:rPr>
          <w:rFonts w:ascii="Comic Sans MS" w:eastAsia="Calibri" w:hAnsi="Comic Sans MS"/>
        </w:rPr>
        <w:t>European expansion and global integration</w:t>
      </w:r>
      <w:r w:rsidR="00ED5381" w:rsidRPr="00C24185">
        <w:rPr>
          <w:rFonts w:ascii="Comic Sans MS" w:eastAsia="Calibri" w:hAnsi="Comic Sans MS"/>
        </w:rPr>
        <w:t xml:space="preserve">. </w:t>
      </w:r>
      <w:r w:rsidRPr="00C24185">
        <w:rPr>
          <w:rFonts w:ascii="Comic Sans MS" w:eastAsia="Calibri" w:hAnsi="Comic Sans MS"/>
        </w:rPr>
        <w:t>Expansion of trade, Christianity and scientific knowledge and administrative skills of the West expand</w:t>
      </w:r>
      <w:r w:rsidR="00ED5381" w:rsidRPr="00C24185">
        <w:rPr>
          <w:rFonts w:ascii="Comic Sans MS" w:eastAsia="Calibri" w:hAnsi="Comic Sans MS"/>
        </w:rPr>
        <w:t>ed</w:t>
      </w:r>
      <w:r w:rsidRPr="00C24185">
        <w:rPr>
          <w:rFonts w:ascii="Comic Sans MS" w:eastAsia="Calibri" w:hAnsi="Comic Sans MS"/>
        </w:rPr>
        <w:t xml:space="preserve"> boundaries of civilisation</w:t>
      </w:r>
      <w:r w:rsidR="00C24185">
        <w:rPr>
          <w:rFonts w:ascii="Comic Sans MS" w:eastAsia="Calibri" w:hAnsi="Comic Sans MS"/>
        </w:rPr>
        <w:t>.</w:t>
      </w:r>
    </w:p>
    <w:p w:rsidR="00C24185" w:rsidRPr="00C24185" w:rsidRDefault="00C24185"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 xml:space="preserve">Poverty could be transformed into prosperity; the savage saved; superstition vanish </w:t>
      </w:r>
      <w:r w:rsidR="00ED5381" w:rsidRPr="00C24185">
        <w:rPr>
          <w:rFonts w:ascii="Comic Sans MS" w:eastAsia="Calibri" w:hAnsi="Comic Sans MS"/>
        </w:rPr>
        <w:t>i</w:t>
      </w:r>
      <w:r w:rsidRPr="00C24185">
        <w:rPr>
          <w:rFonts w:ascii="Comic Sans MS" w:eastAsia="Calibri" w:hAnsi="Comic Sans MS"/>
        </w:rPr>
        <w:t>nto enlightenment; order imposed; turmoil and barbarism banished</w:t>
      </w:r>
    </w:p>
    <w:p w:rsidR="00ED5381" w:rsidRPr="00C24185" w:rsidRDefault="00ED5381" w:rsidP="00E85613">
      <w:pPr>
        <w:spacing w:after="200"/>
        <w:jc w:val="both"/>
        <w:rPr>
          <w:rFonts w:ascii="Comic Sans MS" w:eastAsia="Calibri" w:hAnsi="Comic Sans MS"/>
        </w:rPr>
      </w:pPr>
    </w:p>
    <w:p w:rsidR="00E85613" w:rsidRPr="00C24185" w:rsidRDefault="00BD3A85" w:rsidP="00E85613">
      <w:pPr>
        <w:spacing w:after="200"/>
        <w:jc w:val="both"/>
        <w:rPr>
          <w:rFonts w:ascii="Comic Sans MS" w:eastAsia="Calibri" w:hAnsi="Comic Sans MS"/>
        </w:rPr>
      </w:pPr>
      <w:r>
        <w:rPr>
          <w:rFonts w:ascii="Comic Sans MS" w:eastAsia="Calibri" w:hAnsi="Comic Sans MS"/>
        </w:rPr>
        <w:t>Chaos not in Western interest</w:t>
      </w:r>
      <w:r w:rsidR="00C24185" w:rsidRPr="00C24185">
        <w:rPr>
          <w:rFonts w:ascii="Comic Sans MS" w:eastAsia="Calibri" w:hAnsi="Comic Sans MS"/>
        </w:rPr>
        <w:t xml:space="preserve"> foreign beliefs, customs, practises sometimes offended West’s humanitarian instincts</w:t>
      </w:r>
      <w:r w:rsidR="00E85613" w:rsidRPr="00C24185">
        <w:rPr>
          <w:rFonts w:ascii="Comic Sans MS" w:eastAsia="Calibri" w:hAnsi="Comic Sans MS"/>
        </w:rPr>
        <w:t xml:space="preserve"> – </w:t>
      </w:r>
      <w:r w:rsidR="00C24185">
        <w:rPr>
          <w:rFonts w:ascii="Comic Sans MS" w:eastAsia="Calibri" w:hAnsi="Comic Sans MS"/>
        </w:rPr>
        <w:t>all disrupted trade patterns.</w:t>
      </w:r>
      <w:r w:rsidR="00E85613" w:rsidRPr="00C24185">
        <w:rPr>
          <w:rFonts w:ascii="Comic Sans MS" w:eastAsia="Calibri" w:hAnsi="Comic Sans MS"/>
        </w:rPr>
        <w:t xml:space="preserve"> </w:t>
      </w:r>
    </w:p>
    <w:p w:rsidR="00ED5381" w:rsidRPr="00C24185" w:rsidRDefault="00ED5381" w:rsidP="00E85613">
      <w:pPr>
        <w:spacing w:after="200"/>
        <w:jc w:val="both"/>
        <w:rPr>
          <w:rFonts w:ascii="Comic Sans MS" w:eastAsia="Calibri" w:hAnsi="Comic Sans MS"/>
        </w:rPr>
      </w:pPr>
    </w:p>
    <w:p w:rsidR="00E85613" w:rsidRPr="00C24185" w:rsidRDefault="00E85613" w:rsidP="00E85613">
      <w:pPr>
        <w:spacing w:after="200"/>
        <w:jc w:val="both"/>
        <w:rPr>
          <w:rFonts w:ascii="Comic Sans MS" w:eastAsia="Calibri" w:hAnsi="Comic Sans MS"/>
        </w:rPr>
      </w:pPr>
      <w:r w:rsidRPr="00C24185">
        <w:rPr>
          <w:rFonts w:ascii="Comic Sans MS" w:eastAsia="Calibri" w:hAnsi="Comic Sans MS"/>
        </w:rPr>
        <w:t xml:space="preserve">A belief that the amount in the world was fixed and a country could only prosper if able to gather its own wealth at the expense of other nations seeking to all become </w:t>
      </w:r>
      <w:r w:rsidR="00ED5381" w:rsidRPr="00C24185">
        <w:rPr>
          <w:rFonts w:ascii="Comic Sans MS" w:eastAsia="Calibri" w:hAnsi="Comic Sans MS"/>
        </w:rPr>
        <w:t>self-sufficient</w:t>
      </w:r>
      <w:r w:rsidRPr="00C24185">
        <w:rPr>
          <w:rFonts w:ascii="Comic Sans MS" w:eastAsia="Calibri" w:hAnsi="Comic Sans MS"/>
        </w:rPr>
        <w:t>, no need to purchase from others</w:t>
      </w:r>
    </w:p>
    <w:p w:rsidR="00ED5381" w:rsidRPr="00C24185" w:rsidRDefault="00ED5381" w:rsidP="00E85613">
      <w:pPr>
        <w:spacing w:after="200"/>
        <w:jc w:val="both"/>
        <w:rPr>
          <w:rFonts w:ascii="Comic Sans MS" w:eastAsia="Calibri" w:hAnsi="Comic Sans MS"/>
        </w:rPr>
      </w:pPr>
    </w:p>
    <w:p w:rsidR="00C24185" w:rsidRDefault="00C24185" w:rsidP="00C24185">
      <w:pPr>
        <w:spacing w:after="200"/>
        <w:jc w:val="both"/>
        <w:rPr>
          <w:rFonts w:ascii="Comic Sans MS" w:eastAsia="Calibri" w:hAnsi="Comic Sans MS"/>
        </w:rPr>
      </w:pPr>
      <w:r>
        <w:rPr>
          <w:rFonts w:ascii="Comic Sans MS" w:eastAsia="Calibri" w:hAnsi="Comic Sans MS"/>
        </w:rPr>
        <w:t>Popular assumption</w:t>
      </w:r>
      <w:r w:rsidR="00E85613" w:rsidRPr="00C24185">
        <w:rPr>
          <w:rFonts w:ascii="Comic Sans MS" w:eastAsia="Calibri" w:hAnsi="Comic Sans MS"/>
        </w:rPr>
        <w:t xml:space="preserve"> </w:t>
      </w:r>
      <w:r>
        <w:rPr>
          <w:rFonts w:ascii="Comic Sans MS" w:eastAsia="Calibri" w:hAnsi="Comic Sans MS"/>
        </w:rPr>
        <w:t xml:space="preserve">was </w:t>
      </w:r>
      <w:r w:rsidR="00E85613" w:rsidRPr="00C24185">
        <w:rPr>
          <w:rFonts w:ascii="Comic Sans MS" w:eastAsia="Calibri" w:hAnsi="Comic Sans MS"/>
        </w:rPr>
        <w:t xml:space="preserve">that a nation’s colonies </w:t>
      </w:r>
      <w:r w:rsidRPr="00C24185">
        <w:rPr>
          <w:rFonts w:ascii="Comic Sans MS" w:eastAsia="Calibri" w:hAnsi="Comic Sans MS"/>
        </w:rPr>
        <w:t xml:space="preserve">were </w:t>
      </w:r>
      <w:r w:rsidR="00E85613" w:rsidRPr="00C24185">
        <w:rPr>
          <w:rFonts w:ascii="Comic Sans MS" w:eastAsia="Calibri" w:hAnsi="Comic Sans MS"/>
        </w:rPr>
        <w:t xml:space="preserve">for </w:t>
      </w:r>
      <w:r>
        <w:rPr>
          <w:rFonts w:ascii="Comic Sans MS" w:eastAsia="Calibri" w:hAnsi="Comic Sans MS"/>
        </w:rPr>
        <w:t xml:space="preserve">the </w:t>
      </w:r>
      <w:r w:rsidR="00E85613" w:rsidRPr="00C24185">
        <w:rPr>
          <w:rFonts w:ascii="Comic Sans MS" w:eastAsia="Calibri" w:hAnsi="Comic Sans MS"/>
        </w:rPr>
        <w:t>prime purpose of benefiting the mother cou</w:t>
      </w:r>
      <w:r w:rsidRPr="00C24185">
        <w:rPr>
          <w:rFonts w:ascii="Comic Sans MS" w:eastAsia="Calibri" w:hAnsi="Comic Sans MS"/>
        </w:rPr>
        <w:t>ntry;</w:t>
      </w:r>
      <w:r w:rsidR="00E85613" w:rsidRPr="00C24185">
        <w:rPr>
          <w:rFonts w:ascii="Comic Sans MS" w:eastAsia="Calibri" w:hAnsi="Comic Sans MS"/>
        </w:rPr>
        <w:t xml:space="preserve"> items that could not be grown</w:t>
      </w:r>
      <w:r w:rsidRPr="00C24185">
        <w:rPr>
          <w:rFonts w:ascii="Comic Sans MS" w:eastAsia="Calibri" w:hAnsi="Comic Sans MS"/>
        </w:rPr>
        <w:t xml:space="preserve"> and unavailable</w:t>
      </w:r>
      <w:r w:rsidR="00E85613" w:rsidRPr="00C24185">
        <w:rPr>
          <w:rFonts w:ascii="Comic Sans MS" w:eastAsia="Calibri" w:hAnsi="Comic Sans MS"/>
        </w:rPr>
        <w:t xml:space="preserve"> in Europe</w:t>
      </w:r>
      <w:r>
        <w:rPr>
          <w:rFonts w:ascii="Comic Sans MS" w:eastAsia="Calibri" w:hAnsi="Comic Sans MS"/>
        </w:rPr>
        <w:t xml:space="preserve"> such as</w:t>
      </w:r>
      <w:r w:rsidR="00E85613" w:rsidRPr="00C24185">
        <w:rPr>
          <w:rFonts w:ascii="Comic Sans MS" w:eastAsia="Calibri" w:hAnsi="Comic Sans MS"/>
        </w:rPr>
        <w:t xml:space="preserve"> cotton, tobacco, sugar, spices</w:t>
      </w:r>
      <w:r w:rsidRPr="00C24185">
        <w:rPr>
          <w:rFonts w:ascii="Comic Sans MS" w:eastAsia="Calibri" w:hAnsi="Comic Sans MS"/>
        </w:rPr>
        <w:t xml:space="preserve">, rubber, oil. </w:t>
      </w:r>
    </w:p>
    <w:p w:rsidR="00C24185" w:rsidRDefault="00C24185" w:rsidP="00C24185">
      <w:pPr>
        <w:spacing w:after="200"/>
        <w:jc w:val="both"/>
        <w:rPr>
          <w:rFonts w:ascii="Comic Sans MS" w:eastAsia="Calibri" w:hAnsi="Comic Sans MS"/>
        </w:rPr>
      </w:pPr>
    </w:p>
    <w:p w:rsidR="00C24185" w:rsidRPr="00C24185" w:rsidRDefault="00C24185" w:rsidP="00C24185">
      <w:pPr>
        <w:spacing w:after="200"/>
        <w:jc w:val="both"/>
        <w:rPr>
          <w:rFonts w:ascii="Comic Sans MS" w:eastAsia="Calibri" w:hAnsi="Comic Sans MS"/>
        </w:rPr>
      </w:pPr>
      <w:r w:rsidRPr="00C24185">
        <w:rPr>
          <w:rFonts w:ascii="Comic Sans MS" w:eastAsia="Calibri" w:hAnsi="Comic Sans MS"/>
        </w:rPr>
        <w:t>Africa offered an abundance of slaves, cotton, coffee, sugar, tobacco</w:t>
      </w:r>
      <w:r>
        <w:rPr>
          <w:rFonts w:ascii="Comic Sans MS" w:eastAsia="Calibri" w:hAnsi="Comic Sans MS"/>
        </w:rPr>
        <w:t xml:space="preserve">; </w:t>
      </w:r>
      <w:r w:rsidRPr="00C24185">
        <w:rPr>
          <w:rFonts w:ascii="Comic Sans MS" w:eastAsia="Calibri" w:hAnsi="Comic Sans MS"/>
        </w:rPr>
        <w:t>Brazil</w:t>
      </w:r>
      <w:r>
        <w:rPr>
          <w:rFonts w:ascii="Comic Sans MS" w:eastAsia="Calibri" w:hAnsi="Comic Sans MS"/>
        </w:rPr>
        <w:t xml:space="preserve"> offered slaves gold and</w:t>
      </w:r>
      <w:r w:rsidRPr="00C24185">
        <w:rPr>
          <w:rFonts w:ascii="Comic Sans MS" w:eastAsia="Calibri" w:hAnsi="Comic Sans MS"/>
        </w:rPr>
        <w:t xml:space="preserve"> diamonds</w:t>
      </w:r>
      <w:r>
        <w:rPr>
          <w:rFonts w:ascii="Comic Sans MS" w:eastAsia="Calibri" w:hAnsi="Comic Sans MS"/>
        </w:rPr>
        <w:t>; t</w:t>
      </w:r>
      <w:r w:rsidRPr="00C24185">
        <w:rPr>
          <w:rFonts w:ascii="Comic Sans MS" w:eastAsia="Calibri" w:hAnsi="Comic Sans MS"/>
        </w:rPr>
        <w:t>obacco growth in America, cotton in southern colonies and sugar in Caribbean</w:t>
      </w:r>
      <w:r>
        <w:rPr>
          <w:rFonts w:ascii="Comic Sans MS" w:eastAsia="Calibri" w:hAnsi="Comic Sans MS"/>
        </w:rPr>
        <w:t>. Many other</w:t>
      </w:r>
      <w:r w:rsidRPr="00C24185">
        <w:rPr>
          <w:rFonts w:ascii="Comic Sans MS" w:eastAsia="Calibri" w:hAnsi="Comic Sans MS"/>
        </w:rPr>
        <w:t xml:space="preserve"> exotic produce, desire to spread Catholicism</w:t>
      </w:r>
    </w:p>
    <w:p w:rsidR="00E85613" w:rsidRPr="00C24185" w:rsidRDefault="00E85613" w:rsidP="00E85613">
      <w:pPr>
        <w:spacing w:after="200"/>
        <w:jc w:val="both"/>
        <w:rPr>
          <w:rFonts w:ascii="Comic Sans MS" w:eastAsia="Calibri" w:hAnsi="Comic Sans MS"/>
        </w:rPr>
      </w:pPr>
    </w:p>
    <w:p w:rsidR="00C24185" w:rsidRPr="00C24185" w:rsidRDefault="00C24185" w:rsidP="00E85613">
      <w:pPr>
        <w:spacing w:after="200"/>
        <w:jc w:val="both"/>
        <w:rPr>
          <w:rFonts w:ascii="Comic Sans MS" w:eastAsia="Calibri" w:hAnsi="Comic Sans MS"/>
        </w:rPr>
      </w:pPr>
    </w:p>
    <w:p w:rsidR="00E85613" w:rsidRPr="00C24185" w:rsidRDefault="00C24185" w:rsidP="00E85613">
      <w:pPr>
        <w:spacing w:after="200"/>
        <w:jc w:val="both"/>
        <w:rPr>
          <w:rFonts w:ascii="Comic Sans MS" w:eastAsia="Calibri" w:hAnsi="Comic Sans MS"/>
        </w:rPr>
      </w:pPr>
      <w:r w:rsidRPr="00C24185">
        <w:rPr>
          <w:rFonts w:ascii="Comic Sans MS" w:eastAsia="Calibri" w:hAnsi="Comic Sans MS"/>
        </w:rPr>
        <w:t>Colonies were a</w:t>
      </w:r>
      <w:r w:rsidR="00E85613" w:rsidRPr="00C24185">
        <w:rPr>
          <w:rFonts w:ascii="Comic Sans MS" w:eastAsia="Calibri" w:hAnsi="Comic Sans MS"/>
        </w:rPr>
        <w:t xml:space="preserve"> secure market and source of raw materials and market</w:t>
      </w:r>
      <w:r w:rsidRPr="00C24185">
        <w:rPr>
          <w:rFonts w:ascii="Comic Sans MS" w:eastAsia="Calibri" w:hAnsi="Comic Sans MS"/>
        </w:rPr>
        <w:t>; p</w:t>
      </w:r>
      <w:r w:rsidR="00E85613" w:rsidRPr="00C24185">
        <w:rPr>
          <w:rFonts w:ascii="Comic Sans MS" w:eastAsia="Calibri" w:hAnsi="Comic Sans MS"/>
        </w:rPr>
        <w:t>lus offered enormous lucrative markets for manufactured goods and opportunities for investment</w:t>
      </w:r>
      <w:r w:rsidRPr="00C24185">
        <w:rPr>
          <w:rFonts w:ascii="Comic Sans MS" w:eastAsia="Calibri" w:hAnsi="Comic Sans MS"/>
        </w:rPr>
        <w:t>.</w:t>
      </w:r>
    </w:p>
    <w:p w:rsidR="00C24185" w:rsidRPr="00C24185" w:rsidRDefault="00C24185" w:rsidP="00E85613">
      <w:pPr>
        <w:spacing w:after="200"/>
        <w:jc w:val="both"/>
        <w:rPr>
          <w:rFonts w:ascii="Comic Sans MS" w:eastAsia="Calibri" w:hAnsi="Comic Sans MS"/>
        </w:rPr>
      </w:pP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PORTUGAL AND SPAIN: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Portuguese geography lent itself to exploration Atlantic seaboard – </w:t>
      </w:r>
      <w:proofErr w:type="spellStart"/>
      <w:r w:rsidRPr="00E85613">
        <w:rPr>
          <w:rFonts w:ascii="Comic Sans MS" w:eastAsia="Calibri" w:hAnsi="Comic Sans MS"/>
          <w:sz w:val="22"/>
          <w:szCs w:val="22"/>
        </w:rPr>
        <w:t>Bartolomeu</w:t>
      </w:r>
      <w:proofErr w:type="spellEnd"/>
      <w:r w:rsidRPr="00E85613">
        <w:rPr>
          <w:rFonts w:ascii="Comic Sans MS" w:eastAsia="Calibri" w:hAnsi="Comic Sans MS"/>
          <w:sz w:val="22"/>
          <w:szCs w:val="22"/>
        </w:rPr>
        <w:t xml:space="preserve"> Dias reached Cape of Good Hope 1480s to circumnavigate Africa; Vasco de Gama reached India a decade later – colonies in Goa Macau, E Timor, Brazil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17 century in decline stronger European rivals 1822 Brazil independence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Spain 1492 Columbus across Atlantic, Italian with Spanish backers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17 century stretched California to Chile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Vasco Nunez Balboa discovery of Pacific 1513</w:t>
      </w:r>
    </w:p>
    <w:p w:rsidR="00E85613" w:rsidRPr="00E85613" w:rsidRDefault="00E85613" w:rsidP="00E85613">
      <w:pPr>
        <w:spacing w:after="200"/>
        <w:jc w:val="both"/>
        <w:rPr>
          <w:rFonts w:ascii="Comic Sans MS" w:eastAsia="Calibri" w:hAnsi="Comic Sans MS"/>
          <w:sz w:val="22"/>
          <w:szCs w:val="22"/>
        </w:rPr>
      </w:pPr>
      <w:proofErr w:type="spellStart"/>
      <w:r w:rsidRPr="00E85613">
        <w:rPr>
          <w:rFonts w:ascii="Comic Sans MS" w:eastAsia="Calibri" w:hAnsi="Comic Sans MS"/>
          <w:sz w:val="22"/>
          <w:szCs w:val="22"/>
        </w:rPr>
        <w:t>Hernan</w:t>
      </w:r>
      <w:proofErr w:type="spellEnd"/>
      <w:r w:rsidRPr="00E85613">
        <w:rPr>
          <w:rFonts w:ascii="Comic Sans MS" w:eastAsia="Calibri" w:hAnsi="Comic Sans MS"/>
          <w:sz w:val="22"/>
          <w:szCs w:val="22"/>
        </w:rPr>
        <w:t xml:space="preserve"> Cortes defeat Aztecs 1519 – 1521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Francisco Pizarro defeat Incas early 1530s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Plus colonial involvement in America claim to parts of California 1542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Mexican independence 1821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Regained control of Florida end of war of independence 1776-83 – relinquished to US 1821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Motives: gold, slaves, exotic produce, desire to spread Catholicism</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FRANCE: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French began empire 1605 with Nova Scotia, Canada 1608 Quebec established, presence in Caribbean 1624 and French Guiana north </w:t>
      </w:r>
      <w:proofErr w:type="spellStart"/>
      <w:r w:rsidRPr="00E85613">
        <w:rPr>
          <w:rFonts w:ascii="Comic Sans MS" w:eastAsia="Calibri" w:hAnsi="Comic Sans MS"/>
          <w:sz w:val="22"/>
          <w:szCs w:val="22"/>
        </w:rPr>
        <w:t>coast s</w:t>
      </w:r>
      <w:proofErr w:type="spellEnd"/>
      <w:r w:rsidRPr="00E85613">
        <w:rPr>
          <w:rFonts w:ascii="Comic Sans MS" w:eastAsia="Calibri" w:hAnsi="Comic Sans MS"/>
          <w:sz w:val="22"/>
          <w:szCs w:val="22"/>
        </w:rPr>
        <w:t xml:space="preserve"> America, Haiti 1659 and Senegal presence in Egypt with Napoleon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Defeat in Seven Years War 1756 – 63 ended </w:t>
      </w:r>
      <w:proofErr w:type="spellStart"/>
      <w:r w:rsidRPr="00E85613">
        <w:rPr>
          <w:rFonts w:ascii="Comic Sans MS" w:eastAsia="Calibri" w:hAnsi="Comic Sans MS"/>
          <w:sz w:val="22"/>
          <w:szCs w:val="22"/>
        </w:rPr>
        <w:t>n</w:t>
      </w:r>
      <w:proofErr w:type="spellEnd"/>
      <w:r w:rsidRPr="00E85613">
        <w:rPr>
          <w:rFonts w:ascii="Comic Sans MS" w:eastAsia="Calibri" w:hAnsi="Comic Sans MS"/>
          <w:sz w:val="22"/>
          <w:szCs w:val="22"/>
        </w:rPr>
        <w:t xml:space="preserve"> American occupation 1763 treaty granted all territory to Britain east of Mississippi and previous French Canada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1830s takeover of Algeria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French squeezed out of India by British, directed interests into indo china – modern Vietnam, Thailand, Cambodia, Laos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Emperor </w:t>
      </w:r>
      <w:proofErr w:type="spellStart"/>
      <w:r w:rsidRPr="00E85613">
        <w:rPr>
          <w:rFonts w:ascii="Comic Sans MS" w:eastAsia="Calibri" w:hAnsi="Comic Sans MS"/>
          <w:sz w:val="22"/>
          <w:szCs w:val="22"/>
        </w:rPr>
        <w:t>Gia</w:t>
      </w:r>
      <w:proofErr w:type="spellEnd"/>
      <w:r w:rsidRPr="00E85613">
        <w:rPr>
          <w:rFonts w:ascii="Comic Sans MS" w:eastAsia="Calibri" w:hAnsi="Comic Sans MS"/>
          <w:sz w:val="22"/>
          <w:szCs w:val="22"/>
        </w:rPr>
        <w:t xml:space="preserve"> long wanted to exclude westerners; suspicious of Christian missionaries, ideas conflicted with Vietnamese traditional beliefs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His successors turned mild persecution to policy of violence and cruelty prompting calls for western intervention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Vietnam, thousand years to free from china, absorbed culture; 1858 – 1893 French gradually took over as exploitative rule for the benefit of metropolitan France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Became unified in 1802 after periods of civil war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French influence stemmed from desire to protect missionaries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Two leading </w:t>
      </w:r>
      <w:proofErr w:type="gramStart"/>
      <w:r w:rsidRPr="00E85613">
        <w:rPr>
          <w:rFonts w:ascii="Comic Sans MS" w:eastAsia="Calibri" w:hAnsi="Comic Sans MS"/>
          <w:sz w:val="22"/>
          <w:szCs w:val="22"/>
        </w:rPr>
        <w:t>classes</w:t>
      </w:r>
      <w:proofErr w:type="gramEnd"/>
      <w:r w:rsidRPr="00E85613">
        <w:rPr>
          <w:rFonts w:ascii="Comic Sans MS" w:eastAsia="Calibri" w:hAnsi="Comic Sans MS"/>
          <w:sz w:val="22"/>
          <w:szCs w:val="22"/>
        </w:rPr>
        <w:t xml:space="preserve"> aristocracy and mandarins. Mandarin had to master Confucian classics, not hereditary – guarded their achievements and position – opposed western thinking because challenged Confucianism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 isolation precluded western trade, natural resources remained untouched and undeveloped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Saigon 1862 France gained provinces near Saigon, ports were opened, missionaries allowed to spread message, not allowed to offer concessions to other powers – all influenced by threat of rebellion in north, so chose to mollify French threat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Year later Cambodian king faced threats from Siam and grateful of French help, became a protectorate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1867 rebel attacks in Vietnam prompted France to force country to accept protectorate and control external relations, control of all administration all region fell 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Vietnamese people used only to assist in exploitation of nation as labour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State monopolies, high taxation, sharecropping drove most into poverty – land rent high, feudal manner, peasants to pay landlord 40% of normal crop regardless of harvest and expected to give landlords gifts of food or working days without pay – landlords relied on interest payments rather than focus on improving cultivation methods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Government monopolies over opium as well as national drink, rice wine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Salt produced by peasants for the government then had to buy it back with high tax on 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Moved peasants to rubber plants horrendous conditions – coal, tin, lime exploited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Railways, canals, irrigation, cities beautified, positive developments only benefitted French and minority of wealthy Vietnamese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Didn’t allow an indigenous middle class to develop, all managers, technicians, engineers imported from France</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French intolerant of people and customs, little to endear their charges.</w:t>
      </w:r>
      <w:proofErr w:type="gram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Manadarins</w:t>
      </w:r>
      <w:proofErr w:type="spellEnd"/>
      <w:r w:rsidRPr="00E85613">
        <w:rPr>
          <w:rFonts w:ascii="Comic Sans MS" w:eastAsia="Calibri" w:hAnsi="Comic Sans MS"/>
          <w:sz w:val="22"/>
          <w:szCs w:val="22"/>
        </w:rPr>
        <w:t xml:space="preserve"> lost responsibility; those who cooperated </w:t>
      </w:r>
      <w:proofErr w:type="gramStart"/>
      <w:r w:rsidRPr="00E85613">
        <w:rPr>
          <w:rFonts w:ascii="Comic Sans MS" w:eastAsia="Calibri" w:hAnsi="Comic Sans MS"/>
          <w:sz w:val="22"/>
          <w:szCs w:val="22"/>
        </w:rPr>
        <w:t>fell</w:t>
      </w:r>
      <w:proofErr w:type="gramEnd"/>
      <w:r w:rsidRPr="00E85613">
        <w:rPr>
          <w:rFonts w:ascii="Comic Sans MS" w:eastAsia="Calibri" w:hAnsi="Comic Sans MS"/>
          <w:sz w:val="22"/>
          <w:szCs w:val="22"/>
        </w:rPr>
        <w:t xml:space="preserve"> fowl of corruption and lost the peoples’ respect – only rise so far – goal was assimilation to French culture, opposition never tolerated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A young </w:t>
      </w:r>
      <w:proofErr w:type="spellStart"/>
      <w:r w:rsidRPr="00E85613">
        <w:rPr>
          <w:rFonts w:ascii="Comic Sans MS" w:eastAsia="Calibri" w:hAnsi="Comic Sans MS"/>
          <w:sz w:val="22"/>
          <w:szCs w:val="22"/>
        </w:rPr>
        <w:t>ho</w:t>
      </w:r>
      <w:proofErr w:type="spellEnd"/>
      <w:r w:rsidRPr="00E85613">
        <w:rPr>
          <w:rFonts w:ascii="Comic Sans MS" w:eastAsia="Calibri" w:hAnsi="Comic Sans MS"/>
          <w:sz w:val="22"/>
          <w:szCs w:val="22"/>
        </w:rPr>
        <w:t xml:space="preserve"> chi minh increasingly aware of injustice of French rule</w:t>
      </w:r>
    </w:p>
    <w:p w:rsidR="00E85613" w:rsidRPr="00E85613" w:rsidRDefault="00E85613" w:rsidP="00E85613">
      <w:pPr>
        <w:spacing w:after="200"/>
        <w:jc w:val="both"/>
        <w:rPr>
          <w:rFonts w:ascii="Comic Sans MS" w:eastAsia="Calibri" w:hAnsi="Comic Sans MS"/>
          <w:b/>
          <w:sz w:val="22"/>
          <w:szCs w:val="22"/>
        </w:rPr>
      </w:pPr>
    </w:p>
    <w:p w:rsidR="007E62C6" w:rsidRPr="00E85613" w:rsidRDefault="007E62C6" w:rsidP="007E62C6">
      <w:pPr>
        <w:spacing w:after="200"/>
        <w:jc w:val="both"/>
        <w:rPr>
          <w:rFonts w:ascii="Comic Sans MS" w:eastAsia="Calibri" w:hAnsi="Comic Sans MS"/>
          <w:b/>
          <w:sz w:val="22"/>
          <w:szCs w:val="22"/>
        </w:rPr>
      </w:pPr>
      <w:r w:rsidRPr="00E85613">
        <w:rPr>
          <w:rFonts w:ascii="Comic Sans MS" w:eastAsia="Calibri" w:hAnsi="Comic Sans MS"/>
          <w:b/>
          <w:sz w:val="22"/>
          <w:szCs w:val="22"/>
        </w:rPr>
        <w:t>CAUSES: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Global trading networks needed protection in case of war</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Industrial revolution meant low cost output carried across the globe, flowing back to the mother country between the colonies created a yawning chasm between industrialised and </w:t>
      </w:r>
      <w:proofErr w:type="spellStart"/>
      <w:r w:rsidRPr="00E85613">
        <w:rPr>
          <w:rFonts w:ascii="Comic Sans MS" w:eastAsia="Calibri" w:hAnsi="Comic Sans MS"/>
          <w:sz w:val="22"/>
          <w:szCs w:val="22"/>
        </w:rPr>
        <w:t>non industrialised</w:t>
      </w:r>
      <w:proofErr w:type="spellEnd"/>
      <w:r w:rsidRPr="00E85613">
        <w:rPr>
          <w:rFonts w:ascii="Comic Sans MS" w:eastAsia="Calibri" w:hAnsi="Comic Sans MS"/>
          <w:sz w:val="22"/>
          <w:szCs w:val="22"/>
        </w:rPr>
        <w:t xml:space="preserve"> peoples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Steam power and screw propellers reduced journey times. Opening of Suez reduced journey to India from 3 months to 17 days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Mechanical inventiveness to industrial processes made possible expansion of manufacturing output and with it the need for wider markets; swelled demand for raw materials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Advances in communication the product of the same technology contributed to ease at which wider markets could be served and distant commodities exploited</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Medical advances increased likelihood of expatriate survival</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Few parts of Africa, Asia and pacific not under European, Japanese or US control by the turn of 20</w:t>
      </w:r>
      <w:r w:rsidRPr="00E85613">
        <w:rPr>
          <w:rFonts w:ascii="Comic Sans MS" w:eastAsia="Calibri" w:hAnsi="Comic Sans MS"/>
          <w:sz w:val="22"/>
          <w:szCs w:val="22"/>
          <w:vertAlign w:val="superscript"/>
        </w:rPr>
        <w:t>th</w:t>
      </w:r>
      <w:r w:rsidRPr="00E85613">
        <w:rPr>
          <w:rFonts w:ascii="Comic Sans MS" w:eastAsia="Calibri" w:hAnsi="Comic Sans MS"/>
          <w:sz w:val="22"/>
          <w:szCs w:val="22"/>
        </w:rPr>
        <w:t xml:space="preserve"> century</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European economic growth and industrialisation created a demand for raw materials and markets to control</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14 and 16 centuries rebirth of modern thinking renaissance and a yearning to reach beyond Europe seeking new lands like new planets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Others wanted to spread Christianity and civilisation</w:t>
      </w:r>
    </w:p>
    <w:p w:rsidR="007E62C6" w:rsidRPr="00E85613" w:rsidRDefault="007E62C6" w:rsidP="007E62C6">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Between  1848</w:t>
      </w:r>
      <w:proofErr w:type="gramEnd"/>
      <w:r w:rsidRPr="00E85613">
        <w:rPr>
          <w:rFonts w:ascii="Comic Sans MS" w:eastAsia="Calibri" w:hAnsi="Comic Sans MS"/>
          <w:sz w:val="22"/>
          <w:szCs w:val="22"/>
        </w:rPr>
        <w:t>-1914 the major world powers embarked on a process of massive imperial expansion</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Economic necessity, greed, strategic advantage, idealism, power, prestige</w:t>
      </w:r>
    </w:p>
    <w:p w:rsidR="007E62C6" w:rsidRDefault="007E62C6" w:rsidP="00E85613">
      <w:pPr>
        <w:spacing w:after="200"/>
        <w:jc w:val="both"/>
        <w:rPr>
          <w:rFonts w:ascii="Comic Sans MS" w:eastAsia="Calibri" w:hAnsi="Comic Sans MS"/>
          <w:b/>
          <w:sz w:val="22"/>
          <w:szCs w:val="22"/>
        </w:rPr>
      </w:pPr>
    </w:p>
    <w:p w:rsidR="007E62C6" w:rsidRDefault="007E62C6"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BRITAIN: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1600s private companies granted charters to explore, trade, establish settlements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Political control set up around settlements in defiance of existing power presence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1607 establishment of virgin pilgrim fathers in New Plymouth 1620, next 100 years a series of colonies along eastern seaboard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Prime motivation was tobacco growth in America, cotton in southern colonies and sugar in Caribbean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Industrial revolution profitable triangular trade</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MERCANTILIST SYSTEM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Sea lanes – the arteries of trade, exchange of goods on a global scale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 belief that the amount in the world was fixed and a country could only prosper if able to gather its own wealth at the expense of other nations seeking to all become </w:t>
      </w:r>
      <w:r w:rsidR="007E62C6" w:rsidRPr="00E85613">
        <w:rPr>
          <w:rFonts w:ascii="Comic Sans MS" w:eastAsia="Calibri" w:hAnsi="Comic Sans MS"/>
          <w:sz w:val="22"/>
          <w:szCs w:val="22"/>
        </w:rPr>
        <w:t>self-sufficient</w:t>
      </w:r>
      <w:r w:rsidRPr="00E85613">
        <w:rPr>
          <w:rFonts w:ascii="Comic Sans MS" w:eastAsia="Calibri" w:hAnsi="Comic Sans MS"/>
          <w:sz w:val="22"/>
          <w:szCs w:val="22"/>
        </w:rPr>
        <w:t>, no need to purchase from others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Colonists only expected to buy from mother country guaranteeing growing markets</w:t>
      </w:r>
      <w:r w:rsidR="007E62C6" w:rsidRPr="00E85613">
        <w:rPr>
          <w:rFonts w:ascii="Comic Sans MS" w:eastAsia="Calibri" w:hAnsi="Comic Sans MS"/>
          <w:sz w:val="22"/>
          <w:szCs w:val="22"/>
        </w:rPr>
        <w:t>; not</w:t>
      </w:r>
      <w:r w:rsidRPr="00E85613">
        <w:rPr>
          <w:rFonts w:ascii="Comic Sans MS" w:eastAsia="Calibri" w:hAnsi="Comic Sans MS"/>
          <w:sz w:val="22"/>
          <w:szCs w:val="22"/>
        </w:rPr>
        <w:t xml:space="preserve"> allowed to establish industries that competed; goods produced to go to mother carried in ships belonging to mother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secure market and source of raw materials and market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Colonists regarded as suppliers of primary products and returned as manufactured goods – the opening up of new territories seen as a means to provide cheaper materials hostile natives or foreign rivals required the need to develop fortifications – security provided and therefore new settlements sprang up a vital outlet for surplus populations avoiding social conflict and unemployment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Failure to accommodate colonists would lead to a repeat of revolution colonies needed to be designed to retain loyalty and imperialistic attitudes and imperial association to secure allegiance and economic prosperity and viability Local labour extracted resources armed forces deployed to protect colonies and provide internal security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Growing colonies began to resent mother control, could trade with all nations, frustrated at unavailability of mother ships wanted to produce own industries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Economic grievances grew into political grievances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b/>
          <w:sz w:val="22"/>
          <w:szCs w:val="22"/>
        </w:rPr>
        <w:t xml:space="preserve">Boston Tea Party: </w:t>
      </w:r>
      <w:r w:rsidRPr="00E85613">
        <w:rPr>
          <w:rFonts w:ascii="Comic Sans MS" w:eastAsia="Calibri" w:hAnsi="Comic Sans MS"/>
          <w:sz w:val="22"/>
          <w:szCs w:val="22"/>
        </w:rPr>
        <w:t xml:space="preserve">New taxes and duties imposed on 13 American colonies to assert control after 7 years war; colonists defence had to be paid for and Britain in financial trouble, additional taxation exacerbated the </w:t>
      </w:r>
      <w:proofErr w:type="gramStart"/>
      <w:r w:rsidRPr="00E85613">
        <w:rPr>
          <w:rFonts w:ascii="Comic Sans MS" w:eastAsia="Calibri" w:hAnsi="Comic Sans MS"/>
          <w:sz w:val="22"/>
          <w:szCs w:val="22"/>
        </w:rPr>
        <w:t>grievances  of</w:t>
      </w:r>
      <w:proofErr w:type="gram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merchantilism</w:t>
      </w:r>
      <w:proofErr w:type="spellEnd"/>
      <w:r w:rsidRPr="00E85613">
        <w:rPr>
          <w:rFonts w:ascii="Comic Sans MS" w:eastAsia="Calibri" w:hAnsi="Comic Sans MS"/>
          <w:sz w:val="22"/>
          <w:szCs w:val="22"/>
        </w:rPr>
        <w:t xml:space="preserve"> – ‘no taxation without representation’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Boston massacre 1770 – 5 protestors; 1773 Boston tea party; 1775 all out revolt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had attempted to tighten trade restrictions in America to recoup some of the enormous costs to administer and defend the North American colonies; she succeeded only in provoking rebellion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Early 19 century imperialism becoming too expensive European human cost too high from attacks and tropical diseases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Origins of globalisation, a catalyst for migration and dispossession of indigenous populations, not restricted to European; migration between colonies; Chinese in Canada, Indians in south Africa and the transfer of languages, cuisine and language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Balance between potential benefits and cost – disease regions, climate, interference from other powers, tentative control</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THE LULL IN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Mercantilism seen to hold back economic progress if free trade allowed without restrictions Adam smith proponent of this Scottish philosopher and politician – removal of trade barriers and rules and regulations role of government kept to a minimum business would always seek out best economic options – raw materials and food purchased from cheapest source,  goods sold where profits were maximised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Mercantilism prevented economic growth, limited profits; benefits to be gained with other nations rather than shutting out – end of mercantilism brought an end to the drive for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France lost most colonies due to military defeats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Spain lost most by the 1820s due to independence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lost America by 1783</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Colonies millstones around the necks vast drains on capital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End of slavery made African colonies less useful/of less value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Humanitarian thinking – nothing more than exploitation of fellow human beings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1860s closed an era of imperial expansion, economic underpinnings of old mercantile empires collapsed in era of free trade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Cost of conquest and subsequent infrastructure gobbled up any potential profits</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NEW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Why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 the space of 25 years from 1870s European powers expanded dramatically, partitioning 10 million square miles of Africa, governed 110 million new subjects, se Asia carved up, Indian and pacific ocean new territories acquired, second half of nineteenth century Russia and USA expanded into their hinterland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world in the 1900s was one of empires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Rapid expansion of formal control, growing awareness of potential threats from other great powers, competitive capitalist economies – in defence of essential interests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1860-1914 new imperialism – recognised as mutual awareness, interconnection, interdependence at a startling rate and unprecedented levels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Huge expansion of world trade occurred made possible by the growth of telegraph, railway, shipping networks, cheaper transport, lower marketing costs.</w:t>
      </w:r>
      <w:proofErr w:type="gramEnd"/>
      <w:r w:rsidRPr="00E85613">
        <w:rPr>
          <w:rFonts w:ascii="Comic Sans MS" w:eastAsia="Calibri" w:hAnsi="Comic Sans MS"/>
          <w:sz w:val="22"/>
          <w:szCs w:val="22"/>
        </w:rPr>
        <w:t xml:space="preserve"> Rise in overseas capital investment, large scale migration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Military resources mobilised for the personal gain of a few capitalists to seize gold and diamonds of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Between 1870-1914 a dramatic explosion of imperialist expansion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The industrial revolution led to European economies that flourished on coal and mineral supplies; rubber, silk, cotton, oil, precious metals </w:t>
      </w:r>
      <w:proofErr w:type="spellStart"/>
      <w:r w:rsidRPr="00E85613">
        <w:rPr>
          <w:rFonts w:ascii="Comic Sans MS" w:eastAsia="Calibri" w:hAnsi="Comic Sans MS"/>
          <w:sz w:val="22"/>
          <w:szCs w:val="22"/>
        </w:rPr>
        <w:t>etc</w:t>
      </w:r>
      <w:proofErr w:type="spellEnd"/>
      <w:r w:rsidRPr="00E85613">
        <w:rPr>
          <w:rFonts w:ascii="Comic Sans MS" w:eastAsia="Calibri" w:hAnsi="Comic Sans MS"/>
          <w:sz w:val="22"/>
          <w:szCs w:val="22"/>
        </w:rPr>
        <w:t xml:space="preserve"> all flowed into Europe from Africa Asia and Americas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Technological change speeded up production process meaning more goods produced – domestic market only absorb so much – failure to sell meant growing stockpiles, unemployment, economic depression – overseas markets presented an answer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Benefits rarely equally distributed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Reluctance of European powers to redistribute domestic wealth – working class did not have purchasing power making imperial markets a necessary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Colonies extremely vulnerable and dependant – relied on home power purchase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Argument from John Atkinson Hobson English economist 1902 that financiers manipulated imperialism supporters included missionaries, soldiers, politicians utilising patriotic forces initiate a step of expansion educate the patriotic public</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Business people sought new areas for investment – economic growths made this investment attractive as vast amounts being accumulated somewhere to put it to make even more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Europeans invested heavily in china establishing spheres of influence – investors required security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France developed an interest in Algeria; Britain took control of India through the East India Company and extended into Malaysia and Burma; Russia expanded into Siberia and to the Far East; the US expanded into Texas and California after the defeat of Mexico and bought Alaska in 1867</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Surplus populations could redistribute to colonies but not to tropical climes for disease and un-comfort Japan over populated islands chose to expand into Korea and Manchuria as a migration facility as Italy took over Libya Britain to Australia free passage or convicts to work Britain shipped thousand s of Chinese coolies and Indian workers to Africa cheaper labour and more reliable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Last quarter of 19 Century two dynamic nations emerged – Germany and the USA neither had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Imperial message spread far and wide, transcended class, ideas propagated in public schools, eagerly taken up by the working class; popular press promoted imperialism, children’s literature, </w:t>
      </w:r>
      <w:proofErr w:type="gramStart"/>
      <w:r w:rsidRPr="00E85613">
        <w:rPr>
          <w:rFonts w:ascii="Comic Sans MS" w:eastAsia="Calibri" w:hAnsi="Comic Sans MS"/>
          <w:sz w:val="22"/>
          <w:szCs w:val="22"/>
        </w:rPr>
        <w:t>music</w:t>
      </w:r>
      <w:proofErr w:type="gramEnd"/>
      <w:r w:rsidRPr="00E85613">
        <w:rPr>
          <w:rFonts w:ascii="Comic Sans MS" w:eastAsia="Calibri" w:hAnsi="Comic Sans MS"/>
          <w:sz w:val="22"/>
          <w:szCs w:val="22"/>
        </w:rPr>
        <w:t xml:space="preserve"> halls transmitted the message.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Organisations and leagues boys brigade, scouts movement – young members with nationalistic and imperialistic thinking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Agreements to not annex but establish concessions of spheres of influence, or open door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Monroe doctrine 1823 isolated USA and America as a sphere of influence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Develop a focus externally to ease or create social harmony and prosperity at home – a diversion for political leaders with waning support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WHILE IMPERIALISTS WERE NATIONALISTS, NOT ALL NATIONALIST WERE IMPERIALISTS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EMPIRE SEEN BY SOME AS AN ANTIDOTE FOR NATIONAL DECLINE or as a vision of a new world order Some felt it was an accessory to a nation’s prestige and national prosperity – a link between empire and national greatness in the mind European colonists saw imperialism as an ‘add-on’ a luxury if home policies were secure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European rivalry - Conquest came from prestige rather than a need for profit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New technology weapons communication sanitation hoped to make conquest easier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Nationalism articulated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Tradition</w:t>
      </w:r>
      <w:r w:rsidR="00EC12F8">
        <w:rPr>
          <w:rFonts w:ascii="Comic Sans MS" w:eastAsia="Calibri" w:hAnsi="Comic Sans MS"/>
          <w:sz w:val="22"/>
          <w:szCs w:val="22"/>
        </w:rPr>
        <w:t>al imperial powers challenged b</w:t>
      </w:r>
      <w:r w:rsidRPr="00E85613">
        <w:rPr>
          <w:rFonts w:ascii="Comic Sans MS" w:eastAsia="Calibri" w:hAnsi="Comic Sans MS"/>
          <w:sz w:val="22"/>
          <w:szCs w:val="22"/>
        </w:rPr>
        <w:t>y the advent of two new aggressive powers eager to break quasi- imperial monopoly – Japan and Germany</w:t>
      </w:r>
    </w:p>
    <w:p w:rsidR="00E85613" w:rsidRPr="00E85613" w:rsidRDefault="00E85613" w:rsidP="00E85613">
      <w:pPr>
        <w:spacing w:after="200"/>
        <w:jc w:val="both"/>
        <w:rPr>
          <w:rFonts w:ascii="Comic Sans MS" w:eastAsia="Calibri" w:hAnsi="Comic Sans MS"/>
          <w:b/>
          <w:sz w:val="22"/>
          <w:szCs w:val="22"/>
        </w:rPr>
      </w:pPr>
    </w:p>
    <w:p w:rsidR="007E62C6" w:rsidRPr="00E85613" w:rsidRDefault="007E62C6" w:rsidP="007E62C6">
      <w:pPr>
        <w:spacing w:after="200"/>
        <w:jc w:val="both"/>
        <w:rPr>
          <w:rFonts w:ascii="Comic Sans MS" w:eastAsia="Calibri" w:hAnsi="Comic Sans MS"/>
          <w:b/>
          <w:sz w:val="22"/>
          <w:szCs w:val="22"/>
        </w:rPr>
      </w:pPr>
      <w:r w:rsidRPr="00E85613">
        <w:rPr>
          <w:rFonts w:ascii="Comic Sans MS" w:eastAsia="Calibri" w:hAnsi="Comic Sans MS"/>
          <w:b/>
          <w:sz w:val="22"/>
          <w:szCs w:val="22"/>
        </w:rPr>
        <w:t>OTTOMANS:</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Ottoman 14 century expanded in mainland Europe Bulgaria and Serbia, 1453 captured Constantinople by 16 Century controlled Persia, Arabia, Egypt to Algeria to modern day Romania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1683 brink of capturing Vienna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Growing powers of Russia and Austria-Hungary, corruption, inefficiencies in economics, failure to adopt new technologies became ‘sick man of Europe’</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1829 Greece gained independence – 1870s Serbia, Bulgaria, Romania followed suit</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t>France replaced in Tunis, British in Egypt and Italians in Libya</w:t>
      </w:r>
    </w:p>
    <w:p w:rsidR="007E62C6" w:rsidRPr="00E85613" w:rsidRDefault="007E62C6" w:rsidP="007E62C6">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Young Turk revolution in 1908 Austria annexed Bosnia Herzegovina</w:t>
      </w:r>
    </w:p>
    <w:p w:rsidR="007E62C6" w:rsidRDefault="007E62C6"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THE USA: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Massive economic growth and immigration in the US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Us a late starter primarily achieving its manifest destiny from original 13 colonies.</w:t>
      </w:r>
      <w:proofErr w:type="gramEnd"/>
      <w:r w:rsidRPr="00E85613">
        <w:rPr>
          <w:rFonts w:ascii="Comic Sans MS" w:eastAsia="Calibri" w:hAnsi="Comic Sans MS"/>
          <w:sz w:val="22"/>
          <w:szCs w:val="22"/>
        </w:rPr>
        <w:t xml:space="preserve"> Louisiana purchased from France 1803; defeated Indian tribes west of Mississippi; defeat Mexico 1840s; settled in west pacific</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1867 USA purchased Alaska from Russia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1898 US went to war with Spain a nation in decline already lost its s American empire, defeated in Cuba, Spanish fleet smashed in manila bay, us occupied Philippines and Guam and wake island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Paris 1898 ceded Puerto Rica, Philippines and Guam to us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Treaty of Samoa Hawaii became us 1900 and retained dominant control of Panama Canal Zone until 1979</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US coast to coast ambitions, purchase of Alaska 1867, 1882-3 Americans in Hawaii overthrew monarchy and demanded us annexation; gains from a Spanish defeat stepping stones to the east as with annex of midway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USA focused on consolidating western frontier barring outsiders from Latin America </w:t>
      </w:r>
    </w:p>
    <w:p w:rsidR="004A2DB3" w:rsidRDefault="004A2DB3" w:rsidP="00A916D1">
      <w:pPr>
        <w:spacing w:after="200"/>
        <w:jc w:val="both"/>
        <w:rPr>
          <w:rFonts w:ascii="Comic Sans MS" w:eastAsia="Calibri" w:hAnsi="Comic Sans MS"/>
          <w:b/>
          <w:sz w:val="22"/>
          <w:szCs w:val="22"/>
        </w:rPr>
      </w:pPr>
    </w:p>
    <w:p w:rsidR="00A916D1" w:rsidRPr="00E85613" w:rsidRDefault="00A916D1" w:rsidP="00A916D1">
      <w:pPr>
        <w:spacing w:after="200"/>
        <w:jc w:val="both"/>
        <w:rPr>
          <w:rFonts w:ascii="Comic Sans MS" w:eastAsia="Calibri" w:hAnsi="Comic Sans MS"/>
          <w:b/>
          <w:sz w:val="22"/>
          <w:szCs w:val="22"/>
        </w:rPr>
      </w:pPr>
      <w:r w:rsidRPr="00E85613">
        <w:rPr>
          <w:rFonts w:ascii="Comic Sans MS" w:eastAsia="Calibri" w:hAnsi="Comic Sans MS"/>
          <w:b/>
          <w:sz w:val="22"/>
          <w:szCs w:val="22"/>
        </w:rPr>
        <w:t>PROTECTIONISM: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Too many nations chasing too few lucrative markets, it induced protectionism, competition, and rivalry acting </w:t>
      </w:r>
      <w:r w:rsidR="004A2DB3" w:rsidRPr="00E85613">
        <w:rPr>
          <w:rFonts w:ascii="Comic Sans MS" w:eastAsia="Calibri" w:hAnsi="Comic Sans MS"/>
          <w:sz w:val="22"/>
          <w:szCs w:val="22"/>
        </w:rPr>
        <w:t>in</w:t>
      </w:r>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he</w:t>
      </w:r>
      <w:proofErr w:type="spellEnd"/>
      <w:r w:rsidRPr="00E85613">
        <w:rPr>
          <w:rFonts w:ascii="Comic Sans MS" w:eastAsia="Calibri" w:hAnsi="Comic Sans MS"/>
          <w:sz w:val="22"/>
          <w:szCs w:val="22"/>
        </w:rPr>
        <w:t xml:space="preserve"> interests of finance </w:t>
      </w:r>
      <w:r w:rsidR="004A2DB3" w:rsidRPr="00E85613">
        <w:rPr>
          <w:rFonts w:ascii="Comic Sans MS" w:eastAsia="Calibri" w:hAnsi="Comic Sans MS"/>
          <w:sz w:val="22"/>
          <w:szCs w:val="22"/>
        </w:rPr>
        <w:t>capitalism</w:t>
      </w:r>
      <w:r w:rsidRPr="00E85613">
        <w:rPr>
          <w:rFonts w:ascii="Comic Sans MS" w:eastAsia="Calibri" w:hAnsi="Comic Sans MS"/>
          <w:sz w:val="22"/>
          <w:szCs w:val="22"/>
        </w:rPr>
        <w:t xml:space="preserve">, monopoly </w:t>
      </w:r>
      <w:r w:rsidR="004A2DB3" w:rsidRPr="00E85613">
        <w:rPr>
          <w:rFonts w:ascii="Comic Sans MS" w:eastAsia="Calibri" w:hAnsi="Comic Sans MS"/>
          <w:sz w:val="22"/>
          <w:szCs w:val="22"/>
        </w:rPr>
        <w:t>companies</w:t>
      </w:r>
      <w:r w:rsidRPr="00E85613">
        <w:rPr>
          <w:rFonts w:ascii="Comic Sans MS" w:eastAsia="Calibri" w:hAnsi="Comic Sans MS"/>
          <w:sz w:val="22"/>
          <w:szCs w:val="22"/>
        </w:rPr>
        <w:t xml:space="preserve"> they were the puppets of capitalism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Protectionism designed to protect ones markets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Since 1887 chamberlain believed in idea of imperial federation to compete with the USA and Germany with their large populations and access to vast natural resources or decline to minor international status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Believed British industry required protection from cheap imports of government subsidised producers abroad. Placing import tariffs would fund social reforms and assist modernisation of industry</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Taxing imports meant a rise in certain food prices but offered last chance of imperial unification as imperial trade could be exempt or subject to reduced rates under an imperial preference system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Hinted the idea in a speech 1902 designed to bring about an economic integration of the empire </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Real capital income rose 222% in Western Europe, in Africa only 9% and 1% in Asia</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Attempts to limit expenditure were threatened by the need to protect commerce from </w:t>
      </w:r>
      <w:proofErr w:type="spellStart"/>
      <w:r w:rsidRPr="00E85613">
        <w:rPr>
          <w:rFonts w:ascii="Comic Sans MS" w:eastAsia="Calibri" w:hAnsi="Comic Sans MS"/>
          <w:sz w:val="22"/>
          <w:szCs w:val="22"/>
        </w:rPr>
        <w:t>threqs</w:t>
      </w:r>
      <w:proofErr w:type="spellEnd"/>
      <w:r w:rsidRPr="00E85613">
        <w:rPr>
          <w:rFonts w:ascii="Comic Sans MS" w:eastAsia="Calibri" w:hAnsi="Comic Sans MS"/>
          <w:sz w:val="22"/>
          <w:szCs w:val="22"/>
        </w:rPr>
        <w:t xml:space="preserve"> posed by other powers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Germany imposed high tariffs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Joseph chamberlain tried to introduce imperial preference tariffs to protect its growing industries  </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Later in China mercantilism made way for free trade, demanding open markets free from government intervention and regulation helped to transform emerging imperial consciousness into an ideology  that equated free trade with western civilisation and the rule of law – a type of moral ascendancy over inferior peoples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Some nations profited by colonial expansion, but it was mainly individuals who profited. In the last years of the nineteenth century, empire was a revenue drain – France paid huge subsidies to garrison and develop unproductive colonies accounted for less than 10% of income in the 1890s Indo-China seen as barren of businessmen but rich in bureaucrats and soldiers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British promotion of free trade not surprising as they purchased raw materials at cheapest rate and had freedom of sale at any price concern was other powers would restrict trade and impose </w:t>
      </w:r>
      <w:proofErr w:type="spellStart"/>
      <w:r w:rsidRPr="00E85613">
        <w:rPr>
          <w:rFonts w:ascii="Comic Sans MS" w:eastAsia="Calibri" w:hAnsi="Comic Sans MS"/>
          <w:sz w:val="22"/>
          <w:szCs w:val="22"/>
        </w:rPr>
        <w:t>tarrifs</w:t>
      </w:r>
      <w:proofErr w:type="spellEnd"/>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GERMANY: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in 1871, its economy grew rapidly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1871 Bismarck had little interest in imperialism wanted to consolidate German nation focus on developing economy and maintaining peace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Many Germans argued for a place in the sun, 99 year lease </w:t>
      </w:r>
      <w:proofErr w:type="spellStart"/>
      <w:r w:rsidRPr="00E85613">
        <w:rPr>
          <w:rFonts w:ascii="Comic Sans MS" w:eastAsia="Calibri" w:hAnsi="Comic Sans MS"/>
          <w:sz w:val="22"/>
          <w:szCs w:val="22"/>
        </w:rPr>
        <w:t>Kiaochow</w:t>
      </w:r>
      <w:proofErr w:type="spellEnd"/>
      <w:r w:rsidRPr="00E85613">
        <w:rPr>
          <w:rFonts w:ascii="Comic Sans MS" w:eastAsia="Calibri" w:hAnsi="Comic Sans MS"/>
          <w:sz w:val="22"/>
          <w:szCs w:val="22"/>
        </w:rPr>
        <w:t xml:space="preserve"> bay and small pacific islands, including new guinea, north Solomon, Nauru, Marshall islands, Caroline islands, German Samoa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Germany’s interest in imperialism a significant factor in worsening relations by 1914</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the</w:t>
      </w:r>
      <w:proofErr w:type="gramEnd"/>
      <w:r w:rsidRPr="00E85613">
        <w:rPr>
          <w:rFonts w:ascii="Comic Sans MS" w:eastAsia="Calibri" w:hAnsi="Comic Sans MS"/>
          <w:sz w:val="22"/>
          <w:szCs w:val="22"/>
        </w:rPr>
        <w:t xml:space="preserve"> sun never sets on the British empire - Kaiser Wilhelm desires a ‘place in the sun’</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Germanys</w:t>
      </w:r>
      <w:proofErr w:type="gramEnd"/>
      <w:r w:rsidRPr="00E85613">
        <w:rPr>
          <w:rFonts w:ascii="Comic Sans MS" w:eastAsia="Calibri" w:hAnsi="Comic Sans MS"/>
          <w:sz w:val="22"/>
          <w:szCs w:val="22"/>
        </w:rPr>
        <w:t xml:space="preserve"> loss of moderating influence of Bismarck claimed a ‘place in the sun’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intervention in morocco stemmed from a longing for a recognition of international status to equal economic and military power desperate for respect from older established powers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Britain’s naval power allowed expansion, needed to maintain fleet to defend assets and possessions other nations wanting an imperial power had no choice but to expand its navy creating competition</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Germanys</w:t>
      </w:r>
      <w:proofErr w:type="gramEnd"/>
      <w:r w:rsidRPr="00E85613">
        <w:rPr>
          <w:rFonts w:ascii="Comic Sans MS" w:eastAsia="Calibri" w:hAnsi="Comic Sans MS"/>
          <w:sz w:val="22"/>
          <w:szCs w:val="22"/>
        </w:rPr>
        <w:t xml:space="preserve"> five separate navy laws to rival Britain to have its place in the sun seen as both a cause of imperialistic drive and a result became a first stimulus to </w:t>
      </w:r>
      <w:proofErr w:type="spellStart"/>
      <w:r w:rsidRPr="00E85613">
        <w:rPr>
          <w:rFonts w:ascii="Comic Sans MS" w:eastAsia="Calibri" w:hAnsi="Comic Sans MS"/>
          <w:sz w:val="22"/>
          <w:szCs w:val="22"/>
        </w:rPr>
        <w:t>to</w:t>
      </w:r>
      <w:proofErr w:type="spellEnd"/>
      <w:r w:rsidRPr="00E85613">
        <w:rPr>
          <w:rFonts w:ascii="Comic Sans MS" w:eastAsia="Calibri" w:hAnsi="Comic Sans MS"/>
          <w:sz w:val="22"/>
          <w:szCs w:val="22"/>
        </w:rPr>
        <w:t xml:space="preserve"> a drive to imperialism motivated by economics, idealism, glory, national prestige, misplaced racist theory</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sz w:val="22"/>
          <w:szCs w:val="22"/>
        </w:rPr>
        <w:t>German expansion seen as a land grab of segments of Africa – laying claim to tracts</w:t>
      </w:r>
    </w:p>
    <w:p w:rsidR="00E85613" w:rsidRPr="00E85613" w:rsidRDefault="00E85613" w:rsidP="00E85613">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CHINA: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had isolated itself for centuries called itself ‘the middle kingdom’ – centre of the world foreigners were barbarians, had everything it needed, no desire to import strange goods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Strict trade laws imposed to maintain political independence and self sufficiency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The Canton System westerners only allowed to trade in one port, canton, could not do business freely restricted to 13 merchants, </w:t>
      </w:r>
      <w:proofErr w:type="spellStart"/>
      <w:r w:rsidRPr="00E85613">
        <w:rPr>
          <w:rFonts w:ascii="Comic Sans MS" w:eastAsia="Calibri" w:hAnsi="Comic Sans MS"/>
          <w:sz w:val="22"/>
          <w:szCs w:val="22"/>
        </w:rPr>
        <w:t>Cohong</w:t>
      </w:r>
      <w:proofErr w:type="spellEnd"/>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exported silk, tea, porcelain, but imported virtually nothing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Westerners had to pay with gold and silver bullion, one way flow of precious metals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Britain tried to open china with a delegation 1793 </w:t>
      </w:r>
      <w:proofErr w:type="spellStart"/>
      <w:r w:rsidRPr="00E85613">
        <w:rPr>
          <w:rFonts w:ascii="Comic Sans MS" w:eastAsia="Calibri" w:hAnsi="Comic Sans MS"/>
          <w:sz w:val="22"/>
          <w:szCs w:val="22"/>
        </w:rPr>
        <w:t>Macartney</w:t>
      </w:r>
      <w:proofErr w:type="spellEnd"/>
      <w:r w:rsidRPr="00E85613">
        <w:rPr>
          <w:rFonts w:ascii="Comic Sans MS" w:eastAsia="Calibri" w:hAnsi="Comic Sans MS"/>
          <w:sz w:val="22"/>
          <w:szCs w:val="22"/>
        </w:rPr>
        <w:t>, 1816 Amherst, 1834, Napier all failed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1830s British discovered opium – a product willing to pay for</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sought to ban opium sparking hostilities – first opium war 1839-1842 opening vastness of china at stake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Humiliating defeat led to treaty of Nanking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Other powers quick to act on china’s weakness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1844 France and USA signed unequal treaties, Norway and Sweden followed suit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1856, arrow boarded by Chinese and French missionary killed –m an excuse to act Britain and France attacked and forced treaty of Tientsin 1858 formalised as convention of Peking 1860 eleven ports opened, opium legalised, allow trade on Yangtze river</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pattern began to develop</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too large to annex</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ports concessions to western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Extraterritoriality – any westerner broke law tried under laws of own country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Western powers controlled tariffs keeping them low</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Most favoured nations set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Slow implosion of china enticed imperial powers in</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Increasingly complex international environment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Chinas refusal to modernise meant could not resist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Traditional Chinese response to an opponent with clear military superiority was to appease, manipulate, trade and gift, demonstrate cultural superiority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felt defeat attributed to due to large numbers of traitors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99 year lease on ports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Boxer rebellion led to massive indemnity to western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USA slower to gain concessions in china – keen to maintain territorial integrity secretary of state hay concerned at European powers increasing sphere of influence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Desired to remove contention and fear of conflict ‘open door note’ to give formal recognition for equal treatment for commerce without interference in treaty ports and sphere of influence – tariffs to apply to all, duties collected by Chinese</w:t>
      </w:r>
    </w:p>
    <w:p w:rsidR="003B592E" w:rsidRDefault="003B592E"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Commodore Matthew W. Perry 1853 visited Japan transforming the nation into economic modernised, westernised power house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Demand for raw materials became insatiable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To have political and military control at source to control flow uninterrupted from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1894 China and Japan war over Korea. Japans easy victory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1904 Japan and Russia war over Manchuria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shared china’s mistrust of west – more than 200 years managed isolation came to an end July 1853 commodore Perry demanded positive response to demands for concessions – a rejection meant war; acceptance meant weakness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Shogun faced to compromise and hold on power gone by 1868 and emperor restored to power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Gunboat diplomacy , concessions, spheres of influence could mean same as china convention of Kanagawa 1854 to help us sailors, open ports to us grant most favoured nation status ceding extraterritoriality to us Harris treaty 1858 and open more ports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Russia, and others followed suit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chose to embrace western ways sending missions to west to learn new ideas turning itself into a military and economic success – potential victim of imperialism to a most efficient practitioner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Japan raced </w:t>
      </w:r>
      <w:proofErr w:type="spellStart"/>
      <w:r w:rsidRPr="00E85613">
        <w:rPr>
          <w:rFonts w:ascii="Comic Sans MS" w:eastAsia="Calibri" w:hAnsi="Comic Sans MS"/>
          <w:sz w:val="22"/>
          <w:szCs w:val="22"/>
        </w:rPr>
        <w:t>too</w:t>
      </w:r>
      <w:proofErr w:type="spellEnd"/>
      <w:r w:rsidRPr="00E85613">
        <w:rPr>
          <w:rFonts w:ascii="Comic Sans MS" w:eastAsia="Calibri" w:hAnsi="Comic Sans MS"/>
          <w:sz w:val="22"/>
          <w:szCs w:val="22"/>
        </w:rPr>
        <w:t xml:space="preserve"> repair centuries of dilapidation and neglect through </w:t>
      </w:r>
      <w:proofErr w:type="spellStart"/>
      <w:r w:rsidRPr="00E85613">
        <w:rPr>
          <w:rFonts w:ascii="Comic Sans MS" w:eastAsia="Calibri" w:hAnsi="Comic Sans MS"/>
          <w:sz w:val="22"/>
          <w:szCs w:val="22"/>
        </w:rPr>
        <w:t>self imposed</w:t>
      </w:r>
      <w:proofErr w:type="spellEnd"/>
      <w:r w:rsidRPr="00E85613">
        <w:rPr>
          <w:rFonts w:ascii="Comic Sans MS" w:eastAsia="Calibri" w:hAnsi="Comic Sans MS"/>
          <w:sz w:val="22"/>
          <w:szCs w:val="22"/>
        </w:rPr>
        <w:t xml:space="preserve"> isolation Sino-Japanese war 1894-5</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Destroyed Chinese fleet battle of yellow river and moved into Manchuria set to move on Peking, china sought peace 1895 Japan inflicted own unequal treaty and forced indemnity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Defeated Russian army battle of Mukden 1905 after failed diplomacy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Japans dominant position in Korea established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Japan’s modernisation programme placed her in a position to lay claim to a sphere of influence in the </w:t>
      </w:r>
      <w:proofErr w:type="gramStart"/>
      <w:r w:rsidRPr="00E85613">
        <w:rPr>
          <w:rFonts w:ascii="Comic Sans MS" w:eastAsia="Calibri" w:hAnsi="Comic Sans MS"/>
          <w:sz w:val="22"/>
          <w:szCs w:val="22"/>
        </w:rPr>
        <w:t>far east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Russo Japanese victory achieved status of great power joining the ranks of imperial powers; replicating success meant duplicating errors. Japans search for imperial expansion produced insecurity, isolation, alienation and over extension colliding with nationalism of china and </w:t>
      </w:r>
      <w:proofErr w:type="spellStart"/>
      <w:proofErr w:type="gramStart"/>
      <w:r w:rsidRPr="00E85613">
        <w:rPr>
          <w:rFonts w:ascii="Comic Sans MS" w:eastAsia="Calibri" w:hAnsi="Comic Sans MS"/>
          <w:sz w:val="22"/>
          <w:szCs w:val="22"/>
        </w:rPr>
        <w:t>korea</w:t>
      </w:r>
      <w:proofErr w:type="spellEnd"/>
      <w:proofErr w:type="gramEnd"/>
      <w:r w:rsidRPr="00E85613">
        <w:rPr>
          <w:rFonts w:ascii="Comic Sans MS" w:eastAsia="Calibri" w:hAnsi="Comic Sans MS"/>
          <w:sz w:val="22"/>
          <w:szCs w:val="22"/>
        </w:rPr>
        <w:t xml:space="preserve"> and pacific interests with the us</w:t>
      </w:r>
    </w:p>
    <w:p w:rsidR="003B592E" w:rsidRDefault="003B592E" w:rsidP="003B592E">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RUSSIA: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Fear of Russia a key thinking in Britain in 19 century – Ottoman Empire continued to decline; concerned Russians gain a port in Mediterranean threatening naval superiority. Also concerned about Russian ambitions in Asia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Britain sought to use Persia and Afghanistan as buffers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Discovery of oil in Persia ignited both nations’ interests. A convention signed 1907 allocating north to Russia, south to Britain spheres of influence – a precursor to Anglo-Russian entente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Russia’s eastwards expansion in conflict with japans’ interests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Port of Vladivostok and </w:t>
      </w:r>
      <w:proofErr w:type="spellStart"/>
      <w:r w:rsidRPr="00E85613">
        <w:rPr>
          <w:rFonts w:ascii="Comic Sans MS" w:eastAsia="Calibri" w:hAnsi="Comic Sans MS"/>
          <w:sz w:val="22"/>
          <w:szCs w:val="22"/>
        </w:rPr>
        <w:t>Trans Siberian</w:t>
      </w:r>
      <w:proofErr w:type="spellEnd"/>
      <w:r w:rsidRPr="00E85613">
        <w:rPr>
          <w:rFonts w:ascii="Comic Sans MS" w:eastAsia="Calibri" w:hAnsi="Comic Sans MS"/>
          <w:sz w:val="22"/>
          <w:szCs w:val="22"/>
        </w:rPr>
        <w:t xml:space="preserve"> railway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Economic, nationalistic and militarist pressures in Japan pressed for confrontation with Russia – a series of failed diplomatic moves 1903 led to  Japans’ attack on port Arthur – Russia defeated at </w:t>
      </w:r>
      <w:proofErr w:type="spellStart"/>
      <w:r w:rsidRPr="00E85613">
        <w:rPr>
          <w:rFonts w:ascii="Comic Sans MS" w:eastAsia="Calibri" w:hAnsi="Comic Sans MS"/>
          <w:sz w:val="22"/>
          <w:szCs w:val="22"/>
        </w:rPr>
        <w:t>Yalu</w:t>
      </w:r>
      <w:proofErr w:type="spellEnd"/>
      <w:r w:rsidRPr="00E85613">
        <w:rPr>
          <w:rFonts w:ascii="Comic Sans MS" w:eastAsia="Calibri" w:hAnsi="Comic Sans MS"/>
          <w:sz w:val="22"/>
          <w:szCs w:val="22"/>
        </w:rPr>
        <w:t xml:space="preserve"> river, 1904, port Arthur fell 1905, Japan formally annexed Korea</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Russian expansion of territory landmass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GLORY, RIVALRY, COMPETITION: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Joseph </w:t>
      </w:r>
      <w:proofErr w:type="spellStart"/>
      <w:r w:rsidRPr="00E85613">
        <w:rPr>
          <w:rFonts w:ascii="Comic Sans MS" w:eastAsia="Calibri" w:hAnsi="Comic Sans MS"/>
          <w:sz w:val="22"/>
          <w:szCs w:val="22"/>
        </w:rPr>
        <w:t>Sumpter</w:t>
      </w:r>
      <w:proofErr w:type="spellEnd"/>
      <w:r w:rsidRPr="00E85613">
        <w:rPr>
          <w:rFonts w:ascii="Comic Sans MS" w:eastAsia="Calibri" w:hAnsi="Comic Sans MS"/>
          <w:sz w:val="22"/>
          <w:szCs w:val="22"/>
        </w:rPr>
        <w:t>, historian stated ‘a policy without clear objectives, expansion for the sake of expansion, dominion for the sake of riling’ following a trend because others are doing likewise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desire for glory raising the heathen used to persuade governments of the value of expansion businesses eager for national presence overseas, politicians sought recognition, churches exaggerated rewards and win souls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National pride promoted and inculcated in minds – idea exploited by politicians seeking popularity, taught in schools, promoted in newspapers to a growing literate population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a result of nationalism, pride mattered, establishing a place in the world went along with this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Nations become great only by action – a great country has the duty of extending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Rivalry surfaced as nationalism increased – s desire for empire, need to achieve national prestige and glory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t>
      </w:r>
      <w:proofErr w:type="gramStart"/>
      <w:r w:rsidRPr="00E85613">
        <w:rPr>
          <w:rFonts w:ascii="Comic Sans MS" w:eastAsia="Calibri" w:hAnsi="Comic Sans MS"/>
          <w:sz w:val="22"/>
          <w:szCs w:val="22"/>
        </w:rPr>
        <w:t>the</w:t>
      </w:r>
      <w:proofErr w:type="gramEnd"/>
      <w:r w:rsidRPr="00E85613">
        <w:rPr>
          <w:rFonts w:ascii="Comic Sans MS" w:eastAsia="Calibri" w:hAnsi="Comic Sans MS"/>
          <w:sz w:val="22"/>
          <w:szCs w:val="22"/>
        </w:rPr>
        <w:t xml:space="preserve"> sun never sets on the British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Jingoism – the more extreme form of nationalism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as a sign of strength and honour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Prestige enhancing national standing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support</w:t>
      </w:r>
      <w:proofErr w:type="gramEnd"/>
      <w:r w:rsidRPr="00E85613">
        <w:rPr>
          <w:rFonts w:ascii="Comic Sans MS" w:eastAsia="Calibri" w:hAnsi="Comic Sans MS"/>
          <w:sz w:val="22"/>
          <w:szCs w:val="22"/>
        </w:rPr>
        <w:t xml:space="preserve"> from empire drawn across social classes – a bridge across social division – national anthem an expression of solidarity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patriotic</w:t>
      </w:r>
      <w:proofErr w:type="gramEnd"/>
      <w:r w:rsidRPr="00E85613">
        <w:rPr>
          <w:rFonts w:ascii="Comic Sans MS" w:eastAsia="Calibri" w:hAnsi="Comic Sans MS"/>
          <w:sz w:val="22"/>
          <w:szCs w:val="22"/>
        </w:rPr>
        <w:t xml:space="preserve"> songs on empire day  24 may, queen </w:t>
      </w:r>
      <w:proofErr w:type="spellStart"/>
      <w:r w:rsidRPr="00E85613">
        <w:rPr>
          <w:rFonts w:ascii="Comic Sans MS" w:eastAsia="Calibri" w:hAnsi="Comic Sans MS"/>
          <w:sz w:val="22"/>
          <w:szCs w:val="22"/>
        </w:rPr>
        <w:t>victorias</w:t>
      </w:r>
      <w:proofErr w:type="spellEnd"/>
      <w:r w:rsidRPr="00E85613">
        <w:rPr>
          <w:rFonts w:ascii="Comic Sans MS" w:eastAsia="Calibri" w:hAnsi="Comic Sans MS"/>
          <w:sz w:val="22"/>
          <w:szCs w:val="22"/>
        </w:rPr>
        <w:t xml:space="preserve"> birthday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boys</w:t>
      </w:r>
      <w:proofErr w:type="gramEnd"/>
      <w:r w:rsidRPr="00E85613">
        <w:rPr>
          <w:rFonts w:ascii="Comic Sans MS" w:eastAsia="Calibri" w:hAnsi="Comic Sans MS"/>
          <w:sz w:val="22"/>
          <w:szCs w:val="22"/>
        </w:rPr>
        <w:t xml:space="preserve"> brigade 1883, boy scouts 1908, girl guides 1912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those</w:t>
      </w:r>
      <w:proofErr w:type="gramEnd"/>
      <w:r w:rsidRPr="00E85613">
        <w:rPr>
          <w:rFonts w:ascii="Comic Sans MS" w:eastAsia="Calibri" w:hAnsi="Comic Sans MS"/>
          <w:sz w:val="22"/>
          <w:szCs w:val="22"/>
        </w:rPr>
        <w:t xml:space="preserve"> who fail to participate in this great rivalry will play a pitiable role in time to come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Assertion of aggressiveness - value of conquest became it is conquest</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b/>
          <w:sz w:val="22"/>
          <w:szCs w:val="22"/>
        </w:rPr>
        <w:t>THE WHITE MAN’S BURDEN: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Nineteenth century race used as a social scientific tool to explain diverse characteristics and development a universal tool of categorisation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Racialism – to describe the differences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Racism a belief that some races are </w:t>
      </w:r>
      <w:proofErr w:type="spellStart"/>
      <w:r w:rsidRPr="00E85613">
        <w:rPr>
          <w:rFonts w:ascii="Comic Sans MS" w:eastAsia="Calibri" w:hAnsi="Comic Sans MS"/>
          <w:sz w:val="22"/>
          <w:szCs w:val="22"/>
        </w:rPr>
        <w:t>inherintly</w:t>
      </w:r>
      <w:proofErr w:type="spellEnd"/>
      <w:r w:rsidRPr="00E85613">
        <w:rPr>
          <w:rFonts w:ascii="Comic Sans MS" w:eastAsia="Calibri" w:hAnsi="Comic Sans MS"/>
          <w:sz w:val="22"/>
          <w:szCs w:val="22"/>
        </w:rPr>
        <w:t xml:space="preserve"> inferior to others stereotyping qualities, intelligence, capacity for work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necessity for each society to pass through the same stages of development - an optimistic view that all would eradicate barbaric practices, eventually adopt Christianity capable of reform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Absence of literature or technology seen as evidence of ignorance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Rebellion or resistance to white rule was seen as proof of under development and immaturity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stated </w:t>
      </w:r>
      <w:proofErr w:type="spellStart"/>
      <w:r w:rsidRPr="00E85613">
        <w:rPr>
          <w:rFonts w:ascii="Comic Sans MS" w:eastAsia="Calibri" w:hAnsi="Comic Sans MS"/>
          <w:sz w:val="22"/>
          <w:szCs w:val="22"/>
        </w:rPr>
        <w:t>thet</w:t>
      </w:r>
      <w:proofErr w:type="spellEnd"/>
      <w:r w:rsidRPr="00E85613">
        <w:rPr>
          <w:rFonts w:ascii="Comic Sans MS" w:eastAsia="Calibri" w:hAnsi="Comic Sans MS"/>
          <w:sz w:val="22"/>
          <w:szCs w:val="22"/>
        </w:rPr>
        <w:t xml:space="preserve"> ‘the English are the chosen instrument carrying the divine idea over the </w:t>
      </w:r>
      <w:proofErr w:type="spellStart"/>
      <w:r w:rsidRPr="00E85613">
        <w:rPr>
          <w:rFonts w:ascii="Comic Sans MS" w:eastAsia="Calibri" w:hAnsi="Comic Sans MS"/>
          <w:sz w:val="22"/>
          <w:szCs w:val="22"/>
        </w:rPr>
        <w:t>whol</w:t>
      </w:r>
      <w:proofErr w:type="spellEnd"/>
      <w:r w:rsidRPr="00E85613">
        <w:rPr>
          <w:rFonts w:ascii="Comic Sans MS" w:eastAsia="Calibri" w:hAnsi="Comic Sans MS"/>
          <w:sz w:val="22"/>
          <w:szCs w:val="22"/>
        </w:rPr>
        <w:t xml:space="preserve"> planet – we are the finest race on the planet and the more of the world we inhabit the better it is for the human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British regarded themselves as ‘guardians’ if rule were to end chaos would ensue – a thankless but necessary </w:t>
      </w:r>
      <w:proofErr w:type="spellStart"/>
      <w:r w:rsidRPr="00E85613">
        <w:rPr>
          <w:rFonts w:ascii="Comic Sans MS" w:eastAsia="Calibri" w:hAnsi="Comic Sans MS"/>
          <w:sz w:val="22"/>
          <w:szCs w:val="22"/>
        </w:rPr>
        <w:t>taqsk</w:t>
      </w:r>
      <w:proofErr w:type="spell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duty of the educated and civilised, spread enlightenment among the heathens the dark masses a civilising mission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Great benefits brought to the less civilised of the world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societies’ widely held values and ideas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Strong element of obligation to impart civilisation to the primitive – cultural arrogance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certain definite duty assigned, carry light to the darkest places in the world, to give to thronging millions who otherwise would not know peace and security – the first conditions of human advance, fill the wide waste places’ the past has devolved to us’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Seen by some as a burden, advanced nations obliged to bear’ ‘white man’s’ burden’ Rudyard Kipling 1899 – a product of his time his work popularised the idea of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Strong spiritual motive, duty of Christians to spread the word to have a chance of reaching the kingdom of heaven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David Livingstone sent by London missionary society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Albert </w:t>
      </w:r>
      <w:proofErr w:type="spellStart"/>
      <w:r w:rsidRPr="00E85613">
        <w:rPr>
          <w:rFonts w:ascii="Comic Sans MS" w:eastAsia="Calibri" w:hAnsi="Comic Sans MS"/>
          <w:sz w:val="22"/>
          <w:szCs w:val="22"/>
        </w:rPr>
        <w:t>Sweitzer</w:t>
      </w:r>
      <w:proofErr w:type="spellEnd"/>
      <w:r w:rsidRPr="00E85613">
        <w:rPr>
          <w:rFonts w:ascii="Comic Sans MS" w:eastAsia="Calibri" w:hAnsi="Comic Sans MS"/>
          <w:sz w:val="22"/>
          <w:szCs w:val="22"/>
        </w:rPr>
        <w:t xml:space="preserve"> sought to spread Christianity by his examples of medical work – examples used by imperialists to justify expansion the civilising </w:t>
      </w:r>
      <w:proofErr w:type="gramStart"/>
      <w:r w:rsidRPr="00E85613">
        <w:rPr>
          <w:rFonts w:ascii="Comic Sans MS" w:eastAsia="Calibri" w:hAnsi="Comic Sans MS"/>
          <w:sz w:val="22"/>
          <w:szCs w:val="22"/>
        </w:rPr>
        <w:t>element  of</w:t>
      </w:r>
      <w:proofErr w:type="gramEnd"/>
      <w:r w:rsidRPr="00E85613">
        <w:rPr>
          <w:rFonts w:ascii="Comic Sans MS" w:eastAsia="Calibri" w:hAnsi="Comic Sans MS"/>
          <w:sz w:val="22"/>
          <w:szCs w:val="22"/>
        </w:rPr>
        <w:t xml:space="preserve">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Paternalism verging on racism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Increasing interdependence kept in place by occasional demonstrations of force or other forms of pressure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Victorians dreamt not of ruling the world but redeeming it, no longer enough to exploit, now to improve them – superstitions, cultures would have to go – light to the Dark Continent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Knowledge of attacks on settlers, murder of women and children, mutiny and mutilation of dead and wounded gave those at home the impression of what differentiated them from the ‘savage’ or foreigner – their courage and respect of law this sense of superiority reinforced by social Darwinism and racial attributes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Recruitment for Boer war highlighted the under nourished population of urban men concerns for the future race of degeneration – others warned of a life of </w:t>
      </w:r>
      <w:proofErr w:type="spellStart"/>
      <w:r w:rsidRPr="00E85613">
        <w:rPr>
          <w:rFonts w:ascii="Comic Sans MS" w:eastAsia="Calibri" w:hAnsi="Comic Sans MS"/>
          <w:sz w:val="22"/>
          <w:szCs w:val="22"/>
        </w:rPr>
        <w:t>luxery</w:t>
      </w:r>
      <w:proofErr w:type="spellEnd"/>
      <w:r w:rsidRPr="00E85613">
        <w:rPr>
          <w:rFonts w:ascii="Comic Sans MS" w:eastAsia="Calibri" w:hAnsi="Comic Sans MS"/>
          <w:sz w:val="22"/>
          <w:szCs w:val="22"/>
        </w:rPr>
        <w:t xml:space="preserve"> and wealth sapping </w:t>
      </w:r>
      <w:proofErr w:type="spellStart"/>
      <w:r w:rsidRPr="00E85613">
        <w:rPr>
          <w:rFonts w:ascii="Comic Sans MS" w:eastAsia="Calibri" w:hAnsi="Comic Sans MS"/>
          <w:sz w:val="22"/>
          <w:szCs w:val="22"/>
        </w:rPr>
        <w:t>wearlike</w:t>
      </w:r>
      <w:proofErr w:type="spellEnd"/>
      <w:r w:rsidRPr="00E85613">
        <w:rPr>
          <w:rFonts w:ascii="Comic Sans MS" w:eastAsia="Calibri" w:hAnsi="Comic Sans MS"/>
          <w:sz w:val="22"/>
          <w:szCs w:val="22"/>
        </w:rPr>
        <w:t xml:space="preserve"> qualities and vitality of  race </w:t>
      </w:r>
      <w:proofErr w:type="spellStart"/>
      <w:r w:rsidRPr="00E85613">
        <w:rPr>
          <w:rFonts w:ascii="Comic Sans MS" w:eastAsia="Calibri" w:hAnsi="Comic Sans MS"/>
          <w:sz w:val="22"/>
          <w:szCs w:val="22"/>
        </w:rPr>
        <w:t>alalogies</w:t>
      </w:r>
      <w:proofErr w:type="spellEnd"/>
      <w:r w:rsidRPr="00E85613">
        <w:rPr>
          <w:rFonts w:ascii="Comic Sans MS" w:eastAsia="Calibri" w:hAnsi="Comic Sans MS"/>
          <w:sz w:val="22"/>
          <w:szCs w:val="22"/>
        </w:rPr>
        <w:t xml:space="preserve"> drawn with the roman empire defeated by barbarians because of corruption and decadence – </w:t>
      </w:r>
      <w:proofErr w:type="spellStart"/>
      <w:r w:rsidRPr="00E85613">
        <w:rPr>
          <w:rFonts w:ascii="Comic Sans MS" w:eastAsia="Calibri" w:hAnsi="Comic Sans MS"/>
          <w:sz w:val="22"/>
          <w:szCs w:val="22"/>
        </w:rPr>
        <w:t>abelled</w:t>
      </w:r>
      <w:proofErr w:type="spellEnd"/>
      <w:r w:rsidRPr="00E85613">
        <w:rPr>
          <w:rFonts w:ascii="Comic Sans MS" w:eastAsia="Calibri" w:hAnsi="Comic Sans MS"/>
          <w:sz w:val="22"/>
          <w:szCs w:val="22"/>
        </w:rPr>
        <w:t xml:space="preserve"> cultural despair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w:t>
      </w:r>
      <w:proofErr w:type="gramStart"/>
      <w:r w:rsidRPr="00E85613">
        <w:rPr>
          <w:rFonts w:ascii="Comic Sans MS" w:eastAsia="Calibri" w:hAnsi="Comic Sans MS"/>
          <w:sz w:val="22"/>
          <w:szCs w:val="22"/>
        </w:rPr>
        <w:t>when</w:t>
      </w:r>
      <w:proofErr w:type="gramEnd"/>
      <w:r w:rsidRPr="00E85613">
        <w:rPr>
          <w:rFonts w:ascii="Comic Sans MS" w:eastAsia="Calibri" w:hAnsi="Comic Sans MS"/>
          <w:sz w:val="22"/>
          <w:szCs w:val="22"/>
        </w:rPr>
        <w:t xml:space="preserve"> the whites first came, they had the bible and we had the land after a while we found that things had changed around’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Missionaries welcomed imperial forces as security and to </w:t>
      </w:r>
      <w:proofErr w:type="spellStart"/>
      <w:r w:rsidRPr="00E85613">
        <w:rPr>
          <w:rFonts w:ascii="Comic Sans MS" w:eastAsia="Calibri" w:hAnsi="Comic Sans MS"/>
          <w:sz w:val="22"/>
          <w:szCs w:val="22"/>
        </w:rPr>
        <w:t>bnreak</w:t>
      </w:r>
      <w:proofErr w:type="spellEnd"/>
      <w:r w:rsidRPr="00E85613">
        <w:rPr>
          <w:rFonts w:ascii="Comic Sans MS" w:eastAsia="Calibri" w:hAnsi="Comic Sans MS"/>
          <w:sz w:val="22"/>
          <w:szCs w:val="22"/>
        </w:rPr>
        <w:t xml:space="preserve"> down </w:t>
      </w:r>
      <w:proofErr w:type="spellStart"/>
      <w:r w:rsidRPr="00E85613">
        <w:rPr>
          <w:rFonts w:ascii="Comic Sans MS" w:eastAsia="Calibri" w:hAnsi="Comic Sans MS"/>
          <w:sz w:val="22"/>
          <w:szCs w:val="22"/>
        </w:rPr>
        <w:t>anti Christian</w:t>
      </w:r>
      <w:proofErr w:type="spellEnd"/>
      <w:r w:rsidRPr="00E85613">
        <w:rPr>
          <w:rFonts w:ascii="Comic Sans MS" w:eastAsia="Calibri" w:hAnsi="Comic Sans MS"/>
          <w:sz w:val="22"/>
          <w:szCs w:val="22"/>
        </w:rPr>
        <w:t xml:space="preserve"> forces and hierarchies that stood in the way of conversion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Radical Christians could oppose </w:t>
      </w:r>
      <w:proofErr w:type="spellStart"/>
      <w:r w:rsidRPr="00E85613">
        <w:rPr>
          <w:rFonts w:ascii="Comic Sans MS" w:eastAsia="Calibri" w:hAnsi="Comic Sans MS"/>
          <w:sz w:val="22"/>
          <w:szCs w:val="22"/>
        </w:rPr>
        <w:t>impewrialism</w:t>
      </w:r>
      <w:proofErr w:type="spellEnd"/>
      <w:r w:rsidRPr="00E85613">
        <w:rPr>
          <w:rFonts w:ascii="Comic Sans MS" w:eastAsia="Calibri" w:hAnsi="Comic Sans MS"/>
          <w:sz w:val="22"/>
          <w:szCs w:val="22"/>
        </w:rPr>
        <w:t xml:space="preserve"> deploring effects of colonisation religion and empire frequently mingled but </w:t>
      </w:r>
      <w:proofErr w:type="spellStart"/>
      <w:r w:rsidRPr="00E85613">
        <w:rPr>
          <w:rFonts w:ascii="Comic Sans MS" w:eastAsia="Calibri" w:hAnsi="Comic Sans MS"/>
          <w:sz w:val="22"/>
          <w:szCs w:val="22"/>
        </w:rPr>
        <w:t>likliy</w:t>
      </w:r>
      <w:proofErr w:type="spellEnd"/>
      <w:r w:rsidRPr="00E85613">
        <w:rPr>
          <w:rFonts w:ascii="Comic Sans MS" w:eastAsia="Calibri" w:hAnsi="Comic Sans MS"/>
          <w:sz w:val="22"/>
          <w:szCs w:val="22"/>
        </w:rPr>
        <w:t xml:space="preserve"> to undermine each other as much as provide support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Missionaries were the pathfinders of imperial influence , yet missionaries and imperialism had quite different agendas – missionaries egalitarian – all people in the eyes of god were equal and worthy of salvation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establishment of centres of European influence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Rivalry between catholic and protestant, between French and British, attacks on missionaries provided governments with the excuse to act and seize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Christianity, commerce and civilisation hand in hand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was a military phenomenon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Resistance movements were often fragile coalitions – the most effective methods of conquest were political – resistance offered an award for submission beyond that of the sheer terror of alternative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Prolonged periods of irregular warfare and skirmishes followed any battlefield victory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Amerindians worn down by starvation and disease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Encroachment of European influence stimulated social and political disintegration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Battlefield reliance on outside supplies, logistical problems translated into spare part and ammunition deficiencies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Integration of modern arms into existing tactics rather than evolving with the weapon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Lacked power of cohesion to resist persistent encroachment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How to distinguish friend from foe – resistance seldom absolute a complex reaction of political, religious</w:t>
      </w:r>
      <w:proofErr w:type="gramStart"/>
      <w:r w:rsidRPr="00E85613">
        <w:rPr>
          <w:rFonts w:ascii="Comic Sans MS" w:eastAsia="Calibri" w:hAnsi="Comic Sans MS"/>
          <w:sz w:val="22"/>
          <w:szCs w:val="22"/>
        </w:rPr>
        <w:t>, ,</w:t>
      </w:r>
      <w:proofErr w:type="gramEnd"/>
      <w:r w:rsidRPr="00E85613">
        <w:rPr>
          <w:rFonts w:ascii="Comic Sans MS" w:eastAsia="Calibri" w:hAnsi="Comic Sans MS"/>
          <w:sz w:val="22"/>
          <w:szCs w:val="22"/>
        </w:rPr>
        <w:t xml:space="preserve"> ethnic, tribal and family loyalties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Safest solution was to treat all indigenous as enemies until proof otherwise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Few had invested more than a fraction of their military assets occasional military setbacks occurred but hardly more than a transient </w:t>
      </w:r>
      <w:proofErr w:type="spellStart"/>
      <w:r w:rsidRPr="00E85613">
        <w:rPr>
          <w:rFonts w:ascii="Comic Sans MS" w:eastAsia="Calibri" w:hAnsi="Comic Sans MS"/>
          <w:sz w:val="22"/>
          <w:szCs w:val="22"/>
        </w:rPr>
        <w:t>embarrsment</w:t>
      </w:r>
      <w:proofErr w:type="spellEnd"/>
      <w:r w:rsidRPr="00E85613">
        <w:rPr>
          <w:rFonts w:ascii="Comic Sans MS" w:eastAsia="Calibri" w:hAnsi="Comic Sans MS"/>
          <w:sz w:val="22"/>
          <w:szCs w:val="22"/>
        </w:rPr>
        <w:t xml:space="preserve"> – losses to </w:t>
      </w:r>
      <w:proofErr w:type="spellStart"/>
      <w:r w:rsidRPr="00E85613">
        <w:rPr>
          <w:rFonts w:ascii="Comic Sans MS" w:eastAsia="Calibri" w:hAnsi="Comic Sans MS"/>
          <w:sz w:val="22"/>
          <w:szCs w:val="22"/>
        </w:rPr>
        <w:t>indeginous</w:t>
      </w:r>
      <w:proofErr w:type="spellEnd"/>
      <w:r w:rsidRPr="00E85613">
        <w:rPr>
          <w:rFonts w:ascii="Comic Sans MS" w:eastAsia="Calibri" w:hAnsi="Comic Sans MS"/>
          <w:sz w:val="22"/>
          <w:szCs w:val="22"/>
        </w:rPr>
        <w:t xml:space="preserve"> less likely to damage pride than to </w:t>
      </w:r>
      <w:proofErr w:type="spellStart"/>
      <w:proofErr w:type="gramStart"/>
      <w:r w:rsidRPr="00E85613">
        <w:rPr>
          <w:rFonts w:ascii="Comic Sans MS" w:eastAsia="Calibri" w:hAnsi="Comic Sans MS"/>
          <w:sz w:val="22"/>
          <w:szCs w:val="22"/>
        </w:rPr>
        <w:t>an other</w:t>
      </w:r>
      <w:proofErr w:type="spellEnd"/>
      <w:proofErr w:type="gramEnd"/>
      <w:r w:rsidRPr="00E85613">
        <w:rPr>
          <w:rFonts w:ascii="Comic Sans MS" w:eastAsia="Calibri" w:hAnsi="Comic Sans MS"/>
          <w:sz w:val="22"/>
          <w:szCs w:val="22"/>
        </w:rPr>
        <w:t xml:space="preserve"> power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Division of the world by the capitalist countries exercise of illegitimate and undemocratic influence over governments, integrating new regions into expanding economy, extending and maintaining a </w:t>
      </w:r>
      <w:proofErr w:type="spellStart"/>
      <w:r w:rsidRPr="00E85613">
        <w:rPr>
          <w:rFonts w:ascii="Comic Sans MS" w:eastAsia="Calibri" w:hAnsi="Comic Sans MS"/>
          <w:sz w:val="22"/>
          <w:szCs w:val="22"/>
        </w:rPr>
        <w:t>states</w:t>
      </w:r>
      <w:proofErr w:type="spellEnd"/>
      <w:r w:rsidRPr="00E85613">
        <w:rPr>
          <w:rFonts w:ascii="Comic Sans MS" w:eastAsia="Calibri" w:hAnsi="Comic Sans MS"/>
          <w:sz w:val="22"/>
          <w:szCs w:val="22"/>
        </w:rPr>
        <w:t xml:space="preserve"> direct or indirect control over </w:t>
      </w:r>
      <w:proofErr w:type="gramStart"/>
      <w:r w:rsidRPr="00E85613">
        <w:rPr>
          <w:rFonts w:ascii="Comic Sans MS" w:eastAsia="Calibri" w:hAnsi="Comic Sans MS"/>
          <w:sz w:val="22"/>
          <w:szCs w:val="22"/>
        </w:rPr>
        <w:t>inhabited  territory</w:t>
      </w:r>
      <w:proofErr w:type="gramEnd"/>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EUGENICS</w:t>
      </w:r>
      <w:proofErr w:type="gramStart"/>
      <w:r w:rsidRPr="00E85613">
        <w:rPr>
          <w:rFonts w:ascii="Comic Sans MS" w:eastAsia="Calibri" w:hAnsi="Comic Sans MS"/>
          <w:b/>
          <w:sz w:val="22"/>
          <w:szCs w:val="22"/>
        </w:rPr>
        <w: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End of 19 century, racist ideas prevalent, many Europeans believed they were racially superior, justified policy of imperialism as a ‘right’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Charles Darwin origin of the species 1859 – survival of the fittest some related ideas to races and nations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Advance of European technology proved superiority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homogenous nation with common language, culture, physique characteristics constituted a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Referred to as French or British race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If such a thing as German race, with specific characteristics, spiritually and intellectually, the race needed to be kept pure from contamination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Enlightenment one of the greatest periods of intellectual achievement that challenged mediaeval superstition and church dogma with science and reason. It poked fun at superstition, placing science at the forefront of European thinking. It brought about the American and French revolutions. Led to pseudoscience: the appearance of being based on scientific methodology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Helped propagate political and anthropological thinking with little scientific basis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Darwin’s work taken up by others to promote racist thinking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Two strands of misguided thinking: Malthus argues population growth would be checked by famine, disease, war – growth prevents creation of better society, </w:t>
      </w:r>
      <w:proofErr w:type="spellStart"/>
      <w:r w:rsidRPr="00E85613">
        <w:rPr>
          <w:rFonts w:ascii="Comic Sans MS" w:eastAsia="Calibri" w:hAnsi="Comic Sans MS"/>
          <w:sz w:val="22"/>
          <w:szCs w:val="22"/>
        </w:rPr>
        <w:t>catastrophies</w:t>
      </w:r>
      <w:proofErr w:type="spellEnd"/>
      <w:r w:rsidRPr="00E85613">
        <w:rPr>
          <w:rFonts w:ascii="Comic Sans MS" w:eastAsia="Calibri" w:hAnsi="Comic Sans MS"/>
          <w:sz w:val="22"/>
          <w:szCs w:val="22"/>
        </w:rPr>
        <w:t xml:space="preserve"> were positive as the weak and poor succumbed, the stronger survived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Phrenology: bumps on a person’s head explained personality and character. Catholic church felt this was atheist as idea of innate characteristics existed and natural population control took place led others to </w:t>
      </w:r>
      <w:proofErr w:type="gramStart"/>
      <w:r w:rsidRPr="00E85613">
        <w:rPr>
          <w:rFonts w:ascii="Comic Sans MS" w:eastAsia="Calibri" w:hAnsi="Comic Sans MS"/>
          <w:sz w:val="22"/>
          <w:szCs w:val="22"/>
        </w:rPr>
        <w:t>think  there</w:t>
      </w:r>
      <w:proofErr w:type="gramEnd"/>
      <w:r w:rsidRPr="00E85613">
        <w:rPr>
          <w:rFonts w:ascii="Comic Sans MS" w:eastAsia="Calibri" w:hAnsi="Comic Sans MS"/>
          <w:sz w:val="22"/>
          <w:szCs w:val="22"/>
        </w:rPr>
        <w:t xml:space="preserve"> was a hierarchy of racial types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By 1880s pseudo scientists were classifying races on physical characteristics with Anglo Saxons at the top providing ammunition for those who sought to justify colonisation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Eugenics, improving human populations by controlling breeding to increase desirable characteristics – a 16 point scale used composite photography to highlight criminal look.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Most favourable strains found in Nordic races, undesirable strains in colonised peoples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Mathematician Karl Pearson Argument British Empire in danger of decline as quality of racial stock, led to opposition in improvements in health and welfare leading to a reduction in quality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Life as a struggle picking up Darwin’s theories – classic form of natural selection – warfare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Inequalities in social class and races not result of society but nature: poor destined to be poor; natives destined to be colonised – reason and progress could not work with them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Mendel’s study of transmission of hereditary traits in plants, </w:t>
      </w:r>
      <w:proofErr w:type="spellStart"/>
      <w:r w:rsidRPr="00E85613">
        <w:rPr>
          <w:rFonts w:ascii="Comic Sans MS" w:eastAsia="Calibri" w:hAnsi="Comic Sans MS"/>
          <w:sz w:val="22"/>
          <w:szCs w:val="22"/>
        </w:rPr>
        <w:t>Mendellian</w:t>
      </w:r>
      <w:proofErr w:type="spellEnd"/>
      <w:r w:rsidRPr="00E85613">
        <w:rPr>
          <w:rFonts w:ascii="Comic Sans MS" w:eastAsia="Calibri" w:hAnsi="Comic Sans MS"/>
          <w:sz w:val="22"/>
          <w:szCs w:val="22"/>
        </w:rPr>
        <w:t xml:space="preserve"> inheritance, proved useful in the study of genetics in people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 contradicted naturalists and the church – species had similarities but had variations according to their location developed theory that species had evolved, changing to their environment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Alfred Russell Wallace worked on similar ideas, 1858 made joint announcement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Charles Lyell argued forces making the earth still active – conservative religious thinkers not impressed. Fossils indicated life began earlier than thought giving Darwin’s later ideas credence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Process of natural selection – preservation of favoured races in the struggle for life – Darwin – added to Nazi ideology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Darwinian thinking also used to justify capitalism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Imperialism seen as process of natural selection – notion of struggle of nations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German military </w:t>
      </w:r>
      <w:proofErr w:type="spellStart"/>
      <w:r w:rsidRPr="00E85613">
        <w:rPr>
          <w:rFonts w:ascii="Comic Sans MS" w:eastAsia="Calibri" w:hAnsi="Comic Sans MS"/>
          <w:sz w:val="22"/>
          <w:szCs w:val="22"/>
        </w:rPr>
        <w:t>Bernhardi</w:t>
      </w:r>
      <w:proofErr w:type="spellEnd"/>
      <w:r w:rsidRPr="00E85613">
        <w:rPr>
          <w:rFonts w:ascii="Comic Sans MS" w:eastAsia="Calibri" w:hAnsi="Comic Sans MS"/>
          <w:sz w:val="22"/>
          <w:szCs w:val="22"/>
        </w:rPr>
        <w:t xml:space="preserve"> 1912 war was a biological necessity, without war inferior races would choke growth and universal decadence would follow</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Some races </w:t>
      </w:r>
      <w:proofErr w:type="spellStart"/>
      <w:r w:rsidRPr="00E85613">
        <w:rPr>
          <w:rFonts w:ascii="Comic Sans MS" w:eastAsia="Calibri" w:hAnsi="Comic Sans MS"/>
          <w:sz w:val="22"/>
          <w:szCs w:val="22"/>
        </w:rPr>
        <w:t>inheritantly</w:t>
      </w:r>
      <w:proofErr w:type="spellEnd"/>
      <w:r w:rsidRPr="00E85613">
        <w:rPr>
          <w:rFonts w:ascii="Comic Sans MS" w:eastAsia="Calibri" w:hAnsi="Comic Sans MS"/>
          <w:sz w:val="22"/>
          <w:szCs w:val="22"/>
        </w:rPr>
        <w:t xml:space="preserve"> superior to others; inferior races needed to be controlled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combined to formulate fully fledged theories of racial superiority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Added to intellectual climate that bred a belief in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 xml:space="preserve">German anthropologist Ludwig </w:t>
      </w:r>
      <w:proofErr w:type="spellStart"/>
      <w:r w:rsidRPr="00E85613">
        <w:rPr>
          <w:rFonts w:ascii="Comic Sans MS" w:eastAsia="Calibri" w:hAnsi="Comic Sans MS"/>
          <w:sz w:val="22"/>
          <w:szCs w:val="22"/>
        </w:rPr>
        <w:t>Woltmann</w:t>
      </w:r>
      <w:proofErr w:type="spellEnd"/>
      <w:r w:rsidRPr="00E85613">
        <w:rPr>
          <w:rFonts w:ascii="Comic Sans MS" w:eastAsia="Calibri" w:hAnsi="Comic Sans MS"/>
          <w:sz w:val="22"/>
          <w:szCs w:val="22"/>
        </w:rPr>
        <w:t xml:space="preserve"> 1900 argued German race had been chosen to rule the earth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Dehumanising black or yellow races – racism to justify rule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sense of pessimism that indigenous races were incapable of improvement or advancement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Characteristics of inferiority were attributed to subject races still unwittingly held by many today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Condescending nature of rule – patronising, being paternal</w:t>
      </w:r>
      <w:proofErr w:type="gramStart"/>
      <w:r w:rsidRPr="00E85613">
        <w:rPr>
          <w:rFonts w:ascii="Comic Sans MS" w:eastAsia="Calibri" w:hAnsi="Comic Sans MS"/>
          <w:sz w:val="22"/>
          <w:szCs w:val="22"/>
        </w:rPr>
        <w:t>,  nice</w:t>
      </w:r>
      <w:proofErr w:type="gramEnd"/>
      <w:r w:rsidRPr="00E85613">
        <w:rPr>
          <w:rFonts w:ascii="Comic Sans MS" w:eastAsia="Calibri" w:hAnsi="Comic Sans MS"/>
          <w:sz w:val="22"/>
          <w:szCs w:val="22"/>
        </w:rPr>
        <w:t xml:space="preserve"> but tough dealing with people as if they are child-like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Technological progress, military power convinced Europeans of inherent superiority of western civilisations, developed into theories of superiority seen as a human history of struggle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ease of imperialism and vast areas taken by small groups using modern technology strengthened European notions of superiority, combined with belief that Christianity one true religion, supported by scientific developments in ideas and emergence of eugenics, Darwinian thought proving righteousness of policy of imperialism taking over peoples seen as ‘backward’, ‘primitive’ as justifiable and inevitable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Missionaries’ followed adventurers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Many institutions started by missionaries: schools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Colonial exploitation in the guise of science and humanitarianism </w:t>
      </w:r>
    </w:p>
    <w:p w:rsidR="00E85613" w:rsidRPr="00E85613" w:rsidRDefault="00E85613" w:rsidP="00E85613">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MEANS OF CONTROL:</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Sometimes outright military aggression; or simply economic control with a presence of political and military influence creating Spheres of influence in agreement with other imperial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Formal rule was expensive, alternatives without sacrificing region – empire on the cheap Chinese resistance meant India could follow suit, India’s trade too valuable the loss of India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Gladstone denounced  Disraeli’s  imperialist strategy of securing British control of Suez, Cyprus, Victoria as empress of India, pointing out afghan war 1878 -80 and Zulu war 1879-80 as criminal assaults on innocent peoples, helpless against the firepower of the redcoats – ‘remember the rights of the savage’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Native resistance was out-gunned, a technological disadvantage. Indigenous problem was one of creating sufficient cohesion to resist an invader and </w:t>
      </w:r>
      <w:proofErr w:type="gramStart"/>
      <w:r w:rsidRPr="00E85613">
        <w:rPr>
          <w:rFonts w:ascii="Comic Sans MS" w:eastAsia="Calibri" w:hAnsi="Comic Sans MS"/>
          <w:sz w:val="22"/>
          <w:szCs w:val="22"/>
        </w:rPr>
        <w:t>create  and</w:t>
      </w:r>
      <w:proofErr w:type="gramEnd"/>
      <w:r w:rsidRPr="00E85613">
        <w:rPr>
          <w:rFonts w:ascii="Comic Sans MS" w:eastAsia="Calibri" w:hAnsi="Comic Sans MS"/>
          <w:sz w:val="22"/>
          <w:szCs w:val="22"/>
        </w:rPr>
        <w:t xml:space="preserve"> sustain a war of attrition to raise the price of conquest beyond that what was willing to be paid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Soldiers expanded empires without orders. Many ministers at home knew little of the places in question let alone where they were – Philippines and tinned goods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Expansion often only limited by indigenous ability to resist encroachment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European governments often weeks or months away in communication</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Wars fought between peoples of radically different mentalities and contrasting technologies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competition between Europeans and indigenous peoples – a protracted interaction between the West and the wider world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chapter of irresistible European ascendancy, yet a hazardous and difficult enterprise</w:t>
      </w:r>
    </w:p>
    <w:p w:rsidR="003B592E" w:rsidRPr="00E85613" w:rsidRDefault="003B592E" w:rsidP="003B592E">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Sometimes an advance guard of disease.</w:t>
      </w:r>
      <w:proofErr w:type="gramEnd"/>
      <w:r w:rsidRPr="00E85613">
        <w:rPr>
          <w:rFonts w:ascii="Comic Sans MS" w:eastAsia="Calibri" w:hAnsi="Comic Sans MS"/>
          <w:sz w:val="22"/>
          <w:szCs w:val="22"/>
        </w:rPr>
        <w:t xml:space="preserve"> Some frontier posts held a precarious existence. Often held </w:t>
      </w:r>
      <w:proofErr w:type="spellStart"/>
      <w:r w:rsidRPr="00E85613">
        <w:rPr>
          <w:rFonts w:ascii="Comic Sans MS" w:eastAsia="Calibri" w:hAnsi="Comic Sans MS"/>
          <w:sz w:val="22"/>
          <w:szCs w:val="22"/>
        </w:rPr>
        <w:t>seabound</w:t>
      </w:r>
      <w:proofErr w:type="spellEnd"/>
      <w:r w:rsidRPr="00E85613">
        <w:rPr>
          <w:rFonts w:ascii="Comic Sans MS" w:eastAsia="Calibri" w:hAnsi="Comic Sans MS"/>
          <w:sz w:val="22"/>
          <w:szCs w:val="22"/>
        </w:rPr>
        <w:t xml:space="preserve"> as a tenuous lifeline to the homeland, content to export spices, gold and slaves from coastal factories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1876 lord Salisbury said’ </w:t>
      </w:r>
      <w:proofErr w:type="spellStart"/>
      <w:proofErr w:type="gramStart"/>
      <w:r w:rsidRPr="00E85613">
        <w:rPr>
          <w:rFonts w:ascii="Comic Sans MS" w:eastAsia="Calibri" w:hAnsi="Comic Sans MS"/>
          <w:sz w:val="22"/>
          <w:szCs w:val="22"/>
        </w:rPr>
        <w:t>its</w:t>
      </w:r>
      <w:proofErr w:type="spellEnd"/>
      <w:proofErr w:type="gramEnd"/>
      <w:r w:rsidRPr="00E85613">
        <w:rPr>
          <w:rFonts w:ascii="Comic Sans MS" w:eastAsia="Calibri" w:hAnsi="Comic Sans MS"/>
          <w:sz w:val="22"/>
          <w:szCs w:val="22"/>
        </w:rPr>
        <w:t xml:space="preserve"> the nakedness of the sword on which we rely’ – was empire acquired or held by force? Built and sustained by collaboration of indigenous peoples or by diplomatic accommodation exhausting native elites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Expatriates generally resisted ‘going native’ and a notion of what was primitive, but genuine interest in the arts, literature, history, </w:t>
      </w:r>
      <w:proofErr w:type="gramStart"/>
      <w:r w:rsidRPr="00E85613">
        <w:rPr>
          <w:rFonts w:ascii="Comic Sans MS" w:eastAsia="Calibri" w:hAnsi="Comic Sans MS"/>
          <w:sz w:val="22"/>
          <w:szCs w:val="22"/>
        </w:rPr>
        <w:t>archaeology</w:t>
      </w:r>
      <w:proofErr w:type="gramEnd"/>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Cost of large garrisons would negate the value of the colony. Powers often possessed a marked advantage of in weaponry, transport, medicine however small the forces, still offer an impression of security – the prestige and presence of imperial forces – one dimension of imperial rule – local soldiers often recruited had financial and relationship advantages, </w:t>
      </w:r>
      <w:proofErr w:type="spellStart"/>
      <w:r w:rsidRPr="00E85613">
        <w:rPr>
          <w:rFonts w:ascii="Comic Sans MS" w:eastAsia="Calibri" w:hAnsi="Comic Sans MS"/>
          <w:sz w:val="22"/>
          <w:szCs w:val="22"/>
        </w:rPr>
        <w:t>resistence</w:t>
      </w:r>
      <w:proofErr w:type="spellEnd"/>
      <w:r w:rsidRPr="00E85613">
        <w:rPr>
          <w:rFonts w:ascii="Comic Sans MS" w:eastAsia="Calibri" w:hAnsi="Comic Sans MS"/>
          <w:sz w:val="22"/>
          <w:szCs w:val="22"/>
        </w:rPr>
        <w:t xml:space="preserve"> made difficult by division of natives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Religion or new ideas such as Darwin’s ‘Origin of Species’ 1859, encouraged notions of racial superiority and the need for paternalistic treatment – the ‘White Man’s Burden’ – an extension of rampant nationalism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Faiths try to spread beliefs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The ultimate goal: fling markets into the global economy; bring government to the ungoverned; end tribal conflict; ethnic cleanse; recruit converts to the Western ways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Segregation, class and identity – locals vital for labour supply, selected on class basis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Locals would adopt western religion, education and forms of behaviour if it offered something in return – a form of opportunism</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Granting representational rights would endanger white administration threatening colonial rule meaning general denial of rights to non-whites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Yellow peril in </w:t>
      </w:r>
      <w:proofErr w:type="gramStart"/>
      <w:r w:rsidRPr="00E85613">
        <w:rPr>
          <w:rFonts w:ascii="Comic Sans MS" w:eastAsia="Calibri" w:hAnsi="Comic Sans MS"/>
          <w:sz w:val="22"/>
          <w:szCs w:val="22"/>
        </w:rPr>
        <w:t>Australia  -</w:t>
      </w:r>
      <w:proofErr w:type="gramEnd"/>
      <w:r w:rsidRPr="00E85613">
        <w:rPr>
          <w:rFonts w:ascii="Comic Sans MS" w:eastAsia="Calibri" w:hAnsi="Comic Sans MS"/>
          <w:sz w:val="22"/>
          <w:szCs w:val="22"/>
        </w:rPr>
        <w:t xml:space="preserve"> colonial authorities happy to make use of cheap workforce when numbers threatened to outnumber whites, suspicion arose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Chinese and Indian labour in s Africa could not return home if work did not suit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Legacy of race resentment of empire and institutionalised racism</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Mixed race marriages often frowned upon and mixed descent were despised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Mix of a strong sense of duty and self-interest; prejudice and sympathy</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INDIA: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 Britain and France used companies to secure national interests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British East India Company used Indian troops built strategic forts expanded into the interior formed in 1601 for 200 years had a monopoly of Indian trade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1750s fought with French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1813 government ended monopoly except in tea some states annexed – high taxation and peasant conditions set scene for rebellion Indian mutiny of 1857 1858 pm Palmerston made British crown take responsibility of India admin headed by a viceroy Indian civil service developed British troops stationed, beginning of British Raj symbolically reinforced 1877 Queen Victoria declared empress of India to bind India closer to empire until partition and independence 1947</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Victoria’s reign 64 years supremacy unchallenged, ruled the waves science and technology flourished a key symbol of British pride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India referred as jewel in the crown Indian exports, wheat, tea, coffee, cotton flowed into Britain, </w:t>
      </w:r>
      <w:proofErr w:type="gramStart"/>
      <w:r w:rsidRPr="00E85613">
        <w:rPr>
          <w:rFonts w:ascii="Comic Sans MS" w:eastAsia="Calibri" w:hAnsi="Comic Sans MS"/>
          <w:sz w:val="22"/>
          <w:szCs w:val="22"/>
        </w:rPr>
        <w:t>British</w:t>
      </w:r>
      <w:proofErr w:type="gramEnd"/>
      <w:r w:rsidRPr="00E85613">
        <w:rPr>
          <w:rFonts w:ascii="Comic Sans MS" w:eastAsia="Calibri" w:hAnsi="Comic Sans MS"/>
          <w:sz w:val="22"/>
          <w:szCs w:val="22"/>
        </w:rPr>
        <w:t xml:space="preserve"> manufactured goods flowed into India – a profitable and safe destination for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Control relied heavily on Indian troops – Indian troops put down mutiny rewarded as martial races considered better suited for warfare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reached into Burma, 1819 raffles in Singapore, 1824 Dutch gave way to Britain in Malay, Britain granted free hand in East Indies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SCRAMBLE FOR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Scramble for Africa the most dramatic expansion, often direct annexation, </w:t>
      </w:r>
      <w:proofErr w:type="gramStart"/>
      <w:r w:rsidRPr="00E85613">
        <w:rPr>
          <w:rFonts w:ascii="Comic Sans MS" w:eastAsia="Calibri" w:hAnsi="Comic Sans MS"/>
          <w:sz w:val="22"/>
          <w:szCs w:val="22"/>
        </w:rPr>
        <w:t>greater</w:t>
      </w:r>
      <w:proofErr w:type="gramEnd"/>
      <w:r w:rsidRPr="00E85613">
        <w:rPr>
          <w:rFonts w:ascii="Comic Sans MS" w:eastAsia="Calibri" w:hAnsi="Comic Sans MS"/>
          <w:sz w:val="22"/>
          <w:szCs w:val="22"/>
        </w:rPr>
        <w:t xml:space="preserve"> tendency to use local rulers in Asia to maintain control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South of Sahara almost unknown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interior of Africa held the most tantalising mysterious left in the world the public at home shared the thrill of discovery to the increasing literate public, Africa was exotic and intriguing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Portuguese began to explore western coast</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Main use of slave traders.</w:t>
      </w:r>
      <w:proofErr w:type="gramEnd"/>
      <w:r w:rsidRPr="00E85613">
        <w:rPr>
          <w:rFonts w:ascii="Comic Sans MS" w:eastAsia="Calibri" w:hAnsi="Comic Sans MS"/>
          <w:sz w:val="22"/>
          <w:szCs w:val="22"/>
        </w:rPr>
        <w:t xml:space="preserve"> British dominated this activity</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Triangular Atlantic trade.</w:t>
      </w:r>
      <w:proofErr w:type="gramEnd"/>
      <w:r w:rsidRPr="00E85613">
        <w:rPr>
          <w:rFonts w:ascii="Comic Sans MS" w:eastAsia="Calibri" w:hAnsi="Comic Sans MS"/>
          <w:sz w:val="22"/>
          <w:szCs w:val="22"/>
        </w:rPr>
        <w:t xml:space="preserve"> Despite 300 years of contact, little known of interior virtually untouched – geographical barriers, dense jungle, raging rivers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Psychologically considered the ‘dark continent’, mysterious and frightening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1875 10% Africa under European control; by 1900 90%</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Europe’s changed interest – more information from missionaries and explorers; awareness of riches in Congo</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Congress of Berlin 1884-85 established an orderly procedure for opening up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Conference called in Berlin to set ground rules 1884-5 winter for imperial land grab – sanctified, expanded and institutionalised a validation for colonial claims set off a ‘steeple chase to the unknown’ Jules ferry French pm a rush to explore, conquer, claim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belief that commerce and Christianity should be promoted – Africa ripe for European exploitation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Dutch too small for significant scale, Portuguese too weak  to do more than exploit what they already had,  Germany and Italy considerable lengths to acquire colonies depending on tolerance or </w:t>
      </w:r>
      <w:proofErr w:type="spellStart"/>
      <w:r w:rsidRPr="00E85613">
        <w:rPr>
          <w:rFonts w:ascii="Comic Sans MS" w:eastAsia="Calibri" w:hAnsi="Comic Sans MS"/>
          <w:sz w:val="22"/>
          <w:szCs w:val="22"/>
        </w:rPr>
        <w:t>self denial</w:t>
      </w:r>
      <w:proofErr w:type="spellEnd"/>
      <w:r w:rsidRPr="00E85613">
        <w:rPr>
          <w:rFonts w:ascii="Comic Sans MS" w:eastAsia="Calibri" w:hAnsi="Comic Sans MS"/>
          <w:sz w:val="22"/>
          <w:szCs w:val="22"/>
        </w:rPr>
        <w:t xml:space="preserve"> of others Britain and France dominated  regional partitions late comers received relatively worthless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Jockeying for position – hope of tipping European balance in their favour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Belgium rule in Congo became brutal; vast resources of rubber and ivory, local opposition met with barbaric punishment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System put in place to share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Dutch established Dutch East Indie settlement in S Africa as a staging post. 1806 control passed to British, Boers trekked 10,000 in great trek 1834 – 40 into interior to escape British establishing two republics: Transvaal and </w:t>
      </w:r>
      <w:proofErr w:type="gramStart"/>
      <w:r w:rsidRPr="00E85613">
        <w:rPr>
          <w:rFonts w:ascii="Comic Sans MS" w:eastAsia="Calibri" w:hAnsi="Comic Sans MS"/>
          <w:sz w:val="22"/>
          <w:szCs w:val="22"/>
        </w:rPr>
        <w:t>orange free state</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dreamt of railway link from Egypt to </w:t>
      </w:r>
      <w:proofErr w:type="gramStart"/>
      <w:r w:rsidRPr="00E85613">
        <w:rPr>
          <w:rFonts w:ascii="Comic Sans MS" w:eastAsia="Calibri" w:hAnsi="Comic Sans MS"/>
          <w:sz w:val="22"/>
          <w:szCs w:val="22"/>
        </w:rPr>
        <w:t>lake</w:t>
      </w:r>
      <w:proofErr w:type="gramEnd"/>
      <w:r w:rsidRPr="00E85613">
        <w:rPr>
          <w:rFonts w:ascii="Comic Sans MS" w:eastAsia="Calibri" w:hAnsi="Comic Sans MS"/>
          <w:sz w:val="22"/>
          <w:szCs w:val="22"/>
        </w:rPr>
        <w:t xml:space="preserve"> Victoria, Uganda, Rhodesia to s Africa. German east African colonies thwarted plan Cairo to cape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Gambia, sierra Leone, Nigeria, Ghana, Uganda, Kenya parts of Somaliland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1830 French in Algeria, Tunis 1880, 1914 morocco, moved into Benin, Senegal, guinea, </w:t>
      </w:r>
      <w:proofErr w:type="gramStart"/>
      <w:r w:rsidRPr="00E85613">
        <w:rPr>
          <w:rFonts w:ascii="Comic Sans MS" w:eastAsia="Calibri" w:hAnsi="Comic Sans MS"/>
          <w:sz w:val="22"/>
          <w:szCs w:val="22"/>
        </w:rPr>
        <w:t>Ivory</w:t>
      </w:r>
      <w:proofErr w:type="gramEnd"/>
      <w:r w:rsidRPr="00E85613">
        <w:rPr>
          <w:rFonts w:ascii="Comic Sans MS" w:eastAsia="Calibri" w:hAnsi="Comic Sans MS"/>
          <w:sz w:val="22"/>
          <w:szCs w:val="22"/>
        </w:rPr>
        <w:t xml:space="preserve"> Coast part of Somaliland, Madagascar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Dreamt extending west to east but British in way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Namibia, Cameroon, Togoland, Burundi, Rwanda, Tanzania British separated east from west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Italian unification completed 1870 limited to horn of Africa, Eritrea and Somaliland and Libya. Abyssinia defeated it in 1896</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Portugal cape Verde isles, Angola, Mozambique, guinea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Bismarck’s Berlin conference 1884-85 designed to prevent possible conflict by introducing ground rules to open up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and Italy jealous of more experienced imperial rivals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motives escalated into open conflict – Boer war centred on mineral wealth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1877 aims to unify all of S Africa like Canada model, Boers rebelled, Transvaal guaranteed sovereignty but discovery of gold 1886 changed everything by 1898 Transvaal became largest gold producer in world with massive influx of migrants workers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Boer war discovery of gold, gold seekers poured in, not granted Boer citizenship causing British annoyance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Cecil Rhodes encouraged a raid against Kruger, president, to spark a </w:t>
      </w:r>
      <w:proofErr w:type="gramStart"/>
      <w:r w:rsidRPr="00E85613">
        <w:rPr>
          <w:rFonts w:ascii="Comic Sans MS" w:eastAsia="Calibri" w:hAnsi="Comic Sans MS"/>
          <w:sz w:val="22"/>
          <w:szCs w:val="22"/>
        </w:rPr>
        <w:t>revolt,</w:t>
      </w:r>
      <w:proofErr w:type="gramEnd"/>
      <w:r w:rsidRPr="00E85613">
        <w:rPr>
          <w:rFonts w:ascii="Comic Sans MS" w:eastAsia="Calibri" w:hAnsi="Comic Sans MS"/>
          <w:sz w:val="22"/>
          <w:szCs w:val="22"/>
        </w:rPr>
        <w:t xml:space="preserve"> Kaiser sent support to Kruger, angering British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Boer war tested popular support of imperialism - propelled Britain to re-evaluate its foreign defence policies at the turn of the century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Anglo-French business interests financed the Suez Canal, opened 1869, French squeezed out, 1875 British government purchased shares in Suez Canal Company. 1882 British control of Egypt complete that had nominally controlled Sudan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Control of the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would give control of Nile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1896 French explorer </w:t>
      </w:r>
      <w:proofErr w:type="spellStart"/>
      <w:r w:rsidRPr="00E85613">
        <w:rPr>
          <w:rFonts w:ascii="Comic Sans MS" w:eastAsia="Calibri" w:hAnsi="Comic Sans MS"/>
          <w:sz w:val="22"/>
          <w:szCs w:val="22"/>
        </w:rPr>
        <w:t>Marchand</w:t>
      </w:r>
      <w:proofErr w:type="spellEnd"/>
      <w:r w:rsidRPr="00E85613">
        <w:rPr>
          <w:rFonts w:ascii="Comic Sans MS" w:eastAsia="Calibri" w:hAnsi="Comic Sans MS"/>
          <w:sz w:val="22"/>
          <w:szCs w:val="22"/>
        </w:rPr>
        <w:t xml:space="preserve"> march across Africa to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made treaty with local tribesmen and raised the French flag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Kitchener after victory at Omdurman marched to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outgunning and out manning </w:t>
      </w:r>
      <w:proofErr w:type="spellStart"/>
      <w:r w:rsidRPr="00E85613">
        <w:rPr>
          <w:rFonts w:ascii="Comic Sans MS" w:eastAsia="Calibri" w:hAnsi="Comic Sans MS"/>
          <w:sz w:val="22"/>
          <w:szCs w:val="22"/>
        </w:rPr>
        <w:t>Marchand</w:t>
      </w:r>
      <w:proofErr w:type="spellEnd"/>
      <w:r w:rsidRPr="00E85613">
        <w:rPr>
          <w:rFonts w:ascii="Comic Sans MS" w:eastAsia="Calibri" w:hAnsi="Comic Sans MS"/>
          <w:sz w:val="22"/>
          <w:szCs w:val="22"/>
        </w:rPr>
        <w:t>, both stepped back, compromised and left it to their governments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Two greatest colonial powers nearly gone to war over a flyblown sand-bank on the upper Nile (</w:t>
      </w:r>
      <w:proofErr w:type="spellStart"/>
      <w:r w:rsidRPr="00E85613">
        <w:rPr>
          <w:rFonts w:ascii="Comic Sans MS" w:eastAsia="Calibri" w:hAnsi="Comic Sans MS"/>
          <w:sz w:val="22"/>
          <w:szCs w:val="22"/>
        </w:rPr>
        <w:t>Foshida</w:t>
      </w:r>
      <w:proofErr w:type="spellEnd"/>
      <w:r w:rsidRPr="00E85613">
        <w:rPr>
          <w:rFonts w:ascii="Comic Sans MS" w:eastAsia="Calibri" w:hAnsi="Comic Sans MS"/>
          <w:sz w:val="22"/>
          <w:szCs w:val="22"/>
        </w:rPr>
        <w:t xml:space="preserve">) – a </w:t>
      </w:r>
      <w:proofErr w:type="spellStart"/>
      <w:r w:rsidRPr="00E85613">
        <w:rPr>
          <w:rFonts w:ascii="Comic Sans MS" w:eastAsia="Calibri" w:hAnsi="Comic Sans MS"/>
          <w:sz w:val="22"/>
          <w:szCs w:val="22"/>
        </w:rPr>
        <w:t>wake up</w:t>
      </w:r>
      <w:proofErr w:type="spellEnd"/>
      <w:r w:rsidRPr="00E85613">
        <w:rPr>
          <w:rFonts w:ascii="Comic Sans MS" w:eastAsia="Calibri" w:hAnsi="Comic Sans MS"/>
          <w:sz w:val="22"/>
          <w:szCs w:val="22"/>
        </w:rPr>
        <w:t xml:space="preserve"> call ended in 1904 signing of entente cordiale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Small wars became a risk into turning into large wars – a triumph of civilisation to become cause of loss of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It was interests of no one to destabilise international equilibrium to claim a few thousand acres of scrub, jungle, </w:t>
      </w:r>
      <w:proofErr w:type="gramStart"/>
      <w:r w:rsidRPr="00E85613">
        <w:rPr>
          <w:rFonts w:ascii="Comic Sans MS" w:eastAsia="Calibri" w:hAnsi="Comic Sans MS"/>
          <w:sz w:val="22"/>
          <w:szCs w:val="22"/>
        </w:rPr>
        <w:t>desert</w:t>
      </w:r>
      <w:proofErr w:type="gram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There was always enough land to trade to save face</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PRELUDE TO WAR:</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lastRenderedPageBreak/>
        <w:t>Diplomats</w:t>
      </w:r>
      <w:proofErr w:type="gramEnd"/>
      <w:r w:rsidRPr="00E85613">
        <w:rPr>
          <w:rFonts w:ascii="Comic Sans MS" w:eastAsia="Calibri" w:hAnsi="Comic Sans MS"/>
          <w:sz w:val="22"/>
          <w:szCs w:val="22"/>
        </w:rPr>
        <w:t xml:space="preserve"> objective to safeguard a balance of power favourable to their country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Existent balance offset by emergence of unified Germany; French defeat 1870</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New worlds called in to redress imbalance in the old world – encouraged others to balance moves by a third party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1864 – 71 upset balance of power and set major loser, France on a course for compensation abroad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War averted, French humiliated – both nations more concerned about Germany’s stance in Europe than the Sudan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Once imperial </w:t>
      </w:r>
      <w:proofErr w:type="gramStart"/>
      <w:r w:rsidRPr="00E85613">
        <w:rPr>
          <w:rFonts w:ascii="Comic Sans MS" w:eastAsia="Calibri" w:hAnsi="Comic Sans MS"/>
          <w:sz w:val="22"/>
          <w:szCs w:val="22"/>
        </w:rPr>
        <w:t>issues  settled</w:t>
      </w:r>
      <w:proofErr w:type="gramEnd"/>
      <w:r w:rsidRPr="00E85613">
        <w:rPr>
          <w:rFonts w:ascii="Comic Sans MS" w:eastAsia="Calibri" w:hAnsi="Comic Sans MS"/>
          <w:sz w:val="22"/>
          <w:szCs w:val="22"/>
        </w:rPr>
        <w:t>, powers turned their gaze back to Europe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Relations between France and Britain improved once source of tension dissipated and signed the entente cordiale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Morocco death of Moroccan leader 1894 and 14 year old heir governed by corrupt advisors led to a weak former state of Ottoman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Atlantic coastline and strategic position controlling access to Mediterranean and Suez – France claimed interest its neighbouring colony Algeria and to keep open communications to colonies in West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had trading interests in morocco and Gibraltar so close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no direct claims; Kaiser landed in tangier to give formal recognition to sultan for independence enflamed international relations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France supported by Britain, Russia, Spain, Italy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Deutsche bank gained a share in morocco state bank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regarded with suspicion, Germany humiliated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1908 three Germans deserted from foreign legion, French stormed German consulate in Casablanca outraging Germans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1911 disorder in fez town French troops occupied Germany protested and claimed for compensation, Germany warship panther sent – suspicion and fear all across Europe; British fleet prepared; entente cordiale becoming more like a </w:t>
      </w:r>
      <w:proofErr w:type="spellStart"/>
      <w:r w:rsidRPr="00E85613">
        <w:rPr>
          <w:rFonts w:ascii="Comic Sans MS" w:eastAsia="Calibri" w:hAnsi="Comic Sans MS"/>
          <w:sz w:val="22"/>
          <w:szCs w:val="22"/>
        </w:rPr>
        <w:t>fully fledged</w:t>
      </w:r>
      <w:proofErr w:type="spellEnd"/>
      <w:r w:rsidRPr="00E85613">
        <w:rPr>
          <w:rFonts w:ascii="Comic Sans MS" w:eastAsia="Calibri" w:hAnsi="Comic Sans MS"/>
          <w:sz w:val="22"/>
          <w:szCs w:val="22"/>
        </w:rPr>
        <w:t xml:space="preserve"> alliance; 1911 crisis abated, Germany accepted French protectorate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Became a naval arms race connected to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never had a strong standing army; European nations had conscription; enormous naval superiority held the balance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Kaiser’s visions to make Germany a naval power; 1898 Tirpitz pushed first naval law through Reichstag; 1900 second law [passed – smaller laws 1906, 1908, 1912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Britain’s naval policy centred on the fleet being stronger than the combined fleets of two closest rivals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Britain sought allies – first Japan, signed alliance 1904; </w:t>
      </w:r>
      <w:proofErr w:type="gramStart"/>
      <w:r w:rsidRPr="00E85613">
        <w:rPr>
          <w:rFonts w:ascii="Comic Sans MS" w:eastAsia="Calibri" w:hAnsi="Comic Sans MS"/>
          <w:sz w:val="22"/>
          <w:szCs w:val="22"/>
        </w:rPr>
        <w:t>then</w:t>
      </w:r>
      <w:proofErr w:type="gramEnd"/>
      <w:r w:rsidRPr="00E85613">
        <w:rPr>
          <w:rFonts w:ascii="Comic Sans MS" w:eastAsia="Calibri" w:hAnsi="Comic Sans MS"/>
          <w:sz w:val="22"/>
          <w:szCs w:val="22"/>
        </w:rPr>
        <w:t xml:space="preserve"> sought to reduce disagreements with rivals. French entente signed 1904, Russia 1907 – triple entente solidified; then Britain expanded its own naval program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Poisoned atmosphere creating an environment in which was more possible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Cordiality with Japan allowed Britain to bring home ships from Asia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History shows, not the truth that counts but what people think. British newspapers played on German naval threat, British public increasingly alarmed, widespread public demands for increased naval spending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British nationalism and naval pride led to jingoism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1906 dreadnought launched, bigger and more powerful than anything afloat – cry from British </w:t>
      </w:r>
      <w:proofErr w:type="gramStart"/>
      <w:r w:rsidRPr="00E85613">
        <w:rPr>
          <w:rFonts w:ascii="Comic Sans MS" w:eastAsia="Calibri" w:hAnsi="Comic Sans MS"/>
          <w:sz w:val="22"/>
          <w:szCs w:val="22"/>
        </w:rPr>
        <w:t>press  “</w:t>
      </w:r>
      <w:proofErr w:type="gramEnd"/>
      <w:r w:rsidRPr="00E85613">
        <w:rPr>
          <w:rFonts w:ascii="Comic Sans MS" w:eastAsia="Calibri" w:hAnsi="Comic Sans MS"/>
          <w:sz w:val="22"/>
          <w:szCs w:val="22"/>
        </w:rPr>
        <w:t>we want 8 and we won’t wait”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had no choice but to develop its own dreadnought – larger, heavier, more armoured, greater range, more guns, faster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Gunboat panther to Agadir 1911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Churchill – British naval power is essentially for defence, a necessity Germany’s is a luxury – it is existence to us; expansion to them.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Tangier crisis but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and Boer war highlighted to Britain how few friends had. Germans challenging naval supremacy direct challenge 1904 found a friend in France German plans to isolate France diplomatically; Russia engaged in war with 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a major preoccupation, a key factor in the worsening of international relations, a major reason for the cause of the Great War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Led to war – Japan and Russia 1904; USA and Spain 1898; the brink </w:t>
      </w:r>
      <w:proofErr w:type="spellStart"/>
      <w:r w:rsidRPr="00E85613">
        <w:rPr>
          <w:rFonts w:ascii="Comic Sans MS" w:eastAsia="Calibri" w:hAnsi="Comic Sans MS"/>
          <w:sz w:val="22"/>
          <w:szCs w:val="22"/>
        </w:rPr>
        <w:t>Fashoda</w:t>
      </w:r>
      <w:proofErr w:type="spellEnd"/>
      <w:r w:rsidRPr="00E85613">
        <w:rPr>
          <w:rFonts w:ascii="Comic Sans MS" w:eastAsia="Calibri" w:hAnsi="Comic Sans MS"/>
          <w:sz w:val="22"/>
          <w:szCs w:val="22"/>
        </w:rPr>
        <w:t xml:space="preserve"> 1898?</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Colonial collisions and colonial interference heightened tensions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interests led to the arms race Imperialism provoked a clash of civilisations – crisis resolution often required armed intervention: savage wars of ‘peace’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nations saw strategic benefits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First </w:t>
      </w:r>
      <w:proofErr w:type="gramStart"/>
      <w:r w:rsidRPr="00E85613">
        <w:rPr>
          <w:rFonts w:ascii="Comic Sans MS" w:eastAsia="Calibri" w:hAnsi="Comic Sans MS"/>
          <w:sz w:val="22"/>
          <w:szCs w:val="22"/>
        </w:rPr>
        <w:t>world war</w:t>
      </w:r>
      <w:proofErr w:type="gramEnd"/>
      <w:r w:rsidRPr="00E85613">
        <w:rPr>
          <w:rFonts w:ascii="Comic Sans MS" w:eastAsia="Calibri" w:hAnsi="Comic Sans MS"/>
          <w:sz w:val="22"/>
          <w:szCs w:val="22"/>
        </w:rPr>
        <w:t xml:space="preserve"> a war of empires</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Legacy of wartime commitment by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Mutinies occurred in France and Russia; Australian views of British incompetence Gallipoli, yet birth of a nation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produced the largest volunteer army for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All of Australia’s troops were volunteers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Strong sense of solidarity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Colonies supplied material and foodstuffs and </w:t>
      </w:r>
      <w:proofErr w:type="spellStart"/>
      <w:r w:rsidRPr="00E85613">
        <w:rPr>
          <w:rFonts w:ascii="Comic Sans MS" w:eastAsia="Calibri" w:hAnsi="Comic Sans MS"/>
          <w:sz w:val="22"/>
          <w:szCs w:val="22"/>
        </w:rPr>
        <w:t>personell</w:t>
      </w:r>
      <w:proofErr w:type="spellEnd"/>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War destroyed old imperial policies and demanded a new humane approach, defining national identities - a desire for change a watershed in aspirations to become largely a reality by the close of the Second World War </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LENIN: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Lenin believed capitalism bound to collapse and society move into a socialist state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Capitalism had stages – competition, monopoly controlled by cartels that needed export, colonies fulfilled role revolution and rebellion would end this and end capitalist economies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EFFECTS:</w:t>
      </w:r>
    </w:p>
    <w:p w:rsidR="00950C24" w:rsidRPr="00950C24" w:rsidRDefault="00950C24" w:rsidP="00950C24">
      <w:pPr>
        <w:spacing w:after="200"/>
        <w:jc w:val="both"/>
        <w:rPr>
          <w:rFonts w:ascii="Comic Sans MS" w:eastAsia="Calibri" w:hAnsi="Comic Sans MS"/>
          <w:sz w:val="22"/>
          <w:szCs w:val="22"/>
        </w:rPr>
      </w:pPr>
      <w:r w:rsidRPr="00950C24">
        <w:rPr>
          <w:rFonts w:ascii="Comic Sans MS" w:eastAsia="Calibri" w:hAnsi="Comic Sans MS"/>
          <w:sz w:val="22"/>
          <w:szCs w:val="22"/>
        </w:rPr>
        <w:t>Origins of globalisation, a catalyst for migration and dispossession of indigenous populations, not restricted to European; migration between colonies; Chinese in Canada, Indians in south Africa and the transfer of languages, cuisine and language</w:t>
      </w:r>
    </w:p>
    <w:p w:rsidR="00950C24" w:rsidRPr="00950C24" w:rsidRDefault="00950C24" w:rsidP="00950C24">
      <w:pPr>
        <w:spacing w:after="200"/>
        <w:jc w:val="both"/>
        <w:rPr>
          <w:rFonts w:ascii="Comic Sans MS" w:eastAsia="Calibri" w:hAnsi="Comic Sans MS"/>
          <w:sz w:val="22"/>
          <w:szCs w:val="22"/>
        </w:rPr>
      </w:pPr>
    </w:p>
    <w:p w:rsidR="00950C24" w:rsidRPr="00950C24" w:rsidRDefault="00950C24" w:rsidP="00950C24">
      <w:pPr>
        <w:spacing w:after="200"/>
        <w:jc w:val="both"/>
        <w:rPr>
          <w:rFonts w:ascii="Comic Sans MS" w:eastAsia="Calibri" w:hAnsi="Comic Sans MS"/>
          <w:b/>
          <w:sz w:val="22"/>
          <w:szCs w:val="22"/>
        </w:rPr>
      </w:pPr>
      <w:proofErr w:type="gramStart"/>
      <w:r w:rsidRPr="00950C24">
        <w:rPr>
          <w:rFonts w:ascii="Comic Sans MS" w:eastAsia="Calibri" w:hAnsi="Comic Sans MS"/>
          <w:sz w:val="22"/>
          <w:szCs w:val="22"/>
        </w:rPr>
        <w:t>Balance between potential benefits and cost – disease regions, climate, interference from other powers, tentative control.</w:t>
      </w:r>
      <w:proofErr w:type="gramEnd"/>
    </w:p>
    <w:p w:rsidR="00E85613" w:rsidRPr="00E85613" w:rsidRDefault="00E85613" w:rsidP="00E85613">
      <w:pPr>
        <w:spacing w:after="200"/>
        <w:jc w:val="both"/>
        <w:rPr>
          <w:rFonts w:ascii="Comic Sans MS" w:eastAsia="Calibri" w:hAnsi="Comic Sans MS"/>
          <w:sz w:val="22"/>
          <w:szCs w:val="22"/>
        </w:rPr>
      </w:pPr>
      <w:bookmarkStart w:id="0" w:name="_GoBack"/>
      <w:bookmarkEnd w:id="0"/>
      <w:r w:rsidRPr="00E85613">
        <w:rPr>
          <w:rFonts w:ascii="Comic Sans MS" w:eastAsia="Calibri" w:hAnsi="Comic Sans MS"/>
          <w:sz w:val="22"/>
          <w:szCs w:val="22"/>
        </w:rPr>
        <w:t>European expansion technologically determined rather than economically driven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Naval expansion an important goal for defence, communication and its role in pursuing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Empires needed defending against rebellion and competition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Also strategic locations required for resupply, defence of passage – Singapore Cape of Good Hope, Suez, Panama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 expansions ‘bumped into each other’ causing tension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and Russia, Persia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and France, Sudan, Russia, Japan Far East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led to naval expansion; the need to establish strategic bases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Need to control site of resources and find markets and outlets of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Growth of militarism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exploitation spread of culture and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Gold gospel glory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The outflow of western influence was accompanied by new cultural artefacts and consumables Chinese porcelain, south Asia tea, West Indies fruit, </w:t>
      </w:r>
      <w:proofErr w:type="gramStart"/>
      <w:r w:rsidRPr="00E85613">
        <w:rPr>
          <w:rFonts w:ascii="Comic Sans MS" w:eastAsia="Calibri" w:hAnsi="Comic Sans MS"/>
          <w:sz w:val="22"/>
          <w:szCs w:val="22"/>
        </w:rPr>
        <w:t>middle east</w:t>
      </w:r>
      <w:proofErr w:type="gramEnd"/>
      <w:r w:rsidRPr="00E85613">
        <w:rPr>
          <w:rFonts w:ascii="Comic Sans MS" w:eastAsia="Calibri" w:hAnsi="Comic Sans MS"/>
          <w:sz w:val="22"/>
          <w:szCs w:val="22"/>
        </w:rPr>
        <w:t xml:space="preserve"> rugs, African tribal art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Clashes edged to conflict, increase in militarism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culture and expansion of world trade were significant causes of rivalry contributing factor to The Great War – World War One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rivalries played in a wider world, driven by patriotism, ambition, eagerness to claim vast tracts of territory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began as a series of trade wars – traders willing to fight and fighters willing to trade – trade and military enforcement or dominance went hand in hand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the creation of a global economy – the demand for certain commodities: slaves, spices. Gold and then sugar, palm oil, furs, opium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change soon becomes political change as local rulers struggle to contain commodities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European rivals searched for advantage over their </w:t>
      </w:r>
      <w:proofErr w:type="gramStart"/>
      <w:r w:rsidRPr="00E85613">
        <w:rPr>
          <w:rFonts w:ascii="Comic Sans MS" w:eastAsia="Calibri" w:hAnsi="Comic Sans MS"/>
          <w:sz w:val="22"/>
          <w:szCs w:val="22"/>
        </w:rPr>
        <w:t>neighbours :</w:t>
      </w:r>
      <w:proofErr w:type="gramEnd"/>
      <w:r w:rsidRPr="00E85613">
        <w:rPr>
          <w:rFonts w:ascii="Comic Sans MS" w:eastAsia="Calibri" w:hAnsi="Comic Sans MS"/>
          <w:sz w:val="22"/>
          <w:szCs w:val="22"/>
        </w:rPr>
        <w:t xml:space="preserve"> the wealth of the imperial world became a force multiplier, like alliances or technology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Often the conquer of a numerically superior enemy to pacify an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conquest came to be a technical problem mastered over time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evolution of capitalism on a world scale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Interaction of cultural confusion, conflicting political goals, shifting military alliances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achievement connecting the world – commercial and industrial drive, missionary zeal, adventure, thirst for knowledge, political ambition, technical advance – shipbuilding navigation space restriction the barriers of isolation carried European civilisation to the corners of the world creating an inter-connected world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French and English language and Spanish huge impact; spread of Christianity, prevalence of European legal systems, education, politic procedures, military traditions, expansion of world trade and capitalism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Liberal capitalism roots in imperialism, massive increase in world trade and economic growth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Colonised people developed their own versions of Christianity; higher than UK attendance today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Aggressively interventionist ideology made up of deep faith in free trade, evangelical Christianity could mobilise public opinion to support expansionism; secondly a new culture of consumerism that created an appetite for and interest in overseas activity; economic forces inexpensive and long term credit, cheap manufactures, consumer tastes; increased maritime capacity;  a springboard for further expansion, a source of labour,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Former British colonies model their political systems with free elections and democratic institutions universal suffrage freedom of assembly and expression </w:t>
      </w:r>
      <w:proofErr w:type="spellStart"/>
      <w:r w:rsidRPr="00E85613">
        <w:rPr>
          <w:rFonts w:ascii="Comic Sans MS" w:eastAsia="Calibri" w:hAnsi="Comic Sans MS"/>
          <w:sz w:val="22"/>
          <w:szCs w:val="22"/>
        </w:rPr>
        <w:t>british</w:t>
      </w:r>
      <w:proofErr w:type="spellEnd"/>
      <w:r w:rsidRPr="00E85613">
        <w:rPr>
          <w:rFonts w:ascii="Comic Sans MS" w:eastAsia="Calibri" w:hAnsi="Comic Sans MS"/>
          <w:sz w:val="22"/>
          <w:szCs w:val="22"/>
        </w:rPr>
        <w:t xml:space="preserve"> concept of property and possession transferred to indigenous peoples who claim ‘ownership’ close connection between former colonies – even </w:t>
      </w:r>
      <w:proofErr w:type="spellStart"/>
      <w:r w:rsidRPr="00E85613">
        <w:rPr>
          <w:rFonts w:ascii="Comic Sans MS" w:eastAsia="Calibri" w:hAnsi="Comic Sans MS"/>
          <w:sz w:val="22"/>
          <w:szCs w:val="22"/>
        </w:rPr>
        <w:t>usa</w:t>
      </w:r>
      <w:proofErr w:type="spellEnd"/>
      <w:r w:rsidRPr="00E85613">
        <w:rPr>
          <w:rFonts w:ascii="Comic Sans MS" w:eastAsia="Calibri" w:hAnsi="Comic Sans MS"/>
          <w:sz w:val="22"/>
          <w:szCs w:val="22"/>
        </w:rPr>
        <w:t xml:space="preserve"> has ‘special relationship’ spread of values overseas identification parallel with </w:t>
      </w:r>
      <w:proofErr w:type="spellStart"/>
      <w:r w:rsidRPr="00E85613">
        <w:rPr>
          <w:rFonts w:ascii="Comic Sans MS" w:eastAsia="Calibri" w:hAnsi="Comic Sans MS"/>
          <w:sz w:val="22"/>
          <w:szCs w:val="22"/>
        </w:rPr>
        <w:t>ones</w:t>
      </w:r>
      <w:proofErr w:type="spellEnd"/>
      <w:r w:rsidRPr="00E85613">
        <w:rPr>
          <w:rFonts w:ascii="Comic Sans MS" w:eastAsia="Calibri" w:hAnsi="Comic Sans MS"/>
          <w:sz w:val="22"/>
          <w:szCs w:val="22"/>
        </w:rPr>
        <w:t xml:space="preserve"> own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Cultural exchange on a global scale, greater population mobility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Support for imperialism became an extension of patriotism, growth of communication made the support more visible, making it attractive to writers and journalists – press coverage gathered popular following because of the ways colonial wars </w:t>
      </w:r>
      <w:proofErr w:type="spellStart"/>
      <w:r w:rsidRPr="00E85613">
        <w:rPr>
          <w:rFonts w:ascii="Comic Sans MS" w:eastAsia="Calibri" w:hAnsi="Comic Sans MS"/>
          <w:sz w:val="22"/>
          <w:szCs w:val="22"/>
        </w:rPr>
        <w:t>werte</w:t>
      </w:r>
      <w:proofErr w:type="spellEnd"/>
      <w:r w:rsidRPr="00E85613">
        <w:rPr>
          <w:rFonts w:ascii="Comic Sans MS" w:eastAsia="Calibri" w:hAnsi="Comic Sans MS"/>
          <w:sz w:val="22"/>
          <w:szCs w:val="22"/>
        </w:rPr>
        <w:t xml:space="preserve"> presented – solidarity and global reach of empire seized upon by the newspapers and music halls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Many saw the world as a response to themselves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Boys own editions filled with emblems of empire, patriotic themes, big game hunting, </w:t>
      </w:r>
      <w:proofErr w:type="spellStart"/>
      <w:r w:rsidRPr="00E85613">
        <w:rPr>
          <w:rFonts w:ascii="Comic Sans MS" w:eastAsia="Calibri" w:hAnsi="Comic Sans MS"/>
          <w:sz w:val="22"/>
          <w:szCs w:val="22"/>
        </w:rPr>
        <w:t>milir</w:t>
      </w:r>
      <w:proofErr w:type="spellEnd"/>
      <w:r w:rsidRPr="00E85613">
        <w:rPr>
          <w:rFonts w:ascii="Comic Sans MS" w:eastAsia="Calibri" w:hAnsi="Comic Sans MS"/>
          <w:sz w:val="22"/>
          <w:szCs w:val="22"/>
        </w:rPr>
        <w:t>=</w:t>
      </w:r>
      <w:proofErr w:type="spellStart"/>
      <w:r w:rsidRPr="00E85613">
        <w:rPr>
          <w:rFonts w:ascii="Comic Sans MS" w:eastAsia="Calibri" w:hAnsi="Comic Sans MS"/>
          <w:sz w:val="22"/>
          <w:szCs w:val="22"/>
        </w:rPr>
        <w:t>tary</w:t>
      </w:r>
      <w:proofErr w:type="spellEnd"/>
      <w:r w:rsidRPr="00E85613">
        <w:rPr>
          <w:rFonts w:ascii="Comic Sans MS" w:eastAsia="Calibri" w:hAnsi="Comic Sans MS"/>
          <w:sz w:val="22"/>
          <w:szCs w:val="22"/>
        </w:rPr>
        <w:t xml:space="preserve"> badges historical figures as role models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colonial</w:t>
      </w:r>
      <w:proofErr w:type="gramEnd"/>
      <w:r w:rsidRPr="00E85613">
        <w:rPr>
          <w:rFonts w:ascii="Comic Sans MS" w:eastAsia="Calibri" w:hAnsi="Comic Sans MS"/>
          <w:sz w:val="22"/>
          <w:szCs w:val="22"/>
        </w:rPr>
        <w:t xml:space="preserve"> architecture reflected the mother country’s fashions but often adapted local designs</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government</w:t>
      </w:r>
      <w:proofErr w:type="gramEnd"/>
      <w:r w:rsidRPr="00E85613">
        <w:rPr>
          <w:rFonts w:ascii="Comic Sans MS" w:eastAsia="Calibri" w:hAnsi="Comic Sans MS"/>
          <w:sz w:val="22"/>
          <w:szCs w:val="22"/>
        </w:rPr>
        <w:t xml:space="preserve"> buildings often on a grandiose scale, designed to impress railways stations and bridges potent symbols of strength</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cricket</w:t>
      </w:r>
      <w:proofErr w:type="gramEnd"/>
      <w:r w:rsidRPr="00E85613">
        <w:rPr>
          <w:rFonts w:ascii="Comic Sans MS" w:eastAsia="Calibri" w:hAnsi="Comic Sans MS"/>
          <w:sz w:val="22"/>
          <w:szCs w:val="22"/>
        </w:rPr>
        <w:t>, snooker, polo – all developed during colonial days – the ashes 1882 as a souvenir</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rugby</w:t>
      </w:r>
      <w:proofErr w:type="gramEnd"/>
      <w:r w:rsidRPr="00E85613">
        <w:rPr>
          <w:rFonts w:ascii="Comic Sans MS" w:eastAsia="Calibri" w:hAnsi="Comic Sans MS"/>
          <w:sz w:val="22"/>
          <w:szCs w:val="22"/>
        </w:rPr>
        <w:t xml:space="preserve"> and cricket left an indelible link. Imperial legacy survives in the commonwealth games legacy in sport is perhaps the happiest and most popular of all</w:t>
      </w:r>
    </w:p>
    <w:p w:rsidR="00E85613" w:rsidRPr="00E85613" w:rsidRDefault="00E85613" w:rsidP="00E85613">
      <w:pPr>
        <w:spacing w:after="200"/>
        <w:jc w:val="both"/>
        <w:rPr>
          <w:rFonts w:ascii="Comic Sans MS" w:eastAsia="Calibri" w:hAnsi="Comic Sans MS"/>
          <w:sz w:val="22"/>
          <w:szCs w:val="22"/>
        </w:rPr>
      </w:pPr>
      <w:proofErr w:type="gramStart"/>
      <w:r w:rsidRPr="00E85613">
        <w:rPr>
          <w:rFonts w:ascii="Comic Sans MS" w:eastAsia="Calibri" w:hAnsi="Comic Sans MS"/>
          <w:sz w:val="22"/>
          <w:szCs w:val="22"/>
        </w:rPr>
        <w:t>distinctions</w:t>
      </w:r>
      <w:proofErr w:type="gramEnd"/>
      <w:r w:rsidRPr="00E85613">
        <w:rPr>
          <w:rFonts w:ascii="Comic Sans MS" w:eastAsia="Calibri" w:hAnsi="Comic Sans MS"/>
          <w:sz w:val="22"/>
          <w:szCs w:val="22"/>
        </w:rPr>
        <w:t xml:space="preserve"> drawn between the way </w:t>
      </w:r>
      <w:proofErr w:type="spellStart"/>
      <w:r w:rsidRPr="00E85613">
        <w:rPr>
          <w:rFonts w:ascii="Comic Sans MS" w:eastAsia="Calibri" w:hAnsi="Comic Sans MS"/>
          <w:sz w:val="22"/>
          <w:szCs w:val="22"/>
        </w:rPr>
        <w:t>british</w:t>
      </w:r>
      <w:proofErr w:type="spellEnd"/>
      <w:r w:rsidRPr="00E85613">
        <w:rPr>
          <w:rFonts w:ascii="Comic Sans MS" w:eastAsia="Calibri" w:hAnsi="Comic Sans MS"/>
          <w:sz w:val="22"/>
          <w:szCs w:val="22"/>
        </w:rPr>
        <w:t xml:space="preserve"> rule and minimum force </w:t>
      </w:r>
      <w:proofErr w:type="spellStart"/>
      <w:r w:rsidRPr="00E85613">
        <w:rPr>
          <w:rFonts w:ascii="Comic Sans MS" w:eastAsia="Calibri" w:hAnsi="Comic Sans MS"/>
          <w:sz w:val="22"/>
          <w:szCs w:val="22"/>
        </w:rPr>
        <w:t>andking</w:t>
      </w:r>
      <w:proofErr w:type="spellEnd"/>
      <w:r w:rsidRPr="00E85613">
        <w:rPr>
          <w:rFonts w:ascii="Comic Sans MS" w:eastAsia="Calibri" w:hAnsi="Comic Sans MS"/>
          <w:sz w:val="22"/>
          <w:szCs w:val="22"/>
        </w:rPr>
        <w:t xml:space="preserve"> </w:t>
      </w:r>
      <w:proofErr w:type="spellStart"/>
      <w:r w:rsidRPr="00E85613">
        <w:rPr>
          <w:rFonts w:ascii="Comic Sans MS" w:eastAsia="Calibri" w:hAnsi="Comic Sans MS"/>
          <w:sz w:val="22"/>
          <w:szCs w:val="22"/>
        </w:rPr>
        <w:t>leopolds</w:t>
      </w:r>
      <w:proofErr w:type="spellEnd"/>
      <w:r w:rsidRPr="00E85613">
        <w:rPr>
          <w:rFonts w:ascii="Comic Sans MS" w:eastAsia="Calibri" w:hAnsi="Comic Sans MS"/>
          <w:sz w:val="22"/>
          <w:szCs w:val="22"/>
        </w:rPr>
        <w:t xml:space="preserve"> brutal regime in </w:t>
      </w:r>
      <w:proofErr w:type="spellStart"/>
      <w:r w:rsidRPr="00E85613">
        <w:rPr>
          <w:rFonts w:ascii="Comic Sans MS" w:eastAsia="Calibri" w:hAnsi="Comic Sans MS"/>
          <w:sz w:val="22"/>
          <w:szCs w:val="22"/>
        </w:rPr>
        <w:t>congo</w:t>
      </w:r>
      <w:proofErr w:type="spellEnd"/>
      <w:r w:rsidRPr="00E85613">
        <w:rPr>
          <w:rFonts w:ascii="Comic Sans MS" w:eastAsia="Calibri" w:hAnsi="Comic Sans MS"/>
          <w:sz w:val="22"/>
          <w:szCs w:val="22"/>
        </w:rPr>
        <w:t xml:space="preserve"> – confirmation Britain got it right</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center"/>
        <w:rPr>
          <w:rFonts w:ascii="Comic Sans MS" w:eastAsia="Calibri" w:hAnsi="Comic Sans MS"/>
          <w:b/>
          <w:sz w:val="28"/>
          <w:szCs w:val="28"/>
          <w:u w:val="single"/>
        </w:rPr>
      </w:pPr>
      <w:r w:rsidRPr="00E85613">
        <w:rPr>
          <w:rFonts w:ascii="Comic Sans MS" w:eastAsia="Calibri" w:hAnsi="Comic Sans MS"/>
          <w:b/>
          <w:sz w:val="28"/>
          <w:szCs w:val="28"/>
          <w:u w:val="single"/>
        </w:rPr>
        <w:t>BIBLIOGRAPHY</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Byrne, M. </w:t>
      </w:r>
      <w:r w:rsidRPr="00E85613">
        <w:rPr>
          <w:rFonts w:ascii="Comic Sans MS" w:eastAsia="Calibri" w:hAnsi="Comic Sans MS"/>
          <w:b/>
          <w:i/>
          <w:sz w:val="22"/>
          <w:szCs w:val="22"/>
        </w:rPr>
        <w:t xml:space="preserve">Britain 1885 – 1918, </w:t>
      </w:r>
      <w:r w:rsidRPr="00E85613">
        <w:rPr>
          <w:rFonts w:ascii="Comic Sans MS" w:eastAsia="Calibri" w:hAnsi="Comic Sans MS"/>
          <w:b/>
          <w:sz w:val="22"/>
          <w:szCs w:val="22"/>
        </w:rPr>
        <w:t>Holder Murray</w:t>
      </w:r>
      <w:r w:rsidRPr="00E85613">
        <w:rPr>
          <w:rFonts w:ascii="Comic Sans MS" w:eastAsia="Calibri" w:hAnsi="Comic Sans MS"/>
          <w:b/>
          <w:i/>
          <w:sz w:val="22"/>
          <w:szCs w:val="22"/>
        </w:rPr>
        <w:t xml:space="preserve">, </w:t>
      </w:r>
      <w:r w:rsidRPr="00E85613">
        <w:rPr>
          <w:rFonts w:ascii="Comic Sans MS" w:eastAsia="Calibri" w:hAnsi="Comic Sans MS"/>
          <w:b/>
          <w:sz w:val="22"/>
          <w:szCs w:val="22"/>
        </w:rPr>
        <w:t>(2005)</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 xml:space="preserve">Porch, D. </w:t>
      </w:r>
      <w:r w:rsidRPr="00E85613">
        <w:rPr>
          <w:rFonts w:ascii="Comic Sans MS" w:eastAsia="Calibri" w:hAnsi="Comic Sans MS"/>
          <w:b/>
          <w:i/>
          <w:sz w:val="22"/>
          <w:szCs w:val="22"/>
        </w:rPr>
        <w:t>Wars of Empire</w:t>
      </w:r>
      <w:r w:rsidRPr="00E85613">
        <w:rPr>
          <w:rFonts w:ascii="Comic Sans MS" w:eastAsia="Calibri" w:hAnsi="Comic Sans MS"/>
          <w:b/>
          <w:sz w:val="22"/>
          <w:szCs w:val="22"/>
        </w:rPr>
        <w:t>, Cassel and Co, (2000)</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Porter, A. </w:t>
      </w:r>
      <w:r w:rsidRPr="00E85613">
        <w:rPr>
          <w:rFonts w:ascii="Comic Sans MS" w:eastAsia="Calibri" w:hAnsi="Comic Sans MS"/>
          <w:b/>
          <w:i/>
          <w:sz w:val="22"/>
          <w:szCs w:val="22"/>
        </w:rPr>
        <w:t xml:space="preserve">European Imperialism1860 – 1914, </w:t>
      </w:r>
      <w:r w:rsidRPr="00E85613">
        <w:rPr>
          <w:rFonts w:ascii="Comic Sans MS" w:eastAsia="Calibri" w:hAnsi="Comic Sans MS"/>
          <w:b/>
          <w:sz w:val="22"/>
          <w:szCs w:val="22"/>
        </w:rPr>
        <w:t>MacMillan,</w:t>
      </w:r>
      <w:r w:rsidRPr="00E85613">
        <w:rPr>
          <w:rFonts w:ascii="Comic Sans MS" w:eastAsia="Calibri" w:hAnsi="Comic Sans MS"/>
          <w:b/>
          <w:i/>
          <w:sz w:val="22"/>
          <w:szCs w:val="22"/>
        </w:rPr>
        <w:t xml:space="preserve"> 1860 – 1914</w:t>
      </w:r>
      <w:r w:rsidRPr="00E85613">
        <w:rPr>
          <w:rFonts w:ascii="Comic Sans MS" w:eastAsia="Calibri" w:hAnsi="Comic Sans MS"/>
          <w:b/>
          <w:sz w:val="22"/>
          <w:szCs w:val="22"/>
        </w:rPr>
        <w:t>, (1994)</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Johnson, R. </w:t>
      </w:r>
      <w:r w:rsidRPr="00E85613">
        <w:rPr>
          <w:rFonts w:ascii="Comic Sans MS" w:eastAsia="Calibri" w:hAnsi="Comic Sans MS"/>
          <w:b/>
          <w:i/>
          <w:sz w:val="22"/>
          <w:szCs w:val="22"/>
        </w:rPr>
        <w:t>British Imperialism</w:t>
      </w:r>
      <w:r w:rsidRPr="00E85613">
        <w:rPr>
          <w:rFonts w:ascii="Comic Sans MS" w:eastAsia="Calibri" w:hAnsi="Comic Sans MS"/>
          <w:b/>
          <w:sz w:val="22"/>
          <w:szCs w:val="22"/>
        </w:rPr>
        <w:t xml:space="preserve">, Palgrave MacMillan, (1988)  </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Webb, K. </w:t>
      </w:r>
      <w:r w:rsidRPr="00E85613">
        <w:rPr>
          <w:rFonts w:ascii="Comic Sans MS" w:eastAsia="Calibri" w:hAnsi="Comic Sans MS"/>
          <w:b/>
          <w:i/>
          <w:sz w:val="22"/>
          <w:szCs w:val="22"/>
        </w:rPr>
        <w:t>Age of Imperialism</w:t>
      </w:r>
      <w:r w:rsidRPr="00E85613">
        <w:rPr>
          <w:rFonts w:ascii="Comic Sans MS" w:eastAsia="Calibri" w:hAnsi="Comic Sans MS"/>
          <w:b/>
          <w:sz w:val="22"/>
          <w:szCs w:val="22"/>
        </w:rPr>
        <w:t>, Nelson, (2014)</w:t>
      </w:r>
    </w:p>
    <w:p w:rsidR="00E85613" w:rsidRPr="00E85613" w:rsidRDefault="00E85613" w:rsidP="00E85613">
      <w:pPr>
        <w:spacing w:after="200" w:line="276" w:lineRule="auto"/>
        <w:rPr>
          <w:rFonts w:ascii="Calibri" w:eastAsia="Calibri" w:hAnsi="Calibri"/>
          <w:sz w:val="22"/>
          <w:szCs w:val="22"/>
        </w:rPr>
      </w:pPr>
    </w:p>
    <w:p w:rsidR="00E85613" w:rsidRPr="00E85613" w:rsidRDefault="00E85613" w:rsidP="00E85613">
      <w:pPr>
        <w:spacing w:after="200" w:line="276" w:lineRule="auto"/>
        <w:rPr>
          <w:rFonts w:ascii="Calibri" w:eastAsia="Calibri" w:hAnsi="Calibri"/>
          <w:sz w:val="22"/>
          <w:szCs w:val="22"/>
        </w:rPr>
      </w:pPr>
    </w:p>
    <w:p w:rsidR="002B1A5D" w:rsidRDefault="002B1A5D"/>
    <w:sectPr w:rsidR="002B1A5D" w:rsidSect="00571264">
      <w:headerReference w:type="default" r:id="rId7"/>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4185" w:rsidRDefault="00C24185">
      <w:r>
        <w:separator/>
      </w:r>
    </w:p>
  </w:endnote>
  <w:endnote w:type="continuationSeparator" w:id="0">
    <w:p w:rsidR="00C24185" w:rsidRDefault="00C24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4185" w:rsidRDefault="00C24185">
      <w:r>
        <w:separator/>
      </w:r>
    </w:p>
  </w:footnote>
  <w:footnote w:type="continuationSeparator" w:id="0">
    <w:p w:rsidR="00C24185" w:rsidRDefault="00C241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986028"/>
      <w:docPartObj>
        <w:docPartGallery w:val="Page Numbers (Top of Page)"/>
        <w:docPartUnique/>
      </w:docPartObj>
    </w:sdtPr>
    <w:sdtEndPr/>
    <w:sdtContent>
      <w:p w:rsidR="00C24185" w:rsidRDefault="00C24185">
        <w:pPr>
          <w:pStyle w:val="Header"/>
          <w:jc w:val="right"/>
        </w:pPr>
        <w:r>
          <w:fldChar w:fldCharType="begin"/>
        </w:r>
        <w:r>
          <w:instrText xml:space="preserve"> PAGE   \* MERGEFORMAT </w:instrText>
        </w:r>
        <w:r>
          <w:fldChar w:fldCharType="separate"/>
        </w:r>
        <w:r w:rsidR="00950C24">
          <w:rPr>
            <w:noProof/>
          </w:rPr>
          <w:t>27</w:t>
        </w:r>
        <w:r>
          <w:rPr>
            <w:noProof/>
          </w:rPr>
          <w:fldChar w:fldCharType="end"/>
        </w:r>
      </w:p>
    </w:sdtContent>
  </w:sdt>
  <w:p w:rsidR="00C24185" w:rsidRDefault="00C241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13"/>
    <w:rsid w:val="002B1A5D"/>
    <w:rsid w:val="003B592E"/>
    <w:rsid w:val="004303D1"/>
    <w:rsid w:val="004A2DB3"/>
    <w:rsid w:val="00571264"/>
    <w:rsid w:val="007E62C6"/>
    <w:rsid w:val="00950C24"/>
    <w:rsid w:val="00A501A8"/>
    <w:rsid w:val="00A916D1"/>
    <w:rsid w:val="00BD3A85"/>
    <w:rsid w:val="00C24185"/>
    <w:rsid w:val="00DD048B"/>
    <w:rsid w:val="00E85613"/>
    <w:rsid w:val="00EC12F8"/>
    <w:rsid w:val="00ED538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F23FF6F4</Template>
  <TotalTime>0</TotalTime>
  <Pages>30</Pages>
  <Words>8716</Words>
  <Characters>50002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2015-02-19T02:35:00Z</dcterms:created>
  <dcterms:modified xsi:type="dcterms:W3CDTF">2015-02-19T02:35:00Z</dcterms:modified>
</cp:coreProperties>
</file>