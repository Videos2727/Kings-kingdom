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CB7" w:rsidRDefault="00933CB7" w:rsidP="00DC03CE">
      <w:pPr>
        <w:jc w:val="center"/>
        <w:rPr>
          <w:rFonts w:ascii="Comic Sans MS" w:hAnsi="Comic Sans MS"/>
          <w:b/>
          <w:sz w:val="28"/>
          <w:szCs w:val="28"/>
          <w:u w:val="single"/>
        </w:rPr>
      </w:pPr>
    </w:p>
    <w:p w:rsidR="00DC03CE" w:rsidRPr="00DC03CE" w:rsidRDefault="00DC03CE" w:rsidP="00DC03CE">
      <w:pPr>
        <w:jc w:val="center"/>
        <w:rPr>
          <w:rFonts w:ascii="Comic Sans MS" w:hAnsi="Comic Sans MS"/>
          <w:b/>
          <w:sz w:val="28"/>
          <w:szCs w:val="28"/>
          <w:u w:val="single"/>
        </w:rPr>
      </w:pPr>
      <w:r w:rsidRPr="00DC03CE">
        <w:rPr>
          <w:rFonts w:ascii="Comic Sans MS" w:hAnsi="Comic Sans MS"/>
          <w:b/>
          <w:sz w:val="28"/>
          <w:szCs w:val="28"/>
          <w:u w:val="single"/>
        </w:rPr>
        <w:t>Age of Imperialism</w:t>
      </w:r>
    </w:p>
    <w:p w:rsidR="00DC03CE" w:rsidRPr="00DC03CE" w:rsidRDefault="00DC03CE" w:rsidP="00DC03CE">
      <w:pPr>
        <w:spacing w:after="200"/>
        <w:jc w:val="center"/>
        <w:rPr>
          <w:rFonts w:ascii="Comic Sans MS" w:eastAsia="Calibri" w:hAnsi="Comic Sans MS"/>
          <w:b/>
          <w:sz w:val="22"/>
          <w:szCs w:val="22"/>
        </w:rPr>
      </w:pPr>
      <w:r w:rsidRPr="00DC03CE">
        <w:rPr>
          <w:rFonts w:ascii="Comic Sans MS" w:eastAsia="Calibri" w:hAnsi="Comic Sans MS"/>
          <w:b/>
          <w:sz w:val="22"/>
          <w:szCs w:val="22"/>
        </w:rPr>
        <w:t xml:space="preserve">Webb, K. </w:t>
      </w:r>
      <w:r w:rsidRPr="00DC03CE">
        <w:rPr>
          <w:rFonts w:ascii="Comic Sans MS" w:eastAsia="Calibri" w:hAnsi="Comic Sans MS"/>
          <w:b/>
          <w:i/>
          <w:sz w:val="22"/>
          <w:szCs w:val="22"/>
        </w:rPr>
        <w:t>Age of Imperialism</w:t>
      </w:r>
      <w:r w:rsidRPr="00DC03CE">
        <w:rPr>
          <w:rFonts w:ascii="Comic Sans MS" w:eastAsia="Calibri" w:hAnsi="Comic Sans MS"/>
          <w:b/>
          <w:sz w:val="22"/>
          <w:szCs w:val="22"/>
        </w:rPr>
        <w:t>, Nelson, (2014)</w:t>
      </w:r>
    </w:p>
    <w:p w:rsidR="00DC03CE" w:rsidRDefault="00DC03CE" w:rsidP="00DC03CE">
      <w:pPr>
        <w:rPr>
          <w:rFonts w:ascii="Comic Sans MS" w:hAnsi="Comic Sans MS"/>
          <w:sz w:val="28"/>
          <w:szCs w:val="28"/>
        </w:rPr>
      </w:pP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 w:rsidRPr="00DC03CE">
        <w:rPr>
          <w:rFonts w:ascii="Comic Sans MS" w:hAnsi="Comic Sans MS"/>
        </w:rPr>
        <w:t>1848 – 1914</w:t>
      </w:r>
    </w:p>
    <w:p w:rsidR="00933CB7" w:rsidRPr="00DC03CE" w:rsidRDefault="00933CB7" w:rsidP="00DC03CE">
      <w:pPr>
        <w:tabs>
          <w:tab w:val="left" w:pos="3600"/>
        </w:tabs>
        <w:rPr>
          <w:rFonts w:ascii="Comic Sans MS" w:hAnsi="Comic Sans MS"/>
        </w:rPr>
      </w:pP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 w:rsidRPr="00DC03CE">
        <w:rPr>
          <w:rFonts w:ascii="Comic Sans MS" w:hAnsi="Comic Sans MS"/>
        </w:rPr>
        <w:t>World powers: Britain, France, Germany, Italy, Belgium,</w:t>
      </w:r>
      <w:r>
        <w:rPr>
          <w:rFonts w:ascii="Comic Sans MS" w:hAnsi="Comic Sans MS"/>
        </w:rPr>
        <w:t xml:space="preserve"> J</w:t>
      </w:r>
      <w:r w:rsidRPr="00DC03CE">
        <w:rPr>
          <w:rFonts w:ascii="Comic Sans MS" w:hAnsi="Comic Sans MS"/>
        </w:rPr>
        <w:t>apan, USA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Motivations: economic, greed, strategic, idealism, power, prestige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Imposing control vast areas: S America, Africa, Asia, Pacific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Not new – Egyptians, Assyrians, Persians, Alexander, Roman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Late 19</w:t>
      </w:r>
      <w:r w:rsidRPr="00DC03CE">
        <w:rPr>
          <w:rFonts w:ascii="Comic Sans MS" w:hAnsi="Comic Sans MS"/>
          <w:vertAlign w:val="superscript"/>
        </w:rPr>
        <w:t>th</w:t>
      </w:r>
      <w:r>
        <w:rPr>
          <w:rFonts w:ascii="Comic Sans MS" w:hAnsi="Comic Sans MS"/>
        </w:rPr>
        <w:t xml:space="preserve"> century more extensive</w:t>
      </w:r>
      <w:bookmarkStart w:id="0" w:name="_GoBack"/>
      <w:bookmarkEnd w:id="0"/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Some imperial path within Europe: Russia, Austria-Hungary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Spanish and Portuguese in New World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Sometimes military aggression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Might involve economic control without political and military presence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Sometimes spheres of influence on agreement with rival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Religious/ cultural – spread Christianity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Darwin’s ‘Origin of the Species’ – notions of racial superiority, need for paternalistic treatment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‘White Man’s Burden’ – noble cause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Extension of nationalism – or more extreme jingoism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Empires needed defending</w:t>
      </w:r>
    </w:p>
    <w:p w:rsidR="00DC03CE" w:rsidRDefault="00DC03CE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Growth of militarism</w:t>
      </w:r>
    </w:p>
    <w:p w:rsidR="00933CB7" w:rsidRDefault="00933CB7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Economic exploitation</w:t>
      </w:r>
    </w:p>
    <w:p w:rsidR="00933CB7" w:rsidRDefault="00933CB7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Spread of western civilisation</w:t>
      </w:r>
    </w:p>
    <w:p w:rsidR="00933CB7" w:rsidRDefault="00933CB7" w:rsidP="00DC03CE">
      <w:pPr>
        <w:tabs>
          <w:tab w:val="left" w:pos="3600"/>
        </w:tabs>
        <w:rPr>
          <w:rFonts w:ascii="Comic Sans MS" w:hAnsi="Comic Sans MS"/>
        </w:rPr>
      </w:pPr>
    </w:p>
    <w:p w:rsidR="00933CB7" w:rsidRDefault="00933CB7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Effects:</w:t>
      </w:r>
      <w:r w:rsidRPr="00933CB7">
        <w:rPr>
          <w:rFonts w:ascii="Comic Sans MS" w:hAnsi="Comic Sans MS"/>
        </w:rPr>
        <w:t xml:space="preserve"> </w:t>
      </w:r>
      <w:r>
        <w:rPr>
          <w:rFonts w:ascii="Comic Sans MS" w:hAnsi="Comic Sans MS"/>
        </w:rPr>
        <w:t>s</w:t>
      </w:r>
      <w:r>
        <w:rPr>
          <w:rFonts w:ascii="Comic Sans MS" w:hAnsi="Comic Sans MS"/>
        </w:rPr>
        <w:t>pread of western culture</w:t>
      </w:r>
      <w:r>
        <w:rPr>
          <w:rFonts w:ascii="Comic Sans MS" w:hAnsi="Comic Sans MS"/>
        </w:rPr>
        <w:t>; expansion of world trade</w:t>
      </w:r>
    </w:p>
    <w:p w:rsidR="00933CB7" w:rsidRDefault="00933CB7" w:rsidP="00DC03CE">
      <w:pPr>
        <w:tabs>
          <w:tab w:val="left" w:pos="3600"/>
        </w:tabs>
        <w:rPr>
          <w:rFonts w:ascii="Comic Sans MS" w:hAnsi="Comic Sans MS"/>
        </w:rPr>
      </w:pPr>
    </w:p>
    <w:p w:rsidR="00933CB7" w:rsidRDefault="00933CB7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Military and political rivalry</w:t>
      </w:r>
    </w:p>
    <w:p w:rsidR="00933CB7" w:rsidRDefault="00933CB7" w:rsidP="00DC03CE">
      <w:pPr>
        <w:tabs>
          <w:tab w:val="left" w:pos="3600"/>
        </w:tabs>
        <w:rPr>
          <w:rFonts w:ascii="Comic Sans MS" w:hAnsi="Comic Sans MS"/>
        </w:rPr>
      </w:pPr>
      <w:r>
        <w:rPr>
          <w:rFonts w:ascii="Comic Sans MS" w:hAnsi="Comic Sans MS"/>
        </w:rPr>
        <w:t>Contributed to WW1</w:t>
      </w:r>
    </w:p>
    <w:p w:rsidR="00DC03CE" w:rsidRPr="00DC03CE" w:rsidRDefault="00DC03CE" w:rsidP="00DC03CE">
      <w:pPr>
        <w:tabs>
          <w:tab w:val="left" w:pos="3600"/>
        </w:tabs>
        <w:rPr>
          <w:rFonts w:ascii="Comic Sans MS" w:hAnsi="Comic Sans MS"/>
        </w:rPr>
      </w:pPr>
    </w:p>
    <w:p w:rsidR="002B1A5D" w:rsidRPr="00DC03CE" w:rsidRDefault="00DC03CE" w:rsidP="00DC03CE">
      <w:pPr>
        <w:tabs>
          <w:tab w:val="left" w:pos="3600"/>
        </w:tabs>
        <w:rPr>
          <w:rFonts w:ascii="Comic Sans MS" w:hAnsi="Comic Sans MS"/>
          <w:sz w:val="28"/>
          <w:szCs w:val="28"/>
        </w:rPr>
      </w:pPr>
      <w:r w:rsidRPr="00DC03CE">
        <w:rPr>
          <w:rFonts w:ascii="Comic Sans MS" w:hAnsi="Comic Sans MS"/>
          <w:sz w:val="28"/>
          <w:szCs w:val="28"/>
        </w:rPr>
        <w:tab/>
      </w:r>
    </w:p>
    <w:sectPr w:rsidR="002B1A5D" w:rsidRPr="00DC03CE" w:rsidSect="00DC03CE">
      <w:pgSz w:w="11906" w:h="16838"/>
      <w:pgMar w:top="709" w:right="991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3CE"/>
    <w:rsid w:val="002B1A5D"/>
    <w:rsid w:val="00933CB7"/>
    <w:rsid w:val="00DC03CE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2B9C8609</Template>
  <TotalTime>14</TotalTime>
  <Pages>1</Pages>
  <Words>139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cp:lastPrinted>2015-01-30T09:39:00Z</cp:lastPrinted>
  <dcterms:created xsi:type="dcterms:W3CDTF">2015-01-30T09:26:00Z</dcterms:created>
  <dcterms:modified xsi:type="dcterms:W3CDTF">2015-01-30T09:40:00Z</dcterms:modified>
</cp:coreProperties>
</file>