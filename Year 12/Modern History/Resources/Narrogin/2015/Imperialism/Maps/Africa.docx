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A5D" w:rsidRDefault="00262B5F">
      <w:bookmarkStart w:id="0" w:name="_GoBack"/>
      <w:r w:rsidRPr="00262B5F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-1052195</wp:posOffset>
            </wp:positionH>
            <wp:positionV relativeFrom="paragraph">
              <wp:posOffset>282575</wp:posOffset>
            </wp:positionV>
            <wp:extent cx="7334250" cy="6831965"/>
            <wp:effectExtent l="0" t="0" r="0" b="6985"/>
            <wp:wrapTight wrapText="bothSides">
              <wp:wrapPolygon edited="0">
                <wp:start x="0" y="0"/>
                <wp:lineTo x="0" y="21562"/>
                <wp:lineTo x="21544" y="21562"/>
                <wp:lineTo x="21544" y="0"/>
                <wp:lineTo x="0" y="0"/>
              </wp:wrapPolygon>
            </wp:wrapTight>
            <wp:docPr id="1" name="Picture 1" descr="File:Colonial Africa 1913 map.sv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Colonial Africa 1913 map.sv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683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2B1A5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2B5F"/>
    <w:rsid w:val="00262B5F"/>
    <w:rsid w:val="002B1A5D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262B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62B5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262B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62B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upload.wikimedia.org/wikipedia/commons/d/de/Colonial_Africa_1913_map.sv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666F835A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1</cp:revision>
  <dcterms:created xsi:type="dcterms:W3CDTF">2015-02-04T07:34:00Z</dcterms:created>
  <dcterms:modified xsi:type="dcterms:W3CDTF">2015-02-04T07:35:00Z</dcterms:modified>
</cp:coreProperties>
</file>