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A5D" w:rsidRDefault="00E34488">
      <w:r w:rsidRPr="00E34488">
        <w:drawing>
          <wp:inline distT="0" distB="0" distL="0" distR="0" wp14:anchorId="559DADB0" wp14:editId="1D1D1A6C">
            <wp:extent cx="5274310" cy="4807157"/>
            <wp:effectExtent l="0" t="0" r="2540" b="0"/>
            <wp:docPr id="1" name="Picture 1" descr="http://academic.brooklyn.cuny.edu/history/johnson/africa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cademic.brooklyn.cuny.edu/history/johnson/africa2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1A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488"/>
    <w:rsid w:val="002B1A5D"/>
    <w:rsid w:val="00DD048B"/>
    <w:rsid w:val="00E3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34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344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34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344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666F835A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2015-02-04T07:44:00Z</dcterms:created>
  <dcterms:modified xsi:type="dcterms:W3CDTF">2015-02-04T07:45:00Z</dcterms:modified>
</cp:coreProperties>
</file>