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5568" w:rsidRDefault="006E5568" w:rsidP="006E5568">
      <w:pPr>
        <w:spacing w:before="100" w:beforeAutospacing="1" w:after="100" w:afterAutospacing="1"/>
        <w:jc w:val="center"/>
        <w:outlineLvl w:val="2"/>
        <w:rPr>
          <w:rFonts w:eastAsia="Times New Roman"/>
          <w:b/>
          <w:bCs/>
          <w:sz w:val="27"/>
          <w:szCs w:val="27"/>
          <w:lang w:eastAsia="en-AU"/>
        </w:rPr>
      </w:pPr>
    </w:p>
    <w:p w:rsidR="006E5568" w:rsidRDefault="006E5568" w:rsidP="006E5568">
      <w:pPr>
        <w:spacing w:before="100" w:beforeAutospacing="1" w:after="100" w:afterAutospacing="1"/>
        <w:jc w:val="center"/>
        <w:outlineLvl w:val="2"/>
        <w:rPr>
          <w:rFonts w:eastAsia="Times New Roman"/>
          <w:b/>
          <w:bCs/>
          <w:sz w:val="27"/>
          <w:szCs w:val="27"/>
          <w:lang w:eastAsia="en-AU"/>
        </w:rPr>
      </w:pPr>
    </w:p>
    <w:p w:rsidR="006E5568" w:rsidRDefault="0030582A" w:rsidP="006E5568">
      <w:pPr>
        <w:spacing w:before="100" w:beforeAutospacing="1" w:after="100" w:afterAutospacing="1"/>
        <w:jc w:val="center"/>
        <w:outlineLvl w:val="2"/>
        <w:rPr>
          <w:rFonts w:eastAsia="Times New Roman"/>
          <w:b/>
          <w:bCs/>
          <w:sz w:val="27"/>
          <w:szCs w:val="27"/>
          <w:lang w:eastAsia="en-AU"/>
        </w:rPr>
      </w:pPr>
      <w:r w:rsidRPr="006E5568">
        <w:rPr>
          <w:rFonts w:eastAsia="Times New Roman"/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61CDEB60" wp14:editId="33CBA887">
            <wp:simplePos x="0" y="0"/>
            <wp:positionH relativeFrom="column">
              <wp:posOffset>-2490470</wp:posOffset>
            </wp:positionH>
            <wp:positionV relativeFrom="paragraph">
              <wp:posOffset>359410</wp:posOffset>
            </wp:positionV>
            <wp:extent cx="10419715" cy="6676390"/>
            <wp:effectExtent l="4763" t="0" r="0" b="5398"/>
            <wp:wrapTight wrapText="bothSides">
              <wp:wrapPolygon edited="0">
                <wp:start x="21590" y="14900"/>
                <wp:lineTo x="21472" y="14222"/>
                <wp:lineTo x="20958" y="13482"/>
                <wp:lineTo x="20958" y="10524"/>
                <wp:lineTo x="20326" y="10524"/>
                <wp:lineTo x="20326" y="11325"/>
                <wp:lineTo x="19695" y="11325"/>
                <wp:lineTo x="19695" y="8428"/>
                <wp:lineTo x="19063" y="8428"/>
                <wp:lineTo x="19063" y="7257"/>
                <wp:lineTo x="18707" y="1772"/>
                <wp:lineTo x="18391" y="1710"/>
                <wp:lineTo x="17799" y="1525"/>
                <wp:lineTo x="17128" y="1525"/>
                <wp:lineTo x="16535" y="1279"/>
                <wp:lineTo x="16496" y="1217"/>
                <wp:lineTo x="15903" y="663"/>
                <wp:lineTo x="15864" y="663"/>
                <wp:lineTo x="15272" y="1032"/>
                <wp:lineTo x="14600" y="971"/>
                <wp:lineTo x="14008" y="478"/>
                <wp:lineTo x="13968" y="478"/>
                <wp:lineTo x="13376" y="46"/>
                <wp:lineTo x="13337" y="46"/>
                <wp:lineTo x="12705" y="1094"/>
                <wp:lineTo x="12112" y="601"/>
                <wp:lineTo x="11481" y="1587"/>
                <wp:lineTo x="10809" y="1341"/>
                <wp:lineTo x="10217" y="46"/>
                <wp:lineTo x="9585" y="2450"/>
                <wp:lineTo x="9546" y="2512"/>
                <wp:lineTo x="8953" y="3436"/>
                <wp:lineTo x="8953" y="3436"/>
                <wp:lineTo x="8321" y="-15"/>
                <wp:lineTo x="6386" y="-15"/>
                <wp:lineTo x="5794" y="46"/>
                <wp:lineTo x="4530" y="293"/>
                <wp:lineTo x="3898" y="539"/>
                <wp:lineTo x="3859" y="539"/>
                <wp:lineTo x="3267" y="1402"/>
                <wp:lineTo x="3227" y="1464"/>
                <wp:lineTo x="2635" y="1525"/>
                <wp:lineTo x="2003" y="1217"/>
                <wp:lineTo x="1371" y="1340"/>
                <wp:lineTo x="739" y="1895"/>
                <wp:lineTo x="107" y="3374"/>
                <wp:lineTo x="28" y="3436"/>
                <wp:lineTo x="28" y="3744"/>
                <wp:lineTo x="107" y="3806"/>
                <wp:lineTo x="739" y="21124"/>
                <wp:lineTo x="1331" y="21124"/>
                <wp:lineTo x="2003" y="21248"/>
                <wp:lineTo x="2635" y="21186"/>
                <wp:lineTo x="3227" y="21124"/>
                <wp:lineTo x="3267" y="21124"/>
                <wp:lineTo x="3859" y="21248"/>
                <wp:lineTo x="3898" y="21248"/>
                <wp:lineTo x="4530" y="17858"/>
                <wp:lineTo x="4530" y="17858"/>
                <wp:lineTo x="5162" y="21433"/>
                <wp:lineTo x="5754" y="21063"/>
                <wp:lineTo x="5794" y="21063"/>
                <wp:lineTo x="6426" y="16379"/>
                <wp:lineTo x="7058" y="16440"/>
                <wp:lineTo x="7216" y="20878"/>
                <wp:lineTo x="10849" y="20755"/>
                <wp:lineTo x="12112" y="20755"/>
                <wp:lineTo x="14008" y="20878"/>
                <wp:lineTo x="14008" y="11941"/>
                <wp:lineTo x="15272" y="11941"/>
                <wp:lineTo x="15272" y="13051"/>
                <wp:lineTo x="15903" y="12927"/>
                <wp:lineTo x="16022" y="18474"/>
                <wp:lineTo x="16535" y="18351"/>
                <wp:lineTo x="17128" y="18043"/>
                <wp:lineTo x="17167" y="18043"/>
                <wp:lineTo x="17562" y="18474"/>
                <wp:lineTo x="17799" y="18474"/>
                <wp:lineTo x="18391" y="19029"/>
                <wp:lineTo x="18431" y="18967"/>
                <wp:lineTo x="19023" y="17858"/>
                <wp:lineTo x="19063" y="17858"/>
                <wp:lineTo x="19695" y="19830"/>
                <wp:lineTo x="20326" y="19953"/>
                <wp:lineTo x="20326" y="19152"/>
                <wp:lineTo x="20958" y="19152"/>
                <wp:lineTo x="20958" y="16440"/>
                <wp:lineTo x="21393" y="16440"/>
                <wp:lineTo x="21590" y="15331"/>
                <wp:lineTo x="21590" y="14900"/>
              </wp:wrapPolygon>
            </wp:wrapTight>
            <wp:docPr id="1" name="Picture 1" descr="http://users.erols.com/mwhite28/images/1914wrl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users.erols.com/mwhite28/images/1914wrld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419715" cy="667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5568" w:rsidRDefault="006E5568" w:rsidP="006E5568">
      <w:pPr>
        <w:spacing w:before="100" w:beforeAutospacing="1" w:after="100" w:afterAutospacing="1"/>
        <w:jc w:val="center"/>
        <w:outlineLvl w:val="2"/>
        <w:rPr>
          <w:rFonts w:eastAsia="Times New Roman"/>
          <w:b/>
          <w:bCs/>
          <w:sz w:val="27"/>
          <w:szCs w:val="27"/>
          <w:lang w:eastAsia="en-AU"/>
        </w:rPr>
      </w:pPr>
    </w:p>
    <w:p w:rsidR="006E5568" w:rsidRDefault="006E5568" w:rsidP="006E5568">
      <w:pPr>
        <w:spacing w:before="100" w:beforeAutospacing="1" w:after="100" w:afterAutospacing="1"/>
        <w:jc w:val="center"/>
        <w:outlineLvl w:val="2"/>
        <w:rPr>
          <w:rFonts w:eastAsia="Times New Roman"/>
          <w:b/>
          <w:bCs/>
          <w:sz w:val="27"/>
          <w:szCs w:val="27"/>
          <w:lang w:eastAsia="en-AU"/>
        </w:rPr>
      </w:pPr>
    </w:p>
    <w:p w:rsidR="006E5568" w:rsidRDefault="006E5568" w:rsidP="006E5568">
      <w:pPr>
        <w:spacing w:before="100" w:beforeAutospacing="1" w:after="100" w:afterAutospacing="1"/>
        <w:jc w:val="center"/>
        <w:outlineLvl w:val="2"/>
        <w:rPr>
          <w:rFonts w:eastAsia="Times New Roman"/>
          <w:b/>
          <w:bCs/>
          <w:sz w:val="27"/>
          <w:szCs w:val="27"/>
          <w:lang w:eastAsia="en-AU"/>
        </w:rPr>
      </w:pPr>
    </w:p>
    <w:p w:rsidR="006E5568" w:rsidRPr="006E5568" w:rsidRDefault="006E5568" w:rsidP="006E5568">
      <w:pPr>
        <w:spacing w:before="100" w:beforeAutospacing="1" w:after="100" w:afterAutospacing="1"/>
        <w:jc w:val="center"/>
        <w:outlineLvl w:val="2"/>
        <w:rPr>
          <w:rFonts w:eastAsia="Times New Roman"/>
          <w:b/>
          <w:bCs/>
          <w:sz w:val="27"/>
          <w:szCs w:val="27"/>
          <w:lang w:eastAsia="en-AU"/>
        </w:rPr>
      </w:pPr>
      <w:bookmarkStart w:id="0" w:name="_GoBack"/>
      <w:bookmarkEnd w:id="0"/>
      <w:r w:rsidRPr="006E5568">
        <w:rPr>
          <w:rFonts w:eastAsia="Times New Roman"/>
          <w:b/>
          <w:bCs/>
          <w:sz w:val="27"/>
          <w:szCs w:val="27"/>
          <w:lang w:eastAsia="en-AU"/>
        </w:rPr>
        <w:lastRenderedPageBreak/>
        <w:t>Imperialism and the Balance of Power</w:t>
      </w:r>
    </w:p>
    <w:p w:rsidR="006E5568" w:rsidRPr="006E5568" w:rsidRDefault="006E5568" w:rsidP="006E5568">
      <w:pPr>
        <w:jc w:val="center"/>
        <w:rPr>
          <w:rFonts w:eastAsia="Times New Roman"/>
          <w:lang w:eastAsia="en-AU"/>
        </w:rPr>
      </w:pPr>
    </w:p>
    <w:p w:rsidR="006E5568" w:rsidRPr="006E5568" w:rsidRDefault="006E5568" w:rsidP="006E5568">
      <w:pPr>
        <w:jc w:val="center"/>
        <w:rPr>
          <w:rFonts w:eastAsia="Times New Roman"/>
          <w:lang w:eastAsia="en-AU"/>
        </w:rPr>
      </w:pPr>
      <w:r w:rsidRPr="006E5568">
        <w:rPr>
          <w:rFonts w:eastAsia="Times New Roman"/>
          <w:noProof/>
          <w:lang w:eastAsia="en-AU"/>
        </w:rPr>
        <w:drawing>
          <wp:inline distT="0" distB="0" distL="0" distR="0" wp14:anchorId="2277E996" wp14:editId="6D48DBBC">
            <wp:extent cx="5314950" cy="304800"/>
            <wp:effectExtent l="0" t="0" r="0" b="0"/>
            <wp:docPr id="2" name="Picture 2" descr="http://users.erols.com/mwhite28/images/emp-sca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users.erols.com/mwhite28/images/emp-scal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A5D" w:rsidRDefault="002B1A5D"/>
    <w:sectPr w:rsidR="002B1A5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5568"/>
    <w:rsid w:val="002B1A5D"/>
    <w:rsid w:val="0030582A"/>
    <w:rsid w:val="006E5568"/>
    <w:rsid w:val="0070608E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E55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55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E55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55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4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666F835A</Template>
  <TotalTime>18</TotalTime>
  <Pages>2</Pages>
  <Words>6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cp:lastPrinted>2015-02-04T07:21:00Z</cp:lastPrinted>
  <dcterms:created xsi:type="dcterms:W3CDTF">2015-02-04T07:17:00Z</dcterms:created>
  <dcterms:modified xsi:type="dcterms:W3CDTF">2015-02-04T08:30:00Z</dcterms:modified>
</cp:coreProperties>
</file>