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6A33" w:rsidRPr="00E85613" w:rsidRDefault="008E6A33" w:rsidP="008E6A33">
      <w:pPr>
        <w:spacing w:after="200"/>
        <w:jc w:val="center"/>
        <w:rPr>
          <w:rFonts w:ascii="Comic Sans MS" w:eastAsia="Calibri" w:hAnsi="Comic Sans MS"/>
          <w:b/>
          <w:sz w:val="22"/>
          <w:szCs w:val="22"/>
        </w:rPr>
      </w:pPr>
      <w:r w:rsidRPr="008E6A33">
        <w:rPr>
          <w:rFonts w:ascii="Comic Sans MS" w:eastAsia="Calibri" w:hAnsi="Comic Sans MS"/>
          <w:b/>
        </w:rPr>
        <w:t>MEANS OF CONTROL</w:t>
      </w:r>
    </w:p>
    <w:p w:rsidR="008E6A33" w:rsidRPr="008E6A33" w:rsidRDefault="008E6A33" w:rsidP="008E6A33">
      <w:pPr>
        <w:spacing w:after="200"/>
        <w:jc w:val="both"/>
        <w:rPr>
          <w:rFonts w:ascii="Comic Sans MS" w:eastAsia="Calibri" w:hAnsi="Comic Sans MS"/>
          <w:sz w:val="22"/>
          <w:szCs w:val="22"/>
          <w:u w:val="single"/>
        </w:rPr>
      </w:pPr>
      <w:r w:rsidRPr="008E6A33">
        <w:rPr>
          <w:rFonts w:ascii="Comic Sans MS" w:eastAsia="Calibri" w:hAnsi="Comic Sans MS"/>
          <w:sz w:val="22"/>
          <w:szCs w:val="22"/>
          <w:u w:val="single"/>
        </w:rPr>
        <w:t>INGREDIENTS FOR IMPERIALISM</w:t>
      </w:r>
    </w:p>
    <w:p w:rsidR="008E6A33" w:rsidRDefault="008E6A33" w:rsidP="008E6A33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 xml:space="preserve">1. Advanced technology </w:t>
      </w:r>
    </w:p>
    <w:p w:rsidR="008E6A33" w:rsidRDefault="008E6A33" w:rsidP="008E6A33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 xml:space="preserve">2. </w:t>
      </w:r>
      <w:r w:rsidR="000F76B9">
        <w:rPr>
          <w:rFonts w:ascii="Comic Sans MS" w:eastAsia="Calibri" w:hAnsi="Comic Sans MS"/>
          <w:sz w:val="22"/>
          <w:szCs w:val="22"/>
        </w:rPr>
        <w:t>A hungry industry – a thirst for raw materials</w:t>
      </w:r>
    </w:p>
    <w:p w:rsidR="008E6A33" w:rsidRDefault="008E6A33" w:rsidP="008E6A33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>3.</w:t>
      </w:r>
      <w:r w:rsidR="000F76B9">
        <w:rPr>
          <w:rFonts w:ascii="Comic Sans MS" w:eastAsia="Calibri" w:hAnsi="Comic Sans MS"/>
          <w:sz w:val="22"/>
          <w:szCs w:val="22"/>
        </w:rPr>
        <w:t xml:space="preserve"> An expanding population and demand for exotic goods</w:t>
      </w:r>
    </w:p>
    <w:p w:rsidR="008E6A33" w:rsidRDefault="008E6A33" w:rsidP="008E6A33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>4.</w:t>
      </w:r>
      <w:r w:rsidR="000F76B9">
        <w:rPr>
          <w:rFonts w:ascii="Comic Sans MS" w:eastAsia="Calibri" w:hAnsi="Comic Sans MS"/>
          <w:sz w:val="22"/>
          <w:szCs w:val="22"/>
        </w:rPr>
        <w:t xml:space="preserve"> Control of the waterways</w:t>
      </w:r>
    </w:p>
    <w:p w:rsidR="008E6A33" w:rsidRDefault="008E6A33" w:rsidP="008E6A33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>5.</w:t>
      </w:r>
      <w:r w:rsidR="000F76B9">
        <w:rPr>
          <w:rFonts w:ascii="Comic Sans MS" w:eastAsia="Calibri" w:hAnsi="Comic Sans MS"/>
          <w:sz w:val="22"/>
          <w:szCs w:val="22"/>
        </w:rPr>
        <w:t xml:space="preserve"> A self-righteous belief and conviction</w:t>
      </w:r>
    </w:p>
    <w:p w:rsidR="008E6A33" w:rsidRDefault="008E6A33" w:rsidP="008E6A33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>6.</w:t>
      </w:r>
      <w:r w:rsidR="000F76B9">
        <w:rPr>
          <w:rFonts w:ascii="Comic Sans MS" w:eastAsia="Calibri" w:hAnsi="Comic Sans MS"/>
          <w:sz w:val="22"/>
          <w:szCs w:val="22"/>
        </w:rPr>
        <w:t xml:space="preserve"> Military might</w:t>
      </w:r>
    </w:p>
    <w:p w:rsidR="008E6A33" w:rsidRDefault="008E6A33" w:rsidP="008E6A33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>7.</w:t>
      </w:r>
      <w:r w:rsidR="000F76B9">
        <w:rPr>
          <w:rFonts w:ascii="Comic Sans MS" w:eastAsia="Calibri" w:hAnsi="Comic Sans MS"/>
          <w:sz w:val="22"/>
          <w:szCs w:val="22"/>
        </w:rPr>
        <w:t xml:space="preserve"> Political ambition</w:t>
      </w:r>
    </w:p>
    <w:p w:rsidR="000F76B9" w:rsidRDefault="000F76B9" w:rsidP="008E6A33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DD39F1" w:rsidRDefault="00DD39F1" w:rsidP="008E6A33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8E6A33" w:rsidRDefault="008E6A33" w:rsidP="008E6A33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proofErr w:type="gramStart"/>
      <w:r>
        <w:rPr>
          <w:rFonts w:ascii="Comic Sans MS" w:eastAsia="Calibri" w:hAnsi="Comic Sans MS"/>
          <w:sz w:val="22"/>
          <w:szCs w:val="22"/>
        </w:rPr>
        <w:t>O</w:t>
      </w:r>
      <w:r w:rsidRPr="00E85613">
        <w:rPr>
          <w:rFonts w:ascii="Comic Sans MS" w:eastAsia="Calibri" w:hAnsi="Comic Sans MS"/>
          <w:sz w:val="22"/>
          <w:szCs w:val="22"/>
        </w:rPr>
        <w:t>utright military aggression</w:t>
      </w:r>
      <w:r>
        <w:rPr>
          <w:rFonts w:ascii="Comic Sans MS" w:eastAsia="Calibri" w:hAnsi="Comic Sans MS"/>
          <w:sz w:val="22"/>
          <w:szCs w:val="22"/>
        </w:rPr>
        <w:t>, OR,</w:t>
      </w:r>
      <w:r w:rsidR="000F76B9">
        <w:rPr>
          <w:rFonts w:ascii="Comic Sans MS" w:eastAsia="Calibri" w:hAnsi="Comic Sans MS"/>
          <w:sz w:val="22"/>
          <w:szCs w:val="22"/>
        </w:rPr>
        <w:t xml:space="preserve"> political and economic control in an agreed sphere of influence.</w:t>
      </w:r>
      <w:proofErr w:type="gramEnd"/>
    </w:p>
    <w:p w:rsidR="000F76B9" w:rsidRDefault="000F76B9" w:rsidP="008E6A33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384626" w:rsidRDefault="00384626" w:rsidP="000F76B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DD39F1" w:rsidRDefault="00DD39F1" w:rsidP="000F76B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0F76B9" w:rsidRPr="00E85613" w:rsidRDefault="000F76B9" w:rsidP="000F76B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The ultimate goal: fling markets into the global economy; bring government to the ungoverned; end tribal conflict; ethnic cleanse; recruit converts to the Western ways</w:t>
      </w:r>
    </w:p>
    <w:p w:rsidR="000F76B9" w:rsidRDefault="000F76B9" w:rsidP="008E6A33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384626" w:rsidRDefault="00384626" w:rsidP="000F76B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DD39F1" w:rsidRDefault="00DD39F1" w:rsidP="000F76B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0F76B9" w:rsidRPr="00E85613" w:rsidRDefault="000F76B9" w:rsidP="000F76B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 xml:space="preserve">A </w:t>
      </w:r>
      <w:r>
        <w:rPr>
          <w:rFonts w:ascii="Comic Sans MS" w:eastAsia="Calibri" w:hAnsi="Comic Sans MS"/>
          <w:sz w:val="22"/>
          <w:szCs w:val="22"/>
        </w:rPr>
        <w:t xml:space="preserve">rather one-sided </w:t>
      </w:r>
      <w:r w:rsidRPr="00E85613">
        <w:rPr>
          <w:rFonts w:ascii="Comic Sans MS" w:eastAsia="Calibri" w:hAnsi="Comic Sans MS"/>
          <w:sz w:val="22"/>
          <w:szCs w:val="22"/>
        </w:rPr>
        <w:t>competition between Europeans and indigenous peoples – a protracted interaction between the West and the wider world</w:t>
      </w:r>
    </w:p>
    <w:p w:rsidR="000F76B9" w:rsidRDefault="000F76B9" w:rsidP="008E6A33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384626" w:rsidRDefault="00384626" w:rsidP="000F76B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DD39F1" w:rsidRDefault="00DD39F1" w:rsidP="000F76B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0F76B9" w:rsidRPr="00E85613" w:rsidRDefault="000F76B9" w:rsidP="000F76B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Wars fought between peoples of radically different mentalities and contrasting technologies</w:t>
      </w:r>
    </w:p>
    <w:p w:rsidR="000F76B9" w:rsidRDefault="000F76B9" w:rsidP="000F76B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384626" w:rsidRDefault="00384626" w:rsidP="000F76B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DD39F1" w:rsidRDefault="00DD39F1" w:rsidP="000F76B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0F76B9" w:rsidRPr="00E85613" w:rsidRDefault="000F76B9" w:rsidP="000F76B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lastRenderedPageBreak/>
        <w:t>Expansion often only limited by indigenous ability to resist encroachment</w:t>
      </w:r>
    </w:p>
    <w:p w:rsidR="000F76B9" w:rsidRDefault="000F76B9" w:rsidP="008E6A33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384626" w:rsidRDefault="00384626" w:rsidP="000F76B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DD39F1" w:rsidRDefault="00DD39F1" w:rsidP="00FF48EC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FF48EC" w:rsidRDefault="00FF48EC" w:rsidP="00FF48EC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proofErr w:type="gramStart"/>
      <w:r w:rsidRPr="00E85613">
        <w:rPr>
          <w:rFonts w:ascii="Comic Sans MS" w:eastAsia="Calibri" w:hAnsi="Comic Sans MS"/>
          <w:sz w:val="22"/>
          <w:szCs w:val="22"/>
        </w:rPr>
        <w:t>Sometimes an advance guard of disease.</w:t>
      </w:r>
      <w:proofErr w:type="gramEnd"/>
      <w:r w:rsidRPr="00E85613">
        <w:rPr>
          <w:rFonts w:ascii="Comic Sans MS" w:eastAsia="Calibri" w:hAnsi="Comic Sans MS"/>
          <w:sz w:val="22"/>
          <w:szCs w:val="22"/>
        </w:rPr>
        <w:t xml:space="preserve"> </w:t>
      </w:r>
    </w:p>
    <w:p w:rsidR="00DD39F1" w:rsidRDefault="00DD39F1" w:rsidP="000F76B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DD39F1" w:rsidRDefault="00DD39F1" w:rsidP="000F76B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DD39F1" w:rsidRDefault="00DD39F1" w:rsidP="000F76B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0F76B9" w:rsidRPr="00E85613" w:rsidRDefault="000F76B9" w:rsidP="000F76B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Native resistance was out-gunned, a technological disadvantage. Indigenous problem was one of creating sufficient cohesion to resist an invader and create and sustain a war of attrition to raise the price of conquest beyond that what was willing to be paid</w:t>
      </w:r>
    </w:p>
    <w:p w:rsidR="000F76B9" w:rsidRDefault="000F76B9" w:rsidP="008E6A33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19175C" w:rsidRDefault="0019175C" w:rsidP="0019175C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DD39F1" w:rsidRDefault="00DD39F1" w:rsidP="0019175C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19175C" w:rsidRPr="00E85613" w:rsidRDefault="0019175C" w:rsidP="0019175C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Some frontier po</w:t>
      </w:r>
      <w:r>
        <w:rPr>
          <w:rFonts w:ascii="Comic Sans MS" w:eastAsia="Calibri" w:hAnsi="Comic Sans MS"/>
          <w:sz w:val="22"/>
          <w:szCs w:val="22"/>
        </w:rPr>
        <w:t>sts held a precarious existence; o</w:t>
      </w:r>
      <w:r w:rsidRPr="00E85613">
        <w:rPr>
          <w:rFonts w:ascii="Comic Sans MS" w:eastAsia="Calibri" w:hAnsi="Comic Sans MS"/>
          <w:sz w:val="22"/>
          <w:szCs w:val="22"/>
        </w:rPr>
        <w:t xml:space="preserve">ften held </w:t>
      </w:r>
      <w:proofErr w:type="spellStart"/>
      <w:r w:rsidRPr="00E85613">
        <w:rPr>
          <w:rFonts w:ascii="Comic Sans MS" w:eastAsia="Calibri" w:hAnsi="Comic Sans MS"/>
          <w:sz w:val="22"/>
          <w:szCs w:val="22"/>
        </w:rPr>
        <w:t>seabound</w:t>
      </w:r>
      <w:proofErr w:type="spellEnd"/>
      <w:r w:rsidRPr="00E85613">
        <w:rPr>
          <w:rFonts w:ascii="Comic Sans MS" w:eastAsia="Calibri" w:hAnsi="Comic Sans MS"/>
          <w:sz w:val="22"/>
          <w:szCs w:val="22"/>
        </w:rPr>
        <w:t xml:space="preserve"> as a tenuous lifeline to the homeland, content to export spices, gold and slaves from coastal factories</w:t>
      </w:r>
      <w:r>
        <w:rPr>
          <w:rFonts w:ascii="Comic Sans MS" w:eastAsia="Calibri" w:hAnsi="Comic Sans MS"/>
          <w:sz w:val="22"/>
          <w:szCs w:val="22"/>
        </w:rPr>
        <w:t>.</w:t>
      </w:r>
    </w:p>
    <w:p w:rsidR="00FF48EC" w:rsidRDefault="00FF48EC" w:rsidP="0019175C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FF48EC" w:rsidRDefault="00FF48EC" w:rsidP="0019175C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DD39F1" w:rsidRDefault="00DD39F1" w:rsidP="00FF48EC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FF48EC" w:rsidRPr="00E85613" w:rsidRDefault="00FF48EC" w:rsidP="00FF48EC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A chapter of irresistible European ascendancy, yet a hazardous and difficult enterprise</w:t>
      </w:r>
    </w:p>
    <w:p w:rsidR="00FF48EC" w:rsidRDefault="00FF48EC" w:rsidP="0019175C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FF48EC" w:rsidRDefault="00FF48EC" w:rsidP="0019175C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DD39F1" w:rsidRDefault="00DD39F1" w:rsidP="0019175C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19175C" w:rsidRDefault="0019175C" w:rsidP="0019175C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>Formal rule was expensive;</w:t>
      </w:r>
      <w:r w:rsidR="008E6A33" w:rsidRPr="00E85613">
        <w:rPr>
          <w:rFonts w:ascii="Comic Sans MS" w:eastAsia="Calibri" w:hAnsi="Comic Sans MS"/>
          <w:sz w:val="22"/>
          <w:szCs w:val="22"/>
        </w:rPr>
        <w:t xml:space="preserve"> </w:t>
      </w:r>
      <w:r>
        <w:rPr>
          <w:rFonts w:ascii="Comic Sans MS" w:eastAsia="Calibri" w:hAnsi="Comic Sans MS"/>
          <w:sz w:val="22"/>
          <w:szCs w:val="22"/>
        </w:rPr>
        <w:t>the c</w:t>
      </w:r>
      <w:r w:rsidRPr="00E85613">
        <w:rPr>
          <w:rFonts w:ascii="Comic Sans MS" w:eastAsia="Calibri" w:hAnsi="Comic Sans MS"/>
          <w:sz w:val="22"/>
          <w:szCs w:val="22"/>
        </w:rPr>
        <w:t xml:space="preserve">ost of large garrisons would negate the value of the colony. </w:t>
      </w:r>
    </w:p>
    <w:p w:rsidR="0019175C" w:rsidRDefault="0019175C" w:rsidP="0019175C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FF48EC" w:rsidRDefault="00FF48EC" w:rsidP="0019175C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DD39F1" w:rsidRDefault="00DD39F1" w:rsidP="0019175C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19175C" w:rsidRDefault="0019175C" w:rsidP="0019175C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Powers often possessed a marked advantage in weaponry, transport, medicine</w:t>
      </w:r>
      <w:r>
        <w:rPr>
          <w:rFonts w:ascii="Comic Sans MS" w:eastAsia="Calibri" w:hAnsi="Comic Sans MS"/>
          <w:sz w:val="22"/>
          <w:szCs w:val="22"/>
        </w:rPr>
        <w:t>;</w:t>
      </w:r>
      <w:r w:rsidRPr="00E85613">
        <w:rPr>
          <w:rFonts w:ascii="Comic Sans MS" w:eastAsia="Calibri" w:hAnsi="Comic Sans MS"/>
          <w:sz w:val="22"/>
          <w:szCs w:val="22"/>
        </w:rPr>
        <w:t xml:space="preserve"> however</w:t>
      </w:r>
      <w:r>
        <w:rPr>
          <w:rFonts w:ascii="Comic Sans MS" w:eastAsia="Calibri" w:hAnsi="Comic Sans MS"/>
          <w:sz w:val="22"/>
          <w:szCs w:val="22"/>
        </w:rPr>
        <w:t xml:space="preserve"> small the force</w:t>
      </w:r>
      <w:r w:rsidRPr="00E85613">
        <w:rPr>
          <w:rFonts w:ascii="Comic Sans MS" w:eastAsia="Calibri" w:hAnsi="Comic Sans MS"/>
          <w:sz w:val="22"/>
          <w:szCs w:val="22"/>
        </w:rPr>
        <w:t xml:space="preserve">, </w:t>
      </w:r>
      <w:r>
        <w:rPr>
          <w:rFonts w:ascii="Comic Sans MS" w:eastAsia="Calibri" w:hAnsi="Comic Sans MS"/>
          <w:sz w:val="22"/>
          <w:szCs w:val="22"/>
        </w:rPr>
        <w:t xml:space="preserve">an imperial presence </w:t>
      </w:r>
      <w:r w:rsidRPr="00E85613">
        <w:rPr>
          <w:rFonts w:ascii="Comic Sans MS" w:eastAsia="Calibri" w:hAnsi="Comic Sans MS"/>
          <w:sz w:val="22"/>
          <w:szCs w:val="22"/>
        </w:rPr>
        <w:t>still offer</w:t>
      </w:r>
      <w:r>
        <w:rPr>
          <w:rFonts w:ascii="Comic Sans MS" w:eastAsia="Calibri" w:hAnsi="Comic Sans MS"/>
          <w:sz w:val="22"/>
          <w:szCs w:val="22"/>
        </w:rPr>
        <w:t>ed</w:t>
      </w:r>
      <w:r w:rsidRPr="00E85613">
        <w:rPr>
          <w:rFonts w:ascii="Comic Sans MS" w:eastAsia="Calibri" w:hAnsi="Comic Sans MS"/>
          <w:sz w:val="22"/>
          <w:szCs w:val="22"/>
        </w:rPr>
        <w:t xml:space="preserve"> an impression of security</w:t>
      </w:r>
      <w:r>
        <w:rPr>
          <w:rFonts w:ascii="Comic Sans MS" w:eastAsia="Calibri" w:hAnsi="Comic Sans MS"/>
          <w:sz w:val="22"/>
          <w:szCs w:val="22"/>
        </w:rPr>
        <w:t xml:space="preserve"> to locals</w:t>
      </w:r>
      <w:r w:rsidRPr="00E85613">
        <w:rPr>
          <w:rFonts w:ascii="Comic Sans MS" w:eastAsia="Calibri" w:hAnsi="Comic Sans MS"/>
          <w:sz w:val="22"/>
          <w:szCs w:val="22"/>
        </w:rPr>
        <w:t xml:space="preserve"> – the prestige and presence of imperial forces – one dimension of imperial rule</w:t>
      </w:r>
      <w:r>
        <w:rPr>
          <w:rFonts w:ascii="Comic Sans MS" w:eastAsia="Calibri" w:hAnsi="Comic Sans MS"/>
          <w:sz w:val="22"/>
          <w:szCs w:val="22"/>
        </w:rPr>
        <w:t>.</w:t>
      </w:r>
    </w:p>
    <w:p w:rsidR="00FF48EC" w:rsidRPr="00E85613" w:rsidRDefault="00FF48EC" w:rsidP="00FF48EC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lastRenderedPageBreak/>
        <w:t>During 1876 L</w:t>
      </w:r>
      <w:r w:rsidRPr="00E85613">
        <w:rPr>
          <w:rFonts w:ascii="Comic Sans MS" w:eastAsia="Calibri" w:hAnsi="Comic Sans MS"/>
          <w:sz w:val="22"/>
          <w:szCs w:val="22"/>
        </w:rPr>
        <w:t>ord Salisbury said</w:t>
      </w:r>
      <w:r>
        <w:rPr>
          <w:rFonts w:ascii="Comic Sans MS" w:eastAsia="Calibri" w:hAnsi="Comic Sans MS"/>
          <w:sz w:val="22"/>
          <w:szCs w:val="22"/>
        </w:rPr>
        <w:t xml:space="preserve"> “</w:t>
      </w:r>
      <w:proofErr w:type="gramStart"/>
      <w:r w:rsidRPr="0019175C">
        <w:rPr>
          <w:rFonts w:ascii="Comic Sans MS" w:eastAsia="Calibri" w:hAnsi="Comic Sans MS"/>
          <w:i/>
          <w:sz w:val="22"/>
          <w:szCs w:val="22"/>
        </w:rPr>
        <w:t>It’s</w:t>
      </w:r>
      <w:proofErr w:type="gramEnd"/>
      <w:r w:rsidRPr="0019175C">
        <w:rPr>
          <w:rFonts w:ascii="Comic Sans MS" w:eastAsia="Calibri" w:hAnsi="Comic Sans MS"/>
          <w:i/>
          <w:sz w:val="22"/>
          <w:szCs w:val="22"/>
        </w:rPr>
        <w:t xml:space="preserve"> the nakedness of the sword on which we rely’</w:t>
      </w:r>
      <w:r>
        <w:rPr>
          <w:rFonts w:ascii="Comic Sans MS" w:eastAsia="Calibri" w:hAnsi="Comic Sans MS"/>
          <w:sz w:val="22"/>
          <w:szCs w:val="22"/>
        </w:rPr>
        <w:t>”.</w:t>
      </w:r>
      <w:r w:rsidRPr="00E85613">
        <w:rPr>
          <w:rFonts w:ascii="Comic Sans MS" w:eastAsia="Calibri" w:hAnsi="Comic Sans MS"/>
          <w:sz w:val="22"/>
          <w:szCs w:val="22"/>
        </w:rPr>
        <w:t xml:space="preserve"> </w:t>
      </w:r>
      <w:r>
        <w:rPr>
          <w:rFonts w:ascii="Comic Sans MS" w:eastAsia="Calibri" w:hAnsi="Comic Sans MS"/>
          <w:sz w:val="22"/>
          <w:szCs w:val="22"/>
        </w:rPr>
        <w:t>Yet empire was often b</w:t>
      </w:r>
      <w:r w:rsidRPr="00E85613">
        <w:rPr>
          <w:rFonts w:ascii="Comic Sans MS" w:eastAsia="Calibri" w:hAnsi="Comic Sans MS"/>
          <w:sz w:val="22"/>
          <w:szCs w:val="22"/>
        </w:rPr>
        <w:t xml:space="preserve">uilt and sustained by </w:t>
      </w:r>
      <w:r>
        <w:rPr>
          <w:rFonts w:ascii="Comic Sans MS" w:eastAsia="Calibri" w:hAnsi="Comic Sans MS"/>
          <w:sz w:val="22"/>
          <w:szCs w:val="22"/>
        </w:rPr>
        <w:t xml:space="preserve">the </w:t>
      </w:r>
      <w:r w:rsidRPr="00E85613">
        <w:rPr>
          <w:rFonts w:ascii="Comic Sans MS" w:eastAsia="Calibri" w:hAnsi="Comic Sans MS"/>
          <w:sz w:val="22"/>
          <w:szCs w:val="22"/>
        </w:rPr>
        <w:t>collaboration of indigenous peoples or by diplomatic accommodation</w:t>
      </w:r>
      <w:r>
        <w:rPr>
          <w:rFonts w:ascii="Comic Sans MS" w:eastAsia="Calibri" w:hAnsi="Comic Sans MS"/>
          <w:sz w:val="22"/>
          <w:szCs w:val="22"/>
        </w:rPr>
        <w:t>,</w:t>
      </w:r>
      <w:r w:rsidRPr="00E85613">
        <w:rPr>
          <w:rFonts w:ascii="Comic Sans MS" w:eastAsia="Calibri" w:hAnsi="Comic Sans MS"/>
          <w:sz w:val="22"/>
          <w:szCs w:val="22"/>
        </w:rPr>
        <w:t xml:space="preserve"> exhausting native elites</w:t>
      </w:r>
      <w:r>
        <w:rPr>
          <w:rFonts w:ascii="Comic Sans MS" w:eastAsia="Calibri" w:hAnsi="Comic Sans MS"/>
          <w:sz w:val="22"/>
          <w:szCs w:val="22"/>
        </w:rPr>
        <w:t>.</w:t>
      </w:r>
    </w:p>
    <w:p w:rsidR="00FF48EC" w:rsidRDefault="00FF48EC" w:rsidP="0019175C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FF48EC" w:rsidRDefault="00FF48EC" w:rsidP="0019175C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DD39F1" w:rsidRDefault="00DD39F1" w:rsidP="0019175C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19175C" w:rsidRDefault="0019175C" w:rsidP="0019175C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>L</w:t>
      </w:r>
      <w:r w:rsidRPr="00E85613">
        <w:rPr>
          <w:rFonts w:ascii="Comic Sans MS" w:eastAsia="Calibri" w:hAnsi="Comic Sans MS"/>
          <w:sz w:val="22"/>
          <w:szCs w:val="22"/>
        </w:rPr>
        <w:t>ocal</w:t>
      </w:r>
      <w:r>
        <w:rPr>
          <w:rFonts w:ascii="Comic Sans MS" w:eastAsia="Calibri" w:hAnsi="Comic Sans MS"/>
          <w:sz w:val="22"/>
          <w:szCs w:val="22"/>
        </w:rPr>
        <w:t>s recruited to swell soldiers’ ranks with an incentive of</w:t>
      </w:r>
      <w:r w:rsidRPr="00E85613">
        <w:rPr>
          <w:rFonts w:ascii="Comic Sans MS" w:eastAsia="Calibri" w:hAnsi="Comic Sans MS"/>
          <w:sz w:val="22"/>
          <w:szCs w:val="22"/>
        </w:rPr>
        <w:t xml:space="preserve"> financial </w:t>
      </w:r>
      <w:r>
        <w:rPr>
          <w:rFonts w:ascii="Comic Sans MS" w:eastAsia="Calibri" w:hAnsi="Comic Sans MS"/>
          <w:sz w:val="22"/>
          <w:szCs w:val="22"/>
        </w:rPr>
        <w:t xml:space="preserve">reward </w:t>
      </w:r>
      <w:r w:rsidRPr="00E85613">
        <w:rPr>
          <w:rFonts w:ascii="Comic Sans MS" w:eastAsia="Calibri" w:hAnsi="Comic Sans MS"/>
          <w:sz w:val="22"/>
          <w:szCs w:val="22"/>
        </w:rPr>
        <w:t xml:space="preserve">and relationship advantages; resistance </w:t>
      </w:r>
      <w:r>
        <w:rPr>
          <w:rFonts w:ascii="Comic Sans MS" w:eastAsia="Calibri" w:hAnsi="Comic Sans MS"/>
          <w:sz w:val="22"/>
          <w:szCs w:val="22"/>
        </w:rPr>
        <w:t xml:space="preserve">was </w:t>
      </w:r>
      <w:r w:rsidRPr="00E85613">
        <w:rPr>
          <w:rFonts w:ascii="Comic Sans MS" w:eastAsia="Calibri" w:hAnsi="Comic Sans MS"/>
          <w:sz w:val="22"/>
          <w:szCs w:val="22"/>
        </w:rPr>
        <w:t>made difficult by division of natives</w:t>
      </w:r>
      <w:r>
        <w:rPr>
          <w:rFonts w:ascii="Comic Sans MS" w:eastAsia="Calibri" w:hAnsi="Comic Sans MS"/>
          <w:sz w:val="22"/>
          <w:szCs w:val="22"/>
        </w:rPr>
        <w:t>.</w:t>
      </w:r>
    </w:p>
    <w:p w:rsidR="0019175C" w:rsidRPr="00E85613" w:rsidRDefault="0019175C" w:rsidP="0019175C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FF48EC" w:rsidRDefault="00FF48EC" w:rsidP="0019175C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DD39F1" w:rsidRDefault="00DD39F1" w:rsidP="00FF48EC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FF48EC" w:rsidRPr="00E85613" w:rsidRDefault="00FF48EC" w:rsidP="00FF48EC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Segregation, class and identity – locals vital for labour supply, selected on class basis</w:t>
      </w:r>
    </w:p>
    <w:p w:rsidR="00FF48EC" w:rsidRDefault="00FF48EC" w:rsidP="0019175C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FF48EC" w:rsidRDefault="00FF48EC" w:rsidP="0019175C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DD39F1" w:rsidRDefault="00DD39F1" w:rsidP="00DD39F1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DD39F1" w:rsidRPr="00E85613" w:rsidRDefault="00DD39F1" w:rsidP="00DD39F1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Locals would adopt western religion, education and forms of behaviour if it offered something in return – a form of opportunism</w:t>
      </w:r>
    </w:p>
    <w:p w:rsidR="00DD39F1" w:rsidRDefault="00DD39F1" w:rsidP="00FF48EC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DD39F1" w:rsidRDefault="00DD39F1" w:rsidP="00FF48EC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DD39F1" w:rsidRDefault="00DD39F1" w:rsidP="00FF48EC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FF48EC" w:rsidRPr="00E85613" w:rsidRDefault="00FF48EC" w:rsidP="00FF48EC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>The ‘Yellow P</w:t>
      </w:r>
      <w:r w:rsidRPr="00E85613">
        <w:rPr>
          <w:rFonts w:ascii="Comic Sans MS" w:eastAsia="Calibri" w:hAnsi="Comic Sans MS"/>
          <w:sz w:val="22"/>
          <w:szCs w:val="22"/>
        </w:rPr>
        <w:t>eril</w:t>
      </w:r>
      <w:r>
        <w:rPr>
          <w:rFonts w:ascii="Comic Sans MS" w:eastAsia="Calibri" w:hAnsi="Comic Sans MS"/>
          <w:sz w:val="22"/>
          <w:szCs w:val="22"/>
        </w:rPr>
        <w:t>’</w:t>
      </w:r>
      <w:r w:rsidRPr="00E85613">
        <w:rPr>
          <w:rFonts w:ascii="Comic Sans MS" w:eastAsia="Calibri" w:hAnsi="Comic Sans MS"/>
          <w:sz w:val="22"/>
          <w:szCs w:val="22"/>
        </w:rPr>
        <w:t xml:space="preserve"> in Australia - colonial authorities happy to make use of cheap workforce</w:t>
      </w:r>
      <w:r>
        <w:rPr>
          <w:rFonts w:ascii="Comic Sans MS" w:eastAsia="Calibri" w:hAnsi="Comic Sans MS"/>
          <w:sz w:val="22"/>
          <w:szCs w:val="22"/>
        </w:rPr>
        <w:t>, but</w:t>
      </w:r>
      <w:r w:rsidRPr="00E85613">
        <w:rPr>
          <w:rFonts w:ascii="Comic Sans MS" w:eastAsia="Calibri" w:hAnsi="Comic Sans MS"/>
          <w:sz w:val="22"/>
          <w:szCs w:val="22"/>
        </w:rPr>
        <w:t xml:space="preserve"> when numbers threatened to outnumber whites, suspicion arose</w:t>
      </w:r>
    </w:p>
    <w:p w:rsidR="00FF48EC" w:rsidRDefault="00FF48EC" w:rsidP="0019175C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FF48EC" w:rsidRDefault="00FF48EC" w:rsidP="00FF48EC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DD39F1" w:rsidRDefault="00DD39F1" w:rsidP="00FF48EC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FF48EC" w:rsidRDefault="00FF48EC" w:rsidP="00FF48EC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Granting representational rights would endanger white administration threatening colonial rule meaning general denial of rights to non-whites</w:t>
      </w:r>
      <w:r>
        <w:rPr>
          <w:rFonts w:ascii="Comic Sans MS" w:eastAsia="Calibri" w:hAnsi="Comic Sans MS"/>
          <w:sz w:val="22"/>
          <w:szCs w:val="22"/>
        </w:rPr>
        <w:t>.</w:t>
      </w:r>
    </w:p>
    <w:p w:rsidR="00FF48EC" w:rsidRDefault="00FF48EC" w:rsidP="00FF48EC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FF48EC" w:rsidRPr="00E85613" w:rsidRDefault="00FF48EC" w:rsidP="00FF48EC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DD39F1" w:rsidRDefault="00DD39F1" w:rsidP="00DD39F1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DD39F1" w:rsidRPr="00E85613" w:rsidRDefault="00DD39F1" w:rsidP="00DD39F1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>Chinese and Indian labour in S</w:t>
      </w:r>
      <w:r w:rsidRPr="00E85613">
        <w:rPr>
          <w:rFonts w:ascii="Comic Sans MS" w:eastAsia="Calibri" w:hAnsi="Comic Sans MS"/>
          <w:sz w:val="22"/>
          <w:szCs w:val="22"/>
        </w:rPr>
        <w:t xml:space="preserve"> Africa could not return home if work did not suit</w:t>
      </w:r>
      <w:r>
        <w:rPr>
          <w:rFonts w:ascii="Comic Sans MS" w:eastAsia="Calibri" w:hAnsi="Comic Sans MS"/>
          <w:sz w:val="22"/>
          <w:szCs w:val="22"/>
        </w:rPr>
        <w:t xml:space="preserve"> them, whereas European labour could be less reliable</w:t>
      </w:r>
    </w:p>
    <w:p w:rsidR="00DD39F1" w:rsidRPr="00E85613" w:rsidRDefault="00DD39F1" w:rsidP="00DD39F1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lastRenderedPageBreak/>
        <w:t>Mixed race marriages often frowned upon and mixed descent were despised</w:t>
      </w:r>
    </w:p>
    <w:p w:rsidR="00DD39F1" w:rsidRDefault="00DD39F1" w:rsidP="00DD39F1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DD39F1" w:rsidRDefault="00DD39F1" w:rsidP="00DD39F1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DD39F1" w:rsidRDefault="00DD39F1" w:rsidP="00DD39F1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DD39F1" w:rsidRPr="00E85613" w:rsidRDefault="00DD39F1" w:rsidP="00DD39F1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Legacy of race resentment of empire and institutionalised racism</w:t>
      </w:r>
    </w:p>
    <w:p w:rsidR="00DD39F1" w:rsidRDefault="00DD39F1" w:rsidP="0019175C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DD39F1" w:rsidRDefault="00DD39F1" w:rsidP="0019175C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DD39F1" w:rsidRDefault="00DD39F1" w:rsidP="0019175C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DD39F1" w:rsidRDefault="00DD39F1" w:rsidP="0019175C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19175C" w:rsidRPr="00E85613" w:rsidRDefault="0019175C" w:rsidP="0019175C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Expatriates generally resisted ‘going native’ and a</w:t>
      </w:r>
      <w:r>
        <w:rPr>
          <w:rFonts w:ascii="Comic Sans MS" w:eastAsia="Calibri" w:hAnsi="Comic Sans MS"/>
          <w:sz w:val="22"/>
          <w:szCs w:val="22"/>
        </w:rPr>
        <w:t xml:space="preserve"> strong sense of the notion of what was primitive;</w:t>
      </w:r>
      <w:r w:rsidRPr="00E85613">
        <w:rPr>
          <w:rFonts w:ascii="Comic Sans MS" w:eastAsia="Calibri" w:hAnsi="Comic Sans MS"/>
          <w:sz w:val="22"/>
          <w:szCs w:val="22"/>
        </w:rPr>
        <w:t xml:space="preserve"> but </w:t>
      </w:r>
      <w:r>
        <w:rPr>
          <w:rFonts w:ascii="Comic Sans MS" w:eastAsia="Calibri" w:hAnsi="Comic Sans MS"/>
          <w:sz w:val="22"/>
          <w:szCs w:val="22"/>
        </w:rPr>
        <w:t xml:space="preserve">they often held a </w:t>
      </w:r>
      <w:r w:rsidRPr="00E85613">
        <w:rPr>
          <w:rFonts w:ascii="Comic Sans MS" w:eastAsia="Calibri" w:hAnsi="Comic Sans MS"/>
          <w:sz w:val="22"/>
          <w:szCs w:val="22"/>
        </w:rPr>
        <w:t>genuine interest i</w:t>
      </w:r>
      <w:r>
        <w:rPr>
          <w:rFonts w:ascii="Comic Sans MS" w:eastAsia="Calibri" w:hAnsi="Comic Sans MS"/>
          <w:sz w:val="22"/>
          <w:szCs w:val="22"/>
        </w:rPr>
        <w:t>n the arts, literature, history and</w:t>
      </w:r>
      <w:r w:rsidRPr="00E85613">
        <w:rPr>
          <w:rFonts w:ascii="Comic Sans MS" w:eastAsia="Calibri" w:hAnsi="Comic Sans MS"/>
          <w:sz w:val="22"/>
          <w:szCs w:val="22"/>
        </w:rPr>
        <w:t xml:space="preserve"> archaeology</w:t>
      </w:r>
      <w:r>
        <w:rPr>
          <w:rFonts w:ascii="Comic Sans MS" w:eastAsia="Calibri" w:hAnsi="Comic Sans MS"/>
          <w:sz w:val="22"/>
          <w:szCs w:val="22"/>
        </w:rPr>
        <w:t>.</w:t>
      </w:r>
    </w:p>
    <w:p w:rsidR="008E6A33" w:rsidRDefault="008E6A33" w:rsidP="008E6A33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8E6A33" w:rsidRDefault="008E6A33" w:rsidP="008E6A33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DD39F1" w:rsidRDefault="00DD39F1" w:rsidP="00DD39F1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DD39F1" w:rsidRDefault="00DD39F1" w:rsidP="00DD39F1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DD39F1" w:rsidRPr="00E85613" w:rsidRDefault="00DD39F1" w:rsidP="00DD39F1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bookmarkStart w:id="0" w:name="_GoBack"/>
      <w:bookmarkEnd w:id="0"/>
      <w:r w:rsidRPr="00E85613">
        <w:rPr>
          <w:rFonts w:ascii="Comic Sans MS" w:eastAsia="Calibri" w:hAnsi="Comic Sans MS"/>
          <w:sz w:val="22"/>
          <w:szCs w:val="22"/>
        </w:rPr>
        <w:t>Mix of a strong sense of duty and self-interest; prejudice and sympathy</w:t>
      </w:r>
    </w:p>
    <w:p w:rsidR="00DD39F1" w:rsidRDefault="00DD39F1" w:rsidP="008E6A33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DD39F1" w:rsidRDefault="00DD39F1" w:rsidP="008E6A33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DD39F1" w:rsidRDefault="00DD39F1" w:rsidP="008E6A33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8E6A33" w:rsidRPr="00E85613" w:rsidRDefault="008E6A33" w:rsidP="008E6A33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 xml:space="preserve">Soldiers expanded empires without orders. Many ministers at home knew little of the places in question let alone where they were </w:t>
      </w:r>
    </w:p>
    <w:p w:rsidR="008E6A33" w:rsidRDefault="008E6A33" w:rsidP="008E6A33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DD39F1" w:rsidRDefault="00DD39F1" w:rsidP="008E6A33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DD39F1" w:rsidRDefault="00DD39F1" w:rsidP="008E6A33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8E6A33" w:rsidRPr="00E85613" w:rsidRDefault="008E6A33" w:rsidP="008E6A33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 xml:space="preserve">European governments </w:t>
      </w:r>
      <w:r w:rsidR="00DD39F1">
        <w:rPr>
          <w:rFonts w:ascii="Comic Sans MS" w:eastAsia="Calibri" w:hAnsi="Comic Sans MS"/>
          <w:sz w:val="22"/>
          <w:szCs w:val="22"/>
        </w:rPr>
        <w:t xml:space="preserve">were </w:t>
      </w:r>
      <w:r w:rsidRPr="00E85613">
        <w:rPr>
          <w:rFonts w:ascii="Comic Sans MS" w:eastAsia="Calibri" w:hAnsi="Comic Sans MS"/>
          <w:sz w:val="22"/>
          <w:szCs w:val="22"/>
        </w:rPr>
        <w:t>often weeks</w:t>
      </w:r>
      <w:r w:rsidR="00DD39F1">
        <w:rPr>
          <w:rFonts w:ascii="Comic Sans MS" w:eastAsia="Calibri" w:hAnsi="Comic Sans MS"/>
          <w:sz w:val="22"/>
          <w:szCs w:val="22"/>
        </w:rPr>
        <w:t>,</w:t>
      </w:r>
      <w:r w:rsidRPr="00E85613">
        <w:rPr>
          <w:rFonts w:ascii="Comic Sans MS" w:eastAsia="Calibri" w:hAnsi="Comic Sans MS"/>
          <w:sz w:val="22"/>
          <w:szCs w:val="22"/>
        </w:rPr>
        <w:t xml:space="preserve"> or months</w:t>
      </w:r>
      <w:r w:rsidR="00DD39F1">
        <w:rPr>
          <w:rFonts w:ascii="Comic Sans MS" w:eastAsia="Calibri" w:hAnsi="Comic Sans MS"/>
          <w:sz w:val="22"/>
          <w:szCs w:val="22"/>
        </w:rPr>
        <w:t>,</w:t>
      </w:r>
      <w:r w:rsidRPr="00E85613">
        <w:rPr>
          <w:rFonts w:ascii="Comic Sans MS" w:eastAsia="Calibri" w:hAnsi="Comic Sans MS"/>
          <w:sz w:val="22"/>
          <w:szCs w:val="22"/>
        </w:rPr>
        <w:t xml:space="preserve"> away in communication</w:t>
      </w:r>
      <w:r w:rsidR="00DD39F1">
        <w:rPr>
          <w:rFonts w:ascii="Comic Sans MS" w:eastAsia="Calibri" w:hAnsi="Comic Sans MS"/>
          <w:sz w:val="22"/>
          <w:szCs w:val="22"/>
        </w:rPr>
        <w:t>.</w:t>
      </w:r>
    </w:p>
    <w:p w:rsidR="00E85613" w:rsidRPr="00E85613" w:rsidRDefault="00E85613" w:rsidP="008E6A33">
      <w:pPr>
        <w:spacing w:after="200"/>
        <w:jc w:val="both"/>
        <w:rPr>
          <w:rFonts w:ascii="Comic Sans MS" w:eastAsia="Calibri" w:hAnsi="Comic Sans MS"/>
          <w:b/>
          <w:sz w:val="22"/>
          <w:szCs w:val="22"/>
        </w:rPr>
      </w:pPr>
    </w:p>
    <w:sectPr w:rsidR="00E85613" w:rsidRPr="00E85613" w:rsidSect="000B0E03">
      <w:headerReference w:type="default" r:id="rId7"/>
      <w:pgSz w:w="11906" w:h="16838"/>
      <w:pgMar w:top="993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48EC" w:rsidRDefault="00FF48EC">
      <w:r>
        <w:separator/>
      </w:r>
    </w:p>
  </w:endnote>
  <w:endnote w:type="continuationSeparator" w:id="0">
    <w:p w:rsidR="00FF48EC" w:rsidRDefault="00FF48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48EC" w:rsidRDefault="00FF48EC">
      <w:r>
        <w:separator/>
      </w:r>
    </w:p>
  </w:footnote>
  <w:footnote w:type="continuationSeparator" w:id="0">
    <w:p w:rsidR="00FF48EC" w:rsidRDefault="00FF48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58986028"/>
      <w:docPartObj>
        <w:docPartGallery w:val="Page Numbers (Top of Page)"/>
        <w:docPartUnique/>
      </w:docPartObj>
    </w:sdtPr>
    <w:sdtContent>
      <w:p w:rsidR="00FF48EC" w:rsidRDefault="00FF48EC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D39F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FF48EC" w:rsidRDefault="00FF48E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613"/>
    <w:rsid w:val="00033B5B"/>
    <w:rsid w:val="000B0E03"/>
    <w:rsid w:val="000F76B9"/>
    <w:rsid w:val="0019175C"/>
    <w:rsid w:val="002B1A5D"/>
    <w:rsid w:val="00384626"/>
    <w:rsid w:val="003B592E"/>
    <w:rsid w:val="003D3C54"/>
    <w:rsid w:val="004303D1"/>
    <w:rsid w:val="004A2DB3"/>
    <w:rsid w:val="00571264"/>
    <w:rsid w:val="007E62C6"/>
    <w:rsid w:val="008E6A33"/>
    <w:rsid w:val="00950C24"/>
    <w:rsid w:val="009C4064"/>
    <w:rsid w:val="00A501A8"/>
    <w:rsid w:val="00A916D1"/>
    <w:rsid w:val="00BD3A85"/>
    <w:rsid w:val="00C24185"/>
    <w:rsid w:val="00D73268"/>
    <w:rsid w:val="00DD048B"/>
    <w:rsid w:val="00DD39F1"/>
    <w:rsid w:val="00E85613"/>
    <w:rsid w:val="00EC12F8"/>
    <w:rsid w:val="00ED5381"/>
    <w:rsid w:val="00FD26B8"/>
    <w:rsid w:val="00FF4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E85613"/>
  </w:style>
  <w:style w:type="paragraph" w:styleId="ListParagraph">
    <w:name w:val="List Paragraph"/>
    <w:basedOn w:val="Normal"/>
    <w:uiPriority w:val="34"/>
    <w:qFormat/>
    <w:rsid w:val="00E85613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85613"/>
    <w:pPr>
      <w:tabs>
        <w:tab w:val="center" w:pos="4513"/>
        <w:tab w:val="right" w:pos="9026"/>
      </w:tabs>
    </w:pPr>
    <w:rPr>
      <w:rFonts w:ascii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E85613"/>
    <w:rPr>
      <w:rFonts w:ascii="Calibri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85613"/>
    <w:pPr>
      <w:tabs>
        <w:tab w:val="center" w:pos="4513"/>
        <w:tab w:val="right" w:pos="9026"/>
      </w:tabs>
    </w:pPr>
    <w:rPr>
      <w:rFonts w:ascii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85613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rsid w:val="009C40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C406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E85613"/>
  </w:style>
  <w:style w:type="paragraph" w:styleId="ListParagraph">
    <w:name w:val="List Paragraph"/>
    <w:basedOn w:val="Normal"/>
    <w:uiPriority w:val="34"/>
    <w:qFormat/>
    <w:rsid w:val="00E85613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85613"/>
    <w:pPr>
      <w:tabs>
        <w:tab w:val="center" w:pos="4513"/>
        <w:tab w:val="right" w:pos="9026"/>
      </w:tabs>
    </w:pPr>
    <w:rPr>
      <w:rFonts w:ascii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E85613"/>
    <w:rPr>
      <w:rFonts w:ascii="Calibri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85613"/>
    <w:pPr>
      <w:tabs>
        <w:tab w:val="center" w:pos="4513"/>
        <w:tab w:val="right" w:pos="9026"/>
      </w:tabs>
    </w:pPr>
    <w:rPr>
      <w:rFonts w:ascii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85613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rsid w:val="009C40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C40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6865402A</Template>
  <TotalTime>2</TotalTime>
  <Pages>4</Pages>
  <Words>511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2</cp:revision>
  <cp:lastPrinted>2015-03-10T00:26:00Z</cp:lastPrinted>
  <dcterms:created xsi:type="dcterms:W3CDTF">2015-03-20T00:21:00Z</dcterms:created>
  <dcterms:modified xsi:type="dcterms:W3CDTF">2015-03-20T00:21:00Z</dcterms:modified>
</cp:coreProperties>
</file>