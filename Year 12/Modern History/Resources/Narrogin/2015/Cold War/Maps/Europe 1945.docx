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1A5D" w:rsidRDefault="00D92B43">
      <w:bookmarkStart w:id="0" w:name="_GoBack"/>
      <w:r w:rsidRPr="00D92B43"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-2069465</wp:posOffset>
            </wp:positionH>
            <wp:positionV relativeFrom="paragraph">
              <wp:posOffset>830580</wp:posOffset>
            </wp:positionV>
            <wp:extent cx="9135110" cy="7028815"/>
            <wp:effectExtent l="5397" t="0" r="0" b="0"/>
            <wp:wrapTight wrapText="bothSides">
              <wp:wrapPolygon edited="0">
                <wp:start x="21587" y="-17"/>
                <wp:lineTo x="56" y="-17"/>
                <wp:lineTo x="56" y="21527"/>
                <wp:lineTo x="21587" y="21527"/>
                <wp:lineTo x="21587" y="-17"/>
              </wp:wrapPolygon>
            </wp:wrapTight>
            <wp:docPr id="1" name="Picture 1" descr="cold war europe map">
              <a:hlinkClick xmlns:a="http://schemas.openxmlformats.org/drawingml/2006/main" r:id="rId5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ld war europe map">
                      <a:hlinkClick r:id="rId5" tgtFrame="_blank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135110" cy="702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2B1A5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2B43"/>
    <w:rsid w:val="002B1A5D"/>
    <w:rsid w:val="00D92B43"/>
    <w:rsid w:val="00DD0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D92B4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92B4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D92B4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92B4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http://www.harding.edu/jeharris/europecoldwar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26FE200A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1</cp:revision>
  <cp:lastPrinted>2015-02-05T09:00:00Z</cp:lastPrinted>
  <dcterms:created xsi:type="dcterms:W3CDTF">2015-02-05T08:59:00Z</dcterms:created>
  <dcterms:modified xsi:type="dcterms:W3CDTF">2015-02-05T09:02:00Z</dcterms:modified>
</cp:coreProperties>
</file>