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699" w:rsidRPr="00C07E5D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Military Camps</w:t>
      </w:r>
    </w:p>
    <w:p w:rsidR="00BA1C37" w:rsidRDefault="00231699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Brussels Pact of </w:t>
      </w:r>
      <w:r w:rsidR="00BA1C37">
        <w:rPr>
          <w:rFonts w:ascii="Comic Sans MS" w:hAnsi="Comic Sans MS"/>
          <w:sz w:val="24"/>
          <w:szCs w:val="24"/>
        </w:rPr>
        <w:t xml:space="preserve">March </w:t>
      </w:r>
      <w:r>
        <w:rPr>
          <w:rFonts w:ascii="Comic Sans MS" w:hAnsi="Comic Sans MS"/>
          <w:sz w:val="24"/>
          <w:szCs w:val="24"/>
        </w:rPr>
        <w:t xml:space="preserve">1948 created a defensive alliance between Holland, Belgium, Luxemburg as Germany was still perceived as a potential enemy. </w:t>
      </w:r>
      <w:r w:rsidR="00BA1C37">
        <w:rPr>
          <w:rFonts w:ascii="Comic Sans MS" w:hAnsi="Comic Sans MS"/>
          <w:sz w:val="24"/>
          <w:szCs w:val="24"/>
        </w:rPr>
        <w:t>Britain and France joined this to strengthen a western alliance.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231699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Berlin Blockade instigated a formal, larger alliance of </w:t>
      </w:r>
      <w:r w:rsidR="00BA1C37">
        <w:rPr>
          <w:rFonts w:ascii="Comic Sans MS" w:hAnsi="Comic Sans MS"/>
          <w:sz w:val="24"/>
          <w:szCs w:val="24"/>
        </w:rPr>
        <w:t>the western nations – the North Atlantic Treaty Organisation (</w:t>
      </w:r>
      <w:r>
        <w:rPr>
          <w:rFonts w:ascii="Comic Sans MS" w:hAnsi="Comic Sans MS"/>
          <w:sz w:val="24"/>
          <w:szCs w:val="24"/>
        </w:rPr>
        <w:t>NATO</w:t>
      </w:r>
      <w:r w:rsidR="00BA1C37">
        <w:rPr>
          <w:rFonts w:ascii="Comic Sans MS" w:hAnsi="Comic Sans MS"/>
          <w:sz w:val="24"/>
          <w:szCs w:val="24"/>
        </w:rPr>
        <w:t>) April 1949.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Berlin Blockade lifted May 1949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West Germany</w:t>
      </w:r>
      <w:r w:rsidR="00BA1C37">
        <w:rPr>
          <w:rFonts w:ascii="Comic Sans MS" w:hAnsi="Comic Sans MS"/>
          <w:sz w:val="24"/>
          <w:szCs w:val="24"/>
        </w:rPr>
        <w:t xml:space="preserve">, the </w:t>
      </w:r>
      <w:r>
        <w:rPr>
          <w:rFonts w:ascii="Comic Sans MS" w:hAnsi="Comic Sans MS"/>
          <w:sz w:val="24"/>
          <w:szCs w:val="24"/>
        </w:rPr>
        <w:t>Germ</w:t>
      </w:r>
      <w:r w:rsidR="00BA1C37">
        <w:rPr>
          <w:rFonts w:ascii="Comic Sans MS" w:hAnsi="Comic Sans MS"/>
          <w:sz w:val="24"/>
          <w:szCs w:val="24"/>
        </w:rPr>
        <w:t>an Federal R</w:t>
      </w:r>
      <w:r>
        <w:rPr>
          <w:rFonts w:ascii="Comic Sans MS" w:hAnsi="Comic Sans MS"/>
          <w:sz w:val="24"/>
          <w:szCs w:val="24"/>
        </w:rPr>
        <w:t xml:space="preserve">epublic </w:t>
      </w:r>
      <w:r w:rsidR="00BA1C37">
        <w:rPr>
          <w:rFonts w:ascii="Comic Sans MS" w:hAnsi="Comic Sans MS"/>
          <w:sz w:val="24"/>
          <w:szCs w:val="24"/>
        </w:rPr>
        <w:t>(</w:t>
      </w:r>
      <w:r>
        <w:rPr>
          <w:rFonts w:ascii="Comic Sans MS" w:hAnsi="Comic Sans MS"/>
          <w:sz w:val="24"/>
          <w:szCs w:val="24"/>
        </w:rPr>
        <w:t>FDR) came into official existence</w:t>
      </w:r>
      <w:r w:rsidR="00BA1C37">
        <w:rPr>
          <w:rFonts w:ascii="Comic Sans MS" w:hAnsi="Comic Sans MS"/>
          <w:sz w:val="24"/>
          <w:szCs w:val="24"/>
        </w:rPr>
        <w:t>; East Germany, the German Democratic Republic (GDR</w:t>
      </w:r>
      <w:proofErr w:type="gramStart"/>
      <w:r w:rsidR="00BA1C37">
        <w:rPr>
          <w:rFonts w:ascii="Comic Sans MS" w:hAnsi="Comic Sans MS"/>
          <w:sz w:val="24"/>
          <w:szCs w:val="24"/>
        </w:rPr>
        <w:t xml:space="preserve">) </w:t>
      </w:r>
      <w:r>
        <w:rPr>
          <w:rFonts w:ascii="Comic Sans MS" w:hAnsi="Comic Sans MS"/>
          <w:sz w:val="24"/>
          <w:szCs w:val="24"/>
        </w:rPr>
        <w:t xml:space="preserve"> –</w:t>
      </w:r>
      <w:proofErr w:type="gramEnd"/>
      <w:r>
        <w:rPr>
          <w:rFonts w:ascii="Comic Sans MS" w:hAnsi="Comic Sans MS"/>
          <w:sz w:val="24"/>
          <w:szCs w:val="24"/>
        </w:rPr>
        <w:t xml:space="preserve"> solidifying the division between east &amp; west.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 Soviets test their first Atom Bomb Sept 1949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231699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West Germany admitted into NATO</w:t>
      </w:r>
      <w:r w:rsidR="00BA1C37">
        <w:rPr>
          <w:rFonts w:ascii="Comic Sans MS" w:hAnsi="Comic Sans MS"/>
          <w:sz w:val="24"/>
          <w:szCs w:val="24"/>
        </w:rPr>
        <w:t xml:space="preserve"> 1955</w:t>
      </w:r>
      <w:r>
        <w:rPr>
          <w:rFonts w:ascii="Comic Sans MS" w:hAnsi="Comic Sans MS"/>
          <w:sz w:val="24"/>
          <w:szCs w:val="24"/>
        </w:rPr>
        <w:t>, seriously alarming the Soviets</w:t>
      </w:r>
    </w:p>
    <w:p w:rsidR="00BA1C37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BA1C37" w:rsidP="001970B8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="00231699">
        <w:rPr>
          <w:rFonts w:ascii="Comic Sans MS" w:hAnsi="Comic Sans MS"/>
          <w:sz w:val="24"/>
          <w:szCs w:val="24"/>
        </w:rPr>
        <w:t>he Warsaw Pact</w:t>
      </w:r>
      <w:r>
        <w:rPr>
          <w:rFonts w:ascii="Comic Sans MS" w:hAnsi="Comic Sans MS"/>
          <w:sz w:val="24"/>
          <w:szCs w:val="24"/>
        </w:rPr>
        <w:t xml:space="preserve"> is signed 1955</w:t>
      </w:r>
      <w:r w:rsidR="00231699">
        <w:rPr>
          <w:rFonts w:ascii="Comic Sans MS" w:hAnsi="Comic Sans MS"/>
          <w:sz w:val="24"/>
          <w:szCs w:val="24"/>
        </w:rPr>
        <w:t>.</w:t>
      </w:r>
    </w:p>
    <w:p w:rsidR="00231699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31699" w:rsidRPr="00C07E5D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Widening of the War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Each side of the Iron Curtin, political, military &amp; economic patterns had been established – Europe became institutionalised as a Cold War contest ground.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Stalin imposed tight control on the Communist parties of the satellite states.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BA1C37" w:rsidRDefault="00231699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Between 1945-1949 Superpower</w:t>
      </w:r>
      <w:proofErr w:type="gramEnd"/>
      <w:r>
        <w:rPr>
          <w:rFonts w:ascii="Comic Sans MS" w:hAnsi="Comic Sans MS"/>
          <w:sz w:val="24"/>
          <w:szCs w:val="24"/>
        </w:rPr>
        <w:t xml:space="preserve"> rivalry had focused on Europe, then came the Communist revolution in China 1949 &amp; the Korean War 1950-53</w:t>
      </w:r>
      <w:r w:rsidR="00E65FA8">
        <w:rPr>
          <w:rFonts w:ascii="Comic Sans MS" w:hAnsi="Comic Sans MS"/>
          <w:sz w:val="24"/>
          <w:szCs w:val="24"/>
        </w:rPr>
        <w:t xml:space="preserve"> </w:t>
      </w:r>
      <w:r w:rsidR="00E65FA8">
        <w:rPr>
          <w:rFonts w:ascii="Comic Sans MS" w:hAnsi="Comic Sans MS"/>
          <w:sz w:val="24"/>
          <w:szCs w:val="24"/>
        </w:rPr>
        <w:t>– an assumption that this was ordered by Stalin.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Bipolar relations between Moscow &amp; Washington became a Cold War triangle involving Beijing – each vying for support.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 fear of a communist global conspiracy hastened the expansion of the armed forces in the west – the arms race escalated.</w:t>
      </w:r>
    </w:p>
    <w:p w:rsidR="00BA1C37" w:rsidRDefault="00BA1C37" w:rsidP="0082696D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E65FA8" w:rsidP="0070277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The</w:t>
      </w:r>
      <w:r w:rsidR="00231699">
        <w:rPr>
          <w:rFonts w:ascii="Comic Sans MS" w:hAnsi="Comic Sans MS"/>
          <w:sz w:val="24"/>
          <w:szCs w:val="24"/>
        </w:rPr>
        <w:t xml:space="preserve"> Korean civil war lent itself to become a Cold War battleground. America reacted by organising military intervention </w:t>
      </w:r>
      <w:r>
        <w:rPr>
          <w:rFonts w:ascii="Comic Sans MS" w:hAnsi="Comic Sans MS"/>
          <w:sz w:val="24"/>
          <w:szCs w:val="24"/>
        </w:rPr>
        <w:t>through</w:t>
      </w:r>
      <w:r w:rsidR="00231699">
        <w:rPr>
          <w:rFonts w:ascii="Comic Sans MS" w:hAnsi="Comic Sans MS"/>
          <w:sz w:val="24"/>
          <w:szCs w:val="24"/>
        </w:rPr>
        <w:t xml:space="preserve"> the UN. This became a ‘proxy’ war between </w:t>
      </w:r>
      <w:smartTag w:uri="urn:schemas-microsoft-com:office:smarttags" w:element="country-region">
        <w:smartTag w:uri="urn:schemas-microsoft-com:office:smarttags" w:element="place">
          <w:r w:rsidR="00231699">
            <w:rPr>
              <w:rFonts w:ascii="Comic Sans MS" w:hAnsi="Comic Sans MS"/>
              <w:sz w:val="24"/>
              <w:szCs w:val="24"/>
            </w:rPr>
            <w:t>China</w:t>
          </w:r>
        </w:smartTag>
      </w:smartTag>
      <w:r w:rsidR="00231699">
        <w:rPr>
          <w:rFonts w:ascii="Comic Sans MS" w:hAnsi="Comic Sans MS"/>
          <w:sz w:val="24"/>
          <w:szCs w:val="24"/>
        </w:rPr>
        <w:t xml:space="preserve"> &amp; US led forces. A truce was agreed 1953. </w:t>
      </w:r>
    </w:p>
    <w:p w:rsidR="00CE3931" w:rsidRDefault="00CE3931" w:rsidP="0070277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702777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May 1955 Austria </w:t>
      </w:r>
      <w:proofErr w:type="gramStart"/>
      <w:r>
        <w:rPr>
          <w:rFonts w:ascii="Comic Sans MS" w:hAnsi="Comic Sans MS"/>
          <w:sz w:val="24"/>
          <w:szCs w:val="24"/>
        </w:rPr>
        <w:t>became</w:t>
      </w:r>
      <w:proofErr w:type="gramEnd"/>
      <w:r>
        <w:rPr>
          <w:rFonts w:ascii="Comic Sans MS" w:hAnsi="Comic Sans MS"/>
          <w:sz w:val="24"/>
          <w:szCs w:val="24"/>
        </w:rPr>
        <w:t xml:space="preserve"> neutral – Superpower withdrawal of their occupation zones, but this could not be agreed </w:t>
      </w:r>
      <w:r w:rsidR="00CE3931">
        <w:rPr>
          <w:rFonts w:ascii="Comic Sans MS" w:hAnsi="Comic Sans MS"/>
          <w:sz w:val="24"/>
          <w:szCs w:val="24"/>
        </w:rPr>
        <w:t>for</w:t>
      </w:r>
      <w:r>
        <w:rPr>
          <w:rFonts w:ascii="Comic Sans MS" w:hAnsi="Comic Sans MS"/>
          <w:sz w:val="24"/>
          <w:szCs w:val="24"/>
        </w:rPr>
        <w:t xml:space="preserve"> Germany.</w:t>
      </w:r>
    </w:p>
    <w:p w:rsidR="00231699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CE3931" w:rsidRDefault="00CE3931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</w:p>
    <w:p w:rsidR="00231699" w:rsidRPr="00C07E5D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t>McCarthyism</w:t>
      </w:r>
    </w:p>
    <w:p w:rsidR="00CE3931" w:rsidRDefault="00CE3931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CE3931" w:rsidRDefault="00231699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Anti-Communist hysteria in the USA.</w:t>
      </w:r>
      <w:proofErr w:type="gramEnd"/>
      <w:r>
        <w:rPr>
          <w:rFonts w:ascii="Comic Sans MS" w:hAnsi="Comic Sans MS"/>
          <w:sz w:val="24"/>
          <w:szCs w:val="24"/>
        </w:rPr>
        <w:t xml:space="preserve"> Senator McCarthy, supported by the FBI, carried out a ‘witch-hunt’ searching supposed communists sympathisers within the States – hundreds were blacklisted. </w:t>
      </w:r>
    </w:p>
    <w:p w:rsidR="00CE3931" w:rsidRDefault="00CE3931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CE3931" w:rsidRDefault="00231699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The </w:t>
      </w:r>
      <w:proofErr w:type="spellStart"/>
      <w:r>
        <w:rPr>
          <w:rFonts w:ascii="Comic Sans MS" w:hAnsi="Comic Sans MS"/>
          <w:sz w:val="24"/>
          <w:szCs w:val="24"/>
        </w:rPr>
        <w:t>Rosenburgs</w:t>
      </w:r>
      <w:proofErr w:type="spellEnd"/>
      <w:r>
        <w:rPr>
          <w:rFonts w:ascii="Comic Sans MS" w:hAnsi="Comic Sans MS"/>
          <w:sz w:val="24"/>
          <w:szCs w:val="24"/>
        </w:rPr>
        <w:t xml:space="preserve"> were convicted of spying for communism 1951 &amp; controversially executed. </w:t>
      </w:r>
    </w:p>
    <w:p w:rsidR="00CE3931" w:rsidRDefault="00CE3931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</w:p>
    <w:p w:rsidR="00231699" w:rsidRDefault="00231699" w:rsidP="002B4C5E">
      <w:pPr>
        <w:tabs>
          <w:tab w:val="left" w:pos="4215"/>
        </w:tabs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McCarthy eventually overreached himself &amp; was discredited 1954.</w:t>
      </w:r>
    </w:p>
    <w:p w:rsidR="00231699" w:rsidRDefault="00231699" w:rsidP="00AD5E2C">
      <w:pPr>
        <w:jc w:val="center"/>
        <w:outlineLvl w:val="0"/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bookmarkEnd w:id="0"/>
    </w:p>
    <w:sectPr w:rsidR="00231699" w:rsidSect="0073106E">
      <w:footerReference w:type="even" r:id="rId8"/>
      <w:footerReference w:type="default" r:id="rId9"/>
      <w:pgSz w:w="11906" w:h="16838"/>
      <w:pgMar w:top="568" w:right="424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1C37" w:rsidRDefault="00BA1C37">
      <w:r>
        <w:separator/>
      </w:r>
    </w:p>
  </w:endnote>
  <w:endnote w:type="continuationSeparator" w:id="0">
    <w:p w:rsidR="00BA1C37" w:rsidRDefault="00BA1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37" w:rsidRDefault="00BA1C37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A1C37" w:rsidRDefault="00BA1C37" w:rsidP="00E603BA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37" w:rsidRDefault="00BA1C37" w:rsidP="00C66E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E3931">
      <w:rPr>
        <w:rStyle w:val="PageNumber"/>
        <w:noProof/>
      </w:rPr>
      <w:t>2</w:t>
    </w:r>
    <w:r>
      <w:rPr>
        <w:rStyle w:val="PageNumber"/>
      </w:rPr>
      <w:fldChar w:fldCharType="end"/>
    </w:r>
  </w:p>
  <w:p w:rsidR="00BA1C37" w:rsidRDefault="00BA1C37" w:rsidP="00E603B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1C37" w:rsidRDefault="00BA1C37">
      <w:r>
        <w:separator/>
      </w:r>
    </w:p>
  </w:footnote>
  <w:footnote w:type="continuationSeparator" w:id="0">
    <w:p w:rsidR="00BA1C37" w:rsidRDefault="00BA1C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CC2305"/>
    <w:multiLevelType w:val="hybridMultilevel"/>
    <w:tmpl w:val="5DDC2F3A"/>
    <w:lvl w:ilvl="0" w:tplc="0C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66690B3A"/>
    <w:multiLevelType w:val="hybridMultilevel"/>
    <w:tmpl w:val="D758EC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E5D"/>
    <w:rsid w:val="00006208"/>
    <w:rsid w:val="00024FA9"/>
    <w:rsid w:val="000328E8"/>
    <w:rsid w:val="00050120"/>
    <w:rsid w:val="00094EC3"/>
    <w:rsid w:val="000B115A"/>
    <w:rsid w:val="000D725F"/>
    <w:rsid w:val="000F00C3"/>
    <w:rsid w:val="00103A84"/>
    <w:rsid w:val="00107CA4"/>
    <w:rsid w:val="001144CE"/>
    <w:rsid w:val="00120E05"/>
    <w:rsid w:val="00143AEE"/>
    <w:rsid w:val="00145BF1"/>
    <w:rsid w:val="00172C17"/>
    <w:rsid w:val="001970B8"/>
    <w:rsid w:val="001A3D2E"/>
    <w:rsid w:val="001D524F"/>
    <w:rsid w:val="001E7F39"/>
    <w:rsid w:val="00203C49"/>
    <w:rsid w:val="00231699"/>
    <w:rsid w:val="00254D7C"/>
    <w:rsid w:val="0027519E"/>
    <w:rsid w:val="002B140F"/>
    <w:rsid w:val="002B1B87"/>
    <w:rsid w:val="002B3A7F"/>
    <w:rsid w:val="002B4C5E"/>
    <w:rsid w:val="002B572B"/>
    <w:rsid w:val="002C4756"/>
    <w:rsid w:val="002F03AA"/>
    <w:rsid w:val="00321D3C"/>
    <w:rsid w:val="00327DBC"/>
    <w:rsid w:val="003370A3"/>
    <w:rsid w:val="00342325"/>
    <w:rsid w:val="00347053"/>
    <w:rsid w:val="00370FC8"/>
    <w:rsid w:val="003A4E6B"/>
    <w:rsid w:val="003B3867"/>
    <w:rsid w:val="003B44BF"/>
    <w:rsid w:val="003D503C"/>
    <w:rsid w:val="003D674D"/>
    <w:rsid w:val="003E517A"/>
    <w:rsid w:val="00410DF7"/>
    <w:rsid w:val="00415195"/>
    <w:rsid w:val="00420354"/>
    <w:rsid w:val="0042082C"/>
    <w:rsid w:val="00427FB4"/>
    <w:rsid w:val="00455664"/>
    <w:rsid w:val="00460513"/>
    <w:rsid w:val="00472092"/>
    <w:rsid w:val="00482F11"/>
    <w:rsid w:val="00485C99"/>
    <w:rsid w:val="00496131"/>
    <w:rsid w:val="004A2540"/>
    <w:rsid w:val="004A6E79"/>
    <w:rsid w:val="004E2960"/>
    <w:rsid w:val="004F66C0"/>
    <w:rsid w:val="00514810"/>
    <w:rsid w:val="00514D97"/>
    <w:rsid w:val="00520618"/>
    <w:rsid w:val="00532C1B"/>
    <w:rsid w:val="00537110"/>
    <w:rsid w:val="00551D0A"/>
    <w:rsid w:val="00566F6C"/>
    <w:rsid w:val="00596DF3"/>
    <w:rsid w:val="005A2B3A"/>
    <w:rsid w:val="005B0485"/>
    <w:rsid w:val="005C6968"/>
    <w:rsid w:val="005D0D03"/>
    <w:rsid w:val="005E7385"/>
    <w:rsid w:val="00605AB0"/>
    <w:rsid w:val="00640939"/>
    <w:rsid w:val="00643C6E"/>
    <w:rsid w:val="00655D5A"/>
    <w:rsid w:val="006649B1"/>
    <w:rsid w:val="00670582"/>
    <w:rsid w:val="00672BE3"/>
    <w:rsid w:val="00676BC8"/>
    <w:rsid w:val="006D0B1C"/>
    <w:rsid w:val="006E7EDB"/>
    <w:rsid w:val="00702777"/>
    <w:rsid w:val="0073106E"/>
    <w:rsid w:val="0073635E"/>
    <w:rsid w:val="0074592E"/>
    <w:rsid w:val="0076355D"/>
    <w:rsid w:val="007D1AF3"/>
    <w:rsid w:val="007F2C11"/>
    <w:rsid w:val="008174B6"/>
    <w:rsid w:val="00823C1A"/>
    <w:rsid w:val="0082696D"/>
    <w:rsid w:val="0083290B"/>
    <w:rsid w:val="008334DD"/>
    <w:rsid w:val="00874656"/>
    <w:rsid w:val="00875645"/>
    <w:rsid w:val="00893458"/>
    <w:rsid w:val="0089579C"/>
    <w:rsid w:val="008C3AA8"/>
    <w:rsid w:val="008C48DF"/>
    <w:rsid w:val="00901F9B"/>
    <w:rsid w:val="00917D53"/>
    <w:rsid w:val="00921034"/>
    <w:rsid w:val="00941D5A"/>
    <w:rsid w:val="00954060"/>
    <w:rsid w:val="00957471"/>
    <w:rsid w:val="00996099"/>
    <w:rsid w:val="009A2575"/>
    <w:rsid w:val="009B24F4"/>
    <w:rsid w:val="009B3623"/>
    <w:rsid w:val="009F49AC"/>
    <w:rsid w:val="009F7FC6"/>
    <w:rsid w:val="00A25EC6"/>
    <w:rsid w:val="00A521AC"/>
    <w:rsid w:val="00A81AE8"/>
    <w:rsid w:val="00A877AD"/>
    <w:rsid w:val="00AA1CB1"/>
    <w:rsid w:val="00AA6D1E"/>
    <w:rsid w:val="00AC0C1D"/>
    <w:rsid w:val="00AC3BC5"/>
    <w:rsid w:val="00AD2BE0"/>
    <w:rsid w:val="00AD5E2C"/>
    <w:rsid w:val="00AF0EFA"/>
    <w:rsid w:val="00AF3884"/>
    <w:rsid w:val="00B03190"/>
    <w:rsid w:val="00B07EF6"/>
    <w:rsid w:val="00B61B41"/>
    <w:rsid w:val="00B92885"/>
    <w:rsid w:val="00BA1C37"/>
    <w:rsid w:val="00C07E5D"/>
    <w:rsid w:val="00C15334"/>
    <w:rsid w:val="00C44805"/>
    <w:rsid w:val="00C6013F"/>
    <w:rsid w:val="00C619A5"/>
    <w:rsid w:val="00C62096"/>
    <w:rsid w:val="00C66E1F"/>
    <w:rsid w:val="00CA40E1"/>
    <w:rsid w:val="00CA5EF4"/>
    <w:rsid w:val="00CC225D"/>
    <w:rsid w:val="00CD085E"/>
    <w:rsid w:val="00CD4842"/>
    <w:rsid w:val="00CD7689"/>
    <w:rsid w:val="00CE3931"/>
    <w:rsid w:val="00CF0249"/>
    <w:rsid w:val="00D01BF1"/>
    <w:rsid w:val="00D04CFF"/>
    <w:rsid w:val="00D06107"/>
    <w:rsid w:val="00D06F07"/>
    <w:rsid w:val="00D11AEA"/>
    <w:rsid w:val="00D12843"/>
    <w:rsid w:val="00D310FB"/>
    <w:rsid w:val="00D41A48"/>
    <w:rsid w:val="00D43D7F"/>
    <w:rsid w:val="00D45F13"/>
    <w:rsid w:val="00D60EF8"/>
    <w:rsid w:val="00D671BC"/>
    <w:rsid w:val="00DA4D7A"/>
    <w:rsid w:val="00DC46E9"/>
    <w:rsid w:val="00DD53AA"/>
    <w:rsid w:val="00E0151D"/>
    <w:rsid w:val="00E02B15"/>
    <w:rsid w:val="00E144EF"/>
    <w:rsid w:val="00E26DDD"/>
    <w:rsid w:val="00E603BA"/>
    <w:rsid w:val="00E65FA8"/>
    <w:rsid w:val="00E72FB0"/>
    <w:rsid w:val="00E76A4B"/>
    <w:rsid w:val="00E85257"/>
    <w:rsid w:val="00E92FFF"/>
    <w:rsid w:val="00E964E0"/>
    <w:rsid w:val="00EE17C6"/>
    <w:rsid w:val="00EE3AF6"/>
    <w:rsid w:val="00EE71AC"/>
    <w:rsid w:val="00EF0021"/>
    <w:rsid w:val="00EF16A8"/>
    <w:rsid w:val="00EF6E6D"/>
    <w:rsid w:val="00F1433A"/>
    <w:rsid w:val="00F17793"/>
    <w:rsid w:val="00F71327"/>
    <w:rsid w:val="00F81973"/>
    <w:rsid w:val="00F82B0B"/>
    <w:rsid w:val="00F87384"/>
    <w:rsid w:val="00F95A75"/>
    <w:rsid w:val="00FA3F00"/>
    <w:rsid w:val="00FA7007"/>
    <w:rsid w:val="00FC1458"/>
    <w:rsid w:val="00FE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8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rsid w:val="00AD5E2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71327"/>
    <w:rPr>
      <w:rFonts w:ascii="Times New Roman" w:hAnsi="Times New Roman" w:cs="Times New Roman"/>
      <w:sz w:val="2"/>
      <w:lang w:eastAsia="en-US"/>
    </w:rPr>
  </w:style>
  <w:style w:type="paragraph" w:styleId="Footer">
    <w:name w:val="footer"/>
    <w:basedOn w:val="Normal"/>
    <w:link w:val="FooterChar"/>
    <w:uiPriority w:val="99"/>
    <w:rsid w:val="00E603B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lang w:eastAsia="en-US"/>
    </w:rPr>
  </w:style>
  <w:style w:type="character" w:styleId="PageNumber">
    <w:name w:val="page number"/>
    <w:basedOn w:val="DefaultParagraphFont"/>
    <w:uiPriority w:val="99"/>
    <w:rsid w:val="00E603BA"/>
    <w:rPr>
      <w:rFonts w:cs="Times New Roman"/>
    </w:rPr>
  </w:style>
  <w:style w:type="character" w:styleId="Hyperlink">
    <w:name w:val="Hyperlink"/>
    <w:basedOn w:val="DefaultParagraphFont"/>
    <w:uiPriority w:val="99"/>
    <w:rsid w:val="009B24F4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9B24F4"/>
    <w:pPr>
      <w:spacing w:before="100" w:beforeAutospacing="1" w:after="100" w:afterAutospacing="1" w:line="240" w:lineRule="auto"/>
    </w:pPr>
    <w:rPr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D11A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1C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C37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076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CAFB5D39</Template>
  <TotalTime>1</TotalTime>
  <Pages>2</Pages>
  <Words>319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Legacy of the Great War</vt:lpstr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of the Great War</dc:title>
  <dc:creator>Dianne &amp; Barrie</dc:creator>
  <cp:lastModifiedBy>STEWART Barrie</cp:lastModifiedBy>
  <cp:revision>2</cp:revision>
  <cp:lastPrinted>2015-03-04T00:41:00Z</cp:lastPrinted>
  <dcterms:created xsi:type="dcterms:W3CDTF">2015-03-04T00:42:00Z</dcterms:created>
  <dcterms:modified xsi:type="dcterms:W3CDTF">2015-03-04T00:42:00Z</dcterms:modified>
</cp:coreProperties>
</file>