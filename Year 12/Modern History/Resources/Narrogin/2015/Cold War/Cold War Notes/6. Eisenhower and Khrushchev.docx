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D01" w:rsidRPr="00C07E5D" w:rsidRDefault="00F63D01" w:rsidP="00F63D01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Eisenhower &amp; Khrushchev 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1952 Republican candidate Dwight Eisenhower was elected as President. Republicans had been critical of Truman (Democrat) and the government’s being ‘soft’ on communism.</w:t>
      </w:r>
      <w:r w:rsidR="00A75323">
        <w:rPr>
          <w:rFonts w:ascii="Comic Sans MS" w:hAnsi="Comic Sans MS"/>
          <w:sz w:val="24"/>
          <w:szCs w:val="24"/>
        </w:rPr>
        <w:t xml:space="preserve"> Change in Soviet leadership occurred at more or less at the same time – an opportunity to reflect and an opportunity to change – or make a fresh start.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Eisenhower had been a leading and distinguished US general during World War Two and was expected to be tough with the Soviets. 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His new Secretary of State, John Foster Dulles was an experienced diplomat and believed in a build-up of nuclear weapons would persuade the Soviets that any aggression would result in ‘massive retaliation’.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Dulles wanted to change from a policy of ‘Containment’ to one of ‘Roll back’ – to liberate the eastern European nations from communism. He would use the threat of nuclear weapons as a deterrent. 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This required ‘Brinkmanship’. But both sides had the Hydrogen Bomb by 1953, making the situation highly volatile.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Economic pressures through increasing military spending</w:t>
      </w:r>
      <w:r w:rsidR="003B2040">
        <w:rPr>
          <w:rFonts w:ascii="Comic Sans MS" w:hAnsi="Comic Sans MS"/>
          <w:sz w:val="24"/>
          <w:szCs w:val="24"/>
        </w:rPr>
        <w:t xml:space="preserve">: one third of the USSR’s economy geared towards the military sector; </w:t>
      </w:r>
      <w:proofErr w:type="gramStart"/>
      <w:r w:rsidR="003B2040">
        <w:rPr>
          <w:rFonts w:ascii="Comic Sans MS" w:hAnsi="Comic Sans MS"/>
          <w:sz w:val="24"/>
          <w:szCs w:val="24"/>
        </w:rPr>
        <w:t>By</w:t>
      </w:r>
      <w:proofErr w:type="gramEnd"/>
      <w:r w:rsidR="003B2040">
        <w:rPr>
          <w:rFonts w:ascii="Comic Sans MS" w:hAnsi="Comic Sans MS"/>
          <w:sz w:val="24"/>
          <w:szCs w:val="24"/>
        </w:rPr>
        <w:t xml:space="preserve"> 1954, 12% of the USA’s GNP was spent on armaments.</w:t>
      </w: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Avoiding a nuclear war and its ramifications weighed heavily on the minds of the leaders – pushing the superpowers towards some accommodation.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D4F49" w:rsidRDefault="00755A67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‘Thaw’: s</w:t>
      </w:r>
      <w:r w:rsidR="007D4F49">
        <w:rPr>
          <w:rFonts w:ascii="Comic Sans MS" w:hAnsi="Comic Sans MS"/>
          <w:sz w:val="24"/>
          <w:szCs w:val="24"/>
        </w:rPr>
        <w:t>ummits occurred – direct meetings for dialogue – the ‘Geneva Spirit’: the Korean War was brought to an armistice</w:t>
      </w:r>
      <w:r>
        <w:rPr>
          <w:rFonts w:ascii="Comic Sans MS" w:hAnsi="Comic Sans MS"/>
          <w:sz w:val="24"/>
          <w:szCs w:val="24"/>
        </w:rPr>
        <w:t>.</w:t>
      </w:r>
    </w:p>
    <w:p w:rsidR="00755A67" w:rsidRDefault="00755A67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55A67" w:rsidRDefault="00755A67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China resented a move from Stalinist approach, resentment led to a breach in Soviet- Sino relations</w:t>
      </w:r>
    </w:p>
    <w:p w:rsidR="00755A67" w:rsidRDefault="00755A67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55A67" w:rsidRDefault="00755A67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Berlin crisis of 1948/9 entrenched the division.</w:t>
      </w:r>
    </w:p>
    <w:p w:rsidR="00AC49D6" w:rsidRDefault="00AC49D6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1958 Khrushchev </w:t>
      </w:r>
      <w:r w:rsidR="0040447B">
        <w:rPr>
          <w:rFonts w:ascii="Comic Sans MS" w:hAnsi="Comic Sans MS"/>
          <w:sz w:val="24"/>
          <w:szCs w:val="24"/>
        </w:rPr>
        <w:t xml:space="preserve">wanted to take firmer action with the West issued an </w:t>
      </w:r>
      <w:r>
        <w:rPr>
          <w:rFonts w:ascii="Comic Sans MS" w:hAnsi="Comic Sans MS"/>
          <w:sz w:val="24"/>
          <w:szCs w:val="24"/>
        </w:rPr>
        <w:t>ultimatum</w:t>
      </w:r>
      <w:r w:rsidR="003342F6">
        <w:rPr>
          <w:rFonts w:ascii="Comic Sans MS" w:hAnsi="Comic Sans MS"/>
          <w:sz w:val="24"/>
          <w:szCs w:val="24"/>
        </w:rPr>
        <w:t xml:space="preserve"> Berlin to become a free city – East </w:t>
      </w:r>
      <w:proofErr w:type="spellStart"/>
      <w:r w:rsidR="003342F6">
        <w:rPr>
          <w:rFonts w:ascii="Comic Sans MS" w:hAnsi="Comic Sans MS"/>
          <w:sz w:val="24"/>
          <w:szCs w:val="24"/>
        </w:rPr>
        <w:t>Germaqny</w:t>
      </w:r>
      <w:proofErr w:type="spellEnd"/>
      <w:r w:rsidR="003342F6">
        <w:rPr>
          <w:rFonts w:ascii="Comic Sans MS" w:hAnsi="Comic Sans MS"/>
          <w:sz w:val="24"/>
          <w:szCs w:val="24"/>
        </w:rPr>
        <w:t xml:space="preserve"> recognised</w:t>
      </w:r>
    </w:p>
    <w:p w:rsidR="00755A67" w:rsidRDefault="00AC49D6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growing exodus into W</w:t>
      </w:r>
      <w:r w:rsidR="00755A67">
        <w:rPr>
          <w:rFonts w:ascii="Comic Sans MS" w:hAnsi="Comic Sans MS"/>
          <w:sz w:val="24"/>
          <w:szCs w:val="24"/>
        </w:rPr>
        <w:t>est Berlin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united Germany was acceptable to Khrushchev as long as it was neutral. Molotov called for an ‘All-German Government’, but the West demanded ‘free elections’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Increasing cooperation – Geneva Summit 1955, the first since Potsdam 1945.</w:t>
      </w:r>
      <w:proofErr w:type="gramEnd"/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Khrushchev suggested disbanding NATO and the Warsaw Pact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Eisenhower suggested ‘open skies’ to monitor and verify arms agreements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Little came out of the summit except an exchange of cultural ideas and practices, yet a cordial atmosphere was set – a sense of hope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Khrushchev’s ‘Peaceful </w:t>
      </w:r>
      <w:proofErr w:type="spellStart"/>
      <w:r>
        <w:rPr>
          <w:rFonts w:ascii="Comic Sans MS" w:hAnsi="Comic Sans MS"/>
          <w:sz w:val="24"/>
          <w:szCs w:val="24"/>
        </w:rPr>
        <w:t>coexistance</w:t>
      </w:r>
      <w:proofErr w:type="spellEnd"/>
      <w:r>
        <w:rPr>
          <w:rFonts w:ascii="Comic Sans MS" w:hAnsi="Comic Sans MS"/>
          <w:sz w:val="24"/>
          <w:szCs w:val="24"/>
        </w:rPr>
        <w:t>’ failed to secure anything either</w:t>
      </w:r>
      <w:r w:rsidR="008E0645">
        <w:rPr>
          <w:rFonts w:ascii="Comic Sans MS" w:hAnsi="Comic Sans MS"/>
          <w:sz w:val="24"/>
          <w:szCs w:val="24"/>
        </w:rPr>
        <w:t>, though this improved relations with Yugoslavia</w:t>
      </w: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Eiosenhower</w:t>
      </w:r>
      <w:proofErr w:type="spellEnd"/>
      <w:r>
        <w:rPr>
          <w:rFonts w:ascii="Comic Sans MS" w:hAnsi="Comic Sans MS"/>
          <w:sz w:val="24"/>
          <w:szCs w:val="24"/>
        </w:rPr>
        <w:t xml:space="preserve"> aimed to supply ‘</w:t>
      </w:r>
      <w:r w:rsidRPr="003B2040">
        <w:rPr>
          <w:rFonts w:ascii="Comic Sans MS" w:hAnsi="Comic Sans MS"/>
          <w:i/>
          <w:sz w:val="24"/>
          <w:szCs w:val="24"/>
        </w:rPr>
        <w:t>More bang for your buck’</w:t>
      </w:r>
      <w:r>
        <w:rPr>
          <w:rFonts w:ascii="Comic Sans MS" w:hAnsi="Comic Sans MS"/>
          <w:sz w:val="24"/>
          <w:szCs w:val="24"/>
        </w:rPr>
        <w:t xml:space="preserve"> by focusing on spending lesson conventional weapons and building a stockpile of powerful nuclear weapons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Eisenhower took a fairly moderate line in dealing with the Soviets, but his Secretary of State Dulles was a committed anti-communist; each emitting mixed messages from the USA.</w:t>
      </w:r>
    </w:p>
    <w:p w:rsidR="00F63D01" w:rsidRDefault="00F63D01" w:rsidP="00F63D0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Domino Theory was developed and spoken by </w:t>
      </w:r>
      <w:proofErr w:type="spellStart"/>
      <w:r>
        <w:rPr>
          <w:rFonts w:ascii="Comic Sans MS" w:hAnsi="Comic Sans MS"/>
          <w:sz w:val="24"/>
          <w:szCs w:val="24"/>
        </w:rPr>
        <w:t>Eisenhowerduring</w:t>
      </w:r>
      <w:proofErr w:type="spellEnd"/>
      <w:r>
        <w:rPr>
          <w:rFonts w:ascii="Comic Sans MS" w:hAnsi="Comic Sans MS"/>
          <w:sz w:val="24"/>
          <w:szCs w:val="24"/>
        </w:rPr>
        <w:t xml:space="preserve"> this period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March 1953 Stalin died leaving power to a collective leadership. The dominant personality was Khrushchev, eager to begin internal reform through ‘</w:t>
      </w:r>
      <w:proofErr w:type="spellStart"/>
      <w:r>
        <w:rPr>
          <w:rFonts w:ascii="Comic Sans MS" w:hAnsi="Comic Sans MS"/>
          <w:sz w:val="24"/>
          <w:szCs w:val="24"/>
        </w:rPr>
        <w:t>Destalinisation</w:t>
      </w:r>
      <w:proofErr w:type="spellEnd"/>
      <w:r>
        <w:rPr>
          <w:rFonts w:ascii="Comic Sans MS" w:hAnsi="Comic Sans MS"/>
          <w:sz w:val="24"/>
          <w:szCs w:val="24"/>
        </w:rPr>
        <w:t>’ – a move to dismantle Stalin’s legacy of repression, stunning the Communist parties with his ‘secret speech’ of 1956.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Disturbances in Poland were followed by the Nagy led Hungarian Uprising 1956 to be crushed by Soviet military forces.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Sputnik (first Soviet satellite) launched 1957 – a shattering propaganda blow to the US.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first manned flight by the Soviet Yuri Gagarin led US politicians to demand greater spending to catch up on the ‘missile gap’</w:t>
      </w:r>
    </w:p>
    <w:p w:rsidR="003342F6" w:rsidRDefault="003342F6" w:rsidP="00F63D01"/>
    <w:p w:rsidR="00231699" w:rsidRDefault="003342F6" w:rsidP="003342F6">
      <w:pPr>
        <w:rPr>
          <w:rFonts w:ascii="Comic Sans MS" w:hAnsi="Comic Sans MS"/>
          <w:sz w:val="24"/>
          <w:szCs w:val="24"/>
        </w:rPr>
      </w:pPr>
      <w:proofErr w:type="spellStart"/>
      <w:r w:rsidRPr="003342F6">
        <w:rPr>
          <w:rFonts w:ascii="Comic Sans MS" w:hAnsi="Comic Sans MS"/>
          <w:sz w:val="24"/>
          <w:szCs w:val="24"/>
        </w:rPr>
        <w:t>Destalinisation</w:t>
      </w:r>
      <w:proofErr w:type="spellEnd"/>
      <w:r w:rsidRPr="003342F6">
        <w:rPr>
          <w:rFonts w:ascii="Comic Sans MS" w:hAnsi="Comic Sans MS"/>
          <w:sz w:val="24"/>
          <w:szCs w:val="24"/>
        </w:rPr>
        <w:t xml:space="preserve"> led to a more relaxed atmosphere within the Soviet Union</w:t>
      </w:r>
      <w:r>
        <w:rPr>
          <w:rFonts w:ascii="Comic Sans MS" w:hAnsi="Comic Sans MS"/>
          <w:sz w:val="24"/>
          <w:szCs w:val="24"/>
        </w:rPr>
        <w:t xml:space="preserve"> – moving away from heavily repressive measures</w:t>
      </w:r>
    </w:p>
    <w:p w:rsidR="003342F6" w:rsidRDefault="003342F6" w:rsidP="003342F6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Wished to promote better relations</w:t>
      </w:r>
    </w:p>
    <w:p w:rsidR="003342F6" w:rsidRPr="003342F6" w:rsidRDefault="003342F6" w:rsidP="003342F6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Criticism of Stalin</w:t>
      </w:r>
      <w:bookmarkStart w:id="0" w:name="_GoBack"/>
      <w:bookmarkEnd w:id="0"/>
    </w:p>
    <w:sectPr w:rsidR="003342F6" w:rsidRPr="003342F6" w:rsidSect="0073106E">
      <w:footerReference w:type="even" r:id="rId8"/>
      <w:footerReference w:type="default" r:id="rId9"/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47B" w:rsidRDefault="0040447B">
      <w:r>
        <w:separator/>
      </w:r>
    </w:p>
  </w:endnote>
  <w:endnote w:type="continuationSeparator" w:id="0">
    <w:p w:rsidR="0040447B" w:rsidRDefault="0040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47B" w:rsidRDefault="0040447B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0447B" w:rsidRDefault="0040447B" w:rsidP="00E603B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47B" w:rsidRDefault="0040447B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42F6">
      <w:rPr>
        <w:rStyle w:val="PageNumber"/>
        <w:noProof/>
      </w:rPr>
      <w:t>3</w:t>
    </w:r>
    <w:r>
      <w:rPr>
        <w:rStyle w:val="PageNumber"/>
      </w:rPr>
      <w:fldChar w:fldCharType="end"/>
    </w:r>
  </w:p>
  <w:p w:rsidR="0040447B" w:rsidRDefault="0040447B" w:rsidP="00E603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47B" w:rsidRDefault="0040447B">
      <w:r>
        <w:separator/>
      </w:r>
    </w:p>
  </w:footnote>
  <w:footnote w:type="continuationSeparator" w:id="0">
    <w:p w:rsidR="0040447B" w:rsidRDefault="004044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C2305"/>
    <w:multiLevelType w:val="hybridMultilevel"/>
    <w:tmpl w:val="5DDC2F3A"/>
    <w:lvl w:ilvl="0" w:tplc="0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66690B3A"/>
    <w:multiLevelType w:val="hybridMultilevel"/>
    <w:tmpl w:val="D758E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5D"/>
    <w:rsid w:val="00006208"/>
    <w:rsid w:val="00024FA9"/>
    <w:rsid w:val="000328E8"/>
    <w:rsid w:val="00050120"/>
    <w:rsid w:val="00094EC3"/>
    <w:rsid w:val="000B115A"/>
    <w:rsid w:val="000D725F"/>
    <w:rsid w:val="000F00C3"/>
    <w:rsid w:val="00103A84"/>
    <w:rsid w:val="00107CA4"/>
    <w:rsid w:val="001144CE"/>
    <w:rsid w:val="00120E05"/>
    <w:rsid w:val="00143AEE"/>
    <w:rsid w:val="00145BF1"/>
    <w:rsid w:val="00172C17"/>
    <w:rsid w:val="001970B8"/>
    <w:rsid w:val="001A3D2E"/>
    <w:rsid w:val="001D524F"/>
    <w:rsid w:val="001E7F39"/>
    <w:rsid w:val="00203C49"/>
    <w:rsid w:val="00231699"/>
    <w:rsid w:val="00254D7C"/>
    <w:rsid w:val="0027519E"/>
    <w:rsid w:val="002B140F"/>
    <w:rsid w:val="002B1B87"/>
    <w:rsid w:val="002B3A7F"/>
    <w:rsid w:val="002B4C5E"/>
    <w:rsid w:val="002B572B"/>
    <w:rsid w:val="002C4756"/>
    <w:rsid w:val="002F03AA"/>
    <w:rsid w:val="00321D3C"/>
    <w:rsid w:val="00327DBC"/>
    <w:rsid w:val="003342F6"/>
    <w:rsid w:val="003370A3"/>
    <w:rsid w:val="00342325"/>
    <w:rsid w:val="00347053"/>
    <w:rsid w:val="00370FC8"/>
    <w:rsid w:val="003A4E6B"/>
    <w:rsid w:val="003B2040"/>
    <w:rsid w:val="003B3867"/>
    <w:rsid w:val="003B44BF"/>
    <w:rsid w:val="003D503C"/>
    <w:rsid w:val="003D674D"/>
    <w:rsid w:val="003E517A"/>
    <w:rsid w:val="0040447B"/>
    <w:rsid w:val="00410DF7"/>
    <w:rsid w:val="00415195"/>
    <w:rsid w:val="00420354"/>
    <w:rsid w:val="0042082C"/>
    <w:rsid w:val="00427FB4"/>
    <w:rsid w:val="00455664"/>
    <w:rsid w:val="00460513"/>
    <w:rsid w:val="00472092"/>
    <w:rsid w:val="00482F11"/>
    <w:rsid w:val="00485C99"/>
    <w:rsid w:val="00496131"/>
    <w:rsid w:val="00497F16"/>
    <w:rsid w:val="004A2540"/>
    <w:rsid w:val="004A6E79"/>
    <w:rsid w:val="004E2960"/>
    <w:rsid w:val="004F66C0"/>
    <w:rsid w:val="00514810"/>
    <w:rsid w:val="00514D97"/>
    <w:rsid w:val="00520618"/>
    <w:rsid w:val="00532C1B"/>
    <w:rsid w:val="00537110"/>
    <w:rsid w:val="00551D0A"/>
    <w:rsid w:val="00566F6C"/>
    <w:rsid w:val="00596DF3"/>
    <w:rsid w:val="005A2B3A"/>
    <w:rsid w:val="005B0485"/>
    <w:rsid w:val="005C6968"/>
    <w:rsid w:val="005D0D03"/>
    <w:rsid w:val="005E7385"/>
    <w:rsid w:val="00605AB0"/>
    <w:rsid w:val="00640939"/>
    <w:rsid w:val="00643C6E"/>
    <w:rsid w:val="00655D5A"/>
    <w:rsid w:val="006649B1"/>
    <w:rsid w:val="00670582"/>
    <w:rsid w:val="00672BE3"/>
    <w:rsid w:val="00676BC8"/>
    <w:rsid w:val="006D0B1C"/>
    <w:rsid w:val="006E7EDB"/>
    <w:rsid w:val="00702777"/>
    <w:rsid w:val="0073106E"/>
    <w:rsid w:val="0073635E"/>
    <w:rsid w:val="0074592E"/>
    <w:rsid w:val="00755A67"/>
    <w:rsid w:val="0076355D"/>
    <w:rsid w:val="00787194"/>
    <w:rsid w:val="007D1AF3"/>
    <w:rsid w:val="007D4F49"/>
    <w:rsid w:val="007F2C11"/>
    <w:rsid w:val="008174B6"/>
    <w:rsid w:val="00823C1A"/>
    <w:rsid w:val="0082696D"/>
    <w:rsid w:val="0083290B"/>
    <w:rsid w:val="008334DD"/>
    <w:rsid w:val="00874656"/>
    <w:rsid w:val="00875645"/>
    <w:rsid w:val="00893458"/>
    <w:rsid w:val="0089579C"/>
    <w:rsid w:val="008C3AA8"/>
    <w:rsid w:val="008C48DF"/>
    <w:rsid w:val="008E0645"/>
    <w:rsid w:val="00901F9B"/>
    <w:rsid w:val="00917D53"/>
    <w:rsid w:val="00921034"/>
    <w:rsid w:val="00941D5A"/>
    <w:rsid w:val="00954060"/>
    <w:rsid w:val="00957471"/>
    <w:rsid w:val="00996099"/>
    <w:rsid w:val="009A2575"/>
    <w:rsid w:val="009B24F4"/>
    <w:rsid w:val="009B3623"/>
    <w:rsid w:val="009F49AC"/>
    <w:rsid w:val="009F7FC6"/>
    <w:rsid w:val="00A25EC6"/>
    <w:rsid w:val="00A521AC"/>
    <w:rsid w:val="00A75323"/>
    <w:rsid w:val="00A81AE8"/>
    <w:rsid w:val="00A877AD"/>
    <w:rsid w:val="00AA1CB1"/>
    <w:rsid w:val="00AA6D1E"/>
    <w:rsid w:val="00AC0C1D"/>
    <w:rsid w:val="00AC3BC5"/>
    <w:rsid w:val="00AC49D6"/>
    <w:rsid w:val="00AD2BE0"/>
    <w:rsid w:val="00AD5E2C"/>
    <w:rsid w:val="00AF0EFA"/>
    <w:rsid w:val="00AF3884"/>
    <w:rsid w:val="00B03190"/>
    <w:rsid w:val="00B07EF6"/>
    <w:rsid w:val="00B61B41"/>
    <w:rsid w:val="00B92885"/>
    <w:rsid w:val="00BA1C37"/>
    <w:rsid w:val="00C07E5D"/>
    <w:rsid w:val="00C15334"/>
    <w:rsid w:val="00C44805"/>
    <w:rsid w:val="00C6013F"/>
    <w:rsid w:val="00C619A5"/>
    <w:rsid w:val="00C62096"/>
    <w:rsid w:val="00C66E1F"/>
    <w:rsid w:val="00CA40E1"/>
    <w:rsid w:val="00CA5EF4"/>
    <w:rsid w:val="00CC225D"/>
    <w:rsid w:val="00CD085E"/>
    <w:rsid w:val="00CD4842"/>
    <w:rsid w:val="00CD7689"/>
    <w:rsid w:val="00CE3931"/>
    <w:rsid w:val="00CF0249"/>
    <w:rsid w:val="00D01BF1"/>
    <w:rsid w:val="00D04CFF"/>
    <w:rsid w:val="00D06107"/>
    <w:rsid w:val="00D06F07"/>
    <w:rsid w:val="00D11AEA"/>
    <w:rsid w:val="00D12843"/>
    <w:rsid w:val="00D310FB"/>
    <w:rsid w:val="00D41A48"/>
    <w:rsid w:val="00D43D7F"/>
    <w:rsid w:val="00D45F13"/>
    <w:rsid w:val="00D60EF8"/>
    <w:rsid w:val="00D671BC"/>
    <w:rsid w:val="00DA4D7A"/>
    <w:rsid w:val="00DC46E9"/>
    <w:rsid w:val="00DD53AA"/>
    <w:rsid w:val="00E0151D"/>
    <w:rsid w:val="00E02B15"/>
    <w:rsid w:val="00E144EF"/>
    <w:rsid w:val="00E26DDD"/>
    <w:rsid w:val="00E603BA"/>
    <w:rsid w:val="00E65FA8"/>
    <w:rsid w:val="00E72FB0"/>
    <w:rsid w:val="00E76A4B"/>
    <w:rsid w:val="00E85257"/>
    <w:rsid w:val="00E92FFF"/>
    <w:rsid w:val="00E964E0"/>
    <w:rsid w:val="00EE17C6"/>
    <w:rsid w:val="00EE3AF6"/>
    <w:rsid w:val="00EE71AC"/>
    <w:rsid w:val="00EF0021"/>
    <w:rsid w:val="00EF16A8"/>
    <w:rsid w:val="00EF6E6D"/>
    <w:rsid w:val="00F1433A"/>
    <w:rsid w:val="00F17793"/>
    <w:rsid w:val="00F63D01"/>
    <w:rsid w:val="00F71327"/>
    <w:rsid w:val="00F81973"/>
    <w:rsid w:val="00F82B0B"/>
    <w:rsid w:val="00F87384"/>
    <w:rsid w:val="00F95A75"/>
    <w:rsid w:val="00FA3F00"/>
    <w:rsid w:val="00FA7007"/>
    <w:rsid w:val="00FC1458"/>
    <w:rsid w:val="00F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07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55220A4D</Template>
  <TotalTime>0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Legacy of the Great War</vt:lpstr>
    </vt:vector>
  </TitlesOfParts>
  <Company/>
  <LinksUpToDate>false</LinksUpToDate>
  <CharactersWithSpaces>3590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of the Great War</dc:title>
  <dc:creator>Dianne &amp; Barrie</dc:creator>
  <cp:lastModifiedBy>STEWART Barrie</cp:lastModifiedBy>
  <cp:revision>2</cp:revision>
  <cp:lastPrinted>2015-03-04T00:41:00Z</cp:lastPrinted>
  <dcterms:created xsi:type="dcterms:W3CDTF">2015-03-17T00:31:00Z</dcterms:created>
  <dcterms:modified xsi:type="dcterms:W3CDTF">2015-03-17T00:31:00Z</dcterms:modified>
</cp:coreProperties>
</file>