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894" w:type="dxa"/>
        <w:tblLook w:val="04A0" w:firstRow="1" w:lastRow="0" w:firstColumn="1" w:lastColumn="0" w:noHBand="0" w:noVBand="1"/>
      </w:tblPr>
      <w:tblGrid>
        <w:gridCol w:w="1668"/>
        <w:gridCol w:w="1984"/>
        <w:gridCol w:w="7242"/>
      </w:tblGrid>
      <w:tr w:rsidR="00CB0251" w:rsidTr="0089579D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CB0251" w:rsidRDefault="00FF59D4" w:rsidP="00393F67">
            <w:pPr>
              <w:tabs>
                <w:tab w:val="left" w:pos="1945"/>
              </w:tabs>
            </w:pPr>
            <w:bookmarkStart w:id="0" w:name="_GoBack"/>
            <w:bookmarkEnd w:id="0"/>
            <w:r>
              <w:rPr>
                <w:rFonts w:ascii="Comic Sans MS" w:hAnsi="Comic Sans MS"/>
                <w:b/>
                <w:sz w:val="28"/>
                <w:szCs w:val="28"/>
              </w:rPr>
              <w:t>Y</w:t>
            </w:r>
            <w:r w:rsidR="004E44EF">
              <w:rPr>
                <w:rFonts w:ascii="Comic Sans MS" w:hAnsi="Comic Sans MS"/>
                <w:b/>
                <w:sz w:val="28"/>
                <w:szCs w:val="28"/>
              </w:rPr>
              <w:t>r</w:t>
            </w:r>
            <w:r>
              <w:rPr>
                <w:rFonts w:ascii="Comic Sans MS" w:hAnsi="Comic Sans MS"/>
                <w:b/>
                <w:sz w:val="28"/>
                <w:szCs w:val="28"/>
              </w:rPr>
              <w:t>.</w:t>
            </w:r>
            <w:r w:rsidR="004E44EF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="00393F67">
              <w:rPr>
                <w:rFonts w:ascii="Comic Sans MS" w:hAnsi="Comic Sans MS"/>
                <w:b/>
                <w:sz w:val="28"/>
                <w:szCs w:val="28"/>
              </w:rPr>
              <w:t>12 History</w:t>
            </w:r>
            <w:r w:rsidR="00CB0251"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CB0251" w:rsidRDefault="00CB0251" w:rsidP="00FF59D4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 w:rsidR="00FF59D4">
              <w:rPr>
                <w:rFonts w:ascii="Comic Sans MS" w:hAnsi="Comic Sans MS"/>
                <w:b/>
                <w:sz w:val="28"/>
                <w:szCs w:val="28"/>
              </w:rPr>
              <w:t>One</w:t>
            </w:r>
          </w:p>
        </w:tc>
        <w:tc>
          <w:tcPr>
            <w:tcW w:w="7242" w:type="dxa"/>
            <w:shd w:val="clear" w:color="auto" w:fill="D9D9D9" w:themeFill="background1" w:themeFillShade="D9"/>
          </w:tcPr>
          <w:p w:rsidR="00CB0251" w:rsidRPr="004E44EF" w:rsidRDefault="00704DFA" w:rsidP="00704DFA">
            <w:pPr>
              <w:jc w:val="center"/>
              <w:rPr>
                <w:sz w:val="32"/>
                <w:szCs w:val="32"/>
              </w:rPr>
            </w:pPr>
            <w:r>
              <w:rPr>
                <w:rFonts w:ascii="Comic Sans MS" w:hAnsi="Comic Sans MS"/>
                <w:b/>
                <w:sz w:val="32"/>
                <w:szCs w:val="32"/>
              </w:rPr>
              <w:t xml:space="preserve">The Changing </w:t>
            </w:r>
            <w:r w:rsidR="00393F67">
              <w:rPr>
                <w:rFonts w:ascii="Comic Sans MS" w:hAnsi="Comic Sans MS"/>
                <w:b/>
                <w:sz w:val="32"/>
                <w:szCs w:val="32"/>
              </w:rPr>
              <w:t>Europe</w:t>
            </w:r>
            <w:r>
              <w:rPr>
                <w:rFonts w:ascii="Comic Sans MS" w:hAnsi="Comic Sans MS"/>
                <w:b/>
                <w:sz w:val="32"/>
                <w:szCs w:val="32"/>
              </w:rPr>
              <w:t>an World since</w:t>
            </w:r>
            <w:r w:rsidR="00393F67">
              <w:rPr>
                <w:rFonts w:ascii="Comic Sans MS" w:hAnsi="Comic Sans MS"/>
                <w:b/>
                <w:sz w:val="32"/>
                <w:szCs w:val="32"/>
              </w:rPr>
              <w:t xml:space="preserve"> 1945</w:t>
            </w:r>
          </w:p>
        </w:tc>
      </w:tr>
      <w:tr w:rsidR="0087304C" w:rsidTr="000E2766">
        <w:trPr>
          <w:trHeight w:val="679"/>
        </w:trPr>
        <w:tc>
          <w:tcPr>
            <w:tcW w:w="1668" w:type="dxa"/>
          </w:tcPr>
          <w:p w:rsidR="0087304C" w:rsidRDefault="0087304C" w:rsidP="000E276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1</w:t>
            </w:r>
          </w:p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FF4AB1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6C3CD1">
              <w:rPr>
                <w:rFonts w:ascii="Comic Sans MS" w:hAnsi="Comic Sans MS"/>
              </w:rPr>
              <w:t>Evidence</w:t>
            </w:r>
          </w:p>
          <w:p w:rsidR="008C3529" w:rsidRDefault="008C3529" w:rsidP="000E2766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87304C" w:rsidRPr="00EC4E6B" w:rsidRDefault="00333F59" w:rsidP="000E2766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="0087304C"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="0087304C">
              <w:rPr>
                <w:rFonts w:ascii="Comic Sans MS" w:hAnsi="Comic Sans MS"/>
              </w:rPr>
              <w:t xml:space="preserve"> </w:t>
            </w:r>
            <w:r w:rsidR="0000292F">
              <w:rPr>
                <w:rFonts w:ascii="Comic Sans MS" w:hAnsi="Comic Sans MS"/>
                <w:i/>
              </w:rPr>
              <w:t>Overview of t</w:t>
            </w:r>
            <w:r w:rsidR="006C3CD1">
              <w:rPr>
                <w:rFonts w:ascii="Comic Sans MS" w:hAnsi="Comic Sans MS"/>
                <w:i/>
              </w:rPr>
              <w:t>he Period of Study</w:t>
            </w:r>
          </w:p>
          <w:p w:rsidR="0087304C" w:rsidRPr="00EC4E6B" w:rsidRDefault="0087304C" w:rsidP="000E2766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87304C" w:rsidRPr="00A667BA" w:rsidRDefault="00333F59" w:rsidP="000E276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="0087304C"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="0087304C" w:rsidRPr="00EC4E6B">
              <w:rPr>
                <w:rFonts w:ascii="Comic Sans MS" w:hAnsi="Comic Sans MS"/>
                <w:i/>
              </w:rPr>
              <w:t xml:space="preserve"> </w:t>
            </w:r>
            <w:r w:rsidR="006C3CD1">
              <w:rPr>
                <w:rFonts w:ascii="Comic Sans MS" w:hAnsi="Comic Sans MS"/>
                <w:i/>
              </w:rPr>
              <w:t>What is evidence; how can we find it; what do we do with it? How is History constructed</w:t>
            </w:r>
            <w:r w:rsidR="00FF4AB1">
              <w:rPr>
                <w:rFonts w:ascii="Comic Sans MS" w:hAnsi="Comic Sans MS"/>
                <w:i/>
              </w:rPr>
              <w:t>?</w:t>
            </w:r>
            <w:r w:rsidR="0087304C" w:rsidRPr="00A667BA">
              <w:rPr>
                <w:rFonts w:ascii="Comic Sans MS" w:hAnsi="Comic Sans MS"/>
              </w:rPr>
              <w:t xml:space="preserve"> </w:t>
            </w:r>
          </w:p>
          <w:p w:rsidR="0087304C" w:rsidRDefault="0087304C" w:rsidP="000E2766">
            <w:pPr>
              <w:rPr>
                <w:rFonts w:ascii="Comic Sans MS" w:hAnsi="Comic Sans MS"/>
                <w:i/>
              </w:rPr>
            </w:pPr>
          </w:p>
          <w:p w:rsidR="00712484" w:rsidRDefault="00712484" w:rsidP="00712484">
            <w:pPr>
              <w:rPr>
                <w:rFonts w:ascii="Comic Sans MS" w:hAnsi="Comic Sans MS"/>
                <w:b/>
                <w:sz w:val="28"/>
                <w:szCs w:val="28"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 xml:space="preserve">: </w:t>
            </w:r>
            <w:r w:rsidR="00D643A6" w:rsidRPr="00D643A6">
              <w:rPr>
                <w:rFonts w:ascii="Comic Sans MS" w:hAnsi="Comic Sans MS"/>
                <w:b/>
              </w:rPr>
              <w:t>TASK 1:</w:t>
            </w:r>
            <w:r w:rsidR="00D643A6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456130">
              <w:rPr>
                <w:rFonts w:ascii="Comic Sans MS" w:hAnsi="Comic Sans MS"/>
                <w:b/>
              </w:rPr>
              <w:t>Major</w:t>
            </w:r>
            <w:r w:rsidRPr="00712484">
              <w:rPr>
                <w:rFonts w:ascii="Comic Sans MS" w:hAnsi="Comic Sans MS"/>
                <w:b/>
              </w:rPr>
              <w:t xml:space="preserve"> Research Task</w:t>
            </w:r>
            <w:r w:rsidR="00256354">
              <w:rPr>
                <w:rFonts w:ascii="Comic Sans MS" w:hAnsi="Comic Sans MS"/>
                <w:b/>
              </w:rPr>
              <w:t xml:space="preserve"> (</w:t>
            </w:r>
            <w:r w:rsidR="00020ACC">
              <w:rPr>
                <w:rFonts w:ascii="Comic Sans MS" w:hAnsi="Comic Sans MS"/>
                <w:b/>
              </w:rPr>
              <w:t>5</w:t>
            </w:r>
            <w:r w:rsidRPr="00712484">
              <w:rPr>
                <w:rFonts w:ascii="Comic Sans MS" w:hAnsi="Comic Sans MS"/>
                <w:b/>
              </w:rPr>
              <w:t xml:space="preserve">%), </w:t>
            </w:r>
            <w:r w:rsidRPr="00D643A6">
              <w:rPr>
                <w:rFonts w:ascii="Comic Sans MS" w:hAnsi="Comic Sans MS"/>
                <w:b/>
                <w:u w:val="single"/>
              </w:rPr>
              <w:t>Due</w:t>
            </w:r>
            <w:r w:rsidRPr="00D643A6">
              <w:rPr>
                <w:rFonts w:ascii="Comic Sans MS" w:hAnsi="Comic Sans MS"/>
                <w:b/>
              </w:rPr>
              <w:t>:</w:t>
            </w:r>
            <w:r w:rsidRPr="00712484">
              <w:rPr>
                <w:rFonts w:ascii="Comic Sans MS" w:hAnsi="Comic Sans MS"/>
                <w:b/>
              </w:rPr>
              <w:t xml:space="preserve"> </w:t>
            </w:r>
            <w:r w:rsidR="00D643A6">
              <w:rPr>
                <w:rFonts w:ascii="Comic Sans MS" w:hAnsi="Comic Sans MS"/>
                <w:b/>
              </w:rPr>
              <w:t>Thurs</w:t>
            </w:r>
            <w:r w:rsidR="00886AC1">
              <w:rPr>
                <w:rFonts w:ascii="Comic Sans MS" w:hAnsi="Comic Sans MS"/>
                <w:b/>
              </w:rPr>
              <w:t xml:space="preserve">, </w:t>
            </w:r>
            <w:r w:rsidRPr="00712484">
              <w:rPr>
                <w:rFonts w:ascii="Comic Sans MS" w:hAnsi="Comic Sans MS"/>
                <w:b/>
              </w:rPr>
              <w:t>Wk. 10</w:t>
            </w:r>
          </w:p>
          <w:p w:rsidR="00712484" w:rsidRPr="00712484" w:rsidRDefault="00712484" w:rsidP="00712484">
            <w:pPr>
              <w:tabs>
                <w:tab w:val="left" w:pos="1777"/>
              </w:tabs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</w:rPr>
              <w:t xml:space="preserve">                        </w:t>
            </w:r>
            <w:r w:rsidR="00456130">
              <w:rPr>
                <w:rFonts w:ascii="Comic Sans MS" w:hAnsi="Comic Sans MS"/>
              </w:rPr>
              <w:t xml:space="preserve"> </w:t>
            </w:r>
            <w:r w:rsidR="00D643A6" w:rsidRPr="00D643A6">
              <w:rPr>
                <w:rFonts w:ascii="Comic Sans MS" w:hAnsi="Comic Sans MS"/>
                <w:b/>
              </w:rPr>
              <w:t>TASK 2:</w:t>
            </w:r>
            <w:r w:rsidR="00D643A6">
              <w:rPr>
                <w:rFonts w:ascii="Comic Sans MS" w:hAnsi="Comic Sans MS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 w:rsidR="00886AC1">
              <w:rPr>
                <w:rFonts w:ascii="Comic Sans MS" w:hAnsi="Comic Sans MS"/>
                <w:b/>
              </w:rPr>
              <w:t xml:space="preserve"> </w:t>
            </w:r>
            <w:r w:rsidR="00D643A6">
              <w:rPr>
                <w:rFonts w:ascii="Comic Sans MS" w:hAnsi="Comic Sans MS"/>
                <w:b/>
              </w:rPr>
              <w:t>One</w:t>
            </w:r>
            <w:r>
              <w:rPr>
                <w:rFonts w:ascii="Comic Sans MS" w:hAnsi="Comic Sans MS"/>
                <w:b/>
              </w:rPr>
              <w:t xml:space="preserve"> (1%), Due: </w:t>
            </w:r>
            <w:r w:rsidR="001D1951">
              <w:rPr>
                <w:rFonts w:ascii="Comic Sans MS" w:hAnsi="Comic Sans MS"/>
                <w:b/>
              </w:rPr>
              <w:t>Thurs</w:t>
            </w:r>
            <w:r w:rsidR="00886AC1">
              <w:rPr>
                <w:rFonts w:ascii="Comic Sans MS" w:hAnsi="Comic Sans MS"/>
                <w:b/>
              </w:rPr>
              <w:t xml:space="preserve">, </w:t>
            </w:r>
            <w:r>
              <w:rPr>
                <w:rFonts w:ascii="Comic Sans MS" w:hAnsi="Comic Sans MS"/>
                <w:b/>
              </w:rPr>
              <w:t>Wk.2</w:t>
            </w:r>
          </w:p>
          <w:p w:rsidR="006C3CD1" w:rsidRPr="003F32F1" w:rsidRDefault="006C3CD1" w:rsidP="006C3CD1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2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6C3CD1" w:rsidRPr="008C3529" w:rsidRDefault="006C3CD1" w:rsidP="006C3CD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FF4AB1">
              <w:rPr>
                <w:rFonts w:ascii="Comic Sans MS" w:hAnsi="Comic Sans MS"/>
              </w:rPr>
              <w:t>Perspective</w:t>
            </w:r>
          </w:p>
          <w:p w:rsidR="006C3CD1" w:rsidRDefault="006C3CD1" w:rsidP="006C3CD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6C3CD1" w:rsidRPr="00EC4E6B" w:rsidRDefault="006C3CD1" w:rsidP="006C3CD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Historical Mistrust – The beginnings</w:t>
            </w:r>
          </w:p>
          <w:p w:rsidR="006C3CD1" w:rsidRPr="00EC4E6B" w:rsidRDefault="006C3CD1" w:rsidP="006C3CD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6C3CD1" w:rsidRPr="00A667BA" w:rsidRDefault="006C3CD1" w:rsidP="006C3CD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  <w:i/>
              </w:rPr>
              <w:t>What was the nature of the mistrust between the two sides?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B909D7" w:rsidRPr="003128DF" w:rsidRDefault="00B909D7" w:rsidP="003128DF">
            <w:pPr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728"/>
        </w:trPr>
        <w:tc>
          <w:tcPr>
            <w:tcW w:w="1668" w:type="dxa"/>
            <w:shd w:val="clear" w:color="auto" w:fill="FFFFFF" w:themeFill="background1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8D33D2" w:rsidRPr="008C3529" w:rsidRDefault="008D33D2" w:rsidP="008D33D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FF4AB1">
              <w:rPr>
                <w:rFonts w:ascii="Comic Sans MS" w:hAnsi="Comic Sans MS"/>
              </w:rPr>
              <w:t>Perspective</w:t>
            </w:r>
          </w:p>
          <w:p w:rsidR="008D33D2" w:rsidRDefault="008D33D2" w:rsidP="008D33D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8D33D2" w:rsidRPr="00EC4E6B" w:rsidRDefault="008D33D2" w:rsidP="008D33D2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Historical Mistrust – the inter war years</w:t>
            </w:r>
          </w:p>
          <w:p w:rsidR="008D33D2" w:rsidRPr="00EC4E6B" w:rsidRDefault="008D33D2" w:rsidP="008D33D2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8D33D2" w:rsidRPr="00A667BA" w:rsidRDefault="008D33D2" w:rsidP="008D33D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Pr="00B909D7">
              <w:rPr>
                <w:rFonts w:ascii="Comic Sans MS" w:hAnsi="Comic Sans MS"/>
                <w:i/>
              </w:rPr>
              <w:t>Why did the historical mistrust</w:t>
            </w:r>
            <w:r w:rsidRPr="00A667BA">
              <w:rPr>
                <w:rFonts w:ascii="Comic Sans MS" w:hAnsi="Comic Sans MS"/>
              </w:rPr>
              <w:t xml:space="preserve"> </w:t>
            </w:r>
            <w:r w:rsidRPr="00B909D7">
              <w:rPr>
                <w:rFonts w:ascii="Comic Sans MS" w:hAnsi="Comic Sans MS"/>
                <w:i/>
              </w:rPr>
              <w:t>continue</w:t>
            </w:r>
            <w:r>
              <w:rPr>
                <w:rFonts w:ascii="Comic Sans MS" w:hAnsi="Comic Sans MS"/>
                <w:i/>
              </w:rPr>
              <w:t>?</w:t>
            </w:r>
          </w:p>
          <w:p w:rsidR="008B6262" w:rsidRPr="00A568F7" w:rsidRDefault="008B6262" w:rsidP="00A568F7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2</w:t>
            </w:r>
          </w:p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5607C2" w:rsidRPr="008C3529" w:rsidRDefault="005607C2" w:rsidP="005607C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FF4AB1">
              <w:rPr>
                <w:rFonts w:ascii="Comic Sans MS" w:hAnsi="Comic Sans MS"/>
              </w:rPr>
              <w:t>Perspective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33F59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8B6262">
              <w:rPr>
                <w:rFonts w:ascii="Comic Sans MS" w:hAnsi="Comic Sans MS"/>
                <w:i/>
              </w:rPr>
              <w:t>Historical Mistrust – Cooperation &amp; Mistrust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B6262">
              <w:rPr>
                <w:rFonts w:ascii="Comic Sans MS" w:hAnsi="Comic Sans MS"/>
              </w:rPr>
              <w:t>What was the nature of the relationship between the west and the east?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87304C" w:rsidRPr="00A568F7" w:rsidRDefault="0087304C" w:rsidP="00A568F7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5</w:t>
            </w:r>
          </w:p>
        </w:tc>
        <w:tc>
          <w:tcPr>
            <w:tcW w:w="9226" w:type="dxa"/>
            <w:gridSpan w:val="2"/>
          </w:tcPr>
          <w:p w:rsidR="005607C2" w:rsidRPr="008C3529" w:rsidRDefault="005607C2" w:rsidP="005607C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FF4AB1">
              <w:rPr>
                <w:rFonts w:ascii="Comic Sans MS" w:hAnsi="Comic Sans MS"/>
              </w:rPr>
              <w:t>Perspective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33F59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3F219E">
              <w:rPr>
                <w:rFonts w:ascii="Comic Sans MS" w:hAnsi="Comic Sans MS"/>
                <w:i/>
              </w:rPr>
              <w:t>Historical Mistrust:</w:t>
            </w:r>
            <w:r w:rsidR="008B6262">
              <w:rPr>
                <w:rFonts w:ascii="Comic Sans MS" w:hAnsi="Comic Sans MS"/>
                <w:i/>
              </w:rPr>
              <w:t xml:space="preserve"> A review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B6262" w:rsidRPr="008B6262">
              <w:rPr>
                <w:rFonts w:ascii="Comic Sans MS" w:hAnsi="Comic Sans MS"/>
                <w:i/>
              </w:rPr>
              <w:t>What is our history of the mistrust?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87304C" w:rsidRPr="00A568F7" w:rsidRDefault="0087304C" w:rsidP="00A568F7">
            <w:pPr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6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B6262" w:rsidRDefault="008C3529" w:rsidP="008C352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8B6262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8B6262" w:rsidRPr="008B6262">
              <w:rPr>
                <w:rFonts w:ascii="Comic Sans MS" w:hAnsi="Comic Sans MS"/>
              </w:rPr>
              <w:t>Significance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Post War Foreign Policies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How much of an impact has personality had on decision making</w:t>
            </w:r>
            <w:r w:rsidR="008B6262">
              <w:rPr>
                <w:rFonts w:ascii="Comic Sans MS" w:hAnsi="Comic Sans MS"/>
                <w:i/>
              </w:rPr>
              <w:t>?</w:t>
            </w:r>
          </w:p>
          <w:p w:rsidR="00D52E1E" w:rsidRPr="003F32F1" w:rsidRDefault="00D52E1E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>Lesson 7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0E276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0E2766" w:rsidRPr="000E2766">
              <w:rPr>
                <w:rFonts w:ascii="Comic Sans MS" w:hAnsi="Comic Sans MS"/>
                <w:i/>
              </w:rPr>
              <w:t>Significance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0E2766" w:rsidRPr="000E2766">
              <w:rPr>
                <w:rFonts w:ascii="Comic Sans MS" w:hAnsi="Comic Sans MS"/>
                <w:i/>
              </w:rPr>
              <w:t>Tehran,</w:t>
            </w:r>
            <w:r w:rsidR="000E2766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Yalta &amp; Potsdam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Was there an opportunity to repair relations?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1D1951" w:rsidRDefault="001D1951" w:rsidP="001D1951">
            <w:pPr>
              <w:rPr>
                <w:rFonts w:ascii="Comic Sans MS" w:hAnsi="Comic Sans MS"/>
              </w:rPr>
            </w:pPr>
          </w:p>
          <w:p w:rsidR="001D1951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BA6796">
              <w:rPr>
                <w:rFonts w:ascii="Comic Sans MS" w:hAnsi="Comic Sans MS"/>
                <w:b/>
                <w:sz w:val="28"/>
                <w:szCs w:val="28"/>
              </w:rPr>
              <w:t>DUE: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643A6">
              <w:rPr>
                <w:rFonts w:ascii="Comic Sans MS" w:hAnsi="Comic Sans MS"/>
                <w:b/>
              </w:rPr>
              <w:t>TASK 2:</w:t>
            </w:r>
            <w:r>
              <w:rPr>
                <w:rFonts w:ascii="Comic Sans MS" w:hAnsi="Comic Sans MS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One (1%) </w:t>
            </w:r>
          </w:p>
          <w:p w:rsidR="001D1951" w:rsidRPr="001D1951" w:rsidRDefault="001D1951" w:rsidP="001D1951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8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0E2766" w:rsidRDefault="008C3529" w:rsidP="008C352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0E276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Compare &amp; Contrast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Yalta &amp; Potsdam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0E2766">
              <w:rPr>
                <w:rFonts w:ascii="Comic Sans MS" w:hAnsi="Comic Sans MS"/>
              </w:rPr>
              <w:t>What were the similarities and differences between the conferences?</w:t>
            </w:r>
          </w:p>
          <w:p w:rsidR="0087304C" w:rsidRPr="003F32F1" w:rsidRDefault="0087304C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3</w:t>
            </w:r>
          </w:p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9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0E276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Perspective; Compare &amp; Contrast; Significance</w:t>
            </w:r>
            <w:r w:rsidR="00916613">
              <w:rPr>
                <w:rFonts w:ascii="Comic Sans MS" w:hAnsi="Comic Sans MS"/>
                <w:i/>
              </w:rPr>
              <w:t>; Evidence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Yalta &amp; Potsdam</w:t>
            </w:r>
            <w:r w:rsidR="00916613">
              <w:rPr>
                <w:rFonts w:ascii="Comic Sans MS" w:hAnsi="Comic Sans MS"/>
                <w:i/>
              </w:rPr>
              <w:t xml:space="preserve"> Review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0E2766">
              <w:rPr>
                <w:rFonts w:ascii="Comic Sans MS" w:hAnsi="Comic Sans MS"/>
                <w:i/>
              </w:rPr>
              <w:t>How much did historical mistrust, personality and foreign policy affect the outcome of WWII?</w:t>
            </w:r>
          </w:p>
          <w:p w:rsidR="0087304C" w:rsidRPr="003F32F1" w:rsidRDefault="0087304C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10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1D1951" w:rsidRPr="008C3529" w:rsidRDefault="001D1951" w:rsidP="001D19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E32066">
              <w:rPr>
                <w:rFonts w:ascii="Comic Sans MS" w:hAnsi="Comic Sans MS"/>
                <w:i/>
              </w:rPr>
              <w:t>Empathy</w:t>
            </w:r>
          </w:p>
          <w:p w:rsidR="001D1951" w:rsidRDefault="001D1951" w:rsidP="001D19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Communisation</w:t>
            </w: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A667BA" w:rsidRDefault="001D1951" w:rsidP="001D19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did the Soviets view the world post World War Two?</w:t>
            </w:r>
          </w:p>
          <w:p w:rsidR="00D52E1E" w:rsidRPr="003F32F1" w:rsidRDefault="00D52E1E" w:rsidP="00A568F7">
            <w:pPr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11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1D1951" w:rsidRPr="008C3529" w:rsidRDefault="001D1951" w:rsidP="001D19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E32066">
              <w:rPr>
                <w:rFonts w:ascii="Comic Sans MS" w:hAnsi="Comic Sans MS"/>
                <w:i/>
                <w:sz w:val="22"/>
                <w:szCs w:val="22"/>
              </w:rPr>
              <w:t>Empathy</w:t>
            </w:r>
          </w:p>
          <w:p w:rsidR="001D1951" w:rsidRDefault="001D1951" w:rsidP="001D19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Communisation</w:t>
            </w: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A667BA" w:rsidRDefault="001D1951" w:rsidP="001D19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What was Stalin’s aim following the defeat of the Nazis?</w:t>
            </w:r>
          </w:p>
          <w:p w:rsidR="00886AC1" w:rsidRPr="003F32F1" w:rsidRDefault="00886AC1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12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1D1951" w:rsidRPr="0015096E" w:rsidRDefault="001D1951" w:rsidP="001D1951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Key Concept</w:t>
            </w:r>
            <w:r w:rsidRPr="0015096E">
              <w:rPr>
                <w:rFonts w:ascii="Comic Sans MS" w:hAnsi="Comic Sans MS"/>
              </w:rPr>
              <w:t xml:space="preserve">: </w:t>
            </w:r>
          </w:p>
          <w:p w:rsidR="001D1951" w:rsidRPr="0015096E" w:rsidRDefault="001D1951" w:rsidP="001D1951">
            <w:pPr>
              <w:rPr>
                <w:rFonts w:ascii="Comic Sans MS" w:hAnsi="Comic Sans MS"/>
                <w:u w:val="single"/>
              </w:rPr>
            </w:pPr>
          </w:p>
          <w:p w:rsidR="001D1951" w:rsidRPr="0015096E" w:rsidRDefault="001D1951" w:rsidP="001D1951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u w:val="single"/>
              </w:rPr>
              <w:t>Topic</w:t>
            </w:r>
            <w:r w:rsidRPr="0015096E">
              <w:rPr>
                <w:rFonts w:ascii="Comic Sans MS" w:hAnsi="Comic Sans MS"/>
              </w:rPr>
              <w:t xml:space="preserve">: </w:t>
            </w:r>
            <w:r w:rsidRPr="0015096E">
              <w:rPr>
                <w:rFonts w:ascii="Comic Sans MS" w:hAnsi="Comic Sans MS"/>
                <w:i/>
              </w:rPr>
              <w:t xml:space="preserve">Assessment Period </w:t>
            </w:r>
          </w:p>
          <w:p w:rsidR="001D1951" w:rsidRPr="0015096E" w:rsidRDefault="001D1951" w:rsidP="001D1951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15096E" w:rsidRDefault="001D1951" w:rsidP="001D1951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Focus question</w:t>
            </w:r>
            <w:r w:rsidRPr="0015096E">
              <w:rPr>
                <w:rFonts w:ascii="Comic Sans MS" w:hAnsi="Comic Sans MS"/>
              </w:rPr>
              <w:t>:</w:t>
            </w:r>
            <w:r w:rsidRPr="0015096E">
              <w:rPr>
                <w:rFonts w:ascii="Comic Sans MS" w:hAnsi="Comic Sans MS"/>
                <w:i/>
              </w:rPr>
              <w:t xml:space="preserve"> How well have I prepared for this? </w:t>
            </w:r>
            <w:r w:rsidRPr="0015096E">
              <w:rPr>
                <w:rFonts w:ascii="Comic Sans MS" w:hAnsi="Comic Sans MS"/>
                <w:i/>
              </w:rPr>
              <w:sym w:font="Wingdings" w:char="F04A"/>
            </w:r>
          </w:p>
          <w:p w:rsidR="001D1951" w:rsidRDefault="001D1951" w:rsidP="001D1951">
            <w:pPr>
              <w:rPr>
                <w:rFonts w:ascii="Comic Sans MS" w:hAnsi="Comic Sans MS"/>
                <w:i/>
              </w:rPr>
            </w:pPr>
          </w:p>
          <w:p w:rsidR="001D1951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 w:rsidRPr="00D643A6">
              <w:rPr>
                <w:rFonts w:ascii="Comic Sans MS" w:hAnsi="Comic Sans MS"/>
                <w:b/>
              </w:rPr>
              <w:t xml:space="preserve"> </w:t>
            </w:r>
            <w:r>
              <w:rPr>
                <w:rFonts w:ascii="Comic Sans MS" w:hAnsi="Comic Sans MS"/>
                <w:b/>
              </w:rPr>
              <w:t>TASK 3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In-Class Essay One (2.5</w:t>
            </w:r>
            <w:r w:rsidRPr="00712484">
              <w:rPr>
                <w:rFonts w:ascii="Comic Sans MS" w:hAnsi="Comic Sans MS"/>
                <w:b/>
              </w:rPr>
              <w:t>%)</w:t>
            </w:r>
          </w:p>
          <w:p w:rsidR="001D1951" w:rsidRPr="00712484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TASK 4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Two (1%), Due: Thurs, Wk.4</w:t>
            </w:r>
          </w:p>
          <w:p w:rsidR="0087304C" w:rsidRPr="003F32F1" w:rsidRDefault="0087304C" w:rsidP="000E2766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728"/>
        </w:trPr>
        <w:tc>
          <w:tcPr>
            <w:tcW w:w="1668" w:type="dxa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>Lesson 13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E32066" w:rsidRPr="00E32066">
              <w:rPr>
                <w:rFonts w:ascii="Comic Sans MS" w:hAnsi="Comic Sans MS"/>
                <w:i/>
              </w:rPr>
              <w:t xml:space="preserve"> Empathy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E32066">
              <w:rPr>
                <w:rFonts w:ascii="Comic Sans MS" w:hAnsi="Comic Sans MS"/>
                <w:i/>
              </w:rPr>
              <w:t>Containment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E32066" w:rsidRPr="00A667BA" w:rsidRDefault="00333F59" w:rsidP="00E3206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E32066">
              <w:rPr>
                <w:rFonts w:ascii="Comic Sans MS" w:hAnsi="Comic Sans MS"/>
              </w:rPr>
              <w:t>How did the West view the world post World War Two?</w:t>
            </w:r>
          </w:p>
          <w:p w:rsidR="0087304C" w:rsidRPr="003F32F1" w:rsidRDefault="00333F59" w:rsidP="00A568F7">
            <w:pPr>
              <w:rPr>
                <w:rFonts w:ascii="Comic Sans MS" w:hAnsi="Comic Sans MS"/>
              </w:rPr>
            </w:pPr>
            <w:r w:rsidRPr="00A667BA">
              <w:rPr>
                <w:rFonts w:ascii="Comic Sans MS" w:hAnsi="Comic Sans MS"/>
              </w:rPr>
              <w:t xml:space="preserve"> </w:t>
            </w: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4</w:t>
            </w:r>
          </w:p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14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E32066" w:rsidRDefault="008C3529" w:rsidP="008C352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E3206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E32066">
              <w:rPr>
                <w:rFonts w:ascii="Comic Sans MS" w:hAnsi="Comic Sans MS"/>
                <w:i/>
              </w:rPr>
              <w:t>Empathy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E32066">
              <w:rPr>
                <w:rFonts w:ascii="Comic Sans MS" w:hAnsi="Comic Sans MS"/>
                <w:i/>
              </w:rPr>
              <w:t>Containment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3956C1">
              <w:rPr>
                <w:rFonts w:ascii="Comic Sans MS" w:hAnsi="Comic Sans MS"/>
              </w:rPr>
              <w:t>What was Truman’s aim following the defeat of the Nazis?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87304C" w:rsidRPr="003F32F1" w:rsidRDefault="0087304C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15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3956C1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3956C1" w:rsidRPr="003956C1">
              <w:rPr>
                <w:rFonts w:ascii="Comic Sans MS" w:hAnsi="Comic Sans MS"/>
                <w:i/>
                <w:sz w:val="28"/>
                <w:szCs w:val="28"/>
              </w:rPr>
              <w:t>Compare &amp; Contrast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3956C1">
              <w:rPr>
                <w:rFonts w:ascii="Comic Sans MS" w:hAnsi="Comic Sans MS"/>
              </w:rPr>
              <w:t xml:space="preserve">Containment vs. </w:t>
            </w:r>
            <w:r>
              <w:rPr>
                <w:rFonts w:ascii="Comic Sans MS" w:hAnsi="Comic Sans MS"/>
                <w:i/>
              </w:rPr>
              <w:t>Communisation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1E6D23">
              <w:rPr>
                <w:rFonts w:ascii="Comic Sans MS" w:hAnsi="Comic Sans MS"/>
              </w:rPr>
              <w:t>Which side escalated the Cold War?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D52E1E" w:rsidRPr="003F32F1" w:rsidRDefault="00D52E1E" w:rsidP="00A568F7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16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3F219E" w:rsidRPr="008C3529" w:rsidRDefault="003F219E" w:rsidP="003F219E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1E6D23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1E6D23">
              <w:rPr>
                <w:rFonts w:ascii="Comic Sans MS" w:hAnsi="Comic Sans MS"/>
                <w:i/>
              </w:rPr>
              <w:t>Cause &amp; Effect</w:t>
            </w:r>
          </w:p>
          <w:p w:rsidR="003F219E" w:rsidRDefault="003F219E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3F219E">
              <w:rPr>
                <w:rFonts w:ascii="Comic Sans MS" w:hAnsi="Comic Sans MS"/>
                <w:i/>
              </w:rPr>
              <w:t xml:space="preserve">The </w:t>
            </w:r>
            <w:r w:rsidR="001E6D23">
              <w:rPr>
                <w:rFonts w:ascii="Comic Sans MS" w:hAnsi="Comic Sans MS"/>
                <w:i/>
              </w:rPr>
              <w:t>Issue with Germany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1E6D23">
              <w:rPr>
                <w:rFonts w:ascii="Comic Sans MS" w:hAnsi="Comic Sans MS"/>
              </w:rPr>
              <w:t>Why could the Superpowers not agree on a solution for Germany?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D52E1E" w:rsidRPr="003F32F1" w:rsidRDefault="00D52E1E" w:rsidP="00A568F7">
            <w:pPr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728"/>
        </w:trPr>
        <w:tc>
          <w:tcPr>
            <w:tcW w:w="1668" w:type="dxa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17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1E6D23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1E6D23">
              <w:rPr>
                <w:rFonts w:ascii="Comic Sans MS" w:hAnsi="Comic Sans MS"/>
                <w:i/>
              </w:rPr>
              <w:t>Cause &amp; Effect</w:t>
            </w:r>
            <w:r w:rsidR="00F57EAF">
              <w:rPr>
                <w:rFonts w:ascii="Comic Sans MS" w:hAnsi="Comic Sans MS"/>
                <w:i/>
              </w:rPr>
              <w:t>; Brinkmanship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Berlin Blockade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F57EAF">
              <w:rPr>
                <w:rFonts w:ascii="Comic Sans MS" w:hAnsi="Comic Sans MS"/>
              </w:rPr>
              <w:t>What was the motive of the Soviets for the Blockade?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A568F7" w:rsidRDefault="00A568F7" w:rsidP="001D19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1D1951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1D1951">
              <w:rPr>
                <w:rFonts w:ascii="Comic Sans MS" w:hAnsi="Comic Sans MS"/>
                <w:b/>
                <w:sz w:val="28"/>
                <w:szCs w:val="28"/>
              </w:rPr>
              <w:t>: DUE: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TASK 4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Two (1%) </w:t>
            </w:r>
          </w:p>
          <w:p w:rsidR="0087304C" w:rsidRPr="003F32F1" w:rsidRDefault="0087304C" w:rsidP="001D1951">
            <w:pPr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18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F57EAF" w:rsidRPr="008C3529" w:rsidRDefault="00F57EAF" w:rsidP="00F57EAF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i/>
              </w:rPr>
              <w:t>Cause &amp; Effect; Brinkmanship</w:t>
            </w:r>
          </w:p>
          <w:p w:rsidR="00F57EAF" w:rsidRDefault="00F57EAF" w:rsidP="00F57EAF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F57EAF" w:rsidRPr="00EC4E6B" w:rsidRDefault="00F57EAF" w:rsidP="00F57EAF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Berlin  Airlift</w:t>
            </w:r>
          </w:p>
          <w:p w:rsidR="00F57EAF" w:rsidRPr="00EC4E6B" w:rsidRDefault="00F57EAF" w:rsidP="00F57EAF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F57EAF" w:rsidRPr="00A667BA" w:rsidRDefault="00F57EAF" w:rsidP="00F57EAF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What was the motive of the Soviets for the Blockade?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87304C" w:rsidRPr="003F32F1" w:rsidRDefault="0087304C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>Wk. 5</w:t>
            </w:r>
          </w:p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19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1E6D23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1E6D23">
              <w:rPr>
                <w:rFonts w:ascii="Comic Sans MS" w:hAnsi="Comic Sans MS"/>
                <w:i/>
              </w:rPr>
              <w:t>Cause &amp; Effect</w:t>
            </w:r>
            <w:r w:rsidR="00F57EAF">
              <w:rPr>
                <w:rFonts w:ascii="Comic Sans MS" w:hAnsi="Comic Sans MS"/>
                <w:i/>
              </w:rPr>
              <w:t>, Significance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F57EAF">
              <w:rPr>
                <w:rFonts w:ascii="Comic Sans MS" w:hAnsi="Comic Sans MS"/>
                <w:i/>
              </w:rPr>
              <w:t xml:space="preserve">The Formation of NATO; The Two </w:t>
            </w:r>
            <w:proofErr w:type="spellStart"/>
            <w:r w:rsidR="00F57EAF">
              <w:rPr>
                <w:rFonts w:ascii="Comic Sans MS" w:hAnsi="Comic Sans MS"/>
                <w:i/>
              </w:rPr>
              <w:t>Germanies</w:t>
            </w:r>
            <w:proofErr w:type="spellEnd"/>
            <w:r w:rsidRPr="00EC4E6B">
              <w:rPr>
                <w:rFonts w:ascii="Comic Sans MS" w:hAnsi="Comic Sans MS"/>
                <w:i/>
              </w:rPr>
              <w:t xml:space="preserve"> 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F57EAF">
              <w:rPr>
                <w:rFonts w:ascii="Comic Sans MS" w:hAnsi="Comic Sans MS"/>
              </w:rPr>
              <w:t xml:space="preserve">What was significant about the </w:t>
            </w:r>
            <w:r w:rsidR="002254A5">
              <w:rPr>
                <w:rFonts w:ascii="Comic Sans MS" w:hAnsi="Comic Sans MS"/>
              </w:rPr>
              <w:t>Berlin Blockade &amp; Airlift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87304C" w:rsidRPr="003F32F1" w:rsidRDefault="0087304C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87304C" w:rsidTr="000E2766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87304C" w:rsidRPr="00135501" w:rsidRDefault="0087304C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Lesson 20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1D1951" w:rsidRPr="008C3529" w:rsidRDefault="001D1951" w:rsidP="001D19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2254A5">
              <w:rPr>
                <w:rFonts w:ascii="Comic Sans MS" w:hAnsi="Comic Sans MS"/>
                <w:i/>
              </w:rPr>
              <w:t>Motive</w:t>
            </w:r>
          </w:p>
          <w:p w:rsidR="001D1951" w:rsidRDefault="001D1951" w:rsidP="001D19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Balance of Terror</w:t>
            </w: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A667BA" w:rsidRDefault="001D1951" w:rsidP="001D19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did the presence of weapons of mass destruction affect the nature of the Cold War?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D52E1E" w:rsidRPr="003F32F1" w:rsidRDefault="00D52E1E" w:rsidP="00A568F7">
            <w:pPr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9226" w:type="dxa"/>
            <w:gridSpan w:val="2"/>
          </w:tcPr>
          <w:p w:rsidR="001D1951" w:rsidRPr="008C3529" w:rsidRDefault="001D1951" w:rsidP="001D19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Pr="002254A5">
              <w:rPr>
                <w:rFonts w:ascii="Comic Sans MS" w:hAnsi="Comic Sans MS"/>
                <w:i/>
              </w:rPr>
              <w:t xml:space="preserve"> Motive</w:t>
            </w:r>
          </w:p>
          <w:p w:rsidR="001D1951" w:rsidRDefault="001D1951" w:rsidP="001D19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Eisenhower</w:t>
            </w:r>
          </w:p>
          <w:p w:rsidR="001D1951" w:rsidRPr="00EC4E6B" w:rsidRDefault="001D1951" w:rsidP="001D19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A667BA" w:rsidRDefault="001D1951" w:rsidP="001D19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Did a change in leadership affect a change in foreign policy during the Cold War?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1D1951" w:rsidRPr="0015096E" w:rsidRDefault="001D1951" w:rsidP="001D1951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Key Concept</w:t>
            </w:r>
            <w:r w:rsidRPr="0015096E">
              <w:rPr>
                <w:rFonts w:ascii="Comic Sans MS" w:hAnsi="Comic Sans MS"/>
              </w:rPr>
              <w:t xml:space="preserve">: </w:t>
            </w:r>
          </w:p>
          <w:p w:rsidR="001D1951" w:rsidRPr="0015096E" w:rsidRDefault="001D1951" w:rsidP="001D1951">
            <w:pPr>
              <w:rPr>
                <w:rFonts w:ascii="Comic Sans MS" w:hAnsi="Comic Sans MS"/>
                <w:u w:val="single"/>
              </w:rPr>
            </w:pPr>
          </w:p>
          <w:p w:rsidR="001D1951" w:rsidRPr="0015096E" w:rsidRDefault="001D1951" w:rsidP="001D1951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u w:val="single"/>
              </w:rPr>
              <w:t>Topic</w:t>
            </w:r>
            <w:r w:rsidRPr="0015096E">
              <w:rPr>
                <w:rFonts w:ascii="Comic Sans MS" w:hAnsi="Comic Sans MS"/>
              </w:rPr>
              <w:t xml:space="preserve">: </w:t>
            </w:r>
            <w:r w:rsidRPr="0015096E">
              <w:rPr>
                <w:rFonts w:ascii="Comic Sans MS" w:hAnsi="Comic Sans MS"/>
                <w:i/>
              </w:rPr>
              <w:t xml:space="preserve">Assessment Period </w:t>
            </w:r>
          </w:p>
          <w:p w:rsidR="001D1951" w:rsidRPr="0015096E" w:rsidRDefault="001D1951" w:rsidP="001D1951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i/>
              </w:rPr>
              <w:t xml:space="preserve">                       </w:t>
            </w:r>
          </w:p>
          <w:p w:rsidR="001D1951" w:rsidRPr="0015096E" w:rsidRDefault="001D1951" w:rsidP="001D1951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Focus question</w:t>
            </w:r>
            <w:r w:rsidRPr="0015096E">
              <w:rPr>
                <w:rFonts w:ascii="Comic Sans MS" w:hAnsi="Comic Sans MS"/>
              </w:rPr>
              <w:t>:</w:t>
            </w:r>
            <w:r w:rsidRPr="0015096E">
              <w:rPr>
                <w:rFonts w:ascii="Comic Sans MS" w:hAnsi="Comic Sans MS"/>
                <w:i/>
              </w:rPr>
              <w:t xml:space="preserve"> How well have I prepared for this? </w:t>
            </w:r>
            <w:r w:rsidRPr="0015096E">
              <w:rPr>
                <w:rFonts w:ascii="Comic Sans MS" w:hAnsi="Comic Sans MS"/>
                <w:i/>
              </w:rPr>
              <w:sym w:font="Wingdings" w:char="F04A"/>
            </w:r>
          </w:p>
          <w:p w:rsidR="001D1951" w:rsidRDefault="001D1951" w:rsidP="001D1951">
            <w:pPr>
              <w:rPr>
                <w:rFonts w:ascii="Comic Sans MS" w:hAnsi="Comic Sans MS"/>
                <w:b/>
                <w:sz w:val="28"/>
                <w:szCs w:val="28"/>
                <w:u w:val="single"/>
              </w:rPr>
            </w:pPr>
          </w:p>
          <w:p w:rsidR="001D1951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 xml:space="preserve">: </w:t>
            </w:r>
            <w:r w:rsidRPr="00D643A6">
              <w:rPr>
                <w:rFonts w:ascii="Comic Sans MS" w:hAnsi="Comic Sans MS"/>
                <w:b/>
              </w:rPr>
              <w:t xml:space="preserve">TASK </w:t>
            </w:r>
            <w:r>
              <w:rPr>
                <w:rFonts w:ascii="Comic Sans MS" w:hAnsi="Comic Sans MS"/>
                <w:b/>
              </w:rPr>
              <w:t>5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In-Class Essay Two (2.5</w:t>
            </w:r>
            <w:r w:rsidRPr="00712484">
              <w:rPr>
                <w:rFonts w:ascii="Comic Sans MS" w:hAnsi="Comic Sans MS"/>
                <w:b/>
              </w:rPr>
              <w:t>%)</w:t>
            </w:r>
          </w:p>
          <w:p w:rsidR="001D1951" w:rsidRPr="00712484" w:rsidRDefault="001D1951" w:rsidP="001D1951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TASK 6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Three (1%), Due: Thurs, Wk.6</w:t>
            </w:r>
          </w:p>
          <w:p w:rsidR="0027611F" w:rsidRPr="003F32F1" w:rsidRDefault="0027611F" w:rsidP="000E2766">
            <w:pPr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728"/>
        </w:trPr>
        <w:tc>
          <w:tcPr>
            <w:tcW w:w="1668" w:type="dxa"/>
            <w:shd w:val="clear" w:color="auto" w:fill="FFFFFF" w:themeFill="background1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2254A5" w:rsidRPr="002254A5">
              <w:rPr>
                <w:rFonts w:ascii="Comic Sans MS" w:hAnsi="Comic Sans MS"/>
                <w:i/>
              </w:rPr>
              <w:t xml:space="preserve"> Motive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proofErr w:type="spellStart"/>
            <w:r w:rsidR="002254A5">
              <w:rPr>
                <w:rFonts w:ascii="Comic Sans MS" w:hAnsi="Comic Sans MS"/>
                <w:i/>
              </w:rPr>
              <w:t>Krushchev</w:t>
            </w:r>
            <w:proofErr w:type="spellEnd"/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2254A5">
              <w:rPr>
                <w:rFonts w:ascii="Comic Sans MS" w:hAnsi="Comic Sans MS"/>
              </w:rPr>
              <w:t>Did a change in leadership affect a change in foreign policy during the Cold War?</w:t>
            </w:r>
            <w:r w:rsidR="002254A5" w:rsidRPr="00A667BA">
              <w:rPr>
                <w:rFonts w:ascii="Comic Sans MS" w:hAnsi="Comic Sans MS"/>
              </w:rPr>
              <w:t xml:space="preserve"> 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6</w:t>
            </w:r>
          </w:p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2254A5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2254A5" w:rsidRPr="002254A5">
              <w:rPr>
                <w:rFonts w:ascii="Comic Sans MS" w:hAnsi="Comic Sans MS"/>
                <w:i/>
              </w:rPr>
              <w:t>Propaganda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 w:rsidRPr="00F4492B"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F4492B">
              <w:rPr>
                <w:rFonts w:ascii="Comic Sans MS" w:hAnsi="Comic Sans MS"/>
                <w:sz w:val="28"/>
                <w:szCs w:val="28"/>
              </w:rPr>
              <w:t>:</w:t>
            </w:r>
            <w:r w:rsidRPr="00F4492B">
              <w:rPr>
                <w:rFonts w:ascii="Comic Sans MS" w:hAnsi="Comic Sans MS"/>
              </w:rPr>
              <w:t xml:space="preserve"> </w:t>
            </w:r>
            <w:r w:rsidR="00F4492B" w:rsidRPr="00F4492B">
              <w:rPr>
                <w:rFonts w:ascii="Comic Sans MS" w:hAnsi="Comic Sans MS"/>
                <w:i/>
              </w:rPr>
              <w:t>The Secret Speech</w:t>
            </w:r>
            <w:r w:rsidR="00F4492B">
              <w:rPr>
                <w:rFonts w:ascii="Comic Sans MS" w:hAnsi="Comic Sans MS"/>
                <w:i/>
              </w:rPr>
              <w:t xml:space="preserve">; </w:t>
            </w:r>
            <w:r>
              <w:rPr>
                <w:rFonts w:ascii="Comic Sans MS" w:hAnsi="Comic Sans MS"/>
                <w:i/>
              </w:rPr>
              <w:t>Destalinisation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lastRenderedPageBreak/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9B7C85">
              <w:rPr>
                <w:rFonts w:ascii="Comic Sans MS" w:hAnsi="Comic Sans MS"/>
              </w:rPr>
              <w:t>How effective was propaganda as a Cold War weapon?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9226" w:type="dxa"/>
            <w:gridSpan w:val="2"/>
          </w:tcPr>
          <w:p w:rsidR="008C3529" w:rsidRPr="00F4492B" w:rsidRDefault="008C3529" w:rsidP="008C352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F4492B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F4492B">
              <w:rPr>
                <w:rFonts w:ascii="Comic Sans MS" w:hAnsi="Comic Sans MS"/>
                <w:i/>
              </w:rPr>
              <w:t>Perspective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9B7C85">
              <w:rPr>
                <w:rFonts w:ascii="Comic Sans MS" w:hAnsi="Comic Sans MS"/>
                <w:i/>
              </w:rPr>
              <w:t>European responses to Destalinisation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F4492B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F4492B">
              <w:rPr>
                <w:rFonts w:ascii="Comic Sans MS" w:hAnsi="Comic Sans MS"/>
                <w:i/>
              </w:rPr>
              <w:t xml:space="preserve">What was the motive behind Destalinisation and </w:t>
            </w:r>
            <w:proofErr w:type="gramStart"/>
            <w:r w:rsidR="00F4492B" w:rsidRPr="00F4492B">
              <w:rPr>
                <w:rFonts w:ascii="Comic Sans MS" w:hAnsi="Comic Sans MS"/>
                <w:i/>
              </w:rPr>
              <w:t>what</w:t>
            </w:r>
            <w:r w:rsidR="009B7C85" w:rsidRPr="00F4492B">
              <w:rPr>
                <w:rFonts w:ascii="Comic Sans MS" w:hAnsi="Comic Sans MS"/>
              </w:rPr>
              <w:t xml:space="preserve"> </w:t>
            </w:r>
            <w:r w:rsidR="00F4492B">
              <w:rPr>
                <w:rFonts w:ascii="Comic Sans MS" w:hAnsi="Comic Sans MS"/>
              </w:rPr>
              <w:t xml:space="preserve"> were</w:t>
            </w:r>
            <w:proofErr w:type="gramEnd"/>
            <w:r w:rsidR="00F4492B">
              <w:rPr>
                <w:rFonts w:ascii="Comic Sans MS" w:hAnsi="Comic Sans MS"/>
              </w:rPr>
              <w:t xml:space="preserve"> the perceptions of outside powers?</w:t>
            </w:r>
            <w:r w:rsidRPr="00F4492B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3F219E" w:rsidRPr="008C3529" w:rsidRDefault="003F219E" w:rsidP="003F219E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F4492B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F4492B" w:rsidRPr="00F4492B">
              <w:rPr>
                <w:rFonts w:ascii="Comic Sans MS" w:hAnsi="Comic Sans MS"/>
                <w:i/>
              </w:rPr>
              <w:t>Perspective</w:t>
            </w:r>
          </w:p>
          <w:p w:rsidR="003F219E" w:rsidRDefault="003F219E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3F219E">
              <w:rPr>
                <w:rFonts w:ascii="Comic Sans MS" w:hAnsi="Comic Sans MS"/>
                <w:i/>
              </w:rPr>
              <w:t>The Hungarian Crisis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F4492B">
              <w:rPr>
                <w:rFonts w:ascii="Comic Sans MS" w:hAnsi="Comic Sans MS"/>
                <w:i/>
              </w:rPr>
              <w:t>Why did the Soviet Union invade Hungary during 1956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Default="0027611F" w:rsidP="000E2766">
            <w:pPr>
              <w:rPr>
                <w:rFonts w:ascii="Comic Sans MS" w:hAnsi="Comic Sans MS"/>
              </w:rPr>
            </w:pPr>
          </w:p>
          <w:p w:rsidR="00D52E1E" w:rsidRDefault="00D52E1E" w:rsidP="00D52E1E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802D7">
              <w:rPr>
                <w:rFonts w:ascii="Comic Sans MS" w:hAnsi="Comic Sans MS"/>
                <w:b/>
                <w:sz w:val="28"/>
                <w:szCs w:val="28"/>
              </w:rPr>
              <w:t>DUE: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TASK 6</w:t>
            </w:r>
            <w:r w:rsidR="007106E7" w:rsidRPr="00D643A6">
              <w:rPr>
                <w:rFonts w:ascii="Comic Sans MS" w:hAnsi="Comic Sans MS"/>
                <w:b/>
              </w:rPr>
              <w:t>:</w:t>
            </w:r>
            <w:r w:rsidR="007106E7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Three</w:t>
            </w:r>
            <w:r>
              <w:rPr>
                <w:rFonts w:ascii="Comic Sans MS" w:hAnsi="Comic Sans MS"/>
                <w:b/>
              </w:rPr>
              <w:t xml:space="preserve"> (1%) </w:t>
            </w:r>
          </w:p>
          <w:p w:rsidR="00D52E1E" w:rsidRPr="003F32F1" w:rsidRDefault="00D52E1E" w:rsidP="00D52E1E">
            <w:pPr>
              <w:tabs>
                <w:tab w:val="left" w:pos="1795"/>
              </w:tabs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ab/>
            </w:r>
          </w:p>
        </w:tc>
      </w:tr>
      <w:tr w:rsidR="0027611F" w:rsidRPr="003F32F1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3F219E" w:rsidRPr="008C3529" w:rsidRDefault="003F219E" w:rsidP="003F219E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631587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631587" w:rsidRPr="00631587">
              <w:rPr>
                <w:rFonts w:ascii="Comic Sans MS" w:hAnsi="Comic Sans MS"/>
                <w:i/>
              </w:rPr>
              <w:t>Perspective</w:t>
            </w:r>
          </w:p>
          <w:p w:rsidR="003F219E" w:rsidRDefault="003F219E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Hungarian Crisis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631587" w:rsidRPr="00631587">
              <w:rPr>
                <w:rFonts w:ascii="Comic Sans MS" w:hAnsi="Comic Sans MS"/>
                <w:i/>
              </w:rPr>
              <w:t>Why did the West not intervene in the Hungarian Crisis</w:t>
            </w:r>
            <w:r w:rsidR="00631587" w:rsidRPr="00A667BA">
              <w:rPr>
                <w:rFonts w:ascii="Comic Sans MS" w:hAnsi="Comic Sans MS"/>
              </w:rPr>
              <w:t>?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7</w:t>
            </w:r>
          </w:p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C3529" w:rsidRDefault="008C3529" w:rsidP="00333F5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Hungarian Crisis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631587">
              <w:rPr>
                <w:rFonts w:ascii="Comic Sans MS" w:hAnsi="Comic Sans MS"/>
              </w:rPr>
              <w:t>What was the outcome of the Hungarian Crisis; did it affect the Cold War significantly?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A568F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2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9226" w:type="dxa"/>
            <w:gridSpan w:val="2"/>
          </w:tcPr>
          <w:p w:rsidR="00A568F7" w:rsidRPr="008C3529" w:rsidRDefault="00A568F7" w:rsidP="00A568F7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792E16">
              <w:rPr>
                <w:rFonts w:ascii="Comic Sans MS" w:hAnsi="Comic Sans MS"/>
                <w:i/>
              </w:rPr>
              <w:t>Cold War Competition</w:t>
            </w:r>
          </w:p>
          <w:p w:rsidR="00A568F7" w:rsidRDefault="00A568F7" w:rsidP="00A568F7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A568F7" w:rsidRPr="00EC4E6B" w:rsidRDefault="00A568F7" w:rsidP="00A568F7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3 Crises: The U2 Incident and the Paris Peace Conference</w:t>
            </w:r>
          </w:p>
          <w:p w:rsidR="00A568F7" w:rsidRPr="00EC4E6B" w:rsidRDefault="00A568F7" w:rsidP="00A568F7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A568F7" w:rsidRPr="00A667BA" w:rsidRDefault="00A568F7" w:rsidP="00A568F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much did the historical mistrust and suspicion add to the competition of the Cold War?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A568F7" w:rsidRDefault="00A568F7" w:rsidP="008C352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631587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631587" w:rsidRPr="00631587">
              <w:rPr>
                <w:rFonts w:ascii="Comic Sans MS" w:hAnsi="Comic Sans MS"/>
                <w:i/>
              </w:rPr>
              <w:t>Source analysis practise</w:t>
            </w:r>
          </w:p>
          <w:p w:rsidR="0027611F" w:rsidRPr="003F32F1" w:rsidRDefault="0027611F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27611F" w:rsidP="000F0003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3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0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5E2477">
              <w:rPr>
                <w:rFonts w:ascii="Comic Sans MS" w:hAnsi="Comic Sans MS"/>
              </w:rPr>
              <w:t xml:space="preserve">Source Analysis </w:t>
            </w:r>
            <w:proofErr w:type="spellStart"/>
            <w:r w:rsidR="005E2477">
              <w:rPr>
                <w:rFonts w:ascii="Comic Sans MS" w:hAnsi="Comic Sans MS"/>
              </w:rPr>
              <w:t>Pracise</w:t>
            </w:r>
            <w:proofErr w:type="spellEnd"/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5E2477" w:rsidRPr="0015096E" w:rsidRDefault="00333F59" w:rsidP="005E2477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5E2477" w:rsidRPr="0015096E">
              <w:rPr>
                <w:rFonts w:ascii="Comic Sans MS" w:hAnsi="Comic Sans MS"/>
                <w:i/>
              </w:rPr>
              <w:t xml:space="preserve">How well have I prepared for this? </w:t>
            </w:r>
            <w:r w:rsidR="005E2477" w:rsidRPr="0015096E">
              <w:rPr>
                <w:rFonts w:ascii="Comic Sans MS" w:hAnsi="Comic Sans MS"/>
                <w:i/>
              </w:rPr>
              <w:sym w:font="Wingdings" w:char="F04A"/>
            </w:r>
          </w:p>
          <w:p w:rsidR="00D52E1E" w:rsidRPr="003F32F1" w:rsidRDefault="00D52E1E" w:rsidP="005E2477">
            <w:pPr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esson 3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A568F7" w:rsidRPr="0015096E" w:rsidRDefault="00A568F7" w:rsidP="00A568F7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Key Concept</w:t>
            </w:r>
            <w:r w:rsidRPr="0015096E">
              <w:rPr>
                <w:rFonts w:ascii="Comic Sans MS" w:hAnsi="Comic Sans MS"/>
              </w:rPr>
              <w:t xml:space="preserve">: </w:t>
            </w:r>
          </w:p>
          <w:p w:rsidR="00A568F7" w:rsidRPr="0015096E" w:rsidRDefault="00A568F7" w:rsidP="00A568F7">
            <w:pPr>
              <w:rPr>
                <w:rFonts w:ascii="Comic Sans MS" w:hAnsi="Comic Sans MS"/>
                <w:u w:val="single"/>
              </w:rPr>
            </w:pPr>
          </w:p>
          <w:p w:rsidR="00A568F7" w:rsidRPr="0015096E" w:rsidRDefault="00A568F7" w:rsidP="00A568F7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u w:val="single"/>
              </w:rPr>
              <w:t>Topic</w:t>
            </w:r>
            <w:r w:rsidRPr="0015096E">
              <w:rPr>
                <w:rFonts w:ascii="Comic Sans MS" w:hAnsi="Comic Sans MS"/>
              </w:rPr>
              <w:t xml:space="preserve">: </w:t>
            </w:r>
            <w:r w:rsidRPr="0015096E">
              <w:rPr>
                <w:rFonts w:ascii="Comic Sans MS" w:hAnsi="Comic Sans MS"/>
                <w:i/>
              </w:rPr>
              <w:t xml:space="preserve">Assessment Period </w:t>
            </w:r>
          </w:p>
          <w:p w:rsidR="00A568F7" w:rsidRPr="0015096E" w:rsidRDefault="00A568F7" w:rsidP="00A568F7">
            <w:pPr>
              <w:rPr>
                <w:rFonts w:ascii="Comic Sans MS" w:hAnsi="Comic Sans MS"/>
                <w:i/>
              </w:rPr>
            </w:pPr>
            <w:r w:rsidRPr="0015096E">
              <w:rPr>
                <w:rFonts w:ascii="Comic Sans MS" w:hAnsi="Comic Sans MS"/>
                <w:i/>
              </w:rPr>
              <w:t xml:space="preserve">                       </w:t>
            </w:r>
          </w:p>
          <w:p w:rsidR="00A568F7" w:rsidRPr="0015096E" w:rsidRDefault="00A568F7" w:rsidP="00A568F7">
            <w:pPr>
              <w:rPr>
                <w:rFonts w:ascii="Comic Sans MS" w:hAnsi="Comic Sans MS"/>
              </w:rPr>
            </w:pPr>
            <w:r w:rsidRPr="0015096E">
              <w:rPr>
                <w:rFonts w:ascii="Comic Sans MS" w:hAnsi="Comic Sans MS"/>
                <w:u w:val="single"/>
              </w:rPr>
              <w:t>Focus question</w:t>
            </w:r>
            <w:r w:rsidRPr="0015096E">
              <w:rPr>
                <w:rFonts w:ascii="Comic Sans MS" w:hAnsi="Comic Sans MS"/>
              </w:rPr>
              <w:t>:</w:t>
            </w:r>
            <w:r w:rsidRPr="0015096E">
              <w:rPr>
                <w:rFonts w:ascii="Comic Sans MS" w:hAnsi="Comic Sans MS"/>
                <w:i/>
              </w:rPr>
              <w:t xml:space="preserve"> How well have I prepared for this? </w:t>
            </w:r>
            <w:r w:rsidRPr="0015096E">
              <w:rPr>
                <w:rFonts w:ascii="Comic Sans MS" w:hAnsi="Comic Sans MS"/>
                <w:i/>
              </w:rPr>
              <w:sym w:font="Wingdings" w:char="F04A"/>
            </w:r>
          </w:p>
          <w:p w:rsidR="00A568F7" w:rsidRDefault="00A568F7" w:rsidP="00E802D7">
            <w:pPr>
              <w:rPr>
                <w:rFonts w:ascii="Comic Sans MS" w:hAnsi="Comic Sans MS"/>
                <w:b/>
                <w:sz w:val="28"/>
                <w:szCs w:val="28"/>
                <w:u w:val="single"/>
              </w:rPr>
            </w:pPr>
          </w:p>
          <w:p w:rsidR="00E802D7" w:rsidRDefault="00E802D7" w:rsidP="00E802D7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b/>
              </w:rPr>
              <w:t>TASK 7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Source Analysis One (5</w:t>
            </w:r>
            <w:r w:rsidRPr="00712484">
              <w:rPr>
                <w:rFonts w:ascii="Comic Sans MS" w:hAnsi="Comic Sans MS"/>
                <w:b/>
              </w:rPr>
              <w:t>%)</w:t>
            </w:r>
          </w:p>
          <w:p w:rsidR="00456130" w:rsidRPr="00712484" w:rsidRDefault="00456130" w:rsidP="00456130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TASK 8</w:t>
            </w:r>
            <w:r w:rsidR="007106E7" w:rsidRPr="00D643A6">
              <w:rPr>
                <w:rFonts w:ascii="Comic Sans MS" w:hAnsi="Comic Sans MS"/>
                <w:b/>
              </w:rPr>
              <w:t>:</w:t>
            </w:r>
            <w:r w:rsidR="007106E7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Four</w:t>
            </w:r>
            <w:r>
              <w:rPr>
                <w:rFonts w:ascii="Comic Sans MS" w:hAnsi="Comic Sans MS"/>
                <w:b/>
              </w:rPr>
              <w:t xml:space="preserve"> (1%), Due: </w:t>
            </w:r>
            <w:r w:rsidR="00E802D7">
              <w:rPr>
                <w:rFonts w:ascii="Comic Sans MS" w:hAnsi="Comic Sans MS"/>
                <w:b/>
              </w:rPr>
              <w:t>Thurs</w:t>
            </w:r>
            <w:r>
              <w:rPr>
                <w:rFonts w:ascii="Comic Sans MS" w:hAnsi="Comic Sans MS"/>
                <w:b/>
              </w:rPr>
              <w:t>, Wk.8</w:t>
            </w:r>
          </w:p>
          <w:p w:rsidR="00456130" w:rsidRPr="003F32F1" w:rsidRDefault="00456130" w:rsidP="000E2766">
            <w:pPr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792E1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92E16" w:rsidRPr="00792E16">
              <w:rPr>
                <w:rFonts w:ascii="Comic Sans MS" w:hAnsi="Comic Sans MS"/>
                <w:i/>
              </w:rPr>
              <w:t>Cold War Competition</w:t>
            </w:r>
            <w:r w:rsidR="00892651">
              <w:rPr>
                <w:rFonts w:ascii="Comic Sans MS" w:hAnsi="Comic Sans MS"/>
                <w:i/>
              </w:rPr>
              <w:t>; Brinkmanship</w:t>
            </w:r>
          </w:p>
          <w:p w:rsidR="008C3529" w:rsidRDefault="008C3529" w:rsidP="008C352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E2477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3F219E"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="003F219E"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="003F219E">
              <w:rPr>
                <w:rFonts w:ascii="Comic Sans MS" w:hAnsi="Comic Sans MS"/>
              </w:rPr>
              <w:t xml:space="preserve"> </w:t>
            </w:r>
            <w:r w:rsidR="003F219E">
              <w:rPr>
                <w:rFonts w:ascii="Comic Sans MS" w:hAnsi="Comic Sans MS"/>
                <w:i/>
              </w:rPr>
              <w:t>The 3 Crises</w:t>
            </w:r>
            <w:r w:rsidR="00792E16">
              <w:rPr>
                <w:rFonts w:ascii="Comic Sans MS" w:hAnsi="Comic Sans MS"/>
                <w:i/>
              </w:rPr>
              <w:t xml:space="preserve">: </w:t>
            </w:r>
            <w:r w:rsidR="005E2477">
              <w:rPr>
                <w:rFonts w:ascii="Comic Sans MS" w:hAnsi="Comic Sans MS"/>
                <w:i/>
              </w:rPr>
              <w:t>The Berlin Crisis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5C741A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5C741A" w:rsidRPr="005C741A">
              <w:rPr>
                <w:rFonts w:ascii="Comic Sans MS" w:hAnsi="Comic Sans MS"/>
                <w:i/>
              </w:rPr>
              <w:t>How significant was the construction of the Berlin Wall?</w:t>
            </w:r>
            <w:r w:rsidRPr="005C741A">
              <w:rPr>
                <w:rFonts w:ascii="Comic Sans MS" w:hAnsi="Comic Sans MS"/>
                <w:i/>
              </w:rPr>
              <w:t xml:space="preserve"> </w:t>
            </w:r>
          </w:p>
          <w:p w:rsidR="0027611F" w:rsidRPr="003F32F1" w:rsidRDefault="0027611F" w:rsidP="005E247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728"/>
        </w:trPr>
        <w:tc>
          <w:tcPr>
            <w:tcW w:w="1668" w:type="dxa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8</w:t>
            </w:r>
          </w:p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792E16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92E16" w:rsidRPr="00792E16">
              <w:rPr>
                <w:rFonts w:ascii="Comic Sans MS" w:hAnsi="Comic Sans MS"/>
                <w:i/>
              </w:rPr>
              <w:t>Cold War Competition</w:t>
            </w:r>
            <w:r w:rsidR="00892651">
              <w:rPr>
                <w:rFonts w:ascii="Comic Sans MS" w:hAnsi="Comic Sans MS"/>
                <w:i/>
              </w:rPr>
              <w:t>; Brinkmanship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E2477" w:rsidRPr="00EC4E6B" w:rsidRDefault="003F219E" w:rsidP="005E2477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3 Crises</w:t>
            </w:r>
            <w:r w:rsidR="00792E16">
              <w:rPr>
                <w:rFonts w:ascii="Comic Sans MS" w:hAnsi="Comic Sans MS"/>
                <w:i/>
              </w:rPr>
              <w:t xml:space="preserve">: </w:t>
            </w:r>
            <w:r w:rsidR="005E2477">
              <w:rPr>
                <w:rFonts w:ascii="Comic Sans MS" w:hAnsi="Comic Sans MS"/>
                <w:i/>
              </w:rPr>
              <w:t>The Cuban Missile Crisis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Pr="00A667BA">
              <w:rPr>
                <w:rFonts w:ascii="Comic Sans MS" w:hAnsi="Comic Sans MS"/>
              </w:rPr>
              <w:t xml:space="preserve">Where </w:t>
            </w:r>
          </w:p>
          <w:p w:rsidR="0027611F" w:rsidRPr="003F32F1" w:rsidRDefault="0027611F" w:rsidP="005E2477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27611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92651" w:rsidRPr="008C3529" w:rsidRDefault="00892651" w:rsidP="008926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792E16">
              <w:rPr>
                <w:rFonts w:ascii="Comic Sans MS" w:hAnsi="Comic Sans MS"/>
                <w:i/>
              </w:rPr>
              <w:t>Cold War Competition</w:t>
            </w:r>
            <w:r>
              <w:rPr>
                <w:rFonts w:ascii="Comic Sans MS" w:hAnsi="Comic Sans MS"/>
                <w:i/>
              </w:rPr>
              <w:t>; Brinkmanship</w:t>
            </w:r>
          </w:p>
          <w:p w:rsidR="00892651" w:rsidRDefault="00892651" w:rsidP="008926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892651" w:rsidRPr="00EC4E6B" w:rsidRDefault="00892651" w:rsidP="008926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3 Crises: The Cuban Missile Crisis</w:t>
            </w:r>
          </w:p>
          <w:p w:rsidR="00892651" w:rsidRPr="00EC4E6B" w:rsidRDefault="00892651" w:rsidP="008926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892651" w:rsidRPr="00A667BA" w:rsidRDefault="00892651" w:rsidP="008926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Pr="00892651">
              <w:rPr>
                <w:rFonts w:ascii="Comic Sans MS" w:hAnsi="Comic Sans MS"/>
                <w:i/>
              </w:rPr>
              <w:t>What does the Cuban Missile Crisis tell us about both sides?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5A75CF">
        <w:trPr>
          <w:trHeight w:val="679"/>
        </w:trPr>
        <w:tc>
          <w:tcPr>
            <w:tcW w:w="1668" w:type="dxa"/>
            <w:shd w:val="clear" w:color="auto" w:fill="auto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esson 3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9226" w:type="dxa"/>
            <w:gridSpan w:val="2"/>
            <w:shd w:val="clear" w:color="auto" w:fill="auto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892651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Trends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892651">
              <w:rPr>
                <w:rFonts w:ascii="Comic Sans MS" w:hAnsi="Comic Sans MS"/>
                <w:i/>
              </w:rPr>
              <w:t>Review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What have been the patterns of the Cold War?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7D451F" w:rsidRDefault="0027611F" w:rsidP="007D451F">
            <w:pPr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C3529" w:rsidRPr="00892651" w:rsidRDefault="008C3529" w:rsidP="008C352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892651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Cause &amp; Effect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892651">
              <w:rPr>
                <w:rFonts w:ascii="Comic Sans MS" w:hAnsi="Comic Sans MS"/>
                <w:i/>
              </w:rPr>
              <w:t>Détente – what was it?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892651" w:rsidRDefault="00333F59" w:rsidP="00333F59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Why did the period of ‘détente’ occur?</w:t>
            </w:r>
            <w:r w:rsidRPr="00892651">
              <w:rPr>
                <w:rFonts w:ascii="Comic Sans MS" w:hAnsi="Comic Sans MS"/>
                <w:i/>
              </w:rPr>
              <w:t xml:space="preserve"> </w:t>
            </w:r>
          </w:p>
          <w:p w:rsidR="007D451F" w:rsidRDefault="007D451F" w:rsidP="00D52E1E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D52E1E" w:rsidRDefault="00D52E1E" w:rsidP="00D52E1E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802D7">
              <w:rPr>
                <w:rFonts w:ascii="Comic Sans MS" w:hAnsi="Comic Sans MS"/>
                <w:b/>
                <w:sz w:val="28"/>
                <w:szCs w:val="28"/>
              </w:rPr>
              <w:t>DUE: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TASK 8</w:t>
            </w:r>
            <w:r w:rsidR="007106E7" w:rsidRPr="00D643A6">
              <w:rPr>
                <w:rFonts w:ascii="Comic Sans MS" w:hAnsi="Comic Sans MS"/>
                <w:b/>
              </w:rPr>
              <w:t>:</w:t>
            </w:r>
            <w:r w:rsidR="007106E7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Four</w:t>
            </w:r>
            <w:r>
              <w:rPr>
                <w:rFonts w:ascii="Comic Sans MS" w:hAnsi="Comic Sans MS"/>
                <w:b/>
              </w:rPr>
              <w:t xml:space="preserve"> (1%) </w:t>
            </w:r>
          </w:p>
          <w:p w:rsidR="00D52E1E" w:rsidRPr="003F32F1" w:rsidRDefault="00D52E1E" w:rsidP="000E2766">
            <w:pPr>
              <w:rPr>
                <w:rFonts w:ascii="Comic Sans MS" w:hAnsi="Comic Sans MS"/>
              </w:rPr>
            </w:pPr>
          </w:p>
        </w:tc>
      </w:tr>
      <w:tr w:rsidR="0027611F" w:rsidRPr="003F32F1" w:rsidTr="000E2766">
        <w:trPr>
          <w:trHeight w:val="728"/>
        </w:trPr>
        <w:tc>
          <w:tcPr>
            <w:tcW w:w="1668" w:type="dxa"/>
          </w:tcPr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9226" w:type="dxa"/>
            <w:gridSpan w:val="2"/>
          </w:tcPr>
          <w:p w:rsidR="008C3529" w:rsidRPr="008C3529" w:rsidRDefault="008C3529" w:rsidP="008C3529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="00892651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Cause &amp; Effect</w:t>
            </w:r>
            <w:r w:rsidR="00892651">
              <w:rPr>
                <w:rFonts w:ascii="Comic Sans MS" w:hAnsi="Comic Sans MS"/>
                <w:sz w:val="28"/>
                <w:szCs w:val="28"/>
              </w:rPr>
              <w:t xml:space="preserve"> , Motive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892651">
              <w:rPr>
                <w:rFonts w:ascii="Comic Sans MS" w:hAnsi="Comic Sans MS"/>
                <w:i/>
              </w:rPr>
              <w:t>Détente: Soviet initiatives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92651" w:rsidRPr="00892651">
              <w:rPr>
                <w:rFonts w:ascii="Comic Sans MS" w:hAnsi="Comic Sans MS"/>
                <w:i/>
              </w:rPr>
              <w:t>How did Détente benefit the East?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5A75CF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9</w:t>
            </w:r>
          </w:p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3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892651" w:rsidRPr="008C3529" w:rsidRDefault="00892651" w:rsidP="00892651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892651">
              <w:rPr>
                <w:rFonts w:ascii="Comic Sans MS" w:hAnsi="Comic Sans MS"/>
                <w:i/>
              </w:rPr>
              <w:t>Cause &amp; Effect</w:t>
            </w:r>
            <w:r>
              <w:rPr>
                <w:rFonts w:ascii="Comic Sans MS" w:hAnsi="Comic Sans MS"/>
                <w:i/>
              </w:rPr>
              <w:t>, Motive</w:t>
            </w:r>
          </w:p>
          <w:p w:rsidR="00892651" w:rsidRDefault="00892651" w:rsidP="00892651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892651" w:rsidRPr="00EC4E6B" w:rsidRDefault="00892651" w:rsidP="00892651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Détente: Western initiatives</w:t>
            </w:r>
          </w:p>
          <w:p w:rsidR="00892651" w:rsidRPr="00EC4E6B" w:rsidRDefault="00892651" w:rsidP="00892651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892651" w:rsidRPr="00A667BA" w:rsidRDefault="00892651" w:rsidP="00892651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Pr="00892651">
              <w:rPr>
                <w:rFonts w:ascii="Comic Sans MS" w:hAnsi="Comic Sans MS"/>
                <w:i/>
              </w:rPr>
              <w:t xml:space="preserve">How did Détente benefit the </w:t>
            </w:r>
            <w:r>
              <w:rPr>
                <w:rFonts w:ascii="Comic Sans MS" w:hAnsi="Comic Sans MS"/>
                <w:i/>
              </w:rPr>
              <w:t>We</w:t>
            </w:r>
            <w:r w:rsidRPr="00892651">
              <w:rPr>
                <w:rFonts w:ascii="Comic Sans MS" w:hAnsi="Comic Sans MS"/>
                <w:i/>
              </w:rPr>
              <w:t>st?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27611F" w:rsidRPr="003F32F1" w:rsidRDefault="0027611F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5A75C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27611F" w:rsidRPr="00135501" w:rsidRDefault="0027611F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</w:t>
            </w:r>
            <w:r w:rsidR="000F0003">
              <w:rPr>
                <w:rFonts w:ascii="Comic Sans MS" w:hAnsi="Comic Sans MS"/>
                <w:b/>
                <w:sz w:val="28"/>
                <w:szCs w:val="28"/>
              </w:rPr>
              <w:t>esson 3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92FEF">
              <w:rPr>
                <w:rFonts w:ascii="Comic Sans MS" w:hAnsi="Comic Sans MS"/>
                <w:i/>
              </w:rPr>
              <w:t>Contestability</w:t>
            </w:r>
          </w:p>
          <w:p w:rsidR="008C3529" w:rsidRDefault="008C3529" w:rsidP="00333F59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3F219E" w:rsidRPr="00EC4E6B" w:rsidRDefault="003F219E" w:rsidP="003F219E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="00892651">
              <w:rPr>
                <w:rFonts w:ascii="Comic Sans MS" w:hAnsi="Comic Sans MS"/>
                <w:i/>
              </w:rPr>
              <w:t>Détente, a review</w:t>
            </w:r>
          </w:p>
          <w:p w:rsidR="00333F59" w:rsidRPr="00EC4E6B" w:rsidRDefault="00333F59" w:rsidP="00333F59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333F59" w:rsidRPr="00A667BA" w:rsidRDefault="00333F59" w:rsidP="00333F59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 w:rsidR="00892651">
              <w:rPr>
                <w:rFonts w:ascii="Comic Sans MS" w:hAnsi="Comic Sans MS"/>
              </w:rPr>
              <w:t>To what extent did Détente ease tensions during the Cold War?</w:t>
            </w:r>
          </w:p>
          <w:p w:rsidR="0027611F" w:rsidRPr="003F32F1" w:rsidRDefault="0027611F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27611F" w:rsidRPr="003F32F1" w:rsidTr="005A75CF">
        <w:trPr>
          <w:trHeight w:val="728"/>
        </w:trPr>
        <w:tc>
          <w:tcPr>
            <w:tcW w:w="1668" w:type="dxa"/>
            <w:shd w:val="clear" w:color="auto" w:fill="D9D9D9" w:themeFill="background1" w:themeFillShade="D9"/>
          </w:tcPr>
          <w:p w:rsidR="0027611F" w:rsidRPr="00135501" w:rsidRDefault="000F0003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  <w:r w:rsidR="0027611F" w:rsidRPr="00135501">
              <w:rPr>
                <w:rFonts w:ascii="Comic Sans MS" w:hAnsi="Comic Sans MS"/>
                <w:b/>
                <w:sz w:val="28"/>
                <w:szCs w:val="28"/>
              </w:rPr>
              <w:t>0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7D451F" w:rsidRPr="00F960E2" w:rsidRDefault="007D451F" w:rsidP="007D451F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i/>
              </w:rPr>
              <w:t>Cause &amp; Effect</w:t>
            </w:r>
          </w:p>
          <w:p w:rsidR="007D451F" w:rsidRDefault="007D451F" w:rsidP="007D451F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D451F" w:rsidRPr="00EC4E6B" w:rsidRDefault="007D451F" w:rsidP="007D451F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proofErr w:type="spellStart"/>
            <w:r>
              <w:rPr>
                <w:rFonts w:ascii="Comic Sans MS" w:hAnsi="Comic Sans MS"/>
                <w:i/>
              </w:rPr>
              <w:t>Ostpolitik</w:t>
            </w:r>
            <w:proofErr w:type="spellEnd"/>
            <w:r>
              <w:rPr>
                <w:rFonts w:ascii="Comic Sans MS" w:hAnsi="Comic Sans MS"/>
                <w:i/>
              </w:rPr>
              <w:t xml:space="preserve"> – A West German Initiative</w:t>
            </w:r>
          </w:p>
          <w:p w:rsidR="007D451F" w:rsidRPr="00EC4E6B" w:rsidRDefault="007D451F" w:rsidP="007D451F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D451F" w:rsidRPr="00A667BA" w:rsidRDefault="007D451F" w:rsidP="007D451F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and why did relations change within the western alliance?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D52E1E" w:rsidRPr="003F32F1" w:rsidRDefault="00D52E1E" w:rsidP="00E802D7">
            <w:pPr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</w:t>
            </w:r>
            <w:r>
              <w:rPr>
                <w:rFonts w:ascii="Comic Sans MS" w:hAnsi="Comic Sans MS"/>
                <w:b/>
                <w:sz w:val="28"/>
                <w:szCs w:val="28"/>
              </w:rPr>
              <w:t>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7D451F" w:rsidRPr="008C3529" w:rsidRDefault="007D451F" w:rsidP="007D451F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Pr="00D92FEF">
              <w:rPr>
                <w:rFonts w:ascii="Comic Sans MS" w:hAnsi="Comic Sans MS"/>
                <w:i/>
              </w:rPr>
              <w:t xml:space="preserve"> </w:t>
            </w:r>
          </w:p>
          <w:p w:rsidR="007D451F" w:rsidRDefault="007D451F" w:rsidP="007D451F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D451F" w:rsidRPr="00EC4E6B" w:rsidRDefault="007D451F" w:rsidP="007D451F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Assessment Period</w:t>
            </w:r>
          </w:p>
          <w:p w:rsidR="007D451F" w:rsidRPr="00EC4E6B" w:rsidRDefault="007D451F" w:rsidP="007D451F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D451F" w:rsidRPr="00A667BA" w:rsidRDefault="007D451F" w:rsidP="007D451F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  <w:i/>
              </w:rPr>
              <w:t xml:space="preserve">How well have I prepared for this? </w:t>
            </w:r>
            <w:r w:rsidRPr="00354827">
              <w:rPr>
                <w:rFonts w:ascii="Comic Sans MS" w:hAnsi="Comic Sans MS"/>
                <w:i/>
              </w:rPr>
              <w:sym w:font="Wingdings" w:char="F04A"/>
            </w:r>
          </w:p>
          <w:p w:rsidR="007D451F" w:rsidRDefault="007D451F" w:rsidP="00E802D7">
            <w:pPr>
              <w:rPr>
                <w:rFonts w:ascii="Comic Sans MS" w:hAnsi="Comic Sans MS"/>
                <w:b/>
                <w:sz w:val="28"/>
                <w:szCs w:val="28"/>
                <w:u w:val="single"/>
              </w:rPr>
            </w:pPr>
          </w:p>
          <w:p w:rsidR="00E802D7" w:rsidRDefault="00E802D7" w:rsidP="00E802D7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b/>
              </w:rPr>
              <w:t>TASK 9</w:t>
            </w:r>
            <w:r w:rsidRPr="00D643A6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Source Analysis Two (5</w:t>
            </w:r>
            <w:r w:rsidRPr="00712484">
              <w:rPr>
                <w:rFonts w:ascii="Comic Sans MS" w:hAnsi="Comic Sans MS"/>
                <w:b/>
              </w:rPr>
              <w:t>%)</w:t>
            </w:r>
          </w:p>
          <w:p w:rsidR="00D52E1E" w:rsidRPr="00712484" w:rsidRDefault="00D52E1E" w:rsidP="00D52E1E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7106E7" w:rsidRPr="00D643A6">
              <w:rPr>
                <w:rFonts w:ascii="Comic Sans MS" w:hAnsi="Comic Sans MS"/>
                <w:b/>
              </w:rPr>
              <w:t>TASK 1</w:t>
            </w:r>
            <w:r w:rsidR="007106E7">
              <w:rPr>
                <w:rFonts w:ascii="Comic Sans MS" w:hAnsi="Comic Sans MS"/>
                <w:b/>
              </w:rPr>
              <w:t>0</w:t>
            </w:r>
            <w:r w:rsidR="007106E7" w:rsidRPr="00D643A6">
              <w:rPr>
                <w:rFonts w:ascii="Comic Sans MS" w:hAnsi="Comic Sans MS"/>
                <w:b/>
              </w:rPr>
              <w:t>:</w:t>
            </w:r>
            <w:r w:rsidR="007106E7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Five</w:t>
            </w:r>
            <w:r>
              <w:rPr>
                <w:rFonts w:ascii="Comic Sans MS" w:hAnsi="Comic Sans MS"/>
                <w:b/>
              </w:rPr>
              <w:t xml:space="preserve"> (1%), Due: </w:t>
            </w:r>
            <w:r w:rsidR="00E802D7">
              <w:rPr>
                <w:rFonts w:ascii="Comic Sans MS" w:hAnsi="Comic Sans MS"/>
                <w:b/>
              </w:rPr>
              <w:t>Thurs</w:t>
            </w:r>
            <w:r>
              <w:rPr>
                <w:rFonts w:ascii="Comic Sans MS" w:hAnsi="Comic Sans MS"/>
                <w:b/>
              </w:rPr>
              <w:t>, Wk.10</w:t>
            </w:r>
            <w:r w:rsidR="00E802D7">
              <w:rPr>
                <w:rFonts w:ascii="Comic Sans MS" w:hAnsi="Comic Sans MS"/>
                <w:b/>
              </w:rPr>
              <w:t xml:space="preserve"> </w:t>
            </w:r>
          </w:p>
          <w:p w:rsidR="00D52E1E" w:rsidRPr="003F32F1" w:rsidRDefault="00D52E1E" w:rsidP="000E2766">
            <w:pPr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>Lesson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704DFA" w:rsidRPr="00F960E2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i/>
              </w:rPr>
              <w:t>Perspective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France – relations within the alliance</w:t>
            </w: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and why did relations change within the western alliance?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C846AA" w:rsidRPr="003F32F1" w:rsidRDefault="00C846AA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728"/>
        </w:trPr>
        <w:tc>
          <w:tcPr>
            <w:tcW w:w="1668" w:type="dxa"/>
          </w:tcPr>
          <w:p w:rsidR="00BA6796" w:rsidRDefault="00BA6796" w:rsidP="00BA6796">
            <w:pPr>
              <w:rPr>
                <w:rFonts w:ascii="Comic Sans MS" w:hAnsi="Comic Sans MS"/>
                <w:b/>
                <w:sz w:val="28"/>
                <w:szCs w:val="28"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Wk. 10</w:t>
            </w:r>
          </w:p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9226" w:type="dxa"/>
            <w:gridSpan w:val="2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226EDE">
              <w:rPr>
                <w:rFonts w:ascii="Comic Sans MS" w:hAnsi="Comic Sans MS"/>
                <w:i/>
              </w:rPr>
              <w:t>Cause and Effect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New Cold War: Afghanistan</w:t>
            </w: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What was the impact of the Soviet invasion?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C846AA" w:rsidRPr="003F32F1" w:rsidRDefault="00C846AA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C846AA" w:rsidRPr="00135501" w:rsidRDefault="00704DFA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  <w:r w:rsidR="00C846AA" w:rsidRPr="00135501"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Pr="00226EDE">
              <w:rPr>
                <w:rFonts w:ascii="Comic Sans MS" w:hAnsi="Comic Sans MS"/>
                <w:i/>
              </w:rPr>
              <w:t xml:space="preserve"> Cause and Effect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New Cold War: The Carter Doctrine</w:t>
            </w: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effective and justifiable was the US response?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C846AA" w:rsidRPr="003F32F1" w:rsidRDefault="00C846AA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846AA" w:rsidRPr="003F32F1" w:rsidTr="005A75CF">
        <w:trPr>
          <w:trHeight w:val="679"/>
        </w:trPr>
        <w:tc>
          <w:tcPr>
            <w:tcW w:w="1668" w:type="dxa"/>
            <w:shd w:val="clear" w:color="auto" w:fill="FFFFFF" w:themeFill="background1"/>
          </w:tcPr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>L</w:t>
            </w:r>
            <w:r>
              <w:rPr>
                <w:rFonts w:ascii="Comic Sans MS" w:hAnsi="Comic Sans MS"/>
                <w:b/>
                <w:sz w:val="28"/>
                <w:szCs w:val="28"/>
              </w:rPr>
              <w:t>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9226" w:type="dxa"/>
            <w:gridSpan w:val="2"/>
            <w:shd w:val="clear" w:color="auto" w:fill="FFFFFF" w:themeFill="background1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92FEF">
              <w:rPr>
                <w:rFonts w:ascii="Comic Sans MS" w:hAnsi="Comic Sans MS"/>
                <w:i/>
              </w:rPr>
              <w:t>Significance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New Cold War: The Reagan Doctrine</w:t>
            </w: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effective and justifiable was the US response?</w:t>
            </w:r>
            <w:r w:rsidRPr="00A667BA">
              <w:rPr>
                <w:rFonts w:ascii="Comic Sans MS" w:hAnsi="Comic Sans MS"/>
              </w:rPr>
              <w:t xml:space="preserve">  </w:t>
            </w:r>
          </w:p>
          <w:p w:rsidR="00C846AA" w:rsidRPr="003F32F1" w:rsidRDefault="00C846AA" w:rsidP="007D451F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679"/>
        </w:trPr>
        <w:tc>
          <w:tcPr>
            <w:tcW w:w="1668" w:type="dxa"/>
            <w:shd w:val="clear" w:color="auto" w:fill="D9D9D9" w:themeFill="background1" w:themeFillShade="D9"/>
          </w:tcPr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9226" w:type="dxa"/>
            <w:gridSpan w:val="2"/>
            <w:shd w:val="clear" w:color="auto" w:fill="D9D9D9" w:themeFill="background1" w:themeFillShade="D9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>:</w:t>
            </w:r>
            <w:r w:rsidRPr="00D92FEF">
              <w:rPr>
                <w:rFonts w:ascii="Comic Sans MS" w:hAnsi="Comic Sans MS"/>
                <w:i/>
              </w:rPr>
              <w:t xml:space="preserve"> Significance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>The New Cold War: Gerontocracy to Gorbachev</w:t>
            </w: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How important is leadership style to the outcome of events?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7D451F" w:rsidRDefault="007D451F" w:rsidP="00E802D7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E802D7" w:rsidRDefault="00E802D7" w:rsidP="00E802D7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802D7">
              <w:rPr>
                <w:rFonts w:ascii="Comic Sans MS" w:hAnsi="Comic Sans MS"/>
                <w:b/>
                <w:sz w:val="28"/>
                <w:szCs w:val="28"/>
              </w:rPr>
              <w:t>DUE: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643A6">
              <w:rPr>
                <w:rFonts w:ascii="Comic Sans MS" w:hAnsi="Comic Sans MS"/>
                <w:b/>
              </w:rPr>
              <w:t>TASK 1:</w:t>
            </w:r>
            <w:r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b/>
              </w:rPr>
              <w:t>Major Research</w:t>
            </w:r>
            <w:r w:rsidRPr="00712484">
              <w:rPr>
                <w:rFonts w:ascii="Comic Sans MS" w:hAnsi="Comic Sans MS"/>
                <w:b/>
              </w:rPr>
              <w:t xml:space="preserve"> Task</w:t>
            </w:r>
            <w:r>
              <w:rPr>
                <w:rFonts w:ascii="Comic Sans MS" w:hAnsi="Comic Sans MS"/>
                <w:b/>
              </w:rPr>
              <w:t xml:space="preserve"> (10%) </w:t>
            </w:r>
          </w:p>
          <w:p w:rsidR="00D52E1E" w:rsidRDefault="00D52E1E" w:rsidP="00D52E1E">
            <w:pPr>
              <w:rPr>
                <w:rFonts w:ascii="Comic Sans MS" w:hAnsi="Comic Sans MS"/>
                <w:b/>
              </w:rPr>
            </w:pPr>
            <w:r w:rsidRPr="00456130">
              <w:rPr>
                <w:rFonts w:ascii="Comic Sans MS" w:hAnsi="Comic Sans MS"/>
                <w:b/>
                <w:sz w:val="28"/>
                <w:szCs w:val="28"/>
                <w:u w:val="single"/>
              </w:rPr>
              <w:t>Assessment</w:t>
            </w:r>
            <w:r w:rsidRPr="00456130">
              <w:rPr>
                <w:rFonts w:ascii="Comic Sans MS" w:hAnsi="Comic Sans MS"/>
                <w:b/>
                <w:sz w:val="28"/>
                <w:szCs w:val="28"/>
              </w:rPr>
              <w:t>: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802D7">
              <w:rPr>
                <w:rFonts w:ascii="Comic Sans MS" w:hAnsi="Comic Sans MS"/>
                <w:b/>
                <w:sz w:val="28"/>
                <w:szCs w:val="28"/>
              </w:rPr>
              <w:t>DUE:</w:t>
            </w:r>
            <w:r w:rsidR="007106E7" w:rsidRPr="00D643A6">
              <w:rPr>
                <w:rFonts w:ascii="Comic Sans MS" w:hAnsi="Comic Sans MS"/>
                <w:b/>
              </w:rPr>
              <w:t xml:space="preserve"> TASK 1</w:t>
            </w:r>
            <w:r w:rsidR="007106E7">
              <w:rPr>
                <w:rFonts w:ascii="Comic Sans MS" w:hAnsi="Comic Sans MS"/>
                <w:b/>
              </w:rPr>
              <w:t>0</w:t>
            </w:r>
            <w:r w:rsidR="007106E7" w:rsidRPr="00D643A6">
              <w:rPr>
                <w:rFonts w:ascii="Comic Sans MS" w:hAnsi="Comic Sans MS"/>
                <w:b/>
              </w:rPr>
              <w:t>:</w:t>
            </w:r>
            <w:r w:rsidR="007106E7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712484">
              <w:rPr>
                <w:rFonts w:ascii="Comic Sans MS" w:hAnsi="Comic Sans MS"/>
                <w:b/>
              </w:rPr>
              <w:t>Reading Task</w:t>
            </w:r>
            <w:r>
              <w:rPr>
                <w:rFonts w:ascii="Comic Sans MS" w:hAnsi="Comic Sans MS"/>
                <w:b/>
              </w:rPr>
              <w:t xml:space="preserve"> </w:t>
            </w:r>
            <w:r w:rsidR="007106E7">
              <w:rPr>
                <w:rFonts w:ascii="Comic Sans MS" w:hAnsi="Comic Sans MS"/>
                <w:b/>
              </w:rPr>
              <w:t>Five</w:t>
            </w:r>
            <w:r>
              <w:rPr>
                <w:rFonts w:ascii="Comic Sans MS" w:hAnsi="Comic Sans MS"/>
                <w:b/>
              </w:rPr>
              <w:t xml:space="preserve"> (1%) </w:t>
            </w:r>
          </w:p>
          <w:p w:rsidR="00C846AA" w:rsidRPr="003F32F1" w:rsidRDefault="00C846AA" w:rsidP="000E2766">
            <w:pPr>
              <w:rPr>
                <w:rFonts w:ascii="Comic Sans MS" w:hAnsi="Comic Sans MS"/>
              </w:rPr>
            </w:pPr>
          </w:p>
        </w:tc>
      </w:tr>
      <w:tr w:rsidR="00C846AA" w:rsidRPr="003F32F1" w:rsidTr="000E2766">
        <w:trPr>
          <w:trHeight w:val="728"/>
        </w:trPr>
        <w:tc>
          <w:tcPr>
            <w:tcW w:w="1668" w:type="dxa"/>
          </w:tcPr>
          <w:p w:rsidR="00C846AA" w:rsidRPr="00135501" w:rsidRDefault="00C846AA" w:rsidP="000E2766">
            <w:pPr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z w:val="28"/>
                <w:szCs w:val="28"/>
              </w:rPr>
              <w:t>Lesson 4</w:t>
            </w:r>
            <w:r w:rsidRPr="00135501"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9226" w:type="dxa"/>
            <w:gridSpan w:val="2"/>
          </w:tcPr>
          <w:p w:rsidR="00704DFA" w:rsidRPr="008C3529" w:rsidRDefault="00704DFA" w:rsidP="00704DFA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Key Concept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92FEF">
              <w:rPr>
                <w:rFonts w:ascii="Comic Sans MS" w:hAnsi="Comic Sans MS"/>
                <w:i/>
              </w:rPr>
              <w:t>Motive</w:t>
            </w:r>
          </w:p>
          <w:p w:rsidR="00704DFA" w:rsidRDefault="00704DFA" w:rsidP="00704DFA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Topic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i/>
              </w:rPr>
              <w:t xml:space="preserve">Gorbachev and </w:t>
            </w:r>
            <w:proofErr w:type="spellStart"/>
            <w:r>
              <w:rPr>
                <w:rFonts w:ascii="Comic Sans MS" w:hAnsi="Comic Sans MS"/>
                <w:i/>
              </w:rPr>
              <w:t>Perestrioka</w:t>
            </w:r>
            <w:proofErr w:type="spellEnd"/>
          </w:p>
          <w:p w:rsidR="00704DFA" w:rsidRPr="00EC4E6B" w:rsidRDefault="00704DFA" w:rsidP="00704DFA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704DFA" w:rsidRPr="00A667BA" w:rsidRDefault="00704DFA" w:rsidP="00704DFA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Focus question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  <w:r w:rsidRPr="00EC4E6B">
              <w:rPr>
                <w:rFonts w:ascii="Comic Sans MS" w:hAnsi="Comic Sans MS"/>
                <w:i/>
              </w:rPr>
              <w:t xml:space="preserve"> </w:t>
            </w:r>
            <w:r>
              <w:rPr>
                <w:rFonts w:ascii="Comic Sans MS" w:hAnsi="Comic Sans MS"/>
              </w:rPr>
              <w:t>What were Gorbachev’s aims with the use of his perestroika policy?</w:t>
            </w:r>
            <w:r w:rsidRPr="00A667BA">
              <w:rPr>
                <w:rFonts w:ascii="Comic Sans MS" w:hAnsi="Comic Sans MS"/>
              </w:rPr>
              <w:t xml:space="preserve"> </w:t>
            </w:r>
          </w:p>
          <w:p w:rsidR="00C846AA" w:rsidRPr="007D451F" w:rsidRDefault="00C846AA" w:rsidP="007D451F">
            <w:pPr>
              <w:rPr>
                <w:rFonts w:ascii="Comic Sans MS" w:hAnsi="Comic Sans MS"/>
              </w:rPr>
            </w:pPr>
          </w:p>
        </w:tc>
      </w:tr>
    </w:tbl>
    <w:p w:rsidR="00C846AA" w:rsidRDefault="00C846AA" w:rsidP="005A75CF"/>
    <w:sectPr w:rsidR="00C846AA" w:rsidSect="00CB02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F09B6"/>
    <w:multiLevelType w:val="hybridMultilevel"/>
    <w:tmpl w:val="8FDA47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63F20"/>
    <w:multiLevelType w:val="hybridMultilevel"/>
    <w:tmpl w:val="814848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4F671F"/>
    <w:multiLevelType w:val="hybridMultilevel"/>
    <w:tmpl w:val="B706DB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251"/>
    <w:rsid w:val="0000292F"/>
    <w:rsid w:val="00020ACC"/>
    <w:rsid w:val="000D58DB"/>
    <w:rsid w:val="000E2766"/>
    <w:rsid w:val="000F0003"/>
    <w:rsid w:val="00135501"/>
    <w:rsid w:val="001D1951"/>
    <w:rsid w:val="001E6D23"/>
    <w:rsid w:val="002254A5"/>
    <w:rsid w:val="00256354"/>
    <w:rsid w:val="0027611F"/>
    <w:rsid w:val="00297740"/>
    <w:rsid w:val="002B1A5D"/>
    <w:rsid w:val="003128DF"/>
    <w:rsid w:val="00333F59"/>
    <w:rsid w:val="00360B0A"/>
    <w:rsid w:val="00393F67"/>
    <w:rsid w:val="003956C1"/>
    <w:rsid w:val="003F219E"/>
    <w:rsid w:val="003F32F1"/>
    <w:rsid w:val="00402268"/>
    <w:rsid w:val="0040464C"/>
    <w:rsid w:val="00456130"/>
    <w:rsid w:val="00483165"/>
    <w:rsid w:val="004E44EF"/>
    <w:rsid w:val="005538E0"/>
    <w:rsid w:val="005607C2"/>
    <w:rsid w:val="005A75CF"/>
    <w:rsid w:val="005B15D8"/>
    <w:rsid w:val="005C741A"/>
    <w:rsid w:val="005D5151"/>
    <w:rsid w:val="005E2477"/>
    <w:rsid w:val="00631587"/>
    <w:rsid w:val="006C3CD1"/>
    <w:rsid w:val="00704DFA"/>
    <w:rsid w:val="007106E7"/>
    <w:rsid w:val="00712484"/>
    <w:rsid w:val="00742941"/>
    <w:rsid w:val="007615FD"/>
    <w:rsid w:val="00792E16"/>
    <w:rsid w:val="007D451F"/>
    <w:rsid w:val="0087304C"/>
    <w:rsid w:val="00886AC1"/>
    <w:rsid w:val="00892651"/>
    <w:rsid w:val="0089579D"/>
    <w:rsid w:val="008B6262"/>
    <w:rsid w:val="008C3529"/>
    <w:rsid w:val="008D33D2"/>
    <w:rsid w:val="00916613"/>
    <w:rsid w:val="0097144C"/>
    <w:rsid w:val="009B7C85"/>
    <w:rsid w:val="00A076F3"/>
    <w:rsid w:val="00A568F7"/>
    <w:rsid w:val="00B909D7"/>
    <w:rsid w:val="00BA6796"/>
    <w:rsid w:val="00BD617D"/>
    <w:rsid w:val="00C846AA"/>
    <w:rsid w:val="00CB0251"/>
    <w:rsid w:val="00CD43D9"/>
    <w:rsid w:val="00D52E1E"/>
    <w:rsid w:val="00D643A6"/>
    <w:rsid w:val="00DD048B"/>
    <w:rsid w:val="00E32066"/>
    <w:rsid w:val="00E802D7"/>
    <w:rsid w:val="00EA2727"/>
    <w:rsid w:val="00F2315F"/>
    <w:rsid w:val="00F4492B"/>
    <w:rsid w:val="00F57EAF"/>
    <w:rsid w:val="00F960E2"/>
    <w:rsid w:val="00FF4AB1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AC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B02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4AB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643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43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AC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B02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4AB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643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43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D1E93-E1A6-4BF7-B583-5FFBAE63B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9C53FED0</Template>
  <TotalTime>1</TotalTime>
  <Pages>9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2017-01-18T07:30:00Z</cp:lastPrinted>
  <dcterms:created xsi:type="dcterms:W3CDTF">2017-02-02T01:48:00Z</dcterms:created>
  <dcterms:modified xsi:type="dcterms:W3CDTF">2017-02-02T01:48:00Z</dcterms:modified>
</cp:coreProperties>
</file>