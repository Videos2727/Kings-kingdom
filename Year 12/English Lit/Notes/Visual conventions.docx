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C0B110" w14:textId="302F3E93" w:rsidR="002027E4" w:rsidRPr="00054F84" w:rsidRDefault="00BE78FE" w:rsidP="00054F84">
      <w:pPr>
        <w:jc w:val="center"/>
        <w:rPr>
          <w:u w:val="single"/>
        </w:rPr>
      </w:pPr>
      <w:r w:rsidRPr="00054F84">
        <w:rPr>
          <w:u w:val="single"/>
        </w:rPr>
        <w:t>Visual conventions:</w:t>
      </w:r>
    </w:p>
    <w:p w14:paraId="09697FE9" w14:textId="77777777" w:rsidR="00F022E2" w:rsidRDefault="00F022E2" w:rsidP="00BE78FE">
      <w:pPr>
        <w:pStyle w:val="ListParagraph"/>
        <w:numPr>
          <w:ilvl w:val="0"/>
          <w:numId w:val="1"/>
        </w:numPr>
      </w:pPr>
      <w:r>
        <w:t>Angle</w:t>
      </w:r>
      <w:r>
        <w:t xml:space="preserve"> </w:t>
      </w:r>
    </w:p>
    <w:p w14:paraId="777E66B0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Body language</w:t>
      </w:r>
    </w:p>
    <w:p w14:paraId="587C52CF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Camera distance</w:t>
      </w:r>
    </w:p>
    <w:p w14:paraId="18548F7A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Colour</w:t>
      </w:r>
    </w:p>
    <w:p w14:paraId="1F8067FE" w14:textId="2F5CC013" w:rsidR="00BE78FE" w:rsidRDefault="00BE78FE" w:rsidP="00BE78FE">
      <w:pPr>
        <w:pStyle w:val="ListParagraph"/>
        <w:numPr>
          <w:ilvl w:val="0"/>
          <w:numId w:val="1"/>
        </w:numPr>
      </w:pPr>
      <w:r>
        <w:t>Costume and makeup</w:t>
      </w:r>
    </w:p>
    <w:p w14:paraId="27C83797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Composition and framing</w:t>
      </w:r>
    </w:p>
    <w:p w14:paraId="4EF0955C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Facial expression</w:t>
      </w:r>
    </w:p>
    <w:p w14:paraId="13C8837C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Focal points</w:t>
      </w:r>
    </w:p>
    <w:p w14:paraId="69ADFD78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Gaze</w:t>
      </w:r>
    </w:p>
    <w:p w14:paraId="214B1C49" w14:textId="42D2E6F5" w:rsidR="00BE78FE" w:rsidRDefault="00BE78FE" w:rsidP="00BE78FE">
      <w:pPr>
        <w:pStyle w:val="ListParagraph"/>
        <w:numPr>
          <w:ilvl w:val="0"/>
          <w:numId w:val="1"/>
        </w:numPr>
      </w:pPr>
      <w:r>
        <w:t>Gestures</w:t>
      </w:r>
    </w:p>
    <w:p w14:paraId="608844DD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Implied action</w:t>
      </w:r>
    </w:p>
    <w:p w14:paraId="1C6E0D84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Interaction of print and visual</w:t>
      </w:r>
    </w:p>
    <w:p w14:paraId="781F3D77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Juxtaposition</w:t>
      </w:r>
    </w:p>
    <w:p w14:paraId="5B7B42BB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Leading lines</w:t>
      </w:r>
    </w:p>
    <w:p w14:paraId="22BBDA73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Lighting</w:t>
      </w:r>
    </w:p>
    <w:p w14:paraId="0EAB7BB9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Positioning</w:t>
      </w:r>
    </w:p>
    <w:p w14:paraId="74AB3BE6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Rule of thirds</w:t>
      </w:r>
    </w:p>
    <w:p w14:paraId="06F1759B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Shot</w:t>
      </w:r>
    </w:p>
    <w:p w14:paraId="4C8CC68B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Subject matter</w:t>
      </w:r>
    </w:p>
    <w:p w14:paraId="7839633E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Symbolism</w:t>
      </w:r>
    </w:p>
    <w:p w14:paraId="106AFCF6" w14:textId="77777777" w:rsidR="00F022E2" w:rsidRDefault="00F022E2" w:rsidP="00F022E2">
      <w:pPr>
        <w:pStyle w:val="ListParagraph"/>
        <w:numPr>
          <w:ilvl w:val="0"/>
          <w:numId w:val="1"/>
        </w:numPr>
      </w:pPr>
      <w:r>
        <w:t>Written codes</w:t>
      </w:r>
    </w:p>
    <w:p w14:paraId="4FA99418" w14:textId="77777777" w:rsidR="00F022E2" w:rsidRDefault="00F022E2" w:rsidP="00F022E2">
      <w:pPr>
        <w:ind w:left="360"/>
      </w:pPr>
      <w:bookmarkStart w:id="0" w:name="_GoBack"/>
      <w:bookmarkEnd w:id="0"/>
    </w:p>
    <w:sectPr w:rsidR="00F02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269DF"/>
    <w:multiLevelType w:val="hybridMultilevel"/>
    <w:tmpl w:val="CAD835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491"/>
    <w:rsid w:val="00054F84"/>
    <w:rsid w:val="002027E4"/>
    <w:rsid w:val="00542491"/>
    <w:rsid w:val="00A62DE4"/>
    <w:rsid w:val="00BE78FE"/>
    <w:rsid w:val="00F0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85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8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E04B3F54</Template>
  <TotalTime>9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Treasure</dc:creator>
  <cp:keywords/>
  <dc:description/>
  <cp:lastModifiedBy>TREASURE Candice</cp:lastModifiedBy>
  <cp:revision>5</cp:revision>
  <dcterms:created xsi:type="dcterms:W3CDTF">2018-02-15T09:45:00Z</dcterms:created>
  <dcterms:modified xsi:type="dcterms:W3CDTF">2018-02-16T00:43:00Z</dcterms:modified>
</cp:coreProperties>
</file>