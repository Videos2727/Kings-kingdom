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Pr="004268C2" w:rsidRDefault="00825FE5" w:rsidP="004268C2">
      <w:pPr>
        <w:jc w:val="center"/>
        <w:rPr>
          <w:b/>
          <w:u w:val="single"/>
        </w:rPr>
      </w:pPr>
      <w:r w:rsidRPr="004268C2">
        <w:rPr>
          <w:b/>
          <w:u w:val="single"/>
        </w:rPr>
        <w:t>Saponification</w:t>
      </w:r>
      <w:bookmarkStart w:id="0" w:name="_GoBack"/>
      <w:bookmarkEnd w:id="0"/>
    </w:p>
    <w:p w:rsidR="00825FE5" w:rsidRDefault="00825FE5">
      <w:r>
        <w:rPr>
          <w:noProof/>
          <w:lang w:eastAsia="en-AU"/>
        </w:rPr>
        <w:drawing>
          <wp:inline distT="0" distB="0" distL="0" distR="0">
            <wp:extent cx="6738209" cy="3695700"/>
            <wp:effectExtent l="0" t="0" r="5715" b="0"/>
            <wp:docPr id="1" name="Picture 1" descr="https://i.pinimg.com/originals/4f/df/2a/4fdf2a065998113dcc0e71710cad1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4f/df/2a/4fdf2a065998113dcc0e71710cad173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351" cy="370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FE5" w:rsidRDefault="00825FE5"/>
    <w:p w:rsidR="00825FE5" w:rsidRDefault="004268C2">
      <w:r>
        <w:rPr>
          <w:noProof/>
          <w:lang w:eastAsia="en-AU"/>
        </w:rPr>
        <w:drawing>
          <wp:inline distT="0" distB="0" distL="0" distR="0" wp14:anchorId="3C69F76F" wp14:editId="0B233681">
            <wp:extent cx="6935286" cy="3248025"/>
            <wp:effectExtent l="0" t="0" r="0" b="0"/>
            <wp:docPr id="2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693" cy="326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FE5" w:rsidSect="004268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FE5"/>
    <w:rsid w:val="000541FF"/>
    <w:rsid w:val="004268C2"/>
    <w:rsid w:val="0082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247"/>
  <w15:chartTrackingRefBased/>
  <w15:docId w15:val="{4ECE84AD-7A2F-495E-9C49-6715B4BA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353205A3</Template>
  <TotalTime>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2020-06-30T04:59:00Z</dcterms:created>
  <dcterms:modified xsi:type="dcterms:W3CDTF">2020-06-30T05:01:00Z</dcterms:modified>
</cp:coreProperties>
</file>