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Default="00CE7ECC">
      <w:r>
        <w:rPr>
          <w:rFonts w:ascii="Arial" w:hAnsi="Arial" w:cs="Arial"/>
          <w:noProof/>
          <w:color w:val="FFFFFF"/>
          <w:sz w:val="20"/>
          <w:szCs w:val="20"/>
          <w:lang w:eastAsia="en-AU"/>
        </w:rPr>
        <w:drawing>
          <wp:inline distT="0" distB="0" distL="0" distR="0" wp14:anchorId="30DA2223" wp14:editId="48552282">
            <wp:extent cx="5930900" cy="4448175"/>
            <wp:effectExtent l="0" t="0" r="0" b="9525"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21" cy="4454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ECC" w:rsidRDefault="00CE7ECC">
      <w:r>
        <w:rPr>
          <w:rFonts w:ascii="Arial" w:hAnsi="Arial" w:cs="Arial"/>
          <w:noProof/>
          <w:color w:val="FFFFFF"/>
          <w:sz w:val="20"/>
          <w:szCs w:val="20"/>
          <w:lang w:eastAsia="en-AU"/>
        </w:rPr>
        <w:drawing>
          <wp:inline distT="0" distB="0" distL="0" distR="0">
            <wp:extent cx="5778500" cy="4333875"/>
            <wp:effectExtent l="0" t="0" r="0" b="9525"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244" cy="433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ECC" w:rsidRDefault="00CE7ECC">
      <w:r>
        <w:rPr>
          <w:rFonts w:ascii="Arial" w:hAnsi="Arial" w:cs="Arial"/>
          <w:noProof/>
          <w:color w:val="FFFFFF"/>
          <w:sz w:val="20"/>
          <w:szCs w:val="20"/>
          <w:lang w:eastAsia="en-AU"/>
        </w:rPr>
        <w:drawing>
          <wp:inline distT="0" distB="0" distL="0" distR="0">
            <wp:extent cx="6645910" cy="4984433"/>
            <wp:effectExtent l="0" t="0" r="2540" b="6985"/>
            <wp:docPr id="3" name="Picture 3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ECC" w:rsidRDefault="00733E4E">
      <w:r>
        <w:rPr>
          <w:rFonts w:ascii="Arial" w:hAnsi="Arial" w:cs="Arial"/>
          <w:noProof/>
          <w:color w:val="FFFFFF"/>
          <w:sz w:val="20"/>
          <w:szCs w:val="20"/>
          <w:lang w:eastAsia="en-AU"/>
        </w:rPr>
        <w:drawing>
          <wp:inline distT="0" distB="0" distL="0" distR="0" wp14:anchorId="48F79B76" wp14:editId="17BF71CF">
            <wp:extent cx="6645910" cy="1898045"/>
            <wp:effectExtent l="0" t="0" r="2540" b="0"/>
            <wp:docPr id="5" name="Picture 5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9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E7ECC" w:rsidRDefault="00CE7ECC"/>
    <w:sectPr w:rsidR="00CE7ECC" w:rsidSect="00CE7E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ECC"/>
    <w:rsid w:val="000541FF"/>
    <w:rsid w:val="00733E4E"/>
    <w:rsid w:val="00CE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2B7D5"/>
  <w15:chartTrackingRefBased/>
  <w15:docId w15:val="{FAD091C6-6099-4AB1-91B9-D2E2BCDE3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CA5AE88B</Template>
  <TotalTime>1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2</cp:revision>
  <dcterms:created xsi:type="dcterms:W3CDTF">2020-06-23T05:55:00Z</dcterms:created>
  <dcterms:modified xsi:type="dcterms:W3CDTF">2020-06-23T05:56:00Z</dcterms:modified>
</cp:coreProperties>
</file>