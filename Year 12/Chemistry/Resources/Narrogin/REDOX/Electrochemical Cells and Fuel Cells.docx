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6690" w:rsidRPr="00857CF0" w:rsidRDefault="00857CF0" w:rsidP="00857CF0">
      <w:pPr>
        <w:jc w:val="center"/>
        <w:rPr>
          <w:rFonts w:ascii="Arial" w:hAnsi="Arial" w:cs="Arial"/>
          <w:b/>
          <w:u w:val="single"/>
        </w:rPr>
      </w:pPr>
      <w:r w:rsidRPr="00857CF0">
        <w:rPr>
          <w:rFonts w:ascii="Arial" w:hAnsi="Arial" w:cs="Arial"/>
          <w:b/>
          <w:u w:val="single"/>
        </w:rPr>
        <w:t>Electrochemical Cells – examples</w:t>
      </w:r>
    </w:p>
    <w:p w:rsidR="00857CF0" w:rsidRDefault="00857CF0"/>
    <w:p w:rsidR="00857CF0" w:rsidRDefault="00857CF0" w:rsidP="00C67D5B">
      <w:pPr>
        <w:jc w:val="center"/>
      </w:pPr>
      <w:bookmarkStart w:id="0" w:name="_GoBack"/>
      <w:r>
        <w:rPr>
          <w:noProof/>
          <w:lang w:eastAsia="en-AU"/>
        </w:rPr>
        <w:drawing>
          <wp:inline distT="0" distB="0" distL="0" distR="0">
            <wp:extent cx="4201459" cy="3034298"/>
            <wp:effectExtent l="0" t="0" r="8890" b="0"/>
            <wp:docPr id="1" name="Picture 1" descr="Image result for electrochemical cel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electrochemical cell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647" cy="3034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857CF0" w:rsidRDefault="00857CF0"/>
    <w:p w:rsidR="00857CF0" w:rsidRDefault="00857CF0" w:rsidP="00C67D5B">
      <w:pPr>
        <w:jc w:val="center"/>
      </w:pPr>
      <w:r>
        <w:rPr>
          <w:noProof/>
          <w:lang w:eastAsia="en-AU"/>
        </w:rPr>
        <w:drawing>
          <wp:inline distT="0" distB="0" distL="0" distR="0">
            <wp:extent cx="4846955" cy="4745355"/>
            <wp:effectExtent l="0" t="0" r="0" b="0"/>
            <wp:docPr id="2" name="Picture 2" descr="Image result for electrochemical cel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electrochemical cell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955" cy="474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7CF0" w:rsidRDefault="00857CF0">
      <w:r>
        <w:br w:type="page"/>
      </w:r>
    </w:p>
    <w:p w:rsidR="00857CF0" w:rsidRDefault="00857CF0" w:rsidP="00C67D5B">
      <w:pPr>
        <w:jc w:val="center"/>
      </w:pPr>
      <w:r>
        <w:rPr>
          <w:noProof/>
          <w:lang w:eastAsia="en-AU"/>
        </w:rPr>
        <w:lastRenderedPageBreak/>
        <w:drawing>
          <wp:inline distT="0" distB="0" distL="0" distR="0">
            <wp:extent cx="3675530" cy="2398366"/>
            <wp:effectExtent l="0" t="0" r="1270" b="2540"/>
            <wp:docPr id="3" name="Picture 3" descr="Image result for electrochemical cel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electrochemical cell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5571" cy="2398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7CF0" w:rsidRPr="00857CF0" w:rsidRDefault="00857CF0" w:rsidP="00857CF0">
      <w:pPr>
        <w:jc w:val="center"/>
        <w:rPr>
          <w:rFonts w:ascii="Arial" w:hAnsi="Arial" w:cs="Arial"/>
          <w:b/>
          <w:u w:val="single"/>
        </w:rPr>
      </w:pPr>
      <w:r w:rsidRPr="00857CF0">
        <w:rPr>
          <w:rFonts w:ascii="Arial" w:hAnsi="Arial" w:cs="Arial"/>
          <w:b/>
          <w:u w:val="single"/>
        </w:rPr>
        <w:t>Fuel Cells</w:t>
      </w:r>
    </w:p>
    <w:p w:rsidR="00857CF0" w:rsidRDefault="00857CF0"/>
    <w:p w:rsidR="00857CF0" w:rsidRDefault="00857CF0" w:rsidP="00C67D5B">
      <w:pPr>
        <w:jc w:val="center"/>
      </w:pPr>
      <w:r>
        <w:rPr>
          <w:noProof/>
          <w:lang w:eastAsia="en-AU"/>
        </w:rPr>
        <w:drawing>
          <wp:inline distT="0" distB="0" distL="0" distR="0">
            <wp:extent cx="3305175" cy="2564130"/>
            <wp:effectExtent l="0" t="0" r="9525" b="7620"/>
            <wp:docPr id="4" name="Picture 4" descr="Image result for fuel cell electrochemical cel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 result for fuel cell electrochemical cell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7CF0" w:rsidRDefault="00857CF0"/>
    <w:p w:rsidR="00857CF0" w:rsidRDefault="00857CF0" w:rsidP="00C67D5B">
      <w:pPr>
        <w:jc w:val="center"/>
      </w:pPr>
      <w:r>
        <w:rPr>
          <w:noProof/>
          <w:lang w:eastAsia="en-AU"/>
        </w:rPr>
        <w:drawing>
          <wp:inline distT="0" distB="0" distL="0" distR="0" wp14:anchorId="3B86C6F5" wp14:editId="1E6BA425">
            <wp:extent cx="6078220" cy="3418840"/>
            <wp:effectExtent l="0" t="0" r="0" b="0"/>
            <wp:docPr id="5" name="Picture 5" descr="Image result for fuel cell electrochemical cel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fuel cell electrochemical cell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22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7CF0" w:rsidRDefault="00857CF0">
      <w:r>
        <w:br w:type="page"/>
      </w:r>
    </w:p>
    <w:p w:rsidR="00857CF0" w:rsidRDefault="00857CF0" w:rsidP="00C67D5B">
      <w:pPr>
        <w:jc w:val="center"/>
      </w:pPr>
      <w:r>
        <w:rPr>
          <w:noProof/>
          <w:lang w:eastAsia="en-AU"/>
        </w:rPr>
        <w:lastRenderedPageBreak/>
        <w:drawing>
          <wp:inline distT="0" distB="0" distL="0" distR="0">
            <wp:extent cx="4620640" cy="4793130"/>
            <wp:effectExtent l="0" t="0" r="8890" b="7620"/>
            <wp:docPr id="6" name="Picture 6" descr="Image result for fuel cell electrochemical cel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 result for fuel cell electrochemical cell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691" cy="4793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7CF0" w:rsidRDefault="00C67D5B" w:rsidP="00C67D5B">
      <w:pPr>
        <w:jc w:val="center"/>
      </w:pPr>
      <w:r>
        <w:rPr>
          <w:noProof/>
          <w:lang w:eastAsia="en-AU"/>
        </w:rPr>
        <w:drawing>
          <wp:inline distT="0" distB="0" distL="0" distR="0">
            <wp:extent cx="3514165" cy="3602243"/>
            <wp:effectExtent l="0" t="0" r="0" b="0"/>
            <wp:docPr id="7" name="Picture 7" descr="Image result for fuel cell electrochemical cel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 result for fuel cell electrochemical cell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083" cy="3602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7CF0" w:rsidRDefault="00857CF0"/>
    <w:sectPr w:rsidR="00857CF0" w:rsidSect="00857C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7CF0"/>
    <w:rsid w:val="005A6690"/>
    <w:rsid w:val="00857CF0"/>
    <w:rsid w:val="00C67D5B"/>
    <w:rsid w:val="00C85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857C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57CF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857C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57C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gif"/><Relationship Id="rId11" Type="http://schemas.openxmlformats.org/officeDocument/2006/relationships/image" Target="media/image7.jpeg"/><Relationship Id="rId5" Type="http://schemas.openxmlformats.org/officeDocument/2006/relationships/image" Target="media/image1.gif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7EC6ECC4</Template>
  <TotalTime>6</TotalTime>
  <Pages>3</Pages>
  <Words>5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JOHNSON John</dc:creator>
  <cp:lastModifiedBy>JOHNSON John</cp:lastModifiedBy>
  <cp:revision>2</cp:revision>
  <dcterms:created xsi:type="dcterms:W3CDTF">2018-03-27T06:54:00Z</dcterms:created>
  <dcterms:modified xsi:type="dcterms:W3CDTF">2018-03-27T07:00:00Z</dcterms:modified>
</cp:coreProperties>
</file>