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843D34">
      <w:bookmarkStart w:id="0" w:name="_GoBack"/>
      <w:r>
        <w:rPr>
          <w:noProof/>
          <w:lang w:eastAsia="en-AU"/>
        </w:rPr>
        <w:drawing>
          <wp:inline distT="0" distB="0" distL="0" distR="0" wp14:anchorId="48511E53" wp14:editId="37344E4C">
            <wp:extent cx="6462642" cy="5462546"/>
            <wp:effectExtent l="0" t="0" r="0" b="0"/>
            <wp:docPr id="1" name="Picture 1" descr="http://www.cn-battery.net/knowledge/types%20of%20batterie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n-battery.net/knowledge/types%20of%20batteries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371" cy="54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541FF" w:rsidSect="00843D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D34"/>
    <w:rsid w:val="000541FF"/>
    <w:rsid w:val="0084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A74E3-ACFA-4A00-9116-8F3F2648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CCED39C0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dcterms:created xsi:type="dcterms:W3CDTF">2019-05-02T01:58:00Z</dcterms:created>
  <dcterms:modified xsi:type="dcterms:W3CDTF">2019-05-02T02:01:00Z</dcterms:modified>
</cp:coreProperties>
</file>