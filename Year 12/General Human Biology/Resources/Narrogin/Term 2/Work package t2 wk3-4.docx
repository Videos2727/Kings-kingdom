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6619"/>
        <w:gridCol w:w="2124"/>
      </w:tblGrid>
      <w:tr w:rsidR="007D49F0" w:rsidRPr="007D49F0" w:rsidTr="00844269">
        <w:trPr>
          <w:trHeight w:val="555"/>
        </w:trPr>
        <w:tc>
          <w:tcPr>
            <w:tcW w:w="104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D49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Week 3 </w:t>
            </w:r>
          </w:p>
        </w:tc>
      </w:tr>
      <w:tr w:rsidR="007D49F0" w:rsidRPr="007D49F0" w:rsidTr="00844269">
        <w:trPr>
          <w:trHeight w:val="495"/>
        </w:trPr>
        <w:tc>
          <w:tcPr>
            <w:tcW w:w="17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D49F0">
            <w:pPr>
              <w:spacing w:after="0" w:line="240" w:lineRule="auto"/>
              <w:ind w:left="-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D49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Activities in order 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D49F0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Feedback - To submit/check work </w:t>
            </w:r>
          </w:p>
        </w:tc>
      </w:tr>
      <w:tr w:rsidR="00844269" w:rsidRPr="007D49F0" w:rsidTr="00844269">
        <w:trPr>
          <w:trHeight w:val="163"/>
        </w:trPr>
        <w:tc>
          <w:tcPr>
            <w:tcW w:w="1707" w:type="dxa"/>
            <w:vMerge w:val="restart"/>
            <w:tcBorders>
              <w:top w:val="nil"/>
              <w:left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44269" w:rsidRPr="007D49F0" w:rsidRDefault="00844269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 xml:space="preserve">Lesson 1 </w:t>
            </w:r>
            <w:r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AND 2 - Microscopes and bacteria</w:t>
            </w: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 </w:t>
            </w: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  <w:p w:rsidR="00844269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19" w:type="dxa"/>
            <w:vMerge w:val="restart"/>
            <w:tcBorders>
              <w:top w:val="nil"/>
              <w:left w:val="nil"/>
              <w:right w:val="single" w:sz="6" w:space="0" w:color="auto"/>
            </w:tcBorders>
            <w:shd w:val="clear" w:color="auto" w:fill="auto"/>
            <w:hideMark/>
          </w:tcPr>
          <w:p w:rsidR="00844269" w:rsidRPr="007D49F0" w:rsidRDefault="004854D5" w:rsidP="004854D5">
            <w:pPr>
              <w:spacing w:after="0" w:line="240" w:lineRule="auto"/>
              <w:ind w:left="17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Do pages 1-5 in Microscope Booklet. Take notes from the readings and do the questions.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44269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844269" w:rsidRPr="007D49F0" w:rsidTr="00844269">
        <w:trPr>
          <w:trHeight w:val="1635"/>
        </w:trPr>
        <w:tc>
          <w:tcPr>
            <w:tcW w:w="170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44269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  <w:tc>
          <w:tcPr>
            <w:tcW w:w="6619" w:type="dxa"/>
            <w:vMerge/>
            <w:tcBorders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844269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844269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7D49F0" w:rsidRPr="007D49F0" w:rsidTr="00844269">
        <w:trPr>
          <w:trHeight w:val="2940"/>
        </w:trPr>
        <w:tc>
          <w:tcPr>
            <w:tcW w:w="17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3 – </w:t>
            </w:r>
            <w:r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History of microscopes and timeline</w:t>
            </w:r>
          </w:p>
        </w:tc>
        <w:tc>
          <w:tcPr>
            <w:tcW w:w="66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4854D5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Read p11-14 in </w:t>
            </w:r>
            <w:proofErr w:type="spellStart"/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Miscroscope</w:t>
            </w:r>
            <w:proofErr w:type="spellEnd"/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 booklet and draw a timeline of the development of the microscope on lined paper (make sure it’s to scale!)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7D49F0" w:rsidRPr="007D49F0" w:rsidRDefault="007D49F0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7D49F0" w:rsidRPr="007D49F0" w:rsidTr="00844269">
        <w:trPr>
          <w:trHeight w:val="2940"/>
        </w:trPr>
        <w:tc>
          <w:tcPr>
            <w:tcW w:w="1707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4 –</w:t>
            </w:r>
            <w:r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 xml:space="preserve"> identifying things and calculating magnification</w:t>
            </w:r>
          </w:p>
        </w:tc>
        <w:tc>
          <w:tcPr>
            <w:tcW w:w="66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4854D5" w:rsidP="00844269">
            <w:pPr>
              <w:spacing w:after="0" w:line="240" w:lineRule="auto"/>
              <w:ind w:left="17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Do activities on p6-9 (you will need a calculator)</w:t>
            </w:r>
          </w:p>
        </w:tc>
        <w:tc>
          <w:tcPr>
            <w:tcW w:w="212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:rsidR="007D49F0" w:rsidRPr="007D49F0" w:rsidRDefault="00844269" w:rsidP="007D49F0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Return whole booklet for feedback</w:t>
            </w:r>
          </w:p>
        </w:tc>
      </w:tr>
    </w:tbl>
    <w:p w:rsidR="00844269" w:rsidRDefault="00844269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p w:rsidR="004854D5" w:rsidRDefault="004854D5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6660"/>
        <w:gridCol w:w="2130"/>
      </w:tblGrid>
      <w:tr w:rsidR="007D49F0" w:rsidRPr="007D49F0" w:rsidTr="00844269">
        <w:trPr>
          <w:trHeight w:val="555"/>
        </w:trPr>
        <w:tc>
          <w:tcPr>
            <w:tcW w:w="102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AB7A8A" w:rsidP="0084426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lang w:eastAsia="en-AU"/>
              </w:rPr>
              <w:t>Week 4</w:t>
            </w:r>
          </w:p>
        </w:tc>
      </w:tr>
      <w:tr w:rsidR="007D49F0" w:rsidRPr="007D49F0" w:rsidTr="00844269">
        <w:trPr>
          <w:trHeight w:val="495"/>
        </w:trPr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-12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Activities in order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Feedback - To submit/check work </w:t>
            </w:r>
          </w:p>
        </w:tc>
      </w:tr>
      <w:tr w:rsidR="007D49F0" w:rsidRPr="007D49F0" w:rsidTr="00844269">
        <w:trPr>
          <w:trHeight w:val="1350"/>
        </w:trPr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1 – Viruses</w:t>
            </w: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844269" w:rsidP="00844269">
            <w:pPr>
              <w:numPr>
                <w:ilvl w:val="0"/>
                <w:numId w:val="4"/>
              </w:numPr>
              <w:spacing w:after="0" w:line="240" w:lineRule="auto"/>
              <w:ind w:left="170" w:firstLine="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Do ‘viruses book’</w:t>
            </w:r>
            <w:r w:rsidR="007D49F0"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844269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Return for feedback</w:t>
            </w:r>
          </w:p>
        </w:tc>
      </w:tr>
      <w:tr w:rsidR="007D49F0" w:rsidRPr="007D49F0" w:rsidTr="00844269">
        <w:trPr>
          <w:trHeight w:val="1635"/>
        </w:trPr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2 -  Viruses – case study </w:t>
            </w: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numPr>
                <w:ilvl w:val="0"/>
                <w:numId w:val="5"/>
              </w:numPr>
              <w:spacing w:after="0" w:line="240" w:lineRule="auto"/>
              <w:ind w:left="170" w:firstLine="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p24 of disease booklet </w:t>
            </w:r>
          </w:p>
          <w:p w:rsidR="007D49F0" w:rsidRPr="007D49F0" w:rsidRDefault="007D49F0" w:rsidP="00844269">
            <w:pPr>
              <w:numPr>
                <w:ilvl w:val="0"/>
                <w:numId w:val="6"/>
              </w:numPr>
              <w:spacing w:after="0" w:line="240" w:lineRule="auto"/>
              <w:ind w:left="170" w:firstLine="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Page 18 and 19 of disease booklet 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7D49F0" w:rsidRPr="007D49F0" w:rsidTr="00AB7A8A">
        <w:trPr>
          <w:trHeight w:val="1247"/>
        </w:trPr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768F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3 – </w:t>
            </w:r>
            <w:r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Spanish flu</w:t>
            </w: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7768F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 xml:space="preserve">Read </w:t>
            </w:r>
            <w:r w:rsidR="007768F9"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  <w:t>article on Spanish flu and take notes.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</w:p>
        </w:tc>
      </w:tr>
      <w:tr w:rsidR="007D49F0" w:rsidRPr="007D49F0" w:rsidTr="00844269">
        <w:trPr>
          <w:trHeight w:val="2940"/>
        </w:trPr>
        <w:tc>
          <w:tcPr>
            <w:tcW w:w="141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b/>
                <w:bCs/>
                <w:lang w:eastAsia="en-AU"/>
              </w:rPr>
              <w:t>Lesson 4 – Coronavirus vs Spanish flu</w:t>
            </w:r>
          </w:p>
        </w:tc>
        <w:tc>
          <w:tcPr>
            <w:tcW w:w="666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  <w:p w:rsidR="007D49F0" w:rsidRPr="007D49F0" w:rsidRDefault="007D49F0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lang w:eastAsia="en-AU"/>
              </w:rPr>
              <w:t>Create two Venn diagrams comparing the Spanish flu to coronavirus:  </w:t>
            </w:r>
          </w:p>
          <w:p w:rsidR="007D49F0" w:rsidRPr="007D49F0" w:rsidRDefault="007D49F0" w:rsidP="00844269">
            <w:pPr>
              <w:numPr>
                <w:ilvl w:val="0"/>
                <w:numId w:val="10"/>
              </w:numPr>
              <w:spacing w:after="0" w:line="240" w:lineRule="auto"/>
              <w:ind w:left="170" w:firstLine="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Compare the actual virus (shape, type, symptoms, death rate etc.</w:t>
            </w:r>
            <w:r w:rsidR="00AB7A8A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 xml:space="preserve"> – may need to google extra info if you can</w:t>
            </w:r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) </w:t>
            </w:r>
          </w:p>
          <w:p w:rsidR="007D49F0" w:rsidRPr="007D49F0" w:rsidRDefault="007D49F0" w:rsidP="00844269">
            <w:pPr>
              <w:numPr>
                <w:ilvl w:val="0"/>
                <w:numId w:val="10"/>
              </w:numPr>
              <w:spacing w:after="0" w:line="240" w:lineRule="auto"/>
              <w:ind w:left="170" w:firstLine="0"/>
              <w:textAlignment w:val="baseline"/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</w:pPr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Compare the responses and treatments (e.g. quarantine, medicines, </w:t>
            </w:r>
            <w:proofErr w:type="spellStart"/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etc</w:t>
            </w:r>
            <w:proofErr w:type="spellEnd"/>
            <w:r w:rsidRPr="007D49F0">
              <w:rPr>
                <w:rFonts w:ascii="Franklin Gothic Book" w:eastAsia="Times New Roman" w:hAnsi="Franklin Gothic Book" w:cs="Segoe UI"/>
                <w:sz w:val="24"/>
                <w:szCs w:val="24"/>
                <w:lang w:eastAsia="en-AU"/>
              </w:rPr>
              <w:t>) </w:t>
            </w:r>
          </w:p>
        </w:tc>
        <w:tc>
          <w:tcPr>
            <w:tcW w:w="211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:rsidR="007D49F0" w:rsidRPr="007D49F0" w:rsidRDefault="00844269" w:rsidP="00844269">
            <w:pPr>
              <w:spacing w:after="0" w:line="240" w:lineRule="auto"/>
              <w:ind w:left="170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n-AU"/>
              </w:rPr>
            </w:pPr>
            <w:r>
              <w:rPr>
                <w:rFonts w:ascii="Franklin Gothic Book" w:eastAsia="Times New Roman" w:hAnsi="Franklin Gothic Book" w:cs="Segoe UI"/>
                <w:lang w:eastAsia="en-AU"/>
              </w:rPr>
              <w:t>Submit Venn Diagram</w:t>
            </w:r>
            <w:r w:rsidR="007D49F0" w:rsidRPr="007D49F0">
              <w:rPr>
                <w:rFonts w:ascii="Franklin Gothic Book" w:eastAsia="Times New Roman" w:hAnsi="Franklin Gothic Book" w:cs="Segoe UI"/>
                <w:lang w:eastAsia="en-AU"/>
              </w:rPr>
              <w:t> </w:t>
            </w:r>
          </w:p>
        </w:tc>
      </w:tr>
    </w:tbl>
    <w:p w:rsidR="00AB7A8A" w:rsidRDefault="00AB7A8A"/>
    <w:p w:rsidR="00AB7A8A" w:rsidRDefault="00AB7A8A">
      <w:r>
        <w:br w:type="page"/>
      </w:r>
    </w:p>
    <w:p w:rsidR="007D49F0" w:rsidRDefault="00AB7A8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Work Package </w:t>
      </w:r>
    </w:p>
    <w:p w:rsidR="00AB7A8A" w:rsidRDefault="00AB7A8A">
      <w:pPr>
        <w:rPr>
          <w:sz w:val="36"/>
          <w:szCs w:val="36"/>
        </w:rPr>
      </w:pPr>
      <w:r>
        <w:rPr>
          <w:sz w:val="36"/>
          <w:szCs w:val="36"/>
        </w:rPr>
        <w:t>General 11 Human Biology</w:t>
      </w:r>
    </w:p>
    <w:p w:rsidR="00AB7A8A" w:rsidRDefault="00AB7A8A">
      <w:pPr>
        <w:rPr>
          <w:sz w:val="36"/>
          <w:szCs w:val="36"/>
        </w:rPr>
      </w:pPr>
      <w:r>
        <w:rPr>
          <w:sz w:val="36"/>
          <w:szCs w:val="36"/>
        </w:rPr>
        <w:t>Term 2 Weeks 3-4</w:t>
      </w:r>
    </w:p>
    <w:p w:rsidR="00AB7A8A" w:rsidRDefault="00AB7A8A">
      <w:pPr>
        <w:rPr>
          <w:sz w:val="36"/>
          <w:szCs w:val="36"/>
        </w:rPr>
      </w:pPr>
    </w:p>
    <w:p w:rsidR="00AB7A8A" w:rsidRDefault="00AB7A8A">
      <w:pPr>
        <w:rPr>
          <w:sz w:val="28"/>
          <w:szCs w:val="28"/>
        </w:rPr>
      </w:pPr>
      <w:r>
        <w:rPr>
          <w:sz w:val="28"/>
          <w:szCs w:val="28"/>
        </w:rPr>
        <w:t>Includes:</w:t>
      </w:r>
    </w:p>
    <w:p w:rsidR="00AB7A8A" w:rsidRPr="00AB7A8A" w:rsidRDefault="00AB7A8A" w:rsidP="00AB7A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Weekly lesson-by-lesson overview</w:t>
      </w:r>
    </w:p>
    <w:p w:rsidR="00AB7A8A" w:rsidRDefault="00AB7A8A" w:rsidP="00AB7A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Microscopes booklet</w:t>
      </w:r>
    </w:p>
    <w:p w:rsidR="00AB7A8A" w:rsidRDefault="00AB7A8A" w:rsidP="00AB7A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Viruses booklet</w:t>
      </w:r>
    </w:p>
    <w:p w:rsidR="00AB7A8A" w:rsidRDefault="00AB7A8A" w:rsidP="00AB7A8A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Spanish Flu article</w:t>
      </w:r>
    </w:p>
    <w:p w:rsidR="00AB7A8A" w:rsidRDefault="00AB7A8A" w:rsidP="00AB7A8A">
      <w:pPr>
        <w:rPr>
          <w:sz w:val="28"/>
          <w:szCs w:val="28"/>
        </w:rPr>
      </w:pPr>
    </w:p>
    <w:p w:rsidR="00AB7A8A" w:rsidRDefault="00AB7A8A" w:rsidP="00AB7A8A">
      <w:pPr>
        <w:rPr>
          <w:sz w:val="28"/>
          <w:szCs w:val="28"/>
        </w:rPr>
      </w:pPr>
      <w:r>
        <w:rPr>
          <w:sz w:val="28"/>
          <w:szCs w:val="28"/>
        </w:rPr>
        <w:t xml:space="preserve">Instructions: work through as per the weekly overview. Please e-mail with any questions – </w:t>
      </w:r>
      <w:hyperlink r:id="rId5" w:history="1">
        <w:r w:rsidRPr="009623E0">
          <w:rPr>
            <w:rStyle w:val="Hyperlink"/>
            <w:sz w:val="28"/>
            <w:szCs w:val="28"/>
          </w:rPr>
          <w:t>natalie.edwards2@education.wa.edu.au</w:t>
        </w:r>
      </w:hyperlink>
    </w:p>
    <w:p w:rsidR="00AB7A8A" w:rsidRPr="00AB7A8A" w:rsidRDefault="00AB7A8A" w:rsidP="00AB7A8A">
      <w:pPr>
        <w:rPr>
          <w:sz w:val="28"/>
          <w:szCs w:val="28"/>
        </w:rPr>
      </w:pPr>
      <w:r>
        <w:rPr>
          <w:sz w:val="28"/>
          <w:szCs w:val="28"/>
        </w:rPr>
        <w:t xml:space="preserve">Note: upon return to school you will need to do an assessed validation on your microscope skills (4%). </w:t>
      </w:r>
      <w:bookmarkStart w:id="0" w:name="_GoBack"/>
      <w:bookmarkEnd w:id="0"/>
    </w:p>
    <w:sectPr w:rsidR="00AB7A8A" w:rsidRPr="00AB7A8A" w:rsidSect="007D49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6D1"/>
    <w:multiLevelType w:val="multilevel"/>
    <w:tmpl w:val="F63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B52F9"/>
    <w:multiLevelType w:val="multilevel"/>
    <w:tmpl w:val="DD1C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C2BF0"/>
    <w:multiLevelType w:val="multilevel"/>
    <w:tmpl w:val="8E049D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4053D"/>
    <w:multiLevelType w:val="multilevel"/>
    <w:tmpl w:val="27D697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A13F3"/>
    <w:multiLevelType w:val="multilevel"/>
    <w:tmpl w:val="0ED08B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63FE8"/>
    <w:multiLevelType w:val="multilevel"/>
    <w:tmpl w:val="C50ABB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106B23"/>
    <w:multiLevelType w:val="multilevel"/>
    <w:tmpl w:val="CD34E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B61D6A"/>
    <w:multiLevelType w:val="multilevel"/>
    <w:tmpl w:val="5AEEB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016F28"/>
    <w:multiLevelType w:val="hybridMultilevel"/>
    <w:tmpl w:val="6900A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53441"/>
    <w:multiLevelType w:val="multilevel"/>
    <w:tmpl w:val="B8B4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E16051"/>
    <w:multiLevelType w:val="multilevel"/>
    <w:tmpl w:val="B4EEAF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0"/>
  </w:num>
  <w:num w:numId="7">
    <w:abstractNumId w:val="9"/>
  </w:num>
  <w:num w:numId="8">
    <w:abstractNumId w:val="7"/>
  </w:num>
  <w:num w:numId="9">
    <w:abstractNumId w:val="5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9F0"/>
    <w:rsid w:val="004854D5"/>
    <w:rsid w:val="007768F9"/>
    <w:rsid w:val="007D49F0"/>
    <w:rsid w:val="00844269"/>
    <w:rsid w:val="00AB7A8A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28814"/>
  <w15:chartTrackingRefBased/>
  <w15:docId w15:val="{D61FC005-86AB-4D6A-BBCA-84D23D0B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A8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7A8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19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9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8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0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9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7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0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9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0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8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6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talie.edwards2@education.wa.edu.a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4C652127</Template>
  <TotalTime>41</TotalTime>
  <Pages>3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2020-05-07T03:38:00Z</dcterms:created>
  <dcterms:modified xsi:type="dcterms:W3CDTF">2020-05-07T08:50:00Z</dcterms:modified>
</cp:coreProperties>
</file>