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D79" w:rsidRDefault="006D6D79" w:rsidP="00780875">
      <w:pPr>
        <w:rPr>
          <w:rFonts w:ascii="Calibri" w:hAnsi="Calibri" w:cs="Calibri"/>
          <w:color w:val="000000"/>
          <w:shd w:val="clear" w:color="auto" w:fill="FFFFFF"/>
        </w:rPr>
      </w:pPr>
      <w:hyperlink r:id="rId5" w:history="1">
        <w:r w:rsidRPr="007822FE">
          <w:rPr>
            <w:rStyle w:val="Hyperlink"/>
            <w:rFonts w:ascii="Calibri" w:hAnsi="Calibri" w:cs="Calibri"/>
            <w:shd w:val="clear" w:color="auto" w:fill="FFFFFF"/>
          </w:rPr>
          <w:t>https://ed.ted.com/lessons/how-does-the-immune-system-work-emma-bryce#watch</w:t>
        </w:r>
      </w:hyperlink>
      <w:r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:rsidR="00A01705" w:rsidRPr="00A01705" w:rsidRDefault="00A01705" w:rsidP="00780875">
      <w:pPr>
        <w:rPr>
          <w:b/>
        </w:rPr>
      </w:pPr>
      <w:r w:rsidRPr="00A01705">
        <w:rPr>
          <w:b/>
        </w:rPr>
        <w:t>Immune system video questions</w:t>
      </w:r>
    </w:p>
    <w:p w:rsidR="008B6BC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>White blood cells are called _______________________</w:t>
      </w:r>
      <w:bookmarkStart w:id="0" w:name="_GoBack"/>
      <w:bookmarkEnd w:id="0"/>
    </w:p>
    <w:p w:rsidR="0078087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>What does the lymphatic system do? ____________________________________________________________________________________________________________________________________________</w:t>
      </w:r>
    </w:p>
    <w:p w:rsidR="0078087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>Signs of foreign bodies are _________________________ found on the surface</w:t>
      </w:r>
    </w:p>
    <w:p w:rsidR="0078087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>How long does it take for the immune response to start? _____________________</w:t>
      </w:r>
    </w:p>
    <w:p w:rsidR="0078087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>The two main groups are ______________________ and _________________________</w:t>
      </w:r>
    </w:p>
    <w:p w:rsidR="0078087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 xml:space="preserve">Phagocytes ________________ foreign cells. Once they know what antigen was present they transmit this info to the ________________________ </w:t>
      </w:r>
    </w:p>
    <w:p w:rsidR="0078087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>Leukocytes produce _______________________</w:t>
      </w:r>
    </w:p>
    <w:p w:rsidR="0078087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>All antigens have the same antibody True/False</w:t>
      </w:r>
    </w:p>
    <w:p w:rsidR="0078087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>High temperatures help the immune system because ____________________________________________________________________</w:t>
      </w:r>
    </w:p>
    <w:p w:rsidR="00780875" w:rsidRDefault="00780875" w:rsidP="00A01705">
      <w:pPr>
        <w:pStyle w:val="ListParagraph"/>
        <w:numPr>
          <w:ilvl w:val="0"/>
          <w:numId w:val="1"/>
        </w:numPr>
        <w:spacing w:line="360" w:lineRule="auto"/>
      </w:pPr>
      <w:r>
        <w:t>Long-term immunity relies on ______________________________________</w:t>
      </w:r>
    </w:p>
    <w:p w:rsidR="00A01705" w:rsidRDefault="00A01705" w:rsidP="00A01705">
      <w:pPr>
        <w:spacing w:line="360" w:lineRule="auto"/>
      </w:pPr>
    </w:p>
    <w:p w:rsidR="00A01705" w:rsidRDefault="00A01705" w:rsidP="00A01705">
      <w:pPr>
        <w:spacing w:line="360" w:lineRule="auto"/>
      </w:pPr>
    </w:p>
    <w:p w:rsidR="00A01705" w:rsidRPr="00A01705" w:rsidRDefault="00A01705" w:rsidP="00A01705">
      <w:pPr>
        <w:spacing w:line="360" w:lineRule="auto"/>
        <w:rPr>
          <w:b/>
        </w:rPr>
      </w:pPr>
      <w:r w:rsidRPr="00A01705">
        <w:rPr>
          <w:b/>
        </w:rPr>
        <w:t>Immune system video questions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>White blood cells are called _______________________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>What does the lymphatic system do? ____________________________________________________________________________________________________________________________________________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>Signs of foreign bodies are _________________________ found on the surface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>How long does it take for the immune response to start? _____________________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>The two main groups are ______________________ and _________________________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 xml:space="preserve">Phagocytes ________________ foreign cells. Once they know what antigen was present they transmit this info to the ________________________ 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>Leukocytes produce _______________________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>All antigens have the same antibody True/False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>High temperatures help the immune system because ____________________________________________________________________</w:t>
      </w:r>
    </w:p>
    <w:p w:rsidR="00A01705" w:rsidRDefault="00A01705" w:rsidP="00A01705">
      <w:pPr>
        <w:pStyle w:val="ListParagraph"/>
        <w:numPr>
          <w:ilvl w:val="0"/>
          <w:numId w:val="2"/>
        </w:numPr>
        <w:spacing w:line="360" w:lineRule="auto"/>
      </w:pPr>
      <w:r>
        <w:t>Long-term immunity relies on ______________________________________</w:t>
      </w:r>
    </w:p>
    <w:p w:rsidR="00A01705" w:rsidRDefault="00A01705" w:rsidP="00A01705"/>
    <w:sectPr w:rsidR="00A01705" w:rsidSect="00A017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22757"/>
    <w:multiLevelType w:val="hybridMultilevel"/>
    <w:tmpl w:val="D89EDC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77F4F"/>
    <w:multiLevelType w:val="hybridMultilevel"/>
    <w:tmpl w:val="D89EDC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875"/>
    <w:rsid w:val="006D6D79"/>
    <w:rsid w:val="00780875"/>
    <w:rsid w:val="00A01705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65EC"/>
  <w15:chartTrackingRefBased/>
  <w15:docId w15:val="{8D5DBB93-7D77-44A3-AE30-A272F108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6D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.ted.com/lessons/how-does-the-immune-system-work-emma-bryce#wat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CABF9510</Template>
  <TotalTime>9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2020-05-25T09:16:00Z</dcterms:created>
  <dcterms:modified xsi:type="dcterms:W3CDTF">2020-05-27T09:35:00Z</dcterms:modified>
</cp:coreProperties>
</file>