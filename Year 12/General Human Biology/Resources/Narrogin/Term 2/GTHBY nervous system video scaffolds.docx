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0908DB" w14:textId="0E5E9766" w:rsidR="00FA2A8C" w:rsidRPr="00FA2A8C" w:rsidRDefault="00FA2A8C" w:rsidP="005A4A9A">
      <w:pPr>
        <w:rPr>
          <w:b/>
        </w:rPr>
      </w:pPr>
      <w:r w:rsidRPr="00FA2A8C">
        <w:rPr>
          <w:b/>
        </w:rPr>
        <w:t>Nervous system – crash course video worksheets                     Name __________________________________</w:t>
      </w:r>
    </w:p>
    <w:p w14:paraId="052617F9" w14:textId="77777777" w:rsidR="00FA2A8C" w:rsidRDefault="00FA2A8C" w:rsidP="00FA2A8C">
      <w:pPr>
        <w:pStyle w:val="ListParagraph"/>
      </w:pPr>
    </w:p>
    <w:p w14:paraId="560F0352" w14:textId="4CA58682" w:rsidR="004C05CE" w:rsidRDefault="005A4A9A" w:rsidP="005A4A9A">
      <w:pPr>
        <w:pStyle w:val="ListParagraph"/>
        <w:numPr>
          <w:ilvl w:val="0"/>
          <w:numId w:val="1"/>
        </w:numPr>
      </w:pPr>
      <w:r>
        <w:t>What are the three main processes in the nervous system?</w:t>
      </w:r>
    </w:p>
    <w:p w14:paraId="0CAFE330" w14:textId="77777777" w:rsidR="00FA2A8C" w:rsidRDefault="00FA2A8C" w:rsidP="00FA2A8C">
      <w:pPr>
        <w:pStyle w:val="ListParagraph"/>
      </w:pPr>
    </w:p>
    <w:p w14:paraId="1A8098A4" w14:textId="526C820D" w:rsidR="005A4A9A" w:rsidRDefault="005A4A9A" w:rsidP="005A4A9A">
      <w:pPr>
        <w:pStyle w:val="ListParagraph"/>
      </w:pPr>
      <w:r>
        <w:t>______________________</w:t>
      </w:r>
      <w:r>
        <w:rPr>
          <w:rFonts w:cstheme="minorHAnsi"/>
        </w:rPr>
        <w:t>→</w:t>
      </w:r>
      <w:r>
        <w:t>______________________</w:t>
      </w:r>
      <w:r>
        <w:rPr>
          <w:rFonts w:cstheme="minorHAnsi"/>
        </w:rPr>
        <w:t>→</w:t>
      </w:r>
      <w:r>
        <w:t>______________________</w:t>
      </w:r>
    </w:p>
    <w:p w14:paraId="6BDD0E75" w14:textId="77777777" w:rsidR="005A4A9A" w:rsidRDefault="005A4A9A" w:rsidP="005A4A9A">
      <w:pPr>
        <w:pStyle w:val="ListParagraph"/>
      </w:pPr>
    </w:p>
    <w:p w14:paraId="3BD1827A" w14:textId="467751FC" w:rsidR="005A4A9A" w:rsidRDefault="00640571" w:rsidP="005A4A9A">
      <w:pPr>
        <w:pStyle w:val="ListParagraph"/>
        <w:numPr>
          <w:ilvl w:val="0"/>
          <w:numId w:val="1"/>
        </w:numPr>
      </w:pPr>
      <w:r>
        <w:rPr>
          <w:noProof/>
          <w:lang w:eastAsia="en-AU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1B229B89" wp14:editId="0C5B418B">
                <wp:simplePos x="0" y="0"/>
                <wp:positionH relativeFrom="column">
                  <wp:posOffset>4316095</wp:posOffset>
                </wp:positionH>
                <wp:positionV relativeFrom="paragraph">
                  <wp:posOffset>3103245</wp:posOffset>
                </wp:positionV>
                <wp:extent cx="976845" cy="365125"/>
                <wp:effectExtent l="57150" t="57150" r="33020" b="73025"/>
                <wp:wrapNone/>
                <wp:docPr id="42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976845" cy="365125"/>
                      </w14:xfrm>
                    </w14:contentPart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2AF2CD0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2" o:spid="_x0000_s1026" type="#_x0000_t75" style="position:absolute;margin-left:338.45pt;margin-top:242.95pt;width:79.7pt;height:31.5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">
                <v:imagedata r:id="rId9" o:title="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6A2EFDF6" wp14:editId="4F0BDCE9">
                <wp:simplePos x="0" y="0"/>
                <wp:positionH relativeFrom="column">
                  <wp:posOffset>3067050</wp:posOffset>
                </wp:positionH>
                <wp:positionV relativeFrom="paragraph">
                  <wp:posOffset>3442335</wp:posOffset>
                </wp:positionV>
                <wp:extent cx="1492250" cy="1404620"/>
                <wp:effectExtent l="0" t="0" r="12700" b="13970"/>
                <wp:wrapSquare wrapText="bothSides"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22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412E28" w14:textId="62295B47" w:rsidR="00640571" w:rsidRDefault="00640571" w:rsidP="00640571">
                            <w:r>
                              <w:t>S_____________</w:t>
                            </w:r>
                          </w:p>
                          <w:p w14:paraId="679FAC53" w14:textId="73A2DDD1" w:rsidR="00640571" w:rsidRDefault="00640571" w:rsidP="00640571"/>
                          <w:p w14:paraId="4A2489D2" w14:textId="76C81088" w:rsidR="00640571" w:rsidRDefault="00640571" w:rsidP="00640571"/>
                          <w:p w14:paraId="742F2A0A" w14:textId="77777777" w:rsidR="00640571" w:rsidRDefault="00640571" w:rsidP="0064057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A2EFDF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41.5pt;margin-top:271.05pt;width:117.5pt;height:110.6pt;z-index:2516910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">
                <v:textbox style="mso-fit-shape-to-text:t">
                  <w:txbxContent>
                    <w:p w14:paraId="43412E28" w14:textId="62295B47" w:rsidR="00640571" w:rsidRDefault="00640571" w:rsidP="00640571">
                      <w:r>
                        <w:t>S_____________</w:t>
                      </w:r>
                    </w:p>
                    <w:p w14:paraId="679FAC53" w14:textId="73A2DDD1" w:rsidR="00640571" w:rsidRDefault="00640571" w:rsidP="00640571"/>
                    <w:p w14:paraId="4A2489D2" w14:textId="76C81088" w:rsidR="00640571" w:rsidRDefault="00640571" w:rsidP="00640571"/>
                    <w:p w14:paraId="742F2A0A" w14:textId="77777777" w:rsidR="00640571" w:rsidRDefault="00640571" w:rsidP="00640571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1A51DC11" wp14:editId="695A4722">
                <wp:simplePos x="0" y="0"/>
                <wp:positionH relativeFrom="page">
                  <wp:posOffset>5629910</wp:posOffset>
                </wp:positionH>
                <wp:positionV relativeFrom="paragraph">
                  <wp:posOffset>3442335</wp:posOffset>
                </wp:positionV>
                <wp:extent cx="1492250" cy="1404620"/>
                <wp:effectExtent l="0" t="0" r="12700" b="14605"/>
                <wp:wrapSquare wrapText="bothSides"/>
                <wp:docPr id="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22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DB4804" w14:textId="7424A537" w:rsidR="00640571" w:rsidRDefault="00640571" w:rsidP="00640571">
                            <w:r>
                              <w:t>P_____________</w:t>
                            </w:r>
                          </w:p>
                          <w:p w14:paraId="1E669B4B" w14:textId="70BBA53B" w:rsidR="00640571" w:rsidRDefault="00640571" w:rsidP="00640571"/>
                          <w:p w14:paraId="69BECB8E" w14:textId="579401FE" w:rsidR="00640571" w:rsidRDefault="00640571" w:rsidP="00640571"/>
                          <w:p w14:paraId="6EC92091" w14:textId="77777777" w:rsidR="00640571" w:rsidRDefault="00640571" w:rsidP="0064057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51DC11" id="_x0000_s1027" type="#_x0000_t202" style="position:absolute;left:0;text-align:left;margin-left:443.3pt;margin-top:271.05pt;width:117.5pt;height:110.6pt;z-index:25169305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">
                <v:textbox style="mso-fit-shape-to-text:t">
                  <w:txbxContent>
                    <w:p w14:paraId="53DB4804" w14:textId="7424A537" w:rsidR="00640571" w:rsidRDefault="00640571" w:rsidP="00640571">
                      <w:r>
                        <w:t>P_____________</w:t>
                      </w:r>
                    </w:p>
                    <w:p w14:paraId="1E669B4B" w14:textId="70BBA53B" w:rsidR="00640571" w:rsidRDefault="00640571" w:rsidP="00640571"/>
                    <w:p w14:paraId="69BECB8E" w14:textId="579401FE" w:rsidR="00640571" w:rsidRDefault="00640571" w:rsidP="00640571"/>
                    <w:p w14:paraId="6EC92091" w14:textId="77777777" w:rsidR="00640571" w:rsidRDefault="00640571" w:rsidP="00640571"/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722C9DB7" wp14:editId="5EB6DCA8">
                <wp:simplePos x="0" y="0"/>
                <wp:positionH relativeFrom="column">
                  <wp:posOffset>4144010</wp:posOffset>
                </wp:positionH>
                <wp:positionV relativeFrom="paragraph">
                  <wp:posOffset>2063115</wp:posOffset>
                </wp:positionV>
                <wp:extent cx="528750" cy="241955"/>
                <wp:effectExtent l="57150" t="38100" r="62230" b="62865"/>
                <wp:wrapNone/>
                <wp:docPr id="34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28750" cy="241955"/>
                      </w14:xfrm>
                    </w14:contentPart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D42A34F" id="Ink 34" o:spid="_x0000_s1026" type="#_x0000_t75" style="position:absolute;margin-left:324.9pt;margin-top:161.05pt;width:44.5pt;height:21.8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">
                <v:imagedata r:id="rId11" o:title="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4276AB3D" wp14:editId="2C47929F">
                <wp:simplePos x="0" y="0"/>
                <wp:positionH relativeFrom="column">
                  <wp:posOffset>4128135</wp:posOffset>
                </wp:positionH>
                <wp:positionV relativeFrom="paragraph">
                  <wp:posOffset>1028065</wp:posOffset>
                </wp:positionV>
                <wp:extent cx="205200" cy="160835"/>
                <wp:effectExtent l="38100" t="38100" r="61595" b="67945"/>
                <wp:wrapNone/>
                <wp:docPr id="2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05200" cy="160835"/>
                      </w14:xfrm>
                    </w14:contentPart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ED1A2FE" id="Ink 29" o:spid="_x0000_s1026" type="#_x0000_t75" style="position:absolute;margin-left:323.65pt;margin-top:79.55pt;width:18.95pt;height:15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">
                <v:imagedata r:id="rId13" o:title="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0A48D7D4" wp14:editId="5AEFC513">
                <wp:simplePos x="0" y="0"/>
                <wp:positionH relativeFrom="column">
                  <wp:posOffset>3557905</wp:posOffset>
                </wp:positionH>
                <wp:positionV relativeFrom="paragraph">
                  <wp:posOffset>1060450</wp:posOffset>
                </wp:positionV>
                <wp:extent cx="164465" cy="154360"/>
                <wp:effectExtent l="57150" t="38100" r="64135" b="74295"/>
                <wp:wrapNone/>
                <wp:docPr id="2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64465" cy="154360"/>
                      </w14:xfrm>
                    </w14:contentPart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1F11B00" id="Ink 27" o:spid="_x0000_s1026" type="#_x0000_t75" style="position:absolute;margin-left:278.75pt;margin-top:82.1pt;width:15.75pt;height:14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">
                <v:imagedata r:id="rId15" o:title="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2A4E6FDD" wp14:editId="2DD1A27E">
                <wp:simplePos x="0" y="0"/>
                <wp:positionH relativeFrom="column">
                  <wp:posOffset>1955800</wp:posOffset>
                </wp:positionH>
                <wp:positionV relativeFrom="paragraph">
                  <wp:posOffset>135890</wp:posOffset>
                </wp:positionV>
                <wp:extent cx="894095" cy="195480"/>
                <wp:effectExtent l="57150" t="38100" r="1270" b="71755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894095" cy="195480"/>
                      </w14:xfrm>
                    </w14:contentPart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DF0B935" id="Ink 21" o:spid="_x0000_s1026" type="#_x0000_t75" style="position:absolute;margin-left:152.6pt;margin-top:9.3pt;width:73.2pt;height:18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">
                <v:imagedata r:id="rId17" o:title="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5DFBAA9" wp14:editId="435F460F">
                <wp:simplePos x="0" y="0"/>
                <wp:positionH relativeFrom="column">
                  <wp:posOffset>3943350</wp:posOffset>
                </wp:positionH>
                <wp:positionV relativeFrom="paragraph">
                  <wp:posOffset>1245235</wp:posOffset>
                </wp:positionV>
                <wp:extent cx="1492250" cy="869950"/>
                <wp:effectExtent l="0" t="0" r="12700" b="2540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2250" cy="869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473762" w14:textId="3717847C" w:rsidR="005A4A9A" w:rsidRDefault="005A4A9A" w:rsidP="005A4A9A">
                            <w:r>
                              <w:t>M_____________</w:t>
                            </w:r>
                          </w:p>
                          <w:p w14:paraId="3C24A6D5" w14:textId="68978B76" w:rsidR="005A4A9A" w:rsidRDefault="005A4A9A" w:rsidP="005A4A9A">
                            <w:r>
                              <w:t>Division (A_________)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FBAA9" id="_x0000_s1028" type="#_x0000_t202" style="position:absolute;left:0;text-align:left;margin-left:310.5pt;margin-top:98.05pt;width:117.5pt;height:68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">
                <v:textbox>
                  <w:txbxContent>
                    <w:p w14:paraId="79473762" w14:textId="3717847C" w:rsidR="005A4A9A" w:rsidRDefault="005A4A9A" w:rsidP="005A4A9A">
                      <w:r>
                        <w:t>M_____________</w:t>
                      </w:r>
                    </w:p>
                    <w:p w14:paraId="3C24A6D5" w14:textId="68978B76" w:rsidR="005A4A9A" w:rsidRDefault="005A4A9A" w:rsidP="005A4A9A">
                      <w:r>
                        <w:t>Division (A_________)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449C8B2" wp14:editId="1812A445">
                <wp:simplePos x="0" y="0"/>
                <wp:positionH relativeFrom="column">
                  <wp:posOffset>2209800</wp:posOffset>
                </wp:positionH>
                <wp:positionV relativeFrom="paragraph">
                  <wp:posOffset>1232535</wp:posOffset>
                </wp:positionV>
                <wp:extent cx="1454150" cy="876300"/>
                <wp:effectExtent l="0" t="0" r="12700" b="1905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4150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97F4A1" w14:textId="2DF2D589" w:rsidR="005A4A9A" w:rsidRDefault="005A4A9A" w:rsidP="005A4A9A">
                            <w:r>
                              <w:t>S_____________</w:t>
                            </w:r>
                          </w:p>
                          <w:p w14:paraId="6C90C3DD" w14:textId="3E5EDDC8" w:rsidR="005A4A9A" w:rsidRDefault="005A4A9A" w:rsidP="005A4A9A">
                            <w:r>
                              <w:t>Division (E________)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9C8B2" id="_x0000_s1029" type="#_x0000_t202" style="position:absolute;left:0;text-align:left;margin-left:174pt;margin-top:97.05pt;width:114.5pt;height:69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">
                <v:textbox>
                  <w:txbxContent>
                    <w:p w14:paraId="7C97F4A1" w14:textId="2DF2D589" w:rsidR="005A4A9A" w:rsidRDefault="005A4A9A" w:rsidP="005A4A9A">
                      <w:r>
                        <w:t>S_____________</w:t>
                      </w:r>
                    </w:p>
                    <w:p w14:paraId="6C90C3DD" w14:textId="3E5EDDC8" w:rsidR="005A4A9A" w:rsidRDefault="005A4A9A" w:rsidP="005A4A9A">
                      <w:r>
                        <w:t>Division (E________)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B08E447" wp14:editId="5FEF1776">
                <wp:simplePos x="0" y="0"/>
                <wp:positionH relativeFrom="column">
                  <wp:posOffset>527050</wp:posOffset>
                </wp:positionH>
                <wp:positionV relativeFrom="paragraph">
                  <wp:posOffset>394335</wp:posOffset>
                </wp:positionV>
                <wp:extent cx="1454150" cy="876300"/>
                <wp:effectExtent l="0" t="0" r="1270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4150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34ECDF" w14:textId="5C29802E" w:rsidR="005A4A9A" w:rsidRDefault="005A4A9A">
                            <w:r>
                              <w:t>C_____________</w:t>
                            </w:r>
                          </w:p>
                          <w:p w14:paraId="3F274FDC" w14:textId="3604835A" w:rsidR="005A4A9A" w:rsidRDefault="005A4A9A">
                            <w:r>
                              <w:t>Nervous System (CNS)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8E447" id="_x0000_s1030" type="#_x0000_t202" style="position:absolute;left:0;text-align:left;margin-left:41.5pt;margin-top:31.05pt;width:114.5pt;height:6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">
                <v:textbox>
                  <w:txbxContent>
                    <w:p w14:paraId="1534ECDF" w14:textId="5C29802E" w:rsidR="005A4A9A" w:rsidRDefault="005A4A9A">
                      <w:r>
                        <w:t>C_____________</w:t>
                      </w:r>
                    </w:p>
                    <w:p w14:paraId="3F274FDC" w14:textId="3604835A" w:rsidR="005A4A9A" w:rsidRDefault="005A4A9A">
                      <w:r>
                        <w:t>Nervous System (CNS)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A4A9A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3CB0791" wp14:editId="4D3370E5">
                <wp:simplePos x="0" y="0"/>
                <wp:positionH relativeFrom="column">
                  <wp:posOffset>4546600</wp:posOffset>
                </wp:positionH>
                <wp:positionV relativeFrom="paragraph">
                  <wp:posOffset>2216785</wp:posOffset>
                </wp:positionV>
                <wp:extent cx="1492250" cy="1404620"/>
                <wp:effectExtent l="0" t="0" r="12700" b="1397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22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155B1F" w14:textId="4CF41600" w:rsidR="005A4A9A" w:rsidRDefault="005A4A9A" w:rsidP="005A4A9A">
                            <w:r>
                              <w:t>A_____________</w:t>
                            </w:r>
                          </w:p>
                          <w:p w14:paraId="25558A35" w14:textId="70D7B3A3" w:rsidR="005A4A9A" w:rsidRDefault="005A4A9A" w:rsidP="005A4A9A">
                            <w:r>
                              <w:t>Nervous system (I______________)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3CB0791" id="_x0000_s1031" type="#_x0000_t202" style="position:absolute;left:0;text-align:left;margin-left:358pt;margin-top:174.55pt;width:117.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">
                <v:textbox style="mso-fit-shape-to-text:t">
                  <w:txbxContent>
                    <w:p w14:paraId="43155B1F" w14:textId="4CF41600" w:rsidR="005A4A9A" w:rsidRDefault="005A4A9A" w:rsidP="005A4A9A">
                      <w:r>
                        <w:t>A_____________</w:t>
                      </w:r>
                    </w:p>
                    <w:p w14:paraId="25558A35" w14:textId="70D7B3A3" w:rsidR="005A4A9A" w:rsidRDefault="005A4A9A" w:rsidP="005A4A9A">
                      <w:r>
                        <w:t>Nervous system (I______________)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A4A9A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B211588" wp14:editId="642A654E">
                <wp:simplePos x="0" y="0"/>
                <wp:positionH relativeFrom="column">
                  <wp:posOffset>2971800</wp:posOffset>
                </wp:positionH>
                <wp:positionV relativeFrom="paragraph">
                  <wp:posOffset>2216785</wp:posOffset>
                </wp:positionV>
                <wp:extent cx="1492250" cy="1404620"/>
                <wp:effectExtent l="0" t="0" r="12700" b="1397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22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AC52E3" w14:textId="4C031A47" w:rsidR="005A4A9A" w:rsidRDefault="005A4A9A" w:rsidP="005A4A9A">
                            <w:r>
                              <w:t>S_____________</w:t>
                            </w:r>
                          </w:p>
                          <w:p w14:paraId="18F490C7" w14:textId="7642F86A" w:rsidR="005A4A9A" w:rsidRDefault="005A4A9A" w:rsidP="005A4A9A">
                            <w:r>
                              <w:t>Nervous system (V_____________)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211588" id="_x0000_s1032" type="#_x0000_t202" style="position:absolute;left:0;text-align:left;margin-left:234pt;margin-top:174.55pt;width:117.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">
                <v:textbox style="mso-fit-shape-to-text:t">
                  <w:txbxContent>
                    <w:p w14:paraId="27AC52E3" w14:textId="4C031A47" w:rsidR="005A4A9A" w:rsidRDefault="005A4A9A" w:rsidP="005A4A9A">
                      <w:r>
                        <w:t>S_____________</w:t>
                      </w:r>
                    </w:p>
                    <w:p w14:paraId="18F490C7" w14:textId="7642F86A" w:rsidR="005A4A9A" w:rsidRDefault="005A4A9A" w:rsidP="005A4A9A">
                      <w:r>
                        <w:t>Nervous system (V_____________)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A4A9A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50EAF84" wp14:editId="602D1D4E">
                <wp:simplePos x="0" y="0"/>
                <wp:positionH relativeFrom="column">
                  <wp:posOffset>2908300</wp:posOffset>
                </wp:positionH>
                <wp:positionV relativeFrom="paragraph">
                  <wp:posOffset>381635</wp:posOffset>
                </wp:positionV>
                <wp:extent cx="1454150" cy="1404620"/>
                <wp:effectExtent l="0" t="0" r="12700" b="1397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4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D79563" w14:textId="2EE4DFFF" w:rsidR="005A4A9A" w:rsidRDefault="005A4A9A" w:rsidP="005A4A9A">
                            <w:r>
                              <w:t>P_____________</w:t>
                            </w:r>
                          </w:p>
                          <w:p w14:paraId="3E8AD6A6" w14:textId="3A28DA99" w:rsidR="005A4A9A" w:rsidRDefault="005A4A9A" w:rsidP="005A4A9A">
                            <w:r>
                              <w:t>Nervous System (PNS)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0EAF84" id="_x0000_s1033" type="#_x0000_t202" style="position:absolute;left:0;text-align:left;margin-left:229pt;margin-top:30.05pt;width:114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">
                <v:textbox style="mso-fit-shape-to-text:t">
                  <w:txbxContent>
                    <w:p w14:paraId="59D79563" w14:textId="2EE4DFFF" w:rsidR="005A4A9A" w:rsidRDefault="005A4A9A" w:rsidP="005A4A9A">
                      <w:r>
                        <w:t>P_____________</w:t>
                      </w:r>
                    </w:p>
                    <w:p w14:paraId="3E8AD6A6" w14:textId="3A28DA99" w:rsidR="005A4A9A" w:rsidRDefault="005A4A9A" w:rsidP="005A4A9A">
                      <w:r>
                        <w:t>Nervous System (PNS)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Complete the following:</w:t>
      </w:r>
    </w:p>
    <w:p w14:paraId="6A9112A0" w14:textId="655B9272" w:rsidR="00640571" w:rsidRDefault="00640571" w:rsidP="00640571"/>
    <w:p w14:paraId="050E0B51" w14:textId="06D4C51F" w:rsidR="00640571" w:rsidRDefault="00640571" w:rsidP="00640571"/>
    <w:p w14:paraId="2B9AED8F" w14:textId="719862BC" w:rsidR="00640571" w:rsidRDefault="00640571" w:rsidP="00640571"/>
    <w:p w14:paraId="7E10B3B0" w14:textId="61CA6EA2" w:rsidR="00640571" w:rsidRDefault="00640571" w:rsidP="00640571"/>
    <w:p w14:paraId="2E0314E5" w14:textId="47455914" w:rsidR="00640571" w:rsidRDefault="00640571" w:rsidP="00640571"/>
    <w:p w14:paraId="4A771D78" w14:textId="56B27031" w:rsidR="00640571" w:rsidRDefault="00640571" w:rsidP="00640571"/>
    <w:p w14:paraId="1686DB59" w14:textId="4E99AD1D" w:rsidR="00640571" w:rsidRDefault="00640571" w:rsidP="00640571"/>
    <w:p w14:paraId="78930BD2" w14:textId="3C3972C5" w:rsidR="00640571" w:rsidRDefault="00640571" w:rsidP="00640571"/>
    <w:p w14:paraId="02F4D699" w14:textId="05D955B2" w:rsidR="00640571" w:rsidRDefault="00640571" w:rsidP="00640571"/>
    <w:p w14:paraId="7DB94449" w14:textId="477DA550" w:rsidR="00640571" w:rsidRDefault="00640571" w:rsidP="00640571"/>
    <w:p w14:paraId="3A3BC1E8" w14:textId="218AC4F0" w:rsidR="00640571" w:rsidRDefault="00640571" w:rsidP="00640571"/>
    <w:p w14:paraId="63B1F4FD" w14:textId="3D108AE4" w:rsidR="00640571" w:rsidRDefault="00640571" w:rsidP="00640571"/>
    <w:p w14:paraId="3EAD25C5" w14:textId="138EC159" w:rsidR="00640571" w:rsidRDefault="00640571" w:rsidP="00640571"/>
    <w:p w14:paraId="669C3172" w14:textId="1121D283" w:rsidR="00640571" w:rsidRDefault="00640571" w:rsidP="00640571"/>
    <w:p w14:paraId="599594E0" w14:textId="5A7D326F" w:rsidR="00640571" w:rsidRDefault="00640571" w:rsidP="00640571"/>
    <w:p w14:paraId="1004BD18" w14:textId="20D7035C" w:rsidR="00640571" w:rsidRDefault="00640571" w:rsidP="00640571"/>
    <w:p w14:paraId="73A89864" w14:textId="25EB2878" w:rsidR="00640571" w:rsidRDefault="00640571" w:rsidP="00640571"/>
    <w:p w14:paraId="497C4C0D" w14:textId="5C4DF32C" w:rsidR="00640571" w:rsidRDefault="00640571" w:rsidP="00FA2A8C">
      <w:pPr>
        <w:pStyle w:val="ListParagraph"/>
        <w:numPr>
          <w:ilvl w:val="0"/>
          <w:numId w:val="1"/>
        </w:numPr>
      </w:pPr>
      <w:r>
        <w:t xml:space="preserve">The main cells are called </w:t>
      </w:r>
      <w:r w:rsidR="00FA2A8C">
        <w:t>____</w:t>
      </w:r>
      <w:r>
        <w:t xml:space="preserve">_________. The </w:t>
      </w:r>
      <w:r w:rsidR="00FA2A8C">
        <w:t xml:space="preserve">other cells like ‘glue’ are </w:t>
      </w:r>
      <w:r>
        <w:t>________________</w:t>
      </w:r>
    </w:p>
    <w:p w14:paraId="580CD490" w14:textId="77777777" w:rsidR="00640571" w:rsidRDefault="00640571" w:rsidP="00640571">
      <w:pPr>
        <w:pStyle w:val="ListParagraph"/>
        <w:numPr>
          <w:ilvl w:val="0"/>
          <w:numId w:val="1"/>
        </w:numPr>
      </w:pPr>
      <w:r>
        <w:t>Label the following diagram:</w:t>
      </w:r>
    </w:p>
    <w:p w14:paraId="0235DFEB" w14:textId="233A8A9E" w:rsidR="00640571" w:rsidRDefault="00640571" w:rsidP="00640571">
      <w:pPr>
        <w:pStyle w:val="ListParagraph"/>
      </w:pPr>
    </w:p>
    <w:p w14:paraId="17E48F64" w14:textId="77777777" w:rsidR="00FA2A8C" w:rsidRDefault="00FA2A8C" w:rsidP="00640571">
      <w:pPr>
        <w:pStyle w:val="ListParagraph"/>
      </w:pPr>
    </w:p>
    <w:p w14:paraId="5C02BD0B" w14:textId="77777777" w:rsidR="00FA2A8C" w:rsidRDefault="00FA2A8C" w:rsidP="00640571">
      <w:pPr>
        <w:pStyle w:val="ListParagraph"/>
      </w:pPr>
    </w:p>
    <w:p w14:paraId="18DD34B7" w14:textId="3576C99C" w:rsidR="00640571" w:rsidRDefault="00640571" w:rsidP="00640571">
      <w:pPr>
        <w:pStyle w:val="ListParagraph"/>
      </w:pPr>
      <w:r>
        <w:t xml:space="preserve"> </w:t>
      </w:r>
      <w:r>
        <w:rPr>
          <w:noProof/>
          <w:lang w:eastAsia="en-AU"/>
        </w:rPr>
        <w:drawing>
          <wp:inline distT="0" distB="0" distL="0" distR="0" wp14:anchorId="290BDC45" wp14:editId="5870E9E5">
            <wp:extent cx="3327400" cy="1377950"/>
            <wp:effectExtent l="0" t="0" r="6350" b="0"/>
            <wp:docPr id="43" name="Picture 43" descr="PART I Total Value: 75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RT I Total Value: 75%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12B5B" w14:textId="7889190C" w:rsidR="00FA2A8C" w:rsidRDefault="00FA2A8C" w:rsidP="00640571">
      <w:pPr>
        <w:pStyle w:val="ListParagraph"/>
      </w:pPr>
    </w:p>
    <w:p w14:paraId="3E92DD24" w14:textId="77777777" w:rsidR="00FA2A8C" w:rsidRDefault="00FA2A8C" w:rsidP="00640571">
      <w:pPr>
        <w:pStyle w:val="ListParagraph"/>
      </w:pPr>
    </w:p>
    <w:p w14:paraId="7D7995E5" w14:textId="6047EFC9" w:rsidR="00640571" w:rsidRDefault="00640571" w:rsidP="00640571">
      <w:pPr>
        <w:pStyle w:val="ListParagraph"/>
      </w:pPr>
    </w:p>
    <w:p w14:paraId="42C6E256" w14:textId="62E5E1CB" w:rsidR="00FA2A8C" w:rsidRDefault="00FA2A8C" w:rsidP="00640571">
      <w:pPr>
        <w:pStyle w:val="ListParagraph"/>
      </w:pPr>
    </w:p>
    <w:p w14:paraId="28141FCF" w14:textId="271513BB" w:rsidR="00FA2A8C" w:rsidRDefault="00FA2A8C" w:rsidP="00640571">
      <w:pPr>
        <w:pStyle w:val="ListParagraph"/>
      </w:pPr>
    </w:p>
    <w:p w14:paraId="6EA2A401" w14:textId="707AA79B" w:rsidR="00FA2A8C" w:rsidRDefault="00FA2A8C" w:rsidP="00640571">
      <w:pPr>
        <w:pStyle w:val="ListParagraph"/>
      </w:pPr>
    </w:p>
    <w:p w14:paraId="41EDC27D" w14:textId="1DE2995B" w:rsidR="00FA2A8C" w:rsidRDefault="00640571" w:rsidP="00FA2A8C">
      <w:pPr>
        <w:pStyle w:val="ListParagraph"/>
        <w:numPr>
          <w:ilvl w:val="0"/>
          <w:numId w:val="1"/>
        </w:numPr>
        <w:spacing w:line="360" w:lineRule="auto"/>
        <w:ind w:left="714" w:hanging="357"/>
      </w:pPr>
      <w:r>
        <w:lastRenderedPageBreak/>
        <w:t>Dendrites are like the L_______________</w:t>
      </w:r>
    </w:p>
    <w:p w14:paraId="105487D2" w14:textId="584EC25D" w:rsidR="00FA2A8C" w:rsidRDefault="00640571" w:rsidP="00FA2A8C">
      <w:pPr>
        <w:pStyle w:val="ListParagraph"/>
        <w:numPr>
          <w:ilvl w:val="0"/>
          <w:numId w:val="1"/>
        </w:numPr>
        <w:spacing w:line="360" w:lineRule="auto"/>
        <w:ind w:left="714" w:hanging="357"/>
      </w:pPr>
      <w:r>
        <w:t>The axon is like the T_______________</w:t>
      </w:r>
    </w:p>
    <w:p w14:paraId="77DB7E7C" w14:textId="095DCCFD" w:rsidR="000B6BC0" w:rsidRDefault="00640571" w:rsidP="00FA2A8C">
      <w:pPr>
        <w:pStyle w:val="ListParagraph"/>
        <w:numPr>
          <w:ilvl w:val="0"/>
          <w:numId w:val="1"/>
        </w:numPr>
        <w:spacing w:line="360" w:lineRule="auto"/>
        <w:ind w:left="714" w:hanging="357"/>
      </w:pPr>
      <w:r>
        <w:t>Axons transmit impulses ______</w:t>
      </w:r>
      <w:r w:rsidR="00FA2A8C">
        <w:t>__________________ the cell body</w:t>
      </w:r>
    </w:p>
    <w:p w14:paraId="107C97EA" w14:textId="5A05398C" w:rsidR="00640571" w:rsidRDefault="000B6BC0" w:rsidP="00FA2A8C">
      <w:pPr>
        <w:pStyle w:val="ListParagraph"/>
        <w:numPr>
          <w:ilvl w:val="0"/>
          <w:numId w:val="1"/>
        </w:numPr>
        <w:spacing w:line="360" w:lineRule="auto"/>
        <w:ind w:left="714" w:hanging="357"/>
      </w:pPr>
      <w:r>
        <w:t xml:space="preserve">Complete the following table </w:t>
      </w:r>
      <w:r w:rsidR="00FA2A8C">
        <w:t>with dot points and</w:t>
      </w:r>
      <w:r>
        <w:t xml:space="preserve"> diagrams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40571" w14:paraId="56CBE983" w14:textId="77777777" w:rsidTr="00640571">
        <w:tc>
          <w:tcPr>
            <w:tcW w:w="3005" w:type="dxa"/>
          </w:tcPr>
          <w:p w14:paraId="587090BC" w14:textId="266A8DB1" w:rsidR="00640571" w:rsidRDefault="00640571" w:rsidP="00640571">
            <w:r>
              <w:t>Sensory neurons</w:t>
            </w:r>
          </w:p>
        </w:tc>
        <w:tc>
          <w:tcPr>
            <w:tcW w:w="3005" w:type="dxa"/>
          </w:tcPr>
          <w:p w14:paraId="716D6951" w14:textId="43306D24" w:rsidR="00640571" w:rsidRDefault="00640571" w:rsidP="00640571">
            <w:r>
              <w:t>Motor neurons</w:t>
            </w:r>
          </w:p>
        </w:tc>
        <w:tc>
          <w:tcPr>
            <w:tcW w:w="3006" w:type="dxa"/>
          </w:tcPr>
          <w:p w14:paraId="0D6E2D48" w14:textId="1C4DC45E" w:rsidR="00640571" w:rsidRDefault="00640571" w:rsidP="00640571">
            <w:r>
              <w:t>Relay neurons (</w:t>
            </w:r>
            <w:proofErr w:type="spellStart"/>
            <w:r>
              <w:t>a.k.a</w:t>
            </w:r>
            <w:proofErr w:type="spellEnd"/>
            <w:r>
              <w:t xml:space="preserve"> interneuron or association neuron)</w:t>
            </w:r>
          </w:p>
        </w:tc>
      </w:tr>
      <w:tr w:rsidR="00640571" w14:paraId="5BADB7F1" w14:textId="77777777" w:rsidTr="00640571">
        <w:tc>
          <w:tcPr>
            <w:tcW w:w="3005" w:type="dxa"/>
          </w:tcPr>
          <w:p w14:paraId="4D885893" w14:textId="77777777" w:rsidR="00640571" w:rsidRDefault="00640571" w:rsidP="00640571"/>
          <w:p w14:paraId="57211AB1" w14:textId="77777777" w:rsidR="00640571" w:rsidRDefault="00640571" w:rsidP="00640571"/>
          <w:p w14:paraId="11848419" w14:textId="77777777" w:rsidR="00640571" w:rsidRDefault="00640571" w:rsidP="00640571"/>
          <w:p w14:paraId="75F7118E" w14:textId="77777777" w:rsidR="00640571" w:rsidRDefault="00640571" w:rsidP="00640571"/>
          <w:p w14:paraId="40D7F08B" w14:textId="77777777" w:rsidR="00640571" w:rsidRDefault="00640571" w:rsidP="00640571"/>
          <w:p w14:paraId="5C5575DE" w14:textId="77777777" w:rsidR="00640571" w:rsidRDefault="00640571" w:rsidP="00640571"/>
          <w:p w14:paraId="3965FB30" w14:textId="77777777" w:rsidR="00640571" w:rsidRDefault="00640571" w:rsidP="00640571"/>
          <w:p w14:paraId="0BB023FA" w14:textId="77777777" w:rsidR="00640571" w:rsidRDefault="00640571" w:rsidP="00640571"/>
          <w:p w14:paraId="43314C76" w14:textId="77777777" w:rsidR="00640571" w:rsidRDefault="00640571" w:rsidP="00640571"/>
          <w:p w14:paraId="5925FB14" w14:textId="77777777" w:rsidR="00640571" w:rsidRDefault="00640571" w:rsidP="00640571"/>
          <w:p w14:paraId="67CA35EE" w14:textId="554F2AB3" w:rsidR="00640571" w:rsidRDefault="00640571" w:rsidP="00640571"/>
        </w:tc>
        <w:tc>
          <w:tcPr>
            <w:tcW w:w="3005" w:type="dxa"/>
          </w:tcPr>
          <w:p w14:paraId="5383E884" w14:textId="77777777" w:rsidR="00640571" w:rsidRDefault="00640571" w:rsidP="00640571"/>
        </w:tc>
        <w:tc>
          <w:tcPr>
            <w:tcW w:w="3006" w:type="dxa"/>
          </w:tcPr>
          <w:p w14:paraId="067BEFDD" w14:textId="77777777" w:rsidR="00640571" w:rsidRDefault="00640571" w:rsidP="00640571"/>
        </w:tc>
      </w:tr>
    </w:tbl>
    <w:p w14:paraId="2CCE548F" w14:textId="211E173E" w:rsidR="00640571" w:rsidRDefault="00640571" w:rsidP="00640571"/>
    <w:p w14:paraId="0F48C4F9" w14:textId="77777777" w:rsidR="00FA2A8C" w:rsidRDefault="000B6BC0" w:rsidP="000B6BC0">
      <w:pPr>
        <w:pStyle w:val="ListParagraph"/>
        <w:numPr>
          <w:ilvl w:val="0"/>
          <w:numId w:val="1"/>
        </w:numPr>
      </w:pPr>
      <w:r>
        <w:t xml:space="preserve">*think* - when he described automatically kicking your leg out, what is this an example of? </w:t>
      </w:r>
    </w:p>
    <w:p w14:paraId="6066BDAE" w14:textId="77777777" w:rsidR="00FA2A8C" w:rsidRDefault="00FA2A8C" w:rsidP="00FA2A8C">
      <w:pPr>
        <w:pStyle w:val="ListParagraph"/>
      </w:pPr>
    </w:p>
    <w:p w14:paraId="1A6E6B5C" w14:textId="7DFB1697" w:rsidR="00640571" w:rsidRDefault="000B6BC0" w:rsidP="00FA2A8C">
      <w:pPr>
        <w:pStyle w:val="ListParagraph"/>
      </w:pPr>
      <w:r>
        <w:t>R_________________ A__________</w:t>
      </w:r>
    </w:p>
    <w:p w14:paraId="381D2618" w14:textId="3131D869" w:rsidR="000B6BC0" w:rsidRPr="00DF221D" w:rsidRDefault="000B6BC0">
      <w:pPr>
        <w:rPr>
          <w:b/>
        </w:rPr>
      </w:pPr>
    </w:p>
    <w:p w14:paraId="121CB386" w14:textId="7EB26C38" w:rsidR="000B6BC0" w:rsidRPr="00DF221D" w:rsidRDefault="000B6BC0" w:rsidP="000B6BC0">
      <w:pPr>
        <w:ind w:left="360"/>
        <w:rPr>
          <w:b/>
        </w:rPr>
      </w:pPr>
      <w:r w:rsidRPr="00DF221D">
        <w:rPr>
          <w:b/>
        </w:rPr>
        <w:t xml:space="preserve">Nervous system part </w:t>
      </w:r>
      <w:r w:rsidR="00A74D50" w:rsidRPr="00DF221D">
        <w:rPr>
          <w:b/>
        </w:rPr>
        <w:t>3 - synapse</w:t>
      </w:r>
    </w:p>
    <w:p w14:paraId="366FAE07" w14:textId="7B9D4BDE" w:rsidR="000B6BC0" w:rsidRDefault="00A74D50" w:rsidP="00FA2A8C">
      <w:pPr>
        <w:pStyle w:val="ListParagraph"/>
        <w:numPr>
          <w:ilvl w:val="0"/>
          <w:numId w:val="2"/>
        </w:numPr>
        <w:spacing w:line="432" w:lineRule="auto"/>
      </w:pPr>
      <w:r>
        <w:t>The synapse is the ____________________________________ between two neurons (But it doesn’t touch!)</w:t>
      </w:r>
    </w:p>
    <w:p w14:paraId="5C7490A9" w14:textId="6114AAC6" w:rsidR="00A74D50" w:rsidRDefault="00A74D50" w:rsidP="00FA2A8C">
      <w:pPr>
        <w:pStyle w:val="ListParagraph"/>
        <w:numPr>
          <w:ilvl w:val="0"/>
          <w:numId w:val="2"/>
        </w:numPr>
        <w:spacing w:line="432" w:lineRule="auto"/>
      </w:pPr>
      <w:r>
        <w:t>The signal is transfo</w:t>
      </w:r>
      <w:bookmarkStart w:id="0" w:name="_GoBack"/>
      <w:bookmarkEnd w:id="0"/>
      <w:r>
        <w:t>rmed from e________________ (action potential) to c______________ (neurotransmitters)</w:t>
      </w:r>
    </w:p>
    <w:p w14:paraId="70E86118" w14:textId="1CFB08F1" w:rsidR="00A74D50" w:rsidRDefault="00A74D50" w:rsidP="00FA2A8C">
      <w:pPr>
        <w:pStyle w:val="ListParagraph"/>
        <w:numPr>
          <w:ilvl w:val="0"/>
          <w:numId w:val="2"/>
        </w:numPr>
        <w:spacing w:line="432" w:lineRule="auto"/>
      </w:pPr>
      <w:r>
        <w:t>Electrical synapses are ________________ than chemical signals but _____________ to control</w:t>
      </w:r>
    </w:p>
    <w:p w14:paraId="6592B6ED" w14:textId="2961D4F8" w:rsidR="00A74D50" w:rsidRDefault="00A74D50" w:rsidP="00FA2A8C">
      <w:pPr>
        <w:pStyle w:val="ListParagraph"/>
        <w:spacing w:line="432" w:lineRule="auto"/>
      </w:pPr>
      <w:r>
        <w:t>*note – electrical synapses are not common in an adult except in the heart*</w:t>
      </w:r>
    </w:p>
    <w:p w14:paraId="06BB1DEB" w14:textId="4CE41EA1" w:rsidR="00A74D50" w:rsidRDefault="00A74D50" w:rsidP="00FA2A8C">
      <w:pPr>
        <w:pStyle w:val="ListParagraph"/>
        <w:numPr>
          <w:ilvl w:val="0"/>
          <w:numId w:val="2"/>
        </w:numPr>
        <w:spacing w:line="432" w:lineRule="auto"/>
      </w:pPr>
      <w:r>
        <w:t>Chemical synapses use _______________________ that _________________ across the gap (</w:t>
      </w:r>
      <w:proofErr w:type="spellStart"/>
      <w:r>
        <w:t>a.k.a</w:t>
      </w:r>
      <w:proofErr w:type="spellEnd"/>
      <w:r>
        <w:t xml:space="preserve"> synaptic cleft)</w:t>
      </w:r>
    </w:p>
    <w:p w14:paraId="6677F6BB" w14:textId="47D5FA4A" w:rsidR="00A74D50" w:rsidRPr="00A74D50" w:rsidRDefault="00A74D50" w:rsidP="00FA2A8C">
      <w:pPr>
        <w:pStyle w:val="ListParagraph"/>
        <w:numPr>
          <w:ilvl w:val="0"/>
          <w:numId w:val="2"/>
        </w:numPr>
        <w:spacing w:line="432" w:lineRule="auto"/>
      </w:pPr>
      <w:r>
        <w:t>P__________________ _____________</w:t>
      </w:r>
      <w:r>
        <w:rPr>
          <w:rFonts w:cstheme="minorHAnsi"/>
        </w:rPr>
        <w:t>→ P________________ t_______________→ n_____________________ released → goes across s___________________ c__________________ → accepted by d____________________ of p____________________ n___________________</w:t>
      </w:r>
    </w:p>
    <w:p w14:paraId="76EFCD0F" w14:textId="40135258" w:rsidR="00A74D50" w:rsidRDefault="00A74D50" w:rsidP="00FA2A8C">
      <w:pPr>
        <w:pStyle w:val="ListParagraph"/>
        <w:numPr>
          <w:ilvl w:val="0"/>
          <w:numId w:val="2"/>
        </w:numPr>
        <w:spacing w:line="432" w:lineRule="auto"/>
      </w:pPr>
      <w:r>
        <w:t>Neurotransmitters are stored in v__________________________ in the presynaptic neuron. When they are released they diffuse across the synaptic cleft and bind to the r____________________ on the dendrite of the postsynaptic neuron.</w:t>
      </w:r>
    </w:p>
    <w:p w14:paraId="404ABFA7" w14:textId="5669D58A" w:rsidR="00A74D50" w:rsidRDefault="00A74D50" w:rsidP="00FA2A8C">
      <w:pPr>
        <w:pStyle w:val="ListParagraph"/>
        <w:numPr>
          <w:ilvl w:val="0"/>
          <w:numId w:val="2"/>
        </w:numPr>
        <w:spacing w:line="432" w:lineRule="auto"/>
      </w:pPr>
      <w:r>
        <w:t>When a neurotransmitter binds, it can cause the neuron to get _________________ or _________________________</w:t>
      </w:r>
    </w:p>
    <w:sectPr w:rsidR="00A74D50" w:rsidSect="00FA2A8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E3910"/>
    <w:multiLevelType w:val="hybridMultilevel"/>
    <w:tmpl w:val="8BC47C1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097E33"/>
    <w:multiLevelType w:val="hybridMultilevel"/>
    <w:tmpl w:val="BAEC9DC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A9A"/>
    <w:rsid w:val="000B6BC0"/>
    <w:rsid w:val="004C05CE"/>
    <w:rsid w:val="005A4A9A"/>
    <w:rsid w:val="00640571"/>
    <w:rsid w:val="008F6A2F"/>
    <w:rsid w:val="00A74D50"/>
    <w:rsid w:val="00DF221D"/>
    <w:rsid w:val="00FA2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B8ED3"/>
  <w15:chartTrackingRefBased/>
  <w15:docId w15:val="{7D3BA6B5-3DEF-4577-9365-615BE098E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4A9A"/>
    <w:pPr>
      <w:ind w:left="720"/>
      <w:contextualSpacing/>
    </w:pPr>
  </w:style>
  <w:style w:type="table" w:styleId="TableGrid">
    <w:name w:val="Table Grid"/>
    <w:basedOn w:val="TableNormal"/>
    <w:uiPriority w:val="39"/>
    <w:rsid w:val="006405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customXml" Target="ink/ink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openxmlformats.org/officeDocument/2006/relationships/customXml" Target="ink/ink2.xm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customXml" Target="ink/ink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5-31T08:16:12.930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1451 88 5560,'0'0'976,"0"0"-36,0 0-143,0 0-18,0 0 50,-5 2-124,-34 13 272,0 3-1,0 1 0,2 1 1,-9 9-977,-69 36 460,53-33-156,-173 100 160,63-29-248,-8 20-82,119-80-68,-65 43 361,114-79-305,-7 6-288,19-12-393,0-10-1608,22-38-3501,-11 23 695</inkml:trace>
  <inkml:trace contextRef="#ctx0" brushRef="#br0" timeOffset="513.9209">169 564 5296,'22'15'773,"-8"-6"834,-27-24-443,13 14-1103,0 1 1,-1 0-1,1 0 1,0-1-1,0 1 1,0 0-1,-1 0 1,1-1-1,0 1 1,0 0-1,0-1 1,0 1-1,0 0 1,0-1-1,0 1 1,0 0-1,0-1 1,-1 1-1,1 0 1,1-1-1,-1 1 1,0 0-1,0-1 1,0 1-1,0 0 1,0-1-1,0 1 1,0 0-1,0 0 1,0-1-1,1 1 1,-1 0-1,0-1 1,0 1-1,0 0 1,1 0-1,-1-1 1,0 1 0,0 0-1,1 0 1,-1 0-1,0-1-61,16-8 1436,-10 6-1213,-5 2 271,-8 21 1276,-117 216-205,88-162-1165,0 6-400,24-44 147,12-35-142,0 0 0,0-1-1,0 1 1,0 0 0,0 0 0,0 0-1,1 0 1,-1-1 0,0 1-1,1 0 1,-1 0 0,0 0 0,1-1-1,-1 1 1,1 0 0,-1-1 0,1 1-1,0 0 1,-1-1 0,1 1 0,-1-1-1,1 1 1,0-1 0,0 1-1,-1-1 1,1 1 0,0-1 0,0 0-1,0 1 1,-1-1 0,1 0 0,0 0-1,0 0 1,0 0 0,0 0-1,0 0 1,-1 0 0,1 0 0,0 0-1,1 0-4,31-5 264,0-1 0,-1-2 0,22-9-264,78-26 155,-42 7-788,-27 6-3252,-25 10-5415</inkml:trace>
  <inkml:trace contextRef="#ctx0" brushRef="#br0" timeOffset="1298.157">2080 15 3592,'8'-1'55,"-6"1"12,0 0-1,0-1 1,0 1 0,0 0 0,0-1-1,0 1 1,0-1 0,0 0 0,-1 1-1,1-1 1,0 0 0,0 0-67,-2 0 92,0 1 1,0 0-1,0-1 0,0 1 1,0 0-1,-1-1 0,1 1 1,0 0-1,0-1 1,0 1-1,-1 0 0,1 0 1,0-1-1,0 1 0,-1 0 1,1 0-1,0 0 1,-1-1-1,1 1 0,0 0 1,0 0-1,-1 0 0,1 0 1,0 0-1,-1 0 0,1 0 1,0-1-1,-1 1 1,1 0-1,0 0 0,-1 0 1,1 0-1,0 0 0,-1 1 1,1-1-93,-1 0 165,0-1 1,0 1-1,0 0 0,1 0 1,-1 0-1,0 0 1,0 1-1,0-1 0,0 0 1,1 0-1,-1 0 1,0 1-1,0-1 0,1 0 1,-1 1-1,0-1 0,0 1 1,1-1-1,-1 0 1,0 1-1,1 0 0,-1-1 1,1 1-1,-1-1 1,0 2-166,0 1 196,-1 1 1,1 0 0,0 0-1,0 0 1,0 0-1,0 0 1,1 0 0,0 0-1,-1 0 1,2 0 0,-1 0-1,0 0 1,1 0 0,0 0-1,0 0-196,3 18 627,2-1 0,3 6-627,-3-6 313,10 32 98,45 152 524,-8-27-524,-37-123-333,39 82 53,-68-168-4577,1-1-1,-2-15 4447,3 8-5853</inkml:trace>
  <inkml:trace contextRef="#ctx0" brushRef="#br0" timeOffset="1831.504">1937 632 3864,'33'0'1145,"-56"0"210,9 2 63,14-2-1389,0 1 1,0-1-1,0 0 0,0 0 0,0 0 0,0 0 0,0 0 0,0 0 0,0 0 0,0 1 0,0-1 0,0 0 0,-1 0 1,1 0-1,0 0 0,0 0 0,0 1 0,0-1 0,0 0 0,0 0 0,0 0 0,0 0 0,0 0 0,0 0 1,0 1-1,1-1 0,-1 0 0,0 0 0,0 0 0,0 0 0,0 0 0,0 0 0,0 1 0,0-1 0,0 0 0,0 0 1,0 0-1,0 0 0,0 0 0,1 0 0,-1 0 0,0 0 0,0 0 0,0 1 0,0-1-29,23 14 1765,-11-7-1588,89 58 2750,92 43-2927,-156-90 598,-1 1 0,18 14-598,-31-18 426,0 0 0,-1 2-1,-1 1 1,10 10-426,-40-60 316,6 23-297,0 0 0,1 0-1,0 0 1,-1-5-19,3-19 7,2 15-3,2 0 1,0 0-1,1 0 1,0 1-1,2 0 0,0 1 1,1 0-1,0 0 1,11-14-5,84-129-1368,-75 114-1485,-3 3-5767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5-31T08:15:04.057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636 50 6640,'21'6'680,"-20"-6"-669,-1 0 1,0 0-1,1 0 1,-1 0 0,0 0-1,1 0 1,-1 0-1,0 0 1,1 0-1,-1 0 1,0 0-1,1 0 1,-1 0 0,0 0-1,1-1 1,-1 1-1,0 0 1,1 0-1,-1 0 1,0 0-1,0-1 1,1 1 0,-1 0-1,0 0 1,0-1-1,1 1 1,-1 0-1,0 0 1,0-1-1,0 1 1,1 0 0,-1-1-1,0 1 1,0 0-1,0 0 1,0-1-1,0 1 1,0 0-1,0-1 1,0 1 0,0 0-1,0-1 1,0 1-1,0-1 1,0 1-1,0 0 1,0-1-1,0 1 1,0 0 0,0-1-1,0 1 1,0 0-1,0 0 1,-1-1-1,1 1 1,0 0-1,0-1 1,0 1 0,-1 0-1,1 0 1,0-1-1,0 1 1,-1 0-12,1-1 59,-1 1 1,0-1-1,1 1 1,-1-1-1,1 1 1,-1-1 0,0 1-1,1 0 1,-1-1-1,0 1 1,1 0-1,-1-1 1,0 1-1,1 0 1,-1 0-1,0 0 1,0 0-1,1 0 1,-1 0 0,0 0-1,0 0 1,1 0-1,-1 0 1,0 0-1,0 0 1,1 0-1,-1 1 1,0-1-1,0 0 1,1 0-1,-1 1 1,0-1-1,1 1 1,-1-1 0,0 1-60,-28 18 1369,24-15-1209,-22 17 1097,1 1 0,1 1 0,-3 6-1257,-64 63 1079,-1 6-715,56-59-16,-15 22 596,-28 46-944,40-45-872,39-62-367,1 0-235,27-14-2667,-4 1-2532</inkml:trace>
  <inkml:trace contextRef="#ctx0" brushRef="#br0" timeOffset="596.23">29 299 11296,'4'1'523,"1"1"1,0 0 0,-1 0-1,0 0 1,1 1 0,-1-1-1,0 1 1,3 3-524,-6-5-14,-1 1 1,1-1-1,-1 0 1,1 0-1,-1 1 0,0-1 1,1 0-1,-1 1 1,0-1-1,0 0 0,0 2 1,0-2-1,0 1 1,0-1-1,-1 0 1,1 1 13,0 7-372,-4 38 184,-1 0 0,-3 0 0,-4 9 188,8-40 248,-1 0 0,0-1 1,-1 1-1,-1-1 0,-4 6-248,5-9 192,6-12-176,0-1 0,1 1-1,-1 0 1,0 0 0,0 0 0,1 0 0,-1 0 0,0 0-1,1 0 1,-1 0 0,0 0 0,0 0 0,1 0 0,-1 0-1,0 0 1,0 0 0,1 0 0,-1 0 0,0 0 0,1 0 0,-1 0-1,0 1 1,0-1 0,0 0 0,1 0 0,-1 0 0,0 0-1,0 0 1,1 1 0,-1-1 0,0 0 0,0 0 0,0 0-1,0 1 1,1-1 0,-1 0 0,0 0 0,0 1 0,0-1 0,0 0-1,0 0 1,0 1 0,0-1 0,0 0 0,0 1 0,0-1-1,0 0 1,0 0 0,0 1 0,0-1 0,0 0 0,0 0 0,0 1-1,0-1 1,0 0 0,0 0 0,0 1 0,0-1 0,0 0-1,-1 0 1,1 1 0,0-1 0,0 0-16,23-11 66,-22 10-41,22-10 87,0 0-1,1 1 1,0 1 0,0 2-1,1 0 1,0 2-1,15-2-111,30 0 209,0 4 0,16 2-209,-72 1-420,20 0-645,-8-3-3470,-12 2-3258</inkml:trace>
  <inkml:trace contextRef="#ctx0" brushRef="#br0" timeOffset="1666.457">1095 58 4936,'3'-5'3,"-2"3"14,1-1 1,-1 0 0,1 1-1,0 0 1,0-1 0,0 1-1,0 0 1,3-2-18,-5 4 10,0 0 0,0 0 0,0 0 1,0-1-1,0 1 0,0 0 0,0 0 0,0 0 0,1 0 1,-1 0-1,0 0 0,0 0 0,0 0 0,0 0 1,0 0-1,0 0 0,0 0 0,1 0 0,-1 0 0,0 0 1,0 0-1,0 0 0,0 0 0,0 0 0,0 0 1,1 0-1,-1 0 0,0 0 0,0 0 0,0 0 0,0 0 1,0 0-1,0 0 0,1 0 0,-1 0 0,0 0 0,0 0 1,0 0-1,0 0 0,0 0 0,0 0 0,0 0 1,0 1-1,0-1 0,1 0 0,-1 0 0,0 0 0,0 0 1,0 0-1,0 0 0,0 0 0,0 1 0,0-1 1,0 0-1,0 0 0,0 0-10,1 9 1305,-1-7-1084,0-1 179,0 3 5546,0 14-3502,0-3-2203,2 0 0,0-1-1,1 1 1,1 0 0,0-1-1,0 1 1,2-1 0,0-1-1,0 1 1,7 8-241,0 0 149,1-1-1,1 0 1,2-1-1,0 0 0,14 12-148,1 6 508,-27-32-456,-1 0 1,1-1 0,0 1-1,0-1 1,6 4-53,4 0 310,-15-10-373,0 0 1,1 0-1,-1 1 1,0-1-1,0 0 1,0 0-1,0 0 1,0 0-1,0 0 1,0 1-1,0-1 1,0 0 0,-1 0-1,1 0 1,0 0-1,0 1 1,-1-1-1,1 0 1,-1 0 62,0-4-608,0 1 1,-1-1 0,0 0 0,0 1-1,0-1 1,0 1 0,-1 0 0,1 0-1,-1 0 1,0 0 0,-3-2 607,-12-14-8033</inkml:trace>
  <inkml:trace contextRef="#ctx0" brushRef="#br0" timeOffset="2432.324">922 387 6456,'26'-26'104,"-25"26"-66,-1-1 1,0 1 0,0 0-1,1 0 1,-1-1-1,0 1 1,1 0-1,-1 0 1,0 0 0,1-1-1,-1 1 1,1 0-1,-1 0 1,0 0 0,1 0-1,-1 0 1,0 0-1,1 0 1,-1 0 0,1 0-1,-1 0 1,0 0-1,1 0 1,-1 0-1,1 0 1,-1 0 0,0 0-1,1 0 1,-1 0-1,0 0 1,1 1 0,-1-1-1,0 0 1,1 0-1,-1 1 1,0-1-1,1 0 1,-1 0-39,11 14 1047,-6-7 73,2-3-857,0 0 1,1-1-1,0 1 1,-1-2-1,1 1 1,0-1-1,0 0 0,1 0 1,2-1-264,11 4 494,5-1-81,0 0 0,14-1-413,-25-3 178,1 1-1,-1 1 1,1 1-1,-1 0 0,1 1 1,-1 0-1,-1 2 0,1 0 1,13 7-178,6 8 788,-2 2 0,16 14-788,-60-49 217,-1 0 0,2 0-1,-5-7-216,-4-5 15,17 20-10,-16-28-5,13 25 0,-15-29 2,17 30-4,0 1 0,1 0 0,0-1 0,-1 1 0,2-1 0,-1 0 1,1 0-1,0 0 0,0-1 0,0 1 0,1 0 0,0 0 0,0 0 0,1 0 1,-1 1-1,1-1 0,1-2 2,10-22-216,0 1 1,2 0-1,11-15 216,-13 25-858,1 1 0,5-5 858,2-3-1241,-20 25 1168,0 1 1,0-1-1,0 0 0,0 0 1,0 0-1,0 1 1,-1-1-1,1 0 0,0 0 1,0 1-1,-1-1 0,1 0 1,-1 0-1,1 1 1,-1-1-1,1 1 0,-1-1 1,1 0-1,-1 1 1,1-1-1,-1 1 0,0-1 1,0 1 72,1-1-117,-22-17-1453,-8-10-5390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5-31T08:15:00.605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6 25 3320,'6'-4'-201,"14"-15"2281,-20 18-1407,-15 1 4132,15 0-4177,14 20 2459,63 59-153,-67-70-2772,-1 1-1,0 0 1,-1 0-1,0 1 1,2 3-162,7 10 83,15 15 163,-25-29-188,1 0 1,0-1-1,0 0 1,1 0 0,1 0-1,-1-2 1,1 1-1,2 0-58,41 22 841,32 12-841,-40-19 71,-30-17 2,-12-7-2645,-22-9-2299,2 4-3242</inkml:trace>
  <inkml:trace contextRef="#ctx0" brushRef="#br0" timeOffset="638.3639">189 332 5656,'2'1'-27,"0"0"1,0 0-1,0 0 1,0 0 0,0 0-1,0 0 1,1 0-1,-1-1 1,0 1-1,0-1 1,1 0-1,-1 0 1,2 0 26,-5 0-96,0 0 1,0-1-1,0 1 1,0-1 0,0 0-1,0 1 1,0-1-1,0 0 1,0 0-1,0 1 1,0-1-1,1 0 1,-1 0 0,0 0-1,1 0 1,-1 0-1,1 0 1,-1 0-1,1 0 1,-1-1 95,-12-31-231,7 18 439,5 12-115,0 1 1,-1 0-1,1 0 1,0 0-1,-1 0 1,1 0-1,-1 1 0,1-1 1,-1 0-1,0 1 1,0-1-1,0 1-93,2 1 68,-4-3 6522,-5 0-8723,7 5 943,-2 2-3630</inkml:trace>
  <inkml:trace contextRef="#ctx0" brushRef="#br0" timeOffset="1985.234">21 331 5384,'18'-5'2232,"-18"5"-2192,1 0 0,-1 0 0,0 0 1,1 0-1,-1 0 0,0 1 0,0-1 0,1 0 0,-1 0 0,0 0 0,1 0 0,-1 0 0,0 0 1,0 0-1,1 1 0,-1-1 0,0 0 0,0 0 0,1 0 0,-1 0 0,0 1 0,0-1 1,0 0-1,1 0 0,-1 1 0,0-1 0,0 0 0,0 0 0,0 1 0,0-1 0,0 0 1,1 1-1,-1-1 0,0 0 0,0 1 0,0-1 0,0 0 0,0 0 0,0 1 0,0-1 0,0 0 1,0 1-1,0-1 0,0 0 0,-1 0 0,1 1 0,0-1 0,0 0 0,0 1 0,0-1 1,0 0-1,-1 0 0,1 1 0,0-1 0,0 0 0,0 0 0,-1 0 0,1 1 0,0-1-40,-3 8 1029,2-6-942,1 1-1,-1-1 1,0 1-1,0-1 1,-1 1-1,1-1 1,0 0-1,-1 0 1,0 1-1,1-1 1,-1 0-1,0 0 1,0-1-1,-2 3-86,-7 3-40,5-2 1204,19 2 67,-2-3-1015,0-1 0,0-1 1,0 0-1,0 0 0,1-1 0,-1 0 1,11-2-217,19-2 632,26-5-632,-31 2 217,0 2 1,11 2-218,-32 2 95,0 2 0,0 0-1,0 0 1,-1 1 0,1 1 0,-1 1 0,1 0-1,-2 0 1,1 2 0,0-1 0,7 7-95,-25-15 67,1-1-1,-1 0 1,1 1 0,-1-2-1,1 1 1,0 0 0,0-1 0,0 1-1,0-2-66,0 0 8,1 0 0,0 0-1,0 0 1,0-1 0,1 1 0,-1-1-1,1 1 1,1-1 0,-1 1-1,1-1 1,0-4-8,-1 4 0,1-1 0,0 0 0,0 1 0,1-1 0,-1 0 0,2 1 0,-1-1 0,2-4 0,4-12 43,-7 16-19,14-38-2,7-4-22,-3 3 2,-17 45-12,9-24-788,0-2 0,1-8 798,-12 26-3010,-1 6 1423,-1-6-6699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5-31T08:14:58.826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441 36 2248,'6'-9'-88,"-5"8"141,1 0-1,-1-1 1,0 1 0,0-1 0,0 1-1,-1-1 1,1 1 0,0-1 0,-1 0-1,1 0 1,-1 0-53,-4-3 1395,-12 3 1200,16 2-2020,-21 1 4176,13 1-4508,1 0 1,0 1 0,0 0 0,0 0-1,1 1 1,-1-1 0,1 1 0,0 1-1,-2 0-243,-53 49 376,31-26-51,-130 113 1279,151-133-1318,1 0 0,0 0-1,-7 10-285,-8 8 203,23-26-233,0 0-1,-1 0 1,1 0 0,0 0-1,0 0 1,-1 0-1,1 0 1,0 0 0,0 0-1,0 0 1,-1-1-1,1 1 1,0 0 0,0 0-1,-1 0 1,1 0 0,0 0-1,0 0 1,0 0-1,-1 0 1,1-1 0,0 1-1,0 0 1,0 0-1,0 0 1,-1 0 0,1-1-1,0 1 1,0 0-1,0 0 1,0 0 0,0-1-1,0 1 1,0 0 0,0 0-1,0-1 1,-1 1-1,1 0 1,0 0 0,0 0-1,0-1 1,0 1-1,0 0 31,-5-15-2106,4 11 131,-1-2 345,-1-5-5070</inkml:trace>
  <inkml:trace contextRef="#ctx0" brushRef="#br0" timeOffset="824.909">6 204 8880,'3'17'1165,"0"-17"-353,3-8-419,-5 5-364,-1 0-1,1 0 0,0 0 1,-1 0-1,0 0 0,0 0 1,1 0-1,-2 0 0,1 0 1,0 0-29,1-21 690,0 19-475,0-1 1,0 0-1,0 0 1,-1 0 0,0-5-216,-1-5 1268,1 15-170,0 6 419,-7 184 137,-2-140-1146,7-40-462,0 0 0,0 1 0,1-1 0,0 7-46,1-14 42,0 0-1,0 0 0,0 1 0,0-1 0,0 0 0,1 1 0,-1-1 0,1 0 0,0 0 1,0 0-1,0 1-41,0-2 9,-1-1 1,0 1 0,1-1 0,-1 0 0,1 1 0,-1-1-1,1 1 1,0-1 0,-1 0 0,1 0 0,-1 1-1,1-1 1,0 0 0,-1 0 0,1 0 0,-1 1 0,1-1-1,0 0 1,-1 0 0,1 0 0,0 0 0,-1 0-1,1-1 1,0 1 0,-1 0 0,1 0 0,-1 0 0,1 0-1,0-1 1,-1 1 0,1 0 0,-1-1 0,1 1-1,-1 0 1,1-1 0,-1 1 0,1 0 0,0-1-10,31-20 24,39-21-24,-45 29-36,23-11 1,2 2 1,13-3 34,14 3-6690,-62 18-2136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5-31T08:14:54.976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1053 50 6456,'-6'9'767,"6"-9"-659,-1 1 0,1-1 1,0 1-1,0-1 1,-1 1-1,1-1 1,0 0-1,-1 1 0,1-1 1,0 1-1,-1-1 1,1 0-1,-1 1 1,1-1-1,-1 0 1,1 1-1,-1-1 0,1 0 1,-1 0-1,1 0 1,-1 1-1,1-1 1,-1 0-1,1 0 1,-1 0-1,1 0 0,-1 0 1,1 0-1,-1 0 1,1 0-1,-1 0 1,1 0-1,-1 0 0,1-1 1,-1 1-1,1 0 1,-1 0-1,1 0 1,-1-1-109,-3 1 207,0-1 1,0 1 0,0 0 0,0 1 0,0-1 0,0 1 0,0-1-1,0 1 1,1 0 0,-1 1-208,-21 3 607,-84 16 1573,-69 25-2180,125-31 108,-78 34 389,79-27-450,-69 25 62,70-29 14,32-12-83,-6 3 28,-1-2 1,1 0-1,-1-1 1,-1-2-1,-19 1-68,46-5-1,0 0-1,0 0 0,0 0 0,0 0 1,-1 0-1,1 0 0,0 0 0,0 0 0,0 0 1,0 0-1,0 0 0,0 0 0,0 0 1,-1 0-1,1 0 0,0 0 0,0 0 0,0 0 1,0 0-1,0 0 0,0 0 0,0 0 0,-1 0 1,1 0-1,0 0 0,0 0 0,0 0 1,0 0-1,0 0 0,0 0 0,0 0 0,0 0 1,-1 0-1,1 0 0,0-1 0,0 1 1,0 0-1,0 0 0,0 0 0,0 0 0,0 0 1,0 0-1,0 0 0,0 0 0,0-1 1,0 1-1,0 0 0,0 0 0,0 0 0,0 0 1,0 0-1,0 0 0,0 0 0,0-1 0,0 1 1,0 0-1,0 0 2,7-6-271,16-3-572,-15 7 100,3-1-296,0 1-1,0-2 1,0 1-1,0-2 0,-1 1 1,0-1-1,0-1 1,0 0-1,1-1 1040,9-8-882,12-8-2105</inkml:trace>
  <inkml:trace contextRef="#ctx0" brushRef="#br0" timeOffset="349.092">279 197 904,'0'0'0,"-2"6"0,-1 3 0,-3 4-200</inkml:trace>
  <inkml:trace contextRef="#ctx0" brushRef="#br0" timeOffset="681.9599">288 164 2608,'0'1'44,"-1"-1"0,1 1-1,-1 0 1,1 0 0,-1 0 0,0 0 0,1 0 0,-1 0 0,0-1-1,0 1 1,1 0 0,-1-1 0,0 1 0,0 0 0,0-1-1,0 1 1,0-1 0,0 0 0,0 1-44,0-1 71,1 0 0,-1 0 1,1 0-1,-1-1 0,1 1 0,-1 0 0,1 0 0,-1 0 1,1-1-1,0 1 0,-1 0 0,1-1 0,-1 1 0,1 0 1,0-1-1,-1 1 0,1 0 0,0-1 0,-1 1 0,1-1 1,0 1-1,-1 0 0,1-1 0,0 1 0,0-1 1,0 0-72,-2-2 260,1 0 0,1 0 0,-1 0 0,0-1 0,1 1 0,0 0 1,-1-1-1,1 1 0,1 0 0,-1-1 0,0 0-260,2-4 890,0 0 0,-1 0 0,0 0 0,0-1 0,-1 1 0,0 0 1,-1-7-891,1 15 28,0 0 0,0 0 0,0-1 0,0 1 0,0 0 1,0 0-1,0-1 0,0 1 0,0 0 0,0 0 1,0 0-1,0-1 0,0 1 0,0 0 0,-1 0 0,1 0 1,0-1-1,0 1 0,0 0 0,0 0 0,0 0 1,-1 0-1,1 0 0,0-1 0,0 1 0,0 0 0,0 0 1,-1 0-1,1 0 0,0 0 0,0 0 0,0 0 0,-1 0 1,1 0-1,0 0 0,0 0-28,-8 5 440,-10 21-237,11-13 148,-18 22 18,3-2-22,-2-1 0,-1-1 0,-5 3-347,-8 0 266,21-20 136,1 2 1,-9 11-403,25-27 11,-1 1 0,1-1 0,0 1 0,-1-1 0,1 1 1,0 0-1,-1-1 0,1 1 0,0-1 0,0 1 0,-1 0 0,1-1 0,0 1 1,0-1-1,0 1 0,0 0 0,0-1 0,0 1 0,0 0 0,0-1 0,0 1 1,0 0-1,0-1 0,1 1 0,-1-1 0,0 1 0,0 0 0,0-1 0,1 1 1,-1-1-1,0 1 0,1-1 0,-1 1 0,1-1 0,-1 1 0,1-1 0,-1 1 1,1-1-1,-1 0 0,1 1 0,-1-1 0,1 0 0,-1 1 0,1-1 0,-1 0 1,1 0-1,0 1 0,-1-1 0,1 0 0,0 0 0,-1 0-11,37 9 152,-32-8-163,40 10 163,20 8 232,-31-5-344,-2 2 0,13 9-40,14 8 188,-53-31-343,0 1 1,0-1 0,0 0-1,0 0 1,6 1 154,9 0-4760,-9-1-5053</inkml:trace>
  <inkml:trace contextRef="#ctx0" brushRef="#br0" timeOffset="1583.53">1082 19 816,'0'0'600,"22"8"3089,-17-4-2942,-1 0 0,0 0 0,0 0 0,-1 1 0,0 0 0,3 4-747,-4-5 373,1 0 1,0 0-1,0 0 0,0-1 0,0 1 0,4 2-373,1 0 462,1 0 0,-1-1 0,1 0 0,0 0 0,1-1 0,-1-1 0,1 1-1,0-2 1,6 2-462,10 0 369,0-2 0,27 0-369,-41-1 125,38-1 270,85 17 543,-79-7-756,80 19 150,-78-13-178,86 21 33,-86-23-164,2 3-13,51 18 441,50 5-451,-143-36 544,-35-3-421,8-1-256,7 1-15,0-1 0,0 0 0,0 0 0,0 0-1,0 0 1,0 0 0,0 0 0,-1 0 0,1-1 0,0 1 0,0-1 0,0 0-1,0 1 1,0-1 0,0 0 0,0-1 148,1 1-262,1 0 0,-1 0 0,1-1 0,0 1 0,-1 0-1,1 0 1,0-1 0,0 1 0,0 0 0,0 0 0,0-1 0,0 1 0,0 0 0,1 0 0,-1 0-1,0-1 1,1 1 0,-1 0 0,1 0 0,-1 0 0,1 0 0,-1 0 0,1-1 0,0 1 262,2-5-768,5-14-5952</inkml:trace>
  <inkml:trace contextRef="#ctx0" brushRef="#br0" timeOffset="2349.23">2215 1 9504,'17'45'-74,"-14"-41"-573,-3-9 406,-4-17 645,2 11 370,2 10-254,3 30 2688,2-10-2541,1 0 0,1-1 0,1 0 0,0 0 0,1-1 0,1 0 0,10 13-667,-10-15 185,1-2-1,1 1 1,0-2 0,1 0-1,1-1 1,-1 0 0,2-1 0,-1 0-1,2 0-184,-7-6 19,-6-2-8,0 0 1,0 0 0,0 0-1,0 1 1,-1-1 0,1 1-1,-1-1 1,1 1 0,-1 0-1,0 0 1,1 1-12,-3-3 16,1 0 0,0 0 0,0 0 0,0 0 0,-1 0 0,1 0-1,-1 0 1,1 0 0,-1 1 0,1-1 0,-1 0 0,0 0 0,1 1 0,-1-1 0,0 0 0,0 0 0,0 1 0,0-1-16,0 0 13,-1 0 1,1 0 0,-1 0-1,1-1 1,-1 1 0,0 0 0,1 0-1,-1-1 1,0 1 0,1 0-1,-1-1 1,0 1 0,0-1 0,1 1-1,-1-1 1,0 1 0,0-1-1,0 0 1,0 1 0,0-1 0,0 0-1,0 0 1,0 1 0,0-1-1,0 0-13,-61 11 201,23-5-87,1 2-1,-23 8-113,-102 39 115,68-24-86,-9-1-2067,96-30-1450,1-1-6865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AACDC1855FE44A9D8FEA7F2214B342" ma:contentTypeVersion="12" ma:contentTypeDescription="Create a new document." ma:contentTypeScope="" ma:versionID="26fac4aed9e678e8ed3bea7492240f73">
  <xsd:schema xmlns:xsd="http://www.w3.org/2001/XMLSchema" xmlns:xs="http://www.w3.org/2001/XMLSchema" xmlns:p="http://schemas.microsoft.com/office/2006/metadata/properties" xmlns:ns3="98a6ea60-bed7-4c71-b6cd-44c919fba4d3" xmlns:ns4="65f91482-14a5-4ee3-aa0b-c35ad90bd337" targetNamespace="http://schemas.microsoft.com/office/2006/metadata/properties" ma:root="true" ma:fieldsID="8e1b5644c772dfad26f62664d2d05839" ns3:_="" ns4:_="">
    <xsd:import namespace="98a6ea60-bed7-4c71-b6cd-44c919fba4d3"/>
    <xsd:import namespace="65f91482-14a5-4ee3-aa0b-c35ad90bd33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a6ea60-bed7-4c71-b6cd-44c919fba4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f91482-14a5-4ee3-aa0b-c35ad90bd33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BE6737-63C3-4403-B2A9-6A10CF851506}">
  <ds:schemaRefs>
    <ds:schemaRef ds:uri="http://purl.org/dc/terms/"/>
    <ds:schemaRef ds:uri="65f91482-14a5-4ee3-aa0b-c35ad90bd337"/>
    <ds:schemaRef ds:uri="http://schemas.microsoft.com/office/2006/documentManagement/types"/>
    <ds:schemaRef ds:uri="http://schemas.microsoft.com/office/infopath/2007/PartnerControls"/>
    <ds:schemaRef ds:uri="98a6ea60-bed7-4c71-b6cd-44c919fba4d3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7447467E-A019-4A24-BA53-35C239E587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0771D5-030F-4548-A41D-D06F5273A1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a6ea60-bed7-4c71-b6cd-44c919fba4d3"/>
    <ds:schemaRef ds:uri="65f91482-14a5-4ee3-aa0b-c35ad90bd3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79EBA1DE</Template>
  <TotalTime>0</TotalTime>
  <Pages>2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3</cp:revision>
  <dcterms:created xsi:type="dcterms:W3CDTF">2020-06-01T08:23:00Z</dcterms:created>
  <dcterms:modified xsi:type="dcterms:W3CDTF">2020-06-01T08:23:00Z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0x010100E8AACDC1855FE44A9D8FEA7F2214B342</vt:lpwstr>
  </property>
</Properties>
</file>