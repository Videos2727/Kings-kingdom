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EA8" w:rsidRDefault="00FD0EA8">
      <w:r>
        <w:rPr>
          <w:noProof/>
          <w:lang w:eastAsia="en-AU"/>
        </w:rPr>
        <w:drawing>
          <wp:inline distT="0" distB="0" distL="0" distR="0" wp14:anchorId="4E3F15C6" wp14:editId="65332172">
            <wp:extent cx="1438275" cy="1438275"/>
            <wp:effectExtent l="0" t="0" r="9525" b="9525"/>
            <wp:docPr id="3" name="Picture 3" descr="Hit the Mark with a Realistic Vector Dart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t the Mark with a Realistic Vector Dartboar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eastAsia="en-AU"/>
        </w:rPr>
        <w:drawing>
          <wp:inline distT="0" distB="0" distL="0" distR="0" wp14:anchorId="4E3F15C6" wp14:editId="65332172">
            <wp:extent cx="1438275" cy="1438275"/>
            <wp:effectExtent l="0" t="0" r="9525" b="9525"/>
            <wp:docPr id="4" name="Picture 4" descr="Hit the Mark with a Realistic Vector Dart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t the Mark with a Realistic Vector Dartboar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eastAsia="en-AU"/>
        </w:rPr>
        <w:drawing>
          <wp:inline distT="0" distB="0" distL="0" distR="0" wp14:anchorId="4E3F15C6" wp14:editId="65332172">
            <wp:extent cx="1438275" cy="1438275"/>
            <wp:effectExtent l="0" t="0" r="9525" b="9525"/>
            <wp:docPr id="5" name="Picture 5" descr="Hit the Mark with a Realistic Vector Dart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t the Mark with a Realistic Vector Dartboar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  <w:lang w:eastAsia="en-AU"/>
        </w:rPr>
        <w:drawing>
          <wp:inline distT="0" distB="0" distL="0" distR="0">
            <wp:extent cx="1438275" cy="1438275"/>
            <wp:effectExtent l="0" t="0" r="9525" b="9525"/>
            <wp:docPr id="1" name="Picture 1" descr="Hit the Mark with a Realistic Vector Dart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t the Mark with a Realistic Vector Dartboar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EA8" w:rsidRDefault="00FD0EA8">
      <w:r>
        <w:t xml:space="preserve">Reliable and valid                     Reliable but not valid               </w:t>
      </w:r>
      <w:proofErr w:type="spellStart"/>
      <w:r>
        <w:t>Valid</w:t>
      </w:r>
      <w:proofErr w:type="spellEnd"/>
      <w:r>
        <w:t xml:space="preserve"> but not reliable            Not reliable or valid</w:t>
      </w:r>
    </w:p>
    <w:p w:rsidR="00FD0EA8" w:rsidRDefault="00FD0EA8"/>
    <w:p w:rsidR="00FD0EA8" w:rsidRDefault="00FD0EA8">
      <w:r>
        <w:rPr>
          <w:noProof/>
          <w:lang w:eastAsia="en-AU"/>
        </w:rPr>
        <w:drawing>
          <wp:inline distT="0" distB="0" distL="0" distR="0" wp14:anchorId="0582270F" wp14:editId="40F699FE">
            <wp:extent cx="5188998" cy="2400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6041" cy="240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EA8" w:rsidRDefault="00FD0EA8">
      <w:r>
        <w:t>For each of the above, decide what kind of graph you would use. Write a title for a graph as well.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402"/>
        <w:gridCol w:w="1843"/>
        <w:gridCol w:w="3940"/>
      </w:tblGrid>
      <w:tr w:rsidR="00FD0EA8" w:rsidTr="00E30A25">
        <w:tc>
          <w:tcPr>
            <w:tcW w:w="1271" w:type="dxa"/>
          </w:tcPr>
          <w:p w:rsidR="00FD0EA8" w:rsidRDefault="00FD0EA8">
            <w:r>
              <w:t>Question</w:t>
            </w:r>
          </w:p>
        </w:tc>
        <w:tc>
          <w:tcPr>
            <w:tcW w:w="3402" w:type="dxa"/>
          </w:tcPr>
          <w:p w:rsidR="00FD0EA8" w:rsidRDefault="00FD0EA8">
            <w:r>
              <w:t>Hypothesis</w:t>
            </w:r>
          </w:p>
        </w:tc>
        <w:tc>
          <w:tcPr>
            <w:tcW w:w="1843" w:type="dxa"/>
          </w:tcPr>
          <w:p w:rsidR="00FD0EA8" w:rsidRDefault="00FD0EA8">
            <w:r>
              <w:t>Type of graph</w:t>
            </w:r>
          </w:p>
        </w:tc>
        <w:tc>
          <w:tcPr>
            <w:tcW w:w="3940" w:type="dxa"/>
          </w:tcPr>
          <w:p w:rsidR="00FD0EA8" w:rsidRDefault="00FD0EA8">
            <w:r>
              <w:t>Title for graph</w:t>
            </w:r>
          </w:p>
        </w:tc>
      </w:tr>
      <w:tr w:rsidR="00FD0EA8" w:rsidTr="00E30A25">
        <w:trPr>
          <w:trHeight w:val="1735"/>
        </w:trPr>
        <w:tc>
          <w:tcPr>
            <w:tcW w:w="1271" w:type="dxa"/>
          </w:tcPr>
          <w:p w:rsidR="00FD0EA8" w:rsidRDefault="00FD0EA8">
            <w:r>
              <w:t>1</w:t>
            </w:r>
          </w:p>
        </w:tc>
        <w:tc>
          <w:tcPr>
            <w:tcW w:w="3402" w:type="dxa"/>
          </w:tcPr>
          <w:p w:rsidR="00FD0EA8" w:rsidRDefault="00FD0EA8"/>
        </w:tc>
        <w:tc>
          <w:tcPr>
            <w:tcW w:w="1843" w:type="dxa"/>
          </w:tcPr>
          <w:p w:rsidR="00FD0EA8" w:rsidRDefault="00FD0EA8"/>
        </w:tc>
        <w:tc>
          <w:tcPr>
            <w:tcW w:w="3940" w:type="dxa"/>
          </w:tcPr>
          <w:p w:rsidR="00FD0EA8" w:rsidRDefault="00FD0EA8"/>
        </w:tc>
      </w:tr>
      <w:tr w:rsidR="00FD0EA8" w:rsidTr="00E30A25">
        <w:trPr>
          <w:trHeight w:val="1735"/>
        </w:trPr>
        <w:tc>
          <w:tcPr>
            <w:tcW w:w="1271" w:type="dxa"/>
          </w:tcPr>
          <w:p w:rsidR="00FD0EA8" w:rsidRDefault="00FD0EA8">
            <w:r>
              <w:t>2</w:t>
            </w:r>
          </w:p>
        </w:tc>
        <w:tc>
          <w:tcPr>
            <w:tcW w:w="3402" w:type="dxa"/>
          </w:tcPr>
          <w:p w:rsidR="00FD0EA8" w:rsidRDefault="00FD0EA8"/>
        </w:tc>
        <w:tc>
          <w:tcPr>
            <w:tcW w:w="1843" w:type="dxa"/>
          </w:tcPr>
          <w:p w:rsidR="00FD0EA8" w:rsidRDefault="00FD0EA8"/>
        </w:tc>
        <w:tc>
          <w:tcPr>
            <w:tcW w:w="3940" w:type="dxa"/>
          </w:tcPr>
          <w:p w:rsidR="00FD0EA8" w:rsidRDefault="00FD0EA8"/>
        </w:tc>
      </w:tr>
      <w:tr w:rsidR="00FD0EA8" w:rsidTr="00E30A25">
        <w:trPr>
          <w:trHeight w:val="1735"/>
        </w:trPr>
        <w:tc>
          <w:tcPr>
            <w:tcW w:w="1271" w:type="dxa"/>
          </w:tcPr>
          <w:p w:rsidR="00FD0EA8" w:rsidRDefault="00FD0EA8">
            <w:r>
              <w:t>3</w:t>
            </w:r>
          </w:p>
        </w:tc>
        <w:tc>
          <w:tcPr>
            <w:tcW w:w="3402" w:type="dxa"/>
          </w:tcPr>
          <w:p w:rsidR="00FD0EA8" w:rsidRDefault="00FD0EA8"/>
        </w:tc>
        <w:tc>
          <w:tcPr>
            <w:tcW w:w="1843" w:type="dxa"/>
          </w:tcPr>
          <w:p w:rsidR="00FD0EA8" w:rsidRDefault="00FD0EA8"/>
        </w:tc>
        <w:tc>
          <w:tcPr>
            <w:tcW w:w="3940" w:type="dxa"/>
          </w:tcPr>
          <w:p w:rsidR="00FD0EA8" w:rsidRDefault="00FD0EA8"/>
        </w:tc>
      </w:tr>
      <w:tr w:rsidR="00FD0EA8" w:rsidTr="00E30A25">
        <w:trPr>
          <w:trHeight w:val="1735"/>
        </w:trPr>
        <w:tc>
          <w:tcPr>
            <w:tcW w:w="1271" w:type="dxa"/>
          </w:tcPr>
          <w:p w:rsidR="00FD0EA8" w:rsidRDefault="00FD0EA8">
            <w:r>
              <w:t>4</w:t>
            </w:r>
          </w:p>
        </w:tc>
        <w:tc>
          <w:tcPr>
            <w:tcW w:w="3402" w:type="dxa"/>
          </w:tcPr>
          <w:p w:rsidR="00FD0EA8" w:rsidRDefault="00FD0EA8"/>
        </w:tc>
        <w:tc>
          <w:tcPr>
            <w:tcW w:w="1843" w:type="dxa"/>
          </w:tcPr>
          <w:p w:rsidR="00FD0EA8" w:rsidRDefault="00FD0EA8"/>
        </w:tc>
        <w:tc>
          <w:tcPr>
            <w:tcW w:w="3940" w:type="dxa"/>
          </w:tcPr>
          <w:p w:rsidR="00FD0EA8" w:rsidRDefault="00FD0EA8"/>
        </w:tc>
      </w:tr>
    </w:tbl>
    <w:p w:rsidR="00E30A25" w:rsidRDefault="00E30A25"/>
    <w:p w:rsidR="00E30A25" w:rsidRDefault="00E30A25"/>
    <w:p w:rsidR="00E30A25" w:rsidRDefault="00FD0EA8">
      <w:r>
        <w:t xml:space="preserve"> </w:t>
      </w:r>
      <w:r w:rsidR="00E30A25">
        <w:rPr>
          <w:noProof/>
          <w:lang w:eastAsia="en-AU"/>
        </w:rPr>
        <w:drawing>
          <wp:inline distT="0" distB="0" distL="0" distR="0" wp14:anchorId="11B6685C" wp14:editId="14725A0D">
            <wp:extent cx="5233392" cy="1255594"/>
            <wp:effectExtent l="0" t="0" r="571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9273" cy="126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260"/>
        <w:gridCol w:w="1985"/>
        <w:gridCol w:w="3940"/>
      </w:tblGrid>
      <w:tr w:rsidR="00E30A25" w:rsidTr="00E30A25">
        <w:trPr>
          <w:trHeight w:val="502"/>
        </w:trPr>
        <w:tc>
          <w:tcPr>
            <w:tcW w:w="1271" w:type="dxa"/>
          </w:tcPr>
          <w:p w:rsidR="00E30A25" w:rsidRDefault="00E30A25" w:rsidP="008A5EEC">
            <w:r>
              <w:t>Question</w:t>
            </w:r>
          </w:p>
        </w:tc>
        <w:tc>
          <w:tcPr>
            <w:tcW w:w="3260" w:type="dxa"/>
          </w:tcPr>
          <w:p w:rsidR="00E30A25" w:rsidRDefault="00E30A25" w:rsidP="008A5EEC">
            <w:r>
              <w:t>Hypothesis</w:t>
            </w:r>
          </w:p>
        </w:tc>
        <w:tc>
          <w:tcPr>
            <w:tcW w:w="1985" w:type="dxa"/>
          </w:tcPr>
          <w:p w:rsidR="00E30A25" w:rsidRDefault="00E30A25" w:rsidP="008A5EEC">
            <w:r>
              <w:t>Type of graph</w:t>
            </w:r>
          </w:p>
        </w:tc>
        <w:tc>
          <w:tcPr>
            <w:tcW w:w="3940" w:type="dxa"/>
          </w:tcPr>
          <w:p w:rsidR="00E30A25" w:rsidRDefault="00E30A25" w:rsidP="008A5EEC">
            <w:r>
              <w:t>Title for graph</w:t>
            </w:r>
          </w:p>
        </w:tc>
      </w:tr>
      <w:tr w:rsidR="00E30A25" w:rsidTr="00E30A25">
        <w:trPr>
          <w:trHeight w:val="1760"/>
        </w:trPr>
        <w:tc>
          <w:tcPr>
            <w:tcW w:w="1271" w:type="dxa"/>
          </w:tcPr>
          <w:p w:rsidR="00E30A25" w:rsidRDefault="00E30A25" w:rsidP="008A5EEC">
            <w:r>
              <w:t>5</w:t>
            </w:r>
          </w:p>
        </w:tc>
        <w:tc>
          <w:tcPr>
            <w:tcW w:w="3260" w:type="dxa"/>
          </w:tcPr>
          <w:p w:rsidR="00E30A25" w:rsidRDefault="00E30A25" w:rsidP="008A5EEC"/>
        </w:tc>
        <w:tc>
          <w:tcPr>
            <w:tcW w:w="1985" w:type="dxa"/>
          </w:tcPr>
          <w:p w:rsidR="00E30A25" w:rsidRDefault="00E30A25" w:rsidP="008A5EEC"/>
        </w:tc>
        <w:tc>
          <w:tcPr>
            <w:tcW w:w="3940" w:type="dxa"/>
          </w:tcPr>
          <w:p w:rsidR="00E30A25" w:rsidRDefault="00E30A25" w:rsidP="008A5EEC"/>
        </w:tc>
      </w:tr>
      <w:tr w:rsidR="00E30A25" w:rsidTr="00E30A25">
        <w:trPr>
          <w:trHeight w:val="1760"/>
        </w:trPr>
        <w:tc>
          <w:tcPr>
            <w:tcW w:w="1271" w:type="dxa"/>
          </w:tcPr>
          <w:p w:rsidR="00E30A25" w:rsidRDefault="00E30A25" w:rsidP="008A5EEC">
            <w:r>
              <w:t>6</w:t>
            </w:r>
          </w:p>
        </w:tc>
        <w:tc>
          <w:tcPr>
            <w:tcW w:w="3260" w:type="dxa"/>
          </w:tcPr>
          <w:p w:rsidR="00E30A25" w:rsidRDefault="00E30A25" w:rsidP="008A5EEC"/>
        </w:tc>
        <w:tc>
          <w:tcPr>
            <w:tcW w:w="1985" w:type="dxa"/>
          </w:tcPr>
          <w:p w:rsidR="00E30A25" w:rsidRDefault="00E30A25" w:rsidP="008A5EEC"/>
        </w:tc>
        <w:tc>
          <w:tcPr>
            <w:tcW w:w="3940" w:type="dxa"/>
          </w:tcPr>
          <w:p w:rsidR="00E30A25" w:rsidRDefault="00E30A25" w:rsidP="008A5EEC">
            <w:bookmarkStart w:id="0" w:name="_GoBack"/>
            <w:bookmarkEnd w:id="0"/>
          </w:p>
        </w:tc>
      </w:tr>
      <w:tr w:rsidR="00E30A25" w:rsidTr="00E30A25">
        <w:trPr>
          <w:trHeight w:val="1760"/>
        </w:trPr>
        <w:tc>
          <w:tcPr>
            <w:tcW w:w="1271" w:type="dxa"/>
          </w:tcPr>
          <w:p w:rsidR="00E30A25" w:rsidRDefault="00E30A25" w:rsidP="008A5EEC">
            <w:r>
              <w:t>7</w:t>
            </w:r>
          </w:p>
        </w:tc>
        <w:tc>
          <w:tcPr>
            <w:tcW w:w="3260" w:type="dxa"/>
          </w:tcPr>
          <w:p w:rsidR="00E30A25" w:rsidRDefault="00E30A25" w:rsidP="008A5EEC"/>
        </w:tc>
        <w:tc>
          <w:tcPr>
            <w:tcW w:w="1985" w:type="dxa"/>
          </w:tcPr>
          <w:p w:rsidR="00E30A25" w:rsidRDefault="00E30A25" w:rsidP="008A5EEC"/>
        </w:tc>
        <w:tc>
          <w:tcPr>
            <w:tcW w:w="3940" w:type="dxa"/>
          </w:tcPr>
          <w:p w:rsidR="00E30A25" w:rsidRDefault="00E30A25" w:rsidP="008A5EEC"/>
        </w:tc>
      </w:tr>
      <w:tr w:rsidR="00E30A25" w:rsidTr="00E30A25">
        <w:trPr>
          <w:trHeight w:val="1760"/>
        </w:trPr>
        <w:tc>
          <w:tcPr>
            <w:tcW w:w="1271" w:type="dxa"/>
          </w:tcPr>
          <w:p w:rsidR="00E30A25" w:rsidRDefault="00E30A25" w:rsidP="008A5EEC">
            <w:r>
              <w:t>8</w:t>
            </w:r>
          </w:p>
        </w:tc>
        <w:tc>
          <w:tcPr>
            <w:tcW w:w="3260" w:type="dxa"/>
          </w:tcPr>
          <w:p w:rsidR="00E30A25" w:rsidRDefault="00E30A25" w:rsidP="008A5EEC"/>
        </w:tc>
        <w:tc>
          <w:tcPr>
            <w:tcW w:w="1985" w:type="dxa"/>
          </w:tcPr>
          <w:p w:rsidR="00E30A25" w:rsidRDefault="00E30A25" w:rsidP="008A5EEC"/>
        </w:tc>
        <w:tc>
          <w:tcPr>
            <w:tcW w:w="3940" w:type="dxa"/>
          </w:tcPr>
          <w:p w:rsidR="00E30A25" w:rsidRDefault="00E30A25" w:rsidP="008A5EEC"/>
        </w:tc>
      </w:tr>
    </w:tbl>
    <w:p w:rsidR="00FD0EA8" w:rsidRDefault="00FD0EA8"/>
    <w:sectPr w:rsidR="00FD0EA8" w:rsidSect="00FD0E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EA8"/>
    <w:rsid w:val="00D06326"/>
    <w:rsid w:val="00E30A25"/>
    <w:rsid w:val="00FA4B55"/>
    <w:rsid w:val="00FD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556C7"/>
  <w15:chartTrackingRefBased/>
  <w15:docId w15:val="{98B48318-F4EA-49FF-B054-225DFF1EB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0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0E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E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5CE99C5</Template>
  <TotalTime>14</TotalTime>
  <Pages>2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</cp:lastModifiedBy>
  <cp:revision>2</cp:revision>
  <cp:lastPrinted>2020-06-11T00:40:00Z</cp:lastPrinted>
  <dcterms:created xsi:type="dcterms:W3CDTF">2020-06-11T00:33:00Z</dcterms:created>
  <dcterms:modified xsi:type="dcterms:W3CDTF">2020-06-11T00:50:00Z</dcterms:modified>
</cp:coreProperties>
</file>