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Pr="001512A0" w:rsidRDefault="00630686">
      <w:pPr>
        <w:rPr>
          <w:b/>
        </w:rPr>
      </w:pPr>
      <w:r w:rsidRPr="001512A0">
        <w:rPr>
          <w:b/>
        </w:rPr>
        <w:t>Allergies Jigsaw</w:t>
      </w:r>
      <w:r w:rsidR="001512A0">
        <w:rPr>
          <w:b/>
        </w:rPr>
        <w:t xml:space="preserve">                                                  Name ___________________________________________</w:t>
      </w:r>
      <w:bookmarkStart w:id="0" w:name="_GoBack"/>
      <w:bookmarkEnd w:id="0"/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382"/>
        <w:gridCol w:w="5103"/>
      </w:tblGrid>
      <w:tr w:rsidR="00630686" w:rsidTr="009C281C">
        <w:trPr>
          <w:trHeight w:val="6907"/>
        </w:trPr>
        <w:tc>
          <w:tcPr>
            <w:tcW w:w="5382" w:type="dxa"/>
          </w:tcPr>
          <w:p w:rsidR="00630686" w:rsidRDefault="009C281C">
            <w:proofErr w:type="spellStart"/>
            <w:r>
              <w:t>Hayfever</w:t>
            </w:r>
            <w:proofErr w:type="spellEnd"/>
          </w:p>
        </w:tc>
        <w:tc>
          <w:tcPr>
            <w:tcW w:w="5103" w:type="dxa"/>
          </w:tcPr>
          <w:p w:rsidR="00630686" w:rsidRDefault="009C281C">
            <w:r>
              <w:t>Pets</w:t>
            </w:r>
          </w:p>
        </w:tc>
      </w:tr>
      <w:tr w:rsidR="00630686" w:rsidTr="009C281C">
        <w:trPr>
          <w:trHeight w:val="7359"/>
        </w:trPr>
        <w:tc>
          <w:tcPr>
            <w:tcW w:w="5382" w:type="dxa"/>
          </w:tcPr>
          <w:p w:rsidR="00630686" w:rsidRDefault="009C281C">
            <w:r>
              <w:t>Food</w:t>
            </w:r>
          </w:p>
        </w:tc>
        <w:tc>
          <w:tcPr>
            <w:tcW w:w="5103" w:type="dxa"/>
          </w:tcPr>
          <w:p w:rsidR="00630686" w:rsidRDefault="009C281C">
            <w:r>
              <w:t>Insects</w:t>
            </w:r>
          </w:p>
        </w:tc>
      </w:tr>
    </w:tbl>
    <w:p w:rsidR="00630686" w:rsidRDefault="00630686"/>
    <w:sectPr w:rsidR="00630686" w:rsidSect="006306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0686"/>
    <w:rsid w:val="001512A0"/>
    <w:rsid w:val="00630686"/>
    <w:rsid w:val="009C281C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FAD89"/>
  <w15:chartTrackingRefBased/>
  <w15:docId w15:val="{ADEB535F-6FA4-444B-896C-2FD165805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06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ED619D7B</Template>
  <TotalTime>5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2</cp:revision>
  <dcterms:created xsi:type="dcterms:W3CDTF">2020-06-18T07:50:00Z</dcterms:created>
  <dcterms:modified xsi:type="dcterms:W3CDTF">2020-06-18T08:08:00Z</dcterms:modified>
</cp:coreProperties>
</file>