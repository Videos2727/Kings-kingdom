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2896"/>
        <w:tblW w:w="0" w:type="auto"/>
        <w:tblLook w:val="04A0" w:firstRow="1" w:lastRow="0" w:firstColumn="1" w:lastColumn="0" w:noHBand="0" w:noVBand="1"/>
      </w:tblPr>
      <w:tblGrid>
        <w:gridCol w:w="731"/>
        <w:gridCol w:w="2099"/>
        <w:gridCol w:w="5245"/>
        <w:gridCol w:w="2126"/>
      </w:tblGrid>
      <w:tr w:rsidR="002D3C44" w14:paraId="3E1865A9" w14:textId="0D27B1EA" w:rsidTr="002D3C44">
        <w:tc>
          <w:tcPr>
            <w:tcW w:w="731" w:type="dxa"/>
          </w:tcPr>
          <w:p w14:paraId="1C207D38" w14:textId="443948B4" w:rsidR="002D3C44" w:rsidRDefault="002D3C44" w:rsidP="00BB773D">
            <w:r>
              <w:t xml:space="preserve">Week </w:t>
            </w:r>
          </w:p>
        </w:tc>
        <w:tc>
          <w:tcPr>
            <w:tcW w:w="2099" w:type="dxa"/>
          </w:tcPr>
          <w:p w14:paraId="4462CA75" w14:textId="555A4E77" w:rsidR="002D3C44" w:rsidRDefault="002D3C44" w:rsidP="00BB773D">
            <w:r>
              <w:t>Topics</w:t>
            </w:r>
          </w:p>
        </w:tc>
        <w:tc>
          <w:tcPr>
            <w:tcW w:w="5245" w:type="dxa"/>
          </w:tcPr>
          <w:p w14:paraId="25707CC6" w14:textId="24BEBCEE" w:rsidR="002D3C44" w:rsidRDefault="002D3C44" w:rsidP="00BB773D">
            <w:r>
              <w:t>Activities</w:t>
            </w:r>
          </w:p>
        </w:tc>
        <w:tc>
          <w:tcPr>
            <w:tcW w:w="2126" w:type="dxa"/>
          </w:tcPr>
          <w:p w14:paraId="46E124BD" w14:textId="28D6AF31" w:rsidR="002D3C44" w:rsidRDefault="002D3C44" w:rsidP="00BB773D">
            <w:r>
              <w:t>Assessment</w:t>
            </w:r>
          </w:p>
        </w:tc>
      </w:tr>
      <w:tr w:rsidR="002D3C44" w14:paraId="0B33B46B" w14:textId="464B527B" w:rsidTr="002D3C44">
        <w:tc>
          <w:tcPr>
            <w:tcW w:w="731" w:type="dxa"/>
          </w:tcPr>
          <w:p w14:paraId="4900E4C1" w14:textId="2B136F45" w:rsidR="002D3C44" w:rsidRDefault="002D3C44" w:rsidP="00BB773D">
            <w:r>
              <w:t>1</w:t>
            </w:r>
          </w:p>
        </w:tc>
        <w:tc>
          <w:tcPr>
            <w:tcW w:w="2099" w:type="dxa"/>
          </w:tcPr>
          <w:p w14:paraId="4C31AEDC" w14:textId="2F8A4554" w:rsidR="002D3C44" w:rsidRDefault="002D3C44" w:rsidP="00BB773D">
            <w:r>
              <w:t>Disease overview</w:t>
            </w:r>
          </w:p>
        </w:tc>
        <w:tc>
          <w:tcPr>
            <w:tcW w:w="5245" w:type="dxa"/>
          </w:tcPr>
          <w:p w14:paraId="42548A38" w14:textId="1C940E25" w:rsidR="002D3C44" w:rsidRDefault="002D3C44" w:rsidP="00BB773D"/>
        </w:tc>
        <w:tc>
          <w:tcPr>
            <w:tcW w:w="2126" w:type="dxa"/>
          </w:tcPr>
          <w:p w14:paraId="52A82122" w14:textId="77777777" w:rsidR="002D3C44" w:rsidRDefault="002D3C44" w:rsidP="00BB773D"/>
        </w:tc>
      </w:tr>
      <w:tr w:rsidR="002D3C44" w14:paraId="57EAB0A3" w14:textId="170BF723" w:rsidTr="002D3C44">
        <w:tc>
          <w:tcPr>
            <w:tcW w:w="731" w:type="dxa"/>
          </w:tcPr>
          <w:p w14:paraId="599D12C9" w14:textId="23A07107" w:rsidR="002D3C44" w:rsidRDefault="002D3C44" w:rsidP="00BB773D">
            <w:r>
              <w:t>2</w:t>
            </w:r>
          </w:p>
        </w:tc>
        <w:tc>
          <w:tcPr>
            <w:tcW w:w="2099" w:type="dxa"/>
          </w:tcPr>
          <w:p w14:paraId="19EDB9C8" w14:textId="3FB11799" w:rsidR="002D3C44" w:rsidRDefault="002D3C44" w:rsidP="00BB773D">
            <w:r>
              <w:t>Bacteria and transmission</w:t>
            </w:r>
          </w:p>
        </w:tc>
        <w:tc>
          <w:tcPr>
            <w:tcW w:w="5245" w:type="dxa"/>
          </w:tcPr>
          <w:p w14:paraId="79E67F69" w14:textId="1567C8A7" w:rsidR="002D3C44" w:rsidRDefault="002D3C44" w:rsidP="00BB773D">
            <w:bookmarkStart w:id="0" w:name="_GoBack"/>
            <w:bookmarkEnd w:id="0"/>
          </w:p>
        </w:tc>
        <w:tc>
          <w:tcPr>
            <w:tcW w:w="2126" w:type="dxa"/>
          </w:tcPr>
          <w:p w14:paraId="4114AEC4" w14:textId="326ED155" w:rsidR="002D3C44" w:rsidRDefault="002D3C44" w:rsidP="00BB773D"/>
        </w:tc>
      </w:tr>
      <w:tr w:rsidR="002D3C44" w14:paraId="0C3A08A1" w14:textId="51815FC2" w:rsidTr="002D3C44">
        <w:tc>
          <w:tcPr>
            <w:tcW w:w="731" w:type="dxa"/>
          </w:tcPr>
          <w:p w14:paraId="61874091" w14:textId="5D1CCD8B" w:rsidR="002D3C44" w:rsidRDefault="002D3C44" w:rsidP="00BB773D">
            <w:r>
              <w:t>3</w:t>
            </w:r>
          </w:p>
        </w:tc>
        <w:tc>
          <w:tcPr>
            <w:tcW w:w="2099" w:type="dxa"/>
          </w:tcPr>
          <w:p w14:paraId="366663B8" w14:textId="6AC68604" w:rsidR="002D3C44" w:rsidRDefault="003C1DCD" w:rsidP="00BB773D">
            <w:r>
              <w:t>Microscopes and pathogens</w:t>
            </w:r>
          </w:p>
        </w:tc>
        <w:tc>
          <w:tcPr>
            <w:tcW w:w="5245" w:type="dxa"/>
          </w:tcPr>
          <w:p w14:paraId="1CC4F556" w14:textId="525ADD47" w:rsidR="002D3C44" w:rsidRDefault="002D3C44" w:rsidP="00BB773D"/>
        </w:tc>
        <w:tc>
          <w:tcPr>
            <w:tcW w:w="2126" w:type="dxa"/>
          </w:tcPr>
          <w:p w14:paraId="6B43650C" w14:textId="32903E6B" w:rsidR="002D3C44" w:rsidRDefault="003C1DCD" w:rsidP="00BB773D">
            <w:r>
              <w:t>Microscope use validation (4%)</w:t>
            </w:r>
          </w:p>
        </w:tc>
      </w:tr>
      <w:tr w:rsidR="002D3C44" w14:paraId="15CBCCCB" w14:textId="138879D1" w:rsidTr="002D3C44">
        <w:tc>
          <w:tcPr>
            <w:tcW w:w="731" w:type="dxa"/>
          </w:tcPr>
          <w:p w14:paraId="2969BAFE" w14:textId="35062995" w:rsidR="002D3C44" w:rsidRDefault="002D3C44" w:rsidP="00BB773D">
            <w:r>
              <w:t>4</w:t>
            </w:r>
          </w:p>
        </w:tc>
        <w:tc>
          <w:tcPr>
            <w:tcW w:w="2099" w:type="dxa"/>
          </w:tcPr>
          <w:p w14:paraId="2167B89F" w14:textId="365444FA" w:rsidR="002D3C44" w:rsidRDefault="007C3C39" w:rsidP="00BB773D">
            <w:r>
              <w:t>Bacteria investigation</w:t>
            </w:r>
          </w:p>
        </w:tc>
        <w:tc>
          <w:tcPr>
            <w:tcW w:w="5245" w:type="dxa"/>
          </w:tcPr>
          <w:p w14:paraId="58376615" w14:textId="087A9853" w:rsidR="002D3C44" w:rsidRDefault="002D3C44" w:rsidP="00BB773D"/>
        </w:tc>
        <w:tc>
          <w:tcPr>
            <w:tcW w:w="2126" w:type="dxa"/>
          </w:tcPr>
          <w:p w14:paraId="75B61586" w14:textId="2A2B3B9A" w:rsidR="002D3C44" w:rsidRDefault="003C1DCD" w:rsidP="00BB773D">
            <w:r>
              <w:t>Bacteria Investigation – Antibiotics (8%)</w:t>
            </w:r>
          </w:p>
        </w:tc>
      </w:tr>
      <w:tr w:rsidR="002D3C44" w14:paraId="1B5209AB" w14:textId="6564A446" w:rsidTr="002D3C44">
        <w:tc>
          <w:tcPr>
            <w:tcW w:w="731" w:type="dxa"/>
          </w:tcPr>
          <w:p w14:paraId="467C348E" w14:textId="48761C09" w:rsidR="002D3C44" w:rsidRDefault="002D3C44" w:rsidP="00BB773D">
            <w:r>
              <w:t>5</w:t>
            </w:r>
          </w:p>
        </w:tc>
        <w:tc>
          <w:tcPr>
            <w:tcW w:w="2099" w:type="dxa"/>
          </w:tcPr>
          <w:p w14:paraId="7BF6B2F0" w14:textId="7FDFA764" w:rsidR="002D3C44" w:rsidRDefault="003C1DCD" w:rsidP="00BB773D">
            <w:r>
              <w:t>Viruses</w:t>
            </w:r>
          </w:p>
        </w:tc>
        <w:tc>
          <w:tcPr>
            <w:tcW w:w="5245" w:type="dxa"/>
          </w:tcPr>
          <w:p w14:paraId="25F8F6E4" w14:textId="63A65B3A" w:rsidR="002D3C44" w:rsidRDefault="002D3C44" w:rsidP="00BB773D"/>
        </w:tc>
        <w:tc>
          <w:tcPr>
            <w:tcW w:w="2126" w:type="dxa"/>
          </w:tcPr>
          <w:p w14:paraId="60FEEF2A" w14:textId="357E4C47" w:rsidR="002D3C44" w:rsidRDefault="002D3C44" w:rsidP="00BB773D"/>
        </w:tc>
      </w:tr>
      <w:tr w:rsidR="003C1DCD" w14:paraId="1D7481EE" w14:textId="2F2A0104" w:rsidTr="002D3C44">
        <w:tc>
          <w:tcPr>
            <w:tcW w:w="731" w:type="dxa"/>
          </w:tcPr>
          <w:p w14:paraId="3549B765" w14:textId="761E561D" w:rsidR="003C1DCD" w:rsidRDefault="003C1DCD" w:rsidP="003C1DCD">
            <w:r>
              <w:t>6</w:t>
            </w:r>
          </w:p>
        </w:tc>
        <w:tc>
          <w:tcPr>
            <w:tcW w:w="2099" w:type="dxa"/>
          </w:tcPr>
          <w:p w14:paraId="01DF8B5B" w14:textId="2E4854C5" w:rsidR="003C1DCD" w:rsidRDefault="003C1DCD" w:rsidP="003C1DCD">
            <w:r>
              <w:t>Defence against infection</w:t>
            </w:r>
          </w:p>
        </w:tc>
        <w:tc>
          <w:tcPr>
            <w:tcW w:w="5245" w:type="dxa"/>
          </w:tcPr>
          <w:p w14:paraId="680D6219" w14:textId="2194847A" w:rsidR="003C1DCD" w:rsidRDefault="003C1DCD" w:rsidP="003C1DCD"/>
        </w:tc>
        <w:tc>
          <w:tcPr>
            <w:tcW w:w="2126" w:type="dxa"/>
          </w:tcPr>
          <w:p w14:paraId="7975B95C" w14:textId="3B172DE0" w:rsidR="003C1DCD" w:rsidRDefault="003C1DCD" w:rsidP="003C1DCD">
            <w:r>
              <w:t>Allergies assignment (8%)</w:t>
            </w:r>
          </w:p>
        </w:tc>
      </w:tr>
      <w:tr w:rsidR="003C1DCD" w14:paraId="3EBB885A" w14:textId="3455067E" w:rsidTr="002D3C44">
        <w:tc>
          <w:tcPr>
            <w:tcW w:w="731" w:type="dxa"/>
          </w:tcPr>
          <w:p w14:paraId="19A93745" w14:textId="04DA965E" w:rsidR="003C1DCD" w:rsidRDefault="003C1DCD" w:rsidP="003C1DCD">
            <w:r>
              <w:t>7</w:t>
            </w:r>
          </w:p>
        </w:tc>
        <w:tc>
          <w:tcPr>
            <w:tcW w:w="2099" w:type="dxa"/>
          </w:tcPr>
          <w:p w14:paraId="128B8A09" w14:textId="23EBAA74" w:rsidR="003C1DCD" w:rsidRDefault="003C1DCD" w:rsidP="003C1DCD">
            <w:r>
              <w:t>Active and passive immunity, vaccines</w:t>
            </w:r>
          </w:p>
          <w:p w14:paraId="142C53DA" w14:textId="41D4C4F5" w:rsidR="003C1DCD" w:rsidRDefault="003C1DCD" w:rsidP="003C1DCD"/>
        </w:tc>
        <w:tc>
          <w:tcPr>
            <w:tcW w:w="5245" w:type="dxa"/>
          </w:tcPr>
          <w:p w14:paraId="0BBA0133" w14:textId="567C85C0" w:rsidR="003C1DCD" w:rsidRDefault="003C1DCD" w:rsidP="003C1DCD"/>
        </w:tc>
        <w:tc>
          <w:tcPr>
            <w:tcW w:w="2126" w:type="dxa"/>
          </w:tcPr>
          <w:p w14:paraId="3CE6E438" w14:textId="0BC8FA64" w:rsidR="003C1DCD" w:rsidRDefault="003C1DCD" w:rsidP="003C1DCD"/>
        </w:tc>
      </w:tr>
      <w:tr w:rsidR="003C1DCD" w14:paraId="31DAAA4D" w14:textId="00CE0706" w:rsidTr="002D3C44">
        <w:tc>
          <w:tcPr>
            <w:tcW w:w="731" w:type="dxa"/>
          </w:tcPr>
          <w:p w14:paraId="08432073" w14:textId="50C74321" w:rsidR="003C1DCD" w:rsidRDefault="003C1DCD" w:rsidP="003C1DCD">
            <w:r>
              <w:t>8</w:t>
            </w:r>
          </w:p>
        </w:tc>
        <w:tc>
          <w:tcPr>
            <w:tcW w:w="2099" w:type="dxa"/>
          </w:tcPr>
          <w:p w14:paraId="344AE1EA" w14:textId="1A94D255" w:rsidR="003C1DCD" w:rsidRDefault="003C1DCD" w:rsidP="003C1DCD">
            <w:r>
              <w:t>Revision</w:t>
            </w:r>
          </w:p>
        </w:tc>
        <w:tc>
          <w:tcPr>
            <w:tcW w:w="5245" w:type="dxa"/>
          </w:tcPr>
          <w:p w14:paraId="124091BB" w14:textId="44408203" w:rsidR="003C1DCD" w:rsidRDefault="003C1DCD" w:rsidP="003C1DCD"/>
        </w:tc>
        <w:tc>
          <w:tcPr>
            <w:tcW w:w="2126" w:type="dxa"/>
          </w:tcPr>
          <w:p w14:paraId="7AF01A03" w14:textId="383A73DE" w:rsidR="003C1DCD" w:rsidRDefault="003C1DCD" w:rsidP="003C1DCD">
            <w:r>
              <w:t>Infectious Disease test (7%)</w:t>
            </w:r>
          </w:p>
        </w:tc>
      </w:tr>
      <w:tr w:rsidR="003C1DCD" w14:paraId="0EBEFE22" w14:textId="6822E511" w:rsidTr="002D3C44">
        <w:trPr>
          <w:trHeight w:val="792"/>
        </w:trPr>
        <w:tc>
          <w:tcPr>
            <w:tcW w:w="731" w:type="dxa"/>
          </w:tcPr>
          <w:p w14:paraId="3B4E4A11" w14:textId="07671E8F" w:rsidR="003C1DCD" w:rsidRDefault="003C1DCD" w:rsidP="003C1DCD">
            <w:r>
              <w:t>9</w:t>
            </w:r>
          </w:p>
        </w:tc>
        <w:tc>
          <w:tcPr>
            <w:tcW w:w="2099" w:type="dxa"/>
          </w:tcPr>
          <w:p w14:paraId="4E10C350" w14:textId="0CC467DE" w:rsidR="003C1DCD" w:rsidRDefault="003C1DCD" w:rsidP="003C1DCD">
            <w:r>
              <w:t>Nervous system revision</w:t>
            </w:r>
          </w:p>
        </w:tc>
        <w:tc>
          <w:tcPr>
            <w:tcW w:w="5245" w:type="dxa"/>
          </w:tcPr>
          <w:p w14:paraId="457C30A3" w14:textId="03C49C2A" w:rsidR="003C1DCD" w:rsidRDefault="003C1DCD" w:rsidP="003C1DCD"/>
        </w:tc>
        <w:tc>
          <w:tcPr>
            <w:tcW w:w="2126" w:type="dxa"/>
          </w:tcPr>
          <w:p w14:paraId="1DBAABD9" w14:textId="6AE36764" w:rsidR="003C1DCD" w:rsidRDefault="003C1DCD" w:rsidP="003C1DCD"/>
        </w:tc>
      </w:tr>
      <w:tr w:rsidR="003C1DCD" w14:paraId="3F0A5D29" w14:textId="77777777" w:rsidTr="002D3C44">
        <w:tc>
          <w:tcPr>
            <w:tcW w:w="731" w:type="dxa"/>
          </w:tcPr>
          <w:p w14:paraId="51BCA5E3" w14:textId="4D91D1D2" w:rsidR="003C1DCD" w:rsidRDefault="003C1DCD" w:rsidP="003C1DCD">
            <w:r>
              <w:t>10</w:t>
            </w:r>
          </w:p>
        </w:tc>
        <w:tc>
          <w:tcPr>
            <w:tcW w:w="2099" w:type="dxa"/>
          </w:tcPr>
          <w:p w14:paraId="4D34C7F6" w14:textId="03DED596" w:rsidR="003C1DCD" w:rsidRDefault="003C1DCD" w:rsidP="003C1DCD"/>
        </w:tc>
        <w:tc>
          <w:tcPr>
            <w:tcW w:w="5245" w:type="dxa"/>
          </w:tcPr>
          <w:p w14:paraId="7CE801AE" w14:textId="530FD67A" w:rsidR="003C1DCD" w:rsidRDefault="003C1DCD" w:rsidP="003C1DCD"/>
        </w:tc>
        <w:tc>
          <w:tcPr>
            <w:tcW w:w="2126" w:type="dxa"/>
          </w:tcPr>
          <w:p w14:paraId="5C3D8453" w14:textId="7A47405A" w:rsidR="003C1DCD" w:rsidRDefault="003C1DCD" w:rsidP="003C1DCD">
            <w:r>
              <w:t>Nervous system test?</w:t>
            </w:r>
          </w:p>
        </w:tc>
      </w:tr>
    </w:tbl>
    <w:p w14:paraId="5CAFA1B4" w14:textId="5BCCBCC4" w:rsidR="0049676D" w:rsidRPr="00BB773D" w:rsidRDefault="00080048">
      <w:pPr>
        <w:rPr>
          <w:sz w:val="40"/>
          <w:szCs w:val="40"/>
        </w:rPr>
      </w:pPr>
      <w:r>
        <w:rPr>
          <w:sz w:val="40"/>
          <w:szCs w:val="40"/>
        </w:rPr>
        <w:t>GTHBY</w:t>
      </w:r>
      <w:r w:rsidR="00714099" w:rsidRPr="00BB773D">
        <w:rPr>
          <w:sz w:val="40"/>
          <w:szCs w:val="40"/>
        </w:rPr>
        <w:t xml:space="preserve"> – Miss Edwards</w:t>
      </w:r>
    </w:p>
    <w:p w14:paraId="410FA560" w14:textId="5C82C450" w:rsidR="00714099" w:rsidRPr="00BB773D" w:rsidRDefault="00714099">
      <w:pPr>
        <w:rPr>
          <w:sz w:val="40"/>
          <w:szCs w:val="40"/>
        </w:rPr>
      </w:pPr>
      <w:r w:rsidRPr="00BB773D">
        <w:rPr>
          <w:sz w:val="40"/>
          <w:szCs w:val="40"/>
        </w:rPr>
        <w:t xml:space="preserve">Term </w:t>
      </w:r>
      <w:r w:rsidR="006B049B">
        <w:rPr>
          <w:sz w:val="40"/>
          <w:szCs w:val="40"/>
        </w:rPr>
        <w:t>Two</w:t>
      </w:r>
      <w:r w:rsidRPr="00BB773D">
        <w:rPr>
          <w:sz w:val="40"/>
          <w:szCs w:val="40"/>
        </w:rPr>
        <w:t xml:space="preserve"> Overview</w:t>
      </w:r>
    </w:p>
    <w:sectPr w:rsidR="00714099" w:rsidRPr="00BB773D" w:rsidSect="007140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099"/>
    <w:rsid w:val="00080048"/>
    <w:rsid w:val="002244D1"/>
    <w:rsid w:val="002D3C44"/>
    <w:rsid w:val="003C1DCD"/>
    <w:rsid w:val="003C70D8"/>
    <w:rsid w:val="003E5CE9"/>
    <w:rsid w:val="003F2C8E"/>
    <w:rsid w:val="0049676D"/>
    <w:rsid w:val="004D4AAA"/>
    <w:rsid w:val="004E5561"/>
    <w:rsid w:val="006B049B"/>
    <w:rsid w:val="006D4520"/>
    <w:rsid w:val="00714099"/>
    <w:rsid w:val="007C3C39"/>
    <w:rsid w:val="00815FD5"/>
    <w:rsid w:val="008757CC"/>
    <w:rsid w:val="008C45A2"/>
    <w:rsid w:val="009869D7"/>
    <w:rsid w:val="00B260A8"/>
    <w:rsid w:val="00BB773D"/>
    <w:rsid w:val="00DB280B"/>
    <w:rsid w:val="00F842D7"/>
    <w:rsid w:val="00FA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022DC"/>
  <w15:chartTrackingRefBased/>
  <w15:docId w15:val="{91346BFB-C195-4A34-83A5-79006069D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4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AACDC1855FE44A9D8FEA7F2214B342" ma:contentTypeVersion="2" ma:contentTypeDescription="Create a new document." ma:contentTypeScope="" ma:versionID="39e32c11a15e0461ea087345a14d185f">
  <xsd:schema xmlns:xsd="http://www.w3.org/2001/XMLSchema" xmlns:xs="http://www.w3.org/2001/XMLSchema" xmlns:p="http://schemas.microsoft.com/office/2006/metadata/properties" xmlns:ns3="98a6ea60-bed7-4c71-b6cd-44c919fba4d3" targetNamespace="http://schemas.microsoft.com/office/2006/metadata/properties" ma:root="true" ma:fieldsID="4bfec21bfa2208b06568e6a3e564c17f" ns3:_="">
    <xsd:import namespace="98a6ea60-bed7-4c71-b6cd-44c919fba4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6ea60-bed7-4c71-b6cd-44c919fba4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2FDDCB-CF7A-4273-B53D-6D32000445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a6ea60-bed7-4c71-b6cd-44c919fba4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5F494D1-9FB6-4450-B97C-1BAC25E144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C5A9C9-299C-408B-90D9-CB07FF4A7E63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  <ds:schemaRef ds:uri="http://schemas.microsoft.com/office/infopath/2007/PartnerControls"/>
    <ds:schemaRef ds:uri="98a6ea60-bed7-4c71-b6cd-44c919fba4d3"/>
    <ds:schemaRef ds:uri="http://purl.org/dc/terms/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6CFF77B3</Template>
  <TotalTime>38</TotalTime>
  <Pages>1</Pages>
  <Words>43</Words>
  <Characters>426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Edwards</dc:creator>
  <cp:keywords/>
  <dc:description/>
  <cp:lastModifiedBy>EDWARDS Natalie [Narrogin Senior High School]</cp:lastModifiedBy>
  <cp:revision>3</cp:revision>
  <dcterms:created xsi:type="dcterms:W3CDTF">2020-05-06T07:24:00Z</dcterms:created>
  <dcterms:modified xsi:type="dcterms:W3CDTF">2020-05-06T08:14:00Z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0x010100E8AACDC1855FE44A9D8FEA7F2214B342</vt:lpwstr>
  </property>
</Properties>
</file>