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61245A">
      <w:r>
        <w:rPr>
          <w:noProof/>
          <w:lang w:eastAsia="en-AU"/>
        </w:rPr>
        <w:drawing>
          <wp:inline distT="0" distB="0" distL="0" distR="0" wp14:anchorId="0B06A322" wp14:editId="20503849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5A" w:rsidRDefault="0061245A">
      <w:r>
        <w:rPr>
          <w:noProof/>
          <w:lang w:eastAsia="en-AU"/>
        </w:rPr>
        <w:drawing>
          <wp:inline distT="0" distB="0" distL="0" distR="0" wp14:anchorId="61104F1C" wp14:editId="18249122">
            <wp:extent cx="5731510" cy="3086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2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45A"/>
    <w:rsid w:val="003469C4"/>
    <w:rsid w:val="0061245A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19E4"/>
  <w15:chartTrackingRefBased/>
  <w15:docId w15:val="{7F6F3C98-3764-4E80-B16E-61976913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5CE99C5</Template>
  <TotalTime>1776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</dc:creator>
  <cp:keywords/>
  <dc:description/>
  <cp:lastModifiedBy>EDWARDS Natalie</cp:lastModifiedBy>
  <cp:revision>1</cp:revision>
  <dcterms:created xsi:type="dcterms:W3CDTF">2020-06-11T00:52:00Z</dcterms:created>
  <dcterms:modified xsi:type="dcterms:W3CDTF">2020-06-12T07:15:00Z</dcterms:modified>
</cp:coreProperties>
</file>