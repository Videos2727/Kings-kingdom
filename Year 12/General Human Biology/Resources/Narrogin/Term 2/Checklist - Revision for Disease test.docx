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49D8" w:rsidRPr="008349D8" w:rsidRDefault="008349D8" w:rsidP="008349D8">
      <w:pPr>
        <w:rPr>
          <w:b/>
          <w:sz w:val="28"/>
          <w:szCs w:val="28"/>
        </w:rPr>
      </w:pPr>
      <w:r w:rsidRPr="008349D8">
        <w:rPr>
          <w:b/>
          <w:sz w:val="28"/>
          <w:szCs w:val="28"/>
        </w:rPr>
        <w:t>Revision for Disease test</w:t>
      </w:r>
    </w:p>
    <w:p w:rsidR="008B6BC5" w:rsidRDefault="008349D8" w:rsidP="008349D8">
      <w:pPr>
        <w:pStyle w:val="ListParagraph"/>
        <w:numPr>
          <w:ilvl w:val="0"/>
          <w:numId w:val="1"/>
        </w:numPr>
      </w:pPr>
      <w:r>
        <w:t xml:space="preserve">Types of bacteria and some features of them (e.g. flagella, </w:t>
      </w:r>
      <w:proofErr w:type="spellStart"/>
      <w:r>
        <w:t>pilli</w:t>
      </w:r>
      <w:proofErr w:type="spellEnd"/>
      <w:r>
        <w:t>)</w:t>
      </w:r>
    </w:p>
    <w:p w:rsidR="008349D8" w:rsidRDefault="008349D8" w:rsidP="008349D8">
      <w:pPr>
        <w:pStyle w:val="ListParagraph"/>
        <w:numPr>
          <w:ilvl w:val="0"/>
          <w:numId w:val="1"/>
        </w:numPr>
      </w:pPr>
      <w:r>
        <w:t>Understand that viruses need a host and they bind to receptors on cells – these can be host-specific</w:t>
      </w:r>
    </w:p>
    <w:p w:rsidR="008349D8" w:rsidRDefault="008349D8" w:rsidP="008349D8">
      <w:pPr>
        <w:pStyle w:val="ListParagraph"/>
        <w:numPr>
          <w:ilvl w:val="0"/>
          <w:numId w:val="1"/>
        </w:numPr>
      </w:pPr>
      <w:r>
        <w:t>Antibiotics only help with bacteria</w:t>
      </w:r>
    </w:p>
    <w:p w:rsidR="008349D8" w:rsidRDefault="008349D8" w:rsidP="008349D8">
      <w:pPr>
        <w:pStyle w:val="ListParagraph"/>
        <w:numPr>
          <w:ilvl w:val="0"/>
          <w:numId w:val="1"/>
        </w:numPr>
      </w:pPr>
      <w:r>
        <w:t>Modes or transmission – vector, droplet, airborne, direct contact</w:t>
      </w:r>
      <w:r w:rsidR="004B302A">
        <w:t>, indirect contact, ingestion</w:t>
      </w:r>
    </w:p>
    <w:p w:rsidR="008349D8" w:rsidRDefault="008349D8" w:rsidP="008349D8">
      <w:pPr>
        <w:pStyle w:val="ListParagraph"/>
        <w:numPr>
          <w:ilvl w:val="0"/>
          <w:numId w:val="1"/>
        </w:numPr>
      </w:pPr>
      <w:r>
        <w:t>Antigens, antibodies</w:t>
      </w:r>
    </w:p>
    <w:p w:rsidR="008349D8" w:rsidRDefault="008349D8" w:rsidP="008349D8">
      <w:pPr>
        <w:pStyle w:val="ListParagraph"/>
        <w:numPr>
          <w:ilvl w:val="0"/>
          <w:numId w:val="1"/>
        </w:numPr>
      </w:pPr>
      <w:r>
        <w:t>4 types of pathogens – virus, bacteria, fungi, parasite and examples</w:t>
      </w:r>
    </w:p>
    <w:p w:rsidR="008349D8" w:rsidRDefault="008349D8" w:rsidP="008349D8">
      <w:pPr>
        <w:pStyle w:val="ListParagraph"/>
        <w:numPr>
          <w:ilvl w:val="0"/>
          <w:numId w:val="1"/>
        </w:numPr>
      </w:pPr>
      <w:r>
        <w:t>How vaccinations work (brief)</w:t>
      </w:r>
    </w:p>
    <w:p w:rsidR="008349D8" w:rsidRDefault="008349D8" w:rsidP="008349D8">
      <w:pPr>
        <w:pStyle w:val="ListParagraph"/>
        <w:numPr>
          <w:ilvl w:val="0"/>
          <w:numId w:val="1"/>
        </w:numPr>
      </w:pPr>
      <w:r>
        <w:t xml:space="preserve">Parts of a virus. </w:t>
      </w:r>
      <w:proofErr w:type="spellStart"/>
      <w:r>
        <w:t>Know</w:t>
      </w:r>
      <w:proofErr w:type="spellEnd"/>
      <w:r>
        <w:t xml:space="preserve"> viruses are not living</w:t>
      </w:r>
    </w:p>
    <w:p w:rsidR="008349D8" w:rsidRDefault="008349D8" w:rsidP="008349D8">
      <w:pPr>
        <w:pStyle w:val="ListParagraph"/>
        <w:numPr>
          <w:ilvl w:val="0"/>
          <w:numId w:val="1"/>
        </w:numPr>
      </w:pPr>
      <w:r>
        <w:t>Know that virus and bacteria can mutate quickly</w:t>
      </w:r>
    </w:p>
    <w:p w:rsidR="008349D8" w:rsidRDefault="008349D8" w:rsidP="008349D8">
      <w:pPr>
        <w:pStyle w:val="ListParagraph"/>
        <w:numPr>
          <w:ilvl w:val="0"/>
          <w:numId w:val="1"/>
        </w:numPr>
      </w:pPr>
      <w:r>
        <w:t>Describe how antibiotic resistance occurs</w:t>
      </w:r>
    </w:p>
    <w:p w:rsidR="008349D8" w:rsidRDefault="008349D8" w:rsidP="008349D8">
      <w:pPr>
        <w:pStyle w:val="ListParagraph"/>
        <w:numPr>
          <w:ilvl w:val="0"/>
          <w:numId w:val="1"/>
        </w:numPr>
      </w:pPr>
      <w:r>
        <w:t>1</w:t>
      </w:r>
      <w:r w:rsidRPr="008349D8">
        <w:rPr>
          <w:vertAlign w:val="superscript"/>
        </w:rPr>
        <w:t>st</w:t>
      </w:r>
      <w:r>
        <w:t xml:space="preserve"> second and 3</w:t>
      </w:r>
      <w:r w:rsidRPr="008349D8">
        <w:rPr>
          <w:vertAlign w:val="superscript"/>
        </w:rPr>
        <w:t>rd</w:t>
      </w:r>
      <w:r>
        <w:t xml:space="preserve"> line of defence</w:t>
      </w:r>
    </w:p>
    <w:p w:rsidR="008349D8" w:rsidRDefault="008349D8" w:rsidP="008349D8">
      <w:pPr>
        <w:pStyle w:val="ListParagraph"/>
        <w:numPr>
          <w:ilvl w:val="0"/>
          <w:numId w:val="1"/>
        </w:numPr>
      </w:pPr>
      <w:r>
        <w:t xml:space="preserve">Why fever helps the body </w:t>
      </w:r>
    </w:p>
    <w:p w:rsidR="008349D8" w:rsidRDefault="008349D8" w:rsidP="008349D8">
      <w:pPr>
        <w:pStyle w:val="ListParagraph"/>
        <w:numPr>
          <w:ilvl w:val="0"/>
          <w:numId w:val="1"/>
        </w:numPr>
      </w:pPr>
      <w:r>
        <w:t>Why food preparation techniques are important particularly to stop bacteria spread</w:t>
      </w:r>
    </w:p>
    <w:p w:rsidR="008349D8" w:rsidRDefault="008349D8" w:rsidP="008349D8"/>
    <w:p w:rsidR="008349D8" w:rsidRDefault="008349D8" w:rsidP="008349D8"/>
    <w:p w:rsidR="008349D8" w:rsidRDefault="008349D8" w:rsidP="008349D8"/>
    <w:p w:rsidR="008349D8" w:rsidRPr="008349D8" w:rsidRDefault="008349D8" w:rsidP="008349D8">
      <w:pPr>
        <w:rPr>
          <w:b/>
          <w:sz w:val="28"/>
          <w:szCs w:val="28"/>
        </w:rPr>
      </w:pPr>
      <w:r w:rsidRPr="008349D8">
        <w:rPr>
          <w:b/>
          <w:sz w:val="28"/>
          <w:szCs w:val="28"/>
        </w:rPr>
        <w:t>Revision for Disease test</w:t>
      </w:r>
    </w:p>
    <w:p w:rsidR="008349D8" w:rsidRDefault="008349D8" w:rsidP="008349D8">
      <w:pPr>
        <w:pStyle w:val="ListParagraph"/>
        <w:numPr>
          <w:ilvl w:val="0"/>
          <w:numId w:val="1"/>
        </w:numPr>
      </w:pPr>
      <w:r>
        <w:t xml:space="preserve">Types of bacteria and some features of them (e.g. flagella, </w:t>
      </w:r>
      <w:proofErr w:type="spellStart"/>
      <w:r>
        <w:t>pilli</w:t>
      </w:r>
      <w:proofErr w:type="spellEnd"/>
      <w:r>
        <w:t>)</w:t>
      </w:r>
    </w:p>
    <w:p w:rsidR="008349D8" w:rsidRDefault="008349D8" w:rsidP="008349D8">
      <w:pPr>
        <w:pStyle w:val="ListParagraph"/>
        <w:numPr>
          <w:ilvl w:val="0"/>
          <w:numId w:val="1"/>
        </w:numPr>
      </w:pPr>
      <w:r>
        <w:t>Understand that viruses need a host and they bind to receptors on cells – these can be host-specific</w:t>
      </w:r>
    </w:p>
    <w:p w:rsidR="008349D8" w:rsidRDefault="008349D8" w:rsidP="008349D8">
      <w:pPr>
        <w:pStyle w:val="ListParagraph"/>
        <w:numPr>
          <w:ilvl w:val="0"/>
          <w:numId w:val="1"/>
        </w:numPr>
      </w:pPr>
      <w:r>
        <w:t>Antibiotics only help with bacteria</w:t>
      </w:r>
    </w:p>
    <w:p w:rsidR="008349D8" w:rsidRDefault="008349D8" w:rsidP="008349D8">
      <w:pPr>
        <w:pStyle w:val="ListParagraph"/>
        <w:numPr>
          <w:ilvl w:val="0"/>
          <w:numId w:val="1"/>
        </w:numPr>
      </w:pPr>
      <w:r>
        <w:t>Modes or transmission – vector, droplet, airborne, direct contact</w:t>
      </w:r>
      <w:r w:rsidR="004B302A">
        <w:t>, indirect contact, ingestion</w:t>
      </w:r>
      <w:bookmarkStart w:id="0" w:name="_GoBack"/>
      <w:bookmarkEnd w:id="0"/>
    </w:p>
    <w:p w:rsidR="008349D8" w:rsidRDefault="008349D8" w:rsidP="008349D8">
      <w:pPr>
        <w:pStyle w:val="ListParagraph"/>
        <w:numPr>
          <w:ilvl w:val="0"/>
          <w:numId w:val="1"/>
        </w:numPr>
      </w:pPr>
      <w:r>
        <w:t>Antigens, antibodies</w:t>
      </w:r>
    </w:p>
    <w:p w:rsidR="008349D8" w:rsidRDefault="008349D8" w:rsidP="008349D8">
      <w:pPr>
        <w:pStyle w:val="ListParagraph"/>
        <w:numPr>
          <w:ilvl w:val="0"/>
          <w:numId w:val="1"/>
        </w:numPr>
      </w:pPr>
      <w:r>
        <w:t>4 types of pathogens – virus, bacteria, fungi, parasite and examples</w:t>
      </w:r>
    </w:p>
    <w:p w:rsidR="008349D8" w:rsidRDefault="008349D8" w:rsidP="008349D8">
      <w:pPr>
        <w:pStyle w:val="ListParagraph"/>
        <w:numPr>
          <w:ilvl w:val="0"/>
          <w:numId w:val="1"/>
        </w:numPr>
      </w:pPr>
      <w:r>
        <w:t>How vaccinations work (brief)</w:t>
      </w:r>
    </w:p>
    <w:p w:rsidR="008349D8" w:rsidRDefault="008349D8" w:rsidP="008349D8">
      <w:pPr>
        <w:pStyle w:val="ListParagraph"/>
        <w:numPr>
          <w:ilvl w:val="0"/>
          <w:numId w:val="1"/>
        </w:numPr>
      </w:pPr>
      <w:r>
        <w:t xml:space="preserve">Parts of a virus. </w:t>
      </w:r>
      <w:proofErr w:type="spellStart"/>
      <w:r>
        <w:t>Know</w:t>
      </w:r>
      <w:proofErr w:type="spellEnd"/>
      <w:r>
        <w:t xml:space="preserve"> viruses are not living</w:t>
      </w:r>
    </w:p>
    <w:p w:rsidR="008349D8" w:rsidRDefault="008349D8" w:rsidP="008349D8">
      <w:pPr>
        <w:pStyle w:val="ListParagraph"/>
        <w:numPr>
          <w:ilvl w:val="0"/>
          <w:numId w:val="1"/>
        </w:numPr>
      </w:pPr>
      <w:r>
        <w:t>Know that virus and bacteria can mutate quickly</w:t>
      </w:r>
    </w:p>
    <w:p w:rsidR="008349D8" w:rsidRDefault="008349D8" w:rsidP="008349D8">
      <w:pPr>
        <w:pStyle w:val="ListParagraph"/>
        <w:numPr>
          <w:ilvl w:val="0"/>
          <w:numId w:val="1"/>
        </w:numPr>
      </w:pPr>
      <w:r>
        <w:t>Describe how antibiotic resistance occurs</w:t>
      </w:r>
    </w:p>
    <w:p w:rsidR="008349D8" w:rsidRDefault="008349D8" w:rsidP="008349D8">
      <w:pPr>
        <w:pStyle w:val="ListParagraph"/>
        <w:numPr>
          <w:ilvl w:val="0"/>
          <w:numId w:val="1"/>
        </w:numPr>
      </w:pPr>
      <w:r>
        <w:t>1</w:t>
      </w:r>
      <w:r w:rsidRPr="008349D8">
        <w:rPr>
          <w:vertAlign w:val="superscript"/>
        </w:rPr>
        <w:t>st</w:t>
      </w:r>
      <w:r>
        <w:t xml:space="preserve"> second and 3</w:t>
      </w:r>
      <w:r w:rsidRPr="008349D8">
        <w:rPr>
          <w:vertAlign w:val="superscript"/>
        </w:rPr>
        <w:t>rd</w:t>
      </w:r>
      <w:r>
        <w:t xml:space="preserve"> line of defence</w:t>
      </w:r>
    </w:p>
    <w:p w:rsidR="008349D8" w:rsidRDefault="008349D8" w:rsidP="008349D8">
      <w:pPr>
        <w:pStyle w:val="ListParagraph"/>
        <w:numPr>
          <w:ilvl w:val="0"/>
          <w:numId w:val="1"/>
        </w:numPr>
      </w:pPr>
      <w:r>
        <w:t xml:space="preserve">Why fever helps the body </w:t>
      </w:r>
    </w:p>
    <w:p w:rsidR="008349D8" w:rsidRDefault="008349D8" w:rsidP="008349D8">
      <w:pPr>
        <w:pStyle w:val="ListParagraph"/>
        <w:numPr>
          <w:ilvl w:val="0"/>
          <w:numId w:val="1"/>
        </w:numPr>
      </w:pPr>
      <w:r>
        <w:t>Why food preparation techniques are important particularly to stop bacteria spread</w:t>
      </w:r>
    </w:p>
    <w:p w:rsidR="008349D8" w:rsidRDefault="008349D8" w:rsidP="008349D8"/>
    <w:sectPr w:rsidR="008349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C2795C"/>
    <w:multiLevelType w:val="hybridMultilevel"/>
    <w:tmpl w:val="B8C00BA6"/>
    <w:lvl w:ilvl="0" w:tplc="B798CA5C">
      <w:start w:val="1"/>
      <w:numFmt w:val="bullet"/>
      <w:lvlText w:val="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49D8"/>
    <w:rsid w:val="004B302A"/>
    <w:rsid w:val="008349D8"/>
    <w:rsid w:val="00D06326"/>
    <w:rsid w:val="00FA4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7AF5D"/>
  <w15:chartTrackingRefBased/>
  <w15:docId w15:val="{6404C681-BBD5-420D-AAA7-740B137DD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49D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349D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49D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A4DA6B66</Template>
  <TotalTime>114</TotalTime>
  <Pages>1</Pages>
  <Words>217</Words>
  <Characters>1237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1452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EDWARDS Natalie [Narrogin Senior High School]</dc:creator>
  <cp:keywords/>
  <dc:description/>
  <cp:lastModifiedBy>EDWARDS Natalie [Narrogin Senior High School]</cp:lastModifiedBy>
  <cp:revision>1</cp:revision>
  <cp:lastPrinted>2020-05-28T01:09:00Z</cp:lastPrinted>
  <dcterms:created xsi:type="dcterms:W3CDTF">2020-05-28T01:03:00Z</dcterms:created>
  <dcterms:modified xsi:type="dcterms:W3CDTF">2020-05-28T02:58:00Z</dcterms:modified>
</cp:coreProperties>
</file>