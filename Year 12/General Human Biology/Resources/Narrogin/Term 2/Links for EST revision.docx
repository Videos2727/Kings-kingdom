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8043D0" w:rsidRDefault="008043D0">
      <w:pPr>
        <w:rPr>
          <w:b/>
          <w:sz w:val="36"/>
          <w:szCs w:val="36"/>
        </w:rPr>
      </w:pPr>
      <w:r>
        <w:rPr>
          <w:b/>
          <w:sz w:val="36"/>
          <w:szCs w:val="36"/>
        </w:rPr>
        <w:t>Links for</w:t>
      </w:r>
      <w:r w:rsidRPr="008043D0">
        <w:rPr>
          <w:b/>
          <w:sz w:val="36"/>
          <w:szCs w:val="36"/>
        </w:rPr>
        <w:t xml:space="preserve"> EST revision:</w:t>
      </w:r>
    </w:p>
    <w:p w:rsidR="008043D0" w:rsidRPr="008043D0" w:rsidRDefault="008043D0">
      <w:pPr>
        <w:rPr>
          <w:u w:val="single"/>
        </w:rPr>
      </w:pPr>
      <w:r w:rsidRPr="008043D0">
        <w:rPr>
          <w:u w:val="single"/>
        </w:rPr>
        <w:t xml:space="preserve">Individual </w:t>
      </w:r>
      <w:proofErr w:type="spellStart"/>
      <w:r w:rsidRPr="008043D0">
        <w:rPr>
          <w:u w:val="single"/>
        </w:rPr>
        <w:t>kahoots</w:t>
      </w:r>
      <w:proofErr w:type="spellEnd"/>
      <w:r w:rsidRPr="008043D0">
        <w:rPr>
          <w:u w:val="single"/>
        </w:rPr>
        <w:t>:</w:t>
      </w:r>
    </w:p>
    <w:p w:rsidR="008043D0" w:rsidRDefault="008043D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t xml:space="preserve">Eye #1: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01080732</w:t>
      </w:r>
    </w:p>
    <w:p w:rsidR="008043D0" w:rsidRDefault="008043D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Eye #2: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08473752</w:t>
      </w:r>
    </w:p>
    <w:p w:rsidR="008043D0" w:rsidRDefault="008043D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Eye #3: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04414079</w:t>
      </w:r>
    </w:p>
    <w:p w:rsidR="008043D0" w:rsidRDefault="008043D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Neurons and synapses: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03652097</w:t>
      </w:r>
    </w:p>
    <w:p w:rsidR="008043D0" w:rsidRDefault="008043D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Reflex arc: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06000946</w:t>
      </w:r>
    </w:p>
    <w:p w:rsidR="008043D0" w:rsidRDefault="008043D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Nervous system: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02624292</w:t>
      </w:r>
    </w:p>
    <w:p w:rsidR="008043D0" w:rsidRPr="008043D0" w:rsidRDefault="008043D0">
      <w:pPr>
        <w:rPr>
          <w:u w:val="single"/>
        </w:rPr>
      </w:pPr>
      <w:r w:rsidRPr="008043D0">
        <w:rPr>
          <w:u w:val="single"/>
        </w:rPr>
        <w:t xml:space="preserve">Mega </w:t>
      </w:r>
      <w:proofErr w:type="spellStart"/>
      <w:r w:rsidRPr="008043D0">
        <w:rPr>
          <w:u w:val="single"/>
        </w:rPr>
        <w:t>kahoot</w:t>
      </w:r>
      <w:proofErr w:type="spellEnd"/>
      <w:r w:rsidRPr="008043D0">
        <w:rPr>
          <w:u w:val="single"/>
        </w:rPr>
        <w:t xml:space="preserve"> (all of the above</w:t>
      </w:r>
      <w:proofErr w:type="gramStart"/>
      <w:r w:rsidRPr="008043D0">
        <w:rPr>
          <w:u w:val="single"/>
        </w:rPr>
        <w:t>) :</w:t>
      </w:r>
      <w:proofErr w:type="gramEnd"/>
    </w:p>
    <w:p w:rsidR="008043D0" w:rsidRDefault="008043D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02151451</w:t>
      </w:r>
    </w:p>
    <w:p w:rsidR="008043D0" w:rsidRPr="008043D0" w:rsidRDefault="008043D0">
      <w:pPr>
        <w:rPr>
          <w:u w:val="single"/>
        </w:rPr>
      </w:pPr>
      <w:r w:rsidRPr="008043D0">
        <w:rPr>
          <w:u w:val="single"/>
        </w:rPr>
        <w:t>Quizlet:</w:t>
      </w:r>
    </w:p>
    <w:p w:rsidR="008043D0" w:rsidRDefault="008043D0" w:rsidP="008043D0">
      <w:hyperlink r:id="rId4" w:history="1">
        <w:r>
          <w:rPr>
            <w:rStyle w:val="Hyperlink"/>
          </w:rPr>
          <w:t>https://quizlet.com/511090279/the-eye-diagram/</w:t>
        </w:r>
      </w:hyperlink>
    </w:p>
    <w:p w:rsidR="008043D0" w:rsidRDefault="008043D0" w:rsidP="008043D0">
      <w:hyperlink r:id="rId5" w:history="1">
        <w:r>
          <w:rPr>
            <w:rStyle w:val="Hyperlink"/>
          </w:rPr>
          <w:t>https://quizlet.com/au/512542973/the-nervous-system-est-revision-flash-cards/?new</w:t>
        </w:r>
      </w:hyperlink>
    </w:p>
    <w:p w:rsidR="00CD18F0" w:rsidRDefault="00CD18F0" w:rsidP="008043D0"/>
    <w:p w:rsidR="00CD18F0" w:rsidRDefault="00CD18F0" w:rsidP="008043D0"/>
    <w:p w:rsidR="00CD18F0" w:rsidRPr="008043D0" w:rsidRDefault="00CD18F0" w:rsidP="00CD18F0">
      <w:pPr>
        <w:rPr>
          <w:b/>
          <w:sz w:val="36"/>
          <w:szCs w:val="36"/>
        </w:rPr>
      </w:pPr>
      <w:r>
        <w:rPr>
          <w:b/>
          <w:sz w:val="36"/>
          <w:szCs w:val="36"/>
        </w:rPr>
        <w:t>Links for</w:t>
      </w:r>
      <w:r w:rsidRPr="008043D0">
        <w:rPr>
          <w:b/>
          <w:sz w:val="36"/>
          <w:szCs w:val="36"/>
        </w:rPr>
        <w:t xml:space="preserve"> EST revision: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Individual </w:t>
      </w:r>
      <w:proofErr w:type="spellStart"/>
      <w:r w:rsidRPr="008043D0">
        <w:rPr>
          <w:u w:val="single"/>
        </w:rPr>
        <w:t>kahoots</w:t>
      </w:r>
      <w:proofErr w:type="spellEnd"/>
      <w:r w:rsidRPr="008043D0">
        <w:rPr>
          <w:u w:val="single"/>
        </w:rPr>
        <w:t>: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t xml:space="preserve">Eye #1: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01080732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#2: 08473752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#3: 04414079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Neurons and synapses: 03652097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Reflex arc: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06000946</w:t>
      </w:r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Nervous system: 02624292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Mega </w:t>
      </w:r>
      <w:proofErr w:type="spellStart"/>
      <w:r w:rsidRPr="008043D0">
        <w:rPr>
          <w:u w:val="single"/>
        </w:rPr>
        <w:t>kahoot</w:t>
      </w:r>
      <w:proofErr w:type="spellEnd"/>
      <w:r w:rsidRPr="008043D0">
        <w:rPr>
          <w:u w:val="single"/>
        </w:rPr>
        <w:t xml:space="preserve"> (all of the above</w:t>
      </w:r>
      <w:proofErr w:type="gramStart"/>
      <w:r w:rsidRPr="008043D0">
        <w:rPr>
          <w:u w:val="single"/>
        </w:rPr>
        <w:t>) :</w:t>
      </w:r>
      <w:proofErr w:type="gramEnd"/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02151451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>Quizlet:</w:t>
      </w:r>
    </w:p>
    <w:p w:rsidR="00CD18F0" w:rsidRDefault="00CD18F0" w:rsidP="00CD18F0">
      <w:hyperlink r:id="rId6" w:history="1">
        <w:r>
          <w:rPr>
            <w:rStyle w:val="Hyperlink"/>
          </w:rPr>
          <w:t>https://quizlet.com/511090279/the-eye-diagram/</w:t>
        </w:r>
      </w:hyperlink>
    </w:p>
    <w:p w:rsidR="00CD18F0" w:rsidRDefault="00CD18F0" w:rsidP="00CD18F0">
      <w:hyperlink r:id="rId7" w:history="1">
        <w:r>
          <w:rPr>
            <w:rStyle w:val="Hyperlink"/>
          </w:rPr>
          <w:t>https://quizlet.com/au/512542973/the-nervous-system-est-revision-flash-cards/?new</w:t>
        </w:r>
      </w:hyperlink>
    </w:p>
    <w:p w:rsidR="00CD18F0" w:rsidRPr="008043D0" w:rsidRDefault="00CD18F0" w:rsidP="00CD18F0">
      <w:pPr>
        <w:rPr>
          <w:b/>
          <w:sz w:val="36"/>
          <w:szCs w:val="36"/>
        </w:rPr>
      </w:pPr>
      <w:r>
        <w:rPr>
          <w:b/>
          <w:sz w:val="36"/>
          <w:szCs w:val="36"/>
        </w:rPr>
        <w:t>Links for</w:t>
      </w:r>
      <w:r w:rsidRPr="008043D0">
        <w:rPr>
          <w:b/>
          <w:sz w:val="36"/>
          <w:szCs w:val="36"/>
        </w:rPr>
        <w:t xml:space="preserve"> EST revision: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Individual </w:t>
      </w:r>
      <w:proofErr w:type="spellStart"/>
      <w:r w:rsidRPr="008043D0">
        <w:rPr>
          <w:u w:val="single"/>
        </w:rPr>
        <w:t>kahoots</w:t>
      </w:r>
      <w:proofErr w:type="spellEnd"/>
      <w:r w:rsidRPr="008043D0">
        <w:rPr>
          <w:u w:val="single"/>
        </w:rPr>
        <w:t>: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t xml:space="preserve">Eye #1: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01080732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#2: 08473752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#3: 04414079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Neurons and synapses: 03652097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Reflex arc: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06000946</w:t>
      </w:r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Nervous system: 02624292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Mega </w:t>
      </w:r>
      <w:proofErr w:type="spellStart"/>
      <w:r w:rsidRPr="008043D0">
        <w:rPr>
          <w:u w:val="single"/>
        </w:rPr>
        <w:t>kahoot</w:t>
      </w:r>
      <w:proofErr w:type="spellEnd"/>
      <w:r w:rsidRPr="008043D0">
        <w:rPr>
          <w:u w:val="single"/>
        </w:rPr>
        <w:t xml:space="preserve"> (all of the above</w:t>
      </w:r>
      <w:proofErr w:type="gramStart"/>
      <w:r w:rsidRPr="008043D0">
        <w:rPr>
          <w:u w:val="single"/>
        </w:rPr>
        <w:t>) :</w:t>
      </w:r>
      <w:proofErr w:type="gramEnd"/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02151451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>Quizlet:</w:t>
      </w:r>
    </w:p>
    <w:p w:rsidR="00CD18F0" w:rsidRDefault="00CD18F0" w:rsidP="00CD18F0">
      <w:hyperlink r:id="rId8" w:history="1">
        <w:r>
          <w:rPr>
            <w:rStyle w:val="Hyperlink"/>
          </w:rPr>
          <w:t>https://quizlet.com/511090279/the-eye-diagram/</w:t>
        </w:r>
      </w:hyperlink>
    </w:p>
    <w:p w:rsidR="00CD18F0" w:rsidRDefault="00CD18F0" w:rsidP="00CD18F0">
      <w:hyperlink r:id="rId9" w:history="1">
        <w:r>
          <w:rPr>
            <w:rStyle w:val="Hyperlink"/>
          </w:rPr>
          <w:t>https://quizlet.com/au/512542973/the-nervous-system-est-revision-flash-cards/?new</w:t>
        </w:r>
      </w:hyperlink>
    </w:p>
    <w:p w:rsidR="00CD18F0" w:rsidRDefault="00CD18F0" w:rsidP="008043D0"/>
    <w:p w:rsidR="00CD18F0" w:rsidRDefault="00CD18F0" w:rsidP="008043D0">
      <w:bookmarkStart w:id="0" w:name="_GoBack"/>
      <w:bookmarkEnd w:id="0"/>
    </w:p>
    <w:p w:rsidR="00CD18F0" w:rsidRPr="008043D0" w:rsidRDefault="00CD18F0" w:rsidP="00CD18F0">
      <w:pPr>
        <w:rPr>
          <w:b/>
          <w:sz w:val="36"/>
          <w:szCs w:val="36"/>
        </w:rPr>
      </w:pPr>
      <w:r>
        <w:rPr>
          <w:b/>
          <w:sz w:val="36"/>
          <w:szCs w:val="36"/>
        </w:rPr>
        <w:t>Links for</w:t>
      </w:r>
      <w:r w:rsidRPr="008043D0">
        <w:rPr>
          <w:b/>
          <w:sz w:val="36"/>
          <w:szCs w:val="36"/>
        </w:rPr>
        <w:t xml:space="preserve"> EST revision: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Individual </w:t>
      </w:r>
      <w:proofErr w:type="spellStart"/>
      <w:r w:rsidRPr="008043D0">
        <w:rPr>
          <w:u w:val="single"/>
        </w:rPr>
        <w:t>kahoots</w:t>
      </w:r>
      <w:proofErr w:type="spellEnd"/>
      <w:r w:rsidRPr="008043D0">
        <w:rPr>
          <w:u w:val="single"/>
        </w:rPr>
        <w:t>: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t xml:space="preserve">Eye #1: 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01080732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#2: 08473752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Eye #3: 04414079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Neurons and synapses: 03652097</w:t>
      </w:r>
    </w:p>
    <w:p w:rsidR="00CD18F0" w:rsidRDefault="00CD18F0" w:rsidP="00CD18F0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Reflex arc: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06000946</w:t>
      </w:r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Nervous system: 02624292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 xml:space="preserve">Mega </w:t>
      </w:r>
      <w:proofErr w:type="spellStart"/>
      <w:r w:rsidRPr="008043D0">
        <w:rPr>
          <w:u w:val="single"/>
        </w:rPr>
        <w:t>kahoot</w:t>
      </w:r>
      <w:proofErr w:type="spellEnd"/>
      <w:r w:rsidRPr="008043D0">
        <w:rPr>
          <w:u w:val="single"/>
        </w:rPr>
        <w:t xml:space="preserve"> (all of the above</w:t>
      </w:r>
      <w:proofErr w:type="gramStart"/>
      <w:r w:rsidRPr="008043D0">
        <w:rPr>
          <w:u w:val="single"/>
        </w:rPr>
        <w:t>) :</w:t>
      </w:r>
      <w:proofErr w:type="gramEnd"/>
    </w:p>
    <w:p w:rsidR="00CD18F0" w:rsidRDefault="00CD18F0" w:rsidP="00CD18F0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02151451</w:t>
      </w:r>
    </w:p>
    <w:p w:rsidR="00CD18F0" w:rsidRPr="008043D0" w:rsidRDefault="00CD18F0" w:rsidP="00CD18F0">
      <w:pPr>
        <w:rPr>
          <w:u w:val="single"/>
        </w:rPr>
      </w:pPr>
      <w:r w:rsidRPr="008043D0">
        <w:rPr>
          <w:u w:val="single"/>
        </w:rPr>
        <w:t>Quizlet:</w:t>
      </w:r>
    </w:p>
    <w:p w:rsidR="00CD18F0" w:rsidRDefault="00CD18F0" w:rsidP="00CD18F0">
      <w:hyperlink r:id="rId10" w:history="1">
        <w:r>
          <w:rPr>
            <w:rStyle w:val="Hyperlink"/>
          </w:rPr>
          <w:t>https://quizlet.com/511090279/the-eye-diagram/</w:t>
        </w:r>
      </w:hyperlink>
    </w:p>
    <w:p w:rsidR="00CD18F0" w:rsidRDefault="00CD18F0" w:rsidP="00CD18F0">
      <w:hyperlink r:id="rId11" w:history="1">
        <w:r>
          <w:rPr>
            <w:rStyle w:val="Hyperlink"/>
          </w:rPr>
          <w:t>https://quizlet.com/au/512542973/the-nervous-system-est-revision-flash-cards/?new</w:t>
        </w:r>
      </w:hyperlink>
    </w:p>
    <w:p w:rsidR="00CD18F0" w:rsidRDefault="00CD18F0" w:rsidP="008043D0"/>
    <w:sectPr w:rsidR="00CD18F0" w:rsidSect="008043D0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3D0"/>
    <w:rsid w:val="008043D0"/>
    <w:rsid w:val="00CD18F0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B84B"/>
  <w15:chartTrackingRefBased/>
  <w15:docId w15:val="{BDB333E1-C614-4A37-893D-69EE4D93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43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43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let.com/511090279/the-eye-diagra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quizlet.com/au/512542973/the-nervous-system-est-revision-flash-cards/?new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zlet.com/511090279/the-eye-diagram/" TargetMode="External"/><Relationship Id="rId11" Type="http://schemas.openxmlformats.org/officeDocument/2006/relationships/hyperlink" Target="https://quizlet.com/au/512542973/the-nervous-system-est-revision-flash-cards/?new" TargetMode="External"/><Relationship Id="rId5" Type="http://schemas.openxmlformats.org/officeDocument/2006/relationships/hyperlink" Target="https://quizlet.com/au/512542973/the-nervous-system-est-revision-flash-cards/?new" TargetMode="External"/><Relationship Id="rId10" Type="http://schemas.openxmlformats.org/officeDocument/2006/relationships/hyperlink" Target="https://quizlet.com/511090279/the-eye-diagram/" TargetMode="External"/><Relationship Id="rId4" Type="http://schemas.openxmlformats.org/officeDocument/2006/relationships/hyperlink" Target="https://quizlet.com/511090279/the-eye-diagram/" TargetMode="External"/><Relationship Id="rId9" Type="http://schemas.openxmlformats.org/officeDocument/2006/relationships/hyperlink" Target="https://quizlet.com/au/512542973/the-nervous-system-est-revision-flash-cards/?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3E61D013</Template>
  <TotalTime>14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2020-06-16T05:31:00Z</dcterms:created>
  <dcterms:modified xsi:type="dcterms:W3CDTF">2020-06-16T05:45:00Z</dcterms:modified>
</cp:coreProperties>
</file>