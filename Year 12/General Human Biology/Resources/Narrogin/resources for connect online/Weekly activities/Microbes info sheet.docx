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8DA" w:rsidRPr="00936D15" w:rsidRDefault="009D08DA" w:rsidP="00936D15">
      <w:pPr>
        <w:spacing w:after="0"/>
        <w:rPr>
          <w:rFonts w:ascii="Franklin Gothic Book" w:hAnsi="Franklin Gothic Book"/>
        </w:rPr>
      </w:pPr>
      <w:r>
        <w:t xml:space="preserve">Microbes info sheet   </w:t>
      </w:r>
      <w:r w:rsidR="00936D15" w:rsidRPr="00936D15">
        <w:rPr>
          <w:rFonts w:ascii="Franklin Gothic Book" w:hAnsi="Franklin Gothic Book"/>
        </w:rPr>
        <w:t xml:space="preserve">Go to </w:t>
      </w:r>
      <w:hyperlink r:id="rId5" w:history="1">
        <w:r w:rsidR="00936D15">
          <w:rPr>
            <w:rStyle w:val="Hyperlink"/>
          </w:rPr>
          <w:t>https://microbiologyonline.org/students/microbe-passports-1</w:t>
        </w:r>
      </w:hyperlink>
      <w:r w:rsidR="00936D15">
        <w:t xml:space="preserve"> </w:t>
      </w:r>
      <w:r w:rsidR="00936D15">
        <w:t xml:space="preserve">                                                </w:t>
      </w:r>
      <w:bookmarkStart w:id="0" w:name="_GoBack"/>
      <w:bookmarkEnd w:id="0"/>
      <w:r>
        <w:t>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1985"/>
        <w:gridCol w:w="7087"/>
        <w:gridCol w:w="1276"/>
        <w:gridCol w:w="1076"/>
      </w:tblGrid>
      <w:tr w:rsidR="009D08DA" w:rsidTr="009D08DA">
        <w:tc>
          <w:tcPr>
            <w:tcW w:w="1980" w:type="dxa"/>
          </w:tcPr>
          <w:p w:rsidR="009D08DA" w:rsidRDefault="009D08DA">
            <w:r>
              <w:t>Name of microbe</w:t>
            </w:r>
          </w:p>
        </w:tc>
        <w:tc>
          <w:tcPr>
            <w:tcW w:w="1984" w:type="dxa"/>
          </w:tcPr>
          <w:p w:rsidR="009D08DA" w:rsidRDefault="009D08DA">
            <w:r>
              <w:t xml:space="preserve">Type (bacteria, virus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1985" w:type="dxa"/>
          </w:tcPr>
          <w:p w:rsidR="009D08DA" w:rsidRDefault="009D08DA">
            <w:r>
              <w:t>Distinguishing features</w:t>
            </w:r>
          </w:p>
        </w:tc>
        <w:tc>
          <w:tcPr>
            <w:tcW w:w="7087" w:type="dxa"/>
          </w:tcPr>
          <w:p w:rsidR="009D08DA" w:rsidRDefault="009D08DA">
            <w:r>
              <w:t>‘Occupation’ (1-3 sentence summary)</w:t>
            </w:r>
          </w:p>
        </w:tc>
        <w:tc>
          <w:tcPr>
            <w:tcW w:w="1276" w:type="dxa"/>
          </w:tcPr>
          <w:p w:rsidR="009D08DA" w:rsidRDefault="009D08DA" w:rsidP="009D08DA">
            <w:r>
              <w:t>Date discovered</w:t>
            </w:r>
          </w:p>
        </w:tc>
        <w:tc>
          <w:tcPr>
            <w:tcW w:w="1076" w:type="dxa"/>
          </w:tcPr>
          <w:p w:rsidR="009D08DA" w:rsidRDefault="009D08DA" w:rsidP="009D08DA">
            <w:r>
              <w:t>Good or Bad?</w:t>
            </w:r>
          </w:p>
        </w:tc>
      </w:tr>
      <w:tr w:rsidR="009D08DA" w:rsidTr="009D08DA">
        <w:trPr>
          <w:trHeight w:val="1814"/>
        </w:trPr>
        <w:tc>
          <w:tcPr>
            <w:tcW w:w="1980" w:type="dxa"/>
          </w:tcPr>
          <w:p w:rsidR="009D08DA" w:rsidRDefault="009D08DA"/>
        </w:tc>
        <w:tc>
          <w:tcPr>
            <w:tcW w:w="1984" w:type="dxa"/>
          </w:tcPr>
          <w:p w:rsidR="009D08DA" w:rsidRDefault="009D08DA"/>
        </w:tc>
        <w:tc>
          <w:tcPr>
            <w:tcW w:w="1985" w:type="dxa"/>
          </w:tcPr>
          <w:p w:rsidR="009D08DA" w:rsidRDefault="009D08DA"/>
        </w:tc>
        <w:tc>
          <w:tcPr>
            <w:tcW w:w="7087" w:type="dxa"/>
          </w:tcPr>
          <w:p w:rsidR="009D08DA" w:rsidRDefault="009D08DA"/>
        </w:tc>
        <w:tc>
          <w:tcPr>
            <w:tcW w:w="1276" w:type="dxa"/>
          </w:tcPr>
          <w:p w:rsidR="009D08DA" w:rsidRDefault="009D08DA"/>
        </w:tc>
        <w:tc>
          <w:tcPr>
            <w:tcW w:w="1076" w:type="dxa"/>
          </w:tcPr>
          <w:p w:rsidR="009D08DA" w:rsidRDefault="009D08DA"/>
        </w:tc>
      </w:tr>
      <w:tr w:rsidR="009D08DA" w:rsidTr="009D08DA">
        <w:trPr>
          <w:trHeight w:val="1814"/>
        </w:trPr>
        <w:tc>
          <w:tcPr>
            <w:tcW w:w="1980" w:type="dxa"/>
          </w:tcPr>
          <w:p w:rsidR="009D08DA" w:rsidRDefault="009D08DA"/>
        </w:tc>
        <w:tc>
          <w:tcPr>
            <w:tcW w:w="1984" w:type="dxa"/>
          </w:tcPr>
          <w:p w:rsidR="009D08DA" w:rsidRDefault="009D08DA"/>
        </w:tc>
        <w:tc>
          <w:tcPr>
            <w:tcW w:w="1985" w:type="dxa"/>
          </w:tcPr>
          <w:p w:rsidR="009D08DA" w:rsidRDefault="009D08DA"/>
        </w:tc>
        <w:tc>
          <w:tcPr>
            <w:tcW w:w="7087" w:type="dxa"/>
          </w:tcPr>
          <w:p w:rsidR="009D08DA" w:rsidRDefault="009D08DA"/>
        </w:tc>
        <w:tc>
          <w:tcPr>
            <w:tcW w:w="1276" w:type="dxa"/>
          </w:tcPr>
          <w:p w:rsidR="009D08DA" w:rsidRDefault="009D08DA"/>
        </w:tc>
        <w:tc>
          <w:tcPr>
            <w:tcW w:w="1076" w:type="dxa"/>
          </w:tcPr>
          <w:p w:rsidR="009D08DA" w:rsidRDefault="009D08DA"/>
        </w:tc>
      </w:tr>
      <w:tr w:rsidR="009D08DA" w:rsidTr="009D08DA">
        <w:trPr>
          <w:trHeight w:val="1814"/>
        </w:trPr>
        <w:tc>
          <w:tcPr>
            <w:tcW w:w="1980" w:type="dxa"/>
          </w:tcPr>
          <w:p w:rsidR="009D08DA" w:rsidRDefault="009D08DA"/>
        </w:tc>
        <w:tc>
          <w:tcPr>
            <w:tcW w:w="1984" w:type="dxa"/>
          </w:tcPr>
          <w:p w:rsidR="009D08DA" w:rsidRDefault="009D08DA"/>
        </w:tc>
        <w:tc>
          <w:tcPr>
            <w:tcW w:w="1985" w:type="dxa"/>
          </w:tcPr>
          <w:p w:rsidR="009D08DA" w:rsidRDefault="009D08DA"/>
        </w:tc>
        <w:tc>
          <w:tcPr>
            <w:tcW w:w="7087" w:type="dxa"/>
          </w:tcPr>
          <w:p w:rsidR="009D08DA" w:rsidRDefault="009D08DA"/>
        </w:tc>
        <w:tc>
          <w:tcPr>
            <w:tcW w:w="1276" w:type="dxa"/>
          </w:tcPr>
          <w:p w:rsidR="009D08DA" w:rsidRDefault="009D08DA"/>
        </w:tc>
        <w:tc>
          <w:tcPr>
            <w:tcW w:w="1076" w:type="dxa"/>
          </w:tcPr>
          <w:p w:rsidR="009D08DA" w:rsidRDefault="009D08DA"/>
        </w:tc>
      </w:tr>
      <w:tr w:rsidR="009D08DA" w:rsidTr="009D08DA">
        <w:trPr>
          <w:trHeight w:val="1814"/>
        </w:trPr>
        <w:tc>
          <w:tcPr>
            <w:tcW w:w="1980" w:type="dxa"/>
          </w:tcPr>
          <w:p w:rsidR="009D08DA" w:rsidRDefault="009D08DA"/>
        </w:tc>
        <w:tc>
          <w:tcPr>
            <w:tcW w:w="1984" w:type="dxa"/>
          </w:tcPr>
          <w:p w:rsidR="009D08DA" w:rsidRDefault="009D08DA"/>
        </w:tc>
        <w:tc>
          <w:tcPr>
            <w:tcW w:w="1985" w:type="dxa"/>
          </w:tcPr>
          <w:p w:rsidR="009D08DA" w:rsidRDefault="009D08DA"/>
        </w:tc>
        <w:tc>
          <w:tcPr>
            <w:tcW w:w="7087" w:type="dxa"/>
          </w:tcPr>
          <w:p w:rsidR="009D08DA" w:rsidRDefault="009D08DA"/>
        </w:tc>
        <w:tc>
          <w:tcPr>
            <w:tcW w:w="1276" w:type="dxa"/>
          </w:tcPr>
          <w:p w:rsidR="009D08DA" w:rsidRDefault="009D08DA"/>
        </w:tc>
        <w:tc>
          <w:tcPr>
            <w:tcW w:w="1076" w:type="dxa"/>
          </w:tcPr>
          <w:p w:rsidR="009D08DA" w:rsidRDefault="009D08DA"/>
        </w:tc>
      </w:tr>
      <w:tr w:rsidR="009D08DA" w:rsidTr="009D08DA">
        <w:trPr>
          <w:trHeight w:val="1814"/>
        </w:trPr>
        <w:tc>
          <w:tcPr>
            <w:tcW w:w="1980" w:type="dxa"/>
          </w:tcPr>
          <w:p w:rsidR="009D08DA" w:rsidRDefault="009D08DA"/>
        </w:tc>
        <w:tc>
          <w:tcPr>
            <w:tcW w:w="1984" w:type="dxa"/>
          </w:tcPr>
          <w:p w:rsidR="009D08DA" w:rsidRDefault="009D08DA"/>
        </w:tc>
        <w:tc>
          <w:tcPr>
            <w:tcW w:w="1985" w:type="dxa"/>
          </w:tcPr>
          <w:p w:rsidR="009D08DA" w:rsidRDefault="009D08DA"/>
        </w:tc>
        <w:tc>
          <w:tcPr>
            <w:tcW w:w="7087" w:type="dxa"/>
          </w:tcPr>
          <w:p w:rsidR="009D08DA" w:rsidRDefault="009D08DA"/>
        </w:tc>
        <w:tc>
          <w:tcPr>
            <w:tcW w:w="1276" w:type="dxa"/>
          </w:tcPr>
          <w:p w:rsidR="009D08DA" w:rsidRDefault="009D08DA"/>
        </w:tc>
        <w:tc>
          <w:tcPr>
            <w:tcW w:w="1076" w:type="dxa"/>
          </w:tcPr>
          <w:p w:rsidR="009D08DA" w:rsidRDefault="009D08DA"/>
        </w:tc>
      </w:tr>
    </w:tbl>
    <w:p w:rsidR="00D8193B" w:rsidRDefault="00D8193B">
      <w:pPr>
        <w:sectPr w:rsidR="00D8193B" w:rsidSect="009D08DA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:rsidR="00D8193B" w:rsidRDefault="00D8193B" w:rsidP="00D8193B">
      <w:pPr>
        <w:spacing w:line="408" w:lineRule="auto"/>
        <w:contextualSpacing/>
      </w:pPr>
      <w:r>
        <w:lastRenderedPageBreak/>
        <w:t xml:space="preserve">Research either: hookworms, </w:t>
      </w:r>
      <w:proofErr w:type="spellStart"/>
      <w:r>
        <w:t>lyme</w:t>
      </w:r>
      <w:proofErr w:type="spellEnd"/>
      <w:r>
        <w:t xml:space="preserve"> disease (ticks), malaria (mosquitoes), tinea</w:t>
      </w:r>
      <w:r>
        <w:t xml:space="preserve"> (athlete’s foot/ringworm)</w:t>
      </w:r>
      <w:r>
        <w:t>, or thrush.</w:t>
      </w:r>
    </w:p>
    <w:p w:rsidR="00D8193B" w:rsidRDefault="00D8193B" w:rsidP="00D8193B">
      <w:pPr>
        <w:spacing w:line="408" w:lineRule="auto"/>
        <w:contextualSpacing/>
      </w:pPr>
      <w:r>
        <w:t>Answer the following questions:</w:t>
      </w:r>
    </w:p>
    <w:p w:rsidR="00D8193B" w:rsidRDefault="00D8193B" w:rsidP="00D8193B">
      <w:pPr>
        <w:pStyle w:val="ListParagraph"/>
        <w:numPr>
          <w:ilvl w:val="0"/>
          <w:numId w:val="1"/>
        </w:numPr>
        <w:spacing w:line="408" w:lineRule="auto"/>
      </w:pPr>
      <w:r>
        <w:t>What is the prevalence in the world/ are there certain countries/areas</w:t>
      </w:r>
      <w:r>
        <w:t>/demographics</w:t>
      </w:r>
      <w:r>
        <w:t xml:space="preserve"> with higher prevalence?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</w:p>
    <w:p w:rsidR="00D8193B" w:rsidRDefault="00D8193B" w:rsidP="00D8193B">
      <w:pPr>
        <w:pStyle w:val="ListParagraph"/>
        <w:numPr>
          <w:ilvl w:val="0"/>
          <w:numId w:val="1"/>
        </w:numPr>
        <w:spacing w:line="408" w:lineRule="auto"/>
      </w:pPr>
      <w:r>
        <w:t>How does the parasite invade the human host?</w:t>
      </w:r>
    </w:p>
    <w:p w:rsidR="00D8193B" w:rsidRDefault="00D8193B" w:rsidP="00D8193B">
      <w:pPr>
        <w:spacing w:line="408" w:lineRule="auto"/>
        <w:contextualSpacing/>
      </w:pPr>
      <w:r>
        <w:t>_</w:t>
      </w:r>
      <w:r>
        <w:t>_______________________________________________________________</w:t>
      </w:r>
      <w:r>
        <w:t>______________________________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</w:p>
    <w:p w:rsidR="00D8193B" w:rsidRDefault="00D8193B" w:rsidP="00D8193B">
      <w:pPr>
        <w:pStyle w:val="ListParagraph"/>
        <w:numPr>
          <w:ilvl w:val="0"/>
          <w:numId w:val="1"/>
        </w:numPr>
        <w:spacing w:line="408" w:lineRule="auto"/>
      </w:pPr>
      <w:r>
        <w:t>What are the symptoms?</w:t>
      </w:r>
    </w:p>
    <w:p w:rsidR="00D8193B" w:rsidRDefault="00D8193B" w:rsidP="00D8193B">
      <w:pPr>
        <w:spacing w:line="408" w:lineRule="auto"/>
        <w:contextualSpacing/>
      </w:pPr>
      <w:r>
        <w:t>_</w:t>
      </w:r>
      <w:r>
        <w:t>_______________________________________________________________</w:t>
      </w:r>
      <w:r>
        <w:t>_______________________________</w:t>
      </w: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</w:p>
    <w:p w:rsidR="008B6BC5" w:rsidRDefault="00D8193B" w:rsidP="00D8193B">
      <w:pPr>
        <w:pStyle w:val="ListParagraph"/>
        <w:numPr>
          <w:ilvl w:val="0"/>
          <w:numId w:val="1"/>
        </w:numPr>
        <w:spacing w:line="408" w:lineRule="auto"/>
      </w:pPr>
      <w:r>
        <w:t>What can be done for prevention and treatment?</w:t>
      </w:r>
    </w:p>
    <w:p w:rsidR="00D8193B" w:rsidRDefault="00D8193B" w:rsidP="00D8193B">
      <w:pPr>
        <w:spacing w:line="408" w:lineRule="auto"/>
        <w:contextualSpacing/>
      </w:pPr>
      <w:r>
        <w:t>_</w:t>
      </w:r>
      <w:r>
        <w:t>_______________________________________________________________</w:t>
      </w:r>
      <w:r>
        <w:t>_______________________________</w:t>
      </w: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</w:p>
    <w:p w:rsidR="00D8193B" w:rsidRDefault="00D8193B" w:rsidP="00D8193B">
      <w:pPr>
        <w:spacing w:line="408" w:lineRule="auto"/>
        <w:contextualSpacing/>
      </w:pPr>
      <w:r>
        <w:t>_______________________________________________________________________________________________</w:t>
      </w:r>
    </w:p>
    <w:sectPr w:rsidR="00D8193B" w:rsidSect="00D819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A508A"/>
    <w:multiLevelType w:val="hybridMultilevel"/>
    <w:tmpl w:val="1DE2E36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13185"/>
    <w:multiLevelType w:val="hybridMultilevel"/>
    <w:tmpl w:val="168C71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1076E"/>
    <w:multiLevelType w:val="hybridMultilevel"/>
    <w:tmpl w:val="7EA85EF4"/>
    <w:lvl w:ilvl="0" w:tplc="E9BC521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8DA"/>
    <w:rsid w:val="00936D15"/>
    <w:rsid w:val="009D08DA"/>
    <w:rsid w:val="00D06326"/>
    <w:rsid w:val="00D8193B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E71A"/>
  <w15:chartTrackingRefBased/>
  <w15:docId w15:val="{F6A8983E-BCC9-45A6-8759-D45251C9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0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19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6D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crobiologyonline.org/students/microbe-passports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23E060AF</Template>
  <TotalTime>11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dcterms:created xsi:type="dcterms:W3CDTF">2020-04-06T02:43:00Z</dcterms:created>
  <dcterms:modified xsi:type="dcterms:W3CDTF">2020-04-30T07:16:00Z</dcterms:modified>
</cp:coreProperties>
</file>