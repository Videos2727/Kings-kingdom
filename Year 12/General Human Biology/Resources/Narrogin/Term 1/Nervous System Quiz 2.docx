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833" w:rsidRPr="00AE4833" w:rsidRDefault="00AE4833" w:rsidP="00AE4833">
      <w:pPr>
        <w:rPr>
          <w:sz w:val="24"/>
          <w:szCs w:val="24"/>
        </w:rPr>
      </w:pPr>
      <w:r w:rsidRPr="00AE4833">
        <w:rPr>
          <w:sz w:val="24"/>
          <w:szCs w:val="24"/>
        </w:rPr>
        <w:t>Nervous System Quiz</w:t>
      </w:r>
      <w:r w:rsidR="00FA3EDD">
        <w:rPr>
          <w:sz w:val="24"/>
          <w:szCs w:val="24"/>
        </w:rPr>
        <w:t xml:space="preserve"> 2</w:t>
      </w:r>
      <w:r w:rsidRPr="00AE4833">
        <w:rPr>
          <w:sz w:val="24"/>
          <w:szCs w:val="24"/>
        </w:rPr>
        <w:t xml:space="preserve">                       </w:t>
      </w:r>
      <w:r w:rsidR="00FA3EDD">
        <w:rPr>
          <w:sz w:val="24"/>
          <w:szCs w:val="24"/>
        </w:rPr>
        <w:t xml:space="preserve">                            </w:t>
      </w:r>
      <w:r w:rsidRPr="00AE4833">
        <w:rPr>
          <w:sz w:val="24"/>
          <w:szCs w:val="24"/>
        </w:rPr>
        <w:t xml:space="preserve">                     Name ______________________________</w:t>
      </w:r>
    </w:p>
    <w:p w:rsidR="00AE4833" w:rsidRDefault="00AE4833" w:rsidP="00AE4833"/>
    <w:p w:rsidR="00AE4833" w:rsidRDefault="00FA3EDD" w:rsidP="00FA3EDD">
      <w:pPr>
        <w:pStyle w:val="ListParagraph"/>
        <w:numPr>
          <w:ilvl w:val="0"/>
          <w:numId w:val="1"/>
        </w:numPr>
        <w:spacing w:line="480" w:lineRule="auto"/>
      </w:pPr>
      <w:r>
        <w:t>List four things that the cerebrum enables us to do</w:t>
      </w:r>
      <w:r w:rsidR="00AE4833">
        <w:t xml:space="preserve"> (</w:t>
      </w:r>
      <w:r>
        <w:t>4</w:t>
      </w:r>
      <w:r w:rsidR="00AE4833">
        <w:t xml:space="preserve"> marks)</w:t>
      </w:r>
    </w:p>
    <w:p w:rsidR="00AE4833" w:rsidRDefault="00AE4833" w:rsidP="00FA3EDD">
      <w:pPr>
        <w:spacing w:line="480" w:lineRule="auto"/>
        <w:contextualSpacing/>
      </w:pPr>
    </w:p>
    <w:p w:rsidR="00AE4833" w:rsidRDefault="00AE4833" w:rsidP="00FA3EDD">
      <w:pPr>
        <w:pStyle w:val="ListParagraph"/>
        <w:numPr>
          <w:ilvl w:val="0"/>
          <w:numId w:val="1"/>
        </w:numPr>
        <w:spacing w:line="480" w:lineRule="auto"/>
      </w:pPr>
      <w:r>
        <w:t>Compare and contrast the roles of t</w:t>
      </w:r>
      <w:r w:rsidR="00FA3EDD">
        <w:t>he cerebellum and medulla. (3</w:t>
      </w:r>
      <w:r>
        <w:t xml:space="preserve"> marks)</w:t>
      </w:r>
    </w:p>
    <w:p w:rsidR="00FA3EDD" w:rsidRDefault="00FA3EDD" w:rsidP="00FA3EDD">
      <w:pPr>
        <w:spacing w:line="480" w:lineRule="auto"/>
      </w:pPr>
    </w:p>
    <w:p w:rsidR="00FA3EDD" w:rsidRDefault="00FA3EDD" w:rsidP="00FA3EDD">
      <w:pPr>
        <w:pStyle w:val="ListParagraph"/>
        <w:numPr>
          <w:ilvl w:val="0"/>
          <w:numId w:val="1"/>
        </w:numPr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2163288" cy="1828654"/>
            <wp:effectExtent l="0" t="0" r="8890" b="635"/>
            <wp:wrapTight wrapText="bothSides">
              <wp:wrapPolygon edited="0">
                <wp:start x="0" y="0"/>
                <wp:lineTo x="0" y="21382"/>
                <wp:lineTo x="21499" y="21382"/>
                <wp:lineTo x="21499" y="0"/>
                <wp:lineTo x="0" y="0"/>
              </wp:wrapPolygon>
            </wp:wrapTight>
            <wp:docPr id="1" name="Picture 1" descr="Image result for brain diagram unlab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rain diagram unlabell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288" cy="182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What does the corpus callosum do and which number is it on the diagram? (2 marks)</w:t>
      </w:r>
    </w:p>
    <w:p w:rsidR="00FA3EDD" w:rsidRDefault="00FA3EDD" w:rsidP="00FA3EDD">
      <w:pPr>
        <w:pStyle w:val="ListParagraph"/>
        <w:spacing w:line="480" w:lineRule="auto"/>
        <w:ind w:left="1080"/>
      </w:pPr>
    </w:p>
    <w:p w:rsidR="00FA3EDD" w:rsidRDefault="00FA3EDD" w:rsidP="00FA3EDD">
      <w:pPr>
        <w:pStyle w:val="ListParagraph"/>
        <w:numPr>
          <w:ilvl w:val="0"/>
          <w:numId w:val="1"/>
        </w:numPr>
        <w:spacing w:line="480" w:lineRule="auto"/>
      </w:pPr>
      <w:r>
        <w:t>What is number</w:t>
      </w:r>
      <w:proofErr w:type="gramStart"/>
      <w:r>
        <w:t>:  (</w:t>
      </w:r>
      <w:proofErr w:type="gramEnd"/>
      <w:r>
        <w:t>3 marks)</w:t>
      </w:r>
    </w:p>
    <w:p w:rsidR="00FA3EDD" w:rsidRDefault="00FA3EDD" w:rsidP="00FA3EDD">
      <w:pPr>
        <w:pStyle w:val="ListParagraph"/>
        <w:spacing w:line="480" w:lineRule="auto"/>
        <w:ind w:left="1080"/>
      </w:pPr>
      <w:r>
        <w:t>1)____________________________</w:t>
      </w:r>
      <w:bookmarkStart w:id="0" w:name="_GoBack"/>
      <w:bookmarkEnd w:id="0"/>
    </w:p>
    <w:p w:rsidR="00FA3EDD" w:rsidRDefault="00FA3EDD" w:rsidP="00FA3EDD">
      <w:pPr>
        <w:pStyle w:val="ListParagraph"/>
        <w:spacing w:line="480" w:lineRule="auto"/>
        <w:ind w:left="1080"/>
      </w:pPr>
      <w:r>
        <w:t>6)____________________________</w:t>
      </w:r>
    </w:p>
    <w:p w:rsidR="00FA3EDD" w:rsidRDefault="00FA3EDD" w:rsidP="00FA3EDD">
      <w:pPr>
        <w:pStyle w:val="ListParagraph"/>
        <w:spacing w:line="480" w:lineRule="auto"/>
        <w:ind w:left="1080"/>
      </w:pPr>
      <w:r>
        <w:t>5</w:t>
      </w:r>
      <w:r>
        <w:t>)____________________________</w:t>
      </w:r>
    </w:p>
    <w:p w:rsidR="00FA3EDD" w:rsidRDefault="00FA3EDD" w:rsidP="00FA3EDD">
      <w:pPr>
        <w:pStyle w:val="ListParagraph"/>
        <w:ind w:left="1080"/>
      </w:pPr>
    </w:p>
    <w:p w:rsidR="00FA3EDD" w:rsidRPr="00AE4833" w:rsidRDefault="00FA3EDD" w:rsidP="00FA3EDD">
      <w:pPr>
        <w:rPr>
          <w:sz w:val="24"/>
          <w:szCs w:val="24"/>
        </w:rPr>
      </w:pPr>
      <w:r w:rsidRPr="00AE4833">
        <w:rPr>
          <w:sz w:val="24"/>
          <w:szCs w:val="24"/>
        </w:rPr>
        <w:t>Nervous System Quiz</w:t>
      </w:r>
      <w:r>
        <w:rPr>
          <w:sz w:val="24"/>
          <w:szCs w:val="24"/>
        </w:rPr>
        <w:t xml:space="preserve"> 2</w:t>
      </w:r>
      <w:r w:rsidRPr="00AE4833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 xml:space="preserve">                            </w:t>
      </w:r>
      <w:r w:rsidRPr="00AE4833">
        <w:rPr>
          <w:sz w:val="24"/>
          <w:szCs w:val="24"/>
        </w:rPr>
        <w:t xml:space="preserve">                     Name ______________________________</w:t>
      </w:r>
    </w:p>
    <w:p w:rsidR="00FA3EDD" w:rsidRDefault="00FA3EDD" w:rsidP="00FA3EDD"/>
    <w:p w:rsidR="00FA3EDD" w:rsidRDefault="00FA3EDD" w:rsidP="00FA3EDD">
      <w:pPr>
        <w:pStyle w:val="ListParagraph"/>
        <w:numPr>
          <w:ilvl w:val="0"/>
          <w:numId w:val="3"/>
        </w:numPr>
        <w:spacing w:line="480" w:lineRule="auto"/>
      </w:pPr>
      <w:r>
        <w:t>List four things that the cerebrum enables us to do (4 marks)</w:t>
      </w:r>
    </w:p>
    <w:p w:rsidR="00FA3EDD" w:rsidRDefault="00FA3EDD" w:rsidP="00FA3EDD">
      <w:pPr>
        <w:spacing w:line="480" w:lineRule="auto"/>
        <w:contextualSpacing/>
      </w:pPr>
    </w:p>
    <w:p w:rsidR="00FA3EDD" w:rsidRDefault="00FA3EDD" w:rsidP="00FA3EDD">
      <w:pPr>
        <w:pStyle w:val="ListParagraph"/>
        <w:numPr>
          <w:ilvl w:val="0"/>
          <w:numId w:val="3"/>
        </w:numPr>
        <w:spacing w:line="480" w:lineRule="auto"/>
      </w:pPr>
      <w:r>
        <w:t>Compare and contrast the roles of the cerebellum and medulla. (3 marks)</w:t>
      </w:r>
    </w:p>
    <w:p w:rsidR="00FA3EDD" w:rsidRDefault="00FA3EDD" w:rsidP="00FA3EDD">
      <w:pPr>
        <w:spacing w:line="480" w:lineRule="auto"/>
      </w:pPr>
    </w:p>
    <w:p w:rsidR="00FA3EDD" w:rsidRDefault="00FA3EDD" w:rsidP="00FA3EDD">
      <w:pPr>
        <w:pStyle w:val="ListParagraph"/>
        <w:numPr>
          <w:ilvl w:val="0"/>
          <w:numId w:val="3"/>
        </w:numPr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7A6FA1CE" wp14:editId="279F5453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2163288" cy="1828654"/>
            <wp:effectExtent l="0" t="0" r="8890" b="635"/>
            <wp:wrapTight wrapText="bothSides">
              <wp:wrapPolygon edited="0">
                <wp:start x="0" y="0"/>
                <wp:lineTo x="0" y="21382"/>
                <wp:lineTo x="21499" y="21382"/>
                <wp:lineTo x="21499" y="0"/>
                <wp:lineTo x="0" y="0"/>
              </wp:wrapPolygon>
            </wp:wrapTight>
            <wp:docPr id="3" name="Picture 3" descr="Image result for brain diagram unlab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rain diagram unlabell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288" cy="182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What does the corpus callosum do and which number is it on the diagram? (2 marks)</w:t>
      </w:r>
    </w:p>
    <w:p w:rsidR="00FA3EDD" w:rsidRDefault="00FA3EDD" w:rsidP="00FA3EDD">
      <w:pPr>
        <w:pStyle w:val="ListParagraph"/>
        <w:spacing w:line="480" w:lineRule="auto"/>
        <w:ind w:left="1080"/>
      </w:pPr>
    </w:p>
    <w:p w:rsidR="00FA3EDD" w:rsidRDefault="00FA3EDD" w:rsidP="00FA3EDD">
      <w:pPr>
        <w:pStyle w:val="ListParagraph"/>
        <w:numPr>
          <w:ilvl w:val="0"/>
          <w:numId w:val="3"/>
        </w:numPr>
        <w:spacing w:line="480" w:lineRule="auto"/>
      </w:pPr>
      <w:r>
        <w:t>What is number</w:t>
      </w:r>
      <w:proofErr w:type="gramStart"/>
      <w:r>
        <w:t>:  (</w:t>
      </w:r>
      <w:proofErr w:type="gramEnd"/>
      <w:r>
        <w:t>3 marks)</w:t>
      </w:r>
    </w:p>
    <w:p w:rsidR="00FA3EDD" w:rsidRDefault="00FA3EDD" w:rsidP="00FA3EDD">
      <w:pPr>
        <w:pStyle w:val="ListParagraph"/>
        <w:spacing w:line="480" w:lineRule="auto"/>
        <w:ind w:left="1080"/>
      </w:pPr>
      <w:r>
        <w:t>1)____________________________</w:t>
      </w:r>
    </w:p>
    <w:p w:rsidR="00FA3EDD" w:rsidRDefault="00FA3EDD" w:rsidP="00FA3EDD">
      <w:pPr>
        <w:pStyle w:val="ListParagraph"/>
        <w:spacing w:line="480" w:lineRule="auto"/>
        <w:ind w:left="1080"/>
      </w:pPr>
      <w:r>
        <w:t>6)____________________________</w:t>
      </w:r>
    </w:p>
    <w:p w:rsidR="00FA3EDD" w:rsidRDefault="00FA3EDD" w:rsidP="00FA3EDD">
      <w:pPr>
        <w:pStyle w:val="ListParagraph"/>
        <w:spacing w:line="480" w:lineRule="auto"/>
        <w:ind w:left="1080"/>
      </w:pPr>
      <w:r>
        <w:t>5)____________________________</w:t>
      </w:r>
    </w:p>
    <w:p w:rsidR="00FA3EDD" w:rsidRDefault="00FA3EDD" w:rsidP="00FA3EDD">
      <w:pPr>
        <w:pStyle w:val="ListParagraph"/>
        <w:ind w:left="1080"/>
      </w:pPr>
    </w:p>
    <w:p w:rsidR="00AE4833" w:rsidRDefault="00AE4833" w:rsidP="00AE4833"/>
    <w:p w:rsidR="00AE4833" w:rsidRDefault="00AE4833" w:rsidP="00AE4833"/>
    <w:p w:rsidR="00AE4833" w:rsidRDefault="00FA3EDD" w:rsidP="00FA3EDD">
      <w:pPr>
        <w:pStyle w:val="ListParagraph"/>
        <w:numPr>
          <w:ilvl w:val="0"/>
          <w:numId w:val="3"/>
        </w:numPr>
      </w:pPr>
      <w:r>
        <w:t>Explain how a reflex arc works (5 marks)</w:t>
      </w:r>
    </w:p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>
      <w:pPr>
        <w:pStyle w:val="ListParagraph"/>
        <w:numPr>
          <w:ilvl w:val="0"/>
          <w:numId w:val="3"/>
        </w:numPr>
      </w:pPr>
      <w:r>
        <w:t>How is a simple reflex different to a complex reflex? Give an example of each (4 marks)</w:t>
      </w:r>
    </w:p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>
      <w:pPr>
        <w:pStyle w:val="ListParagraph"/>
        <w:numPr>
          <w:ilvl w:val="0"/>
          <w:numId w:val="1"/>
        </w:numPr>
      </w:pPr>
      <w:r>
        <w:t>Explain how a reflex arc works (5 marks)</w:t>
      </w:r>
    </w:p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/>
    <w:p w:rsidR="00FA3EDD" w:rsidRDefault="00FA3EDD" w:rsidP="00FA3EDD">
      <w:pPr>
        <w:pStyle w:val="ListParagraph"/>
        <w:numPr>
          <w:ilvl w:val="0"/>
          <w:numId w:val="1"/>
        </w:numPr>
      </w:pPr>
      <w:r>
        <w:t>How is a simple reflex different to a complex reflex? Give an example of each (4 marks)</w:t>
      </w:r>
    </w:p>
    <w:p w:rsidR="00FA3EDD" w:rsidRDefault="00FA3EDD" w:rsidP="00FA3EDD"/>
    <w:p w:rsidR="00AE4833" w:rsidRDefault="00AE4833" w:rsidP="00AE4833"/>
    <w:p w:rsidR="00AE4833" w:rsidRDefault="00AE4833" w:rsidP="00AE4833"/>
    <w:p w:rsidR="00AE4833" w:rsidRDefault="00AE4833" w:rsidP="00AE4833"/>
    <w:sectPr w:rsidR="00AE4833" w:rsidSect="00AE48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21808"/>
    <w:multiLevelType w:val="hybridMultilevel"/>
    <w:tmpl w:val="31D046F4"/>
    <w:lvl w:ilvl="0" w:tplc="AF829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6603A"/>
    <w:multiLevelType w:val="hybridMultilevel"/>
    <w:tmpl w:val="31D046F4"/>
    <w:lvl w:ilvl="0" w:tplc="AF829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D2229"/>
    <w:multiLevelType w:val="hybridMultilevel"/>
    <w:tmpl w:val="31D046F4"/>
    <w:lvl w:ilvl="0" w:tplc="AF829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33"/>
    <w:rsid w:val="001278B6"/>
    <w:rsid w:val="00AE4833"/>
    <w:rsid w:val="00D06326"/>
    <w:rsid w:val="00FA3EDD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0880"/>
  <w15:chartTrackingRefBased/>
  <w15:docId w15:val="{7C1008A8-08DD-4D4F-98A9-4BCEAD9E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9B657974</Template>
  <TotalTime>10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2020-03-11T09:21:00Z</dcterms:created>
  <dcterms:modified xsi:type="dcterms:W3CDTF">2020-03-11T09:31:00Z</dcterms:modified>
</cp:coreProperties>
</file>