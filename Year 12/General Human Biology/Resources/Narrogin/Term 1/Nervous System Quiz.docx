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833" w:rsidRPr="00AE4833" w:rsidRDefault="00AE4833" w:rsidP="00AE4833">
      <w:pPr>
        <w:rPr>
          <w:sz w:val="24"/>
          <w:szCs w:val="24"/>
        </w:rPr>
      </w:pPr>
      <w:r w:rsidRPr="00AE4833">
        <w:rPr>
          <w:sz w:val="24"/>
          <w:szCs w:val="24"/>
        </w:rPr>
        <w:t>Nervous System Quiz                                                                            Name ______________________________</w:t>
      </w:r>
    </w:p>
    <w:p w:rsidR="00AE4833" w:rsidRDefault="00AE4833" w:rsidP="00AE4833"/>
    <w:p w:rsidR="00AE4833" w:rsidRDefault="00AE4833" w:rsidP="00AE4833">
      <w:pPr>
        <w:pStyle w:val="ListParagraph"/>
        <w:numPr>
          <w:ilvl w:val="0"/>
          <w:numId w:val="1"/>
        </w:numPr>
      </w:pPr>
      <w:r>
        <w:t xml:space="preserve">The Central Nervous System consists of what two parts?  </w:t>
      </w:r>
      <w:r>
        <w:t>(2 marks)</w:t>
      </w:r>
    </w:p>
    <w:p w:rsidR="00AE4833" w:rsidRDefault="00AE4833" w:rsidP="00AE4833"/>
    <w:p w:rsidR="00AE4833" w:rsidRDefault="00AE4833" w:rsidP="00AE4833"/>
    <w:p w:rsidR="008B6BC5" w:rsidRDefault="00AE4833" w:rsidP="00AE4833">
      <w:pPr>
        <w:pStyle w:val="ListParagraph"/>
        <w:numPr>
          <w:ilvl w:val="0"/>
          <w:numId w:val="1"/>
        </w:numPr>
      </w:pPr>
      <w:r>
        <w:t xml:space="preserve">What does the Central Nervous System </w:t>
      </w:r>
      <w:r>
        <w:t>do</w:t>
      </w:r>
      <w:r>
        <w:t>?</w:t>
      </w:r>
      <w:r>
        <w:t xml:space="preserve"> (2 marks)</w:t>
      </w:r>
    </w:p>
    <w:p w:rsidR="00AE4833" w:rsidRDefault="00AE4833" w:rsidP="00AE4833"/>
    <w:p w:rsidR="00AE4833" w:rsidRDefault="00AE4833" w:rsidP="00AE4833"/>
    <w:p w:rsidR="00AE4833" w:rsidRDefault="00AE4833" w:rsidP="00AE4833">
      <w:pPr>
        <w:pStyle w:val="ListParagraph"/>
        <w:numPr>
          <w:ilvl w:val="0"/>
          <w:numId w:val="1"/>
        </w:numPr>
      </w:pPr>
      <w:r>
        <w:t xml:space="preserve">The Peripheral Nervous System consists of what? </w:t>
      </w:r>
      <w:r>
        <w:t>(2 marks)</w:t>
      </w:r>
    </w:p>
    <w:p w:rsidR="00AE4833" w:rsidRDefault="00AE4833" w:rsidP="00AE4833">
      <w:pPr>
        <w:pStyle w:val="ListParagraph"/>
      </w:pPr>
    </w:p>
    <w:p w:rsidR="00AE4833" w:rsidRDefault="00AE4833" w:rsidP="00AE4833">
      <w:pPr>
        <w:pStyle w:val="ListParagraph"/>
      </w:pPr>
    </w:p>
    <w:p w:rsidR="00AE4833" w:rsidRDefault="00AE4833" w:rsidP="00AE4833">
      <w:pPr>
        <w:pStyle w:val="ListParagraph"/>
        <w:ind w:left="1080"/>
      </w:pPr>
    </w:p>
    <w:p w:rsidR="00AE4833" w:rsidRDefault="00AE4833" w:rsidP="00AE4833">
      <w:pPr>
        <w:pStyle w:val="ListParagraph"/>
        <w:numPr>
          <w:ilvl w:val="0"/>
          <w:numId w:val="1"/>
        </w:numPr>
      </w:pPr>
      <w:r>
        <w:t>What is the difference between the somatic and autonomic nervous systems?</w:t>
      </w:r>
      <w:r>
        <w:t xml:space="preserve"> (2 marks)</w:t>
      </w:r>
    </w:p>
    <w:p w:rsidR="00AE4833" w:rsidRDefault="00AE4833" w:rsidP="00AE4833">
      <w:pPr>
        <w:ind w:left="360"/>
      </w:pPr>
    </w:p>
    <w:p w:rsidR="00AE4833" w:rsidRDefault="00AE4833" w:rsidP="00AE4833">
      <w:pPr>
        <w:ind w:left="360"/>
      </w:pPr>
    </w:p>
    <w:p w:rsidR="00AE4833" w:rsidRDefault="00AE4833" w:rsidP="00AE4833">
      <w:pPr>
        <w:ind w:left="360"/>
      </w:pPr>
    </w:p>
    <w:p w:rsidR="00AE4833" w:rsidRDefault="00AE4833" w:rsidP="00AE4833">
      <w:pPr>
        <w:pStyle w:val="ListParagraph"/>
        <w:numPr>
          <w:ilvl w:val="0"/>
          <w:numId w:val="1"/>
        </w:numPr>
      </w:pPr>
      <w:r>
        <w:t>Draw a neuron and label the axon, dendrite and cell body.</w:t>
      </w:r>
      <w:r>
        <w:t xml:space="preserve"> Draw an arrow in the direction the signal travels. (4 marks)</w:t>
      </w:r>
    </w:p>
    <w:p w:rsidR="00AE4833" w:rsidRDefault="00AE4833" w:rsidP="00AE4833">
      <w:pPr>
        <w:pStyle w:val="ListParagraph"/>
      </w:pPr>
    </w:p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>
      <w:pPr>
        <w:pStyle w:val="ListParagraph"/>
        <w:numPr>
          <w:ilvl w:val="0"/>
          <w:numId w:val="1"/>
        </w:numPr>
      </w:pPr>
      <w:r>
        <w:t xml:space="preserve">Describe </w:t>
      </w:r>
      <w:r>
        <w:t>how signals are passed from one neuron to another</w:t>
      </w:r>
      <w:r>
        <w:t>.</w:t>
      </w:r>
      <w:r>
        <w:t xml:space="preserve"> (5 marks)</w:t>
      </w:r>
    </w:p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>
      <w:pPr>
        <w:pStyle w:val="ListParagraph"/>
        <w:numPr>
          <w:ilvl w:val="0"/>
          <w:numId w:val="1"/>
        </w:numPr>
      </w:pPr>
      <w:r>
        <w:t xml:space="preserve">What are the three types of neurons?  </w:t>
      </w:r>
      <w:r>
        <w:t>Draw and label a diagram of each (6 marks)</w:t>
      </w:r>
    </w:p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>
      <w:pPr>
        <w:pStyle w:val="ListParagraph"/>
        <w:numPr>
          <w:ilvl w:val="0"/>
          <w:numId w:val="1"/>
        </w:numPr>
      </w:pPr>
      <w:r>
        <w:t>What is the sequence of events when someone taps you on the shoulder?  (5 steps</w:t>
      </w:r>
      <w:r>
        <w:t xml:space="preserve"> = 5 marks</w:t>
      </w:r>
      <w:r>
        <w:t>)</w:t>
      </w:r>
    </w:p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>
      <w:pPr>
        <w:pStyle w:val="ListParagraph"/>
        <w:numPr>
          <w:ilvl w:val="0"/>
          <w:numId w:val="1"/>
        </w:numPr>
      </w:pPr>
      <w:r>
        <w:t>What does the cerebrum enable us to do?</w:t>
      </w:r>
      <w:r>
        <w:t xml:space="preserve"> (2 marks)</w:t>
      </w:r>
    </w:p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>
      <w:pPr>
        <w:pStyle w:val="ListParagraph"/>
        <w:numPr>
          <w:ilvl w:val="0"/>
          <w:numId w:val="1"/>
        </w:numPr>
      </w:pPr>
      <w:r>
        <w:t>Compare and contrast the roles of the cerebellum and brain stem.</w:t>
      </w:r>
      <w:r>
        <w:t xml:space="preserve"> (2 marks)</w:t>
      </w:r>
    </w:p>
    <w:p w:rsidR="00AE4833" w:rsidRDefault="00AE4833" w:rsidP="00AE4833"/>
    <w:p w:rsidR="00AE4833" w:rsidRDefault="00AE4833" w:rsidP="00AE4833"/>
    <w:p w:rsidR="00AE4833" w:rsidRDefault="00AE4833" w:rsidP="00AE4833">
      <w:bookmarkStart w:id="0" w:name="_GoBack"/>
      <w:bookmarkEnd w:id="0"/>
    </w:p>
    <w:p w:rsidR="00AE4833" w:rsidRDefault="00AE4833" w:rsidP="00AE4833"/>
    <w:p w:rsidR="00AE4833" w:rsidRDefault="00AE4833" w:rsidP="00AE4833"/>
    <w:p w:rsidR="00AE4833" w:rsidRDefault="00AE4833" w:rsidP="00AE4833"/>
    <w:p w:rsidR="00AE4833" w:rsidRDefault="00AE4833" w:rsidP="00AE4833">
      <w:r>
        <w:t>Mark    /32</w:t>
      </w:r>
    </w:p>
    <w:sectPr w:rsidR="00AE4833" w:rsidSect="00AE48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CD2229"/>
    <w:multiLevelType w:val="hybridMultilevel"/>
    <w:tmpl w:val="31D046F4"/>
    <w:lvl w:ilvl="0" w:tplc="AF8297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833"/>
    <w:rsid w:val="00AE4833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71A5"/>
  <w15:chartTrackingRefBased/>
  <w15:docId w15:val="{7C1008A8-08DD-4D4F-98A9-4BCEAD9E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8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C0CEB66E</Template>
  <TotalTime>6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2020-03-06T00:07:00Z</dcterms:created>
  <dcterms:modified xsi:type="dcterms:W3CDTF">2020-03-06T00:13:00Z</dcterms:modified>
</cp:coreProperties>
</file>