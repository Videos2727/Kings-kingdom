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7B08F7">
      <w:bookmarkStart w:id="0" w:name="_GoBack"/>
      <w:r>
        <w:rPr>
          <w:noProof/>
          <w:lang w:eastAsia="en-AU"/>
        </w:rPr>
        <w:drawing>
          <wp:inline distT="0" distB="0" distL="0" distR="0">
            <wp:extent cx="6645680" cy="4288155"/>
            <wp:effectExtent l="0" t="0" r="3175" b="0"/>
            <wp:docPr id="1" name="Picture 1" descr="https://o.quizlet.com/jliZxniAqrHL-vA84tPyXg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.quizlet.com/jliZxniAqrHL-vA84tPyXg_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7"/>
                    <a:stretch/>
                  </pic:blipFill>
                  <pic:spPr bwMode="auto">
                    <a:xfrm>
                      <a:off x="0" y="0"/>
                      <a:ext cx="6645910" cy="428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AU"/>
        </w:rPr>
        <w:drawing>
          <wp:inline distT="0" distB="0" distL="0" distR="0">
            <wp:extent cx="6645910" cy="5221786"/>
            <wp:effectExtent l="0" t="0" r="2540" b="0"/>
            <wp:docPr id="2" name="Picture 2" descr="https://o.quizlet.com/jliZxniAqrHL-vA84tPyXg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.quizlet.com/jliZxniAqrHL-vA84tPyXg_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2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BC5" w:rsidSect="007B08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F7"/>
    <w:rsid w:val="007B08F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E9771-1FCA-4FD7-BF4A-559ED852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FCD96C6C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2020-03-20T01:05:00Z</dcterms:created>
  <dcterms:modified xsi:type="dcterms:W3CDTF">2020-03-20T01:05:00Z</dcterms:modified>
</cp:coreProperties>
</file>