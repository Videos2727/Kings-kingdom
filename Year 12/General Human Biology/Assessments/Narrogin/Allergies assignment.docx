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9460A" w:rsidRPr="0029460A" w:rsidRDefault="0029460A" w:rsidP="0029460A">
      <w:pPr>
        <w:jc w:val="center"/>
        <w:rPr>
          <w:b/>
          <w:sz w:val="32"/>
          <w:szCs w:val="32"/>
        </w:rPr>
      </w:pPr>
      <w:r w:rsidRPr="0029460A">
        <w:rPr>
          <w:b/>
          <w:sz w:val="32"/>
          <w:szCs w:val="32"/>
        </w:rPr>
        <w:t>Allergies Research Report</w:t>
      </w:r>
      <w:r w:rsidR="00BD27C9">
        <w:rPr>
          <w:b/>
          <w:sz w:val="32"/>
          <w:szCs w:val="32"/>
        </w:rPr>
        <w:tab/>
      </w:r>
      <w:r w:rsidR="005A05E5">
        <w:rPr>
          <w:b/>
          <w:sz w:val="32"/>
          <w:szCs w:val="32"/>
        </w:rPr>
        <w:t>(8%)</w:t>
      </w:r>
      <w:r w:rsidR="00BD27C9">
        <w:rPr>
          <w:b/>
          <w:sz w:val="32"/>
          <w:szCs w:val="32"/>
        </w:rPr>
        <w:tab/>
        <w:t xml:space="preserve"> </w:t>
      </w:r>
      <w:r w:rsidR="00BD27C9">
        <w:rPr>
          <w:b/>
        </w:rPr>
        <w:t>D</w:t>
      </w:r>
      <w:r w:rsidR="00BD27C9" w:rsidRPr="00BD27C9">
        <w:rPr>
          <w:b/>
        </w:rPr>
        <w:t>ue Tuesday 30.6</w:t>
      </w:r>
    </w:p>
    <w:p w:rsidR="0029460A" w:rsidRDefault="0029460A" w:rsidP="00A31487">
      <w:r>
        <w:t>Allergies are increasing in prevalence around the world an in Australia. You will be creating a report including information about allergies in general and detailed information about one allergy of your choosing. You need to include the following in your report:</w:t>
      </w:r>
      <w:bookmarkStart w:id="0" w:name="_GoBack"/>
      <w:bookmarkEnd w:id="0"/>
    </w:p>
    <w:p w:rsidR="00A31487" w:rsidRPr="00BD27C9" w:rsidRDefault="00A31487" w:rsidP="00A31487">
      <w:pPr>
        <w:rPr>
          <w:b/>
        </w:rPr>
      </w:pPr>
      <w:r w:rsidRPr="00BD27C9">
        <w:rPr>
          <w:b/>
        </w:rPr>
        <w:t>Overview</w:t>
      </w:r>
    </w:p>
    <w:p w:rsidR="00DB1996" w:rsidRDefault="00A31487" w:rsidP="00A31487">
      <w:pPr>
        <w:pStyle w:val="ListParagraph"/>
        <w:numPr>
          <w:ilvl w:val="0"/>
          <w:numId w:val="1"/>
        </w:numPr>
      </w:pPr>
      <w:r>
        <w:t>What are the most common allergies in Australia?</w:t>
      </w:r>
    </w:p>
    <w:p w:rsidR="00A31487" w:rsidRDefault="00A31487" w:rsidP="00A31487">
      <w:pPr>
        <w:pStyle w:val="ListParagraph"/>
        <w:numPr>
          <w:ilvl w:val="0"/>
          <w:numId w:val="1"/>
        </w:numPr>
      </w:pPr>
      <w:r>
        <w:t>What happens to the body (e.g. inflammatory response) during an allergic reaction?</w:t>
      </w:r>
    </w:p>
    <w:p w:rsidR="00A31487" w:rsidRDefault="00A31487" w:rsidP="00A31487">
      <w:pPr>
        <w:pStyle w:val="ListParagraph"/>
        <w:numPr>
          <w:ilvl w:val="0"/>
          <w:numId w:val="1"/>
        </w:numPr>
      </w:pPr>
      <w:r>
        <w:t>What treatments are available to reduce the symptoms of an allergic reaction?</w:t>
      </w:r>
    </w:p>
    <w:p w:rsidR="00DB1996" w:rsidRDefault="00DB1996" w:rsidP="00DB1996">
      <w:pPr>
        <w:pStyle w:val="ListParagraph"/>
        <w:numPr>
          <w:ilvl w:val="0"/>
          <w:numId w:val="1"/>
        </w:numPr>
      </w:pPr>
      <w:r>
        <w:t>How can you prevent an allergic reaction (e.g. desensitisation)?</w:t>
      </w:r>
    </w:p>
    <w:p w:rsidR="00A31487" w:rsidRDefault="00A31487" w:rsidP="00A31487">
      <w:pPr>
        <w:pStyle w:val="ListParagraph"/>
        <w:numPr>
          <w:ilvl w:val="0"/>
          <w:numId w:val="1"/>
        </w:numPr>
      </w:pPr>
      <w:r>
        <w:t>What is the ‘Hygiene hypothesis’?</w:t>
      </w:r>
    </w:p>
    <w:p w:rsidR="00A31487" w:rsidRPr="00BD27C9" w:rsidRDefault="00A31487" w:rsidP="00A31487">
      <w:pPr>
        <w:rPr>
          <w:b/>
        </w:rPr>
      </w:pPr>
      <w:r w:rsidRPr="00BD27C9">
        <w:rPr>
          <w:b/>
        </w:rPr>
        <w:t>Choose an allergy to research in detail. Include the following</w:t>
      </w:r>
    </w:p>
    <w:p w:rsidR="00A31487" w:rsidRDefault="00A31487" w:rsidP="00A31487">
      <w:pPr>
        <w:pStyle w:val="ListParagraph"/>
        <w:numPr>
          <w:ilvl w:val="0"/>
          <w:numId w:val="2"/>
        </w:numPr>
      </w:pPr>
      <w:r>
        <w:t>Prevalence in Australia/the world. Is prevalence increasing?</w:t>
      </w:r>
    </w:p>
    <w:p w:rsidR="00A31487" w:rsidRDefault="00A31487" w:rsidP="00A31487">
      <w:pPr>
        <w:pStyle w:val="ListParagraph"/>
        <w:numPr>
          <w:ilvl w:val="0"/>
          <w:numId w:val="2"/>
        </w:numPr>
      </w:pPr>
      <w:r>
        <w:t>Theories of why it occurs</w:t>
      </w:r>
    </w:p>
    <w:p w:rsidR="00A31487" w:rsidRDefault="00A31487" w:rsidP="00A31487">
      <w:pPr>
        <w:pStyle w:val="ListParagraph"/>
        <w:numPr>
          <w:ilvl w:val="0"/>
          <w:numId w:val="2"/>
        </w:numPr>
      </w:pPr>
      <w:r>
        <w:t>Reaction</w:t>
      </w:r>
    </w:p>
    <w:p w:rsidR="00A31487" w:rsidRDefault="00A31487" w:rsidP="00A31487">
      <w:pPr>
        <w:pStyle w:val="ListParagraph"/>
        <w:numPr>
          <w:ilvl w:val="0"/>
          <w:numId w:val="2"/>
        </w:numPr>
      </w:pPr>
      <w:r>
        <w:t>Prevention/treatment</w:t>
      </w:r>
    </w:p>
    <w:p w:rsidR="0029460A" w:rsidRPr="00BD27C9" w:rsidRDefault="00713021" w:rsidP="00713021">
      <w:pPr>
        <w:rPr>
          <w:b/>
        </w:rPr>
      </w:pPr>
      <w:r w:rsidRPr="00BD27C9">
        <w:rPr>
          <w:b/>
        </w:rPr>
        <w:t>Present your references in Harvard style using citethisforme.com.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713021" w:rsidTr="00713021">
        <w:tc>
          <w:tcPr>
            <w:tcW w:w="2254" w:type="dxa"/>
          </w:tcPr>
          <w:p w:rsidR="00713021" w:rsidRDefault="00713021" w:rsidP="00713021">
            <w:r>
              <w:t>Question</w:t>
            </w:r>
            <w:r w:rsidR="00DB1996">
              <w:t xml:space="preserve"> </w:t>
            </w:r>
          </w:p>
        </w:tc>
        <w:tc>
          <w:tcPr>
            <w:tcW w:w="2254" w:type="dxa"/>
          </w:tcPr>
          <w:p w:rsidR="00713021" w:rsidRDefault="00713021" w:rsidP="00713021">
            <w:r>
              <w:t>1 mark</w:t>
            </w:r>
          </w:p>
        </w:tc>
        <w:tc>
          <w:tcPr>
            <w:tcW w:w="2254" w:type="dxa"/>
          </w:tcPr>
          <w:p w:rsidR="00713021" w:rsidRDefault="00713021" w:rsidP="00713021">
            <w:r>
              <w:t>2 marks</w:t>
            </w:r>
          </w:p>
        </w:tc>
        <w:tc>
          <w:tcPr>
            <w:tcW w:w="2254" w:type="dxa"/>
          </w:tcPr>
          <w:p w:rsidR="00713021" w:rsidRDefault="00713021" w:rsidP="00DB1996">
            <w:pPr>
              <w:pStyle w:val="ListParagraph"/>
              <w:numPr>
                <w:ilvl w:val="0"/>
                <w:numId w:val="4"/>
              </w:numPr>
            </w:pPr>
            <w:r>
              <w:t>marks</w:t>
            </w:r>
          </w:p>
        </w:tc>
      </w:tr>
      <w:tr w:rsidR="0029460A" w:rsidTr="0029460A">
        <w:tc>
          <w:tcPr>
            <w:tcW w:w="9016" w:type="dxa"/>
            <w:gridSpan w:val="4"/>
            <w:shd w:val="clear" w:color="auto" w:fill="D9D9D9" w:themeFill="background1" w:themeFillShade="D9"/>
          </w:tcPr>
          <w:p w:rsidR="0029460A" w:rsidRPr="0029460A" w:rsidRDefault="0029460A" w:rsidP="0029460A">
            <w:pPr>
              <w:rPr>
                <w:b/>
              </w:rPr>
            </w:pPr>
            <w:r w:rsidRPr="0029460A">
              <w:rPr>
                <w:b/>
              </w:rPr>
              <w:t>Overview of allergies</w:t>
            </w:r>
          </w:p>
        </w:tc>
      </w:tr>
      <w:tr w:rsidR="00713021" w:rsidTr="00713021">
        <w:tc>
          <w:tcPr>
            <w:tcW w:w="2254" w:type="dxa"/>
          </w:tcPr>
          <w:p w:rsidR="00DB1996" w:rsidRDefault="00DB1996" w:rsidP="00DB1996">
            <w:r>
              <w:t>1 What are the most common allergies in Australia?</w:t>
            </w:r>
          </w:p>
          <w:p w:rsidR="00713021" w:rsidRDefault="00713021" w:rsidP="00713021"/>
        </w:tc>
        <w:tc>
          <w:tcPr>
            <w:tcW w:w="2254" w:type="dxa"/>
          </w:tcPr>
          <w:p w:rsidR="00713021" w:rsidRDefault="00DB1996" w:rsidP="00713021">
            <w:r>
              <w:t>Lists the main types of allergies</w:t>
            </w:r>
          </w:p>
        </w:tc>
        <w:tc>
          <w:tcPr>
            <w:tcW w:w="2254" w:type="dxa"/>
          </w:tcPr>
          <w:p w:rsidR="00713021" w:rsidRDefault="00DB1996" w:rsidP="00713021">
            <w:r>
              <w:t>Lists and describes the main types</w:t>
            </w:r>
          </w:p>
        </w:tc>
        <w:tc>
          <w:tcPr>
            <w:tcW w:w="2254" w:type="dxa"/>
          </w:tcPr>
          <w:p w:rsidR="00713021" w:rsidRDefault="00713021" w:rsidP="00713021"/>
        </w:tc>
      </w:tr>
      <w:tr w:rsidR="00713021" w:rsidTr="00713021">
        <w:tc>
          <w:tcPr>
            <w:tcW w:w="2254" w:type="dxa"/>
          </w:tcPr>
          <w:p w:rsidR="00DB1996" w:rsidRDefault="00DB1996" w:rsidP="00DB1996">
            <w:r>
              <w:t>2 What happens to the body (e.g. inflammatory response) during an allergic reaction?</w:t>
            </w:r>
          </w:p>
          <w:p w:rsidR="00713021" w:rsidRDefault="00713021" w:rsidP="00713021"/>
        </w:tc>
        <w:tc>
          <w:tcPr>
            <w:tcW w:w="2254" w:type="dxa"/>
          </w:tcPr>
          <w:p w:rsidR="00713021" w:rsidRDefault="00DB1996" w:rsidP="00713021">
            <w:r>
              <w:t>Lists the main symptoms</w:t>
            </w:r>
          </w:p>
        </w:tc>
        <w:tc>
          <w:tcPr>
            <w:tcW w:w="2254" w:type="dxa"/>
          </w:tcPr>
          <w:p w:rsidR="00713021" w:rsidRDefault="00DB1996" w:rsidP="00713021">
            <w:r>
              <w:t>Briefly describes how the immune system responds (antibodies)</w:t>
            </w:r>
          </w:p>
        </w:tc>
        <w:tc>
          <w:tcPr>
            <w:tcW w:w="2254" w:type="dxa"/>
          </w:tcPr>
          <w:p w:rsidR="00713021" w:rsidRDefault="00DB1996" w:rsidP="00713021">
            <w:r>
              <w:t>Describes in detail  how the immune system responds (antibodies) and links this to the symptoms</w:t>
            </w:r>
          </w:p>
        </w:tc>
      </w:tr>
      <w:tr w:rsidR="00713021" w:rsidTr="00713021">
        <w:tc>
          <w:tcPr>
            <w:tcW w:w="2254" w:type="dxa"/>
          </w:tcPr>
          <w:p w:rsidR="00DB1996" w:rsidRDefault="00DB1996" w:rsidP="00DB1996">
            <w:r>
              <w:t>3</w:t>
            </w:r>
            <w:r w:rsidR="0029460A">
              <w:t xml:space="preserve"> </w:t>
            </w:r>
            <w:r>
              <w:t>What treatments are available to reduce the symptoms of an allergic reaction?</w:t>
            </w:r>
          </w:p>
          <w:p w:rsidR="00713021" w:rsidRDefault="00713021" w:rsidP="00713021"/>
        </w:tc>
        <w:tc>
          <w:tcPr>
            <w:tcW w:w="2254" w:type="dxa"/>
          </w:tcPr>
          <w:p w:rsidR="00713021" w:rsidRDefault="00DB1996" w:rsidP="00713021">
            <w:r>
              <w:t>Lists the treatments</w:t>
            </w:r>
          </w:p>
        </w:tc>
        <w:tc>
          <w:tcPr>
            <w:tcW w:w="2254" w:type="dxa"/>
          </w:tcPr>
          <w:p w:rsidR="00713021" w:rsidRDefault="00DB1996" w:rsidP="00713021">
            <w:r>
              <w:t>Describes how the treatment reduces symptoms</w:t>
            </w:r>
          </w:p>
        </w:tc>
        <w:tc>
          <w:tcPr>
            <w:tcW w:w="2254" w:type="dxa"/>
          </w:tcPr>
          <w:p w:rsidR="00713021" w:rsidRDefault="00DB1996" w:rsidP="00713021">
            <w:r>
              <w:t>Explains how the treatment reduces symptoms, referring to the immune response</w:t>
            </w:r>
          </w:p>
        </w:tc>
      </w:tr>
      <w:tr w:rsidR="00DB1996" w:rsidTr="00713021">
        <w:tc>
          <w:tcPr>
            <w:tcW w:w="2254" w:type="dxa"/>
          </w:tcPr>
          <w:p w:rsidR="00DB1996" w:rsidRDefault="0029460A" w:rsidP="00DB1996">
            <w:r>
              <w:t xml:space="preserve">4 </w:t>
            </w:r>
            <w:r w:rsidR="00DB1996">
              <w:t>How can you prevent an allergic reaction (e.g. desensitisation)?</w:t>
            </w:r>
          </w:p>
          <w:p w:rsidR="00DB1996" w:rsidRDefault="00DB1996" w:rsidP="00DB1996"/>
        </w:tc>
        <w:tc>
          <w:tcPr>
            <w:tcW w:w="2254" w:type="dxa"/>
          </w:tcPr>
          <w:p w:rsidR="00DB1996" w:rsidRDefault="00DB1996" w:rsidP="00DB1996">
            <w:r>
              <w:t>Lists preventative techniques</w:t>
            </w:r>
          </w:p>
        </w:tc>
        <w:tc>
          <w:tcPr>
            <w:tcW w:w="2254" w:type="dxa"/>
          </w:tcPr>
          <w:p w:rsidR="00DB1996" w:rsidRDefault="00DB1996" w:rsidP="00DB1996">
            <w:r>
              <w:t>Lists preventative techniques and explains why they are effective</w:t>
            </w:r>
          </w:p>
        </w:tc>
        <w:tc>
          <w:tcPr>
            <w:tcW w:w="2254" w:type="dxa"/>
          </w:tcPr>
          <w:p w:rsidR="00DB1996" w:rsidRDefault="00DB1996" w:rsidP="00DB1996">
            <w:r>
              <w:t>Lists preventative techniques, explains why they are effective and describes desensitisation</w:t>
            </w:r>
          </w:p>
        </w:tc>
      </w:tr>
      <w:tr w:rsidR="00DB1996" w:rsidTr="00713021">
        <w:tc>
          <w:tcPr>
            <w:tcW w:w="2254" w:type="dxa"/>
          </w:tcPr>
          <w:p w:rsidR="00DB1996" w:rsidRDefault="0029460A" w:rsidP="00DB1996">
            <w:r>
              <w:t>5</w:t>
            </w:r>
            <w:r w:rsidR="00DB1996">
              <w:t xml:space="preserve"> What is the ‘Hygiene hypothesis’?</w:t>
            </w:r>
          </w:p>
          <w:p w:rsidR="00DB1996" w:rsidRDefault="00DB1996" w:rsidP="00DB1996"/>
        </w:tc>
        <w:tc>
          <w:tcPr>
            <w:tcW w:w="2254" w:type="dxa"/>
          </w:tcPr>
          <w:p w:rsidR="00DB1996" w:rsidRDefault="00B75606" w:rsidP="00DB1996">
            <w:r>
              <w:t>Gives brief description</w:t>
            </w:r>
          </w:p>
        </w:tc>
        <w:tc>
          <w:tcPr>
            <w:tcW w:w="2254" w:type="dxa"/>
          </w:tcPr>
          <w:p w:rsidR="00DB1996" w:rsidRDefault="00B75606" w:rsidP="00DB1996">
            <w:r>
              <w:t>Describes in detail</w:t>
            </w:r>
          </w:p>
        </w:tc>
        <w:tc>
          <w:tcPr>
            <w:tcW w:w="2254" w:type="dxa"/>
          </w:tcPr>
          <w:p w:rsidR="00DB1996" w:rsidRDefault="00B75606" w:rsidP="00DB1996">
            <w:r>
              <w:t>Describes in detail and gives examples of evidence/ observations that have led to the hypothesis</w:t>
            </w:r>
          </w:p>
        </w:tc>
      </w:tr>
    </w:tbl>
    <w:p w:rsidR="0029460A" w:rsidRDefault="0029460A">
      <w:r>
        <w:br w:type="page"/>
      </w:r>
    </w:p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29460A" w:rsidTr="0029460A">
        <w:tc>
          <w:tcPr>
            <w:tcW w:w="2254" w:type="dxa"/>
          </w:tcPr>
          <w:p w:rsidR="0029460A" w:rsidRDefault="0029460A" w:rsidP="0029460A">
            <w:r>
              <w:lastRenderedPageBreak/>
              <w:t xml:space="preserve">Question </w:t>
            </w:r>
          </w:p>
        </w:tc>
        <w:tc>
          <w:tcPr>
            <w:tcW w:w="2254" w:type="dxa"/>
          </w:tcPr>
          <w:p w:rsidR="0029460A" w:rsidRDefault="0029460A" w:rsidP="0029460A">
            <w:r>
              <w:t>1 mark</w:t>
            </w:r>
          </w:p>
        </w:tc>
        <w:tc>
          <w:tcPr>
            <w:tcW w:w="2254" w:type="dxa"/>
          </w:tcPr>
          <w:p w:rsidR="0029460A" w:rsidRDefault="0029460A" w:rsidP="0029460A">
            <w:r>
              <w:t>2 marks</w:t>
            </w:r>
          </w:p>
        </w:tc>
        <w:tc>
          <w:tcPr>
            <w:tcW w:w="2254" w:type="dxa"/>
          </w:tcPr>
          <w:p w:rsidR="0029460A" w:rsidRDefault="0029460A" w:rsidP="0029460A">
            <w:pPr>
              <w:pStyle w:val="ListParagraph"/>
              <w:numPr>
                <w:ilvl w:val="0"/>
                <w:numId w:val="14"/>
              </w:numPr>
            </w:pPr>
            <w:r>
              <w:t>marks</w:t>
            </w:r>
          </w:p>
        </w:tc>
      </w:tr>
    </w:tbl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29460A" w:rsidTr="0029460A">
        <w:tc>
          <w:tcPr>
            <w:tcW w:w="9016" w:type="dxa"/>
            <w:gridSpan w:val="4"/>
            <w:shd w:val="clear" w:color="auto" w:fill="D9D9D9" w:themeFill="background1" w:themeFillShade="D9"/>
          </w:tcPr>
          <w:p w:rsidR="0029460A" w:rsidRPr="0029460A" w:rsidRDefault="0029460A" w:rsidP="00DB1996">
            <w:pPr>
              <w:rPr>
                <w:b/>
              </w:rPr>
            </w:pPr>
            <w:r w:rsidRPr="0029460A">
              <w:rPr>
                <w:b/>
              </w:rPr>
              <w:t>Allergy of your choice</w:t>
            </w:r>
          </w:p>
        </w:tc>
      </w:tr>
      <w:tr w:rsidR="0078293C" w:rsidTr="00713021">
        <w:tc>
          <w:tcPr>
            <w:tcW w:w="2254" w:type="dxa"/>
          </w:tcPr>
          <w:p w:rsidR="0078293C" w:rsidRDefault="0029460A" w:rsidP="0078293C">
            <w:r>
              <w:t>1</w:t>
            </w:r>
            <w:r w:rsidR="0078293C">
              <w:t xml:space="preserve"> Prevalence in Australia/the world. Is prevalence increasing?</w:t>
            </w:r>
          </w:p>
        </w:tc>
        <w:tc>
          <w:tcPr>
            <w:tcW w:w="2254" w:type="dxa"/>
          </w:tcPr>
          <w:p w:rsidR="0078293C" w:rsidRDefault="0078293C" w:rsidP="0078293C">
            <w:r>
              <w:t>Gives basic number for prevalence</w:t>
            </w:r>
          </w:p>
        </w:tc>
        <w:tc>
          <w:tcPr>
            <w:tcW w:w="2254" w:type="dxa"/>
          </w:tcPr>
          <w:p w:rsidR="0078293C" w:rsidRDefault="0078293C" w:rsidP="0078293C">
            <w:r>
              <w:t>Gives basic number for prevalence and describe how it is changing over time</w:t>
            </w:r>
          </w:p>
        </w:tc>
        <w:tc>
          <w:tcPr>
            <w:tcW w:w="2254" w:type="dxa"/>
          </w:tcPr>
          <w:p w:rsidR="0078293C" w:rsidRDefault="0078293C" w:rsidP="0078293C"/>
        </w:tc>
      </w:tr>
      <w:tr w:rsidR="0078293C" w:rsidTr="00713021">
        <w:tc>
          <w:tcPr>
            <w:tcW w:w="2254" w:type="dxa"/>
          </w:tcPr>
          <w:p w:rsidR="0078293C" w:rsidRDefault="0029460A" w:rsidP="0078293C">
            <w:r>
              <w:t>2</w:t>
            </w:r>
            <w:r w:rsidR="0078293C">
              <w:t xml:space="preserve"> Theories of why it occurs</w:t>
            </w:r>
          </w:p>
          <w:p w:rsidR="0078293C" w:rsidRDefault="0078293C" w:rsidP="0078293C"/>
        </w:tc>
        <w:tc>
          <w:tcPr>
            <w:tcW w:w="2254" w:type="dxa"/>
          </w:tcPr>
          <w:p w:rsidR="0078293C" w:rsidRDefault="0078293C" w:rsidP="0078293C">
            <w:r>
              <w:t>Lists ideas/theories</w:t>
            </w:r>
          </w:p>
        </w:tc>
        <w:tc>
          <w:tcPr>
            <w:tcW w:w="2254" w:type="dxa"/>
          </w:tcPr>
          <w:p w:rsidR="0078293C" w:rsidRDefault="0078293C" w:rsidP="0078293C">
            <w:r>
              <w:t>Describes ideas/theories including theories as to why it is getting more/less prevalent</w:t>
            </w:r>
          </w:p>
        </w:tc>
        <w:tc>
          <w:tcPr>
            <w:tcW w:w="2254" w:type="dxa"/>
          </w:tcPr>
          <w:p w:rsidR="0078293C" w:rsidRDefault="0078293C" w:rsidP="0078293C"/>
        </w:tc>
      </w:tr>
      <w:tr w:rsidR="0078293C" w:rsidTr="00713021">
        <w:tc>
          <w:tcPr>
            <w:tcW w:w="2254" w:type="dxa"/>
          </w:tcPr>
          <w:p w:rsidR="0078293C" w:rsidRDefault="0029460A" w:rsidP="0078293C">
            <w:r>
              <w:t>3</w:t>
            </w:r>
            <w:r w:rsidR="0078293C">
              <w:t xml:space="preserve"> Reaction</w:t>
            </w:r>
          </w:p>
        </w:tc>
        <w:tc>
          <w:tcPr>
            <w:tcW w:w="2254" w:type="dxa"/>
          </w:tcPr>
          <w:p w:rsidR="0078293C" w:rsidRDefault="0078293C" w:rsidP="0078293C">
            <w:r>
              <w:t xml:space="preserve">Lists the main symptoms </w:t>
            </w:r>
          </w:p>
        </w:tc>
        <w:tc>
          <w:tcPr>
            <w:tcW w:w="2254" w:type="dxa"/>
          </w:tcPr>
          <w:p w:rsidR="0078293C" w:rsidRDefault="0078293C" w:rsidP="0078293C">
            <w:r>
              <w:t>Describes the immune response and different reactions in different people.</w:t>
            </w:r>
          </w:p>
        </w:tc>
        <w:tc>
          <w:tcPr>
            <w:tcW w:w="2254" w:type="dxa"/>
          </w:tcPr>
          <w:p w:rsidR="0078293C" w:rsidRDefault="0078293C" w:rsidP="0078293C">
            <w:r>
              <w:t>Describes the immune response and different reactions in different people, linking this to the symptoms</w:t>
            </w:r>
          </w:p>
        </w:tc>
      </w:tr>
      <w:tr w:rsidR="0078293C" w:rsidTr="00713021">
        <w:tc>
          <w:tcPr>
            <w:tcW w:w="2254" w:type="dxa"/>
          </w:tcPr>
          <w:p w:rsidR="0078293C" w:rsidRDefault="0029460A" w:rsidP="0078293C">
            <w:r>
              <w:t xml:space="preserve">4 </w:t>
            </w:r>
            <w:r w:rsidR="0078293C">
              <w:t>Prevention/</w:t>
            </w:r>
            <w:r>
              <w:t xml:space="preserve"> </w:t>
            </w:r>
            <w:r w:rsidR="0078293C">
              <w:t>treatment</w:t>
            </w:r>
          </w:p>
        </w:tc>
        <w:tc>
          <w:tcPr>
            <w:tcW w:w="2254" w:type="dxa"/>
          </w:tcPr>
          <w:p w:rsidR="0078293C" w:rsidRDefault="0078293C" w:rsidP="0078293C">
            <w:r>
              <w:t>Lists the prevention and treatment techniques</w:t>
            </w:r>
          </w:p>
        </w:tc>
        <w:tc>
          <w:tcPr>
            <w:tcW w:w="2254" w:type="dxa"/>
          </w:tcPr>
          <w:p w:rsidR="0078293C" w:rsidRDefault="0078293C" w:rsidP="0078293C">
            <w:r>
              <w:t>Describes the prevention and treatment techniques and when they are effective/not effective</w:t>
            </w:r>
          </w:p>
        </w:tc>
        <w:tc>
          <w:tcPr>
            <w:tcW w:w="2254" w:type="dxa"/>
          </w:tcPr>
          <w:p w:rsidR="0078293C" w:rsidRDefault="0078293C" w:rsidP="0078293C"/>
        </w:tc>
      </w:tr>
      <w:tr w:rsidR="0029460A" w:rsidTr="0029460A">
        <w:tc>
          <w:tcPr>
            <w:tcW w:w="9016" w:type="dxa"/>
            <w:gridSpan w:val="4"/>
            <w:shd w:val="clear" w:color="auto" w:fill="D9D9D9" w:themeFill="background1" w:themeFillShade="D9"/>
          </w:tcPr>
          <w:p w:rsidR="0029460A" w:rsidRPr="0029460A" w:rsidRDefault="0029460A" w:rsidP="0078293C">
            <w:pPr>
              <w:rPr>
                <w:b/>
              </w:rPr>
            </w:pPr>
            <w:r w:rsidRPr="0029460A">
              <w:rPr>
                <w:b/>
              </w:rPr>
              <w:t>Organisation</w:t>
            </w:r>
          </w:p>
        </w:tc>
      </w:tr>
      <w:tr w:rsidR="0078293C" w:rsidTr="00713021">
        <w:tc>
          <w:tcPr>
            <w:tcW w:w="2254" w:type="dxa"/>
          </w:tcPr>
          <w:p w:rsidR="0078293C" w:rsidRDefault="007904EC" w:rsidP="0078293C">
            <w:r>
              <w:t>Bibliography</w:t>
            </w:r>
          </w:p>
        </w:tc>
        <w:tc>
          <w:tcPr>
            <w:tcW w:w="2254" w:type="dxa"/>
          </w:tcPr>
          <w:p w:rsidR="0078293C" w:rsidRDefault="007904EC" w:rsidP="0078293C">
            <w:r>
              <w:t>3-5 references but in incorrect format</w:t>
            </w:r>
          </w:p>
        </w:tc>
        <w:tc>
          <w:tcPr>
            <w:tcW w:w="2254" w:type="dxa"/>
          </w:tcPr>
          <w:p w:rsidR="0078293C" w:rsidRDefault="007904EC" w:rsidP="007904EC">
            <w:r>
              <w:t>3-5 references in correct format</w:t>
            </w:r>
          </w:p>
        </w:tc>
        <w:tc>
          <w:tcPr>
            <w:tcW w:w="2254" w:type="dxa"/>
          </w:tcPr>
          <w:p w:rsidR="0078293C" w:rsidRDefault="007904EC" w:rsidP="0078293C">
            <w:r>
              <w:t>5+ references in correct format</w:t>
            </w:r>
          </w:p>
        </w:tc>
      </w:tr>
      <w:tr w:rsidR="007904EC" w:rsidTr="00713021">
        <w:tc>
          <w:tcPr>
            <w:tcW w:w="2254" w:type="dxa"/>
          </w:tcPr>
          <w:p w:rsidR="007904EC" w:rsidRDefault="007904EC" w:rsidP="0078293C">
            <w:r>
              <w:t>Presentation</w:t>
            </w:r>
          </w:p>
        </w:tc>
        <w:tc>
          <w:tcPr>
            <w:tcW w:w="2254" w:type="dxa"/>
          </w:tcPr>
          <w:p w:rsidR="007904EC" w:rsidRDefault="00BD27C9" w:rsidP="0078293C">
            <w:r>
              <w:t>Clear headings and text organised in report convention</w:t>
            </w:r>
          </w:p>
        </w:tc>
        <w:tc>
          <w:tcPr>
            <w:tcW w:w="2254" w:type="dxa"/>
          </w:tcPr>
          <w:p w:rsidR="007904EC" w:rsidRDefault="00BD27C9" w:rsidP="0078293C">
            <w:r>
              <w:t>Clear headings and text organised in report convention, diagrams where appropriate</w:t>
            </w:r>
          </w:p>
        </w:tc>
        <w:tc>
          <w:tcPr>
            <w:tcW w:w="2254" w:type="dxa"/>
          </w:tcPr>
          <w:p w:rsidR="007904EC" w:rsidRDefault="007904EC" w:rsidP="0078293C"/>
        </w:tc>
      </w:tr>
      <w:tr w:rsidR="00E96BDE" w:rsidTr="00713021">
        <w:tc>
          <w:tcPr>
            <w:tcW w:w="2254" w:type="dxa"/>
          </w:tcPr>
          <w:p w:rsidR="00E96BDE" w:rsidRDefault="00E96BDE" w:rsidP="0078293C">
            <w:r>
              <w:t>Grammar and punctuation</w:t>
            </w:r>
          </w:p>
        </w:tc>
        <w:tc>
          <w:tcPr>
            <w:tcW w:w="2254" w:type="dxa"/>
          </w:tcPr>
          <w:p w:rsidR="00E96BDE" w:rsidRDefault="0029460A" w:rsidP="0078293C">
            <w:r>
              <w:t>Some grammatical mistakes but doesn’t impact meaning</w:t>
            </w:r>
          </w:p>
        </w:tc>
        <w:tc>
          <w:tcPr>
            <w:tcW w:w="2254" w:type="dxa"/>
          </w:tcPr>
          <w:p w:rsidR="00E96BDE" w:rsidRDefault="0029460A" w:rsidP="0078293C">
            <w:r>
              <w:t>Minimal grammar and punctuation mistakes</w:t>
            </w:r>
          </w:p>
        </w:tc>
        <w:tc>
          <w:tcPr>
            <w:tcW w:w="2254" w:type="dxa"/>
          </w:tcPr>
          <w:p w:rsidR="00E96BDE" w:rsidRDefault="00E96BDE" w:rsidP="0078293C"/>
        </w:tc>
      </w:tr>
      <w:tr w:rsidR="00BD27C9" w:rsidTr="00BD27C9">
        <w:trPr>
          <w:trHeight w:val="1361"/>
        </w:trPr>
        <w:tc>
          <w:tcPr>
            <w:tcW w:w="9016" w:type="dxa"/>
            <w:gridSpan w:val="4"/>
          </w:tcPr>
          <w:p w:rsidR="00BD27C9" w:rsidRPr="00BD27C9" w:rsidRDefault="00BD27C9" w:rsidP="0078293C">
            <w:pPr>
              <w:rPr>
                <w:b/>
                <w:sz w:val="32"/>
                <w:szCs w:val="32"/>
              </w:rPr>
            </w:pPr>
            <w:r w:rsidRPr="00BD27C9">
              <w:rPr>
                <w:b/>
                <w:sz w:val="32"/>
                <w:szCs w:val="32"/>
              </w:rPr>
              <w:t>Total out of 30:</w:t>
            </w:r>
          </w:p>
        </w:tc>
      </w:tr>
    </w:tbl>
    <w:p w:rsidR="00713021" w:rsidRDefault="00713021" w:rsidP="00713021"/>
    <w:p w:rsidR="00BD27C9" w:rsidRDefault="00BD27C9" w:rsidP="00713021"/>
    <w:p w:rsidR="00BD27C9" w:rsidRDefault="00BD27C9" w:rsidP="00713021"/>
    <w:sectPr w:rsidR="00BD27C9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D27C9" w:rsidRDefault="00BD27C9" w:rsidP="0029460A">
      <w:pPr>
        <w:spacing w:after="0" w:line="240" w:lineRule="auto"/>
      </w:pPr>
      <w:r>
        <w:separator/>
      </w:r>
    </w:p>
  </w:endnote>
  <w:endnote w:type="continuationSeparator" w:id="0">
    <w:p w:rsidR="00BD27C9" w:rsidRDefault="00BD27C9" w:rsidP="002946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D27C9" w:rsidRDefault="00BD27C9" w:rsidP="0029460A">
      <w:pPr>
        <w:spacing w:after="0" w:line="240" w:lineRule="auto"/>
      </w:pPr>
      <w:r>
        <w:separator/>
      </w:r>
    </w:p>
  </w:footnote>
  <w:footnote w:type="continuationSeparator" w:id="0">
    <w:p w:rsidR="00BD27C9" w:rsidRDefault="00BD27C9" w:rsidP="002946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D27C9" w:rsidRDefault="00BD27C9">
    <w:pPr>
      <w:pStyle w:val="Header"/>
    </w:pPr>
    <w:r>
      <w:t>Name____________________________________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FF4574"/>
    <w:multiLevelType w:val="hybridMultilevel"/>
    <w:tmpl w:val="5A443D64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831D00"/>
    <w:multiLevelType w:val="hybridMultilevel"/>
    <w:tmpl w:val="6242199E"/>
    <w:lvl w:ilvl="0" w:tplc="5436F4EA">
      <w:start w:val="6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6E2692"/>
    <w:multiLevelType w:val="hybridMultilevel"/>
    <w:tmpl w:val="5A443D64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485935"/>
    <w:multiLevelType w:val="hybridMultilevel"/>
    <w:tmpl w:val="5A443D64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5240E27"/>
    <w:multiLevelType w:val="hybridMultilevel"/>
    <w:tmpl w:val="D7706442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491E56"/>
    <w:multiLevelType w:val="hybridMultilevel"/>
    <w:tmpl w:val="B32A0704"/>
    <w:lvl w:ilvl="0" w:tplc="3A928660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A4D0E8B"/>
    <w:multiLevelType w:val="hybridMultilevel"/>
    <w:tmpl w:val="5A443D64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8013251"/>
    <w:multiLevelType w:val="hybridMultilevel"/>
    <w:tmpl w:val="34AE8760"/>
    <w:lvl w:ilvl="0" w:tplc="28CEACD6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B10992"/>
    <w:multiLevelType w:val="hybridMultilevel"/>
    <w:tmpl w:val="79E491A6"/>
    <w:lvl w:ilvl="0" w:tplc="09B8419C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B4271E9"/>
    <w:multiLevelType w:val="hybridMultilevel"/>
    <w:tmpl w:val="5A443D64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87C269B"/>
    <w:multiLevelType w:val="hybridMultilevel"/>
    <w:tmpl w:val="34AE8760"/>
    <w:lvl w:ilvl="0" w:tplc="28CEACD6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ED23661"/>
    <w:multiLevelType w:val="hybridMultilevel"/>
    <w:tmpl w:val="FD74178E"/>
    <w:lvl w:ilvl="0" w:tplc="4238DA66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C0E7358"/>
    <w:multiLevelType w:val="hybridMultilevel"/>
    <w:tmpl w:val="5A443D64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E096F3A"/>
    <w:multiLevelType w:val="hybridMultilevel"/>
    <w:tmpl w:val="D7706442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13"/>
  </w:num>
  <w:num w:numId="3">
    <w:abstractNumId w:val="2"/>
  </w:num>
  <w:num w:numId="4">
    <w:abstractNumId w:val="7"/>
  </w:num>
  <w:num w:numId="5">
    <w:abstractNumId w:val="9"/>
  </w:num>
  <w:num w:numId="6">
    <w:abstractNumId w:val="8"/>
  </w:num>
  <w:num w:numId="7">
    <w:abstractNumId w:val="12"/>
  </w:num>
  <w:num w:numId="8">
    <w:abstractNumId w:val="11"/>
  </w:num>
  <w:num w:numId="9">
    <w:abstractNumId w:val="5"/>
  </w:num>
  <w:num w:numId="10">
    <w:abstractNumId w:val="3"/>
  </w:num>
  <w:num w:numId="11">
    <w:abstractNumId w:val="4"/>
  </w:num>
  <w:num w:numId="12">
    <w:abstractNumId w:val="1"/>
  </w:num>
  <w:num w:numId="13">
    <w:abstractNumId w:val="0"/>
  </w:num>
  <w:num w:numId="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1487"/>
    <w:rsid w:val="0029460A"/>
    <w:rsid w:val="005A05E5"/>
    <w:rsid w:val="00713021"/>
    <w:rsid w:val="0078293C"/>
    <w:rsid w:val="007904EC"/>
    <w:rsid w:val="00A31487"/>
    <w:rsid w:val="00B75606"/>
    <w:rsid w:val="00BD27C9"/>
    <w:rsid w:val="00D06326"/>
    <w:rsid w:val="00DB1996"/>
    <w:rsid w:val="00DC192F"/>
    <w:rsid w:val="00E96BDE"/>
    <w:rsid w:val="00FA4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2F0541"/>
  <w15:chartTrackingRefBased/>
  <w15:docId w15:val="{21AF0756-7143-4B30-9054-F9794F83BA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9460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31487"/>
    <w:pPr>
      <w:ind w:left="720"/>
      <w:contextualSpacing/>
    </w:pPr>
  </w:style>
  <w:style w:type="table" w:styleId="TableGrid">
    <w:name w:val="Table Grid"/>
    <w:basedOn w:val="TableNormal"/>
    <w:uiPriority w:val="39"/>
    <w:rsid w:val="007130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2946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946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9460A"/>
  </w:style>
  <w:style w:type="paragraph" w:styleId="Footer">
    <w:name w:val="footer"/>
    <w:basedOn w:val="Normal"/>
    <w:link w:val="FooterChar"/>
    <w:uiPriority w:val="99"/>
    <w:unhideWhenUsed/>
    <w:rsid w:val="002946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9460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998C53</Template>
  <TotalTime>129</TotalTime>
  <Pages>2</Pages>
  <Words>472</Words>
  <Characters>2693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3159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EDWARDS Natalie [Narrogin Senior High School]</dc:creator>
  <cp:keywords/>
  <dc:description/>
  <cp:lastModifiedBy>EDWARDS Natalie [Narrogin Senior High School]</cp:lastModifiedBy>
  <cp:revision>8</cp:revision>
  <dcterms:created xsi:type="dcterms:W3CDTF">2020-06-22T02:48:00Z</dcterms:created>
  <dcterms:modified xsi:type="dcterms:W3CDTF">2020-06-22T04:59:00Z</dcterms:modified>
</cp:coreProperties>
</file>