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ED2" w:rsidRDefault="00907329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A36327" wp14:editId="3D1FBC6A">
                <wp:simplePos x="0" y="0"/>
                <wp:positionH relativeFrom="margin">
                  <wp:posOffset>5750560</wp:posOffset>
                </wp:positionH>
                <wp:positionV relativeFrom="paragraph">
                  <wp:posOffset>3543300</wp:posOffset>
                </wp:positionV>
                <wp:extent cx="800100" cy="428625"/>
                <wp:effectExtent l="0" t="0" r="0" b="95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3632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52.8pt;margin-top:279pt;width:63pt;height:33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" stroked="f">
                <v:textbox>
                  <w:txbxContent>
                    <w:p w:rsidR="00FC5379" w:rsidRDefault="00FC5379" w:rsidP="0090732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EA36327" wp14:editId="3D1FBC6A">
                <wp:simplePos x="0" y="0"/>
                <wp:positionH relativeFrom="column">
                  <wp:posOffset>5200650</wp:posOffset>
                </wp:positionH>
                <wp:positionV relativeFrom="paragraph">
                  <wp:posOffset>590550</wp:posOffset>
                </wp:positionV>
                <wp:extent cx="800100" cy="428625"/>
                <wp:effectExtent l="0" t="0" r="0" b="952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12" o:spid="_x0000_s1027" type="#_x0000_t202" style="position:absolute;margin-left:409.5pt;margin-top:46.5pt;width:63pt;height:33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A36327" wp14:editId="3D1FBC6A">
                <wp:simplePos x="0" y="0"/>
                <wp:positionH relativeFrom="column">
                  <wp:posOffset>4648200</wp:posOffset>
                </wp:positionH>
                <wp:positionV relativeFrom="paragraph">
                  <wp:posOffset>2981325</wp:posOffset>
                </wp:positionV>
                <wp:extent cx="800100" cy="428625"/>
                <wp:effectExtent l="0" t="0" r="0" b="95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10" o:spid="_x0000_s1028" type="#_x0000_t202" style="position:absolute;margin-left:366pt;margin-top:234.75pt;width:63pt;height:33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A36327" wp14:editId="3D1FBC6A">
                <wp:simplePos x="0" y="0"/>
                <wp:positionH relativeFrom="column">
                  <wp:posOffset>3600450</wp:posOffset>
                </wp:positionH>
                <wp:positionV relativeFrom="paragraph">
                  <wp:posOffset>3181349</wp:posOffset>
                </wp:positionV>
                <wp:extent cx="581025" cy="295275"/>
                <wp:effectExtent l="0" t="0" r="952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8" o:spid="_x0000_s1029" type="#_x0000_t202" style="position:absolute;margin-left:283.5pt;margin-top:250.5pt;width:45.75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A36327" wp14:editId="3D1FBC6A">
                <wp:simplePos x="0" y="0"/>
                <wp:positionH relativeFrom="column">
                  <wp:posOffset>3714750</wp:posOffset>
                </wp:positionH>
                <wp:positionV relativeFrom="paragraph">
                  <wp:posOffset>4848225</wp:posOffset>
                </wp:positionV>
                <wp:extent cx="800100" cy="428625"/>
                <wp:effectExtent l="0" t="0" r="0" b="95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9" o:spid="_x0000_s1030" type="#_x0000_t202" style="position:absolute;margin-left:292.5pt;margin-top:381.75pt;width:63pt;height:33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EA36327" wp14:editId="3D1FBC6A">
                <wp:simplePos x="0" y="0"/>
                <wp:positionH relativeFrom="column">
                  <wp:posOffset>3190875</wp:posOffset>
                </wp:positionH>
                <wp:positionV relativeFrom="paragraph">
                  <wp:posOffset>2514601</wp:posOffset>
                </wp:positionV>
                <wp:extent cx="809625" cy="247650"/>
                <wp:effectExtent l="0" t="0" r="952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7" o:spid="_x0000_s1031" type="#_x0000_t202" style="position:absolute;margin-left:251.25pt;margin-top:198pt;width:63.75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A36327" wp14:editId="3D1FBC6A">
                <wp:simplePos x="0" y="0"/>
                <wp:positionH relativeFrom="margin">
                  <wp:posOffset>3065780</wp:posOffset>
                </wp:positionH>
                <wp:positionV relativeFrom="paragraph">
                  <wp:posOffset>2886075</wp:posOffset>
                </wp:positionV>
                <wp:extent cx="600075" cy="219075"/>
                <wp:effectExtent l="0" t="0" r="9525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6" o:spid="_x0000_s1032" type="#_x0000_t202" style="position:absolute;margin-left:241.4pt;margin-top:227.25pt;width:47.25pt;height:17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" stroked="f">
                <v:textbox>
                  <w:txbxContent>
                    <w:p w:rsidR="00FC5379" w:rsidRDefault="00FC5379" w:rsidP="0090732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EA36327" wp14:editId="3D1FBC6A">
                <wp:simplePos x="0" y="0"/>
                <wp:positionH relativeFrom="column">
                  <wp:posOffset>2162175</wp:posOffset>
                </wp:positionH>
                <wp:positionV relativeFrom="paragraph">
                  <wp:posOffset>4067175</wp:posOffset>
                </wp:positionV>
                <wp:extent cx="800100" cy="428625"/>
                <wp:effectExtent l="0" t="0" r="0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36327" id="Text Box 5" o:spid="_x0000_s1033" type="#_x0000_t202" style="position:absolute;margin-left:170.25pt;margin-top:320.25pt;width:63pt;height:3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F950C8" wp14:editId="1D9CE87E">
                <wp:simplePos x="0" y="0"/>
                <wp:positionH relativeFrom="column">
                  <wp:posOffset>4057650</wp:posOffset>
                </wp:positionH>
                <wp:positionV relativeFrom="paragraph">
                  <wp:posOffset>819150</wp:posOffset>
                </wp:positionV>
                <wp:extent cx="800100" cy="428625"/>
                <wp:effectExtent l="0" t="0" r="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950C8" id="Text Box 4" o:spid="_x0000_s1034" type="#_x0000_t202" style="position:absolute;margin-left:319.5pt;margin-top:64.5pt;width:63pt;height:3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F950C8" wp14:editId="1D9CE87E">
                <wp:simplePos x="0" y="0"/>
                <wp:positionH relativeFrom="column">
                  <wp:posOffset>3333750</wp:posOffset>
                </wp:positionH>
                <wp:positionV relativeFrom="paragraph">
                  <wp:posOffset>1266825</wp:posOffset>
                </wp:positionV>
                <wp:extent cx="552450" cy="2476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950C8" id="Text Box 3" o:spid="_x0000_s1035" type="#_x0000_t202" style="position:absolute;margin-left:262.5pt;margin-top:99.75pt;width:43.5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E7F92D" wp14:editId="494F23D1">
                <wp:simplePos x="0" y="0"/>
                <wp:positionH relativeFrom="column">
                  <wp:posOffset>2886075</wp:posOffset>
                </wp:positionH>
                <wp:positionV relativeFrom="paragraph">
                  <wp:posOffset>647700</wp:posOffset>
                </wp:positionV>
                <wp:extent cx="800100" cy="42862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 w:rsidP="009073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F92D" id="Text Box 2" o:spid="_x0000_s1036" type="#_x0000_t202" style="position:absolute;margin-left:227.25pt;margin-top:51pt;width:63pt;height:3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" stroked="f">
                <v:textbox>
                  <w:txbxContent>
                    <w:p w:rsidR="00FC5379" w:rsidRDefault="00FC5379" w:rsidP="00907329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1866900</wp:posOffset>
                </wp:positionV>
                <wp:extent cx="800100" cy="4286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5379" w:rsidRDefault="00FC53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61.25pt;margin-top:147pt;width:63pt;height:3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" stroked="f">
                <v:textbox>
                  <w:txbxContent>
                    <w:p w:rsidR="00FC5379" w:rsidRDefault="00FC5379"/>
                  </w:txbxContent>
                </v:textbox>
              </v:shape>
            </w:pict>
          </mc:Fallback>
        </mc:AlternateContent>
      </w:r>
      <w:r w:rsidRPr="00907329">
        <w:rPr>
          <w:noProof/>
          <w:lang w:eastAsia="en-AU"/>
        </w:rPr>
        <w:drawing>
          <wp:inline distT="0" distB="0" distL="0" distR="0">
            <wp:extent cx="6645910" cy="5348935"/>
            <wp:effectExtent l="0" t="0" r="2540" b="4445"/>
            <wp:docPr id="1" name="Picture 1" descr="https://paintingvalley.com/sketches/chicken-wing-sketch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intingvalley.com/sketches/chicken-wing-sketch-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ED2" w:rsidRDefault="00A13ED2">
      <w:r>
        <w:br w:type="page"/>
      </w:r>
    </w:p>
    <w:p w:rsidR="00BF647C" w:rsidRDefault="00BF647C"/>
    <w:p w:rsidR="00BF647C" w:rsidRPr="00A13ED2" w:rsidRDefault="00A13ED2">
      <w:pPr>
        <w:rPr>
          <w:b/>
          <w:sz w:val="28"/>
          <w:szCs w:val="28"/>
        </w:rPr>
      </w:pPr>
      <w:r w:rsidRPr="00A13ED2">
        <w:rPr>
          <w:b/>
          <w:sz w:val="28"/>
          <w:szCs w:val="28"/>
        </w:rPr>
        <w:t>Chicken Wing Validation</w:t>
      </w:r>
      <w:r>
        <w:rPr>
          <w:b/>
          <w:sz w:val="28"/>
          <w:szCs w:val="28"/>
        </w:rPr>
        <w:t xml:space="preserve">           </w:t>
      </w:r>
      <w:r w:rsidRPr="00A13ED2">
        <w:rPr>
          <w:b/>
          <w:sz w:val="28"/>
          <w:szCs w:val="28"/>
        </w:rPr>
        <w:t xml:space="preserve">           </w:t>
      </w:r>
      <w:r w:rsidRPr="00A13ED2">
        <w:rPr>
          <w:sz w:val="28"/>
          <w:szCs w:val="28"/>
        </w:rPr>
        <w:t>Name _______________________________________</w:t>
      </w:r>
    </w:p>
    <w:p w:rsidR="00A13ED2" w:rsidRDefault="00A13ED2"/>
    <w:p w:rsidR="002E17D1" w:rsidRDefault="00BF647C">
      <w:r w:rsidRPr="00BF647C">
        <w:rPr>
          <w:noProof/>
          <w:lang w:eastAsia="en-AU"/>
        </w:rPr>
        <w:drawing>
          <wp:inline distT="0" distB="0" distL="0" distR="0">
            <wp:extent cx="5715000" cy="2190750"/>
            <wp:effectExtent l="0" t="0" r="0" b="0"/>
            <wp:docPr id="13" name="Picture 13" descr="Image result for chicken w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hicken wing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7D1" w:rsidRDefault="002E17D1"/>
    <w:p w:rsidR="00BF647C" w:rsidRDefault="00BF647C"/>
    <w:p w:rsidR="00BF647C" w:rsidRDefault="00BF647C" w:rsidP="00A13ED2">
      <w:pPr>
        <w:pStyle w:val="ListParagraph"/>
        <w:numPr>
          <w:ilvl w:val="0"/>
          <w:numId w:val="1"/>
        </w:numPr>
        <w:spacing w:line="480" w:lineRule="auto"/>
      </w:pPr>
      <w:r>
        <w:t xml:space="preserve">List the names given to </w:t>
      </w:r>
      <w:r w:rsidR="00D3217E">
        <w:t xml:space="preserve">the analogous </w:t>
      </w:r>
      <w:r>
        <w:t xml:space="preserve">human bones for the following </w:t>
      </w:r>
      <w:r w:rsidR="00D3217E">
        <w:t>(3 marks)</w:t>
      </w:r>
    </w:p>
    <w:p w:rsidR="00BF647C" w:rsidRDefault="00BF647C" w:rsidP="00A13ED2">
      <w:pPr>
        <w:pStyle w:val="ListParagraph"/>
        <w:spacing w:line="480" w:lineRule="auto"/>
      </w:pPr>
      <w:r>
        <w:t>f)</w:t>
      </w:r>
      <w:r w:rsidR="00A13ED2">
        <w:t xml:space="preserve"> _________________________________</w:t>
      </w:r>
    </w:p>
    <w:p w:rsidR="00BF647C" w:rsidRDefault="00BF647C" w:rsidP="00A13ED2">
      <w:pPr>
        <w:pStyle w:val="ListParagraph"/>
        <w:spacing w:line="480" w:lineRule="auto"/>
      </w:pPr>
      <w:r>
        <w:t>g)</w:t>
      </w:r>
      <w:r w:rsidR="00A13ED2">
        <w:t xml:space="preserve"> _________________________________</w:t>
      </w:r>
    </w:p>
    <w:p w:rsidR="00BF647C" w:rsidRDefault="00BF647C" w:rsidP="00A13ED2">
      <w:pPr>
        <w:pStyle w:val="ListParagraph"/>
        <w:spacing w:line="480" w:lineRule="auto"/>
      </w:pPr>
      <w:proofErr w:type="spellStart"/>
      <w:r>
        <w:t>i</w:t>
      </w:r>
      <w:proofErr w:type="spellEnd"/>
      <w:r>
        <w:t>)</w:t>
      </w:r>
      <w:r w:rsidR="00A13ED2">
        <w:t xml:space="preserve"> _________________________________</w:t>
      </w:r>
    </w:p>
    <w:p w:rsidR="00BF647C" w:rsidRDefault="00BF647C" w:rsidP="00A13ED2">
      <w:pPr>
        <w:pStyle w:val="ListParagraph"/>
        <w:spacing w:line="480" w:lineRule="auto"/>
      </w:pPr>
    </w:p>
    <w:p w:rsidR="00BF647C" w:rsidRDefault="00D3217E" w:rsidP="00A13ED2">
      <w:pPr>
        <w:pStyle w:val="ListParagraph"/>
        <w:numPr>
          <w:ilvl w:val="0"/>
          <w:numId w:val="1"/>
        </w:numPr>
        <w:spacing w:line="480" w:lineRule="auto"/>
      </w:pPr>
      <w:r>
        <w:t xml:space="preserve">Which muscle would cause </w:t>
      </w:r>
      <w:proofErr w:type="gramStart"/>
      <w:r>
        <w:t>a</w:t>
      </w:r>
      <w:proofErr w:type="gramEnd"/>
      <w:r>
        <w:t xml:space="preserve"> </w:t>
      </w:r>
      <w:r w:rsidR="00C57F6F">
        <w:t>increase</w:t>
      </w:r>
      <w:r>
        <w:t xml:space="preserve"> in angle (</w:t>
      </w:r>
      <w:r w:rsidR="00C57F6F">
        <w:t>extension</w:t>
      </w:r>
      <w:r>
        <w:t>) between bones I and G</w:t>
      </w:r>
      <w:r w:rsidR="002E17D1">
        <w:t xml:space="preserve"> when it is contracted</w:t>
      </w:r>
      <w:r>
        <w:t>?</w:t>
      </w:r>
      <w:r w:rsidRPr="00D3217E">
        <w:t xml:space="preserve"> </w:t>
      </w:r>
      <w:r w:rsidR="00A13ED2">
        <w:t>_____________________________________</w:t>
      </w:r>
      <w:r w:rsidR="00A13ED2">
        <w:tab/>
      </w:r>
      <w:r w:rsidR="00A13ED2">
        <w:tab/>
      </w:r>
      <w:r w:rsidR="00A13ED2">
        <w:tab/>
      </w:r>
      <w:r w:rsidR="00A13ED2">
        <w:tab/>
      </w:r>
      <w:r w:rsidR="00A13ED2">
        <w:tab/>
      </w:r>
      <w:r w:rsidR="00A13ED2">
        <w:tab/>
      </w:r>
      <w:r w:rsidR="00C57F6F">
        <w:tab/>
        <w:t>(1 mark)</w:t>
      </w:r>
    </w:p>
    <w:p w:rsidR="00BF647C" w:rsidRDefault="00BF647C" w:rsidP="00A13ED2">
      <w:pPr>
        <w:pStyle w:val="ListParagraph"/>
        <w:numPr>
          <w:ilvl w:val="0"/>
          <w:numId w:val="1"/>
        </w:numPr>
        <w:spacing w:line="480" w:lineRule="auto"/>
      </w:pPr>
      <w:r>
        <w:t>Name the type of joint and describe the range of motion of the following</w:t>
      </w:r>
      <w:r w:rsidR="00D3217E">
        <w:t xml:space="preserve"> joints</w:t>
      </w:r>
      <w:r>
        <w:t>:</w:t>
      </w:r>
      <w:r w:rsidR="00D3217E">
        <w:t xml:space="preserve"> </w:t>
      </w:r>
      <w:r w:rsidR="00D3217E">
        <w:tab/>
      </w:r>
      <w:r w:rsidR="00D3217E">
        <w:tab/>
        <w:t>(4 marks)</w:t>
      </w:r>
    </w:p>
    <w:p w:rsidR="00BF647C" w:rsidRDefault="00BF647C" w:rsidP="00A13ED2">
      <w:pPr>
        <w:pStyle w:val="ListParagraph"/>
        <w:spacing w:line="480" w:lineRule="auto"/>
      </w:pPr>
      <w:r>
        <w:t>h)</w:t>
      </w:r>
      <w:r w:rsidR="00A13ED2">
        <w:t xml:space="preserve"> _____________________________________________________________________________</w:t>
      </w:r>
    </w:p>
    <w:p w:rsidR="00C57F6F" w:rsidRDefault="00BF647C" w:rsidP="00A13ED2">
      <w:pPr>
        <w:pStyle w:val="ListParagraph"/>
        <w:spacing w:line="480" w:lineRule="auto"/>
      </w:pPr>
      <w:r>
        <w:t>j)</w:t>
      </w:r>
      <w:r w:rsidR="00A13ED2">
        <w:t xml:space="preserve"> ______________________________________________________________________________</w:t>
      </w:r>
    </w:p>
    <w:p w:rsidR="00C57F6F" w:rsidRDefault="00C57F6F" w:rsidP="00A13ED2">
      <w:pPr>
        <w:pStyle w:val="ListParagraph"/>
        <w:numPr>
          <w:ilvl w:val="0"/>
          <w:numId w:val="1"/>
        </w:numPr>
        <w:spacing w:line="480" w:lineRule="auto"/>
      </w:pPr>
      <w:r>
        <w:t>Mark and label on the diagram above the origin and insertion of the bicep. (2 marks)</w:t>
      </w:r>
    </w:p>
    <w:p w:rsidR="00C57F6F" w:rsidRDefault="00C57F6F"/>
    <w:p w:rsidR="002E17D1" w:rsidRDefault="002E17D1"/>
    <w:p w:rsidR="00A13ED2" w:rsidRDefault="00A13ED2"/>
    <w:p w:rsidR="00A13ED2" w:rsidRDefault="00A13ED2"/>
    <w:p w:rsidR="00A13ED2" w:rsidRDefault="00A13ED2"/>
    <w:p w:rsidR="00A13ED2" w:rsidRDefault="00A13ED2"/>
    <w:p w:rsidR="00A13ED2" w:rsidRDefault="00A13ED2"/>
    <w:p w:rsidR="00A13ED2" w:rsidRDefault="00142F6C">
      <w:r>
        <w:lastRenderedPageBreak/>
        <w:t>Name ____________________________</w:t>
      </w:r>
    </w:p>
    <w:p w:rsidR="00A13ED2" w:rsidRDefault="00A13E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134"/>
      </w:tblGrid>
      <w:tr w:rsidR="00142F6C" w:rsidTr="00142F6C">
        <w:trPr>
          <w:trHeight w:val="506"/>
        </w:trPr>
        <w:tc>
          <w:tcPr>
            <w:tcW w:w="3256" w:type="dxa"/>
          </w:tcPr>
          <w:p w:rsidR="00142F6C" w:rsidRDefault="00142F6C">
            <w:r>
              <w:t>Participates fully</w:t>
            </w:r>
          </w:p>
        </w:tc>
        <w:tc>
          <w:tcPr>
            <w:tcW w:w="1134" w:type="dxa"/>
          </w:tcPr>
          <w:p w:rsidR="00142F6C" w:rsidRDefault="00142F6C"/>
        </w:tc>
      </w:tr>
      <w:tr w:rsidR="00142F6C" w:rsidTr="00142F6C">
        <w:tc>
          <w:tcPr>
            <w:tcW w:w="3256" w:type="dxa"/>
          </w:tcPr>
          <w:p w:rsidR="00142F6C" w:rsidRDefault="00142F6C">
            <w:r>
              <w:t>Care and respect for the specimen</w:t>
            </w:r>
          </w:p>
        </w:tc>
        <w:tc>
          <w:tcPr>
            <w:tcW w:w="1134" w:type="dxa"/>
          </w:tcPr>
          <w:p w:rsidR="00142F6C" w:rsidRDefault="00142F6C"/>
        </w:tc>
      </w:tr>
      <w:tr w:rsidR="00142F6C" w:rsidTr="00142F6C">
        <w:tc>
          <w:tcPr>
            <w:tcW w:w="3256" w:type="dxa"/>
          </w:tcPr>
          <w:p w:rsidR="00142F6C" w:rsidRDefault="00142F6C">
            <w:r>
              <w:t>Use of tools appropriately and carefully</w:t>
            </w:r>
          </w:p>
        </w:tc>
        <w:tc>
          <w:tcPr>
            <w:tcW w:w="1134" w:type="dxa"/>
          </w:tcPr>
          <w:p w:rsidR="00142F6C" w:rsidRDefault="00142F6C"/>
        </w:tc>
      </w:tr>
      <w:tr w:rsidR="00142F6C" w:rsidTr="00142F6C">
        <w:tc>
          <w:tcPr>
            <w:tcW w:w="3256" w:type="dxa"/>
          </w:tcPr>
          <w:p w:rsidR="00142F6C" w:rsidRDefault="00142F6C">
            <w:r>
              <w:t>Prepares microscope slide correctly</w:t>
            </w:r>
          </w:p>
        </w:tc>
        <w:tc>
          <w:tcPr>
            <w:tcW w:w="1134" w:type="dxa"/>
          </w:tcPr>
          <w:p w:rsidR="00142F6C" w:rsidRDefault="00142F6C"/>
        </w:tc>
      </w:tr>
      <w:tr w:rsidR="00142F6C" w:rsidTr="00142F6C">
        <w:tc>
          <w:tcPr>
            <w:tcW w:w="3256" w:type="dxa"/>
          </w:tcPr>
          <w:p w:rsidR="00142F6C" w:rsidRDefault="00142F6C">
            <w:r>
              <w:t>Follows instructions, cleans up properly</w:t>
            </w:r>
          </w:p>
        </w:tc>
        <w:tc>
          <w:tcPr>
            <w:tcW w:w="1134" w:type="dxa"/>
          </w:tcPr>
          <w:p w:rsidR="00142F6C" w:rsidRDefault="00142F6C"/>
        </w:tc>
      </w:tr>
    </w:tbl>
    <w:p w:rsidR="00142F6C" w:rsidRDefault="00142F6C"/>
    <w:p w:rsidR="00142F6C" w:rsidRDefault="00142F6C">
      <w:r>
        <w:t xml:space="preserve">                                                                               /5</w:t>
      </w:r>
    </w:p>
    <w:p w:rsidR="00142F6C" w:rsidRDefault="00142F6C"/>
    <w:p w:rsidR="00142F6C" w:rsidRDefault="00142F6C"/>
    <w:p w:rsidR="00142F6C" w:rsidRDefault="00142F6C"/>
    <w:p w:rsidR="00142F6C" w:rsidRDefault="00142F6C"/>
    <w:p w:rsidR="00142F6C" w:rsidRPr="00142F6C" w:rsidRDefault="00142F6C">
      <w:pPr>
        <w:rPr>
          <w:sz w:val="28"/>
          <w:szCs w:val="28"/>
        </w:rPr>
      </w:pPr>
    </w:p>
    <w:p w:rsidR="00142F6C" w:rsidRPr="00142F6C" w:rsidRDefault="00142F6C">
      <w:pPr>
        <w:rPr>
          <w:sz w:val="28"/>
          <w:szCs w:val="28"/>
        </w:rPr>
      </w:pPr>
      <w:r w:rsidRPr="00142F6C">
        <w:rPr>
          <w:sz w:val="28"/>
          <w:szCs w:val="28"/>
        </w:rPr>
        <w:t>Dissection booklet answers (</w:t>
      </w:r>
      <w:proofErr w:type="gramStart"/>
      <w:r w:rsidRPr="00142F6C">
        <w:rPr>
          <w:sz w:val="28"/>
          <w:szCs w:val="28"/>
        </w:rPr>
        <w:t xml:space="preserve">group)   </w:t>
      </w:r>
      <w:proofErr w:type="gramEnd"/>
      <w:r w:rsidRPr="00142F6C">
        <w:rPr>
          <w:sz w:val="28"/>
          <w:szCs w:val="28"/>
        </w:rPr>
        <w:t xml:space="preserve">                /10</w:t>
      </w:r>
    </w:p>
    <w:p w:rsidR="00142F6C" w:rsidRPr="00142F6C" w:rsidRDefault="00142F6C">
      <w:pPr>
        <w:rPr>
          <w:sz w:val="28"/>
          <w:szCs w:val="28"/>
        </w:rPr>
      </w:pPr>
      <w:r w:rsidRPr="00142F6C">
        <w:rPr>
          <w:sz w:val="28"/>
          <w:szCs w:val="28"/>
        </w:rPr>
        <w:t>Participation checklist                                           /5</w:t>
      </w:r>
    </w:p>
    <w:p w:rsidR="00142F6C" w:rsidRPr="00142F6C" w:rsidRDefault="00142F6C">
      <w:pPr>
        <w:rPr>
          <w:sz w:val="28"/>
          <w:szCs w:val="28"/>
        </w:rPr>
      </w:pPr>
      <w:r w:rsidRPr="00142F6C">
        <w:rPr>
          <w:sz w:val="28"/>
          <w:szCs w:val="28"/>
        </w:rPr>
        <w:t>Validation                                                                /10</w:t>
      </w:r>
    </w:p>
    <w:p w:rsidR="00142F6C" w:rsidRPr="00142F6C" w:rsidRDefault="00142F6C">
      <w:pPr>
        <w:rPr>
          <w:sz w:val="28"/>
          <w:szCs w:val="28"/>
        </w:rPr>
      </w:pPr>
    </w:p>
    <w:p w:rsidR="00FC5379" w:rsidRDefault="00142F6C">
      <w:pPr>
        <w:rPr>
          <w:sz w:val="28"/>
          <w:szCs w:val="28"/>
        </w:rPr>
      </w:pPr>
      <w:r w:rsidRPr="00142F6C">
        <w:rPr>
          <w:sz w:val="28"/>
          <w:szCs w:val="28"/>
        </w:rPr>
        <w:t>Total                                                                         /25</w:t>
      </w:r>
    </w:p>
    <w:p w:rsidR="00FC5379" w:rsidRDefault="00FC53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42F6C" w:rsidRDefault="00FC5379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Draw and label diagrams of each of the 4 tissue types from under the microscope</w:t>
      </w:r>
    </w:p>
    <w:p w:rsidR="00CB70BB" w:rsidRDefault="00CB70BB">
      <w:pPr>
        <w:rPr>
          <w:sz w:val="28"/>
          <w:szCs w:val="28"/>
        </w:rPr>
      </w:pPr>
      <w:r>
        <w:rPr>
          <w:sz w:val="28"/>
          <w:szCs w:val="28"/>
        </w:rPr>
        <w:t>(2 marks)</w:t>
      </w:r>
      <w:bookmarkStart w:id="0" w:name="_GoBack"/>
      <w:bookmarkEnd w:id="0"/>
    </w:p>
    <w:p w:rsidR="00FC5379" w:rsidRPr="00142F6C" w:rsidRDefault="00FC5379">
      <w:pPr>
        <w:rPr>
          <w:sz w:val="28"/>
          <w:szCs w:val="28"/>
        </w:rPr>
      </w:pPr>
      <w:r>
        <w:rPr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73F3A0" wp14:editId="4B55F919">
                <wp:simplePos x="0" y="0"/>
                <wp:positionH relativeFrom="column">
                  <wp:posOffset>3743325</wp:posOffset>
                </wp:positionH>
                <wp:positionV relativeFrom="paragraph">
                  <wp:posOffset>4645660</wp:posOffset>
                </wp:positionV>
                <wp:extent cx="2990850" cy="33051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3305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FD41A" id="Rectangle 18" o:spid="_x0000_s1026" style="position:absolute;margin-left:294.75pt;margin-top:365.8pt;width:235.5pt;height:26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" fillcolor="white [3212]" strokecolor="#1f4d78 [1604]" strokeweight="1pt"/>
            </w:pict>
          </mc:Fallback>
        </mc:AlternateContent>
      </w:r>
      <w:r>
        <w:rPr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73F3A0" wp14:editId="4B55F919">
                <wp:simplePos x="0" y="0"/>
                <wp:positionH relativeFrom="column">
                  <wp:posOffset>3705225</wp:posOffset>
                </wp:positionH>
                <wp:positionV relativeFrom="paragraph">
                  <wp:posOffset>349885</wp:posOffset>
                </wp:positionV>
                <wp:extent cx="2990850" cy="33051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3305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9A421" id="Rectangle 19" o:spid="_x0000_s1026" style="position:absolute;margin-left:291.75pt;margin-top:27.55pt;width:235.5pt;height:26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" fillcolor="white [3212]" strokecolor="#1f4d78 [1604]" strokeweight="1pt"/>
            </w:pict>
          </mc:Fallback>
        </mc:AlternateContent>
      </w:r>
      <w:r>
        <w:rPr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73F3A0" wp14:editId="4B55F919">
                <wp:simplePos x="0" y="0"/>
                <wp:positionH relativeFrom="column">
                  <wp:posOffset>38100</wp:posOffset>
                </wp:positionH>
                <wp:positionV relativeFrom="paragraph">
                  <wp:posOffset>4626610</wp:posOffset>
                </wp:positionV>
                <wp:extent cx="2990850" cy="330517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3305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3BD9B" id="Rectangle 20" o:spid="_x0000_s1026" style="position:absolute;margin-left:3pt;margin-top:364.3pt;width:235.5pt;height:26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" fillcolor="white [3212]" strokecolor="#1f4d78 [1604]" strokeweight="1pt"/>
            </w:pict>
          </mc:Fallback>
        </mc:AlternateContent>
      </w:r>
      <w:r>
        <w:rPr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340360</wp:posOffset>
                </wp:positionV>
                <wp:extent cx="2990850" cy="33051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3305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E8F2B" id="Rectangle 15" o:spid="_x0000_s1026" style="position:absolute;margin-left:6pt;margin-top:26.8pt;width:235.5pt;height:26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" fillcolor="white [3212]" strokecolor="#1f4d78 [1604]" strokeweight="1pt"/>
            </w:pict>
          </mc:Fallback>
        </mc:AlternateContent>
      </w:r>
    </w:p>
    <w:sectPr w:rsidR="00FC5379" w:rsidRPr="00142F6C" w:rsidSect="009073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C4116"/>
    <w:multiLevelType w:val="hybridMultilevel"/>
    <w:tmpl w:val="F1AE61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C12D4"/>
    <w:multiLevelType w:val="hybridMultilevel"/>
    <w:tmpl w:val="AAEEE022"/>
    <w:lvl w:ilvl="0" w:tplc="AD6805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329"/>
    <w:rsid w:val="00142F6C"/>
    <w:rsid w:val="002E17D1"/>
    <w:rsid w:val="00907329"/>
    <w:rsid w:val="00A13ED2"/>
    <w:rsid w:val="00BF647C"/>
    <w:rsid w:val="00C57F6F"/>
    <w:rsid w:val="00CB70BB"/>
    <w:rsid w:val="00D06326"/>
    <w:rsid w:val="00D3217E"/>
    <w:rsid w:val="00FA4B55"/>
    <w:rsid w:val="00FC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30CE"/>
  <w15:chartTrackingRefBased/>
  <w15:docId w15:val="{F512C10A-2B5D-4A6C-863D-0E9448E4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47C"/>
    <w:pPr>
      <w:ind w:left="720"/>
      <w:contextualSpacing/>
    </w:pPr>
  </w:style>
  <w:style w:type="table" w:styleId="TableGrid">
    <w:name w:val="Table Grid"/>
    <w:basedOn w:val="TableNormal"/>
    <w:uiPriority w:val="39"/>
    <w:rsid w:val="0014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53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3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57C6F47C</Template>
  <TotalTime>147</TotalTime>
  <Pages>4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6</cp:revision>
  <cp:lastPrinted>2020-02-25T00:16:00Z</cp:lastPrinted>
  <dcterms:created xsi:type="dcterms:W3CDTF">2020-02-24T05:12:00Z</dcterms:created>
  <dcterms:modified xsi:type="dcterms:W3CDTF">2020-02-25T00:16:00Z</dcterms:modified>
</cp:coreProperties>
</file>