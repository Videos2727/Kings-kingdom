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D7301F" w14:textId="7777777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7BCEAF3" wp14:editId="258E5614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Picture 1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57F" w:rsidRPr="00AA157F">
        <w:rPr>
          <w:rFonts w:ascii="Arial" w:hAnsi="Arial"/>
          <w:b/>
        </w:rPr>
        <w:t>12 PHYSICS</w:t>
      </w:r>
    </w:p>
    <w:p w14:paraId="1A5DE789" w14:textId="11E69131" w:rsidR="00AA157F" w:rsidRDefault="00AE300C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ASSESSMENT OUTLINE 2018</w:t>
      </w:r>
      <w:bookmarkStart w:id="0" w:name="_GoBack"/>
      <w:bookmarkEnd w:id="0"/>
      <w:r w:rsidR="005A0E2A">
        <w:rPr>
          <w:rFonts w:ascii="Arial" w:hAnsi="Arial"/>
          <w:b/>
        </w:rPr>
        <w:t xml:space="preserve"> </w:t>
      </w:r>
    </w:p>
    <w:p w14:paraId="1F88372E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416"/>
        <w:gridCol w:w="1390"/>
        <w:gridCol w:w="1659"/>
        <w:gridCol w:w="9973"/>
      </w:tblGrid>
      <w:tr w:rsidR="00037A33" w:rsidRPr="0017191C" w14:paraId="11DCB83A" w14:textId="77777777" w:rsidTr="00037A33">
        <w:trPr>
          <w:trHeight w:val="529"/>
        </w:trPr>
        <w:tc>
          <w:tcPr>
            <w:tcW w:w="493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47B9B355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3A2192A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350300A8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4F3D028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7296B22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A3E974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3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6E3F6A45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7D45EE" w:rsidRPr="0017191C" w14:paraId="48994745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2928B2C6" w14:textId="77777777" w:rsidR="007D45EE" w:rsidRDefault="007D45E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Science </w:t>
            </w:r>
          </w:p>
          <w:p w14:paraId="6FDF9F81" w14:textId="195F13F9" w:rsidR="007D45EE" w:rsidRDefault="007D45E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inquiry</w:t>
            </w:r>
          </w:p>
        </w:tc>
        <w:tc>
          <w:tcPr>
            <w:tcW w:w="442" w:type="pct"/>
            <w:vMerge w:val="restart"/>
            <w:vAlign w:val="center"/>
          </w:tcPr>
          <w:p w14:paraId="70F6F97E" w14:textId="6BDE8636" w:rsidR="007D45EE" w:rsidRDefault="007D45EE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20%</w:t>
            </w:r>
          </w:p>
        </w:tc>
        <w:tc>
          <w:tcPr>
            <w:tcW w:w="434" w:type="pct"/>
            <w:vAlign w:val="center"/>
          </w:tcPr>
          <w:p w14:paraId="4DCE4AB0" w14:textId="1F23ECBA" w:rsidR="007D45EE" w:rsidRDefault="007D45E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403D54D1" w14:textId="685C88A1" w:rsidR="007D45EE" w:rsidRDefault="007D45EE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7E141BC6" w14:textId="31D4D299" w:rsidR="007D45EE" w:rsidRDefault="007D45E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5</w:t>
            </w:r>
          </w:p>
        </w:tc>
        <w:tc>
          <w:tcPr>
            <w:tcW w:w="3113" w:type="pct"/>
            <w:vAlign w:val="center"/>
          </w:tcPr>
          <w:p w14:paraId="647A72F7" w14:textId="6A7552E0" w:rsidR="007D45EE" w:rsidRDefault="007D45EE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Investigation - circular motion.</w:t>
            </w:r>
          </w:p>
        </w:tc>
      </w:tr>
      <w:tr w:rsidR="007D45EE" w:rsidRPr="0017191C" w14:paraId="719C87B6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64D76B02" w14:textId="350F5B27" w:rsidR="007D45EE" w:rsidRDefault="007D45E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7310C4F" w14:textId="0386F7D6" w:rsidR="007D45EE" w:rsidRDefault="007D45EE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FB211B5" w14:textId="0E143506" w:rsidR="007D45EE" w:rsidRDefault="007D45E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842D0B1" w14:textId="30AA11DC" w:rsidR="007D45EE" w:rsidRDefault="007D45EE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41D2D1C2" w14:textId="3A0EDA57" w:rsidR="007D45EE" w:rsidRPr="0017191C" w:rsidRDefault="007D45E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1</w:t>
            </w:r>
          </w:p>
        </w:tc>
        <w:tc>
          <w:tcPr>
            <w:tcW w:w="3113" w:type="pct"/>
            <w:vAlign w:val="center"/>
          </w:tcPr>
          <w:p w14:paraId="4FC5C828" w14:textId="7E833F52" w:rsidR="007D45EE" w:rsidRDefault="007D45EE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Investigation - moments and equilibrium.</w:t>
            </w:r>
          </w:p>
        </w:tc>
      </w:tr>
      <w:tr w:rsidR="007D45EE" w:rsidRPr="0017191C" w14:paraId="207CD912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1D0F4183" w14:textId="77777777" w:rsidR="007D45EE" w:rsidRPr="0017191C" w:rsidRDefault="007D45EE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D5103BF" w14:textId="77777777" w:rsidR="007D45EE" w:rsidRPr="0017191C" w:rsidRDefault="007D45EE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5809A953" w14:textId="2ACD1A98" w:rsidR="007D45EE" w:rsidRPr="0017191C" w:rsidRDefault="007D45E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19820905" w14:textId="7EB2BDFF" w:rsidR="007D45EE" w:rsidRDefault="007D45EE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1041ED88" w14:textId="076C26B9" w:rsidR="007D45EE" w:rsidRPr="0017191C" w:rsidRDefault="007D45E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5</w:t>
            </w:r>
          </w:p>
        </w:tc>
        <w:tc>
          <w:tcPr>
            <w:tcW w:w="3113" w:type="pct"/>
            <w:vAlign w:val="center"/>
          </w:tcPr>
          <w:p w14:paraId="4C422471" w14:textId="2F5D294E" w:rsidR="007D45EE" w:rsidRPr="0017191C" w:rsidRDefault="007D45EE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 – measuring the magnetic field strength of the Earth, force on a wire.</w:t>
            </w:r>
          </w:p>
        </w:tc>
      </w:tr>
      <w:tr w:rsidR="007D45EE" w:rsidRPr="0017191C" w14:paraId="1B7DC3A4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70A04F18" w14:textId="77777777" w:rsidR="007D45EE" w:rsidRPr="0017191C" w:rsidRDefault="007D45EE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1073777" w14:textId="77777777" w:rsidR="007D45EE" w:rsidRPr="0017191C" w:rsidRDefault="007D45EE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1CE7B1DD" w14:textId="1F858B9B" w:rsidR="007D45EE" w:rsidRPr="0017191C" w:rsidRDefault="007D45EE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14979BF" w14:textId="77777777" w:rsidR="007D45EE" w:rsidRDefault="007D45EE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1A5163A3" w14:textId="5AD07651" w:rsidR="007D45EE" w:rsidRPr="0017191C" w:rsidRDefault="007D45EE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3F68331D" w14:textId="0A57EAC7" w:rsidR="007D45EE" w:rsidRPr="007035AE" w:rsidRDefault="007D45EE" w:rsidP="00AA157F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Evaluation and analysis – quantum theory and relativity.</w:t>
            </w:r>
          </w:p>
        </w:tc>
      </w:tr>
      <w:tr w:rsidR="0061251F" w:rsidRPr="0017191C" w14:paraId="58749199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6F3D2B78" w14:textId="77777777" w:rsidR="0061251F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</w:t>
            </w:r>
          </w:p>
        </w:tc>
        <w:tc>
          <w:tcPr>
            <w:tcW w:w="442" w:type="pct"/>
            <w:vMerge w:val="restart"/>
            <w:vAlign w:val="center"/>
          </w:tcPr>
          <w:p w14:paraId="18B98897" w14:textId="77777777" w:rsidR="0061251F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20B9D536" w14:textId="32EA68B3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65BF6C79" w14:textId="740810D3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57708050" w14:textId="18FE4DAB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113" w:type="pct"/>
            <w:vAlign w:val="center"/>
          </w:tcPr>
          <w:p w14:paraId="11F75495" w14:textId="5B42E16C" w:rsidR="0061251F" w:rsidRPr="003222C7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Projectiles and circular motion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1640E9DD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0B0280A3" w14:textId="77777777" w:rsidR="0061251F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7A0DAFD3" w14:textId="77777777" w:rsidR="0061251F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7A1F1DD8" w14:textId="2FDFB3B0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33FD26DA" w14:textId="7CCAF9E2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615F018" w14:textId="3091DDE6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</w:tc>
        <w:tc>
          <w:tcPr>
            <w:tcW w:w="3113" w:type="pct"/>
            <w:vAlign w:val="center"/>
          </w:tcPr>
          <w:p w14:paraId="02A8869D" w14:textId="4CCD35F3" w:rsidR="0061251F" w:rsidRPr="003222C7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Gravity and torque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0EB28A6C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535878EF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04245BC5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01E13A1C" w14:textId="05C31AE0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3%</w:t>
            </w:r>
          </w:p>
        </w:tc>
        <w:tc>
          <w:tcPr>
            <w:tcW w:w="518" w:type="pct"/>
            <w:vAlign w:val="center"/>
          </w:tcPr>
          <w:p w14:paraId="28EAC5EA" w14:textId="0DD816FB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79F24CD9" w14:textId="45F51267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7</w:t>
            </w:r>
          </w:p>
        </w:tc>
        <w:tc>
          <w:tcPr>
            <w:tcW w:w="3113" w:type="pct"/>
            <w:vAlign w:val="center"/>
          </w:tcPr>
          <w:p w14:paraId="5F7B0D1A" w14:textId="030C3411" w:rsidR="0061251F" w:rsidRPr="00AD5659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3222C7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Electromagnetism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72A4E127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7274FAE4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0CC9FCBC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BF16E2C" w14:textId="36F10879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57DEE78B" w14:textId="6FB4CA7C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27A95D6" w14:textId="06C86659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2</w:t>
            </w:r>
          </w:p>
        </w:tc>
        <w:tc>
          <w:tcPr>
            <w:tcW w:w="3113" w:type="pct"/>
            <w:vAlign w:val="center"/>
          </w:tcPr>
          <w:p w14:paraId="23D30CF5" w14:textId="5CF7B294" w:rsidR="0061251F" w:rsidRPr="00AD5659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3222C7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Electromagnetic induction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7DCD68EE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3A5E8051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566D73AC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FFB7BEE" w14:textId="77777777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DCE2943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5911B3F9" w14:textId="77777777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3" w:type="pct"/>
            <w:vAlign w:val="center"/>
          </w:tcPr>
          <w:p w14:paraId="17323FFC" w14:textId="77777777" w:rsidR="0061251F" w:rsidRPr="00AD5659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53648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Wave particle duality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and quantum theory.</w:t>
            </w:r>
          </w:p>
        </w:tc>
      </w:tr>
      <w:tr w:rsidR="0061251F" w:rsidRPr="0017191C" w14:paraId="25261881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C3F701E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8BCF9E7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4CBE5F0" w14:textId="77777777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D410BEA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23730725" w14:textId="77777777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3" w:type="pct"/>
            <w:vAlign w:val="center"/>
          </w:tcPr>
          <w:p w14:paraId="0EE5E8F1" w14:textId="77777777" w:rsidR="0061251F" w:rsidRPr="00AD5659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Special relativity.</w:t>
            </w:r>
          </w:p>
        </w:tc>
      </w:tr>
      <w:tr w:rsidR="0061251F" w:rsidRPr="0017191C" w14:paraId="4027F9B9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186D41F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C847922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127FF52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67AAAE7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0AFB5004" w14:textId="77777777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  <w:hideMark/>
          </w:tcPr>
          <w:p w14:paraId="663952BD" w14:textId="77777777" w:rsidR="0061251F" w:rsidRPr="0017191C" w:rsidRDefault="0061251F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Standard Model</w:t>
            </w:r>
          </w:p>
        </w:tc>
      </w:tr>
      <w:tr w:rsidR="0061251F" w:rsidRPr="0017191C" w14:paraId="4DEAF199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8A3F89C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258560AD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50%</w:t>
            </w:r>
          </w:p>
        </w:tc>
        <w:tc>
          <w:tcPr>
            <w:tcW w:w="434" w:type="pct"/>
            <w:vAlign w:val="center"/>
          </w:tcPr>
          <w:p w14:paraId="08DA84D3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22%</w:t>
            </w:r>
          </w:p>
        </w:tc>
        <w:tc>
          <w:tcPr>
            <w:tcW w:w="518" w:type="pct"/>
            <w:vAlign w:val="center"/>
          </w:tcPr>
          <w:p w14:paraId="42263A11" w14:textId="77777777" w:rsidR="0061251F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4F8E667B" w14:textId="77777777" w:rsidR="0061251F" w:rsidRPr="0017191C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4-5</w:t>
            </w:r>
          </w:p>
        </w:tc>
        <w:tc>
          <w:tcPr>
            <w:tcW w:w="3113" w:type="pct"/>
            <w:vAlign w:val="center"/>
            <w:hideMark/>
          </w:tcPr>
          <w:p w14:paraId="24FE6164" w14:textId="77777777" w:rsidR="0061251F" w:rsidRPr="0017191C" w:rsidRDefault="0061251F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66346762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943643B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3969099F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0DA2D89B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28%</w:t>
            </w:r>
          </w:p>
        </w:tc>
        <w:tc>
          <w:tcPr>
            <w:tcW w:w="518" w:type="pct"/>
            <w:vAlign w:val="center"/>
          </w:tcPr>
          <w:p w14:paraId="3B5C5C7E" w14:textId="77777777" w:rsidR="0061251F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15531BA" w14:textId="77777777" w:rsidR="0061251F" w:rsidRPr="0017191C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1C619240" w14:textId="77777777" w:rsidR="0061251F" w:rsidRPr="0017191C" w:rsidRDefault="0061251F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61251F" w:rsidRPr="0017191C" w14:paraId="1F9754F2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036EF50B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52BB63B0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79EC35B8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75D5CB6D" w14:textId="77777777" w:rsidR="0061251F" w:rsidRPr="0017191C" w:rsidRDefault="0061251F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25EA10E8" w14:textId="77777777" w:rsidR="0061251F" w:rsidRPr="0017191C" w:rsidRDefault="0061251F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BA29864" w14:textId="77777777" w:rsidR="00AA157F" w:rsidRPr="00AB79EE" w:rsidRDefault="00AA157F" w:rsidP="00AB79EE">
      <w:pPr>
        <w:rPr>
          <w:rFonts w:ascii="Arial" w:hAnsi="Arial"/>
          <w:sz w:val="20"/>
          <w:szCs w:val="20"/>
        </w:rPr>
      </w:pPr>
    </w:p>
    <w:sectPr w:rsidR="00AA157F" w:rsidRPr="00AB79EE" w:rsidSect="00AB79EE">
      <w:pgSz w:w="16820" w:h="1190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57F"/>
    <w:rsid w:val="00037A33"/>
    <w:rsid w:val="000474AF"/>
    <w:rsid w:val="00204B7F"/>
    <w:rsid w:val="00222BC9"/>
    <w:rsid w:val="003222C7"/>
    <w:rsid w:val="003D11C3"/>
    <w:rsid w:val="005872A5"/>
    <w:rsid w:val="005A0E2A"/>
    <w:rsid w:val="0061251F"/>
    <w:rsid w:val="006659FB"/>
    <w:rsid w:val="007035AE"/>
    <w:rsid w:val="007D3512"/>
    <w:rsid w:val="007D45EE"/>
    <w:rsid w:val="009656AC"/>
    <w:rsid w:val="00967719"/>
    <w:rsid w:val="00AA157F"/>
    <w:rsid w:val="00AB79EE"/>
    <w:rsid w:val="00AD5659"/>
    <w:rsid w:val="00AE300C"/>
    <w:rsid w:val="00BF67FC"/>
    <w:rsid w:val="00CE2E0C"/>
    <w:rsid w:val="00DA5783"/>
    <w:rsid w:val="00F2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5DB2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 Support:Microsoft:Office:User Templates:My Templates:My Templates:Word Processing (docx).dotx</Template>
  <TotalTime>2</TotalTime>
  <Pages>1</Pages>
  <Words>143</Words>
  <Characters>816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3</cp:revision>
  <cp:lastPrinted>2016-01-30T03:08:00Z</cp:lastPrinted>
  <dcterms:created xsi:type="dcterms:W3CDTF">2017-10-21T04:34:00Z</dcterms:created>
  <dcterms:modified xsi:type="dcterms:W3CDTF">2017-10-21T04:35:00Z</dcterms:modified>
</cp:coreProperties>
</file>