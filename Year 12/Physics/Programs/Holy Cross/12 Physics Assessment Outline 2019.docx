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7301F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7BCEAF3" wp14:editId="258E5614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57F" w:rsidRPr="00AA157F">
        <w:rPr>
          <w:rFonts w:ascii="Arial" w:hAnsi="Arial"/>
          <w:b/>
        </w:rPr>
        <w:t>12 PHYSICS</w:t>
      </w:r>
    </w:p>
    <w:p w14:paraId="1A5DE789" w14:textId="086EC391" w:rsidR="00AA157F" w:rsidRDefault="00AE300C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201</w:t>
      </w:r>
      <w:r w:rsidR="00081EDD">
        <w:rPr>
          <w:rFonts w:ascii="Arial" w:hAnsi="Arial"/>
          <w:b/>
        </w:rPr>
        <w:t>9</w:t>
      </w:r>
      <w:r w:rsidR="005A0E2A">
        <w:rPr>
          <w:rFonts w:ascii="Arial" w:hAnsi="Arial"/>
          <w:b/>
        </w:rPr>
        <w:t xml:space="preserve"> </w:t>
      </w:r>
    </w:p>
    <w:p w14:paraId="1F88372E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414"/>
        <w:gridCol w:w="1388"/>
        <w:gridCol w:w="1657"/>
        <w:gridCol w:w="9959"/>
      </w:tblGrid>
      <w:tr w:rsidR="00037A33" w:rsidRPr="0017191C" w14:paraId="11DCB83A" w14:textId="77777777" w:rsidTr="00037A33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7B9B35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A2192A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50300A8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4F3D028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7296B22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A3E97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6E3F6A4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081EDD" w:rsidRPr="0017191C" w14:paraId="4899474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2928B2C6" w14:textId="77777777" w:rsidR="00081EDD" w:rsidRDefault="00081EDD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6FDF9F81" w14:textId="195F13F9" w:rsidR="00081EDD" w:rsidRDefault="00081EDD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70F6F97E" w14:textId="6BDE8636" w:rsidR="00081EDD" w:rsidRDefault="00081EDD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20%</w:t>
            </w:r>
          </w:p>
        </w:tc>
        <w:tc>
          <w:tcPr>
            <w:tcW w:w="434" w:type="pct"/>
            <w:vAlign w:val="center"/>
          </w:tcPr>
          <w:p w14:paraId="4DCE4AB0" w14:textId="1F23ECBA" w:rsidR="00081EDD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03D54D1" w14:textId="685C88A1" w:rsidR="00081EDD" w:rsidRDefault="00081EDD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7E141BC6" w14:textId="31D4D299" w:rsidR="00081EDD" w:rsidRDefault="00081EDD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647A72F7" w14:textId="3093FC1C" w:rsidR="00081EDD" w:rsidRDefault="00081EDD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 - circular motion</w:t>
            </w:r>
          </w:p>
        </w:tc>
      </w:tr>
      <w:tr w:rsidR="00081EDD" w:rsidRPr="0017191C" w14:paraId="207CD912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1D0F4183" w14:textId="77777777" w:rsidR="00081EDD" w:rsidRPr="0017191C" w:rsidRDefault="00081EDD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D5103BF" w14:textId="77777777" w:rsidR="00081EDD" w:rsidRPr="0017191C" w:rsidRDefault="00081EDD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5809A953" w14:textId="2ACD1A98" w:rsidR="00081EDD" w:rsidRPr="0017191C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19820905" w14:textId="7EB2BDFF" w:rsidR="00081EDD" w:rsidRDefault="00081EDD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1041ED88" w14:textId="63956B22" w:rsidR="00081EDD" w:rsidRPr="0017191C" w:rsidRDefault="00081EDD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7</w:t>
            </w:r>
          </w:p>
        </w:tc>
        <w:tc>
          <w:tcPr>
            <w:tcW w:w="3113" w:type="pct"/>
            <w:vAlign w:val="center"/>
          </w:tcPr>
          <w:p w14:paraId="4C422471" w14:textId="2D08314B" w:rsidR="00081EDD" w:rsidRPr="0017191C" w:rsidRDefault="00081EDD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- </w:t>
            </w:r>
            <w:r w:rsidR="00D87EC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gravitation</w:t>
            </w:r>
          </w:p>
        </w:tc>
      </w:tr>
      <w:tr w:rsidR="00081EDD" w:rsidRPr="0017191C" w14:paraId="1B7DC3A4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70A04F18" w14:textId="77777777" w:rsidR="00081EDD" w:rsidRPr="0017191C" w:rsidRDefault="00081EDD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1073777" w14:textId="77777777" w:rsidR="00081EDD" w:rsidRPr="0017191C" w:rsidRDefault="00081EDD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1CE7B1DD" w14:textId="1F858B9B" w:rsidR="00081EDD" w:rsidRPr="0017191C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14979BF" w14:textId="2EA58675" w:rsidR="00081EDD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081EDD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1A5163A3" w14:textId="4285F4D1" w:rsidR="00081EDD" w:rsidRPr="0017191C" w:rsidRDefault="00081EDD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74436D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</w:tc>
        <w:tc>
          <w:tcPr>
            <w:tcW w:w="3113" w:type="pct"/>
            <w:vAlign w:val="center"/>
          </w:tcPr>
          <w:p w14:paraId="3F68331D" w14:textId="68041BFE" w:rsidR="00081EDD" w:rsidRPr="007035AE" w:rsidRDefault="00081EDD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- line spectra</w:t>
            </w:r>
          </w:p>
        </w:tc>
      </w:tr>
      <w:tr w:rsidR="00081EDD" w:rsidRPr="0017191C" w14:paraId="2389B6EA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44432A69" w14:textId="77777777" w:rsidR="00081EDD" w:rsidRPr="0017191C" w:rsidRDefault="00081EDD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FBEE64B" w14:textId="77777777" w:rsidR="00081EDD" w:rsidRPr="0017191C" w:rsidRDefault="00081EDD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995B785" w14:textId="3C2E9A65" w:rsidR="00081EDD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CEF4C94" w14:textId="77777777" w:rsidR="00081EDD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3FAE2EDA" w14:textId="2CAF4555" w:rsidR="0074436D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18482A41" w14:textId="00B2DE35" w:rsidR="00081EDD" w:rsidRDefault="0074436D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 - blackbody radiation</w:t>
            </w:r>
          </w:p>
        </w:tc>
      </w:tr>
      <w:tr w:rsidR="0061251F" w:rsidRPr="0017191C" w14:paraId="58749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6F3D2B78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</w:t>
            </w:r>
          </w:p>
        </w:tc>
        <w:tc>
          <w:tcPr>
            <w:tcW w:w="442" w:type="pct"/>
            <w:vMerge w:val="restart"/>
            <w:vAlign w:val="center"/>
          </w:tcPr>
          <w:p w14:paraId="18B98897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20B9D536" w14:textId="173B2F3C" w:rsidR="0061251F" w:rsidRDefault="00D87EC1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61251F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65BF6C79" w14:textId="740810D3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57708050" w14:textId="18FE4DAB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3" w:type="pct"/>
            <w:vAlign w:val="center"/>
          </w:tcPr>
          <w:p w14:paraId="11F75495" w14:textId="6FF64CB3" w:rsidR="0061251F" w:rsidRPr="003222C7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Projectile motion</w:t>
            </w:r>
            <w:r w:rsidR="00D87EC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and circular motion</w:t>
            </w:r>
          </w:p>
        </w:tc>
      </w:tr>
      <w:tr w:rsidR="0061251F" w:rsidRPr="0017191C" w14:paraId="1640E9DD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0B0280A3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A0DAFD3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A1F1DD8" w14:textId="293E9C0E" w:rsidR="0061251F" w:rsidRDefault="00D87EC1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bookmarkStart w:id="0" w:name="_GoBack"/>
            <w:bookmarkEnd w:id="0"/>
            <w:r w:rsidR="0061251F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33FD26DA" w14:textId="7CCAF9E2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615F018" w14:textId="4CB295FA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74436D"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3113" w:type="pct"/>
            <w:vAlign w:val="center"/>
          </w:tcPr>
          <w:p w14:paraId="02A8869D" w14:textId="5EDA8F3B" w:rsidR="0061251F" w:rsidRPr="003222C7" w:rsidRDefault="00D87EC1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</w:t>
            </w:r>
            <w:r w:rsidR="0074436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ravitation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and equilibrium</w:t>
            </w:r>
          </w:p>
        </w:tc>
      </w:tr>
      <w:tr w:rsidR="0061251F" w:rsidRPr="0017191C" w14:paraId="72A4E127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274FAE4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CC9FCB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BF16E2C" w14:textId="0B5A3E3D" w:rsidR="0061251F" w:rsidRDefault="0074436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61251F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7DEE78B" w14:textId="25E0F9D9" w:rsidR="0061251F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27A95D6" w14:textId="50E0983F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74436D">
              <w:rPr>
                <w:rFonts w:asciiTheme="minorHAnsi" w:hAnsiTheme="minorHAnsi" w:cs="Arial"/>
                <w:sz w:val="20"/>
                <w:szCs w:val="20"/>
              </w:rPr>
              <w:t>10</w:t>
            </w:r>
          </w:p>
        </w:tc>
        <w:tc>
          <w:tcPr>
            <w:tcW w:w="3113" w:type="pct"/>
            <w:vAlign w:val="center"/>
          </w:tcPr>
          <w:p w14:paraId="23D30CF5" w14:textId="5790563D" w:rsidR="0061251F" w:rsidRPr="00AD5659" w:rsidRDefault="0074436D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Electromagnetism</w:t>
            </w:r>
          </w:p>
        </w:tc>
      </w:tr>
      <w:tr w:rsidR="0061251F" w:rsidRPr="0017191C" w14:paraId="7DCD68EE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3A5E8051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66D73A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FFB7BEE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CE2943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5911B3F9" w14:textId="7CED5AE2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EE3FC6">
              <w:rPr>
                <w:rFonts w:asciiTheme="minorHAnsi" w:hAnsiTheme="minorHAnsi" w:cs="Arial"/>
                <w:sz w:val="20"/>
                <w:szCs w:val="20"/>
              </w:rPr>
              <w:t>8</w:t>
            </w:r>
          </w:p>
        </w:tc>
        <w:tc>
          <w:tcPr>
            <w:tcW w:w="3113" w:type="pct"/>
            <w:vAlign w:val="center"/>
          </w:tcPr>
          <w:p w14:paraId="17323FFC" w14:textId="574948D0" w:rsidR="0061251F" w:rsidRPr="00AD5659" w:rsidRDefault="0074436D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Electromagnetic induction</w:t>
            </w:r>
          </w:p>
        </w:tc>
      </w:tr>
      <w:tr w:rsidR="0061251F" w:rsidRPr="0017191C" w14:paraId="2526188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C3F701E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8BCF9E7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4CBE5F0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D410BEA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23730725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0EE5E8F1" w14:textId="317B278F" w:rsidR="0061251F" w:rsidRPr="00AD5659" w:rsidRDefault="0074436D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Atomic Physics</w:t>
            </w:r>
          </w:p>
        </w:tc>
      </w:tr>
      <w:tr w:rsidR="0061251F" w:rsidRPr="0017191C" w14:paraId="4027F9B9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186D41F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C847922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127FF52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67AAAE7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0AFB5004" w14:textId="67EC5190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EE3FC6"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113" w:type="pct"/>
            <w:vAlign w:val="center"/>
            <w:hideMark/>
          </w:tcPr>
          <w:p w14:paraId="663952BD" w14:textId="5CA9642D" w:rsidR="0061251F" w:rsidRPr="0017191C" w:rsidRDefault="0074436D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Modern Physics</w:t>
            </w:r>
          </w:p>
        </w:tc>
      </w:tr>
      <w:tr w:rsidR="0061251F" w:rsidRPr="0017191C" w14:paraId="4DEAF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8A3F89C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58560AD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50%</w:t>
            </w:r>
          </w:p>
        </w:tc>
        <w:tc>
          <w:tcPr>
            <w:tcW w:w="434" w:type="pct"/>
            <w:vAlign w:val="center"/>
          </w:tcPr>
          <w:p w14:paraId="08DA84D3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22%</w:t>
            </w:r>
          </w:p>
        </w:tc>
        <w:tc>
          <w:tcPr>
            <w:tcW w:w="518" w:type="pct"/>
            <w:vAlign w:val="center"/>
          </w:tcPr>
          <w:p w14:paraId="42263A11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4F8E667B" w14:textId="508F9815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EE3FC6">
              <w:rPr>
                <w:rFonts w:asciiTheme="minorHAnsi" w:hAnsiTheme="minorHAnsi" w:cs="Arial"/>
                <w:sz w:val="20"/>
                <w:szCs w:val="20"/>
              </w:rPr>
              <w:t>3-4</w:t>
            </w:r>
          </w:p>
        </w:tc>
        <w:tc>
          <w:tcPr>
            <w:tcW w:w="3113" w:type="pct"/>
            <w:vAlign w:val="center"/>
            <w:hideMark/>
          </w:tcPr>
          <w:p w14:paraId="24FE6164" w14:textId="6974FA45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61251F" w:rsidRPr="0017191C" w14:paraId="66346762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943643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969099F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0DA2D89B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28%</w:t>
            </w:r>
          </w:p>
        </w:tc>
        <w:tc>
          <w:tcPr>
            <w:tcW w:w="518" w:type="pct"/>
            <w:vAlign w:val="center"/>
          </w:tcPr>
          <w:p w14:paraId="3B5C5C7E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5531BA" w14:textId="77777777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1C619240" w14:textId="47B226CC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61251F" w:rsidRPr="0017191C" w14:paraId="1F9754F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036EF50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52BB63B0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79EC35B8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75D5CB6D" w14:textId="77777777" w:rsidR="0061251F" w:rsidRPr="0017191C" w:rsidRDefault="0061251F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25EA10E8" w14:textId="77777777" w:rsidR="0061251F" w:rsidRPr="0017191C" w:rsidRDefault="0061251F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BA29864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</w:p>
    <w:sectPr w:rsidR="00AA157F" w:rsidRPr="00AB79EE" w:rsidSect="00081EDD">
      <w:pgSz w:w="16820" w:h="11900" w:orient="landscape"/>
      <w:pgMar w:top="680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7F"/>
    <w:rsid w:val="00037A33"/>
    <w:rsid w:val="000474AF"/>
    <w:rsid w:val="00081EDD"/>
    <w:rsid w:val="00204B7F"/>
    <w:rsid w:val="00222BC9"/>
    <w:rsid w:val="003222C7"/>
    <w:rsid w:val="003D11C3"/>
    <w:rsid w:val="005872A5"/>
    <w:rsid w:val="005A0E2A"/>
    <w:rsid w:val="0061251F"/>
    <w:rsid w:val="006659FB"/>
    <w:rsid w:val="007035AE"/>
    <w:rsid w:val="0074436D"/>
    <w:rsid w:val="007D3512"/>
    <w:rsid w:val="007D45EE"/>
    <w:rsid w:val="009656AC"/>
    <w:rsid w:val="00967719"/>
    <w:rsid w:val="00AA157F"/>
    <w:rsid w:val="00AB79EE"/>
    <w:rsid w:val="00AD5659"/>
    <w:rsid w:val="00AE300C"/>
    <w:rsid w:val="00BF67FC"/>
    <w:rsid w:val="00CE2E0C"/>
    <w:rsid w:val="00D05529"/>
    <w:rsid w:val="00D87EC1"/>
    <w:rsid w:val="00DA5783"/>
    <w:rsid w:val="00EE3FC6"/>
    <w:rsid w:val="00F2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5DB2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24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4</cp:revision>
  <cp:lastPrinted>2016-01-30T03:08:00Z</cp:lastPrinted>
  <dcterms:created xsi:type="dcterms:W3CDTF">2018-10-23T09:14:00Z</dcterms:created>
  <dcterms:modified xsi:type="dcterms:W3CDTF">2019-02-03T10:23:00Z</dcterms:modified>
</cp:coreProperties>
</file>