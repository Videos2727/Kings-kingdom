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40F81B" w14:textId="1BFF172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editId="36B3DE27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57F" w:rsidRPr="00AA157F">
        <w:rPr>
          <w:rFonts w:ascii="Arial" w:hAnsi="Arial"/>
          <w:b/>
        </w:rPr>
        <w:t>12 PHYSICS</w:t>
      </w:r>
    </w:p>
    <w:p w14:paraId="227AF8A1" w14:textId="5B796A64" w:rsidR="00AA157F" w:rsidRDefault="005A0E2A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ASSESSMENT OUTLINE 2016 </w:t>
      </w:r>
    </w:p>
    <w:p w14:paraId="1E72CF80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037A33" w:rsidRPr="0017191C" w14:paraId="40BE334F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358F2CF4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50BC631B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632F42C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4BCE355E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40E23AE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41F99A83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1FA9661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7035AE" w:rsidRPr="0017191C" w14:paraId="743DEE42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3F1ADC1F" w14:textId="77777777" w:rsidR="007035AE" w:rsidRDefault="007035A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3FD7E036" w14:textId="047B58F9" w:rsidR="007035AE" w:rsidRDefault="007035A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57C14D2F" w14:textId="53050D34" w:rsidR="007035AE" w:rsidRDefault="007035A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20%</w:t>
            </w:r>
          </w:p>
        </w:tc>
        <w:tc>
          <w:tcPr>
            <w:tcW w:w="434" w:type="pct"/>
            <w:vAlign w:val="center"/>
          </w:tcPr>
          <w:p w14:paraId="2DBAEE8C" w14:textId="12355DCD" w:rsidR="007035AE" w:rsidRDefault="007035A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77EE01A3" w14:textId="65407416" w:rsidR="007035AE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775E4EF7" w14:textId="21746B2D" w:rsidR="007035AE" w:rsidRPr="0017191C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78085F53" w14:textId="25E590FB" w:rsidR="007035AE" w:rsidRDefault="007035A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– measuring the magnetic field strength of the Earth, force on a wire.</w:t>
            </w:r>
          </w:p>
        </w:tc>
      </w:tr>
      <w:tr w:rsidR="007035AE" w:rsidRPr="0017191C" w14:paraId="559B6E6A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86D9AE0" w14:textId="2DDE2AC0" w:rsidR="007035AE" w:rsidRPr="0017191C" w:rsidRDefault="007035A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4FDB7557" w14:textId="3DE69C40" w:rsidR="007035AE" w:rsidRPr="0017191C" w:rsidRDefault="007035A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1316F03" w14:textId="77777777" w:rsidR="007035AE" w:rsidRPr="0017191C" w:rsidRDefault="007035A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E466F30" w14:textId="77777777" w:rsidR="007035AE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507C88DA" w14:textId="6F02B554" w:rsidR="007035AE" w:rsidRPr="0017191C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  <w:hideMark/>
          </w:tcPr>
          <w:p w14:paraId="549AE6F7" w14:textId="163AC7ED" w:rsidR="007035AE" w:rsidRPr="0017191C" w:rsidRDefault="007035A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Investigation - circular motion.</w:t>
            </w:r>
          </w:p>
        </w:tc>
      </w:tr>
      <w:tr w:rsidR="007035AE" w:rsidRPr="0017191C" w14:paraId="4F588F5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6E7CCCC" w14:textId="3F244F4B" w:rsidR="007035AE" w:rsidRPr="0017191C" w:rsidRDefault="007035AE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45A8845A" w14:textId="77777777" w:rsidR="007035AE" w:rsidRPr="0017191C" w:rsidRDefault="007035AE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CEA4D28" w14:textId="77777777" w:rsidR="007035AE" w:rsidRPr="0017191C" w:rsidRDefault="007035A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78CA9193" w14:textId="77777777" w:rsidR="007035AE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739ED6EA" w14:textId="3DF4C4FD" w:rsidR="007035AE" w:rsidRPr="0017191C" w:rsidRDefault="007035A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3" w:type="pct"/>
            <w:vAlign w:val="center"/>
            <w:hideMark/>
          </w:tcPr>
          <w:p w14:paraId="2FA7B1B1" w14:textId="681495FA" w:rsidR="007035AE" w:rsidRPr="007035AE" w:rsidRDefault="007035AE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Investigation - moments and equilibrium.</w:t>
            </w:r>
          </w:p>
        </w:tc>
      </w:tr>
      <w:tr w:rsidR="007035AE" w:rsidRPr="0017191C" w14:paraId="06F4A373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B8C0FDB" w14:textId="77777777" w:rsidR="007035AE" w:rsidRPr="0017191C" w:rsidRDefault="007035AE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74914BB" w14:textId="77777777" w:rsidR="007035AE" w:rsidRPr="0017191C" w:rsidRDefault="007035AE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9AD3169" w14:textId="77777777" w:rsidR="007035AE" w:rsidRPr="0017191C" w:rsidRDefault="007035A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D4CB3E7" w14:textId="77777777" w:rsidR="007035AE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744D5D10" w14:textId="311EFBF1" w:rsidR="003222C7" w:rsidRPr="0017191C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56F8196F" w14:textId="3533BFAA" w:rsidR="007035AE" w:rsidRPr="003222C7" w:rsidRDefault="007035AE" w:rsidP="007035A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quantum theory and relativity.</w:t>
            </w:r>
          </w:p>
        </w:tc>
      </w:tr>
      <w:tr w:rsidR="003222C7" w:rsidRPr="0017191C" w14:paraId="2445D6A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070835B6" w14:textId="6C99898F" w:rsidR="003222C7" w:rsidRDefault="003222C7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610134AC" w14:textId="48F1434B" w:rsidR="003222C7" w:rsidRDefault="003222C7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064E951C" w14:textId="473EA113" w:rsidR="003222C7" w:rsidRDefault="003222C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3%</w:t>
            </w:r>
          </w:p>
        </w:tc>
        <w:tc>
          <w:tcPr>
            <w:tcW w:w="518" w:type="pct"/>
            <w:vAlign w:val="center"/>
          </w:tcPr>
          <w:p w14:paraId="68D12022" w14:textId="77777777" w:rsidR="003222C7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0FBB18DC" w14:textId="2FC0E0A6" w:rsidR="003222C7" w:rsidRPr="0017191C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17B5608E" w14:textId="76095EC8" w:rsidR="003222C7" w:rsidRPr="003222C7" w:rsidRDefault="003222C7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Electromagnetism</w:t>
            </w:r>
            <w:r w:rsid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3222C7" w:rsidRPr="0017191C" w14:paraId="2A2A23B2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26482E1E" w14:textId="39CAAFA3" w:rsidR="003222C7" w:rsidRDefault="003222C7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A1DF4E3" w14:textId="1C2EC2BB" w:rsidR="003222C7" w:rsidRDefault="003222C7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2A4886F3" w14:textId="48B63DAE" w:rsidR="003222C7" w:rsidRDefault="003222C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13E27E3F" w14:textId="77777777" w:rsidR="003222C7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B6DF3FD" w14:textId="148BFE9A" w:rsidR="003222C7" w:rsidRPr="0017191C" w:rsidRDefault="003222C7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04361757" w14:textId="60860455" w:rsidR="003222C7" w:rsidRPr="003222C7" w:rsidRDefault="003222C7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Electromagnetic induction</w:t>
            </w:r>
            <w:r w:rsid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3222C7" w:rsidRPr="0017191C" w14:paraId="0A0F293C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F31AE87" w14:textId="77777777" w:rsidR="003222C7" w:rsidRPr="0017191C" w:rsidRDefault="003222C7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0015DB0" w14:textId="77777777" w:rsidR="003222C7" w:rsidRPr="0017191C" w:rsidRDefault="003222C7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F741177" w14:textId="50D7A6E9" w:rsidR="003222C7" w:rsidRDefault="00AD5659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51AF1BF4" w14:textId="77777777" w:rsidR="003222C7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2CEC49F" w14:textId="6319D43F" w:rsidR="00AD5659" w:rsidRPr="0017191C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2159B8B1" w14:textId="10611D74" w:rsidR="003222C7" w:rsidRPr="00AD5659" w:rsidRDefault="00AD5659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Projectiles and circular motion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AD5659" w:rsidRPr="0017191C" w14:paraId="4166B75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0D987D8" w14:textId="77777777" w:rsidR="00AD5659" w:rsidRPr="0017191C" w:rsidRDefault="00AD5659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43D4F98" w14:textId="77777777" w:rsidR="00AD5659" w:rsidRPr="0017191C" w:rsidRDefault="00AD5659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F236A29" w14:textId="1E46A096" w:rsidR="00AD5659" w:rsidRDefault="00AD5659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6917D33E" w14:textId="77777777" w:rsidR="00AD5659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3CAC8F1F" w14:textId="48858092" w:rsidR="00AD5659" w:rsidRPr="0017191C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3" w:type="pct"/>
            <w:vAlign w:val="center"/>
          </w:tcPr>
          <w:p w14:paraId="42FB6537" w14:textId="78B3A62E" w:rsidR="00AD5659" w:rsidRPr="00AD5659" w:rsidRDefault="00AD5659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Gravity and torque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AD5659" w:rsidRPr="0017191C" w14:paraId="393E60C4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1C953019" w14:textId="520FF060" w:rsidR="00AD5659" w:rsidRPr="0017191C" w:rsidRDefault="00AD5659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2262E33C" w14:textId="77777777" w:rsidR="00AD5659" w:rsidRPr="0017191C" w:rsidRDefault="00AD5659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6B43875" w14:textId="33FF1856" w:rsidR="00AD5659" w:rsidRDefault="007D3512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68B58E9" w14:textId="77777777" w:rsidR="00AD5659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0AE6BB2C" w14:textId="49F540A1" w:rsidR="00AD5659" w:rsidRPr="0017191C" w:rsidRDefault="00AD5659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50A73238" w14:textId="6E45C1D9" w:rsidR="00AD5659" w:rsidRPr="00AD5659" w:rsidRDefault="00AD5659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53648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 particle duality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quantum theory.</w:t>
            </w:r>
          </w:p>
        </w:tc>
      </w:tr>
      <w:tr w:rsidR="00AD5659" w:rsidRPr="0017191C" w14:paraId="72F62C8B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2913118D" w14:textId="7ADEA1E1" w:rsidR="00AD5659" w:rsidRPr="0017191C" w:rsidRDefault="00AD5659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B951999" w14:textId="77777777" w:rsidR="00AD5659" w:rsidRPr="0017191C" w:rsidRDefault="00AD5659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203F873" w14:textId="17BB3CBE" w:rsidR="00AD5659" w:rsidRDefault="007D3512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C557155" w14:textId="77777777" w:rsidR="00AD5659" w:rsidRDefault="007D3512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5EFC89" w14:textId="26484CD5" w:rsidR="007D3512" w:rsidRPr="0017191C" w:rsidRDefault="007D3512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700B0CC7" w14:textId="0A847CFA" w:rsidR="00AD5659" w:rsidRPr="00AD5659" w:rsidRDefault="007D3512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Special relativity.</w:t>
            </w:r>
          </w:p>
        </w:tc>
      </w:tr>
      <w:tr w:rsidR="003222C7" w:rsidRPr="0017191C" w14:paraId="458CCB3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22F2A5F" w14:textId="54E9BEC4" w:rsidR="003222C7" w:rsidRPr="0017191C" w:rsidRDefault="003222C7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679762D" w14:textId="20E37B7B" w:rsidR="003222C7" w:rsidRPr="0017191C" w:rsidRDefault="003222C7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CB752F8" w14:textId="62848E15" w:rsidR="003222C7" w:rsidRPr="0017191C" w:rsidRDefault="007D3512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3222C7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7858D0A" w14:textId="77777777" w:rsidR="003222C7" w:rsidRDefault="007D3512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2FF6DDE5" w14:textId="51BCDD71" w:rsidR="007D3512" w:rsidRPr="0017191C" w:rsidRDefault="007D3512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  <w:hideMark/>
          </w:tcPr>
          <w:p w14:paraId="2CAB5FF3" w14:textId="099796EC" w:rsidR="003222C7" w:rsidRPr="0017191C" w:rsidRDefault="007D3512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Standard Model</w:t>
            </w:r>
          </w:p>
        </w:tc>
      </w:tr>
      <w:tr w:rsidR="005A0E2A" w:rsidRPr="0017191C" w14:paraId="4FF27AA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8B54384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3CEBF2F3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50%</w:t>
            </w:r>
          </w:p>
        </w:tc>
        <w:tc>
          <w:tcPr>
            <w:tcW w:w="434" w:type="pct"/>
            <w:vAlign w:val="center"/>
          </w:tcPr>
          <w:p w14:paraId="42D41F81" w14:textId="79EE2009" w:rsidR="005A0E2A" w:rsidRPr="0017191C" w:rsidRDefault="007D3512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22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7D4C0820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5EC97FCA" w14:textId="0C3AC1FA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73383FBF" w14:textId="2779F12D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02DE2B88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2457FA50" w14:textId="68E09ED8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E2A97E4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2311F4F3" w14:textId="7B1F5D52" w:rsidR="005A0E2A" w:rsidRPr="0017191C" w:rsidRDefault="007D3512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28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53050D0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02EED012" w14:textId="513F1249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1EB0E216" w14:textId="4960C67F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693C54B6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2038BA1A" w14:textId="5E51C9D6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3B484C0B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F9A0F3F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3447C824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40D5E844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4A8ACC6B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  <w:bookmarkStart w:id="0" w:name="_GoBack"/>
      <w:bookmarkEnd w:id="0"/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204B7F"/>
    <w:rsid w:val="00222BC9"/>
    <w:rsid w:val="003222C7"/>
    <w:rsid w:val="003D11C3"/>
    <w:rsid w:val="005872A5"/>
    <w:rsid w:val="005A0E2A"/>
    <w:rsid w:val="007035AE"/>
    <w:rsid w:val="007D3512"/>
    <w:rsid w:val="00967719"/>
    <w:rsid w:val="00AA157F"/>
    <w:rsid w:val="00AB79EE"/>
    <w:rsid w:val="00AD565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0D86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44</TotalTime>
  <Pages>1</Pages>
  <Words>143</Words>
  <Characters>816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cp:lastPrinted>2016-01-30T03:08:00Z</cp:lastPrinted>
  <dcterms:created xsi:type="dcterms:W3CDTF">2015-10-25T02:02:00Z</dcterms:created>
  <dcterms:modified xsi:type="dcterms:W3CDTF">2016-01-30T10:03:00Z</dcterms:modified>
</cp:coreProperties>
</file>