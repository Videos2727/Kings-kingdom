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D7301F" w14:textId="77777777" w:rsidR="005872A5" w:rsidRPr="00AA157F" w:rsidRDefault="00AB79EE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7BCEAF3" wp14:editId="258E5614">
            <wp:simplePos x="0" y="0"/>
            <wp:positionH relativeFrom="column">
              <wp:posOffset>2240280</wp:posOffset>
            </wp:positionH>
            <wp:positionV relativeFrom="paragraph">
              <wp:posOffset>-346710</wp:posOffset>
            </wp:positionV>
            <wp:extent cx="784561" cy="791845"/>
            <wp:effectExtent l="0" t="0" r="3175" b="0"/>
            <wp:wrapNone/>
            <wp:docPr id="1" name="Picture 1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FE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561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57F" w:rsidRPr="00AA157F">
        <w:rPr>
          <w:rFonts w:ascii="Arial" w:hAnsi="Arial"/>
          <w:b/>
        </w:rPr>
        <w:t>12 PHYSICS</w:t>
      </w:r>
    </w:p>
    <w:p w14:paraId="1A5DE789" w14:textId="2F10857C" w:rsidR="00AA157F" w:rsidRDefault="00AE300C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ASSESSMENT OUTLINE 20</w:t>
      </w:r>
      <w:r w:rsidR="00264AD6">
        <w:rPr>
          <w:rFonts w:ascii="Arial" w:hAnsi="Arial"/>
          <w:b/>
        </w:rPr>
        <w:t>20</w:t>
      </w:r>
      <w:bookmarkStart w:id="0" w:name="_GoBack"/>
      <w:bookmarkEnd w:id="0"/>
      <w:r w:rsidR="005A0E2A">
        <w:rPr>
          <w:rFonts w:ascii="Arial" w:hAnsi="Arial"/>
          <w:b/>
        </w:rPr>
        <w:t xml:space="preserve"> </w:t>
      </w:r>
    </w:p>
    <w:p w14:paraId="1F88372E" w14:textId="77777777" w:rsidR="00AA157F" w:rsidRPr="00AA157F" w:rsidRDefault="00AA157F" w:rsidP="00AA157F">
      <w:pPr>
        <w:jc w:val="center"/>
        <w:rPr>
          <w:rFonts w:ascii="Arial" w:hAnsi="Arial"/>
          <w:b/>
        </w:rPr>
      </w:pPr>
    </w:p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1414"/>
        <w:gridCol w:w="1388"/>
        <w:gridCol w:w="1657"/>
        <w:gridCol w:w="9959"/>
      </w:tblGrid>
      <w:tr w:rsidR="00037A33" w:rsidRPr="0017191C" w14:paraId="11DCB83A" w14:textId="77777777" w:rsidTr="00037A33">
        <w:trPr>
          <w:trHeight w:val="529"/>
        </w:trPr>
        <w:tc>
          <w:tcPr>
            <w:tcW w:w="493" w:type="pct"/>
            <w:tcBorders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47B9B355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</w:p>
        </w:tc>
        <w:tc>
          <w:tcPr>
            <w:tcW w:w="44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3A2192A1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type weighting </w:t>
            </w:r>
          </w:p>
        </w:tc>
        <w:tc>
          <w:tcPr>
            <w:tcW w:w="4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350300A8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</w:p>
          <w:p w14:paraId="4F3D028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task </w:t>
            </w:r>
          </w:p>
          <w:p w14:paraId="7296B22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51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A3E974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</w:t>
            </w:r>
          </w:p>
        </w:tc>
        <w:tc>
          <w:tcPr>
            <w:tcW w:w="3113" w:type="pct"/>
            <w:tcBorders>
              <w:lef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6E3F6A45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081EDD" w:rsidRPr="0017191C" w14:paraId="48994745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2928B2C6" w14:textId="77777777" w:rsidR="00081EDD" w:rsidRDefault="00081EDD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Science </w:t>
            </w:r>
          </w:p>
          <w:p w14:paraId="6FDF9F81" w14:textId="195F13F9" w:rsidR="00081EDD" w:rsidRDefault="00081EDD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inquiry</w:t>
            </w:r>
          </w:p>
        </w:tc>
        <w:tc>
          <w:tcPr>
            <w:tcW w:w="442" w:type="pct"/>
            <w:vMerge w:val="restart"/>
            <w:vAlign w:val="center"/>
          </w:tcPr>
          <w:p w14:paraId="70F6F97E" w14:textId="6BDE8636" w:rsidR="00081EDD" w:rsidRDefault="00081EDD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20%</w:t>
            </w:r>
          </w:p>
        </w:tc>
        <w:tc>
          <w:tcPr>
            <w:tcW w:w="434" w:type="pct"/>
            <w:vAlign w:val="center"/>
          </w:tcPr>
          <w:p w14:paraId="4DCE4AB0" w14:textId="1F23ECBA" w:rsidR="00081EDD" w:rsidRDefault="00081EDD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403D54D1" w14:textId="685C88A1" w:rsidR="00081EDD" w:rsidRDefault="00081EDD" w:rsidP="0061251F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7E141BC6" w14:textId="31D4D299" w:rsidR="00081EDD" w:rsidRDefault="00081EDD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5</w:t>
            </w:r>
          </w:p>
        </w:tc>
        <w:tc>
          <w:tcPr>
            <w:tcW w:w="3113" w:type="pct"/>
            <w:vAlign w:val="center"/>
          </w:tcPr>
          <w:p w14:paraId="647A72F7" w14:textId="3093FC1C" w:rsidR="00081EDD" w:rsidRDefault="00081EDD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Experiment - circular motion</w:t>
            </w:r>
          </w:p>
        </w:tc>
      </w:tr>
      <w:tr w:rsidR="00081EDD" w:rsidRPr="0017191C" w14:paraId="207CD912" w14:textId="77777777" w:rsidTr="009656AC">
        <w:trPr>
          <w:trHeight w:val="529"/>
        </w:trPr>
        <w:tc>
          <w:tcPr>
            <w:tcW w:w="493" w:type="pct"/>
            <w:vMerge/>
            <w:vAlign w:val="center"/>
          </w:tcPr>
          <w:p w14:paraId="1D0F4183" w14:textId="77777777" w:rsidR="00081EDD" w:rsidRPr="0017191C" w:rsidRDefault="00081EDD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6D5103BF" w14:textId="77777777" w:rsidR="00081EDD" w:rsidRPr="0017191C" w:rsidRDefault="00081EDD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5809A953" w14:textId="2ACD1A98" w:rsidR="00081EDD" w:rsidRPr="0017191C" w:rsidRDefault="00081EDD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19820905" w14:textId="7EB2BDFF" w:rsidR="00081EDD" w:rsidRDefault="00081EDD" w:rsidP="0061251F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1041ED88" w14:textId="63956B22" w:rsidR="00081EDD" w:rsidRPr="0017191C" w:rsidRDefault="00081EDD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7</w:t>
            </w:r>
          </w:p>
        </w:tc>
        <w:tc>
          <w:tcPr>
            <w:tcW w:w="3113" w:type="pct"/>
            <w:vAlign w:val="center"/>
          </w:tcPr>
          <w:p w14:paraId="4C422471" w14:textId="2D08314B" w:rsidR="00081EDD" w:rsidRPr="0017191C" w:rsidRDefault="00081EDD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Evaluation and analysis - </w:t>
            </w:r>
            <w:r w:rsidR="00D87EC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gravitation</w:t>
            </w:r>
          </w:p>
        </w:tc>
      </w:tr>
      <w:tr w:rsidR="00081EDD" w:rsidRPr="0017191C" w14:paraId="1B7DC3A4" w14:textId="77777777" w:rsidTr="009656AC">
        <w:trPr>
          <w:trHeight w:val="529"/>
        </w:trPr>
        <w:tc>
          <w:tcPr>
            <w:tcW w:w="493" w:type="pct"/>
            <w:vMerge/>
            <w:vAlign w:val="center"/>
          </w:tcPr>
          <w:p w14:paraId="70A04F18" w14:textId="77777777" w:rsidR="00081EDD" w:rsidRPr="0017191C" w:rsidRDefault="00081EDD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51073777" w14:textId="77777777" w:rsidR="00081EDD" w:rsidRPr="0017191C" w:rsidRDefault="00081EDD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1CE7B1DD" w14:textId="1F858B9B" w:rsidR="00081EDD" w:rsidRPr="0017191C" w:rsidRDefault="00081EDD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614979BF" w14:textId="2EA58675" w:rsidR="00081EDD" w:rsidRDefault="0074436D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</w:t>
            </w:r>
            <w:r w:rsidR="00081EDD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1A5163A3" w14:textId="4285F4D1" w:rsidR="00081EDD" w:rsidRPr="0017191C" w:rsidRDefault="00081EDD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74436D">
              <w:rPr>
                <w:rFonts w:asciiTheme="minorHAnsi" w:hAnsiTheme="minorHAnsi" w:cs="Arial"/>
                <w:sz w:val="20"/>
                <w:szCs w:val="20"/>
              </w:rPr>
              <w:t>2</w:t>
            </w:r>
          </w:p>
        </w:tc>
        <w:tc>
          <w:tcPr>
            <w:tcW w:w="3113" w:type="pct"/>
            <w:vAlign w:val="center"/>
          </w:tcPr>
          <w:p w14:paraId="3F68331D" w14:textId="68041BFE" w:rsidR="00081EDD" w:rsidRPr="007035AE" w:rsidRDefault="00081EDD" w:rsidP="00AA157F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 - line spectra</w:t>
            </w:r>
          </w:p>
        </w:tc>
      </w:tr>
      <w:tr w:rsidR="00081EDD" w:rsidRPr="0017191C" w14:paraId="2389B6EA" w14:textId="77777777" w:rsidTr="009656AC">
        <w:trPr>
          <w:trHeight w:val="529"/>
        </w:trPr>
        <w:tc>
          <w:tcPr>
            <w:tcW w:w="493" w:type="pct"/>
            <w:vMerge/>
            <w:vAlign w:val="center"/>
          </w:tcPr>
          <w:p w14:paraId="44432A69" w14:textId="77777777" w:rsidR="00081EDD" w:rsidRPr="0017191C" w:rsidRDefault="00081EDD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5FBEE64B" w14:textId="77777777" w:rsidR="00081EDD" w:rsidRPr="0017191C" w:rsidRDefault="00081EDD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995B785" w14:textId="3C2E9A65" w:rsidR="00081EDD" w:rsidRDefault="00081EDD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4CEF4C94" w14:textId="77777777" w:rsidR="00081EDD" w:rsidRDefault="0074436D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3FAE2EDA" w14:textId="2CAF4555" w:rsidR="0074436D" w:rsidRDefault="0074436D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3</w:t>
            </w:r>
          </w:p>
        </w:tc>
        <w:tc>
          <w:tcPr>
            <w:tcW w:w="3113" w:type="pct"/>
            <w:vAlign w:val="center"/>
          </w:tcPr>
          <w:p w14:paraId="18482A41" w14:textId="00B2DE35" w:rsidR="00081EDD" w:rsidRDefault="0074436D" w:rsidP="00AA157F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Investigation - blackbody radiation</w:t>
            </w:r>
          </w:p>
        </w:tc>
      </w:tr>
      <w:tr w:rsidR="0061251F" w:rsidRPr="0017191C" w14:paraId="58749199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6F3D2B78" w14:textId="77777777" w:rsidR="0061251F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Test</w:t>
            </w:r>
          </w:p>
        </w:tc>
        <w:tc>
          <w:tcPr>
            <w:tcW w:w="442" w:type="pct"/>
            <w:vMerge w:val="restart"/>
            <w:vAlign w:val="center"/>
          </w:tcPr>
          <w:p w14:paraId="18B98897" w14:textId="77777777" w:rsidR="0061251F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30%</w:t>
            </w:r>
          </w:p>
        </w:tc>
        <w:tc>
          <w:tcPr>
            <w:tcW w:w="434" w:type="pct"/>
            <w:vAlign w:val="center"/>
          </w:tcPr>
          <w:p w14:paraId="20B9D536" w14:textId="173B2F3C" w:rsidR="0061251F" w:rsidRDefault="00D87EC1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61251F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65BF6C79" w14:textId="740810D3" w:rsidR="0061251F" w:rsidRDefault="00CE2E0C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57708050" w14:textId="18FE4DAB" w:rsidR="0061251F" w:rsidRPr="0017191C" w:rsidRDefault="0061251F" w:rsidP="00CE2E0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CE2E0C">
              <w:rPr>
                <w:rFonts w:asciiTheme="minorHAnsi" w:hAnsiTheme="minorHAnsi" w:cs="Arial"/>
                <w:sz w:val="20"/>
                <w:szCs w:val="20"/>
              </w:rPr>
              <w:t>6</w:t>
            </w:r>
          </w:p>
        </w:tc>
        <w:tc>
          <w:tcPr>
            <w:tcW w:w="3113" w:type="pct"/>
            <w:vAlign w:val="center"/>
          </w:tcPr>
          <w:p w14:paraId="11F75495" w14:textId="6FF64CB3" w:rsidR="0061251F" w:rsidRPr="003222C7" w:rsidRDefault="0061251F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AD565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Projectile motion</w:t>
            </w:r>
            <w:r w:rsidR="00D87EC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and circular motion</w:t>
            </w:r>
          </w:p>
        </w:tc>
      </w:tr>
      <w:tr w:rsidR="0061251F" w:rsidRPr="0017191C" w14:paraId="1640E9DD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0B0280A3" w14:textId="77777777" w:rsidR="0061251F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7A0DAFD3" w14:textId="77777777" w:rsidR="0061251F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7A1F1DD8" w14:textId="293E9C0E" w:rsidR="0061251F" w:rsidRDefault="00D87EC1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61251F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33FD26DA" w14:textId="7CCAF9E2" w:rsidR="0061251F" w:rsidRDefault="00CE2E0C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615F018" w14:textId="4CB295FA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74436D">
              <w:rPr>
                <w:rFonts w:asciiTheme="minorHAnsi" w:hAnsiTheme="minorHAnsi" w:cs="Arial"/>
                <w:sz w:val="20"/>
                <w:szCs w:val="20"/>
              </w:rPr>
              <w:t>3</w:t>
            </w:r>
          </w:p>
        </w:tc>
        <w:tc>
          <w:tcPr>
            <w:tcW w:w="3113" w:type="pct"/>
            <w:vAlign w:val="center"/>
          </w:tcPr>
          <w:p w14:paraId="02A8869D" w14:textId="5EDA8F3B" w:rsidR="0061251F" w:rsidRPr="003222C7" w:rsidRDefault="00D87EC1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</w:t>
            </w:r>
            <w:r w:rsidR="0074436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ravitation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and equilibrium</w:t>
            </w:r>
          </w:p>
        </w:tc>
      </w:tr>
      <w:tr w:rsidR="0061251F" w:rsidRPr="0017191C" w14:paraId="72A4E127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7274FAE4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0CC9FCBC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BF16E2C" w14:textId="0B5A3E3D" w:rsidR="0061251F" w:rsidRDefault="0074436D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61251F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57DEE78B" w14:textId="25E0F9D9" w:rsidR="0061251F" w:rsidRDefault="0074436D" w:rsidP="0061251F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</w:t>
            </w:r>
            <w:r w:rsidR="0061251F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27A95D6" w14:textId="50E0983F" w:rsidR="0061251F" w:rsidRPr="0017191C" w:rsidRDefault="0061251F" w:rsidP="00CE2E0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74436D">
              <w:rPr>
                <w:rFonts w:asciiTheme="minorHAnsi" w:hAnsiTheme="minorHAnsi" w:cs="Arial"/>
                <w:sz w:val="20"/>
                <w:szCs w:val="20"/>
              </w:rPr>
              <w:t>10</w:t>
            </w:r>
          </w:p>
        </w:tc>
        <w:tc>
          <w:tcPr>
            <w:tcW w:w="3113" w:type="pct"/>
            <w:vAlign w:val="center"/>
          </w:tcPr>
          <w:p w14:paraId="23D30CF5" w14:textId="5790563D" w:rsidR="0061251F" w:rsidRPr="00AD5659" w:rsidRDefault="0074436D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Electromagnetism</w:t>
            </w:r>
          </w:p>
        </w:tc>
      </w:tr>
      <w:tr w:rsidR="0061251F" w:rsidRPr="0017191C" w14:paraId="7DCD68EE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3A5E8051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566D73AC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FFB7BEE" w14:textId="77777777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DCE2943" w14:textId="77777777" w:rsidR="0061251F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5911B3F9" w14:textId="7CED5AE2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EE3FC6">
              <w:rPr>
                <w:rFonts w:asciiTheme="minorHAnsi" w:hAnsiTheme="minorHAnsi" w:cs="Arial"/>
                <w:sz w:val="20"/>
                <w:szCs w:val="20"/>
              </w:rPr>
              <w:t>8</w:t>
            </w:r>
          </w:p>
        </w:tc>
        <w:tc>
          <w:tcPr>
            <w:tcW w:w="3113" w:type="pct"/>
            <w:vAlign w:val="center"/>
          </w:tcPr>
          <w:p w14:paraId="17323FFC" w14:textId="574948D0" w:rsidR="0061251F" w:rsidRPr="00AD5659" w:rsidRDefault="0074436D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Electromagnetic induction</w:t>
            </w:r>
          </w:p>
        </w:tc>
      </w:tr>
      <w:tr w:rsidR="0061251F" w:rsidRPr="0017191C" w14:paraId="25261881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C3F701E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38BCF9E7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4CBE5F0" w14:textId="77777777" w:rsidR="0061251F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5D410BEA" w14:textId="77777777" w:rsidR="0061251F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23730725" w14:textId="77777777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3</w:t>
            </w:r>
          </w:p>
        </w:tc>
        <w:tc>
          <w:tcPr>
            <w:tcW w:w="3113" w:type="pct"/>
            <w:vAlign w:val="center"/>
          </w:tcPr>
          <w:p w14:paraId="0EE5E8F1" w14:textId="317B278F" w:rsidR="0061251F" w:rsidRPr="00AD5659" w:rsidRDefault="0074436D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Atomic Physics</w:t>
            </w:r>
          </w:p>
        </w:tc>
      </w:tr>
      <w:tr w:rsidR="0061251F" w:rsidRPr="0017191C" w14:paraId="4027F9B9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186D41F" w14:textId="77777777" w:rsidR="0061251F" w:rsidRPr="0017191C" w:rsidRDefault="0061251F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2" w:type="pct"/>
            <w:vMerge/>
            <w:vAlign w:val="center"/>
          </w:tcPr>
          <w:p w14:paraId="6C847922" w14:textId="77777777" w:rsidR="0061251F" w:rsidRPr="0017191C" w:rsidRDefault="0061251F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127FF52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667AAAE7" w14:textId="77777777" w:rsidR="0061251F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0AFB5004" w14:textId="67EC5190" w:rsidR="0061251F" w:rsidRPr="0017191C" w:rsidRDefault="0061251F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EE3FC6">
              <w:rPr>
                <w:rFonts w:asciiTheme="minorHAnsi" w:hAnsiTheme="minorHAnsi" w:cs="Arial"/>
                <w:sz w:val="20"/>
                <w:szCs w:val="20"/>
              </w:rPr>
              <w:t>9</w:t>
            </w:r>
          </w:p>
        </w:tc>
        <w:tc>
          <w:tcPr>
            <w:tcW w:w="3113" w:type="pct"/>
            <w:vAlign w:val="center"/>
            <w:hideMark/>
          </w:tcPr>
          <w:p w14:paraId="663952BD" w14:textId="5CA9642D" w:rsidR="0061251F" w:rsidRPr="0017191C" w:rsidRDefault="0074436D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Modern Physics</w:t>
            </w:r>
          </w:p>
        </w:tc>
      </w:tr>
      <w:tr w:rsidR="0061251F" w:rsidRPr="0017191C" w14:paraId="4DEAF199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58A3F89C" w14:textId="77777777" w:rsidR="0061251F" w:rsidRPr="0017191C" w:rsidRDefault="0061251F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442" w:type="pct"/>
            <w:vMerge w:val="restart"/>
            <w:vAlign w:val="center"/>
          </w:tcPr>
          <w:p w14:paraId="258560AD" w14:textId="77777777" w:rsidR="0061251F" w:rsidRPr="0017191C" w:rsidRDefault="0061251F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50%</w:t>
            </w:r>
          </w:p>
        </w:tc>
        <w:tc>
          <w:tcPr>
            <w:tcW w:w="434" w:type="pct"/>
            <w:vAlign w:val="center"/>
          </w:tcPr>
          <w:p w14:paraId="08DA84D3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22%</w:t>
            </w:r>
          </w:p>
        </w:tc>
        <w:tc>
          <w:tcPr>
            <w:tcW w:w="518" w:type="pct"/>
            <w:vAlign w:val="center"/>
          </w:tcPr>
          <w:p w14:paraId="42263A11" w14:textId="77777777" w:rsidR="0061251F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4F8E667B" w14:textId="508F9815" w:rsidR="0061251F" w:rsidRPr="0017191C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EE3FC6">
              <w:rPr>
                <w:rFonts w:asciiTheme="minorHAnsi" w:hAnsiTheme="minorHAnsi" w:cs="Arial"/>
                <w:sz w:val="20"/>
                <w:szCs w:val="20"/>
              </w:rPr>
              <w:t>3-4</w:t>
            </w:r>
          </w:p>
        </w:tc>
        <w:tc>
          <w:tcPr>
            <w:tcW w:w="3113" w:type="pct"/>
            <w:vAlign w:val="center"/>
            <w:hideMark/>
          </w:tcPr>
          <w:p w14:paraId="24FE6164" w14:textId="6974FA45" w:rsidR="0061251F" w:rsidRPr="0017191C" w:rsidRDefault="0061251F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Semester 1 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</w:t>
            </w:r>
            <w:r w:rsidRPr="00AD378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</w:p>
        </w:tc>
      </w:tr>
      <w:tr w:rsidR="0061251F" w:rsidRPr="0017191C" w14:paraId="66346762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943643B" w14:textId="77777777" w:rsidR="0061251F" w:rsidRPr="0017191C" w:rsidRDefault="0061251F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3969099F" w14:textId="77777777" w:rsidR="0061251F" w:rsidRPr="0017191C" w:rsidRDefault="0061251F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0DA2D89B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28%</w:t>
            </w:r>
          </w:p>
        </w:tc>
        <w:tc>
          <w:tcPr>
            <w:tcW w:w="518" w:type="pct"/>
            <w:vAlign w:val="center"/>
          </w:tcPr>
          <w:p w14:paraId="3B5C5C7E" w14:textId="77777777" w:rsidR="0061251F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15531BA" w14:textId="77777777" w:rsidR="0061251F" w:rsidRPr="0017191C" w:rsidRDefault="0061251F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10 </w:t>
            </w:r>
          </w:p>
        </w:tc>
        <w:tc>
          <w:tcPr>
            <w:tcW w:w="3113" w:type="pct"/>
            <w:vAlign w:val="center"/>
          </w:tcPr>
          <w:p w14:paraId="1C619240" w14:textId="47B226CC" w:rsidR="0061251F" w:rsidRPr="0017191C" w:rsidRDefault="0061251F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Semester 2 E</w:t>
            </w: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</w:p>
        </w:tc>
      </w:tr>
      <w:tr w:rsidR="0061251F" w:rsidRPr="0017191C" w14:paraId="1F9754F2" w14:textId="77777777" w:rsidTr="00037A33">
        <w:trPr>
          <w:trHeight w:val="529"/>
        </w:trPr>
        <w:tc>
          <w:tcPr>
            <w:tcW w:w="493" w:type="pct"/>
            <w:shd w:val="clear" w:color="auto" w:fill="E5DFEC" w:themeFill="accent4" w:themeFillTint="33"/>
            <w:vAlign w:val="center"/>
          </w:tcPr>
          <w:p w14:paraId="036EF50B" w14:textId="77777777" w:rsidR="0061251F" w:rsidRPr="0017191C" w:rsidRDefault="0061251F" w:rsidP="005A0E2A">
            <w:pPr>
              <w:ind w:left="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442" w:type="pct"/>
            <w:shd w:val="clear" w:color="auto" w:fill="E5DFEC" w:themeFill="accent4" w:themeFillTint="33"/>
            <w:vAlign w:val="center"/>
          </w:tcPr>
          <w:p w14:paraId="52BB63B0" w14:textId="77777777" w:rsidR="0061251F" w:rsidRPr="0017191C" w:rsidRDefault="0061251F" w:rsidP="005A0E2A">
            <w:pPr>
              <w:ind w:left="9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100%</w:t>
            </w:r>
          </w:p>
        </w:tc>
        <w:tc>
          <w:tcPr>
            <w:tcW w:w="434" w:type="pct"/>
            <w:shd w:val="clear" w:color="auto" w:fill="E5DFEC" w:themeFill="accent4" w:themeFillTint="33"/>
            <w:vAlign w:val="center"/>
          </w:tcPr>
          <w:p w14:paraId="79EC35B8" w14:textId="77777777" w:rsidR="0061251F" w:rsidRPr="0017191C" w:rsidRDefault="0061251F" w:rsidP="005A0E2A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18" w:type="pct"/>
            <w:shd w:val="clear" w:color="auto" w:fill="E5DFEC" w:themeFill="accent4" w:themeFillTint="33"/>
          </w:tcPr>
          <w:p w14:paraId="75D5CB6D" w14:textId="77777777" w:rsidR="0061251F" w:rsidRPr="0017191C" w:rsidRDefault="0061251F" w:rsidP="005A0E2A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113" w:type="pct"/>
            <w:shd w:val="clear" w:color="auto" w:fill="E5DFEC" w:themeFill="accent4" w:themeFillTint="33"/>
            <w:vAlign w:val="center"/>
          </w:tcPr>
          <w:p w14:paraId="25EA10E8" w14:textId="77777777" w:rsidR="0061251F" w:rsidRPr="0017191C" w:rsidRDefault="0061251F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0BA29864" w14:textId="77777777" w:rsidR="00AA157F" w:rsidRPr="00AB79EE" w:rsidRDefault="00AA157F" w:rsidP="00AB79EE">
      <w:pPr>
        <w:rPr>
          <w:rFonts w:ascii="Arial" w:hAnsi="Arial"/>
          <w:sz w:val="20"/>
          <w:szCs w:val="20"/>
        </w:rPr>
      </w:pPr>
    </w:p>
    <w:sectPr w:rsidR="00AA157F" w:rsidRPr="00AB79EE" w:rsidSect="00081EDD">
      <w:pgSz w:w="16820" w:h="11900" w:orient="landscape"/>
      <w:pgMar w:top="680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7F"/>
    <w:rsid w:val="00037A33"/>
    <w:rsid w:val="000474AF"/>
    <w:rsid w:val="00081EDD"/>
    <w:rsid w:val="001F6970"/>
    <w:rsid w:val="00204B7F"/>
    <w:rsid w:val="00222BC9"/>
    <w:rsid w:val="00264AD6"/>
    <w:rsid w:val="003222C7"/>
    <w:rsid w:val="003D11C3"/>
    <w:rsid w:val="005872A5"/>
    <w:rsid w:val="005A0E2A"/>
    <w:rsid w:val="0061251F"/>
    <w:rsid w:val="006659FB"/>
    <w:rsid w:val="007035AE"/>
    <w:rsid w:val="0074436D"/>
    <w:rsid w:val="007D3512"/>
    <w:rsid w:val="007D45EE"/>
    <w:rsid w:val="009656AC"/>
    <w:rsid w:val="00967719"/>
    <w:rsid w:val="00AA157F"/>
    <w:rsid w:val="00AB79EE"/>
    <w:rsid w:val="00AD5659"/>
    <w:rsid w:val="00AE300C"/>
    <w:rsid w:val="00BF67FC"/>
    <w:rsid w:val="00CE2E0C"/>
    <w:rsid w:val="00D05529"/>
    <w:rsid w:val="00D87EC1"/>
    <w:rsid w:val="00DA5783"/>
    <w:rsid w:val="00EE3FC6"/>
    <w:rsid w:val="00F2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5DB2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4AD6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AD6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3</cp:revision>
  <cp:lastPrinted>2019-10-28T11:07:00Z</cp:lastPrinted>
  <dcterms:created xsi:type="dcterms:W3CDTF">2019-10-28T11:07:00Z</dcterms:created>
  <dcterms:modified xsi:type="dcterms:W3CDTF">2019-10-28T11:07:00Z</dcterms:modified>
</cp:coreProperties>
</file>