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7301F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7BCEAF3" wp14:editId="258E5614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57F" w:rsidRPr="00AA157F">
        <w:rPr>
          <w:rFonts w:ascii="Arial" w:hAnsi="Arial"/>
          <w:b/>
        </w:rPr>
        <w:t>12 PHYSICS</w:t>
      </w:r>
    </w:p>
    <w:p w14:paraId="1A5DE789" w14:textId="77777777" w:rsidR="00AA157F" w:rsidRDefault="00F24CC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2017</w:t>
      </w:r>
      <w:r w:rsidR="005A0E2A">
        <w:rPr>
          <w:rFonts w:ascii="Arial" w:hAnsi="Arial"/>
          <w:b/>
        </w:rPr>
        <w:t xml:space="preserve"> </w:t>
      </w:r>
    </w:p>
    <w:p w14:paraId="1F88372E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037A33" w:rsidRPr="0017191C" w14:paraId="11DCB83A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7B9B35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A2192A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50300A8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4F3D028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7296B22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A3E97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6E3F6A4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7D45EE" w:rsidRPr="0017191C" w14:paraId="4899474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2928B2C6" w14:textId="77777777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6FDF9F81" w14:textId="195F13F9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70F6F97E" w14:textId="6BDE8636" w:rsidR="007D45EE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20%</w:t>
            </w:r>
          </w:p>
        </w:tc>
        <w:tc>
          <w:tcPr>
            <w:tcW w:w="434" w:type="pct"/>
            <w:vAlign w:val="center"/>
          </w:tcPr>
          <w:p w14:paraId="4DCE4AB0" w14:textId="1F23ECBA" w:rsidR="007D45EE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03D54D1" w14:textId="685C88A1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7E141BC6" w14:textId="31D4D299" w:rsidR="007D45EE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647A72F7" w14:textId="6A7552E0" w:rsidR="007D45EE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Investigation - circular motion.</w:t>
            </w:r>
          </w:p>
        </w:tc>
      </w:tr>
      <w:tr w:rsidR="007D45EE" w:rsidRPr="0017191C" w14:paraId="719C87B6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4D76B02" w14:textId="350F5B27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7310C4F" w14:textId="0386F7D6" w:rsidR="007D45EE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FB211B5" w14:textId="0E143506" w:rsidR="007D45EE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42D0B1" w14:textId="30AA11DC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41D2D1C2" w14:textId="3A0EDA57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</w:t>
            </w:r>
          </w:p>
        </w:tc>
        <w:tc>
          <w:tcPr>
            <w:tcW w:w="3113" w:type="pct"/>
            <w:vAlign w:val="center"/>
          </w:tcPr>
          <w:p w14:paraId="4FC5C828" w14:textId="7E833F52" w:rsidR="007D45EE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Investigation - moments and equilibrium.</w:t>
            </w:r>
          </w:p>
        </w:tc>
      </w:tr>
      <w:tr w:rsidR="007D45EE" w:rsidRPr="0017191C" w14:paraId="207CD912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1D0F4183" w14:textId="77777777" w:rsidR="007D45EE" w:rsidRPr="0017191C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D5103BF" w14:textId="77777777" w:rsidR="007D45EE" w:rsidRPr="0017191C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5809A953" w14:textId="2ACD1A98" w:rsidR="007D45EE" w:rsidRPr="0017191C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9820905" w14:textId="7EB2BDFF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041ED88" w14:textId="076C26B9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4C422471" w14:textId="2F5D294E" w:rsidR="007D45EE" w:rsidRPr="0017191C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– measuring the magnetic field strength of the Earth, force on a wire.</w:t>
            </w:r>
          </w:p>
        </w:tc>
      </w:tr>
      <w:tr w:rsidR="007D45EE" w:rsidRPr="0017191C" w14:paraId="1B7DC3A4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70A04F18" w14:textId="77777777" w:rsidR="007D45EE" w:rsidRPr="0017191C" w:rsidRDefault="007D45EE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1073777" w14:textId="77777777" w:rsidR="007D45EE" w:rsidRPr="0017191C" w:rsidRDefault="007D45EE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1CE7B1DD" w14:textId="1F858B9B" w:rsidR="007D45EE" w:rsidRPr="0017191C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14979BF" w14:textId="77777777" w:rsidR="007D45EE" w:rsidRDefault="007D45EE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A5163A3" w14:textId="5AD07651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3F68331D" w14:textId="0A57EAC7" w:rsidR="007D45EE" w:rsidRPr="007035AE" w:rsidRDefault="007D45EE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quantum theory and relativity.</w:t>
            </w:r>
          </w:p>
        </w:tc>
      </w:tr>
      <w:tr w:rsidR="0061251F" w:rsidRPr="0017191C" w14:paraId="58749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6F3D2B78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18B98897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20B9D536" w14:textId="32EA68B3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65BF6C79" w14:textId="740810D3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57708050" w14:textId="18FE4DAB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11F75495" w14:textId="5B42E16C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Projectiles and circular motion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1640E9D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0B0280A3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A0DAFD3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A1F1DD8" w14:textId="2FDFB3B0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33FD26DA" w14:textId="7CCAF9E2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615F018" w14:textId="3091DDE6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1</w:t>
            </w:r>
            <w:bookmarkStart w:id="0" w:name="_GoBack"/>
            <w:bookmarkEnd w:id="0"/>
          </w:p>
        </w:tc>
        <w:tc>
          <w:tcPr>
            <w:tcW w:w="3113" w:type="pct"/>
            <w:vAlign w:val="center"/>
          </w:tcPr>
          <w:p w14:paraId="02A8869D" w14:textId="4CCD35F3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Gravity and torque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0EB28A6C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535878E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4245BC5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1E13A1C" w14:textId="05C31AE0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3%</w:t>
            </w:r>
          </w:p>
        </w:tc>
        <w:tc>
          <w:tcPr>
            <w:tcW w:w="518" w:type="pct"/>
            <w:vAlign w:val="center"/>
          </w:tcPr>
          <w:p w14:paraId="28EAC5EA" w14:textId="0DD816FB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79F24CD9" w14:textId="45F51267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7</w:t>
            </w:r>
          </w:p>
        </w:tc>
        <w:tc>
          <w:tcPr>
            <w:tcW w:w="3113" w:type="pct"/>
            <w:vAlign w:val="center"/>
          </w:tcPr>
          <w:p w14:paraId="5F7B0D1A" w14:textId="030C3411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Electromagnetism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72A4E127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274FAE4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CC9FCB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BF16E2C" w14:textId="36F10879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57DEE78B" w14:textId="6FB4CA7C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27A95D6" w14:textId="06C86659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</w:tc>
        <w:tc>
          <w:tcPr>
            <w:tcW w:w="3113" w:type="pct"/>
            <w:vAlign w:val="center"/>
          </w:tcPr>
          <w:p w14:paraId="23D30CF5" w14:textId="5CF7B294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Electromagnetic induction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7DCD68EE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A5E8051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66D73A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FFB7BEE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CE2943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5911B3F9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17323FFC" w14:textId="77777777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53648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 particle duality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quantum theory.</w:t>
            </w:r>
          </w:p>
        </w:tc>
      </w:tr>
      <w:tr w:rsidR="0061251F" w:rsidRPr="0017191C" w14:paraId="2526188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C3F701E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8BCF9E7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4CBE5F0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D410BEA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23730725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0EE5E8F1" w14:textId="77777777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Special relativity.</w:t>
            </w:r>
          </w:p>
        </w:tc>
      </w:tr>
      <w:tr w:rsidR="0061251F" w:rsidRPr="0017191C" w14:paraId="4027F9B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186D41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C847922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127FF52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67AAAE7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0AFB5004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  <w:hideMark/>
          </w:tcPr>
          <w:p w14:paraId="663952BD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Standard Model</w:t>
            </w:r>
          </w:p>
        </w:tc>
      </w:tr>
      <w:tr w:rsidR="0061251F" w:rsidRPr="0017191C" w14:paraId="4DEAF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8A3F89C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58560AD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50%</w:t>
            </w:r>
          </w:p>
        </w:tc>
        <w:tc>
          <w:tcPr>
            <w:tcW w:w="434" w:type="pct"/>
            <w:vAlign w:val="center"/>
          </w:tcPr>
          <w:p w14:paraId="08DA84D3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22%</w:t>
            </w:r>
          </w:p>
        </w:tc>
        <w:tc>
          <w:tcPr>
            <w:tcW w:w="518" w:type="pct"/>
            <w:vAlign w:val="center"/>
          </w:tcPr>
          <w:p w14:paraId="42263A11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4F8E667B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24FE6164" w14:textId="77777777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66346762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943643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969099F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0DA2D89B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28%</w:t>
            </w:r>
          </w:p>
        </w:tc>
        <w:tc>
          <w:tcPr>
            <w:tcW w:w="518" w:type="pct"/>
            <w:vAlign w:val="center"/>
          </w:tcPr>
          <w:p w14:paraId="3B5C5C7E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5531BA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1C619240" w14:textId="77777777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1F9754F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036EF50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52BB63B0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79EC35B8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75D5CB6D" w14:textId="77777777" w:rsidR="0061251F" w:rsidRPr="0017191C" w:rsidRDefault="0061251F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25EA10E8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BA29864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0474AF"/>
    <w:rsid w:val="00204B7F"/>
    <w:rsid w:val="00222BC9"/>
    <w:rsid w:val="003222C7"/>
    <w:rsid w:val="003D11C3"/>
    <w:rsid w:val="005872A5"/>
    <w:rsid w:val="005A0E2A"/>
    <w:rsid w:val="0061251F"/>
    <w:rsid w:val="007035AE"/>
    <w:rsid w:val="007D3512"/>
    <w:rsid w:val="007D45EE"/>
    <w:rsid w:val="009656AC"/>
    <w:rsid w:val="00967719"/>
    <w:rsid w:val="00AA157F"/>
    <w:rsid w:val="00AB79EE"/>
    <w:rsid w:val="00AD5659"/>
    <w:rsid w:val="00BF67FC"/>
    <w:rsid w:val="00CE2E0C"/>
    <w:rsid w:val="00DA5783"/>
    <w:rsid w:val="00F2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345DB2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21</TotalTime>
  <Pages>1</Pages>
  <Words>138</Words>
  <Characters>821</Characters>
  <Application>Microsoft Macintosh Word</Application>
  <DocSecurity>0</DocSecurity>
  <Lines>136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cp:lastPrinted>2016-01-30T03:08:00Z</cp:lastPrinted>
  <dcterms:created xsi:type="dcterms:W3CDTF">2016-10-17T11:28:00Z</dcterms:created>
  <dcterms:modified xsi:type="dcterms:W3CDTF">2016-10-22T12:44:00Z</dcterms:modified>
</cp:coreProperties>
</file>