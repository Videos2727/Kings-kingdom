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9195B4" w14:textId="77777777" w:rsidR="005872A5" w:rsidRPr="00D40342" w:rsidRDefault="00D40342" w:rsidP="00D40342">
      <w:pPr>
        <w:jc w:val="center"/>
        <w:rPr>
          <w:rFonts w:ascii="Arial" w:hAnsi="Arial"/>
          <w:b/>
        </w:rPr>
      </w:pPr>
      <w:r w:rsidRPr="00D40342">
        <w:rPr>
          <w:rFonts w:ascii="Arial" w:hAnsi="Arial"/>
          <w:b/>
        </w:rPr>
        <w:t>Relative Velocities</w:t>
      </w:r>
    </w:p>
    <w:p w14:paraId="04290026" w14:textId="77777777" w:rsidR="00D40342" w:rsidRDefault="00D40342" w:rsidP="00222BC9">
      <w:pPr>
        <w:rPr>
          <w:rFonts w:ascii="Arial" w:hAnsi="Arial"/>
        </w:rPr>
      </w:pPr>
    </w:p>
    <w:p w14:paraId="33F758B2" w14:textId="77777777" w:rsidR="00D40342" w:rsidRDefault="00D40342" w:rsidP="00222BC9">
      <w:pPr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4B2768AC" wp14:editId="41E758F7">
            <wp:extent cx="6188075" cy="459929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7-09-05 at 10.34.17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942" cy="462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628E" w14:textId="77777777" w:rsidR="00D40342" w:rsidRDefault="00D40342" w:rsidP="00222BC9">
      <w:pPr>
        <w:rPr>
          <w:rFonts w:ascii="Arial" w:hAnsi="Arial"/>
        </w:rPr>
      </w:pPr>
    </w:p>
    <w:p w14:paraId="635BBCC6" w14:textId="77777777" w:rsidR="00D40342" w:rsidRDefault="00A15D0B" w:rsidP="00222BC9">
      <w:pPr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634CC456" wp14:editId="1314F175">
            <wp:extent cx="6116320" cy="3475355"/>
            <wp:effectExtent l="0" t="0" r="508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7-09-05 at 10.37.52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D3F1" w14:textId="77777777" w:rsidR="00A15D0B" w:rsidRDefault="00A15D0B" w:rsidP="00222BC9">
      <w:pPr>
        <w:rPr>
          <w:rFonts w:ascii="Arial" w:hAnsi="Arial"/>
        </w:rPr>
      </w:pPr>
    </w:p>
    <w:p w14:paraId="4A80A07D" w14:textId="77777777" w:rsidR="00A15D0B" w:rsidRDefault="00A15D0B" w:rsidP="00222BC9">
      <w:pPr>
        <w:rPr>
          <w:rFonts w:ascii="Arial" w:hAnsi="Arial"/>
        </w:rPr>
      </w:pPr>
    </w:p>
    <w:p w14:paraId="4399B061" w14:textId="77777777" w:rsidR="00A15D0B" w:rsidRDefault="00A15D0B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7A105253" w14:textId="77777777" w:rsidR="00A15D0B" w:rsidRDefault="001F2A5A" w:rsidP="00222BC9">
      <w:pPr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lastRenderedPageBreak/>
        <w:drawing>
          <wp:inline distT="0" distB="0" distL="0" distR="0" wp14:anchorId="257FE3A8" wp14:editId="364D68D1">
            <wp:extent cx="6597157" cy="9339580"/>
            <wp:effectExtent l="0" t="0" r="698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lativistic addition of velocitie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299" cy="933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393B" w14:textId="77777777" w:rsidR="001F2A5A" w:rsidRPr="003D11C3" w:rsidRDefault="001F2A5A" w:rsidP="00222BC9">
      <w:pPr>
        <w:rPr>
          <w:rFonts w:ascii="Arial" w:hAnsi="Arial"/>
        </w:rPr>
      </w:pPr>
      <w:bookmarkStart w:id="0" w:name="_GoBack"/>
      <w:r>
        <w:rPr>
          <w:rFonts w:ascii="Arial" w:hAnsi="Arial"/>
          <w:noProof/>
          <w:lang w:val="en-GB" w:eastAsia="en-GB"/>
        </w:rPr>
        <w:drawing>
          <wp:inline distT="0" distB="0" distL="0" distR="0" wp14:anchorId="52BAEA06" wp14:editId="67B0C8AF">
            <wp:extent cx="6645275" cy="9407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lativistic addition of velocitie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660" cy="942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F2A5A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342"/>
    <w:rsid w:val="001F2A5A"/>
    <w:rsid w:val="00222BC9"/>
    <w:rsid w:val="003D11C3"/>
    <w:rsid w:val="005872A5"/>
    <w:rsid w:val="00967719"/>
    <w:rsid w:val="00A15D0B"/>
    <w:rsid w:val="00BF67FC"/>
    <w:rsid w:val="00D40342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FC709A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5</TotalTime>
  <Pages>3</Pages>
  <Words>5</Words>
  <Characters>29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College)</cp:lastModifiedBy>
  <cp:revision>1</cp:revision>
  <dcterms:created xsi:type="dcterms:W3CDTF">2017-09-05T02:36:00Z</dcterms:created>
  <dcterms:modified xsi:type="dcterms:W3CDTF">2017-09-05T04:10:00Z</dcterms:modified>
</cp:coreProperties>
</file>