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45E090" w14:textId="77777777" w:rsidR="004E22D2" w:rsidRDefault="00383520">
      <w:pPr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71CDD57" wp14:editId="19640D34">
            <wp:extent cx="4744720" cy="3169920"/>
            <wp:effectExtent l="0" t="0" r="5080" b="5080"/>
            <wp:docPr id="119" name="Picture 1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C2D6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C73735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41DBF01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74356BB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407344D2" w14:textId="77777777" w:rsidR="004E22D2" w:rsidRDefault="00383520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12</w:t>
      </w:r>
      <w:r w:rsidR="00BC21E4">
        <w:rPr>
          <w:sz w:val="72"/>
        </w:rPr>
        <w:t xml:space="preserve"> PHYSICS</w:t>
      </w:r>
    </w:p>
    <w:p w14:paraId="2123FC3D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7C9082BA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4EF42037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0684C78F" w14:textId="774A3021" w:rsidR="004E22D2" w:rsidRDefault="0033203E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MOMENTS</w:t>
      </w:r>
      <w:r w:rsidR="00BC21E4">
        <w:rPr>
          <w:sz w:val="72"/>
        </w:rPr>
        <w:t xml:space="preserve"> &amp; </w:t>
      </w:r>
      <w:r>
        <w:rPr>
          <w:sz w:val="72"/>
        </w:rPr>
        <w:t>EQUILIBRIUM</w:t>
      </w:r>
    </w:p>
    <w:p w14:paraId="536AECAE" w14:textId="21CC4EF5" w:rsidR="004E22D2" w:rsidRPr="0033203E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MOMENT (TORQUE)</w:t>
      </w:r>
    </w:p>
    <w:p w14:paraId="4806B4E3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445654F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moment (M) or torque (</w:t>
      </w:r>
      <w:r>
        <w:rPr>
          <w:rFonts w:ascii="Stone Sans ITC TT-SemiIta" w:hAnsi="Stone Sans ITC TT-SemiIta"/>
          <w:sz w:val="24"/>
        </w:rPr>
        <w:sym w:font="Symbol" w:char="F074"/>
      </w:r>
      <w:r>
        <w:rPr>
          <w:sz w:val="24"/>
        </w:rPr>
        <w:t xml:space="preserve">) is a measure of the turning effect of a force about a point.  </w:t>
      </w:r>
    </w:p>
    <w:p w14:paraId="3F063BC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3130E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It is always applied to a </w:t>
      </w:r>
      <w:r>
        <w:rPr>
          <w:b/>
          <w:i/>
          <w:sz w:val="24"/>
        </w:rPr>
        <w:t>rigid structure</w:t>
      </w:r>
      <w:r>
        <w:rPr>
          <w:sz w:val="24"/>
        </w:rPr>
        <w:t xml:space="preserve"> pivoting about a given point.</w:t>
      </w:r>
    </w:p>
    <w:p w14:paraId="132D799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It doesn’t apply to ropes or wires which aren’t rigid.</w:t>
      </w:r>
    </w:p>
    <w:p w14:paraId="529F4D5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6692C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magnitude of a moment is given by:</w:t>
      </w:r>
    </w:p>
    <w:p w14:paraId="2E1A323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1DC73E3" wp14:editId="3156BE7B">
                <wp:simplePos x="0" y="0"/>
                <wp:positionH relativeFrom="column">
                  <wp:posOffset>2541270</wp:posOffset>
                </wp:positionH>
                <wp:positionV relativeFrom="paragraph">
                  <wp:posOffset>69850</wp:posOffset>
                </wp:positionV>
                <wp:extent cx="1026160" cy="386080"/>
                <wp:effectExtent l="1270" t="6350" r="13970" b="13970"/>
                <wp:wrapNone/>
                <wp:docPr id="3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200.1pt;margin-top:5.5pt;width:80.8pt;height:30.4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"/>
            </w:pict>
          </mc:Fallback>
        </mc:AlternateContent>
      </w:r>
    </w:p>
    <w:p w14:paraId="3E0531DC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position w:val="-8"/>
          <w:sz w:val="24"/>
        </w:rPr>
        <w:object w:dxaOrig="1220" w:dyaOrig="260" w14:anchorId="67D64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60.8pt;height:12.8pt" o:ole="">
            <v:imagedata r:id="rId8" o:title=""/>
          </v:shape>
          <o:OLEObject Type="Embed" ProgID="Equation.3" ShapeID="_x0000_i1038" DrawAspect="Content" ObjectID="_1399463048" r:id="rId9"/>
        </w:object>
      </w:r>
    </w:p>
    <w:p w14:paraId="6856A28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EA52A0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M  =  the moment or torque (Nm)</w:t>
      </w:r>
    </w:p>
    <w:p w14:paraId="014AD98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F  =  the force causing the turning effect (N)</w:t>
      </w:r>
    </w:p>
    <w:p w14:paraId="2F87578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r  =  the perpendicular distance from the point of rotation to the line </w:t>
      </w:r>
    </w:p>
    <w:p w14:paraId="7636715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of action of the force (m)</w:t>
      </w:r>
    </w:p>
    <w:p w14:paraId="21A7405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5CBD33" w14:textId="77777777" w:rsidR="004E22D2" w:rsidRDefault="00BC21E4">
      <w:pPr>
        <w:widowControl w:val="0"/>
        <w:tabs>
          <w:tab w:val="left" w:pos="567"/>
        </w:tabs>
        <w:rPr>
          <w:sz w:val="24"/>
          <w:u w:val="single"/>
        </w:rPr>
      </w:pPr>
      <w:r>
        <w:rPr>
          <w:b/>
          <w:sz w:val="24"/>
        </w:rPr>
        <w:t>EXAMPLES</w:t>
      </w:r>
    </w:p>
    <w:p w14:paraId="08D314B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>Calculate the moment exerted in the following.</w:t>
      </w:r>
    </w:p>
    <w:p w14:paraId="24CE530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A53DCE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286C840" wp14:editId="27BD1425">
            <wp:extent cx="2377440" cy="1229360"/>
            <wp:effectExtent l="0" t="0" r="1016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6DF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DCC98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There are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two</w:t>
      </w:r>
      <w:r>
        <w:rPr>
          <w:sz w:val="24"/>
        </w:rPr>
        <w:t xml:space="preserve"> ways to solve the above problem.</w:t>
      </w:r>
    </w:p>
    <w:p w14:paraId="4E2D5B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D1559F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(i)</w:t>
      </w:r>
      <w:r>
        <w:rPr>
          <w:sz w:val="24"/>
        </w:rPr>
        <w:tab/>
        <w:t>Find r - perpendicular distance to the line of action of the force.</w:t>
      </w:r>
    </w:p>
    <w:p w14:paraId="7729384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36052E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BBAA191" wp14:editId="61D4EE26">
            <wp:extent cx="4836160" cy="1849120"/>
            <wp:effectExtent l="0" t="0" r="0" b="5080"/>
            <wp:docPr id="85" name="Picture 85" descr=":Scanning:p. 51 problem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:Scanning:p. 51 problem00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7B5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A80D79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(ii)</w:t>
      </w:r>
      <w:r>
        <w:rPr>
          <w:sz w:val="24"/>
        </w:rPr>
        <w:tab/>
        <w:t>Find the perpendicular component of the force (</w:t>
      </w:r>
      <w:r>
        <w:rPr>
          <w:b/>
          <w:i/>
          <w:sz w:val="24"/>
        </w:rPr>
        <w:t>preferred method</w:t>
      </w:r>
      <w:r>
        <w:rPr>
          <w:sz w:val="24"/>
        </w:rPr>
        <w:t>).</w:t>
      </w:r>
    </w:p>
    <w:p w14:paraId="1BDC19B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5D37B7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D3452F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C103AB" wp14:editId="47B6851F">
            <wp:extent cx="5283200" cy="99568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03D5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2.</w:t>
      </w:r>
    </w:p>
    <w:p w14:paraId="161E7B5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1DD379" wp14:editId="5346A14C">
            <wp:extent cx="5191760" cy="3576320"/>
            <wp:effectExtent l="0" t="0" r="0" b="5080"/>
            <wp:docPr id="87" name="Picture 87" descr=":Scanning:Torqu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:Scanning:Torque0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 t="3130" r="6223" b="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83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CBEAA9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>EQUILIBRIUM</w:t>
      </w:r>
    </w:p>
    <w:p w14:paraId="69A235E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FB6FE3" w14:textId="77777777" w:rsidR="004E22D2" w:rsidRDefault="00BC21E4">
      <w:pPr>
        <w:widowControl w:val="0"/>
        <w:tabs>
          <w:tab w:val="left" w:pos="567"/>
        </w:tabs>
        <w:rPr>
          <w:sz w:val="24"/>
          <w:u w:val="single"/>
        </w:rPr>
      </w:pPr>
      <w:r>
        <w:rPr>
          <w:b/>
          <w:sz w:val="24"/>
        </w:rPr>
        <w:t>DEFINITIONS</w:t>
      </w:r>
    </w:p>
    <w:p w14:paraId="5F000013" w14:textId="77777777" w:rsidR="004E22D2" w:rsidRDefault="004E22D2">
      <w:pPr>
        <w:widowControl w:val="0"/>
        <w:tabs>
          <w:tab w:val="left" w:pos="567"/>
        </w:tabs>
        <w:rPr>
          <w:sz w:val="24"/>
          <w:u w:val="single"/>
        </w:rPr>
      </w:pPr>
    </w:p>
    <w:p w14:paraId="1E0FC3F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  <w:t>TRANSLATIONAL MOTION</w:t>
      </w:r>
      <w:r>
        <w:rPr>
          <w:sz w:val="24"/>
        </w:rPr>
        <w:t>:  movement in a straight line.</w:t>
      </w:r>
    </w:p>
    <w:p w14:paraId="5DDE16F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234CE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ab/>
      </w:r>
      <w:r>
        <w:rPr>
          <w:b/>
          <w:i/>
          <w:sz w:val="24"/>
        </w:rPr>
        <w:t>ROTATIONAL MOTION</w:t>
      </w:r>
      <w:r>
        <w:rPr>
          <w:sz w:val="24"/>
        </w:rPr>
        <w:t>:  spins about an axis or fixed point.</w:t>
      </w:r>
    </w:p>
    <w:p w14:paraId="614A37F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7512CA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02C136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body can possess one or both of these motions.</w:t>
      </w:r>
    </w:p>
    <w:p w14:paraId="35F0805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677D54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a body moves with constant velocity or is at rest, it is not accelerating.</w:t>
      </w:r>
    </w:p>
    <w:p w14:paraId="1E3F01C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</w:r>
      <w:r>
        <w:rPr>
          <w:b/>
          <w:sz w:val="24"/>
        </w:rPr>
        <w:t xml:space="preserve"> </w:t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 = 0</w:t>
      </w:r>
    </w:p>
    <w:p w14:paraId="723507F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rFonts w:ascii="Symbol" w:hAnsi="Symbol"/>
          <w:sz w:val="24"/>
        </w:rPr>
        <w:t></w:t>
      </w:r>
      <w:r>
        <w:rPr>
          <w:sz w:val="24"/>
        </w:rPr>
        <w:tab/>
        <w:t>It is in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mechanical equilibrium</w:t>
      </w:r>
      <w:r>
        <w:rPr>
          <w:sz w:val="24"/>
        </w:rPr>
        <w:t>.</w:t>
      </w:r>
    </w:p>
    <w:p w14:paraId="777F572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4098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325AD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a rigid body does not rotate about a given point, then all of the moments acting on it must balance.</w:t>
      </w:r>
    </w:p>
    <w:p w14:paraId="2ED2F1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M = 0</w:t>
      </w:r>
    </w:p>
    <w:p w14:paraId="6D7DD8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rFonts w:ascii="Symbol" w:hAnsi="Symbol"/>
          <w:sz w:val="24"/>
        </w:rPr>
        <w:t></w:t>
      </w:r>
      <w:r>
        <w:rPr>
          <w:sz w:val="24"/>
        </w:rPr>
        <w:tab/>
        <w:t>It is in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rotational equilibrium</w:t>
      </w:r>
      <w:r>
        <w:rPr>
          <w:sz w:val="24"/>
        </w:rPr>
        <w:t>.</w:t>
      </w:r>
    </w:p>
    <w:p w14:paraId="0FDDEB5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F9A25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792D385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 xml:space="preserve">For a rigid body to be in equilibrium, it must be in </w:t>
      </w:r>
      <w:r>
        <w:rPr>
          <w:b/>
          <w:i/>
          <w:sz w:val="24"/>
        </w:rPr>
        <w:t>mechanical equilibrium and rotational</w:t>
      </w:r>
    </w:p>
    <w:p w14:paraId="06C991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equilibrium</w:t>
      </w:r>
      <w:r>
        <w:rPr>
          <w:sz w:val="24"/>
        </w:rPr>
        <w:t>.</w:t>
      </w:r>
    </w:p>
    <w:p w14:paraId="7DCD68B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3851D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7A9431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>CONDITIONS OF EQUILIBRIUM</w:t>
      </w:r>
    </w:p>
    <w:p w14:paraId="2380490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7DC8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The resultant of all forces acting on a body must be zero.</w:t>
      </w:r>
    </w:p>
    <w:p w14:paraId="7386F92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i.e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 =0</w:t>
      </w:r>
    </w:p>
    <w:p w14:paraId="1C11CC4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1D76C2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=&gt;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</w:t>
      </w:r>
      <w:r>
        <w:rPr>
          <w:b/>
          <w:sz w:val="24"/>
          <w:vertAlign w:val="subscript"/>
        </w:rPr>
        <w:t>v</w:t>
      </w:r>
      <w:r>
        <w:rPr>
          <w:b/>
          <w:sz w:val="24"/>
        </w:rPr>
        <w:t xml:space="preserve"> = 0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</w:t>
      </w:r>
      <w:r>
        <w:rPr>
          <w:b/>
          <w:sz w:val="24"/>
          <w:vertAlign w:val="subscript"/>
        </w:rPr>
        <w:t>h</w:t>
      </w:r>
      <w:r>
        <w:rPr>
          <w:b/>
          <w:sz w:val="24"/>
        </w:rPr>
        <w:t xml:space="preserve"> = 0</w:t>
      </w:r>
    </w:p>
    <w:p w14:paraId="705E021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8417D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 xml:space="preserve">If a body has a number of coplanar forces acting on it, then the algebraic sum of their </w:t>
      </w:r>
    </w:p>
    <w:p w14:paraId="2393259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moments about any point in the plane is zero.</w:t>
      </w:r>
    </w:p>
    <w:p w14:paraId="5F16CCB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i.e.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M = 0</w:t>
      </w:r>
    </w:p>
    <w:p w14:paraId="08B7F8F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4D72B4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DA4B6F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second condition for equilibrium is known as the </w:t>
      </w:r>
      <w:r>
        <w:rPr>
          <w:b/>
          <w:i/>
          <w:sz w:val="24"/>
        </w:rPr>
        <w:t>Principle of Moments</w:t>
      </w:r>
      <w:r>
        <w:rPr>
          <w:sz w:val="24"/>
        </w:rPr>
        <w:t>.</w:t>
      </w:r>
    </w:p>
    <w:p w14:paraId="530CBA1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A4CB8D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It can be written as:</w:t>
      </w:r>
    </w:p>
    <w:p w14:paraId="5C5BBC7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659E916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b/>
          <w:sz w:val="24"/>
          <w:lang w:val="en-US"/>
        </w:rPr>
        <w:drawing>
          <wp:inline distT="0" distB="0" distL="0" distR="0" wp14:anchorId="57A6C05E" wp14:editId="332EB53C">
            <wp:extent cx="3718560" cy="8229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Examples</w:t>
      </w:r>
    </w:p>
    <w:p w14:paraId="024FD24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B41B2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b/>
          <w:sz w:val="24"/>
        </w:rPr>
        <w:t>See-Saws</w:t>
      </w:r>
    </w:p>
    <w:p w14:paraId="3260024B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 xml:space="preserve">A uniform beam 5.00 m long has a mass of 0.200 kg hung at one end and a mass of 0.500 kg </w:t>
      </w:r>
    </w:p>
    <w:p w14:paraId="2844B4D7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 xml:space="preserve">hung at the other end.  When the beam is pivoted at a point 1.50 m from the larger mass, the </w:t>
      </w:r>
    </w:p>
    <w:p w14:paraId="6EDA5B6B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beam just balances.  Calculate:</w:t>
      </w:r>
    </w:p>
    <w:p w14:paraId="49F2045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49E649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weight of the beam.</w:t>
      </w:r>
    </w:p>
    <w:p w14:paraId="2B85B18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exerted by the fulcrum at the pivot point.</w:t>
      </w:r>
    </w:p>
    <w:p w14:paraId="42F926A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4C592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05763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1EB8588" wp14:editId="636E77DD">
            <wp:extent cx="3393440" cy="35356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698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7A23D2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</w:r>
      <w:r>
        <w:rPr>
          <w:b/>
          <w:sz w:val="24"/>
        </w:rPr>
        <w:t xml:space="preserve">Ropes And Cables </w:t>
      </w:r>
    </w:p>
    <w:p w14:paraId="4610254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740703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 xml:space="preserve">(No rigid body is present so moments are </w:t>
      </w:r>
      <w:r>
        <w:rPr>
          <w:b/>
          <w:i/>
          <w:sz w:val="24"/>
        </w:rPr>
        <w:t>not</w:t>
      </w:r>
      <w:r>
        <w:rPr>
          <w:b/>
          <w:sz w:val="24"/>
        </w:rPr>
        <w:t xml:space="preserve"> considered.)</w:t>
      </w:r>
    </w:p>
    <w:p w14:paraId="223DEA9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C5D56E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Two cranes are used to lift a sea-container from the hold of a ship as shown.  The container </w:t>
      </w:r>
    </w:p>
    <w:p w14:paraId="63DCCB8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weighs 1.15 x 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N and moves at constant velocity vertically.  Calculate the tension in each </w:t>
      </w:r>
    </w:p>
    <w:p w14:paraId="287865B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cable.</w:t>
      </w:r>
    </w:p>
    <w:p w14:paraId="2DE3D4E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6AB80C" w14:textId="77777777" w:rsidR="004E22D2" w:rsidRDefault="00BC21E4">
      <w:pPr>
        <w:widowControl w:val="0"/>
        <w:tabs>
          <w:tab w:val="left" w:pos="567"/>
        </w:tabs>
        <w:jc w:val="center"/>
      </w:pPr>
      <w:r>
        <w:rPr>
          <w:lang w:val="en-US"/>
        </w:rPr>
        <w:drawing>
          <wp:inline distT="0" distB="0" distL="0" distR="0" wp14:anchorId="1FF941BD" wp14:editId="385BAB14">
            <wp:extent cx="5750560" cy="4836160"/>
            <wp:effectExtent l="0" t="0" r="0" b="0"/>
            <wp:docPr id="90" name="Picture 90" descr=":Scanning:p. 55 problem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:Scanning:p. 55 problem00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12000"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64F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5E487C8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Note</w:t>
      </w:r>
    </w:p>
    <w:p w14:paraId="3B39E4C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09F64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problem can be solved by having the three vectors acting form </w:t>
      </w:r>
      <w:r>
        <w:rPr>
          <w:b/>
          <w:sz w:val="24"/>
        </w:rPr>
        <w:t xml:space="preserve">a </w:t>
      </w:r>
      <w:r>
        <w:rPr>
          <w:b/>
          <w:i/>
          <w:sz w:val="24"/>
        </w:rPr>
        <w:t>“null-vector triangle”</w:t>
      </w:r>
      <w:r>
        <w:rPr>
          <w:sz w:val="24"/>
        </w:rPr>
        <w:t>.  That is, the vectors add head-to-tail to give a complete triangle.</w:t>
      </w:r>
    </w:p>
    <w:p w14:paraId="143957F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6F12AB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is possible since </w:t>
      </w:r>
      <w:r>
        <w:rPr>
          <w:rFonts w:ascii="Symbol" w:hAnsi="Symbol"/>
          <w:sz w:val="24"/>
        </w:rPr>
        <w:sym w:font="Symbol" w:char="F053"/>
      </w:r>
      <w:r>
        <w:rPr>
          <w:sz w:val="24"/>
        </w:rPr>
        <w:t>F = 0.</w:t>
      </w:r>
    </w:p>
    <w:p w14:paraId="1D01D72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AA8A18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following example shows both methods.</w:t>
      </w:r>
    </w:p>
    <w:p w14:paraId="6248A8A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7A0F5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FBEF9AE" wp14:editId="4C7D52C4">
                <wp:simplePos x="0" y="0"/>
                <wp:positionH relativeFrom="column">
                  <wp:posOffset>793750</wp:posOffset>
                </wp:positionH>
                <wp:positionV relativeFrom="paragraph">
                  <wp:posOffset>81915</wp:posOffset>
                </wp:positionV>
                <wp:extent cx="4572000" cy="416560"/>
                <wp:effectExtent l="6350" t="5715" r="19050" b="9525"/>
                <wp:wrapNone/>
                <wp:docPr id="1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62.5pt;margin-top:6.45pt;width:5in;height:32.8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"/>
            </w:pict>
          </mc:Fallback>
        </mc:AlternateContent>
      </w:r>
    </w:p>
    <w:p w14:paraId="1DAC4BB0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>Choose the method that you find easiest to understand and use!</w:t>
      </w:r>
    </w:p>
    <w:p w14:paraId="75E05DC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</w:p>
    <w:p w14:paraId="3B7B6A86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7EDCF8C6" wp14:editId="7E40C062">
            <wp:extent cx="5110480" cy="9072880"/>
            <wp:effectExtent l="0" t="0" r="0" b="0"/>
            <wp:docPr id="91" name="Picture 91" descr=":Scanning:Cable proble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:Scanning:Cable problem00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5" t="5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907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63A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</w:r>
      <w:r>
        <w:rPr>
          <w:b/>
          <w:sz w:val="24"/>
        </w:rPr>
        <w:t>Signs/Drawbridges</w:t>
      </w:r>
    </w:p>
    <w:p w14:paraId="3EA5063C" w14:textId="77777777" w:rsidR="004E22D2" w:rsidRDefault="00BC21E4">
      <w:pPr>
        <w:widowControl w:val="0"/>
        <w:tabs>
          <w:tab w:val="left" w:pos="567"/>
          <w:tab w:val="left" w:pos="709"/>
        </w:tabs>
        <w:ind w:left="709"/>
        <w:rPr>
          <w:sz w:val="24"/>
        </w:rPr>
      </w:pPr>
      <w:r>
        <w:rPr>
          <w:sz w:val="24"/>
        </w:rPr>
        <w:t>A sign weighing 1.50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hung at the end of a 4.00 m long uniform steel bar weighing </w:t>
      </w:r>
    </w:p>
    <w:p w14:paraId="5BECF11B" w14:textId="77777777" w:rsidR="004E22D2" w:rsidRDefault="00BC21E4">
      <w:pPr>
        <w:widowControl w:val="0"/>
        <w:tabs>
          <w:tab w:val="left" w:pos="567"/>
          <w:tab w:val="left" w:pos="709"/>
        </w:tabs>
        <w:ind w:left="709"/>
        <w:rPr>
          <w:sz w:val="24"/>
        </w:rPr>
      </w:pPr>
      <w:r>
        <w:rPr>
          <w:sz w:val="24"/>
        </w:rPr>
        <w:t>40.0 N.  The bar is held horizontal by a wire attached 1.00 m from the sign and forming an angle of 55.0° to the wall.  Calculate:</w:t>
      </w:r>
    </w:p>
    <w:p w14:paraId="2BEA73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56FAD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tension in the wire.</w:t>
      </w:r>
    </w:p>
    <w:p w14:paraId="0FE0D83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at the pivot of the wall onto the bar.</w:t>
      </w:r>
    </w:p>
    <w:p w14:paraId="3FD3FAA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244448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5216491" wp14:editId="3D1BD6FB">
            <wp:extent cx="4531360" cy="597408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5AD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70133FE2" wp14:editId="2D86C61A">
            <wp:extent cx="5100320" cy="1879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Spare page</w:t>
      </w:r>
    </w:p>
    <w:p w14:paraId="1ED7DBD9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4.</w:t>
      </w:r>
      <w:r>
        <w:rPr>
          <w:sz w:val="24"/>
        </w:rPr>
        <w:tab/>
      </w:r>
      <w:r>
        <w:rPr>
          <w:b/>
          <w:sz w:val="24"/>
        </w:rPr>
        <w:t>Ladder Against A Wall</w:t>
      </w:r>
    </w:p>
    <w:p w14:paraId="5A19E354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One end of a uniform ladder 6.00 m long and weighing 4.00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rests against a smooth </w:t>
      </w:r>
    </w:p>
    <w:p w14:paraId="2E330301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wall, forming an angle of 20.0° to it.  A person weighing 6.50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standing on a rung </w:t>
      </w:r>
    </w:p>
    <w:p w14:paraId="76071002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2.00 m from the bottom of the ladder.  Calculate:</w:t>
      </w:r>
    </w:p>
    <w:p w14:paraId="07FE03F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EB735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force exerted by the wall onto the ladder.</w:t>
      </w:r>
    </w:p>
    <w:p w14:paraId="01B4FB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exerted by the ground onto the base of the ladder.</w:t>
      </w:r>
    </w:p>
    <w:p w14:paraId="17303C8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08E2989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66A96CF" wp14:editId="622841FD">
            <wp:extent cx="6035040" cy="7518400"/>
            <wp:effectExtent l="0" t="0" r="10160" b="0"/>
            <wp:docPr id="94" name="Picture 94" descr=":Scanning:p. 59 problem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:Scanning:p. 59 problem00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7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433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50C462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Spare Page</w:t>
      </w:r>
    </w:p>
    <w:p w14:paraId="12EC8C48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5.</w:t>
      </w:r>
      <w:r>
        <w:rPr>
          <w:sz w:val="24"/>
        </w:rPr>
        <w:tab/>
      </w:r>
      <w:r>
        <w:rPr>
          <w:b/>
          <w:sz w:val="24"/>
        </w:rPr>
        <w:t>Bridges</w:t>
      </w:r>
    </w:p>
    <w:p w14:paraId="17CE6386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A rigid uniform plank 5.00 m long and weighing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supported by two trestles - </w:t>
      </w:r>
    </w:p>
    <w:p w14:paraId="63CCDC73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one at end A and the other 1.00 m in from end B.  If a man weighing 8.00 x10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stands </w:t>
      </w:r>
    </w:p>
    <w:p w14:paraId="453220A3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2.00 m away from end B, calculate the force exerted by each trestle on the plank.</w:t>
      </w:r>
    </w:p>
    <w:p w14:paraId="2F1AE68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0AB6A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D7868FE" wp14:editId="4F60A932">
            <wp:extent cx="3962400" cy="453136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67A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47AA7D74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29BAF8B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9AA509F" w14:textId="77777777" w:rsidR="004E22D2" w:rsidRDefault="00BC21E4" w:rsidP="0033203E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4A47C399" wp14:editId="3E2795A8">
            <wp:extent cx="5435600" cy="7833360"/>
            <wp:effectExtent l="0" t="0" r="0" b="0"/>
            <wp:docPr id="96" name="Picture 96" descr=":Scanning:Cantilever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:Scanning:Cantilever00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sz w:val="24"/>
        </w:rPr>
        <w:lastRenderedPageBreak/>
        <w:t>6.</w:t>
      </w:r>
      <w:r>
        <w:rPr>
          <w:sz w:val="24"/>
        </w:rPr>
        <w:tab/>
      </w:r>
      <w:r>
        <w:rPr>
          <w:b/>
          <w:sz w:val="24"/>
        </w:rPr>
        <w:t>Free-Standing Step Ladder</w:t>
      </w:r>
    </w:p>
    <w:p w14:paraId="75E3B79A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0FA5160A" wp14:editId="4B4B4676">
                <wp:simplePos x="0" y="0"/>
                <wp:positionH relativeFrom="column">
                  <wp:posOffset>326390</wp:posOffset>
                </wp:positionH>
                <wp:positionV relativeFrom="paragraph">
                  <wp:posOffset>120650</wp:posOffset>
                </wp:positionV>
                <wp:extent cx="5466080" cy="436880"/>
                <wp:effectExtent l="0" t="6350" r="11430" b="13970"/>
                <wp:wrapNone/>
                <wp:docPr id="1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608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" o:spid="_x0000_s1026" style="position:absolute;margin-left:25.7pt;margin-top:9.5pt;width:430.4pt;height:34.4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"/>
            </w:pict>
          </mc:Fallback>
        </mc:AlternateContent>
      </w:r>
    </w:p>
    <w:p w14:paraId="3C0798F7" w14:textId="77777777" w:rsidR="004E22D2" w:rsidRDefault="00BC21E4">
      <w:pPr>
        <w:widowControl w:val="0"/>
        <w:tabs>
          <w:tab w:val="left" w:pos="567"/>
        </w:tabs>
        <w:jc w:val="center"/>
        <w:rPr>
          <w:b/>
          <w:i/>
          <w:sz w:val="24"/>
        </w:rPr>
      </w:pPr>
      <w:bookmarkStart w:id="0" w:name="OLE_LINK1"/>
      <w:bookmarkStart w:id="1" w:name="OLE_LINK2"/>
      <w:r>
        <w:rPr>
          <w:b/>
          <w:i/>
          <w:sz w:val="24"/>
        </w:rPr>
        <w:t>These types of problems can be very difficult and won't be considered for the WACE examination.</w:t>
      </w:r>
      <w:bookmarkEnd w:id="0"/>
      <w:bookmarkEnd w:id="1"/>
    </w:p>
    <w:p w14:paraId="0A8405B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5DAEF2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man weighing 8.00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stands on top of a step ladder weighing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as shown.  </w:t>
      </w:r>
    </w:p>
    <w:p w14:paraId="3B1495B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The</w:t>
      </w:r>
      <w:r>
        <w:rPr>
          <w:sz w:val="24"/>
        </w:rPr>
        <w:tab/>
        <w:t>rope is attached 0.700 m from the bottom of the ladder.  Calculate:</w:t>
      </w:r>
    </w:p>
    <w:p w14:paraId="1FBF4C7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8E54EA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reaction force exerted by the ground (assumed to be smooth).</w:t>
      </w:r>
    </w:p>
    <w:p w14:paraId="6007BD0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tension in the rope holding the sides of the ladder together.</w:t>
      </w:r>
    </w:p>
    <w:p w14:paraId="23EAA2C3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B72CCA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  <w:lang w:val="en-US"/>
        </w:rPr>
        <w:drawing>
          <wp:inline distT="0" distB="0" distL="0" distR="0" wp14:anchorId="21DB0BFD" wp14:editId="6B67AAB2">
            <wp:extent cx="5232400" cy="49276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381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2C384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76E45D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030C5AF1" wp14:editId="0C096ECD">
            <wp:extent cx="5506720" cy="1971040"/>
            <wp:effectExtent l="0" t="0" r="5080" b="10160"/>
            <wp:docPr id="98" name="Picture 98" descr=":Scanning:p. 63 problem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:Scanning:p. 63 problem007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9F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7.</w:t>
      </w:r>
      <w:r>
        <w:rPr>
          <w:sz w:val="24"/>
        </w:rPr>
        <w:tab/>
      </w:r>
      <w:r>
        <w:rPr>
          <w:b/>
          <w:sz w:val="24"/>
        </w:rPr>
        <w:t>Lamina</w:t>
      </w:r>
    </w:p>
    <w:p w14:paraId="47D5FB22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60EC5822" wp14:editId="65FE00E2">
                <wp:simplePos x="0" y="0"/>
                <wp:positionH relativeFrom="column">
                  <wp:posOffset>326390</wp:posOffset>
                </wp:positionH>
                <wp:positionV relativeFrom="paragraph">
                  <wp:posOffset>120650</wp:posOffset>
                </wp:positionV>
                <wp:extent cx="5486400" cy="467360"/>
                <wp:effectExtent l="0" t="6350" r="16510" b="8890"/>
                <wp:wrapNone/>
                <wp:docPr id="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" o:spid="_x0000_s1026" style="position:absolute;margin-left:25.7pt;margin-top:9.5pt;width:6in;height:36.8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"/>
            </w:pict>
          </mc:Fallback>
        </mc:AlternateContent>
      </w:r>
    </w:p>
    <w:p w14:paraId="77102ADA" w14:textId="77777777" w:rsidR="004E22D2" w:rsidRDefault="00BC21E4">
      <w:pPr>
        <w:widowControl w:val="0"/>
        <w:tabs>
          <w:tab w:val="left" w:pos="567"/>
          <w:tab w:val="left" w:pos="709"/>
        </w:tabs>
        <w:jc w:val="center"/>
        <w:rPr>
          <w:b/>
          <w:i/>
          <w:sz w:val="24"/>
        </w:rPr>
      </w:pPr>
      <w:r>
        <w:rPr>
          <w:b/>
          <w:i/>
          <w:sz w:val="24"/>
        </w:rPr>
        <w:t>These types of problems can be very difficult and won't be considered for the WACE</w:t>
      </w:r>
    </w:p>
    <w:p w14:paraId="4248F5CA" w14:textId="77777777" w:rsidR="004E22D2" w:rsidRDefault="00BC21E4">
      <w:pPr>
        <w:widowControl w:val="0"/>
        <w:tabs>
          <w:tab w:val="left" w:pos="567"/>
          <w:tab w:val="left" w:pos="709"/>
        </w:tabs>
        <w:jc w:val="center"/>
        <w:rPr>
          <w:b/>
          <w:sz w:val="24"/>
        </w:rPr>
      </w:pPr>
      <w:r>
        <w:rPr>
          <w:b/>
          <w:i/>
          <w:sz w:val="24"/>
        </w:rPr>
        <w:t>examination.</w:t>
      </w:r>
    </w:p>
    <w:p w14:paraId="040A2552" w14:textId="77777777" w:rsidR="004E22D2" w:rsidRDefault="004E22D2">
      <w:pPr>
        <w:widowControl w:val="0"/>
        <w:tabs>
          <w:tab w:val="left" w:pos="567"/>
          <w:tab w:val="left" w:pos="709"/>
        </w:tabs>
        <w:rPr>
          <w:sz w:val="24"/>
        </w:rPr>
      </w:pPr>
    </w:p>
    <w:p w14:paraId="1446739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For the following lamina, determine the position of the centre of mass from point D.</w:t>
      </w:r>
    </w:p>
    <w:p w14:paraId="6DCD0F3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ECCB280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C74C846" wp14:editId="07340E09">
            <wp:extent cx="6156960" cy="678688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67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C15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>TYPES OF EQUILIBRIUM</w:t>
      </w:r>
    </w:p>
    <w:p w14:paraId="254D6B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621683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Objects are </w:t>
      </w:r>
      <w:r>
        <w:rPr>
          <w:b/>
          <w:i/>
          <w:sz w:val="24"/>
        </w:rPr>
        <w:t>stable</w:t>
      </w:r>
      <w:r>
        <w:rPr>
          <w:b/>
          <w:sz w:val="24"/>
        </w:rPr>
        <w:t xml:space="preserve"> </w:t>
      </w:r>
      <w:r>
        <w:rPr>
          <w:sz w:val="24"/>
        </w:rPr>
        <w:t>if their centre of mass falls inside their base of support.</w:t>
      </w:r>
    </w:p>
    <w:p w14:paraId="6AA6C1B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A637AB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They will </w:t>
      </w:r>
      <w:r>
        <w:rPr>
          <w:b/>
          <w:i/>
          <w:sz w:val="24"/>
        </w:rPr>
        <w:t>return to their original position</w:t>
      </w:r>
      <w:r>
        <w:rPr>
          <w:sz w:val="24"/>
        </w:rPr>
        <w:t xml:space="preserve"> after a small displacement. </w:t>
      </w:r>
    </w:p>
    <w:p w14:paraId="7568103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442848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</w:p>
    <w:p w14:paraId="76E3807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30B1242" wp14:editId="0AC86784">
            <wp:extent cx="4206240" cy="1818640"/>
            <wp:effectExtent l="0" t="0" r="0" b="1016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495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53F89F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19CBB60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ab/>
        <w:t>If the block is tipped too far, there is no restoring moment and the block falls over.  This is</w:t>
      </w:r>
      <w:r>
        <w:rPr>
          <w:b/>
          <w:sz w:val="24"/>
        </w:rPr>
        <w:t xml:space="preserve"> </w:t>
      </w:r>
    </w:p>
    <w:p w14:paraId="74CD01E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ab/>
      </w:r>
      <w:r>
        <w:rPr>
          <w:b/>
          <w:i/>
          <w:sz w:val="24"/>
        </w:rPr>
        <w:t>unstable</w:t>
      </w:r>
      <w:r>
        <w:rPr>
          <w:sz w:val="24"/>
        </w:rPr>
        <w:t xml:space="preserve"> equilibrium.</w:t>
      </w:r>
    </w:p>
    <w:p w14:paraId="77CEE55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740371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37D80B" wp14:editId="0A67F478">
            <wp:extent cx="2479040" cy="1666240"/>
            <wp:effectExtent l="0" t="0" r="0" b="1016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E9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694C33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12A4B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object that is suspended will have stable equilibrium since its centre of mass will fall directly below the point of support.</w:t>
      </w:r>
    </w:p>
    <w:p w14:paraId="0A4705F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BC686F" w14:textId="77777777" w:rsidR="004E22D2" w:rsidRDefault="00BC21E4">
      <w:pPr>
        <w:widowControl w:val="0"/>
        <w:tabs>
          <w:tab w:val="left" w:pos="567"/>
        </w:tabs>
        <w:ind w:firstLine="720"/>
        <w:rPr>
          <w:sz w:val="24"/>
        </w:rPr>
      </w:pPr>
      <w:r>
        <w:rPr>
          <w:sz w:val="24"/>
        </w:rPr>
        <w:t>e.g.</w:t>
      </w:r>
    </w:p>
    <w:p w14:paraId="13FF61C3" w14:textId="77777777" w:rsidR="004E22D2" w:rsidRDefault="004E22D2">
      <w:pPr>
        <w:widowControl w:val="0"/>
        <w:tabs>
          <w:tab w:val="left" w:pos="567"/>
        </w:tabs>
        <w:ind w:firstLine="720"/>
        <w:rPr>
          <w:sz w:val="24"/>
        </w:rPr>
      </w:pPr>
    </w:p>
    <w:p w14:paraId="47563DD9" w14:textId="77777777" w:rsidR="004E22D2" w:rsidRDefault="00BC21E4">
      <w:pPr>
        <w:widowControl w:val="0"/>
        <w:tabs>
          <w:tab w:val="left" w:pos="567"/>
        </w:tabs>
        <w:ind w:firstLine="720"/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65920" behindDoc="0" locked="0" layoutInCell="0" allowOverlap="1" wp14:anchorId="511A443C" wp14:editId="77B884D0">
            <wp:simplePos x="0" y="0"/>
            <wp:positionH relativeFrom="column">
              <wp:posOffset>2019300</wp:posOffset>
            </wp:positionH>
            <wp:positionV relativeFrom="paragraph">
              <wp:posOffset>2540</wp:posOffset>
            </wp:positionV>
            <wp:extent cx="2210435" cy="1829435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F76A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There is a third possible type of equilibrium - </w:t>
      </w:r>
      <w:r>
        <w:rPr>
          <w:b/>
          <w:i/>
          <w:sz w:val="24"/>
        </w:rPr>
        <w:t>neutral equilibrium</w:t>
      </w:r>
      <w:r>
        <w:rPr>
          <w:i/>
          <w:sz w:val="24"/>
        </w:rPr>
        <w:t>.</w:t>
      </w:r>
      <w:r>
        <w:rPr>
          <w:sz w:val="24"/>
        </w:rPr>
        <w:t xml:space="preserve">  </w:t>
      </w:r>
    </w:p>
    <w:p w14:paraId="64C8208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C9429B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lastRenderedPageBreak/>
        <w:t xml:space="preserve">This occurs for objects whose </w:t>
      </w:r>
      <w:r>
        <w:rPr>
          <w:b/>
          <w:i/>
          <w:sz w:val="24"/>
        </w:rPr>
        <w:t>centre of mass does not rise nor fall</w:t>
      </w:r>
      <w:r>
        <w:rPr>
          <w:b/>
          <w:sz w:val="24"/>
        </w:rPr>
        <w:t xml:space="preserve"> </w:t>
      </w:r>
      <w:r>
        <w:rPr>
          <w:sz w:val="24"/>
        </w:rPr>
        <w:t xml:space="preserve">when the object is displaced </w:t>
      </w:r>
    </w:p>
    <w:p w14:paraId="0B1223E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remains constant).</w:t>
      </w:r>
    </w:p>
    <w:p w14:paraId="51F94D6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41C6B5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</w:p>
    <w:p w14:paraId="314F0ED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CCC29A7" wp14:editId="3F66E2E1">
            <wp:extent cx="2631440" cy="143256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5D2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FD54AD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table below summarises the characteristics of the three types of equilibrium.</w:t>
      </w:r>
    </w:p>
    <w:p w14:paraId="14A5A6A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F70825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91AAB47" wp14:editId="3F299EF5">
            <wp:extent cx="4307840" cy="3921760"/>
            <wp:effectExtent l="0" t="0" r="1016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451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E6842E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3AC3E084" wp14:editId="0788F4AF">
            <wp:extent cx="6116320" cy="4704080"/>
            <wp:effectExtent l="0" t="0" r="5080" b="0"/>
            <wp:docPr id="104" name="Picture 104" descr=":Scanning:Stability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:Scanning:Stability001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4C6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E6BB7C6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</w:t>
      </w:r>
    </w:p>
    <w:p w14:paraId="65761526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7E16340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C1F910D" wp14:editId="520C7165">
            <wp:extent cx="5638800" cy="3332480"/>
            <wp:effectExtent l="0" t="0" r="0" b="0"/>
            <wp:docPr id="105" name="Picture 105" descr=":Scanning:Torqu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:Scanning:Torque00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5" t="2534" r="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1AD0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42670915" wp14:editId="05D438DC">
            <wp:extent cx="6421120" cy="5110480"/>
            <wp:effectExtent l="0" t="0" r="5080" b="0"/>
            <wp:docPr id="106" name="Picture 106" descr=":Scanning:Stability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:Scanning:Stability002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5EA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E01E6C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3995F550" wp14:editId="48F0CA0A">
            <wp:extent cx="6421120" cy="6715760"/>
            <wp:effectExtent l="0" t="0" r="5080" b="0"/>
            <wp:docPr id="107" name="Picture 107" descr=":Scanning:Stability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:Scanning:Stability003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D7D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0AAA5C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DA67AE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C54E2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A52FE8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  <w:bookmarkStart w:id="2" w:name="_GoBack"/>
      <w:bookmarkEnd w:id="2"/>
    </w:p>
    <w:p w14:paraId="3CFBB09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EB2CDD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8EF53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362F9FB" w14:textId="77777777" w:rsidR="004E22D2" w:rsidRDefault="004E22D2">
      <w:pPr>
        <w:tabs>
          <w:tab w:val="left" w:pos="567"/>
        </w:tabs>
        <w:rPr>
          <w:sz w:val="24"/>
        </w:rPr>
      </w:pPr>
    </w:p>
    <w:sectPr w:rsidR="004E22D2">
      <w:footerReference w:type="even" r:id="rId35"/>
      <w:footerReference w:type="default" r:id="rId36"/>
      <w:pgSz w:w="11901" w:h="16840"/>
      <w:pgMar w:top="1134" w:right="1134" w:bottom="1134" w:left="1134" w:header="709" w:footer="851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FD202B" w14:textId="77777777" w:rsidR="00573D22" w:rsidRDefault="00573D22">
      <w:r>
        <w:separator/>
      </w:r>
    </w:p>
  </w:endnote>
  <w:endnote w:type="continuationSeparator" w:id="0">
    <w:p w14:paraId="5C7E3594" w14:textId="77777777" w:rsidR="00573D22" w:rsidRDefault="00573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tone Sans ITC TT-SemiIta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3F2486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68CB85" w14:textId="77777777" w:rsidR="00573D22" w:rsidRDefault="00573D2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7B1C8D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203E">
      <w:rPr>
        <w:rStyle w:val="PageNumber"/>
      </w:rPr>
      <w:t>21</w:t>
    </w:r>
    <w:r>
      <w:rPr>
        <w:rStyle w:val="PageNumber"/>
      </w:rPr>
      <w:fldChar w:fldCharType="end"/>
    </w:r>
  </w:p>
  <w:p w14:paraId="27033B5E" w14:textId="77777777" w:rsidR="00573D22" w:rsidRDefault="00573D2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83C284" w14:textId="77777777" w:rsidR="00573D22" w:rsidRDefault="00573D22">
      <w:r>
        <w:separator/>
      </w:r>
    </w:p>
  </w:footnote>
  <w:footnote w:type="continuationSeparator" w:id="0">
    <w:p w14:paraId="50CCF599" w14:textId="77777777" w:rsidR="00573D22" w:rsidRDefault="00573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1E4"/>
    <w:rsid w:val="001270F1"/>
    <w:rsid w:val="00216123"/>
    <w:rsid w:val="0033203E"/>
    <w:rsid w:val="00336839"/>
    <w:rsid w:val="00383520"/>
    <w:rsid w:val="004E22D2"/>
    <w:rsid w:val="00573D22"/>
    <w:rsid w:val="008E2938"/>
    <w:rsid w:val="00AB183F"/>
    <w:rsid w:val="00B076A7"/>
    <w:rsid w:val="00BC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2"/>
    <o:shapelayout v:ext="edit">
      <o:idmap v:ext="edit" data="1"/>
    </o:shapelayout>
  </w:shapeDefaults>
  <w:decimalSymbol w:val="."/>
  <w:listSeparator w:val=","/>
  <w14:docId w14:val="337B4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3.jpeg"/><Relationship Id="rId21" Type="http://schemas.openxmlformats.org/officeDocument/2006/relationships/image" Target="media/image14.emf"/><Relationship Id="rId22" Type="http://schemas.openxmlformats.org/officeDocument/2006/relationships/image" Target="media/image15.jpeg"/><Relationship Id="rId23" Type="http://schemas.openxmlformats.org/officeDocument/2006/relationships/image" Target="media/image16.emf"/><Relationship Id="rId24" Type="http://schemas.openxmlformats.org/officeDocument/2006/relationships/image" Target="media/image17.jpeg"/><Relationship Id="rId25" Type="http://schemas.openxmlformats.org/officeDocument/2006/relationships/image" Target="media/image18.emf"/><Relationship Id="rId26" Type="http://schemas.openxmlformats.org/officeDocument/2006/relationships/image" Target="media/image19.emf"/><Relationship Id="rId27" Type="http://schemas.openxmlformats.org/officeDocument/2006/relationships/image" Target="media/image20.emf"/><Relationship Id="rId28" Type="http://schemas.openxmlformats.org/officeDocument/2006/relationships/image" Target="media/image21.emf"/><Relationship Id="rId29" Type="http://schemas.openxmlformats.org/officeDocument/2006/relationships/image" Target="media/image22.emf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image" Target="media/image23.pn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9" Type="http://schemas.openxmlformats.org/officeDocument/2006/relationships/oleObject" Target="embeddings/Microsoft_Equation1.bin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emf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footer" Target="footer1.xml"/><Relationship Id="rId36" Type="http://schemas.openxmlformats.org/officeDocument/2006/relationships/footer" Target="footer2.xml"/><Relationship Id="rId10" Type="http://schemas.openxmlformats.org/officeDocument/2006/relationships/image" Target="media/image3.emf"/><Relationship Id="rId11" Type="http://schemas.openxmlformats.org/officeDocument/2006/relationships/image" Target="media/image4.jpeg"/><Relationship Id="rId12" Type="http://schemas.openxmlformats.org/officeDocument/2006/relationships/image" Target="media/image5.emf"/><Relationship Id="rId13" Type="http://schemas.openxmlformats.org/officeDocument/2006/relationships/image" Target="media/image6.jpeg"/><Relationship Id="rId14" Type="http://schemas.openxmlformats.org/officeDocument/2006/relationships/image" Target="media/image7.emf"/><Relationship Id="rId15" Type="http://schemas.openxmlformats.org/officeDocument/2006/relationships/image" Target="media/image8.emf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emf"/><Relationship Id="rId19" Type="http://schemas.openxmlformats.org/officeDocument/2006/relationships/image" Target="media/image12.emf"/><Relationship Id="rId37" Type="http://schemas.openxmlformats.org/officeDocument/2006/relationships/fontTable" Target="fontTable.xml"/><Relationship Id="rId38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</TotalTime>
  <Pages>21</Pages>
  <Words>778</Words>
  <Characters>4439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5207</CharactersWithSpaces>
  <SharedDoc>false</SharedDoc>
  <HLinks>
    <vt:vector size="228" baseType="variant">
      <vt:variant>
        <vt:i4>5898358</vt:i4>
      </vt:variant>
      <vt:variant>
        <vt:i4>1536</vt:i4>
      </vt:variant>
      <vt:variant>
        <vt:i4>1025</vt:i4>
      </vt:variant>
      <vt:variant>
        <vt:i4>1</vt:i4>
      </vt:variant>
      <vt:variant>
        <vt:lpwstr>iBook:Applications:Microsoft Office X:IAN:Aranmore:Logo (Aranmore):Portrait_B&amp;W_sml.JPG</vt:lpwstr>
      </vt:variant>
      <vt:variant>
        <vt:lpwstr/>
      </vt:variant>
      <vt:variant>
        <vt:i4>3145797</vt:i4>
      </vt:variant>
      <vt:variant>
        <vt:i4>2908</vt:i4>
      </vt:variant>
      <vt:variant>
        <vt:i4>1033</vt:i4>
      </vt:variant>
      <vt:variant>
        <vt:i4>1</vt:i4>
      </vt:variant>
      <vt:variant>
        <vt:lpwstr>:Scanning:p. 3 problem001.jpg</vt:lpwstr>
      </vt:variant>
      <vt:variant>
        <vt:lpwstr/>
      </vt:variant>
      <vt:variant>
        <vt:i4>3342400</vt:i4>
      </vt:variant>
      <vt:variant>
        <vt:i4>4181</vt:i4>
      </vt:variant>
      <vt:variant>
        <vt:i4>1034</vt:i4>
      </vt:variant>
      <vt:variant>
        <vt:i4>1</vt:i4>
      </vt:variant>
      <vt:variant>
        <vt:lpwstr>:Scanning:p. 6 problem002.jpg</vt:lpwstr>
      </vt:variant>
      <vt:variant>
        <vt:lpwstr/>
      </vt:variant>
      <vt:variant>
        <vt:i4>2424938</vt:i4>
      </vt:variant>
      <vt:variant>
        <vt:i4>4187</vt:i4>
      </vt:variant>
      <vt:variant>
        <vt:i4>1035</vt:i4>
      </vt:variant>
      <vt:variant>
        <vt:i4>1</vt:i4>
      </vt:variant>
      <vt:variant>
        <vt:lpwstr>:Scanning:Incline plane001.jpg</vt:lpwstr>
      </vt:variant>
      <vt:variant>
        <vt:lpwstr/>
      </vt:variant>
      <vt:variant>
        <vt:i4>8192037</vt:i4>
      </vt:variant>
      <vt:variant>
        <vt:i4>8594</vt:i4>
      </vt:variant>
      <vt:variant>
        <vt:i4>1036</vt:i4>
      </vt:variant>
      <vt:variant>
        <vt:i4>1</vt:i4>
      </vt:variant>
      <vt:variant>
        <vt:lpwstr>:Scanning:Projectile motion001.jpg</vt:lpwstr>
      </vt:variant>
      <vt:variant>
        <vt:lpwstr/>
      </vt:variant>
      <vt:variant>
        <vt:i4>5636220</vt:i4>
      </vt:variant>
      <vt:variant>
        <vt:i4>8789</vt:i4>
      </vt:variant>
      <vt:variant>
        <vt:i4>1037</vt:i4>
      </vt:variant>
      <vt:variant>
        <vt:i4>1</vt:i4>
      </vt:variant>
      <vt:variant>
        <vt:lpwstr>:Scanning:Air resistance001.jpg</vt:lpwstr>
      </vt:variant>
      <vt:variant>
        <vt:lpwstr/>
      </vt:variant>
      <vt:variant>
        <vt:i4>60</vt:i4>
      </vt:variant>
      <vt:variant>
        <vt:i4>12327</vt:i4>
      </vt:variant>
      <vt:variant>
        <vt:i4>1038</vt:i4>
      </vt:variant>
      <vt:variant>
        <vt:i4>1</vt:i4>
      </vt:variant>
      <vt:variant>
        <vt:lpwstr>:Scanning:CD problem002.jpg</vt:lpwstr>
      </vt:variant>
      <vt:variant>
        <vt:lpwstr/>
      </vt:variant>
      <vt:variant>
        <vt:i4>7340064</vt:i4>
      </vt:variant>
      <vt:variant>
        <vt:i4>12333</vt:i4>
      </vt:variant>
      <vt:variant>
        <vt:i4>1029</vt:i4>
      </vt:variant>
      <vt:variant>
        <vt:i4>1</vt:i4>
      </vt:variant>
      <vt:variant>
        <vt:lpwstr>:Scanning:Horizontal motion002.jpg</vt:lpwstr>
      </vt:variant>
      <vt:variant>
        <vt:lpwstr/>
      </vt:variant>
      <vt:variant>
        <vt:i4>2752623</vt:i4>
      </vt:variant>
      <vt:variant>
        <vt:i4>12627</vt:i4>
      </vt:variant>
      <vt:variant>
        <vt:i4>1026</vt:i4>
      </vt:variant>
      <vt:variant>
        <vt:i4>1</vt:i4>
      </vt:variant>
      <vt:variant>
        <vt:lpwstr>:Scanning:p. 23 problem003.jpg</vt:lpwstr>
      </vt:variant>
      <vt:variant>
        <vt:lpwstr/>
      </vt:variant>
      <vt:variant>
        <vt:i4>3080222</vt:i4>
      </vt:variant>
      <vt:variant>
        <vt:i4>15736</vt:i4>
      </vt:variant>
      <vt:variant>
        <vt:i4>1039</vt:i4>
      </vt:variant>
      <vt:variant>
        <vt:i4>1</vt:i4>
      </vt:variant>
      <vt:variant>
        <vt:lpwstr>:Scanning:Roller coaster upside do001.jpg</vt:lpwstr>
      </vt:variant>
      <vt:variant>
        <vt:lpwstr/>
      </vt:variant>
      <vt:variant>
        <vt:i4>6815795</vt:i4>
      </vt:variant>
      <vt:variant>
        <vt:i4>15739</vt:i4>
      </vt:variant>
      <vt:variant>
        <vt:i4>1040</vt:i4>
      </vt:variant>
      <vt:variant>
        <vt:i4>1</vt:i4>
      </vt:variant>
      <vt:variant>
        <vt:lpwstr>:Scanning:Clothide loop001.jpg</vt:lpwstr>
      </vt:variant>
      <vt:variant>
        <vt:lpwstr/>
      </vt:variant>
      <vt:variant>
        <vt:i4>5570626</vt:i4>
      </vt:variant>
      <vt:variant>
        <vt:i4>18032</vt:i4>
      </vt:variant>
      <vt:variant>
        <vt:i4>1041</vt:i4>
      </vt:variant>
      <vt:variant>
        <vt:i4>1</vt:i4>
      </vt:variant>
      <vt:variant>
        <vt:lpwstr>:Scanning:Banking003.jpg</vt:lpwstr>
      </vt:variant>
      <vt:variant>
        <vt:lpwstr/>
      </vt:variant>
      <vt:variant>
        <vt:i4>5570629</vt:i4>
      </vt:variant>
      <vt:variant>
        <vt:i4>18036</vt:i4>
      </vt:variant>
      <vt:variant>
        <vt:i4>1042</vt:i4>
      </vt:variant>
      <vt:variant>
        <vt:i4>1</vt:i4>
      </vt:variant>
      <vt:variant>
        <vt:lpwstr>:Scanning:Banking004.jpg</vt:lpwstr>
      </vt:variant>
      <vt:variant>
        <vt:lpwstr/>
      </vt:variant>
      <vt:variant>
        <vt:i4>5570624</vt:i4>
      </vt:variant>
      <vt:variant>
        <vt:i4>18282</vt:i4>
      </vt:variant>
      <vt:variant>
        <vt:i4>1043</vt:i4>
      </vt:variant>
      <vt:variant>
        <vt:i4>1</vt:i4>
      </vt:variant>
      <vt:variant>
        <vt:lpwstr>:Scanning:Banking001.jpg</vt:lpwstr>
      </vt:variant>
      <vt:variant>
        <vt:lpwstr/>
      </vt:variant>
      <vt:variant>
        <vt:i4>2686977</vt:i4>
      </vt:variant>
      <vt:variant>
        <vt:i4>18307</vt:i4>
      </vt:variant>
      <vt:variant>
        <vt:i4>1044</vt:i4>
      </vt:variant>
      <vt:variant>
        <vt:i4>1</vt:i4>
      </vt:variant>
      <vt:variant>
        <vt:lpwstr>:Scanning:Conical pendulum001.jpg</vt:lpwstr>
      </vt:variant>
      <vt:variant>
        <vt:lpwstr/>
      </vt:variant>
      <vt:variant>
        <vt:i4>4259924</vt:i4>
      </vt:variant>
      <vt:variant>
        <vt:i4>21905</vt:i4>
      </vt:variant>
      <vt:variant>
        <vt:i4>1045</vt:i4>
      </vt:variant>
      <vt:variant>
        <vt:i4>1</vt:i4>
      </vt:variant>
      <vt:variant>
        <vt:lpwstr>:Scanning:Gravity001.jpg</vt:lpwstr>
      </vt:variant>
      <vt:variant>
        <vt:lpwstr/>
      </vt:variant>
      <vt:variant>
        <vt:i4>3539044</vt:i4>
      </vt:variant>
      <vt:variant>
        <vt:i4>21907</vt:i4>
      </vt:variant>
      <vt:variant>
        <vt:i4>1046</vt:i4>
      </vt:variant>
      <vt:variant>
        <vt:i4>1</vt:i4>
      </vt:variant>
      <vt:variant>
        <vt:lpwstr>:Scanning:Finging G001.jpg</vt:lpwstr>
      </vt:variant>
      <vt:variant>
        <vt:lpwstr/>
      </vt:variant>
      <vt:variant>
        <vt:i4>7733323</vt:i4>
      </vt:variant>
      <vt:variant>
        <vt:i4>21910</vt:i4>
      </vt:variant>
      <vt:variant>
        <vt:i4>1047</vt:i4>
      </vt:variant>
      <vt:variant>
        <vt:i4>1</vt:i4>
      </vt:variant>
      <vt:variant>
        <vt:lpwstr>:Scanning:Strong force001.jpg</vt:lpwstr>
      </vt:variant>
      <vt:variant>
        <vt:lpwstr/>
      </vt:variant>
      <vt:variant>
        <vt:i4>3604506</vt:i4>
      </vt:variant>
      <vt:variant>
        <vt:i4>22232</vt:i4>
      </vt:variant>
      <vt:variant>
        <vt:i4>1048</vt:i4>
      </vt:variant>
      <vt:variant>
        <vt:i4>1</vt:i4>
      </vt:variant>
      <vt:variant>
        <vt:lpwstr>:Scanning:Gravitational fields001.jpg</vt:lpwstr>
      </vt:variant>
      <vt:variant>
        <vt:lpwstr/>
      </vt:variant>
      <vt:variant>
        <vt:i4>4259927</vt:i4>
      </vt:variant>
      <vt:variant>
        <vt:i4>24393</vt:i4>
      </vt:variant>
      <vt:variant>
        <vt:i4>1049</vt:i4>
      </vt:variant>
      <vt:variant>
        <vt:i4>1</vt:i4>
      </vt:variant>
      <vt:variant>
        <vt:lpwstr>:Scanning:Gravity002.jpg</vt:lpwstr>
      </vt:variant>
      <vt:variant>
        <vt:lpwstr/>
      </vt:variant>
      <vt:variant>
        <vt:i4>4259926</vt:i4>
      </vt:variant>
      <vt:variant>
        <vt:i4>24409</vt:i4>
      </vt:variant>
      <vt:variant>
        <vt:i4>1050</vt:i4>
      </vt:variant>
      <vt:variant>
        <vt:i4>1</vt:i4>
      </vt:variant>
      <vt:variant>
        <vt:lpwstr>:Scanning:Gravity003.jpg</vt:lpwstr>
      </vt:variant>
      <vt:variant>
        <vt:lpwstr/>
      </vt:variant>
      <vt:variant>
        <vt:i4>4259921</vt:i4>
      </vt:variant>
      <vt:variant>
        <vt:i4>24412</vt:i4>
      </vt:variant>
      <vt:variant>
        <vt:i4>1051</vt:i4>
      </vt:variant>
      <vt:variant>
        <vt:i4>1</vt:i4>
      </vt:variant>
      <vt:variant>
        <vt:lpwstr>:Scanning:Gravity004.jpg</vt:lpwstr>
      </vt:variant>
      <vt:variant>
        <vt:lpwstr/>
      </vt:variant>
      <vt:variant>
        <vt:i4>3932215</vt:i4>
      </vt:variant>
      <vt:variant>
        <vt:i4>24417</vt:i4>
      </vt:variant>
      <vt:variant>
        <vt:i4>1052</vt:i4>
      </vt:variant>
      <vt:variant>
        <vt:i4>1</vt:i4>
      </vt:variant>
      <vt:variant>
        <vt:lpwstr>:Scanning:Kepler's laws001.jpg</vt:lpwstr>
      </vt:variant>
      <vt:variant>
        <vt:lpwstr/>
      </vt:variant>
      <vt:variant>
        <vt:i4>3932212</vt:i4>
      </vt:variant>
      <vt:variant>
        <vt:i4>24420</vt:i4>
      </vt:variant>
      <vt:variant>
        <vt:i4>1053</vt:i4>
      </vt:variant>
      <vt:variant>
        <vt:i4>1</vt:i4>
      </vt:variant>
      <vt:variant>
        <vt:lpwstr>:Scanning:Kepler's laws002.jpg</vt:lpwstr>
      </vt:variant>
      <vt:variant>
        <vt:lpwstr/>
      </vt:variant>
      <vt:variant>
        <vt:i4>2621551</vt:i4>
      </vt:variant>
      <vt:variant>
        <vt:i4>26692</vt:i4>
      </vt:variant>
      <vt:variant>
        <vt:i4>1054</vt:i4>
      </vt:variant>
      <vt:variant>
        <vt:i4>1</vt:i4>
      </vt:variant>
      <vt:variant>
        <vt:lpwstr>:Scanning:p. 51 problem004.jpg</vt:lpwstr>
      </vt:variant>
      <vt:variant>
        <vt:lpwstr/>
      </vt:variant>
      <vt:variant>
        <vt:i4>4587581</vt:i4>
      </vt:variant>
      <vt:variant>
        <vt:i4>26775</vt:i4>
      </vt:variant>
      <vt:variant>
        <vt:i4>1055</vt:i4>
      </vt:variant>
      <vt:variant>
        <vt:i4>1</vt:i4>
      </vt:variant>
      <vt:variant>
        <vt:lpwstr>:Scanning:Torque001.jpg</vt:lpwstr>
      </vt:variant>
      <vt:variant>
        <vt:lpwstr/>
      </vt:variant>
      <vt:variant>
        <vt:i4>2883694</vt:i4>
      </vt:variant>
      <vt:variant>
        <vt:i4>29224</vt:i4>
      </vt:variant>
      <vt:variant>
        <vt:i4>1056</vt:i4>
      </vt:variant>
      <vt:variant>
        <vt:i4>1</vt:i4>
      </vt:variant>
      <vt:variant>
        <vt:lpwstr>:Scanning:p. 55 problem005.jpg</vt:lpwstr>
      </vt:variant>
      <vt:variant>
        <vt:lpwstr/>
      </vt:variant>
      <vt:variant>
        <vt:i4>2949244</vt:i4>
      </vt:variant>
      <vt:variant>
        <vt:i4>29537</vt:i4>
      </vt:variant>
      <vt:variant>
        <vt:i4>1057</vt:i4>
      </vt:variant>
      <vt:variant>
        <vt:i4>1</vt:i4>
      </vt:variant>
      <vt:variant>
        <vt:lpwstr>:Scanning:Cable problem001.jpg</vt:lpwstr>
      </vt:variant>
      <vt:variant>
        <vt:lpwstr/>
      </vt:variant>
      <vt:variant>
        <vt:i4>2097261</vt:i4>
      </vt:variant>
      <vt:variant>
        <vt:i4>30287</vt:i4>
      </vt:variant>
      <vt:variant>
        <vt:i4>1058</vt:i4>
      </vt:variant>
      <vt:variant>
        <vt:i4>1</vt:i4>
      </vt:variant>
      <vt:variant>
        <vt:lpwstr>:Scanning:p. 59 problem006.jpg</vt:lpwstr>
      </vt:variant>
      <vt:variant>
        <vt:lpwstr/>
      </vt:variant>
      <vt:variant>
        <vt:i4>5308475</vt:i4>
      </vt:variant>
      <vt:variant>
        <vt:i4>30585</vt:i4>
      </vt:variant>
      <vt:variant>
        <vt:i4>1059</vt:i4>
      </vt:variant>
      <vt:variant>
        <vt:i4>1</vt:i4>
      </vt:variant>
      <vt:variant>
        <vt:lpwstr>:Scanning:Cantilever001.jpg</vt:lpwstr>
      </vt:variant>
      <vt:variant>
        <vt:lpwstr/>
      </vt:variant>
      <vt:variant>
        <vt:i4>2752623</vt:i4>
      </vt:variant>
      <vt:variant>
        <vt:i4>31041</vt:i4>
      </vt:variant>
      <vt:variant>
        <vt:i4>1060</vt:i4>
      </vt:variant>
      <vt:variant>
        <vt:i4>1</vt:i4>
      </vt:variant>
      <vt:variant>
        <vt:lpwstr>:Scanning:p. 63 problem007.jpg</vt:lpwstr>
      </vt:variant>
      <vt:variant>
        <vt:lpwstr/>
      </vt:variant>
      <vt:variant>
        <vt:i4>3932202</vt:i4>
      </vt:variant>
      <vt:variant>
        <vt:i4>31985</vt:i4>
      </vt:variant>
      <vt:variant>
        <vt:i4>1061</vt:i4>
      </vt:variant>
      <vt:variant>
        <vt:i4>1</vt:i4>
      </vt:variant>
      <vt:variant>
        <vt:lpwstr>:Scanning:Stability001.jpg</vt:lpwstr>
      </vt:variant>
      <vt:variant>
        <vt:lpwstr/>
      </vt:variant>
      <vt:variant>
        <vt:i4>4390973</vt:i4>
      </vt:variant>
      <vt:variant>
        <vt:i4>31997</vt:i4>
      </vt:variant>
      <vt:variant>
        <vt:i4>1062</vt:i4>
      </vt:variant>
      <vt:variant>
        <vt:i4>1</vt:i4>
      </vt:variant>
      <vt:variant>
        <vt:lpwstr>:Scanning:Torque004.jpg</vt:lpwstr>
      </vt:variant>
      <vt:variant>
        <vt:lpwstr/>
      </vt:variant>
      <vt:variant>
        <vt:i4>3932201</vt:i4>
      </vt:variant>
      <vt:variant>
        <vt:i4>31999</vt:i4>
      </vt:variant>
      <vt:variant>
        <vt:i4>1063</vt:i4>
      </vt:variant>
      <vt:variant>
        <vt:i4>1</vt:i4>
      </vt:variant>
      <vt:variant>
        <vt:lpwstr>:Scanning:Stability002.jpg</vt:lpwstr>
      </vt:variant>
      <vt:variant>
        <vt:lpwstr/>
      </vt:variant>
      <vt:variant>
        <vt:i4>3932200</vt:i4>
      </vt:variant>
      <vt:variant>
        <vt:i4>32002</vt:i4>
      </vt:variant>
      <vt:variant>
        <vt:i4>1064</vt:i4>
      </vt:variant>
      <vt:variant>
        <vt:i4>1</vt:i4>
      </vt:variant>
      <vt:variant>
        <vt:lpwstr>:Scanning:Stability003.jpg</vt:lpwstr>
      </vt:variant>
      <vt:variant>
        <vt:lpwstr/>
      </vt:variant>
      <vt:variant>
        <vt:i4>3407898</vt:i4>
      </vt:variant>
      <vt:variant>
        <vt:i4>-1</vt:i4>
      </vt:variant>
      <vt:variant>
        <vt:i4>1046</vt:i4>
      </vt:variant>
      <vt:variant>
        <vt:i4>1</vt:i4>
      </vt:variant>
      <vt:variant>
        <vt:lpwstr>:Scanning:Gravitational fields002.jpg</vt:lpwstr>
      </vt:variant>
      <vt:variant>
        <vt:lpwstr/>
      </vt:variant>
      <vt:variant>
        <vt:i4>1179759</vt:i4>
      </vt:variant>
      <vt:variant>
        <vt:i4>-1</vt:i4>
      </vt:variant>
      <vt:variant>
        <vt:i4>1047</vt:i4>
      </vt:variant>
      <vt:variant>
        <vt:i4>1</vt:i4>
      </vt:variant>
      <vt:variant>
        <vt:lpwstr>:Scanning:Centre of mass001.jpg</vt:lpwstr>
      </vt:variant>
      <vt:variant>
        <vt:lpwstr/>
      </vt:variant>
      <vt:variant>
        <vt:i4>3407996</vt:i4>
      </vt:variant>
      <vt:variant>
        <vt:i4>-1</vt:i4>
      </vt:variant>
      <vt:variant>
        <vt:i4>1051</vt:i4>
      </vt:variant>
      <vt:variant>
        <vt:i4>1</vt:i4>
      </vt:variant>
      <vt:variant>
        <vt:lpwstr>:Scanning:Gravity terms001.jpg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Ian Wilson</dc:creator>
  <cp:keywords/>
  <cp:lastModifiedBy>wilson.ian</cp:lastModifiedBy>
  <cp:revision>3</cp:revision>
  <cp:lastPrinted>2016-03-10T08:31:00Z</cp:lastPrinted>
  <dcterms:created xsi:type="dcterms:W3CDTF">2016-05-24T06:54:00Z</dcterms:created>
  <dcterms:modified xsi:type="dcterms:W3CDTF">2016-05-24T06:57:00Z</dcterms:modified>
</cp:coreProperties>
</file>