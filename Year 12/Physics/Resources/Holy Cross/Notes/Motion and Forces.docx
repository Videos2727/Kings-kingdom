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45E090" w14:textId="77777777" w:rsidR="004E22D2" w:rsidRDefault="00383520">
      <w:pPr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71CDD57" wp14:editId="19640D34">
            <wp:extent cx="4744720" cy="3169920"/>
            <wp:effectExtent l="0" t="0" r="5080" b="5080"/>
            <wp:docPr id="119" name="Picture 1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C2D6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C73735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41DBF01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74356BB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407344D2" w14:textId="77777777" w:rsidR="004E22D2" w:rsidRDefault="00383520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12</w:t>
      </w:r>
      <w:r w:rsidR="00BC21E4">
        <w:rPr>
          <w:sz w:val="72"/>
        </w:rPr>
        <w:t xml:space="preserve"> PHYSICS</w:t>
      </w:r>
    </w:p>
    <w:p w14:paraId="2123FC3D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7C9082BA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4EF42037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0684C78F" w14:textId="77777777" w:rsidR="004E22D2" w:rsidRDefault="00BC21E4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MOTION &amp; FORCES</w:t>
      </w:r>
    </w:p>
    <w:p w14:paraId="2EE869CE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72"/>
        </w:rPr>
        <w:br w:type="page"/>
      </w:r>
      <w:r>
        <w:rPr>
          <w:b/>
          <w:sz w:val="24"/>
        </w:rPr>
        <w:lastRenderedPageBreak/>
        <w:t>VECTORS IN TWO DIMENSIONS</w:t>
      </w:r>
    </w:p>
    <w:p w14:paraId="252FC7C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510AD4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Vectors have a size and direction</w:t>
      </w:r>
      <w:r>
        <w:rPr>
          <w:sz w:val="24"/>
        </w:rPr>
        <w:t xml:space="preserve"> that must be specified at all times.</w:t>
      </w:r>
    </w:p>
    <w:p w14:paraId="5BD48AA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displacement, velocity, acceleration, force, momentum, impulse, etc.</w:t>
      </w:r>
    </w:p>
    <w:p w14:paraId="03D73CC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3433C3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Scalars have size only</w:t>
      </w:r>
      <w:r>
        <w:rPr>
          <w:sz w:val="24"/>
        </w:rPr>
        <w:t xml:space="preserve"> - no direction is necessary.</w:t>
      </w:r>
    </w:p>
    <w:p w14:paraId="7568E97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distance, speed, work, energy, power, etc.</w:t>
      </w:r>
    </w:p>
    <w:p w14:paraId="54D211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9EA41D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If two vectors are acting at the same point, it is easiest to use the </w:t>
      </w:r>
      <w:r>
        <w:rPr>
          <w:b/>
          <w:i/>
          <w:sz w:val="24"/>
        </w:rPr>
        <w:t>parallelogram method</w:t>
      </w:r>
      <w:r>
        <w:rPr>
          <w:sz w:val="24"/>
        </w:rPr>
        <w:t xml:space="preserve"> to add them.</w:t>
      </w:r>
    </w:p>
    <w:p w14:paraId="4AEDBCE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D7519A1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Note</w:t>
      </w:r>
    </w:p>
    <w:p w14:paraId="3064E6F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9FC80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Even if the vectors don’t act at the same point, this method proves to be the best for solving problems.</w:t>
      </w:r>
    </w:p>
    <w:p w14:paraId="56E9A6C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AF4AF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“rules” for using this method are simple.</w:t>
      </w:r>
    </w:p>
    <w:p w14:paraId="4BDB2A6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F5F73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Draw in a set of “cross-hairs” (with compass directions if appropriate).</w:t>
      </w:r>
    </w:p>
    <w:p w14:paraId="4419343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5F445BF" w14:textId="77777777" w:rsidR="004E22D2" w:rsidRDefault="00BC21E4">
      <w:pPr>
        <w:widowControl w:val="0"/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 xml:space="preserve">Draw the two vectors originating at the centre.  Make their size </w:t>
      </w:r>
      <w:r>
        <w:rPr>
          <w:b/>
          <w:i/>
          <w:sz w:val="24"/>
        </w:rPr>
        <w:t>roughly to scale</w:t>
      </w:r>
      <w:r>
        <w:rPr>
          <w:sz w:val="24"/>
        </w:rPr>
        <w:t>.</w:t>
      </w:r>
    </w:p>
    <w:p w14:paraId="572473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652C7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3.</w:t>
      </w:r>
      <w:r>
        <w:rPr>
          <w:sz w:val="24"/>
        </w:rPr>
        <w:tab/>
        <w:t>Construct the other two sides of the parallelogram.</w:t>
      </w:r>
    </w:p>
    <w:p w14:paraId="4066E9F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72B107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4.</w:t>
      </w:r>
      <w:r>
        <w:rPr>
          <w:sz w:val="24"/>
        </w:rPr>
        <w:tab/>
        <w:t>Rule in the resultant vector, which is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diagonal starting at the centre</w:t>
      </w:r>
      <w:r>
        <w:rPr>
          <w:sz w:val="24"/>
        </w:rPr>
        <w:t>.</w:t>
      </w:r>
    </w:p>
    <w:p w14:paraId="5A2437C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A7C486C" w14:textId="77777777" w:rsidR="004E22D2" w:rsidRDefault="00BC21E4">
      <w:pPr>
        <w:widowControl w:val="0"/>
        <w:tabs>
          <w:tab w:val="left" w:pos="567"/>
        </w:tabs>
        <w:ind w:left="1134" w:hanging="574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Of the two triangles formed, choose the one with an </w:t>
      </w:r>
      <w:r>
        <w:rPr>
          <w:b/>
          <w:i/>
          <w:sz w:val="24"/>
        </w:rPr>
        <w:t>obviously acute</w:t>
      </w:r>
      <w:r>
        <w:rPr>
          <w:i/>
          <w:sz w:val="24"/>
        </w:rPr>
        <w:t xml:space="preserve"> </w:t>
      </w:r>
      <w:r>
        <w:rPr>
          <w:b/>
          <w:i/>
          <w:sz w:val="24"/>
        </w:rPr>
        <w:t>angle</w:t>
      </w:r>
      <w:r>
        <w:rPr>
          <w:sz w:val="24"/>
        </w:rPr>
        <w:t xml:space="preserve"> near the centre of the cross-hairs.</w:t>
      </w:r>
    </w:p>
    <w:p w14:paraId="4CF338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9CB0AC6" w14:textId="77777777" w:rsidR="004E22D2" w:rsidRDefault="00BC21E4">
      <w:pPr>
        <w:widowControl w:val="0"/>
        <w:tabs>
          <w:tab w:val="left" w:pos="567"/>
        </w:tabs>
        <w:rPr>
          <w:sz w:val="24"/>
          <w:u w:val="single"/>
        </w:rPr>
      </w:pPr>
      <w:r>
        <w:br w:type="page"/>
      </w:r>
      <w:r>
        <w:rPr>
          <w:b/>
          <w:sz w:val="24"/>
        </w:rPr>
        <w:lastRenderedPageBreak/>
        <w:t>Examples</w:t>
      </w:r>
    </w:p>
    <w:p w14:paraId="6D690EF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2700D0B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b/>
          <w:sz w:val="24"/>
        </w:rPr>
        <w:t>Plane Flying</w:t>
      </w:r>
    </w:p>
    <w:p w14:paraId="4FB14DD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0031747" w14:textId="77777777" w:rsidR="004E22D2" w:rsidRDefault="00BC21E4">
      <w:pPr>
        <w:tabs>
          <w:tab w:val="left" w:pos="567"/>
        </w:tabs>
        <w:rPr>
          <w:sz w:val="24"/>
        </w:rPr>
      </w:pPr>
      <w:r>
        <w:rPr>
          <w:sz w:val="24"/>
        </w:rPr>
        <w:tab/>
        <w:t>A plane flying at 7.20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N30.0°E has to contend with a wind of 1.20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</w:t>
      </w:r>
    </w:p>
    <w:p w14:paraId="71A0DC27" w14:textId="77777777" w:rsidR="004E22D2" w:rsidRDefault="00BC21E4">
      <w:pPr>
        <w:tabs>
          <w:tab w:val="left" w:pos="567"/>
        </w:tabs>
        <w:rPr>
          <w:sz w:val="24"/>
        </w:rPr>
      </w:pPr>
      <w:r>
        <w:rPr>
          <w:sz w:val="24"/>
        </w:rPr>
        <w:tab/>
        <w:t>from the east.  Determine the resultant velocity of the plane over the ground.</w:t>
      </w:r>
    </w:p>
    <w:p w14:paraId="432AAA7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6D9AF01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E5B3904" wp14:editId="7CA71FF9">
            <wp:extent cx="5222240" cy="5598160"/>
            <wp:effectExtent l="0" t="0" r="10160" b="0"/>
            <wp:docPr id="2" name="Picture 2" descr=":Scanning:p. 3 proble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Scanning:p. 3 problem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A029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6DC4D30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C8A13D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</w:r>
      <w:r>
        <w:rPr>
          <w:b/>
          <w:sz w:val="24"/>
        </w:rPr>
        <w:t>Change In Velocity</w:t>
      </w:r>
    </w:p>
    <w:p w14:paraId="3828CE9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0895CE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This is an example of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subtraction of vectors</w:t>
      </w:r>
      <w:r>
        <w:rPr>
          <w:sz w:val="24"/>
        </w:rPr>
        <w:t xml:space="preserve"> since ∆v = v-u.</w:t>
      </w:r>
    </w:p>
    <w:p w14:paraId="00BCF32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C95A6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The basic rule is:  </w:t>
      </w:r>
    </w:p>
    <w:p w14:paraId="269E6B4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6864ED9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 xml:space="preserve">“When subtracting a vector, change its direction 180° and add it to the other </w:t>
      </w:r>
    </w:p>
    <w:p w14:paraId="098B9C5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</w:r>
      <w:r>
        <w:rPr>
          <w:b/>
          <w:i/>
          <w:sz w:val="24"/>
        </w:rPr>
        <w:tab/>
        <w:t>vector”</w:t>
      </w:r>
      <w:r>
        <w:rPr>
          <w:i/>
          <w:sz w:val="24"/>
        </w:rPr>
        <w:t>.</w:t>
      </w:r>
    </w:p>
    <w:p w14:paraId="4BF8C6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1D7F57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F0510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car travelling at 30.0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due west turns left and moves at 25.0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 Calculate the </w:t>
      </w:r>
    </w:p>
    <w:p w14:paraId="4262983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change in velocity of the car.</w:t>
      </w:r>
    </w:p>
    <w:p w14:paraId="5B7597C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94D3A96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2828546" wp14:editId="543FA4F9">
            <wp:extent cx="4886960" cy="34950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5F4A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0BCD68B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</w:r>
    </w:p>
    <w:p w14:paraId="6236C4E3" w14:textId="77777777" w:rsidR="004E22D2" w:rsidRDefault="00BC21E4">
      <w:pPr>
        <w:widowControl w:val="0"/>
        <w:tabs>
          <w:tab w:val="left" w:pos="567"/>
        </w:tabs>
        <w:jc w:val="center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8A8B66E" wp14:editId="6B6B68DC">
                <wp:simplePos x="0" y="0"/>
                <wp:positionH relativeFrom="column">
                  <wp:posOffset>1271270</wp:posOffset>
                </wp:positionH>
                <wp:positionV relativeFrom="paragraph">
                  <wp:posOffset>5698490</wp:posOffset>
                </wp:positionV>
                <wp:extent cx="3942080" cy="0"/>
                <wp:effectExtent l="13970" t="8890" r="19050" b="29210"/>
                <wp:wrapNone/>
                <wp:docPr id="11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2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1pt,448.7pt" to="410.5pt,448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"/>
            </w:pict>
          </mc:Fallback>
        </mc:AlternateContent>
      </w:r>
      <w:r>
        <w:rPr>
          <w:lang w:val="en-US"/>
        </w:rPr>
        <w:drawing>
          <wp:inline distT="0" distB="0" distL="0" distR="0" wp14:anchorId="12A2A407" wp14:editId="047B6DCC">
            <wp:extent cx="5171440" cy="5791200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9" r="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3033" w14:textId="77777777" w:rsidR="004E22D2" w:rsidRDefault="004E22D2">
      <w:pPr>
        <w:widowControl w:val="0"/>
        <w:tabs>
          <w:tab w:val="left" w:pos="567"/>
        </w:tabs>
        <w:jc w:val="center"/>
      </w:pPr>
    </w:p>
    <w:p w14:paraId="3C41F86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COMPONENTS OF A VECTOR</w:t>
      </w:r>
    </w:p>
    <w:p w14:paraId="49E38C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99188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single vector can be expressed as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two component vectors that are at right angles to each other</w:t>
      </w:r>
      <w:r>
        <w:rPr>
          <w:sz w:val="24"/>
        </w:rPr>
        <w:t>.</w:t>
      </w:r>
    </w:p>
    <w:p w14:paraId="1F1C4E9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C0076E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Neither component vector can be bigger than the original vector.</w:t>
      </w:r>
    </w:p>
    <w:p w14:paraId="58DDAF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BA2441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E2FE901" wp14:editId="5F0A8030">
            <wp:extent cx="2804160" cy="1351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40D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5EF467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component is given by:</w:t>
      </w:r>
    </w:p>
    <w:p w14:paraId="776E904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0E48D73" wp14:editId="4B1350B7">
            <wp:extent cx="1767840" cy="4470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E03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823718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</w:t>
      </w:r>
      <w:r>
        <w:rPr>
          <w:sz w:val="24"/>
        </w:rPr>
        <w:tab/>
        <w:t>R = given vector.</w:t>
      </w:r>
    </w:p>
    <w:p w14:paraId="12C70FD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ascii="Symbol" w:hAnsi="Symbol"/>
          <w:sz w:val="24"/>
        </w:rPr>
        <w:t></w:t>
      </w:r>
      <w:r>
        <w:rPr>
          <w:sz w:val="24"/>
        </w:rPr>
        <w:t xml:space="preserve"> = the angle between R and the direction of the required component.</w:t>
      </w:r>
    </w:p>
    <w:p w14:paraId="79B6EBF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98651AB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Examples</w:t>
      </w:r>
    </w:p>
    <w:p w14:paraId="30F7F42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35E265B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>1.</w:t>
      </w:r>
      <w:r>
        <w:rPr>
          <w:b/>
          <w:sz w:val="24"/>
        </w:rPr>
        <w:tab/>
        <w:t>Inclined Plane</w:t>
      </w:r>
    </w:p>
    <w:p w14:paraId="3DF22EA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F47BF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box weighing 80.0 N sits at rest on a plane inclined at 27.0° to the horizontal.</w:t>
      </w:r>
    </w:p>
    <w:p w14:paraId="544538A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E9C45A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Draw a diagram showing all forces acting on the box.</w:t>
      </w:r>
    </w:p>
    <w:p w14:paraId="4C28D45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Calculate the force exerted perpendicular to the plane by the box onto the plane.</w:t>
      </w:r>
    </w:p>
    <w:p w14:paraId="5567AC5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54BFE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F64780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3F0C5173" wp14:editId="569D81DE">
            <wp:extent cx="5506720" cy="3251200"/>
            <wp:effectExtent l="0" t="0" r="5080" b="0"/>
            <wp:docPr id="7" name="Picture 7" descr=":Scanning:p. 6 proble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Scanning:p. 6 problem00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25B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22D9067E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38BFA5C" wp14:editId="5C109E05">
            <wp:extent cx="5191760" cy="4175760"/>
            <wp:effectExtent l="0" t="0" r="0" b="0"/>
            <wp:docPr id="8" name="Picture 8" descr=":Scanning:Incline plan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Scanning:Incline plane00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8AAC" w14:textId="77777777" w:rsidR="00336839" w:rsidRDefault="00336839">
      <w:pPr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  <w:t>Consider the forces acting on a smooth incline (no friction) and one with friction.</w:t>
      </w:r>
    </w:p>
    <w:p w14:paraId="2889127A" w14:textId="77777777" w:rsidR="00336839" w:rsidRDefault="00336839">
      <w:pPr>
        <w:rPr>
          <w:sz w:val="24"/>
        </w:rPr>
      </w:pPr>
    </w:p>
    <w:p w14:paraId="24310651" w14:textId="458BFD70" w:rsidR="00336839" w:rsidRDefault="00336839">
      <w:pPr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72064" behindDoc="0" locked="0" layoutInCell="1" allowOverlap="1" wp14:anchorId="64AB5D73" wp14:editId="29914881">
            <wp:simplePos x="0" y="0"/>
            <wp:positionH relativeFrom="column">
              <wp:posOffset>-374650</wp:posOffset>
            </wp:positionH>
            <wp:positionV relativeFrom="paragraph">
              <wp:posOffset>159384</wp:posOffset>
            </wp:positionV>
            <wp:extent cx="2816972" cy="2712085"/>
            <wp:effectExtent l="0" t="0" r="254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4.40.54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972" cy="27120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C262C" w14:textId="02DF249B" w:rsidR="00336839" w:rsidRDefault="00336839">
      <w:pPr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71040" behindDoc="0" locked="0" layoutInCell="1" allowOverlap="1" wp14:anchorId="70AC6669" wp14:editId="7C461B0F">
            <wp:simplePos x="0" y="0"/>
            <wp:positionH relativeFrom="column">
              <wp:posOffset>2531110</wp:posOffset>
            </wp:positionH>
            <wp:positionV relativeFrom="paragraph">
              <wp:posOffset>6984</wp:posOffset>
            </wp:positionV>
            <wp:extent cx="3939318" cy="2689225"/>
            <wp:effectExtent l="0" t="0" r="0" b="317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4.41.12 p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318" cy="268922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12A2B" w14:textId="77777777" w:rsidR="00336839" w:rsidRDefault="00336839">
      <w:pPr>
        <w:rPr>
          <w:sz w:val="24"/>
        </w:rPr>
      </w:pPr>
    </w:p>
    <w:p w14:paraId="021B98B4" w14:textId="4F9E6414" w:rsidR="00336839" w:rsidRDefault="00336839">
      <w:pPr>
        <w:rPr>
          <w:sz w:val="24"/>
        </w:rPr>
      </w:pPr>
    </w:p>
    <w:p w14:paraId="287798E6" w14:textId="7AA19729" w:rsidR="00336839" w:rsidRDefault="00336839">
      <w:pPr>
        <w:rPr>
          <w:sz w:val="24"/>
        </w:rPr>
      </w:pPr>
      <w:r>
        <w:rPr>
          <w:sz w:val="24"/>
        </w:rPr>
        <w:br w:type="page"/>
      </w:r>
    </w:p>
    <w:p w14:paraId="7ADAC7AB" w14:textId="33EDD9ED" w:rsidR="004E22D2" w:rsidRDefault="00216123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lastRenderedPageBreak/>
        <w:t>4</w:t>
      </w:r>
      <w:r w:rsidR="00BC21E4">
        <w:rPr>
          <w:sz w:val="24"/>
        </w:rPr>
        <w:t>.</w:t>
      </w:r>
      <w:r w:rsidR="00BC21E4">
        <w:rPr>
          <w:sz w:val="24"/>
        </w:rPr>
        <w:tab/>
      </w:r>
      <w:r w:rsidR="00BC21E4">
        <w:rPr>
          <w:b/>
          <w:sz w:val="24"/>
        </w:rPr>
        <w:t>River Problem</w:t>
      </w:r>
    </w:p>
    <w:p w14:paraId="362AD84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4B881C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person wants to cross a river 8.00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wide to reach a jetty directly across on the </w:t>
      </w:r>
    </w:p>
    <w:p w14:paraId="555667A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opposite bank.  If the river is flowing at 6.00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and the boat that is used can travel at </w:t>
      </w:r>
    </w:p>
    <w:p w14:paraId="6ED4829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15.0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in still water, calculate:</w:t>
      </w:r>
    </w:p>
    <w:p w14:paraId="69A372E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E7D3A2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resultant velocity of the boat in relation to the river bottom (or bank).</w:t>
      </w:r>
    </w:p>
    <w:p w14:paraId="652BCEC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 xml:space="preserve">the time taken to reach the other side. </w:t>
      </w:r>
    </w:p>
    <w:p w14:paraId="5CA819AE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58752" behindDoc="1" locked="0" layoutInCell="1" allowOverlap="0" wp14:anchorId="048B16BD" wp14:editId="66F3F9DE">
            <wp:simplePos x="0" y="0"/>
            <wp:positionH relativeFrom="column">
              <wp:posOffset>743585</wp:posOffset>
            </wp:positionH>
            <wp:positionV relativeFrom="paragraph">
              <wp:posOffset>105410</wp:posOffset>
            </wp:positionV>
            <wp:extent cx="5130800" cy="3373120"/>
            <wp:effectExtent l="0" t="0" r="0" b="5080"/>
            <wp:wrapSquare wrapText="bothSides"/>
            <wp:docPr id="1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E184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2737F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F9B9B9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FAD7A1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D3112E7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EAF064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B8FB964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3C7F9A3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9C0A08D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6DDC4638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67EBC1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701BD68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8CC0177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5612566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AE47480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4956200D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08186C7E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C06C21D" w14:textId="77777777" w:rsidR="004E22D2" w:rsidRDefault="004E22D2">
      <w:pPr>
        <w:widowControl w:val="0"/>
        <w:tabs>
          <w:tab w:val="left" w:pos="567"/>
        </w:tabs>
        <w:ind w:left="567" w:hanging="560"/>
        <w:rPr>
          <w:sz w:val="24"/>
        </w:rPr>
      </w:pPr>
    </w:p>
    <w:p w14:paraId="1A51B00C" w14:textId="6F907257" w:rsidR="004E22D2" w:rsidRDefault="00BC21E4">
      <w:pPr>
        <w:widowControl w:val="0"/>
        <w:tabs>
          <w:tab w:val="left" w:pos="567"/>
        </w:tabs>
        <w:ind w:left="567" w:hanging="560"/>
        <w:rPr>
          <w:sz w:val="24"/>
        </w:rPr>
      </w:pPr>
      <w:r>
        <w:rPr>
          <w:sz w:val="24"/>
        </w:rPr>
        <w:br w:type="page"/>
      </w:r>
      <w:r w:rsidR="00216123">
        <w:rPr>
          <w:sz w:val="24"/>
        </w:rPr>
        <w:lastRenderedPageBreak/>
        <w:t>5</w:t>
      </w:r>
      <w:r>
        <w:rPr>
          <w:sz w:val="24"/>
        </w:rPr>
        <w:t>.</w:t>
      </w:r>
      <w:r>
        <w:rPr>
          <w:sz w:val="24"/>
        </w:rPr>
        <w:tab/>
        <w:t>If the person in Question 3 was trying to reach a jetty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upstream, calculate the resultant velocity and the time taken.</w:t>
      </w:r>
    </w:p>
    <w:p w14:paraId="4ADB8A3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35208E4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8C5B61B" wp14:editId="13E7F856">
            <wp:extent cx="5090160" cy="7355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3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ADDING MORE THAN TWO VECTORS</w:t>
      </w:r>
    </w:p>
    <w:p w14:paraId="5D2BF36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A25E22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 best way to solve these problems is to use </w:t>
      </w:r>
      <w:r>
        <w:rPr>
          <w:b/>
          <w:i/>
          <w:sz w:val="24"/>
        </w:rPr>
        <w:t>components</w:t>
      </w:r>
      <w:r>
        <w:rPr>
          <w:sz w:val="24"/>
        </w:rPr>
        <w:t xml:space="preserve"> to reduce the problem to the addition of two vectors at right angles to each other.</w:t>
      </w:r>
    </w:p>
    <w:p w14:paraId="1A61D84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B3A54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Generally this will be done by considering movement in two dimensions within a plane.</w:t>
      </w:r>
    </w:p>
    <w:p w14:paraId="24D7EA6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 xml:space="preserve">up / down /left / right </w:t>
      </w:r>
    </w:p>
    <w:p w14:paraId="0A4792C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north /south / east / west (if compass directions are given).</w:t>
      </w:r>
    </w:p>
    <w:p w14:paraId="76D6F30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F36FEE2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</w:t>
      </w:r>
    </w:p>
    <w:p w14:paraId="6BDCF0C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60CEEF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heavy crate is being lifted by two cables as shown below.</w:t>
      </w:r>
    </w:p>
    <w:p w14:paraId="09390F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14155C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t xml:space="preserve">  </w:t>
      </w:r>
      <w:r>
        <w:rPr>
          <w:sz w:val="24"/>
          <w:lang w:val="en-US"/>
        </w:rPr>
        <w:drawing>
          <wp:inline distT="0" distB="0" distL="0" distR="0" wp14:anchorId="452EBC81" wp14:editId="2D0282B9">
            <wp:extent cx="2377440" cy="1656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5A4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88AA1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If the crate weighs 2.00 x 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N and the tension in each cable is as shown, calculate the </w:t>
      </w:r>
    </w:p>
    <w:p w14:paraId="2BF1183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resultant force experienced by the crate.</w:t>
      </w:r>
    </w:p>
    <w:p w14:paraId="5B3A6E6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AAA515" w14:textId="77777777" w:rsidR="004E22D2" w:rsidRDefault="00BC21E4">
      <w:pPr>
        <w:widowControl w:val="0"/>
        <w:tabs>
          <w:tab w:val="left" w:pos="567"/>
        </w:tabs>
        <w:jc w:val="center"/>
        <w:rPr>
          <w:rFonts w:ascii="Palatino" w:hAnsi="Palatino"/>
          <w:sz w:val="24"/>
        </w:rPr>
      </w:pPr>
      <w:r>
        <w:rPr>
          <w:sz w:val="24"/>
          <w:lang w:val="en-US"/>
        </w:rPr>
        <w:drawing>
          <wp:inline distT="0" distB="0" distL="0" distR="0" wp14:anchorId="545DAF39" wp14:editId="29180A81">
            <wp:extent cx="5831840" cy="385064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08E6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EQUATIONS OF MOTION</w:t>
      </w:r>
    </w:p>
    <w:p w14:paraId="733E132D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F72AB5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From Year 11, the equations of motion are:</w:t>
      </w:r>
    </w:p>
    <w:p w14:paraId="5D2339E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B727B2A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A57C6D0" wp14:editId="3472EC22">
            <wp:extent cx="1320800" cy="751840"/>
            <wp:effectExtent l="0" t="0" r="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BEF7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2C09F93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These equations only apply to </w:t>
      </w:r>
      <w:r>
        <w:rPr>
          <w:b/>
          <w:i/>
          <w:sz w:val="24"/>
        </w:rPr>
        <w:t>accelerated motion in one dimension</w:t>
      </w:r>
      <w:r>
        <w:rPr>
          <w:sz w:val="24"/>
        </w:rPr>
        <w:t>.</w:t>
      </w:r>
    </w:p>
    <w:p w14:paraId="15AAE457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8068EE8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Generally this was applied to:</w:t>
      </w:r>
    </w:p>
    <w:p w14:paraId="0EA5480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5C9F888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 xml:space="preserve">objects accelerating/decelerating across the ground, or </w:t>
      </w:r>
    </w:p>
    <w:p w14:paraId="60506321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objects moving up/down under the influence of gravity.</w:t>
      </w:r>
    </w:p>
    <w:p w14:paraId="06F7CE3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bookmarkStart w:id="0" w:name="_MON_1070379635"/>
    <w:bookmarkEnd w:id="0"/>
    <w:bookmarkStart w:id="1" w:name="_MON_1070379264"/>
    <w:bookmarkEnd w:id="1"/>
    <w:p w14:paraId="6BAEFD07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object w:dxaOrig="5560" w:dyaOrig="480" w14:anchorId="37D9B4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8.4pt;height:24pt" o:ole="" fillcolor="window">
            <v:imagedata r:id="rId22" o:title=""/>
          </v:shape>
          <o:OLEObject Type="Embed" ProgID="Word.Picture.8" ShapeID="_x0000_i1025" DrawAspect="Content" ObjectID="_1399463184" r:id="rId23"/>
        </w:object>
      </w:r>
    </w:p>
    <w:p w14:paraId="332DE8B5" w14:textId="77777777" w:rsidR="004E22D2" w:rsidRDefault="00BC21E4">
      <w:pPr>
        <w:widowControl w:val="0"/>
        <w:tabs>
          <w:tab w:val="left" w:pos="580"/>
          <w:tab w:val="left" w:pos="1140"/>
        </w:tabs>
        <w:rPr>
          <w:b/>
          <w:sz w:val="24"/>
        </w:rPr>
      </w:pPr>
      <w:r>
        <w:rPr>
          <w:b/>
          <w:sz w:val="24"/>
        </w:rPr>
        <w:t>Example</w:t>
      </w:r>
    </w:p>
    <w:p w14:paraId="034548A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40069B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 ball is thrown upwards from a point 1.20 m above the ground and becomes stuck in a tree branch 5.30 m above the ground on the way down from its highest point.  If the time of flight was 3.25 s, calculate:</w:t>
      </w:r>
    </w:p>
    <w:p w14:paraId="6EE526F1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813CDA1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the initial velocity of the ball.</w:t>
      </w:r>
    </w:p>
    <w:p w14:paraId="5AC490D9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the maximum height the ball reached.</w:t>
      </w:r>
    </w:p>
    <w:p w14:paraId="41F5BC3C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  <w:t>the velocity of the ball at impact with the branch.</w:t>
      </w:r>
    </w:p>
    <w:p w14:paraId="0B4316C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7CC8C22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5F3945A" wp14:editId="5C8F10F1">
            <wp:extent cx="6156960" cy="3545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sz w:val="24"/>
          <w:lang w:val="en-US"/>
        </w:rPr>
        <w:lastRenderedPageBreak/>
        <w:drawing>
          <wp:inline distT="0" distB="0" distL="0" distR="0" wp14:anchorId="7789DBFE" wp14:editId="7EC9956F">
            <wp:extent cx="4257040" cy="1361440"/>
            <wp:effectExtent l="0" t="0" r="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B9A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E6762E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F4A484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For an object not undergoing acceleration but rather is moving at constant velocity, the equation applied is:</w:t>
      </w:r>
    </w:p>
    <w:p w14:paraId="0FC4B301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1676AE66" wp14:editId="620D4842">
                <wp:simplePos x="0" y="0"/>
                <wp:positionH relativeFrom="column">
                  <wp:posOffset>2727960</wp:posOffset>
                </wp:positionH>
                <wp:positionV relativeFrom="paragraph">
                  <wp:posOffset>91440</wp:posOffset>
                </wp:positionV>
                <wp:extent cx="673100" cy="495300"/>
                <wp:effectExtent l="0" t="2540" r="15240" b="10160"/>
                <wp:wrapNone/>
                <wp:docPr id="1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14.8pt;margin-top:7.2pt;width:53pt;height:39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"/>
            </w:pict>
          </mc:Fallback>
        </mc:AlternateContent>
      </w:r>
    </w:p>
    <w:p w14:paraId="0813D8C0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b/>
          <w:position w:val="-22"/>
          <w:sz w:val="24"/>
        </w:rPr>
        <w:object w:dxaOrig="760" w:dyaOrig="560" w14:anchorId="3299F793">
          <v:shape id="_x0000_i1026" type="#_x0000_t75" style="width:38.4pt;height:28pt" o:ole="" fillcolor="window">
            <v:imagedata r:id="rId26" o:title=""/>
          </v:shape>
          <o:OLEObject Type="Embed" ProgID="Equation.3" ShapeID="_x0000_i1026" DrawAspect="Content" ObjectID="_1399463185" r:id="rId27"/>
        </w:object>
      </w:r>
    </w:p>
    <w:p w14:paraId="7C6EF7B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823247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73BC1FB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All of these equations of motion are utilised in analysing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projectile motion</w:t>
      </w:r>
      <w:r>
        <w:rPr>
          <w:sz w:val="24"/>
        </w:rPr>
        <w:t>.</w:t>
      </w:r>
    </w:p>
    <w:p w14:paraId="1A8D633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D25300B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PROJECTILE MOTION</w:t>
      </w:r>
    </w:p>
    <w:p w14:paraId="56B0ECC3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C77DBB7" w14:textId="77777777" w:rsidR="004E22D2" w:rsidRDefault="00BC21E4">
      <w:pPr>
        <w:widowControl w:val="0"/>
        <w:tabs>
          <w:tab w:val="left" w:pos="580"/>
          <w:tab w:val="left" w:pos="1140"/>
        </w:tabs>
        <w:rPr>
          <w:i/>
          <w:sz w:val="24"/>
        </w:rPr>
      </w:pPr>
      <w:r>
        <w:rPr>
          <w:sz w:val="24"/>
        </w:rPr>
        <w:t xml:space="preserve">For an object thrown horizontally, or at an angle to the horizontal, in the Earth’s gravitational field, its </w:t>
      </w:r>
      <w:r>
        <w:rPr>
          <w:b/>
          <w:i/>
          <w:sz w:val="24"/>
        </w:rPr>
        <w:t>vertical and horizontal motions are independent of one another</w:t>
      </w:r>
      <w:r>
        <w:rPr>
          <w:i/>
          <w:sz w:val="24"/>
        </w:rPr>
        <w:t>.</w:t>
      </w:r>
    </w:p>
    <w:p w14:paraId="7D34E460" w14:textId="77777777" w:rsidR="004E22D2" w:rsidRDefault="004E22D2">
      <w:pPr>
        <w:widowControl w:val="0"/>
        <w:tabs>
          <w:tab w:val="left" w:pos="580"/>
          <w:tab w:val="left" w:pos="1140"/>
        </w:tabs>
        <w:rPr>
          <w:i/>
          <w:sz w:val="24"/>
        </w:rPr>
      </w:pPr>
    </w:p>
    <w:p w14:paraId="712A427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b/>
          <w:sz w:val="24"/>
        </w:rPr>
        <w:t>Horizontally</w:t>
      </w:r>
    </w:p>
    <w:p w14:paraId="7D44B85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Friction due to air resistance is ignored.</w:t>
      </w:r>
    </w:p>
    <w:p w14:paraId="50614EE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Horizontal velocity (v</w:t>
      </w:r>
      <w:r>
        <w:rPr>
          <w:sz w:val="24"/>
          <w:vertAlign w:val="subscript"/>
        </w:rPr>
        <w:t>h</w:t>
      </w:r>
      <w:r>
        <w:rPr>
          <w:sz w:val="24"/>
        </w:rPr>
        <w:t xml:space="preserve">) remains </w:t>
      </w:r>
      <w:r>
        <w:rPr>
          <w:b/>
          <w:i/>
          <w:sz w:val="24"/>
        </w:rPr>
        <w:t>constant</w:t>
      </w:r>
      <w:r>
        <w:rPr>
          <w:sz w:val="24"/>
        </w:rPr>
        <w:t>.</w:t>
      </w:r>
    </w:p>
    <w:p w14:paraId="401CD7A6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 xml:space="preserve">Must use </w:t>
      </w:r>
      <w:r>
        <w:rPr>
          <w:b/>
          <w:i/>
          <w:position w:val="-22"/>
          <w:sz w:val="24"/>
        </w:rPr>
        <w:object w:dxaOrig="560" w:dyaOrig="600" w14:anchorId="57BB95F2">
          <v:shape id="_x0000_i1027" type="#_x0000_t75" style="width:28pt;height:30.4pt" o:ole="">
            <v:imagedata r:id="rId28" o:title=""/>
          </v:shape>
          <o:OLEObject Type="Embed" ProgID="Equation.3" ShapeID="_x0000_i1027" DrawAspect="Content" ObjectID="_1399463186" r:id="rId29"/>
        </w:object>
      </w:r>
      <w:r>
        <w:rPr>
          <w:b/>
          <w:i/>
          <w:sz w:val="24"/>
        </w:rPr>
        <w:t xml:space="preserve"> for calculations</w:t>
      </w:r>
      <w:r>
        <w:rPr>
          <w:sz w:val="24"/>
        </w:rPr>
        <w:t>.</w:t>
      </w:r>
    </w:p>
    <w:p w14:paraId="2D89CC1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A66EDC4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b/>
          <w:sz w:val="24"/>
        </w:rPr>
        <w:t>Vertically</w:t>
      </w:r>
    </w:p>
    <w:p w14:paraId="79BC2B2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Friction due to air resistance is ignored.</w:t>
      </w:r>
    </w:p>
    <w:p w14:paraId="42D064C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Objects accelerate downwards due to gravity.</w:t>
      </w:r>
    </w:p>
    <w:p w14:paraId="4FB76955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Must use the three equations of motion for acceleration in all calculations</w:t>
      </w:r>
      <w:r>
        <w:rPr>
          <w:sz w:val="24"/>
        </w:rPr>
        <w:t>.</w:t>
      </w:r>
    </w:p>
    <w:p w14:paraId="4A50B473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527801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768A8F3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274530F" wp14:editId="53A340BD">
            <wp:extent cx="3048000" cy="2519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428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7D2FD1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4458493" w14:textId="77777777" w:rsidR="004E22D2" w:rsidRDefault="00BC21E4">
      <w:pPr>
        <w:widowControl w:val="0"/>
        <w:tabs>
          <w:tab w:val="left" w:pos="580"/>
          <w:tab w:val="left" w:pos="1140"/>
        </w:tabs>
        <w:rPr>
          <w:i/>
          <w:sz w:val="24"/>
        </w:rPr>
      </w:pPr>
      <w:r>
        <w:rPr>
          <w:sz w:val="24"/>
        </w:rPr>
        <w:t xml:space="preserve">At impact with the ground, the </w:t>
      </w:r>
      <w:r>
        <w:rPr>
          <w:b/>
          <w:i/>
          <w:sz w:val="24"/>
        </w:rPr>
        <w:t>resultant velocity is the vector addition of the vertical and horizontal velocities</w:t>
      </w:r>
      <w:r>
        <w:rPr>
          <w:i/>
          <w:sz w:val="24"/>
        </w:rPr>
        <w:t>.</w:t>
      </w:r>
    </w:p>
    <w:p w14:paraId="09FBCDF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C19A9BE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An </w:t>
      </w:r>
      <w:r>
        <w:rPr>
          <w:b/>
          <w:i/>
          <w:sz w:val="24"/>
        </w:rPr>
        <w:t xml:space="preserve">angle </w:t>
      </w:r>
      <w:r>
        <w:rPr>
          <w:rFonts w:ascii="Symbol" w:hAnsi="Symbol"/>
          <w:b/>
          <w:i/>
          <w:sz w:val="24"/>
        </w:rPr>
        <w:t></w:t>
      </w:r>
      <w:r>
        <w:rPr>
          <w:b/>
          <w:i/>
          <w:sz w:val="24"/>
        </w:rPr>
        <w:t xml:space="preserve"> to the ground</w:t>
      </w:r>
      <w:r>
        <w:rPr>
          <w:sz w:val="24"/>
        </w:rPr>
        <w:t xml:space="preserve"> should also be calculated as the impact velocity is a vector.</w:t>
      </w:r>
    </w:p>
    <w:p w14:paraId="1F91A129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0E07225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br w:type="page"/>
      </w:r>
      <w:r>
        <w:rPr>
          <w:sz w:val="24"/>
        </w:rPr>
        <w:lastRenderedPageBreak/>
        <w:t>There are several different types of projectile motions possible (apart from the one shown above).</w:t>
      </w:r>
    </w:p>
    <w:p w14:paraId="2D87BD8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B7E8D7A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Object projected upwards at an angle and caught at the same level.</w:t>
      </w:r>
    </w:p>
    <w:p w14:paraId="51066C51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E7647F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AB31E08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8F767C8" wp14:editId="06552453">
            <wp:extent cx="2123440" cy="1107440"/>
            <wp:effectExtent l="0" t="0" r="1016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C9F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4B8A16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A15235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>Object projected upwards at an angle and finishing below its release height.</w:t>
      </w:r>
    </w:p>
    <w:p w14:paraId="67F8C30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D5EACE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41BC6BA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B5F2E44" wp14:editId="5D7E9D53">
            <wp:extent cx="2123440" cy="1320800"/>
            <wp:effectExtent l="0" t="0" r="1016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98D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72C91E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3E6448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3.</w:t>
      </w:r>
      <w:r>
        <w:rPr>
          <w:sz w:val="24"/>
        </w:rPr>
        <w:tab/>
        <w:t>Object projected upwards at an angle and finishing above its release height.</w:t>
      </w:r>
    </w:p>
    <w:p w14:paraId="73DFC15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A0804D5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0AE5970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D6662F3" wp14:editId="3BEEF066">
            <wp:extent cx="2123440" cy="1259840"/>
            <wp:effectExtent l="0" t="0" r="1016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F368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51EBAED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99ED0E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CC04E16" w14:textId="6571F64D" w:rsidR="004E22D2" w:rsidRDefault="00B076A7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6002E733" wp14:editId="49D5D9D8">
            <wp:extent cx="6116955" cy="5931535"/>
            <wp:effectExtent l="0" t="0" r="4445" b="1206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6.16.15 p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6F9E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246E12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4379BE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465FDB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17C2F97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  <w:u w:val="single"/>
        </w:rPr>
      </w:pPr>
      <w:r>
        <w:br w:type="page"/>
      </w:r>
      <w:r>
        <w:rPr>
          <w:b/>
          <w:sz w:val="24"/>
        </w:rPr>
        <w:lastRenderedPageBreak/>
        <w:t>Examples</w:t>
      </w:r>
    </w:p>
    <w:p w14:paraId="2DE86B73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86ED6DF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>A stone is thrown horizontally off a cliff at 7.00 ms</w:t>
      </w:r>
      <w:r>
        <w:rPr>
          <w:sz w:val="24"/>
          <w:vertAlign w:val="superscript"/>
        </w:rPr>
        <w:t>-1</w:t>
      </w:r>
      <w:r>
        <w:rPr>
          <w:sz w:val="24"/>
        </w:rPr>
        <w:t>.  If the cliff is 1.22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m high, </w:t>
      </w:r>
    </w:p>
    <w:p w14:paraId="5F35F669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calculate:</w:t>
      </w:r>
    </w:p>
    <w:p w14:paraId="343B0C5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8551230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time taken to reach the ground.</w:t>
      </w:r>
    </w:p>
    <w:p w14:paraId="52A7983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distance from the base of the cliff the stone hits the ground.</w:t>
      </w:r>
    </w:p>
    <w:p w14:paraId="0286B16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(c)</w:t>
      </w:r>
      <w:r>
        <w:rPr>
          <w:sz w:val="24"/>
        </w:rPr>
        <w:tab/>
        <w:t>the impact velocity of the stone.</w:t>
      </w:r>
    </w:p>
    <w:p w14:paraId="04514E5C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E37D5E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F15A50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C69995E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8895703" wp14:editId="27DC05C1">
            <wp:extent cx="6187440" cy="61264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AD7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  <w:t xml:space="preserve">A volleyball player is 5.40 m from the net when she “digs” the ball 1.00 m from the ground, </w:t>
      </w:r>
    </w:p>
    <w:p w14:paraId="4563E9D2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 xml:space="preserve">causing it to rise to a height of 6.20 m above the court.  Given that the opposition player on </w:t>
      </w:r>
    </w:p>
    <w:p w14:paraId="250DFD6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 xml:space="preserve">the other side of the net is 2.60 m away from the net when she “sets” the ball, and the ball is </w:t>
      </w:r>
    </w:p>
    <w:p w14:paraId="24BFF3CC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1.85 m above the ground, calculate:</w:t>
      </w:r>
    </w:p>
    <w:p w14:paraId="72F8B199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9C2284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 xml:space="preserve">(a) </w:t>
      </w:r>
      <w:r>
        <w:rPr>
          <w:sz w:val="24"/>
        </w:rPr>
        <w:tab/>
        <w:t>the vertical component of the initial velocity of the ball.</w:t>
      </w:r>
    </w:p>
    <w:p w14:paraId="389002A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time of flight of the ball.</w:t>
      </w:r>
    </w:p>
    <w:p w14:paraId="07C1EEB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(c)</w:t>
      </w:r>
      <w:r>
        <w:rPr>
          <w:sz w:val="24"/>
        </w:rPr>
        <w:tab/>
        <w:t>the initial velocity of the ball after being struck.</w:t>
      </w:r>
    </w:p>
    <w:p w14:paraId="35EF0772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DFD5FA8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ED573A9" wp14:editId="1DC2FD3A">
            <wp:extent cx="4551680" cy="5618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6F32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5C7963F3" wp14:editId="37FC3EDD">
            <wp:extent cx="4643120" cy="2854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AFBA" w14:textId="77777777" w:rsidR="004E22D2" w:rsidRDefault="00BC21E4">
      <w:pPr>
        <w:rPr>
          <w:sz w:val="24"/>
        </w:rPr>
      </w:pPr>
      <w: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  <w:t xml:space="preserve">Two boys are playing “catch” with a cricket ball.  They are standing 35.0 m apart when one </w:t>
      </w:r>
    </w:p>
    <w:p w14:paraId="00632F0B" w14:textId="77777777" w:rsidR="004E22D2" w:rsidRDefault="00BC21E4">
      <w:pPr>
        <w:rPr>
          <w:sz w:val="24"/>
        </w:rPr>
      </w:pPr>
      <w:r>
        <w:rPr>
          <w:sz w:val="24"/>
        </w:rPr>
        <w:tab/>
        <w:t xml:space="preserve">throws the ball at an angle of 28.0° to the horizontal.  At what speed must he throw the ball if </w:t>
      </w:r>
    </w:p>
    <w:p w14:paraId="78105C82" w14:textId="77777777" w:rsidR="004E22D2" w:rsidRDefault="00BC21E4">
      <w:pPr>
        <w:rPr>
          <w:sz w:val="24"/>
        </w:rPr>
      </w:pPr>
      <w:r>
        <w:rPr>
          <w:sz w:val="24"/>
        </w:rPr>
        <w:tab/>
        <w:t>the other boy is to catch it at the same height as its release?</w:t>
      </w:r>
    </w:p>
    <w:p w14:paraId="26B9EB2E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</w:p>
    <w:p w14:paraId="458000A1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304791A" wp14:editId="3DA6CBF6">
            <wp:extent cx="4663440" cy="5831840"/>
            <wp:effectExtent l="0" t="0" r="0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58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EDD0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4442FC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6EA0916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4.</w:t>
      </w:r>
    </w:p>
    <w:p w14:paraId="1B6B6D62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2EB7D53" wp14:editId="5F33B4A3">
            <wp:extent cx="6096000" cy="6502400"/>
            <wp:effectExtent l="0" t="0" r="0" b="0"/>
            <wp:docPr id="26" name="Picture 26" descr=":Scanning:Projectile motion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:Scanning:Projectile motion001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FAA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E4FBF65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46E60A8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97EEB24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50FA34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3F908B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33D0D1A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D08379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F4A0EC5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AIR RESISTANCE</w:t>
      </w:r>
    </w:p>
    <w:p w14:paraId="07259747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8292E1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Air resistance affect projectiles in a variety of ways.</w:t>
      </w:r>
    </w:p>
    <w:p w14:paraId="6ED959F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35DCC2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The path of an object is not truly parabolic but is asymmetric with a gradual rise and a steeper descent.</w:t>
      </w:r>
    </w:p>
    <w:p w14:paraId="606E93A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0D23DF3D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DA5C919" wp14:editId="3C20B5E6">
            <wp:extent cx="3952240" cy="1717040"/>
            <wp:effectExtent l="0" t="0" r="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F204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614C4889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46879BBE" w14:textId="77777777" w:rsidR="004E22D2" w:rsidRDefault="00BC21E4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DEF0F05" wp14:editId="6720242E">
            <wp:extent cx="6532880" cy="2418080"/>
            <wp:effectExtent l="0" t="0" r="0" b="0"/>
            <wp:docPr id="28" name="Picture 28" descr=":Scanning:Air resistanc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:Scanning:Air resistance001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980C" w14:textId="77777777" w:rsidR="004E22D2" w:rsidRDefault="004E22D2">
      <w:pPr>
        <w:widowControl w:val="0"/>
        <w:tabs>
          <w:tab w:val="left" w:pos="580"/>
          <w:tab w:val="left" w:pos="1140"/>
        </w:tabs>
        <w:jc w:val="center"/>
        <w:rPr>
          <w:sz w:val="24"/>
        </w:rPr>
      </w:pPr>
    </w:p>
    <w:p w14:paraId="3CCBDDE6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740C9CB7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Objects that fall vertically through the atmosphere will ultimately reach a constant speed called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terminal velocity</w:t>
      </w:r>
      <w:r>
        <w:rPr>
          <w:sz w:val="24"/>
        </w:rPr>
        <w:t>.</w:t>
      </w:r>
    </w:p>
    <w:p w14:paraId="22E5025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469829DC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At this speed,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force due to gravity is equalled by the frictional forces</w:t>
      </w:r>
      <w:r>
        <w:rPr>
          <w:sz w:val="24"/>
        </w:rPr>
        <w:t xml:space="preserve"> acting upwards, resulting in </w:t>
      </w:r>
      <w:r>
        <w:rPr>
          <w:b/>
          <w:i/>
          <w:sz w:val="24"/>
        </w:rPr>
        <w:t>no nett force</w:t>
      </w:r>
      <w:r>
        <w:rPr>
          <w:sz w:val="24"/>
        </w:rPr>
        <w:t>.  Hence there is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no nett acceleration</w:t>
      </w:r>
      <w:r>
        <w:rPr>
          <w:sz w:val="24"/>
        </w:rPr>
        <w:t xml:space="preserve"> and the object moves at </w:t>
      </w:r>
      <w:r>
        <w:rPr>
          <w:b/>
          <w:i/>
          <w:sz w:val="24"/>
        </w:rPr>
        <w:t>constant velocity</w:t>
      </w:r>
      <w:r>
        <w:rPr>
          <w:sz w:val="24"/>
        </w:rPr>
        <w:t>.</w:t>
      </w:r>
    </w:p>
    <w:p w14:paraId="568ABDBA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239D7C7D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>For most objects, this velocity is about 195 kmh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14:paraId="6BBD7ACF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F1D4844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The actual size of the terminal velocity is determined by several factors.</w:t>
      </w:r>
    </w:p>
    <w:p w14:paraId="016A364B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62B189B3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</w:r>
      <w:r>
        <w:rPr>
          <w:b/>
          <w:i/>
          <w:sz w:val="24"/>
        </w:rPr>
        <w:t>Silhouette area</w:t>
      </w:r>
      <w:r>
        <w:rPr>
          <w:sz w:val="24"/>
        </w:rPr>
        <w:t xml:space="preserve"> - the area exposed to the air as the object falls.</w:t>
      </w:r>
    </w:p>
    <w:p w14:paraId="4FFC898B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 xml:space="preserve">  </w:t>
      </w:r>
    </w:p>
    <w:p w14:paraId="263585EB" w14:textId="77777777" w:rsidR="004E22D2" w:rsidRDefault="00BC21E4">
      <w:pPr>
        <w:widowControl w:val="0"/>
        <w:tabs>
          <w:tab w:val="left" w:pos="580"/>
          <w:tab w:val="left" w:pos="11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A large area will mean a large force of friction.</w:t>
      </w:r>
    </w:p>
    <w:p w14:paraId="6E5F5BD7" w14:textId="77777777" w:rsidR="004E22D2" w:rsidRDefault="004E22D2">
      <w:pPr>
        <w:widowControl w:val="0"/>
        <w:tabs>
          <w:tab w:val="left" w:pos="580"/>
          <w:tab w:val="left" w:pos="1140"/>
        </w:tabs>
        <w:rPr>
          <w:sz w:val="24"/>
        </w:rPr>
      </w:pPr>
    </w:p>
    <w:p w14:paraId="5B532E4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e.g. </w:t>
      </w:r>
      <w:r>
        <w:rPr>
          <w:sz w:val="24"/>
        </w:rPr>
        <w:tab/>
        <w:t xml:space="preserve">Skydivers will open out their arms and legs to increase their silhouette area.  This </w:t>
      </w:r>
    </w:p>
    <w:p w14:paraId="21235EA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allows them to control their movements in the air and they will have a lower </w:t>
      </w:r>
    </w:p>
    <w:p w14:paraId="64F2954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terminal velocity.</w:t>
      </w:r>
    </w:p>
    <w:p w14:paraId="49561E4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7D5A22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Javelins, racing cars, etc are streamlined (giving a small silhouette) and have </w:t>
      </w:r>
    </w:p>
    <w:p w14:paraId="29BA89C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much smaller air resistance.</w:t>
      </w:r>
    </w:p>
    <w:p w14:paraId="7443BE4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5E78BB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</w:r>
      <w:r>
        <w:rPr>
          <w:b/>
          <w:i/>
          <w:sz w:val="24"/>
        </w:rPr>
        <w:t>Silhouette area to mass ratio</w:t>
      </w:r>
      <w:r>
        <w:rPr>
          <w:sz w:val="24"/>
        </w:rPr>
        <w:t>.</w:t>
      </w:r>
    </w:p>
    <w:p w14:paraId="7EE821A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A5F0D2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If this ratio is small, then the terminal velocity will be high.</w:t>
      </w:r>
    </w:p>
    <w:p w14:paraId="1B879DB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CB9DFC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e.g.</w:t>
      </w:r>
      <w:r>
        <w:rPr>
          <w:sz w:val="24"/>
        </w:rPr>
        <w:tab/>
        <w:t>A shot put has a large mass but small silhouette, so the ratio is small.</w:t>
      </w:r>
    </w:p>
    <w:p w14:paraId="41C9AF0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Hence air resistance has little effect. </w:t>
      </w:r>
    </w:p>
    <w:p w14:paraId="714C770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D805A4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A table tennis ball is very light so its ratio is much higher than the shot.  Hence it </w:t>
      </w:r>
    </w:p>
    <w:p w14:paraId="6014624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has a smaller terminal velocity and is severely affected by air resistance.</w:t>
      </w:r>
    </w:p>
    <w:p w14:paraId="090B541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2A62B2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3.</w:t>
      </w:r>
      <w:r>
        <w:rPr>
          <w:sz w:val="24"/>
        </w:rPr>
        <w:tab/>
      </w:r>
      <w:r>
        <w:rPr>
          <w:b/>
          <w:i/>
          <w:sz w:val="24"/>
        </w:rPr>
        <w:t>Spin</w:t>
      </w:r>
      <w:r>
        <w:rPr>
          <w:sz w:val="24"/>
        </w:rPr>
        <w:t xml:space="preserve"> - causes objects to change direction in the air.</w:t>
      </w:r>
    </w:p>
    <w:p w14:paraId="0BD282D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5F2156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e.g.</w:t>
      </w:r>
      <w:r>
        <w:rPr>
          <w:sz w:val="24"/>
        </w:rPr>
        <w:tab/>
        <w:t xml:space="preserve">Balls that spin (tennis, cricket, table tennis, golf, etc) have pressure differences </w:t>
      </w:r>
    </w:p>
    <w:p w14:paraId="532BB2B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generated on opposite sides of them.  As the high air pressure moves towards the </w:t>
      </w:r>
    </w:p>
    <w:p w14:paraId="4E74B77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low pressure, it moves the ball.</w:t>
      </w:r>
    </w:p>
    <w:p w14:paraId="6EAFB3B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58E38A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1C1FB83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7EB824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b/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 xml:space="preserve">CIRCULAR MOTION </w:t>
      </w:r>
    </w:p>
    <w:p w14:paraId="70F2C020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14:paraId="2BC18B01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An object moving in a circle at constant speed is always changing the direction of its instantaneous velocity.  Thus it must be accelerating.</w:t>
      </w:r>
    </w:p>
    <w:p w14:paraId="3AFE771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F2C4D8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 xml:space="preserve">The direction of this acceleration is </w:t>
      </w:r>
      <w:r>
        <w:rPr>
          <w:b/>
          <w:i/>
          <w:sz w:val="24"/>
        </w:rPr>
        <w:t>always towards the centre of the circle</w:t>
      </w:r>
      <w:r>
        <w:rPr>
          <w:sz w:val="24"/>
        </w:rPr>
        <w:t>.</w:t>
      </w:r>
    </w:p>
    <w:p w14:paraId="71A7248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43081B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This can be shown as follows.</w:t>
      </w:r>
    </w:p>
    <w:p w14:paraId="43ED384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E95AE3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5718F218" wp14:editId="730C6672">
            <wp:extent cx="3048000" cy="11988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A3A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D74B50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Calculation of </w:t>
      </w:r>
      <w:r>
        <w:rPr>
          <w:rFonts w:ascii="Symbol" w:hAnsi="Symbol"/>
          <w:sz w:val="24"/>
        </w:rPr>
        <w:t></w:t>
      </w:r>
      <w:r>
        <w:rPr>
          <w:sz w:val="24"/>
        </w:rPr>
        <w:t xml:space="preserve">v for the object moving around the circle is made by adding the vectors -u and v together since: </w:t>
      </w:r>
    </w:p>
    <w:p w14:paraId="015291D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rFonts w:ascii="Symbol" w:hAnsi="Symbol"/>
          <w:b/>
          <w:sz w:val="24"/>
        </w:rPr>
        <w:t></w:t>
      </w:r>
      <w:r>
        <w:rPr>
          <w:b/>
          <w:sz w:val="24"/>
        </w:rPr>
        <w:t xml:space="preserve">v = v-u </w:t>
      </w:r>
    </w:p>
    <w:p w14:paraId="57B1779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E4696B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complete derivation is of no concern here, but it is sufficient to say that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direction of </w:t>
      </w:r>
      <w:r>
        <w:rPr>
          <w:rFonts w:ascii="Symbol" w:hAnsi="Symbol"/>
          <w:b/>
          <w:i/>
          <w:sz w:val="24"/>
        </w:rPr>
        <w:t></w:t>
      </w:r>
      <w:r>
        <w:rPr>
          <w:b/>
          <w:i/>
          <w:sz w:val="24"/>
        </w:rPr>
        <w:t>v is towards the centre of the circle</w:t>
      </w:r>
      <w:r>
        <w:rPr>
          <w:sz w:val="24"/>
        </w:rPr>
        <w:t>.</w:t>
      </w:r>
    </w:p>
    <w:p w14:paraId="05106670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1369181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 xml:space="preserve">Given that </w:t>
      </w:r>
      <w:r>
        <w:rPr>
          <w:position w:val="-22"/>
          <w:sz w:val="24"/>
        </w:rPr>
        <w:object w:dxaOrig="820" w:dyaOrig="600" w14:anchorId="3DC31A8D">
          <v:shape id="_x0000_i1028" type="#_x0000_t75" style="width:40.8pt;height:30.4pt" o:ole="">
            <v:imagedata r:id="rId43" o:title=""/>
          </v:shape>
          <o:OLEObject Type="Embed" ProgID="Equation.3" ShapeID="_x0000_i1028" DrawAspect="Content" ObjectID="_1399463187" r:id="rId44"/>
        </w:object>
      </w:r>
      <w:r>
        <w:rPr>
          <w:sz w:val="24"/>
        </w:rPr>
        <w:t>, then the acceleration must also be towards the centre of the circle.</w:t>
      </w:r>
    </w:p>
    <w:p w14:paraId="0578F24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BF2932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From F = ma, there </w:t>
      </w:r>
      <w:r>
        <w:rPr>
          <w:b/>
          <w:i/>
          <w:sz w:val="24"/>
        </w:rPr>
        <w:t>must be a force in the direction of the nett acceleration</w:t>
      </w:r>
      <w:r>
        <w:rPr>
          <w:sz w:val="24"/>
        </w:rPr>
        <w:t>.  (This comes from Newton’s Second Law.)</w:t>
      </w:r>
    </w:p>
    <w:p w14:paraId="7403724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344732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This force is called a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centripetal force</w:t>
      </w:r>
      <w:r>
        <w:rPr>
          <w:sz w:val="24"/>
        </w:rPr>
        <w:t>.</w:t>
      </w:r>
    </w:p>
    <w:p w14:paraId="340252C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1DB58F1" w14:textId="26EFDD8F" w:rsidR="001270F1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The centripetal force is required to keep the object moving in a circle and can be provided by a </w:t>
      </w:r>
      <w:r>
        <w:rPr>
          <w:b/>
          <w:i/>
          <w:sz w:val="24"/>
        </w:rPr>
        <w:t>string</w:t>
      </w:r>
      <w:r>
        <w:rPr>
          <w:sz w:val="24"/>
        </w:rPr>
        <w:t xml:space="preserve"> (or something similar) attached to the object, or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gravity</w:t>
      </w:r>
      <w:r>
        <w:rPr>
          <w:sz w:val="24"/>
        </w:rPr>
        <w:t xml:space="preserve"> in other situations.  All of these will be covered in notes.</w:t>
      </w:r>
    </w:p>
    <w:p w14:paraId="487FC184" w14:textId="77777777" w:rsidR="001270F1" w:rsidRDefault="001270F1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1531535" w14:textId="3C6A42B7" w:rsidR="004E22D2" w:rsidRDefault="001270F1" w:rsidP="001270F1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B96861B" wp14:editId="7A5C784B">
            <wp:extent cx="4886960" cy="2900488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3 at 6.27.59 pm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07" cy="290057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 w14:paraId="0B61613B" w14:textId="682FD0EC" w:rsidR="004E22D2" w:rsidRDefault="001270F1" w:rsidP="00573D22">
      <w:pPr>
        <w:rPr>
          <w:sz w:val="24"/>
        </w:rPr>
      </w:pPr>
      <w:r>
        <w:rPr>
          <w:sz w:val="24"/>
        </w:rPr>
        <w:br w:type="page"/>
      </w:r>
      <w:r w:rsidR="00BC21E4">
        <w:rPr>
          <w:sz w:val="24"/>
        </w:rPr>
        <w:lastRenderedPageBreak/>
        <w:t>The centripetal force is given by:</w:t>
      </w:r>
    </w:p>
    <w:p w14:paraId="31DBD92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0DE65DF" wp14:editId="6EF6DCE6">
                <wp:simplePos x="0" y="0"/>
                <wp:positionH relativeFrom="column">
                  <wp:posOffset>2541270</wp:posOffset>
                </wp:positionH>
                <wp:positionV relativeFrom="paragraph">
                  <wp:posOffset>125095</wp:posOffset>
                </wp:positionV>
                <wp:extent cx="995680" cy="538480"/>
                <wp:effectExtent l="1270" t="0" r="19050" b="9525"/>
                <wp:wrapNone/>
                <wp:docPr id="1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568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200.1pt;margin-top:9.85pt;width:78.4pt;height:42.4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"/>
            </w:pict>
          </mc:Fallback>
        </mc:AlternateContent>
      </w:r>
    </w:p>
    <w:p w14:paraId="5A26299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position w:val="-22"/>
          <w:sz w:val="24"/>
        </w:rPr>
        <w:object w:dxaOrig="1120" w:dyaOrig="640" w14:anchorId="0F8548F0">
          <v:shape id="_x0000_i1029" type="#_x0000_t75" style="width:56pt;height:32pt" o:ole="">
            <v:imagedata r:id="rId46" o:title=""/>
          </v:shape>
          <o:OLEObject Type="Embed" ProgID="Equation.3" ShapeID="_x0000_i1029" DrawAspect="Content" ObjectID="_1399463188" r:id="rId47"/>
        </w:object>
      </w:r>
    </w:p>
    <w:p w14:paraId="0515AAA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B4139C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</w:t>
      </w:r>
      <w:r>
        <w:rPr>
          <w:sz w:val="24"/>
        </w:rPr>
        <w:tab/>
        <w:t>F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the centripetal force (N)</w:t>
      </w:r>
    </w:p>
    <w:p w14:paraId="0052C1C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m = the mass of the object (kg)</w:t>
      </w:r>
    </w:p>
    <w:p w14:paraId="01E1403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v = orbital speed of the object (ms</w:t>
      </w:r>
      <w:r>
        <w:rPr>
          <w:sz w:val="24"/>
          <w:vertAlign w:val="superscript"/>
        </w:rPr>
        <w:t>-1</w:t>
      </w:r>
      <w:r>
        <w:rPr>
          <w:sz w:val="24"/>
        </w:rPr>
        <w:t>)</w:t>
      </w:r>
    </w:p>
    <w:p w14:paraId="3968818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z w:val="24"/>
        </w:rPr>
        <w:tab/>
        <w:t xml:space="preserve">  r = the radius of the orbit (m).</w:t>
      </w:r>
    </w:p>
    <w:p w14:paraId="793DE53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68EFF9D" w14:textId="0D6EE420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centripetal acceleration on an object is given by:</w:t>
      </w:r>
    </w:p>
    <w:p w14:paraId="46F1107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74BD511" wp14:editId="0339914C">
                <wp:simplePos x="0" y="0"/>
                <wp:positionH relativeFrom="column">
                  <wp:posOffset>2663190</wp:posOffset>
                </wp:positionH>
                <wp:positionV relativeFrom="paragraph">
                  <wp:posOffset>140970</wp:posOffset>
                </wp:positionV>
                <wp:extent cx="833120" cy="528320"/>
                <wp:effectExtent l="0" t="1270" r="8890" b="16510"/>
                <wp:wrapNone/>
                <wp:docPr id="1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312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09.7pt;margin-top:11.1pt;width:65.6pt;height:41.6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"/>
            </w:pict>
          </mc:Fallback>
        </mc:AlternateContent>
      </w:r>
    </w:p>
    <w:p w14:paraId="2911645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position w:val="-22"/>
          <w:sz w:val="24"/>
        </w:rPr>
        <w:object w:dxaOrig="940" w:dyaOrig="640" w14:anchorId="5287B2DA">
          <v:shape id="_x0000_i1030" type="#_x0000_t75" style="width:47.2pt;height:32pt" o:ole="">
            <v:imagedata r:id="rId48" o:title=""/>
          </v:shape>
          <o:OLEObject Type="Embed" ProgID="Equation.3" ShapeID="_x0000_i1030" DrawAspect="Content" ObjectID="_1399463189" r:id="rId49"/>
        </w:object>
      </w:r>
    </w:p>
    <w:p w14:paraId="1B42756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14:paraId="5F9DF10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4934EE9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</w:t>
      </w:r>
      <w:r>
        <w:rPr>
          <w:sz w:val="24"/>
        </w:rPr>
        <w:tab/>
        <w:t>a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centripetal acceleration (ms</w:t>
      </w:r>
      <w:r>
        <w:rPr>
          <w:sz w:val="24"/>
          <w:vertAlign w:val="superscript"/>
        </w:rPr>
        <w:t>-2</w:t>
      </w:r>
      <w:r>
        <w:rPr>
          <w:sz w:val="24"/>
        </w:rPr>
        <w:t>).</w:t>
      </w:r>
    </w:p>
    <w:p w14:paraId="0EB0F3A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580831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E3119DD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The orbital speed of an object is calculated using:</w:t>
      </w:r>
    </w:p>
    <w:p w14:paraId="5CBA025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AE52F69" wp14:editId="0558B44D">
                <wp:simplePos x="0" y="0"/>
                <wp:positionH relativeFrom="column">
                  <wp:posOffset>2622550</wp:posOffset>
                </wp:positionH>
                <wp:positionV relativeFrom="paragraph">
                  <wp:posOffset>135890</wp:posOffset>
                </wp:positionV>
                <wp:extent cx="873760" cy="528320"/>
                <wp:effectExtent l="6350" t="0" r="8890" b="8890"/>
                <wp:wrapNone/>
                <wp:docPr id="1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76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06.5pt;margin-top:10.7pt;width:68.8pt;height:41.6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"/>
            </w:pict>
          </mc:Fallback>
        </mc:AlternateContent>
      </w:r>
    </w:p>
    <w:p w14:paraId="66F868E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position w:val="-22"/>
          <w:sz w:val="24"/>
        </w:rPr>
        <w:object w:dxaOrig="1080" w:dyaOrig="640" w14:anchorId="3709A9B1">
          <v:shape id="_x0000_i1031" type="#_x0000_t75" style="width:54.4pt;height:32pt" o:ole="">
            <v:imagedata r:id="rId50" o:title=""/>
          </v:shape>
          <o:OLEObject Type="Embed" ProgID="Equation.3" ShapeID="_x0000_i1031" DrawAspect="Content" ObjectID="_1399463190" r:id="rId51"/>
        </w:object>
      </w:r>
    </w:p>
    <w:p w14:paraId="62DDEAB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</w:p>
    <w:p w14:paraId="7683600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2907C0B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where  </w:t>
      </w:r>
      <w:r>
        <w:rPr>
          <w:sz w:val="24"/>
        </w:rPr>
        <w:tab/>
        <w:t xml:space="preserve">T  =  the period of revolution (or the time taken for one </w:t>
      </w:r>
    </w:p>
    <w:p w14:paraId="2977F92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complete revolution)  (s).</w:t>
      </w:r>
    </w:p>
    <w:p w14:paraId="7A9F19F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4B545F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94B12F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Examples</w:t>
      </w:r>
    </w:p>
    <w:p w14:paraId="5022701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ab/>
      </w:r>
    </w:p>
    <w:p w14:paraId="5432A8E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1.</w:t>
      </w:r>
    </w:p>
    <w:p w14:paraId="36856BA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  <w:r>
        <w:rPr>
          <w:lang w:val="en-US"/>
        </w:rPr>
        <w:drawing>
          <wp:inline distT="0" distB="0" distL="0" distR="0" wp14:anchorId="08BFBC3A" wp14:editId="3EA4B724">
            <wp:extent cx="4612640" cy="2976880"/>
            <wp:effectExtent l="0" t="0" r="10160" b="0"/>
            <wp:docPr id="34" name="Picture 34" descr=":Scanning:CD problem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:Scanning:CD problem002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lum bright="12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9" t="6433" r="4349" b="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83B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31ECD71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012B126" wp14:editId="7822ED2C">
            <wp:extent cx="6004560" cy="3749040"/>
            <wp:effectExtent l="0" t="0" r="0" b="10160"/>
            <wp:docPr id="35" name="Picture 35" descr=":Scanning:Horizontal motion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:Scanning:Horizontal motion002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CF3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sz w:val="24"/>
        </w:rPr>
      </w:pPr>
    </w:p>
    <w:p w14:paraId="618D875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  <w:t xml:space="preserve">The Earth maintains an approximately circular path around the Sun.  The average radius of </w:t>
      </w:r>
    </w:p>
    <w:p w14:paraId="0D8D9D6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this orbit is 1.49 x 10</w:t>
      </w:r>
      <w:r>
        <w:rPr>
          <w:sz w:val="24"/>
          <w:vertAlign w:val="superscript"/>
        </w:rPr>
        <w:t>8</w:t>
      </w:r>
      <w:r>
        <w:rPr>
          <w:sz w:val="24"/>
        </w:rPr>
        <w:t xml:space="preserve"> km and the period is 365.26 days.  The Earth’s mass is 5.98 x 10</w:t>
      </w:r>
      <w:r>
        <w:rPr>
          <w:sz w:val="24"/>
          <w:vertAlign w:val="superscript"/>
        </w:rPr>
        <w:t>24</w:t>
      </w:r>
      <w:r>
        <w:rPr>
          <w:sz w:val="24"/>
        </w:rPr>
        <w:t xml:space="preserve"> kg.</w:t>
      </w:r>
    </w:p>
    <w:p w14:paraId="0CDB290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EC160A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What is the average gravitational force of the Sun on the Earth required to maintain this orbit?</w:t>
      </w:r>
    </w:p>
    <w:p w14:paraId="6BA6F86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F95928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EF1A02D" wp14:editId="469ACD77">
            <wp:extent cx="3505200" cy="3942080"/>
            <wp:effectExtent l="0" t="0" r="0" b="0"/>
            <wp:docPr id="36" name="Picture 36" descr=":Scanning:p. 23 problem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:Scanning:p. 23 problem003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A3D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3F4AA3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>MOTION IN A VERTICAL CIRCLE</w:t>
      </w:r>
    </w:p>
    <w:p w14:paraId="6C3255B8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20F62F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In solving problems involving vertical circular motion, always remember that:</w:t>
      </w:r>
    </w:p>
    <w:p w14:paraId="03545F9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BC93675" wp14:editId="313AF362">
                <wp:simplePos x="0" y="0"/>
                <wp:positionH relativeFrom="column">
                  <wp:posOffset>173990</wp:posOffset>
                </wp:positionH>
                <wp:positionV relativeFrom="paragraph">
                  <wp:posOffset>95250</wp:posOffset>
                </wp:positionV>
                <wp:extent cx="5974080" cy="548640"/>
                <wp:effectExtent l="0" t="6350" r="11430" b="16510"/>
                <wp:wrapNone/>
                <wp:docPr id="1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408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13.7pt;margin-top:7.5pt;width:470.4pt;height:43.2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"/>
            </w:pict>
          </mc:Fallback>
        </mc:AlternateContent>
      </w:r>
    </w:p>
    <w:p w14:paraId="56E4171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b/>
          <w:i/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>“</w:t>
      </w:r>
      <w:r>
        <w:rPr>
          <w:rFonts w:ascii="Symbol" w:hAnsi="Symbol"/>
          <w:b/>
          <w:i/>
          <w:sz w:val="24"/>
        </w:rPr>
        <w:t></w:t>
      </w:r>
      <w:r>
        <w:rPr>
          <w:b/>
          <w:i/>
          <w:sz w:val="24"/>
        </w:rPr>
        <w:t xml:space="preserve">F is always in the direction of the nett acceleration, which for circular motion is always </w:t>
      </w:r>
    </w:p>
    <w:p w14:paraId="0756DB8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b/>
          <w:i/>
          <w:sz w:val="24"/>
        </w:rPr>
      </w:pPr>
      <w:r>
        <w:rPr>
          <w:b/>
          <w:i/>
          <w:sz w:val="24"/>
        </w:rPr>
        <w:tab/>
        <w:t>towards the centre of the circle”.</w:t>
      </w:r>
    </w:p>
    <w:p w14:paraId="2A2F779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A0AED1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Use this information to draw clear diagrams to show the forces acting in the situation.</w:t>
      </w:r>
    </w:p>
    <w:p w14:paraId="1037398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1A7526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7B11092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Objects Attached To A String</w:t>
      </w:r>
    </w:p>
    <w:p w14:paraId="57988E1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12908E8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3D97B804" wp14:editId="007B3AE3">
            <wp:extent cx="4490720" cy="22250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C063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3980"/>
        </w:tabs>
        <w:rPr>
          <w:b/>
          <w:sz w:val="24"/>
        </w:rPr>
      </w:pPr>
    </w:p>
    <w:p w14:paraId="20B96CA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b/>
          <w:sz w:val="24"/>
        </w:rPr>
      </w:pPr>
    </w:p>
    <w:p w14:paraId="048A48F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481D0C3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3980"/>
        </w:tabs>
        <w:outlineLvl w:val="0"/>
        <w:rPr>
          <w:sz w:val="24"/>
          <w:u w:val="single"/>
        </w:rPr>
      </w:pPr>
    </w:p>
    <w:p w14:paraId="1D6A321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From last year’s work on Newton’s Third Law:</w:t>
      </w:r>
    </w:p>
    <w:p w14:paraId="0E11226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260C4A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  <w:lang w:val="en-US"/>
        </w:rPr>
        <w:drawing>
          <wp:inline distT="0" distB="0" distL="0" distR="0" wp14:anchorId="128ECA3E" wp14:editId="0AF173B6">
            <wp:extent cx="5374640" cy="579120"/>
            <wp:effectExtent l="0" t="0" r="1016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CCE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7148C8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Applying this to the situation at the bottom of the circle:</w:t>
      </w:r>
    </w:p>
    <w:p w14:paraId="4A60317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</w:t>
      </w:r>
    </w:p>
    <w:p w14:paraId="6756B04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T is in the direction of the nett acceleration (i.e. towards the centre of the circle).</w:t>
      </w:r>
    </w:p>
    <w:p w14:paraId="03B6161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F</w:t>
      </w:r>
      <w:r>
        <w:rPr>
          <w:sz w:val="24"/>
          <w:vertAlign w:val="subscript"/>
        </w:rPr>
        <w:t>w</w:t>
      </w:r>
      <w:r>
        <w:rPr>
          <w:sz w:val="24"/>
        </w:rPr>
        <w:t xml:space="preserve"> is in the opposite direction to the nett acceleration.</w:t>
      </w:r>
    </w:p>
    <w:p w14:paraId="7B798EC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rFonts w:ascii="Symbol" w:hAnsi="Symbol"/>
          <w:sz w:val="24"/>
        </w:rPr>
        <w:t></w:t>
      </w:r>
      <w:r>
        <w:rPr>
          <w:sz w:val="24"/>
        </w:rPr>
        <w:t xml:space="preserve">  </w:t>
      </w:r>
      <w:r>
        <w:rPr>
          <w:rFonts w:ascii="Symbol" w:hAnsi="Symbol"/>
          <w:sz w:val="24"/>
        </w:rPr>
        <w:t></w:t>
      </w:r>
      <w:r>
        <w:rPr>
          <w:sz w:val="24"/>
        </w:rPr>
        <w:t>F = T - F</w:t>
      </w:r>
      <w:r>
        <w:rPr>
          <w:sz w:val="24"/>
          <w:vertAlign w:val="subscript"/>
        </w:rPr>
        <w:t>w</w:t>
      </w:r>
    </w:p>
    <w:p w14:paraId="0168154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110537A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</w:t>
      </w:r>
    </w:p>
    <w:p w14:paraId="1035135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</w:p>
    <w:p w14:paraId="5F33670D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  <w:u w:val="single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BF0BB29" wp14:editId="0D48F245">
                <wp:simplePos x="0" y="0"/>
                <wp:positionH relativeFrom="column">
                  <wp:posOffset>1525270</wp:posOffset>
                </wp:positionH>
                <wp:positionV relativeFrom="paragraph">
                  <wp:posOffset>73025</wp:posOffset>
                </wp:positionV>
                <wp:extent cx="3302000" cy="386080"/>
                <wp:effectExtent l="1270" t="0" r="11430" b="10795"/>
                <wp:wrapNone/>
                <wp:docPr id="1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20.1pt;margin-top:5.75pt;width:260pt;height:30.4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"/>
            </w:pict>
          </mc:Fallback>
        </mc:AlternateContent>
      </w:r>
      <w:r>
        <w:rPr>
          <w:b/>
          <w:sz w:val="24"/>
        </w:rPr>
        <w:t>Important</w:t>
      </w:r>
    </w:p>
    <w:p w14:paraId="520544A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i/>
          <w:sz w:val="24"/>
        </w:rPr>
      </w:pPr>
      <w:r>
        <w:rPr>
          <w:b/>
          <w:i/>
          <w:sz w:val="24"/>
        </w:rPr>
        <w:t>Don’t try to learn the above “equations” rotely</w:t>
      </w:r>
      <w:r>
        <w:rPr>
          <w:i/>
          <w:sz w:val="24"/>
        </w:rPr>
        <w:t xml:space="preserve">.  </w:t>
      </w:r>
    </w:p>
    <w:p w14:paraId="2F26FA6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outlineLvl w:val="0"/>
        <w:rPr>
          <w:i/>
          <w:sz w:val="24"/>
        </w:rPr>
      </w:pPr>
    </w:p>
    <w:p w14:paraId="05603AE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7C147D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b/>
          <w:i/>
          <w:sz w:val="24"/>
        </w:rPr>
        <w:t>Learn how to draw the diagram and apply Newton’s Third Law to derive them.</w:t>
      </w:r>
      <w:r>
        <w:rPr>
          <w:sz w:val="24"/>
        </w:rPr>
        <w:t xml:space="preserve">  Then you will be able to handle any question or problem presented to you!</w:t>
      </w:r>
      <w:r>
        <w:br w:type="page"/>
      </w:r>
      <w:r>
        <w:rPr>
          <w:b/>
          <w:sz w:val="24"/>
        </w:rPr>
        <w:lastRenderedPageBreak/>
        <w:t>Example 1</w:t>
      </w:r>
    </w:p>
    <w:p w14:paraId="2CEE410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14:paraId="4B4254C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In an experiment to determine the force required to break a light string, a group of students analysed the motion of a small 30.0 g mass attached to a 75.0 cm piece of the string being whilst being whirled in a vertical circle.  One student increased the speed of the mass in the circle until it caused the string to break.  The students used a high-speed video to determine that the speed at the breaking point was </w:t>
      </w:r>
    </w:p>
    <w:p w14:paraId="4ABC4EC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13.6 ms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</w:p>
    <w:p w14:paraId="35282B3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10F033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At which point in the circle would the string most likely have broken?  Explain why.</w:t>
      </w:r>
    </w:p>
    <w:p w14:paraId="17FC640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8970A3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What is the force required to break the string?</w:t>
      </w:r>
    </w:p>
    <w:p w14:paraId="65706C8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5002A8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26C01F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495204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282FF2F" wp14:editId="368477CE">
            <wp:extent cx="4541520" cy="2651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F83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71B2884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                      </w:t>
      </w:r>
      <w:r>
        <w:rPr>
          <w:sz w:val="24"/>
          <w:lang w:val="en-US"/>
        </w:rPr>
        <w:drawing>
          <wp:inline distT="0" distB="0" distL="0" distR="0" wp14:anchorId="12F4E97D" wp14:editId="58AE171B">
            <wp:extent cx="2997200" cy="1757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FE3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7E7F1F2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6DDBFF13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BD57450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6DBF70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F9FC851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FD494E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9624F92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B93571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2E8149B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2</w:t>
      </w:r>
    </w:p>
    <w:p w14:paraId="30F630C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  <w:u w:val="single"/>
        </w:rPr>
      </w:pPr>
    </w:p>
    <w:p w14:paraId="6FB9EB5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 student whirled a bucket of water above her head at a speed that just allowed the water to stay in the bucket as it passed overhead.</w:t>
      </w:r>
    </w:p>
    <w:p w14:paraId="4A86CA3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00876D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Explain how it is possible to have the water stay in the bucket.</w:t>
      </w:r>
    </w:p>
    <w:p w14:paraId="4FC3442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 xml:space="preserve">Given the distance from the student’s shoulder to the centre of mass of the bucket and water </w:t>
      </w:r>
    </w:p>
    <w:p w14:paraId="1119B12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  <w:t>is 1.10 m, calculate the minimum speed required to keep the water in the bucket.</w:t>
      </w:r>
    </w:p>
    <w:p w14:paraId="21AD2498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A619A63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D6C802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9B95794" wp14:editId="46618A67">
            <wp:extent cx="4561840" cy="37185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879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38C6F4B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 xml:space="preserve">Example 3 </w:t>
      </w:r>
      <w:r>
        <w:rPr>
          <w:sz w:val="24"/>
        </w:rPr>
        <w:t xml:space="preserve">   (</w:t>
      </w:r>
      <w:r>
        <w:rPr>
          <w:b/>
          <w:sz w:val="24"/>
        </w:rPr>
        <w:t>Conservation Of Mechanical Energy</w:t>
      </w:r>
      <w:r>
        <w:rPr>
          <w:sz w:val="24"/>
        </w:rPr>
        <w:t>)</w:t>
      </w:r>
    </w:p>
    <w:p w14:paraId="43A6A99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BC48D3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 roller coaster of mass 2.25 x 10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kg is moving at 8.00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at point A in the diagram below.</w:t>
      </w:r>
    </w:p>
    <w:p w14:paraId="6E69AFB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787301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7076FC1" wp14:editId="63570CE3">
            <wp:extent cx="3505200" cy="16357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9AC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DDA958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Calculate the total energy of the roller coaster at point A.</w:t>
      </w:r>
    </w:p>
    <w:p w14:paraId="05A6BEE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Determine whether the coaster is able to safely make it through point B.</w:t>
      </w:r>
    </w:p>
    <w:p w14:paraId="68F63E2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  <w:t>If it does make it through B, calculate the force exerted by the track onto the roller coaster.</w:t>
      </w:r>
    </w:p>
    <w:p w14:paraId="49BADAF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</w:p>
    <w:p w14:paraId="206E570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D964F23" wp14:editId="2A66B00F">
            <wp:extent cx="5293360" cy="508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443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407CE7B8" wp14:editId="12D2677F">
            <wp:extent cx="4490720" cy="1717040"/>
            <wp:effectExtent l="0" t="0" r="0" b="1016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C7C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2EA0F60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700BAD0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CD92AF6" wp14:editId="2251DF35">
            <wp:extent cx="5638800" cy="6898640"/>
            <wp:effectExtent l="0" t="0" r="0" b="10160"/>
            <wp:docPr id="45" name="Picture 45" descr=":Scanning:Roller coaster upside do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:Scanning:Roller coaster upside do001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8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E09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587712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lastRenderedPageBreak/>
        <w:drawing>
          <wp:inline distT="0" distB="0" distL="0" distR="0" wp14:anchorId="39ECC4CD" wp14:editId="4B46D06D">
            <wp:extent cx="2387600" cy="6085840"/>
            <wp:effectExtent l="0" t="0" r="0" b="10160"/>
            <wp:docPr id="46" name="Picture 46" descr=":Scanning:Clothide loop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:Scanning:Clothide loop001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lum contrast="6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ACA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2948411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53F5A83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1243C4F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4CE7EFED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78EC39C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MOVING AROUND A CIRCULAR CURVE</w:t>
      </w:r>
    </w:p>
    <w:p w14:paraId="1971699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b/>
          <w:sz w:val="24"/>
        </w:rPr>
      </w:pPr>
    </w:p>
    <w:p w14:paraId="2EECF86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t>Flat Curve</w:t>
      </w:r>
    </w:p>
    <w:p w14:paraId="5402A83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14:paraId="04FC182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Consider a person running around a bend on an athletics track.</w:t>
      </w:r>
    </w:p>
    <w:p w14:paraId="56385A2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4AE761E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As seen in earlier notes, any object that moves around a horizontal curve must experience a centripetal force that is directed towards the centre of the curve.</w:t>
      </w:r>
    </w:p>
    <w:p w14:paraId="29A3F60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221F78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If the person tries to run around the curve and </w:t>
      </w:r>
      <w:r>
        <w:rPr>
          <w:b/>
          <w:i/>
          <w:sz w:val="24"/>
        </w:rPr>
        <w:t>remain perfectly upright</w:t>
      </w:r>
      <w:r>
        <w:rPr>
          <w:sz w:val="24"/>
        </w:rPr>
        <w:t xml:space="preserve">, this </w:t>
      </w:r>
      <w:r>
        <w:rPr>
          <w:b/>
          <w:i/>
          <w:sz w:val="24"/>
        </w:rPr>
        <w:t>centripetal force is supplied only by the friction</w:t>
      </w:r>
      <w:r>
        <w:rPr>
          <w:sz w:val="24"/>
        </w:rPr>
        <w:t xml:space="preserve"> between her shoe and the ground.</w:t>
      </w:r>
    </w:p>
    <w:p w14:paraId="3C20F9F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582233FF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6B6CB46" wp14:editId="5DA128ED">
            <wp:extent cx="3931920" cy="17881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B17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472681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The person will actually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lean into the curve</w:t>
      </w:r>
      <w:r>
        <w:rPr>
          <w:sz w:val="24"/>
        </w:rPr>
        <w:t xml:space="preserve">, making it easier to move around the curve.  </w:t>
      </w:r>
    </w:p>
    <w:p w14:paraId="041115B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1E7B375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By doing this, the </w:t>
      </w:r>
      <w:r>
        <w:rPr>
          <w:b/>
          <w:i/>
          <w:sz w:val="24"/>
        </w:rPr>
        <w:t>horizontal component of the reaction force</w:t>
      </w:r>
      <w:r>
        <w:rPr>
          <w:sz w:val="24"/>
        </w:rPr>
        <w:t xml:space="preserve"> experienced by the person from the ground will be able to provide the centripetal force required.  </w:t>
      </w:r>
    </w:p>
    <w:p w14:paraId="7806FC5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3F0B797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(The force due to friction is much less than this value and is considered insignificant.)</w:t>
      </w:r>
    </w:p>
    <w:p w14:paraId="364068D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0AABE68A" wp14:editId="7FB7F8D2">
            <wp:extent cx="3312160" cy="2529840"/>
            <wp:effectExtent l="0" t="0" r="0" b="1016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849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FD19570" wp14:editId="365EBAFC">
                <wp:simplePos x="0" y="0"/>
                <wp:positionH relativeFrom="column">
                  <wp:posOffset>2185670</wp:posOffset>
                </wp:positionH>
                <wp:positionV relativeFrom="paragraph">
                  <wp:posOffset>125730</wp:posOffset>
                </wp:positionV>
                <wp:extent cx="1747520" cy="538480"/>
                <wp:effectExtent l="1270" t="0" r="16510" b="8890"/>
                <wp:wrapNone/>
                <wp:docPr id="1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752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172.1pt;margin-top:9.9pt;width:137.6pt;height:42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"/>
            </w:pict>
          </mc:Fallback>
        </mc:AlternateContent>
      </w:r>
      <w:r>
        <w:rPr>
          <w:sz w:val="24"/>
        </w:rPr>
        <w:t>For calculations:</w:t>
      </w:r>
    </w:p>
    <w:p w14:paraId="5BA5DDE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position w:val="-22"/>
          <w:sz w:val="24"/>
        </w:rPr>
        <w:object w:dxaOrig="2200" w:dyaOrig="640" w14:anchorId="6B383275">
          <v:shape id="_x0000_i1032" type="#_x0000_t75" style="width:110.4pt;height:32pt" o:ole="">
            <v:imagedata r:id="rId67" o:title=""/>
          </v:shape>
          <o:OLEObject Type="Embed" ProgID="Equation.3" ShapeID="_x0000_i1032" DrawAspect="Content" ObjectID="_1399463191" r:id="rId68"/>
        </w:object>
      </w:r>
    </w:p>
    <w:p w14:paraId="053E346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</w:p>
    <w:p w14:paraId="3E6DB660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where </w:t>
      </w:r>
      <w:r>
        <w:rPr>
          <w:rFonts w:ascii="Symbol" w:hAnsi="Symbol"/>
          <w:sz w:val="24"/>
        </w:rPr>
        <w:t></w:t>
      </w:r>
      <w:r>
        <w:rPr>
          <w:sz w:val="24"/>
        </w:rPr>
        <w:t xml:space="preserve">  =  the angle between R and R</w:t>
      </w:r>
      <w:r>
        <w:rPr>
          <w:sz w:val="24"/>
          <w:vertAlign w:val="subscript"/>
        </w:rPr>
        <w:t>h</w:t>
      </w:r>
      <w:r>
        <w:rPr>
          <w:sz w:val="24"/>
        </w:rPr>
        <w:t>.</w:t>
      </w:r>
    </w:p>
    <w:p w14:paraId="11FA61F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Banked Curves</w:t>
      </w:r>
    </w:p>
    <w:p w14:paraId="4D8DC39B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</w:p>
    <w:p w14:paraId="529600F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 xml:space="preserve">In order for cars and trains to successfully negotiate corners at certain speeds, the road or track is banked at a particular angle.  </w:t>
      </w:r>
    </w:p>
    <w:p w14:paraId="5FAF5CD7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58999E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t>This allows for the reaction force from the ground to exert a horizontal component that provides the centripetal force, thus reducing the reliance on friction alone.</w:t>
      </w:r>
    </w:p>
    <w:p w14:paraId="6AE1AE58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EEA631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outlineLvl w:val="0"/>
        <w:rPr>
          <w:sz w:val="24"/>
        </w:rPr>
      </w:pPr>
      <w:r>
        <w:rPr>
          <w:sz w:val="24"/>
        </w:rPr>
        <w:t>Consider a cyclist riding around a velodrome with the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angle of banking = </w:t>
      </w:r>
      <w:r>
        <w:rPr>
          <w:rFonts w:ascii="Symbol" w:hAnsi="Symbol"/>
          <w:b/>
          <w:i/>
          <w:sz w:val="24"/>
        </w:rPr>
        <w:t></w:t>
      </w:r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0E89D1C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66E00BB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</w:rPr>
      </w:pPr>
      <w:r>
        <w:rPr>
          <w:sz w:val="24"/>
        </w:rPr>
        <w:t>If the frictional forces are considered negligible, then the following applies.</w:t>
      </w:r>
    </w:p>
    <w:p w14:paraId="3C2E75CC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D69F8C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5F49555" wp14:editId="7311CE32">
            <wp:extent cx="6573520" cy="34950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238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79B1596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23BF3463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  <w:u w:val="single"/>
        </w:rPr>
      </w:pPr>
      <w:r>
        <w:rPr>
          <w:sz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2038B9" wp14:editId="282CBBB1">
                <wp:simplePos x="0" y="0"/>
                <wp:positionH relativeFrom="column">
                  <wp:posOffset>1362710</wp:posOffset>
                </wp:positionH>
                <wp:positionV relativeFrom="paragraph">
                  <wp:posOffset>46355</wp:posOffset>
                </wp:positionV>
                <wp:extent cx="3322320" cy="457200"/>
                <wp:effectExtent l="3810" t="0" r="13970" b="17145"/>
                <wp:wrapNone/>
                <wp:docPr id="1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07.3pt;margin-top:3.65pt;width:261.6pt;height:36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"/>
            </w:pict>
          </mc:Fallback>
        </mc:AlternateContent>
      </w:r>
    </w:p>
    <w:p w14:paraId="79497288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b/>
          <w:sz w:val="24"/>
        </w:rPr>
      </w:pPr>
      <w:r>
        <w:rPr>
          <w:b/>
          <w:sz w:val="24"/>
        </w:rPr>
        <w:t xml:space="preserve">This formula applies to </w:t>
      </w:r>
      <w:r>
        <w:rPr>
          <w:b/>
          <w:i/>
          <w:sz w:val="24"/>
        </w:rPr>
        <w:t>all</w:t>
      </w:r>
      <w:r>
        <w:rPr>
          <w:b/>
          <w:sz w:val="24"/>
        </w:rPr>
        <w:t xml:space="preserve"> “banking” situations.</w:t>
      </w:r>
    </w:p>
    <w:p w14:paraId="11BBD0E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6D4B084F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728AB455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A plane or bird banking in flight.</w:t>
      </w:r>
    </w:p>
    <w:p w14:paraId="4E3527F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684B687A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A Frisbee or discus banking in flight.</w:t>
      </w:r>
    </w:p>
    <w:p w14:paraId="2FF3F52D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</w:p>
    <w:p w14:paraId="3D11858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The banking used on corners for roads and railways.</w:t>
      </w:r>
    </w:p>
    <w:p w14:paraId="643D79F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257DE43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57294EC4" wp14:editId="66BF8A65">
                <wp:simplePos x="0" y="0"/>
                <wp:positionH relativeFrom="column">
                  <wp:posOffset>824230</wp:posOffset>
                </wp:positionH>
                <wp:positionV relativeFrom="paragraph">
                  <wp:posOffset>52070</wp:posOffset>
                </wp:positionV>
                <wp:extent cx="4409440" cy="497840"/>
                <wp:effectExtent l="0" t="1270" r="11430" b="8890"/>
                <wp:wrapNone/>
                <wp:docPr id="1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944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64.9pt;margin-top:4.1pt;width:347.2pt;height:39.2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"/>
            </w:pict>
          </mc:Fallback>
        </mc:AlternateContent>
      </w:r>
    </w:p>
    <w:p w14:paraId="69A8A469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jc w:val="center"/>
        <w:outlineLvl w:val="0"/>
        <w:rPr>
          <w:sz w:val="24"/>
        </w:rPr>
      </w:pPr>
      <w:r>
        <w:rPr>
          <w:sz w:val="24"/>
        </w:rPr>
        <w:t>Try to remember how it is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derived</w:t>
      </w:r>
      <w:r>
        <w:rPr>
          <w:sz w:val="24"/>
        </w:rPr>
        <w:t xml:space="preserve"> rather than rotely remembering it!</w:t>
      </w:r>
    </w:p>
    <w:p w14:paraId="05B84436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091D8CF5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4DB55577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  <w:lang w:val="en-US"/>
        </w:rPr>
        <w:lastRenderedPageBreak/>
        <w:drawing>
          <wp:inline distT="0" distB="0" distL="0" distR="0" wp14:anchorId="5D2D32AF" wp14:editId="29FE564B">
            <wp:extent cx="6116320" cy="2499360"/>
            <wp:effectExtent l="0" t="0" r="5080" b="0"/>
            <wp:docPr id="51" name="Picture 51" descr=":Scanning:Banking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:Scanning:Banking003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lum contras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947E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51F96C94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</w:p>
    <w:p w14:paraId="68C75C8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D41323F" wp14:editId="69315ACC">
            <wp:extent cx="6360160" cy="5354320"/>
            <wp:effectExtent l="0" t="0" r="0" b="5080"/>
            <wp:docPr id="52" name="Picture 52" descr=":Scanning:Banking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:Scanning:Banking004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lum contras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Examples</w:t>
      </w:r>
    </w:p>
    <w:p w14:paraId="433697EA" w14:textId="77777777" w:rsidR="004E22D2" w:rsidRDefault="004E22D2">
      <w:pPr>
        <w:widowControl w:val="0"/>
        <w:tabs>
          <w:tab w:val="left" w:pos="580"/>
          <w:tab w:val="left" w:pos="1140"/>
          <w:tab w:val="left" w:pos="1700"/>
          <w:tab w:val="left" w:pos="4540"/>
        </w:tabs>
        <w:outlineLvl w:val="0"/>
        <w:rPr>
          <w:sz w:val="24"/>
        </w:rPr>
      </w:pPr>
    </w:p>
    <w:p w14:paraId="206ECE2B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 xml:space="preserve">Westrail engineers have designed a curve on the rail line out to Kalgoorlie to allow the </w:t>
      </w:r>
    </w:p>
    <w:p w14:paraId="55E7F926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  <w:t>Prospector train to safely negotiate it at 90.0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 What must be the radius of the curve if </w:t>
      </w:r>
    </w:p>
    <w:p w14:paraId="3F4E031E" w14:textId="77777777" w:rsidR="004E22D2" w:rsidRDefault="00BC21E4">
      <w:pPr>
        <w:widowControl w:val="0"/>
        <w:tabs>
          <w:tab w:val="left" w:pos="580"/>
          <w:tab w:val="left" w:pos="1140"/>
          <w:tab w:val="left" w:pos="1700"/>
          <w:tab w:val="left" w:pos="4540"/>
        </w:tabs>
        <w:rPr>
          <w:sz w:val="24"/>
        </w:rPr>
      </w:pPr>
      <w:r>
        <w:rPr>
          <w:sz w:val="24"/>
        </w:rPr>
        <w:tab/>
        <w:t>the angle of the banking is 5.25°?</w:t>
      </w:r>
    </w:p>
    <w:p w14:paraId="2EDA6759" w14:textId="77777777" w:rsidR="004E22D2" w:rsidRDefault="004E22D2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</w:p>
    <w:p w14:paraId="0BBB85D2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57541FE" wp14:editId="1E7166BF">
            <wp:extent cx="4409440" cy="56794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7D8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6B20FB94" w14:textId="77777777" w:rsidR="004E22D2" w:rsidRDefault="00BC21E4">
      <w:pPr>
        <w:widowControl w:val="0"/>
        <w:tabs>
          <w:tab w:val="left" w:pos="580"/>
          <w:tab w:val="left" w:pos="1140"/>
          <w:tab w:val="left" w:pos="1700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F7F6D12" wp14:editId="56885AE0">
            <wp:extent cx="4907280" cy="6878320"/>
            <wp:effectExtent l="0" t="0" r="0" b="5080"/>
            <wp:docPr id="54" name="Picture 54" descr=":Scanning:Banking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:Scanning:Banking001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lum bright="12000" contrast="3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1" t="3839" r="4343" b="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cr/>
      </w:r>
    </w:p>
    <w:p w14:paraId="6B6059AB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</w:r>
      <w:r>
        <w:rPr>
          <w:b/>
          <w:sz w:val="24"/>
        </w:rPr>
        <w:t>Conical Pendulum</w:t>
      </w:r>
    </w:p>
    <w:p w14:paraId="6A5CED87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0A11505A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8132FA5" wp14:editId="2317B8D7">
            <wp:extent cx="6400800" cy="6106160"/>
            <wp:effectExtent l="0" t="0" r="0" b="0"/>
            <wp:docPr id="55" name="Picture 55" descr=":Scanning:Conical pendulu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:Scanning:Conical pendulum001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" t="2669" r="2795" b="1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4D48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855B306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LAW OF UNIVERSAL GRAVITATION</w:t>
      </w:r>
    </w:p>
    <w:p w14:paraId="4AC1CE49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0813AFF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Newton formulated this law as:</w:t>
      </w:r>
    </w:p>
    <w:p w14:paraId="7651A03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01AD929" wp14:editId="0109D78F">
                <wp:simplePos x="0" y="0"/>
                <wp:positionH relativeFrom="column">
                  <wp:posOffset>184150</wp:posOffset>
                </wp:positionH>
                <wp:positionV relativeFrom="paragraph">
                  <wp:posOffset>95250</wp:posOffset>
                </wp:positionV>
                <wp:extent cx="5852160" cy="538480"/>
                <wp:effectExtent l="6350" t="6350" r="8890" b="13970"/>
                <wp:wrapNone/>
                <wp:docPr id="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216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4.5pt;margin-top:7.5pt;width:460.8pt;height:42.4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"/>
            </w:pict>
          </mc:Fallback>
        </mc:AlternateContent>
      </w:r>
    </w:p>
    <w:p w14:paraId="347B6A5E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ab/>
      </w:r>
      <w:r>
        <w:rPr>
          <w:b/>
          <w:i/>
          <w:sz w:val="24"/>
        </w:rPr>
        <w:t xml:space="preserve">“The force between any two masses separated by a distance is an attractive force acting </w:t>
      </w:r>
    </w:p>
    <w:p w14:paraId="7DAC67A5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ab/>
        <w:t>along the line joining the centre of the two masses.”</w:t>
      </w:r>
    </w:p>
    <w:p w14:paraId="5A111A6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D2FC09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FCE19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gravitational force acting between two bodies, m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and m</w:t>
      </w:r>
      <w:r>
        <w:rPr>
          <w:sz w:val="24"/>
          <w:vertAlign w:val="subscript"/>
        </w:rPr>
        <w:t>2</w:t>
      </w:r>
      <w:r>
        <w:rPr>
          <w:sz w:val="24"/>
        </w:rPr>
        <w:t>:</w:t>
      </w:r>
    </w:p>
    <w:p w14:paraId="7F6610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98D372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>is one of attraction, and can be considered to act from the centre of each mass.</w:t>
      </w:r>
    </w:p>
    <w:p w14:paraId="098924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>acts equally and oppositely on each mass (Newton’s third law): F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 -|F</w:t>
      </w:r>
      <w:r>
        <w:rPr>
          <w:sz w:val="24"/>
          <w:vertAlign w:val="subscript"/>
        </w:rPr>
        <w:t>2</w:t>
      </w:r>
      <w:r>
        <w:rPr>
          <w:sz w:val="24"/>
        </w:rPr>
        <w:t>.</w:t>
      </w:r>
    </w:p>
    <w:p w14:paraId="6D4F62C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>is weaker if the masses are further apart.  Gravitation acts in an inverse</w:t>
      </w:r>
    </w:p>
    <w:p w14:paraId="198D0C7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square manner.</w:t>
      </w:r>
    </w:p>
    <w:p w14:paraId="5322FBA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i.e. </w:t>
      </w:r>
      <w:r>
        <w:rPr>
          <w:sz w:val="24"/>
        </w:rPr>
        <w:tab/>
      </w:r>
      <w:r>
        <w:rPr>
          <w:position w:val="-24"/>
          <w:sz w:val="24"/>
        </w:rPr>
        <w:object w:dxaOrig="840" w:dyaOrig="620" w14:anchorId="719F3E5F">
          <v:shape id="_x0000_i1033" type="#_x0000_t75" style="width:42.4pt;height:31.2pt" o:ole="">
            <v:imagedata r:id="rId75" o:title=""/>
          </v:shape>
          <o:OLEObject Type="Embed" ProgID="Equation.3" ShapeID="_x0000_i1033" DrawAspect="Content" ObjectID="_1399463192" r:id="rId76"/>
        </w:object>
      </w:r>
      <w:r>
        <w:rPr>
          <w:sz w:val="24"/>
        </w:rPr>
        <w:t xml:space="preserve">   where r is the distance in metres between the centres of the masses.</w:t>
      </w:r>
    </w:p>
    <w:p w14:paraId="001E17A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• </w:t>
      </w:r>
      <w:r>
        <w:rPr>
          <w:sz w:val="24"/>
        </w:rPr>
        <w:tab/>
        <w:t xml:space="preserve">depends directly on the mass of each body involved </w:t>
      </w:r>
    </w:p>
    <w:p w14:paraId="1D7D58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i.e. </w:t>
      </w:r>
      <w:r>
        <w:rPr>
          <w:sz w:val="24"/>
        </w:rPr>
        <w:tab/>
      </w:r>
      <w:r>
        <w:rPr>
          <w:position w:val="-8"/>
          <w:sz w:val="24"/>
        </w:rPr>
        <w:object w:dxaOrig="800" w:dyaOrig="320" w14:anchorId="0528AFEA">
          <v:shape id="_x0000_i1034" type="#_x0000_t75" style="width:40pt;height:16pt" o:ole="">
            <v:imagedata r:id="rId77" o:title=""/>
          </v:shape>
          <o:OLEObject Type="Embed" ProgID="Equation.3" ShapeID="_x0000_i1034" DrawAspect="Content" ObjectID="_1399463193" r:id="rId78"/>
        </w:object>
      </w:r>
      <w:r>
        <w:rPr>
          <w:sz w:val="24"/>
        </w:rPr>
        <w:t xml:space="preserve"> and </w:t>
      </w:r>
      <w:r>
        <w:rPr>
          <w:position w:val="-8"/>
          <w:sz w:val="24"/>
        </w:rPr>
        <w:object w:dxaOrig="820" w:dyaOrig="320" w14:anchorId="04F14428">
          <v:shape id="_x0000_i1035" type="#_x0000_t75" style="width:40.8pt;height:16pt" o:ole="">
            <v:imagedata r:id="rId79" o:title=""/>
          </v:shape>
          <o:OLEObject Type="Embed" ProgID="Equation.3" ShapeID="_x0000_i1035" DrawAspect="Content" ObjectID="_1399463194" r:id="rId80"/>
        </w:object>
      </w:r>
      <w:r>
        <w:rPr>
          <w:sz w:val="24"/>
        </w:rPr>
        <w:t>.</w:t>
      </w:r>
    </w:p>
    <w:p w14:paraId="6CA6C48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4CE824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Newton showed that the force acts as if the mass of each body is located at its centre of mass.  This is why the distance of separation r must be measured from the centre of each object.</w:t>
      </w:r>
    </w:p>
    <w:p w14:paraId="1168B4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8EC586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This is expressed as:</w:t>
      </w:r>
    </w:p>
    <w:p w14:paraId="1E099D3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6D06316" wp14:editId="73761170">
            <wp:extent cx="1270000" cy="5994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7A2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F  =  the gravitational force (N)</w:t>
      </w:r>
    </w:p>
    <w:p w14:paraId="72174FC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G  =  universal gravitational constant</w:t>
      </w:r>
    </w:p>
    <w:p w14:paraId="035D699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= 6.67 x 10</w:t>
      </w:r>
      <w:r>
        <w:rPr>
          <w:sz w:val="24"/>
          <w:vertAlign w:val="superscript"/>
        </w:rPr>
        <w:t>-11</w:t>
      </w:r>
      <w:r>
        <w:rPr>
          <w:sz w:val="24"/>
        </w:rPr>
        <w:t xml:space="preserve"> Nm</w:t>
      </w:r>
      <w:r>
        <w:rPr>
          <w:sz w:val="24"/>
          <w:vertAlign w:val="superscript"/>
        </w:rPr>
        <w:t>2</w:t>
      </w:r>
      <w:r>
        <w:rPr>
          <w:sz w:val="24"/>
        </w:rPr>
        <w:t>kg</w:t>
      </w:r>
      <w:r>
        <w:rPr>
          <w:sz w:val="24"/>
          <w:vertAlign w:val="superscript"/>
        </w:rPr>
        <w:t>-2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31A8213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m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, m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 =  the two masses (kg)</w:t>
      </w:r>
    </w:p>
    <w:p w14:paraId="1A0F1B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d  =  distance between the centre of masses (m)</w:t>
      </w:r>
    </w:p>
    <w:p w14:paraId="50A4223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C093C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4DF33627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06715ABA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The </w:t>
      </w:r>
      <w:r>
        <w:rPr>
          <w:b/>
          <w:i/>
          <w:sz w:val="24"/>
        </w:rPr>
        <w:t>centre of mass</w:t>
      </w:r>
      <w:r>
        <w:rPr>
          <w:sz w:val="24"/>
        </w:rPr>
        <w:t xml:space="preserve"> of an object is the point at which all the object’s mass seems to act.</w:t>
      </w:r>
    </w:p>
    <w:p w14:paraId="45B23BE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B0FECF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For a regular shaped object, the centre of mass is in the geometric centre.</w:t>
      </w:r>
    </w:p>
    <w:p w14:paraId="5E2C28A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F1FBC1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a rectangular box.</w:t>
      </w:r>
    </w:p>
    <w:p w14:paraId="5F7FDE7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1824" behindDoc="0" locked="0" layoutInCell="1" allowOverlap="1" wp14:anchorId="1387FCB6" wp14:editId="62F691E1">
            <wp:simplePos x="0" y="0"/>
            <wp:positionH relativeFrom="column">
              <wp:posOffset>2094865</wp:posOffset>
            </wp:positionH>
            <wp:positionV relativeFrom="paragraph">
              <wp:posOffset>146685</wp:posOffset>
            </wp:positionV>
            <wp:extent cx="1483360" cy="1381760"/>
            <wp:effectExtent l="0" t="0" r="0" b="0"/>
            <wp:wrapTight wrapText="bothSides">
              <wp:wrapPolygon edited="0">
                <wp:start x="1849" y="0"/>
                <wp:lineTo x="1849" y="4765"/>
                <wp:lineTo x="4438" y="7147"/>
                <wp:lineTo x="9247" y="7147"/>
                <wp:lineTo x="0" y="9926"/>
                <wp:lineTo x="0" y="21044"/>
                <wp:lineTo x="21082" y="21044"/>
                <wp:lineTo x="21082" y="10721"/>
                <wp:lineTo x="20342" y="9926"/>
                <wp:lineTo x="10726" y="7147"/>
                <wp:lineTo x="17753" y="3971"/>
                <wp:lineTo x="19603" y="1191"/>
                <wp:lineTo x="18123" y="0"/>
                <wp:lineTo x="1849" y="0"/>
              </wp:wrapPolygon>
            </wp:wrapTight>
            <wp:docPr id="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6CE87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9ADF39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6622C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50CDA4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 xml:space="preserve">For irregular objects such as boomerangs, the centre of mass is </w:t>
      </w:r>
      <w:r>
        <w:rPr>
          <w:b/>
          <w:i/>
          <w:sz w:val="24"/>
        </w:rPr>
        <w:t>outside</w:t>
      </w:r>
      <w:r>
        <w:rPr>
          <w:sz w:val="24"/>
        </w:rPr>
        <w:t xml:space="preserve"> the body.</w:t>
      </w:r>
    </w:p>
    <w:p w14:paraId="64EDB98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84754AF" wp14:editId="53887F49">
            <wp:extent cx="1778000" cy="11988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" t="15749" r="42308" b="31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9603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0800" behindDoc="0" locked="0" layoutInCell="1" allowOverlap="1" wp14:anchorId="3687F8D3" wp14:editId="1961804F">
            <wp:simplePos x="0" y="0"/>
            <wp:positionH relativeFrom="column">
              <wp:posOffset>2867025</wp:posOffset>
            </wp:positionH>
            <wp:positionV relativeFrom="paragraph">
              <wp:posOffset>104140</wp:posOffset>
            </wp:positionV>
            <wp:extent cx="3803015" cy="1862455"/>
            <wp:effectExtent l="0" t="0" r="6985" b="0"/>
            <wp:wrapTight wrapText="bothSides">
              <wp:wrapPolygon edited="0">
                <wp:start x="0" y="0"/>
                <wp:lineTo x="0" y="21210"/>
                <wp:lineTo x="21495" y="21210"/>
                <wp:lineTo x="21495" y="0"/>
                <wp:lineTo x="0" y="0"/>
              </wp:wrapPolygon>
            </wp:wrapTight>
            <wp:docPr id="72" name="Picture 23" descr=":Scanning:Centre of mas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:Scanning:Centre of mass001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" b="53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EB161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The simplest method to find the centre of mass of an object is to suspend it from two different points.  </w:t>
      </w:r>
    </w:p>
    <w:p w14:paraId="6177AA3B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46CA8B06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The point where two imaginary lines (showing the direction of the force due to gravity) cross, that is the centre of mass.</w:t>
      </w:r>
    </w:p>
    <w:p w14:paraId="63444D1A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4E4EDC2D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2848" behindDoc="0" locked="0" layoutInCell="1" allowOverlap="1" wp14:anchorId="4C841F61" wp14:editId="03B4AD6D">
            <wp:simplePos x="0" y="0"/>
            <wp:positionH relativeFrom="column">
              <wp:posOffset>91440</wp:posOffset>
            </wp:positionH>
            <wp:positionV relativeFrom="paragraph">
              <wp:posOffset>598170</wp:posOffset>
            </wp:positionV>
            <wp:extent cx="6075680" cy="4439920"/>
            <wp:effectExtent l="0" t="0" r="0" b="5080"/>
            <wp:wrapTight wrapText="bothSides">
              <wp:wrapPolygon edited="0">
                <wp:start x="0" y="0"/>
                <wp:lineTo x="0" y="21501"/>
                <wp:lineTo x="21492" y="21501"/>
                <wp:lineTo x="21492" y="0"/>
                <wp:lineTo x="0" y="0"/>
              </wp:wrapPolygon>
            </wp:wrapTight>
            <wp:docPr id="58" name="Picture 27" descr=":Scanning:Gravity term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:Scanning:Gravity terms001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17C3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1</w:t>
      </w:r>
    </w:p>
    <w:p w14:paraId="30E844D2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59A4EE2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electron in a hydrogen atom is on average 5.29 x 10</w:t>
      </w:r>
      <w:r>
        <w:rPr>
          <w:sz w:val="24"/>
          <w:vertAlign w:val="superscript"/>
        </w:rPr>
        <w:t>-11</w:t>
      </w:r>
      <w:r>
        <w:rPr>
          <w:sz w:val="24"/>
        </w:rPr>
        <w:t xml:space="preserve"> m from the proton.  Given that the mass of the electron is 9.11 x 10</w:t>
      </w:r>
      <w:r>
        <w:rPr>
          <w:sz w:val="24"/>
          <w:vertAlign w:val="superscript"/>
        </w:rPr>
        <w:t>-31</w:t>
      </w:r>
      <w:r>
        <w:rPr>
          <w:sz w:val="24"/>
        </w:rPr>
        <w:t xml:space="preserve"> kg and that of a proton is 1.67 x 10</w:t>
      </w:r>
      <w:r>
        <w:rPr>
          <w:sz w:val="24"/>
          <w:vertAlign w:val="superscript"/>
        </w:rPr>
        <w:t>-27</w:t>
      </w:r>
      <w:r>
        <w:rPr>
          <w:sz w:val="24"/>
        </w:rPr>
        <w:t xml:space="preserve"> kg, calculate the gravitational force between them.</w:t>
      </w:r>
    </w:p>
    <w:p w14:paraId="27511B0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875CC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>Note</w:t>
      </w:r>
      <w:r>
        <w:rPr>
          <w:sz w:val="24"/>
        </w:rPr>
        <w:t xml:space="preserve">   </w:t>
      </w:r>
      <w:r>
        <w:rPr>
          <w:sz w:val="24"/>
        </w:rPr>
        <w:tab/>
        <w:t xml:space="preserve">The force due to gravity is insignificant when compared with the force due to the </w:t>
      </w:r>
    </w:p>
    <w:p w14:paraId="7CFEE15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electrostatic attraction between the opposite charges.</w:t>
      </w:r>
    </w:p>
    <w:p w14:paraId="5918608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73D3B9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3231FE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6DD243" wp14:editId="21283FDD">
            <wp:extent cx="3251200" cy="13309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1F9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BA5881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8622A07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2</w:t>
      </w:r>
    </w:p>
    <w:p w14:paraId="48F32250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27833C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Moon orbits about the centre of the Earth at a distance of 3.84 x 10</w:t>
      </w:r>
      <w:r>
        <w:rPr>
          <w:sz w:val="24"/>
          <w:vertAlign w:val="superscript"/>
        </w:rPr>
        <w:t>5</w:t>
      </w:r>
      <w:r>
        <w:rPr>
          <w:sz w:val="24"/>
        </w:rPr>
        <w:t xml:space="preserve"> km.  Where is the theoretical point between these two bodies where an object would experience no nett force of attraction due to them?</w:t>
      </w:r>
    </w:p>
    <w:p w14:paraId="48661AAD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t>(m</w:t>
      </w:r>
      <w:r>
        <w:rPr>
          <w:sz w:val="24"/>
          <w:vertAlign w:val="subscript"/>
        </w:rPr>
        <w:t>Moon</w:t>
      </w:r>
      <w:r>
        <w:rPr>
          <w:sz w:val="24"/>
        </w:rPr>
        <w:t xml:space="preserve">  =7.22 x 10</w:t>
      </w:r>
      <w:r>
        <w:rPr>
          <w:sz w:val="24"/>
          <w:vertAlign w:val="superscript"/>
        </w:rPr>
        <w:t>22</w:t>
      </w:r>
      <w:r>
        <w:rPr>
          <w:sz w:val="24"/>
        </w:rPr>
        <w:t xml:space="preserve"> kg, m</w:t>
      </w:r>
      <w:r>
        <w:rPr>
          <w:sz w:val="24"/>
          <w:vertAlign w:val="subscript"/>
        </w:rPr>
        <w:t>Earth</w:t>
      </w:r>
      <w:r>
        <w:rPr>
          <w:sz w:val="24"/>
        </w:rPr>
        <w:t xml:space="preserve">  =  5.98 x 10</w:t>
      </w:r>
      <w:r>
        <w:rPr>
          <w:sz w:val="24"/>
          <w:vertAlign w:val="superscript"/>
        </w:rPr>
        <w:t>24</w:t>
      </w:r>
      <w:r>
        <w:rPr>
          <w:sz w:val="24"/>
        </w:rPr>
        <w:t xml:space="preserve"> kg)</w:t>
      </w:r>
    </w:p>
    <w:p w14:paraId="101A3518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8738FD1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026CDDD" wp14:editId="0BB46331">
            <wp:extent cx="4480560" cy="44094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244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The gravitational field strength, or acceleration due to gravity, around an object is given by:</w:t>
      </w:r>
    </w:p>
    <w:p w14:paraId="7DBACD4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26304AD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24E025B" wp14:editId="25BD0F56">
            <wp:extent cx="883920" cy="416560"/>
            <wp:effectExtent l="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248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2C0069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g  =  acceleration due to gravity (ms</w:t>
      </w:r>
      <w:r>
        <w:rPr>
          <w:sz w:val="24"/>
          <w:vertAlign w:val="superscript"/>
        </w:rPr>
        <w:t>-2</w:t>
      </w:r>
      <w:r>
        <w:rPr>
          <w:sz w:val="24"/>
        </w:rPr>
        <w:t>)</w:t>
      </w:r>
    </w:p>
    <w:p w14:paraId="26EB386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 = the mass of the object (kg)</w:t>
      </w:r>
    </w:p>
    <w:p w14:paraId="28E09D5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 = distance from the centre of mass of the object (m)</w:t>
      </w:r>
    </w:p>
    <w:p w14:paraId="4BFFFF9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FD5BE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From this equation it follows that for a mass some height above the Earth’s surface, the acceleration due to gravity is given by:</w:t>
      </w:r>
    </w:p>
    <w:p w14:paraId="30BADBF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9698E3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49536" behindDoc="0" locked="0" layoutInCell="1" allowOverlap="1" wp14:anchorId="61022B82" wp14:editId="2B4C0F31">
            <wp:simplePos x="0" y="0"/>
            <wp:positionH relativeFrom="column">
              <wp:posOffset>-33020</wp:posOffset>
            </wp:positionH>
            <wp:positionV relativeFrom="paragraph">
              <wp:posOffset>66040</wp:posOffset>
            </wp:positionV>
            <wp:extent cx="1155700" cy="1752600"/>
            <wp:effectExtent l="0" t="0" r="12700" b="0"/>
            <wp:wrapNone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lang w:val="en-US"/>
        </w:rPr>
        <w:drawing>
          <wp:inline distT="0" distB="0" distL="0" distR="0" wp14:anchorId="1FEF9309" wp14:editId="44E877A4">
            <wp:extent cx="863600" cy="457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E86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A66F4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m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= the mass of the Earth (kg)</w:t>
      </w:r>
    </w:p>
    <w:p w14:paraId="4408172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  d = the distance from the centre of the Earth (m)</w:t>
      </w:r>
    </w:p>
    <w:p w14:paraId="056C8ED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</w:rPr>
        <w:tab/>
        <w:t xml:space="preserve">      = r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 +  h  (radius of Earth + height above ground)</w:t>
      </w:r>
    </w:p>
    <w:p w14:paraId="30B0312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25BAD91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421E772E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25CF01F2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118A596A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0394E957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02C85A11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542B156" wp14:editId="0A99F328">
                <wp:simplePos x="0" y="0"/>
                <wp:positionH relativeFrom="column">
                  <wp:posOffset>-80010</wp:posOffset>
                </wp:positionH>
                <wp:positionV relativeFrom="paragraph">
                  <wp:posOffset>117475</wp:posOffset>
                </wp:positionV>
                <wp:extent cx="6156960" cy="487680"/>
                <wp:effectExtent l="0" t="3175" r="19050" b="17145"/>
                <wp:wrapNone/>
                <wp:docPr id="5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96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6.25pt;margin-top:9.25pt;width:484.8pt;height:38.4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"/>
            </w:pict>
          </mc:Fallback>
        </mc:AlternateContent>
      </w:r>
    </w:p>
    <w:p w14:paraId="5B33FF2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This formula can apply to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any object at any height above any heavenly body</w:t>
      </w:r>
      <w:r>
        <w:rPr>
          <w:sz w:val="24"/>
        </w:rPr>
        <w:t xml:space="preserve"> such as the Moon, Jupiter, Mars, etc.</w:t>
      </w:r>
    </w:p>
    <w:p w14:paraId="74CFCE1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3211F5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8BB48A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For a mass at the Earth’s surface, the acceleration due to gravity is given by:</w:t>
      </w:r>
    </w:p>
    <w:p w14:paraId="13DF33E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D68A04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4F1200E0" wp14:editId="00B865D3">
            <wp:extent cx="833120" cy="457200"/>
            <wp:effectExtent l="0" t="0" r="508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B3A3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08ED5B8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r</w:t>
      </w:r>
      <w:r>
        <w:rPr>
          <w:sz w:val="24"/>
          <w:vertAlign w:val="subscript"/>
        </w:rPr>
        <w:t>E</w:t>
      </w:r>
      <w:r>
        <w:rPr>
          <w:sz w:val="24"/>
        </w:rPr>
        <w:t xml:space="preserve"> = the radius of the Earth (m)</w:t>
      </w:r>
    </w:p>
    <w:p w14:paraId="14DDA97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6BBA030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lang w:val="en-US"/>
        </w:rPr>
        <w:drawing>
          <wp:anchor distT="0" distB="0" distL="114300" distR="114300" simplePos="0" relativeHeight="251659776" behindDoc="0" locked="0" layoutInCell="1" allowOverlap="1" wp14:anchorId="3D26F7F7" wp14:editId="1B038DEF">
            <wp:simplePos x="0" y="0"/>
            <wp:positionH relativeFrom="column">
              <wp:posOffset>4192905</wp:posOffset>
            </wp:positionH>
            <wp:positionV relativeFrom="paragraph">
              <wp:posOffset>26035</wp:posOffset>
            </wp:positionV>
            <wp:extent cx="2200910" cy="3091180"/>
            <wp:effectExtent l="0" t="0" r="8890" b="7620"/>
            <wp:wrapTight wrapText="bothSides">
              <wp:wrapPolygon edited="0">
                <wp:start x="0" y="0"/>
                <wp:lineTo x="0" y="21476"/>
                <wp:lineTo x="21438" y="21476"/>
                <wp:lineTo x="21438" y="0"/>
                <wp:lineTo x="0" y="0"/>
              </wp:wrapPolygon>
            </wp:wrapTight>
            <wp:docPr id="49" name="Picture 22" descr=":Scanning:Gravitational field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:Scanning:Gravitational fields002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0" t="2151" r="7030" b="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D165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Note</w:t>
      </w:r>
    </w:p>
    <w:p w14:paraId="2650188C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68C889" wp14:editId="38E2313F">
                <wp:simplePos x="0" y="0"/>
                <wp:positionH relativeFrom="column">
                  <wp:posOffset>-59690</wp:posOffset>
                </wp:positionH>
                <wp:positionV relativeFrom="paragraph">
                  <wp:posOffset>100330</wp:posOffset>
                </wp:positionV>
                <wp:extent cx="3677920" cy="355600"/>
                <wp:effectExtent l="3810" t="0" r="13970" b="13970"/>
                <wp:wrapNone/>
                <wp:docPr id="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792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-4.65pt;margin-top:7.9pt;width:289.6pt;height:28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"/>
            </w:pict>
          </mc:Fallback>
        </mc:AlternateContent>
      </w:r>
    </w:p>
    <w:p w14:paraId="69CA8B1F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This equation can apply to all heavenly bodies as well.</w:t>
      </w:r>
    </w:p>
    <w:p w14:paraId="1A48236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837CB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B543ED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Mars, Jupiter, the Moon, etc.</w:t>
      </w:r>
    </w:p>
    <w:p w14:paraId="29FB871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7A2D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37727C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1</w:t>
      </w:r>
    </w:p>
    <w:p w14:paraId="652FC5B4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4C06F3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space shuttle orbits the Earth in a circular orbit at 1.10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km above the surface.  Calculate the acceleration due to gravity at this height.</w:t>
      </w:r>
    </w:p>
    <w:p w14:paraId="15788A1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569C3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88812EE" wp14:editId="774B1484">
            <wp:extent cx="4358640" cy="338328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366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3BF50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E32CF1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E3EF015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t>Example 2</w:t>
      </w:r>
    </w:p>
    <w:p w14:paraId="3F8D29EC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  <w:u w:val="single"/>
        </w:rPr>
      </w:pPr>
    </w:p>
    <w:p w14:paraId="258E29D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What is the acceleration on the Moon’s surface, given its mass is 7.22 x 10</w:t>
      </w:r>
      <w:r>
        <w:rPr>
          <w:sz w:val="24"/>
          <w:vertAlign w:val="superscript"/>
        </w:rPr>
        <w:t>22</w:t>
      </w:r>
      <w:r>
        <w:rPr>
          <w:sz w:val="24"/>
        </w:rPr>
        <w:t xml:space="preserve"> kg and its radius is </w:t>
      </w:r>
    </w:p>
    <w:p w14:paraId="59E7CE2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1.74 x 10</w:t>
      </w:r>
      <w:r>
        <w:rPr>
          <w:sz w:val="24"/>
          <w:vertAlign w:val="superscript"/>
        </w:rPr>
        <w:t>6</w:t>
      </w:r>
      <w:r>
        <w:rPr>
          <w:sz w:val="24"/>
        </w:rPr>
        <w:t xml:space="preserve"> m?  </w:t>
      </w:r>
    </w:p>
    <w:p w14:paraId="2CDDB9F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</w:t>
      </w:r>
    </w:p>
    <w:p w14:paraId="5133165C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65F06EA" wp14:editId="5698F554">
            <wp:extent cx="3566160" cy="1473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B006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3</w:t>
      </w:r>
    </w:p>
    <w:p w14:paraId="4C869F8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3A31DF0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088BCE" wp14:editId="73E83413">
            <wp:extent cx="4592320" cy="6543040"/>
            <wp:effectExtent l="0" t="0" r="5080" b="10160"/>
            <wp:docPr id="68" name="Picture 68" descr=":Scanning:Gravity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:Scanning:Gravity001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lum bright="6000"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4" t="2588" r="4387" b="2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  <w:lang w:val="en-US"/>
        </w:rPr>
        <w:lastRenderedPageBreak/>
        <w:drawing>
          <wp:inline distT="0" distB="0" distL="0" distR="0" wp14:anchorId="2E22BFBB" wp14:editId="0622221C">
            <wp:extent cx="6126480" cy="6045200"/>
            <wp:effectExtent l="0" t="0" r="0" b="0"/>
            <wp:docPr id="69" name="Picture 69" descr=":Scanning:Finging G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:Scanning:Finging G001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lum contrast="4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" t="2867" r="2812" b="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71DC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  <w:lang w:val="en-US"/>
        </w:rPr>
        <w:lastRenderedPageBreak/>
        <w:drawing>
          <wp:inline distT="0" distB="0" distL="0" distR="0" wp14:anchorId="66832FFC" wp14:editId="51D4D001">
            <wp:extent cx="6360160" cy="6268720"/>
            <wp:effectExtent l="0" t="0" r="0" b="5080"/>
            <wp:docPr id="70" name="Picture 70" descr=":Scanning:Strong forc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:Scanning:Strong force001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A718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1402F09B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Representing Gravitational Fields</w:t>
      </w:r>
    </w:p>
    <w:p w14:paraId="4FD51637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CC226C1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A gravitational field, g, can be represented diagrammatically by lines with arrows that show the direction of the force on the object. </w:t>
      </w:r>
    </w:p>
    <w:p w14:paraId="7F558DBB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102B340D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>The gravitational field around the Earth is directed towards the centre of the Earth and is not uniform.  It becomes weaker at higher altitudes.</w:t>
      </w:r>
    </w:p>
    <w:p w14:paraId="6478869A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ED09E67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C3CA10F" wp14:editId="6CFBAF76">
            <wp:extent cx="4307840" cy="2570480"/>
            <wp:effectExtent l="0" t="0" r="10160" b="0"/>
            <wp:docPr id="71" name="Picture 71" descr=":Scanning:Gravitational field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:Scanning:Gravitational fields001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DB2B" w14:textId="77777777" w:rsidR="004E22D2" w:rsidRDefault="004E22D2">
      <w:pPr>
        <w:widowControl w:val="0"/>
        <w:tabs>
          <w:tab w:val="left" w:pos="567"/>
        </w:tabs>
        <w:jc w:val="center"/>
        <w:outlineLvl w:val="0"/>
        <w:rPr>
          <w:sz w:val="24"/>
        </w:rPr>
      </w:pPr>
    </w:p>
    <w:p w14:paraId="2639BCF1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Motion Of Satellites</w:t>
      </w:r>
    </w:p>
    <w:p w14:paraId="1012257F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2335389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satellite is any body that orbits about a larger (more massive) object in space.</w:t>
      </w:r>
    </w:p>
    <w:p w14:paraId="4BC9400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The Moon about the Earth, the planets about the Sun, etc.</w:t>
      </w:r>
    </w:p>
    <w:p w14:paraId="02A9ABA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22AE31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When a satellite is orbiting the Earth, a centripetal force is needed to maintain its circular orbit while a horizontal speed is required to keep it in the orbit.</w:t>
      </w:r>
    </w:p>
    <w:bookmarkStart w:id="2" w:name="_MON_1008229908"/>
    <w:bookmarkEnd w:id="2"/>
    <w:p w14:paraId="025780E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object w:dxaOrig="3080" w:dyaOrig="2920" w14:anchorId="0E873B2E">
          <v:shape id="_x0000_i1036" type="#_x0000_t75" style="width:146.4pt;height:139.2pt" o:ole="" fillcolor="window">
            <v:imagedata r:id="rId99" o:title=""/>
          </v:shape>
          <o:OLEObject Type="Embed" ProgID="Word.Picture.8" ShapeID="_x0000_i1036" DrawAspect="Content" ObjectID="_1399463195" r:id="rId100"/>
        </w:object>
      </w:r>
    </w:p>
    <w:p w14:paraId="71F9766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satellite is constantly accelerated by gravity towards the centre of the Earth while the horizontal speed maintains the orbit.</w:t>
      </w:r>
    </w:p>
    <w:p w14:paraId="0A3F849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CE707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A gravitational force provides the centripetal force.</w:t>
      </w:r>
    </w:p>
    <w:p w14:paraId="27BE713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00ACE0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                                          </w:t>
      </w:r>
      <w:r>
        <w:rPr>
          <w:sz w:val="24"/>
          <w:lang w:val="en-US"/>
        </w:rPr>
        <w:drawing>
          <wp:inline distT="0" distB="0" distL="0" distR="0" wp14:anchorId="74F60A2E" wp14:editId="1DF188F0">
            <wp:extent cx="1981200" cy="3860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F9F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66BA7CD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B556D8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  <w:lang w:val="en-US"/>
        </w:rPr>
        <w:drawing>
          <wp:inline distT="0" distB="0" distL="0" distR="0" wp14:anchorId="561F2D56" wp14:editId="051B2765">
            <wp:extent cx="1849120" cy="53848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7B56" w14:textId="77777777" w:rsidR="004E22D2" w:rsidRDefault="00BC21E4">
      <w:pPr>
        <w:widowControl w:val="0"/>
        <w:tabs>
          <w:tab w:val="left" w:pos="567"/>
        </w:tabs>
        <w:spacing w:line="360" w:lineRule="atLeas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</w:r>
      <w:r>
        <w:rPr>
          <w:sz w:val="24"/>
        </w:rPr>
        <w:tab/>
        <w:t>r  =  the radius of the orbit (m)</w:t>
      </w:r>
    </w:p>
    <w:p w14:paraId="5880662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=  r</w:t>
      </w:r>
      <w:r>
        <w:rPr>
          <w:sz w:val="24"/>
          <w:vertAlign w:val="subscript"/>
        </w:rPr>
        <w:t>Earth</w:t>
      </w:r>
      <w:r>
        <w:rPr>
          <w:sz w:val="24"/>
        </w:rPr>
        <w:t xml:space="preserve">  +  h (height above the surface)</w:t>
      </w:r>
    </w:p>
    <w:p w14:paraId="50DC1D8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7653D0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lang w:val="en-US"/>
        </w:rPr>
        <w:drawing>
          <wp:anchor distT="0" distB="0" distL="114300" distR="114300" simplePos="0" relativeHeight="251663872" behindDoc="0" locked="0" layoutInCell="1" allowOverlap="1" wp14:anchorId="7DC2F76C" wp14:editId="3B9AF11B">
            <wp:simplePos x="0" y="0"/>
            <wp:positionH relativeFrom="column">
              <wp:posOffset>3821430</wp:posOffset>
            </wp:positionH>
            <wp:positionV relativeFrom="paragraph">
              <wp:posOffset>141605</wp:posOffset>
            </wp:positionV>
            <wp:extent cx="2763520" cy="1503680"/>
            <wp:effectExtent l="0" t="0" r="5080" b="0"/>
            <wp:wrapTight wrapText="bothSides">
              <wp:wrapPolygon edited="0">
                <wp:start x="0" y="0"/>
                <wp:lineTo x="0" y="21162"/>
                <wp:lineTo x="21441" y="21162"/>
                <wp:lineTo x="21441" y="0"/>
                <wp:lineTo x="0" y="0"/>
              </wp:wrapPolygon>
            </wp:wrapTight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1FFF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Consider the firing of a shell from a cannon horizontally from a height of 1.00 m above the ground.</w:t>
      </w:r>
    </w:p>
    <w:p w14:paraId="062688B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F56CAD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It initially has no vertical motion, only a large horizontal velocity.  It will immediately start to fall to the ground under the influence of gravity and will hit the ground.</w:t>
      </w:r>
    </w:p>
    <w:p w14:paraId="0FB05A1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B7D293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faster the shell is fired, the further it will travel horizontally before it hits the ground.</w:t>
      </w:r>
    </w:p>
    <w:p w14:paraId="0BA28B9B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5D2795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the speed of the shell is increased to about 8.00 kms</w:t>
      </w:r>
      <w:r>
        <w:rPr>
          <w:sz w:val="24"/>
          <w:vertAlign w:val="superscript"/>
        </w:rPr>
        <w:t>-1</w:t>
      </w:r>
      <w:r>
        <w:rPr>
          <w:sz w:val="24"/>
        </w:rPr>
        <w:t>, it will actually follow the curve of the Earth rather than hitting it.</w:t>
      </w:r>
    </w:p>
    <w:p w14:paraId="268716F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</w:p>
    <w:p w14:paraId="2788D97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It appears to be “falling around the Earth”.</w:t>
      </w:r>
    </w:p>
    <w:p w14:paraId="480BC55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9E279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Hence it has begun to orbit the Earth (although in the atmosphere friction would soon cause it to slow and fall to the ground). </w:t>
      </w:r>
    </w:p>
    <w:p w14:paraId="7C60CFC5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1</w:t>
      </w:r>
    </w:p>
    <w:p w14:paraId="290FC090" w14:textId="77777777" w:rsidR="004E22D2" w:rsidRDefault="004E22D2">
      <w:pPr>
        <w:widowControl w:val="0"/>
        <w:tabs>
          <w:tab w:val="left" w:pos="567"/>
        </w:tabs>
        <w:rPr>
          <w:sz w:val="24"/>
          <w:u w:val="single"/>
        </w:rPr>
      </w:pPr>
    </w:p>
    <w:p w14:paraId="5C5B21D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Aussat satellites that provide television and communications for Australia are located in “geostationary” orbits - an orbit that keeps them over the same point on the Earth.  They are located above the equator to the north of Australia.</w:t>
      </w:r>
    </w:p>
    <w:p w14:paraId="2F2EF50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7BBE6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Why must geostationary satellites be located above the equator and at no other latitude?</w:t>
      </w:r>
    </w:p>
    <w:p w14:paraId="2145391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At which height above the Earth would these satellites be found?</w:t>
      </w:r>
    </w:p>
    <w:p w14:paraId="77ACB50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A9767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B3220D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 xml:space="preserve">Satellites must orbit west to east in a period of 24 hours to be above the same point on the </w:t>
      </w:r>
    </w:p>
    <w:p w14:paraId="4D23F7F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Earth’s surface.</w:t>
      </w:r>
    </w:p>
    <w:p w14:paraId="77EC500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FC767E6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ab/>
        <w:t>Satellites must also orbit about the centre of mass of the Earth.</w:t>
      </w:r>
    </w:p>
    <w:p w14:paraId="5FE9BB7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4CAC1E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All of these conditions can only be met if the satellite is located directly above the equator.</w:t>
      </w:r>
    </w:p>
    <w:p w14:paraId="117E12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980F24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422070D9" wp14:editId="71961F14">
            <wp:extent cx="3362960" cy="21945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A7B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bookmarkStart w:id="3" w:name="_MON_1231672609"/>
    <w:bookmarkEnd w:id="3"/>
    <w:bookmarkStart w:id="4" w:name="_MON_1231672490"/>
    <w:bookmarkEnd w:id="4"/>
    <w:p w14:paraId="1BF467A2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object w:dxaOrig="9220" w:dyaOrig="5520" w14:anchorId="273331D6">
          <v:shape id="_x0000_i1037" type="#_x0000_t75" style="width:460.8pt;height:276pt" o:ole="">
            <v:imagedata r:id="rId105" o:title=""/>
          </v:shape>
          <o:OLEObject Type="Embed" ProgID="Word.Picture.8" ShapeID="_x0000_i1037" DrawAspect="Content" ObjectID="_1399463196" r:id="rId106"/>
        </w:object>
      </w:r>
    </w:p>
    <w:p w14:paraId="0A387C4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3403B19D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2</w:t>
      </w:r>
    </w:p>
    <w:p w14:paraId="0CC1B260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DE4B449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20BA40C" wp14:editId="43A1613C">
            <wp:extent cx="6644640" cy="5618480"/>
            <wp:effectExtent l="0" t="0" r="10160" b="0"/>
            <wp:docPr id="77" name="Picture 77" descr=":Scanning:Gravity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:Scanning:Gravity002.jp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4330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7B4F6D36" w14:textId="77777777" w:rsidR="004E22D2" w:rsidRDefault="004E22D2">
      <w:pPr>
        <w:widowControl w:val="0"/>
        <w:tabs>
          <w:tab w:val="left" w:pos="567"/>
        </w:tabs>
        <w:outlineLvl w:val="0"/>
        <w:rPr>
          <w:sz w:val="24"/>
        </w:rPr>
      </w:pPr>
    </w:p>
    <w:p w14:paraId="311DBC96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Example 3</w:t>
      </w:r>
    </w:p>
    <w:p w14:paraId="5CD885A8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798C5C96" w14:textId="77777777" w:rsidR="004E22D2" w:rsidRDefault="00BC21E4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11C24D3" wp14:editId="4FBD66F4">
            <wp:extent cx="4866640" cy="1635760"/>
            <wp:effectExtent l="0" t="0" r="10160" b="0"/>
            <wp:docPr id="78" name="Picture 78" descr=":Scanning:Gravity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:Scanning:Gravity003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4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EF8A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6F9A3D26" w14:textId="77777777" w:rsidR="004E22D2" w:rsidRDefault="00BC21E4">
      <w:pPr>
        <w:widowControl w:val="0"/>
        <w:tabs>
          <w:tab w:val="left" w:pos="567"/>
        </w:tabs>
        <w:jc w:val="center"/>
        <w:outlineLvl w:val="0"/>
      </w:pPr>
      <w:r>
        <w:rPr>
          <w:lang w:val="en-US"/>
        </w:rPr>
        <w:drawing>
          <wp:inline distT="0" distB="0" distL="0" distR="0" wp14:anchorId="3023703D" wp14:editId="5A95A694">
            <wp:extent cx="4693920" cy="5384800"/>
            <wp:effectExtent l="0" t="0" r="5080" b="0"/>
            <wp:docPr id="79" name="Picture 79" descr=":Scanning:Gravity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:Scanning:Gravity004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C79B" w14:textId="77777777" w:rsidR="004E22D2" w:rsidRDefault="004E22D2">
      <w:pPr>
        <w:widowControl w:val="0"/>
        <w:tabs>
          <w:tab w:val="left" w:pos="567"/>
        </w:tabs>
        <w:jc w:val="center"/>
        <w:outlineLvl w:val="0"/>
      </w:pPr>
    </w:p>
    <w:p w14:paraId="367E2EE5" w14:textId="77777777" w:rsidR="004E22D2" w:rsidRDefault="004E22D2">
      <w:pPr>
        <w:widowControl w:val="0"/>
        <w:tabs>
          <w:tab w:val="left" w:pos="567"/>
        </w:tabs>
        <w:jc w:val="center"/>
        <w:outlineLvl w:val="0"/>
      </w:pPr>
    </w:p>
    <w:p w14:paraId="21D9D9C4" w14:textId="77777777" w:rsidR="004E22D2" w:rsidRDefault="004E22D2">
      <w:pPr>
        <w:widowControl w:val="0"/>
        <w:tabs>
          <w:tab w:val="left" w:pos="567"/>
        </w:tabs>
        <w:jc w:val="center"/>
        <w:outlineLvl w:val="0"/>
        <w:rPr>
          <w:b/>
          <w:sz w:val="24"/>
        </w:rPr>
      </w:pPr>
    </w:p>
    <w:p w14:paraId="3D83EE20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  <w:lang w:val="en-US"/>
        </w:rPr>
        <w:lastRenderedPageBreak/>
        <w:drawing>
          <wp:inline distT="0" distB="0" distL="0" distR="0" wp14:anchorId="3A24747A" wp14:editId="239537B3">
            <wp:extent cx="6502400" cy="3810000"/>
            <wp:effectExtent l="0" t="0" r="0" b="0"/>
            <wp:docPr id="80" name="Picture 80" descr=":Scanning:Kepler's laws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:Scanning:Kepler's laws001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04C4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50EA7D16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2E869D87" wp14:editId="7D56132A">
            <wp:extent cx="6543040" cy="2438400"/>
            <wp:effectExtent l="0" t="0" r="10160" b="0"/>
            <wp:docPr id="81" name="Picture 81" descr=":Scanning:Kepler's law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:Scanning:Kepler's laws002.jp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A370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4203CF7D" w14:textId="77777777" w:rsidR="004E22D2" w:rsidRDefault="004E22D2">
      <w:pPr>
        <w:widowControl w:val="0"/>
        <w:tabs>
          <w:tab w:val="left" w:pos="567"/>
        </w:tabs>
        <w:outlineLvl w:val="0"/>
        <w:rPr>
          <w:b/>
          <w:sz w:val="24"/>
        </w:rPr>
      </w:pPr>
    </w:p>
    <w:p w14:paraId="273BB30C" w14:textId="77777777" w:rsidR="004E22D2" w:rsidRDefault="00BC21E4">
      <w:pPr>
        <w:widowControl w:val="0"/>
        <w:tabs>
          <w:tab w:val="left" w:pos="567"/>
        </w:tabs>
        <w:outlineLvl w:val="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Launching Satellites</w:t>
      </w:r>
    </w:p>
    <w:p w14:paraId="38509586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0684F812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sz w:val="24"/>
        </w:rPr>
        <w:t xml:space="preserve">Most satellites are launched near the equator.  </w:t>
      </w:r>
    </w:p>
    <w:p w14:paraId="362D7B7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9E6758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Here the surface of the Earth has a spin speed of 1640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(464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) which scientists use in order to give the satellites a horizontal speed.  It significantly adds to the required speed of </w:t>
      </w:r>
    </w:p>
    <w:p w14:paraId="693761B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8.00 x 10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ms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for a stable orbit.</w:t>
      </w:r>
    </w:p>
    <w:p w14:paraId="0CAD2A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A4F316A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 xml:space="preserve">  </w:t>
      </w:r>
    </w:p>
    <w:p w14:paraId="7B27ABE3" w14:textId="77777777" w:rsidR="004E22D2" w:rsidRDefault="00BC21E4">
      <w:pPr>
        <w:widowControl w:val="0"/>
        <w:tabs>
          <w:tab w:val="left" w:pos="567"/>
        </w:tabs>
        <w:outlineLvl w:val="0"/>
        <w:rPr>
          <w:sz w:val="24"/>
        </w:rPr>
      </w:pPr>
      <w:r>
        <w:rPr>
          <w:b/>
          <w:sz w:val="24"/>
        </w:rPr>
        <w:t>Satellites And Their Energy</w:t>
      </w:r>
    </w:p>
    <w:p w14:paraId="3BFA116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379C86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Consider satellites such as comets that move in </w:t>
      </w:r>
      <w:r>
        <w:rPr>
          <w:b/>
          <w:i/>
          <w:sz w:val="24"/>
        </w:rPr>
        <w:t>elliptical orbits</w:t>
      </w:r>
      <w:r>
        <w:rPr>
          <w:sz w:val="24"/>
        </w:rPr>
        <w:t xml:space="preserve">.  In fact most satellites that orbit the Earth have elliptical paths.  </w:t>
      </w:r>
    </w:p>
    <w:p w14:paraId="720ABF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1687E5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Such orbits mean that the satellite will vary its distance from the planet or Sun, resulting in different forces of gravitational attraction and hence orbital speeds.</w:t>
      </w:r>
    </w:p>
    <w:p w14:paraId="40C4448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86806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Since such satellites neither gain nor lose energy (they aren’t powered by rockets which add energy), decreasing the distance to the planet will decrease the 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but increase the E</w:t>
      </w:r>
      <w:r>
        <w:rPr>
          <w:sz w:val="24"/>
          <w:vertAlign w:val="subscript"/>
        </w:rPr>
        <w:t>k</w:t>
      </w:r>
      <w:r>
        <w:rPr>
          <w:sz w:val="24"/>
        </w:rPr>
        <w:t xml:space="preserve"> (orbital speed).</w:t>
      </w:r>
    </w:p>
    <w:p w14:paraId="76F7FB0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2671E8E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</w:r>
      <w:r>
        <w:rPr>
          <w:b/>
          <w:sz w:val="24"/>
        </w:rPr>
        <w:t>E</w:t>
      </w:r>
      <w:r>
        <w:rPr>
          <w:b/>
          <w:sz w:val="24"/>
          <w:vertAlign w:val="subscript"/>
        </w:rPr>
        <w:t xml:space="preserve">total </w:t>
      </w:r>
      <w:r>
        <w:rPr>
          <w:b/>
          <w:sz w:val="24"/>
        </w:rPr>
        <w:t xml:space="preserve"> =  E</w:t>
      </w:r>
      <w:r>
        <w:rPr>
          <w:b/>
          <w:sz w:val="24"/>
          <w:vertAlign w:val="subscript"/>
        </w:rPr>
        <w:t>p</w:t>
      </w:r>
      <w:r>
        <w:rPr>
          <w:b/>
          <w:sz w:val="24"/>
        </w:rPr>
        <w:t xml:space="preserve">  +  E</w:t>
      </w:r>
      <w:r>
        <w:rPr>
          <w:b/>
          <w:sz w:val="24"/>
          <w:vertAlign w:val="subscript"/>
        </w:rPr>
        <w:t>k</w:t>
      </w:r>
    </w:p>
    <w:p w14:paraId="690BF8B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524B9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F2BC7E2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A2A2B44" wp14:editId="6ECAB707">
            <wp:extent cx="5598160" cy="1361440"/>
            <wp:effectExtent l="0" t="0" r="0" b="1016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20F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31E555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DBDA75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FC9137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the energy of a satellite is changed, it will move to a higher or lower orbit depending on whether energy is added or removed.</w:t>
      </w:r>
    </w:p>
    <w:p w14:paraId="4FFD885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63401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  <w:r>
        <w:rPr>
          <w:b/>
          <w:i/>
          <w:sz w:val="24"/>
        </w:rPr>
        <w:t>Speeding a satellite up will increase its E</w:t>
      </w:r>
      <w:r>
        <w:rPr>
          <w:b/>
          <w:i/>
          <w:sz w:val="24"/>
          <w:vertAlign w:val="subscript"/>
        </w:rPr>
        <w:t>k</w:t>
      </w:r>
      <w:r>
        <w:rPr>
          <w:b/>
          <w:i/>
          <w:sz w:val="24"/>
        </w:rPr>
        <w:t>, causing it to move to a higher orbit</w:t>
      </w:r>
      <w:r>
        <w:rPr>
          <w:sz w:val="24"/>
        </w:rPr>
        <w:t xml:space="preserve">.  As it </w:t>
      </w:r>
    </w:p>
    <w:p w14:paraId="169EF38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does so, it will slow down to be stable in the new orbit.  Thus the added energy will be </w:t>
      </w:r>
    </w:p>
    <w:p w14:paraId="6AF1197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seen as an increase in the E</w:t>
      </w:r>
      <w:r>
        <w:rPr>
          <w:sz w:val="24"/>
          <w:vertAlign w:val="subscript"/>
        </w:rPr>
        <w:t>p</w:t>
      </w:r>
      <w:r>
        <w:rPr>
          <w:sz w:val="24"/>
        </w:rPr>
        <w:t>.</w:t>
      </w:r>
    </w:p>
    <w:p w14:paraId="3E6BF15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E171031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>Slowing the satellite will remove energy from it</w:t>
      </w:r>
      <w:r>
        <w:rPr>
          <w:sz w:val="24"/>
        </w:rPr>
        <w:t xml:space="preserve">.  It will settle into a lower orbit where </w:t>
      </w:r>
    </w:p>
    <w:p w14:paraId="65D5035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it will speed up.  The change in energy is seen as a decrease in 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but an increase in E</w:t>
      </w:r>
      <w:r>
        <w:rPr>
          <w:sz w:val="24"/>
          <w:vertAlign w:val="subscript"/>
        </w:rPr>
        <w:t>k</w:t>
      </w:r>
      <w:r>
        <w:rPr>
          <w:sz w:val="24"/>
        </w:rPr>
        <w:t>.</w:t>
      </w:r>
    </w:p>
    <w:p w14:paraId="37EEDF4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F86E1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Satellites that “decay” in orbit will lose energy, settle into the atmosphere and speed </w:t>
      </w:r>
    </w:p>
    <w:p w14:paraId="12A5987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up, causing them to burn up due to the friction.</w:t>
      </w:r>
    </w:p>
    <w:p w14:paraId="75D6FB1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8EF53D" w14:textId="27DC6E8F" w:rsidR="004E22D2" w:rsidRDefault="00D5123D" w:rsidP="00D5123D">
      <w:pPr>
        <w:widowControl w:val="0"/>
        <w:tabs>
          <w:tab w:val="left" w:pos="567"/>
        </w:tabs>
        <w:jc w:val="center"/>
        <w:rPr>
          <w:sz w:val="24"/>
        </w:rPr>
      </w:pPr>
      <w:bookmarkStart w:id="5" w:name="_GoBack"/>
      <w:bookmarkEnd w:id="5"/>
      <w:r>
        <w:rPr>
          <w:sz w:val="24"/>
        </w:rPr>
        <w:t xml:space="preserve"> </w:t>
      </w:r>
    </w:p>
    <w:p w14:paraId="2362F9FB" w14:textId="77777777" w:rsidR="004E22D2" w:rsidRDefault="004E22D2">
      <w:pPr>
        <w:tabs>
          <w:tab w:val="left" w:pos="567"/>
        </w:tabs>
        <w:rPr>
          <w:sz w:val="24"/>
        </w:rPr>
      </w:pPr>
    </w:p>
    <w:sectPr w:rsidR="004E22D2">
      <w:footerReference w:type="even" r:id="rId113"/>
      <w:footerReference w:type="default" r:id="rId114"/>
      <w:pgSz w:w="11901" w:h="16840"/>
      <w:pgMar w:top="1134" w:right="1134" w:bottom="1134" w:left="1134" w:header="709" w:footer="851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FD202B" w14:textId="77777777" w:rsidR="00573D22" w:rsidRDefault="00573D22">
      <w:r>
        <w:separator/>
      </w:r>
    </w:p>
  </w:endnote>
  <w:endnote w:type="continuationSeparator" w:id="0">
    <w:p w14:paraId="5C7E3594" w14:textId="77777777" w:rsidR="00573D22" w:rsidRDefault="00573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3F2486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68CB85" w14:textId="77777777" w:rsidR="00573D22" w:rsidRDefault="00573D2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7B1C8D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123D">
      <w:rPr>
        <w:rStyle w:val="PageNumber"/>
      </w:rPr>
      <w:t>52</w:t>
    </w:r>
    <w:r>
      <w:rPr>
        <w:rStyle w:val="PageNumber"/>
      </w:rPr>
      <w:fldChar w:fldCharType="end"/>
    </w:r>
  </w:p>
  <w:p w14:paraId="27033B5E" w14:textId="77777777" w:rsidR="00573D22" w:rsidRDefault="00573D2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83C284" w14:textId="77777777" w:rsidR="00573D22" w:rsidRDefault="00573D22">
      <w:r>
        <w:separator/>
      </w:r>
    </w:p>
  </w:footnote>
  <w:footnote w:type="continuationSeparator" w:id="0">
    <w:p w14:paraId="50CCF599" w14:textId="77777777" w:rsidR="00573D22" w:rsidRDefault="00573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1E4"/>
    <w:rsid w:val="001270F1"/>
    <w:rsid w:val="00216123"/>
    <w:rsid w:val="00336839"/>
    <w:rsid w:val="00383520"/>
    <w:rsid w:val="004E22D2"/>
    <w:rsid w:val="00573D22"/>
    <w:rsid w:val="00AB183F"/>
    <w:rsid w:val="00B076A7"/>
    <w:rsid w:val="00BC21E4"/>
    <w:rsid w:val="00D5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2"/>
    <o:shapelayout v:ext="edit">
      <o:idmap v:ext="edit" data="1"/>
    </o:shapelayout>
  </w:shapeDefaults>
  <w:decimalSymbol w:val="."/>
  <w:listSeparator w:val=","/>
  <w14:docId w14:val="337B4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image" Target="media/image83.emf"/><Relationship Id="rId102" Type="http://schemas.openxmlformats.org/officeDocument/2006/relationships/image" Target="media/image84.emf"/><Relationship Id="rId103" Type="http://schemas.openxmlformats.org/officeDocument/2006/relationships/image" Target="media/image85.png"/><Relationship Id="rId104" Type="http://schemas.openxmlformats.org/officeDocument/2006/relationships/image" Target="media/image86.emf"/><Relationship Id="rId105" Type="http://schemas.openxmlformats.org/officeDocument/2006/relationships/image" Target="media/image87.emf"/><Relationship Id="rId106" Type="http://schemas.openxmlformats.org/officeDocument/2006/relationships/oleObject" Target="embeddings/oleObject3.bin"/><Relationship Id="rId107" Type="http://schemas.openxmlformats.org/officeDocument/2006/relationships/image" Target="media/image88.jpe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emf"/><Relationship Id="rId108" Type="http://schemas.openxmlformats.org/officeDocument/2006/relationships/image" Target="media/image89.jpeg"/><Relationship Id="rId109" Type="http://schemas.openxmlformats.org/officeDocument/2006/relationships/image" Target="media/image90.jpeg"/><Relationship Id="rId10" Type="http://schemas.openxmlformats.org/officeDocument/2006/relationships/image" Target="media/image4.png"/><Relationship Id="rId11" Type="http://schemas.openxmlformats.org/officeDocument/2006/relationships/image" Target="media/image5.emf"/><Relationship Id="rId12" Type="http://schemas.openxmlformats.org/officeDocument/2006/relationships/image" Target="media/image6.emf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emf"/><Relationship Id="rId18" Type="http://schemas.openxmlformats.org/officeDocument/2006/relationships/image" Target="media/image12.emf"/><Relationship Id="rId19" Type="http://schemas.openxmlformats.org/officeDocument/2006/relationships/image" Target="media/image13.emf"/><Relationship Id="rId30" Type="http://schemas.openxmlformats.org/officeDocument/2006/relationships/image" Target="media/image21.emf"/><Relationship Id="rId31" Type="http://schemas.openxmlformats.org/officeDocument/2006/relationships/image" Target="media/image22.emf"/><Relationship Id="rId32" Type="http://schemas.openxmlformats.org/officeDocument/2006/relationships/image" Target="media/image23.emf"/><Relationship Id="rId33" Type="http://schemas.openxmlformats.org/officeDocument/2006/relationships/image" Target="media/image24.emf"/><Relationship Id="rId34" Type="http://schemas.openxmlformats.org/officeDocument/2006/relationships/image" Target="media/image25.png"/><Relationship Id="rId35" Type="http://schemas.openxmlformats.org/officeDocument/2006/relationships/image" Target="media/image26.emf"/><Relationship Id="rId36" Type="http://schemas.openxmlformats.org/officeDocument/2006/relationships/image" Target="media/image27.emf"/><Relationship Id="rId37" Type="http://schemas.openxmlformats.org/officeDocument/2006/relationships/image" Target="media/image28.emf"/><Relationship Id="rId38" Type="http://schemas.openxmlformats.org/officeDocument/2006/relationships/image" Target="media/image29.emf"/><Relationship Id="rId39" Type="http://schemas.openxmlformats.org/officeDocument/2006/relationships/image" Target="media/image30.jpeg"/><Relationship Id="rId50" Type="http://schemas.openxmlformats.org/officeDocument/2006/relationships/image" Target="media/image38.emf"/><Relationship Id="rId51" Type="http://schemas.openxmlformats.org/officeDocument/2006/relationships/oleObject" Target="embeddings/Microsoft_Equation6.bin"/><Relationship Id="rId52" Type="http://schemas.openxmlformats.org/officeDocument/2006/relationships/image" Target="media/image39.jpeg"/><Relationship Id="rId53" Type="http://schemas.openxmlformats.org/officeDocument/2006/relationships/image" Target="media/image40.jpeg"/><Relationship Id="rId54" Type="http://schemas.openxmlformats.org/officeDocument/2006/relationships/image" Target="media/image41.jpeg"/><Relationship Id="rId55" Type="http://schemas.openxmlformats.org/officeDocument/2006/relationships/image" Target="media/image42.emf"/><Relationship Id="rId56" Type="http://schemas.openxmlformats.org/officeDocument/2006/relationships/image" Target="media/image43.emf"/><Relationship Id="rId57" Type="http://schemas.openxmlformats.org/officeDocument/2006/relationships/image" Target="media/image44.emf"/><Relationship Id="rId58" Type="http://schemas.openxmlformats.org/officeDocument/2006/relationships/image" Target="media/image45.emf"/><Relationship Id="rId59" Type="http://schemas.openxmlformats.org/officeDocument/2006/relationships/image" Target="media/image46.emf"/><Relationship Id="rId70" Type="http://schemas.openxmlformats.org/officeDocument/2006/relationships/image" Target="media/image56.jpeg"/><Relationship Id="rId71" Type="http://schemas.openxmlformats.org/officeDocument/2006/relationships/image" Target="media/image57.jpeg"/><Relationship Id="rId72" Type="http://schemas.openxmlformats.org/officeDocument/2006/relationships/image" Target="media/image58.emf"/><Relationship Id="rId73" Type="http://schemas.openxmlformats.org/officeDocument/2006/relationships/image" Target="media/image59.jpeg"/><Relationship Id="rId74" Type="http://schemas.openxmlformats.org/officeDocument/2006/relationships/image" Target="media/image60.jpeg"/><Relationship Id="rId75" Type="http://schemas.openxmlformats.org/officeDocument/2006/relationships/image" Target="media/image61.emf"/><Relationship Id="rId76" Type="http://schemas.openxmlformats.org/officeDocument/2006/relationships/oleObject" Target="embeddings/Microsoft_Equation8.bin"/><Relationship Id="rId77" Type="http://schemas.openxmlformats.org/officeDocument/2006/relationships/image" Target="media/image62.emf"/><Relationship Id="rId78" Type="http://schemas.openxmlformats.org/officeDocument/2006/relationships/oleObject" Target="embeddings/Microsoft_Equation9.bin"/><Relationship Id="rId79" Type="http://schemas.openxmlformats.org/officeDocument/2006/relationships/image" Target="media/image63.emf"/><Relationship Id="rId110" Type="http://schemas.openxmlformats.org/officeDocument/2006/relationships/image" Target="media/image91.jpeg"/><Relationship Id="rId90" Type="http://schemas.openxmlformats.org/officeDocument/2006/relationships/image" Target="media/image73.emf"/><Relationship Id="rId91" Type="http://schemas.openxmlformats.org/officeDocument/2006/relationships/image" Target="media/image74.emf"/><Relationship Id="rId92" Type="http://schemas.openxmlformats.org/officeDocument/2006/relationships/image" Target="media/image75.jpeg"/><Relationship Id="rId93" Type="http://schemas.openxmlformats.org/officeDocument/2006/relationships/image" Target="media/image76.emf"/><Relationship Id="rId94" Type="http://schemas.openxmlformats.org/officeDocument/2006/relationships/image" Target="media/image77.emf"/><Relationship Id="rId95" Type="http://schemas.openxmlformats.org/officeDocument/2006/relationships/image" Target="media/image78.jpeg"/><Relationship Id="rId96" Type="http://schemas.openxmlformats.org/officeDocument/2006/relationships/image" Target="media/image79.jpeg"/><Relationship Id="rId97" Type="http://schemas.openxmlformats.org/officeDocument/2006/relationships/image" Target="media/image80.jpeg"/><Relationship Id="rId98" Type="http://schemas.openxmlformats.org/officeDocument/2006/relationships/image" Target="media/image81.jpeg"/><Relationship Id="rId99" Type="http://schemas.openxmlformats.org/officeDocument/2006/relationships/image" Target="media/image82.emf"/><Relationship Id="rId111" Type="http://schemas.openxmlformats.org/officeDocument/2006/relationships/image" Target="media/image92.jpeg"/><Relationship Id="rId112" Type="http://schemas.openxmlformats.org/officeDocument/2006/relationships/image" Target="media/image93.emf"/><Relationship Id="rId113" Type="http://schemas.openxmlformats.org/officeDocument/2006/relationships/footer" Target="footer1.xml"/><Relationship Id="rId114" Type="http://schemas.openxmlformats.org/officeDocument/2006/relationships/footer" Target="footer2.xml"/><Relationship Id="rId115" Type="http://schemas.openxmlformats.org/officeDocument/2006/relationships/fontTable" Target="fontTable.xml"/><Relationship Id="rId116" Type="http://schemas.openxmlformats.org/officeDocument/2006/relationships/theme" Target="theme/theme1.xml"/><Relationship Id="rId20" Type="http://schemas.openxmlformats.org/officeDocument/2006/relationships/image" Target="media/image14.emf"/><Relationship Id="rId21" Type="http://schemas.openxmlformats.org/officeDocument/2006/relationships/image" Target="media/image15.emf"/><Relationship Id="rId22" Type="http://schemas.openxmlformats.org/officeDocument/2006/relationships/image" Target="media/image16.emf"/><Relationship Id="rId23" Type="http://schemas.openxmlformats.org/officeDocument/2006/relationships/oleObject" Target="embeddings/oleObject1.bin"/><Relationship Id="rId24" Type="http://schemas.openxmlformats.org/officeDocument/2006/relationships/image" Target="media/image17.emf"/><Relationship Id="rId25" Type="http://schemas.openxmlformats.org/officeDocument/2006/relationships/image" Target="media/image18.emf"/><Relationship Id="rId26" Type="http://schemas.openxmlformats.org/officeDocument/2006/relationships/image" Target="media/image19.emf"/><Relationship Id="rId27" Type="http://schemas.openxmlformats.org/officeDocument/2006/relationships/oleObject" Target="embeddings/Microsoft_Equation1.bin"/><Relationship Id="rId28" Type="http://schemas.openxmlformats.org/officeDocument/2006/relationships/image" Target="media/image20.emf"/><Relationship Id="rId29" Type="http://schemas.openxmlformats.org/officeDocument/2006/relationships/oleObject" Target="embeddings/Microsoft_Equation2.bin"/><Relationship Id="rId40" Type="http://schemas.openxmlformats.org/officeDocument/2006/relationships/image" Target="media/image31.emf"/><Relationship Id="rId41" Type="http://schemas.openxmlformats.org/officeDocument/2006/relationships/image" Target="media/image32.jpeg"/><Relationship Id="rId42" Type="http://schemas.openxmlformats.org/officeDocument/2006/relationships/image" Target="media/image33.emf"/><Relationship Id="rId43" Type="http://schemas.openxmlformats.org/officeDocument/2006/relationships/image" Target="media/image34.emf"/><Relationship Id="rId44" Type="http://schemas.openxmlformats.org/officeDocument/2006/relationships/oleObject" Target="embeddings/Microsoft_Equation3.bin"/><Relationship Id="rId45" Type="http://schemas.openxmlformats.org/officeDocument/2006/relationships/image" Target="media/image35.png"/><Relationship Id="rId46" Type="http://schemas.openxmlformats.org/officeDocument/2006/relationships/image" Target="media/image36.emf"/><Relationship Id="rId47" Type="http://schemas.openxmlformats.org/officeDocument/2006/relationships/oleObject" Target="embeddings/Microsoft_Equation4.bin"/><Relationship Id="rId48" Type="http://schemas.openxmlformats.org/officeDocument/2006/relationships/image" Target="media/image37.emf"/><Relationship Id="rId49" Type="http://schemas.openxmlformats.org/officeDocument/2006/relationships/oleObject" Target="embeddings/Microsoft_Equation5.bin"/><Relationship Id="rId60" Type="http://schemas.openxmlformats.org/officeDocument/2006/relationships/image" Target="media/image47.emf"/><Relationship Id="rId61" Type="http://schemas.openxmlformats.org/officeDocument/2006/relationships/image" Target="media/image48.emf"/><Relationship Id="rId62" Type="http://schemas.openxmlformats.org/officeDocument/2006/relationships/image" Target="media/image49.emf"/><Relationship Id="rId63" Type="http://schemas.openxmlformats.org/officeDocument/2006/relationships/image" Target="media/image50.jpeg"/><Relationship Id="rId64" Type="http://schemas.openxmlformats.org/officeDocument/2006/relationships/image" Target="media/image51.jpeg"/><Relationship Id="rId65" Type="http://schemas.openxmlformats.org/officeDocument/2006/relationships/image" Target="media/image52.emf"/><Relationship Id="rId66" Type="http://schemas.openxmlformats.org/officeDocument/2006/relationships/image" Target="media/image53.emf"/><Relationship Id="rId67" Type="http://schemas.openxmlformats.org/officeDocument/2006/relationships/image" Target="media/image54.emf"/><Relationship Id="rId68" Type="http://schemas.openxmlformats.org/officeDocument/2006/relationships/oleObject" Target="embeddings/Microsoft_Equation7.bin"/><Relationship Id="rId69" Type="http://schemas.openxmlformats.org/officeDocument/2006/relationships/image" Target="media/image55.emf"/><Relationship Id="rId100" Type="http://schemas.openxmlformats.org/officeDocument/2006/relationships/oleObject" Target="embeddings/oleObject2.bin"/><Relationship Id="rId80" Type="http://schemas.openxmlformats.org/officeDocument/2006/relationships/oleObject" Target="embeddings/Microsoft_Equation10.bin"/><Relationship Id="rId81" Type="http://schemas.openxmlformats.org/officeDocument/2006/relationships/image" Target="media/image64.emf"/><Relationship Id="rId82" Type="http://schemas.openxmlformats.org/officeDocument/2006/relationships/image" Target="media/image65.emf"/><Relationship Id="rId83" Type="http://schemas.openxmlformats.org/officeDocument/2006/relationships/image" Target="media/image66.png"/><Relationship Id="rId84" Type="http://schemas.openxmlformats.org/officeDocument/2006/relationships/image" Target="media/image67.jpeg"/><Relationship Id="rId85" Type="http://schemas.openxmlformats.org/officeDocument/2006/relationships/image" Target="media/image68.jpeg"/><Relationship Id="rId86" Type="http://schemas.openxmlformats.org/officeDocument/2006/relationships/image" Target="media/image69.emf"/><Relationship Id="rId87" Type="http://schemas.openxmlformats.org/officeDocument/2006/relationships/image" Target="media/image70.emf"/><Relationship Id="rId88" Type="http://schemas.openxmlformats.org/officeDocument/2006/relationships/image" Target="media/image71.emf"/><Relationship Id="rId89" Type="http://schemas.openxmlformats.org/officeDocument/2006/relationships/image" Target="media/image7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16</TotalTime>
  <Pages>52</Pages>
  <Words>3275</Words>
  <Characters>18671</Characters>
  <Application>Microsoft Macintosh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21903</CharactersWithSpaces>
  <SharedDoc>false</SharedDoc>
  <HLinks>
    <vt:vector size="228" baseType="variant">
      <vt:variant>
        <vt:i4>5898358</vt:i4>
      </vt:variant>
      <vt:variant>
        <vt:i4>1536</vt:i4>
      </vt:variant>
      <vt:variant>
        <vt:i4>1025</vt:i4>
      </vt:variant>
      <vt:variant>
        <vt:i4>1</vt:i4>
      </vt:variant>
      <vt:variant>
        <vt:lpwstr>iBook:Applications:Microsoft Office X:IAN:Aranmore:Logo (Aranmore):Portrait_B&amp;W_sml.JPG</vt:lpwstr>
      </vt:variant>
      <vt:variant>
        <vt:lpwstr/>
      </vt:variant>
      <vt:variant>
        <vt:i4>3145797</vt:i4>
      </vt:variant>
      <vt:variant>
        <vt:i4>2908</vt:i4>
      </vt:variant>
      <vt:variant>
        <vt:i4>1033</vt:i4>
      </vt:variant>
      <vt:variant>
        <vt:i4>1</vt:i4>
      </vt:variant>
      <vt:variant>
        <vt:lpwstr>:Scanning:p. 3 problem001.jpg</vt:lpwstr>
      </vt:variant>
      <vt:variant>
        <vt:lpwstr/>
      </vt:variant>
      <vt:variant>
        <vt:i4>3342400</vt:i4>
      </vt:variant>
      <vt:variant>
        <vt:i4>4181</vt:i4>
      </vt:variant>
      <vt:variant>
        <vt:i4>1034</vt:i4>
      </vt:variant>
      <vt:variant>
        <vt:i4>1</vt:i4>
      </vt:variant>
      <vt:variant>
        <vt:lpwstr>:Scanning:p. 6 problem002.jpg</vt:lpwstr>
      </vt:variant>
      <vt:variant>
        <vt:lpwstr/>
      </vt:variant>
      <vt:variant>
        <vt:i4>2424938</vt:i4>
      </vt:variant>
      <vt:variant>
        <vt:i4>4187</vt:i4>
      </vt:variant>
      <vt:variant>
        <vt:i4>1035</vt:i4>
      </vt:variant>
      <vt:variant>
        <vt:i4>1</vt:i4>
      </vt:variant>
      <vt:variant>
        <vt:lpwstr>:Scanning:Incline plane001.jpg</vt:lpwstr>
      </vt:variant>
      <vt:variant>
        <vt:lpwstr/>
      </vt:variant>
      <vt:variant>
        <vt:i4>8192037</vt:i4>
      </vt:variant>
      <vt:variant>
        <vt:i4>8594</vt:i4>
      </vt:variant>
      <vt:variant>
        <vt:i4>1036</vt:i4>
      </vt:variant>
      <vt:variant>
        <vt:i4>1</vt:i4>
      </vt:variant>
      <vt:variant>
        <vt:lpwstr>:Scanning:Projectile motion001.jpg</vt:lpwstr>
      </vt:variant>
      <vt:variant>
        <vt:lpwstr/>
      </vt:variant>
      <vt:variant>
        <vt:i4>5636220</vt:i4>
      </vt:variant>
      <vt:variant>
        <vt:i4>8789</vt:i4>
      </vt:variant>
      <vt:variant>
        <vt:i4>1037</vt:i4>
      </vt:variant>
      <vt:variant>
        <vt:i4>1</vt:i4>
      </vt:variant>
      <vt:variant>
        <vt:lpwstr>:Scanning:Air resistance001.jpg</vt:lpwstr>
      </vt:variant>
      <vt:variant>
        <vt:lpwstr/>
      </vt:variant>
      <vt:variant>
        <vt:i4>60</vt:i4>
      </vt:variant>
      <vt:variant>
        <vt:i4>12327</vt:i4>
      </vt:variant>
      <vt:variant>
        <vt:i4>1038</vt:i4>
      </vt:variant>
      <vt:variant>
        <vt:i4>1</vt:i4>
      </vt:variant>
      <vt:variant>
        <vt:lpwstr>:Scanning:CD problem002.jpg</vt:lpwstr>
      </vt:variant>
      <vt:variant>
        <vt:lpwstr/>
      </vt:variant>
      <vt:variant>
        <vt:i4>7340064</vt:i4>
      </vt:variant>
      <vt:variant>
        <vt:i4>12333</vt:i4>
      </vt:variant>
      <vt:variant>
        <vt:i4>1029</vt:i4>
      </vt:variant>
      <vt:variant>
        <vt:i4>1</vt:i4>
      </vt:variant>
      <vt:variant>
        <vt:lpwstr>:Scanning:Horizontal motion002.jpg</vt:lpwstr>
      </vt:variant>
      <vt:variant>
        <vt:lpwstr/>
      </vt:variant>
      <vt:variant>
        <vt:i4>2752623</vt:i4>
      </vt:variant>
      <vt:variant>
        <vt:i4>12627</vt:i4>
      </vt:variant>
      <vt:variant>
        <vt:i4>1026</vt:i4>
      </vt:variant>
      <vt:variant>
        <vt:i4>1</vt:i4>
      </vt:variant>
      <vt:variant>
        <vt:lpwstr>:Scanning:p. 23 problem003.jpg</vt:lpwstr>
      </vt:variant>
      <vt:variant>
        <vt:lpwstr/>
      </vt:variant>
      <vt:variant>
        <vt:i4>3080222</vt:i4>
      </vt:variant>
      <vt:variant>
        <vt:i4>15736</vt:i4>
      </vt:variant>
      <vt:variant>
        <vt:i4>1039</vt:i4>
      </vt:variant>
      <vt:variant>
        <vt:i4>1</vt:i4>
      </vt:variant>
      <vt:variant>
        <vt:lpwstr>:Scanning:Roller coaster upside do001.jpg</vt:lpwstr>
      </vt:variant>
      <vt:variant>
        <vt:lpwstr/>
      </vt:variant>
      <vt:variant>
        <vt:i4>6815795</vt:i4>
      </vt:variant>
      <vt:variant>
        <vt:i4>15739</vt:i4>
      </vt:variant>
      <vt:variant>
        <vt:i4>1040</vt:i4>
      </vt:variant>
      <vt:variant>
        <vt:i4>1</vt:i4>
      </vt:variant>
      <vt:variant>
        <vt:lpwstr>:Scanning:Clothide loop001.jpg</vt:lpwstr>
      </vt:variant>
      <vt:variant>
        <vt:lpwstr/>
      </vt:variant>
      <vt:variant>
        <vt:i4>5570626</vt:i4>
      </vt:variant>
      <vt:variant>
        <vt:i4>18032</vt:i4>
      </vt:variant>
      <vt:variant>
        <vt:i4>1041</vt:i4>
      </vt:variant>
      <vt:variant>
        <vt:i4>1</vt:i4>
      </vt:variant>
      <vt:variant>
        <vt:lpwstr>:Scanning:Banking003.jpg</vt:lpwstr>
      </vt:variant>
      <vt:variant>
        <vt:lpwstr/>
      </vt:variant>
      <vt:variant>
        <vt:i4>5570629</vt:i4>
      </vt:variant>
      <vt:variant>
        <vt:i4>18036</vt:i4>
      </vt:variant>
      <vt:variant>
        <vt:i4>1042</vt:i4>
      </vt:variant>
      <vt:variant>
        <vt:i4>1</vt:i4>
      </vt:variant>
      <vt:variant>
        <vt:lpwstr>:Scanning:Banking004.jpg</vt:lpwstr>
      </vt:variant>
      <vt:variant>
        <vt:lpwstr/>
      </vt:variant>
      <vt:variant>
        <vt:i4>5570624</vt:i4>
      </vt:variant>
      <vt:variant>
        <vt:i4>18282</vt:i4>
      </vt:variant>
      <vt:variant>
        <vt:i4>1043</vt:i4>
      </vt:variant>
      <vt:variant>
        <vt:i4>1</vt:i4>
      </vt:variant>
      <vt:variant>
        <vt:lpwstr>:Scanning:Banking001.jpg</vt:lpwstr>
      </vt:variant>
      <vt:variant>
        <vt:lpwstr/>
      </vt:variant>
      <vt:variant>
        <vt:i4>2686977</vt:i4>
      </vt:variant>
      <vt:variant>
        <vt:i4>18307</vt:i4>
      </vt:variant>
      <vt:variant>
        <vt:i4>1044</vt:i4>
      </vt:variant>
      <vt:variant>
        <vt:i4>1</vt:i4>
      </vt:variant>
      <vt:variant>
        <vt:lpwstr>:Scanning:Conical pendulum001.jpg</vt:lpwstr>
      </vt:variant>
      <vt:variant>
        <vt:lpwstr/>
      </vt:variant>
      <vt:variant>
        <vt:i4>4259924</vt:i4>
      </vt:variant>
      <vt:variant>
        <vt:i4>21905</vt:i4>
      </vt:variant>
      <vt:variant>
        <vt:i4>1045</vt:i4>
      </vt:variant>
      <vt:variant>
        <vt:i4>1</vt:i4>
      </vt:variant>
      <vt:variant>
        <vt:lpwstr>:Scanning:Gravity001.jpg</vt:lpwstr>
      </vt:variant>
      <vt:variant>
        <vt:lpwstr/>
      </vt:variant>
      <vt:variant>
        <vt:i4>3539044</vt:i4>
      </vt:variant>
      <vt:variant>
        <vt:i4>21907</vt:i4>
      </vt:variant>
      <vt:variant>
        <vt:i4>1046</vt:i4>
      </vt:variant>
      <vt:variant>
        <vt:i4>1</vt:i4>
      </vt:variant>
      <vt:variant>
        <vt:lpwstr>:Scanning:Finging G001.jpg</vt:lpwstr>
      </vt:variant>
      <vt:variant>
        <vt:lpwstr/>
      </vt:variant>
      <vt:variant>
        <vt:i4>7733323</vt:i4>
      </vt:variant>
      <vt:variant>
        <vt:i4>21910</vt:i4>
      </vt:variant>
      <vt:variant>
        <vt:i4>1047</vt:i4>
      </vt:variant>
      <vt:variant>
        <vt:i4>1</vt:i4>
      </vt:variant>
      <vt:variant>
        <vt:lpwstr>:Scanning:Strong force001.jpg</vt:lpwstr>
      </vt:variant>
      <vt:variant>
        <vt:lpwstr/>
      </vt:variant>
      <vt:variant>
        <vt:i4>3604506</vt:i4>
      </vt:variant>
      <vt:variant>
        <vt:i4>22232</vt:i4>
      </vt:variant>
      <vt:variant>
        <vt:i4>1048</vt:i4>
      </vt:variant>
      <vt:variant>
        <vt:i4>1</vt:i4>
      </vt:variant>
      <vt:variant>
        <vt:lpwstr>:Scanning:Gravitational fields001.jpg</vt:lpwstr>
      </vt:variant>
      <vt:variant>
        <vt:lpwstr/>
      </vt:variant>
      <vt:variant>
        <vt:i4>4259927</vt:i4>
      </vt:variant>
      <vt:variant>
        <vt:i4>24393</vt:i4>
      </vt:variant>
      <vt:variant>
        <vt:i4>1049</vt:i4>
      </vt:variant>
      <vt:variant>
        <vt:i4>1</vt:i4>
      </vt:variant>
      <vt:variant>
        <vt:lpwstr>:Scanning:Gravity002.jpg</vt:lpwstr>
      </vt:variant>
      <vt:variant>
        <vt:lpwstr/>
      </vt:variant>
      <vt:variant>
        <vt:i4>4259926</vt:i4>
      </vt:variant>
      <vt:variant>
        <vt:i4>24409</vt:i4>
      </vt:variant>
      <vt:variant>
        <vt:i4>1050</vt:i4>
      </vt:variant>
      <vt:variant>
        <vt:i4>1</vt:i4>
      </vt:variant>
      <vt:variant>
        <vt:lpwstr>:Scanning:Gravity003.jpg</vt:lpwstr>
      </vt:variant>
      <vt:variant>
        <vt:lpwstr/>
      </vt:variant>
      <vt:variant>
        <vt:i4>4259921</vt:i4>
      </vt:variant>
      <vt:variant>
        <vt:i4>24412</vt:i4>
      </vt:variant>
      <vt:variant>
        <vt:i4>1051</vt:i4>
      </vt:variant>
      <vt:variant>
        <vt:i4>1</vt:i4>
      </vt:variant>
      <vt:variant>
        <vt:lpwstr>:Scanning:Gravity004.jpg</vt:lpwstr>
      </vt:variant>
      <vt:variant>
        <vt:lpwstr/>
      </vt:variant>
      <vt:variant>
        <vt:i4>3932215</vt:i4>
      </vt:variant>
      <vt:variant>
        <vt:i4>24417</vt:i4>
      </vt:variant>
      <vt:variant>
        <vt:i4>1052</vt:i4>
      </vt:variant>
      <vt:variant>
        <vt:i4>1</vt:i4>
      </vt:variant>
      <vt:variant>
        <vt:lpwstr>:Scanning:Kepler's laws001.jpg</vt:lpwstr>
      </vt:variant>
      <vt:variant>
        <vt:lpwstr/>
      </vt:variant>
      <vt:variant>
        <vt:i4>3932212</vt:i4>
      </vt:variant>
      <vt:variant>
        <vt:i4>24420</vt:i4>
      </vt:variant>
      <vt:variant>
        <vt:i4>1053</vt:i4>
      </vt:variant>
      <vt:variant>
        <vt:i4>1</vt:i4>
      </vt:variant>
      <vt:variant>
        <vt:lpwstr>:Scanning:Kepler's laws002.jpg</vt:lpwstr>
      </vt:variant>
      <vt:variant>
        <vt:lpwstr/>
      </vt:variant>
      <vt:variant>
        <vt:i4>2621551</vt:i4>
      </vt:variant>
      <vt:variant>
        <vt:i4>26692</vt:i4>
      </vt:variant>
      <vt:variant>
        <vt:i4>1054</vt:i4>
      </vt:variant>
      <vt:variant>
        <vt:i4>1</vt:i4>
      </vt:variant>
      <vt:variant>
        <vt:lpwstr>:Scanning:p. 51 problem004.jpg</vt:lpwstr>
      </vt:variant>
      <vt:variant>
        <vt:lpwstr/>
      </vt:variant>
      <vt:variant>
        <vt:i4>4587581</vt:i4>
      </vt:variant>
      <vt:variant>
        <vt:i4>26775</vt:i4>
      </vt:variant>
      <vt:variant>
        <vt:i4>1055</vt:i4>
      </vt:variant>
      <vt:variant>
        <vt:i4>1</vt:i4>
      </vt:variant>
      <vt:variant>
        <vt:lpwstr>:Scanning:Torque001.jpg</vt:lpwstr>
      </vt:variant>
      <vt:variant>
        <vt:lpwstr/>
      </vt:variant>
      <vt:variant>
        <vt:i4>2883694</vt:i4>
      </vt:variant>
      <vt:variant>
        <vt:i4>29224</vt:i4>
      </vt:variant>
      <vt:variant>
        <vt:i4>1056</vt:i4>
      </vt:variant>
      <vt:variant>
        <vt:i4>1</vt:i4>
      </vt:variant>
      <vt:variant>
        <vt:lpwstr>:Scanning:p. 55 problem005.jpg</vt:lpwstr>
      </vt:variant>
      <vt:variant>
        <vt:lpwstr/>
      </vt:variant>
      <vt:variant>
        <vt:i4>2949244</vt:i4>
      </vt:variant>
      <vt:variant>
        <vt:i4>29537</vt:i4>
      </vt:variant>
      <vt:variant>
        <vt:i4>1057</vt:i4>
      </vt:variant>
      <vt:variant>
        <vt:i4>1</vt:i4>
      </vt:variant>
      <vt:variant>
        <vt:lpwstr>:Scanning:Cable problem001.jpg</vt:lpwstr>
      </vt:variant>
      <vt:variant>
        <vt:lpwstr/>
      </vt:variant>
      <vt:variant>
        <vt:i4>2097261</vt:i4>
      </vt:variant>
      <vt:variant>
        <vt:i4>30287</vt:i4>
      </vt:variant>
      <vt:variant>
        <vt:i4>1058</vt:i4>
      </vt:variant>
      <vt:variant>
        <vt:i4>1</vt:i4>
      </vt:variant>
      <vt:variant>
        <vt:lpwstr>:Scanning:p. 59 problem006.jpg</vt:lpwstr>
      </vt:variant>
      <vt:variant>
        <vt:lpwstr/>
      </vt:variant>
      <vt:variant>
        <vt:i4>5308475</vt:i4>
      </vt:variant>
      <vt:variant>
        <vt:i4>30585</vt:i4>
      </vt:variant>
      <vt:variant>
        <vt:i4>1059</vt:i4>
      </vt:variant>
      <vt:variant>
        <vt:i4>1</vt:i4>
      </vt:variant>
      <vt:variant>
        <vt:lpwstr>:Scanning:Cantilever001.jpg</vt:lpwstr>
      </vt:variant>
      <vt:variant>
        <vt:lpwstr/>
      </vt:variant>
      <vt:variant>
        <vt:i4>2752623</vt:i4>
      </vt:variant>
      <vt:variant>
        <vt:i4>31041</vt:i4>
      </vt:variant>
      <vt:variant>
        <vt:i4>1060</vt:i4>
      </vt:variant>
      <vt:variant>
        <vt:i4>1</vt:i4>
      </vt:variant>
      <vt:variant>
        <vt:lpwstr>:Scanning:p. 63 problem007.jpg</vt:lpwstr>
      </vt:variant>
      <vt:variant>
        <vt:lpwstr/>
      </vt:variant>
      <vt:variant>
        <vt:i4>3932202</vt:i4>
      </vt:variant>
      <vt:variant>
        <vt:i4>31985</vt:i4>
      </vt:variant>
      <vt:variant>
        <vt:i4>1061</vt:i4>
      </vt:variant>
      <vt:variant>
        <vt:i4>1</vt:i4>
      </vt:variant>
      <vt:variant>
        <vt:lpwstr>:Scanning:Stability001.jpg</vt:lpwstr>
      </vt:variant>
      <vt:variant>
        <vt:lpwstr/>
      </vt:variant>
      <vt:variant>
        <vt:i4>4390973</vt:i4>
      </vt:variant>
      <vt:variant>
        <vt:i4>31997</vt:i4>
      </vt:variant>
      <vt:variant>
        <vt:i4>1062</vt:i4>
      </vt:variant>
      <vt:variant>
        <vt:i4>1</vt:i4>
      </vt:variant>
      <vt:variant>
        <vt:lpwstr>:Scanning:Torque004.jpg</vt:lpwstr>
      </vt:variant>
      <vt:variant>
        <vt:lpwstr/>
      </vt:variant>
      <vt:variant>
        <vt:i4>3932201</vt:i4>
      </vt:variant>
      <vt:variant>
        <vt:i4>31999</vt:i4>
      </vt:variant>
      <vt:variant>
        <vt:i4>1063</vt:i4>
      </vt:variant>
      <vt:variant>
        <vt:i4>1</vt:i4>
      </vt:variant>
      <vt:variant>
        <vt:lpwstr>:Scanning:Stability002.jpg</vt:lpwstr>
      </vt:variant>
      <vt:variant>
        <vt:lpwstr/>
      </vt:variant>
      <vt:variant>
        <vt:i4>3932200</vt:i4>
      </vt:variant>
      <vt:variant>
        <vt:i4>32002</vt:i4>
      </vt:variant>
      <vt:variant>
        <vt:i4>1064</vt:i4>
      </vt:variant>
      <vt:variant>
        <vt:i4>1</vt:i4>
      </vt:variant>
      <vt:variant>
        <vt:lpwstr>:Scanning:Stability003.jpg</vt:lpwstr>
      </vt:variant>
      <vt:variant>
        <vt:lpwstr/>
      </vt:variant>
      <vt:variant>
        <vt:i4>3407898</vt:i4>
      </vt:variant>
      <vt:variant>
        <vt:i4>-1</vt:i4>
      </vt:variant>
      <vt:variant>
        <vt:i4>1046</vt:i4>
      </vt:variant>
      <vt:variant>
        <vt:i4>1</vt:i4>
      </vt:variant>
      <vt:variant>
        <vt:lpwstr>:Scanning:Gravitational fields002.jpg</vt:lpwstr>
      </vt:variant>
      <vt:variant>
        <vt:lpwstr/>
      </vt:variant>
      <vt:variant>
        <vt:i4>1179759</vt:i4>
      </vt:variant>
      <vt:variant>
        <vt:i4>-1</vt:i4>
      </vt:variant>
      <vt:variant>
        <vt:i4>1047</vt:i4>
      </vt:variant>
      <vt:variant>
        <vt:i4>1</vt:i4>
      </vt:variant>
      <vt:variant>
        <vt:lpwstr>:Scanning:Centre of mass001.jpg</vt:lpwstr>
      </vt:variant>
      <vt:variant>
        <vt:lpwstr/>
      </vt:variant>
      <vt:variant>
        <vt:i4>3407996</vt:i4>
      </vt:variant>
      <vt:variant>
        <vt:i4>-1</vt:i4>
      </vt:variant>
      <vt:variant>
        <vt:i4>1051</vt:i4>
      </vt:variant>
      <vt:variant>
        <vt:i4>1</vt:i4>
      </vt:variant>
      <vt:variant>
        <vt:lpwstr>:Scanning:Gravity terms001.jpg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Ian Wilson</dc:creator>
  <cp:keywords/>
  <cp:lastModifiedBy>wilson.ian</cp:lastModifiedBy>
  <cp:revision>8</cp:revision>
  <cp:lastPrinted>2016-03-10T08:31:00Z</cp:lastPrinted>
  <dcterms:created xsi:type="dcterms:W3CDTF">2016-03-12T03:47:00Z</dcterms:created>
  <dcterms:modified xsi:type="dcterms:W3CDTF">2016-05-24T06:59:00Z</dcterms:modified>
</cp:coreProperties>
</file>