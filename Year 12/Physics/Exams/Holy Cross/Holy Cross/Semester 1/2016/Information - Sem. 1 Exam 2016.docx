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73D73" w14:textId="0833F6F8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48300C">
        <w:rPr>
          <w:rFonts w:ascii="Arial" w:hAnsi="Arial"/>
        </w:rPr>
        <w:t>12</w:t>
      </w:r>
      <w:r w:rsidR="003E7BAD">
        <w:rPr>
          <w:rFonts w:ascii="Arial" w:hAnsi="Arial"/>
        </w:rPr>
        <w:t xml:space="preserve"> </w:t>
      </w:r>
      <w:r w:rsidR="0018353C">
        <w:rPr>
          <w:rFonts w:ascii="Arial" w:hAnsi="Arial"/>
        </w:rPr>
        <w:t>Physics</w:t>
      </w:r>
    </w:p>
    <w:p w14:paraId="421D1C73" w14:textId="77777777" w:rsidR="00F71AFD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2016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3B1EDA36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48300C">
        <w:rPr>
          <w:rFonts w:ascii="Arial" w:hAnsi="Arial"/>
        </w:rPr>
        <w:t>14</w:t>
      </w:r>
      <w:r w:rsidR="003E7BAD">
        <w:rPr>
          <w:rFonts w:ascii="Arial" w:hAnsi="Arial"/>
        </w:rPr>
        <w:t xml:space="preserve"> short-answer questions</w:t>
      </w:r>
    </w:p>
    <w:p w14:paraId="48FF442A" w14:textId="6446A136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48300C">
        <w:rPr>
          <w:rFonts w:ascii="Arial" w:hAnsi="Arial"/>
        </w:rPr>
        <w:t>5</w:t>
      </w:r>
      <w:r w:rsidR="003E7BAD">
        <w:rPr>
          <w:rFonts w:ascii="Arial" w:hAnsi="Arial"/>
        </w:rPr>
        <w:t xml:space="preserve"> problem-solving questions</w:t>
      </w:r>
    </w:p>
    <w:p w14:paraId="03E6CD57" w14:textId="43977B85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48300C">
        <w:rPr>
          <w:rFonts w:ascii="Arial" w:hAnsi="Arial"/>
        </w:rPr>
        <w:t>2</w:t>
      </w:r>
      <w:r w:rsidR="003E7BAD">
        <w:rPr>
          <w:rFonts w:ascii="Arial" w:hAnsi="Arial"/>
        </w:rPr>
        <w:t xml:space="preserve"> r</w:t>
      </w:r>
      <w:r>
        <w:rPr>
          <w:rFonts w:ascii="Arial" w:hAnsi="Arial"/>
        </w:rPr>
        <w:t>eading comprehension</w:t>
      </w:r>
      <w:r w:rsidR="0048300C">
        <w:rPr>
          <w:rFonts w:ascii="Arial" w:hAnsi="Arial"/>
        </w:rPr>
        <w:t>s</w:t>
      </w:r>
      <w:r>
        <w:rPr>
          <w:rFonts w:ascii="Arial" w:hAnsi="Arial"/>
        </w:rPr>
        <w:t xml:space="preserve"> - </w:t>
      </w:r>
      <w:r w:rsidR="0048300C">
        <w:rPr>
          <w:rFonts w:ascii="Arial" w:hAnsi="Arial"/>
        </w:rPr>
        <w:t>14</w:t>
      </w:r>
      <w:r>
        <w:rPr>
          <w:rFonts w:ascii="Arial" w:hAnsi="Arial"/>
        </w:rPr>
        <w:t xml:space="preserve"> questions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7B4FAC3E" w14:textId="5908C836" w:rsidR="0084341D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Waves</w:t>
      </w:r>
    </w:p>
    <w:p w14:paraId="389C812F" w14:textId="77777777" w:rsidR="0084341D" w:rsidRDefault="0084341D" w:rsidP="00222BC9">
      <w:pPr>
        <w:rPr>
          <w:rFonts w:ascii="Arial" w:hAnsi="Arial"/>
          <w:b/>
          <w:i/>
        </w:rPr>
      </w:pPr>
    </w:p>
    <w:p w14:paraId="097DC405" w14:textId="465DE3AF" w:rsidR="0084341D" w:rsidRDefault="0084341D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Sound versus light waves.</w:t>
      </w:r>
    </w:p>
    <w:p w14:paraId="2C3D4A73" w14:textId="35239703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Wave graphs - amplitude, wavelength, period, particle movement.</w:t>
      </w:r>
    </w:p>
    <w:p w14:paraId="1AF49C79" w14:textId="31652BC0" w:rsidR="0048300C" w:rsidRPr="0084341D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v = f</w:t>
      </w:r>
      <w:r w:rsidRPr="0048300C">
        <w:rPr>
          <w:rFonts w:ascii="Symbol" w:hAnsi="Symbol"/>
        </w:rPr>
        <w:t></w:t>
      </w: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3554B52A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Motion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3DC591D2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</w:t>
      </w:r>
      <w:r w:rsidR="0048300C">
        <w:rPr>
          <w:rFonts w:ascii="Arial" w:hAnsi="Arial"/>
        </w:rPr>
        <w:t>ctors - one and two-dimensional, components.</w:t>
      </w:r>
    </w:p>
    <w:p w14:paraId="2B90C2F1" w14:textId="1AED965E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Projectile motion</w:t>
      </w:r>
      <w:r>
        <w:rPr>
          <w:rFonts w:ascii="Arial" w:hAnsi="Arial"/>
        </w:rPr>
        <w:t xml:space="preserve"> - vertical and horizontal movement.</w:t>
      </w:r>
    </w:p>
    <w:p w14:paraId="61154354" w14:textId="28BBE022" w:rsidR="0084341D" w:rsidRDefault="003E7BAD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Circular motion - vertical, horizontal, conical pendulum, banking.</w:t>
      </w:r>
    </w:p>
    <w:p w14:paraId="669978CB" w14:textId="4A9250C4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Satellites - orbital speed, period, geo-stationary orbit, energy.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01BA666E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Electricity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18D84F46" w14:textId="1A85F309" w:rsidR="0084341D" w:rsidRDefault="00091B90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207F6B">
        <w:rPr>
          <w:rFonts w:ascii="Arial" w:hAnsi="Arial"/>
        </w:rPr>
        <w:t>Electric and</w:t>
      </w:r>
      <w:r w:rsidR="0048300C">
        <w:rPr>
          <w:rFonts w:ascii="Arial" w:hAnsi="Arial"/>
        </w:rPr>
        <w:t xml:space="preserve"> magnetic field drawings.</w:t>
      </w:r>
    </w:p>
    <w:p w14:paraId="598B23B1" w14:textId="3D153152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Force on current-carrying wires, isolated charges.</w:t>
      </w:r>
    </w:p>
    <w:p w14:paraId="7111ED54" w14:textId="5AF357DD" w:rsidR="0048300C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Motors - </w:t>
      </w:r>
      <w:r w:rsidR="00EE7F7E">
        <w:rPr>
          <w:rFonts w:ascii="Arial" w:hAnsi="Arial"/>
        </w:rPr>
        <w:t>calculations</w:t>
      </w:r>
      <w:r>
        <w:rPr>
          <w:rFonts w:ascii="Arial" w:hAnsi="Arial"/>
        </w:rPr>
        <w:t>, torque, explanation of construction.</w:t>
      </w:r>
    </w:p>
    <w:p w14:paraId="1FC96009" w14:textId="55D97795" w:rsidR="00207F6B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Induced EMF - straight conductors, coils.</w:t>
      </w:r>
    </w:p>
    <w:p w14:paraId="495826E8" w14:textId="28AC57C0" w:rsidR="00207F6B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Generators - </w:t>
      </w:r>
      <w:r w:rsidR="00EE7F7E">
        <w:rPr>
          <w:rFonts w:ascii="Arial" w:hAnsi="Arial"/>
        </w:rPr>
        <w:t>calculations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explanation of construction.</w:t>
      </w:r>
    </w:p>
    <w:p w14:paraId="389F02A5" w14:textId="77777777" w:rsidR="00207F6B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Transformers - calculations, construction, operation.</w:t>
      </w:r>
    </w:p>
    <w:p w14:paraId="76AF24B5" w14:textId="77777777" w:rsidR="00EE7F7E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Transmission of electricity - power grid.</w:t>
      </w:r>
    </w:p>
    <w:p w14:paraId="634E4662" w14:textId="38202A4B" w:rsidR="00207F6B" w:rsidRDefault="00207F6B" w:rsidP="0048300C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 </w:t>
      </w: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AFD"/>
    <w:rsid w:val="00013FA4"/>
    <w:rsid w:val="00091B90"/>
    <w:rsid w:val="0018353C"/>
    <w:rsid w:val="00207F6B"/>
    <w:rsid w:val="00212CEF"/>
    <w:rsid w:val="00222BC9"/>
    <w:rsid w:val="003D11C3"/>
    <w:rsid w:val="003E7BAD"/>
    <w:rsid w:val="0048300C"/>
    <w:rsid w:val="005872A5"/>
    <w:rsid w:val="00742E86"/>
    <w:rsid w:val="007E6A9E"/>
    <w:rsid w:val="0084341D"/>
    <w:rsid w:val="00967719"/>
    <w:rsid w:val="00BC3FB5"/>
    <w:rsid w:val="00BF67FC"/>
    <w:rsid w:val="00D36D08"/>
    <w:rsid w:val="00DA5783"/>
    <w:rsid w:val="00EE7F7E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9</TotalTime>
  <Pages>1</Pages>
  <Words>146</Words>
  <Characters>835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cp:lastPrinted>2016-05-10T04:26:00Z</cp:lastPrinted>
  <dcterms:created xsi:type="dcterms:W3CDTF">2016-05-10T10:30:00Z</dcterms:created>
  <dcterms:modified xsi:type="dcterms:W3CDTF">2016-05-10T10:40:00Z</dcterms:modified>
</cp:coreProperties>
</file>