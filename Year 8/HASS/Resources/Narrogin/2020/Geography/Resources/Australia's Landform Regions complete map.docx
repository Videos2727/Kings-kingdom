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427" w:rsidRDefault="00A66EF2">
      <w:r>
        <w:rPr>
          <w:noProof/>
          <w:lang w:eastAsia="en-AU"/>
        </w:rPr>
        <w:drawing>
          <wp:inline distT="0" distB="0" distL="0" distR="0" wp14:anchorId="7AB2978A" wp14:editId="306C73E8">
            <wp:extent cx="5731510" cy="5923378"/>
            <wp:effectExtent l="0" t="0" r="2540" b="1270"/>
            <wp:docPr id="2" name="Picture 2" descr="Image result for australia's landform reg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australia's landform regio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1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EF2"/>
    <w:rsid w:val="00651427"/>
    <w:rsid w:val="00A6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3919E1-DDC2-4A62-B808-96E66335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6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E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E29C8E54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cp:lastPrinted>2020-02-20T00:30:00Z</cp:lastPrinted>
  <dcterms:created xsi:type="dcterms:W3CDTF">2020-02-20T00:30:00Z</dcterms:created>
  <dcterms:modified xsi:type="dcterms:W3CDTF">2020-02-20T00:33:00Z</dcterms:modified>
</cp:coreProperties>
</file>