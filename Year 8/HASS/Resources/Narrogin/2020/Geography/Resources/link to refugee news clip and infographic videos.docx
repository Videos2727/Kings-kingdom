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848" w:rsidRDefault="00A8095F">
      <w:r>
        <w:fldChar w:fldCharType="begin"/>
      </w:r>
      <w:r>
        <w:instrText xml:space="preserve"> HYPERLINK "</w:instrText>
      </w:r>
      <w:r w:rsidRPr="00A8095F">
        <w:instrText>http://iview.abc.net.au/programs/abc-news-wa/NN1708W220S00#playing</w:instrText>
      </w:r>
      <w:r>
        <w:instrText xml:space="preserve">" </w:instrText>
      </w:r>
      <w:r>
        <w:fldChar w:fldCharType="separate"/>
      </w:r>
      <w:r w:rsidRPr="002768AF">
        <w:rPr>
          <w:rStyle w:val="Hyperlink"/>
        </w:rPr>
        <w:t>http://iview.abc.net.au/programs/abc-news-wa/NN1708W220S00#playing</w:t>
      </w:r>
      <w:r>
        <w:fldChar w:fldCharType="end"/>
      </w:r>
    </w:p>
    <w:p w:rsidR="00A8095F" w:rsidRDefault="00A8095F"/>
    <w:p w:rsidR="00A8095F" w:rsidRDefault="00A8095F">
      <w:r>
        <w:t xml:space="preserve">13:40mins </w:t>
      </w:r>
    </w:p>
    <w:p w:rsidR="00003305" w:rsidRDefault="00003305"/>
    <w:p w:rsidR="00003305" w:rsidRDefault="00003305">
      <w:hyperlink r:id="rId5" w:history="1">
        <w:r w:rsidRPr="002768AF">
          <w:rPr>
            <w:rStyle w:val="Hyperlink"/>
          </w:rPr>
          <w:t>https://www.youtube.com/watch?v=6-qbf5lsFH0</w:t>
        </w:r>
      </w:hyperlink>
      <w:r>
        <w:t xml:space="preserve"> what is an </w:t>
      </w:r>
      <w:proofErr w:type="spellStart"/>
      <w:r>
        <w:t>infographic</w:t>
      </w:r>
      <w:proofErr w:type="spellEnd"/>
    </w:p>
    <w:p w:rsidR="00003305" w:rsidRDefault="00003305">
      <w:hyperlink r:id="rId6" w:history="1">
        <w:r w:rsidRPr="002768AF">
          <w:rPr>
            <w:rStyle w:val="Hyperlink"/>
          </w:rPr>
          <w:t>https://www.youtube.com/watch?v=LRRKs4or5Pg</w:t>
        </w:r>
      </w:hyperlink>
      <w:r>
        <w:t xml:space="preserve"> chocolate </w:t>
      </w:r>
      <w:proofErr w:type="spellStart"/>
      <w:r>
        <w:t>infographic</w:t>
      </w:r>
      <w:proofErr w:type="spellEnd"/>
      <w:r>
        <w:t xml:space="preserve"> example</w:t>
      </w:r>
    </w:p>
    <w:p w:rsidR="00003305" w:rsidRDefault="00003305">
      <w:bookmarkStart w:id="0" w:name="_GoBack"/>
      <w:bookmarkEnd w:id="0"/>
    </w:p>
    <w:sectPr w:rsidR="00003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95F"/>
    <w:rsid w:val="00003305"/>
    <w:rsid w:val="002B6B8E"/>
    <w:rsid w:val="00777FB4"/>
    <w:rsid w:val="00A8095F"/>
    <w:rsid w:val="00B176AB"/>
    <w:rsid w:val="00D5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095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09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LRRKs4or5Pg" TargetMode="External"/><Relationship Id="rId5" Type="http://schemas.openxmlformats.org/officeDocument/2006/relationships/hyperlink" Target="https://www.youtube.com/watch?v=6-qbf5lsFH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6A2DA8FB.dotm</Template>
  <TotalTime>12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e4081018</dc:creator>
  <cp:lastModifiedBy>e4081018</cp:lastModifiedBy>
  <cp:revision>2</cp:revision>
  <dcterms:created xsi:type="dcterms:W3CDTF">2017-09-15T02:25:00Z</dcterms:created>
  <dcterms:modified xsi:type="dcterms:W3CDTF">2017-09-15T02:37:00Z</dcterms:modified>
</cp:coreProperties>
</file>