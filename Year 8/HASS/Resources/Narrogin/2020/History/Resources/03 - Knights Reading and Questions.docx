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3D6" w:rsidRDefault="0031583F">
      <w:pPr>
        <w:spacing w:after="23" w:line="259" w:lineRule="auto"/>
        <w:ind w:left="9" w:right="-6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999986" cy="4671133"/>
                <wp:effectExtent l="0" t="0" r="0" b="0"/>
                <wp:docPr id="3350" name="Group 3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9986" cy="4671133"/>
                          <a:chOff x="0" y="0"/>
                          <a:chExt cx="6999986" cy="4671133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604" y="0"/>
                            <a:ext cx="6932676" cy="899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97" name="Picture 389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98" name="Picture 389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99" name="Picture 389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0" name="Picture 390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1" name="Picture 390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2" name="Picture 390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3" name="Picture 390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4" name="Picture 390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5" name="Picture 390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6" name="Picture 390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7" name="Picture 390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8" name="Picture 39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9" name="Picture 390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0" name="Picture 39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1" name="Picture 39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2" name="Picture 39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3" name="Picture 39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4" name="Picture 391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5" name="Picture 39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6" name="Picture 391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7" name="Picture 39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8" name="Picture 39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9" name="Picture 391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0" name="Picture 392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1" name="Picture 392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2" name="Picture 392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3624" y="148844"/>
                            <a:ext cx="6385561" cy="423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Shape 34"/>
                        <wps:cNvSpPr/>
                        <wps:spPr>
                          <a:xfrm>
                            <a:off x="2161032" y="267971"/>
                            <a:ext cx="218694" cy="262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694" h="262889">
                                <a:moveTo>
                                  <a:pt x="92583" y="0"/>
                                </a:moveTo>
                                <a:cubicBezTo>
                                  <a:pt x="79248" y="0"/>
                                  <a:pt x="64897" y="4064"/>
                                  <a:pt x="49784" y="12064"/>
                                </a:cubicBezTo>
                                <a:cubicBezTo>
                                  <a:pt x="34544" y="20193"/>
                                  <a:pt x="22479" y="32765"/>
                                  <a:pt x="13462" y="50038"/>
                                </a:cubicBezTo>
                                <a:cubicBezTo>
                                  <a:pt x="4445" y="67183"/>
                                  <a:pt x="0" y="87249"/>
                                  <a:pt x="0" y="110109"/>
                                </a:cubicBezTo>
                                <a:cubicBezTo>
                                  <a:pt x="0" y="120523"/>
                                  <a:pt x="889" y="131445"/>
                                  <a:pt x="2794" y="142748"/>
                                </a:cubicBezTo>
                                <a:cubicBezTo>
                                  <a:pt x="8382" y="174371"/>
                                  <a:pt x="23241" y="202311"/>
                                  <a:pt x="47498" y="226568"/>
                                </a:cubicBezTo>
                                <a:cubicBezTo>
                                  <a:pt x="71755" y="250825"/>
                                  <a:pt x="97790" y="262889"/>
                                  <a:pt x="125476" y="262889"/>
                                </a:cubicBezTo>
                                <a:cubicBezTo>
                                  <a:pt x="137922" y="262889"/>
                                  <a:pt x="151765" y="259080"/>
                                  <a:pt x="167005" y="251333"/>
                                </a:cubicBezTo>
                                <a:cubicBezTo>
                                  <a:pt x="182245" y="243713"/>
                                  <a:pt x="194691" y="230759"/>
                                  <a:pt x="204343" y="212725"/>
                                </a:cubicBezTo>
                                <a:cubicBezTo>
                                  <a:pt x="213868" y="194690"/>
                                  <a:pt x="218694" y="174752"/>
                                  <a:pt x="218694" y="152908"/>
                                </a:cubicBezTo>
                                <a:cubicBezTo>
                                  <a:pt x="218694" y="140715"/>
                                  <a:pt x="216281" y="123698"/>
                                  <a:pt x="211709" y="101853"/>
                                </a:cubicBezTo>
                                <a:cubicBezTo>
                                  <a:pt x="207010" y="79883"/>
                                  <a:pt x="192659" y="57403"/>
                                  <a:pt x="168783" y="34417"/>
                                </a:cubicBezTo>
                                <a:cubicBezTo>
                                  <a:pt x="144780" y="11557"/>
                                  <a:pt x="119380" y="0"/>
                                  <a:pt x="92583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4751197" y="266954"/>
                            <a:ext cx="115697" cy="27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697" h="270002">
                                <a:moveTo>
                                  <a:pt x="762" y="0"/>
                                </a:moveTo>
                                <a:cubicBezTo>
                                  <a:pt x="508" y="4064"/>
                                  <a:pt x="381" y="10287"/>
                                  <a:pt x="254" y="18796"/>
                                </a:cubicBezTo>
                                <a:cubicBezTo>
                                  <a:pt x="127" y="27178"/>
                                  <a:pt x="0" y="33020"/>
                                  <a:pt x="0" y="36322"/>
                                </a:cubicBezTo>
                                <a:cubicBezTo>
                                  <a:pt x="0" y="80772"/>
                                  <a:pt x="635" y="126365"/>
                                  <a:pt x="2032" y="173355"/>
                                </a:cubicBezTo>
                                <a:cubicBezTo>
                                  <a:pt x="3302" y="220218"/>
                                  <a:pt x="4699" y="251968"/>
                                  <a:pt x="6096" y="268478"/>
                                </a:cubicBezTo>
                                <a:lnTo>
                                  <a:pt x="5715" y="268478"/>
                                </a:lnTo>
                                <a:cubicBezTo>
                                  <a:pt x="5334" y="268605"/>
                                  <a:pt x="8001" y="268859"/>
                                  <a:pt x="13589" y="269240"/>
                                </a:cubicBezTo>
                                <a:cubicBezTo>
                                  <a:pt x="20066" y="269748"/>
                                  <a:pt x="24257" y="270002"/>
                                  <a:pt x="26289" y="270002"/>
                                </a:cubicBezTo>
                                <a:cubicBezTo>
                                  <a:pt x="50546" y="270002"/>
                                  <a:pt x="71501" y="262763"/>
                                  <a:pt x="89154" y="248158"/>
                                </a:cubicBezTo>
                                <a:cubicBezTo>
                                  <a:pt x="106934" y="233553"/>
                                  <a:pt x="115697" y="203835"/>
                                  <a:pt x="115697" y="159004"/>
                                </a:cubicBezTo>
                                <a:cubicBezTo>
                                  <a:pt x="115697" y="143256"/>
                                  <a:pt x="113411" y="119634"/>
                                  <a:pt x="108712" y="88392"/>
                                </a:cubicBezTo>
                                <a:cubicBezTo>
                                  <a:pt x="104013" y="57150"/>
                                  <a:pt x="90297" y="34544"/>
                                  <a:pt x="67437" y="20701"/>
                                </a:cubicBezTo>
                                <a:cubicBezTo>
                                  <a:pt x="44704" y="6985"/>
                                  <a:pt x="22352" y="0"/>
                                  <a:pt x="762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4481449" y="266954"/>
                            <a:ext cx="115697" cy="27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697" h="270002">
                                <a:moveTo>
                                  <a:pt x="762" y="0"/>
                                </a:moveTo>
                                <a:cubicBezTo>
                                  <a:pt x="508" y="4064"/>
                                  <a:pt x="381" y="10287"/>
                                  <a:pt x="254" y="18796"/>
                                </a:cubicBezTo>
                                <a:cubicBezTo>
                                  <a:pt x="127" y="27178"/>
                                  <a:pt x="0" y="33020"/>
                                  <a:pt x="0" y="36322"/>
                                </a:cubicBezTo>
                                <a:cubicBezTo>
                                  <a:pt x="0" y="80772"/>
                                  <a:pt x="635" y="126365"/>
                                  <a:pt x="2032" y="173355"/>
                                </a:cubicBezTo>
                                <a:cubicBezTo>
                                  <a:pt x="3302" y="220218"/>
                                  <a:pt x="4699" y="251968"/>
                                  <a:pt x="6096" y="268478"/>
                                </a:cubicBezTo>
                                <a:lnTo>
                                  <a:pt x="5715" y="268478"/>
                                </a:lnTo>
                                <a:cubicBezTo>
                                  <a:pt x="5334" y="268605"/>
                                  <a:pt x="8001" y="268859"/>
                                  <a:pt x="13589" y="269240"/>
                                </a:cubicBezTo>
                                <a:cubicBezTo>
                                  <a:pt x="20066" y="269748"/>
                                  <a:pt x="24257" y="270002"/>
                                  <a:pt x="26289" y="270002"/>
                                </a:cubicBezTo>
                                <a:cubicBezTo>
                                  <a:pt x="50546" y="270002"/>
                                  <a:pt x="71501" y="262763"/>
                                  <a:pt x="89154" y="248158"/>
                                </a:cubicBezTo>
                                <a:cubicBezTo>
                                  <a:pt x="106934" y="233553"/>
                                  <a:pt x="115697" y="203835"/>
                                  <a:pt x="115697" y="159004"/>
                                </a:cubicBezTo>
                                <a:cubicBezTo>
                                  <a:pt x="115697" y="143256"/>
                                  <a:pt x="113411" y="119634"/>
                                  <a:pt x="108712" y="88392"/>
                                </a:cubicBezTo>
                                <a:cubicBezTo>
                                  <a:pt x="104013" y="57150"/>
                                  <a:pt x="90297" y="34544"/>
                                  <a:pt x="67437" y="20701"/>
                                </a:cubicBezTo>
                                <a:cubicBezTo>
                                  <a:pt x="44704" y="6985"/>
                                  <a:pt x="22352" y="0"/>
                                  <a:pt x="762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5746369" y="244222"/>
                            <a:ext cx="50800" cy="135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135889">
                                <a:moveTo>
                                  <a:pt x="25146" y="0"/>
                                </a:moveTo>
                                <a:cubicBezTo>
                                  <a:pt x="21717" y="25526"/>
                                  <a:pt x="16891" y="52959"/>
                                  <a:pt x="10668" y="82169"/>
                                </a:cubicBezTo>
                                <a:cubicBezTo>
                                  <a:pt x="4445" y="111378"/>
                                  <a:pt x="889" y="128777"/>
                                  <a:pt x="0" y="134620"/>
                                </a:cubicBezTo>
                                <a:cubicBezTo>
                                  <a:pt x="6096" y="135255"/>
                                  <a:pt x="10414" y="135636"/>
                                  <a:pt x="12573" y="135763"/>
                                </a:cubicBezTo>
                                <a:cubicBezTo>
                                  <a:pt x="14859" y="135889"/>
                                  <a:pt x="19939" y="135889"/>
                                  <a:pt x="27813" y="135889"/>
                                </a:cubicBezTo>
                                <a:cubicBezTo>
                                  <a:pt x="33401" y="135889"/>
                                  <a:pt x="38100" y="135763"/>
                                  <a:pt x="41783" y="135509"/>
                                </a:cubicBezTo>
                                <a:cubicBezTo>
                                  <a:pt x="45466" y="135255"/>
                                  <a:pt x="48514" y="134747"/>
                                  <a:pt x="50800" y="134112"/>
                                </a:cubicBezTo>
                                <a:cubicBezTo>
                                  <a:pt x="50800" y="126364"/>
                                  <a:pt x="47371" y="107823"/>
                                  <a:pt x="40513" y="78613"/>
                                </a:cubicBezTo>
                                <a:cubicBezTo>
                                  <a:pt x="33655" y="49402"/>
                                  <a:pt x="28575" y="23240"/>
                                  <a:pt x="25146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6184393" y="238634"/>
                            <a:ext cx="265557" cy="32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557" h="326263">
                                <a:moveTo>
                                  <a:pt x="138938" y="0"/>
                                </a:moveTo>
                                <a:cubicBezTo>
                                  <a:pt x="178689" y="0"/>
                                  <a:pt x="204470" y="1143"/>
                                  <a:pt x="216408" y="3556"/>
                                </a:cubicBezTo>
                                <a:cubicBezTo>
                                  <a:pt x="228219" y="5969"/>
                                  <a:pt x="244728" y="11176"/>
                                  <a:pt x="265557" y="19558"/>
                                </a:cubicBezTo>
                                <a:lnTo>
                                  <a:pt x="252857" y="75057"/>
                                </a:lnTo>
                                <a:cubicBezTo>
                                  <a:pt x="238506" y="58039"/>
                                  <a:pt x="224027" y="45339"/>
                                  <a:pt x="209169" y="37084"/>
                                </a:cubicBezTo>
                                <a:cubicBezTo>
                                  <a:pt x="194310" y="28956"/>
                                  <a:pt x="178308" y="24764"/>
                                  <a:pt x="161417" y="24764"/>
                                </a:cubicBezTo>
                                <a:cubicBezTo>
                                  <a:pt x="148717" y="24764"/>
                                  <a:pt x="133858" y="28067"/>
                                  <a:pt x="116839" y="34544"/>
                                </a:cubicBezTo>
                                <a:cubicBezTo>
                                  <a:pt x="99822" y="41021"/>
                                  <a:pt x="86233" y="54356"/>
                                  <a:pt x="75819" y="74676"/>
                                </a:cubicBezTo>
                                <a:cubicBezTo>
                                  <a:pt x="65532" y="94996"/>
                                  <a:pt x="60451" y="115570"/>
                                  <a:pt x="60451" y="136271"/>
                                </a:cubicBezTo>
                                <a:cubicBezTo>
                                  <a:pt x="79121" y="139953"/>
                                  <a:pt x="97409" y="141732"/>
                                  <a:pt x="115570" y="141732"/>
                                </a:cubicBezTo>
                                <a:cubicBezTo>
                                  <a:pt x="133603" y="141732"/>
                                  <a:pt x="153670" y="139700"/>
                                  <a:pt x="175768" y="135382"/>
                                </a:cubicBezTo>
                                <a:cubicBezTo>
                                  <a:pt x="197739" y="131190"/>
                                  <a:pt x="222376" y="123698"/>
                                  <a:pt x="249682" y="112902"/>
                                </a:cubicBezTo>
                                <a:lnTo>
                                  <a:pt x="215519" y="180848"/>
                                </a:lnTo>
                                <a:lnTo>
                                  <a:pt x="60451" y="162814"/>
                                </a:lnTo>
                                <a:cubicBezTo>
                                  <a:pt x="60451" y="183007"/>
                                  <a:pt x="63753" y="202946"/>
                                  <a:pt x="70485" y="222503"/>
                                </a:cubicBezTo>
                                <a:cubicBezTo>
                                  <a:pt x="77215" y="242062"/>
                                  <a:pt x="89662" y="258699"/>
                                  <a:pt x="107696" y="272288"/>
                                </a:cubicBezTo>
                                <a:cubicBezTo>
                                  <a:pt x="125730" y="286003"/>
                                  <a:pt x="147320" y="292735"/>
                                  <a:pt x="172339" y="292735"/>
                                </a:cubicBezTo>
                                <a:cubicBezTo>
                                  <a:pt x="187833" y="292735"/>
                                  <a:pt x="202692" y="289814"/>
                                  <a:pt x="216662" y="283718"/>
                                </a:cubicBezTo>
                                <a:cubicBezTo>
                                  <a:pt x="230759" y="277749"/>
                                  <a:pt x="246380" y="267843"/>
                                  <a:pt x="263525" y="254253"/>
                                </a:cubicBezTo>
                                <a:lnTo>
                                  <a:pt x="261365" y="317119"/>
                                </a:lnTo>
                                <a:cubicBezTo>
                                  <a:pt x="246761" y="321183"/>
                                  <a:pt x="233426" y="323596"/>
                                  <a:pt x="221361" y="324485"/>
                                </a:cubicBezTo>
                                <a:cubicBezTo>
                                  <a:pt x="209296" y="325374"/>
                                  <a:pt x="197865" y="325882"/>
                                  <a:pt x="186944" y="326263"/>
                                </a:cubicBezTo>
                                <a:cubicBezTo>
                                  <a:pt x="142748" y="326263"/>
                                  <a:pt x="100584" y="309752"/>
                                  <a:pt x="60325" y="276606"/>
                                </a:cubicBezTo>
                                <a:cubicBezTo>
                                  <a:pt x="20065" y="243586"/>
                                  <a:pt x="0" y="204470"/>
                                  <a:pt x="0" y="159385"/>
                                </a:cubicBezTo>
                                <a:cubicBezTo>
                                  <a:pt x="0" y="158242"/>
                                  <a:pt x="126" y="156210"/>
                                  <a:pt x="253" y="153289"/>
                                </a:cubicBezTo>
                                <a:cubicBezTo>
                                  <a:pt x="381" y="150240"/>
                                  <a:pt x="1524" y="137540"/>
                                  <a:pt x="3556" y="115062"/>
                                </a:cubicBezTo>
                                <a:cubicBezTo>
                                  <a:pt x="5588" y="92710"/>
                                  <a:pt x="17652" y="67945"/>
                                  <a:pt x="39877" y="40767"/>
                                </a:cubicBezTo>
                                <a:cubicBezTo>
                                  <a:pt x="62102" y="13589"/>
                                  <a:pt x="95123" y="0"/>
                                  <a:pt x="13893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5914644" y="238634"/>
                            <a:ext cx="266065" cy="32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065" h="326263">
                                <a:moveTo>
                                  <a:pt x="138938" y="0"/>
                                </a:moveTo>
                                <a:cubicBezTo>
                                  <a:pt x="178689" y="0"/>
                                  <a:pt x="204470" y="1143"/>
                                  <a:pt x="216281" y="3556"/>
                                </a:cubicBezTo>
                                <a:cubicBezTo>
                                  <a:pt x="228219" y="5969"/>
                                  <a:pt x="244602" y="11430"/>
                                  <a:pt x="265557" y="19812"/>
                                </a:cubicBezTo>
                                <a:lnTo>
                                  <a:pt x="252857" y="75564"/>
                                </a:lnTo>
                                <a:cubicBezTo>
                                  <a:pt x="238887" y="58293"/>
                                  <a:pt x="224663" y="45593"/>
                                  <a:pt x="210058" y="37464"/>
                                </a:cubicBezTo>
                                <a:cubicBezTo>
                                  <a:pt x="195580" y="29337"/>
                                  <a:pt x="179705" y="25273"/>
                                  <a:pt x="162306" y="25273"/>
                                </a:cubicBezTo>
                                <a:cubicBezTo>
                                  <a:pt x="148463" y="25273"/>
                                  <a:pt x="133223" y="28575"/>
                                  <a:pt x="116713" y="35306"/>
                                </a:cubicBezTo>
                                <a:cubicBezTo>
                                  <a:pt x="100076" y="41910"/>
                                  <a:pt x="87376" y="53975"/>
                                  <a:pt x="78486" y="71501"/>
                                </a:cubicBezTo>
                                <a:cubicBezTo>
                                  <a:pt x="69596" y="88900"/>
                                  <a:pt x="63500" y="112268"/>
                                  <a:pt x="60198" y="141351"/>
                                </a:cubicBezTo>
                                <a:cubicBezTo>
                                  <a:pt x="59309" y="147447"/>
                                  <a:pt x="58928" y="154051"/>
                                  <a:pt x="58928" y="160782"/>
                                </a:cubicBezTo>
                                <a:cubicBezTo>
                                  <a:pt x="58928" y="184276"/>
                                  <a:pt x="62738" y="205232"/>
                                  <a:pt x="70485" y="223647"/>
                                </a:cubicBezTo>
                                <a:cubicBezTo>
                                  <a:pt x="78232" y="242062"/>
                                  <a:pt x="89408" y="256921"/>
                                  <a:pt x="104013" y="267970"/>
                                </a:cubicBezTo>
                                <a:cubicBezTo>
                                  <a:pt x="118618" y="279019"/>
                                  <a:pt x="130429" y="286385"/>
                                  <a:pt x="139573" y="290195"/>
                                </a:cubicBezTo>
                                <a:cubicBezTo>
                                  <a:pt x="148717" y="293877"/>
                                  <a:pt x="158115" y="295783"/>
                                  <a:pt x="167640" y="295783"/>
                                </a:cubicBezTo>
                                <a:cubicBezTo>
                                  <a:pt x="175260" y="295783"/>
                                  <a:pt x="182118" y="295021"/>
                                  <a:pt x="188214" y="293497"/>
                                </a:cubicBezTo>
                                <a:cubicBezTo>
                                  <a:pt x="194183" y="291846"/>
                                  <a:pt x="200787" y="289940"/>
                                  <a:pt x="208153" y="287527"/>
                                </a:cubicBezTo>
                                <a:cubicBezTo>
                                  <a:pt x="208153" y="287782"/>
                                  <a:pt x="208026" y="286385"/>
                                  <a:pt x="208026" y="283337"/>
                                </a:cubicBezTo>
                                <a:cubicBezTo>
                                  <a:pt x="208026" y="280415"/>
                                  <a:pt x="208026" y="275844"/>
                                  <a:pt x="208026" y="269875"/>
                                </a:cubicBezTo>
                                <a:lnTo>
                                  <a:pt x="208026" y="248285"/>
                                </a:lnTo>
                                <a:cubicBezTo>
                                  <a:pt x="208026" y="237998"/>
                                  <a:pt x="207772" y="226440"/>
                                  <a:pt x="207137" y="213614"/>
                                </a:cubicBezTo>
                                <a:cubicBezTo>
                                  <a:pt x="206502" y="200787"/>
                                  <a:pt x="205740" y="193039"/>
                                  <a:pt x="204978" y="190246"/>
                                </a:cubicBezTo>
                                <a:cubicBezTo>
                                  <a:pt x="198374" y="188595"/>
                                  <a:pt x="189230" y="187706"/>
                                  <a:pt x="177546" y="187706"/>
                                </a:cubicBezTo>
                                <a:cubicBezTo>
                                  <a:pt x="170815" y="187706"/>
                                  <a:pt x="159258" y="188340"/>
                                  <a:pt x="143002" y="189738"/>
                                </a:cubicBezTo>
                                <a:cubicBezTo>
                                  <a:pt x="126619" y="191135"/>
                                  <a:pt x="115062" y="191770"/>
                                  <a:pt x="108077" y="191770"/>
                                </a:cubicBezTo>
                                <a:cubicBezTo>
                                  <a:pt x="105410" y="188214"/>
                                  <a:pt x="104013" y="184403"/>
                                  <a:pt x="104013" y="180213"/>
                                </a:cubicBezTo>
                                <a:cubicBezTo>
                                  <a:pt x="104394" y="176911"/>
                                  <a:pt x="104775" y="173609"/>
                                  <a:pt x="105029" y="170052"/>
                                </a:cubicBezTo>
                                <a:cubicBezTo>
                                  <a:pt x="105410" y="166624"/>
                                  <a:pt x="105537" y="162814"/>
                                  <a:pt x="105537" y="158876"/>
                                </a:cubicBezTo>
                                <a:cubicBezTo>
                                  <a:pt x="105537" y="151764"/>
                                  <a:pt x="104775" y="142239"/>
                                  <a:pt x="102997" y="130428"/>
                                </a:cubicBezTo>
                                <a:cubicBezTo>
                                  <a:pt x="117983" y="133096"/>
                                  <a:pt x="135001" y="135255"/>
                                  <a:pt x="154305" y="136525"/>
                                </a:cubicBezTo>
                                <a:cubicBezTo>
                                  <a:pt x="173482" y="137795"/>
                                  <a:pt x="194310" y="138430"/>
                                  <a:pt x="216662" y="138430"/>
                                </a:cubicBezTo>
                                <a:cubicBezTo>
                                  <a:pt x="235839" y="138430"/>
                                  <a:pt x="252222" y="137668"/>
                                  <a:pt x="266065" y="136017"/>
                                </a:cubicBezTo>
                                <a:cubicBezTo>
                                  <a:pt x="260858" y="167639"/>
                                  <a:pt x="258318" y="203962"/>
                                  <a:pt x="258318" y="245110"/>
                                </a:cubicBezTo>
                                <a:cubicBezTo>
                                  <a:pt x="258318" y="270128"/>
                                  <a:pt x="259334" y="294132"/>
                                  <a:pt x="261620" y="316992"/>
                                </a:cubicBezTo>
                                <a:cubicBezTo>
                                  <a:pt x="250063" y="320167"/>
                                  <a:pt x="237871" y="322199"/>
                                  <a:pt x="224917" y="323214"/>
                                </a:cubicBezTo>
                                <a:cubicBezTo>
                                  <a:pt x="211836" y="324231"/>
                                  <a:pt x="199263" y="325247"/>
                                  <a:pt x="187198" y="326263"/>
                                </a:cubicBezTo>
                                <a:cubicBezTo>
                                  <a:pt x="142875" y="326263"/>
                                  <a:pt x="100584" y="309752"/>
                                  <a:pt x="60325" y="276606"/>
                                </a:cubicBezTo>
                                <a:cubicBezTo>
                                  <a:pt x="20066" y="243586"/>
                                  <a:pt x="0" y="204470"/>
                                  <a:pt x="0" y="159385"/>
                                </a:cubicBezTo>
                                <a:cubicBezTo>
                                  <a:pt x="0" y="158242"/>
                                  <a:pt x="127" y="156210"/>
                                  <a:pt x="254" y="153289"/>
                                </a:cubicBezTo>
                                <a:cubicBezTo>
                                  <a:pt x="381" y="150240"/>
                                  <a:pt x="1524" y="137540"/>
                                  <a:pt x="3556" y="115062"/>
                                </a:cubicBezTo>
                                <a:cubicBezTo>
                                  <a:pt x="5588" y="92710"/>
                                  <a:pt x="17653" y="67945"/>
                                  <a:pt x="39878" y="40767"/>
                                </a:cubicBezTo>
                                <a:cubicBezTo>
                                  <a:pt x="62103" y="13589"/>
                                  <a:pt x="95123" y="0"/>
                                  <a:pt x="13893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5137404" y="238634"/>
                            <a:ext cx="265557" cy="32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557" h="326263">
                                <a:moveTo>
                                  <a:pt x="138938" y="0"/>
                                </a:moveTo>
                                <a:cubicBezTo>
                                  <a:pt x="178689" y="0"/>
                                  <a:pt x="204470" y="1143"/>
                                  <a:pt x="216408" y="3556"/>
                                </a:cubicBezTo>
                                <a:cubicBezTo>
                                  <a:pt x="228219" y="5969"/>
                                  <a:pt x="244729" y="11176"/>
                                  <a:pt x="265557" y="19558"/>
                                </a:cubicBezTo>
                                <a:lnTo>
                                  <a:pt x="252857" y="75057"/>
                                </a:lnTo>
                                <a:cubicBezTo>
                                  <a:pt x="238506" y="58039"/>
                                  <a:pt x="224028" y="45339"/>
                                  <a:pt x="209169" y="37084"/>
                                </a:cubicBezTo>
                                <a:cubicBezTo>
                                  <a:pt x="194310" y="28956"/>
                                  <a:pt x="178308" y="24764"/>
                                  <a:pt x="161417" y="24764"/>
                                </a:cubicBezTo>
                                <a:cubicBezTo>
                                  <a:pt x="148717" y="24764"/>
                                  <a:pt x="133858" y="28067"/>
                                  <a:pt x="116840" y="34544"/>
                                </a:cubicBezTo>
                                <a:cubicBezTo>
                                  <a:pt x="99822" y="41021"/>
                                  <a:pt x="86106" y="54356"/>
                                  <a:pt x="75819" y="74676"/>
                                </a:cubicBezTo>
                                <a:cubicBezTo>
                                  <a:pt x="65532" y="94996"/>
                                  <a:pt x="60452" y="115570"/>
                                  <a:pt x="60452" y="136271"/>
                                </a:cubicBezTo>
                                <a:cubicBezTo>
                                  <a:pt x="79121" y="139953"/>
                                  <a:pt x="97409" y="141732"/>
                                  <a:pt x="115570" y="141732"/>
                                </a:cubicBezTo>
                                <a:cubicBezTo>
                                  <a:pt x="133604" y="141732"/>
                                  <a:pt x="153670" y="139700"/>
                                  <a:pt x="175768" y="135382"/>
                                </a:cubicBezTo>
                                <a:cubicBezTo>
                                  <a:pt x="197739" y="131190"/>
                                  <a:pt x="222377" y="123698"/>
                                  <a:pt x="249682" y="112902"/>
                                </a:cubicBezTo>
                                <a:lnTo>
                                  <a:pt x="215519" y="180848"/>
                                </a:lnTo>
                                <a:lnTo>
                                  <a:pt x="60452" y="162814"/>
                                </a:lnTo>
                                <a:cubicBezTo>
                                  <a:pt x="60452" y="183007"/>
                                  <a:pt x="63754" y="202946"/>
                                  <a:pt x="70485" y="222503"/>
                                </a:cubicBezTo>
                                <a:cubicBezTo>
                                  <a:pt x="77216" y="242062"/>
                                  <a:pt x="89662" y="258699"/>
                                  <a:pt x="107696" y="272288"/>
                                </a:cubicBezTo>
                                <a:cubicBezTo>
                                  <a:pt x="125730" y="286003"/>
                                  <a:pt x="147320" y="292735"/>
                                  <a:pt x="172339" y="292735"/>
                                </a:cubicBezTo>
                                <a:cubicBezTo>
                                  <a:pt x="187833" y="292735"/>
                                  <a:pt x="202692" y="289814"/>
                                  <a:pt x="216662" y="283718"/>
                                </a:cubicBezTo>
                                <a:cubicBezTo>
                                  <a:pt x="230759" y="277749"/>
                                  <a:pt x="246380" y="267843"/>
                                  <a:pt x="263525" y="254253"/>
                                </a:cubicBezTo>
                                <a:lnTo>
                                  <a:pt x="261366" y="317119"/>
                                </a:lnTo>
                                <a:cubicBezTo>
                                  <a:pt x="246761" y="321183"/>
                                  <a:pt x="233426" y="323596"/>
                                  <a:pt x="221361" y="324485"/>
                                </a:cubicBezTo>
                                <a:cubicBezTo>
                                  <a:pt x="209296" y="325374"/>
                                  <a:pt x="197866" y="325882"/>
                                  <a:pt x="186944" y="326263"/>
                                </a:cubicBezTo>
                                <a:cubicBezTo>
                                  <a:pt x="142748" y="326263"/>
                                  <a:pt x="100584" y="309752"/>
                                  <a:pt x="60325" y="276606"/>
                                </a:cubicBezTo>
                                <a:cubicBezTo>
                                  <a:pt x="20066" y="243586"/>
                                  <a:pt x="0" y="204470"/>
                                  <a:pt x="0" y="159385"/>
                                </a:cubicBezTo>
                                <a:cubicBezTo>
                                  <a:pt x="0" y="158242"/>
                                  <a:pt x="127" y="156210"/>
                                  <a:pt x="254" y="153289"/>
                                </a:cubicBezTo>
                                <a:cubicBezTo>
                                  <a:pt x="381" y="150240"/>
                                  <a:pt x="1524" y="137540"/>
                                  <a:pt x="3556" y="115062"/>
                                </a:cubicBezTo>
                                <a:cubicBezTo>
                                  <a:pt x="5588" y="92710"/>
                                  <a:pt x="17653" y="67945"/>
                                  <a:pt x="39878" y="40767"/>
                                </a:cubicBezTo>
                                <a:cubicBezTo>
                                  <a:pt x="62103" y="13589"/>
                                  <a:pt x="95123" y="0"/>
                                  <a:pt x="13893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3369564" y="238634"/>
                            <a:ext cx="265557" cy="32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557" h="326263">
                                <a:moveTo>
                                  <a:pt x="138938" y="0"/>
                                </a:moveTo>
                                <a:cubicBezTo>
                                  <a:pt x="178689" y="0"/>
                                  <a:pt x="204470" y="1143"/>
                                  <a:pt x="216408" y="3556"/>
                                </a:cubicBezTo>
                                <a:cubicBezTo>
                                  <a:pt x="228219" y="5969"/>
                                  <a:pt x="244729" y="11176"/>
                                  <a:pt x="265557" y="19558"/>
                                </a:cubicBezTo>
                                <a:lnTo>
                                  <a:pt x="252857" y="75057"/>
                                </a:lnTo>
                                <a:cubicBezTo>
                                  <a:pt x="238506" y="58039"/>
                                  <a:pt x="223901" y="45339"/>
                                  <a:pt x="209169" y="37084"/>
                                </a:cubicBezTo>
                                <a:cubicBezTo>
                                  <a:pt x="194310" y="28956"/>
                                  <a:pt x="178308" y="24764"/>
                                  <a:pt x="161417" y="24764"/>
                                </a:cubicBezTo>
                                <a:cubicBezTo>
                                  <a:pt x="148717" y="24764"/>
                                  <a:pt x="133858" y="28067"/>
                                  <a:pt x="116840" y="34544"/>
                                </a:cubicBezTo>
                                <a:cubicBezTo>
                                  <a:pt x="99822" y="41021"/>
                                  <a:pt x="86233" y="54356"/>
                                  <a:pt x="75819" y="74676"/>
                                </a:cubicBezTo>
                                <a:cubicBezTo>
                                  <a:pt x="65532" y="94996"/>
                                  <a:pt x="60452" y="115570"/>
                                  <a:pt x="60452" y="136271"/>
                                </a:cubicBezTo>
                                <a:cubicBezTo>
                                  <a:pt x="79121" y="139953"/>
                                  <a:pt x="97409" y="141732"/>
                                  <a:pt x="115570" y="141732"/>
                                </a:cubicBezTo>
                                <a:cubicBezTo>
                                  <a:pt x="133604" y="141732"/>
                                  <a:pt x="153670" y="139700"/>
                                  <a:pt x="175768" y="135382"/>
                                </a:cubicBezTo>
                                <a:cubicBezTo>
                                  <a:pt x="197739" y="131190"/>
                                  <a:pt x="222377" y="123698"/>
                                  <a:pt x="249682" y="112902"/>
                                </a:cubicBezTo>
                                <a:lnTo>
                                  <a:pt x="215519" y="180848"/>
                                </a:lnTo>
                                <a:lnTo>
                                  <a:pt x="60452" y="162814"/>
                                </a:lnTo>
                                <a:cubicBezTo>
                                  <a:pt x="60452" y="183007"/>
                                  <a:pt x="63754" y="202946"/>
                                  <a:pt x="70485" y="222503"/>
                                </a:cubicBezTo>
                                <a:cubicBezTo>
                                  <a:pt x="77216" y="242062"/>
                                  <a:pt x="89662" y="258699"/>
                                  <a:pt x="107696" y="272288"/>
                                </a:cubicBezTo>
                                <a:cubicBezTo>
                                  <a:pt x="125730" y="286003"/>
                                  <a:pt x="147320" y="292735"/>
                                  <a:pt x="172339" y="292735"/>
                                </a:cubicBezTo>
                                <a:cubicBezTo>
                                  <a:pt x="187833" y="292735"/>
                                  <a:pt x="202692" y="289814"/>
                                  <a:pt x="216662" y="283718"/>
                                </a:cubicBezTo>
                                <a:cubicBezTo>
                                  <a:pt x="230759" y="277749"/>
                                  <a:pt x="246380" y="267843"/>
                                  <a:pt x="263525" y="254253"/>
                                </a:cubicBezTo>
                                <a:lnTo>
                                  <a:pt x="261366" y="317119"/>
                                </a:lnTo>
                                <a:cubicBezTo>
                                  <a:pt x="246761" y="321183"/>
                                  <a:pt x="233426" y="323596"/>
                                  <a:pt x="221361" y="324485"/>
                                </a:cubicBezTo>
                                <a:cubicBezTo>
                                  <a:pt x="209296" y="325374"/>
                                  <a:pt x="197866" y="325882"/>
                                  <a:pt x="186944" y="326263"/>
                                </a:cubicBezTo>
                                <a:cubicBezTo>
                                  <a:pt x="142748" y="326263"/>
                                  <a:pt x="100584" y="309752"/>
                                  <a:pt x="60325" y="276606"/>
                                </a:cubicBezTo>
                                <a:cubicBezTo>
                                  <a:pt x="20066" y="243586"/>
                                  <a:pt x="0" y="204470"/>
                                  <a:pt x="0" y="159385"/>
                                </a:cubicBezTo>
                                <a:cubicBezTo>
                                  <a:pt x="0" y="158242"/>
                                  <a:pt x="127" y="156210"/>
                                  <a:pt x="254" y="153289"/>
                                </a:cubicBezTo>
                                <a:cubicBezTo>
                                  <a:pt x="381" y="150240"/>
                                  <a:pt x="1524" y="137540"/>
                                  <a:pt x="3556" y="115062"/>
                                </a:cubicBezTo>
                                <a:cubicBezTo>
                                  <a:pt x="5588" y="92710"/>
                                  <a:pt x="17653" y="67945"/>
                                  <a:pt x="39878" y="40767"/>
                                </a:cubicBezTo>
                                <a:cubicBezTo>
                                  <a:pt x="62103" y="13589"/>
                                  <a:pt x="95123" y="0"/>
                                  <a:pt x="13893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899160" y="238634"/>
                            <a:ext cx="266065" cy="32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065" h="326263">
                                <a:moveTo>
                                  <a:pt x="138938" y="0"/>
                                </a:moveTo>
                                <a:cubicBezTo>
                                  <a:pt x="178689" y="0"/>
                                  <a:pt x="204470" y="1143"/>
                                  <a:pt x="216281" y="3556"/>
                                </a:cubicBezTo>
                                <a:cubicBezTo>
                                  <a:pt x="228219" y="5969"/>
                                  <a:pt x="244602" y="11430"/>
                                  <a:pt x="265557" y="19812"/>
                                </a:cubicBezTo>
                                <a:lnTo>
                                  <a:pt x="252857" y="75564"/>
                                </a:lnTo>
                                <a:cubicBezTo>
                                  <a:pt x="238887" y="58293"/>
                                  <a:pt x="224663" y="45593"/>
                                  <a:pt x="210058" y="37464"/>
                                </a:cubicBezTo>
                                <a:cubicBezTo>
                                  <a:pt x="195580" y="29337"/>
                                  <a:pt x="179705" y="25273"/>
                                  <a:pt x="162306" y="25273"/>
                                </a:cubicBezTo>
                                <a:cubicBezTo>
                                  <a:pt x="148463" y="25273"/>
                                  <a:pt x="133223" y="28575"/>
                                  <a:pt x="116713" y="35306"/>
                                </a:cubicBezTo>
                                <a:cubicBezTo>
                                  <a:pt x="100076" y="41910"/>
                                  <a:pt x="87376" y="53975"/>
                                  <a:pt x="78486" y="71501"/>
                                </a:cubicBezTo>
                                <a:cubicBezTo>
                                  <a:pt x="69596" y="88900"/>
                                  <a:pt x="63500" y="112268"/>
                                  <a:pt x="60198" y="141351"/>
                                </a:cubicBezTo>
                                <a:cubicBezTo>
                                  <a:pt x="59309" y="147447"/>
                                  <a:pt x="58928" y="154051"/>
                                  <a:pt x="58928" y="160782"/>
                                </a:cubicBezTo>
                                <a:cubicBezTo>
                                  <a:pt x="58928" y="184276"/>
                                  <a:pt x="62738" y="205232"/>
                                  <a:pt x="70485" y="223647"/>
                                </a:cubicBezTo>
                                <a:cubicBezTo>
                                  <a:pt x="78232" y="242062"/>
                                  <a:pt x="89408" y="256921"/>
                                  <a:pt x="104013" y="267970"/>
                                </a:cubicBezTo>
                                <a:cubicBezTo>
                                  <a:pt x="118618" y="279019"/>
                                  <a:pt x="130429" y="286385"/>
                                  <a:pt x="139573" y="290195"/>
                                </a:cubicBezTo>
                                <a:cubicBezTo>
                                  <a:pt x="148717" y="293877"/>
                                  <a:pt x="158115" y="295783"/>
                                  <a:pt x="167640" y="295783"/>
                                </a:cubicBezTo>
                                <a:cubicBezTo>
                                  <a:pt x="175260" y="295783"/>
                                  <a:pt x="182118" y="295021"/>
                                  <a:pt x="188214" y="293497"/>
                                </a:cubicBezTo>
                                <a:cubicBezTo>
                                  <a:pt x="194183" y="291846"/>
                                  <a:pt x="200787" y="289940"/>
                                  <a:pt x="208153" y="287527"/>
                                </a:cubicBezTo>
                                <a:cubicBezTo>
                                  <a:pt x="208153" y="287782"/>
                                  <a:pt x="208026" y="286385"/>
                                  <a:pt x="208026" y="283337"/>
                                </a:cubicBezTo>
                                <a:cubicBezTo>
                                  <a:pt x="208026" y="280415"/>
                                  <a:pt x="208026" y="275844"/>
                                  <a:pt x="208026" y="269875"/>
                                </a:cubicBezTo>
                                <a:lnTo>
                                  <a:pt x="208026" y="248285"/>
                                </a:lnTo>
                                <a:cubicBezTo>
                                  <a:pt x="208026" y="237998"/>
                                  <a:pt x="207772" y="226440"/>
                                  <a:pt x="207137" y="213614"/>
                                </a:cubicBezTo>
                                <a:cubicBezTo>
                                  <a:pt x="206502" y="200787"/>
                                  <a:pt x="205740" y="193039"/>
                                  <a:pt x="204978" y="190246"/>
                                </a:cubicBezTo>
                                <a:cubicBezTo>
                                  <a:pt x="198374" y="188595"/>
                                  <a:pt x="189230" y="187706"/>
                                  <a:pt x="177546" y="187706"/>
                                </a:cubicBezTo>
                                <a:cubicBezTo>
                                  <a:pt x="170815" y="187706"/>
                                  <a:pt x="159258" y="188340"/>
                                  <a:pt x="143002" y="189738"/>
                                </a:cubicBezTo>
                                <a:cubicBezTo>
                                  <a:pt x="126619" y="191135"/>
                                  <a:pt x="115062" y="191770"/>
                                  <a:pt x="108077" y="191770"/>
                                </a:cubicBezTo>
                                <a:cubicBezTo>
                                  <a:pt x="105410" y="188214"/>
                                  <a:pt x="104013" y="184403"/>
                                  <a:pt x="104013" y="180213"/>
                                </a:cubicBezTo>
                                <a:cubicBezTo>
                                  <a:pt x="104394" y="176911"/>
                                  <a:pt x="104775" y="173609"/>
                                  <a:pt x="105029" y="170052"/>
                                </a:cubicBezTo>
                                <a:cubicBezTo>
                                  <a:pt x="105410" y="166624"/>
                                  <a:pt x="105537" y="162814"/>
                                  <a:pt x="105537" y="158876"/>
                                </a:cubicBezTo>
                                <a:cubicBezTo>
                                  <a:pt x="105537" y="151764"/>
                                  <a:pt x="104775" y="142239"/>
                                  <a:pt x="102997" y="130428"/>
                                </a:cubicBezTo>
                                <a:cubicBezTo>
                                  <a:pt x="117983" y="133096"/>
                                  <a:pt x="135001" y="135255"/>
                                  <a:pt x="154305" y="136525"/>
                                </a:cubicBezTo>
                                <a:cubicBezTo>
                                  <a:pt x="173482" y="137795"/>
                                  <a:pt x="194310" y="138430"/>
                                  <a:pt x="216662" y="138430"/>
                                </a:cubicBezTo>
                                <a:cubicBezTo>
                                  <a:pt x="235839" y="138430"/>
                                  <a:pt x="252222" y="137668"/>
                                  <a:pt x="266065" y="136017"/>
                                </a:cubicBezTo>
                                <a:cubicBezTo>
                                  <a:pt x="260858" y="167639"/>
                                  <a:pt x="258318" y="203962"/>
                                  <a:pt x="258318" y="245110"/>
                                </a:cubicBezTo>
                                <a:cubicBezTo>
                                  <a:pt x="258318" y="270128"/>
                                  <a:pt x="259461" y="294132"/>
                                  <a:pt x="261620" y="316992"/>
                                </a:cubicBezTo>
                                <a:cubicBezTo>
                                  <a:pt x="250063" y="320167"/>
                                  <a:pt x="237871" y="322199"/>
                                  <a:pt x="224917" y="323214"/>
                                </a:cubicBezTo>
                                <a:cubicBezTo>
                                  <a:pt x="211836" y="324231"/>
                                  <a:pt x="199263" y="325247"/>
                                  <a:pt x="187198" y="326263"/>
                                </a:cubicBezTo>
                                <a:cubicBezTo>
                                  <a:pt x="142875" y="326263"/>
                                  <a:pt x="100584" y="309752"/>
                                  <a:pt x="60325" y="276606"/>
                                </a:cubicBezTo>
                                <a:cubicBezTo>
                                  <a:pt x="20066" y="243586"/>
                                  <a:pt x="0" y="204470"/>
                                  <a:pt x="0" y="159385"/>
                                </a:cubicBezTo>
                                <a:cubicBezTo>
                                  <a:pt x="0" y="158242"/>
                                  <a:pt x="127" y="156210"/>
                                  <a:pt x="254" y="153289"/>
                                </a:cubicBezTo>
                                <a:cubicBezTo>
                                  <a:pt x="381" y="150240"/>
                                  <a:pt x="1524" y="137540"/>
                                  <a:pt x="3556" y="115062"/>
                                </a:cubicBezTo>
                                <a:cubicBezTo>
                                  <a:pt x="5588" y="92710"/>
                                  <a:pt x="17653" y="67945"/>
                                  <a:pt x="39878" y="40767"/>
                                </a:cubicBezTo>
                                <a:cubicBezTo>
                                  <a:pt x="62103" y="13589"/>
                                  <a:pt x="95123" y="0"/>
                                  <a:pt x="13893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4940300" y="237998"/>
                            <a:ext cx="198374" cy="331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374" h="331978">
                                <a:moveTo>
                                  <a:pt x="0" y="0"/>
                                </a:moveTo>
                                <a:cubicBezTo>
                                  <a:pt x="12954" y="1398"/>
                                  <a:pt x="22479" y="2160"/>
                                  <a:pt x="28702" y="2160"/>
                                </a:cubicBezTo>
                                <a:cubicBezTo>
                                  <a:pt x="33528" y="1778"/>
                                  <a:pt x="39243" y="1398"/>
                                  <a:pt x="45593" y="1016"/>
                                </a:cubicBezTo>
                                <a:cubicBezTo>
                                  <a:pt x="51943" y="636"/>
                                  <a:pt x="60706" y="508"/>
                                  <a:pt x="71882" y="508"/>
                                </a:cubicBezTo>
                                <a:cubicBezTo>
                                  <a:pt x="67818" y="26925"/>
                                  <a:pt x="65278" y="52705"/>
                                  <a:pt x="64135" y="77851"/>
                                </a:cubicBezTo>
                                <a:cubicBezTo>
                                  <a:pt x="62992" y="102998"/>
                                  <a:pt x="62357" y="136017"/>
                                  <a:pt x="62357" y="176912"/>
                                </a:cubicBezTo>
                                <a:cubicBezTo>
                                  <a:pt x="62357" y="205740"/>
                                  <a:pt x="62738" y="231267"/>
                                  <a:pt x="63373" y="253492"/>
                                </a:cubicBezTo>
                                <a:cubicBezTo>
                                  <a:pt x="64008" y="275844"/>
                                  <a:pt x="64389" y="289434"/>
                                  <a:pt x="64643" y="294387"/>
                                </a:cubicBezTo>
                                <a:cubicBezTo>
                                  <a:pt x="83058" y="294513"/>
                                  <a:pt x="104902" y="294005"/>
                                  <a:pt x="130048" y="292989"/>
                                </a:cubicBezTo>
                                <a:cubicBezTo>
                                  <a:pt x="155194" y="291974"/>
                                  <a:pt x="177927" y="289306"/>
                                  <a:pt x="198374" y="284988"/>
                                </a:cubicBezTo>
                                <a:cubicBezTo>
                                  <a:pt x="196977" y="294894"/>
                                  <a:pt x="196342" y="301879"/>
                                  <a:pt x="196342" y="305943"/>
                                </a:cubicBezTo>
                                <a:cubicBezTo>
                                  <a:pt x="196342" y="308484"/>
                                  <a:pt x="196469" y="311912"/>
                                  <a:pt x="196850" y="316230"/>
                                </a:cubicBezTo>
                                <a:cubicBezTo>
                                  <a:pt x="197104" y="320549"/>
                                  <a:pt x="197358" y="325755"/>
                                  <a:pt x="197358" y="331978"/>
                                </a:cubicBezTo>
                                <a:cubicBezTo>
                                  <a:pt x="179197" y="329565"/>
                                  <a:pt x="162433" y="327914"/>
                                  <a:pt x="146939" y="327152"/>
                                </a:cubicBezTo>
                                <a:cubicBezTo>
                                  <a:pt x="131445" y="326263"/>
                                  <a:pt x="111760" y="325882"/>
                                  <a:pt x="87757" y="325882"/>
                                </a:cubicBezTo>
                                <a:cubicBezTo>
                                  <a:pt x="50927" y="325882"/>
                                  <a:pt x="23114" y="326899"/>
                                  <a:pt x="3937" y="328930"/>
                                </a:cubicBezTo>
                                <a:cubicBezTo>
                                  <a:pt x="8255" y="307975"/>
                                  <a:pt x="11430" y="284607"/>
                                  <a:pt x="13589" y="258700"/>
                                </a:cubicBezTo>
                                <a:cubicBezTo>
                                  <a:pt x="15621" y="232791"/>
                                  <a:pt x="16764" y="203074"/>
                                  <a:pt x="16764" y="169418"/>
                                </a:cubicBezTo>
                                <a:cubicBezTo>
                                  <a:pt x="16764" y="136272"/>
                                  <a:pt x="15240" y="104267"/>
                                  <a:pt x="12319" y="73406"/>
                                </a:cubicBezTo>
                                <a:cubicBezTo>
                                  <a:pt x="9398" y="42545"/>
                                  <a:pt x="5334" y="1803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4309364" y="237998"/>
                            <a:ext cx="74041" cy="329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41" h="329312">
                                <a:moveTo>
                                  <a:pt x="0" y="0"/>
                                </a:moveTo>
                                <a:cubicBezTo>
                                  <a:pt x="12954" y="1398"/>
                                  <a:pt x="22479" y="2160"/>
                                  <a:pt x="28702" y="2160"/>
                                </a:cubicBezTo>
                                <a:cubicBezTo>
                                  <a:pt x="33528" y="1778"/>
                                  <a:pt x="39243" y="1398"/>
                                  <a:pt x="45593" y="1016"/>
                                </a:cubicBezTo>
                                <a:cubicBezTo>
                                  <a:pt x="51943" y="636"/>
                                  <a:pt x="60706" y="508"/>
                                  <a:pt x="71882" y="508"/>
                                </a:cubicBezTo>
                                <a:cubicBezTo>
                                  <a:pt x="68453" y="22987"/>
                                  <a:pt x="66167" y="44069"/>
                                  <a:pt x="64897" y="63754"/>
                                </a:cubicBezTo>
                                <a:cubicBezTo>
                                  <a:pt x="63500" y="83566"/>
                                  <a:pt x="62865" y="105411"/>
                                  <a:pt x="62865" y="129540"/>
                                </a:cubicBezTo>
                                <a:cubicBezTo>
                                  <a:pt x="62865" y="159766"/>
                                  <a:pt x="63881" y="190754"/>
                                  <a:pt x="65913" y="222631"/>
                                </a:cubicBezTo>
                                <a:cubicBezTo>
                                  <a:pt x="67945" y="254381"/>
                                  <a:pt x="70612" y="289561"/>
                                  <a:pt x="74041" y="327914"/>
                                </a:cubicBezTo>
                                <a:cubicBezTo>
                                  <a:pt x="69342" y="327914"/>
                                  <a:pt x="62611" y="327787"/>
                                  <a:pt x="53848" y="327406"/>
                                </a:cubicBezTo>
                                <a:cubicBezTo>
                                  <a:pt x="45212" y="327152"/>
                                  <a:pt x="39116" y="326899"/>
                                  <a:pt x="35560" y="326899"/>
                                </a:cubicBezTo>
                                <a:cubicBezTo>
                                  <a:pt x="27813" y="326899"/>
                                  <a:pt x="17272" y="327787"/>
                                  <a:pt x="4064" y="329312"/>
                                </a:cubicBezTo>
                                <a:cubicBezTo>
                                  <a:pt x="8255" y="308356"/>
                                  <a:pt x="11430" y="284862"/>
                                  <a:pt x="13589" y="258953"/>
                                </a:cubicBezTo>
                                <a:cubicBezTo>
                                  <a:pt x="15748" y="233045"/>
                                  <a:pt x="16764" y="203327"/>
                                  <a:pt x="16764" y="169673"/>
                                </a:cubicBezTo>
                                <a:cubicBezTo>
                                  <a:pt x="16764" y="136399"/>
                                  <a:pt x="15240" y="104394"/>
                                  <a:pt x="12319" y="73406"/>
                                </a:cubicBezTo>
                                <a:cubicBezTo>
                                  <a:pt x="9398" y="42545"/>
                                  <a:pt x="5334" y="1803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817867" y="237998"/>
                            <a:ext cx="74054" cy="329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54" h="329312">
                                <a:moveTo>
                                  <a:pt x="0" y="0"/>
                                </a:moveTo>
                                <a:cubicBezTo>
                                  <a:pt x="12979" y="1398"/>
                                  <a:pt x="22543" y="2160"/>
                                  <a:pt x="28689" y="2160"/>
                                </a:cubicBezTo>
                                <a:cubicBezTo>
                                  <a:pt x="33591" y="1778"/>
                                  <a:pt x="39218" y="1398"/>
                                  <a:pt x="45568" y="1016"/>
                                </a:cubicBezTo>
                                <a:cubicBezTo>
                                  <a:pt x="51956" y="636"/>
                                  <a:pt x="60719" y="508"/>
                                  <a:pt x="71895" y="508"/>
                                </a:cubicBezTo>
                                <a:cubicBezTo>
                                  <a:pt x="68466" y="22987"/>
                                  <a:pt x="66180" y="44069"/>
                                  <a:pt x="64910" y="63754"/>
                                </a:cubicBezTo>
                                <a:cubicBezTo>
                                  <a:pt x="63513" y="83566"/>
                                  <a:pt x="62878" y="105411"/>
                                  <a:pt x="62878" y="129540"/>
                                </a:cubicBezTo>
                                <a:cubicBezTo>
                                  <a:pt x="62878" y="159766"/>
                                  <a:pt x="63894" y="190754"/>
                                  <a:pt x="65926" y="222631"/>
                                </a:cubicBezTo>
                                <a:cubicBezTo>
                                  <a:pt x="67958" y="254381"/>
                                  <a:pt x="70625" y="289561"/>
                                  <a:pt x="74054" y="327914"/>
                                </a:cubicBezTo>
                                <a:cubicBezTo>
                                  <a:pt x="69355" y="327914"/>
                                  <a:pt x="62624" y="327787"/>
                                  <a:pt x="53861" y="327406"/>
                                </a:cubicBezTo>
                                <a:cubicBezTo>
                                  <a:pt x="45187" y="327152"/>
                                  <a:pt x="39091" y="326899"/>
                                  <a:pt x="35585" y="326899"/>
                                </a:cubicBezTo>
                                <a:cubicBezTo>
                                  <a:pt x="27800" y="326899"/>
                                  <a:pt x="17285" y="327787"/>
                                  <a:pt x="4064" y="329312"/>
                                </a:cubicBezTo>
                                <a:cubicBezTo>
                                  <a:pt x="8318" y="308356"/>
                                  <a:pt x="11506" y="284862"/>
                                  <a:pt x="13602" y="258953"/>
                                </a:cubicBezTo>
                                <a:cubicBezTo>
                                  <a:pt x="15697" y="233045"/>
                                  <a:pt x="16751" y="203327"/>
                                  <a:pt x="16751" y="169673"/>
                                </a:cubicBezTo>
                                <a:cubicBezTo>
                                  <a:pt x="16751" y="136399"/>
                                  <a:pt x="15278" y="104394"/>
                                  <a:pt x="12344" y="73406"/>
                                </a:cubicBezTo>
                                <a:cubicBezTo>
                                  <a:pt x="9411" y="42545"/>
                                  <a:pt x="5296" y="1803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2437892" y="237110"/>
                            <a:ext cx="221742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742" h="330200">
                                <a:moveTo>
                                  <a:pt x="151892" y="0"/>
                                </a:moveTo>
                                <a:cubicBezTo>
                                  <a:pt x="170815" y="0"/>
                                  <a:pt x="184277" y="3301"/>
                                  <a:pt x="192659" y="9906"/>
                                </a:cubicBezTo>
                                <a:cubicBezTo>
                                  <a:pt x="200914" y="16637"/>
                                  <a:pt x="210566" y="29845"/>
                                  <a:pt x="221742" y="49784"/>
                                </a:cubicBezTo>
                                <a:cubicBezTo>
                                  <a:pt x="212471" y="49784"/>
                                  <a:pt x="204470" y="52197"/>
                                  <a:pt x="197866" y="57023"/>
                                </a:cubicBezTo>
                                <a:cubicBezTo>
                                  <a:pt x="191262" y="61849"/>
                                  <a:pt x="185928" y="68325"/>
                                  <a:pt x="181737" y="76581"/>
                                </a:cubicBezTo>
                                <a:cubicBezTo>
                                  <a:pt x="169926" y="64135"/>
                                  <a:pt x="160147" y="55118"/>
                                  <a:pt x="152400" y="49275"/>
                                </a:cubicBezTo>
                                <a:cubicBezTo>
                                  <a:pt x="144780" y="43434"/>
                                  <a:pt x="136144" y="40513"/>
                                  <a:pt x="126619" y="40513"/>
                                </a:cubicBezTo>
                                <a:cubicBezTo>
                                  <a:pt x="114681" y="40513"/>
                                  <a:pt x="101346" y="45465"/>
                                  <a:pt x="86614" y="55118"/>
                                </a:cubicBezTo>
                                <a:cubicBezTo>
                                  <a:pt x="71755" y="64897"/>
                                  <a:pt x="62357" y="75311"/>
                                  <a:pt x="58293" y="86360"/>
                                </a:cubicBezTo>
                                <a:cubicBezTo>
                                  <a:pt x="54229" y="97536"/>
                                  <a:pt x="52324" y="110617"/>
                                  <a:pt x="52324" y="125602"/>
                                </a:cubicBezTo>
                                <a:lnTo>
                                  <a:pt x="52324" y="134747"/>
                                </a:lnTo>
                                <a:cubicBezTo>
                                  <a:pt x="51435" y="134620"/>
                                  <a:pt x="53721" y="135000"/>
                                  <a:pt x="59182" y="136017"/>
                                </a:cubicBezTo>
                                <a:cubicBezTo>
                                  <a:pt x="63881" y="136017"/>
                                  <a:pt x="68707" y="136017"/>
                                  <a:pt x="73787" y="136017"/>
                                </a:cubicBezTo>
                                <a:cubicBezTo>
                                  <a:pt x="87249" y="136017"/>
                                  <a:pt x="102235" y="135127"/>
                                  <a:pt x="118745" y="133476"/>
                                </a:cubicBezTo>
                                <a:cubicBezTo>
                                  <a:pt x="135255" y="131825"/>
                                  <a:pt x="152146" y="129539"/>
                                  <a:pt x="169418" y="126492"/>
                                </a:cubicBezTo>
                                <a:cubicBezTo>
                                  <a:pt x="160528" y="144525"/>
                                  <a:pt x="156083" y="156972"/>
                                  <a:pt x="156083" y="163830"/>
                                </a:cubicBezTo>
                                <a:cubicBezTo>
                                  <a:pt x="156083" y="166243"/>
                                  <a:pt x="156210" y="169672"/>
                                  <a:pt x="156464" y="174371"/>
                                </a:cubicBezTo>
                                <a:cubicBezTo>
                                  <a:pt x="135890" y="171069"/>
                                  <a:pt x="115951" y="169418"/>
                                  <a:pt x="96774" y="169418"/>
                                </a:cubicBezTo>
                                <a:cubicBezTo>
                                  <a:pt x="78232" y="169418"/>
                                  <a:pt x="63754" y="170814"/>
                                  <a:pt x="53213" y="173355"/>
                                </a:cubicBezTo>
                                <a:cubicBezTo>
                                  <a:pt x="53213" y="171958"/>
                                  <a:pt x="52959" y="172720"/>
                                  <a:pt x="52324" y="175768"/>
                                </a:cubicBezTo>
                                <a:cubicBezTo>
                                  <a:pt x="52324" y="179832"/>
                                  <a:pt x="52324" y="183769"/>
                                  <a:pt x="52324" y="187833"/>
                                </a:cubicBezTo>
                                <a:cubicBezTo>
                                  <a:pt x="52324" y="203962"/>
                                  <a:pt x="53721" y="225806"/>
                                  <a:pt x="56642" y="253364"/>
                                </a:cubicBezTo>
                                <a:cubicBezTo>
                                  <a:pt x="59436" y="280924"/>
                                  <a:pt x="62484" y="305308"/>
                                  <a:pt x="65405" y="326771"/>
                                </a:cubicBezTo>
                                <a:cubicBezTo>
                                  <a:pt x="57023" y="325374"/>
                                  <a:pt x="48514" y="324738"/>
                                  <a:pt x="40005" y="324738"/>
                                </a:cubicBezTo>
                                <a:cubicBezTo>
                                  <a:pt x="34417" y="324738"/>
                                  <a:pt x="28194" y="325247"/>
                                  <a:pt x="21209" y="326263"/>
                                </a:cubicBezTo>
                                <a:cubicBezTo>
                                  <a:pt x="14224" y="327406"/>
                                  <a:pt x="7112" y="328675"/>
                                  <a:pt x="0" y="330200"/>
                                </a:cubicBezTo>
                                <a:cubicBezTo>
                                  <a:pt x="2667" y="313436"/>
                                  <a:pt x="5080" y="287527"/>
                                  <a:pt x="7112" y="252602"/>
                                </a:cubicBezTo>
                                <a:cubicBezTo>
                                  <a:pt x="9144" y="217805"/>
                                  <a:pt x="10160" y="179959"/>
                                  <a:pt x="10160" y="139192"/>
                                </a:cubicBezTo>
                                <a:cubicBezTo>
                                  <a:pt x="10160" y="111251"/>
                                  <a:pt x="9271" y="84709"/>
                                  <a:pt x="7620" y="59689"/>
                                </a:cubicBezTo>
                                <a:cubicBezTo>
                                  <a:pt x="5969" y="34671"/>
                                  <a:pt x="3429" y="15113"/>
                                  <a:pt x="0" y="1015"/>
                                </a:cubicBezTo>
                                <a:cubicBezTo>
                                  <a:pt x="11430" y="5842"/>
                                  <a:pt x="18542" y="8636"/>
                                  <a:pt x="21590" y="9525"/>
                                </a:cubicBezTo>
                                <a:cubicBezTo>
                                  <a:pt x="24638" y="10540"/>
                                  <a:pt x="28067" y="11049"/>
                                  <a:pt x="32004" y="11049"/>
                                </a:cubicBezTo>
                                <a:cubicBezTo>
                                  <a:pt x="33909" y="11049"/>
                                  <a:pt x="38354" y="10287"/>
                                  <a:pt x="45339" y="9017"/>
                                </a:cubicBezTo>
                                <a:lnTo>
                                  <a:pt x="49530" y="52324"/>
                                </a:lnTo>
                                <a:cubicBezTo>
                                  <a:pt x="52832" y="43434"/>
                                  <a:pt x="61214" y="33527"/>
                                  <a:pt x="74422" y="22860"/>
                                </a:cubicBezTo>
                                <a:cubicBezTo>
                                  <a:pt x="87757" y="12192"/>
                                  <a:pt x="102489" y="5714"/>
                                  <a:pt x="118491" y="3428"/>
                                </a:cubicBezTo>
                                <a:cubicBezTo>
                                  <a:pt x="134620" y="1143"/>
                                  <a:pt x="145796" y="0"/>
                                  <a:pt x="151892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3129534" y="235966"/>
                            <a:ext cx="235712" cy="331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712" h="331343">
                                <a:moveTo>
                                  <a:pt x="161671" y="0"/>
                                </a:moveTo>
                                <a:cubicBezTo>
                                  <a:pt x="174625" y="1397"/>
                                  <a:pt x="184277" y="2159"/>
                                  <a:pt x="190373" y="2159"/>
                                </a:cubicBezTo>
                                <a:cubicBezTo>
                                  <a:pt x="195326" y="1905"/>
                                  <a:pt x="200914" y="1524"/>
                                  <a:pt x="207264" y="1016"/>
                                </a:cubicBezTo>
                                <a:cubicBezTo>
                                  <a:pt x="213741" y="635"/>
                                  <a:pt x="222504" y="508"/>
                                  <a:pt x="233680" y="508"/>
                                </a:cubicBezTo>
                                <a:cubicBezTo>
                                  <a:pt x="230251" y="22479"/>
                                  <a:pt x="227838" y="43561"/>
                                  <a:pt x="226568" y="63500"/>
                                </a:cubicBezTo>
                                <a:cubicBezTo>
                                  <a:pt x="225171" y="83439"/>
                                  <a:pt x="224536" y="105410"/>
                                  <a:pt x="224536" y="129540"/>
                                </a:cubicBezTo>
                                <a:cubicBezTo>
                                  <a:pt x="224536" y="159766"/>
                                  <a:pt x="225552" y="190754"/>
                                  <a:pt x="227584" y="222631"/>
                                </a:cubicBezTo>
                                <a:cubicBezTo>
                                  <a:pt x="229489" y="254381"/>
                                  <a:pt x="232283" y="289560"/>
                                  <a:pt x="235712" y="327914"/>
                                </a:cubicBezTo>
                                <a:cubicBezTo>
                                  <a:pt x="230886" y="327914"/>
                                  <a:pt x="224155" y="327787"/>
                                  <a:pt x="215519" y="327406"/>
                                </a:cubicBezTo>
                                <a:cubicBezTo>
                                  <a:pt x="206756" y="327025"/>
                                  <a:pt x="200660" y="326898"/>
                                  <a:pt x="197231" y="326898"/>
                                </a:cubicBezTo>
                                <a:cubicBezTo>
                                  <a:pt x="189357" y="326898"/>
                                  <a:pt x="178816" y="327533"/>
                                  <a:pt x="165735" y="328930"/>
                                </a:cubicBezTo>
                                <a:cubicBezTo>
                                  <a:pt x="171323" y="302641"/>
                                  <a:pt x="175006" y="276987"/>
                                  <a:pt x="177038" y="252095"/>
                                </a:cubicBezTo>
                                <a:cubicBezTo>
                                  <a:pt x="178943" y="227076"/>
                                  <a:pt x="179959" y="203962"/>
                                  <a:pt x="179959" y="182880"/>
                                </a:cubicBezTo>
                                <a:cubicBezTo>
                                  <a:pt x="179959" y="178562"/>
                                  <a:pt x="179959" y="175006"/>
                                  <a:pt x="179959" y="171958"/>
                                </a:cubicBezTo>
                                <a:cubicBezTo>
                                  <a:pt x="179959" y="170942"/>
                                  <a:pt x="179959" y="170053"/>
                                  <a:pt x="179959" y="169545"/>
                                </a:cubicBezTo>
                                <a:lnTo>
                                  <a:pt x="59563" y="177292"/>
                                </a:lnTo>
                                <a:lnTo>
                                  <a:pt x="73787" y="329946"/>
                                </a:lnTo>
                                <a:cubicBezTo>
                                  <a:pt x="69342" y="329946"/>
                                  <a:pt x="62738" y="329819"/>
                                  <a:pt x="53975" y="329438"/>
                                </a:cubicBezTo>
                                <a:cubicBezTo>
                                  <a:pt x="45339" y="329184"/>
                                  <a:pt x="39243" y="328930"/>
                                  <a:pt x="35687" y="328930"/>
                                </a:cubicBezTo>
                                <a:cubicBezTo>
                                  <a:pt x="27813" y="328930"/>
                                  <a:pt x="17272" y="329819"/>
                                  <a:pt x="4064" y="331343"/>
                                </a:cubicBezTo>
                                <a:cubicBezTo>
                                  <a:pt x="8382" y="310388"/>
                                  <a:pt x="11684" y="287020"/>
                                  <a:pt x="13843" y="261112"/>
                                </a:cubicBezTo>
                                <a:cubicBezTo>
                                  <a:pt x="15875" y="235204"/>
                                  <a:pt x="17018" y="205359"/>
                                  <a:pt x="17018" y="171704"/>
                                </a:cubicBezTo>
                                <a:cubicBezTo>
                                  <a:pt x="17018" y="138557"/>
                                  <a:pt x="15494" y="106553"/>
                                  <a:pt x="12573" y="75692"/>
                                </a:cubicBezTo>
                                <a:cubicBezTo>
                                  <a:pt x="9525" y="44831"/>
                                  <a:pt x="5461" y="20320"/>
                                  <a:pt x="0" y="2159"/>
                                </a:cubicBezTo>
                                <a:cubicBezTo>
                                  <a:pt x="12954" y="3556"/>
                                  <a:pt x="22479" y="4191"/>
                                  <a:pt x="28956" y="4191"/>
                                </a:cubicBezTo>
                                <a:cubicBezTo>
                                  <a:pt x="33655" y="3937"/>
                                  <a:pt x="39243" y="3556"/>
                                  <a:pt x="45720" y="3175"/>
                                </a:cubicBezTo>
                                <a:cubicBezTo>
                                  <a:pt x="52070" y="2921"/>
                                  <a:pt x="60833" y="2667"/>
                                  <a:pt x="71755" y="2667"/>
                                </a:cubicBezTo>
                                <a:cubicBezTo>
                                  <a:pt x="66802" y="35052"/>
                                  <a:pt x="63500" y="60198"/>
                                  <a:pt x="61976" y="78105"/>
                                </a:cubicBezTo>
                                <a:cubicBezTo>
                                  <a:pt x="60452" y="95885"/>
                                  <a:pt x="59563" y="111760"/>
                                  <a:pt x="59563" y="125730"/>
                                </a:cubicBezTo>
                                <a:cubicBezTo>
                                  <a:pt x="59563" y="128905"/>
                                  <a:pt x="59563" y="131572"/>
                                  <a:pt x="59563" y="133604"/>
                                </a:cubicBezTo>
                                <a:lnTo>
                                  <a:pt x="179705" y="130302"/>
                                </a:lnTo>
                                <a:cubicBezTo>
                                  <a:pt x="179705" y="128651"/>
                                  <a:pt x="179832" y="126111"/>
                                  <a:pt x="179959" y="122428"/>
                                </a:cubicBezTo>
                                <a:cubicBezTo>
                                  <a:pt x="179959" y="100838"/>
                                  <a:pt x="178181" y="79502"/>
                                  <a:pt x="174625" y="58293"/>
                                </a:cubicBezTo>
                                <a:cubicBezTo>
                                  <a:pt x="171069" y="37084"/>
                                  <a:pt x="166751" y="17653"/>
                                  <a:pt x="161671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1178814" y="235966"/>
                            <a:ext cx="235712" cy="331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712" h="331343">
                                <a:moveTo>
                                  <a:pt x="161671" y="0"/>
                                </a:moveTo>
                                <a:cubicBezTo>
                                  <a:pt x="174625" y="1397"/>
                                  <a:pt x="184277" y="2159"/>
                                  <a:pt x="190373" y="2159"/>
                                </a:cubicBezTo>
                                <a:cubicBezTo>
                                  <a:pt x="195326" y="1905"/>
                                  <a:pt x="200914" y="1524"/>
                                  <a:pt x="207264" y="1016"/>
                                </a:cubicBezTo>
                                <a:cubicBezTo>
                                  <a:pt x="213741" y="635"/>
                                  <a:pt x="222504" y="508"/>
                                  <a:pt x="233680" y="508"/>
                                </a:cubicBezTo>
                                <a:cubicBezTo>
                                  <a:pt x="230251" y="22479"/>
                                  <a:pt x="227838" y="43561"/>
                                  <a:pt x="226568" y="63500"/>
                                </a:cubicBezTo>
                                <a:cubicBezTo>
                                  <a:pt x="225171" y="83439"/>
                                  <a:pt x="224536" y="105410"/>
                                  <a:pt x="224536" y="129540"/>
                                </a:cubicBezTo>
                                <a:cubicBezTo>
                                  <a:pt x="224536" y="159766"/>
                                  <a:pt x="225552" y="190754"/>
                                  <a:pt x="227584" y="222631"/>
                                </a:cubicBezTo>
                                <a:cubicBezTo>
                                  <a:pt x="229489" y="254381"/>
                                  <a:pt x="232283" y="289560"/>
                                  <a:pt x="235712" y="327914"/>
                                </a:cubicBezTo>
                                <a:cubicBezTo>
                                  <a:pt x="230886" y="327914"/>
                                  <a:pt x="224155" y="327787"/>
                                  <a:pt x="215519" y="327406"/>
                                </a:cubicBezTo>
                                <a:cubicBezTo>
                                  <a:pt x="206756" y="327025"/>
                                  <a:pt x="200660" y="326898"/>
                                  <a:pt x="197231" y="326898"/>
                                </a:cubicBezTo>
                                <a:cubicBezTo>
                                  <a:pt x="189357" y="326898"/>
                                  <a:pt x="178816" y="327533"/>
                                  <a:pt x="165735" y="328930"/>
                                </a:cubicBezTo>
                                <a:cubicBezTo>
                                  <a:pt x="171323" y="302641"/>
                                  <a:pt x="175006" y="276987"/>
                                  <a:pt x="177038" y="252095"/>
                                </a:cubicBezTo>
                                <a:cubicBezTo>
                                  <a:pt x="178943" y="227076"/>
                                  <a:pt x="179959" y="203962"/>
                                  <a:pt x="179959" y="182880"/>
                                </a:cubicBezTo>
                                <a:cubicBezTo>
                                  <a:pt x="179959" y="178562"/>
                                  <a:pt x="179959" y="175006"/>
                                  <a:pt x="179959" y="171958"/>
                                </a:cubicBezTo>
                                <a:cubicBezTo>
                                  <a:pt x="179959" y="170942"/>
                                  <a:pt x="179959" y="170053"/>
                                  <a:pt x="179959" y="169545"/>
                                </a:cubicBezTo>
                                <a:lnTo>
                                  <a:pt x="59563" y="177292"/>
                                </a:lnTo>
                                <a:lnTo>
                                  <a:pt x="73787" y="329946"/>
                                </a:lnTo>
                                <a:cubicBezTo>
                                  <a:pt x="69342" y="329946"/>
                                  <a:pt x="62738" y="329819"/>
                                  <a:pt x="53975" y="329438"/>
                                </a:cubicBezTo>
                                <a:cubicBezTo>
                                  <a:pt x="45339" y="329184"/>
                                  <a:pt x="39243" y="328930"/>
                                  <a:pt x="35687" y="328930"/>
                                </a:cubicBezTo>
                                <a:cubicBezTo>
                                  <a:pt x="27813" y="328930"/>
                                  <a:pt x="17272" y="329819"/>
                                  <a:pt x="4064" y="331343"/>
                                </a:cubicBezTo>
                                <a:cubicBezTo>
                                  <a:pt x="8382" y="310388"/>
                                  <a:pt x="11684" y="287020"/>
                                  <a:pt x="13843" y="261112"/>
                                </a:cubicBezTo>
                                <a:cubicBezTo>
                                  <a:pt x="15875" y="235204"/>
                                  <a:pt x="17018" y="205359"/>
                                  <a:pt x="17018" y="171704"/>
                                </a:cubicBezTo>
                                <a:cubicBezTo>
                                  <a:pt x="17018" y="138557"/>
                                  <a:pt x="15494" y="106553"/>
                                  <a:pt x="12573" y="75692"/>
                                </a:cubicBezTo>
                                <a:cubicBezTo>
                                  <a:pt x="9525" y="44831"/>
                                  <a:pt x="5461" y="20320"/>
                                  <a:pt x="0" y="2159"/>
                                </a:cubicBezTo>
                                <a:cubicBezTo>
                                  <a:pt x="12954" y="3556"/>
                                  <a:pt x="22479" y="4191"/>
                                  <a:pt x="28956" y="4191"/>
                                </a:cubicBezTo>
                                <a:cubicBezTo>
                                  <a:pt x="33655" y="3937"/>
                                  <a:pt x="39243" y="3556"/>
                                  <a:pt x="45720" y="3175"/>
                                </a:cubicBezTo>
                                <a:cubicBezTo>
                                  <a:pt x="52070" y="2921"/>
                                  <a:pt x="60833" y="2667"/>
                                  <a:pt x="71755" y="2667"/>
                                </a:cubicBezTo>
                                <a:cubicBezTo>
                                  <a:pt x="66802" y="35052"/>
                                  <a:pt x="63500" y="60198"/>
                                  <a:pt x="61976" y="78105"/>
                                </a:cubicBezTo>
                                <a:cubicBezTo>
                                  <a:pt x="60452" y="95885"/>
                                  <a:pt x="59563" y="111760"/>
                                  <a:pt x="59563" y="125730"/>
                                </a:cubicBezTo>
                                <a:cubicBezTo>
                                  <a:pt x="59563" y="128905"/>
                                  <a:pt x="59563" y="131572"/>
                                  <a:pt x="59563" y="133604"/>
                                </a:cubicBezTo>
                                <a:lnTo>
                                  <a:pt x="179705" y="130302"/>
                                </a:lnTo>
                                <a:cubicBezTo>
                                  <a:pt x="179705" y="128651"/>
                                  <a:pt x="179832" y="126111"/>
                                  <a:pt x="179959" y="122428"/>
                                </a:cubicBezTo>
                                <a:cubicBezTo>
                                  <a:pt x="179959" y="100838"/>
                                  <a:pt x="178181" y="79502"/>
                                  <a:pt x="174625" y="58293"/>
                                </a:cubicBezTo>
                                <a:cubicBezTo>
                                  <a:pt x="171069" y="37084"/>
                                  <a:pt x="166751" y="17653"/>
                                  <a:pt x="161671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567931" y="235966"/>
                            <a:ext cx="234975" cy="331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75" h="331343">
                                <a:moveTo>
                                  <a:pt x="162801" y="0"/>
                                </a:moveTo>
                                <a:cubicBezTo>
                                  <a:pt x="175781" y="1397"/>
                                  <a:pt x="185166" y="2159"/>
                                  <a:pt x="190957" y="2159"/>
                                </a:cubicBezTo>
                                <a:cubicBezTo>
                                  <a:pt x="195885" y="1905"/>
                                  <a:pt x="201422" y="1524"/>
                                  <a:pt x="207594" y="1016"/>
                                </a:cubicBezTo>
                                <a:cubicBezTo>
                                  <a:pt x="213754" y="635"/>
                                  <a:pt x="222288" y="508"/>
                                  <a:pt x="233185" y="508"/>
                                </a:cubicBezTo>
                                <a:cubicBezTo>
                                  <a:pt x="229768" y="22987"/>
                                  <a:pt x="227432" y="44069"/>
                                  <a:pt x="226149" y="63754"/>
                                </a:cubicBezTo>
                                <a:cubicBezTo>
                                  <a:pt x="224866" y="83566"/>
                                  <a:pt x="224231" y="105410"/>
                                  <a:pt x="224231" y="129540"/>
                                </a:cubicBezTo>
                                <a:cubicBezTo>
                                  <a:pt x="224231" y="159766"/>
                                  <a:pt x="225184" y="190754"/>
                                  <a:pt x="227101" y="222504"/>
                                </a:cubicBezTo>
                                <a:cubicBezTo>
                                  <a:pt x="229006" y="254254"/>
                                  <a:pt x="231635" y="289433"/>
                                  <a:pt x="234975" y="327914"/>
                                </a:cubicBezTo>
                                <a:cubicBezTo>
                                  <a:pt x="227711" y="327914"/>
                                  <a:pt x="221513" y="327787"/>
                                  <a:pt x="216370" y="327406"/>
                                </a:cubicBezTo>
                                <a:cubicBezTo>
                                  <a:pt x="211239" y="327025"/>
                                  <a:pt x="207810" y="326898"/>
                                  <a:pt x="206096" y="326898"/>
                                </a:cubicBezTo>
                                <a:cubicBezTo>
                                  <a:pt x="202590" y="326898"/>
                                  <a:pt x="194285" y="327533"/>
                                  <a:pt x="181178" y="328930"/>
                                </a:cubicBezTo>
                                <a:cubicBezTo>
                                  <a:pt x="181178" y="306197"/>
                                  <a:pt x="170599" y="276479"/>
                                  <a:pt x="149454" y="239522"/>
                                </a:cubicBezTo>
                                <a:cubicBezTo>
                                  <a:pt x="128295" y="202692"/>
                                  <a:pt x="106223" y="168529"/>
                                  <a:pt x="83236" y="137287"/>
                                </a:cubicBezTo>
                                <a:cubicBezTo>
                                  <a:pt x="67767" y="116205"/>
                                  <a:pt x="58433" y="102235"/>
                                  <a:pt x="55258" y="95377"/>
                                </a:cubicBezTo>
                                <a:cubicBezTo>
                                  <a:pt x="55855" y="104902"/>
                                  <a:pt x="56693" y="117348"/>
                                  <a:pt x="57798" y="132969"/>
                                </a:cubicBezTo>
                                <a:cubicBezTo>
                                  <a:pt x="59118" y="151511"/>
                                  <a:pt x="61316" y="182626"/>
                                  <a:pt x="64402" y="226568"/>
                                </a:cubicBezTo>
                                <a:cubicBezTo>
                                  <a:pt x="67488" y="270383"/>
                                  <a:pt x="70040" y="304927"/>
                                  <a:pt x="72072" y="329946"/>
                                </a:cubicBezTo>
                                <a:cubicBezTo>
                                  <a:pt x="63475" y="329946"/>
                                  <a:pt x="55689" y="329819"/>
                                  <a:pt x="48704" y="329438"/>
                                </a:cubicBezTo>
                                <a:cubicBezTo>
                                  <a:pt x="41732" y="329184"/>
                                  <a:pt x="37021" y="328930"/>
                                  <a:pt x="34569" y="328930"/>
                                </a:cubicBezTo>
                                <a:cubicBezTo>
                                  <a:pt x="31166" y="328930"/>
                                  <a:pt x="27102" y="329184"/>
                                  <a:pt x="22377" y="329565"/>
                                </a:cubicBezTo>
                                <a:cubicBezTo>
                                  <a:pt x="17653" y="329946"/>
                                  <a:pt x="11379" y="330581"/>
                                  <a:pt x="3556" y="331343"/>
                                </a:cubicBezTo>
                                <a:cubicBezTo>
                                  <a:pt x="7963" y="310642"/>
                                  <a:pt x="11265" y="287274"/>
                                  <a:pt x="13462" y="261239"/>
                                </a:cubicBezTo>
                                <a:cubicBezTo>
                                  <a:pt x="15659" y="235204"/>
                                  <a:pt x="16751" y="205359"/>
                                  <a:pt x="16751" y="171704"/>
                                </a:cubicBezTo>
                                <a:cubicBezTo>
                                  <a:pt x="16751" y="138557"/>
                                  <a:pt x="15278" y="106553"/>
                                  <a:pt x="12344" y="75692"/>
                                </a:cubicBezTo>
                                <a:cubicBezTo>
                                  <a:pt x="9411" y="44704"/>
                                  <a:pt x="5296" y="20320"/>
                                  <a:pt x="0" y="2159"/>
                                </a:cubicBezTo>
                                <a:cubicBezTo>
                                  <a:pt x="7963" y="2794"/>
                                  <a:pt x="14618" y="3429"/>
                                  <a:pt x="19977" y="4191"/>
                                </a:cubicBezTo>
                                <a:cubicBezTo>
                                  <a:pt x="22987" y="4191"/>
                                  <a:pt x="26149" y="4191"/>
                                  <a:pt x="29464" y="4191"/>
                                </a:cubicBezTo>
                                <a:cubicBezTo>
                                  <a:pt x="33122" y="4191"/>
                                  <a:pt x="37274" y="4191"/>
                                  <a:pt x="41923" y="4191"/>
                                </a:cubicBezTo>
                                <a:cubicBezTo>
                                  <a:pt x="46571" y="4191"/>
                                  <a:pt x="53086" y="4191"/>
                                  <a:pt x="61468" y="4191"/>
                                </a:cubicBezTo>
                                <a:cubicBezTo>
                                  <a:pt x="67907" y="33782"/>
                                  <a:pt x="81166" y="66040"/>
                                  <a:pt x="101282" y="100965"/>
                                </a:cubicBezTo>
                                <a:cubicBezTo>
                                  <a:pt x="121387" y="135890"/>
                                  <a:pt x="141440" y="167259"/>
                                  <a:pt x="161442" y="194945"/>
                                </a:cubicBezTo>
                                <a:cubicBezTo>
                                  <a:pt x="174371" y="212852"/>
                                  <a:pt x="182245" y="225044"/>
                                  <a:pt x="185064" y="231394"/>
                                </a:cubicBezTo>
                                <a:cubicBezTo>
                                  <a:pt x="184734" y="218440"/>
                                  <a:pt x="184290" y="200279"/>
                                  <a:pt x="183705" y="177038"/>
                                </a:cubicBezTo>
                                <a:cubicBezTo>
                                  <a:pt x="183058" y="150495"/>
                                  <a:pt x="180988" y="119761"/>
                                  <a:pt x="177521" y="84709"/>
                                </a:cubicBezTo>
                                <a:cubicBezTo>
                                  <a:pt x="174066" y="49784"/>
                                  <a:pt x="169151" y="21463"/>
                                  <a:pt x="162801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2857500" y="235585"/>
                            <a:ext cx="262001" cy="331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001" h="331725">
                                <a:moveTo>
                                  <a:pt x="5461" y="0"/>
                                </a:moveTo>
                                <a:cubicBezTo>
                                  <a:pt x="26543" y="2413"/>
                                  <a:pt x="46736" y="3683"/>
                                  <a:pt x="66040" y="3811"/>
                                </a:cubicBezTo>
                                <a:cubicBezTo>
                                  <a:pt x="85344" y="3938"/>
                                  <a:pt x="105410" y="4064"/>
                                  <a:pt x="125984" y="4064"/>
                                </a:cubicBezTo>
                                <a:cubicBezTo>
                                  <a:pt x="150622" y="4064"/>
                                  <a:pt x="175387" y="3683"/>
                                  <a:pt x="200279" y="3049"/>
                                </a:cubicBezTo>
                                <a:cubicBezTo>
                                  <a:pt x="225298" y="2413"/>
                                  <a:pt x="244856" y="1398"/>
                                  <a:pt x="259080" y="0"/>
                                </a:cubicBezTo>
                                <a:cubicBezTo>
                                  <a:pt x="259080" y="4700"/>
                                  <a:pt x="258699" y="8890"/>
                                  <a:pt x="258064" y="12574"/>
                                </a:cubicBezTo>
                                <a:cubicBezTo>
                                  <a:pt x="258064" y="16891"/>
                                  <a:pt x="258064" y="21082"/>
                                  <a:pt x="258064" y="25400"/>
                                </a:cubicBezTo>
                                <a:cubicBezTo>
                                  <a:pt x="258064" y="31369"/>
                                  <a:pt x="258318" y="37212"/>
                                  <a:pt x="258953" y="43307"/>
                                </a:cubicBezTo>
                                <a:cubicBezTo>
                                  <a:pt x="259588" y="49403"/>
                                  <a:pt x="260604" y="56642"/>
                                  <a:pt x="262001" y="64898"/>
                                </a:cubicBezTo>
                                <a:cubicBezTo>
                                  <a:pt x="251460" y="60452"/>
                                  <a:pt x="234569" y="57277"/>
                                  <a:pt x="211328" y="55118"/>
                                </a:cubicBezTo>
                                <a:cubicBezTo>
                                  <a:pt x="188087" y="52960"/>
                                  <a:pt x="167005" y="51054"/>
                                  <a:pt x="148082" y="49530"/>
                                </a:cubicBezTo>
                                <a:cubicBezTo>
                                  <a:pt x="148336" y="62992"/>
                                  <a:pt x="148844" y="86614"/>
                                  <a:pt x="149479" y="120524"/>
                                </a:cubicBezTo>
                                <a:cubicBezTo>
                                  <a:pt x="150241" y="154432"/>
                                  <a:pt x="151257" y="189865"/>
                                  <a:pt x="152781" y="227076"/>
                                </a:cubicBezTo>
                                <a:cubicBezTo>
                                  <a:pt x="154305" y="264161"/>
                                  <a:pt x="156591" y="298577"/>
                                  <a:pt x="159385" y="330327"/>
                                </a:cubicBezTo>
                                <a:cubicBezTo>
                                  <a:pt x="154559" y="330327"/>
                                  <a:pt x="147828" y="330200"/>
                                  <a:pt x="139065" y="329819"/>
                                </a:cubicBezTo>
                                <a:cubicBezTo>
                                  <a:pt x="130429" y="329565"/>
                                  <a:pt x="124333" y="329312"/>
                                  <a:pt x="120777" y="329312"/>
                                </a:cubicBezTo>
                                <a:cubicBezTo>
                                  <a:pt x="113030" y="329312"/>
                                  <a:pt x="102489" y="330200"/>
                                  <a:pt x="89281" y="331725"/>
                                </a:cubicBezTo>
                                <a:cubicBezTo>
                                  <a:pt x="96266" y="301372"/>
                                  <a:pt x="100584" y="260477"/>
                                  <a:pt x="102616" y="209169"/>
                                </a:cubicBezTo>
                                <a:cubicBezTo>
                                  <a:pt x="104521" y="157862"/>
                                  <a:pt x="105537" y="106173"/>
                                  <a:pt x="105537" y="54102"/>
                                </a:cubicBezTo>
                                <a:cubicBezTo>
                                  <a:pt x="105537" y="51436"/>
                                  <a:pt x="105537" y="49912"/>
                                  <a:pt x="105537" y="49657"/>
                                </a:cubicBezTo>
                                <a:cubicBezTo>
                                  <a:pt x="90805" y="50927"/>
                                  <a:pt x="73279" y="52705"/>
                                  <a:pt x="52959" y="54738"/>
                                </a:cubicBezTo>
                                <a:cubicBezTo>
                                  <a:pt x="32639" y="56897"/>
                                  <a:pt x="14986" y="59817"/>
                                  <a:pt x="0" y="63374"/>
                                </a:cubicBezTo>
                                <a:cubicBezTo>
                                  <a:pt x="2667" y="51436"/>
                                  <a:pt x="4191" y="43053"/>
                                  <a:pt x="4699" y="38227"/>
                                </a:cubicBezTo>
                                <a:cubicBezTo>
                                  <a:pt x="5207" y="33401"/>
                                  <a:pt x="5461" y="24765"/>
                                  <a:pt x="5461" y="12447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1418844" y="235585"/>
                            <a:ext cx="262001" cy="331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001" h="331725">
                                <a:moveTo>
                                  <a:pt x="5461" y="0"/>
                                </a:moveTo>
                                <a:cubicBezTo>
                                  <a:pt x="26543" y="2413"/>
                                  <a:pt x="46736" y="3683"/>
                                  <a:pt x="66040" y="3811"/>
                                </a:cubicBezTo>
                                <a:cubicBezTo>
                                  <a:pt x="85344" y="3938"/>
                                  <a:pt x="105410" y="4064"/>
                                  <a:pt x="125984" y="4064"/>
                                </a:cubicBezTo>
                                <a:cubicBezTo>
                                  <a:pt x="150622" y="4064"/>
                                  <a:pt x="175387" y="3683"/>
                                  <a:pt x="200279" y="3049"/>
                                </a:cubicBezTo>
                                <a:cubicBezTo>
                                  <a:pt x="225298" y="2413"/>
                                  <a:pt x="244856" y="1398"/>
                                  <a:pt x="259080" y="0"/>
                                </a:cubicBezTo>
                                <a:cubicBezTo>
                                  <a:pt x="259080" y="4700"/>
                                  <a:pt x="258699" y="8890"/>
                                  <a:pt x="258064" y="12574"/>
                                </a:cubicBezTo>
                                <a:cubicBezTo>
                                  <a:pt x="258064" y="16891"/>
                                  <a:pt x="258064" y="21082"/>
                                  <a:pt x="258064" y="25400"/>
                                </a:cubicBezTo>
                                <a:cubicBezTo>
                                  <a:pt x="258064" y="31369"/>
                                  <a:pt x="258318" y="37212"/>
                                  <a:pt x="258953" y="43307"/>
                                </a:cubicBezTo>
                                <a:cubicBezTo>
                                  <a:pt x="259588" y="49403"/>
                                  <a:pt x="260604" y="56642"/>
                                  <a:pt x="262001" y="64898"/>
                                </a:cubicBezTo>
                                <a:cubicBezTo>
                                  <a:pt x="251460" y="60452"/>
                                  <a:pt x="234569" y="57277"/>
                                  <a:pt x="211328" y="55118"/>
                                </a:cubicBezTo>
                                <a:cubicBezTo>
                                  <a:pt x="188087" y="52960"/>
                                  <a:pt x="167005" y="51054"/>
                                  <a:pt x="148082" y="49530"/>
                                </a:cubicBezTo>
                                <a:cubicBezTo>
                                  <a:pt x="148336" y="62992"/>
                                  <a:pt x="148844" y="86614"/>
                                  <a:pt x="149479" y="120524"/>
                                </a:cubicBezTo>
                                <a:cubicBezTo>
                                  <a:pt x="150241" y="154432"/>
                                  <a:pt x="151257" y="189865"/>
                                  <a:pt x="152781" y="227076"/>
                                </a:cubicBezTo>
                                <a:cubicBezTo>
                                  <a:pt x="154305" y="264161"/>
                                  <a:pt x="156591" y="298577"/>
                                  <a:pt x="159385" y="330327"/>
                                </a:cubicBezTo>
                                <a:cubicBezTo>
                                  <a:pt x="154559" y="330327"/>
                                  <a:pt x="147828" y="330200"/>
                                  <a:pt x="139065" y="329819"/>
                                </a:cubicBezTo>
                                <a:cubicBezTo>
                                  <a:pt x="130429" y="329565"/>
                                  <a:pt x="124333" y="329312"/>
                                  <a:pt x="120777" y="329312"/>
                                </a:cubicBezTo>
                                <a:cubicBezTo>
                                  <a:pt x="113030" y="329312"/>
                                  <a:pt x="102489" y="330200"/>
                                  <a:pt x="89281" y="331725"/>
                                </a:cubicBezTo>
                                <a:cubicBezTo>
                                  <a:pt x="96266" y="301372"/>
                                  <a:pt x="100584" y="260477"/>
                                  <a:pt x="102616" y="209169"/>
                                </a:cubicBezTo>
                                <a:cubicBezTo>
                                  <a:pt x="104521" y="157862"/>
                                  <a:pt x="105537" y="106173"/>
                                  <a:pt x="105537" y="54102"/>
                                </a:cubicBezTo>
                                <a:cubicBezTo>
                                  <a:pt x="105537" y="51436"/>
                                  <a:pt x="105537" y="49912"/>
                                  <a:pt x="105537" y="49657"/>
                                </a:cubicBezTo>
                                <a:cubicBezTo>
                                  <a:pt x="90805" y="50927"/>
                                  <a:pt x="73279" y="52705"/>
                                  <a:pt x="52959" y="54738"/>
                                </a:cubicBezTo>
                                <a:cubicBezTo>
                                  <a:pt x="32639" y="56897"/>
                                  <a:pt x="14986" y="59817"/>
                                  <a:pt x="0" y="63374"/>
                                </a:cubicBezTo>
                                <a:cubicBezTo>
                                  <a:pt x="2667" y="51436"/>
                                  <a:pt x="4191" y="43053"/>
                                  <a:pt x="4699" y="38227"/>
                                </a:cubicBezTo>
                                <a:cubicBezTo>
                                  <a:pt x="5207" y="33401"/>
                                  <a:pt x="5461" y="24765"/>
                                  <a:pt x="5461" y="12447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6463793" y="233553"/>
                            <a:ext cx="215264" cy="337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264" h="337947">
                                <a:moveTo>
                                  <a:pt x="144018" y="0"/>
                                </a:moveTo>
                                <a:cubicBezTo>
                                  <a:pt x="156464" y="0"/>
                                  <a:pt x="168021" y="508"/>
                                  <a:pt x="178815" y="1524"/>
                                </a:cubicBezTo>
                                <a:cubicBezTo>
                                  <a:pt x="189611" y="2540"/>
                                  <a:pt x="201802" y="3810"/>
                                  <a:pt x="215264" y="5588"/>
                                </a:cubicBezTo>
                                <a:lnTo>
                                  <a:pt x="211582" y="60325"/>
                                </a:lnTo>
                                <a:cubicBezTo>
                                  <a:pt x="194437" y="51308"/>
                                  <a:pt x="178053" y="44323"/>
                                  <a:pt x="162560" y="39370"/>
                                </a:cubicBezTo>
                                <a:cubicBezTo>
                                  <a:pt x="146939" y="34417"/>
                                  <a:pt x="131826" y="31877"/>
                                  <a:pt x="117094" y="31877"/>
                                </a:cubicBezTo>
                                <a:cubicBezTo>
                                  <a:pt x="100202" y="31877"/>
                                  <a:pt x="86868" y="35687"/>
                                  <a:pt x="76835" y="43307"/>
                                </a:cubicBezTo>
                                <a:cubicBezTo>
                                  <a:pt x="66928" y="50927"/>
                                  <a:pt x="61849" y="62865"/>
                                  <a:pt x="61849" y="79248"/>
                                </a:cubicBezTo>
                                <a:cubicBezTo>
                                  <a:pt x="61849" y="96901"/>
                                  <a:pt x="74040" y="113919"/>
                                  <a:pt x="98425" y="130175"/>
                                </a:cubicBezTo>
                                <a:cubicBezTo>
                                  <a:pt x="123825" y="146431"/>
                                  <a:pt x="147955" y="160528"/>
                                  <a:pt x="171069" y="172466"/>
                                </a:cubicBezTo>
                                <a:cubicBezTo>
                                  <a:pt x="197739" y="190119"/>
                                  <a:pt x="211074" y="209296"/>
                                  <a:pt x="211074" y="229743"/>
                                </a:cubicBezTo>
                                <a:cubicBezTo>
                                  <a:pt x="211074" y="270002"/>
                                  <a:pt x="196342" y="298069"/>
                                  <a:pt x="167005" y="313944"/>
                                </a:cubicBezTo>
                                <a:cubicBezTo>
                                  <a:pt x="137540" y="329946"/>
                                  <a:pt x="102489" y="337947"/>
                                  <a:pt x="61722" y="337947"/>
                                </a:cubicBezTo>
                                <a:cubicBezTo>
                                  <a:pt x="52832" y="337947"/>
                                  <a:pt x="42672" y="337439"/>
                                  <a:pt x="31114" y="336423"/>
                                </a:cubicBezTo>
                                <a:cubicBezTo>
                                  <a:pt x="19558" y="335407"/>
                                  <a:pt x="9144" y="334137"/>
                                  <a:pt x="0" y="332740"/>
                                </a:cubicBezTo>
                                <a:lnTo>
                                  <a:pt x="6731" y="273431"/>
                                </a:lnTo>
                                <a:cubicBezTo>
                                  <a:pt x="24638" y="280670"/>
                                  <a:pt x="40513" y="286004"/>
                                  <a:pt x="54483" y="289433"/>
                                </a:cubicBezTo>
                                <a:cubicBezTo>
                                  <a:pt x="68452" y="292989"/>
                                  <a:pt x="82296" y="294767"/>
                                  <a:pt x="96139" y="294767"/>
                                </a:cubicBezTo>
                                <a:cubicBezTo>
                                  <a:pt x="115570" y="294767"/>
                                  <a:pt x="130937" y="290449"/>
                                  <a:pt x="142239" y="281559"/>
                                </a:cubicBezTo>
                                <a:cubicBezTo>
                                  <a:pt x="153670" y="272796"/>
                                  <a:pt x="159385" y="257810"/>
                                  <a:pt x="159385" y="236601"/>
                                </a:cubicBezTo>
                                <a:cubicBezTo>
                                  <a:pt x="159385" y="215011"/>
                                  <a:pt x="147447" y="196977"/>
                                  <a:pt x="123825" y="182372"/>
                                </a:cubicBezTo>
                                <a:cubicBezTo>
                                  <a:pt x="101219" y="170815"/>
                                  <a:pt x="77343" y="158623"/>
                                  <a:pt x="52197" y="145796"/>
                                </a:cubicBezTo>
                                <a:cubicBezTo>
                                  <a:pt x="25526" y="129286"/>
                                  <a:pt x="12192" y="107696"/>
                                  <a:pt x="12192" y="81280"/>
                                </a:cubicBezTo>
                                <a:cubicBezTo>
                                  <a:pt x="12192" y="51181"/>
                                  <a:pt x="24892" y="30099"/>
                                  <a:pt x="50419" y="18034"/>
                                </a:cubicBezTo>
                                <a:cubicBezTo>
                                  <a:pt x="75946" y="5969"/>
                                  <a:pt x="107188" y="0"/>
                                  <a:pt x="14401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1689100" y="233553"/>
                            <a:ext cx="215265" cy="337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265" h="337947">
                                <a:moveTo>
                                  <a:pt x="144018" y="0"/>
                                </a:moveTo>
                                <a:cubicBezTo>
                                  <a:pt x="156464" y="0"/>
                                  <a:pt x="168021" y="508"/>
                                  <a:pt x="178816" y="1524"/>
                                </a:cubicBezTo>
                                <a:cubicBezTo>
                                  <a:pt x="189611" y="2540"/>
                                  <a:pt x="201803" y="3810"/>
                                  <a:pt x="215265" y="5588"/>
                                </a:cubicBezTo>
                                <a:lnTo>
                                  <a:pt x="211582" y="60325"/>
                                </a:lnTo>
                                <a:cubicBezTo>
                                  <a:pt x="194437" y="51308"/>
                                  <a:pt x="178054" y="44323"/>
                                  <a:pt x="162560" y="39370"/>
                                </a:cubicBezTo>
                                <a:cubicBezTo>
                                  <a:pt x="146939" y="34417"/>
                                  <a:pt x="131826" y="31877"/>
                                  <a:pt x="117094" y="31877"/>
                                </a:cubicBezTo>
                                <a:cubicBezTo>
                                  <a:pt x="100203" y="31877"/>
                                  <a:pt x="86868" y="35687"/>
                                  <a:pt x="76835" y="43307"/>
                                </a:cubicBezTo>
                                <a:cubicBezTo>
                                  <a:pt x="66929" y="50927"/>
                                  <a:pt x="61849" y="62865"/>
                                  <a:pt x="61849" y="79248"/>
                                </a:cubicBezTo>
                                <a:cubicBezTo>
                                  <a:pt x="61849" y="96901"/>
                                  <a:pt x="74041" y="113919"/>
                                  <a:pt x="98425" y="130175"/>
                                </a:cubicBezTo>
                                <a:cubicBezTo>
                                  <a:pt x="123825" y="146431"/>
                                  <a:pt x="147955" y="160528"/>
                                  <a:pt x="171069" y="172466"/>
                                </a:cubicBezTo>
                                <a:cubicBezTo>
                                  <a:pt x="197739" y="190119"/>
                                  <a:pt x="211074" y="209296"/>
                                  <a:pt x="211074" y="229743"/>
                                </a:cubicBezTo>
                                <a:cubicBezTo>
                                  <a:pt x="211074" y="270002"/>
                                  <a:pt x="196342" y="298069"/>
                                  <a:pt x="167005" y="313944"/>
                                </a:cubicBezTo>
                                <a:cubicBezTo>
                                  <a:pt x="137541" y="329946"/>
                                  <a:pt x="102489" y="337947"/>
                                  <a:pt x="61722" y="337947"/>
                                </a:cubicBezTo>
                                <a:cubicBezTo>
                                  <a:pt x="52832" y="337947"/>
                                  <a:pt x="42672" y="337439"/>
                                  <a:pt x="31115" y="336423"/>
                                </a:cubicBezTo>
                                <a:cubicBezTo>
                                  <a:pt x="19558" y="335407"/>
                                  <a:pt x="9144" y="334137"/>
                                  <a:pt x="0" y="332740"/>
                                </a:cubicBezTo>
                                <a:lnTo>
                                  <a:pt x="6731" y="273431"/>
                                </a:lnTo>
                                <a:cubicBezTo>
                                  <a:pt x="24638" y="280670"/>
                                  <a:pt x="40513" y="286004"/>
                                  <a:pt x="54483" y="289433"/>
                                </a:cubicBezTo>
                                <a:cubicBezTo>
                                  <a:pt x="68453" y="292989"/>
                                  <a:pt x="82296" y="294767"/>
                                  <a:pt x="96139" y="294767"/>
                                </a:cubicBezTo>
                                <a:cubicBezTo>
                                  <a:pt x="115570" y="294767"/>
                                  <a:pt x="130937" y="290449"/>
                                  <a:pt x="142240" y="281559"/>
                                </a:cubicBezTo>
                                <a:cubicBezTo>
                                  <a:pt x="153670" y="272796"/>
                                  <a:pt x="159385" y="257810"/>
                                  <a:pt x="159385" y="236601"/>
                                </a:cubicBezTo>
                                <a:cubicBezTo>
                                  <a:pt x="159385" y="215011"/>
                                  <a:pt x="147447" y="196977"/>
                                  <a:pt x="123825" y="182372"/>
                                </a:cubicBezTo>
                                <a:cubicBezTo>
                                  <a:pt x="101219" y="170815"/>
                                  <a:pt x="77343" y="158623"/>
                                  <a:pt x="52197" y="145796"/>
                                </a:cubicBezTo>
                                <a:cubicBezTo>
                                  <a:pt x="25527" y="129286"/>
                                  <a:pt x="12192" y="107696"/>
                                  <a:pt x="12192" y="81280"/>
                                </a:cubicBezTo>
                                <a:cubicBezTo>
                                  <a:pt x="12192" y="51181"/>
                                  <a:pt x="24892" y="30099"/>
                                  <a:pt x="50419" y="18034"/>
                                </a:cubicBezTo>
                                <a:cubicBezTo>
                                  <a:pt x="75946" y="5969"/>
                                  <a:pt x="107188" y="0"/>
                                  <a:pt x="14401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4676140" y="232537"/>
                            <a:ext cx="251206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338455">
                                <a:moveTo>
                                  <a:pt x="75819" y="0"/>
                                </a:moveTo>
                                <a:cubicBezTo>
                                  <a:pt x="119253" y="0"/>
                                  <a:pt x="157353" y="10414"/>
                                  <a:pt x="190246" y="31369"/>
                                </a:cubicBezTo>
                                <a:cubicBezTo>
                                  <a:pt x="223012" y="52324"/>
                                  <a:pt x="242697" y="91313"/>
                                  <a:pt x="249174" y="148082"/>
                                </a:cubicBezTo>
                                <a:cubicBezTo>
                                  <a:pt x="250444" y="160910"/>
                                  <a:pt x="251206" y="173990"/>
                                  <a:pt x="251206" y="187325"/>
                                </a:cubicBezTo>
                                <a:cubicBezTo>
                                  <a:pt x="251206" y="245745"/>
                                  <a:pt x="234950" y="285497"/>
                                  <a:pt x="202565" y="306705"/>
                                </a:cubicBezTo>
                                <a:cubicBezTo>
                                  <a:pt x="170180" y="327914"/>
                                  <a:pt x="130048" y="338455"/>
                                  <a:pt x="82296" y="338455"/>
                                </a:cubicBezTo>
                                <a:cubicBezTo>
                                  <a:pt x="68580" y="338455"/>
                                  <a:pt x="55118" y="337820"/>
                                  <a:pt x="42037" y="336423"/>
                                </a:cubicBezTo>
                                <a:cubicBezTo>
                                  <a:pt x="28829" y="335026"/>
                                  <a:pt x="15494" y="333502"/>
                                  <a:pt x="1905" y="331724"/>
                                </a:cubicBezTo>
                                <a:cubicBezTo>
                                  <a:pt x="8382" y="323469"/>
                                  <a:pt x="13970" y="300736"/>
                                  <a:pt x="18542" y="263652"/>
                                </a:cubicBezTo>
                                <a:cubicBezTo>
                                  <a:pt x="23114" y="226441"/>
                                  <a:pt x="25400" y="187325"/>
                                  <a:pt x="25400" y="146177"/>
                                </a:cubicBezTo>
                                <a:cubicBezTo>
                                  <a:pt x="25400" y="108839"/>
                                  <a:pt x="23495" y="78360"/>
                                  <a:pt x="19685" y="54737"/>
                                </a:cubicBezTo>
                                <a:cubicBezTo>
                                  <a:pt x="15875" y="30988"/>
                                  <a:pt x="9271" y="16129"/>
                                  <a:pt x="0" y="9906"/>
                                </a:cubicBezTo>
                                <a:cubicBezTo>
                                  <a:pt x="13716" y="6097"/>
                                  <a:pt x="27686" y="3556"/>
                                  <a:pt x="41783" y="2032"/>
                                </a:cubicBezTo>
                                <a:cubicBezTo>
                                  <a:pt x="55880" y="636"/>
                                  <a:pt x="67310" y="0"/>
                                  <a:pt x="75819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4406392" y="232537"/>
                            <a:ext cx="251206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338455">
                                <a:moveTo>
                                  <a:pt x="75819" y="0"/>
                                </a:moveTo>
                                <a:cubicBezTo>
                                  <a:pt x="119253" y="0"/>
                                  <a:pt x="157353" y="10414"/>
                                  <a:pt x="190246" y="31369"/>
                                </a:cubicBezTo>
                                <a:cubicBezTo>
                                  <a:pt x="223012" y="52324"/>
                                  <a:pt x="242697" y="91313"/>
                                  <a:pt x="249174" y="148082"/>
                                </a:cubicBezTo>
                                <a:cubicBezTo>
                                  <a:pt x="250444" y="160910"/>
                                  <a:pt x="251206" y="173990"/>
                                  <a:pt x="251206" y="187325"/>
                                </a:cubicBezTo>
                                <a:cubicBezTo>
                                  <a:pt x="251206" y="245745"/>
                                  <a:pt x="234950" y="285497"/>
                                  <a:pt x="202565" y="306705"/>
                                </a:cubicBezTo>
                                <a:cubicBezTo>
                                  <a:pt x="170180" y="327914"/>
                                  <a:pt x="130048" y="338455"/>
                                  <a:pt x="82296" y="338455"/>
                                </a:cubicBezTo>
                                <a:cubicBezTo>
                                  <a:pt x="68580" y="338455"/>
                                  <a:pt x="55118" y="337820"/>
                                  <a:pt x="42037" y="336423"/>
                                </a:cubicBezTo>
                                <a:cubicBezTo>
                                  <a:pt x="28829" y="335026"/>
                                  <a:pt x="15494" y="333502"/>
                                  <a:pt x="1905" y="331724"/>
                                </a:cubicBezTo>
                                <a:cubicBezTo>
                                  <a:pt x="8382" y="323469"/>
                                  <a:pt x="13970" y="300736"/>
                                  <a:pt x="18542" y="263652"/>
                                </a:cubicBezTo>
                                <a:cubicBezTo>
                                  <a:pt x="23114" y="226441"/>
                                  <a:pt x="25400" y="187325"/>
                                  <a:pt x="25400" y="146177"/>
                                </a:cubicBezTo>
                                <a:cubicBezTo>
                                  <a:pt x="25400" y="108839"/>
                                  <a:pt x="23495" y="78360"/>
                                  <a:pt x="19685" y="54737"/>
                                </a:cubicBezTo>
                                <a:cubicBezTo>
                                  <a:pt x="15875" y="30988"/>
                                  <a:pt x="9271" y="16129"/>
                                  <a:pt x="0" y="9906"/>
                                </a:cubicBezTo>
                                <a:cubicBezTo>
                                  <a:pt x="13716" y="6097"/>
                                  <a:pt x="27686" y="3556"/>
                                  <a:pt x="41783" y="2032"/>
                                </a:cubicBezTo>
                                <a:cubicBezTo>
                                  <a:pt x="55880" y="636"/>
                                  <a:pt x="67310" y="0"/>
                                  <a:pt x="75819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2109216" y="231522"/>
                            <a:ext cx="324231" cy="333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31" h="333883">
                                <a:moveTo>
                                  <a:pt x="156972" y="0"/>
                                </a:moveTo>
                                <a:cubicBezTo>
                                  <a:pt x="192278" y="0"/>
                                  <a:pt x="224536" y="10922"/>
                                  <a:pt x="253619" y="32765"/>
                                </a:cubicBezTo>
                                <a:cubicBezTo>
                                  <a:pt x="282702" y="54737"/>
                                  <a:pt x="301752" y="79248"/>
                                  <a:pt x="310769" y="106552"/>
                                </a:cubicBezTo>
                                <a:cubicBezTo>
                                  <a:pt x="319786" y="133858"/>
                                  <a:pt x="324231" y="157734"/>
                                  <a:pt x="324231" y="178308"/>
                                </a:cubicBezTo>
                                <a:cubicBezTo>
                                  <a:pt x="324231" y="211963"/>
                                  <a:pt x="315341" y="242188"/>
                                  <a:pt x="297434" y="268986"/>
                                </a:cubicBezTo>
                                <a:cubicBezTo>
                                  <a:pt x="279654" y="295783"/>
                                  <a:pt x="259080" y="313309"/>
                                  <a:pt x="235966" y="321563"/>
                                </a:cubicBezTo>
                                <a:cubicBezTo>
                                  <a:pt x="212852" y="329819"/>
                                  <a:pt x="192786" y="333883"/>
                                  <a:pt x="175895" y="333883"/>
                                </a:cubicBezTo>
                                <a:cubicBezTo>
                                  <a:pt x="144272" y="333883"/>
                                  <a:pt x="114173" y="325882"/>
                                  <a:pt x="85217" y="310007"/>
                                </a:cubicBezTo>
                                <a:cubicBezTo>
                                  <a:pt x="56388" y="294132"/>
                                  <a:pt x="36576" y="274827"/>
                                  <a:pt x="26035" y="252095"/>
                                </a:cubicBezTo>
                                <a:cubicBezTo>
                                  <a:pt x="15494" y="229488"/>
                                  <a:pt x="8509" y="210438"/>
                                  <a:pt x="5080" y="195199"/>
                                </a:cubicBezTo>
                                <a:cubicBezTo>
                                  <a:pt x="1651" y="179832"/>
                                  <a:pt x="0" y="165735"/>
                                  <a:pt x="0" y="152908"/>
                                </a:cubicBezTo>
                                <a:cubicBezTo>
                                  <a:pt x="0" y="121538"/>
                                  <a:pt x="8255" y="93472"/>
                                  <a:pt x="24892" y="68834"/>
                                </a:cubicBezTo>
                                <a:cubicBezTo>
                                  <a:pt x="41402" y="44323"/>
                                  <a:pt x="64008" y="25781"/>
                                  <a:pt x="92583" y="13335"/>
                                </a:cubicBezTo>
                                <a:cubicBezTo>
                                  <a:pt x="113538" y="4445"/>
                                  <a:pt x="135001" y="0"/>
                                  <a:pt x="156972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5631688" y="162307"/>
                            <a:ext cx="284226" cy="407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407543">
                                <a:moveTo>
                                  <a:pt x="276225" y="0"/>
                                </a:moveTo>
                                <a:cubicBezTo>
                                  <a:pt x="273812" y="11049"/>
                                  <a:pt x="272161" y="19812"/>
                                  <a:pt x="271018" y="26162"/>
                                </a:cubicBezTo>
                                <a:cubicBezTo>
                                  <a:pt x="269875" y="32512"/>
                                  <a:pt x="269240" y="40132"/>
                                  <a:pt x="269240" y="49276"/>
                                </a:cubicBezTo>
                                <a:cubicBezTo>
                                  <a:pt x="258191" y="47244"/>
                                  <a:pt x="246126" y="45339"/>
                                  <a:pt x="232918" y="43688"/>
                                </a:cubicBezTo>
                                <a:cubicBezTo>
                                  <a:pt x="219710" y="42037"/>
                                  <a:pt x="206375" y="41275"/>
                                  <a:pt x="192913" y="41275"/>
                                </a:cubicBezTo>
                                <a:cubicBezTo>
                                  <a:pt x="184277" y="41275"/>
                                  <a:pt x="177165" y="41528"/>
                                  <a:pt x="171450" y="42164"/>
                                </a:cubicBezTo>
                                <a:cubicBezTo>
                                  <a:pt x="171450" y="51181"/>
                                  <a:pt x="176784" y="77470"/>
                                  <a:pt x="187452" y="121031"/>
                                </a:cubicBezTo>
                                <a:cubicBezTo>
                                  <a:pt x="197993" y="164592"/>
                                  <a:pt x="211836" y="211582"/>
                                  <a:pt x="228854" y="262128"/>
                                </a:cubicBezTo>
                                <a:cubicBezTo>
                                  <a:pt x="245872" y="312674"/>
                                  <a:pt x="264287" y="358140"/>
                                  <a:pt x="284226" y="398526"/>
                                </a:cubicBezTo>
                                <a:cubicBezTo>
                                  <a:pt x="264922" y="398526"/>
                                  <a:pt x="251841" y="399034"/>
                                  <a:pt x="244602" y="400050"/>
                                </a:cubicBezTo>
                                <a:cubicBezTo>
                                  <a:pt x="237490" y="401066"/>
                                  <a:pt x="223393" y="403478"/>
                                  <a:pt x="202438" y="407543"/>
                                </a:cubicBezTo>
                                <a:cubicBezTo>
                                  <a:pt x="202438" y="378078"/>
                                  <a:pt x="199517" y="350266"/>
                                  <a:pt x="193548" y="324358"/>
                                </a:cubicBezTo>
                                <a:cubicBezTo>
                                  <a:pt x="187579" y="298450"/>
                                  <a:pt x="181991" y="276478"/>
                                  <a:pt x="176784" y="258445"/>
                                </a:cubicBezTo>
                                <a:lnTo>
                                  <a:pt x="107569" y="258445"/>
                                </a:lnTo>
                                <a:cubicBezTo>
                                  <a:pt x="103759" y="271145"/>
                                  <a:pt x="99568" y="291846"/>
                                  <a:pt x="95250" y="320548"/>
                                </a:cubicBezTo>
                                <a:cubicBezTo>
                                  <a:pt x="90805" y="349377"/>
                                  <a:pt x="86868" y="376682"/>
                                  <a:pt x="83185" y="402590"/>
                                </a:cubicBezTo>
                                <a:cubicBezTo>
                                  <a:pt x="70231" y="401320"/>
                                  <a:pt x="59436" y="400685"/>
                                  <a:pt x="50927" y="400685"/>
                                </a:cubicBezTo>
                                <a:cubicBezTo>
                                  <a:pt x="43815" y="400685"/>
                                  <a:pt x="36957" y="401193"/>
                                  <a:pt x="30353" y="402336"/>
                                </a:cubicBezTo>
                                <a:cubicBezTo>
                                  <a:pt x="23749" y="403478"/>
                                  <a:pt x="13589" y="405257"/>
                                  <a:pt x="0" y="407543"/>
                                </a:cubicBezTo>
                                <a:cubicBezTo>
                                  <a:pt x="13081" y="367538"/>
                                  <a:pt x="26797" y="324993"/>
                                  <a:pt x="41402" y="279781"/>
                                </a:cubicBezTo>
                                <a:cubicBezTo>
                                  <a:pt x="55880" y="234696"/>
                                  <a:pt x="68453" y="191262"/>
                                  <a:pt x="78867" y="149352"/>
                                </a:cubicBezTo>
                                <a:cubicBezTo>
                                  <a:pt x="89281" y="107696"/>
                                  <a:pt x="96774" y="72136"/>
                                  <a:pt x="101346" y="42545"/>
                                </a:cubicBezTo>
                                <a:cubicBezTo>
                                  <a:pt x="100711" y="42672"/>
                                  <a:pt x="99695" y="42799"/>
                                  <a:pt x="98044" y="42799"/>
                                </a:cubicBezTo>
                                <a:cubicBezTo>
                                  <a:pt x="89154" y="42799"/>
                                  <a:pt x="75819" y="44323"/>
                                  <a:pt x="58420" y="47625"/>
                                </a:cubicBezTo>
                                <a:cubicBezTo>
                                  <a:pt x="40894" y="50800"/>
                                  <a:pt x="21463" y="55245"/>
                                  <a:pt x="0" y="60960"/>
                                </a:cubicBezTo>
                                <a:cubicBezTo>
                                  <a:pt x="0" y="52959"/>
                                  <a:pt x="508" y="43561"/>
                                  <a:pt x="1524" y="32639"/>
                                </a:cubicBezTo>
                                <a:cubicBezTo>
                                  <a:pt x="2413" y="21717"/>
                                  <a:pt x="2921" y="10922"/>
                                  <a:pt x="2921" y="508"/>
                                </a:cubicBezTo>
                                <a:cubicBezTo>
                                  <a:pt x="11176" y="508"/>
                                  <a:pt x="38862" y="1016"/>
                                  <a:pt x="85979" y="1905"/>
                                </a:cubicBezTo>
                                <a:cubicBezTo>
                                  <a:pt x="133096" y="2794"/>
                                  <a:pt x="166116" y="3175"/>
                                  <a:pt x="184912" y="3175"/>
                                </a:cubicBezTo>
                                <a:lnTo>
                                  <a:pt x="198374" y="3175"/>
                                </a:lnTo>
                                <a:cubicBezTo>
                                  <a:pt x="229743" y="3175"/>
                                  <a:pt x="255651" y="2159"/>
                                  <a:pt x="276225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298691" y="156210"/>
                            <a:ext cx="261061" cy="412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061" h="412624">
                                <a:moveTo>
                                  <a:pt x="76632" y="0"/>
                                </a:moveTo>
                                <a:cubicBezTo>
                                  <a:pt x="71666" y="23495"/>
                                  <a:pt x="68389" y="46610"/>
                                  <a:pt x="66815" y="69342"/>
                                </a:cubicBezTo>
                                <a:cubicBezTo>
                                  <a:pt x="65240" y="91949"/>
                                  <a:pt x="64453" y="117856"/>
                                  <a:pt x="64453" y="147066"/>
                                </a:cubicBezTo>
                                <a:cubicBezTo>
                                  <a:pt x="64453" y="156973"/>
                                  <a:pt x="64453" y="165989"/>
                                  <a:pt x="64453" y="173737"/>
                                </a:cubicBezTo>
                                <a:cubicBezTo>
                                  <a:pt x="64453" y="181611"/>
                                  <a:pt x="64453" y="186690"/>
                                  <a:pt x="64453" y="188976"/>
                                </a:cubicBezTo>
                                <a:cubicBezTo>
                                  <a:pt x="78867" y="166751"/>
                                  <a:pt x="97333" y="139700"/>
                                  <a:pt x="119837" y="107824"/>
                                </a:cubicBezTo>
                                <a:cubicBezTo>
                                  <a:pt x="142354" y="75947"/>
                                  <a:pt x="164287" y="40260"/>
                                  <a:pt x="185674" y="763"/>
                                </a:cubicBezTo>
                                <a:cubicBezTo>
                                  <a:pt x="194450" y="2160"/>
                                  <a:pt x="203746" y="2794"/>
                                  <a:pt x="213576" y="2794"/>
                                </a:cubicBezTo>
                                <a:cubicBezTo>
                                  <a:pt x="222822" y="2794"/>
                                  <a:pt x="229159" y="2667"/>
                                  <a:pt x="232562" y="2540"/>
                                </a:cubicBezTo>
                                <a:cubicBezTo>
                                  <a:pt x="235966" y="2413"/>
                                  <a:pt x="245466" y="1525"/>
                                  <a:pt x="261061" y="0"/>
                                </a:cubicBezTo>
                                <a:cubicBezTo>
                                  <a:pt x="233312" y="27051"/>
                                  <a:pt x="208305" y="52578"/>
                                  <a:pt x="186055" y="76454"/>
                                </a:cubicBezTo>
                                <a:cubicBezTo>
                                  <a:pt x="163792" y="100457"/>
                                  <a:pt x="144056" y="123952"/>
                                  <a:pt x="126822" y="146939"/>
                                </a:cubicBezTo>
                                <a:cubicBezTo>
                                  <a:pt x="109601" y="169926"/>
                                  <a:pt x="98781" y="185675"/>
                                  <a:pt x="94386" y="194056"/>
                                </a:cubicBezTo>
                                <a:cubicBezTo>
                                  <a:pt x="98666" y="201295"/>
                                  <a:pt x="112078" y="221235"/>
                                  <a:pt x="134645" y="253747"/>
                                </a:cubicBezTo>
                                <a:cubicBezTo>
                                  <a:pt x="157213" y="286386"/>
                                  <a:pt x="179426" y="316612"/>
                                  <a:pt x="201270" y="344551"/>
                                </a:cubicBezTo>
                                <a:cubicBezTo>
                                  <a:pt x="223126" y="372491"/>
                                  <a:pt x="240398" y="394336"/>
                                  <a:pt x="253098" y="410211"/>
                                </a:cubicBezTo>
                                <a:cubicBezTo>
                                  <a:pt x="248031" y="410211"/>
                                  <a:pt x="243675" y="409829"/>
                                  <a:pt x="240017" y="409194"/>
                                </a:cubicBezTo>
                                <a:cubicBezTo>
                                  <a:pt x="236372" y="409194"/>
                                  <a:pt x="232550" y="409194"/>
                                  <a:pt x="228549" y="409194"/>
                                </a:cubicBezTo>
                                <a:cubicBezTo>
                                  <a:pt x="220167" y="409194"/>
                                  <a:pt x="211963" y="409575"/>
                                  <a:pt x="203937" y="410211"/>
                                </a:cubicBezTo>
                                <a:cubicBezTo>
                                  <a:pt x="195910" y="410845"/>
                                  <a:pt x="186690" y="411607"/>
                                  <a:pt x="176263" y="412624"/>
                                </a:cubicBezTo>
                                <a:cubicBezTo>
                                  <a:pt x="163906" y="389255"/>
                                  <a:pt x="152946" y="370205"/>
                                  <a:pt x="143370" y="355347"/>
                                </a:cubicBezTo>
                                <a:cubicBezTo>
                                  <a:pt x="133782" y="340614"/>
                                  <a:pt x="121844" y="323850"/>
                                  <a:pt x="107531" y="305181"/>
                                </a:cubicBezTo>
                                <a:cubicBezTo>
                                  <a:pt x="93231" y="286513"/>
                                  <a:pt x="78867" y="265176"/>
                                  <a:pt x="64453" y="241174"/>
                                </a:cubicBezTo>
                                <a:cubicBezTo>
                                  <a:pt x="64453" y="265557"/>
                                  <a:pt x="65151" y="295149"/>
                                  <a:pt x="66535" y="329947"/>
                                </a:cubicBezTo>
                                <a:cubicBezTo>
                                  <a:pt x="67932" y="364744"/>
                                  <a:pt x="70625" y="391668"/>
                                  <a:pt x="74600" y="410718"/>
                                </a:cubicBezTo>
                                <a:cubicBezTo>
                                  <a:pt x="64135" y="409449"/>
                                  <a:pt x="56591" y="408687"/>
                                  <a:pt x="51968" y="408687"/>
                                </a:cubicBezTo>
                                <a:cubicBezTo>
                                  <a:pt x="47358" y="408687"/>
                                  <a:pt x="42050" y="408687"/>
                                  <a:pt x="36043" y="408687"/>
                                </a:cubicBezTo>
                                <a:cubicBezTo>
                                  <a:pt x="23571" y="408687"/>
                                  <a:pt x="11557" y="409449"/>
                                  <a:pt x="0" y="410718"/>
                                </a:cubicBezTo>
                                <a:cubicBezTo>
                                  <a:pt x="3404" y="398145"/>
                                  <a:pt x="5855" y="377063"/>
                                  <a:pt x="7379" y="347600"/>
                                </a:cubicBezTo>
                                <a:cubicBezTo>
                                  <a:pt x="8890" y="318136"/>
                                  <a:pt x="9639" y="280670"/>
                                  <a:pt x="9639" y="235331"/>
                                </a:cubicBezTo>
                                <a:cubicBezTo>
                                  <a:pt x="9639" y="185420"/>
                                  <a:pt x="8801" y="138938"/>
                                  <a:pt x="7112" y="96013"/>
                                </a:cubicBezTo>
                                <a:cubicBezTo>
                                  <a:pt x="5436" y="52960"/>
                                  <a:pt x="3061" y="21717"/>
                                  <a:pt x="0" y="2287"/>
                                </a:cubicBezTo>
                                <a:cubicBezTo>
                                  <a:pt x="9906" y="3938"/>
                                  <a:pt x="20193" y="4826"/>
                                  <a:pt x="30874" y="4826"/>
                                </a:cubicBezTo>
                                <a:cubicBezTo>
                                  <a:pt x="48196" y="4826"/>
                                  <a:pt x="63449" y="3175"/>
                                  <a:pt x="76632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3844544" y="154178"/>
                            <a:ext cx="453263" cy="413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263" h="413131">
                                <a:moveTo>
                                  <a:pt x="263398" y="0"/>
                                </a:moveTo>
                                <a:cubicBezTo>
                                  <a:pt x="275590" y="1905"/>
                                  <a:pt x="283591" y="2921"/>
                                  <a:pt x="287274" y="3302"/>
                                </a:cubicBezTo>
                                <a:cubicBezTo>
                                  <a:pt x="290957" y="3556"/>
                                  <a:pt x="295529" y="3683"/>
                                  <a:pt x="300863" y="3683"/>
                                </a:cubicBezTo>
                                <a:cubicBezTo>
                                  <a:pt x="306070" y="3683"/>
                                  <a:pt x="311531" y="3683"/>
                                  <a:pt x="316865" y="3683"/>
                                </a:cubicBezTo>
                                <a:cubicBezTo>
                                  <a:pt x="322326" y="2921"/>
                                  <a:pt x="328676" y="2032"/>
                                  <a:pt x="336296" y="1270"/>
                                </a:cubicBezTo>
                                <a:cubicBezTo>
                                  <a:pt x="336042" y="6604"/>
                                  <a:pt x="335915" y="11684"/>
                                  <a:pt x="335915" y="16891"/>
                                </a:cubicBezTo>
                                <a:cubicBezTo>
                                  <a:pt x="335915" y="53467"/>
                                  <a:pt x="349377" y="115189"/>
                                  <a:pt x="376047" y="202311"/>
                                </a:cubicBezTo>
                                <a:cubicBezTo>
                                  <a:pt x="402844" y="289433"/>
                                  <a:pt x="428625" y="358521"/>
                                  <a:pt x="453263" y="409702"/>
                                </a:cubicBezTo>
                                <a:cubicBezTo>
                                  <a:pt x="442087" y="409702"/>
                                  <a:pt x="432435" y="409448"/>
                                  <a:pt x="424307" y="409067"/>
                                </a:cubicBezTo>
                                <a:cubicBezTo>
                                  <a:pt x="416179" y="408686"/>
                                  <a:pt x="407670" y="408051"/>
                                  <a:pt x="398526" y="407162"/>
                                </a:cubicBezTo>
                                <a:cubicBezTo>
                                  <a:pt x="394462" y="407162"/>
                                  <a:pt x="391541" y="407162"/>
                                  <a:pt x="389509" y="407162"/>
                                </a:cubicBezTo>
                                <a:cubicBezTo>
                                  <a:pt x="387604" y="407162"/>
                                  <a:pt x="379730" y="407924"/>
                                  <a:pt x="366014" y="409321"/>
                                </a:cubicBezTo>
                                <a:cubicBezTo>
                                  <a:pt x="366014" y="384556"/>
                                  <a:pt x="360934" y="350393"/>
                                  <a:pt x="350774" y="306832"/>
                                </a:cubicBezTo>
                                <a:cubicBezTo>
                                  <a:pt x="340741" y="263271"/>
                                  <a:pt x="329184" y="218694"/>
                                  <a:pt x="316103" y="173101"/>
                                </a:cubicBezTo>
                                <a:cubicBezTo>
                                  <a:pt x="308229" y="145288"/>
                                  <a:pt x="303149" y="125984"/>
                                  <a:pt x="300863" y="115189"/>
                                </a:cubicBezTo>
                                <a:cubicBezTo>
                                  <a:pt x="300228" y="124460"/>
                                  <a:pt x="298069" y="140081"/>
                                  <a:pt x="294513" y="161925"/>
                                </a:cubicBezTo>
                                <a:cubicBezTo>
                                  <a:pt x="288417" y="200025"/>
                                  <a:pt x="282448" y="243205"/>
                                  <a:pt x="276606" y="291338"/>
                                </a:cubicBezTo>
                                <a:cubicBezTo>
                                  <a:pt x="270891" y="339344"/>
                                  <a:pt x="267970" y="379349"/>
                                  <a:pt x="267970" y="411226"/>
                                </a:cubicBezTo>
                                <a:cubicBezTo>
                                  <a:pt x="257175" y="411226"/>
                                  <a:pt x="247904" y="411099"/>
                                  <a:pt x="240284" y="410718"/>
                                </a:cubicBezTo>
                                <a:cubicBezTo>
                                  <a:pt x="232664" y="410464"/>
                                  <a:pt x="224790" y="409956"/>
                                  <a:pt x="216662" y="409321"/>
                                </a:cubicBezTo>
                                <a:cubicBezTo>
                                  <a:pt x="210058" y="409321"/>
                                  <a:pt x="199771" y="409956"/>
                                  <a:pt x="185674" y="411226"/>
                                </a:cubicBezTo>
                                <a:cubicBezTo>
                                  <a:pt x="186436" y="401574"/>
                                  <a:pt x="186817" y="394589"/>
                                  <a:pt x="186817" y="390271"/>
                                </a:cubicBezTo>
                                <a:cubicBezTo>
                                  <a:pt x="186817" y="365506"/>
                                  <a:pt x="181864" y="331470"/>
                                  <a:pt x="171958" y="287909"/>
                                </a:cubicBezTo>
                                <a:cubicBezTo>
                                  <a:pt x="162052" y="244475"/>
                                  <a:pt x="151511" y="203835"/>
                                  <a:pt x="140208" y="166243"/>
                                </a:cubicBezTo>
                                <a:cubicBezTo>
                                  <a:pt x="133223" y="142621"/>
                                  <a:pt x="128778" y="126365"/>
                                  <a:pt x="126873" y="117602"/>
                                </a:cubicBezTo>
                                <a:cubicBezTo>
                                  <a:pt x="125984" y="127000"/>
                                  <a:pt x="123063" y="144907"/>
                                  <a:pt x="117856" y="171450"/>
                                </a:cubicBezTo>
                                <a:cubicBezTo>
                                  <a:pt x="109855" y="212598"/>
                                  <a:pt x="102743" y="254508"/>
                                  <a:pt x="96520" y="297434"/>
                                </a:cubicBezTo>
                                <a:cubicBezTo>
                                  <a:pt x="90424" y="340360"/>
                                  <a:pt x="87249" y="378968"/>
                                  <a:pt x="87249" y="413131"/>
                                </a:cubicBezTo>
                                <a:cubicBezTo>
                                  <a:pt x="76073" y="413131"/>
                                  <a:pt x="66421" y="412877"/>
                                  <a:pt x="58293" y="412496"/>
                                </a:cubicBezTo>
                                <a:cubicBezTo>
                                  <a:pt x="50165" y="412115"/>
                                  <a:pt x="41529" y="411480"/>
                                  <a:pt x="32385" y="410718"/>
                                </a:cubicBezTo>
                                <a:cubicBezTo>
                                  <a:pt x="28448" y="410718"/>
                                  <a:pt x="25527" y="410718"/>
                                  <a:pt x="23622" y="410718"/>
                                </a:cubicBezTo>
                                <a:cubicBezTo>
                                  <a:pt x="21717" y="410718"/>
                                  <a:pt x="13843" y="411607"/>
                                  <a:pt x="0" y="413131"/>
                                </a:cubicBezTo>
                                <a:cubicBezTo>
                                  <a:pt x="8636" y="386207"/>
                                  <a:pt x="20193" y="347472"/>
                                  <a:pt x="34671" y="296926"/>
                                </a:cubicBezTo>
                                <a:cubicBezTo>
                                  <a:pt x="49149" y="246507"/>
                                  <a:pt x="61341" y="197612"/>
                                  <a:pt x="71374" y="150368"/>
                                </a:cubicBezTo>
                                <a:cubicBezTo>
                                  <a:pt x="81280" y="103251"/>
                                  <a:pt x="86233" y="65278"/>
                                  <a:pt x="86233" y="36830"/>
                                </a:cubicBezTo>
                                <a:cubicBezTo>
                                  <a:pt x="86233" y="24511"/>
                                  <a:pt x="85090" y="12827"/>
                                  <a:pt x="82677" y="1778"/>
                                </a:cubicBezTo>
                                <a:cubicBezTo>
                                  <a:pt x="94869" y="3556"/>
                                  <a:pt x="102743" y="4572"/>
                                  <a:pt x="106426" y="4826"/>
                                </a:cubicBezTo>
                                <a:cubicBezTo>
                                  <a:pt x="110109" y="5080"/>
                                  <a:pt x="114681" y="5207"/>
                                  <a:pt x="120142" y="5207"/>
                                </a:cubicBezTo>
                                <a:cubicBezTo>
                                  <a:pt x="125349" y="5207"/>
                                  <a:pt x="130810" y="5207"/>
                                  <a:pt x="136398" y="5207"/>
                                </a:cubicBezTo>
                                <a:cubicBezTo>
                                  <a:pt x="141605" y="4572"/>
                                  <a:pt x="147955" y="3937"/>
                                  <a:pt x="155448" y="3175"/>
                                </a:cubicBezTo>
                                <a:cubicBezTo>
                                  <a:pt x="155321" y="8001"/>
                                  <a:pt x="155321" y="13208"/>
                                  <a:pt x="155321" y="18796"/>
                                </a:cubicBezTo>
                                <a:cubicBezTo>
                                  <a:pt x="155321" y="39497"/>
                                  <a:pt x="161036" y="71120"/>
                                  <a:pt x="172720" y="113538"/>
                                </a:cubicBezTo>
                                <a:cubicBezTo>
                                  <a:pt x="184277" y="156083"/>
                                  <a:pt x="196723" y="195834"/>
                                  <a:pt x="209677" y="232664"/>
                                </a:cubicBezTo>
                                <a:cubicBezTo>
                                  <a:pt x="222758" y="269494"/>
                                  <a:pt x="230378" y="291719"/>
                                  <a:pt x="232410" y="299466"/>
                                </a:cubicBezTo>
                                <a:cubicBezTo>
                                  <a:pt x="236220" y="287909"/>
                                  <a:pt x="243332" y="254254"/>
                                  <a:pt x="253619" y="198247"/>
                                </a:cubicBezTo>
                                <a:cubicBezTo>
                                  <a:pt x="263779" y="142367"/>
                                  <a:pt x="268986" y="95377"/>
                                  <a:pt x="268986" y="57023"/>
                                </a:cubicBezTo>
                                <a:cubicBezTo>
                                  <a:pt x="268986" y="35433"/>
                                  <a:pt x="267081" y="16510"/>
                                  <a:pt x="26339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382897" y="821538"/>
                            <a:ext cx="68715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Knights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899533" y="82153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937633" y="82153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382897" y="996798"/>
                            <a:ext cx="330692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The path to knighthood began at the 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382897" y="1172058"/>
                            <a:ext cx="141053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of seven, when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443601" y="1172058"/>
                            <a:ext cx="205104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vassal sent his son to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382897" y="1377439"/>
                            <a:ext cx="3940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lord’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678553" y="1347318"/>
                            <a:ext cx="24991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s house to become a page. For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6558026" y="1347318"/>
                            <a:ext cx="29836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382897" y="1522578"/>
                            <a:ext cx="40072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next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684649" y="1522578"/>
                            <a:ext cx="93647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seven years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5388737" y="152257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5426837" y="152257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464937" y="1522578"/>
                            <a:ext cx="196895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a page was cared for by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382897" y="1697838"/>
                            <a:ext cx="267313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the women of the house, who ins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393434" y="1697838"/>
                            <a:ext cx="61253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tructed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382897" y="1873098"/>
                            <a:ext cx="337522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him in courtesy, cleanliness, and religion.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6922262" y="187309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961886" y="187309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382897" y="204835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382897" y="2223618"/>
                            <a:ext cx="278397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At 14 the page became a squire,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382897" y="2398878"/>
                            <a:ext cx="328746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personal attendant to a knight. From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4382897" y="2574138"/>
                            <a:ext cx="336509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knight he learned riding and all the skills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4382897" y="2749398"/>
                            <a:ext cx="332496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of war, as well as hunting, hawking,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382897" y="2925039"/>
                            <a:ext cx="100109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other sports.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5135753" y="29250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5173853" y="29250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4382897" y="310029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4382897" y="3275559"/>
                            <a:ext cx="165579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The Knightly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628005" y="327555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5666105" y="327555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4382897" y="3450819"/>
                            <a:ext cx="92248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When he 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5076317" y="3450819"/>
                            <a:ext cx="219170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as judged ready (generally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4382897" y="3626080"/>
                            <a:ext cx="341454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between the ages of 18 and 21) the squire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382897" y="3801339"/>
                            <a:ext cx="308193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was knighted in a religious ceremony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382897" y="3976599"/>
                            <a:ext cx="302497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after spending the night </w:t>
                              </w:r>
                              <w:proofErr w:type="gramStart"/>
                              <w:r>
                                <w:t>guarding</w:t>
                              </w:r>
                              <w:proofErr w:type="gramEnd"/>
                              <w:r>
                                <w:t xml:space="preserve"> his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382897" y="4151859"/>
                            <a:ext cx="314436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armou</w:t>
                              </w:r>
                              <w:r>
                                <w:t xml:space="preserve">r before a church altar. He had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4382897" y="4327119"/>
                            <a:ext cx="123034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swear to the </w:t>
                              </w:r>
                              <w:proofErr w:type="spellStart"/>
                              <w:r>
                                <w:t>kn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5307965" y="4327119"/>
                            <a:ext cx="201597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ightly</w:t>
                              </w:r>
                              <w:proofErr w:type="spellEnd"/>
                              <w:r>
                                <w:t xml:space="preserve"> code which asked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4382897" y="4532500"/>
                            <a:ext cx="6650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him to 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882769" y="4502380"/>
                            <a:ext cx="211363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protect the weak, </w:t>
                              </w:r>
                              <w:proofErr w:type="spellStart"/>
                              <w:r>
                                <w:t>defenc</w:t>
                              </w:r>
                              <w:r>
                                <w:t>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6474207" y="4502380"/>
                            <a:ext cx="69158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ess</w:t>
                              </w:r>
                              <w:proofErr w:type="spellEnd"/>
                              <w:r>
                                <w:t xml:space="preserve">,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839216"/>
                            <a:ext cx="4267200" cy="3690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350" o:spid="_x0000_s1026" style="width:551.2pt;height:367.8pt;mso-position-horizontal-relative:char;mso-position-vertical-relative:line" coordsize="69999,46711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66;width:69326;height:8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">
                  <v:imagedata r:id="rId8" o:title=""/>
                </v:shape>
                <v:shape id="Picture 3897" o:spid="_x0000_s1028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">
                  <v:imagedata r:id="rId9" o:title=""/>
                </v:shape>
                <v:shape id="Picture 3898" o:spid="_x0000_s1029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">
                  <v:imagedata r:id="rId9" o:title=""/>
                </v:shape>
                <v:shape id="Picture 3899" o:spid="_x0000_s1030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">
                  <v:imagedata r:id="rId9" o:title=""/>
                </v:shape>
                <v:shape id="Picture 3900" o:spid="_x0000_s1031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">
                  <v:imagedata r:id="rId9" o:title=""/>
                </v:shape>
                <v:shape id="Picture 3901" o:spid="_x0000_s1032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">
                  <v:imagedata r:id="rId9" o:title=""/>
                </v:shape>
                <v:shape id="Picture 3902" o:spid="_x0000_s1033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">
                  <v:imagedata r:id="rId9" o:title=""/>
                </v:shape>
                <v:shape id="Picture 3903" o:spid="_x0000_s1034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">
                  <v:imagedata r:id="rId9" o:title=""/>
                </v:shape>
                <v:shape id="Picture 3904" o:spid="_x0000_s1035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">
                  <v:imagedata r:id="rId9" o:title=""/>
                </v:shape>
                <v:shape id="Picture 3905" o:spid="_x0000_s1036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">
                  <v:imagedata r:id="rId9" o:title=""/>
                </v:shape>
                <v:shape id="Picture 3906" o:spid="_x0000_s1037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">
                  <v:imagedata r:id="rId9" o:title=""/>
                </v:shape>
                <v:shape id="Picture 3907" o:spid="_x0000_s1038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">
                  <v:imagedata r:id="rId9" o:title=""/>
                </v:shape>
                <v:shape id="Picture 3908" o:spid="_x0000_s1039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">
                  <v:imagedata r:id="rId9" o:title=""/>
                </v:shape>
                <v:shape id="Picture 3909" o:spid="_x0000_s1040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">
                  <v:imagedata r:id="rId9" o:title=""/>
                </v:shape>
                <v:shape id="Picture 3910" o:spid="_x0000_s1041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">
                  <v:imagedata r:id="rId9" o:title=""/>
                </v:shape>
                <v:shape id="Picture 3911" o:spid="_x0000_s1042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">
                  <v:imagedata r:id="rId9" o:title=""/>
                </v:shape>
                <v:shape id="Picture 3912" o:spid="_x0000_s1043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">
                  <v:imagedata r:id="rId9" o:title=""/>
                </v:shape>
                <v:shape id="Picture 3913" o:spid="_x0000_s1044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">
                  <v:imagedata r:id="rId9" o:title=""/>
                </v:shape>
                <v:shape id="Picture 3914" o:spid="_x0000_s1045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">
                  <v:imagedata r:id="rId9" o:title=""/>
                </v:shape>
                <v:shape id="Picture 3915" o:spid="_x0000_s1046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">
                  <v:imagedata r:id="rId9" o:title=""/>
                </v:shape>
                <v:shape id="Picture 3916" o:spid="_x0000_s1047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">
                  <v:imagedata r:id="rId9" o:title=""/>
                </v:shape>
                <v:shape id="Picture 3917" o:spid="_x0000_s1048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">
                  <v:imagedata r:id="rId9" o:title=""/>
                </v:shape>
                <v:shape id="Picture 3918" o:spid="_x0000_s1049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">
                  <v:imagedata r:id="rId9" o:title=""/>
                </v:shape>
                <v:shape id="Picture 3919" o:spid="_x0000_s1050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">
                  <v:imagedata r:id="rId9" o:title=""/>
                </v:shape>
                <v:shape id="Picture 3920" o:spid="_x0000_s1051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">
                  <v:imagedata r:id="rId9" o:title=""/>
                </v:shape>
                <v:shape id="Picture 3921" o:spid="_x0000_s1052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">
                  <v:imagedata r:id="rId9" o:title=""/>
                </v:shape>
                <v:shape id="Picture 3922" o:spid="_x0000_s1053" type="#_x0000_t75" style="position:absolute;left:2936;top:1488;width:6385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">
                  <v:imagedata r:id="rId9" o:title=""/>
                </v:shape>
                <v:shape id="Shape 34" o:spid="_x0000_s1054" style="position:absolute;left:21610;top:2679;width:2187;height:2629;visibility:visible;mso-wrap-style:square;v-text-anchor:top" coordsize="218694,262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" path="m92583,c79248,,64897,4064,49784,12064,34544,20193,22479,32765,13462,50038,4445,67183,,87249,,110109v,10414,889,21336,2794,32639c8382,174371,23241,202311,47498,226568v24257,24257,50292,36321,77978,36321c137922,262889,151765,259080,167005,251333v15240,-7620,27686,-20574,37338,-38608c213868,194690,218694,174752,218694,152908v,-12193,-2413,-29210,-6985,-51055c207010,79883,192659,57403,168783,34417,144780,11557,119380,,92583,xe" filled="f" strokecolor="#1d1b10" strokeweight=".43814mm">
                  <v:stroke miterlimit="83231f" joinstyle="miter"/>
                  <v:path arrowok="t" textboxrect="0,0,218694,262889"/>
                </v:shape>
                <v:shape id="Shape 35" o:spid="_x0000_s1055" style="position:absolute;left:47511;top:2669;width:1157;height:2700;visibility:visible;mso-wrap-style:square;v-text-anchor:top" coordsize="115697,27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" path="m762,c508,4064,381,10287,254,18796,127,27178,,33020,,36322v,44450,635,90043,2032,137033c3302,220218,4699,251968,6096,268478r-381,c5334,268605,8001,268859,13589,269240v6477,508,10668,762,12700,762c50546,270002,71501,262763,89154,248158v17780,-14605,26543,-44323,26543,-89154c115697,143256,113411,119634,108712,88392,104013,57150,90297,34544,67437,20701,44704,6985,22352,,762,xe" filled="f" strokecolor="#1d1b10" strokeweight=".43814mm">
                  <v:stroke miterlimit="83231f" joinstyle="miter"/>
                  <v:path arrowok="t" textboxrect="0,0,115697,270002"/>
                </v:shape>
                <v:shape id="Shape 36" o:spid="_x0000_s1056" style="position:absolute;left:44814;top:2669;width:1157;height:2700;visibility:visible;mso-wrap-style:square;v-text-anchor:top" coordsize="115697,27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" path="m762,c508,4064,381,10287,254,18796,127,27178,,33020,,36322v,44450,635,90043,2032,137033c3302,220218,4699,251968,6096,268478r-381,c5334,268605,8001,268859,13589,269240v6477,508,10668,762,12700,762c50546,270002,71501,262763,89154,248158v17780,-14605,26543,-44323,26543,-89154c115697,143256,113411,119634,108712,88392,104013,57150,90297,34544,67437,20701,44704,6985,22352,,762,xe" filled="f" strokecolor="#1d1b10" strokeweight=".43814mm">
                  <v:stroke miterlimit="83231f" joinstyle="miter"/>
                  <v:path arrowok="t" textboxrect="0,0,115697,270002"/>
                </v:shape>
                <v:shape id="Shape 37" o:spid="_x0000_s1057" style="position:absolute;left:57463;top:2442;width:508;height:1359;visibility:visible;mso-wrap-style:square;v-text-anchor:top" coordsize="50800,135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" path="m25146,c21717,25526,16891,52959,10668,82169,4445,111378,889,128777,,134620v6096,635,10414,1016,12573,1143c14859,135889,19939,135889,27813,135889v5588,,10287,-126,13970,-380c45466,135255,48514,134747,50800,134112v,-7748,-3429,-26289,-10287,-55499c33655,49402,28575,23240,25146,xe" filled="f" strokecolor="#1d1b10" strokeweight=".43814mm">
                  <v:stroke miterlimit="83231f" joinstyle="miter"/>
                  <v:path arrowok="t" textboxrect="0,0,50800,135889"/>
                </v:shape>
                <v:shape id="Shape 38" o:spid="_x0000_s1058" style="position:absolute;left:61843;top:2386;width:2656;height:3262;visibility:visible;mso-wrap-style:square;v-text-anchor:top" coordsize="265557,326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" path="m138938,v39751,,65532,1143,77470,3556c228219,5969,244728,11176,265557,19558l252857,75057c238506,58039,224027,45339,209169,37084,194310,28956,178308,24764,161417,24764v-12700,,-27559,3303,-44578,9780c99822,41021,86233,54356,75819,74676,65532,94996,60451,115570,60451,136271v18670,3682,36958,5461,55119,5461c133603,141732,153670,139700,175768,135382v21971,-4192,46608,-11684,73914,-22480l215519,180848,60451,162814v,20193,3302,40132,10034,59689c77215,242062,89662,258699,107696,272288v18034,13715,39624,20447,64643,20447c187833,292735,202692,289814,216662,283718v14097,-5969,29718,-15875,46863,-29465l261365,317119v-14604,4064,-27939,6477,-40004,7366c209296,325374,197865,325882,186944,326263v-44196,,-86360,-16511,-126619,-49657c20065,243586,,204470,,159385v,-1143,126,-3175,253,-6096c381,150240,1524,137540,3556,115062,5588,92710,17652,67945,39877,40767,62102,13589,95123,,138938,xe" filled="f" strokecolor="#1d1b10" strokeweight=".43814mm">
                  <v:stroke miterlimit="83231f" joinstyle="miter"/>
                  <v:path arrowok="t" textboxrect="0,0,265557,326263"/>
                </v:shape>
                <v:shape id="Shape 39" o:spid="_x0000_s1059" style="position:absolute;left:59146;top:2386;width:2661;height:3262;visibility:visible;mso-wrap-style:square;v-text-anchor:top" coordsize="266065,326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" path="m138938,v39751,,65532,1143,77343,3556c228219,5969,244602,11430,265557,19812l252857,75564c238887,58293,224663,45593,210058,37464,195580,29337,179705,25273,162306,25273v-13843,,-29083,3302,-45593,10033c100076,41910,87376,53975,78486,71501,69596,88900,63500,112268,60198,141351v-889,6096,-1270,12700,-1270,19431c58928,184276,62738,205232,70485,223647v7747,18415,18923,33274,33528,44323c118618,279019,130429,286385,139573,290195v9144,3682,18542,5588,28067,5588c175260,295783,182118,295021,188214,293497v5969,-1651,12573,-3557,19939,-5970c208153,287782,208026,286385,208026,283337v,-2922,,-7493,,-13462l208026,248285v,-10287,-254,-21845,-889,-34671c206502,200787,205740,193039,204978,190246v-6604,-1651,-15748,-2540,-27432,-2540c170815,187706,159258,188340,143002,189738v-16383,1397,-27940,2032,-34925,2032c105410,188214,104013,184403,104013,180213v381,-3302,762,-6604,1016,-10161c105410,166624,105537,162814,105537,158876v,-7112,-762,-16637,-2540,-28448c117983,133096,135001,135255,154305,136525v19177,1270,40005,1905,62357,1905c235839,138430,252222,137668,266065,136017v-5207,31622,-7747,67945,-7747,109093c258318,270128,259334,294132,261620,316992v-11557,3175,-23749,5207,-36703,6222c211836,324231,199263,325247,187198,326263v-44323,,-86614,-16511,-126873,-49657c20066,243586,,204470,,159385v,-1143,127,-3175,254,-6096c381,150240,1524,137540,3556,115062,5588,92710,17653,67945,39878,40767,62103,13589,95123,,138938,xe" filled="f" strokecolor="#1d1b10" strokeweight=".43814mm">
                  <v:stroke miterlimit="83231f" joinstyle="miter"/>
                  <v:path arrowok="t" textboxrect="0,0,266065,326263"/>
                </v:shape>
                <v:shape id="Shape 40" o:spid="_x0000_s1060" style="position:absolute;left:51374;top:2386;width:2655;height:3262;visibility:visible;mso-wrap-style:square;v-text-anchor:top" coordsize="265557,326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" path="m138938,v39751,,65532,1143,77470,3556c228219,5969,244729,11176,265557,19558l252857,75057c238506,58039,224028,45339,209169,37084,194310,28956,178308,24764,161417,24764v-12700,,-27559,3303,-44577,9780c99822,41021,86106,54356,75819,74676,65532,94996,60452,115570,60452,136271v18669,3682,36957,5461,55118,5461c133604,141732,153670,139700,175768,135382v21971,-4192,46609,-11684,73914,-22480l215519,180848,60452,162814v,20193,3302,40132,10033,59689c77216,242062,89662,258699,107696,272288v18034,13715,39624,20447,64643,20447c187833,292735,202692,289814,216662,283718v14097,-5969,29718,-15875,46863,-29465l261366,317119v-14605,4064,-27940,6477,-40005,7366c209296,325374,197866,325882,186944,326263v-44196,,-86360,-16511,-126619,-49657c20066,243586,,204470,,159385v,-1143,127,-3175,254,-6096c381,150240,1524,137540,3556,115062,5588,92710,17653,67945,39878,40767,62103,13589,95123,,138938,xe" filled="f" strokecolor="#1d1b10" strokeweight=".43814mm">
                  <v:stroke miterlimit="83231f" joinstyle="miter"/>
                  <v:path arrowok="t" textboxrect="0,0,265557,326263"/>
                </v:shape>
                <v:shape id="Shape 41" o:spid="_x0000_s1061" style="position:absolute;left:33695;top:2386;width:2656;height:3262;visibility:visible;mso-wrap-style:square;v-text-anchor:top" coordsize="265557,326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" path="m138938,v39751,,65532,1143,77470,3556c228219,5969,244729,11176,265557,19558l252857,75057c238506,58039,223901,45339,209169,37084,194310,28956,178308,24764,161417,24764v-12700,,-27559,3303,-44577,9780c99822,41021,86233,54356,75819,74676,65532,94996,60452,115570,60452,136271v18669,3682,36957,5461,55118,5461c133604,141732,153670,139700,175768,135382v21971,-4192,46609,-11684,73914,-22480l215519,180848,60452,162814v,20193,3302,40132,10033,59689c77216,242062,89662,258699,107696,272288v18034,13715,39624,20447,64643,20447c187833,292735,202692,289814,216662,283718v14097,-5969,29718,-15875,46863,-29465l261366,317119v-14605,4064,-27940,6477,-40005,7366c209296,325374,197866,325882,186944,326263v-44196,,-86360,-16511,-126619,-49657c20066,243586,,204470,,159385v,-1143,127,-3175,254,-6096c381,150240,1524,137540,3556,115062,5588,92710,17653,67945,39878,40767,62103,13589,95123,,138938,xe" filled="f" strokecolor="#1d1b10" strokeweight=".43814mm">
                  <v:stroke miterlimit="83231f" joinstyle="miter"/>
                  <v:path arrowok="t" textboxrect="0,0,265557,326263"/>
                </v:shape>
                <v:shape id="Shape 42" o:spid="_x0000_s1062" style="position:absolute;left:8991;top:2386;width:2661;height:3262;visibility:visible;mso-wrap-style:square;v-text-anchor:top" coordsize="266065,326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" path="m138938,v39751,,65532,1143,77343,3556c228219,5969,244602,11430,265557,19812l252857,75564c238887,58293,224663,45593,210058,37464,195580,29337,179705,25273,162306,25273v-13843,,-29083,3302,-45593,10033c100076,41910,87376,53975,78486,71501,69596,88900,63500,112268,60198,141351v-889,6096,-1270,12700,-1270,19431c58928,184276,62738,205232,70485,223647v7747,18415,18923,33274,33528,44323c118618,279019,130429,286385,139573,290195v9144,3682,18542,5588,28067,5588c175260,295783,182118,295021,188214,293497v5969,-1651,12573,-3557,19939,-5970c208153,287782,208026,286385,208026,283337v,-2922,,-7493,,-13462l208026,248285v,-10287,-254,-21845,-889,-34671c206502,200787,205740,193039,204978,190246v-6604,-1651,-15748,-2540,-27432,-2540c170815,187706,159258,188340,143002,189738v-16383,1397,-27940,2032,-34925,2032c105410,188214,104013,184403,104013,180213v381,-3302,762,-6604,1016,-10161c105410,166624,105537,162814,105537,158876v,-7112,-762,-16637,-2540,-28448c117983,133096,135001,135255,154305,136525v19177,1270,40005,1905,62357,1905c235839,138430,252222,137668,266065,136017v-5207,31622,-7747,67945,-7747,109093c258318,270128,259461,294132,261620,316992v-11557,3175,-23749,5207,-36703,6222c211836,324231,199263,325247,187198,326263v-44323,,-86614,-16511,-126873,-49657c20066,243586,,204470,,159385v,-1143,127,-3175,254,-6096c381,150240,1524,137540,3556,115062,5588,92710,17653,67945,39878,40767,62103,13589,95123,,138938,xe" filled="f" strokecolor="#1d1b10" strokeweight=".43814mm">
                  <v:stroke miterlimit="83231f" joinstyle="miter"/>
                  <v:path arrowok="t" textboxrect="0,0,266065,326263"/>
                </v:shape>
                <v:shape id="Shape 43" o:spid="_x0000_s1063" style="position:absolute;left:49403;top:2379;width:1983;height:3320;visibility:visible;mso-wrap-style:square;v-text-anchor:top" coordsize="198374,331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" path="m,c12954,1398,22479,2160,28702,2160,33528,1778,39243,1398,45593,1016,51943,636,60706,508,71882,508,67818,26925,65278,52705,64135,77851v-1143,25147,-1778,58166,-1778,99061c62357,205740,62738,231267,63373,253492v635,22352,1016,35942,1270,40895c83058,294513,104902,294005,130048,292989v25146,-1015,47879,-3683,68326,-8001c196977,294894,196342,301879,196342,305943v,2541,127,5969,508,10287c197104,320549,197358,325755,197358,331978v-18161,-2413,-34925,-4064,-50419,-4826c131445,326263,111760,325882,87757,325882v-36830,,-64643,1017,-83820,3048c8255,307975,11430,284607,13589,258700v2032,-25909,3175,-55626,3175,-89282c16764,136272,15240,104267,12319,73406,9398,42545,5334,18035,,xe" filled="f" strokecolor="#1d1b10" strokeweight=".43814mm">
                  <v:stroke miterlimit="83231f" joinstyle="miter"/>
                  <v:path arrowok="t" textboxrect="0,0,198374,331978"/>
                </v:shape>
                <v:shape id="Shape 44" o:spid="_x0000_s1064" style="position:absolute;left:43093;top:2379;width:741;height:3294;visibility:visible;mso-wrap-style:square;v-text-anchor:top" coordsize="74041,329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" path="m,c12954,1398,22479,2160,28702,2160,33528,1778,39243,1398,45593,1016,51943,636,60706,508,71882,508,68453,22987,66167,44069,64897,63754v-1397,19812,-2032,41657,-2032,65786c62865,159766,63881,190754,65913,222631v2032,31750,4699,66930,8128,105283c69342,327914,62611,327787,53848,327406v-8636,-254,-14732,-507,-18288,-507c27813,326899,17272,327787,4064,329312v4191,-20956,7366,-44450,9525,-70359c15748,233045,16764,203327,16764,169673v,-33274,-1524,-65279,-4445,-96267c9398,42545,5334,18035,,xe" filled="f" strokecolor="#1d1b10" strokeweight=".43814mm">
                  <v:stroke miterlimit="83231f" joinstyle="miter"/>
                  <v:path arrowok="t" textboxrect="0,0,74041,329312"/>
                </v:shape>
                <v:shape id="Shape 45" o:spid="_x0000_s1065" style="position:absolute;left:8178;top:2379;width:741;height:3294;visibility:visible;mso-wrap-style:square;v-text-anchor:top" coordsize="74054,329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" path="m,c12979,1398,22543,2160,28689,2160,33591,1778,39218,1398,45568,1016,51956,636,60719,508,71895,508,68466,22987,66180,44069,64910,63754v-1397,19812,-2032,41657,-2032,65786c62878,159766,63894,190754,65926,222631v2032,31750,4699,66930,8128,105283c69355,327914,62624,327787,53861,327406v-8674,-254,-14770,-507,-18276,-507c27800,326899,17285,327787,4064,329312v4254,-20956,7442,-44450,9538,-70359c15697,233045,16751,203327,16751,169673v,-33274,-1473,-65279,-4407,-96267c9411,42545,5296,18035,,xe" filled="f" strokecolor="#1d1b10" strokeweight=".43814mm">
                  <v:stroke miterlimit="83231f" joinstyle="miter"/>
                  <v:path arrowok="t" textboxrect="0,0,74054,329312"/>
                </v:shape>
                <v:shape id="Shape 46" o:spid="_x0000_s1066" style="position:absolute;left:24378;top:2371;width:2218;height:3302;visibility:visible;mso-wrap-style:square;v-text-anchor:top" coordsize="221742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" path="m151892,v18923,,32385,3301,40767,9906c200914,16637,210566,29845,221742,49784v-9271,,-17272,2413,-23876,7239c191262,61849,185928,68325,181737,76581,169926,64135,160147,55118,152400,49275v-7620,-5841,-16256,-8762,-25781,-8762c114681,40513,101346,45465,86614,55118,71755,64897,62357,75311,58293,86360v-4064,11176,-5969,24257,-5969,39242l52324,134747v-889,-127,1397,253,6858,1270c63881,136017,68707,136017,73787,136017v13462,,28448,-890,44958,-2541c135255,131825,152146,129539,169418,126492v-8890,18033,-13335,30480,-13335,37338c156083,166243,156210,169672,156464,174371v-20574,-3302,-40513,-4953,-59690,-4953c78232,169418,63754,170814,53213,173355v,-1397,-254,-635,-889,2413c52324,179832,52324,183769,52324,187833v,16129,1397,37973,4318,65531c59436,280924,62484,305308,65405,326771v-8382,-1397,-16891,-2033,-25400,-2033c34417,324738,28194,325247,21209,326263,14224,327406,7112,328675,,330200,2667,313436,5080,287527,7112,252602v2032,-34797,3048,-72643,3048,-113410c10160,111251,9271,84709,7620,59689,5969,34671,3429,15113,,1015,11430,5842,18542,8636,21590,9525v3048,1015,6477,1524,10414,1524c33909,11049,38354,10287,45339,9017r4191,43307c52832,43434,61214,33527,74422,22860,87757,12192,102489,5714,118491,3428,134620,1143,145796,,151892,xe" filled="f" strokecolor="#1d1b10" strokeweight=".43814mm">
                  <v:stroke miterlimit="83231f" joinstyle="miter"/>
                  <v:path arrowok="t" textboxrect="0,0,221742,330200"/>
                </v:shape>
                <v:shape id="Shape 47" o:spid="_x0000_s1067" style="position:absolute;left:31295;top:2359;width:2357;height:3314;visibility:visible;mso-wrap-style:square;v-text-anchor:top" coordsize="235712,331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" path="m161671,v12954,1397,22606,2159,28702,2159c195326,1905,200914,1524,207264,1016v6477,-381,15240,-508,26416,-508c230251,22479,227838,43561,226568,63500v-1397,19939,-2032,41910,-2032,66040c224536,159766,225552,190754,227584,222631v1905,31750,4699,66929,8128,105283c230886,327914,224155,327787,215519,327406v-8763,-381,-14859,-508,-18288,-508c189357,326898,178816,327533,165735,328930v5588,-26289,9271,-51943,11303,-76835c178943,227076,179959,203962,179959,182880v,-4318,,-7874,,-10922c179959,170942,179959,170053,179959,169545l59563,177292,73787,329946v-4445,,-11049,-127,-19812,-508c45339,329184,39243,328930,35687,328930v-7874,,-18415,889,-31623,2413c8382,310388,11684,287020,13843,261112v2032,-25908,3175,-55753,3175,-89408c17018,138557,15494,106553,12573,75692,9525,44831,5461,20320,,2159,12954,3556,22479,4191,28956,4191,33655,3937,39243,3556,45720,3175v6350,-254,15113,-508,26035,-508c66802,35052,63500,60198,61976,78105v-1524,17780,-2413,33655,-2413,47625c59563,128905,59563,131572,59563,133604r120142,-3302c179705,128651,179832,126111,179959,122428v,-21590,-1778,-42926,-5334,-64135c171069,37084,166751,17653,161671,xe" filled="f" strokecolor="#1d1b10" strokeweight=".43814mm">
                  <v:stroke miterlimit="83231f" joinstyle="miter"/>
                  <v:path arrowok="t" textboxrect="0,0,235712,331343"/>
                </v:shape>
                <v:shape id="Shape 48" o:spid="_x0000_s1068" style="position:absolute;left:11788;top:2359;width:2357;height:3314;visibility:visible;mso-wrap-style:square;v-text-anchor:top" coordsize="235712,331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" path="m161671,v12954,1397,22606,2159,28702,2159c195326,1905,200914,1524,207264,1016v6477,-381,15240,-508,26416,-508c230251,22479,227838,43561,226568,63500v-1397,19939,-2032,41910,-2032,66040c224536,159766,225552,190754,227584,222631v1905,31750,4699,66929,8128,105283c230886,327914,224155,327787,215519,327406v-8763,-381,-14859,-508,-18288,-508c189357,326898,178816,327533,165735,328930v5588,-26289,9271,-51943,11303,-76835c178943,227076,179959,203962,179959,182880v,-4318,,-7874,,-10922c179959,170942,179959,170053,179959,169545l59563,177292,73787,329946v-4445,,-11049,-127,-19812,-508c45339,329184,39243,328930,35687,328930v-7874,,-18415,889,-31623,2413c8382,310388,11684,287020,13843,261112v2032,-25908,3175,-55753,3175,-89408c17018,138557,15494,106553,12573,75692,9525,44831,5461,20320,,2159,12954,3556,22479,4191,28956,4191,33655,3937,39243,3556,45720,3175v6350,-254,15113,-508,26035,-508c66802,35052,63500,60198,61976,78105v-1524,17780,-2413,33655,-2413,47625c59563,128905,59563,131572,59563,133604r120142,-3302c179705,128651,179832,126111,179959,122428v,-21590,-1778,-42926,-5334,-64135c171069,37084,166751,17653,161671,xe" filled="f" strokecolor="#1d1b10" strokeweight=".43814mm">
                  <v:stroke miterlimit="83231f" joinstyle="miter"/>
                  <v:path arrowok="t" textboxrect="0,0,235712,331343"/>
                </v:shape>
                <v:shape id="Shape 49" o:spid="_x0000_s1069" style="position:absolute;left:5679;top:2359;width:2350;height:3314;visibility:visible;mso-wrap-style:square;v-text-anchor:top" coordsize="234975,331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" path="m162801,v12980,1397,22365,2159,28156,2159c195885,1905,201422,1524,207594,1016v6160,-381,14694,-508,25591,-508c229768,22987,227432,44069,226149,63754v-1283,19812,-1918,41656,-1918,65786c224231,159766,225184,190754,227101,222504v1905,31750,4534,66929,7874,105410c227711,327914,221513,327787,216370,327406v-5131,-381,-8560,-508,-10274,-508c202590,326898,194285,327533,181178,328930v,-22733,-10579,-52451,-31724,-89408c128295,202692,106223,168529,83236,137287,67767,116205,58433,102235,55258,95377v597,9525,1435,21971,2540,37592c59118,151511,61316,182626,64402,226568v3086,43815,5638,78359,7670,103378c63475,329946,55689,329819,48704,329438v-6972,-254,-11683,-508,-14135,-508c31166,328930,27102,329184,22377,329565v-4724,381,-10998,1016,-18821,1778c7963,310642,11265,287274,13462,261239v2197,-26035,3289,-55880,3289,-89535c16751,138557,15278,106553,12344,75692,9411,44704,5296,20320,,2159v7963,635,14618,1270,19977,2032c22987,4191,26149,4191,29464,4191v3658,,7810,,12459,c46571,4191,53086,4191,61468,4191v6439,29591,19698,61849,39814,96774c121387,135890,141440,167259,161442,194945v12929,17907,20803,30099,23622,36449c184734,218440,184290,200279,183705,177038v-647,-26543,-2717,-57277,-6184,-92329c174066,49784,169151,21463,162801,xe" filled="f" strokecolor="#1d1b10" strokeweight=".43814mm">
                  <v:stroke miterlimit="83231f" joinstyle="miter"/>
                  <v:path arrowok="t" textboxrect="0,0,234975,331343"/>
                </v:shape>
                <v:shape id="Shape 50" o:spid="_x0000_s1070" style="position:absolute;left:28575;top:2355;width:2620;height:3318;visibility:visible;mso-wrap-style:square;v-text-anchor:top" coordsize="262001,331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" path="m5461,c26543,2413,46736,3683,66040,3811v19304,127,39370,253,59944,253c150622,4064,175387,3683,200279,3049,225298,2413,244856,1398,259080,v,4700,-381,8890,-1016,12574c258064,16891,258064,21082,258064,25400v,5969,254,11812,889,17907c259588,49403,260604,56642,262001,64898,251460,60452,234569,57277,211328,55118,188087,52960,167005,51054,148082,49530v254,13462,762,37084,1397,70994c150241,154432,151257,189865,152781,227076v1524,37085,3810,71501,6604,103251c154559,330327,147828,330200,139065,329819v-8636,-254,-14732,-507,-18288,-507c113030,329312,102489,330200,89281,331725v6985,-30353,11303,-71248,13335,-122556c104521,157862,105537,106173,105537,54102v,-2666,,-4190,,-4445c90805,50927,73279,52705,52959,54738,32639,56897,14986,59817,,63374,2667,51436,4191,43053,4699,38227v508,-4826,762,-13462,762,-25780l5461,xe" filled="f" strokecolor="#1d1b10" strokeweight=".43814mm">
                  <v:stroke miterlimit="83231f" joinstyle="miter"/>
                  <v:path arrowok="t" textboxrect="0,0,262001,331725"/>
                </v:shape>
                <v:shape id="Shape 51" o:spid="_x0000_s1071" style="position:absolute;left:14188;top:2355;width:2620;height:3318;visibility:visible;mso-wrap-style:square;v-text-anchor:top" coordsize="262001,331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" path="m5461,c26543,2413,46736,3683,66040,3811v19304,127,39370,253,59944,253c150622,4064,175387,3683,200279,3049,225298,2413,244856,1398,259080,v,4700,-381,8890,-1016,12574c258064,16891,258064,21082,258064,25400v,5969,254,11812,889,17907c259588,49403,260604,56642,262001,64898,251460,60452,234569,57277,211328,55118,188087,52960,167005,51054,148082,49530v254,13462,762,37084,1397,70994c150241,154432,151257,189865,152781,227076v1524,37085,3810,71501,6604,103251c154559,330327,147828,330200,139065,329819v-8636,-254,-14732,-507,-18288,-507c113030,329312,102489,330200,89281,331725v6985,-30353,11303,-71248,13335,-122556c104521,157862,105537,106173,105537,54102v,-2666,,-4190,,-4445c90805,50927,73279,52705,52959,54738,32639,56897,14986,59817,,63374,2667,51436,4191,43053,4699,38227v508,-4826,762,-13462,762,-25780l5461,xe" filled="f" strokecolor="#1d1b10" strokeweight=".43814mm">
                  <v:stroke miterlimit="83231f" joinstyle="miter"/>
                  <v:path arrowok="t" textboxrect="0,0,262001,331725"/>
                </v:shape>
                <v:shape id="Shape 52" o:spid="_x0000_s1072" style="position:absolute;left:64637;top:2335;width:2153;height:3380;visibility:visible;mso-wrap-style:square;v-text-anchor:top" coordsize="215264,337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" path="m144018,v12446,,24003,508,34797,1524c189611,2540,201802,3810,215264,5588r-3682,54737c194437,51308,178053,44323,162560,39370,146939,34417,131826,31877,117094,31877v-16892,,-30226,3810,-40259,11430c66928,50927,61849,62865,61849,79248v,17653,12191,34671,36576,50927c123825,146431,147955,160528,171069,172466v26670,17653,40005,36830,40005,57277c211074,270002,196342,298069,167005,313944v-29465,16002,-64516,24003,-105283,24003c52832,337947,42672,337439,31114,336423,19558,335407,9144,334137,,332740l6731,273431v17907,7239,33782,12573,47752,16002c68452,292989,82296,294767,96139,294767v19431,,34798,-4318,46100,-13208c153670,272796,159385,257810,159385,236601v,-21590,-11938,-39624,-35560,-54229c101219,170815,77343,158623,52197,145796,25526,129286,12192,107696,12192,81280v,-30099,12700,-51181,38227,-63246c75946,5969,107188,,144018,xe" filled="f" strokecolor="#1d1b10" strokeweight=".43814mm">
                  <v:stroke miterlimit="83231f" joinstyle="miter"/>
                  <v:path arrowok="t" textboxrect="0,0,215264,337947"/>
                </v:shape>
                <v:shape id="Shape 53" o:spid="_x0000_s1073" style="position:absolute;left:16891;top:2335;width:2152;height:3380;visibility:visible;mso-wrap-style:square;v-text-anchor:top" coordsize="215265,337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" path="m144018,v12446,,24003,508,34798,1524c189611,2540,201803,3810,215265,5588r-3683,54737c194437,51308,178054,44323,162560,39370,146939,34417,131826,31877,117094,31877v-16891,,-30226,3810,-40259,11430c66929,50927,61849,62865,61849,79248v,17653,12192,34671,36576,50927c123825,146431,147955,160528,171069,172466v26670,17653,40005,36830,40005,57277c211074,270002,196342,298069,167005,313944v-29464,16002,-64516,24003,-105283,24003c52832,337947,42672,337439,31115,336423,19558,335407,9144,334137,,332740l6731,273431v17907,7239,33782,12573,47752,16002c68453,292989,82296,294767,96139,294767v19431,,34798,-4318,46101,-13208c153670,272796,159385,257810,159385,236601v,-21590,-11938,-39624,-35560,-54229c101219,170815,77343,158623,52197,145796,25527,129286,12192,107696,12192,81280v,-30099,12700,-51181,38227,-63246c75946,5969,107188,,144018,xe" filled="f" strokecolor="#1d1b10" strokeweight=".43814mm">
                  <v:stroke miterlimit="83231f" joinstyle="miter"/>
                  <v:path arrowok="t" textboxrect="0,0,215265,337947"/>
                </v:shape>
                <v:shape id="Shape 54" o:spid="_x0000_s1074" style="position:absolute;left:46761;top:2325;width:2512;height:3384;visibility:visible;mso-wrap-style:square;v-text-anchor:top" coordsize="251206,338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" path="m75819,v43434,,81534,10414,114427,31369c223012,52324,242697,91313,249174,148082v1270,12828,2032,25908,2032,39243c251206,245745,234950,285497,202565,306705v-32385,21209,-72517,31750,-120269,31750c68580,338455,55118,337820,42037,336423,28829,335026,15494,333502,1905,331724v6477,-8255,12065,-30988,16637,-68072c23114,226441,25400,187325,25400,146177v,-37338,-1905,-67817,-5715,-91440c15875,30988,9271,16129,,9906,13716,6097,27686,3556,41783,2032,55880,636,67310,,75819,xe" filled="f" strokecolor="#1d1b10" strokeweight=".43814mm">
                  <v:stroke miterlimit="83231f" joinstyle="miter"/>
                  <v:path arrowok="t" textboxrect="0,0,251206,338455"/>
                </v:shape>
                <v:shape id="Shape 55" o:spid="_x0000_s1075" style="position:absolute;left:44063;top:2325;width:2512;height:3384;visibility:visible;mso-wrap-style:square;v-text-anchor:top" coordsize="251206,338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" path="m75819,v43434,,81534,10414,114427,31369c223012,52324,242697,91313,249174,148082v1270,12828,2032,25908,2032,39243c251206,245745,234950,285497,202565,306705v-32385,21209,-72517,31750,-120269,31750c68580,338455,55118,337820,42037,336423,28829,335026,15494,333502,1905,331724v6477,-8255,12065,-30988,16637,-68072c23114,226441,25400,187325,25400,146177v,-37338,-1905,-67817,-5715,-91440c15875,30988,9271,16129,,9906,13716,6097,27686,3556,41783,2032,55880,636,67310,,75819,xe" filled="f" strokecolor="#1d1b10" strokeweight=".43814mm">
                  <v:stroke miterlimit="83231f" joinstyle="miter"/>
                  <v:path arrowok="t" textboxrect="0,0,251206,338455"/>
                </v:shape>
                <v:shape id="Shape 56" o:spid="_x0000_s1076" style="position:absolute;left:21092;top:2315;width:3242;height:3339;visibility:visible;mso-wrap-style:square;v-text-anchor:top" coordsize="324231,333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" path="m156972,v35306,,67564,10922,96647,32765c282702,54737,301752,79248,310769,106552v9017,27306,13462,51182,13462,71756c324231,211963,315341,242188,297434,268986v-17780,26797,-38354,44323,-61468,52577c212852,329819,192786,333883,175895,333883v-31623,,-61722,-8001,-90678,-23876c56388,294132,36576,274827,26035,252095,15494,229488,8509,210438,5080,195199,1651,179832,,165735,,152908,,121538,8255,93472,24892,68834,41402,44323,64008,25781,92583,13335,113538,4445,135001,,156972,xe" filled="f" strokecolor="#1d1b10" strokeweight=".43814mm">
                  <v:stroke miterlimit="83231f" joinstyle="miter"/>
                  <v:path arrowok="t" textboxrect="0,0,324231,333883"/>
                </v:shape>
                <v:shape id="Shape 57" o:spid="_x0000_s1077" style="position:absolute;left:56316;top:1623;width:2843;height:4075;visibility:visible;mso-wrap-style:square;v-text-anchor:top" coordsize="284226,407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" path="m276225,v-2413,11049,-4064,19812,-5207,26162c269875,32512,269240,40132,269240,49276,258191,47244,246126,45339,232918,43688,219710,42037,206375,41275,192913,41275v-8636,,-15748,253,-21463,889c171450,51181,176784,77470,187452,121031v10541,43561,24384,90551,41402,141097c245872,312674,264287,358140,284226,398526v-19304,,-32385,508,-39624,1524c237490,401066,223393,403478,202438,407543v,-29465,-2921,-57277,-8890,-83185c187579,298450,181991,276478,176784,258445r-69215,c103759,271145,99568,291846,95250,320548v-4445,28829,-8382,56134,-12065,82042c70231,401320,59436,400685,50927,400685v-7112,,-13970,508,-20574,1651c23749,403478,13589,405257,,407543,13081,367538,26797,324993,41402,279781,55880,234696,68453,191262,78867,149352,89281,107696,96774,72136,101346,42545v-635,127,-1651,254,-3302,254c89154,42799,75819,44323,58420,47625,40894,50800,21463,55245,,60960,,52959,508,43561,1524,32639,2413,21717,2921,10922,2921,508v8255,,35941,508,83058,1397c133096,2794,166116,3175,184912,3175r13462,c229743,3175,255651,2159,276225,xe" filled="f" strokecolor="#1d1b10" strokeweight=".43814mm">
                  <v:stroke miterlimit="83231f" joinstyle="miter"/>
                  <v:path arrowok="t" textboxrect="0,0,284226,407543"/>
                </v:shape>
                <v:shape id="Shape 58" o:spid="_x0000_s1078" style="position:absolute;left:2986;top:1562;width:2611;height:4126;visibility:visible;mso-wrap-style:square;v-text-anchor:top" coordsize="261061,412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" path="m76632,c71666,23495,68389,46610,66815,69342v-1575,22607,-2362,48514,-2362,77724c64453,156973,64453,165989,64453,173737v,7874,,12953,,15239c78867,166751,97333,139700,119837,107824,142354,75947,164287,40260,185674,763v8776,1397,18072,2031,27902,2031c222822,2794,229159,2667,232562,2540,235966,2413,245466,1525,261061,,233312,27051,208305,52578,186055,76454v-22263,24003,-41999,47498,-59233,70485c109601,169926,98781,185675,94386,194056v4280,7239,17692,27179,40259,59691c157213,286386,179426,316612,201270,344551v21856,27940,39128,49785,51828,65660c248031,410211,243675,409829,240017,409194v-3645,,-7467,,-11468,c220167,409194,211963,409575,203937,410211v-8027,634,-17247,1396,-27674,2413c163906,389255,152946,370205,143370,355347v-9588,-14733,-21526,-31497,-35839,-50166c93231,286513,78867,265176,64453,241174v,24383,698,53975,2082,88773c67932,364744,70625,391668,74600,410718,64135,409449,56591,408687,51968,408687v-4610,,-9918,,-15925,c23571,408687,11557,409449,,410718,3404,398145,5855,377063,7379,347600,8890,318136,9639,280670,9639,235331v,-49911,-838,-96393,-2527,-139318c5436,52960,3061,21717,,2287,9906,3938,20193,4826,30874,4826,48196,4826,63449,3175,76632,xe" filled="f" strokecolor="#1d1b10" strokeweight=".43814mm">
                  <v:stroke miterlimit="83231f" joinstyle="miter"/>
                  <v:path arrowok="t" textboxrect="0,0,261061,412624"/>
                </v:shape>
                <v:shape id="Shape 59" o:spid="_x0000_s1079" style="position:absolute;left:38445;top:1541;width:4533;height:4132;visibility:visible;mso-wrap-style:square;v-text-anchor:top" coordsize="453263,413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" path="m263398,v12192,1905,20193,2921,23876,3302c290957,3556,295529,3683,300863,3683v5207,,10668,,16002,c322326,2921,328676,2032,336296,1270v-254,5334,-381,10414,-381,15621c335915,53467,349377,115189,376047,202311v26797,87122,52578,156210,77216,207391c442087,409702,432435,409448,424307,409067v-8128,-381,-16637,-1016,-25781,-1905c394462,407162,391541,407162,389509,407162v-1905,,-9779,762,-23495,2159c366014,384556,360934,350393,350774,306832,340741,263271,329184,218694,316103,173101v-7874,-27813,-12954,-47117,-15240,-57912c300228,124460,298069,140081,294513,161925v-6096,38100,-12065,81280,-17907,129413c270891,339344,267970,379349,267970,411226v-10795,,-20066,-127,-27686,-508c232664,410464,224790,409956,216662,409321v-6604,,-16891,635,-30988,1905c186436,401574,186817,394589,186817,390271v,-24765,-4953,-58801,-14859,-102362c162052,244475,151511,203835,140208,166243v-6985,-23622,-11430,-39878,-13335,-48641c125984,127000,123063,144907,117856,171450v-8001,41148,-15113,83058,-21336,125984c90424,340360,87249,378968,87249,413131v-11176,,-20828,-254,-28956,-635c50165,412115,41529,411480,32385,410718v-3937,,-6858,,-8763,c21717,410718,13843,411607,,413131,8636,386207,20193,347472,34671,296926,49149,246507,61341,197612,71374,150368,81280,103251,86233,65278,86233,36830v,-12319,-1143,-24003,-3556,-35052c94869,3556,102743,4572,106426,4826v3683,254,8255,381,13716,381c125349,5207,130810,5207,136398,5207v5207,-635,11557,-1270,19050,-2032c155321,8001,155321,13208,155321,18796v,20701,5715,52324,17399,94742c184277,156083,196723,195834,209677,232664v13081,36830,20701,59055,22733,66802c236220,287909,243332,254254,253619,198247,263779,142367,268986,95377,268986,57023,268986,35433,267081,16510,263398,xe" filled="f" strokecolor="#1d1b10" strokeweight=".43814mm">
                  <v:stroke miterlimit="83231f" joinstyle="miter"/>
                  <v:path arrowok="t" textboxrect="0,0,453263,413131"/>
                </v:shape>
                <v:rect id="Rectangle 60" o:spid="_x0000_s1080" style="position:absolute;left:43828;top:8215;width:687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Knights</w:t>
                        </w:r>
                      </w:p>
                    </w:txbxContent>
                  </v:textbox>
                </v:rect>
                <v:rect id="Rectangle 61" o:spid="_x0000_s1081" style="position:absolute;left:48995;top:821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" o:spid="_x0000_s1082" style="position:absolute;left:49376;top:821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" o:spid="_x0000_s1083" style="position:absolute;left:43828;top:9967;width:3307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The path to knighthood began at the age </w:t>
                        </w:r>
                      </w:p>
                    </w:txbxContent>
                  </v:textbox>
                </v:rect>
                <v:rect id="Rectangle 64" o:spid="_x0000_s1084" style="position:absolute;left:43828;top:11720;width:141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of seven, when a </w:t>
                        </w:r>
                      </w:p>
                    </w:txbxContent>
                  </v:textbox>
                </v:rect>
                <v:rect id="Rectangle 65" o:spid="_x0000_s1085" style="position:absolute;left:54436;top:11720;width:2051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vassal sent his son to the </w:t>
                        </w:r>
                      </w:p>
                    </w:txbxContent>
                  </v:textbox>
                </v:rect>
                <v:rect id="Rectangle 66" o:spid="_x0000_s1086" style="position:absolute;left:43828;top:13774;width:39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>lord’</w:t>
                        </w:r>
                      </w:p>
                    </w:txbxContent>
                  </v:textbox>
                </v:rect>
                <v:rect id="Rectangle 67" o:spid="_x0000_s1087" style="position:absolute;left:46785;top:13473;width:2499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s house to become a page. For </w:t>
                        </w:r>
                      </w:p>
                    </w:txbxContent>
                  </v:textbox>
                </v:rect>
                <v:rect id="Rectangle 68" o:spid="_x0000_s1088" style="position:absolute;left:65580;top:13473;width:298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the </w:t>
                        </w:r>
                      </w:p>
                    </w:txbxContent>
                  </v:textbox>
                </v:rect>
                <v:rect id="Rectangle 69" o:spid="_x0000_s1089" style="position:absolute;left:43828;top:15225;width:400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next </w:t>
                        </w:r>
                      </w:p>
                    </w:txbxContent>
                  </v:textbox>
                </v:rect>
                <v:rect id="Rectangle 70" o:spid="_x0000_s1090" style="position:absolute;left:46846;top:15225;width:936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>seven years</w:t>
                        </w:r>
                      </w:p>
                    </w:txbxContent>
                  </v:textbox>
                </v:rect>
                <v:rect id="Rectangle 71" o:spid="_x0000_s1091" style="position:absolute;left:53887;top:1522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72" o:spid="_x0000_s1092" style="position:absolute;left:54268;top:1522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3" o:spid="_x0000_s1093" style="position:absolute;left:54649;top:15225;width:1968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a page was cared for by </w:t>
                        </w:r>
                      </w:p>
                    </w:txbxContent>
                  </v:textbox>
                </v:rect>
                <v:rect id="Rectangle 74" o:spid="_x0000_s1094" style="position:absolute;left:43828;top:16978;width:2673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>the women of the house, who ins</w:t>
                        </w:r>
                      </w:p>
                    </w:txbxContent>
                  </v:textbox>
                </v:rect>
                <v:rect id="Rectangle 75" o:spid="_x0000_s1095" style="position:absolute;left:63934;top:16978;width:612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tructed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" o:spid="_x0000_s1096" style="position:absolute;left:43828;top:18730;width:3375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>him in courtesy, cleanliness, and religion.</w:t>
                        </w:r>
                      </w:p>
                    </w:txbxContent>
                  </v:textbox>
                </v:rect>
                <v:rect id="Rectangle 77" o:spid="_x0000_s1097" style="position:absolute;left:69222;top:1873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" o:spid="_x0000_s1098" style="position:absolute;left:69618;top:1873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9" o:spid="_x0000_s1099" style="position:absolute;left:43828;top:2048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" o:spid="_x0000_s1100" style="position:absolute;left:43828;top:22236;width:27840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At 14 the page became a squire, a </w:t>
                        </w:r>
                      </w:p>
                    </w:txbxContent>
                  </v:textbox>
                </v:rect>
                <v:rect id="Rectangle 81" o:spid="_x0000_s1101" style="position:absolute;left:43828;top:23988;width:328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personal attendant to a knight. From the </w:t>
                        </w:r>
                      </w:p>
                    </w:txbxContent>
                  </v:textbox>
                </v:rect>
                <v:rect id="Rectangle 82" o:spid="_x0000_s1102" style="position:absolute;left:43828;top:25741;width:3365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knight he learned riding and all the skills </w:t>
                        </w:r>
                      </w:p>
                    </w:txbxContent>
                  </v:textbox>
                </v:rect>
                <v:rect id="Rectangle 83" o:spid="_x0000_s1103" style="position:absolute;left:43828;top:27493;width:3325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of war, as well as hunting, hawking, and </w:t>
                        </w:r>
                      </w:p>
                    </w:txbxContent>
                  </v:textbox>
                </v:rect>
                <v:rect id="Rectangle 84" o:spid="_x0000_s1104" style="position:absolute;left:43828;top:29250;width:1001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>other sports.</w:t>
                        </w:r>
                      </w:p>
                    </w:txbxContent>
                  </v:textbox>
                </v:rect>
                <v:rect id="Rectangle 85" o:spid="_x0000_s1105" style="position:absolute;left:51357;top:2925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" o:spid="_x0000_s1106" style="position:absolute;left:51738;top:2925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7" o:spid="_x0000_s1107" style="position:absolute;left:43828;top:3100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8" o:spid="_x0000_s1108" style="position:absolute;left:43828;top:32755;width:1655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The Knightly Code</w:t>
                        </w:r>
                      </w:p>
                    </w:txbxContent>
                  </v:textbox>
                </v:rect>
                <v:rect id="Rectangle 89" o:spid="_x0000_s1109" style="position:absolute;left:56280;top:3275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0" o:spid="_x0000_s1110" style="position:absolute;left:56661;top:3275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1" o:spid="_x0000_s1111" style="position:absolute;left:43828;top:34508;width:9225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>When he w</w:t>
                        </w:r>
                      </w:p>
                    </w:txbxContent>
                  </v:textbox>
                </v:rect>
                <v:rect id="Rectangle 92" o:spid="_x0000_s1112" style="position:absolute;left:50763;top:34508;width:2191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as judged ready (generally </w:t>
                        </w:r>
                      </w:p>
                    </w:txbxContent>
                  </v:textbox>
                </v:rect>
                <v:rect id="Rectangle 93" o:spid="_x0000_s1113" style="position:absolute;left:43828;top:36260;width:3414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between the ages of 18 and 21) the squire </w:t>
                        </w:r>
                      </w:p>
                    </w:txbxContent>
                  </v:textbox>
                </v:rect>
                <v:rect id="Rectangle 94" o:spid="_x0000_s1114" style="position:absolute;left:43828;top:38013;width:3082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was knighted in a religious ceremony </w:t>
                        </w:r>
                      </w:p>
                    </w:txbxContent>
                  </v:textbox>
                </v:rect>
                <v:rect id="Rectangle 95" o:spid="_x0000_s1115" style="position:absolute;left:43828;top:39765;width:3025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after spending the night </w:t>
                        </w:r>
                        <w:proofErr w:type="gramStart"/>
                        <w:r>
                          <w:t>guarding</w:t>
                        </w:r>
                        <w:proofErr w:type="gramEnd"/>
                        <w:r>
                          <w:t xml:space="preserve"> his </w:t>
                        </w:r>
                      </w:p>
                    </w:txbxContent>
                  </v:textbox>
                </v:rect>
                <v:rect id="Rectangle 96" o:spid="_x0000_s1116" style="position:absolute;left:43828;top:41518;width:3144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>armou</w:t>
                        </w:r>
                        <w:r>
                          <w:t xml:space="preserve">r before a church altar. He had to </w:t>
                        </w:r>
                      </w:p>
                    </w:txbxContent>
                  </v:textbox>
                </v:rect>
                <v:rect id="Rectangle 97" o:spid="_x0000_s1117" style="position:absolute;left:43828;top:43271;width:12304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swear to the </w:t>
                        </w:r>
                        <w:proofErr w:type="spellStart"/>
                        <w:r>
                          <w:t>kn</w:t>
                        </w:r>
                        <w:proofErr w:type="spellEnd"/>
                      </w:p>
                    </w:txbxContent>
                  </v:textbox>
                </v:rect>
                <v:rect id="Rectangle 98" o:spid="_x0000_s1118" style="position:absolute;left:53079;top:43271;width:20160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ightly</w:t>
                        </w:r>
                        <w:proofErr w:type="spellEnd"/>
                        <w:r>
                          <w:t xml:space="preserve"> code which asked </w:t>
                        </w:r>
                      </w:p>
                    </w:txbxContent>
                  </v:textbox>
                </v:rect>
                <v:rect id="Rectangle 99" o:spid="_x0000_s1119" style="position:absolute;left:43828;top:45325;width:665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>him to “</w:t>
                        </w:r>
                      </w:p>
                    </w:txbxContent>
                  </v:textbox>
                </v:rect>
                <v:rect id="Rectangle 100" o:spid="_x0000_s1120" style="position:absolute;left:48827;top:45023;width:2113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protect the weak, </w:t>
                        </w:r>
                        <w:proofErr w:type="spellStart"/>
                        <w:r>
                          <w:t>defenc</w:t>
                        </w:r>
                        <w:r>
                          <w:t>el</w:t>
                        </w:r>
                        <w:proofErr w:type="spellEnd"/>
                      </w:p>
                    </w:txbxContent>
                  </v:textbox>
                </v:rect>
                <v:rect id="Rectangle 101" o:spid="_x0000_s1121" style="position:absolute;left:64742;top:45023;width:691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:rsidR="00FD23D6" w:rsidRDefault="0031583F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ess</w:t>
                        </w:r>
                        <w:proofErr w:type="spellEnd"/>
                        <w:r>
                          <w:t xml:space="preserve">, and </w:t>
                        </w:r>
                      </w:p>
                    </w:txbxContent>
                  </v:textbox>
                </v:rect>
                <v:shape id="Picture 186" o:spid="_x0000_s1122" type="#_x0000_t75" style="position:absolute;top:8392;width:42672;height:36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:rsidR="00FD23D6" w:rsidRDefault="0031583F">
      <w:pPr>
        <w:spacing w:after="0"/>
      </w:pPr>
      <w:r>
        <w:t xml:space="preserve">helpless, and fight for the general welfare of all.” </w:t>
      </w:r>
      <w:r>
        <w:t>This code was rarely lived up to, but it remained the standard for chivalry and proper behaviou</w:t>
      </w:r>
      <w:r>
        <w:t xml:space="preserve">r amongst the nobility for centuries. </w:t>
      </w:r>
    </w:p>
    <w:p w:rsidR="00FD23D6" w:rsidRDefault="0031583F">
      <w:pPr>
        <w:spacing w:after="0" w:line="259" w:lineRule="auto"/>
        <w:ind w:left="0" w:firstLine="0"/>
      </w:pPr>
      <w:r>
        <w:t xml:space="preserve"> </w:t>
      </w:r>
    </w:p>
    <w:p w:rsidR="00FD23D6" w:rsidRDefault="0031583F">
      <w:pPr>
        <w:spacing w:after="0" w:line="259" w:lineRule="auto"/>
        <w:ind w:left="-5"/>
      </w:pPr>
      <w:r>
        <w:rPr>
          <w:b/>
        </w:rPr>
        <w:t>Fighting</w:t>
      </w:r>
      <w:r>
        <w:t xml:space="preserve">  </w:t>
      </w:r>
    </w:p>
    <w:p w:rsidR="00FD23D6" w:rsidRDefault="0031583F">
      <w:pPr>
        <w:spacing w:after="0"/>
      </w:pPr>
      <w:r>
        <w:t xml:space="preserve">Battles were usually small affairs, fought between </w:t>
      </w:r>
      <w:r>
        <w:t xml:space="preserve">the knights of individual lords. The object in a fight wasn't necessarily to kill an opponent, but to capture and ransom him. Your foe was worth more to you alive than dead. </w:t>
      </w:r>
    </w:p>
    <w:p w:rsidR="00FD23D6" w:rsidRDefault="0031583F">
      <w:pPr>
        <w:spacing w:after="0" w:line="259" w:lineRule="auto"/>
        <w:ind w:left="0" w:firstLine="0"/>
      </w:pPr>
      <w:r>
        <w:t xml:space="preserve"> </w:t>
      </w:r>
    </w:p>
    <w:p w:rsidR="00FD23D6" w:rsidRDefault="0031583F">
      <w:pPr>
        <w:spacing w:after="0" w:line="259" w:lineRule="auto"/>
        <w:ind w:left="-5"/>
      </w:pPr>
      <w:r>
        <w:rPr>
          <w:b/>
        </w:rPr>
        <w:t>Tournaments</w:t>
      </w:r>
      <w:r>
        <w:t xml:space="preserve">  </w:t>
      </w:r>
    </w:p>
    <w:p w:rsidR="00FD23D6" w:rsidRDefault="0031583F">
      <w:pPr>
        <w:spacing w:after="0"/>
      </w:pPr>
      <w:r>
        <w:t>Imported from France in the 12th century, tournaments were an ess</w:t>
      </w:r>
      <w:r>
        <w:t>ential part of military and social life. These “war games” consisted of individual contests (jousts), and group combat. Lances and swords were blunted, but tournaments were a place where reputations were made, so the fighting was hard and dangerous. Prizes</w:t>
      </w:r>
      <w:r>
        <w:t xml:space="preserve"> were given to the winners, and some knights, such as the famous William Marshall, made their fortunes on the tournament circuit, much as a modern rodeo rider might in the American West. The armou</w:t>
      </w:r>
      <w:bookmarkStart w:id="0" w:name="_GoBack"/>
      <w:bookmarkEnd w:id="0"/>
      <w:r>
        <w:t>r worn in tourneys was different from regular battle gear. It</w:t>
      </w:r>
      <w:r>
        <w:t xml:space="preserve"> was padded inside, very heavy and awkward to move in. This made it extremely </w:t>
      </w:r>
      <w:r>
        <w:rPr>
          <w:i/>
        </w:rPr>
        <w:t>cumbersome</w:t>
      </w:r>
      <w:r>
        <w:t xml:space="preserve"> for knights.  </w:t>
      </w:r>
    </w:p>
    <w:p w:rsidR="00FD23D6" w:rsidRDefault="0031583F">
      <w:pPr>
        <w:spacing w:after="0" w:line="259" w:lineRule="auto"/>
        <w:ind w:left="0" w:firstLine="0"/>
      </w:pPr>
      <w:r>
        <w:t xml:space="preserve"> </w:t>
      </w:r>
    </w:p>
    <w:p w:rsidR="00FD23D6" w:rsidRDefault="0031583F">
      <w:pPr>
        <w:spacing w:after="0"/>
      </w:pPr>
      <w:r>
        <w:t>The object of the tournament was simply to unhorse your opponent, though often the fighting was so fierce that men were killed. Challengers erected te</w:t>
      </w:r>
      <w:r>
        <w:t>nts at one end of the ground and hung a shield outside. A knight accepting the challenge rode up and touched his lance to the shield. The winner of the jousts was awarded a prize by the Queen of Beauty, elected for the occasion from amongst the women prese</w:t>
      </w:r>
      <w:r>
        <w:t xml:space="preserve">nt. By the 14th century tournaments became rousing fairs complete with singing, dancing, and feasting which might last for several days. </w:t>
      </w:r>
    </w:p>
    <w:p w:rsidR="00FD23D6" w:rsidRDefault="0031583F">
      <w:pPr>
        <w:spacing w:after="0" w:line="259" w:lineRule="auto"/>
        <w:ind w:left="0" w:firstLine="0"/>
      </w:pPr>
      <w:r>
        <w:t xml:space="preserve"> </w:t>
      </w:r>
    </w:p>
    <w:p w:rsidR="00FD23D6" w:rsidRDefault="0031583F">
      <w:pPr>
        <w:spacing w:after="0"/>
      </w:pPr>
      <w:r>
        <w:t>Eventually, the invention of gunpowder and artillery greatly contributed to the decline of knights as soldiers. Howe</w:t>
      </w:r>
      <w:r>
        <w:t xml:space="preserve">ver, their imagery and spirit has lived on to this day. </w:t>
      </w:r>
    </w:p>
    <w:p w:rsidR="00FD23D6" w:rsidRDefault="0031583F">
      <w:pPr>
        <w:spacing w:after="0" w:line="259" w:lineRule="auto"/>
        <w:ind w:left="66" w:firstLine="0"/>
        <w:jc w:val="center"/>
      </w:pPr>
      <w:r>
        <w:rPr>
          <w:sz w:val="20"/>
        </w:rPr>
        <w:t xml:space="preserve"> </w:t>
      </w:r>
    </w:p>
    <w:p w:rsidR="00FD23D6" w:rsidRDefault="0031583F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944869" cy="983133"/>
                <wp:effectExtent l="0" t="0" r="0" b="0"/>
                <wp:docPr id="3352" name="Group 3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4869" cy="983133"/>
                          <a:chOff x="0" y="0"/>
                          <a:chExt cx="6944869" cy="983133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0" y="0"/>
                            <a:ext cx="180598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Name: 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1358138" y="0"/>
                            <a:ext cx="60990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1816862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2192" y="83973"/>
                            <a:ext cx="6932676" cy="899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3" name="Picture 392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4" name="Picture 392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5" name="Picture 392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6" name="Picture 392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7" name="Picture 392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8" name="Picture 392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9" name="Picture 392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0" name="Picture 393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1" name="Picture 393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2" name="Picture 393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3" name="Picture 393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4" name="Picture 39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5" name="Picture 393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6" name="Picture 393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7" name="Picture 393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8" name="Picture 393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9" name="Picture 393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40" name="Picture 394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41" name="Picture 394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42" name="Picture 394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43" name="Picture 394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44" name="Picture 394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45" name="Picture 394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46" name="Picture 394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47" name="Picture 394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48" name="Picture 394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Shape 230"/>
                        <wps:cNvSpPr/>
                        <wps:spPr>
                          <a:xfrm>
                            <a:off x="2166620" y="351943"/>
                            <a:ext cx="218694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694" h="262890">
                                <a:moveTo>
                                  <a:pt x="92583" y="0"/>
                                </a:moveTo>
                                <a:cubicBezTo>
                                  <a:pt x="79248" y="0"/>
                                  <a:pt x="64897" y="4064"/>
                                  <a:pt x="49784" y="12065"/>
                                </a:cubicBezTo>
                                <a:cubicBezTo>
                                  <a:pt x="34544" y="20193"/>
                                  <a:pt x="22479" y="32766"/>
                                  <a:pt x="13462" y="50038"/>
                                </a:cubicBezTo>
                                <a:cubicBezTo>
                                  <a:pt x="4445" y="67183"/>
                                  <a:pt x="0" y="87249"/>
                                  <a:pt x="0" y="110109"/>
                                </a:cubicBezTo>
                                <a:cubicBezTo>
                                  <a:pt x="0" y="120523"/>
                                  <a:pt x="889" y="131445"/>
                                  <a:pt x="2794" y="142748"/>
                                </a:cubicBezTo>
                                <a:cubicBezTo>
                                  <a:pt x="8382" y="174371"/>
                                  <a:pt x="23241" y="202311"/>
                                  <a:pt x="47498" y="226568"/>
                                </a:cubicBezTo>
                                <a:cubicBezTo>
                                  <a:pt x="71755" y="250825"/>
                                  <a:pt x="97790" y="262890"/>
                                  <a:pt x="125476" y="262890"/>
                                </a:cubicBezTo>
                                <a:cubicBezTo>
                                  <a:pt x="137922" y="262890"/>
                                  <a:pt x="151765" y="259080"/>
                                  <a:pt x="167005" y="251333"/>
                                </a:cubicBezTo>
                                <a:cubicBezTo>
                                  <a:pt x="182245" y="243713"/>
                                  <a:pt x="194691" y="230759"/>
                                  <a:pt x="204343" y="212725"/>
                                </a:cubicBezTo>
                                <a:cubicBezTo>
                                  <a:pt x="213868" y="194691"/>
                                  <a:pt x="218694" y="174752"/>
                                  <a:pt x="218694" y="152908"/>
                                </a:cubicBezTo>
                                <a:cubicBezTo>
                                  <a:pt x="218694" y="140716"/>
                                  <a:pt x="216281" y="123698"/>
                                  <a:pt x="211709" y="101854"/>
                                </a:cubicBezTo>
                                <a:cubicBezTo>
                                  <a:pt x="207010" y="79883"/>
                                  <a:pt x="192659" y="57404"/>
                                  <a:pt x="168783" y="34417"/>
                                </a:cubicBezTo>
                                <a:cubicBezTo>
                                  <a:pt x="144780" y="11557"/>
                                  <a:pt x="119380" y="0"/>
                                  <a:pt x="92583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4756785" y="350927"/>
                            <a:ext cx="115697" cy="27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697" h="270002">
                                <a:moveTo>
                                  <a:pt x="762" y="0"/>
                                </a:moveTo>
                                <a:cubicBezTo>
                                  <a:pt x="508" y="4064"/>
                                  <a:pt x="381" y="10287"/>
                                  <a:pt x="254" y="18796"/>
                                </a:cubicBezTo>
                                <a:cubicBezTo>
                                  <a:pt x="127" y="27178"/>
                                  <a:pt x="0" y="33020"/>
                                  <a:pt x="0" y="36322"/>
                                </a:cubicBezTo>
                                <a:cubicBezTo>
                                  <a:pt x="0" y="80772"/>
                                  <a:pt x="635" y="126365"/>
                                  <a:pt x="2032" y="173355"/>
                                </a:cubicBezTo>
                                <a:cubicBezTo>
                                  <a:pt x="3302" y="220218"/>
                                  <a:pt x="4699" y="251968"/>
                                  <a:pt x="6096" y="268478"/>
                                </a:cubicBezTo>
                                <a:lnTo>
                                  <a:pt x="5715" y="268478"/>
                                </a:lnTo>
                                <a:cubicBezTo>
                                  <a:pt x="5334" y="268605"/>
                                  <a:pt x="8001" y="268859"/>
                                  <a:pt x="13589" y="269240"/>
                                </a:cubicBezTo>
                                <a:cubicBezTo>
                                  <a:pt x="20066" y="269748"/>
                                  <a:pt x="24257" y="270002"/>
                                  <a:pt x="26289" y="270002"/>
                                </a:cubicBezTo>
                                <a:cubicBezTo>
                                  <a:pt x="50546" y="270002"/>
                                  <a:pt x="71501" y="262763"/>
                                  <a:pt x="89154" y="248159"/>
                                </a:cubicBezTo>
                                <a:cubicBezTo>
                                  <a:pt x="106934" y="233553"/>
                                  <a:pt x="115697" y="203835"/>
                                  <a:pt x="115697" y="159004"/>
                                </a:cubicBezTo>
                                <a:cubicBezTo>
                                  <a:pt x="115697" y="143256"/>
                                  <a:pt x="113411" y="119634"/>
                                  <a:pt x="108712" y="88392"/>
                                </a:cubicBezTo>
                                <a:cubicBezTo>
                                  <a:pt x="104013" y="57150"/>
                                  <a:pt x="90297" y="34544"/>
                                  <a:pt x="67437" y="20701"/>
                                </a:cubicBezTo>
                                <a:cubicBezTo>
                                  <a:pt x="44704" y="6985"/>
                                  <a:pt x="22352" y="0"/>
                                  <a:pt x="762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4487037" y="350927"/>
                            <a:ext cx="115697" cy="27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697" h="270002">
                                <a:moveTo>
                                  <a:pt x="762" y="0"/>
                                </a:moveTo>
                                <a:cubicBezTo>
                                  <a:pt x="508" y="4064"/>
                                  <a:pt x="381" y="10287"/>
                                  <a:pt x="254" y="18796"/>
                                </a:cubicBezTo>
                                <a:cubicBezTo>
                                  <a:pt x="127" y="27178"/>
                                  <a:pt x="0" y="33020"/>
                                  <a:pt x="0" y="36322"/>
                                </a:cubicBezTo>
                                <a:cubicBezTo>
                                  <a:pt x="0" y="80772"/>
                                  <a:pt x="635" y="126365"/>
                                  <a:pt x="2032" y="173355"/>
                                </a:cubicBezTo>
                                <a:cubicBezTo>
                                  <a:pt x="3302" y="220218"/>
                                  <a:pt x="4699" y="251968"/>
                                  <a:pt x="6096" y="268478"/>
                                </a:cubicBezTo>
                                <a:lnTo>
                                  <a:pt x="5715" y="268478"/>
                                </a:lnTo>
                                <a:cubicBezTo>
                                  <a:pt x="5334" y="268605"/>
                                  <a:pt x="8001" y="268859"/>
                                  <a:pt x="13589" y="269240"/>
                                </a:cubicBezTo>
                                <a:cubicBezTo>
                                  <a:pt x="20066" y="269748"/>
                                  <a:pt x="24257" y="270002"/>
                                  <a:pt x="26289" y="270002"/>
                                </a:cubicBezTo>
                                <a:cubicBezTo>
                                  <a:pt x="50546" y="270002"/>
                                  <a:pt x="71501" y="262763"/>
                                  <a:pt x="89154" y="248159"/>
                                </a:cubicBezTo>
                                <a:cubicBezTo>
                                  <a:pt x="106934" y="233553"/>
                                  <a:pt x="115697" y="203835"/>
                                  <a:pt x="115697" y="159004"/>
                                </a:cubicBezTo>
                                <a:cubicBezTo>
                                  <a:pt x="115697" y="143256"/>
                                  <a:pt x="113411" y="119634"/>
                                  <a:pt x="108712" y="88392"/>
                                </a:cubicBezTo>
                                <a:cubicBezTo>
                                  <a:pt x="104013" y="57150"/>
                                  <a:pt x="90297" y="34544"/>
                                  <a:pt x="67437" y="20701"/>
                                </a:cubicBezTo>
                                <a:cubicBezTo>
                                  <a:pt x="44704" y="6985"/>
                                  <a:pt x="22352" y="0"/>
                                  <a:pt x="762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5751957" y="328194"/>
                            <a:ext cx="5080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135890">
                                <a:moveTo>
                                  <a:pt x="25146" y="0"/>
                                </a:moveTo>
                                <a:cubicBezTo>
                                  <a:pt x="21717" y="25527"/>
                                  <a:pt x="16891" y="52959"/>
                                  <a:pt x="10668" y="82169"/>
                                </a:cubicBezTo>
                                <a:cubicBezTo>
                                  <a:pt x="4445" y="111378"/>
                                  <a:pt x="889" y="128778"/>
                                  <a:pt x="0" y="134620"/>
                                </a:cubicBezTo>
                                <a:cubicBezTo>
                                  <a:pt x="6096" y="135255"/>
                                  <a:pt x="10414" y="135636"/>
                                  <a:pt x="12573" y="135763"/>
                                </a:cubicBezTo>
                                <a:cubicBezTo>
                                  <a:pt x="14859" y="135890"/>
                                  <a:pt x="19939" y="135890"/>
                                  <a:pt x="27813" y="135890"/>
                                </a:cubicBezTo>
                                <a:cubicBezTo>
                                  <a:pt x="33401" y="135890"/>
                                  <a:pt x="38100" y="135763"/>
                                  <a:pt x="41783" y="135509"/>
                                </a:cubicBezTo>
                                <a:cubicBezTo>
                                  <a:pt x="45466" y="135255"/>
                                  <a:pt x="48514" y="134747"/>
                                  <a:pt x="50800" y="134112"/>
                                </a:cubicBezTo>
                                <a:cubicBezTo>
                                  <a:pt x="50800" y="126365"/>
                                  <a:pt x="47371" y="107823"/>
                                  <a:pt x="40513" y="78613"/>
                                </a:cubicBezTo>
                                <a:cubicBezTo>
                                  <a:pt x="33655" y="49403"/>
                                  <a:pt x="28575" y="23241"/>
                                  <a:pt x="25146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6189981" y="322606"/>
                            <a:ext cx="265557" cy="32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557" h="326263">
                                <a:moveTo>
                                  <a:pt x="138938" y="0"/>
                                </a:moveTo>
                                <a:cubicBezTo>
                                  <a:pt x="178689" y="0"/>
                                  <a:pt x="204470" y="1143"/>
                                  <a:pt x="216408" y="3556"/>
                                </a:cubicBezTo>
                                <a:cubicBezTo>
                                  <a:pt x="228219" y="5969"/>
                                  <a:pt x="244728" y="11176"/>
                                  <a:pt x="265557" y="19558"/>
                                </a:cubicBezTo>
                                <a:lnTo>
                                  <a:pt x="252857" y="75057"/>
                                </a:lnTo>
                                <a:cubicBezTo>
                                  <a:pt x="238506" y="58039"/>
                                  <a:pt x="224027" y="45339"/>
                                  <a:pt x="209169" y="37084"/>
                                </a:cubicBezTo>
                                <a:cubicBezTo>
                                  <a:pt x="194310" y="28956"/>
                                  <a:pt x="178308" y="24765"/>
                                  <a:pt x="161417" y="24765"/>
                                </a:cubicBezTo>
                                <a:cubicBezTo>
                                  <a:pt x="148717" y="24765"/>
                                  <a:pt x="133858" y="28067"/>
                                  <a:pt x="116839" y="34544"/>
                                </a:cubicBezTo>
                                <a:cubicBezTo>
                                  <a:pt x="99822" y="41021"/>
                                  <a:pt x="86233" y="54356"/>
                                  <a:pt x="75819" y="74676"/>
                                </a:cubicBezTo>
                                <a:cubicBezTo>
                                  <a:pt x="65532" y="94996"/>
                                  <a:pt x="60451" y="115570"/>
                                  <a:pt x="60451" y="136271"/>
                                </a:cubicBezTo>
                                <a:cubicBezTo>
                                  <a:pt x="79121" y="139954"/>
                                  <a:pt x="97409" y="141732"/>
                                  <a:pt x="115570" y="141732"/>
                                </a:cubicBezTo>
                                <a:cubicBezTo>
                                  <a:pt x="133603" y="141732"/>
                                  <a:pt x="153670" y="139700"/>
                                  <a:pt x="175768" y="135382"/>
                                </a:cubicBezTo>
                                <a:cubicBezTo>
                                  <a:pt x="197739" y="131191"/>
                                  <a:pt x="222376" y="123698"/>
                                  <a:pt x="249682" y="112903"/>
                                </a:cubicBezTo>
                                <a:lnTo>
                                  <a:pt x="215519" y="180848"/>
                                </a:lnTo>
                                <a:lnTo>
                                  <a:pt x="60451" y="162814"/>
                                </a:lnTo>
                                <a:cubicBezTo>
                                  <a:pt x="60451" y="183007"/>
                                  <a:pt x="63753" y="202946"/>
                                  <a:pt x="70485" y="222504"/>
                                </a:cubicBezTo>
                                <a:cubicBezTo>
                                  <a:pt x="77215" y="242062"/>
                                  <a:pt x="89662" y="258699"/>
                                  <a:pt x="107696" y="272288"/>
                                </a:cubicBezTo>
                                <a:cubicBezTo>
                                  <a:pt x="125730" y="286004"/>
                                  <a:pt x="147320" y="292735"/>
                                  <a:pt x="172339" y="292735"/>
                                </a:cubicBezTo>
                                <a:cubicBezTo>
                                  <a:pt x="187833" y="292735"/>
                                  <a:pt x="202692" y="289814"/>
                                  <a:pt x="216662" y="283718"/>
                                </a:cubicBezTo>
                                <a:cubicBezTo>
                                  <a:pt x="230759" y="277749"/>
                                  <a:pt x="246380" y="267843"/>
                                  <a:pt x="263525" y="254254"/>
                                </a:cubicBezTo>
                                <a:lnTo>
                                  <a:pt x="261365" y="317119"/>
                                </a:lnTo>
                                <a:cubicBezTo>
                                  <a:pt x="246761" y="321183"/>
                                  <a:pt x="233426" y="323596"/>
                                  <a:pt x="221361" y="324485"/>
                                </a:cubicBezTo>
                                <a:cubicBezTo>
                                  <a:pt x="209296" y="325374"/>
                                  <a:pt x="197865" y="325882"/>
                                  <a:pt x="186944" y="326263"/>
                                </a:cubicBezTo>
                                <a:cubicBezTo>
                                  <a:pt x="142748" y="326263"/>
                                  <a:pt x="100584" y="309753"/>
                                  <a:pt x="60325" y="276606"/>
                                </a:cubicBezTo>
                                <a:cubicBezTo>
                                  <a:pt x="20065" y="243586"/>
                                  <a:pt x="0" y="204470"/>
                                  <a:pt x="0" y="159385"/>
                                </a:cubicBezTo>
                                <a:cubicBezTo>
                                  <a:pt x="0" y="158242"/>
                                  <a:pt x="126" y="156210"/>
                                  <a:pt x="253" y="153289"/>
                                </a:cubicBezTo>
                                <a:cubicBezTo>
                                  <a:pt x="381" y="150241"/>
                                  <a:pt x="1524" y="137541"/>
                                  <a:pt x="3556" y="115062"/>
                                </a:cubicBezTo>
                                <a:cubicBezTo>
                                  <a:pt x="5588" y="92710"/>
                                  <a:pt x="17652" y="67945"/>
                                  <a:pt x="39877" y="40767"/>
                                </a:cubicBezTo>
                                <a:cubicBezTo>
                                  <a:pt x="62102" y="13589"/>
                                  <a:pt x="95123" y="0"/>
                                  <a:pt x="13893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5920232" y="322606"/>
                            <a:ext cx="266065" cy="32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065" h="326263">
                                <a:moveTo>
                                  <a:pt x="138938" y="0"/>
                                </a:moveTo>
                                <a:cubicBezTo>
                                  <a:pt x="178689" y="0"/>
                                  <a:pt x="204470" y="1143"/>
                                  <a:pt x="216281" y="3556"/>
                                </a:cubicBezTo>
                                <a:cubicBezTo>
                                  <a:pt x="228219" y="5969"/>
                                  <a:pt x="244602" y="11430"/>
                                  <a:pt x="265557" y="19812"/>
                                </a:cubicBezTo>
                                <a:lnTo>
                                  <a:pt x="252857" y="75565"/>
                                </a:lnTo>
                                <a:cubicBezTo>
                                  <a:pt x="238887" y="58293"/>
                                  <a:pt x="224663" y="45593"/>
                                  <a:pt x="210058" y="37465"/>
                                </a:cubicBezTo>
                                <a:cubicBezTo>
                                  <a:pt x="195580" y="29337"/>
                                  <a:pt x="179705" y="25273"/>
                                  <a:pt x="162306" y="25273"/>
                                </a:cubicBezTo>
                                <a:cubicBezTo>
                                  <a:pt x="148463" y="25273"/>
                                  <a:pt x="133223" y="28575"/>
                                  <a:pt x="116713" y="35306"/>
                                </a:cubicBezTo>
                                <a:cubicBezTo>
                                  <a:pt x="100076" y="41910"/>
                                  <a:pt x="87376" y="53975"/>
                                  <a:pt x="78486" y="71501"/>
                                </a:cubicBezTo>
                                <a:cubicBezTo>
                                  <a:pt x="69596" y="88900"/>
                                  <a:pt x="63500" y="112268"/>
                                  <a:pt x="60198" y="141351"/>
                                </a:cubicBezTo>
                                <a:cubicBezTo>
                                  <a:pt x="59309" y="147447"/>
                                  <a:pt x="58928" y="154051"/>
                                  <a:pt x="58928" y="160782"/>
                                </a:cubicBezTo>
                                <a:cubicBezTo>
                                  <a:pt x="58928" y="184277"/>
                                  <a:pt x="62738" y="205232"/>
                                  <a:pt x="70485" y="223647"/>
                                </a:cubicBezTo>
                                <a:cubicBezTo>
                                  <a:pt x="78232" y="242062"/>
                                  <a:pt x="89408" y="256921"/>
                                  <a:pt x="104013" y="267970"/>
                                </a:cubicBezTo>
                                <a:cubicBezTo>
                                  <a:pt x="118618" y="279019"/>
                                  <a:pt x="130429" y="286385"/>
                                  <a:pt x="139573" y="290195"/>
                                </a:cubicBezTo>
                                <a:cubicBezTo>
                                  <a:pt x="148717" y="293878"/>
                                  <a:pt x="158115" y="295783"/>
                                  <a:pt x="167640" y="295783"/>
                                </a:cubicBezTo>
                                <a:cubicBezTo>
                                  <a:pt x="175260" y="295783"/>
                                  <a:pt x="182118" y="295021"/>
                                  <a:pt x="188214" y="293497"/>
                                </a:cubicBezTo>
                                <a:cubicBezTo>
                                  <a:pt x="194183" y="291846"/>
                                  <a:pt x="200787" y="289941"/>
                                  <a:pt x="208153" y="287528"/>
                                </a:cubicBezTo>
                                <a:cubicBezTo>
                                  <a:pt x="208153" y="287782"/>
                                  <a:pt x="208026" y="286385"/>
                                  <a:pt x="208026" y="283337"/>
                                </a:cubicBezTo>
                                <a:cubicBezTo>
                                  <a:pt x="208026" y="280416"/>
                                  <a:pt x="208026" y="275844"/>
                                  <a:pt x="208026" y="269875"/>
                                </a:cubicBezTo>
                                <a:lnTo>
                                  <a:pt x="208026" y="248285"/>
                                </a:lnTo>
                                <a:cubicBezTo>
                                  <a:pt x="208026" y="237998"/>
                                  <a:pt x="207772" y="226441"/>
                                  <a:pt x="207137" y="213614"/>
                                </a:cubicBezTo>
                                <a:cubicBezTo>
                                  <a:pt x="206502" y="200787"/>
                                  <a:pt x="205740" y="193040"/>
                                  <a:pt x="204978" y="190246"/>
                                </a:cubicBezTo>
                                <a:cubicBezTo>
                                  <a:pt x="198374" y="188595"/>
                                  <a:pt x="189230" y="187706"/>
                                  <a:pt x="177546" y="187706"/>
                                </a:cubicBezTo>
                                <a:cubicBezTo>
                                  <a:pt x="170815" y="187706"/>
                                  <a:pt x="159258" y="188341"/>
                                  <a:pt x="143002" y="189738"/>
                                </a:cubicBezTo>
                                <a:cubicBezTo>
                                  <a:pt x="126619" y="191135"/>
                                  <a:pt x="115062" y="191770"/>
                                  <a:pt x="108077" y="191770"/>
                                </a:cubicBezTo>
                                <a:cubicBezTo>
                                  <a:pt x="105410" y="188214"/>
                                  <a:pt x="104013" y="184404"/>
                                  <a:pt x="104013" y="180213"/>
                                </a:cubicBezTo>
                                <a:cubicBezTo>
                                  <a:pt x="104394" y="176911"/>
                                  <a:pt x="104775" y="173609"/>
                                  <a:pt x="105029" y="170053"/>
                                </a:cubicBezTo>
                                <a:cubicBezTo>
                                  <a:pt x="105410" y="166624"/>
                                  <a:pt x="105537" y="162814"/>
                                  <a:pt x="105537" y="158877"/>
                                </a:cubicBezTo>
                                <a:cubicBezTo>
                                  <a:pt x="105537" y="151765"/>
                                  <a:pt x="104775" y="142240"/>
                                  <a:pt x="102997" y="130429"/>
                                </a:cubicBezTo>
                                <a:cubicBezTo>
                                  <a:pt x="117983" y="133096"/>
                                  <a:pt x="135001" y="135255"/>
                                  <a:pt x="154305" y="136525"/>
                                </a:cubicBezTo>
                                <a:cubicBezTo>
                                  <a:pt x="173482" y="137795"/>
                                  <a:pt x="194310" y="138430"/>
                                  <a:pt x="216662" y="138430"/>
                                </a:cubicBezTo>
                                <a:cubicBezTo>
                                  <a:pt x="235839" y="138430"/>
                                  <a:pt x="252222" y="137668"/>
                                  <a:pt x="266065" y="136017"/>
                                </a:cubicBezTo>
                                <a:cubicBezTo>
                                  <a:pt x="260858" y="167640"/>
                                  <a:pt x="258318" y="203962"/>
                                  <a:pt x="258318" y="245110"/>
                                </a:cubicBezTo>
                                <a:cubicBezTo>
                                  <a:pt x="258318" y="270129"/>
                                  <a:pt x="259334" y="294132"/>
                                  <a:pt x="261620" y="316992"/>
                                </a:cubicBezTo>
                                <a:cubicBezTo>
                                  <a:pt x="250063" y="320167"/>
                                  <a:pt x="237871" y="322199"/>
                                  <a:pt x="224917" y="323215"/>
                                </a:cubicBezTo>
                                <a:cubicBezTo>
                                  <a:pt x="211836" y="324231"/>
                                  <a:pt x="199263" y="325247"/>
                                  <a:pt x="187198" y="326263"/>
                                </a:cubicBezTo>
                                <a:cubicBezTo>
                                  <a:pt x="142875" y="326263"/>
                                  <a:pt x="100584" y="309753"/>
                                  <a:pt x="60325" y="276606"/>
                                </a:cubicBezTo>
                                <a:cubicBezTo>
                                  <a:pt x="20066" y="243586"/>
                                  <a:pt x="0" y="204470"/>
                                  <a:pt x="0" y="159385"/>
                                </a:cubicBezTo>
                                <a:cubicBezTo>
                                  <a:pt x="0" y="158242"/>
                                  <a:pt x="127" y="156210"/>
                                  <a:pt x="254" y="153289"/>
                                </a:cubicBezTo>
                                <a:cubicBezTo>
                                  <a:pt x="381" y="150241"/>
                                  <a:pt x="1524" y="137541"/>
                                  <a:pt x="3556" y="115062"/>
                                </a:cubicBezTo>
                                <a:cubicBezTo>
                                  <a:pt x="5588" y="92710"/>
                                  <a:pt x="17653" y="67945"/>
                                  <a:pt x="39878" y="40767"/>
                                </a:cubicBezTo>
                                <a:cubicBezTo>
                                  <a:pt x="62103" y="13589"/>
                                  <a:pt x="95123" y="0"/>
                                  <a:pt x="13893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5142992" y="322606"/>
                            <a:ext cx="265557" cy="32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557" h="326263">
                                <a:moveTo>
                                  <a:pt x="138938" y="0"/>
                                </a:moveTo>
                                <a:cubicBezTo>
                                  <a:pt x="178689" y="0"/>
                                  <a:pt x="204470" y="1143"/>
                                  <a:pt x="216408" y="3556"/>
                                </a:cubicBezTo>
                                <a:cubicBezTo>
                                  <a:pt x="228219" y="5969"/>
                                  <a:pt x="244729" y="11176"/>
                                  <a:pt x="265557" y="19558"/>
                                </a:cubicBezTo>
                                <a:lnTo>
                                  <a:pt x="252857" y="75057"/>
                                </a:lnTo>
                                <a:cubicBezTo>
                                  <a:pt x="238506" y="58039"/>
                                  <a:pt x="224028" y="45339"/>
                                  <a:pt x="209169" y="37084"/>
                                </a:cubicBezTo>
                                <a:cubicBezTo>
                                  <a:pt x="194310" y="28956"/>
                                  <a:pt x="178308" y="24765"/>
                                  <a:pt x="161417" y="24765"/>
                                </a:cubicBezTo>
                                <a:cubicBezTo>
                                  <a:pt x="148717" y="24765"/>
                                  <a:pt x="133858" y="28067"/>
                                  <a:pt x="116840" y="34544"/>
                                </a:cubicBezTo>
                                <a:cubicBezTo>
                                  <a:pt x="99822" y="41021"/>
                                  <a:pt x="86106" y="54356"/>
                                  <a:pt x="75819" y="74676"/>
                                </a:cubicBezTo>
                                <a:cubicBezTo>
                                  <a:pt x="65532" y="94996"/>
                                  <a:pt x="60452" y="115570"/>
                                  <a:pt x="60452" y="136271"/>
                                </a:cubicBezTo>
                                <a:cubicBezTo>
                                  <a:pt x="79121" y="139954"/>
                                  <a:pt x="97409" y="141732"/>
                                  <a:pt x="115570" y="141732"/>
                                </a:cubicBezTo>
                                <a:cubicBezTo>
                                  <a:pt x="133604" y="141732"/>
                                  <a:pt x="153670" y="139700"/>
                                  <a:pt x="175768" y="135382"/>
                                </a:cubicBezTo>
                                <a:cubicBezTo>
                                  <a:pt x="197739" y="131191"/>
                                  <a:pt x="222377" y="123698"/>
                                  <a:pt x="249682" y="112903"/>
                                </a:cubicBezTo>
                                <a:lnTo>
                                  <a:pt x="215519" y="180848"/>
                                </a:lnTo>
                                <a:lnTo>
                                  <a:pt x="60452" y="162814"/>
                                </a:lnTo>
                                <a:cubicBezTo>
                                  <a:pt x="60452" y="183007"/>
                                  <a:pt x="63754" y="202946"/>
                                  <a:pt x="70485" y="222504"/>
                                </a:cubicBezTo>
                                <a:cubicBezTo>
                                  <a:pt x="77216" y="242062"/>
                                  <a:pt x="89662" y="258699"/>
                                  <a:pt x="107696" y="272288"/>
                                </a:cubicBezTo>
                                <a:cubicBezTo>
                                  <a:pt x="125730" y="286004"/>
                                  <a:pt x="147320" y="292735"/>
                                  <a:pt x="172339" y="292735"/>
                                </a:cubicBezTo>
                                <a:cubicBezTo>
                                  <a:pt x="187833" y="292735"/>
                                  <a:pt x="202692" y="289814"/>
                                  <a:pt x="216662" y="283718"/>
                                </a:cubicBezTo>
                                <a:cubicBezTo>
                                  <a:pt x="230759" y="277749"/>
                                  <a:pt x="246380" y="267843"/>
                                  <a:pt x="263525" y="254254"/>
                                </a:cubicBezTo>
                                <a:lnTo>
                                  <a:pt x="261366" y="317119"/>
                                </a:lnTo>
                                <a:cubicBezTo>
                                  <a:pt x="246761" y="321183"/>
                                  <a:pt x="233426" y="323596"/>
                                  <a:pt x="221361" y="324485"/>
                                </a:cubicBezTo>
                                <a:cubicBezTo>
                                  <a:pt x="209296" y="325374"/>
                                  <a:pt x="197866" y="325882"/>
                                  <a:pt x="186944" y="326263"/>
                                </a:cubicBezTo>
                                <a:cubicBezTo>
                                  <a:pt x="142748" y="326263"/>
                                  <a:pt x="100584" y="309753"/>
                                  <a:pt x="60325" y="276606"/>
                                </a:cubicBezTo>
                                <a:cubicBezTo>
                                  <a:pt x="20066" y="243586"/>
                                  <a:pt x="0" y="204470"/>
                                  <a:pt x="0" y="159385"/>
                                </a:cubicBezTo>
                                <a:cubicBezTo>
                                  <a:pt x="0" y="158242"/>
                                  <a:pt x="127" y="156210"/>
                                  <a:pt x="254" y="153289"/>
                                </a:cubicBezTo>
                                <a:cubicBezTo>
                                  <a:pt x="381" y="150241"/>
                                  <a:pt x="1524" y="137541"/>
                                  <a:pt x="3556" y="115062"/>
                                </a:cubicBezTo>
                                <a:cubicBezTo>
                                  <a:pt x="5588" y="92710"/>
                                  <a:pt x="17653" y="67945"/>
                                  <a:pt x="39878" y="40767"/>
                                </a:cubicBezTo>
                                <a:cubicBezTo>
                                  <a:pt x="62103" y="13589"/>
                                  <a:pt x="95123" y="0"/>
                                  <a:pt x="13893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3375152" y="322606"/>
                            <a:ext cx="265557" cy="32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557" h="326263">
                                <a:moveTo>
                                  <a:pt x="138938" y="0"/>
                                </a:moveTo>
                                <a:cubicBezTo>
                                  <a:pt x="178689" y="0"/>
                                  <a:pt x="204470" y="1143"/>
                                  <a:pt x="216408" y="3556"/>
                                </a:cubicBezTo>
                                <a:cubicBezTo>
                                  <a:pt x="228219" y="5969"/>
                                  <a:pt x="244729" y="11176"/>
                                  <a:pt x="265557" y="19558"/>
                                </a:cubicBezTo>
                                <a:lnTo>
                                  <a:pt x="252857" y="75057"/>
                                </a:lnTo>
                                <a:cubicBezTo>
                                  <a:pt x="238506" y="58039"/>
                                  <a:pt x="223901" y="45339"/>
                                  <a:pt x="209169" y="37084"/>
                                </a:cubicBezTo>
                                <a:cubicBezTo>
                                  <a:pt x="194310" y="28956"/>
                                  <a:pt x="178308" y="24765"/>
                                  <a:pt x="161417" y="24765"/>
                                </a:cubicBezTo>
                                <a:cubicBezTo>
                                  <a:pt x="148717" y="24765"/>
                                  <a:pt x="133858" y="28067"/>
                                  <a:pt x="116840" y="34544"/>
                                </a:cubicBezTo>
                                <a:cubicBezTo>
                                  <a:pt x="99822" y="41021"/>
                                  <a:pt x="86233" y="54356"/>
                                  <a:pt x="75819" y="74676"/>
                                </a:cubicBezTo>
                                <a:cubicBezTo>
                                  <a:pt x="65532" y="94996"/>
                                  <a:pt x="60452" y="115570"/>
                                  <a:pt x="60452" y="136271"/>
                                </a:cubicBezTo>
                                <a:cubicBezTo>
                                  <a:pt x="79121" y="139954"/>
                                  <a:pt x="97409" y="141732"/>
                                  <a:pt x="115570" y="141732"/>
                                </a:cubicBezTo>
                                <a:cubicBezTo>
                                  <a:pt x="133604" y="141732"/>
                                  <a:pt x="153670" y="139700"/>
                                  <a:pt x="175768" y="135382"/>
                                </a:cubicBezTo>
                                <a:cubicBezTo>
                                  <a:pt x="197739" y="131191"/>
                                  <a:pt x="222377" y="123698"/>
                                  <a:pt x="249682" y="112903"/>
                                </a:cubicBezTo>
                                <a:lnTo>
                                  <a:pt x="215519" y="180848"/>
                                </a:lnTo>
                                <a:lnTo>
                                  <a:pt x="60452" y="162814"/>
                                </a:lnTo>
                                <a:cubicBezTo>
                                  <a:pt x="60452" y="183007"/>
                                  <a:pt x="63754" y="202946"/>
                                  <a:pt x="70485" y="222504"/>
                                </a:cubicBezTo>
                                <a:cubicBezTo>
                                  <a:pt x="77216" y="242062"/>
                                  <a:pt x="89662" y="258699"/>
                                  <a:pt x="107696" y="272288"/>
                                </a:cubicBezTo>
                                <a:cubicBezTo>
                                  <a:pt x="125730" y="286004"/>
                                  <a:pt x="147320" y="292735"/>
                                  <a:pt x="172339" y="292735"/>
                                </a:cubicBezTo>
                                <a:cubicBezTo>
                                  <a:pt x="187833" y="292735"/>
                                  <a:pt x="202692" y="289814"/>
                                  <a:pt x="216662" y="283718"/>
                                </a:cubicBezTo>
                                <a:cubicBezTo>
                                  <a:pt x="230759" y="277749"/>
                                  <a:pt x="246380" y="267843"/>
                                  <a:pt x="263525" y="254254"/>
                                </a:cubicBezTo>
                                <a:lnTo>
                                  <a:pt x="261366" y="317119"/>
                                </a:lnTo>
                                <a:cubicBezTo>
                                  <a:pt x="246761" y="321183"/>
                                  <a:pt x="233426" y="323596"/>
                                  <a:pt x="221361" y="324485"/>
                                </a:cubicBezTo>
                                <a:cubicBezTo>
                                  <a:pt x="209296" y="325374"/>
                                  <a:pt x="197866" y="325882"/>
                                  <a:pt x="186944" y="326263"/>
                                </a:cubicBezTo>
                                <a:cubicBezTo>
                                  <a:pt x="142748" y="326263"/>
                                  <a:pt x="100584" y="309753"/>
                                  <a:pt x="60325" y="276606"/>
                                </a:cubicBezTo>
                                <a:cubicBezTo>
                                  <a:pt x="20066" y="243586"/>
                                  <a:pt x="0" y="204470"/>
                                  <a:pt x="0" y="159385"/>
                                </a:cubicBezTo>
                                <a:cubicBezTo>
                                  <a:pt x="0" y="158242"/>
                                  <a:pt x="127" y="156210"/>
                                  <a:pt x="254" y="153289"/>
                                </a:cubicBezTo>
                                <a:cubicBezTo>
                                  <a:pt x="381" y="150241"/>
                                  <a:pt x="1524" y="137541"/>
                                  <a:pt x="3556" y="115062"/>
                                </a:cubicBezTo>
                                <a:cubicBezTo>
                                  <a:pt x="5588" y="92710"/>
                                  <a:pt x="17653" y="67945"/>
                                  <a:pt x="39878" y="40767"/>
                                </a:cubicBezTo>
                                <a:cubicBezTo>
                                  <a:pt x="62103" y="13589"/>
                                  <a:pt x="95123" y="0"/>
                                  <a:pt x="13893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904748" y="322606"/>
                            <a:ext cx="266065" cy="32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065" h="326263">
                                <a:moveTo>
                                  <a:pt x="138938" y="0"/>
                                </a:moveTo>
                                <a:cubicBezTo>
                                  <a:pt x="178689" y="0"/>
                                  <a:pt x="204470" y="1143"/>
                                  <a:pt x="216281" y="3556"/>
                                </a:cubicBezTo>
                                <a:cubicBezTo>
                                  <a:pt x="228219" y="5969"/>
                                  <a:pt x="244602" y="11430"/>
                                  <a:pt x="265557" y="19812"/>
                                </a:cubicBezTo>
                                <a:lnTo>
                                  <a:pt x="252857" y="75565"/>
                                </a:lnTo>
                                <a:cubicBezTo>
                                  <a:pt x="238887" y="58293"/>
                                  <a:pt x="224663" y="45593"/>
                                  <a:pt x="210058" y="37465"/>
                                </a:cubicBezTo>
                                <a:cubicBezTo>
                                  <a:pt x="195580" y="29337"/>
                                  <a:pt x="179705" y="25273"/>
                                  <a:pt x="162306" y="25273"/>
                                </a:cubicBezTo>
                                <a:cubicBezTo>
                                  <a:pt x="148463" y="25273"/>
                                  <a:pt x="133223" y="28575"/>
                                  <a:pt x="116713" y="35306"/>
                                </a:cubicBezTo>
                                <a:cubicBezTo>
                                  <a:pt x="100076" y="41910"/>
                                  <a:pt x="87376" y="53975"/>
                                  <a:pt x="78486" y="71501"/>
                                </a:cubicBezTo>
                                <a:cubicBezTo>
                                  <a:pt x="69596" y="88900"/>
                                  <a:pt x="63500" y="112268"/>
                                  <a:pt x="60198" y="141351"/>
                                </a:cubicBezTo>
                                <a:cubicBezTo>
                                  <a:pt x="59309" y="147447"/>
                                  <a:pt x="58928" y="154051"/>
                                  <a:pt x="58928" y="160782"/>
                                </a:cubicBezTo>
                                <a:cubicBezTo>
                                  <a:pt x="58928" y="184277"/>
                                  <a:pt x="62738" y="205232"/>
                                  <a:pt x="70485" y="223647"/>
                                </a:cubicBezTo>
                                <a:cubicBezTo>
                                  <a:pt x="78232" y="242062"/>
                                  <a:pt x="89408" y="256921"/>
                                  <a:pt x="104013" y="267970"/>
                                </a:cubicBezTo>
                                <a:cubicBezTo>
                                  <a:pt x="118618" y="279019"/>
                                  <a:pt x="130429" y="286385"/>
                                  <a:pt x="139573" y="290195"/>
                                </a:cubicBezTo>
                                <a:cubicBezTo>
                                  <a:pt x="148717" y="293878"/>
                                  <a:pt x="158115" y="295783"/>
                                  <a:pt x="167640" y="295783"/>
                                </a:cubicBezTo>
                                <a:cubicBezTo>
                                  <a:pt x="175260" y="295783"/>
                                  <a:pt x="182118" y="295021"/>
                                  <a:pt x="188214" y="293497"/>
                                </a:cubicBezTo>
                                <a:cubicBezTo>
                                  <a:pt x="194183" y="291846"/>
                                  <a:pt x="200787" y="289941"/>
                                  <a:pt x="208153" y="287528"/>
                                </a:cubicBezTo>
                                <a:cubicBezTo>
                                  <a:pt x="208153" y="287782"/>
                                  <a:pt x="208026" y="286385"/>
                                  <a:pt x="208026" y="283337"/>
                                </a:cubicBezTo>
                                <a:cubicBezTo>
                                  <a:pt x="208026" y="280416"/>
                                  <a:pt x="208026" y="275844"/>
                                  <a:pt x="208026" y="269875"/>
                                </a:cubicBezTo>
                                <a:lnTo>
                                  <a:pt x="208026" y="248285"/>
                                </a:lnTo>
                                <a:cubicBezTo>
                                  <a:pt x="208026" y="237998"/>
                                  <a:pt x="207772" y="226441"/>
                                  <a:pt x="207137" y="213614"/>
                                </a:cubicBezTo>
                                <a:cubicBezTo>
                                  <a:pt x="206502" y="200787"/>
                                  <a:pt x="205740" y="193040"/>
                                  <a:pt x="204978" y="190246"/>
                                </a:cubicBezTo>
                                <a:cubicBezTo>
                                  <a:pt x="198374" y="188595"/>
                                  <a:pt x="189230" y="187706"/>
                                  <a:pt x="177546" y="187706"/>
                                </a:cubicBezTo>
                                <a:cubicBezTo>
                                  <a:pt x="170815" y="187706"/>
                                  <a:pt x="159258" y="188341"/>
                                  <a:pt x="143002" y="189738"/>
                                </a:cubicBezTo>
                                <a:cubicBezTo>
                                  <a:pt x="126619" y="191135"/>
                                  <a:pt x="115062" y="191770"/>
                                  <a:pt x="108077" y="191770"/>
                                </a:cubicBezTo>
                                <a:cubicBezTo>
                                  <a:pt x="105410" y="188214"/>
                                  <a:pt x="104013" y="184404"/>
                                  <a:pt x="104013" y="180213"/>
                                </a:cubicBezTo>
                                <a:cubicBezTo>
                                  <a:pt x="104394" y="176911"/>
                                  <a:pt x="104775" y="173609"/>
                                  <a:pt x="105029" y="170053"/>
                                </a:cubicBezTo>
                                <a:cubicBezTo>
                                  <a:pt x="105410" y="166624"/>
                                  <a:pt x="105537" y="162814"/>
                                  <a:pt x="105537" y="158877"/>
                                </a:cubicBezTo>
                                <a:cubicBezTo>
                                  <a:pt x="105537" y="151765"/>
                                  <a:pt x="104775" y="142240"/>
                                  <a:pt x="102997" y="130429"/>
                                </a:cubicBezTo>
                                <a:cubicBezTo>
                                  <a:pt x="117983" y="133096"/>
                                  <a:pt x="135001" y="135255"/>
                                  <a:pt x="154305" y="136525"/>
                                </a:cubicBezTo>
                                <a:cubicBezTo>
                                  <a:pt x="173482" y="137795"/>
                                  <a:pt x="194310" y="138430"/>
                                  <a:pt x="216662" y="138430"/>
                                </a:cubicBezTo>
                                <a:cubicBezTo>
                                  <a:pt x="235839" y="138430"/>
                                  <a:pt x="252222" y="137668"/>
                                  <a:pt x="266065" y="136017"/>
                                </a:cubicBezTo>
                                <a:cubicBezTo>
                                  <a:pt x="260858" y="167640"/>
                                  <a:pt x="258318" y="203962"/>
                                  <a:pt x="258318" y="245110"/>
                                </a:cubicBezTo>
                                <a:cubicBezTo>
                                  <a:pt x="258318" y="270129"/>
                                  <a:pt x="259461" y="294132"/>
                                  <a:pt x="261620" y="316992"/>
                                </a:cubicBezTo>
                                <a:cubicBezTo>
                                  <a:pt x="250063" y="320167"/>
                                  <a:pt x="237871" y="322199"/>
                                  <a:pt x="224917" y="323215"/>
                                </a:cubicBezTo>
                                <a:cubicBezTo>
                                  <a:pt x="211836" y="324231"/>
                                  <a:pt x="199263" y="325247"/>
                                  <a:pt x="187198" y="326263"/>
                                </a:cubicBezTo>
                                <a:cubicBezTo>
                                  <a:pt x="142875" y="326263"/>
                                  <a:pt x="100584" y="309753"/>
                                  <a:pt x="60325" y="276606"/>
                                </a:cubicBezTo>
                                <a:cubicBezTo>
                                  <a:pt x="20066" y="243586"/>
                                  <a:pt x="0" y="204470"/>
                                  <a:pt x="0" y="159385"/>
                                </a:cubicBezTo>
                                <a:cubicBezTo>
                                  <a:pt x="0" y="158242"/>
                                  <a:pt x="127" y="156210"/>
                                  <a:pt x="254" y="153289"/>
                                </a:cubicBezTo>
                                <a:cubicBezTo>
                                  <a:pt x="381" y="150241"/>
                                  <a:pt x="1524" y="137541"/>
                                  <a:pt x="3556" y="115062"/>
                                </a:cubicBezTo>
                                <a:cubicBezTo>
                                  <a:pt x="5588" y="92710"/>
                                  <a:pt x="17653" y="67945"/>
                                  <a:pt x="39878" y="40767"/>
                                </a:cubicBezTo>
                                <a:cubicBezTo>
                                  <a:pt x="62103" y="13589"/>
                                  <a:pt x="95123" y="0"/>
                                  <a:pt x="13893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4945888" y="321971"/>
                            <a:ext cx="198374" cy="331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374" h="331977">
                                <a:moveTo>
                                  <a:pt x="0" y="0"/>
                                </a:moveTo>
                                <a:cubicBezTo>
                                  <a:pt x="12954" y="1397"/>
                                  <a:pt x="22479" y="2159"/>
                                  <a:pt x="28702" y="2159"/>
                                </a:cubicBezTo>
                                <a:cubicBezTo>
                                  <a:pt x="33528" y="1777"/>
                                  <a:pt x="39243" y="1397"/>
                                  <a:pt x="45593" y="1015"/>
                                </a:cubicBezTo>
                                <a:cubicBezTo>
                                  <a:pt x="51943" y="635"/>
                                  <a:pt x="60706" y="508"/>
                                  <a:pt x="71882" y="508"/>
                                </a:cubicBezTo>
                                <a:cubicBezTo>
                                  <a:pt x="67818" y="26924"/>
                                  <a:pt x="65278" y="52705"/>
                                  <a:pt x="64135" y="77851"/>
                                </a:cubicBezTo>
                                <a:cubicBezTo>
                                  <a:pt x="62992" y="102997"/>
                                  <a:pt x="62357" y="136017"/>
                                  <a:pt x="62357" y="176911"/>
                                </a:cubicBezTo>
                                <a:cubicBezTo>
                                  <a:pt x="62357" y="205739"/>
                                  <a:pt x="62738" y="231267"/>
                                  <a:pt x="63373" y="253492"/>
                                </a:cubicBezTo>
                                <a:cubicBezTo>
                                  <a:pt x="64008" y="275844"/>
                                  <a:pt x="64389" y="289433"/>
                                  <a:pt x="64643" y="294386"/>
                                </a:cubicBezTo>
                                <a:cubicBezTo>
                                  <a:pt x="83058" y="294513"/>
                                  <a:pt x="104902" y="294005"/>
                                  <a:pt x="130048" y="292989"/>
                                </a:cubicBezTo>
                                <a:cubicBezTo>
                                  <a:pt x="155194" y="291973"/>
                                  <a:pt x="177927" y="289306"/>
                                  <a:pt x="198374" y="284988"/>
                                </a:cubicBezTo>
                                <a:cubicBezTo>
                                  <a:pt x="196977" y="294894"/>
                                  <a:pt x="196342" y="301878"/>
                                  <a:pt x="196342" y="305943"/>
                                </a:cubicBezTo>
                                <a:cubicBezTo>
                                  <a:pt x="196342" y="308483"/>
                                  <a:pt x="196469" y="311912"/>
                                  <a:pt x="196850" y="316230"/>
                                </a:cubicBezTo>
                                <a:cubicBezTo>
                                  <a:pt x="197104" y="320548"/>
                                  <a:pt x="197358" y="325755"/>
                                  <a:pt x="197358" y="331977"/>
                                </a:cubicBezTo>
                                <a:cubicBezTo>
                                  <a:pt x="179197" y="329564"/>
                                  <a:pt x="162433" y="327914"/>
                                  <a:pt x="146939" y="327151"/>
                                </a:cubicBezTo>
                                <a:cubicBezTo>
                                  <a:pt x="131445" y="326263"/>
                                  <a:pt x="111760" y="325882"/>
                                  <a:pt x="87757" y="325882"/>
                                </a:cubicBezTo>
                                <a:cubicBezTo>
                                  <a:pt x="50927" y="325882"/>
                                  <a:pt x="23114" y="326898"/>
                                  <a:pt x="3937" y="328930"/>
                                </a:cubicBezTo>
                                <a:cubicBezTo>
                                  <a:pt x="8255" y="307975"/>
                                  <a:pt x="11430" y="284607"/>
                                  <a:pt x="13589" y="258699"/>
                                </a:cubicBezTo>
                                <a:cubicBezTo>
                                  <a:pt x="15621" y="232790"/>
                                  <a:pt x="16764" y="203073"/>
                                  <a:pt x="16764" y="169418"/>
                                </a:cubicBezTo>
                                <a:cubicBezTo>
                                  <a:pt x="16764" y="136271"/>
                                  <a:pt x="15240" y="104267"/>
                                  <a:pt x="12319" y="73406"/>
                                </a:cubicBezTo>
                                <a:cubicBezTo>
                                  <a:pt x="9398" y="42545"/>
                                  <a:pt x="5334" y="1803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4314952" y="321971"/>
                            <a:ext cx="74041" cy="329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41" h="329311">
                                <a:moveTo>
                                  <a:pt x="0" y="0"/>
                                </a:moveTo>
                                <a:cubicBezTo>
                                  <a:pt x="12954" y="1397"/>
                                  <a:pt x="22479" y="2159"/>
                                  <a:pt x="28702" y="2159"/>
                                </a:cubicBezTo>
                                <a:cubicBezTo>
                                  <a:pt x="33528" y="1777"/>
                                  <a:pt x="39243" y="1397"/>
                                  <a:pt x="45593" y="1015"/>
                                </a:cubicBezTo>
                                <a:cubicBezTo>
                                  <a:pt x="51943" y="635"/>
                                  <a:pt x="60706" y="508"/>
                                  <a:pt x="71882" y="508"/>
                                </a:cubicBezTo>
                                <a:cubicBezTo>
                                  <a:pt x="68453" y="22987"/>
                                  <a:pt x="66167" y="44069"/>
                                  <a:pt x="64897" y="63753"/>
                                </a:cubicBezTo>
                                <a:cubicBezTo>
                                  <a:pt x="63500" y="83565"/>
                                  <a:pt x="62865" y="105410"/>
                                  <a:pt x="62865" y="129539"/>
                                </a:cubicBezTo>
                                <a:cubicBezTo>
                                  <a:pt x="62865" y="159765"/>
                                  <a:pt x="63881" y="190753"/>
                                  <a:pt x="65913" y="222631"/>
                                </a:cubicBezTo>
                                <a:cubicBezTo>
                                  <a:pt x="67945" y="254381"/>
                                  <a:pt x="70612" y="289560"/>
                                  <a:pt x="74041" y="327914"/>
                                </a:cubicBezTo>
                                <a:cubicBezTo>
                                  <a:pt x="69342" y="327914"/>
                                  <a:pt x="62611" y="327787"/>
                                  <a:pt x="53848" y="327406"/>
                                </a:cubicBezTo>
                                <a:cubicBezTo>
                                  <a:pt x="45212" y="327151"/>
                                  <a:pt x="39116" y="326898"/>
                                  <a:pt x="35560" y="326898"/>
                                </a:cubicBezTo>
                                <a:cubicBezTo>
                                  <a:pt x="27813" y="326898"/>
                                  <a:pt x="17272" y="327787"/>
                                  <a:pt x="4064" y="329311"/>
                                </a:cubicBezTo>
                                <a:cubicBezTo>
                                  <a:pt x="8255" y="308356"/>
                                  <a:pt x="11430" y="284861"/>
                                  <a:pt x="13589" y="258952"/>
                                </a:cubicBezTo>
                                <a:cubicBezTo>
                                  <a:pt x="15748" y="233045"/>
                                  <a:pt x="16764" y="203326"/>
                                  <a:pt x="16764" y="169672"/>
                                </a:cubicBezTo>
                                <a:cubicBezTo>
                                  <a:pt x="16764" y="136398"/>
                                  <a:pt x="15240" y="104394"/>
                                  <a:pt x="12319" y="73406"/>
                                </a:cubicBezTo>
                                <a:cubicBezTo>
                                  <a:pt x="9398" y="42545"/>
                                  <a:pt x="5334" y="1803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823455" y="321971"/>
                            <a:ext cx="74054" cy="329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54" h="329311">
                                <a:moveTo>
                                  <a:pt x="0" y="0"/>
                                </a:moveTo>
                                <a:cubicBezTo>
                                  <a:pt x="12979" y="1397"/>
                                  <a:pt x="22543" y="2159"/>
                                  <a:pt x="28689" y="2159"/>
                                </a:cubicBezTo>
                                <a:cubicBezTo>
                                  <a:pt x="33591" y="1777"/>
                                  <a:pt x="39218" y="1397"/>
                                  <a:pt x="45568" y="1015"/>
                                </a:cubicBezTo>
                                <a:cubicBezTo>
                                  <a:pt x="51956" y="635"/>
                                  <a:pt x="60719" y="508"/>
                                  <a:pt x="71895" y="508"/>
                                </a:cubicBezTo>
                                <a:cubicBezTo>
                                  <a:pt x="68466" y="22987"/>
                                  <a:pt x="66180" y="44069"/>
                                  <a:pt x="64910" y="63753"/>
                                </a:cubicBezTo>
                                <a:cubicBezTo>
                                  <a:pt x="63513" y="83565"/>
                                  <a:pt x="62878" y="105410"/>
                                  <a:pt x="62878" y="129539"/>
                                </a:cubicBezTo>
                                <a:cubicBezTo>
                                  <a:pt x="62878" y="159765"/>
                                  <a:pt x="63894" y="190753"/>
                                  <a:pt x="65926" y="222631"/>
                                </a:cubicBezTo>
                                <a:cubicBezTo>
                                  <a:pt x="67958" y="254381"/>
                                  <a:pt x="70625" y="289560"/>
                                  <a:pt x="74054" y="327914"/>
                                </a:cubicBezTo>
                                <a:cubicBezTo>
                                  <a:pt x="69355" y="327914"/>
                                  <a:pt x="62624" y="327787"/>
                                  <a:pt x="53861" y="327406"/>
                                </a:cubicBezTo>
                                <a:cubicBezTo>
                                  <a:pt x="45187" y="327151"/>
                                  <a:pt x="39091" y="326898"/>
                                  <a:pt x="35585" y="326898"/>
                                </a:cubicBezTo>
                                <a:cubicBezTo>
                                  <a:pt x="27800" y="326898"/>
                                  <a:pt x="17285" y="327787"/>
                                  <a:pt x="4064" y="329311"/>
                                </a:cubicBezTo>
                                <a:cubicBezTo>
                                  <a:pt x="8318" y="308356"/>
                                  <a:pt x="11506" y="284861"/>
                                  <a:pt x="13602" y="258952"/>
                                </a:cubicBezTo>
                                <a:cubicBezTo>
                                  <a:pt x="15697" y="233045"/>
                                  <a:pt x="16751" y="203326"/>
                                  <a:pt x="16751" y="169672"/>
                                </a:cubicBezTo>
                                <a:cubicBezTo>
                                  <a:pt x="16751" y="136398"/>
                                  <a:pt x="15278" y="104394"/>
                                  <a:pt x="12344" y="73406"/>
                                </a:cubicBezTo>
                                <a:cubicBezTo>
                                  <a:pt x="9411" y="42545"/>
                                  <a:pt x="5296" y="1803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2443480" y="321082"/>
                            <a:ext cx="221742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742" h="330200">
                                <a:moveTo>
                                  <a:pt x="151892" y="0"/>
                                </a:moveTo>
                                <a:cubicBezTo>
                                  <a:pt x="170815" y="0"/>
                                  <a:pt x="184277" y="3302"/>
                                  <a:pt x="192659" y="9906"/>
                                </a:cubicBezTo>
                                <a:cubicBezTo>
                                  <a:pt x="200914" y="16637"/>
                                  <a:pt x="210566" y="29845"/>
                                  <a:pt x="221742" y="49784"/>
                                </a:cubicBezTo>
                                <a:cubicBezTo>
                                  <a:pt x="212471" y="49784"/>
                                  <a:pt x="204470" y="52197"/>
                                  <a:pt x="197866" y="57023"/>
                                </a:cubicBezTo>
                                <a:cubicBezTo>
                                  <a:pt x="191262" y="61849"/>
                                  <a:pt x="185928" y="68326"/>
                                  <a:pt x="181737" y="76581"/>
                                </a:cubicBezTo>
                                <a:cubicBezTo>
                                  <a:pt x="169926" y="64135"/>
                                  <a:pt x="160147" y="55118"/>
                                  <a:pt x="152400" y="49276"/>
                                </a:cubicBezTo>
                                <a:cubicBezTo>
                                  <a:pt x="144780" y="43434"/>
                                  <a:pt x="136144" y="40513"/>
                                  <a:pt x="126619" y="40513"/>
                                </a:cubicBezTo>
                                <a:cubicBezTo>
                                  <a:pt x="114681" y="40513"/>
                                  <a:pt x="101346" y="45465"/>
                                  <a:pt x="86614" y="55118"/>
                                </a:cubicBezTo>
                                <a:cubicBezTo>
                                  <a:pt x="71755" y="64897"/>
                                  <a:pt x="62357" y="75311"/>
                                  <a:pt x="58293" y="86360"/>
                                </a:cubicBezTo>
                                <a:cubicBezTo>
                                  <a:pt x="54229" y="97536"/>
                                  <a:pt x="52324" y="110617"/>
                                  <a:pt x="52324" y="125603"/>
                                </a:cubicBezTo>
                                <a:lnTo>
                                  <a:pt x="52324" y="134747"/>
                                </a:lnTo>
                                <a:cubicBezTo>
                                  <a:pt x="51435" y="134620"/>
                                  <a:pt x="53721" y="135001"/>
                                  <a:pt x="59182" y="136017"/>
                                </a:cubicBezTo>
                                <a:cubicBezTo>
                                  <a:pt x="63881" y="136017"/>
                                  <a:pt x="68707" y="136017"/>
                                  <a:pt x="73787" y="136017"/>
                                </a:cubicBezTo>
                                <a:cubicBezTo>
                                  <a:pt x="87249" y="136017"/>
                                  <a:pt x="102235" y="135128"/>
                                  <a:pt x="118745" y="133477"/>
                                </a:cubicBezTo>
                                <a:cubicBezTo>
                                  <a:pt x="135255" y="131826"/>
                                  <a:pt x="152146" y="129540"/>
                                  <a:pt x="169418" y="126492"/>
                                </a:cubicBezTo>
                                <a:cubicBezTo>
                                  <a:pt x="160528" y="144526"/>
                                  <a:pt x="156083" y="156972"/>
                                  <a:pt x="156083" y="163830"/>
                                </a:cubicBezTo>
                                <a:cubicBezTo>
                                  <a:pt x="156083" y="166243"/>
                                  <a:pt x="156210" y="169672"/>
                                  <a:pt x="156464" y="174371"/>
                                </a:cubicBezTo>
                                <a:cubicBezTo>
                                  <a:pt x="135890" y="171069"/>
                                  <a:pt x="115951" y="169418"/>
                                  <a:pt x="96774" y="169418"/>
                                </a:cubicBezTo>
                                <a:cubicBezTo>
                                  <a:pt x="78232" y="169418"/>
                                  <a:pt x="63754" y="170815"/>
                                  <a:pt x="53213" y="173355"/>
                                </a:cubicBezTo>
                                <a:cubicBezTo>
                                  <a:pt x="53213" y="171958"/>
                                  <a:pt x="52959" y="172720"/>
                                  <a:pt x="52324" y="175768"/>
                                </a:cubicBezTo>
                                <a:cubicBezTo>
                                  <a:pt x="52324" y="179832"/>
                                  <a:pt x="52324" y="183769"/>
                                  <a:pt x="52324" y="187833"/>
                                </a:cubicBezTo>
                                <a:cubicBezTo>
                                  <a:pt x="52324" y="203962"/>
                                  <a:pt x="53721" y="225806"/>
                                  <a:pt x="56642" y="253365"/>
                                </a:cubicBezTo>
                                <a:cubicBezTo>
                                  <a:pt x="59436" y="280924"/>
                                  <a:pt x="62484" y="305308"/>
                                  <a:pt x="65405" y="326771"/>
                                </a:cubicBezTo>
                                <a:cubicBezTo>
                                  <a:pt x="57023" y="325374"/>
                                  <a:pt x="48514" y="324739"/>
                                  <a:pt x="40005" y="324739"/>
                                </a:cubicBezTo>
                                <a:cubicBezTo>
                                  <a:pt x="34417" y="324739"/>
                                  <a:pt x="28194" y="325247"/>
                                  <a:pt x="21209" y="326263"/>
                                </a:cubicBezTo>
                                <a:cubicBezTo>
                                  <a:pt x="14224" y="327406"/>
                                  <a:pt x="7112" y="328676"/>
                                  <a:pt x="0" y="330200"/>
                                </a:cubicBezTo>
                                <a:cubicBezTo>
                                  <a:pt x="2667" y="313436"/>
                                  <a:pt x="5080" y="287528"/>
                                  <a:pt x="7112" y="252603"/>
                                </a:cubicBezTo>
                                <a:cubicBezTo>
                                  <a:pt x="9144" y="217805"/>
                                  <a:pt x="10160" y="179959"/>
                                  <a:pt x="10160" y="139192"/>
                                </a:cubicBezTo>
                                <a:cubicBezTo>
                                  <a:pt x="10160" y="111252"/>
                                  <a:pt x="9271" y="84709"/>
                                  <a:pt x="7620" y="59690"/>
                                </a:cubicBezTo>
                                <a:cubicBezTo>
                                  <a:pt x="5969" y="34671"/>
                                  <a:pt x="3429" y="15113"/>
                                  <a:pt x="0" y="1015"/>
                                </a:cubicBezTo>
                                <a:cubicBezTo>
                                  <a:pt x="11430" y="5842"/>
                                  <a:pt x="18542" y="8636"/>
                                  <a:pt x="21590" y="9525"/>
                                </a:cubicBezTo>
                                <a:cubicBezTo>
                                  <a:pt x="24638" y="10540"/>
                                  <a:pt x="28067" y="11049"/>
                                  <a:pt x="32004" y="11049"/>
                                </a:cubicBezTo>
                                <a:cubicBezTo>
                                  <a:pt x="33909" y="11049"/>
                                  <a:pt x="38354" y="10287"/>
                                  <a:pt x="45339" y="9017"/>
                                </a:cubicBezTo>
                                <a:lnTo>
                                  <a:pt x="49530" y="52324"/>
                                </a:lnTo>
                                <a:cubicBezTo>
                                  <a:pt x="52832" y="43434"/>
                                  <a:pt x="61214" y="33528"/>
                                  <a:pt x="74422" y="22860"/>
                                </a:cubicBezTo>
                                <a:cubicBezTo>
                                  <a:pt x="87757" y="12192"/>
                                  <a:pt x="102489" y="5715"/>
                                  <a:pt x="118491" y="3428"/>
                                </a:cubicBezTo>
                                <a:cubicBezTo>
                                  <a:pt x="134620" y="1143"/>
                                  <a:pt x="145796" y="0"/>
                                  <a:pt x="151892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3135122" y="319939"/>
                            <a:ext cx="235712" cy="331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712" h="331343">
                                <a:moveTo>
                                  <a:pt x="161671" y="0"/>
                                </a:moveTo>
                                <a:cubicBezTo>
                                  <a:pt x="174625" y="1397"/>
                                  <a:pt x="184277" y="2159"/>
                                  <a:pt x="190373" y="2159"/>
                                </a:cubicBezTo>
                                <a:cubicBezTo>
                                  <a:pt x="195326" y="1905"/>
                                  <a:pt x="200914" y="1524"/>
                                  <a:pt x="207264" y="1016"/>
                                </a:cubicBezTo>
                                <a:cubicBezTo>
                                  <a:pt x="213741" y="635"/>
                                  <a:pt x="222504" y="508"/>
                                  <a:pt x="233680" y="508"/>
                                </a:cubicBezTo>
                                <a:cubicBezTo>
                                  <a:pt x="230251" y="22479"/>
                                  <a:pt x="227838" y="43561"/>
                                  <a:pt x="226568" y="63500"/>
                                </a:cubicBezTo>
                                <a:cubicBezTo>
                                  <a:pt x="225171" y="83439"/>
                                  <a:pt x="224536" y="105410"/>
                                  <a:pt x="224536" y="129540"/>
                                </a:cubicBezTo>
                                <a:cubicBezTo>
                                  <a:pt x="224536" y="159766"/>
                                  <a:pt x="225552" y="190754"/>
                                  <a:pt x="227584" y="222631"/>
                                </a:cubicBezTo>
                                <a:cubicBezTo>
                                  <a:pt x="229489" y="254381"/>
                                  <a:pt x="232283" y="289560"/>
                                  <a:pt x="235712" y="327914"/>
                                </a:cubicBezTo>
                                <a:cubicBezTo>
                                  <a:pt x="230886" y="327914"/>
                                  <a:pt x="224155" y="327787"/>
                                  <a:pt x="215519" y="327406"/>
                                </a:cubicBezTo>
                                <a:cubicBezTo>
                                  <a:pt x="206756" y="327025"/>
                                  <a:pt x="200660" y="326898"/>
                                  <a:pt x="197231" y="326898"/>
                                </a:cubicBezTo>
                                <a:cubicBezTo>
                                  <a:pt x="189357" y="326898"/>
                                  <a:pt x="178816" y="327534"/>
                                  <a:pt x="165735" y="328930"/>
                                </a:cubicBezTo>
                                <a:cubicBezTo>
                                  <a:pt x="171323" y="302641"/>
                                  <a:pt x="175006" y="276987"/>
                                  <a:pt x="177038" y="252095"/>
                                </a:cubicBezTo>
                                <a:cubicBezTo>
                                  <a:pt x="178943" y="227076"/>
                                  <a:pt x="179959" y="203962"/>
                                  <a:pt x="179959" y="182880"/>
                                </a:cubicBezTo>
                                <a:cubicBezTo>
                                  <a:pt x="179959" y="178562"/>
                                  <a:pt x="179959" y="175006"/>
                                  <a:pt x="179959" y="171959"/>
                                </a:cubicBezTo>
                                <a:cubicBezTo>
                                  <a:pt x="179959" y="170942"/>
                                  <a:pt x="179959" y="170053"/>
                                  <a:pt x="179959" y="169545"/>
                                </a:cubicBezTo>
                                <a:lnTo>
                                  <a:pt x="59563" y="177292"/>
                                </a:lnTo>
                                <a:lnTo>
                                  <a:pt x="73787" y="329947"/>
                                </a:lnTo>
                                <a:cubicBezTo>
                                  <a:pt x="69342" y="329947"/>
                                  <a:pt x="62738" y="329819"/>
                                  <a:pt x="53975" y="329438"/>
                                </a:cubicBezTo>
                                <a:cubicBezTo>
                                  <a:pt x="45339" y="329184"/>
                                  <a:pt x="39243" y="328930"/>
                                  <a:pt x="35687" y="328930"/>
                                </a:cubicBezTo>
                                <a:cubicBezTo>
                                  <a:pt x="27813" y="328930"/>
                                  <a:pt x="17272" y="329819"/>
                                  <a:pt x="4064" y="331343"/>
                                </a:cubicBezTo>
                                <a:cubicBezTo>
                                  <a:pt x="8382" y="310388"/>
                                  <a:pt x="11684" y="287020"/>
                                  <a:pt x="13843" y="261112"/>
                                </a:cubicBezTo>
                                <a:cubicBezTo>
                                  <a:pt x="15875" y="235204"/>
                                  <a:pt x="17018" y="205359"/>
                                  <a:pt x="17018" y="171704"/>
                                </a:cubicBezTo>
                                <a:cubicBezTo>
                                  <a:pt x="17018" y="138557"/>
                                  <a:pt x="15494" y="106553"/>
                                  <a:pt x="12573" y="75692"/>
                                </a:cubicBezTo>
                                <a:cubicBezTo>
                                  <a:pt x="9525" y="44831"/>
                                  <a:pt x="5461" y="20320"/>
                                  <a:pt x="0" y="2159"/>
                                </a:cubicBezTo>
                                <a:cubicBezTo>
                                  <a:pt x="12954" y="3556"/>
                                  <a:pt x="22479" y="4191"/>
                                  <a:pt x="28956" y="4191"/>
                                </a:cubicBezTo>
                                <a:cubicBezTo>
                                  <a:pt x="33655" y="3937"/>
                                  <a:pt x="39243" y="3556"/>
                                  <a:pt x="45720" y="3175"/>
                                </a:cubicBezTo>
                                <a:cubicBezTo>
                                  <a:pt x="52070" y="2922"/>
                                  <a:pt x="60833" y="2667"/>
                                  <a:pt x="71755" y="2667"/>
                                </a:cubicBezTo>
                                <a:cubicBezTo>
                                  <a:pt x="66802" y="35052"/>
                                  <a:pt x="63500" y="60198"/>
                                  <a:pt x="61976" y="78105"/>
                                </a:cubicBezTo>
                                <a:cubicBezTo>
                                  <a:pt x="60452" y="95885"/>
                                  <a:pt x="59563" y="111760"/>
                                  <a:pt x="59563" y="125730"/>
                                </a:cubicBezTo>
                                <a:cubicBezTo>
                                  <a:pt x="59563" y="128905"/>
                                  <a:pt x="59563" y="131572"/>
                                  <a:pt x="59563" y="133604"/>
                                </a:cubicBezTo>
                                <a:lnTo>
                                  <a:pt x="179705" y="130302"/>
                                </a:lnTo>
                                <a:cubicBezTo>
                                  <a:pt x="179705" y="128651"/>
                                  <a:pt x="179832" y="126111"/>
                                  <a:pt x="179959" y="122428"/>
                                </a:cubicBezTo>
                                <a:cubicBezTo>
                                  <a:pt x="179959" y="100838"/>
                                  <a:pt x="178181" y="79502"/>
                                  <a:pt x="174625" y="58293"/>
                                </a:cubicBezTo>
                                <a:cubicBezTo>
                                  <a:pt x="171069" y="37084"/>
                                  <a:pt x="166751" y="17653"/>
                                  <a:pt x="161671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1184402" y="319939"/>
                            <a:ext cx="235712" cy="331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712" h="331343">
                                <a:moveTo>
                                  <a:pt x="161671" y="0"/>
                                </a:moveTo>
                                <a:cubicBezTo>
                                  <a:pt x="174625" y="1397"/>
                                  <a:pt x="184277" y="2159"/>
                                  <a:pt x="190373" y="2159"/>
                                </a:cubicBezTo>
                                <a:cubicBezTo>
                                  <a:pt x="195326" y="1905"/>
                                  <a:pt x="200914" y="1524"/>
                                  <a:pt x="207264" y="1016"/>
                                </a:cubicBezTo>
                                <a:cubicBezTo>
                                  <a:pt x="213741" y="635"/>
                                  <a:pt x="222504" y="508"/>
                                  <a:pt x="233680" y="508"/>
                                </a:cubicBezTo>
                                <a:cubicBezTo>
                                  <a:pt x="230251" y="22479"/>
                                  <a:pt x="227838" y="43561"/>
                                  <a:pt x="226568" y="63500"/>
                                </a:cubicBezTo>
                                <a:cubicBezTo>
                                  <a:pt x="225171" y="83439"/>
                                  <a:pt x="224536" y="105410"/>
                                  <a:pt x="224536" y="129540"/>
                                </a:cubicBezTo>
                                <a:cubicBezTo>
                                  <a:pt x="224536" y="159766"/>
                                  <a:pt x="225552" y="190754"/>
                                  <a:pt x="227584" y="222631"/>
                                </a:cubicBezTo>
                                <a:cubicBezTo>
                                  <a:pt x="229489" y="254381"/>
                                  <a:pt x="232283" y="289560"/>
                                  <a:pt x="235712" y="327914"/>
                                </a:cubicBezTo>
                                <a:cubicBezTo>
                                  <a:pt x="230886" y="327914"/>
                                  <a:pt x="224155" y="327787"/>
                                  <a:pt x="215519" y="327406"/>
                                </a:cubicBezTo>
                                <a:cubicBezTo>
                                  <a:pt x="206756" y="327025"/>
                                  <a:pt x="200660" y="326898"/>
                                  <a:pt x="197231" y="326898"/>
                                </a:cubicBezTo>
                                <a:cubicBezTo>
                                  <a:pt x="189357" y="326898"/>
                                  <a:pt x="178816" y="327534"/>
                                  <a:pt x="165735" y="328930"/>
                                </a:cubicBezTo>
                                <a:cubicBezTo>
                                  <a:pt x="171323" y="302641"/>
                                  <a:pt x="175006" y="276987"/>
                                  <a:pt x="177038" y="252095"/>
                                </a:cubicBezTo>
                                <a:cubicBezTo>
                                  <a:pt x="178943" y="227076"/>
                                  <a:pt x="179959" y="203962"/>
                                  <a:pt x="179959" y="182880"/>
                                </a:cubicBezTo>
                                <a:cubicBezTo>
                                  <a:pt x="179959" y="178562"/>
                                  <a:pt x="179959" y="175006"/>
                                  <a:pt x="179959" y="171959"/>
                                </a:cubicBezTo>
                                <a:cubicBezTo>
                                  <a:pt x="179959" y="170942"/>
                                  <a:pt x="179959" y="170053"/>
                                  <a:pt x="179959" y="169545"/>
                                </a:cubicBezTo>
                                <a:lnTo>
                                  <a:pt x="59563" y="177292"/>
                                </a:lnTo>
                                <a:lnTo>
                                  <a:pt x="73787" y="329947"/>
                                </a:lnTo>
                                <a:cubicBezTo>
                                  <a:pt x="69342" y="329947"/>
                                  <a:pt x="62738" y="329819"/>
                                  <a:pt x="53975" y="329438"/>
                                </a:cubicBezTo>
                                <a:cubicBezTo>
                                  <a:pt x="45339" y="329184"/>
                                  <a:pt x="39243" y="328930"/>
                                  <a:pt x="35687" y="328930"/>
                                </a:cubicBezTo>
                                <a:cubicBezTo>
                                  <a:pt x="27813" y="328930"/>
                                  <a:pt x="17272" y="329819"/>
                                  <a:pt x="4064" y="331343"/>
                                </a:cubicBezTo>
                                <a:cubicBezTo>
                                  <a:pt x="8382" y="310388"/>
                                  <a:pt x="11684" y="287020"/>
                                  <a:pt x="13843" y="261112"/>
                                </a:cubicBezTo>
                                <a:cubicBezTo>
                                  <a:pt x="15875" y="235204"/>
                                  <a:pt x="17018" y="205359"/>
                                  <a:pt x="17018" y="171704"/>
                                </a:cubicBezTo>
                                <a:cubicBezTo>
                                  <a:pt x="17018" y="138557"/>
                                  <a:pt x="15494" y="106553"/>
                                  <a:pt x="12573" y="75692"/>
                                </a:cubicBezTo>
                                <a:cubicBezTo>
                                  <a:pt x="9525" y="44831"/>
                                  <a:pt x="5461" y="20320"/>
                                  <a:pt x="0" y="2159"/>
                                </a:cubicBezTo>
                                <a:cubicBezTo>
                                  <a:pt x="12954" y="3556"/>
                                  <a:pt x="22479" y="4191"/>
                                  <a:pt x="28956" y="4191"/>
                                </a:cubicBezTo>
                                <a:cubicBezTo>
                                  <a:pt x="33655" y="3937"/>
                                  <a:pt x="39243" y="3556"/>
                                  <a:pt x="45720" y="3175"/>
                                </a:cubicBezTo>
                                <a:cubicBezTo>
                                  <a:pt x="52070" y="2922"/>
                                  <a:pt x="60833" y="2667"/>
                                  <a:pt x="71755" y="2667"/>
                                </a:cubicBezTo>
                                <a:cubicBezTo>
                                  <a:pt x="66802" y="35052"/>
                                  <a:pt x="63500" y="60198"/>
                                  <a:pt x="61976" y="78105"/>
                                </a:cubicBezTo>
                                <a:cubicBezTo>
                                  <a:pt x="60452" y="95885"/>
                                  <a:pt x="59563" y="111760"/>
                                  <a:pt x="59563" y="125730"/>
                                </a:cubicBezTo>
                                <a:cubicBezTo>
                                  <a:pt x="59563" y="128905"/>
                                  <a:pt x="59563" y="131572"/>
                                  <a:pt x="59563" y="133604"/>
                                </a:cubicBezTo>
                                <a:lnTo>
                                  <a:pt x="179705" y="130302"/>
                                </a:lnTo>
                                <a:cubicBezTo>
                                  <a:pt x="179705" y="128651"/>
                                  <a:pt x="179832" y="126111"/>
                                  <a:pt x="179959" y="122428"/>
                                </a:cubicBezTo>
                                <a:cubicBezTo>
                                  <a:pt x="179959" y="100838"/>
                                  <a:pt x="178181" y="79502"/>
                                  <a:pt x="174625" y="58293"/>
                                </a:cubicBezTo>
                                <a:cubicBezTo>
                                  <a:pt x="171069" y="37084"/>
                                  <a:pt x="166751" y="17653"/>
                                  <a:pt x="161671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573519" y="319939"/>
                            <a:ext cx="234975" cy="331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75" h="331343">
                                <a:moveTo>
                                  <a:pt x="162801" y="0"/>
                                </a:moveTo>
                                <a:cubicBezTo>
                                  <a:pt x="175781" y="1397"/>
                                  <a:pt x="185166" y="2159"/>
                                  <a:pt x="190957" y="2159"/>
                                </a:cubicBezTo>
                                <a:cubicBezTo>
                                  <a:pt x="195885" y="1905"/>
                                  <a:pt x="201422" y="1524"/>
                                  <a:pt x="207594" y="1016"/>
                                </a:cubicBezTo>
                                <a:cubicBezTo>
                                  <a:pt x="213754" y="635"/>
                                  <a:pt x="222288" y="508"/>
                                  <a:pt x="233185" y="508"/>
                                </a:cubicBezTo>
                                <a:cubicBezTo>
                                  <a:pt x="229768" y="22987"/>
                                  <a:pt x="227432" y="44069"/>
                                  <a:pt x="226149" y="63754"/>
                                </a:cubicBezTo>
                                <a:cubicBezTo>
                                  <a:pt x="224866" y="83566"/>
                                  <a:pt x="224231" y="105410"/>
                                  <a:pt x="224231" y="129540"/>
                                </a:cubicBezTo>
                                <a:cubicBezTo>
                                  <a:pt x="224231" y="159766"/>
                                  <a:pt x="225184" y="190754"/>
                                  <a:pt x="227101" y="222504"/>
                                </a:cubicBezTo>
                                <a:cubicBezTo>
                                  <a:pt x="229006" y="254254"/>
                                  <a:pt x="231635" y="289434"/>
                                  <a:pt x="234975" y="327914"/>
                                </a:cubicBezTo>
                                <a:cubicBezTo>
                                  <a:pt x="227711" y="327914"/>
                                  <a:pt x="221513" y="327787"/>
                                  <a:pt x="216370" y="327406"/>
                                </a:cubicBezTo>
                                <a:cubicBezTo>
                                  <a:pt x="211239" y="327025"/>
                                  <a:pt x="207810" y="326898"/>
                                  <a:pt x="206096" y="326898"/>
                                </a:cubicBezTo>
                                <a:cubicBezTo>
                                  <a:pt x="202590" y="326898"/>
                                  <a:pt x="194285" y="327534"/>
                                  <a:pt x="181178" y="328930"/>
                                </a:cubicBezTo>
                                <a:cubicBezTo>
                                  <a:pt x="181178" y="306197"/>
                                  <a:pt x="170599" y="276479"/>
                                  <a:pt x="149454" y="239522"/>
                                </a:cubicBezTo>
                                <a:cubicBezTo>
                                  <a:pt x="128295" y="202692"/>
                                  <a:pt x="106223" y="168529"/>
                                  <a:pt x="83236" y="137287"/>
                                </a:cubicBezTo>
                                <a:cubicBezTo>
                                  <a:pt x="67767" y="116205"/>
                                  <a:pt x="58433" y="102235"/>
                                  <a:pt x="55258" y="95377"/>
                                </a:cubicBezTo>
                                <a:cubicBezTo>
                                  <a:pt x="55855" y="104902"/>
                                  <a:pt x="56693" y="117348"/>
                                  <a:pt x="57798" y="132969"/>
                                </a:cubicBezTo>
                                <a:cubicBezTo>
                                  <a:pt x="59118" y="151511"/>
                                  <a:pt x="61316" y="182626"/>
                                  <a:pt x="64402" y="226568"/>
                                </a:cubicBezTo>
                                <a:cubicBezTo>
                                  <a:pt x="67488" y="270384"/>
                                  <a:pt x="70040" y="304927"/>
                                  <a:pt x="72072" y="329947"/>
                                </a:cubicBezTo>
                                <a:cubicBezTo>
                                  <a:pt x="63475" y="329947"/>
                                  <a:pt x="55689" y="329819"/>
                                  <a:pt x="48704" y="329438"/>
                                </a:cubicBezTo>
                                <a:cubicBezTo>
                                  <a:pt x="41732" y="329184"/>
                                  <a:pt x="37021" y="328930"/>
                                  <a:pt x="34569" y="328930"/>
                                </a:cubicBezTo>
                                <a:cubicBezTo>
                                  <a:pt x="31166" y="328930"/>
                                  <a:pt x="27102" y="329184"/>
                                  <a:pt x="22377" y="329565"/>
                                </a:cubicBezTo>
                                <a:cubicBezTo>
                                  <a:pt x="17653" y="329947"/>
                                  <a:pt x="11379" y="330581"/>
                                  <a:pt x="3556" y="331343"/>
                                </a:cubicBezTo>
                                <a:cubicBezTo>
                                  <a:pt x="7963" y="310642"/>
                                  <a:pt x="11265" y="287274"/>
                                  <a:pt x="13462" y="261239"/>
                                </a:cubicBezTo>
                                <a:cubicBezTo>
                                  <a:pt x="15659" y="235204"/>
                                  <a:pt x="16751" y="205359"/>
                                  <a:pt x="16751" y="171704"/>
                                </a:cubicBezTo>
                                <a:cubicBezTo>
                                  <a:pt x="16751" y="138557"/>
                                  <a:pt x="15278" y="106553"/>
                                  <a:pt x="12344" y="75692"/>
                                </a:cubicBezTo>
                                <a:cubicBezTo>
                                  <a:pt x="9411" y="44704"/>
                                  <a:pt x="5296" y="20320"/>
                                  <a:pt x="0" y="2159"/>
                                </a:cubicBezTo>
                                <a:cubicBezTo>
                                  <a:pt x="7963" y="2794"/>
                                  <a:pt x="14618" y="3429"/>
                                  <a:pt x="19977" y="4191"/>
                                </a:cubicBezTo>
                                <a:cubicBezTo>
                                  <a:pt x="22987" y="4191"/>
                                  <a:pt x="26149" y="4191"/>
                                  <a:pt x="29464" y="4191"/>
                                </a:cubicBezTo>
                                <a:cubicBezTo>
                                  <a:pt x="33122" y="4191"/>
                                  <a:pt x="37274" y="4191"/>
                                  <a:pt x="41923" y="4191"/>
                                </a:cubicBezTo>
                                <a:cubicBezTo>
                                  <a:pt x="46571" y="4191"/>
                                  <a:pt x="53086" y="4191"/>
                                  <a:pt x="61468" y="4191"/>
                                </a:cubicBezTo>
                                <a:cubicBezTo>
                                  <a:pt x="67907" y="33782"/>
                                  <a:pt x="81166" y="66040"/>
                                  <a:pt x="101282" y="100965"/>
                                </a:cubicBezTo>
                                <a:cubicBezTo>
                                  <a:pt x="121387" y="135890"/>
                                  <a:pt x="141440" y="167259"/>
                                  <a:pt x="161442" y="194945"/>
                                </a:cubicBezTo>
                                <a:cubicBezTo>
                                  <a:pt x="174371" y="212852"/>
                                  <a:pt x="182245" y="225044"/>
                                  <a:pt x="185064" y="231394"/>
                                </a:cubicBezTo>
                                <a:cubicBezTo>
                                  <a:pt x="184734" y="218440"/>
                                  <a:pt x="184290" y="200279"/>
                                  <a:pt x="183705" y="177038"/>
                                </a:cubicBezTo>
                                <a:cubicBezTo>
                                  <a:pt x="183058" y="150495"/>
                                  <a:pt x="180988" y="119761"/>
                                  <a:pt x="177521" y="84709"/>
                                </a:cubicBezTo>
                                <a:cubicBezTo>
                                  <a:pt x="174066" y="49784"/>
                                  <a:pt x="169151" y="21463"/>
                                  <a:pt x="162801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2863088" y="319558"/>
                            <a:ext cx="262001" cy="33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001" h="331724">
                                <a:moveTo>
                                  <a:pt x="5461" y="0"/>
                                </a:moveTo>
                                <a:cubicBezTo>
                                  <a:pt x="26543" y="2413"/>
                                  <a:pt x="46736" y="3683"/>
                                  <a:pt x="66040" y="3810"/>
                                </a:cubicBezTo>
                                <a:cubicBezTo>
                                  <a:pt x="85344" y="3937"/>
                                  <a:pt x="105410" y="4064"/>
                                  <a:pt x="125984" y="4064"/>
                                </a:cubicBezTo>
                                <a:cubicBezTo>
                                  <a:pt x="150622" y="4064"/>
                                  <a:pt x="175387" y="3683"/>
                                  <a:pt x="200279" y="3048"/>
                                </a:cubicBezTo>
                                <a:cubicBezTo>
                                  <a:pt x="225298" y="2413"/>
                                  <a:pt x="244856" y="1397"/>
                                  <a:pt x="259080" y="0"/>
                                </a:cubicBezTo>
                                <a:cubicBezTo>
                                  <a:pt x="259080" y="4699"/>
                                  <a:pt x="258699" y="8889"/>
                                  <a:pt x="258064" y="12573"/>
                                </a:cubicBezTo>
                                <a:cubicBezTo>
                                  <a:pt x="258064" y="16890"/>
                                  <a:pt x="258064" y="21082"/>
                                  <a:pt x="258064" y="25400"/>
                                </a:cubicBezTo>
                                <a:cubicBezTo>
                                  <a:pt x="258064" y="31369"/>
                                  <a:pt x="258318" y="37211"/>
                                  <a:pt x="258953" y="43307"/>
                                </a:cubicBezTo>
                                <a:cubicBezTo>
                                  <a:pt x="259588" y="49402"/>
                                  <a:pt x="260604" y="56642"/>
                                  <a:pt x="262001" y="64897"/>
                                </a:cubicBezTo>
                                <a:cubicBezTo>
                                  <a:pt x="251460" y="60452"/>
                                  <a:pt x="234569" y="57277"/>
                                  <a:pt x="211328" y="55118"/>
                                </a:cubicBezTo>
                                <a:cubicBezTo>
                                  <a:pt x="188087" y="52959"/>
                                  <a:pt x="167005" y="51053"/>
                                  <a:pt x="148082" y="49530"/>
                                </a:cubicBezTo>
                                <a:cubicBezTo>
                                  <a:pt x="148336" y="62992"/>
                                  <a:pt x="148844" y="86614"/>
                                  <a:pt x="149479" y="120523"/>
                                </a:cubicBezTo>
                                <a:cubicBezTo>
                                  <a:pt x="150241" y="154432"/>
                                  <a:pt x="151257" y="189864"/>
                                  <a:pt x="152781" y="227076"/>
                                </a:cubicBezTo>
                                <a:cubicBezTo>
                                  <a:pt x="154305" y="264160"/>
                                  <a:pt x="156591" y="298577"/>
                                  <a:pt x="159385" y="330327"/>
                                </a:cubicBezTo>
                                <a:cubicBezTo>
                                  <a:pt x="154559" y="330327"/>
                                  <a:pt x="147828" y="330200"/>
                                  <a:pt x="139065" y="329819"/>
                                </a:cubicBezTo>
                                <a:cubicBezTo>
                                  <a:pt x="130429" y="329564"/>
                                  <a:pt x="124333" y="329311"/>
                                  <a:pt x="120777" y="329311"/>
                                </a:cubicBezTo>
                                <a:cubicBezTo>
                                  <a:pt x="113030" y="329311"/>
                                  <a:pt x="102489" y="330200"/>
                                  <a:pt x="89281" y="331724"/>
                                </a:cubicBezTo>
                                <a:cubicBezTo>
                                  <a:pt x="96266" y="301371"/>
                                  <a:pt x="100584" y="260477"/>
                                  <a:pt x="102616" y="209169"/>
                                </a:cubicBezTo>
                                <a:cubicBezTo>
                                  <a:pt x="104521" y="157861"/>
                                  <a:pt x="105537" y="106172"/>
                                  <a:pt x="105537" y="54102"/>
                                </a:cubicBezTo>
                                <a:cubicBezTo>
                                  <a:pt x="105537" y="51435"/>
                                  <a:pt x="105537" y="49911"/>
                                  <a:pt x="105537" y="49657"/>
                                </a:cubicBezTo>
                                <a:cubicBezTo>
                                  <a:pt x="90805" y="50927"/>
                                  <a:pt x="73279" y="52705"/>
                                  <a:pt x="52959" y="54737"/>
                                </a:cubicBezTo>
                                <a:cubicBezTo>
                                  <a:pt x="32639" y="56896"/>
                                  <a:pt x="14986" y="59817"/>
                                  <a:pt x="0" y="63373"/>
                                </a:cubicBezTo>
                                <a:cubicBezTo>
                                  <a:pt x="2667" y="51435"/>
                                  <a:pt x="4191" y="43052"/>
                                  <a:pt x="4699" y="38227"/>
                                </a:cubicBezTo>
                                <a:cubicBezTo>
                                  <a:pt x="5207" y="33401"/>
                                  <a:pt x="5461" y="24764"/>
                                  <a:pt x="5461" y="12446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1424432" y="319558"/>
                            <a:ext cx="262001" cy="33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001" h="331724">
                                <a:moveTo>
                                  <a:pt x="5461" y="0"/>
                                </a:moveTo>
                                <a:cubicBezTo>
                                  <a:pt x="26543" y="2413"/>
                                  <a:pt x="46736" y="3683"/>
                                  <a:pt x="66040" y="3810"/>
                                </a:cubicBezTo>
                                <a:cubicBezTo>
                                  <a:pt x="85344" y="3937"/>
                                  <a:pt x="105410" y="4064"/>
                                  <a:pt x="125984" y="4064"/>
                                </a:cubicBezTo>
                                <a:cubicBezTo>
                                  <a:pt x="150622" y="4064"/>
                                  <a:pt x="175387" y="3683"/>
                                  <a:pt x="200279" y="3048"/>
                                </a:cubicBezTo>
                                <a:cubicBezTo>
                                  <a:pt x="225298" y="2413"/>
                                  <a:pt x="244856" y="1397"/>
                                  <a:pt x="259080" y="0"/>
                                </a:cubicBezTo>
                                <a:cubicBezTo>
                                  <a:pt x="259080" y="4699"/>
                                  <a:pt x="258699" y="8889"/>
                                  <a:pt x="258064" y="12573"/>
                                </a:cubicBezTo>
                                <a:cubicBezTo>
                                  <a:pt x="258064" y="16890"/>
                                  <a:pt x="258064" y="21082"/>
                                  <a:pt x="258064" y="25400"/>
                                </a:cubicBezTo>
                                <a:cubicBezTo>
                                  <a:pt x="258064" y="31369"/>
                                  <a:pt x="258318" y="37211"/>
                                  <a:pt x="258953" y="43307"/>
                                </a:cubicBezTo>
                                <a:cubicBezTo>
                                  <a:pt x="259588" y="49402"/>
                                  <a:pt x="260604" y="56642"/>
                                  <a:pt x="262001" y="64897"/>
                                </a:cubicBezTo>
                                <a:cubicBezTo>
                                  <a:pt x="251460" y="60452"/>
                                  <a:pt x="234569" y="57277"/>
                                  <a:pt x="211328" y="55118"/>
                                </a:cubicBezTo>
                                <a:cubicBezTo>
                                  <a:pt x="188087" y="52959"/>
                                  <a:pt x="167005" y="51053"/>
                                  <a:pt x="148082" y="49530"/>
                                </a:cubicBezTo>
                                <a:cubicBezTo>
                                  <a:pt x="148336" y="62992"/>
                                  <a:pt x="148844" y="86614"/>
                                  <a:pt x="149479" y="120523"/>
                                </a:cubicBezTo>
                                <a:cubicBezTo>
                                  <a:pt x="150241" y="154432"/>
                                  <a:pt x="151257" y="189864"/>
                                  <a:pt x="152781" y="227076"/>
                                </a:cubicBezTo>
                                <a:cubicBezTo>
                                  <a:pt x="154305" y="264160"/>
                                  <a:pt x="156591" y="298577"/>
                                  <a:pt x="159385" y="330327"/>
                                </a:cubicBezTo>
                                <a:cubicBezTo>
                                  <a:pt x="154559" y="330327"/>
                                  <a:pt x="147828" y="330200"/>
                                  <a:pt x="139065" y="329819"/>
                                </a:cubicBezTo>
                                <a:cubicBezTo>
                                  <a:pt x="130429" y="329564"/>
                                  <a:pt x="124333" y="329311"/>
                                  <a:pt x="120777" y="329311"/>
                                </a:cubicBezTo>
                                <a:cubicBezTo>
                                  <a:pt x="113030" y="329311"/>
                                  <a:pt x="102489" y="330200"/>
                                  <a:pt x="89281" y="331724"/>
                                </a:cubicBezTo>
                                <a:cubicBezTo>
                                  <a:pt x="96266" y="301371"/>
                                  <a:pt x="100584" y="260477"/>
                                  <a:pt x="102616" y="209169"/>
                                </a:cubicBezTo>
                                <a:cubicBezTo>
                                  <a:pt x="104521" y="157861"/>
                                  <a:pt x="105537" y="106172"/>
                                  <a:pt x="105537" y="54102"/>
                                </a:cubicBezTo>
                                <a:cubicBezTo>
                                  <a:pt x="105537" y="51435"/>
                                  <a:pt x="105537" y="49911"/>
                                  <a:pt x="105537" y="49657"/>
                                </a:cubicBezTo>
                                <a:cubicBezTo>
                                  <a:pt x="90805" y="50927"/>
                                  <a:pt x="73279" y="52705"/>
                                  <a:pt x="52959" y="54737"/>
                                </a:cubicBezTo>
                                <a:cubicBezTo>
                                  <a:pt x="32639" y="56896"/>
                                  <a:pt x="14986" y="59817"/>
                                  <a:pt x="0" y="63373"/>
                                </a:cubicBezTo>
                                <a:cubicBezTo>
                                  <a:pt x="2667" y="51435"/>
                                  <a:pt x="4191" y="43052"/>
                                  <a:pt x="4699" y="38227"/>
                                </a:cubicBezTo>
                                <a:cubicBezTo>
                                  <a:pt x="5207" y="33401"/>
                                  <a:pt x="5461" y="24764"/>
                                  <a:pt x="5461" y="12446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6469381" y="317526"/>
                            <a:ext cx="215264" cy="337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264" h="337947">
                                <a:moveTo>
                                  <a:pt x="144018" y="0"/>
                                </a:moveTo>
                                <a:cubicBezTo>
                                  <a:pt x="156464" y="0"/>
                                  <a:pt x="168021" y="508"/>
                                  <a:pt x="178815" y="1524"/>
                                </a:cubicBezTo>
                                <a:cubicBezTo>
                                  <a:pt x="189611" y="2540"/>
                                  <a:pt x="201802" y="3810"/>
                                  <a:pt x="215264" y="5588"/>
                                </a:cubicBezTo>
                                <a:lnTo>
                                  <a:pt x="211582" y="60325"/>
                                </a:lnTo>
                                <a:cubicBezTo>
                                  <a:pt x="194437" y="51308"/>
                                  <a:pt x="178053" y="44323"/>
                                  <a:pt x="162560" y="39370"/>
                                </a:cubicBezTo>
                                <a:cubicBezTo>
                                  <a:pt x="146939" y="34417"/>
                                  <a:pt x="131826" y="31877"/>
                                  <a:pt x="117094" y="31877"/>
                                </a:cubicBezTo>
                                <a:cubicBezTo>
                                  <a:pt x="100202" y="31877"/>
                                  <a:pt x="86868" y="35687"/>
                                  <a:pt x="76835" y="43307"/>
                                </a:cubicBezTo>
                                <a:cubicBezTo>
                                  <a:pt x="66928" y="50927"/>
                                  <a:pt x="61849" y="62865"/>
                                  <a:pt x="61849" y="79248"/>
                                </a:cubicBezTo>
                                <a:cubicBezTo>
                                  <a:pt x="61849" y="96901"/>
                                  <a:pt x="74040" y="113919"/>
                                  <a:pt x="98425" y="130175"/>
                                </a:cubicBezTo>
                                <a:cubicBezTo>
                                  <a:pt x="123825" y="146431"/>
                                  <a:pt x="147955" y="160528"/>
                                  <a:pt x="171069" y="172466"/>
                                </a:cubicBezTo>
                                <a:cubicBezTo>
                                  <a:pt x="197739" y="190119"/>
                                  <a:pt x="211074" y="209297"/>
                                  <a:pt x="211074" y="229743"/>
                                </a:cubicBezTo>
                                <a:cubicBezTo>
                                  <a:pt x="211074" y="270002"/>
                                  <a:pt x="196342" y="298069"/>
                                  <a:pt x="167005" y="313944"/>
                                </a:cubicBezTo>
                                <a:cubicBezTo>
                                  <a:pt x="137540" y="329947"/>
                                  <a:pt x="102489" y="337947"/>
                                  <a:pt x="61722" y="337947"/>
                                </a:cubicBezTo>
                                <a:cubicBezTo>
                                  <a:pt x="52832" y="337947"/>
                                  <a:pt x="42672" y="337439"/>
                                  <a:pt x="31114" y="336423"/>
                                </a:cubicBezTo>
                                <a:cubicBezTo>
                                  <a:pt x="19558" y="335407"/>
                                  <a:pt x="9144" y="334137"/>
                                  <a:pt x="0" y="332740"/>
                                </a:cubicBezTo>
                                <a:lnTo>
                                  <a:pt x="6731" y="273431"/>
                                </a:lnTo>
                                <a:cubicBezTo>
                                  <a:pt x="24638" y="280670"/>
                                  <a:pt x="40513" y="286004"/>
                                  <a:pt x="54483" y="289434"/>
                                </a:cubicBezTo>
                                <a:cubicBezTo>
                                  <a:pt x="68452" y="292989"/>
                                  <a:pt x="82296" y="294767"/>
                                  <a:pt x="96139" y="294767"/>
                                </a:cubicBezTo>
                                <a:cubicBezTo>
                                  <a:pt x="115570" y="294767"/>
                                  <a:pt x="130937" y="290449"/>
                                  <a:pt x="142239" y="281560"/>
                                </a:cubicBezTo>
                                <a:cubicBezTo>
                                  <a:pt x="153670" y="272797"/>
                                  <a:pt x="159385" y="257810"/>
                                  <a:pt x="159385" y="236601"/>
                                </a:cubicBezTo>
                                <a:cubicBezTo>
                                  <a:pt x="159385" y="215011"/>
                                  <a:pt x="147447" y="196977"/>
                                  <a:pt x="123825" y="182372"/>
                                </a:cubicBezTo>
                                <a:cubicBezTo>
                                  <a:pt x="101219" y="170815"/>
                                  <a:pt x="77343" y="158623"/>
                                  <a:pt x="52197" y="145797"/>
                                </a:cubicBezTo>
                                <a:cubicBezTo>
                                  <a:pt x="25526" y="129286"/>
                                  <a:pt x="12192" y="107697"/>
                                  <a:pt x="12192" y="81280"/>
                                </a:cubicBezTo>
                                <a:cubicBezTo>
                                  <a:pt x="12192" y="51181"/>
                                  <a:pt x="24892" y="30099"/>
                                  <a:pt x="50419" y="18035"/>
                                </a:cubicBezTo>
                                <a:cubicBezTo>
                                  <a:pt x="75946" y="5969"/>
                                  <a:pt x="107188" y="0"/>
                                  <a:pt x="14401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1694688" y="317526"/>
                            <a:ext cx="215265" cy="337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265" h="337947">
                                <a:moveTo>
                                  <a:pt x="144018" y="0"/>
                                </a:moveTo>
                                <a:cubicBezTo>
                                  <a:pt x="156464" y="0"/>
                                  <a:pt x="168021" y="508"/>
                                  <a:pt x="178816" y="1524"/>
                                </a:cubicBezTo>
                                <a:cubicBezTo>
                                  <a:pt x="189611" y="2540"/>
                                  <a:pt x="201803" y="3810"/>
                                  <a:pt x="215265" y="5588"/>
                                </a:cubicBezTo>
                                <a:lnTo>
                                  <a:pt x="211582" y="60325"/>
                                </a:lnTo>
                                <a:cubicBezTo>
                                  <a:pt x="194437" y="51308"/>
                                  <a:pt x="178054" y="44323"/>
                                  <a:pt x="162560" y="39370"/>
                                </a:cubicBezTo>
                                <a:cubicBezTo>
                                  <a:pt x="146939" y="34417"/>
                                  <a:pt x="131826" y="31877"/>
                                  <a:pt x="117094" y="31877"/>
                                </a:cubicBezTo>
                                <a:cubicBezTo>
                                  <a:pt x="100203" y="31877"/>
                                  <a:pt x="86868" y="35687"/>
                                  <a:pt x="76835" y="43307"/>
                                </a:cubicBezTo>
                                <a:cubicBezTo>
                                  <a:pt x="66929" y="50927"/>
                                  <a:pt x="61849" y="62865"/>
                                  <a:pt x="61849" y="79248"/>
                                </a:cubicBezTo>
                                <a:cubicBezTo>
                                  <a:pt x="61849" y="96901"/>
                                  <a:pt x="74041" y="113919"/>
                                  <a:pt x="98425" y="130175"/>
                                </a:cubicBezTo>
                                <a:cubicBezTo>
                                  <a:pt x="123825" y="146431"/>
                                  <a:pt x="147955" y="160528"/>
                                  <a:pt x="171069" y="172466"/>
                                </a:cubicBezTo>
                                <a:cubicBezTo>
                                  <a:pt x="197739" y="190119"/>
                                  <a:pt x="211074" y="209297"/>
                                  <a:pt x="211074" y="229743"/>
                                </a:cubicBezTo>
                                <a:cubicBezTo>
                                  <a:pt x="211074" y="270002"/>
                                  <a:pt x="196342" y="298069"/>
                                  <a:pt x="167005" y="313944"/>
                                </a:cubicBezTo>
                                <a:cubicBezTo>
                                  <a:pt x="137541" y="329947"/>
                                  <a:pt x="102489" y="337947"/>
                                  <a:pt x="61722" y="337947"/>
                                </a:cubicBezTo>
                                <a:cubicBezTo>
                                  <a:pt x="52832" y="337947"/>
                                  <a:pt x="42672" y="337439"/>
                                  <a:pt x="31115" y="336423"/>
                                </a:cubicBezTo>
                                <a:cubicBezTo>
                                  <a:pt x="19558" y="335407"/>
                                  <a:pt x="9144" y="334137"/>
                                  <a:pt x="0" y="332740"/>
                                </a:cubicBezTo>
                                <a:lnTo>
                                  <a:pt x="6731" y="273431"/>
                                </a:lnTo>
                                <a:cubicBezTo>
                                  <a:pt x="24638" y="280670"/>
                                  <a:pt x="40513" y="286004"/>
                                  <a:pt x="54483" y="289434"/>
                                </a:cubicBezTo>
                                <a:cubicBezTo>
                                  <a:pt x="68453" y="292989"/>
                                  <a:pt x="82296" y="294767"/>
                                  <a:pt x="96139" y="294767"/>
                                </a:cubicBezTo>
                                <a:cubicBezTo>
                                  <a:pt x="115570" y="294767"/>
                                  <a:pt x="130937" y="290449"/>
                                  <a:pt x="142240" y="281560"/>
                                </a:cubicBezTo>
                                <a:cubicBezTo>
                                  <a:pt x="153670" y="272797"/>
                                  <a:pt x="159385" y="257810"/>
                                  <a:pt x="159385" y="236601"/>
                                </a:cubicBezTo>
                                <a:cubicBezTo>
                                  <a:pt x="159385" y="215011"/>
                                  <a:pt x="147447" y="196977"/>
                                  <a:pt x="123825" y="182372"/>
                                </a:cubicBezTo>
                                <a:cubicBezTo>
                                  <a:pt x="101219" y="170815"/>
                                  <a:pt x="77343" y="158623"/>
                                  <a:pt x="52197" y="145797"/>
                                </a:cubicBezTo>
                                <a:cubicBezTo>
                                  <a:pt x="25527" y="129286"/>
                                  <a:pt x="12192" y="107697"/>
                                  <a:pt x="12192" y="81280"/>
                                </a:cubicBezTo>
                                <a:cubicBezTo>
                                  <a:pt x="12192" y="51181"/>
                                  <a:pt x="24892" y="30099"/>
                                  <a:pt x="50419" y="18035"/>
                                </a:cubicBezTo>
                                <a:cubicBezTo>
                                  <a:pt x="75946" y="5969"/>
                                  <a:pt x="107188" y="0"/>
                                  <a:pt x="14401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4681728" y="316510"/>
                            <a:ext cx="251206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338455">
                                <a:moveTo>
                                  <a:pt x="75819" y="0"/>
                                </a:moveTo>
                                <a:cubicBezTo>
                                  <a:pt x="119253" y="0"/>
                                  <a:pt x="157353" y="10413"/>
                                  <a:pt x="190246" y="31369"/>
                                </a:cubicBezTo>
                                <a:cubicBezTo>
                                  <a:pt x="223012" y="52324"/>
                                  <a:pt x="242697" y="91312"/>
                                  <a:pt x="249174" y="148082"/>
                                </a:cubicBezTo>
                                <a:cubicBezTo>
                                  <a:pt x="250444" y="160909"/>
                                  <a:pt x="251206" y="173989"/>
                                  <a:pt x="251206" y="187325"/>
                                </a:cubicBezTo>
                                <a:cubicBezTo>
                                  <a:pt x="251206" y="245745"/>
                                  <a:pt x="234950" y="285496"/>
                                  <a:pt x="202565" y="306705"/>
                                </a:cubicBezTo>
                                <a:cubicBezTo>
                                  <a:pt x="170180" y="327913"/>
                                  <a:pt x="130048" y="338455"/>
                                  <a:pt x="82296" y="338455"/>
                                </a:cubicBezTo>
                                <a:cubicBezTo>
                                  <a:pt x="68580" y="338455"/>
                                  <a:pt x="55118" y="337820"/>
                                  <a:pt x="42037" y="336423"/>
                                </a:cubicBezTo>
                                <a:cubicBezTo>
                                  <a:pt x="28829" y="335025"/>
                                  <a:pt x="15494" y="333501"/>
                                  <a:pt x="1905" y="331724"/>
                                </a:cubicBezTo>
                                <a:cubicBezTo>
                                  <a:pt x="8382" y="323469"/>
                                  <a:pt x="13970" y="300736"/>
                                  <a:pt x="18542" y="263651"/>
                                </a:cubicBezTo>
                                <a:cubicBezTo>
                                  <a:pt x="23114" y="226440"/>
                                  <a:pt x="25400" y="187325"/>
                                  <a:pt x="25400" y="146176"/>
                                </a:cubicBezTo>
                                <a:cubicBezTo>
                                  <a:pt x="25400" y="108838"/>
                                  <a:pt x="23495" y="78359"/>
                                  <a:pt x="19685" y="54737"/>
                                </a:cubicBezTo>
                                <a:cubicBezTo>
                                  <a:pt x="15875" y="30987"/>
                                  <a:pt x="9271" y="16128"/>
                                  <a:pt x="0" y="9906"/>
                                </a:cubicBezTo>
                                <a:cubicBezTo>
                                  <a:pt x="13716" y="6096"/>
                                  <a:pt x="27686" y="3556"/>
                                  <a:pt x="41783" y="2032"/>
                                </a:cubicBezTo>
                                <a:cubicBezTo>
                                  <a:pt x="55880" y="635"/>
                                  <a:pt x="67310" y="0"/>
                                  <a:pt x="75819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4411980" y="316510"/>
                            <a:ext cx="251206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338455">
                                <a:moveTo>
                                  <a:pt x="75819" y="0"/>
                                </a:moveTo>
                                <a:cubicBezTo>
                                  <a:pt x="119253" y="0"/>
                                  <a:pt x="157353" y="10413"/>
                                  <a:pt x="190246" y="31369"/>
                                </a:cubicBezTo>
                                <a:cubicBezTo>
                                  <a:pt x="223012" y="52324"/>
                                  <a:pt x="242697" y="91312"/>
                                  <a:pt x="249174" y="148082"/>
                                </a:cubicBezTo>
                                <a:cubicBezTo>
                                  <a:pt x="250444" y="160909"/>
                                  <a:pt x="251206" y="173989"/>
                                  <a:pt x="251206" y="187325"/>
                                </a:cubicBezTo>
                                <a:cubicBezTo>
                                  <a:pt x="251206" y="245745"/>
                                  <a:pt x="234950" y="285496"/>
                                  <a:pt x="202565" y="306705"/>
                                </a:cubicBezTo>
                                <a:cubicBezTo>
                                  <a:pt x="170180" y="327913"/>
                                  <a:pt x="130048" y="338455"/>
                                  <a:pt x="82296" y="338455"/>
                                </a:cubicBezTo>
                                <a:cubicBezTo>
                                  <a:pt x="68580" y="338455"/>
                                  <a:pt x="55118" y="337820"/>
                                  <a:pt x="42037" y="336423"/>
                                </a:cubicBezTo>
                                <a:cubicBezTo>
                                  <a:pt x="28829" y="335025"/>
                                  <a:pt x="15494" y="333501"/>
                                  <a:pt x="1905" y="331724"/>
                                </a:cubicBezTo>
                                <a:cubicBezTo>
                                  <a:pt x="8382" y="323469"/>
                                  <a:pt x="13970" y="300736"/>
                                  <a:pt x="18542" y="263651"/>
                                </a:cubicBezTo>
                                <a:cubicBezTo>
                                  <a:pt x="23114" y="226440"/>
                                  <a:pt x="25400" y="187325"/>
                                  <a:pt x="25400" y="146176"/>
                                </a:cubicBezTo>
                                <a:cubicBezTo>
                                  <a:pt x="25400" y="108838"/>
                                  <a:pt x="23495" y="78359"/>
                                  <a:pt x="19685" y="54737"/>
                                </a:cubicBezTo>
                                <a:cubicBezTo>
                                  <a:pt x="15875" y="30987"/>
                                  <a:pt x="9271" y="16128"/>
                                  <a:pt x="0" y="9906"/>
                                </a:cubicBezTo>
                                <a:cubicBezTo>
                                  <a:pt x="13716" y="6096"/>
                                  <a:pt x="27686" y="3556"/>
                                  <a:pt x="41783" y="2032"/>
                                </a:cubicBezTo>
                                <a:cubicBezTo>
                                  <a:pt x="55880" y="635"/>
                                  <a:pt x="67310" y="0"/>
                                  <a:pt x="75819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2114804" y="315494"/>
                            <a:ext cx="324231" cy="333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31" h="333883">
                                <a:moveTo>
                                  <a:pt x="156972" y="0"/>
                                </a:moveTo>
                                <a:cubicBezTo>
                                  <a:pt x="192278" y="0"/>
                                  <a:pt x="224536" y="10922"/>
                                  <a:pt x="253619" y="32766"/>
                                </a:cubicBezTo>
                                <a:cubicBezTo>
                                  <a:pt x="282702" y="54737"/>
                                  <a:pt x="301752" y="79248"/>
                                  <a:pt x="310769" y="106553"/>
                                </a:cubicBezTo>
                                <a:cubicBezTo>
                                  <a:pt x="319786" y="133858"/>
                                  <a:pt x="324231" y="157734"/>
                                  <a:pt x="324231" y="178308"/>
                                </a:cubicBezTo>
                                <a:cubicBezTo>
                                  <a:pt x="324231" y="211963"/>
                                  <a:pt x="315341" y="242189"/>
                                  <a:pt x="297434" y="268986"/>
                                </a:cubicBezTo>
                                <a:cubicBezTo>
                                  <a:pt x="279654" y="295783"/>
                                  <a:pt x="259080" y="313309"/>
                                  <a:pt x="235966" y="321564"/>
                                </a:cubicBezTo>
                                <a:cubicBezTo>
                                  <a:pt x="212852" y="329819"/>
                                  <a:pt x="192786" y="333883"/>
                                  <a:pt x="175895" y="333883"/>
                                </a:cubicBezTo>
                                <a:cubicBezTo>
                                  <a:pt x="144272" y="333883"/>
                                  <a:pt x="114173" y="325882"/>
                                  <a:pt x="85217" y="310007"/>
                                </a:cubicBezTo>
                                <a:cubicBezTo>
                                  <a:pt x="56388" y="294132"/>
                                  <a:pt x="36576" y="274828"/>
                                  <a:pt x="26035" y="252095"/>
                                </a:cubicBezTo>
                                <a:cubicBezTo>
                                  <a:pt x="15494" y="229489"/>
                                  <a:pt x="8509" y="210439"/>
                                  <a:pt x="5080" y="195199"/>
                                </a:cubicBezTo>
                                <a:cubicBezTo>
                                  <a:pt x="1651" y="179832"/>
                                  <a:pt x="0" y="165735"/>
                                  <a:pt x="0" y="152908"/>
                                </a:cubicBezTo>
                                <a:cubicBezTo>
                                  <a:pt x="0" y="121539"/>
                                  <a:pt x="8255" y="93472"/>
                                  <a:pt x="24892" y="68834"/>
                                </a:cubicBezTo>
                                <a:cubicBezTo>
                                  <a:pt x="41402" y="44323"/>
                                  <a:pt x="64008" y="25781"/>
                                  <a:pt x="92583" y="13335"/>
                                </a:cubicBezTo>
                                <a:cubicBezTo>
                                  <a:pt x="113538" y="4445"/>
                                  <a:pt x="135001" y="0"/>
                                  <a:pt x="156972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5637276" y="246279"/>
                            <a:ext cx="284226" cy="407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407543">
                                <a:moveTo>
                                  <a:pt x="276225" y="0"/>
                                </a:moveTo>
                                <a:cubicBezTo>
                                  <a:pt x="273812" y="11049"/>
                                  <a:pt x="272161" y="19812"/>
                                  <a:pt x="271018" y="26162"/>
                                </a:cubicBezTo>
                                <a:cubicBezTo>
                                  <a:pt x="269875" y="32512"/>
                                  <a:pt x="269240" y="40132"/>
                                  <a:pt x="269240" y="49276"/>
                                </a:cubicBezTo>
                                <a:cubicBezTo>
                                  <a:pt x="258191" y="47244"/>
                                  <a:pt x="246126" y="45339"/>
                                  <a:pt x="232918" y="43688"/>
                                </a:cubicBezTo>
                                <a:cubicBezTo>
                                  <a:pt x="219710" y="42037"/>
                                  <a:pt x="206375" y="41275"/>
                                  <a:pt x="192913" y="41275"/>
                                </a:cubicBezTo>
                                <a:cubicBezTo>
                                  <a:pt x="184277" y="41275"/>
                                  <a:pt x="177165" y="41529"/>
                                  <a:pt x="171450" y="42164"/>
                                </a:cubicBezTo>
                                <a:cubicBezTo>
                                  <a:pt x="171450" y="51181"/>
                                  <a:pt x="176784" y="77470"/>
                                  <a:pt x="187452" y="121031"/>
                                </a:cubicBezTo>
                                <a:cubicBezTo>
                                  <a:pt x="197993" y="164592"/>
                                  <a:pt x="211836" y="211582"/>
                                  <a:pt x="228854" y="262128"/>
                                </a:cubicBezTo>
                                <a:cubicBezTo>
                                  <a:pt x="245872" y="312674"/>
                                  <a:pt x="264287" y="358140"/>
                                  <a:pt x="284226" y="398526"/>
                                </a:cubicBezTo>
                                <a:cubicBezTo>
                                  <a:pt x="264922" y="398526"/>
                                  <a:pt x="251841" y="399034"/>
                                  <a:pt x="244602" y="400050"/>
                                </a:cubicBezTo>
                                <a:cubicBezTo>
                                  <a:pt x="237490" y="401066"/>
                                  <a:pt x="223393" y="403479"/>
                                  <a:pt x="202438" y="407543"/>
                                </a:cubicBezTo>
                                <a:cubicBezTo>
                                  <a:pt x="202438" y="378079"/>
                                  <a:pt x="199517" y="350266"/>
                                  <a:pt x="193548" y="324358"/>
                                </a:cubicBezTo>
                                <a:cubicBezTo>
                                  <a:pt x="187579" y="298450"/>
                                  <a:pt x="181991" y="276479"/>
                                  <a:pt x="176784" y="258445"/>
                                </a:cubicBezTo>
                                <a:lnTo>
                                  <a:pt x="107569" y="258445"/>
                                </a:lnTo>
                                <a:cubicBezTo>
                                  <a:pt x="103759" y="271145"/>
                                  <a:pt x="99568" y="291846"/>
                                  <a:pt x="95250" y="320548"/>
                                </a:cubicBezTo>
                                <a:cubicBezTo>
                                  <a:pt x="90805" y="349377"/>
                                  <a:pt x="86868" y="376682"/>
                                  <a:pt x="83185" y="402590"/>
                                </a:cubicBezTo>
                                <a:cubicBezTo>
                                  <a:pt x="70231" y="401320"/>
                                  <a:pt x="59436" y="400685"/>
                                  <a:pt x="50927" y="400685"/>
                                </a:cubicBezTo>
                                <a:cubicBezTo>
                                  <a:pt x="43815" y="400685"/>
                                  <a:pt x="36957" y="401193"/>
                                  <a:pt x="30353" y="402336"/>
                                </a:cubicBezTo>
                                <a:cubicBezTo>
                                  <a:pt x="23749" y="403479"/>
                                  <a:pt x="13589" y="405257"/>
                                  <a:pt x="0" y="407543"/>
                                </a:cubicBezTo>
                                <a:cubicBezTo>
                                  <a:pt x="13081" y="367538"/>
                                  <a:pt x="26797" y="324993"/>
                                  <a:pt x="41402" y="279781"/>
                                </a:cubicBezTo>
                                <a:cubicBezTo>
                                  <a:pt x="55880" y="234696"/>
                                  <a:pt x="68453" y="191262"/>
                                  <a:pt x="78867" y="149352"/>
                                </a:cubicBezTo>
                                <a:cubicBezTo>
                                  <a:pt x="89281" y="107696"/>
                                  <a:pt x="96774" y="72136"/>
                                  <a:pt x="101346" y="42545"/>
                                </a:cubicBezTo>
                                <a:cubicBezTo>
                                  <a:pt x="100711" y="42672"/>
                                  <a:pt x="99695" y="42799"/>
                                  <a:pt x="98044" y="42799"/>
                                </a:cubicBezTo>
                                <a:cubicBezTo>
                                  <a:pt x="89154" y="42799"/>
                                  <a:pt x="75819" y="44323"/>
                                  <a:pt x="58420" y="47625"/>
                                </a:cubicBezTo>
                                <a:cubicBezTo>
                                  <a:pt x="40894" y="50800"/>
                                  <a:pt x="21463" y="55245"/>
                                  <a:pt x="0" y="60960"/>
                                </a:cubicBezTo>
                                <a:cubicBezTo>
                                  <a:pt x="0" y="52959"/>
                                  <a:pt x="508" y="43561"/>
                                  <a:pt x="1524" y="32639"/>
                                </a:cubicBezTo>
                                <a:cubicBezTo>
                                  <a:pt x="2413" y="21717"/>
                                  <a:pt x="2921" y="10922"/>
                                  <a:pt x="2921" y="508"/>
                                </a:cubicBezTo>
                                <a:cubicBezTo>
                                  <a:pt x="11176" y="508"/>
                                  <a:pt x="38862" y="1016"/>
                                  <a:pt x="85979" y="1905"/>
                                </a:cubicBezTo>
                                <a:cubicBezTo>
                                  <a:pt x="133096" y="2794"/>
                                  <a:pt x="166116" y="3175"/>
                                  <a:pt x="184912" y="3175"/>
                                </a:cubicBezTo>
                                <a:lnTo>
                                  <a:pt x="198374" y="3175"/>
                                </a:lnTo>
                                <a:cubicBezTo>
                                  <a:pt x="229743" y="3175"/>
                                  <a:pt x="255651" y="2159"/>
                                  <a:pt x="276225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304279" y="240183"/>
                            <a:ext cx="261061" cy="412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061" h="412623">
                                <a:moveTo>
                                  <a:pt x="76632" y="0"/>
                                </a:moveTo>
                                <a:cubicBezTo>
                                  <a:pt x="71666" y="23495"/>
                                  <a:pt x="68389" y="46609"/>
                                  <a:pt x="66815" y="69342"/>
                                </a:cubicBezTo>
                                <a:cubicBezTo>
                                  <a:pt x="65240" y="91948"/>
                                  <a:pt x="64453" y="117856"/>
                                  <a:pt x="64453" y="147065"/>
                                </a:cubicBezTo>
                                <a:cubicBezTo>
                                  <a:pt x="64453" y="157099"/>
                                  <a:pt x="64453" y="165989"/>
                                  <a:pt x="64453" y="173736"/>
                                </a:cubicBezTo>
                                <a:cubicBezTo>
                                  <a:pt x="64453" y="181610"/>
                                  <a:pt x="64453" y="186689"/>
                                  <a:pt x="64453" y="188976"/>
                                </a:cubicBezTo>
                                <a:cubicBezTo>
                                  <a:pt x="78867" y="166751"/>
                                  <a:pt x="97333" y="139700"/>
                                  <a:pt x="119837" y="107823"/>
                                </a:cubicBezTo>
                                <a:cubicBezTo>
                                  <a:pt x="142354" y="75946"/>
                                  <a:pt x="164287" y="40259"/>
                                  <a:pt x="185674" y="762"/>
                                </a:cubicBezTo>
                                <a:cubicBezTo>
                                  <a:pt x="194450" y="2159"/>
                                  <a:pt x="203746" y="2794"/>
                                  <a:pt x="213576" y="2794"/>
                                </a:cubicBezTo>
                                <a:cubicBezTo>
                                  <a:pt x="222822" y="2794"/>
                                  <a:pt x="229159" y="2667"/>
                                  <a:pt x="232562" y="2539"/>
                                </a:cubicBezTo>
                                <a:cubicBezTo>
                                  <a:pt x="235966" y="2413"/>
                                  <a:pt x="245466" y="1524"/>
                                  <a:pt x="261061" y="0"/>
                                </a:cubicBezTo>
                                <a:cubicBezTo>
                                  <a:pt x="233312" y="27051"/>
                                  <a:pt x="208305" y="52577"/>
                                  <a:pt x="186055" y="76453"/>
                                </a:cubicBezTo>
                                <a:cubicBezTo>
                                  <a:pt x="163792" y="100457"/>
                                  <a:pt x="144056" y="123952"/>
                                  <a:pt x="126822" y="146939"/>
                                </a:cubicBezTo>
                                <a:cubicBezTo>
                                  <a:pt x="109601" y="169926"/>
                                  <a:pt x="98781" y="185674"/>
                                  <a:pt x="94386" y="194056"/>
                                </a:cubicBezTo>
                                <a:cubicBezTo>
                                  <a:pt x="98666" y="201295"/>
                                  <a:pt x="112078" y="221234"/>
                                  <a:pt x="134645" y="253746"/>
                                </a:cubicBezTo>
                                <a:cubicBezTo>
                                  <a:pt x="157213" y="286385"/>
                                  <a:pt x="179426" y="316611"/>
                                  <a:pt x="201270" y="344551"/>
                                </a:cubicBezTo>
                                <a:cubicBezTo>
                                  <a:pt x="223126" y="372490"/>
                                  <a:pt x="240398" y="394335"/>
                                  <a:pt x="253098" y="410210"/>
                                </a:cubicBezTo>
                                <a:cubicBezTo>
                                  <a:pt x="248031" y="410210"/>
                                  <a:pt x="243675" y="409828"/>
                                  <a:pt x="240017" y="409194"/>
                                </a:cubicBezTo>
                                <a:cubicBezTo>
                                  <a:pt x="236372" y="409194"/>
                                  <a:pt x="232550" y="409194"/>
                                  <a:pt x="228549" y="409194"/>
                                </a:cubicBezTo>
                                <a:cubicBezTo>
                                  <a:pt x="220167" y="409194"/>
                                  <a:pt x="211963" y="409575"/>
                                  <a:pt x="203937" y="410210"/>
                                </a:cubicBezTo>
                                <a:cubicBezTo>
                                  <a:pt x="195910" y="410845"/>
                                  <a:pt x="186690" y="411607"/>
                                  <a:pt x="176263" y="412623"/>
                                </a:cubicBezTo>
                                <a:cubicBezTo>
                                  <a:pt x="163906" y="389255"/>
                                  <a:pt x="152946" y="370205"/>
                                  <a:pt x="143370" y="355346"/>
                                </a:cubicBezTo>
                                <a:cubicBezTo>
                                  <a:pt x="133782" y="340614"/>
                                  <a:pt x="121844" y="323850"/>
                                  <a:pt x="107531" y="305181"/>
                                </a:cubicBezTo>
                                <a:cubicBezTo>
                                  <a:pt x="93231" y="286512"/>
                                  <a:pt x="78867" y="265176"/>
                                  <a:pt x="64453" y="241173"/>
                                </a:cubicBezTo>
                                <a:cubicBezTo>
                                  <a:pt x="64453" y="265557"/>
                                  <a:pt x="65151" y="295148"/>
                                  <a:pt x="66535" y="329946"/>
                                </a:cubicBezTo>
                                <a:cubicBezTo>
                                  <a:pt x="67932" y="364744"/>
                                  <a:pt x="70625" y="391668"/>
                                  <a:pt x="74600" y="410718"/>
                                </a:cubicBezTo>
                                <a:cubicBezTo>
                                  <a:pt x="64135" y="409448"/>
                                  <a:pt x="56591" y="408686"/>
                                  <a:pt x="51968" y="408686"/>
                                </a:cubicBezTo>
                                <a:cubicBezTo>
                                  <a:pt x="47358" y="408686"/>
                                  <a:pt x="42050" y="408686"/>
                                  <a:pt x="36043" y="408686"/>
                                </a:cubicBezTo>
                                <a:cubicBezTo>
                                  <a:pt x="23571" y="408686"/>
                                  <a:pt x="11557" y="409448"/>
                                  <a:pt x="0" y="410718"/>
                                </a:cubicBezTo>
                                <a:cubicBezTo>
                                  <a:pt x="3404" y="398145"/>
                                  <a:pt x="5855" y="377063"/>
                                  <a:pt x="7379" y="347599"/>
                                </a:cubicBezTo>
                                <a:cubicBezTo>
                                  <a:pt x="8890" y="318135"/>
                                  <a:pt x="9639" y="280670"/>
                                  <a:pt x="9639" y="235331"/>
                                </a:cubicBezTo>
                                <a:cubicBezTo>
                                  <a:pt x="9639" y="185420"/>
                                  <a:pt x="8801" y="138938"/>
                                  <a:pt x="7112" y="96012"/>
                                </a:cubicBezTo>
                                <a:cubicBezTo>
                                  <a:pt x="5436" y="52959"/>
                                  <a:pt x="3061" y="21717"/>
                                  <a:pt x="0" y="2286"/>
                                </a:cubicBezTo>
                                <a:cubicBezTo>
                                  <a:pt x="9906" y="3937"/>
                                  <a:pt x="20193" y="4826"/>
                                  <a:pt x="30874" y="4826"/>
                                </a:cubicBezTo>
                                <a:cubicBezTo>
                                  <a:pt x="48196" y="4826"/>
                                  <a:pt x="63449" y="3175"/>
                                  <a:pt x="76632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3850132" y="238151"/>
                            <a:ext cx="453263" cy="413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263" h="413131">
                                <a:moveTo>
                                  <a:pt x="263398" y="0"/>
                                </a:moveTo>
                                <a:cubicBezTo>
                                  <a:pt x="275590" y="1905"/>
                                  <a:pt x="283591" y="2922"/>
                                  <a:pt x="287274" y="3302"/>
                                </a:cubicBezTo>
                                <a:cubicBezTo>
                                  <a:pt x="290957" y="3556"/>
                                  <a:pt x="295529" y="3683"/>
                                  <a:pt x="300863" y="3683"/>
                                </a:cubicBezTo>
                                <a:cubicBezTo>
                                  <a:pt x="306070" y="3683"/>
                                  <a:pt x="311531" y="3683"/>
                                  <a:pt x="316865" y="3683"/>
                                </a:cubicBezTo>
                                <a:cubicBezTo>
                                  <a:pt x="322326" y="2922"/>
                                  <a:pt x="328676" y="2032"/>
                                  <a:pt x="336296" y="1270"/>
                                </a:cubicBezTo>
                                <a:cubicBezTo>
                                  <a:pt x="336042" y="6604"/>
                                  <a:pt x="335915" y="11685"/>
                                  <a:pt x="335915" y="16891"/>
                                </a:cubicBezTo>
                                <a:cubicBezTo>
                                  <a:pt x="335915" y="53467"/>
                                  <a:pt x="349377" y="115189"/>
                                  <a:pt x="376047" y="202311"/>
                                </a:cubicBezTo>
                                <a:cubicBezTo>
                                  <a:pt x="402844" y="289434"/>
                                  <a:pt x="428625" y="358522"/>
                                  <a:pt x="453263" y="409702"/>
                                </a:cubicBezTo>
                                <a:cubicBezTo>
                                  <a:pt x="442087" y="409702"/>
                                  <a:pt x="432435" y="409448"/>
                                  <a:pt x="424307" y="409067"/>
                                </a:cubicBezTo>
                                <a:cubicBezTo>
                                  <a:pt x="416179" y="408686"/>
                                  <a:pt x="407670" y="408051"/>
                                  <a:pt x="398526" y="407162"/>
                                </a:cubicBezTo>
                                <a:cubicBezTo>
                                  <a:pt x="394462" y="407162"/>
                                  <a:pt x="391541" y="407162"/>
                                  <a:pt x="389509" y="407162"/>
                                </a:cubicBezTo>
                                <a:cubicBezTo>
                                  <a:pt x="387604" y="407162"/>
                                  <a:pt x="379730" y="407924"/>
                                  <a:pt x="366014" y="409322"/>
                                </a:cubicBezTo>
                                <a:cubicBezTo>
                                  <a:pt x="366014" y="384556"/>
                                  <a:pt x="360934" y="350393"/>
                                  <a:pt x="350774" y="306832"/>
                                </a:cubicBezTo>
                                <a:cubicBezTo>
                                  <a:pt x="340741" y="263272"/>
                                  <a:pt x="329184" y="218694"/>
                                  <a:pt x="316103" y="173101"/>
                                </a:cubicBezTo>
                                <a:cubicBezTo>
                                  <a:pt x="308229" y="145288"/>
                                  <a:pt x="303149" y="125985"/>
                                  <a:pt x="300863" y="115189"/>
                                </a:cubicBezTo>
                                <a:cubicBezTo>
                                  <a:pt x="300228" y="124460"/>
                                  <a:pt x="298069" y="140081"/>
                                  <a:pt x="294513" y="161925"/>
                                </a:cubicBezTo>
                                <a:cubicBezTo>
                                  <a:pt x="288417" y="200025"/>
                                  <a:pt x="282448" y="243205"/>
                                  <a:pt x="276606" y="291338"/>
                                </a:cubicBezTo>
                                <a:cubicBezTo>
                                  <a:pt x="270891" y="339344"/>
                                  <a:pt x="267970" y="379349"/>
                                  <a:pt x="267970" y="411226"/>
                                </a:cubicBezTo>
                                <a:cubicBezTo>
                                  <a:pt x="257175" y="411226"/>
                                  <a:pt x="247904" y="411099"/>
                                  <a:pt x="240284" y="410718"/>
                                </a:cubicBezTo>
                                <a:cubicBezTo>
                                  <a:pt x="232664" y="410464"/>
                                  <a:pt x="224790" y="409956"/>
                                  <a:pt x="216662" y="409322"/>
                                </a:cubicBezTo>
                                <a:cubicBezTo>
                                  <a:pt x="210058" y="409322"/>
                                  <a:pt x="199771" y="409956"/>
                                  <a:pt x="185674" y="411226"/>
                                </a:cubicBezTo>
                                <a:cubicBezTo>
                                  <a:pt x="186436" y="401574"/>
                                  <a:pt x="186817" y="394589"/>
                                  <a:pt x="186817" y="390272"/>
                                </a:cubicBezTo>
                                <a:cubicBezTo>
                                  <a:pt x="186817" y="365506"/>
                                  <a:pt x="181864" y="331470"/>
                                  <a:pt x="171958" y="287910"/>
                                </a:cubicBezTo>
                                <a:cubicBezTo>
                                  <a:pt x="162052" y="244475"/>
                                  <a:pt x="151511" y="203835"/>
                                  <a:pt x="140208" y="166243"/>
                                </a:cubicBezTo>
                                <a:cubicBezTo>
                                  <a:pt x="133223" y="142622"/>
                                  <a:pt x="128778" y="126365"/>
                                  <a:pt x="126873" y="117602"/>
                                </a:cubicBezTo>
                                <a:cubicBezTo>
                                  <a:pt x="125984" y="127000"/>
                                  <a:pt x="123063" y="144907"/>
                                  <a:pt x="117856" y="171450"/>
                                </a:cubicBezTo>
                                <a:cubicBezTo>
                                  <a:pt x="109855" y="212598"/>
                                  <a:pt x="102743" y="254509"/>
                                  <a:pt x="96520" y="297435"/>
                                </a:cubicBezTo>
                                <a:cubicBezTo>
                                  <a:pt x="90424" y="340360"/>
                                  <a:pt x="87249" y="378968"/>
                                  <a:pt x="87249" y="413131"/>
                                </a:cubicBezTo>
                                <a:cubicBezTo>
                                  <a:pt x="76073" y="413131"/>
                                  <a:pt x="66421" y="412877"/>
                                  <a:pt x="58293" y="412497"/>
                                </a:cubicBezTo>
                                <a:cubicBezTo>
                                  <a:pt x="50165" y="412115"/>
                                  <a:pt x="41529" y="411480"/>
                                  <a:pt x="32385" y="410718"/>
                                </a:cubicBezTo>
                                <a:cubicBezTo>
                                  <a:pt x="28448" y="410718"/>
                                  <a:pt x="25527" y="410718"/>
                                  <a:pt x="23622" y="410718"/>
                                </a:cubicBezTo>
                                <a:cubicBezTo>
                                  <a:pt x="21717" y="410718"/>
                                  <a:pt x="13843" y="411607"/>
                                  <a:pt x="0" y="413131"/>
                                </a:cubicBezTo>
                                <a:cubicBezTo>
                                  <a:pt x="8636" y="386207"/>
                                  <a:pt x="20193" y="347472"/>
                                  <a:pt x="34671" y="296926"/>
                                </a:cubicBezTo>
                                <a:cubicBezTo>
                                  <a:pt x="49149" y="246507"/>
                                  <a:pt x="61341" y="197612"/>
                                  <a:pt x="71374" y="150368"/>
                                </a:cubicBezTo>
                                <a:cubicBezTo>
                                  <a:pt x="81280" y="103251"/>
                                  <a:pt x="86233" y="65278"/>
                                  <a:pt x="86233" y="36830"/>
                                </a:cubicBezTo>
                                <a:cubicBezTo>
                                  <a:pt x="86233" y="24511"/>
                                  <a:pt x="85090" y="12827"/>
                                  <a:pt x="82677" y="1778"/>
                                </a:cubicBezTo>
                                <a:cubicBezTo>
                                  <a:pt x="94869" y="3556"/>
                                  <a:pt x="102743" y="4572"/>
                                  <a:pt x="106426" y="4826"/>
                                </a:cubicBezTo>
                                <a:cubicBezTo>
                                  <a:pt x="110109" y="5080"/>
                                  <a:pt x="114681" y="5207"/>
                                  <a:pt x="120142" y="5207"/>
                                </a:cubicBezTo>
                                <a:cubicBezTo>
                                  <a:pt x="125349" y="5207"/>
                                  <a:pt x="130810" y="5207"/>
                                  <a:pt x="136398" y="5207"/>
                                </a:cubicBezTo>
                                <a:cubicBezTo>
                                  <a:pt x="141605" y="4572"/>
                                  <a:pt x="147955" y="3937"/>
                                  <a:pt x="155448" y="3175"/>
                                </a:cubicBezTo>
                                <a:cubicBezTo>
                                  <a:pt x="155321" y="8001"/>
                                  <a:pt x="155321" y="13208"/>
                                  <a:pt x="155321" y="18797"/>
                                </a:cubicBezTo>
                                <a:cubicBezTo>
                                  <a:pt x="155321" y="39497"/>
                                  <a:pt x="161036" y="71120"/>
                                  <a:pt x="172720" y="113538"/>
                                </a:cubicBezTo>
                                <a:cubicBezTo>
                                  <a:pt x="184277" y="156084"/>
                                  <a:pt x="196723" y="195835"/>
                                  <a:pt x="209677" y="232664"/>
                                </a:cubicBezTo>
                                <a:cubicBezTo>
                                  <a:pt x="222758" y="269494"/>
                                  <a:pt x="230378" y="291719"/>
                                  <a:pt x="232410" y="299466"/>
                                </a:cubicBezTo>
                                <a:cubicBezTo>
                                  <a:pt x="236220" y="287910"/>
                                  <a:pt x="243332" y="254127"/>
                                  <a:pt x="253619" y="198247"/>
                                </a:cubicBezTo>
                                <a:cubicBezTo>
                                  <a:pt x="263779" y="142367"/>
                                  <a:pt x="268986" y="95377"/>
                                  <a:pt x="268986" y="57023"/>
                                </a:cubicBezTo>
                                <a:cubicBezTo>
                                  <a:pt x="268986" y="35433"/>
                                  <a:pt x="267081" y="16510"/>
                                  <a:pt x="26339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016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2" style="width:546.84pt;height:77.412pt;mso-position-horizontal-relative:char;mso-position-vertical-relative:line" coordsize="69448,9831">
                <v:rect id="Rectangle 199" style="position:absolute;width:18059;height:2243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Name: ____________</w:t>
                        </w:r>
                      </w:p>
                    </w:txbxContent>
                  </v:textbox>
                </v:rect>
                <v:rect id="Rectangle 200" style="position:absolute;width:6099;height:2243;left:1358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______</w:t>
                        </w:r>
                      </w:p>
                    </w:txbxContent>
                  </v:textbox>
                </v:rect>
                <v:rect id="Rectangle 201" style="position:absolute;width:506;height:2243;left:1816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03" style="position:absolute;width:69326;height:8991;left:121;top:839;" filled="f">
                  <v:imagedata r:id="rId12"/>
                </v:shape>
                <v:shape id="Picture 3923" style="position:absolute;width:63855;height:4206;left:2992;top:2353;" filled="f">
                  <v:imagedata r:id="rId13"/>
                </v:shape>
                <v:shape id="Picture 3924" style="position:absolute;width:63855;height:4206;left:2992;top:2353;" filled="f">
                  <v:imagedata r:id="rId13"/>
                </v:shape>
                <v:shape id="Picture 3925" style="position:absolute;width:63855;height:4206;left:2992;top:2353;" filled="f">
                  <v:imagedata r:id="rId13"/>
                </v:shape>
                <v:shape id="Picture 3926" style="position:absolute;width:63855;height:4206;left:2992;top:2353;" filled="f">
                  <v:imagedata r:id="rId13"/>
                </v:shape>
                <v:shape id="Picture 3927" style="position:absolute;width:63855;height:4206;left:2992;top:2353;" filled="f">
                  <v:imagedata r:id="rId13"/>
                </v:shape>
                <v:shape id="Picture 3928" style="position:absolute;width:63855;height:4206;left:2992;top:2353;" filled="f">
                  <v:imagedata r:id="rId13"/>
                </v:shape>
                <v:shape id="Picture 3929" style="position:absolute;width:63855;height:4206;left:2992;top:2353;" filled="f">
                  <v:imagedata r:id="rId13"/>
                </v:shape>
                <v:shape id="Picture 3930" style="position:absolute;width:63855;height:4206;left:2992;top:2353;" filled="f">
                  <v:imagedata r:id="rId13"/>
                </v:shape>
                <v:shape id="Picture 3931" style="position:absolute;width:63855;height:4206;left:2992;top:2353;" filled="f">
                  <v:imagedata r:id="rId13"/>
                </v:shape>
                <v:shape id="Picture 3932" style="position:absolute;width:63855;height:4206;left:2992;top:2353;" filled="f">
                  <v:imagedata r:id="rId13"/>
                </v:shape>
                <v:shape id="Picture 3933" style="position:absolute;width:63855;height:4206;left:2992;top:2353;" filled="f">
                  <v:imagedata r:id="rId13"/>
                </v:shape>
                <v:shape id="Picture 3934" style="position:absolute;width:63855;height:4206;left:2992;top:2353;" filled="f">
                  <v:imagedata r:id="rId13"/>
                </v:shape>
                <v:shape id="Picture 3935" style="position:absolute;width:63855;height:4206;left:2992;top:2353;" filled="f">
                  <v:imagedata r:id="rId13"/>
                </v:shape>
                <v:shape id="Picture 3936" style="position:absolute;width:63855;height:4206;left:2992;top:2353;" filled="f">
                  <v:imagedata r:id="rId13"/>
                </v:shape>
                <v:shape id="Picture 3937" style="position:absolute;width:63855;height:4206;left:2992;top:2353;" filled="f">
                  <v:imagedata r:id="rId13"/>
                </v:shape>
                <v:shape id="Picture 3938" style="position:absolute;width:63855;height:4206;left:2992;top:2353;" filled="f">
                  <v:imagedata r:id="rId13"/>
                </v:shape>
                <v:shape id="Picture 3939" style="position:absolute;width:63855;height:4206;left:2992;top:2353;" filled="f">
                  <v:imagedata r:id="rId13"/>
                </v:shape>
                <v:shape id="Picture 3940" style="position:absolute;width:63855;height:4206;left:2992;top:2353;" filled="f">
                  <v:imagedata r:id="rId13"/>
                </v:shape>
                <v:shape id="Picture 3941" style="position:absolute;width:63855;height:4206;left:2992;top:2353;" filled="f">
                  <v:imagedata r:id="rId13"/>
                </v:shape>
                <v:shape id="Picture 3942" style="position:absolute;width:63855;height:4206;left:2992;top:2353;" filled="f">
                  <v:imagedata r:id="rId13"/>
                </v:shape>
                <v:shape id="Picture 3943" style="position:absolute;width:63855;height:4206;left:2992;top:2353;" filled="f">
                  <v:imagedata r:id="rId13"/>
                </v:shape>
                <v:shape id="Picture 3944" style="position:absolute;width:63855;height:4206;left:2992;top:2353;" filled="f">
                  <v:imagedata r:id="rId13"/>
                </v:shape>
                <v:shape id="Picture 3945" style="position:absolute;width:63855;height:4206;left:2992;top:2353;" filled="f">
                  <v:imagedata r:id="rId13"/>
                </v:shape>
                <v:shape id="Picture 3946" style="position:absolute;width:63855;height:4206;left:2992;top:2353;" filled="f">
                  <v:imagedata r:id="rId13"/>
                </v:shape>
                <v:shape id="Picture 3947" style="position:absolute;width:63855;height:4206;left:2992;top:2353;" filled="f">
                  <v:imagedata r:id="rId13"/>
                </v:shape>
                <v:shape id="Picture 3948" style="position:absolute;width:63855;height:4206;left:2992;top:2353;" filled="f">
                  <v:imagedata r:id="rId13"/>
                </v:shape>
                <v:shape id="Shape 230" style="position:absolute;width:2186;height:2628;left:21666;top:3519;" coordsize="218694,262890" path="m92583,0c79248,0,64897,4064,49784,12065c34544,20193,22479,32766,13462,50038c4445,67183,0,87249,0,110109c0,120523,889,131445,2794,142748c8382,174371,23241,202311,47498,226568c71755,250825,97790,262890,125476,262890c137922,262890,151765,259080,167005,251333c182245,243713,194691,230759,204343,212725c213868,194691,218694,174752,218694,152908c218694,140716,216281,123698,211709,101854c207010,79883,192659,57404,168783,34417c144780,11557,119380,0,92583,0x">
                  <v:stroke weight="1.242pt" endcap="flat" joinstyle="miter" miterlimit="8" on="true" color="#1d1b10"/>
                  <v:fill on="false" color="#000000" opacity="0"/>
                </v:shape>
                <v:shape id="Shape 231" style="position:absolute;width:1156;height:2700;left:47567;top:3509;" coordsize="115697,270002" path="m762,0c508,4064,381,10287,254,18796c127,27178,0,33020,0,36322c0,80772,635,126365,2032,173355c3302,220218,4699,251968,6096,268478l5715,268478c5334,268605,8001,268859,13589,269240c20066,269748,24257,270002,26289,270002c50546,270002,71501,262763,89154,248159c106934,233553,115697,203835,115697,159004c115697,143256,113411,119634,108712,88392c104013,57150,90297,34544,67437,20701c44704,6985,22352,0,762,0x">
                  <v:stroke weight="1.242pt" endcap="flat" joinstyle="miter" miterlimit="8" on="true" color="#1d1b10"/>
                  <v:fill on="false" color="#000000" opacity="0"/>
                </v:shape>
                <v:shape id="Shape 232" style="position:absolute;width:1156;height:2700;left:44870;top:3509;" coordsize="115697,270002" path="m762,0c508,4064,381,10287,254,18796c127,27178,0,33020,0,36322c0,80772,635,126365,2032,173355c3302,220218,4699,251968,6096,268478l5715,268478c5334,268605,8001,268859,13589,269240c20066,269748,24257,270002,26289,270002c50546,270002,71501,262763,89154,248159c106934,233553,115697,203835,115697,159004c115697,143256,113411,119634,108712,88392c104013,57150,90297,34544,67437,20701c44704,6985,22352,0,762,0x">
                  <v:stroke weight="1.242pt" endcap="flat" joinstyle="miter" miterlimit="8" on="true" color="#1d1b10"/>
                  <v:fill on="false" color="#000000" opacity="0"/>
                </v:shape>
                <v:shape id="Shape 233" style="position:absolute;width:508;height:1358;left:57519;top:3281;" coordsize="50800,135890" path="m25146,0c21717,25527,16891,52959,10668,82169c4445,111378,889,128778,0,134620c6096,135255,10414,135636,12573,135763c14859,135890,19939,135890,27813,135890c33401,135890,38100,135763,41783,135509c45466,135255,48514,134747,50800,134112c50800,126365,47371,107823,40513,78613c33655,49403,28575,23241,25146,0x">
                  <v:stroke weight="1.242pt" endcap="flat" joinstyle="miter" miterlimit="8" on="true" color="#1d1b10"/>
                  <v:fill on="false" color="#000000" opacity="0"/>
                </v:shape>
                <v:shape id="Shape 234" style="position:absolute;width:2655;height:3262;left:61899;top:3226;" coordsize="265557,326263" path="m138938,0c178689,0,204470,1143,216408,3556c228219,5969,244728,11176,265557,19558l252857,75057c238506,58039,224027,45339,209169,37084c194310,28956,178308,24765,161417,24765c148717,24765,133858,28067,116839,34544c99822,41021,86233,54356,75819,74676c65532,94996,60451,115570,60451,136271c79121,139954,97409,141732,115570,141732c133603,141732,153670,139700,175768,135382c197739,131191,222376,123698,249682,112903l215519,180848l60451,162814c60451,183007,63753,202946,70485,222504c77215,242062,89662,258699,107696,272288c125730,286004,147320,292735,172339,292735c187833,292735,202692,289814,216662,283718c230759,277749,246380,267843,263525,254254l261365,317119c246761,321183,233426,323596,221361,324485c209296,325374,197865,325882,186944,326263c142748,326263,100584,309753,60325,276606c20065,243586,0,204470,0,159385c0,158242,126,156210,253,153289c381,150241,1524,137541,3556,115062c5588,92710,17652,67945,39877,40767c62102,13589,95123,0,138938,0x">
                  <v:stroke weight="1.242pt" endcap="flat" joinstyle="miter" miterlimit="8" on="true" color="#1d1b10"/>
                  <v:fill on="false" color="#000000" opacity="0"/>
                </v:shape>
                <v:shape id="Shape 235" style="position:absolute;width:2660;height:3262;left:59202;top:3226;" coordsize="266065,326263" path="m138938,0c178689,0,204470,1143,216281,3556c228219,5969,244602,11430,265557,19812l252857,75565c238887,58293,224663,45593,210058,37465c195580,29337,179705,25273,162306,25273c148463,25273,133223,28575,116713,35306c100076,41910,87376,53975,78486,71501c69596,88900,63500,112268,60198,141351c59309,147447,58928,154051,58928,160782c58928,184277,62738,205232,70485,223647c78232,242062,89408,256921,104013,267970c118618,279019,130429,286385,139573,290195c148717,293878,158115,295783,167640,295783c175260,295783,182118,295021,188214,293497c194183,291846,200787,289941,208153,287528c208153,287782,208026,286385,208026,283337c208026,280416,208026,275844,208026,269875l208026,248285c208026,237998,207772,226441,207137,213614c206502,200787,205740,193040,204978,190246c198374,188595,189230,187706,177546,187706c170815,187706,159258,188341,143002,189738c126619,191135,115062,191770,108077,191770c105410,188214,104013,184404,104013,180213c104394,176911,104775,173609,105029,170053c105410,166624,105537,162814,105537,158877c105537,151765,104775,142240,102997,130429c117983,133096,135001,135255,154305,136525c173482,137795,194310,138430,216662,138430c235839,138430,252222,137668,266065,136017c260858,167640,258318,203962,258318,245110c258318,270129,259334,294132,261620,316992c250063,320167,237871,322199,224917,323215c211836,324231,199263,325247,187198,326263c142875,326263,100584,309753,60325,276606c20066,243586,0,204470,0,159385c0,158242,127,156210,254,153289c381,150241,1524,137541,3556,115062c5588,92710,17653,67945,39878,40767c62103,13589,95123,0,138938,0x">
                  <v:stroke weight="1.242pt" endcap="flat" joinstyle="miter" miterlimit="8" on="true" color="#1d1b10"/>
                  <v:fill on="false" color="#000000" opacity="0"/>
                </v:shape>
                <v:shape id="Shape 236" style="position:absolute;width:2655;height:3262;left:51429;top:3226;" coordsize="265557,326263" path="m138938,0c178689,0,204470,1143,216408,3556c228219,5969,244729,11176,265557,19558l252857,75057c238506,58039,224028,45339,209169,37084c194310,28956,178308,24765,161417,24765c148717,24765,133858,28067,116840,34544c99822,41021,86106,54356,75819,74676c65532,94996,60452,115570,60452,136271c79121,139954,97409,141732,115570,141732c133604,141732,153670,139700,175768,135382c197739,131191,222377,123698,249682,112903l215519,180848l60452,162814c60452,183007,63754,202946,70485,222504c77216,242062,89662,258699,107696,272288c125730,286004,147320,292735,172339,292735c187833,292735,202692,289814,216662,283718c230759,277749,246380,267843,263525,254254l261366,317119c246761,321183,233426,323596,221361,324485c209296,325374,197866,325882,186944,326263c142748,326263,100584,309753,60325,276606c20066,243586,0,204470,0,159385c0,158242,127,156210,254,153289c381,150241,1524,137541,3556,115062c5588,92710,17653,67945,39878,40767c62103,13589,95123,0,138938,0x">
                  <v:stroke weight="1.242pt" endcap="flat" joinstyle="miter" miterlimit="8" on="true" color="#1d1b10"/>
                  <v:fill on="false" color="#000000" opacity="0"/>
                </v:shape>
                <v:shape id="Shape 237" style="position:absolute;width:2655;height:3262;left:33751;top:3226;" coordsize="265557,326263" path="m138938,0c178689,0,204470,1143,216408,3556c228219,5969,244729,11176,265557,19558l252857,75057c238506,58039,223901,45339,209169,37084c194310,28956,178308,24765,161417,24765c148717,24765,133858,28067,116840,34544c99822,41021,86233,54356,75819,74676c65532,94996,60452,115570,60452,136271c79121,139954,97409,141732,115570,141732c133604,141732,153670,139700,175768,135382c197739,131191,222377,123698,249682,112903l215519,180848l60452,162814c60452,183007,63754,202946,70485,222504c77216,242062,89662,258699,107696,272288c125730,286004,147320,292735,172339,292735c187833,292735,202692,289814,216662,283718c230759,277749,246380,267843,263525,254254l261366,317119c246761,321183,233426,323596,221361,324485c209296,325374,197866,325882,186944,326263c142748,326263,100584,309753,60325,276606c20066,243586,0,204470,0,159385c0,158242,127,156210,254,153289c381,150241,1524,137541,3556,115062c5588,92710,17653,67945,39878,40767c62103,13589,95123,0,138938,0x">
                  <v:stroke weight="1.242pt" endcap="flat" joinstyle="miter" miterlimit="8" on="true" color="#1d1b10"/>
                  <v:fill on="false" color="#000000" opacity="0"/>
                </v:shape>
                <v:shape id="Shape 238" style="position:absolute;width:2660;height:3262;left:9047;top:3226;" coordsize="266065,326263" path="m138938,0c178689,0,204470,1143,216281,3556c228219,5969,244602,11430,265557,19812l252857,75565c238887,58293,224663,45593,210058,37465c195580,29337,179705,25273,162306,25273c148463,25273,133223,28575,116713,35306c100076,41910,87376,53975,78486,71501c69596,88900,63500,112268,60198,141351c59309,147447,58928,154051,58928,160782c58928,184277,62738,205232,70485,223647c78232,242062,89408,256921,104013,267970c118618,279019,130429,286385,139573,290195c148717,293878,158115,295783,167640,295783c175260,295783,182118,295021,188214,293497c194183,291846,200787,289941,208153,287528c208153,287782,208026,286385,208026,283337c208026,280416,208026,275844,208026,269875l208026,248285c208026,237998,207772,226441,207137,213614c206502,200787,205740,193040,204978,190246c198374,188595,189230,187706,177546,187706c170815,187706,159258,188341,143002,189738c126619,191135,115062,191770,108077,191770c105410,188214,104013,184404,104013,180213c104394,176911,104775,173609,105029,170053c105410,166624,105537,162814,105537,158877c105537,151765,104775,142240,102997,130429c117983,133096,135001,135255,154305,136525c173482,137795,194310,138430,216662,138430c235839,138430,252222,137668,266065,136017c260858,167640,258318,203962,258318,245110c258318,270129,259461,294132,261620,316992c250063,320167,237871,322199,224917,323215c211836,324231,199263,325247,187198,326263c142875,326263,100584,309753,60325,276606c20066,243586,0,204470,0,159385c0,158242,127,156210,254,153289c381,150241,1524,137541,3556,115062c5588,92710,17653,67945,39878,40767c62103,13589,95123,0,138938,0x">
                  <v:stroke weight="1.242pt" endcap="flat" joinstyle="miter" miterlimit="8" on="true" color="#1d1b10"/>
                  <v:fill on="false" color="#000000" opacity="0"/>
                </v:shape>
                <v:shape id="Shape 239" style="position:absolute;width:1983;height:3319;left:49458;top:3219;" coordsize="198374,331977" path="m0,0c12954,1397,22479,2159,28702,2159c33528,1777,39243,1397,45593,1015c51943,635,60706,508,71882,508c67818,26924,65278,52705,64135,77851c62992,102997,62357,136017,62357,176911c62357,205739,62738,231267,63373,253492c64008,275844,64389,289433,64643,294386c83058,294513,104902,294005,130048,292989c155194,291973,177927,289306,198374,284988c196977,294894,196342,301878,196342,305943c196342,308483,196469,311912,196850,316230c197104,320548,197358,325755,197358,331977c179197,329564,162433,327914,146939,327151c131445,326263,111760,325882,87757,325882c50927,325882,23114,326898,3937,328930c8255,307975,11430,284607,13589,258699c15621,232790,16764,203073,16764,169418c16764,136271,15240,104267,12319,73406c9398,42545,5334,18034,0,0x">
                  <v:stroke weight="1.242pt" endcap="flat" joinstyle="miter" miterlimit="8" on="true" color="#1d1b10"/>
                  <v:fill on="false" color="#000000" opacity="0"/>
                </v:shape>
                <v:shape id="Shape 240" style="position:absolute;width:740;height:3293;left:43149;top:3219;" coordsize="74041,329311" path="m0,0c12954,1397,22479,2159,28702,2159c33528,1777,39243,1397,45593,1015c51943,635,60706,508,71882,508c68453,22987,66167,44069,64897,63753c63500,83565,62865,105410,62865,129539c62865,159765,63881,190753,65913,222631c67945,254381,70612,289560,74041,327914c69342,327914,62611,327787,53848,327406c45212,327151,39116,326898,35560,326898c27813,326898,17272,327787,4064,329311c8255,308356,11430,284861,13589,258952c15748,233045,16764,203326,16764,169672c16764,136398,15240,104394,12319,73406c9398,42545,5334,18034,0,0x">
                  <v:stroke weight="1.242pt" endcap="flat" joinstyle="miter" miterlimit="8" on="true" color="#1d1b10"/>
                  <v:fill on="false" color="#000000" opacity="0"/>
                </v:shape>
                <v:shape id="Shape 241" style="position:absolute;width:740;height:3293;left:8234;top:3219;" coordsize="74054,329311" path="m0,0c12979,1397,22543,2159,28689,2159c33591,1777,39218,1397,45568,1015c51956,635,60719,508,71895,508c68466,22987,66180,44069,64910,63753c63513,83565,62878,105410,62878,129539c62878,159765,63894,190753,65926,222631c67958,254381,70625,289560,74054,327914c69355,327914,62624,327787,53861,327406c45187,327151,39091,326898,35585,326898c27800,326898,17285,327787,4064,329311c8318,308356,11506,284861,13602,258952c15697,233045,16751,203326,16751,169672c16751,136398,15278,104394,12344,73406c9411,42545,5296,18034,0,0x">
                  <v:stroke weight="1.242pt" endcap="flat" joinstyle="miter" miterlimit="8" on="true" color="#1d1b10"/>
                  <v:fill on="false" color="#000000" opacity="0"/>
                </v:shape>
                <v:shape id="Shape 242" style="position:absolute;width:2217;height:3302;left:24434;top:3210;" coordsize="221742,330200" path="m151892,0c170815,0,184277,3302,192659,9906c200914,16637,210566,29845,221742,49784c212471,49784,204470,52197,197866,57023c191262,61849,185928,68326,181737,76581c169926,64135,160147,55118,152400,49276c144780,43434,136144,40513,126619,40513c114681,40513,101346,45465,86614,55118c71755,64897,62357,75311,58293,86360c54229,97536,52324,110617,52324,125603l52324,134747c51435,134620,53721,135001,59182,136017c63881,136017,68707,136017,73787,136017c87249,136017,102235,135128,118745,133477c135255,131826,152146,129540,169418,126492c160528,144526,156083,156972,156083,163830c156083,166243,156210,169672,156464,174371c135890,171069,115951,169418,96774,169418c78232,169418,63754,170815,53213,173355c53213,171958,52959,172720,52324,175768c52324,179832,52324,183769,52324,187833c52324,203962,53721,225806,56642,253365c59436,280924,62484,305308,65405,326771c57023,325374,48514,324739,40005,324739c34417,324739,28194,325247,21209,326263c14224,327406,7112,328676,0,330200c2667,313436,5080,287528,7112,252603c9144,217805,10160,179959,10160,139192c10160,111252,9271,84709,7620,59690c5969,34671,3429,15113,0,1015c11430,5842,18542,8636,21590,9525c24638,10540,28067,11049,32004,11049c33909,11049,38354,10287,45339,9017l49530,52324c52832,43434,61214,33528,74422,22860c87757,12192,102489,5715,118491,3428c134620,1143,145796,0,151892,0x">
                  <v:stroke weight="1.242pt" endcap="flat" joinstyle="miter" miterlimit="8" on="true" color="#1d1b10"/>
                  <v:fill on="false" color="#000000" opacity="0"/>
                </v:shape>
                <v:shape id="Shape 243" style="position:absolute;width:2357;height:3313;left:31351;top:3199;" coordsize="235712,331343" path="m161671,0c174625,1397,184277,2159,190373,2159c195326,1905,200914,1524,207264,1016c213741,635,222504,508,233680,508c230251,22479,227838,43561,226568,63500c225171,83439,224536,105410,224536,129540c224536,159766,225552,190754,227584,222631c229489,254381,232283,289560,235712,327914c230886,327914,224155,327787,215519,327406c206756,327025,200660,326898,197231,326898c189357,326898,178816,327534,165735,328930c171323,302641,175006,276987,177038,252095c178943,227076,179959,203962,179959,182880c179959,178562,179959,175006,179959,171959c179959,170942,179959,170053,179959,169545l59563,177292l73787,329947c69342,329947,62738,329819,53975,329438c45339,329184,39243,328930,35687,328930c27813,328930,17272,329819,4064,331343c8382,310388,11684,287020,13843,261112c15875,235204,17018,205359,17018,171704c17018,138557,15494,106553,12573,75692c9525,44831,5461,20320,0,2159c12954,3556,22479,4191,28956,4191c33655,3937,39243,3556,45720,3175c52070,2922,60833,2667,71755,2667c66802,35052,63500,60198,61976,78105c60452,95885,59563,111760,59563,125730c59563,128905,59563,131572,59563,133604l179705,130302c179705,128651,179832,126111,179959,122428c179959,100838,178181,79502,174625,58293c171069,37084,166751,17653,161671,0x">
                  <v:stroke weight="1.242pt" endcap="flat" joinstyle="miter" miterlimit="8" on="true" color="#1d1b10"/>
                  <v:fill on="false" color="#000000" opacity="0"/>
                </v:shape>
                <v:shape id="Shape 244" style="position:absolute;width:2357;height:3313;left:11844;top:3199;" coordsize="235712,331343" path="m161671,0c174625,1397,184277,2159,190373,2159c195326,1905,200914,1524,207264,1016c213741,635,222504,508,233680,508c230251,22479,227838,43561,226568,63500c225171,83439,224536,105410,224536,129540c224536,159766,225552,190754,227584,222631c229489,254381,232283,289560,235712,327914c230886,327914,224155,327787,215519,327406c206756,327025,200660,326898,197231,326898c189357,326898,178816,327534,165735,328930c171323,302641,175006,276987,177038,252095c178943,227076,179959,203962,179959,182880c179959,178562,179959,175006,179959,171959c179959,170942,179959,170053,179959,169545l59563,177292l73787,329947c69342,329947,62738,329819,53975,329438c45339,329184,39243,328930,35687,328930c27813,328930,17272,329819,4064,331343c8382,310388,11684,287020,13843,261112c15875,235204,17018,205359,17018,171704c17018,138557,15494,106553,12573,75692c9525,44831,5461,20320,0,2159c12954,3556,22479,4191,28956,4191c33655,3937,39243,3556,45720,3175c52070,2922,60833,2667,71755,2667c66802,35052,63500,60198,61976,78105c60452,95885,59563,111760,59563,125730c59563,128905,59563,131572,59563,133604l179705,130302c179705,128651,179832,126111,179959,122428c179959,100838,178181,79502,174625,58293c171069,37084,166751,17653,161671,0x">
                  <v:stroke weight="1.242pt" endcap="flat" joinstyle="miter" miterlimit="8" on="true" color="#1d1b10"/>
                  <v:fill on="false" color="#000000" opacity="0"/>
                </v:shape>
                <v:shape id="Shape 245" style="position:absolute;width:2349;height:3313;left:5735;top:3199;" coordsize="234975,331343" path="m162801,0c175781,1397,185166,2159,190957,2159c195885,1905,201422,1524,207594,1016c213754,635,222288,508,233185,508c229768,22987,227432,44069,226149,63754c224866,83566,224231,105410,224231,129540c224231,159766,225184,190754,227101,222504c229006,254254,231635,289434,234975,327914c227711,327914,221513,327787,216370,327406c211239,327025,207810,326898,206096,326898c202590,326898,194285,327534,181178,328930c181178,306197,170599,276479,149454,239522c128295,202692,106223,168529,83236,137287c67767,116205,58433,102235,55258,95377c55855,104902,56693,117348,57798,132969c59118,151511,61316,182626,64402,226568c67488,270384,70040,304927,72072,329947c63475,329947,55689,329819,48704,329438c41732,329184,37021,328930,34569,328930c31166,328930,27102,329184,22377,329565c17653,329947,11379,330581,3556,331343c7963,310642,11265,287274,13462,261239c15659,235204,16751,205359,16751,171704c16751,138557,15278,106553,12344,75692c9411,44704,5296,20320,0,2159c7963,2794,14618,3429,19977,4191c22987,4191,26149,4191,29464,4191c33122,4191,37274,4191,41923,4191c46571,4191,53086,4191,61468,4191c67907,33782,81166,66040,101282,100965c121387,135890,141440,167259,161442,194945c174371,212852,182245,225044,185064,231394c184734,218440,184290,200279,183705,177038c183058,150495,180988,119761,177521,84709c174066,49784,169151,21463,162801,0x">
                  <v:stroke weight="1.242pt" endcap="flat" joinstyle="miter" miterlimit="8" on="true" color="#1d1b10"/>
                  <v:fill on="false" color="#000000" opacity="0"/>
                </v:shape>
                <v:shape id="Shape 246" style="position:absolute;width:2620;height:3317;left:28630;top:3195;" coordsize="262001,331724" path="m5461,0c26543,2413,46736,3683,66040,3810c85344,3937,105410,4064,125984,4064c150622,4064,175387,3683,200279,3048c225298,2413,244856,1397,259080,0c259080,4699,258699,8889,258064,12573c258064,16890,258064,21082,258064,25400c258064,31369,258318,37211,258953,43307c259588,49402,260604,56642,262001,64897c251460,60452,234569,57277,211328,55118c188087,52959,167005,51053,148082,49530c148336,62992,148844,86614,149479,120523c150241,154432,151257,189864,152781,227076c154305,264160,156591,298577,159385,330327c154559,330327,147828,330200,139065,329819c130429,329564,124333,329311,120777,329311c113030,329311,102489,330200,89281,331724c96266,301371,100584,260477,102616,209169c104521,157861,105537,106172,105537,54102c105537,51435,105537,49911,105537,49657c90805,50927,73279,52705,52959,54737c32639,56896,14986,59817,0,63373c2667,51435,4191,43052,4699,38227c5207,33401,5461,24764,5461,12446x">
                  <v:stroke weight="1.242pt" endcap="flat" joinstyle="miter" miterlimit="8" on="true" color="#1d1b10"/>
                  <v:fill on="false" color="#000000" opacity="0"/>
                </v:shape>
                <v:shape id="Shape 247" style="position:absolute;width:2620;height:3317;left:14244;top:3195;" coordsize="262001,331724" path="m5461,0c26543,2413,46736,3683,66040,3810c85344,3937,105410,4064,125984,4064c150622,4064,175387,3683,200279,3048c225298,2413,244856,1397,259080,0c259080,4699,258699,8889,258064,12573c258064,16890,258064,21082,258064,25400c258064,31369,258318,37211,258953,43307c259588,49402,260604,56642,262001,64897c251460,60452,234569,57277,211328,55118c188087,52959,167005,51053,148082,49530c148336,62992,148844,86614,149479,120523c150241,154432,151257,189864,152781,227076c154305,264160,156591,298577,159385,330327c154559,330327,147828,330200,139065,329819c130429,329564,124333,329311,120777,329311c113030,329311,102489,330200,89281,331724c96266,301371,100584,260477,102616,209169c104521,157861,105537,106172,105537,54102c105537,51435,105537,49911,105537,49657c90805,50927,73279,52705,52959,54737c32639,56896,14986,59817,0,63373c2667,51435,4191,43052,4699,38227c5207,33401,5461,24764,5461,12446x">
                  <v:stroke weight="1.242pt" endcap="flat" joinstyle="miter" miterlimit="8" on="true" color="#1d1b10"/>
                  <v:fill on="false" color="#000000" opacity="0"/>
                </v:shape>
                <v:shape id="Shape 248" style="position:absolute;width:2152;height:3379;left:64693;top:3175;" coordsize="215264,337947" path="m144018,0c156464,0,168021,508,178815,1524c189611,2540,201802,3810,215264,5588l211582,60325c194437,51308,178053,44323,162560,39370c146939,34417,131826,31877,117094,31877c100202,31877,86868,35687,76835,43307c66928,50927,61849,62865,61849,79248c61849,96901,74040,113919,98425,130175c123825,146431,147955,160528,171069,172466c197739,190119,211074,209297,211074,229743c211074,270002,196342,298069,167005,313944c137540,329947,102489,337947,61722,337947c52832,337947,42672,337439,31114,336423c19558,335407,9144,334137,0,332740l6731,273431c24638,280670,40513,286004,54483,289434c68452,292989,82296,294767,96139,294767c115570,294767,130937,290449,142239,281560c153670,272797,159385,257810,159385,236601c159385,215011,147447,196977,123825,182372c101219,170815,77343,158623,52197,145797c25526,129286,12192,107697,12192,81280c12192,51181,24892,30099,50419,18035c75946,5969,107188,0,144018,0x">
                  <v:stroke weight="1.242pt" endcap="flat" joinstyle="miter" miterlimit="8" on="true" color="#1d1b10"/>
                  <v:fill on="false" color="#000000" opacity="0"/>
                </v:shape>
                <v:shape id="Shape 249" style="position:absolute;width:2152;height:3379;left:16946;top:3175;" coordsize="215265,337947" path="m144018,0c156464,0,168021,508,178816,1524c189611,2540,201803,3810,215265,5588l211582,60325c194437,51308,178054,44323,162560,39370c146939,34417,131826,31877,117094,31877c100203,31877,86868,35687,76835,43307c66929,50927,61849,62865,61849,79248c61849,96901,74041,113919,98425,130175c123825,146431,147955,160528,171069,172466c197739,190119,211074,209297,211074,229743c211074,270002,196342,298069,167005,313944c137541,329947,102489,337947,61722,337947c52832,337947,42672,337439,31115,336423c19558,335407,9144,334137,0,332740l6731,273431c24638,280670,40513,286004,54483,289434c68453,292989,82296,294767,96139,294767c115570,294767,130937,290449,142240,281560c153670,272797,159385,257810,159385,236601c159385,215011,147447,196977,123825,182372c101219,170815,77343,158623,52197,145797c25527,129286,12192,107697,12192,81280c12192,51181,24892,30099,50419,18035c75946,5969,107188,0,144018,0x">
                  <v:stroke weight="1.242pt" endcap="flat" joinstyle="miter" miterlimit="8" on="true" color="#1d1b10"/>
                  <v:fill on="false" color="#000000" opacity="0"/>
                </v:shape>
                <v:shape id="Shape 250" style="position:absolute;width:2512;height:3384;left:46817;top:3165;" coordsize="251206,338455" path="m75819,0c119253,0,157353,10413,190246,31369c223012,52324,242697,91312,249174,148082c250444,160909,251206,173989,251206,187325c251206,245745,234950,285496,202565,306705c170180,327913,130048,338455,82296,338455c68580,338455,55118,337820,42037,336423c28829,335025,15494,333501,1905,331724c8382,323469,13970,300736,18542,263651c23114,226440,25400,187325,25400,146176c25400,108838,23495,78359,19685,54737c15875,30987,9271,16128,0,9906c13716,6096,27686,3556,41783,2032c55880,635,67310,0,75819,0x">
                  <v:stroke weight="1.242pt" endcap="flat" joinstyle="miter" miterlimit="8" on="true" color="#1d1b10"/>
                  <v:fill on="false" color="#000000" opacity="0"/>
                </v:shape>
                <v:shape id="Shape 251" style="position:absolute;width:2512;height:3384;left:44119;top:3165;" coordsize="251206,338455" path="m75819,0c119253,0,157353,10413,190246,31369c223012,52324,242697,91312,249174,148082c250444,160909,251206,173989,251206,187325c251206,245745,234950,285496,202565,306705c170180,327913,130048,338455,82296,338455c68580,338455,55118,337820,42037,336423c28829,335025,15494,333501,1905,331724c8382,323469,13970,300736,18542,263651c23114,226440,25400,187325,25400,146176c25400,108838,23495,78359,19685,54737c15875,30987,9271,16128,0,9906c13716,6096,27686,3556,41783,2032c55880,635,67310,0,75819,0x">
                  <v:stroke weight="1.242pt" endcap="flat" joinstyle="miter" miterlimit="8" on="true" color="#1d1b10"/>
                  <v:fill on="false" color="#000000" opacity="0"/>
                </v:shape>
                <v:shape id="Shape 252" style="position:absolute;width:3242;height:3338;left:21148;top:3154;" coordsize="324231,333883" path="m156972,0c192278,0,224536,10922,253619,32766c282702,54737,301752,79248,310769,106553c319786,133858,324231,157734,324231,178308c324231,211963,315341,242189,297434,268986c279654,295783,259080,313309,235966,321564c212852,329819,192786,333883,175895,333883c144272,333883,114173,325882,85217,310007c56388,294132,36576,274828,26035,252095c15494,229489,8509,210439,5080,195199c1651,179832,0,165735,0,152908c0,121539,8255,93472,24892,68834c41402,44323,64008,25781,92583,13335c113538,4445,135001,0,156972,0x">
                  <v:stroke weight="1.242pt" endcap="flat" joinstyle="miter" miterlimit="8" on="true" color="#1d1b10"/>
                  <v:fill on="false" color="#000000" opacity="0"/>
                </v:shape>
                <v:shape id="Shape 253" style="position:absolute;width:2842;height:4075;left:56372;top:2462;" coordsize="284226,407543" path="m276225,0c273812,11049,272161,19812,271018,26162c269875,32512,269240,40132,269240,49276c258191,47244,246126,45339,232918,43688c219710,42037,206375,41275,192913,41275c184277,41275,177165,41529,171450,42164c171450,51181,176784,77470,187452,121031c197993,164592,211836,211582,228854,262128c245872,312674,264287,358140,284226,398526c264922,398526,251841,399034,244602,400050c237490,401066,223393,403479,202438,407543c202438,378079,199517,350266,193548,324358c187579,298450,181991,276479,176784,258445l107569,258445c103759,271145,99568,291846,95250,320548c90805,349377,86868,376682,83185,402590c70231,401320,59436,400685,50927,400685c43815,400685,36957,401193,30353,402336c23749,403479,13589,405257,0,407543c13081,367538,26797,324993,41402,279781c55880,234696,68453,191262,78867,149352c89281,107696,96774,72136,101346,42545c100711,42672,99695,42799,98044,42799c89154,42799,75819,44323,58420,47625c40894,50800,21463,55245,0,60960c0,52959,508,43561,1524,32639c2413,21717,2921,10922,2921,508c11176,508,38862,1016,85979,1905c133096,2794,166116,3175,184912,3175l198374,3175c229743,3175,255651,2159,276225,0x">
                  <v:stroke weight="1.242pt" endcap="flat" joinstyle="miter" miterlimit="8" on="true" color="#1d1b10"/>
                  <v:fill on="false" color="#000000" opacity="0"/>
                </v:shape>
                <v:shape id="Shape 254" style="position:absolute;width:2610;height:4126;left:3042;top:2401;" coordsize="261061,412623" path="m76632,0c71666,23495,68389,46609,66815,69342c65240,91948,64453,117856,64453,147065c64453,157099,64453,165989,64453,173736c64453,181610,64453,186689,64453,188976c78867,166751,97333,139700,119837,107823c142354,75946,164287,40259,185674,762c194450,2159,203746,2794,213576,2794c222822,2794,229159,2667,232562,2539c235966,2413,245466,1524,261061,0c233312,27051,208305,52577,186055,76453c163792,100457,144056,123952,126822,146939c109601,169926,98781,185674,94386,194056c98666,201295,112078,221234,134645,253746c157213,286385,179426,316611,201270,344551c223126,372490,240398,394335,253098,410210c248031,410210,243675,409828,240017,409194c236372,409194,232550,409194,228549,409194c220167,409194,211963,409575,203937,410210c195910,410845,186690,411607,176263,412623c163906,389255,152946,370205,143370,355346c133782,340614,121844,323850,107531,305181c93231,286512,78867,265176,64453,241173c64453,265557,65151,295148,66535,329946c67932,364744,70625,391668,74600,410718c64135,409448,56591,408686,51968,408686c47358,408686,42050,408686,36043,408686c23571,408686,11557,409448,0,410718c3404,398145,5855,377063,7379,347599c8890,318135,9639,280670,9639,235331c9639,185420,8801,138938,7112,96012c5436,52959,3061,21717,0,2286c9906,3937,20193,4826,30874,4826c48196,4826,63449,3175,76632,0x">
                  <v:stroke weight="1.242pt" endcap="flat" joinstyle="miter" miterlimit="8" on="true" color="#1d1b10"/>
                  <v:fill on="false" color="#000000" opacity="0"/>
                </v:shape>
                <v:shape id="Shape 255" style="position:absolute;width:4532;height:4131;left:38501;top:2381;" coordsize="453263,413131" path="m263398,0c275590,1905,283591,2922,287274,3302c290957,3556,295529,3683,300863,3683c306070,3683,311531,3683,316865,3683c322326,2922,328676,2032,336296,1270c336042,6604,335915,11685,335915,16891c335915,53467,349377,115189,376047,202311c402844,289434,428625,358522,453263,409702c442087,409702,432435,409448,424307,409067c416179,408686,407670,408051,398526,407162c394462,407162,391541,407162,389509,407162c387604,407162,379730,407924,366014,409322c366014,384556,360934,350393,350774,306832c340741,263272,329184,218694,316103,173101c308229,145288,303149,125985,300863,115189c300228,124460,298069,140081,294513,161925c288417,200025,282448,243205,276606,291338c270891,339344,267970,379349,267970,411226c257175,411226,247904,411099,240284,410718c232664,410464,224790,409956,216662,409322c210058,409322,199771,409956,185674,411226c186436,401574,186817,394589,186817,390272c186817,365506,181864,331470,171958,287910c162052,244475,151511,203835,140208,166243c133223,142622,128778,126365,126873,117602c125984,127000,123063,144907,117856,171450c109855,212598,102743,254509,96520,297435c90424,340360,87249,378968,87249,413131c76073,413131,66421,412877,58293,412497c50165,412115,41529,411480,32385,410718c28448,410718,25527,410718,23622,410718c21717,410718,13843,411607,0,413131c8636,386207,20193,347472,34671,296926c49149,246507,61341,197612,71374,150368c81280,103251,86233,65278,86233,36830c86233,24511,85090,12827,82677,1778c94869,3556,102743,4572,106426,4826c110109,5080,114681,5207,120142,5207c125349,5207,130810,5207,136398,5207c141605,4572,147955,3937,155448,3175c155321,8001,155321,13208,155321,18797c155321,39497,161036,71120,172720,113538c184277,156084,196723,195835,209677,232664c222758,269494,230378,291719,232410,299466c236220,287910,243332,254127,253619,198247c263779,142367,268986,95377,268986,57023c268986,35433,267081,16510,263398,0x">
                  <v:stroke weight="1.242pt" endcap="flat" joinstyle="miter" miterlimit="8" on="true" color="#1d1b10"/>
                  <v:fill on="false" color="#000000" opacity="0"/>
                </v:shape>
              </v:group>
            </w:pict>
          </mc:Fallback>
        </mc:AlternateContent>
      </w:r>
    </w:p>
    <w:p w:rsidR="00FD23D6" w:rsidRDefault="0031583F">
      <w:pPr>
        <w:numPr>
          <w:ilvl w:val="0"/>
          <w:numId w:val="1"/>
        </w:numPr>
        <w:spacing w:after="147"/>
        <w:ind w:hanging="360"/>
      </w:pPr>
      <w:r>
        <w:t xml:space="preserve">What did a page learn and why do you think this was important for a knight? </w:t>
      </w:r>
    </w:p>
    <w:p w:rsidR="00FD23D6" w:rsidRDefault="0031583F" w:rsidP="0031583F">
      <w:pPr>
        <w:spacing w:after="136" w:line="259" w:lineRule="auto"/>
        <w:ind w:left="720" w:firstLine="0"/>
      </w:pPr>
      <w:r>
        <w:t xml:space="preserve"> </w:t>
      </w:r>
      <w:r>
        <w:t xml:space="preserve"> </w:t>
      </w:r>
    </w:p>
    <w:p w:rsidR="00FD23D6" w:rsidRDefault="0031583F">
      <w:pPr>
        <w:numPr>
          <w:ilvl w:val="0"/>
          <w:numId w:val="1"/>
        </w:numPr>
        <w:spacing w:after="147"/>
        <w:ind w:hanging="360"/>
      </w:pPr>
      <w:r>
        <w:t xml:space="preserve">What was a boy called during the second stage of training and what did he learn during this this stage? </w:t>
      </w:r>
    </w:p>
    <w:p w:rsidR="00FD23D6" w:rsidRDefault="0031583F" w:rsidP="0031583F">
      <w:pPr>
        <w:spacing w:after="136" w:line="259" w:lineRule="auto"/>
        <w:ind w:left="720" w:firstLine="0"/>
      </w:pPr>
      <w:r>
        <w:t xml:space="preserve"> </w:t>
      </w:r>
      <w:r>
        <w:t xml:space="preserve"> </w:t>
      </w:r>
    </w:p>
    <w:p w:rsidR="00FD23D6" w:rsidRDefault="0031583F">
      <w:pPr>
        <w:numPr>
          <w:ilvl w:val="0"/>
          <w:numId w:val="1"/>
        </w:numPr>
        <w:spacing w:after="147"/>
        <w:ind w:hanging="360"/>
      </w:pPr>
      <w:r>
        <w:t xml:space="preserve">In the third </w:t>
      </w:r>
      <w:r>
        <w:t xml:space="preserve">paragraph, it is stated that, “the code was rarely lived up to.” What do you think the author meant by this? </w:t>
      </w:r>
    </w:p>
    <w:p w:rsidR="00FD23D6" w:rsidRDefault="0031583F" w:rsidP="0031583F">
      <w:pPr>
        <w:spacing w:after="136" w:line="259" w:lineRule="auto"/>
        <w:ind w:left="720" w:firstLine="0"/>
      </w:pPr>
      <w:r>
        <w:t xml:space="preserve"> </w:t>
      </w:r>
      <w:r>
        <w:t xml:space="preserve"> </w:t>
      </w:r>
    </w:p>
    <w:p w:rsidR="00FD23D6" w:rsidRDefault="0031583F">
      <w:pPr>
        <w:numPr>
          <w:ilvl w:val="0"/>
          <w:numId w:val="1"/>
        </w:numPr>
        <w:spacing w:after="147"/>
        <w:ind w:hanging="360"/>
      </w:pPr>
      <w:r>
        <w:t xml:space="preserve">At what age would a boy become a knight? Do you feel this is an appropriate age? Explain. </w:t>
      </w:r>
    </w:p>
    <w:p w:rsidR="00FD23D6" w:rsidRDefault="0031583F" w:rsidP="0031583F">
      <w:pPr>
        <w:spacing w:after="139" w:line="259" w:lineRule="auto"/>
        <w:ind w:left="720" w:firstLine="0"/>
      </w:pPr>
      <w:r>
        <w:t xml:space="preserve"> </w:t>
      </w:r>
      <w:r>
        <w:t xml:space="preserve"> </w:t>
      </w:r>
    </w:p>
    <w:p w:rsidR="00FD23D6" w:rsidRDefault="0031583F">
      <w:pPr>
        <w:numPr>
          <w:ilvl w:val="0"/>
          <w:numId w:val="1"/>
        </w:numPr>
        <w:spacing w:after="156"/>
        <w:ind w:hanging="360"/>
      </w:pPr>
      <w:r>
        <w:t xml:space="preserve">What is the best definition of “cumbersome” in </w:t>
      </w:r>
      <w:r>
        <w:t>the 5</w:t>
      </w:r>
      <w:r>
        <w:rPr>
          <w:vertAlign w:val="superscript"/>
        </w:rPr>
        <w:t>th</w:t>
      </w:r>
      <w:r>
        <w:t xml:space="preserve"> paragraph? </w:t>
      </w:r>
    </w:p>
    <w:p w:rsidR="00FD23D6" w:rsidRDefault="0031583F" w:rsidP="0031583F">
      <w:pPr>
        <w:spacing w:after="137" w:line="259" w:lineRule="auto"/>
        <w:ind w:left="720" w:firstLine="0"/>
      </w:pPr>
      <w:r>
        <w:t xml:space="preserve"> </w:t>
      </w:r>
      <w:r>
        <w:t xml:space="preserve"> </w:t>
      </w:r>
    </w:p>
    <w:p w:rsidR="00FD23D6" w:rsidRDefault="0031583F">
      <w:pPr>
        <w:numPr>
          <w:ilvl w:val="0"/>
          <w:numId w:val="1"/>
        </w:numPr>
        <w:spacing w:after="147"/>
        <w:ind w:hanging="360"/>
      </w:pPr>
      <w:r>
        <w:t xml:space="preserve">To what modern day American event might the medieval tournaments be compared? </w:t>
      </w:r>
    </w:p>
    <w:p w:rsidR="00FD23D6" w:rsidRDefault="0031583F" w:rsidP="0031583F">
      <w:pPr>
        <w:spacing w:after="136" w:line="259" w:lineRule="auto"/>
        <w:ind w:left="720" w:firstLine="0"/>
      </w:pPr>
      <w:r>
        <w:t xml:space="preserve"> </w:t>
      </w:r>
      <w:r>
        <w:t xml:space="preserve"> </w:t>
      </w:r>
    </w:p>
    <w:tbl>
      <w:tblPr>
        <w:tblStyle w:val="TableGrid"/>
        <w:tblpPr w:vertAnchor="text" w:horzAnchor="margin" w:tblpY="1090"/>
        <w:tblOverlap w:val="never"/>
        <w:tblW w:w="10888" w:type="dxa"/>
        <w:tblInd w:w="0" w:type="dxa"/>
        <w:tblCellMar>
          <w:top w:w="86" w:type="dxa"/>
          <w:left w:w="6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"/>
        <w:gridCol w:w="9862"/>
        <w:gridCol w:w="715"/>
      </w:tblGrid>
      <w:tr w:rsidR="00FD23D6" w:rsidTr="0031583F">
        <w:trPr>
          <w:trHeight w:val="304"/>
        </w:trPr>
        <w:tc>
          <w:tcPr>
            <w:tcW w:w="311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</w:tcPr>
          <w:p w:rsidR="00FD23D6" w:rsidRDefault="00FD23D6" w:rsidP="0031583F">
            <w:pPr>
              <w:spacing w:after="160" w:line="259" w:lineRule="auto"/>
              <w:ind w:left="0" w:firstLine="0"/>
            </w:pPr>
          </w:p>
        </w:tc>
        <w:tc>
          <w:tcPr>
            <w:tcW w:w="9862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FD23D6" w:rsidRDefault="00FD23D6" w:rsidP="0031583F">
            <w:pPr>
              <w:spacing w:after="160" w:line="259" w:lineRule="auto"/>
              <w:ind w:left="0" w:firstLine="0"/>
            </w:pPr>
          </w:p>
        </w:tc>
        <w:tc>
          <w:tcPr>
            <w:tcW w:w="715" w:type="dxa"/>
            <w:vMerge w:val="restart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</w:tcPr>
          <w:p w:rsidR="00FD23D6" w:rsidRDefault="00FD23D6" w:rsidP="0031583F">
            <w:pPr>
              <w:spacing w:after="160" w:line="259" w:lineRule="auto"/>
              <w:ind w:left="0" w:firstLine="0"/>
            </w:pPr>
          </w:p>
        </w:tc>
      </w:tr>
      <w:tr w:rsidR="00FD23D6" w:rsidTr="0031583F">
        <w:trPr>
          <w:trHeight w:val="5436"/>
        </w:trPr>
        <w:tc>
          <w:tcPr>
            <w:tcW w:w="0" w:type="auto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</w:tcPr>
          <w:p w:rsidR="00FD23D6" w:rsidRDefault="00FD23D6" w:rsidP="0031583F">
            <w:pPr>
              <w:spacing w:after="160" w:line="259" w:lineRule="auto"/>
              <w:ind w:left="0" w:firstLine="0"/>
            </w:pPr>
          </w:p>
        </w:tc>
        <w:tc>
          <w:tcPr>
            <w:tcW w:w="9862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:rsidR="00FD23D6" w:rsidRDefault="0031583F" w:rsidP="0031583F">
            <w:pPr>
              <w:spacing w:after="21" w:line="259" w:lineRule="auto"/>
              <w:ind w:left="0" w:firstLine="0"/>
            </w:pPr>
            <w:r>
              <w:t xml:space="preserve"> </w:t>
            </w:r>
          </w:p>
          <w:p w:rsidR="00FD23D6" w:rsidRDefault="0031583F" w:rsidP="0031583F">
            <w:pPr>
              <w:spacing w:after="211" w:line="259" w:lineRule="auto"/>
              <w:ind w:left="0" w:firstLine="0"/>
            </w:pPr>
            <w:r>
              <w:rPr>
                <w:b/>
                <w:color w:val="FF0000"/>
              </w:rPr>
              <w:t xml:space="preserve">  </w:t>
            </w:r>
          </w:p>
          <w:p w:rsidR="00FD23D6" w:rsidRDefault="0031583F" w:rsidP="0031583F">
            <w:pPr>
              <w:spacing w:after="0" w:line="259" w:lineRule="auto"/>
              <w:ind w:left="216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</w:tcPr>
          <w:p w:rsidR="00FD23D6" w:rsidRDefault="00FD23D6" w:rsidP="0031583F">
            <w:pPr>
              <w:spacing w:after="160" w:line="259" w:lineRule="auto"/>
              <w:ind w:left="0" w:firstLine="0"/>
            </w:pPr>
          </w:p>
        </w:tc>
      </w:tr>
    </w:tbl>
    <w:p w:rsidR="00FD23D6" w:rsidRDefault="0031583F">
      <w:pPr>
        <w:numPr>
          <w:ilvl w:val="0"/>
          <w:numId w:val="1"/>
        </w:numPr>
        <w:spacing w:after="978"/>
        <w:ind w:hanging="360"/>
      </w:pPr>
      <w:r>
        <w:t xml:space="preserve">In the space below, create an advertisement for a medieval knight tournament. Be sure to include visuals </w:t>
      </w:r>
      <w:r>
        <w:rPr>
          <w:bdr w:val="single" w:sz="32" w:space="0" w:color="FFFFFF"/>
        </w:rPr>
        <w:t xml:space="preserve">that show what attendees can expect to see as well as slogans and descriptions of what will occur. </w:t>
      </w:r>
    </w:p>
    <w:p w:rsidR="00FD23D6" w:rsidRDefault="0031583F">
      <w:pPr>
        <w:spacing w:after="0" w:line="259" w:lineRule="auto"/>
        <w:ind w:left="0" w:right="105" w:firstLine="0"/>
      </w:pPr>
      <w:r>
        <w:t xml:space="preserve"> </w:t>
      </w:r>
    </w:p>
    <w:p w:rsidR="0031583F" w:rsidRDefault="0031583F">
      <w:pPr>
        <w:spacing w:after="0" w:line="259" w:lineRule="auto"/>
        <w:ind w:left="0" w:right="105" w:firstLine="0"/>
      </w:pPr>
    </w:p>
    <w:p w:rsidR="00FD23D6" w:rsidRDefault="0031583F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944869" cy="983133"/>
                <wp:effectExtent l="0" t="0" r="0" b="0"/>
                <wp:docPr id="3549" name="Group 3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4869" cy="983133"/>
                          <a:chOff x="0" y="0"/>
                          <a:chExt cx="6944869" cy="983133"/>
                        </a:xfrm>
                      </wpg:grpSpPr>
                      <wps:wsp>
                        <wps:cNvPr id="348" name="Rectangle 348"/>
                        <wps:cNvSpPr/>
                        <wps:spPr>
                          <a:xfrm>
                            <a:off x="0" y="0"/>
                            <a:ext cx="89387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Name: 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672389" y="0"/>
                            <a:ext cx="106433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Answer 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1472438" y="0"/>
                            <a:ext cx="60990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1931162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23D6" w:rsidRDefault="0031583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3" name="Picture 35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2192" y="83973"/>
                            <a:ext cx="6932676" cy="899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49" name="Picture 394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0" name="Picture 395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1" name="Picture 395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2" name="Picture 395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3" name="Picture 395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4" name="Picture 395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5" name="Picture 395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6" name="Picture 395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7" name="Picture 395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8" name="Picture 395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9" name="Picture 395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0" name="Picture 396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1" name="Picture 396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2" name="Picture 396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3" name="Picture 396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4" name="Picture 396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5" name="Picture 396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6" name="Picture 396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7" name="Picture 396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8" name="Picture 396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9" name="Picture 396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0" name="Picture 397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1" name="Picture 397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2" name="Picture 397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3" name="Picture 397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4" name="Picture 397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9212" y="235357"/>
                            <a:ext cx="6385561" cy="420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Shape 380"/>
                        <wps:cNvSpPr/>
                        <wps:spPr>
                          <a:xfrm>
                            <a:off x="2166620" y="351943"/>
                            <a:ext cx="218694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694" h="262890">
                                <a:moveTo>
                                  <a:pt x="92583" y="0"/>
                                </a:moveTo>
                                <a:cubicBezTo>
                                  <a:pt x="79248" y="0"/>
                                  <a:pt x="64897" y="4064"/>
                                  <a:pt x="49784" y="12065"/>
                                </a:cubicBezTo>
                                <a:cubicBezTo>
                                  <a:pt x="34544" y="20193"/>
                                  <a:pt x="22479" y="32766"/>
                                  <a:pt x="13462" y="50038"/>
                                </a:cubicBezTo>
                                <a:cubicBezTo>
                                  <a:pt x="4445" y="67183"/>
                                  <a:pt x="0" y="87249"/>
                                  <a:pt x="0" y="110109"/>
                                </a:cubicBezTo>
                                <a:cubicBezTo>
                                  <a:pt x="0" y="120523"/>
                                  <a:pt x="889" y="131445"/>
                                  <a:pt x="2794" y="142748"/>
                                </a:cubicBezTo>
                                <a:cubicBezTo>
                                  <a:pt x="8382" y="174371"/>
                                  <a:pt x="23241" y="202311"/>
                                  <a:pt x="47498" y="226568"/>
                                </a:cubicBezTo>
                                <a:cubicBezTo>
                                  <a:pt x="71755" y="250825"/>
                                  <a:pt x="97790" y="262890"/>
                                  <a:pt x="125476" y="262890"/>
                                </a:cubicBezTo>
                                <a:cubicBezTo>
                                  <a:pt x="137922" y="262890"/>
                                  <a:pt x="151765" y="259080"/>
                                  <a:pt x="167005" y="251333"/>
                                </a:cubicBezTo>
                                <a:cubicBezTo>
                                  <a:pt x="182245" y="243713"/>
                                  <a:pt x="194691" y="230759"/>
                                  <a:pt x="204343" y="212725"/>
                                </a:cubicBezTo>
                                <a:cubicBezTo>
                                  <a:pt x="213868" y="194691"/>
                                  <a:pt x="218694" y="174752"/>
                                  <a:pt x="218694" y="152908"/>
                                </a:cubicBezTo>
                                <a:cubicBezTo>
                                  <a:pt x="218694" y="140716"/>
                                  <a:pt x="216281" y="123698"/>
                                  <a:pt x="211709" y="101854"/>
                                </a:cubicBezTo>
                                <a:cubicBezTo>
                                  <a:pt x="207010" y="79883"/>
                                  <a:pt x="192659" y="57404"/>
                                  <a:pt x="168783" y="34417"/>
                                </a:cubicBezTo>
                                <a:cubicBezTo>
                                  <a:pt x="144780" y="11557"/>
                                  <a:pt x="119380" y="0"/>
                                  <a:pt x="92583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4756785" y="350927"/>
                            <a:ext cx="115697" cy="27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697" h="270002">
                                <a:moveTo>
                                  <a:pt x="762" y="0"/>
                                </a:moveTo>
                                <a:cubicBezTo>
                                  <a:pt x="508" y="4064"/>
                                  <a:pt x="381" y="10287"/>
                                  <a:pt x="254" y="18796"/>
                                </a:cubicBezTo>
                                <a:cubicBezTo>
                                  <a:pt x="127" y="27178"/>
                                  <a:pt x="0" y="33020"/>
                                  <a:pt x="0" y="36322"/>
                                </a:cubicBezTo>
                                <a:cubicBezTo>
                                  <a:pt x="0" y="80772"/>
                                  <a:pt x="635" y="126365"/>
                                  <a:pt x="2032" y="173355"/>
                                </a:cubicBezTo>
                                <a:cubicBezTo>
                                  <a:pt x="3302" y="220218"/>
                                  <a:pt x="4699" y="251968"/>
                                  <a:pt x="6096" y="268478"/>
                                </a:cubicBezTo>
                                <a:lnTo>
                                  <a:pt x="5715" y="268478"/>
                                </a:lnTo>
                                <a:cubicBezTo>
                                  <a:pt x="5334" y="268605"/>
                                  <a:pt x="8001" y="268859"/>
                                  <a:pt x="13589" y="269240"/>
                                </a:cubicBezTo>
                                <a:cubicBezTo>
                                  <a:pt x="20066" y="269748"/>
                                  <a:pt x="24257" y="270002"/>
                                  <a:pt x="26289" y="270002"/>
                                </a:cubicBezTo>
                                <a:cubicBezTo>
                                  <a:pt x="50546" y="270002"/>
                                  <a:pt x="71501" y="262763"/>
                                  <a:pt x="89154" y="248159"/>
                                </a:cubicBezTo>
                                <a:cubicBezTo>
                                  <a:pt x="106934" y="233553"/>
                                  <a:pt x="115697" y="203835"/>
                                  <a:pt x="115697" y="159004"/>
                                </a:cubicBezTo>
                                <a:cubicBezTo>
                                  <a:pt x="115697" y="143256"/>
                                  <a:pt x="113411" y="119634"/>
                                  <a:pt x="108712" y="88392"/>
                                </a:cubicBezTo>
                                <a:cubicBezTo>
                                  <a:pt x="104013" y="57150"/>
                                  <a:pt x="90297" y="34544"/>
                                  <a:pt x="67437" y="20701"/>
                                </a:cubicBezTo>
                                <a:cubicBezTo>
                                  <a:pt x="44704" y="6985"/>
                                  <a:pt x="22352" y="0"/>
                                  <a:pt x="762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4487037" y="350927"/>
                            <a:ext cx="115697" cy="27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697" h="270002">
                                <a:moveTo>
                                  <a:pt x="762" y="0"/>
                                </a:moveTo>
                                <a:cubicBezTo>
                                  <a:pt x="508" y="4064"/>
                                  <a:pt x="381" y="10287"/>
                                  <a:pt x="254" y="18796"/>
                                </a:cubicBezTo>
                                <a:cubicBezTo>
                                  <a:pt x="127" y="27178"/>
                                  <a:pt x="0" y="33020"/>
                                  <a:pt x="0" y="36322"/>
                                </a:cubicBezTo>
                                <a:cubicBezTo>
                                  <a:pt x="0" y="80772"/>
                                  <a:pt x="635" y="126365"/>
                                  <a:pt x="2032" y="173355"/>
                                </a:cubicBezTo>
                                <a:cubicBezTo>
                                  <a:pt x="3302" y="220218"/>
                                  <a:pt x="4699" y="251968"/>
                                  <a:pt x="6096" y="268478"/>
                                </a:cubicBezTo>
                                <a:lnTo>
                                  <a:pt x="5715" y="268478"/>
                                </a:lnTo>
                                <a:cubicBezTo>
                                  <a:pt x="5334" y="268605"/>
                                  <a:pt x="8001" y="268859"/>
                                  <a:pt x="13589" y="269240"/>
                                </a:cubicBezTo>
                                <a:cubicBezTo>
                                  <a:pt x="20066" y="269748"/>
                                  <a:pt x="24257" y="270002"/>
                                  <a:pt x="26289" y="270002"/>
                                </a:cubicBezTo>
                                <a:cubicBezTo>
                                  <a:pt x="50546" y="270002"/>
                                  <a:pt x="71501" y="262763"/>
                                  <a:pt x="89154" y="248159"/>
                                </a:cubicBezTo>
                                <a:cubicBezTo>
                                  <a:pt x="106934" y="233553"/>
                                  <a:pt x="115697" y="203835"/>
                                  <a:pt x="115697" y="159004"/>
                                </a:cubicBezTo>
                                <a:cubicBezTo>
                                  <a:pt x="115697" y="143256"/>
                                  <a:pt x="113411" y="119634"/>
                                  <a:pt x="108712" y="88392"/>
                                </a:cubicBezTo>
                                <a:cubicBezTo>
                                  <a:pt x="104013" y="57150"/>
                                  <a:pt x="90297" y="34544"/>
                                  <a:pt x="67437" y="20701"/>
                                </a:cubicBezTo>
                                <a:cubicBezTo>
                                  <a:pt x="44704" y="6985"/>
                                  <a:pt x="22352" y="0"/>
                                  <a:pt x="762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5751957" y="328194"/>
                            <a:ext cx="5080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135890">
                                <a:moveTo>
                                  <a:pt x="25146" y="0"/>
                                </a:moveTo>
                                <a:cubicBezTo>
                                  <a:pt x="21717" y="25527"/>
                                  <a:pt x="16891" y="52959"/>
                                  <a:pt x="10668" y="82169"/>
                                </a:cubicBezTo>
                                <a:cubicBezTo>
                                  <a:pt x="4445" y="111378"/>
                                  <a:pt x="889" y="128778"/>
                                  <a:pt x="0" y="134620"/>
                                </a:cubicBezTo>
                                <a:cubicBezTo>
                                  <a:pt x="6096" y="135255"/>
                                  <a:pt x="10414" y="135636"/>
                                  <a:pt x="12573" y="135763"/>
                                </a:cubicBezTo>
                                <a:cubicBezTo>
                                  <a:pt x="14859" y="135890"/>
                                  <a:pt x="19939" y="135890"/>
                                  <a:pt x="27813" y="135890"/>
                                </a:cubicBezTo>
                                <a:cubicBezTo>
                                  <a:pt x="33401" y="135890"/>
                                  <a:pt x="38100" y="135763"/>
                                  <a:pt x="41783" y="135509"/>
                                </a:cubicBezTo>
                                <a:cubicBezTo>
                                  <a:pt x="45466" y="135255"/>
                                  <a:pt x="48514" y="134747"/>
                                  <a:pt x="50800" y="134112"/>
                                </a:cubicBezTo>
                                <a:cubicBezTo>
                                  <a:pt x="50800" y="126365"/>
                                  <a:pt x="47371" y="107823"/>
                                  <a:pt x="40513" y="78613"/>
                                </a:cubicBezTo>
                                <a:cubicBezTo>
                                  <a:pt x="33655" y="49403"/>
                                  <a:pt x="28575" y="23241"/>
                                  <a:pt x="25146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6189981" y="322606"/>
                            <a:ext cx="265557" cy="32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557" h="326263">
                                <a:moveTo>
                                  <a:pt x="138938" y="0"/>
                                </a:moveTo>
                                <a:cubicBezTo>
                                  <a:pt x="178689" y="0"/>
                                  <a:pt x="204470" y="1143"/>
                                  <a:pt x="216408" y="3556"/>
                                </a:cubicBezTo>
                                <a:cubicBezTo>
                                  <a:pt x="228219" y="5969"/>
                                  <a:pt x="244728" y="11176"/>
                                  <a:pt x="265557" y="19558"/>
                                </a:cubicBezTo>
                                <a:lnTo>
                                  <a:pt x="252857" y="75057"/>
                                </a:lnTo>
                                <a:cubicBezTo>
                                  <a:pt x="238506" y="58039"/>
                                  <a:pt x="224027" y="45339"/>
                                  <a:pt x="209169" y="37084"/>
                                </a:cubicBezTo>
                                <a:cubicBezTo>
                                  <a:pt x="194310" y="28956"/>
                                  <a:pt x="178308" y="24765"/>
                                  <a:pt x="161417" y="24765"/>
                                </a:cubicBezTo>
                                <a:cubicBezTo>
                                  <a:pt x="148717" y="24765"/>
                                  <a:pt x="133858" y="28067"/>
                                  <a:pt x="116839" y="34544"/>
                                </a:cubicBezTo>
                                <a:cubicBezTo>
                                  <a:pt x="99822" y="41021"/>
                                  <a:pt x="86233" y="54356"/>
                                  <a:pt x="75819" y="74676"/>
                                </a:cubicBezTo>
                                <a:cubicBezTo>
                                  <a:pt x="65532" y="94996"/>
                                  <a:pt x="60451" y="115570"/>
                                  <a:pt x="60451" y="136271"/>
                                </a:cubicBezTo>
                                <a:cubicBezTo>
                                  <a:pt x="79121" y="139954"/>
                                  <a:pt x="97409" y="141732"/>
                                  <a:pt x="115570" y="141732"/>
                                </a:cubicBezTo>
                                <a:cubicBezTo>
                                  <a:pt x="133603" y="141732"/>
                                  <a:pt x="153670" y="139700"/>
                                  <a:pt x="175768" y="135382"/>
                                </a:cubicBezTo>
                                <a:cubicBezTo>
                                  <a:pt x="197739" y="131191"/>
                                  <a:pt x="222376" y="123698"/>
                                  <a:pt x="249682" y="112903"/>
                                </a:cubicBezTo>
                                <a:lnTo>
                                  <a:pt x="215519" y="180848"/>
                                </a:lnTo>
                                <a:lnTo>
                                  <a:pt x="60451" y="162814"/>
                                </a:lnTo>
                                <a:cubicBezTo>
                                  <a:pt x="60451" y="183007"/>
                                  <a:pt x="63753" y="202946"/>
                                  <a:pt x="70485" y="222504"/>
                                </a:cubicBezTo>
                                <a:cubicBezTo>
                                  <a:pt x="77215" y="242062"/>
                                  <a:pt x="89662" y="258699"/>
                                  <a:pt x="107696" y="272288"/>
                                </a:cubicBezTo>
                                <a:cubicBezTo>
                                  <a:pt x="125730" y="286004"/>
                                  <a:pt x="147320" y="292735"/>
                                  <a:pt x="172339" y="292735"/>
                                </a:cubicBezTo>
                                <a:cubicBezTo>
                                  <a:pt x="187833" y="292735"/>
                                  <a:pt x="202692" y="289814"/>
                                  <a:pt x="216662" y="283718"/>
                                </a:cubicBezTo>
                                <a:cubicBezTo>
                                  <a:pt x="230759" y="277749"/>
                                  <a:pt x="246380" y="267843"/>
                                  <a:pt x="263525" y="254254"/>
                                </a:cubicBezTo>
                                <a:lnTo>
                                  <a:pt x="261365" y="317119"/>
                                </a:lnTo>
                                <a:cubicBezTo>
                                  <a:pt x="246761" y="321183"/>
                                  <a:pt x="233426" y="323596"/>
                                  <a:pt x="221361" y="324485"/>
                                </a:cubicBezTo>
                                <a:cubicBezTo>
                                  <a:pt x="209296" y="325374"/>
                                  <a:pt x="197865" y="325882"/>
                                  <a:pt x="186944" y="326263"/>
                                </a:cubicBezTo>
                                <a:cubicBezTo>
                                  <a:pt x="142748" y="326263"/>
                                  <a:pt x="100584" y="309753"/>
                                  <a:pt x="60325" y="276606"/>
                                </a:cubicBezTo>
                                <a:cubicBezTo>
                                  <a:pt x="20065" y="243586"/>
                                  <a:pt x="0" y="204470"/>
                                  <a:pt x="0" y="159385"/>
                                </a:cubicBezTo>
                                <a:cubicBezTo>
                                  <a:pt x="0" y="158242"/>
                                  <a:pt x="126" y="156210"/>
                                  <a:pt x="253" y="153289"/>
                                </a:cubicBezTo>
                                <a:cubicBezTo>
                                  <a:pt x="381" y="150241"/>
                                  <a:pt x="1524" y="137541"/>
                                  <a:pt x="3556" y="115062"/>
                                </a:cubicBezTo>
                                <a:cubicBezTo>
                                  <a:pt x="5588" y="92710"/>
                                  <a:pt x="17652" y="67945"/>
                                  <a:pt x="39877" y="40767"/>
                                </a:cubicBezTo>
                                <a:cubicBezTo>
                                  <a:pt x="62102" y="13589"/>
                                  <a:pt x="95123" y="0"/>
                                  <a:pt x="13893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5920232" y="322606"/>
                            <a:ext cx="266065" cy="32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065" h="326263">
                                <a:moveTo>
                                  <a:pt x="138938" y="0"/>
                                </a:moveTo>
                                <a:cubicBezTo>
                                  <a:pt x="178689" y="0"/>
                                  <a:pt x="204470" y="1143"/>
                                  <a:pt x="216281" y="3556"/>
                                </a:cubicBezTo>
                                <a:cubicBezTo>
                                  <a:pt x="228219" y="5969"/>
                                  <a:pt x="244602" y="11430"/>
                                  <a:pt x="265557" y="19812"/>
                                </a:cubicBezTo>
                                <a:lnTo>
                                  <a:pt x="252857" y="75565"/>
                                </a:lnTo>
                                <a:cubicBezTo>
                                  <a:pt x="238887" y="58293"/>
                                  <a:pt x="224663" y="45593"/>
                                  <a:pt x="210058" y="37465"/>
                                </a:cubicBezTo>
                                <a:cubicBezTo>
                                  <a:pt x="195580" y="29337"/>
                                  <a:pt x="179705" y="25273"/>
                                  <a:pt x="162306" y="25273"/>
                                </a:cubicBezTo>
                                <a:cubicBezTo>
                                  <a:pt x="148463" y="25273"/>
                                  <a:pt x="133223" y="28575"/>
                                  <a:pt x="116713" y="35306"/>
                                </a:cubicBezTo>
                                <a:cubicBezTo>
                                  <a:pt x="100076" y="41910"/>
                                  <a:pt x="87376" y="53975"/>
                                  <a:pt x="78486" y="71501"/>
                                </a:cubicBezTo>
                                <a:cubicBezTo>
                                  <a:pt x="69596" y="88900"/>
                                  <a:pt x="63500" y="112268"/>
                                  <a:pt x="60198" y="141351"/>
                                </a:cubicBezTo>
                                <a:cubicBezTo>
                                  <a:pt x="59309" y="147447"/>
                                  <a:pt x="58928" y="154051"/>
                                  <a:pt x="58928" y="160782"/>
                                </a:cubicBezTo>
                                <a:cubicBezTo>
                                  <a:pt x="58928" y="184277"/>
                                  <a:pt x="62738" y="205232"/>
                                  <a:pt x="70485" y="223647"/>
                                </a:cubicBezTo>
                                <a:cubicBezTo>
                                  <a:pt x="78232" y="242062"/>
                                  <a:pt x="89408" y="256921"/>
                                  <a:pt x="104013" y="267970"/>
                                </a:cubicBezTo>
                                <a:cubicBezTo>
                                  <a:pt x="118618" y="279019"/>
                                  <a:pt x="130429" y="286385"/>
                                  <a:pt x="139573" y="290195"/>
                                </a:cubicBezTo>
                                <a:cubicBezTo>
                                  <a:pt x="148717" y="293878"/>
                                  <a:pt x="158115" y="295783"/>
                                  <a:pt x="167640" y="295783"/>
                                </a:cubicBezTo>
                                <a:cubicBezTo>
                                  <a:pt x="175260" y="295783"/>
                                  <a:pt x="182118" y="295021"/>
                                  <a:pt x="188214" y="293497"/>
                                </a:cubicBezTo>
                                <a:cubicBezTo>
                                  <a:pt x="194183" y="291846"/>
                                  <a:pt x="200787" y="289941"/>
                                  <a:pt x="208153" y="287528"/>
                                </a:cubicBezTo>
                                <a:cubicBezTo>
                                  <a:pt x="208153" y="287782"/>
                                  <a:pt x="208026" y="286385"/>
                                  <a:pt x="208026" y="283337"/>
                                </a:cubicBezTo>
                                <a:cubicBezTo>
                                  <a:pt x="208026" y="280416"/>
                                  <a:pt x="208026" y="275844"/>
                                  <a:pt x="208026" y="269875"/>
                                </a:cubicBezTo>
                                <a:lnTo>
                                  <a:pt x="208026" y="248285"/>
                                </a:lnTo>
                                <a:cubicBezTo>
                                  <a:pt x="208026" y="237998"/>
                                  <a:pt x="207772" y="226441"/>
                                  <a:pt x="207137" y="213614"/>
                                </a:cubicBezTo>
                                <a:cubicBezTo>
                                  <a:pt x="206502" y="200787"/>
                                  <a:pt x="205740" y="193040"/>
                                  <a:pt x="204978" y="190246"/>
                                </a:cubicBezTo>
                                <a:cubicBezTo>
                                  <a:pt x="198374" y="188595"/>
                                  <a:pt x="189230" y="187706"/>
                                  <a:pt x="177546" y="187706"/>
                                </a:cubicBezTo>
                                <a:cubicBezTo>
                                  <a:pt x="170815" y="187706"/>
                                  <a:pt x="159258" y="188341"/>
                                  <a:pt x="143002" y="189738"/>
                                </a:cubicBezTo>
                                <a:cubicBezTo>
                                  <a:pt x="126619" y="191135"/>
                                  <a:pt x="115062" y="191770"/>
                                  <a:pt x="108077" y="191770"/>
                                </a:cubicBezTo>
                                <a:cubicBezTo>
                                  <a:pt x="105410" y="188214"/>
                                  <a:pt x="104013" y="184404"/>
                                  <a:pt x="104013" y="180213"/>
                                </a:cubicBezTo>
                                <a:cubicBezTo>
                                  <a:pt x="104394" y="176911"/>
                                  <a:pt x="104775" y="173609"/>
                                  <a:pt x="105029" y="170053"/>
                                </a:cubicBezTo>
                                <a:cubicBezTo>
                                  <a:pt x="105410" y="166624"/>
                                  <a:pt x="105537" y="162814"/>
                                  <a:pt x="105537" y="158877"/>
                                </a:cubicBezTo>
                                <a:cubicBezTo>
                                  <a:pt x="105537" y="151765"/>
                                  <a:pt x="104775" y="142240"/>
                                  <a:pt x="102997" y="130429"/>
                                </a:cubicBezTo>
                                <a:cubicBezTo>
                                  <a:pt x="117983" y="133096"/>
                                  <a:pt x="135001" y="135255"/>
                                  <a:pt x="154305" y="136525"/>
                                </a:cubicBezTo>
                                <a:cubicBezTo>
                                  <a:pt x="173482" y="137795"/>
                                  <a:pt x="194310" y="138430"/>
                                  <a:pt x="216662" y="138430"/>
                                </a:cubicBezTo>
                                <a:cubicBezTo>
                                  <a:pt x="235839" y="138430"/>
                                  <a:pt x="252222" y="137668"/>
                                  <a:pt x="266065" y="136017"/>
                                </a:cubicBezTo>
                                <a:cubicBezTo>
                                  <a:pt x="260858" y="167640"/>
                                  <a:pt x="258318" y="203962"/>
                                  <a:pt x="258318" y="245110"/>
                                </a:cubicBezTo>
                                <a:cubicBezTo>
                                  <a:pt x="258318" y="270129"/>
                                  <a:pt x="259334" y="294132"/>
                                  <a:pt x="261620" y="316992"/>
                                </a:cubicBezTo>
                                <a:cubicBezTo>
                                  <a:pt x="250063" y="320167"/>
                                  <a:pt x="237871" y="322199"/>
                                  <a:pt x="224917" y="323215"/>
                                </a:cubicBezTo>
                                <a:cubicBezTo>
                                  <a:pt x="211836" y="324231"/>
                                  <a:pt x="199263" y="325247"/>
                                  <a:pt x="187198" y="326263"/>
                                </a:cubicBezTo>
                                <a:cubicBezTo>
                                  <a:pt x="142875" y="326263"/>
                                  <a:pt x="100584" y="309753"/>
                                  <a:pt x="60325" y="276606"/>
                                </a:cubicBezTo>
                                <a:cubicBezTo>
                                  <a:pt x="20066" y="243586"/>
                                  <a:pt x="0" y="204470"/>
                                  <a:pt x="0" y="159385"/>
                                </a:cubicBezTo>
                                <a:cubicBezTo>
                                  <a:pt x="0" y="158242"/>
                                  <a:pt x="127" y="156210"/>
                                  <a:pt x="254" y="153289"/>
                                </a:cubicBezTo>
                                <a:cubicBezTo>
                                  <a:pt x="381" y="150241"/>
                                  <a:pt x="1524" y="137541"/>
                                  <a:pt x="3556" y="115062"/>
                                </a:cubicBezTo>
                                <a:cubicBezTo>
                                  <a:pt x="5588" y="92710"/>
                                  <a:pt x="17653" y="67945"/>
                                  <a:pt x="39878" y="40767"/>
                                </a:cubicBezTo>
                                <a:cubicBezTo>
                                  <a:pt x="62103" y="13589"/>
                                  <a:pt x="95123" y="0"/>
                                  <a:pt x="13893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5142992" y="322606"/>
                            <a:ext cx="265557" cy="32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557" h="326263">
                                <a:moveTo>
                                  <a:pt x="138938" y="0"/>
                                </a:moveTo>
                                <a:cubicBezTo>
                                  <a:pt x="178689" y="0"/>
                                  <a:pt x="204470" y="1143"/>
                                  <a:pt x="216408" y="3556"/>
                                </a:cubicBezTo>
                                <a:cubicBezTo>
                                  <a:pt x="228219" y="5969"/>
                                  <a:pt x="244729" y="11176"/>
                                  <a:pt x="265557" y="19558"/>
                                </a:cubicBezTo>
                                <a:lnTo>
                                  <a:pt x="252857" y="75057"/>
                                </a:lnTo>
                                <a:cubicBezTo>
                                  <a:pt x="238506" y="58039"/>
                                  <a:pt x="224028" y="45339"/>
                                  <a:pt x="209169" y="37084"/>
                                </a:cubicBezTo>
                                <a:cubicBezTo>
                                  <a:pt x="194310" y="28956"/>
                                  <a:pt x="178308" y="24765"/>
                                  <a:pt x="161417" y="24765"/>
                                </a:cubicBezTo>
                                <a:cubicBezTo>
                                  <a:pt x="148717" y="24765"/>
                                  <a:pt x="133858" y="28067"/>
                                  <a:pt x="116840" y="34544"/>
                                </a:cubicBezTo>
                                <a:cubicBezTo>
                                  <a:pt x="99822" y="41021"/>
                                  <a:pt x="86106" y="54356"/>
                                  <a:pt x="75819" y="74676"/>
                                </a:cubicBezTo>
                                <a:cubicBezTo>
                                  <a:pt x="65532" y="94996"/>
                                  <a:pt x="60452" y="115570"/>
                                  <a:pt x="60452" y="136271"/>
                                </a:cubicBezTo>
                                <a:cubicBezTo>
                                  <a:pt x="79121" y="139954"/>
                                  <a:pt x="97409" y="141732"/>
                                  <a:pt x="115570" y="141732"/>
                                </a:cubicBezTo>
                                <a:cubicBezTo>
                                  <a:pt x="133604" y="141732"/>
                                  <a:pt x="153670" y="139700"/>
                                  <a:pt x="175768" y="135382"/>
                                </a:cubicBezTo>
                                <a:cubicBezTo>
                                  <a:pt x="197739" y="131191"/>
                                  <a:pt x="222377" y="123698"/>
                                  <a:pt x="249682" y="112903"/>
                                </a:cubicBezTo>
                                <a:lnTo>
                                  <a:pt x="215519" y="180848"/>
                                </a:lnTo>
                                <a:lnTo>
                                  <a:pt x="60452" y="162814"/>
                                </a:lnTo>
                                <a:cubicBezTo>
                                  <a:pt x="60452" y="183007"/>
                                  <a:pt x="63754" y="202946"/>
                                  <a:pt x="70485" y="222504"/>
                                </a:cubicBezTo>
                                <a:cubicBezTo>
                                  <a:pt x="77216" y="242062"/>
                                  <a:pt x="89662" y="258699"/>
                                  <a:pt x="107696" y="272288"/>
                                </a:cubicBezTo>
                                <a:cubicBezTo>
                                  <a:pt x="125730" y="286004"/>
                                  <a:pt x="147320" y="292735"/>
                                  <a:pt x="172339" y="292735"/>
                                </a:cubicBezTo>
                                <a:cubicBezTo>
                                  <a:pt x="187833" y="292735"/>
                                  <a:pt x="202692" y="289814"/>
                                  <a:pt x="216662" y="283718"/>
                                </a:cubicBezTo>
                                <a:cubicBezTo>
                                  <a:pt x="230759" y="277749"/>
                                  <a:pt x="246380" y="267843"/>
                                  <a:pt x="263525" y="254254"/>
                                </a:cubicBezTo>
                                <a:lnTo>
                                  <a:pt x="261366" y="317119"/>
                                </a:lnTo>
                                <a:cubicBezTo>
                                  <a:pt x="246761" y="321183"/>
                                  <a:pt x="233426" y="323596"/>
                                  <a:pt x="221361" y="324485"/>
                                </a:cubicBezTo>
                                <a:cubicBezTo>
                                  <a:pt x="209296" y="325374"/>
                                  <a:pt x="197866" y="325882"/>
                                  <a:pt x="186944" y="326263"/>
                                </a:cubicBezTo>
                                <a:cubicBezTo>
                                  <a:pt x="142748" y="326263"/>
                                  <a:pt x="100584" y="309753"/>
                                  <a:pt x="60325" y="276606"/>
                                </a:cubicBezTo>
                                <a:cubicBezTo>
                                  <a:pt x="20066" y="243586"/>
                                  <a:pt x="0" y="204470"/>
                                  <a:pt x="0" y="159385"/>
                                </a:cubicBezTo>
                                <a:cubicBezTo>
                                  <a:pt x="0" y="158242"/>
                                  <a:pt x="127" y="156210"/>
                                  <a:pt x="254" y="153289"/>
                                </a:cubicBezTo>
                                <a:cubicBezTo>
                                  <a:pt x="381" y="150241"/>
                                  <a:pt x="1524" y="137541"/>
                                  <a:pt x="3556" y="115062"/>
                                </a:cubicBezTo>
                                <a:cubicBezTo>
                                  <a:pt x="5588" y="92710"/>
                                  <a:pt x="17653" y="67945"/>
                                  <a:pt x="39878" y="40767"/>
                                </a:cubicBezTo>
                                <a:cubicBezTo>
                                  <a:pt x="62103" y="13589"/>
                                  <a:pt x="95123" y="0"/>
                                  <a:pt x="13893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3375152" y="322606"/>
                            <a:ext cx="265557" cy="32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557" h="326263">
                                <a:moveTo>
                                  <a:pt x="138938" y="0"/>
                                </a:moveTo>
                                <a:cubicBezTo>
                                  <a:pt x="178689" y="0"/>
                                  <a:pt x="204470" y="1143"/>
                                  <a:pt x="216408" y="3556"/>
                                </a:cubicBezTo>
                                <a:cubicBezTo>
                                  <a:pt x="228219" y="5969"/>
                                  <a:pt x="244729" y="11176"/>
                                  <a:pt x="265557" y="19558"/>
                                </a:cubicBezTo>
                                <a:lnTo>
                                  <a:pt x="252857" y="75057"/>
                                </a:lnTo>
                                <a:cubicBezTo>
                                  <a:pt x="238506" y="58039"/>
                                  <a:pt x="223901" y="45339"/>
                                  <a:pt x="209169" y="37084"/>
                                </a:cubicBezTo>
                                <a:cubicBezTo>
                                  <a:pt x="194310" y="28956"/>
                                  <a:pt x="178308" y="24765"/>
                                  <a:pt x="161417" y="24765"/>
                                </a:cubicBezTo>
                                <a:cubicBezTo>
                                  <a:pt x="148717" y="24765"/>
                                  <a:pt x="133858" y="28067"/>
                                  <a:pt x="116840" y="34544"/>
                                </a:cubicBezTo>
                                <a:cubicBezTo>
                                  <a:pt x="99822" y="41021"/>
                                  <a:pt x="86233" y="54356"/>
                                  <a:pt x="75819" y="74676"/>
                                </a:cubicBezTo>
                                <a:cubicBezTo>
                                  <a:pt x="65532" y="94996"/>
                                  <a:pt x="60452" y="115570"/>
                                  <a:pt x="60452" y="136271"/>
                                </a:cubicBezTo>
                                <a:cubicBezTo>
                                  <a:pt x="79121" y="139954"/>
                                  <a:pt x="97409" y="141732"/>
                                  <a:pt x="115570" y="141732"/>
                                </a:cubicBezTo>
                                <a:cubicBezTo>
                                  <a:pt x="133604" y="141732"/>
                                  <a:pt x="153670" y="139700"/>
                                  <a:pt x="175768" y="135382"/>
                                </a:cubicBezTo>
                                <a:cubicBezTo>
                                  <a:pt x="197739" y="131191"/>
                                  <a:pt x="222377" y="123698"/>
                                  <a:pt x="249682" y="112903"/>
                                </a:cubicBezTo>
                                <a:lnTo>
                                  <a:pt x="215519" y="180848"/>
                                </a:lnTo>
                                <a:lnTo>
                                  <a:pt x="60452" y="162814"/>
                                </a:lnTo>
                                <a:cubicBezTo>
                                  <a:pt x="60452" y="183007"/>
                                  <a:pt x="63754" y="202946"/>
                                  <a:pt x="70485" y="222504"/>
                                </a:cubicBezTo>
                                <a:cubicBezTo>
                                  <a:pt x="77216" y="242062"/>
                                  <a:pt x="89662" y="258699"/>
                                  <a:pt x="107696" y="272288"/>
                                </a:cubicBezTo>
                                <a:cubicBezTo>
                                  <a:pt x="125730" y="286004"/>
                                  <a:pt x="147320" y="292735"/>
                                  <a:pt x="172339" y="292735"/>
                                </a:cubicBezTo>
                                <a:cubicBezTo>
                                  <a:pt x="187833" y="292735"/>
                                  <a:pt x="202692" y="289814"/>
                                  <a:pt x="216662" y="283718"/>
                                </a:cubicBezTo>
                                <a:cubicBezTo>
                                  <a:pt x="230759" y="277749"/>
                                  <a:pt x="246380" y="267843"/>
                                  <a:pt x="263525" y="254254"/>
                                </a:cubicBezTo>
                                <a:lnTo>
                                  <a:pt x="261366" y="317119"/>
                                </a:lnTo>
                                <a:cubicBezTo>
                                  <a:pt x="246761" y="321183"/>
                                  <a:pt x="233426" y="323596"/>
                                  <a:pt x="221361" y="324485"/>
                                </a:cubicBezTo>
                                <a:cubicBezTo>
                                  <a:pt x="209296" y="325374"/>
                                  <a:pt x="197866" y="325882"/>
                                  <a:pt x="186944" y="326263"/>
                                </a:cubicBezTo>
                                <a:cubicBezTo>
                                  <a:pt x="142748" y="326263"/>
                                  <a:pt x="100584" y="309753"/>
                                  <a:pt x="60325" y="276606"/>
                                </a:cubicBezTo>
                                <a:cubicBezTo>
                                  <a:pt x="20066" y="243586"/>
                                  <a:pt x="0" y="204470"/>
                                  <a:pt x="0" y="159385"/>
                                </a:cubicBezTo>
                                <a:cubicBezTo>
                                  <a:pt x="0" y="158242"/>
                                  <a:pt x="127" y="156210"/>
                                  <a:pt x="254" y="153289"/>
                                </a:cubicBezTo>
                                <a:cubicBezTo>
                                  <a:pt x="381" y="150241"/>
                                  <a:pt x="1524" y="137541"/>
                                  <a:pt x="3556" y="115062"/>
                                </a:cubicBezTo>
                                <a:cubicBezTo>
                                  <a:pt x="5588" y="92710"/>
                                  <a:pt x="17653" y="67945"/>
                                  <a:pt x="39878" y="40767"/>
                                </a:cubicBezTo>
                                <a:cubicBezTo>
                                  <a:pt x="62103" y="13589"/>
                                  <a:pt x="95123" y="0"/>
                                  <a:pt x="13893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904748" y="322606"/>
                            <a:ext cx="266065" cy="32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065" h="326263">
                                <a:moveTo>
                                  <a:pt x="138938" y="0"/>
                                </a:moveTo>
                                <a:cubicBezTo>
                                  <a:pt x="178689" y="0"/>
                                  <a:pt x="204470" y="1143"/>
                                  <a:pt x="216281" y="3556"/>
                                </a:cubicBezTo>
                                <a:cubicBezTo>
                                  <a:pt x="228219" y="5969"/>
                                  <a:pt x="244602" y="11430"/>
                                  <a:pt x="265557" y="19812"/>
                                </a:cubicBezTo>
                                <a:lnTo>
                                  <a:pt x="252857" y="75565"/>
                                </a:lnTo>
                                <a:cubicBezTo>
                                  <a:pt x="238887" y="58293"/>
                                  <a:pt x="224663" y="45593"/>
                                  <a:pt x="210058" y="37465"/>
                                </a:cubicBezTo>
                                <a:cubicBezTo>
                                  <a:pt x="195580" y="29337"/>
                                  <a:pt x="179705" y="25273"/>
                                  <a:pt x="162306" y="25273"/>
                                </a:cubicBezTo>
                                <a:cubicBezTo>
                                  <a:pt x="148463" y="25273"/>
                                  <a:pt x="133223" y="28575"/>
                                  <a:pt x="116713" y="35306"/>
                                </a:cubicBezTo>
                                <a:cubicBezTo>
                                  <a:pt x="100076" y="41910"/>
                                  <a:pt x="87376" y="53975"/>
                                  <a:pt x="78486" y="71501"/>
                                </a:cubicBezTo>
                                <a:cubicBezTo>
                                  <a:pt x="69596" y="88900"/>
                                  <a:pt x="63500" y="112268"/>
                                  <a:pt x="60198" y="141351"/>
                                </a:cubicBezTo>
                                <a:cubicBezTo>
                                  <a:pt x="59309" y="147447"/>
                                  <a:pt x="58928" y="154051"/>
                                  <a:pt x="58928" y="160782"/>
                                </a:cubicBezTo>
                                <a:cubicBezTo>
                                  <a:pt x="58928" y="184277"/>
                                  <a:pt x="62738" y="205232"/>
                                  <a:pt x="70485" y="223647"/>
                                </a:cubicBezTo>
                                <a:cubicBezTo>
                                  <a:pt x="78232" y="242062"/>
                                  <a:pt x="89408" y="256921"/>
                                  <a:pt x="104013" y="267970"/>
                                </a:cubicBezTo>
                                <a:cubicBezTo>
                                  <a:pt x="118618" y="279019"/>
                                  <a:pt x="130429" y="286385"/>
                                  <a:pt x="139573" y="290195"/>
                                </a:cubicBezTo>
                                <a:cubicBezTo>
                                  <a:pt x="148717" y="293878"/>
                                  <a:pt x="158115" y="295783"/>
                                  <a:pt x="167640" y="295783"/>
                                </a:cubicBezTo>
                                <a:cubicBezTo>
                                  <a:pt x="175260" y="295783"/>
                                  <a:pt x="182118" y="295021"/>
                                  <a:pt x="188214" y="293497"/>
                                </a:cubicBezTo>
                                <a:cubicBezTo>
                                  <a:pt x="194183" y="291846"/>
                                  <a:pt x="200787" y="289941"/>
                                  <a:pt x="208153" y="287528"/>
                                </a:cubicBezTo>
                                <a:cubicBezTo>
                                  <a:pt x="208153" y="287782"/>
                                  <a:pt x="208026" y="286385"/>
                                  <a:pt x="208026" y="283337"/>
                                </a:cubicBezTo>
                                <a:cubicBezTo>
                                  <a:pt x="208026" y="280416"/>
                                  <a:pt x="208026" y="275844"/>
                                  <a:pt x="208026" y="269875"/>
                                </a:cubicBezTo>
                                <a:lnTo>
                                  <a:pt x="208026" y="248285"/>
                                </a:lnTo>
                                <a:cubicBezTo>
                                  <a:pt x="208026" y="237998"/>
                                  <a:pt x="207772" y="226441"/>
                                  <a:pt x="207137" y="213614"/>
                                </a:cubicBezTo>
                                <a:cubicBezTo>
                                  <a:pt x="206502" y="200787"/>
                                  <a:pt x="205740" y="193040"/>
                                  <a:pt x="204978" y="190246"/>
                                </a:cubicBezTo>
                                <a:cubicBezTo>
                                  <a:pt x="198374" y="188595"/>
                                  <a:pt x="189230" y="187706"/>
                                  <a:pt x="177546" y="187706"/>
                                </a:cubicBezTo>
                                <a:cubicBezTo>
                                  <a:pt x="170815" y="187706"/>
                                  <a:pt x="159258" y="188341"/>
                                  <a:pt x="143002" y="189738"/>
                                </a:cubicBezTo>
                                <a:cubicBezTo>
                                  <a:pt x="126619" y="191135"/>
                                  <a:pt x="115062" y="191770"/>
                                  <a:pt x="108077" y="191770"/>
                                </a:cubicBezTo>
                                <a:cubicBezTo>
                                  <a:pt x="105410" y="188214"/>
                                  <a:pt x="104013" y="184404"/>
                                  <a:pt x="104013" y="180213"/>
                                </a:cubicBezTo>
                                <a:cubicBezTo>
                                  <a:pt x="104394" y="176911"/>
                                  <a:pt x="104775" y="173609"/>
                                  <a:pt x="105029" y="170053"/>
                                </a:cubicBezTo>
                                <a:cubicBezTo>
                                  <a:pt x="105410" y="166624"/>
                                  <a:pt x="105537" y="162814"/>
                                  <a:pt x="105537" y="158877"/>
                                </a:cubicBezTo>
                                <a:cubicBezTo>
                                  <a:pt x="105537" y="151765"/>
                                  <a:pt x="104775" y="142240"/>
                                  <a:pt x="102997" y="130429"/>
                                </a:cubicBezTo>
                                <a:cubicBezTo>
                                  <a:pt x="117983" y="133096"/>
                                  <a:pt x="135001" y="135255"/>
                                  <a:pt x="154305" y="136525"/>
                                </a:cubicBezTo>
                                <a:cubicBezTo>
                                  <a:pt x="173482" y="137795"/>
                                  <a:pt x="194310" y="138430"/>
                                  <a:pt x="216662" y="138430"/>
                                </a:cubicBezTo>
                                <a:cubicBezTo>
                                  <a:pt x="235839" y="138430"/>
                                  <a:pt x="252222" y="137668"/>
                                  <a:pt x="266065" y="136017"/>
                                </a:cubicBezTo>
                                <a:cubicBezTo>
                                  <a:pt x="260858" y="167640"/>
                                  <a:pt x="258318" y="203962"/>
                                  <a:pt x="258318" y="245110"/>
                                </a:cubicBezTo>
                                <a:cubicBezTo>
                                  <a:pt x="258318" y="270129"/>
                                  <a:pt x="259461" y="294132"/>
                                  <a:pt x="261620" y="316992"/>
                                </a:cubicBezTo>
                                <a:cubicBezTo>
                                  <a:pt x="250063" y="320167"/>
                                  <a:pt x="237871" y="322199"/>
                                  <a:pt x="224917" y="323215"/>
                                </a:cubicBezTo>
                                <a:cubicBezTo>
                                  <a:pt x="211836" y="324231"/>
                                  <a:pt x="199263" y="325247"/>
                                  <a:pt x="187198" y="326263"/>
                                </a:cubicBezTo>
                                <a:cubicBezTo>
                                  <a:pt x="142875" y="326263"/>
                                  <a:pt x="100584" y="309753"/>
                                  <a:pt x="60325" y="276606"/>
                                </a:cubicBezTo>
                                <a:cubicBezTo>
                                  <a:pt x="20066" y="243586"/>
                                  <a:pt x="0" y="204470"/>
                                  <a:pt x="0" y="159385"/>
                                </a:cubicBezTo>
                                <a:cubicBezTo>
                                  <a:pt x="0" y="158242"/>
                                  <a:pt x="127" y="156210"/>
                                  <a:pt x="254" y="153289"/>
                                </a:cubicBezTo>
                                <a:cubicBezTo>
                                  <a:pt x="381" y="150241"/>
                                  <a:pt x="1524" y="137541"/>
                                  <a:pt x="3556" y="115062"/>
                                </a:cubicBezTo>
                                <a:cubicBezTo>
                                  <a:pt x="5588" y="92710"/>
                                  <a:pt x="17653" y="67945"/>
                                  <a:pt x="39878" y="40767"/>
                                </a:cubicBezTo>
                                <a:cubicBezTo>
                                  <a:pt x="62103" y="13589"/>
                                  <a:pt x="95123" y="0"/>
                                  <a:pt x="13893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4945888" y="321971"/>
                            <a:ext cx="198374" cy="331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374" h="331977">
                                <a:moveTo>
                                  <a:pt x="0" y="0"/>
                                </a:moveTo>
                                <a:cubicBezTo>
                                  <a:pt x="12954" y="1397"/>
                                  <a:pt x="22479" y="2159"/>
                                  <a:pt x="28702" y="2159"/>
                                </a:cubicBezTo>
                                <a:cubicBezTo>
                                  <a:pt x="33528" y="1777"/>
                                  <a:pt x="39243" y="1397"/>
                                  <a:pt x="45593" y="1015"/>
                                </a:cubicBezTo>
                                <a:cubicBezTo>
                                  <a:pt x="51943" y="635"/>
                                  <a:pt x="60706" y="508"/>
                                  <a:pt x="71882" y="508"/>
                                </a:cubicBezTo>
                                <a:cubicBezTo>
                                  <a:pt x="67818" y="26924"/>
                                  <a:pt x="65278" y="52705"/>
                                  <a:pt x="64135" y="77851"/>
                                </a:cubicBezTo>
                                <a:cubicBezTo>
                                  <a:pt x="62992" y="102997"/>
                                  <a:pt x="62357" y="136017"/>
                                  <a:pt x="62357" y="176911"/>
                                </a:cubicBezTo>
                                <a:cubicBezTo>
                                  <a:pt x="62357" y="205739"/>
                                  <a:pt x="62738" y="231267"/>
                                  <a:pt x="63373" y="253492"/>
                                </a:cubicBezTo>
                                <a:cubicBezTo>
                                  <a:pt x="64008" y="275844"/>
                                  <a:pt x="64389" y="289433"/>
                                  <a:pt x="64643" y="294386"/>
                                </a:cubicBezTo>
                                <a:cubicBezTo>
                                  <a:pt x="83058" y="294513"/>
                                  <a:pt x="104902" y="294005"/>
                                  <a:pt x="130048" y="292989"/>
                                </a:cubicBezTo>
                                <a:cubicBezTo>
                                  <a:pt x="155194" y="291973"/>
                                  <a:pt x="177927" y="289306"/>
                                  <a:pt x="198374" y="284988"/>
                                </a:cubicBezTo>
                                <a:cubicBezTo>
                                  <a:pt x="196977" y="294894"/>
                                  <a:pt x="196342" y="301878"/>
                                  <a:pt x="196342" y="305943"/>
                                </a:cubicBezTo>
                                <a:cubicBezTo>
                                  <a:pt x="196342" y="308483"/>
                                  <a:pt x="196469" y="311912"/>
                                  <a:pt x="196850" y="316230"/>
                                </a:cubicBezTo>
                                <a:cubicBezTo>
                                  <a:pt x="197104" y="320548"/>
                                  <a:pt x="197358" y="325755"/>
                                  <a:pt x="197358" y="331977"/>
                                </a:cubicBezTo>
                                <a:cubicBezTo>
                                  <a:pt x="179197" y="329564"/>
                                  <a:pt x="162433" y="327914"/>
                                  <a:pt x="146939" y="327151"/>
                                </a:cubicBezTo>
                                <a:cubicBezTo>
                                  <a:pt x="131445" y="326263"/>
                                  <a:pt x="111760" y="325882"/>
                                  <a:pt x="87757" y="325882"/>
                                </a:cubicBezTo>
                                <a:cubicBezTo>
                                  <a:pt x="50927" y="325882"/>
                                  <a:pt x="23114" y="326898"/>
                                  <a:pt x="3937" y="328930"/>
                                </a:cubicBezTo>
                                <a:cubicBezTo>
                                  <a:pt x="8255" y="307975"/>
                                  <a:pt x="11430" y="284607"/>
                                  <a:pt x="13589" y="258699"/>
                                </a:cubicBezTo>
                                <a:cubicBezTo>
                                  <a:pt x="15621" y="232790"/>
                                  <a:pt x="16764" y="203073"/>
                                  <a:pt x="16764" y="169418"/>
                                </a:cubicBezTo>
                                <a:cubicBezTo>
                                  <a:pt x="16764" y="136271"/>
                                  <a:pt x="15240" y="104267"/>
                                  <a:pt x="12319" y="73406"/>
                                </a:cubicBezTo>
                                <a:cubicBezTo>
                                  <a:pt x="9398" y="42545"/>
                                  <a:pt x="5334" y="1803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4314952" y="321971"/>
                            <a:ext cx="74041" cy="329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41" h="329311">
                                <a:moveTo>
                                  <a:pt x="0" y="0"/>
                                </a:moveTo>
                                <a:cubicBezTo>
                                  <a:pt x="12954" y="1397"/>
                                  <a:pt x="22479" y="2159"/>
                                  <a:pt x="28702" y="2159"/>
                                </a:cubicBezTo>
                                <a:cubicBezTo>
                                  <a:pt x="33528" y="1777"/>
                                  <a:pt x="39243" y="1397"/>
                                  <a:pt x="45593" y="1015"/>
                                </a:cubicBezTo>
                                <a:cubicBezTo>
                                  <a:pt x="51943" y="635"/>
                                  <a:pt x="60706" y="508"/>
                                  <a:pt x="71882" y="508"/>
                                </a:cubicBezTo>
                                <a:cubicBezTo>
                                  <a:pt x="68453" y="22987"/>
                                  <a:pt x="66167" y="44069"/>
                                  <a:pt x="64897" y="63753"/>
                                </a:cubicBezTo>
                                <a:cubicBezTo>
                                  <a:pt x="63500" y="83565"/>
                                  <a:pt x="62865" y="105410"/>
                                  <a:pt x="62865" y="129539"/>
                                </a:cubicBezTo>
                                <a:cubicBezTo>
                                  <a:pt x="62865" y="159765"/>
                                  <a:pt x="63881" y="190753"/>
                                  <a:pt x="65913" y="222631"/>
                                </a:cubicBezTo>
                                <a:cubicBezTo>
                                  <a:pt x="67945" y="254381"/>
                                  <a:pt x="70612" y="289560"/>
                                  <a:pt x="74041" y="327914"/>
                                </a:cubicBezTo>
                                <a:cubicBezTo>
                                  <a:pt x="69342" y="327914"/>
                                  <a:pt x="62611" y="327787"/>
                                  <a:pt x="53848" y="327406"/>
                                </a:cubicBezTo>
                                <a:cubicBezTo>
                                  <a:pt x="45212" y="327151"/>
                                  <a:pt x="39116" y="326898"/>
                                  <a:pt x="35560" y="326898"/>
                                </a:cubicBezTo>
                                <a:cubicBezTo>
                                  <a:pt x="27813" y="326898"/>
                                  <a:pt x="17272" y="327787"/>
                                  <a:pt x="4064" y="329311"/>
                                </a:cubicBezTo>
                                <a:cubicBezTo>
                                  <a:pt x="8255" y="308356"/>
                                  <a:pt x="11430" y="284861"/>
                                  <a:pt x="13589" y="258952"/>
                                </a:cubicBezTo>
                                <a:cubicBezTo>
                                  <a:pt x="15748" y="233045"/>
                                  <a:pt x="16764" y="203326"/>
                                  <a:pt x="16764" y="169672"/>
                                </a:cubicBezTo>
                                <a:cubicBezTo>
                                  <a:pt x="16764" y="136398"/>
                                  <a:pt x="15240" y="104394"/>
                                  <a:pt x="12319" y="73406"/>
                                </a:cubicBezTo>
                                <a:cubicBezTo>
                                  <a:pt x="9398" y="42545"/>
                                  <a:pt x="5334" y="1803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823455" y="321971"/>
                            <a:ext cx="74054" cy="329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54" h="329311">
                                <a:moveTo>
                                  <a:pt x="0" y="0"/>
                                </a:moveTo>
                                <a:cubicBezTo>
                                  <a:pt x="12979" y="1397"/>
                                  <a:pt x="22543" y="2159"/>
                                  <a:pt x="28689" y="2159"/>
                                </a:cubicBezTo>
                                <a:cubicBezTo>
                                  <a:pt x="33591" y="1777"/>
                                  <a:pt x="39218" y="1397"/>
                                  <a:pt x="45568" y="1015"/>
                                </a:cubicBezTo>
                                <a:cubicBezTo>
                                  <a:pt x="51956" y="635"/>
                                  <a:pt x="60719" y="508"/>
                                  <a:pt x="71895" y="508"/>
                                </a:cubicBezTo>
                                <a:cubicBezTo>
                                  <a:pt x="68466" y="22987"/>
                                  <a:pt x="66180" y="44069"/>
                                  <a:pt x="64910" y="63753"/>
                                </a:cubicBezTo>
                                <a:cubicBezTo>
                                  <a:pt x="63513" y="83565"/>
                                  <a:pt x="62878" y="105410"/>
                                  <a:pt x="62878" y="129539"/>
                                </a:cubicBezTo>
                                <a:cubicBezTo>
                                  <a:pt x="62878" y="159765"/>
                                  <a:pt x="63894" y="190753"/>
                                  <a:pt x="65926" y="222631"/>
                                </a:cubicBezTo>
                                <a:cubicBezTo>
                                  <a:pt x="67958" y="254381"/>
                                  <a:pt x="70625" y="289560"/>
                                  <a:pt x="74054" y="327914"/>
                                </a:cubicBezTo>
                                <a:cubicBezTo>
                                  <a:pt x="69355" y="327914"/>
                                  <a:pt x="62624" y="327787"/>
                                  <a:pt x="53861" y="327406"/>
                                </a:cubicBezTo>
                                <a:cubicBezTo>
                                  <a:pt x="45187" y="327151"/>
                                  <a:pt x="39091" y="326898"/>
                                  <a:pt x="35585" y="326898"/>
                                </a:cubicBezTo>
                                <a:cubicBezTo>
                                  <a:pt x="27800" y="326898"/>
                                  <a:pt x="17285" y="327787"/>
                                  <a:pt x="4064" y="329311"/>
                                </a:cubicBezTo>
                                <a:cubicBezTo>
                                  <a:pt x="8318" y="308356"/>
                                  <a:pt x="11506" y="284861"/>
                                  <a:pt x="13602" y="258952"/>
                                </a:cubicBezTo>
                                <a:cubicBezTo>
                                  <a:pt x="15697" y="233045"/>
                                  <a:pt x="16751" y="203326"/>
                                  <a:pt x="16751" y="169672"/>
                                </a:cubicBezTo>
                                <a:cubicBezTo>
                                  <a:pt x="16751" y="136398"/>
                                  <a:pt x="15278" y="104394"/>
                                  <a:pt x="12344" y="73406"/>
                                </a:cubicBezTo>
                                <a:cubicBezTo>
                                  <a:pt x="9411" y="42545"/>
                                  <a:pt x="5296" y="1803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2443480" y="321082"/>
                            <a:ext cx="221742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742" h="330200">
                                <a:moveTo>
                                  <a:pt x="151892" y="0"/>
                                </a:moveTo>
                                <a:cubicBezTo>
                                  <a:pt x="170815" y="0"/>
                                  <a:pt x="184277" y="3302"/>
                                  <a:pt x="192659" y="9906"/>
                                </a:cubicBezTo>
                                <a:cubicBezTo>
                                  <a:pt x="200914" y="16637"/>
                                  <a:pt x="210566" y="29845"/>
                                  <a:pt x="221742" y="49784"/>
                                </a:cubicBezTo>
                                <a:cubicBezTo>
                                  <a:pt x="212471" y="49784"/>
                                  <a:pt x="204470" y="52197"/>
                                  <a:pt x="197866" y="57023"/>
                                </a:cubicBezTo>
                                <a:cubicBezTo>
                                  <a:pt x="191262" y="61849"/>
                                  <a:pt x="185928" y="68326"/>
                                  <a:pt x="181737" y="76581"/>
                                </a:cubicBezTo>
                                <a:cubicBezTo>
                                  <a:pt x="169926" y="64135"/>
                                  <a:pt x="160147" y="55118"/>
                                  <a:pt x="152400" y="49276"/>
                                </a:cubicBezTo>
                                <a:cubicBezTo>
                                  <a:pt x="144780" y="43434"/>
                                  <a:pt x="136144" y="40513"/>
                                  <a:pt x="126619" y="40513"/>
                                </a:cubicBezTo>
                                <a:cubicBezTo>
                                  <a:pt x="114681" y="40513"/>
                                  <a:pt x="101346" y="45465"/>
                                  <a:pt x="86614" y="55118"/>
                                </a:cubicBezTo>
                                <a:cubicBezTo>
                                  <a:pt x="71755" y="64897"/>
                                  <a:pt x="62357" y="75311"/>
                                  <a:pt x="58293" y="86360"/>
                                </a:cubicBezTo>
                                <a:cubicBezTo>
                                  <a:pt x="54229" y="97536"/>
                                  <a:pt x="52324" y="110617"/>
                                  <a:pt x="52324" y="125603"/>
                                </a:cubicBezTo>
                                <a:lnTo>
                                  <a:pt x="52324" y="134747"/>
                                </a:lnTo>
                                <a:cubicBezTo>
                                  <a:pt x="51435" y="134620"/>
                                  <a:pt x="53721" y="135001"/>
                                  <a:pt x="59182" y="136017"/>
                                </a:cubicBezTo>
                                <a:cubicBezTo>
                                  <a:pt x="63881" y="136017"/>
                                  <a:pt x="68707" y="136017"/>
                                  <a:pt x="73787" y="136017"/>
                                </a:cubicBezTo>
                                <a:cubicBezTo>
                                  <a:pt x="87249" y="136017"/>
                                  <a:pt x="102235" y="135128"/>
                                  <a:pt x="118745" y="133477"/>
                                </a:cubicBezTo>
                                <a:cubicBezTo>
                                  <a:pt x="135255" y="131826"/>
                                  <a:pt x="152146" y="129540"/>
                                  <a:pt x="169418" y="126492"/>
                                </a:cubicBezTo>
                                <a:cubicBezTo>
                                  <a:pt x="160528" y="144526"/>
                                  <a:pt x="156083" y="156972"/>
                                  <a:pt x="156083" y="163830"/>
                                </a:cubicBezTo>
                                <a:cubicBezTo>
                                  <a:pt x="156083" y="166243"/>
                                  <a:pt x="156210" y="169672"/>
                                  <a:pt x="156464" y="174371"/>
                                </a:cubicBezTo>
                                <a:cubicBezTo>
                                  <a:pt x="135890" y="171069"/>
                                  <a:pt x="115951" y="169418"/>
                                  <a:pt x="96774" y="169418"/>
                                </a:cubicBezTo>
                                <a:cubicBezTo>
                                  <a:pt x="78232" y="169418"/>
                                  <a:pt x="63754" y="170815"/>
                                  <a:pt x="53213" y="173355"/>
                                </a:cubicBezTo>
                                <a:cubicBezTo>
                                  <a:pt x="53213" y="171958"/>
                                  <a:pt x="52959" y="172720"/>
                                  <a:pt x="52324" y="175768"/>
                                </a:cubicBezTo>
                                <a:cubicBezTo>
                                  <a:pt x="52324" y="179832"/>
                                  <a:pt x="52324" y="183769"/>
                                  <a:pt x="52324" y="187833"/>
                                </a:cubicBezTo>
                                <a:cubicBezTo>
                                  <a:pt x="52324" y="203962"/>
                                  <a:pt x="53721" y="225806"/>
                                  <a:pt x="56642" y="253365"/>
                                </a:cubicBezTo>
                                <a:cubicBezTo>
                                  <a:pt x="59436" y="280924"/>
                                  <a:pt x="62484" y="305308"/>
                                  <a:pt x="65405" y="326771"/>
                                </a:cubicBezTo>
                                <a:cubicBezTo>
                                  <a:pt x="57023" y="325374"/>
                                  <a:pt x="48514" y="324739"/>
                                  <a:pt x="40005" y="324739"/>
                                </a:cubicBezTo>
                                <a:cubicBezTo>
                                  <a:pt x="34417" y="324739"/>
                                  <a:pt x="28194" y="325247"/>
                                  <a:pt x="21209" y="326263"/>
                                </a:cubicBezTo>
                                <a:cubicBezTo>
                                  <a:pt x="14224" y="327406"/>
                                  <a:pt x="7112" y="328676"/>
                                  <a:pt x="0" y="330200"/>
                                </a:cubicBezTo>
                                <a:cubicBezTo>
                                  <a:pt x="2667" y="313436"/>
                                  <a:pt x="5080" y="287528"/>
                                  <a:pt x="7112" y="252603"/>
                                </a:cubicBezTo>
                                <a:cubicBezTo>
                                  <a:pt x="9144" y="217805"/>
                                  <a:pt x="10160" y="179959"/>
                                  <a:pt x="10160" y="139192"/>
                                </a:cubicBezTo>
                                <a:cubicBezTo>
                                  <a:pt x="10160" y="111252"/>
                                  <a:pt x="9271" y="84709"/>
                                  <a:pt x="7620" y="59690"/>
                                </a:cubicBezTo>
                                <a:cubicBezTo>
                                  <a:pt x="5969" y="34671"/>
                                  <a:pt x="3429" y="15113"/>
                                  <a:pt x="0" y="1015"/>
                                </a:cubicBezTo>
                                <a:cubicBezTo>
                                  <a:pt x="11430" y="5842"/>
                                  <a:pt x="18542" y="8636"/>
                                  <a:pt x="21590" y="9525"/>
                                </a:cubicBezTo>
                                <a:cubicBezTo>
                                  <a:pt x="24638" y="10540"/>
                                  <a:pt x="28067" y="11049"/>
                                  <a:pt x="32004" y="11049"/>
                                </a:cubicBezTo>
                                <a:cubicBezTo>
                                  <a:pt x="33909" y="11049"/>
                                  <a:pt x="38354" y="10287"/>
                                  <a:pt x="45339" y="9017"/>
                                </a:cubicBezTo>
                                <a:lnTo>
                                  <a:pt x="49530" y="52324"/>
                                </a:lnTo>
                                <a:cubicBezTo>
                                  <a:pt x="52832" y="43434"/>
                                  <a:pt x="61214" y="33528"/>
                                  <a:pt x="74422" y="22860"/>
                                </a:cubicBezTo>
                                <a:cubicBezTo>
                                  <a:pt x="87757" y="12192"/>
                                  <a:pt x="102489" y="5715"/>
                                  <a:pt x="118491" y="3428"/>
                                </a:cubicBezTo>
                                <a:cubicBezTo>
                                  <a:pt x="134620" y="1143"/>
                                  <a:pt x="145796" y="0"/>
                                  <a:pt x="151892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3135122" y="319939"/>
                            <a:ext cx="235712" cy="331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712" h="331343">
                                <a:moveTo>
                                  <a:pt x="161671" y="0"/>
                                </a:moveTo>
                                <a:cubicBezTo>
                                  <a:pt x="174625" y="1397"/>
                                  <a:pt x="184277" y="2159"/>
                                  <a:pt x="190373" y="2159"/>
                                </a:cubicBezTo>
                                <a:cubicBezTo>
                                  <a:pt x="195326" y="1905"/>
                                  <a:pt x="200914" y="1524"/>
                                  <a:pt x="207264" y="1016"/>
                                </a:cubicBezTo>
                                <a:cubicBezTo>
                                  <a:pt x="213741" y="635"/>
                                  <a:pt x="222504" y="508"/>
                                  <a:pt x="233680" y="508"/>
                                </a:cubicBezTo>
                                <a:cubicBezTo>
                                  <a:pt x="230251" y="22479"/>
                                  <a:pt x="227838" y="43561"/>
                                  <a:pt x="226568" y="63500"/>
                                </a:cubicBezTo>
                                <a:cubicBezTo>
                                  <a:pt x="225171" y="83439"/>
                                  <a:pt x="224536" y="105410"/>
                                  <a:pt x="224536" y="129540"/>
                                </a:cubicBezTo>
                                <a:cubicBezTo>
                                  <a:pt x="224536" y="159766"/>
                                  <a:pt x="225552" y="190754"/>
                                  <a:pt x="227584" y="222631"/>
                                </a:cubicBezTo>
                                <a:cubicBezTo>
                                  <a:pt x="229489" y="254381"/>
                                  <a:pt x="232283" y="289560"/>
                                  <a:pt x="235712" y="327914"/>
                                </a:cubicBezTo>
                                <a:cubicBezTo>
                                  <a:pt x="230886" y="327914"/>
                                  <a:pt x="224155" y="327787"/>
                                  <a:pt x="215519" y="327406"/>
                                </a:cubicBezTo>
                                <a:cubicBezTo>
                                  <a:pt x="206756" y="327025"/>
                                  <a:pt x="200660" y="326898"/>
                                  <a:pt x="197231" y="326898"/>
                                </a:cubicBezTo>
                                <a:cubicBezTo>
                                  <a:pt x="189357" y="326898"/>
                                  <a:pt x="178816" y="327534"/>
                                  <a:pt x="165735" y="328930"/>
                                </a:cubicBezTo>
                                <a:cubicBezTo>
                                  <a:pt x="171323" y="302641"/>
                                  <a:pt x="175006" y="276987"/>
                                  <a:pt x="177038" y="252095"/>
                                </a:cubicBezTo>
                                <a:cubicBezTo>
                                  <a:pt x="178943" y="227076"/>
                                  <a:pt x="179959" y="203962"/>
                                  <a:pt x="179959" y="182880"/>
                                </a:cubicBezTo>
                                <a:cubicBezTo>
                                  <a:pt x="179959" y="178562"/>
                                  <a:pt x="179959" y="175006"/>
                                  <a:pt x="179959" y="171959"/>
                                </a:cubicBezTo>
                                <a:cubicBezTo>
                                  <a:pt x="179959" y="170942"/>
                                  <a:pt x="179959" y="170053"/>
                                  <a:pt x="179959" y="169545"/>
                                </a:cubicBezTo>
                                <a:lnTo>
                                  <a:pt x="59563" y="177292"/>
                                </a:lnTo>
                                <a:lnTo>
                                  <a:pt x="73787" y="329947"/>
                                </a:lnTo>
                                <a:cubicBezTo>
                                  <a:pt x="69342" y="329947"/>
                                  <a:pt x="62738" y="329819"/>
                                  <a:pt x="53975" y="329438"/>
                                </a:cubicBezTo>
                                <a:cubicBezTo>
                                  <a:pt x="45339" y="329184"/>
                                  <a:pt x="39243" y="328930"/>
                                  <a:pt x="35687" y="328930"/>
                                </a:cubicBezTo>
                                <a:cubicBezTo>
                                  <a:pt x="27813" y="328930"/>
                                  <a:pt x="17272" y="329819"/>
                                  <a:pt x="4064" y="331343"/>
                                </a:cubicBezTo>
                                <a:cubicBezTo>
                                  <a:pt x="8382" y="310388"/>
                                  <a:pt x="11684" y="287020"/>
                                  <a:pt x="13843" y="261112"/>
                                </a:cubicBezTo>
                                <a:cubicBezTo>
                                  <a:pt x="15875" y="235204"/>
                                  <a:pt x="17018" y="205359"/>
                                  <a:pt x="17018" y="171704"/>
                                </a:cubicBezTo>
                                <a:cubicBezTo>
                                  <a:pt x="17018" y="138557"/>
                                  <a:pt x="15494" y="106553"/>
                                  <a:pt x="12573" y="75692"/>
                                </a:cubicBezTo>
                                <a:cubicBezTo>
                                  <a:pt x="9525" y="44831"/>
                                  <a:pt x="5461" y="20320"/>
                                  <a:pt x="0" y="2159"/>
                                </a:cubicBezTo>
                                <a:cubicBezTo>
                                  <a:pt x="12954" y="3556"/>
                                  <a:pt x="22479" y="4191"/>
                                  <a:pt x="28956" y="4191"/>
                                </a:cubicBezTo>
                                <a:cubicBezTo>
                                  <a:pt x="33655" y="3937"/>
                                  <a:pt x="39243" y="3556"/>
                                  <a:pt x="45720" y="3175"/>
                                </a:cubicBezTo>
                                <a:cubicBezTo>
                                  <a:pt x="52070" y="2922"/>
                                  <a:pt x="60833" y="2667"/>
                                  <a:pt x="71755" y="2667"/>
                                </a:cubicBezTo>
                                <a:cubicBezTo>
                                  <a:pt x="66802" y="35052"/>
                                  <a:pt x="63500" y="60198"/>
                                  <a:pt x="61976" y="78105"/>
                                </a:cubicBezTo>
                                <a:cubicBezTo>
                                  <a:pt x="60452" y="95885"/>
                                  <a:pt x="59563" y="111760"/>
                                  <a:pt x="59563" y="125730"/>
                                </a:cubicBezTo>
                                <a:cubicBezTo>
                                  <a:pt x="59563" y="128905"/>
                                  <a:pt x="59563" y="131572"/>
                                  <a:pt x="59563" y="133604"/>
                                </a:cubicBezTo>
                                <a:lnTo>
                                  <a:pt x="179705" y="130302"/>
                                </a:lnTo>
                                <a:cubicBezTo>
                                  <a:pt x="179705" y="128651"/>
                                  <a:pt x="179832" y="126111"/>
                                  <a:pt x="179959" y="122428"/>
                                </a:cubicBezTo>
                                <a:cubicBezTo>
                                  <a:pt x="179959" y="100838"/>
                                  <a:pt x="178181" y="79502"/>
                                  <a:pt x="174625" y="58293"/>
                                </a:cubicBezTo>
                                <a:cubicBezTo>
                                  <a:pt x="171069" y="37084"/>
                                  <a:pt x="166751" y="17653"/>
                                  <a:pt x="161671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1184402" y="319939"/>
                            <a:ext cx="235712" cy="331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712" h="331343">
                                <a:moveTo>
                                  <a:pt x="161671" y="0"/>
                                </a:moveTo>
                                <a:cubicBezTo>
                                  <a:pt x="174625" y="1397"/>
                                  <a:pt x="184277" y="2159"/>
                                  <a:pt x="190373" y="2159"/>
                                </a:cubicBezTo>
                                <a:cubicBezTo>
                                  <a:pt x="195326" y="1905"/>
                                  <a:pt x="200914" y="1524"/>
                                  <a:pt x="207264" y="1016"/>
                                </a:cubicBezTo>
                                <a:cubicBezTo>
                                  <a:pt x="213741" y="635"/>
                                  <a:pt x="222504" y="508"/>
                                  <a:pt x="233680" y="508"/>
                                </a:cubicBezTo>
                                <a:cubicBezTo>
                                  <a:pt x="230251" y="22479"/>
                                  <a:pt x="227838" y="43561"/>
                                  <a:pt x="226568" y="63500"/>
                                </a:cubicBezTo>
                                <a:cubicBezTo>
                                  <a:pt x="225171" y="83439"/>
                                  <a:pt x="224536" y="105410"/>
                                  <a:pt x="224536" y="129540"/>
                                </a:cubicBezTo>
                                <a:cubicBezTo>
                                  <a:pt x="224536" y="159766"/>
                                  <a:pt x="225552" y="190754"/>
                                  <a:pt x="227584" y="222631"/>
                                </a:cubicBezTo>
                                <a:cubicBezTo>
                                  <a:pt x="229489" y="254381"/>
                                  <a:pt x="232283" y="289560"/>
                                  <a:pt x="235712" y="327914"/>
                                </a:cubicBezTo>
                                <a:cubicBezTo>
                                  <a:pt x="230886" y="327914"/>
                                  <a:pt x="224155" y="327787"/>
                                  <a:pt x="215519" y="327406"/>
                                </a:cubicBezTo>
                                <a:cubicBezTo>
                                  <a:pt x="206756" y="327025"/>
                                  <a:pt x="200660" y="326898"/>
                                  <a:pt x="197231" y="326898"/>
                                </a:cubicBezTo>
                                <a:cubicBezTo>
                                  <a:pt x="189357" y="326898"/>
                                  <a:pt x="178816" y="327534"/>
                                  <a:pt x="165735" y="328930"/>
                                </a:cubicBezTo>
                                <a:cubicBezTo>
                                  <a:pt x="171323" y="302641"/>
                                  <a:pt x="175006" y="276987"/>
                                  <a:pt x="177038" y="252095"/>
                                </a:cubicBezTo>
                                <a:cubicBezTo>
                                  <a:pt x="178943" y="227076"/>
                                  <a:pt x="179959" y="203962"/>
                                  <a:pt x="179959" y="182880"/>
                                </a:cubicBezTo>
                                <a:cubicBezTo>
                                  <a:pt x="179959" y="178562"/>
                                  <a:pt x="179959" y="175006"/>
                                  <a:pt x="179959" y="171959"/>
                                </a:cubicBezTo>
                                <a:cubicBezTo>
                                  <a:pt x="179959" y="170942"/>
                                  <a:pt x="179959" y="170053"/>
                                  <a:pt x="179959" y="169545"/>
                                </a:cubicBezTo>
                                <a:lnTo>
                                  <a:pt x="59563" y="177292"/>
                                </a:lnTo>
                                <a:lnTo>
                                  <a:pt x="73787" y="329947"/>
                                </a:lnTo>
                                <a:cubicBezTo>
                                  <a:pt x="69342" y="329947"/>
                                  <a:pt x="62738" y="329819"/>
                                  <a:pt x="53975" y="329438"/>
                                </a:cubicBezTo>
                                <a:cubicBezTo>
                                  <a:pt x="45339" y="329184"/>
                                  <a:pt x="39243" y="328930"/>
                                  <a:pt x="35687" y="328930"/>
                                </a:cubicBezTo>
                                <a:cubicBezTo>
                                  <a:pt x="27813" y="328930"/>
                                  <a:pt x="17272" y="329819"/>
                                  <a:pt x="4064" y="331343"/>
                                </a:cubicBezTo>
                                <a:cubicBezTo>
                                  <a:pt x="8382" y="310388"/>
                                  <a:pt x="11684" y="287020"/>
                                  <a:pt x="13843" y="261112"/>
                                </a:cubicBezTo>
                                <a:cubicBezTo>
                                  <a:pt x="15875" y="235204"/>
                                  <a:pt x="17018" y="205359"/>
                                  <a:pt x="17018" y="171704"/>
                                </a:cubicBezTo>
                                <a:cubicBezTo>
                                  <a:pt x="17018" y="138557"/>
                                  <a:pt x="15494" y="106553"/>
                                  <a:pt x="12573" y="75692"/>
                                </a:cubicBezTo>
                                <a:cubicBezTo>
                                  <a:pt x="9525" y="44831"/>
                                  <a:pt x="5461" y="20320"/>
                                  <a:pt x="0" y="2159"/>
                                </a:cubicBezTo>
                                <a:cubicBezTo>
                                  <a:pt x="12954" y="3556"/>
                                  <a:pt x="22479" y="4191"/>
                                  <a:pt x="28956" y="4191"/>
                                </a:cubicBezTo>
                                <a:cubicBezTo>
                                  <a:pt x="33655" y="3937"/>
                                  <a:pt x="39243" y="3556"/>
                                  <a:pt x="45720" y="3175"/>
                                </a:cubicBezTo>
                                <a:cubicBezTo>
                                  <a:pt x="52070" y="2922"/>
                                  <a:pt x="60833" y="2667"/>
                                  <a:pt x="71755" y="2667"/>
                                </a:cubicBezTo>
                                <a:cubicBezTo>
                                  <a:pt x="66802" y="35052"/>
                                  <a:pt x="63500" y="60198"/>
                                  <a:pt x="61976" y="78105"/>
                                </a:cubicBezTo>
                                <a:cubicBezTo>
                                  <a:pt x="60452" y="95885"/>
                                  <a:pt x="59563" y="111760"/>
                                  <a:pt x="59563" y="125730"/>
                                </a:cubicBezTo>
                                <a:cubicBezTo>
                                  <a:pt x="59563" y="128905"/>
                                  <a:pt x="59563" y="131572"/>
                                  <a:pt x="59563" y="133604"/>
                                </a:cubicBezTo>
                                <a:lnTo>
                                  <a:pt x="179705" y="130302"/>
                                </a:lnTo>
                                <a:cubicBezTo>
                                  <a:pt x="179705" y="128651"/>
                                  <a:pt x="179832" y="126111"/>
                                  <a:pt x="179959" y="122428"/>
                                </a:cubicBezTo>
                                <a:cubicBezTo>
                                  <a:pt x="179959" y="100838"/>
                                  <a:pt x="178181" y="79502"/>
                                  <a:pt x="174625" y="58293"/>
                                </a:cubicBezTo>
                                <a:cubicBezTo>
                                  <a:pt x="171069" y="37084"/>
                                  <a:pt x="166751" y="17653"/>
                                  <a:pt x="161671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573519" y="319939"/>
                            <a:ext cx="234975" cy="331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75" h="331343">
                                <a:moveTo>
                                  <a:pt x="162801" y="0"/>
                                </a:moveTo>
                                <a:cubicBezTo>
                                  <a:pt x="175781" y="1397"/>
                                  <a:pt x="185166" y="2159"/>
                                  <a:pt x="190957" y="2159"/>
                                </a:cubicBezTo>
                                <a:cubicBezTo>
                                  <a:pt x="195885" y="1905"/>
                                  <a:pt x="201422" y="1524"/>
                                  <a:pt x="207594" y="1016"/>
                                </a:cubicBezTo>
                                <a:cubicBezTo>
                                  <a:pt x="213754" y="635"/>
                                  <a:pt x="222288" y="508"/>
                                  <a:pt x="233185" y="508"/>
                                </a:cubicBezTo>
                                <a:cubicBezTo>
                                  <a:pt x="229768" y="22987"/>
                                  <a:pt x="227432" y="44069"/>
                                  <a:pt x="226149" y="63754"/>
                                </a:cubicBezTo>
                                <a:cubicBezTo>
                                  <a:pt x="224866" y="83566"/>
                                  <a:pt x="224231" y="105410"/>
                                  <a:pt x="224231" y="129540"/>
                                </a:cubicBezTo>
                                <a:cubicBezTo>
                                  <a:pt x="224231" y="159766"/>
                                  <a:pt x="225184" y="190754"/>
                                  <a:pt x="227101" y="222504"/>
                                </a:cubicBezTo>
                                <a:cubicBezTo>
                                  <a:pt x="229006" y="254254"/>
                                  <a:pt x="231635" y="289434"/>
                                  <a:pt x="234975" y="327914"/>
                                </a:cubicBezTo>
                                <a:cubicBezTo>
                                  <a:pt x="227711" y="327914"/>
                                  <a:pt x="221513" y="327787"/>
                                  <a:pt x="216370" y="327406"/>
                                </a:cubicBezTo>
                                <a:cubicBezTo>
                                  <a:pt x="211239" y="327025"/>
                                  <a:pt x="207810" y="326898"/>
                                  <a:pt x="206096" y="326898"/>
                                </a:cubicBezTo>
                                <a:cubicBezTo>
                                  <a:pt x="202590" y="326898"/>
                                  <a:pt x="194285" y="327534"/>
                                  <a:pt x="181178" y="328930"/>
                                </a:cubicBezTo>
                                <a:cubicBezTo>
                                  <a:pt x="181178" y="306197"/>
                                  <a:pt x="170599" y="276479"/>
                                  <a:pt x="149454" y="239522"/>
                                </a:cubicBezTo>
                                <a:cubicBezTo>
                                  <a:pt x="128295" y="202692"/>
                                  <a:pt x="106223" y="168529"/>
                                  <a:pt x="83236" y="137287"/>
                                </a:cubicBezTo>
                                <a:cubicBezTo>
                                  <a:pt x="67767" y="116205"/>
                                  <a:pt x="58433" y="102235"/>
                                  <a:pt x="55258" y="95377"/>
                                </a:cubicBezTo>
                                <a:cubicBezTo>
                                  <a:pt x="55855" y="104902"/>
                                  <a:pt x="56693" y="117348"/>
                                  <a:pt x="57798" y="132969"/>
                                </a:cubicBezTo>
                                <a:cubicBezTo>
                                  <a:pt x="59118" y="151511"/>
                                  <a:pt x="61316" y="182626"/>
                                  <a:pt x="64402" y="226568"/>
                                </a:cubicBezTo>
                                <a:cubicBezTo>
                                  <a:pt x="67488" y="270384"/>
                                  <a:pt x="70040" y="304927"/>
                                  <a:pt x="72072" y="329947"/>
                                </a:cubicBezTo>
                                <a:cubicBezTo>
                                  <a:pt x="63475" y="329947"/>
                                  <a:pt x="55689" y="329819"/>
                                  <a:pt x="48704" y="329438"/>
                                </a:cubicBezTo>
                                <a:cubicBezTo>
                                  <a:pt x="41732" y="329184"/>
                                  <a:pt x="37021" y="328930"/>
                                  <a:pt x="34569" y="328930"/>
                                </a:cubicBezTo>
                                <a:cubicBezTo>
                                  <a:pt x="31166" y="328930"/>
                                  <a:pt x="27102" y="329184"/>
                                  <a:pt x="22377" y="329565"/>
                                </a:cubicBezTo>
                                <a:cubicBezTo>
                                  <a:pt x="17653" y="329947"/>
                                  <a:pt x="11379" y="330581"/>
                                  <a:pt x="3556" y="331343"/>
                                </a:cubicBezTo>
                                <a:cubicBezTo>
                                  <a:pt x="7963" y="310642"/>
                                  <a:pt x="11265" y="287274"/>
                                  <a:pt x="13462" y="261239"/>
                                </a:cubicBezTo>
                                <a:cubicBezTo>
                                  <a:pt x="15659" y="235204"/>
                                  <a:pt x="16751" y="205359"/>
                                  <a:pt x="16751" y="171704"/>
                                </a:cubicBezTo>
                                <a:cubicBezTo>
                                  <a:pt x="16751" y="138557"/>
                                  <a:pt x="15278" y="106553"/>
                                  <a:pt x="12344" y="75692"/>
                                </a:cubicBezTo>
                                <a:cubicBezTo>
                                  <a:pt x="9411" y="44704"/>
                                  <a:pt x="5296" y="20320"/>
                                  <a:pt x="0" y="2159"/>
                                </a:cubicBezTo>
                                <a:cubicBezTo>
                                  <a:pt x="7963" y="2794"/>
                                  <a:pt x="14618" y="3429"/>
                                  <a:pt x="19977" y="4191"/>
                                </a:cubicBezTo>
                                <a:cubicBezTo>
                                  <a:pt x="22987" y="4191"/>
                                  <a:pt x="26149" y="4191"/>
                                  <a:pt x="29464" y="4191"/>
                                </a:cubicBezTo>
                                <a:cubicBezTo>
                                  <a:pt x="33122" y="4191"/>
                                  <a:pt x="37274" y="4191"/>
                                  <a:pt x="41923" y="4191"/>
                                </a:cubicBezTo>
                                <a:cubicBezTo>
                                  <a:pt x="46571" y="4191"/>
                                  <a:pt x="53086" y="4191"/>
                                  <a:pt x="61468" y="4191"/>
                                </a:cubicBezTo>
                                <a:cubicBezTo>
                                  <a:pt x="67907" y="33782"/>
                                  <a:pt x="81166" y="66040"/>
                                  <a:pt x="101282" y="100965"/>
                                </a:cubicBezTo>
                                <a:cubicBezTo>
                                  <a:pt x="121387" y="135890"/>
                                  <a:pt x="141440" y="167259"/>
                                  <a:pt x="161442" y="194945"/>
                                </a:cubicBezTo>
                                <a:cubicBezTo>
                                  <a:pt x="174371" y="212852"/>
                                  <a:pt x="182245" y="225044"/>
                                  <a:pt x="185064" y="231394"/>
                                </a:cubicBezTo>
                                <a:cubicBezTo>
                                  <a:pt x="184734" y="218440"/>
                                  <a:pt x="184290" y="200279"/>
                                  <a:pt x="183705" y="177038"/>
                                </a:cubicBezTo>
                                <a:cubicBezTo>
                                  <a:pt x="183058" y="150495"/>
                                  <a:pt x="180988" y="119761"/>
                                  <a:pt x="177521" y="84709"/>
                                </a:cubicBezTo>
                                <a:cubicBezTo>
                                  <a:pt x="174066" y="49784"/>
                                  <a:pt x="169151" y="21463"/>
                                  <a:pt x="162801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2863088" y="319558"/>
                            <a:ext cx="262001" cy="33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001" h="331724">
                                <a:moveTo>
                                  <a:pt x="5461" y="0"/>
                                </a:moveTo>
                                <a:cubicBezTo>
                                  <a:pt x="26543" y="2413"/>
                                  <a:pt x="46736" y="3683"/>
                                  <a:pt x="66040" y="3810"/>
                                </a:cubicBezTo>
                                <a:cubicBezTo>
                                  <a:pt x="85344" y="3937"/>
                                  <a:pt x="105410" y="4064"/>
                                  <a:pt x="125984" y="4064"/>
                                </a:cubicBezTo>
                                <a:cubicBezTo>
                                  <a:pt x="150622" y="4064"/>
                                  <a:pt x="175387" y="3683"/>
                                  <a:pt x="200279" y="3048"/>
                                </a:cubicBezTo>
                                <a:cubicBezTo>
                                  <a:pt x="225298" y="2413"/>
                                  <a:pt x="244856" y="1397"/>
                                  <a:pt x="259080" y="0"/>
                                </a:cubicBezTo>
                                <a:cubicBezTo>
                                  <a:pt x="259080" y="4699"/>
                                  <a:pt x="258699" y="8889"/>
                                  <a:pt x="258064" y="12573"/>
                                </a:cubicBezTo>
                                <a:cubicBezTo>
                                  <a:pt x="258064" y="16890"/>
                                  <a:pt x="258064" y="21082"/>
                                  <a:pt x="258064" y="25400"/>
                                </a:cubicBezTo>
                                <a:cubicBezTo>
                                  <a:pt x="258064" y="31369"/>
                                  <a:pt x="258318" y="37211"/>
                                  <a:pt x="258953" y="43307"/>
                                </a:cubicBezTo>
                                <a:cubicBezTo>
                                  <a:pt x="259588" y="49402"/>
                                  <a:pt x="260604" y="56642"/>
                                  <a:pt x="262001" y="64897"/>
                                </a:cubicBezTo>
                                <a:cubicBezTo>
                                  <a:pt x="251460" y="60452"/>
                                  <a:pt x="234569" y="57277"/>
                                  <a:pt x="211328" y="55118"/>
                                </a:cubicBezTo>
                                <a:cubicBezTo>
                                  <a:pt x="188087" y="52959"/>
                                  <a:pt x="167005" y="51053"/>
                                  <a:pt x="148082" y="49530"/>
                                </a:cubicBezTo>
                                <a:cubicBezTo>
                                  <a:pt x="148336" y="62992"/>
                                  <a:pt x="148844" y="86614"/>
                                  <a:pt x="149479" y="120523"/>
                                </a:cubicBezTo>
                                <a:cubicBezTo>
                                  <a:pt x="150241" y="154432"/>
                                  <a:pt x="151257" y="189864"/>
                                  <a:pt x="152781" y="227076"/>
                                </a:cubicBezTo>
                                <a:cubicBezTo>
                                  <a:pt x="154305" y="264160"/>
                                  <a:pt x="156591" y="298577"/>
                                  <a:pt x="159385" y="330327"/>
                                </a:cubicBezTo>
                                <a:cubicBezTo>
                                  <a:pt x="154559" y="330327"/>
                                  <a:pt x="147828" y="330200"/>
                                  <a:pt x="139065" y="329819"/>
                                </a:cubicBezTo>
                                <a:cubicBezTo>
                                  <a:pt x="130429" y="329564"/>
                                  <a:pt x="124333" y="329311"/>
                                  <a:pt x="120777" y="329311"/>
                                </a:cubicBezTo>
                                <a:cubicBezTo>
                                  <a:pt x="113030" y="329311"/>
                                  <a:pt x="102489" y="330200"/>
                                  <a:pt x="89281" y="331724"/>
                                </a:cubicBezTo>
                                <a:cubicBezTo>
                                  <a:pt x="96266" y="301371"/>
                                  <a:pt x="100584" y="260477"/>
                                  <a:pt x="102616" y="209169"/>
                                </a:cubicBezTo>
                                <a:cubicBezTo>
                                  <a:pt x="104521" y="157861"/>
                                  <a:pt x="105537" y="106172"/>
                                  <a:pt x="105537" y="54102"/>
                                </a:cubicBezTo>
                                <a:cubicBezTo>
                                  <a:pt x="105537" y="51435"/>
                                  <a:pt x="105537" y="49911"/>
                                  <a:pt x="105537" y="49657"/>
                                </a:cubicBezTo>
                                <a:cubicBezTo>
                                  <a:pt x="90805" y="50927"/>
                                  <a:pt x="73279" y="52705"/>
                                  <a:pt x="52959" y="54737"/>
                                </a:cubicBezTo>
                                <a:cubicBezTo>
                                  <a:pt x="32639" y="56896"/>
                                  <a:pt x="14986" y="59817"/>
                                  <a:pt x="0" y="63373"/>
                                </a:cubicBezTo>
                                <a:cubicBezTo>
                                  <a:pt x="2667" y="51435"/>
                                  <a:pt x="4191" y="43052"/>
                                  <a:pt x="4699" y="38227"/>
                                </a:cubicBezTo>
                                <a:cubicBezTo>
                                  <a:pt x="5207" y="33401"/>
                                  <a:pt x="5461" y="24764"/>
                                  <a:pt x="5461" y="12446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1424432" y="319558"/>
                            <a:ext cx="262001" cy="33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001" h="331724">
                                <a:moveTo>
                                  <a:pt x="5461" y="0"/>
                                </a:moveTo>
                                <a:cubicBezTo>
                                  <a:pt x="26543" y="2413"/>
                                  <a:pt x="46736" y="3683"/>
                                  <a:pt x="66040" y="3810"/>
                                </a:cubicBezTo>
                                <a:cubicBezTo>
                                  <a:pt x="85344" y="3937"/>
                                  <a:pt x="105410" y="4064"/>
                                  <a:pt x="125984" y="4064"/>
                                </a:cubicBezTo>
                                <a:cubicBezTo>
                                  <a:pt x="150622" y="4064"/>
                                  <a:pt x="175387" y="3683"/>
                                  <a:pt x="200279" y="3048"/>
                                </a:cubicBezTo>
                                <a:cubicBezTo>
                                  <a:pt x="225298" y="2413"/>
                                  <a:pt x="244856" y="1397"/>
                                  <a:pt x="259080" y="0"/>
                                </a:cubicBezTo>
                                <a:cubicBezTo>
                                  <a:pt x="259080" y="4699"/>
                                  <a:pt x="258699" y="8889"/>
                                  <a:pt x="258064" y="12573"/>
                                </a:cubicBezTo>
                                <a:cubicBezTo>
                                  <a:pt x="258064" y="16890"/>
                                  <a:pt x="258064" y="21082"/>
                                  <a:pt x="258064" y="25400"/>
                                </a:cubicBezTo>
                                <a:cubicBezTo>
                                  <a:pt x="258064" y="31369"/>
                                  <a:pt x="258318" y="37211"/>
                                  <a:pt x="258953" y="43307"/>
                                </a:cubicBezTo>
                                <a:cubicBezTo>
                                  <a:pt x="259588" y="49402"/>
                                  <a:pt x="260604" y="56642"/>
                                  <a:pt x="262001" y="64897"/>
                                </a:cubicBezTo>
                                <a:cubicBezTo>
                                  <a:pt x="251460" y="60452"/>
                                  <a:pt x="234569" y="57277"/>
                                  <a:pt x="211328" y="55118"/>
                                </a:cubicBezTo>
                                <a:cubicBezTo>
                                  <a:pt x="188087" y="52959"/>
                                  <a:pt x="167005" y="51053"/>
                                  <a:pt x="148082" y="49530"/>
                                </a:cubicBezTo>
                                <a:cubicBezTo>
                                  <a:pt x="148336" y="62992"/>
                                  <a:pt x="148844" y="86614"/>
                                  <a:pt x="149479" y="120523"/>
                                </a:cubicBezTo>
                                <a:cubicBezTo>
                                  <a:pt x="150241" y="154432"/>
                                  <a:pt x="151257" y="189864"/>
                                  <a:pt x="152781" y="227076"/>
                                </a:cubicBezTo>
                                <a:cubicBezTo>
                                  <a:pt x="154305" y="264160"/>
                                  <a:pt x="156591" y="298577"/>
                                  <a:pt x="159385" y="330327"/>
                                </a:cubicBezTo>
                                <a:cubicBezTo>
                                  <a:pt x="154559" y="330327"/>
                                  <a:pt x="147828" y="330200"/>
                                  <a:pt x="139065" y="329819"/>
                                </a:cubicBezTo>
                                <a:cubicBezTo>
                                  <a:pt x="130429" y="329564"/>
                                  <a:pt x="124333" y="329311"/>
                                  <a:pt x="120777" y="329311"/>
                                </a:cubicBezTo>
                                <a:cubicBezTo>
                                  <a:pt x="113030" y="329311"/>
                                  <a:pt x="102489" y="330200"/>
                                  <a:pt x="89281" y="331724"/>
                                </a:cubicBezTo>
                                <a:cubicBezTo>
                                  <a:pt x="96266" y="301371"/>
                                  <a:pt x="100584" y="260477"/>
                                  <a:pt x="102616" y="209169"/>
                                </a:cubicBezTo>
                                <a:cubicBezTo>
                                  <a:pt x="104521" y="157861"/>
                                  <a:pt x="105537" y="106172"/>
                                  <a:pt x="105537" y="54102"/>
                                </a:cubicBezTo>
                                <a:cubicBezTo>
                                  <a:pt x="105537" y="51435"/>
                                  <a:pt x="105537" y="49911"/>
                                  <a:pt x="105537" y="49657"/>
                                </a:cubicBezTo>
                                <a:cubicBezTo>
                                  <a:pt x="90805" y="50927"/>
                                  <a:pt x="73279" y="52705"/>
                                  <a:pt x="52959" y="54737"/>
                                </a:cubicBezTo>
                                <a:cubicBezTo>
                                  <a:pt x="32639" y="56896"/>
                                  <a:pt x="14986" y="59817"/>
                                  <a:pt x="0" y="63373"/>
                                </a:cubicBezTo>
                                <a:cubicBezTo>
                                  <a:pt x="2667" y="51435"/>
                                  <a:pt x="4191" y="43052"/>
                                  <a:pt x="4699" y="38227"/>
                                </a:cubicBezTo>
                                <a:cubicBezTo>
                                  <a:pt x="5207" y="33401"/>
                                  <a:pt x="5461" y="24764"/>
                                  <a:pt x="5461" y="12446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6469381" y="317526"/>
                            <a:ext cx="215264" cy="337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264" h="337947">
                                <a:moveTo>
                                  <a:pt x="144018" y="0"/>
                                </a:moveTo>
                                <a:cubicBezTo>
                                  <a:pt x="156464" y="0"/>
                                  <a:pt x="168021" y="508"/>
                                  <a:pt x="178815" y="1524"/>
                                </a:cubicBezTo>
                                <a:cubicBezTo>
                                  <a:pt x="189611" y="2540"/>
                                  <a:pt x="201802" y="3810"/>
                                  <a:pt x="215264" y="5588"/>
                                </a:cubicBezTo>
                                <a:lnTo>
                                  <a:pt x="211582" y="60325"/>
                                </a:lnTo>
                                <a:cubicBezTo>
                                  <a:pt x="194437" y="51308"/>
                                  <a:pt x="178053" y="44323"/>
                                  <a:pt x="162560" y="39370"/>
                                </a:cubicBezTo>
                                <a:cubicBezTo>
                                  <a:pt x="146939" y="34417"/>
                                  <a:pt x="131826" y="31877"/>
                                  <a:pt x="117094" y="31877"/>
                                </a:cubicBezTo>
                                <a:cubicBezTo>
                                  <a:pt x="100202" y="31877"/>
                                  <a:pt x="86868" y="35687"/>
                                  <a:pt x="76835" y="43307"/>
                                </a:cubicBezTo>
                                <a:cubicBezTo>
                                  <a:pt x="66928" y="50927"/>
                                  <a:pt x="61849" y="62865"/>
                                  <a:pt x="61849" y="79248"/>
                                </a:cubicBezTo>
                                <a:cubicBezTo>
                                  <a:pt x="61849" y="96901"/>
                                  <a:pt x="74040" y="113919"/>
                                  <a:pt x="98425" y="130175"/>
                                </a:cubicBezTo>
                                <a:cubicBezTo>
                                  <a:pt x="123825" y="146431"/>
                                  <a:pt x="147955" y="160528"/>
                                  <a:pt x="171069" y="172466"/>
                                </a:cubicBezTo>
                                <a:cubicBezTo>
                                  <a:pt x="197739" y="190119"/>
                                  <a:pt x="211074" y="209297"/>
                                  <a:pt x="211074" y="229743"/>
                                </a:cubicBezTo>
                                <a:cubicBezTo>
                                  <a:pt x="211074" y="270002"/>
                                  <a:pt x="196342" y="298069"/>
                                  <a:pt x="167005" y="313944"/>
                                </a:cubicBezTo>
                                <a:cubicBezTo>
                                  <a:pt x="137540" y="329947"/>
                                  <a:pt x="102489" y="337947"/>
                                  <a:pt x="61722" y="337947"/>
                                </a:cubicBezTo>
                                <a:cubicBezTo>
                                  <a:pt x="52832" y="337947"/>
                                  <a:pt x="42672" y="337439"/>
                                  <a:pt x="31114" y="336423"/>
                                </a:cubicBezTo>
                                <a:cubicBezTo>
                                  <a:pt x="19558" y="335407"/>
                                  <a:pt x="9144" y="334137"/>
                                  <a:pt x="0" y="332740"/>
                                </a:cubicBezTo>
                                <a:lnTo>
                                  <a:pt x="6731" y="273431"/>
                                </a:lnTo>
                                <a:cubicBezTo>
                                  <a:pt x="24638" y="280670"/>
                                  <a:pt x="40513" y="286004"/>
                                  <a:pt x="54483" y="289434"/>
                                </a:cubicBezTo>
                                <a:cubicBezTo>
                                  <a:pt x="68452" y="292989"/>
                                  <a:pt x="82296" y="294767"/>
                                  <a:pt x="96139" y="294767"/>
                                </a:cubicBezTo>
                                <a:cubicBezTo>
                                  <a:pt x="115570" y="294767"/>
                                  <a:pt x="130937" y="290449"/>
                                  <a:pt x="142239" y="281560"/>
                                </a:cubicBezTo>
                                <a:cubicBezTo>
                                  <a:pt x="153670" y="272797"/>
                                  <a:pt x="159385" y="257810"/>
                                  <a:pt x="159385" y="236601"/>
                                </a:cubicBezTo>
                                <a:cubicBezTo>
                                  <a:pt x="159385" y="215011"/>
                                  <a:pt x="147447" y="196977"/>
                                  <a:pt x="123825" y="182372"/>
                                </a:cubicBezTo>
                                <a:cubicBezTo>
                                  <a:pt x="101219" y="170815"/>
                                  <a:pt x="77343" y="158623"/>
                                  <a:pt x="52197" y="145797"/>
                                </a:cubicBezTo>
                                <a:cubicBezTo>
                                  <a:pt x="25526" y="129286"/>
                                  <a:pt x="12192" y="107697"/>
                                  <a:pt x="12192" y="81280"/>
                                </a:cubicBezTo>
                                <a:cubicBezTo>
                                  <a:pt x="12192" y="51181"/>
                                  <a:pt x="24892" y="30099"/>
                                  <a:pt x="50419" y="18035"/>
                                </a:cubicBezTo>
                                <a:cubicBezTo>
                                  <a:pt x="75946" y="5969"/>
                                  <a:pt x="107188" y="0"/>
                                  <a:pt x="14401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1694688" y="317526"/>
                            <a:ext cx="215265" cy="337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265" h="337947">
                                <a:moveTo>
                                  <a:pt x="144018" y="0"/>
                                </a:moveTo>
                                <a:cubicBezTo>
                                  <a:pt x="156464" y="0"/>
                                  <a:pt x="168021" y="508"/>
                                  <a:pt x="178816" y="1524"/>
                                </a:cubicBezTo>
                                <a:cubicBezTo>
                                  <a:pt x="189611" y="2540"/>
                                  <a:pt x="201803" y="3810"/>
                                  <a:pt x="215265" y="5588"/>
                                </a:cubicBezTo>
                                <a:lnTo>
                                  <a:pt x="211582" y="60325"/>
                                </a:lnTo>
                                <a:cubicBezTo>
                                  <a:pt x="194437" y="51308"/>
                                  <a:pt x="178054" y="44323"/>
                                  <a:pt x="162560" y="39370"/>
                                </a:cubicBezTo>
                                <a:cubicBezTo>
                                  <a:pt x="146939" y="34417"/>
                                  <a:pt x="131826" y="31877"/>
                                  <a:pt x="117094" y="31877"/>
                                </a:cubicBezTo>
                                <a:cubicBezTo>
                                  <a:pt x="100203" y="31877"/>
                                  <a:pt x="86868" y="35687"/>
                                  <a:pt x="76835" y="43307"/>
                                </a:cubicBezTo>
                                <a:cubicBezTo>
                                  <a:pt x="66929" y="50927"/>
                                  <a:pt x="61849" y="62865"/>
                                  <a:pt x="61849" y="79248"/>
                                </a:cubicBezTo>
                                <a:cubicBezTo>
                                  <a:pt x="61849" y="96901"/>
                                  <a:pt x="74041" y="113919"/>
                                  <a:pt x="98425" y="130175"/>
                                </a:cubicBezTo>
                                <a:cubicBezTo>
                                  <a:pt x="123825" y="146431"/>
                                  <a:pt x="147955" y="160528"/>
                                  <a:pt x="171069" y="172466"/>
                                </a:cubicBezTo>
                                <a:cubicBezTo>
                                  <a:pt x="197739" y="190119"/>
                                  <a:pt x="211074" y="209297"/>
                                  <a:pt x="211074" y="229743"/>
                                </a:cubicBezTo>
                                <a:cubicBezTo>
                                  <a:pt x="211074" y="270002"/>
                                  <a:pt x="196342" y="298069"/>
                                  <a:pt x="167005" y="313944"/>
                                </a:cubicBezTo>
                                <a:cubicBezTo>
                                  <a:pt x="137541" y="329947"/>
                                  <a:pt x="102489" y="337947"/>
                                  <a:pt x="61722" y="337947"/>
                                </a:cubicBezTo>
                                <a:cubicBezTo>
                                  <a:pt x="52832" y="337947"/>
                                  <a:pt x="42672" y="337439"/>
                                  <a:pt x="31115" y="336423"/>
                                </a:cubicBezTo>
                                <a:cubicBezTo>
                                  <a:pt x="19558" y="335407"/>
                                  <a:pt x="9144" y="334137"/>
                                  <a:pt x="0" y="332740"/>
                                </a:cubicBezTo>
                                <a:lnTo>
                                  <a:pt x="6731" y="273431"/>
                                </a:lnTo>
                                <a:cubicBezTo>
                                  <a:pt x="24638" y="280670"/>
                                  <a:pt x="40513" y="286004"/>
                                  <a:pt x="54483" y="289434"/>
                                </a:cubicBezTo>
                                <a:cubicBezTo>
                                  <a:pt x="68453" y="292989"/>
                                  <a:pt x="82296" y="294767"/>
                                  <a:pt x="96139" y="294767"/>
                                </a:cubicBezTo>
                                <a:cubicBezTo>
                                  <a:pt x="115570" y="294767"/>
                                  <a:pt x="130937" y="290449"/>
                                  <a:pt x="142240" y="281560"/>
                                </a:cubicBezTo>
                                <a:cubicBezTo>
                                  <a:pt x="153670" y="272797"/>
                                  <a:pt x="159385" y="257810"/>
                                  <a:pt x="159385" y="236601"/>
                                </a:cubicBezTo>
                                <a:cubicBezTo>
                                  <a:pt x="159385" y="215011"/>
                                  <a:pt x="147447" y="196977"/>
                                  <a:pt x="123825" y="182372"/>
                                </a:cubicBezTo>
                                <a:cubicBezTo>
                                  <a:pt x="101219" y="170815"/>
                                  <a:pt x="77343" y="158623"/>
                                  <a:pt x="52197" y="145797"/>
                                </a:cubicBezTo>
                                <a:cubicBezTo>
                                  <a:pt x="25527" y="129286"/>
                                  <a:pt x="12192" y="107697"/>
                                  <a:pt x="12192" y="81280"/>
                                </a:cubicBezTo>
                                <a:cubicBezTo>
                                  <a:pt x="12192" y="51181"/>
                                  <a:pt x="24892" y="30099"/>
                                  <a:pt x="50419" y="18035"/>
                                </a:cubicBezTo>
                                <a:cubicBezTo>
                                  <a:pt x="75946" y="5969"/>
                                  <a:pt x="107188" y="0"/>
                                  <a:pt x="14401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4681728" y="316510"/>
                            <a:ext cx="251206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338455">
                                <a:moveTo>
                                  <a:pt x="75819" y="0"/>
                                </a:moveTo>
                                <a:cubicBezTo>
                                  <a:pt x="119253" y="0"/>
                                  <a:pt x="157353" y="10413"/>
                                  <a:pt x="190246" y="31369"/>
                                </a:cubicBezTo>
                                <a:cubicBezTo>
                                  <a:pt x="223012" y="52324"/>
                                  <a:pt x="242697" y="91312"/>
                                  <a:pt x="249174" y="148082"/>
                                </a:cubicBezTo>
                                <a:cubicBezTo>
                                  <a:pt x="250444" y="160909"/>
                                  <a:pt x="251206" y="173989"/>
                                  <a:pt x="251206" y="187325"/>
                                </a:cubicBezTo>
                                <a:cubicBezTo>
                                  <a:pt x="251206" y="245745"/>
                                  <a:pt x="234950" y="285496"/>
                                  <a:pt x="202565" y="306705"/>
                                </a:cubicBezTo>
                                <a:cubicBezTo>
                                  <a:pt x="170180" y="327913"/>
                                  <a:pt x="130048" y="338455"/>
                                  <a:pt x="82296" y="338455"/>
                                </a:cubicBezTo>
                                <a:cubicBezTo>
                                  <a:pt x="68580" y="338455"/>
                                  <a:pt x="55118" y="337820"/>
                                  <a:pt x="42037" y="336423"/>
                                </a:cubicBezTo>
                                <a:cubicBezTo>
                                  <a:pt x="28829" y="335025"/>
                                  <a:pt x="15494" y="333501"/>
                                  <a:pt x="1905" y="331724"/>
                                </a:cubicBezTo>
                                <a:cubicBezTo>
                                  <a:pt x="8382" y="323469"/>
                                  <a:pt x="13970" y="300736"/>
                                  <a:pt x="18542" y="263651"/>
                                </a:cubicBezTo>
                                <a:cubicBezTo>
                                  <a:pt x="23114" y="226440"/>
                                  <a:pt x="25400" y="187325"/>
                                  <a:pt x="25400" y="146176"/>
                                </a:cubicBezTo>
                                <a:cubicBezTo>
                                  <a:pt x="25400" y="108838"/>
                                  <a:pt x="23495" y="78359"/>
                                  <a:pt x="19685" y="54737"/>
                                </a:cubicBezTo>
                                <a:cubicBezTo>
                                  <a:pt x="15875" y="30987"/>
                                  <a:pt x="9271" y="16128"/>
                                  <a:pt x="0" y="9906"/>
                                </a:cubicBezTo>
                                <a:cubicBezTo>
                                  <a:pt x="13716" y="6096"/>
                                  <a:pt x="27686" y="3556"/>
                                  <a:pt x="41783" y="2032"/>
                                </a:cubicBezTo>
                                <a:cubicBezTo>
                                  <a:pt x="55880" y="635"/>
                                  <a:pt x="67310" y="0"/>
                                  <a:pt x="75819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4411980" y="316510"/>
                            <a:ext cx="251206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206" h="338455">
                                <a:moveTo>
                                  <a:pt x="75819" y="0"/>
                                </a:moveTo>
                                <a:cubicBezTo>
                                  <a:pt x="119253" y="0"/>
                                  <a:pt x="157353" y="10413"/>
                                  <a:pt x="190246" y="31369"/>
                                </a:cubicBezTo>
                                <a:cubicBezTo>
                                  <a:pt x="223012" y="52324"/>
                                  <a:pt x="242697" y="91312"/>
                                  <a:pt x="249174" y="148082"/>
                                </a:cubicBezTo>
                                <a:cubicBezTo>
                                  <a:pt x="250444" y="160909"/>
                                  <a:pt x="251206" y="173989"/>
                                  <a:pt x="251206" y="187325"/>
                                </a:cubicBezTo>
                                <a:cubicBezTo>
                                  <a:pt x="251206" y="245745"/>
                                  <a:pt x="234950" y="285496"/>
                                  <a:pt x="202565" y="306705"/>
                                </a:cubicBezTo>
                                <a:cubicBezTo>
                                  <a:pt x="170180" y="327913"/>
                                  <a:pt x="130048" y="338455"/>
                                  <a:pt x="82296" y="338455"/>
                                </a:cubicBezTo>
                                <a:cubicBezTo>
                                  <a:pt x="68580" y="338455"/>
                                  <a:pt x="55118" y="337820"/>
                                  <a:pt x="42037" y="336423"/>
                                </a:cubicBezTo>
                                <a:cubicBezTo>
                                  <a:pt x="28829" y="335025"/>
                                  <a:pt x="15494" y="333501"/>
                                  <a:pt x="1905" y="331724"/>
                                </a:cubicBezTo>
                                <a:cubicBezTo>
                                  <a:pt x="8382" y="323469"/>
                                  <a:pt x="13970" y="300736"/>
                                  <a:pt x="18542" y="263651"/>
                                </a:cubicBezTo>
                                <a:cubicBezTo>
                                  <a:pt x="23114" y="226440"/>
                                  <a:pt x="25400" y="187325"/>
                                  <a:pt x="25400" y="146176"/>
                                </a:cubicBezTo>
                                <a:cubicBezTo>
                                  <a:pt x="25400" y="108838"/>
                                  <a:pt x="23495" y="78359"/>
                                  <a:pt x="19685" y="54737"/>
                                </a:cubicBezTo>
                                <a:cubicBezTo>
                                  <a:pt x="15875" y="30987"/>
                                  <a:pt x="9271" y="16128"/>
                                  <a:pt x="0" y="9906"/>
                                </a:cubicBezTo>
                                <a:cubicBezTo>
                                  <a:pt x="13716" y="6096"/>
                                  <a:pt x="27686" y="3556"/>
                                  <a:pt x="41783" y="2032"/>
                                </a:cubicBezTo>
                                <a:cubicBezTo>
                                  <a:pt x="55880" y="635"/>
                                  <a:pt x="67310" y="0"/>
                                  <a:pt x="75819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2114804" y="315494"/>
                            <a:ext cx="324231" cy="333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31" h="333883">
                                <a:moveTo>
                                  <a:pt x="156972" y="0"/>
                                </a:moveTo>
                                <a:cubicBezTo>
                                  <a:pt x="192278" y="0"/>
                                  <a:pt x="224536" y="10922"/>
                                  <a:pt x="253619" y="32766"/>
                                </a:cubicBezTo>
                                <a:cubicBezTo>
                                  <a:pt x="282702" y="54737"/>
                                  <a:pt x="301752" y="79248"/>
                                  <a:pt x="310769" y="106553"/>
                                </a:cubicBezTo>
                                <a:cubicBezTo>
                                  <a:pt x="319786" y="133858"/>
                                  <a:pt x="324231" y="157734"/>
                                  <a:pt x="324231" y="178308"/>
                                </a:cubicBezTo>
                                <a:cubicBezTo>
                                  <a:pt x="324231" y="211963"/>
                                  <a:pt x="315341" y="242189"/>
                                  <a:pt x="297434" y="268986"/>
                                </a:cubicBezTo>
                                <a:cubicBezTo>
                                  <a:pt x="279654" y="295783"/>
                                  <a:pt x="259080" y="313309"/>
                                  <a:pt x="235966" y="321564"/>
                                </a:cubicBezTo>
                                <a:cubicBezTo>
                                  <a:pt x="212852" y="329819"/>
                                  <a:pt x="192786" y="333883"/>
                                  <a:pt x="175895" y="333883"/>
                                </a:cubicBezTo>
                                <a:cubicBezTo>
                                  <a:pt x="144272" y="333883"/>
                                  <a:pt x="114173" y="325882"/>
                                  <a:pt x="85217" y="310007"/>
                                </a:cubicBezTo>
                                <a:cubicBezTo>
                                  <a:pt x="56388" y="294132"/>
                                  <a:pt x="36576" y="274828"/>
                                  <a:pt x="26035" y="252095"/>
                                </a:cubicBezTo>
                                <a:cubicBezTo>
                                  <a:pt x="15494" y="229489"/>
                                  <a:pt x="8509" y="210439"/>
                                  <a:pt x="5080" y="195199"/>
                                </a:cubicBezTo>
                                <a:cubicBezTo>
                                  <a:pt x="1651" y="179832"/>
                                  <a:pt x="0" y="165735"/>
                                  <a:pt x="0" y="152908"/>
                                </a:cubicBezTo>
                                <a:cubicBezTo>
                                  <a:pt x="0" y="121539"/>
                                  <a:pt x="8255" y="93472"/>
                                  <a:pt x="24892" y="68834"/>
                                </a:cubicBezTo>
                                <a:cubicBezTo>
                                  <a:pt x="41402" y="44323"/>
                                  <a:pt x="64008" y="25781"/>
                                  <a:pt x="92583" y="13335"/>
                                </a:cubicBezTo>
                                <a:cubicBezTo>
                                  <a:pt x="113538" y="4445"/>
                                  <a:pt x="135001" y="0"/>
                                  <a:pt x="156972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5637276" y="246279"/>
                            <a:ext cx="284226" cy="407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407543">
                                <a:moveTo>
                                  <a:pt x="276225" y="0"/>
                                </a:moveTo>
                                <a:cubicBezTo>
                                  <a:pt x="273812" y="11049"/>
                                  <a:pt x="272161" y="19812"/>
                                  <a:pt x="271018" y="26162"/>
                                </a:cubicBezTo>
                                <a:cubicBezTo>
                                  <a:pt x="269875" y="32512"/>
                                  <a:pt x="269240" y="40132"/>
                                  <a:pt x="269240" y="49276"/>
                                </a:cubicBezTo>
                                <a:cubicBezTo>
                                  <a:pt x="258191" y="47244"/>
                                  <a:pt x="246126" y="45339"/>
                                  <a:pt x="232918" y="43688"/>
                                </a:cubicBezTo>
                                <a:cubicBezTo>
                                  <a:pt x="219710" y="42037"/>
                                  <a:pt x="206375" y="41275"/>
                                  <a:pt x="192913" y="41275"/>
                                </a:cubicBezTo>
                                <a:cubicBezTo>
                                  <a:pt x="184277" y="41275"/>
                                  <a:pt x="177165" y="41529"/>
                                  <a:pt x="171450" y="42164"/>
                                </a:cubicBezTo>
                                <a:cubicBezTo>
                                  <a:pt x="171450" y="51181"/>
                                  <a:pt x="176784" y="77470"/>
                                  <a:pt x="187452" y="121031"/>
                                </a:cubicBezTo>
                                <a:cubicBezTo>
                                  <a:pt x="197993" y="164592"/>
                                  <a:pt x="211836" y="211582"/>
                                  <a:pt x="228854" y="262128"/>
                                </a:cubicBezTo>
                                <a:cubicBezTo>
                                  <a:pt x="245872" y="312674"/>
                                  <a:pt x="264287" y="358140"/>
                                  <a:pt x="284226" y="398526"/>
                                </a:cubicBezTo>
                                <a:cubicBezTo>
                                  <a:pt x="264922" y="398526"/>
                                  <a:pt x="251841" y="399034"/>
                                  <a:pt x="244602" y="400050"/>
                                </a:cubicBezTo>
                                <a:cubicBezTo>
                                  <a:pt x="237490" y="401066"/>
                                  <a:pt x="223393" y="403479"/>
                                  <a:pt x="202438" y="407543"/>
                                </a:cubicBezTo>
                                <a:cubicBezTo>
                                  <a:pt x="202438" y="378079"/>
                                  <a:pt x="199517" y="350266"/>
                                  <a:pt x="193548" y="324358"/>
                                </a:cubicBezTo>
                                <a:cubicBezTo>
                                  <a:pt x="187579" y="298450"/>
                                  <a:pt x="181991" y="276479"/>
                                  <a:pt x="176784" y="258445"/>
                                </a:cubicBezTo>
                                <a:lnTo>
                                  <a:pt x="107569" y="258445"/>
                                </a:lnTo>
                                <a:cubicBezTo>
                                  <a:pt x="103759" y="271145"/>
                                  <a:pt x="99568" y="291846"/>
                                  <a:pt x="95250" y="320548"/>
                                </a:cubicBezTo>
                                <a:cubicBezTo>
                                  <a:pt x="90805" y="349377"/>
                                  <a:pt x="86868" y="376682"/>
                                  <a:pt x="83185" y="402590"/>
                                </a:cubicBezTo>
                                <a:cubicBezTo>
                                  <a:pt x="70231" y="401320"/>
                                  <a:pt x="59436" y="400685"/>
                                  <a:pt x="50927" y="400685"/>
                                </a:cubicBezTo>
                                <a:cubicBezTo>
                                  <a:pt x="43815" y="400685"/>
                                  <a:pt x="36957" y="401193"/>
                                  <a:pt x="30353" y="402336"/>
                                </a:cubicBezTo>
                                <a:cubicBezTo>
                                  <a:pt x="23749" y="403479"/>
                                  <a:pt x="13589" y="405257"/>
                                  <a:pt x="0" y="407543"/>
                                </a:cubicBezTo>
                                <a:cubicBezTo>
                                  <a:pt x="13081" y="367538"/>
                                  <a:pt x="26797" y="324993"/>
                                  <a:pt x="41402" y="279781"/>
                                </a:cubicBezTo>
                                <a:cubicBezTo>
                                  <a:pt x="55880" y="234696"/>
                                  <a:pt x="68453" y="191262"/>
                                  <a:pt x="78867" y="149352"/>
                                </a:cubicBezTo>
                                <a:cubicBezTo>
                                  <a:pt x="89281" y="107696"/>
                                  <a:pt x="96774" y="72136"/>
                                  <a:pt x="101346" y="42545"/>
                                </a:cubicBezTo>
                                <a:cubicBezTo>
                                  <a:pt x="100711" y="42672"/>
                                  <a:pt x="99695" y="42799"/>
                                  <a:pt x="98044" y="42799"/>
                                </a:cubicBezTo>
                                <a:cubicBezTo>
                                  <a:pt x="89154" y="42799"/>
                                  <a:pt x="75819" y="44323"/>
                                  <a:pt x="58420" y="47625"/>
                                </a:cubicBezTo>
                                <a:cubicBezTo>
                                  <a:pt x="40894" y="50800"/>
                                  <a:pt x="21463" y="55245"/>
                                  <a:pt x="0" y="60960"/>
                                </a:cubicBezTo>
                                <a:cubicBezTo>
                                  <a:pt x="0" y="52959"/>
                                  <a:pt x="508" y="43561"/>
                                  <a:pt x="1524" y="32639"/>
                                </a:cubicBezTo>
                                <a:cubicBezTo>
                                  <a:pt x="2413" y="21717"/>
                                  <a:pt x="2921" y="10922"/>
                                  <a:pt x="2921" y="508"/>
                                </a:cubicBezTo>
                                <a:cubicBezTo>
                                  <a:pt x="11176" y="508"/>
                                  <a:pt x="38862" y="1016"/>
                                  <a:pt x="85979" y="1905"/>
                                </a:cubicBezTo>
                                <a:cubicBezTo>
                                  <a:pt x="133096" y="2794"/>
                                  <a:pt x="166116" y="3175"/>
                                  <a:pt x="184912" y="3175"/>
                                </a:cubicBezTo>
                                <a:lnTo>
                                  <a:pt x="198374" y="3175"/>
                                </a:lnTo>
                                <a:cubicBezTo>
                                  <a:pt x="229743" y="3175"/>
                                  <a:pt x="255651" y="2159"/>
                                  <a:pt x="276225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304279" y="240183"/>
                            <a:ext cx="261061" cy="412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061" h="412623">
                                <a:moveTo>
                                  <a:pt x="76632" y="0"/>
                                </a:moveTo>
                                <a:cubicBezTo>
                                  <a:pt x="71666" y="23495"/>
                                  <a:pt x="68389" y="46609"/>
                                  <a:pt x="66815" y="69342"/>
                                </a:cubicBezTo>
                                <a:cubicBezTo>
                                  <a:pt x="65240" y="91948"/>
                                  <a:pt x="64453" y="117856"/>
                                  <a:pt x="64453" y="147065"/>
                                </a:cubicBezTo>
                                <a:cubicBezTo>
                                  <a:pt x="64453" y="157099"/>
                                  <a:pt x="64453" y="165989"/>
                                  <a:pt x="64453" y="173736"/>
                                </a:cubicBezTo>
                                <a:cubicBezTo>
                                  <a:pt x="64453" y="181610"/>
                                  <a:pt x="64453" y="186689"/>
                                  <a:pt x="64453" y="188976"/>
                                </a:cubicBezTo>
                                <a:cubicBezTo>
                                  <a:pt x="78867" y="166751"/>
                                  <a:pt x="97333" y="139700"/>
                                  <a:pt x="119837" y="107823"/>
                                </a:cubicBezTo>
                                <a:cubicBezTo>
                                  <a:pt x="142354" y="75946"/>
                                  <a:pt x="164287" y="40259"/>
                                  <a:pt x="185674" y="762"/>
                                </a:cubicBezTo>
                                <a:cubicBezTo>
                                  <a:pt x="194450" y="2159"/>
                                  <a:pt x="203746" y="2794"/>
                                  <a:pt x="213576" y="2794"/>
                                </a:cubicBezTo>
                                <a:cubicBezTo>
                                  <a:pt x="222822" y="2794"/>
                                  <a:pt x="229159" y="2667"/>
                                  <a:pt x="232562" y="2539"/>
                                </a:cubicBezTo>
                                <a:cubicBezTo>
                                  <a:pt x="235966" y="2413"/>
                                  <a:pt x="245466" y="1524"/>
                                  <a:pt x="261061" y="0"/>
                                </a:cubicBezTo>
                                <a:cubicBezTo>
                                  <a:pt x="233312" y="27051"/>
                                  <a:pt x="208305" y="52577"/>
                                  <a:pt x="186055" y="76453"/>
                                </a:cubicBezTo>
                                <a:cubicBezTo>
                                  <a:pt x="163792" y="100457"/>
                                  <a:pt x="144056" y="123952"/>
                                  <a:pt x="126822" y="146939"/>
                                </a:cubicBezTo>
                                <a:cubicBezTo>
                                  <a:pt x="109601" y="169926"/>
                                  <a:pt x="98781" y="185674"/>
                                  <a:pt x="94386" y="194056"/>
                                </a:cubicBezTo>
                                <a:cubicBezTo>
                                  <a:pt x="98666" y="201295"/>
                                  <a:pt x="112078" y="221234"/>
                                  <a:pt x="134645" y="253746"/>
                                </a:cubicBezTo>
                                <a:cubicBezTo>
                                  <a:pt x="157213" y="286385"/>
                                  <a:pt x="179426" y="316611"/>
                                  <a:pt x="201270" y="344551"/>
                                </a:cubicBezTo>
                                <a:cubicBezTo>
                                  <a:pt x="223126" y="372490"/>
                                  <a:pt x="240398" y="394335"/>
                                  <a:pt x="253098" y="410210"/>
                                </a:cubicBezTo>
                                <a:cubicBezTo>
                                  <a:pt x="248031" y="410210"/>
                                  <a:pt x="243675" y="409828"/>
                                  <a:pt x="240017" y="409194"/>
                                </a:cubicBezTo>
                                <a:cubicBezTo>
                                  <a:pt x="236372" y="409194"/>
                                  <a:pt x="232550" y="409194"/>
                                  <a:pt x="228549" y="409194"/>
                                </a:cubicBezTo>
                                <a:cubicBezTo>
                                  <a:pt x="220167" y="409194"/>
                                  <a:pt x="211963" y="409575"/>
                                  <a:pt x="203937" y="410210"/>
                                </a:cubicBezTo>
                                <a:cubicBezTo>
                                  <a:pt x="195910" y="410845"/>
                                  <a:pt x="186690" y="411607"/>
                                  <a:pt x="176263" y="412623"/>
                                </a:cubicBezTo>
                                <a:cubicBezTo>
                                  <a:pt x="163906" y="389255"/>
                                  <a:pt x="152946" y="370205"/>
                                  <a:pt x="143370" y="355346"/>
                                </a:cubicBezTo>
                                <a:cubicBezTo>
                                  <a:pt x="133782" y="340614"/>
                                  <a:pt x="121844" y="323850"/>
                                  <a:pt x="107531" y="305181"/>
                                </a:cubicBezTo>
                                <a:cubicBezTo>
                                  <a:pt x="93231" y="286512"/>
                                  <a:pt x="78867" y="265176"/>
                                  <a:pt x="64453" y="241173"/>
                                </a:cubicBezTo>
                                <a:cubicBezTo>
                                  <a:pt x="64453" y="265557"/>
                                  <a:pt x="65151" y="295148"/>
                                  <a:pt x="66535" y="329946"/>
                                </a:cubicBezTo>
                                <a:cubicBezTo>
                                  <a:pt x="67932" y="364744"/>
                                  <a:pt x="70625" y="391668"/>
                                  <a:pt x="74600" y="410718"/>
                                </a:cubicBezTo>
                                <a:cubicBezTo>
                                  <a:pt x="64135" y="409448"/>
                                  <a:pt x="56591" y="408686"/>
                                  <a:pt x="51968" y="408686"/>
                                </a:cubicBezTo>
                                <a:cubicBezTo>
                                  <a:pt x="47358" y="408686"/>
                                  <a:pt x="42050" y="408686"/>
                                  <a:pt x="36043" y="408686"/>
                                </a:cubicBezTo>
                                <a:cubicBezTo>
                                  <a:pt x="23571" y="408686"/>
                                  <a:pt x="11557" y="409448"/>
                                  <a:pt x="0" y="410718"/>
                                </a:cubicBezTo>
                                <a:cubicBezTo>
                                  <a:pt x="3404" y="398145"/>
                                  <a:pt x="5855" y="377063"/>
                                  <a:pt x="7379" y="347599"/>
                                </a:cubicBezTo>
                                <a:cubicBezTo>
                                  <a:pt x="8890" y="318135"/>
                                  <a:pt x="9639" y="280670"/>
                                  <a:pt x="9639" y="235331"/>
                                </a:cubicBezTo>
                                <a:cubicBezTo>
                                  <a:pt x="9639" y="185420"/>
                                  <a:pt x="8801" y="138938"/>
                                  <a:pt x="7112" y="96012"/>
                                </a:cubicBezTo>
                                <a:cubicBezTo>
                                  <a:pt x="5436" y="52959"/>
                                  <a:pt x="3061" y="21717"/>
                                  <a:pt x="0" y="2286"/>
                                </a:cubicBezTo>
                                <a:cubicBezTo>
                                  <a:pt x="9906" y="3937"/>
                                  <a:pt x="20193" y="4826"/>
                                  <a:pt x="30874" y="4826"/>
                                </a:cubicBezTo>
                                <a:cubicBezTo>
                                  <a:pt x="48196" y="4826"/>
                                  <a:pt x="63449" y="3175"/>
                                  <a:pt x="76632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3850132" y="238151"/>
                            <a:ext cx="453263" cy="413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263" h="413131">
                                <a:moveTo>
                                  <a:pt x="263398" y="0"/>
                                </a:moveTo>
                                <a:cubicBezTo>
                                  <a:pt x="275590" y="1905"/>
                                  <a:pt x="283591" y="2922"/>
                                  <a:pt x="287274" y="3302"/>
                                </a:cubicBezTo>
                                <a:cubicBezTo>
                                  <a:pt x="290957" y="3556"/>
                                  <a:pt x="295529" y="3683"/>
                                  <a:pt x="300863" y="3683"/>
                                </a:cubicBezTo>
                                <a:cubicBezTo>
                                  <a:pt x="306070" y="3683"/>
                                  <a:pt x="311531" y="3683"/>
                                  <a:pt x="316865" y="3683"/>
                                </a:cubicBezTo>
                                <a:cubicBezTo>
                                  <a:pt x="322326" y="2922"/>
                                  <a:pt x="328676" y="2032"/>
                                  <a:pt x="336296" y="1270"/>
                                </a:cubicBezTo>
                                <a:cubicBezTo>
                                  <a:pt x="336042" y="6604"/>
                                  <a:pt x="335915" y="11685"/>
                                  <a:pt x="335915" y="16891"/>
                                </a:cubicBezTo>
                                <a:cubicBezTo>
                                  <a:pt x="335915" y="53467"/>
                                  <a:pt x="349377" y="115189"/>
                                  <a:pt x="376047" y="202311"/>
                                </a:cubicBezTo>
                                <a:cubicBezTo>
                                  <a:pt x="402844" y="289434"/>
                                  <a:pt x="428625" y="358522"/>
                                  <a:pt x="453263" y="409702"/>
                                </a:cubicBezTo>
                                <a:cubicBezTo>
                                  <a:pt x="442087" y="409702"/>
                                  <a:pt x="432435" y="409448"/>
                                  <a:pt x="424307" y="409067"/>
                                </a:cubicBezTo>
                                <a:cubicBezTo>
                                  <a:pt x="416179" y="408686"/>
                                  <a:pt x="407670" y="408051"/>
                                  <a:pt x="398526" y="407162"/>
                                </a:cubicBezTo>
                                <a:cubicBezTo>
                                  <a:pt x="394462" y="407162"/>
                                  <a:pt x="391541" y="407162"/>
                                  <a:pt x="389509" y="407162"/>
                                </a:cubicBezTo>
                                <a:cubicBezTo>
                                  <a:pt x="387604" y="407162"/>
                                  <a:pt x="379730" y="407924"/>
                                  <a:pt x="366014" y="409322"/>
                                </a:cubicBezTo>
                                <a:cubicBezTo>
                                  <a:pt x="366014" y="384556"/>
                                  <a:pt x="360934" y="350393"/>
                                  <a:pt x="350774" y="306832"/>
                                </a:cubicBezTo>
                                <a:cubicBezTo>
                                  <a:pt x="340741" y="263272"/>
                                  <a:pt x="329184" y="218694"/>
                                  <a:pt x="316103" y="173101"/>
                                </a:cubicBezTo>
                                <a:cubicBezTo>
                                  <a:pt x="308229" y="145288"/>
                                  <a:pt x="303149" y="125985"/>
                                  <a:pt x="300863" y="115189"/>
                                </a:cubicBezTo>
                                <a:cubicBezTo>
                                  <a:pt x="300228" y="124460"/>
                                  <a:pt x="298069" y="140081"/>
                                  <a:pt x="294513" y="161925"/>
                                </a:cubicBezTo>
                                <a:cubicBezTo>
                                  <a:pt x="288417" y="200025"/>
                                  <a:pt x="282448" y="243205"/>
                                  <a:pt x="276606" y="291338"/>
                                </a:cubicBezTo>
                                <a:cubicBezTo>
                                  <a:pt x="270891" y="339344"/>
                                  <a:pt x="267970" y="379349"/>
                                  <a:pt x="267970" y="411226"/>
                                </a:cubicBezTo>
                                <a:cubicBezTo>
                                  <a:pt x="257175" y="411226"/>
                                  <a:pt x="247904" y="411099"/>
                                  <a:pt x="240284" y="410718"/>
                                </a:cubicBezTo>
                                <a:cubicBezTo>
                                  <a:pt x="232664" y="410464"/>
                                  <a:pt x="224790" y="409956"/>
                                  <a:pt x="216662" y="409322"/>
                                </a:cubicBezTo>
                                <a:cubicBezTo>
                                  <a:pt x="210058" y="409322"/>
                                  <a:pt x="199771" y="409956"/>
                                  <a:pt x="185674" y="411226"/>
                                </a:cubicBezTo>
                                <a:cubicBezTo>
                                  <a:pt x="186436" y="401574"/>
                                  <a:pt x="186817" y="394589"/>
                                  <a:pt x="186817" y="390272"/>
                                </a:cubicBezTo>
                                <a:cubicBezTo>
                                  <a:pt x="186817" y="365506"/>
                                  <a:pt x="181864" y="331470"/>
                                  <a:pt x="171958" y="287910"/>
                                </a:cubicBezTo>
                                <a:cubicBezTo>
                                  <a:pt x="162052" y="244475"/>
                                  <a:pt x="151511" y="203835"/>
                                  <a:pt x="140208" y="166243"/>
                                </a:cubicBezTo>
                                <a:cubicBezTo>
                                  <a:pt x="133223" y="142622"/>
                                  <a:pt x="128778" y="126365"/>
                                  <a:pt x="126873" y="117602"/>
                                </a:cubicBezTo>
                                <a:cubicBezTo>
                                  <a:pt x="125984" y="127000"/>
                                  <a:pt x="123063" y="144907"/>
                                  <a:pt x="117856" y="171450"/>
                                </a:cubicBezTo>
                                <a:cubicBezTo>
                                  <a:pt x="109855" y="212598"/>
                                  <a:pt x="102743" y="254509"/>
                                  <a:pt x="96520" y="297435"/>
                                </a:cubicBezTo>
                                <a:cubicBezTo>
                                  <a:pt x="90424" y="340360"/>
                                  <a:pt x="87249" y="378968"/>
                                  <a:pt x="87249" y="413131"/>
                                </a:cubicBezTo>
                                <a:cubicBezTo>
                                  <a:pt x="76073" y="413131"/>
                                  <a:pt x="66421" y="412877"/>
                                  <a:pt x="58293" y="412497"/>
                                </a:cubicBezTo>
                                <a:cubicBezTo>
                                  <a:pt x="50165" y="412115"/>
                                  <a:pt x="41529" y="411480"/>
                                  <a:pt x="32385" y="410718"/>
                                </a:cubicBezTo>
                                <a:cubicBezTo>
                                  <a:pt x="28448" y="410718"/>
                                  <a:pt x="25527" y="410718"/>
                                  <a:pt x="23622" y="410718"/>
                                </a:cubicBezTo>
                                <a:cubicBezTo>
                                  <a:pt x="21717" y="410718"/>
                                  <a:pt x="13843" y="411607"/>
                                  <a:pt x="0" y="413131"/>
                                </a:cubicBezTo>
                                <a:cubicBezTo>
                                  <a:pt x="8636" y="386207"/>
                                  <a:pt x="20193" y="347472"/>
                                  <a:pt x="34671" y="296926"/>
                                </a:cubicBezTo>
                                <a:cubicBezTo>
                                  <a:pt x="49149" y="246507"/>
                                  <a:pt x="61341" y="197612"/>
                                  <a:pt x="71374" y="150368"/>
                                </a:cubicBezTo>
                                <a:cubicBezTo>
                                  <a:pt x="81280" y="103251"/>
                                  <a:pt x="86233" y="65278"/>
                                  <a:pt x="86233" y="36830"/>
                                </a:cubicBezTo>
                                <a:cubicBezTo>
                                  <a:pt x="86233" y="24511"/>
                                  <a:pt x="85090" y="12827"/>
                                  <a:pt x="82677" y="1778"/>
                                </a:cubicBezTo>
                                <a:cubicBezTo>
                                  <a:pt x="94869" y="3556"/>
                                  <a:pt x="102743" y="4572"/>
                                  <a:pt x="106426" y="4826"/>
                                </a:cubicBezTo>
                                <a:cubicBezTo>
                                  <a:pt x="110109" y="5080"/>
                                  <a:pt x="114681" y="5207"/>
                                  <a:pt x="120142" y="5207"/>
                                </a:cubicBezTo>
                                <a:cubicBezTo>
                                  <a:pt x="125349" y="5207"/>
                                  <a:pt x="130810" y="5207"/>
                                  <a:pt x="136398" y="5207"/>
                                </a:cubicBezTo>
                                <a:cubicBezTo>
                                  <a:pt x="141605" y="4572"/>
                                  <a:pt x="147955" y="3937"/>
                                  <a:pt x="155448" y="3175"/>
                                </a:cubicBezTo>
                                <a:cubicBezTo>
                                  <a:pt x="155321" y="8001"/>
                                  <a:pt x="155321" y="13208"/>
                                  <a:pt x="155321" y="18797"/>
                                </a:cubicBezTo>
                                <a:cubicBezTo>
                                  <a:pt x="155321" y="39497"/>
                                  <a:pt x="161036" y="71120"/>
                                  <a:pt x="172720" y="113538"/>
                                </a:cubicBezTo>
                                <a:cubicBezTo>
                                  <a:pt x="184277" y="156084"/>
                                  <a:pt x="196723" y="195835"/>
                                  <a:pt x="209677" y="232664"/>
                                </a:cubicBezTo>
                                <a:cubicBezTo>
                                  <a:pt x="222758" y="269494"/>
                                  <a:pt x="230378" y="291719"/>
                                  <a:pt x="232410" y="299466"/>
                                </a:cubicBezTo>
                                <a:cubicBezTo>
                                  <a:pt x="236220" y="287910"/>
                                  <a:pt x="243332" y="254127"/>
                                  <a:pt x="253619" y="198247"/>
                                </a:cubicBezTo>
                                <a:cubicBezTo>
                                  <a:pt x="263779" y="142367"/>
                                  <a:pt x="268986" y="95377"/>
                                  <a:pt x="268986" y="57023"/>
                                </a:cubicBezTo>
                                <a:cubicBezTo>
                                  <a:pt x="268986" y="35433"/>
                                  <a:pt x="267081" y="16510"/>
                                  <a:pt x="263398" y="0"/>
                                </a:cubicBezTo>
                                <a:close/>
                              </a:path>
                            </a:pathLst>
                          </a:custGeom>
                          <a:ln w="15773" cap="flat">
                            <a:miter lim="127000"/>
                          </a:ln>
                        </wps:spPr>
                        <wps:style>
                          <a:lnRef idx="1">
                            <a:srgbClr val="1D1B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9" style="width:546.84pt;height:77.412pt;mso-position-horizontal-relative:char;mso-position-vertical-relative:line" coordsize="69448,9831">
                <v:rect id="Rectangle 348" style="position:absolute;width:8938;height:2243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Name: ___</w:t>
                        </w:r>
                      </w:p>
                    </w:txbxContent>
                  </v:textbox>
                </v:rect>
                <v:rect id="Rectangle 349" style="position:absolute;width:10643;height:2243;left:672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</w:rPr>
                          <w:t xml:space="preserve">Answer Key</w:t>
                        </w:r>
                      </w:p>
                    </w:txbxContent>
                  </v:textbox>
                </v:rect>
                <v:rect id="Rectangle 350" style="position:absolute;width:6099;height:2243;left:1472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______</w:t>
                        </w:r>
                      </w:p>
                    </w:txbxContent>
                  </v:textbox>
                </v:rect>
                <v:rect id="Rectangle 351" style="position:absolute;width:506;height:2243;left:1931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53" style="position:absolute;width:69326;height:8991;left:121;top:839;" filled="f">
                  <v:imagedata r:id="rId12"/>
                </v:shape>
                <v:shape id="Picture 3949" style="position:absolute;width:63855;height:4206;left:2992;top:2353;" filled="f">
                  <v:imagedata r:id="rId13"/>
                </v:shape>
                <v:shape id="Picture 3950" style="position:absolute;width:63855;height:4206;left:2992;top:2353;" filled="f">
                  <v:imagedata r:id="rId13"/>
                </v:shape>
                <v:shape id="Picture 3951" style="position:absolute;width:63855;height:4206;left:2992;top:2353;" filled="f">
                  <v:imagedata r:id="rId13"/>
                </v:shape>
                <v:shape id="Picture 3952" style="position:absolute;width:63855;height:4206;left:2992;top:2353;" filled="f">
                  <v:imagedata r:id="rId13"/>
                </v:shape>
                <v:shape id="Picture 3953" style="position:absolute;width:63855;height:4206;left:2992;top:2353;" filled="f">
                  <v:imagedata r:id="rId13"/>
                </v:shape>
                <v:shape id="Picture 3954" style="position:absolute;width:63855;height:4206;left:2992;top:2353;" filled="f">
                  <v:imagedata r:id="rId13"/>
                </v:shape>
                <v:shape id="Picture 3955" style="position:absolute;width:63855;height:4206;left:2992;top:2353;" filled="f">
                  <v:imagedata r:id="rId13"/>
                </v:shape>
                <v:shape id="Picture 3956" style="position:absolute;width:63855;height:4206;left:2992;top:2353;" filled="f">
                  <v:imagedata r:id="rId13"/>
                </v:shape>
                <v:shape id="Picture 3957" style="position:absolute;width:63855;height:4206;left:2992;top:2353;" filled="f">
                  <v:imagedata r:id="rId13"/>
                </v:shape>
                <v:shape id="Picture 3958" style="position:absolute;width:63855;height:4206;left:2992;top:2353;" filled="f">
                  <v:imagedata r:id="rId13"/>
                </v:shape>
                <v:shape id="Picture 3959" style="position:absolute;width:63855;height:4206;left:2992;top:2353;" filled="f">
                  <v:imagedata r:id="rId13"/>
                </v:shape>
                <v:shape id="Picture 3960" style="position:absolute;width:63855;height:4206;left:2992;top:2353;" filled="f">
                  <v:imagedata r:id="rId13"/>
                </v:shape>
                <v:shape id="Picture 3961" style="position:absolute;width:63855;height:4206;left:2992;top:2353;" filled="f">
                  <v:imagedata r:id="rId13"/>
                </v:shape>
                <v:shape id="Picture 3962" style="position:absolute;width:63855;height:4206;left:2992;top:2353;" filled="f">
                  <v:imagedata r:id="rId13"/>
                </v:shape>
                <v:shape id="Picture 3963" style="position:absolute;width:63855;height:4206;left:2992;top:2353;" filled="f">
                  <v:imagedata r:id="rId13"/>
                </v:shape>
                <v:shape id="Picture 3964" style="position:absolute;width:63855;height:4206;left:2992;top:2353;" filled="f">
                  <v:imagedata r:id="rId13"/>
                </v:shape>
                <v:shape id="Picture 3965" style="position:absolute;width:63855;height:4206;left:2992;top:2353;" filled="f">
                  <v:imagedata r:id="rId13"/>
                </v:shape>
                <v:shape id="Picture 3966" style="position:absolute;width:63855;height:4206;left:2992;top:2353;" filled="f">
                  <v:imagedata r:id="rId13"/>
                </v:shape>
                <v:shape id="Picture 3967" style="position:absolute;width:63855;height:4206;left:2992;top:2353;" filled="f">
                  <v:imagedata r:id="rId13"/>
                </v:shape>
                <v:shape id="Picture 3968" style="position:absolute;width:63855;height:4206;left:2992;top:2353;" filled="f">
                  <v:imagedata r:id="rId13"/>
                </v:shape>
                <v:shape id="Picture 3969" style="position:absolute;width:63855;height:4206;left:2992;top:2353;" filled="f">
                  <v:imagedata r:id="rId13"/>
                </v:shape>
                <v:shape id="Picture 3970" style="position:absolute;width:63855;height:4206;left:2992;top:2353;" filled="f">
                  <v:imagedata r:id="rId13"/>
                </v:shape>
                <v:shape id="Picture 3971" style="position:absolute;width:63855;height:4206;left:2992;top:2353;" filled="f">
                  <v:imagedata r:id="rId13"/>
                </v:shape>
                <v:shape id="Picture 3972" style="position:absolute;width:63855;height:4206;left:2992;top:2353;" filled="f">
                  <v:imagedata r:id="rId13"/>
                </v:shape>
                <v:shape id="Picture 3973" style="position:absolute;width:63855;height:4206;left:2992;top:2353;" filled="f">
                  <v:imagedata r:id="rId13"/>
                </v:shape>
                <v:shape id="Picture 3974" style="position:absolute;width:63855;height:4206;left:2992;top:2353;" filled="f">
                  <v:imagedata r:id="rId13"/>
                </v:shape>
                <v:shape id="Shape 380" style="position:absolute;width:2186;height:2628;left:21666;top:3519;" coordsize="218694,262890" path="m92583,0c79248,0,64897,4064,49784,12065c34544,20193,22479,32766,13462,50038c4445,67183,0,87249,0,110109c0,120523,889,131445,2794,142748c8382,174371,23241,202311,47498,226568c71755,250825,97790,262890,125476,262890c137922,262890,151765,259080,167005,251333c182245,243713,194691,230759,204343,212725c213868,194691,218694,174752,218694,152908c218694,140716,216281,123698,211709,101854c207010,79883,192659,57404,168783,34417c144780,11557,119380,0,92583,0x">
                  <v:stroke weight="1.242pt" endcap="flat" joinstyle="miter" miterlimit="10" on="true" color="#1d1b10"/>
                  <v:fill on="false" color="#000000" opacity="0"/>
                </v:shape>
                <v:shape id="Shape 381" style="position:absolute;width:1156;height:2700;left:47567;top:3509;" coordsize="115697,270002" path="m762,0c508,4064,381,10287,254,18796c127,27178,0,33020,0,36322c0,80772,635,126365,2032,173355c3302,220218,4699,251968,6096,268478l5715,268478c5334,268605,8001,268859,13589,269240c20066,269748,24257,270002,26289,270002c50546,270002,71501,262763,89154,248159c106934,233553,115697,203835,115697,159004c115697,143256,113411,119634,108712,88392c104013,57150,90297,34544,67437,20701c44704,6985,22352,0,762,0x">
                  <v:stroke weight="1.242pt" endcap="flat" joinstyle="miter" miterlimit="10" on="true" color="#1d1b10"/>
                  <v:fill on="false" color="#000000" opacity="0"/>
                </v:shape>
                <v:shape id="Shape 382" style="position:absolute;width:1156;height:2700;left:44870;top:3509;" coordsize="115697,270002" path="m762,0c508,4064,381,10287,254,18796c127,27178,0,33020,0,36322c0,80772,635,126365,2032,173355c3302,220218,4699,251968,6096,268478l5715,268478c5334,268605,8001,268859,13589,269240c20066,269748,24257,270002,26289,270002c50546,270002,71501,262763,89154,248159c106934,233553,115697,203835,115697,159004c115697,143256,113411,119634,108712,88392c104013,57150,90297,34544,67437,20701c44704,6985,22352,0,762,0x">
                  <v:stroke weight="1.242pt" endcap="flat" joinstyle="miter" miterlimit="10" on="true" color="#1d1b10"/>
                  <v:fill on="false" color="#000000" opacity="0"/>
                </v:shape>
                <v:shape id="Shape 383" style="position:absolute;width:508;height:1358;left:57519;top:3281;" coordsize="50800,135890" path="m25146,0c21717,25527,16891,52959,10668,82169c4445,111378,889,128778,0,134620c6096,135255,10414,135636,12573,135763c14859,135890,19939,135890,27813,135890c33401,135890,38100,135763,41783,135509c45466,135255,48514,134747,50800,134112c50800,126365,47371,107823,40513,78613c33655,49403,28575,23241,25146,0x">
                  <v:stroke weight="1.242pt" endcap="flat" joinstyle="miter" miterlimit="10" on="true" color="#1d1b10"/>
                  <v:fill on="false" color="#000000" opacity="0"/>
                </v:shape>
                <v:shape id="Shape 384" style="position:absolute;width:2655;height:3262;left:61899;top:3226;" coordsize="265557,326263" path="m138938,0c178689,0,204470,1143,216408,3556c228219,5969,244728,11176,265557,19558l252857,75057c238506,58039,224027,45339,209169,37084c194310,28956,178308,24765,161417,24765c148717,24765,133858,28067,116839,34544c99822,41021,86233,54356,75819,74676c65532,94996,60451,115570,60451,136271c79121,139954,97409,141732,115570,141732c133603,141732,153670,139700,175768,135382c197739,131191,222376,123698,249682,112903l215519,180848l60451,162814c60451,183007,63753,202946,70485,222504c77215,242062,89662,258699,107696,272288c125730,286004,147320,292735,172339,292735c187833,292735,202692,289814,216662,283718c230759,277749,246380,267843,263525,254254l261365,317119c246761,321183,233426,323596,221361,324485c209296,325374,197865,325882,186944,326263c142748,326263,100584,309753,60325,276606c20065,243586,0,204470,0,159385c0,158242,126,156210,253,153289c381,150241,1524,137541,3556,115062c5588,92710,17652,67945,39877,40767c62102,13589,95123,0,138938,0x">
                  <v:stroke weight="1.242pt" endcap="flat" joinstyle="miter" miterlimit="10" on="true" color="#1d1b10"/>
                  <v:fill on="false" color="#000000" opacity="0"/>
                </v:shape>
                <v:shape id="Shape 385" style="position:absolute;width:2660;height:3262;left:59202;top:3226;" coordsize="266065,326263" path="m138938,0c178689,0,204470,1143,216281,3556c228219,5969,244602,11430,265557,19812l252857,75565c238887,58293,224663,45593,210058,37465c195580,29337,179705,25273,162306,25273c148463,25273,133223,28575,116713,35306c100076,41910,87376,53975,78486,71501c69596,88900,63500,112268,60198,141351c59309,147447,58928,154051,58928,160782c58928,184277,62738,205232,70485,223647c78232,242062,89408,256921,104013,267970c118618,279019,130429,286385,139573,290195c148717,293878,158115,295783,167640,295783c175260,295783,182118,295021,188214,293497c194183,291846,200787,289941,208153,287528c208153,287782,208026,286385,208026,283337c208026,280416,208026,275844,208026,269875l208026,248285c208026,237998,207772,226441,207137,213614c206502,200787,205740,193040,204978,190246c198374,188595,189230,187706,177546,187706c170815,187706,159258,188341,143002,189738c126619,191135,115062,191770,108077,191770c105410,188214,104013,184404,104013,180213c104394,176911,104775,173609,105029,170053c105410,166624,105537,162814,105537,158877c105537,151765,104775,142240,102997,130429c117983,133096,135001,135255,154305,136525c173482,137795,194310,138430,216662,138430c235839,138430,252222,137668,266065,136017c260858,167640,258318,203962,258318,245110c258318,270129,259334,294132,261620,316992c250063,320167,237871,322199,224917,323215c211836,324231,199263,325247,187198,326263c142875,326263,100584,309753,60325,276606c20066,243586,0,204470,0,159385c0,158242,127,156210,254,153289c381,150241,1524,137541,3556,115062c5588,92710,17653,67945,39878,40767c62103,13589,95123,0,138938,0x">
                  <v:stroke weight="1.242pt" endcap="flat" joinstyle="miter" miterlimit="10" on="true" color="#1d1b10"/>
                  <v:fill on="false" color="#000000" opacity="0"/>
                </v:shape>
                <v:shape id="Shape 386" style="position:absolute;width:2655;height:3262;left:51429;top:3226;" coordsize="265557,326263" path="m138938,0c178689,0,204470,1143,216408,3556c228219,5969,244729,11176,265557,19558l252857,75057c238506,58039,224028,45339,209169,37084c194310,28956,178308,24765,161417,24765c148717,24765,133858,28067,116840,34544c99822,41021,86106,54356,75819,74676c65532,94996,60452,115570,60452,136271c79121,139954,97409,141732,115570,141732c133604,141732,153670,139700,175768,135382c197739,131191,222377,123698,249682,112903l215519,180848l60452,162814c60452,183007,63754,202946,70485,222504c77216,242062,89662,258699,107696,272288c125730,286004,147320,292735,172339,292735c187833,292735,202692,289814,216662,283718c230759,277749,246380,267843,263525,254254l261366,317119c246761,321183,233426,323596,221361,324485c209296,325374,197866,325882,186944,326263c142748,326263,100584,309753,60325,276606c20066,243586,0,204470,0,159385c0,158242,127,156210,254,153289c381,150241,1524,137541,3556,115062c5588,92710,17653,67945,39878,40767c62103,13589,95123,0,138938,0x">
                  <v:stroke weight="1.242pt" endcap="flat" joinstyle="miter" miterlimit="10" on="true" color="#1d1b10"/>
                  <v:fill on="false" color="#000000" opacity="0"/>
                </v:shape>
                <v:shape id="Shape 387" style="position:absolute;width:2655;height:3262;left:33751;top:3226;" coordsize="265557,326263" path="m138938,0c178689,0,204470,1143,216408,3556c228219,5969,244729,11176,265557,19558l252857,75057c238506,58039,223901,45339,209169,37084c194310,28956,178308,24765,161417,24765c148717,24765,133858,28067,116840,34544c99822,41021,86233,54356,75819,74676c65532,94996,60452,115570,60452,136271c79121,139954,97409,141732,115570,141732c133604,141732,153670,139700,175768,135382c197739,131191,222377,123698,249682,112903l215519,180848l60452,162814c60452,183007,63754,202946,70485,222504c77216,242062,89662,258699,107696,272288c125730,286004,147320,292735,172339,292735c187833,292735,202692,289814,216662,283718c230759,277749,246380,267843,263525,254254l261366,317119c246761,321183,233426,323596,221361,324485c209296,325374,197866,325882,186944,326263c142748,326263,100584,309753,60325,276606c20066,243586,0,204470,0,159385c0,158242,127,156210,254,153289c381,150241,1524,137541,3556,115062c5588,92710,17653,67945,39878,40767c62103,13589,95123,0,138938,0x">
                  <v:stroke weight="1.242pt" endcap="flat" joinstyle="miter" miterlimit="10" on="true" color="#1d1b10"/>
                  <v:fill on="false" color="#000000" opacity="0"/>
                </v:shape>
                <v:shape id="Shape 388" style="position:absolute;width:2660;height:3262;left:9047;top:3226;" coordsize="266065,326263" path="m138938,0c178689,0,204470,1143,216281,3556c228219,5969,244602,11430,265557,19812l252857,75565c238887,58293,224663,45593,210058,37465c195580,29337,179705,25273,162306,25273c148463,25273,133223,28575,116713,35306c100076,41910,87376,53975,78486,71501c69596,88900,63500,112268,60198,141351c59309,147447,58928,154051,58928,160782c58928,184277,62738,205232,70485,223647c78232,242062,89408,256921,104013,267970c118618,279019,130429,286385,139573,290195c148717,293878,158115,295783,167640,295783c175260,295783,182118,295021,188214,293497c194183,291846,200787,289941,208153,287528c208153,287782,208026,286385,208026,283337c208026,280416,208026,275844,208026,269875l208026,248285c208026,237998,207772,226441,207137,213614c206502,200787,205740,193040,204978,190246c198374,188595,189230,187706,177546,187706c170815,187706,159258,188341,143002,189738c126619,191135,115062,191770,108077,191770c105410,188214,104013,184404,104013,180213c104394,176911,104775,173609,105029,170053c105410,166624,105537,162814,105537,158877c105537,151765,104775,142240,102997,130429c117983,133096,135001,135255,154305,136525c173482,137795,194310,138430,216662,138430c235839,138430,252222,137668,266065,136017c260858,167640,258318,203962,258318,245110c258318,270129,259461,294132,261620,316992c250063,320167,237871,322199,224917,323215c211836,324231,199263,325247,187198,326263c142875,326263,100584,309753,60325,276606c20066,243586,0,204470,0,159385c0,158242,127,156210,254,153289c381,150241,1524,137541,3556,115062c5588,92710,17653,67945,39878,40767c62103,13589,95123,0,138938,0x">
                  <v:stroke weight="1.242pt" endcap="flat" joinstyle="miter" miterlimit="10" on="true" color="#1d1b10"/>
                  <v:fill on="false" color="#000000" opacity="0"/>
                </v:shape>
                <v:shape id="Shape 389" style="position:absolute;width:1983;height:3319;left:49458;top:3219;" coordsize="198374,331977" path="m0,0c12954,1397,22479,2159,28702,2159c33528,1777,39243,1397,45593,1015c51943,635,60706,508,71882,508c67818,26924,65278,52705,64135,77851c62992,102997,62357,136017,62357,176911c62357,205739,62738,231267,63373,253492c64008,275844,64389,289433,64643,294386c83058,294513,104902,294005,130048,292989c155194,291973,177927,289306,198374,284988c196977,294894,196342,301878,196342,305943c196342,308483,196469,311912,196850,316230c197104,320548,197358,325755,197358,331977c179197,329564,162433,327914,146939,327151c131445,326263,111760,325882,87757,325882c50927,325882,23114,326898,3937,328930c8255,307975,11430,284607,13589,258699c15621,232790,16764,203073,16764,169418c16764,136271,15240,104267,12319,73406c9398,42545,5334,18034,0,0x">
                  <v:stroke weight="1.242pt" endcap="flat" joinstyle="miter" miterlimit="10" on="true" color="#1d1b10"/>
                  <v:fill on="false" color="#000000" opacity="0"/>
                </v:shape>
                <v:shape id="Shape 390" style="position:absolute;width:740;height:3293;left:43149;top:3219;" coordsize="74041,329311" path="m0,0c12954,1397,22479,2159,28702,2159c33528,1777,39243,1397,45593,1015c51943,635,60706,508,71882,508c68453,22987,66167,44069,64897,63753c63500,83565,62865,105410,62865,129539c62865,159765,63881,190753,65913,222631c67945,254381,70612,289560,74041,327914c69342,327914,62611,327787,53848,327406c45212,327151,39116,326898,35560,326898c27813,326898,17272,327787,4064,329311c8255,308356,11430,284861,13589,258952c15748,233045,16764,203326,16764,169672c16764,136398,15240,104394,12319,73406c9398,42545,5334,18034,0,0x">
                  <v:stroke weight="1.242pt" endcap="flat" joinstyle="miter" miterlimit="10" on="true" color="#1d1b10"/>
                  <v:fill on="false" color="#000000" opacity="0"/>
                </v:shape>
                <v:shape id="Shape 391" style="position:absolute;width:740;height:3293;left:8234;top:3219;" coordsize="74054,329311" path="m0,0c12979,1397,22543,2159,28689,2159c33591,1777,39218,1397,45568,1015c51956,635,60719,508,71895,508c68466,22987,66180,44069,64910,63753c63513,83565,62878,105410,62878,129539c62878,159765,63894,190753,65926,222631c67958,254381,70625,289560,74054,327914c69355,327914,62624,327787,53861,327406c45187,327151,39091,326898,35585,326898c27800,326898,17285,327787,4064,329311c8318,308356,11506,284861,13602,258952c15697,233045,16751,203326,16751,169672c16751,136398,15278,104394,12344,73406c9411,42545,5296,18034,0,0x">
                  <v:stroke weight="1.242pt" endcap="flat" joinstyle="miter" miterlimit="10" on="true" color="#1d1b10"/>
                  <v:fill on="false" color="#000000" opacity="0"/>
                </v:shape>
                <v:shape id="Shape 392" style="position:absolute;width:2217;height:3302;left:24434;top:3210;" coordsize="221742,330200" path="m151892,0c170815,0,184277,3302,192659,9906c200914,16637,210566,29845,221742,49784c212471,49784,204470,52197,197866,57023c191262,61849,185928,68326,181737,76581c169926,64135,160147,55118,152400,49276c144780,43434,136144,40513,126619,40513c114681,40513,101346,45465,86614,55118c71755,64897,62357,75311,58293,86360c54229,97536,52324,110617,52324,125603l52324,134747c51435,134620,53721,135001,59182,136017c63881,136017,68707,136017,73787,136017c87249,136017,102235,135128,118745,133477c135255,131826,152146,129540,169418,126492c160528,144526,156083,156972,156083,163830c156083,166243,156210,169672,156464,174371c135890,171069,115951,169418,96774,169418c78232,169418,63754,170815,53213,173355c53213,171958,52959,172720,52324,175768c52324,179832,52324,183769,52324,187833c52324,203962,53721,225806,56642,253365c59436,280924,62484,305308,65405,326771c57023,325374,48514,324739,40005,324739c34417,324739,28194,325247,21209,326263c14224,327406,7112,328676,0,330200c2667,313436,5080,287528,7112,252603c9144,217805,10160,179959,10160,139192c10160,111252,9271,84709,7620,59690c5969,34671,3429,15113,0,1015c11430,5842,18542,8636,21590,9525c24638,10540,28067,11049,32004,11049c33909,11049,38354,10287,45339,9017l49530,52324c52832,43434,61214,33528,74422,22860c87757,12192,102489,5715,118491,3428c134620,1143,145796,0,151892,0x">
                  <v:stroke weight="1.242pt" endcap="flat" joinstyle="miter" miterlimit="10" on="true" color="#1d1b10"/>
                  <v:fill on="false" color="#000000" opacity="0"/>
                </v:shape>
                <v:shape id="Shape 393" style="position:absolute;width:2357;height:3313;left:31351;top:3199;" coordsize="235712,331343" path="m161671,0c174625,1397,184277,2159,190373,2159c195326,1905,200914,1524,207264,1016c213741,635,222504,508,233680,508c230251,22479,227838,43561,226568,63500c225171,83439,224536,105410,224536,129540c224536,159766,225552,190754,227584,222631c229489,254381,232283,289560,235712,327914c230886,327914,224155,327787,215519,327406c206756,327025,200660,326898,197231,326898c189357,326898,178816,327534,165735,328930c171323,302641,175006,276987,177038,252095c178943,227076,179959,203962,179959,182880c179959,178562,179959,175006,179959,171959c179959,170942,179959,170053,179959,169545l59563,177292l73787,329947c69342,329947,62738,329819,53975,329438c45339,329184,39243,328930,35687,328930c27813,328930,17272,329819,4064,331343c8382,310388,11684,287020,13843,261112c15875,235204,17018,205359,17018,171704c17018,138557,15494,106553,12573,75692c9525,44831,5461,20320,0,2159c12954,3556,22479,4191,28956,4191c33655,3937,39243,3556,45720,3175c52070,2922,60833,2667,71755,2667c66802,35052,63500,60198,61976,78105c60452,95885,59563,111760,59563,125730c59563,128905,59563,131572,59563,133604l179705,130302c179705,128651,179832,126111,179959,122428c179959,100838,178181,79502,174625,58293c171069,37084,166751,17653,161671,0x">
                  <v:stroke weight="1.242pt" endcap="flat" joinstyle="miter" miterlimit="10" on="true" color="#1d1b10"/>
                  <v:fill on="false" color="#000000" opacity="0"/>
                </v:shape>
                <v:shape id="Shape 394" style="position:absolute;width:2357;height:3313;left:11844;top:3199;" coordsize="235712,331343" path="m161671,0c174625,1397,184277,2159,190373,2159c195326,1905,200914,1524,207264,1016c213741,635,222504,508,233680,508c230251,22479,227838,43561,226568,63500c225171,83439,224536,105410,224536,129540c224536,159766,225552,190754,227584,222631c229489,254381,232283,289560,235712,327914c230886,327914,224155,327787,215519,327406c206756,327025,200660,326898,197231,326898c189357,326898,178816,327534,165735,328930c171323,302641,175006,276987,177038,252095c178943,227076,179959,203962,179959,182880c179959,178562,179959,175006,179959,171959c179959,170942,179959,170053,179959,169545l59563,177292l73787,329947c69342,329947,62738,329819,53975,329438c45339,329184,39243,328930,35687,328930c27813,328930,17272,329819,4064,331343c8382,310388,11684,287020,13843,261112c15875,235204,17018,205359,17018,171704c17018,138557,15494,106553,12573,75692c9525,44831,5461,20320,0,2159c12954,3556,22479,4191,28956,4191c33655,3937,39243,3556,45720,3175c52070,2922,60833,2667,71755,2667c66802,35052,63500,60198,61976,78105c60452,95885,59563,111760,59563,125730c59563,128905,59563,131572,59563,133604l179705,130302c179705,128651,179832,126111,179959,122428c179959,100838,178181,79502,174625,58293c171069,37084,166751,17653,161671,0x">
                  <v:stroke weight="1.242pt" endcap="flat" joinstyle="miter" miterlimit="10" on="true" color="#1d1b10"/>
                  <v:fill on="false" color="#000000" opacity="0"/>
                </v:shape>
                <v:shape id="Shape 395" style="position:absolute;width:2349;height:3313;left:5735;top:3199;" coordsize="234975,331343" path="m162801,0c175781,1397,185166,2159,190957,2159c195885,1905,201422,1524,207594,1016c213754,635,222288,508,233185,508c229768,22987,227432,44069,226149,63754c224866,83566,224231,105410,224231,129540c224231,159766,225184,190754,227101,222504c229006,254254,231635,289434,234975,327914c227711,327914,221513,327787,216370,327406c211239,327025,207810,326898,206096,326898c202590,326898,194285,327534,181178,328930c181178,306197,170599,276479,149454,239522c128295,202692,106223,168529,83236,137287c67767,116205,58433,102235,55258,95377c55855,104902,56693,117348,57798,132969c59118,151511,61316,182626,64402,226568c67488,270384,70040,304927,72072,329947c63475,329947,55689,329819,48704,329438c41732,329184,37021,328930,34569,328930c31166,328930,27102,329184,22377,329565c17653,329947,11379,330581,3556,331343c7963,310642,11265,287274,13462,261239c15659,235204,16751,205359,16751,171704c16751,138557,15278,106553,12344,75692c9411,44704,5296,20320,0,2159c7963,2794,14618,3429,19977,4191c22987,4191,26149,4191,29464,4191c33122,4191,37274,4191,41923,4191c46571,4191,53086,4191,61468,4191c67907,33782,81166,66040,101282,100965c121387,135890,141440,167259,161442,194945c174371,212852,182245,225044,185064,231394c184734,218440,184290,200279,183705,177038c183058,150495,180988,119761,177521,84709c174066,49784,169151,21463,162801,0x">
                  <v:stroke weight="1.242pt" endcap="flat" joinstyle="miter" miterlimit="10" on="true" color="#1d1b10"/>
                  <v:fill on="false" color="#000000" opacity="0"/>
                </v:shape>
                <v:shape id="Shape 396" style="position:absolute;width:2620;height:3317;left:28630;top:3195;" coordsize="262001,331724" path="m5461,0c26543,2413,46736,3683,66040,3810c85344,3937,105410,4064,125984,4064c150622,4064,175387,3683,200279,3048c225298,2413,244856,1397,259080,0c259080,4699,258699,8889,258064,12573c258064,16890,258064,21082,258064,25400c258064,31369,258318,37211,258953,43307c259588,49402,260604,56642,262001,64897c251460,60452,234569,57277,211328,55118c188087,52959,167005,51053,148082,49530c148336,62992,148844,86614,149479,120523c150241,154432,151257,189864,152781,227076c154305,264160,156591,298577,159385,330327c154559,330327,147828,330200,139065,329819c130429,329564,124333,329311,120777,329311c113030,329311,102489,330200,89281,331724c96266,301371,100584,260477,102616,209169c104521,157861,105537,106172,105537,54102c105537,51435,105537,49911,105537,49657c90805,50927,73279,52705,52959,54737c32639,56896,14986,59817,0,63373c2667,51435,4191,43052,4699,38227c5207,33401,5461,24764,5461,12446x">
                  <v:stroke weight="1.242pt" endcap="flat" joinstyle="miter" miterlimit="10" on="true" color="#1d1b10"/>
                  <v:fill on="false" color="#000000" opacity="0"/>
                </v:shape>
                <v:shape id="Shape 397" style="position:absolute;width:2620;height:3317;left:14244;top:3195;" coordsize="262001,331724" path="m5461,0c26543,2413,46736,3683,66040,3810c85344,3937,105410,4064,125984,4064c150622,4064,175387,3683,200279,3048c225298,2413,244856,1397,259080,0c259080,4699,258699,8889,258064,12573c258064,16890,258064,21082,258064,25400c258064,31369,258318,37211,258953,43307c259588,49402,260604,56642,262001,64897c251460,60452,234569,57277,211328,55118c188087,52959,167005,51053,148082,49530c148336,62992,148844,86614,149479,120523c150241,154432,151257,189864,152781,227076c154305,264160,156591,298577,159385,330327c154559,330327,147828,330200,139065,329819c130429,329564,124333,329311,120777,329311c113030,329311,102489,330200,89281,331724c96266,301371,100584,260477,102616,209169c104521,157861,105537,106172,105537,54102c105537,51435,105537,49911,105537,49657c90805,50927,73279,52705,52959,54737c32639,56896,14986,59817,0,63373c2667,51435,4191,43052,4699,38227c5207,33401,5461,24764,5461,12446x">
                  <v:stroke weight="1.242pt" endcap="flat" joinstyle="miter" miterlimit="10" on="true" color="#1d1b10"/>
                  <v:fill on="false" color="#000000" opacity="0"/>
                </v:shape>
                <v:shape id="Shape 398" style="position:absolute;width:2152;height:3379;left:64693;top:3175;" coordsize="215264,337947" path="m144018,0c156464,0,168021,508,178815,1524c189611,2540,201802,3810,215264,5588l211582,60325c194437,51308,178053,44323,162560,39370c146939,34417,131826,31877,117094,31877c100202,31877,86868,35687,76835,43307c66928,50927,61849,62865,61849,79248c61849,96901,74040,113919,98425,130175c123825,146431,147955,160528,171069,172466c197739,190119,211074,209297,211074,229743c211074,270002,196342,298069,167005,313944c137540,329947,102489,337947,61722,337947c52832,337947,42672,337439,31114,336423c19558,335407,9144,334137,0,332740l6731,273431c24638,280670,40513,286004,54483,289434c68452,292989,82296,294767,96139,294767c115570,294767,130937,290449,142239,281560c153670,272797,159385,257810,159385,236601c159385,215011,147447,196977,123825,182372c101219,170815,77343,158623,52197,145797c25526,129286,12192,107697,12192,81280c12192,51181,24892,30099,50419,18035c75946,5969,107188,0,144018,0x">
                  <v:stroke weight="1.242pt" endcap="flat" joinstyle="miter" miterlimit="10" on="true" color="#1d1b10"/>
                  <v:fill on="false" color="#000000" opacity="0"/>
                </v:shape>
                <v:shape id="Shape 399" style="position:absolute;width:2152;height:3379;left:16946;top:3175;" coordsize="215265,337947" path="m144018,0c156464,0,168021,508,178816,1524c189611,2540,201803,3810,215265,5588l211582,60325c194437,51308,178054,44323,162560,39370c146939,34417,131826,31877,117094,31877c100203,31877,86868,35687,76835,43307c66929,50927,61849,62865,61849,79248c61849,96901,74041,113919,98425,130175c123825,146431,147955,160528,171069,172466c197739,190119,211074,209297,211074,229743c211074,270002,196342,298069,167005,313944c137541,329947,102489,337947,61722,337947c52832,337947,42672,337439,31115,336423c19558,335407,9144,334137,0,332740l6731,273431c24638,280670,40513,286004,54483,289434c68453,292989,82296,294767,96139,294767c115570,294767,130937,290449,142240,281560c153670,272797,159385,257810,159385,236601c159385,215011,147447,196977,123825,182372c101219,170815,77343,158623,52197,145797c25527,129286,12192,107697,12192,81280c12192,51181,24892,30099,50419,18035c75946,5969,107188,0,144018,0x">
                  <v:stroke weight="1.242pt" endcap="flat" joinstyle="miter" miterlimit="10" on="true" color="#1d1b10"/>
                  <v:fill on="false" color="#000000" opacity="0"/>
                </v:shape>
                <v:shape id="Shape 400" style="position:absolute;width:2512;height:3384;left:46817;top:3165;" coordsize="251206,338455" path="m75819,0c119253,0,157353,10413,190246,31369c223012,52324,242697,91312,249174,148082c250444,160909,251206,173989,251206,187325c251206,245745,234950,285496,202565,306705c170180,327913,130048,338455,82296,338455c68580,338455,55118,337820,42037,336423c28829,335025,15494,333501,1905,331724c8382,323469,13970,300736,18542,263651c23114,226440,25400,187325,25400,146176c25400,108838,23495,78359,19685,54737c15875,30987,9271,16128,0,9906c13716,6096,27686,3556,41783,2032c55880,635,67310,0,75819,0x">
                  <v:stroke weight="1.242pt" endcap="flat" joinstyle="miter" miterlimit="10" on="true" color="#1d1b10"/>
                  <v:fill on="false" color="#000000" opacity="0"/>
                </v:shape>
                <v:shape id="Shape 401" style="position:absolute;width:2512;height:3384;left:44119;top:3165;" coordsize="251206,338455" path="m75819,0c119253,0,157353,10413,190246,31369c223012,52324,242697,91312,249174,148082c250444,160909,251206,173989,251206,187325c251206,245745,234950,285496,202565,306705c170180,327913,130048,338455,82296,338455c68580,338455,55118,337820,42037,336423c28829,335025,15494,333501,1905,331724c8382,323469,13970,300736,18542,263651c23114,226440,25400,187325,25400,146176c25400,108838,23495,78359,19685,54737c15875,30987,9271,16128,0,9906c13716,6096,27686,3556,41783,2032c55880,635,67310,0,75819,0x">
                  <v:stroke weight="1.242pt" endcap="flat" joinstyle="miter" miterlimit="10" on="true" color="#1d1b10"/>
                  <v:fill on="false" color="#000000" opacity="0"/>
                </v:shape>
                <v:shape id="Shape 402" style="position:absolute;width:3242;height:3338;left:21148;top:3154;" coordsize="324231,333883" path="m156972,0c192278,0,224536,10922,253619,32766c282702,54737,301752,79248,310769,106553c319786,133858,324231,157734,324231,178308c324231,211963,315341,242189,297434,268986c279654,295783,259080,313309,235966,321564c212852,329819,192786,333883,175895,333883c144272,333883,114173,325882,85217,310007c56388,294132,36576,274828,26035,252095c15494,229489,8509,210439,5080,195199c1651,179832,0,165735,0,152908c0,121539,8255,93472,24892,68834c41402,44323,64008,25781,92583,13335c113538,4445,135001,0,156972,0x">
                  <v:stroke weight="1.242pt" endcap="flat" joinstyle="miter" miterlimit="10" on="true" color="#1d1b10"/>
                  <v:fill on="false" color="#000000" opacity="0"/>
                </v:shape>
                <v:shape id="Shape 403" style="position:absolute;width:2842;height:4075;left:56372;top:2462;" coordsize="284226,407543" path="m276225,0c273812,11049,272161,19812,271018,26162c269875,32512,269240,40132,269240,49276c258191,47244,246126,45339,232918,43688c219710,42037,206375,41275,192913,41275c184277,41275,177165,41529,171450,42164c171450,51181,176784,77470,187452,121031c197993,164592,211836,211582,228854,262128c245872,312674,264287,358140,284226,398526c264922,398526,251841,399034,244602,400050c237490,401066,223393,403479,202438,407543c202438,378079,199517,350266,193548,324358c187579,298450,181991,276479,176784,258445l107569,258445c103759,271145,99568,291846,95250,320548c90805,349377,86868,376682,83185,402590c70231,401320,59436,400685,50927,400685c43815,400685,36957,401193,30353,402336c23749,403479,13589,405257,0,407543c13081,367538,26797,324993,41402,279781c55880,234696,68453,191262,78867,149352c89281,107696,96774,72136,101346,42545c100711,42672,99695,42799,98044,42799c89154,42799,75819,44323,58420,47625c40894,50800,21463,55245,0,60960c0,52959,508,43561,1524,32639c2413,21717,2921,10922,2921,508c11176,508,38862,1016,85979,1905c133096,2794,166116,3175,184912,3175l198374,3175c229743,3175,255651,2159,276225,0x">
                  <v:stroke weight="1.242pt" endcap="flat" joinstyle="miter" miterlimit="10" on="true" color="#1d1b10"/>
                  <v:fill on="false" color="#000000" opacity="0"/>
                </v:shape>
                <v:shape id="Shape 404" style="position:absolute;width:2610;height:4126;left:3042;top:2401;" coordsize="261061,412623" path="m76632,0c71666,23495,68389,46609,66815,69342c65240,91948,64453,117856,64453,147065c64453,157099,64453,165989,64453,173736c64453,181610,64453,186689,64453,188976c78867,166751,97333,139700,119837,107823c142354,75946,164287,40259,185674,762c194450,2159,203746,2794,213576,2794c222822,2794,229159,2667,232562,2539c235966,2413,245466,1524,261061,0c233312,27051,208305,52577,186055,76453c163792,100457,144056,123952,126822,146939c109601,169926,98781,185674,94386,194056c98666,201295,112078,221234,134645,253746c157213,286385,179426,316611,201270,344551c223126,372490,240398,394335,253098,410210c248031,410210,243675,409828,240017,409194c236372,409194,232550,409194,228549,409194c220167,409194,211963,409575,203937,410210c195910,410845,186690,411607,176263,412623c163906,389255,152946,370205,143370,355346c133782,340614,121844,323850,107531,305181c93231,286512,78867,265176,64453,241173c64453,265557,65151,295148,66535,329946c67932,364744,70625,391668,74600,410718c64135,409448,56591,408686,51968,408686c47358,408686,42050,408686,36043,408686c23571,408686,11557,409448,0,410718c3404,398145,5855,377063,7379,347599c8890,318135,9639,280670,9639,235331c9639,185420,8801,138938,7112,96012c5436,52959,3061,21717,0,2286c9906,3937,20193,4826,30874,4826c48196,4826,63449,3175,76632,0x">
                  <v:stroke weight="1.242pt" endcap="flat" joinstyle="miter" miterlimit="10" on="true" color="#1d1b10"/>
                  <v:fill on="false" color="#000000" opacity="0"/>
                </v:shape>
                <v:shape id="Shape 405" style="position:absolute;width:4532;height:4131;left:38501;top:2381;" coordsize="453263,413131" path="m263398,0c275590,1905,283591,2922,287274,3302c290957,3556,295529,3683,300863,3683c306070,3683,311531,3683,316865,3683c322326,2922,328676,2032,336296,1270c336042,6604,335915,11685,335915,16891c335915,53467,349377,115189,376047,202311c402844,289434,428625,358522,453263,409702c442087,409702,432435,409448,424307,409067c416179,408686,407670,408051,398526,407162c394462,407162,391541,407162,389509,407162c387604,407162,379730,407924,366014,409322c366014,384556,360934,350393,350774,306832c340741,263272,329184,218694,316103,173101c308229,145288,303149,125985,300863,115189c300228,124460,298069,140081,294513,161925c288417,200025,282448,243205,276606,291338c270891,339344,267970,379349,267970,411226c257175,411226,247904,411099,240284,410718c232664,410464,224790,409956,216662,409322c210058,409322,199771,409956,185674,411226c186436,401574,186817,394589,186817,390272c186817,365506,181864,331470,171958,287910c162052,244475,151511,203835,140208,166243c133223,142622,128778,126365,126873,117602c125984,127000,123063,144907,117856,171450c109855,212598,102743,254509,96520,297435c90424,340360,87249,378968,87249,413131c76073,413131,66421,412877,58293,412497c50165,412115,41529,411480,32385,410718c28448,410718,25527,410718,23622,410718c21717,410718,13843,411607,0,413131c8636,386207,20193,347472,34671,296926c49149,246507,61341,197612,71374,150368c81280,103251,86233,65278,86233,36830c86233,24511,85090,12827,82677,1778c94869,3556,102743,4572,106426,4826c110109,5080,114681,5207,120142,5207c125349,5207,130810,5207,136398,5207c141605,4572,147955,3937,155448,3175c155321,8001,155321,13208,155321,18797c155321,39497,161036,71120,172720,113538c184277,156084,196723,195835,209677,232664c222758,269494,230378,291719,232410,299466c236220,287910,243332,254127,253619,198247c263779,142367,268986,95377,268986,57023c268986,35433,267081,16510,263398,0x">
                  <v:stroke weight="1.242pt" endcap="flat" joinstyle="miter" miterlimit="10" on="true" color="#1d1b10"/>
                  <v:fill on="false" color="#000000" opacity="0"/>
                </v:shape>
              </v:group>
            </w:pict>
          </mc:Fallback>
        </mc:AlternateContent>
      </w:r>
    </w:p>
    <w:p w:rsidR="00FD23D6" w:rsidRDefault="0031583F">
      <w:pPr>
        <w:numPr>
          <w:ilvl w:val="0"/>
          <w:numId w:val="1"/>
        </w:numPr>
        <w:ind w:hanging="360"/>
      </w:pPr>
      <w:r>
        <w:t>W</w:t>
      </w:r>
      <w:r>
        <w:t>h</w:t>
      </w:r>
      <w:r>
        <w:t>a</w:t>
      </w:r>
      <w:r>
        <w:t xml:space="preserve">t did a page learn and why do you think this was important for a knight? </w:t>
      </w:r>
    </w:p>
    <w:p w:rsidR="00FD23D6" w:rsidRDefault="0031583F">
      <w:pPr>
        <w:spacing w:after="22" w:line="259" w:lineRule="auto"/>
        <w:ind w:left="720" w:firstLine="0"/>
      </w:pPr>
      <w:r>
        <w:t xml:space="preserve"> </w:t>
      </w:r>
    </w:p>
    <w:p w:rsidR="00FD23D6" w:rsidRDefault="0031583F">
      <w:pPr>
        <w:spacing w:after="7" w:line="267" w:lineRule="auto"/>
        <w:ind w:left="715"/>
      </w:pPr>
      <w:r>
        <w:rPr>
          <w:b/>
          <w:color w:val="FF0000"/>
        </w:rPr>
        <w:t xml:space="preserve">A page learned </w:t>
      </w:r>
      <w:r>
        <w:rPr>
          <w:b/>
          <w:color w:val="FF0000"/>
        </w:rPr>
        <w:t xml:space="preserve">courtesy, cleanliness, and religion from the women of the house. Students’ </w:t>
      </w:r>
      <w:proofErr w:type="spellStart"/>
      <w:r>
        <w:rPr>
          <w:b/>
          <w:color w:val="FF0000"/>
        </w:rPr>
        <w:t>asnwers</w:t>
      </w:r>
      <w:proofErr w:type="spellEnd"/>
      <w:r>
        <w:rPr>
          <w:b/>
          <w:color w:val="FF0000"/>
        </w:rPr>
        <w:t xml:space="preserve"> about why they feel this was important will vary. </w:t>
      </w:r>
    </w:p>
    <w:p w:rsidR="00FD23D6" w:rsidRDefault="0031583F">
      <w:pPr>
        <w:spacing w:after="20" w:line="259" w:lineRule="auto"/>
        <w:ind w:left="720" w:firstLine="0"/>
      </w:pPr>
      <w:r>
        <w:t xml:space="preserve"> </w:t>
      </w:r>
    </w:p>
    <w:p w:rsidR="00FD23D6" w:rsidRDefault="0031583F">
      <w:pPr>
        <w:numPr>
          <w:ilvl w:val="0"/>
          <w:numId w:val="2"/>
        </w:numPr>
        <w:ind w:hanging="360"/>
      </w:pPr>
      <w:r>
        <w:t xml:space="preserve">What was a boy called during the second stage of training and what did he learn during this this stage? </w:t>
      </w:r>
    </w:p>
    <w:p w:rsidR="00FD23D6" w:rsidRDefault="0031583F">
      <w:pPr>
        <w:spacing w:after="21" w:line="259" w:lineRule="auto"/>
        <w:ind w:left="720" w:firstLine="0"/>
      </w:pPr>
      <w:r>
        <w:t xml:space="preserve"> </w:t>
      </w:r>
    </w:p>
    <w:p w:rsidR="00FD23D6" w:rsidRDefault="0031583F">
      <w:pPr>
        <w:spacing w:after="7" w:line="267" w:lineRule="auto"/>
        <w:ind w:left="715"/>
      </w:pPr>
      <w:r>
        <w:rPr>
          <w:b/>
          <w:color w:val="FF0000"/>
        </w:rPr>
        <w:t xml:space="preserve">After being a page, a boy would become a squire, or personal attendant to a knight. From the knight he learned riding and all the skills of war, as well as hunting, hawking, and other sports. </w:t>
      </w:r>
    </w:p>
    <w:p w:rsidR="00FD23D6" w:rsidRDefault="0031583F">
      <w:pPr>
        <w:spacing w:after="34" w:line="259" w:lineRule="auto"/>
        <w:ind w:left="720" w:firstLine="0"/>
      </w:pPr>
      <w:r>
        <w:t xml:space="preserve"> </w:t>
      </w:r>
    </w:p>
    <w:p w:rsidR="00FD23D6" w:rsidRDefault="0031583F">
      <w:pPr>
        <w:numPr>
          <w:ilvl w:val="0"/>
          <w:numId w:val="2"/>
        </w:numPr>
        <w:ind w:hanging="360"/>
      </w:pPr>
      <w:r>
        <w:t>In the third paragraph, it is stated that, “the code was rare</w:t>
      </w:r>
      <w:r>
        <w:t xml:space="preserve">ly lived up to.” What do you think the author meant by this? </w:t>
      </w:r>
    </w:p>
    <w:p w:rsidR="00FD23D6" w:rsidRDefault="0031583F">
      <w:pPr>
        <w:spacing w:after="21" w:line="259" w:lineRule="auto"/>
        <w:ind w:left="720" w:firstLine="0"/>
      </w:pPr>
      <w:r>
        <w:t xml:space="preserve"> </w:t>
      </w:r>
    </w:p>
    <w:p w:rsidR="00FD23D6" w:rsidRDefault="0031583F">
      <w:pPr>
        <w:spacing w:after="7" w:line="267" w:lineRule="auto"/>
        <w:ind w:left="715"/>
      </w:pPr>
      <w:r>
        <w:rPr>
          <w:b/>
          <w:color w:val="FF0000"/>
        </w:rPr>
        <w:t xml:space="preserve">Open to student interpretation, but they should infer that most knights did not protect the weak and </w:t>
      </w:r>
      <w:proofErr w:type="spellStart"/>
      <w:r>
        <w:rPr>
          <w:b/>
          <w:color w:val="FF0000"/>
        </w:rPr>
        <w:t>defenseless</w:t>
      </w:r>
      <w:proofErr w:type="spellEnd"/>
      <w:r>
        <w:rPr>
          <w:b/>
          <w:color w:val="FF0000"/>
        </w:rPr>
        <w:t xml:space="preserve"> but instead did the bidding of his lord.  </w:t>
      </w:r>
    </w:p>
    <w:p w:rsidR="00FD23D6" w:rsidRDefault="0031583F">
      <w:pPr>
        <w:spacing w:after="22" w:line="259" w:lineRule="auto"/>
        <w:ind w:left="720" w:firstLine="0"/>
      </w:pPr>
      <w:r>
        <w:t xml:space="preserve"> </w:t>
      </w:r>
    </w:p>
    <w:p w:rsidR="00FD23D6" w:rsidRDefault="0031583F">
      <w:pPr>
        <w:numPr>
          <w:ilvl w:val="0"/>
          <w:numId w:val="2"/>
        </w:numPr>
        <w:ind w:hanging="360"/>
      </w:pPr>
      <w:r>
        <w:t>At what age would a boy become a k</w:t>
      </w:r>
      <w:r>
        <w:t xml:space="preserve">night? Do you feel this is an appropriate age? Explain. </w:t>
      </w:r>
    </w:p>
    <w:p w:rsidR="00FD23D6" w:rsidRDefault="0031583F">
      <w:pPr>
        <w:spacing w:after="21" w:line="259" w:lineRule="auto"/>
        <w:ind w:left="720" w:firstLine="0"/>
      </w:pPr>
      <w:r>
        <w:t xml:space="preserve"> </w:t>
      </w:r>
    </w:p>
    <w:p w:rsidR="00FD23D6" w:rsidRDefault="0031583F">
      <w:pPr>
        <w:spacing w:after="7" w:line="267" w:lineRule="auto"/>
        <w:ind w:left="715"/>
      </w:pPr>
      <w:r>
        <w:rPr>
          <w:b/>
          <w:color w:val="FF0000"/>
        </w:rPr>
        <w:t xml:space="preserve">A boy became a knight usually between the ages of 18 and 21. Student responses about this age will vary. They will likely believe that it is an appropriate </w:t>
      </w:r>
      <w:r>
        <w:rPr>
          <w:b/>
          <w:color w:val="FF0000"/>
        </w:rPr>
        <w:t xml:space="preserve">age considering this is when students in our society graduate from college and enter the workforce.  </w:t>
      </w:r>
    </w:p>
    <w:p w:rsidR="00FD23D6" w:rsidRDefault="0031583F">
      <w:pPr>
        <w:spacing w:after="50" w:line="259" w:lineRule="auto"/>
        <w:ind w:left="720" w:firstLine="0"/>
      </w:pPr>
      <w:r>
        <w:t xml:space="preserve"> </w:t>
      </w:r>
    </w:p>
    <w:p w:rsidR="00FD23D6" w:rsidRDefault="0031583F">
      <w:pPr>
        <w:numPr>
          <w:ilvl w:val="0"/>
          <w:numId w:val="2"/>
        </w:numPr>
        <w:ind w:hanging="360"/>
      </w:pPr>
      <w:r>
        <w:t>What is the best definition of “cumbersome” in the 5</w:t>
      </w:r>
      <w:r>
        <w:rPr>
          <w:vertAlign w:val="superscript"/>
        </w:rPr>
        <w:t>th</w:t>
      </w:r>
      <w:r>
        <w:t xml:space="preserve"> paragraph? </w:t>
      </w:r>
    </w:p>
    <w:p w:rsidR="00FD23D6" w:rsidRDefault="0031583F">
      <w:pPr>
        <w:spacing w:after="24" w:line="259" w:lineRule="auto"/>
        <w:ind w:left="720" w:firstLine="0"/>
      </w:pPr>
      <w:r>
        <w:t xml:space="preserve"> </w:t>
      </w:r>
    </w:p>
    <w:p w:rsidR="00FD23D6" w:rsidRDefault="0031583F">
      <w:pPr>
        <w:spacing w:after="7" w:line="267" w:lineRule="auto"/>
        <w:ind w:left="715"/>
      </w:pPr>
      <w:r>
        <w:rPr>
          <w:b/>
          <w:color w:val="FF0000"/>
        </w:rPr>
        <w:t xml:space="preserve">Based off of the description of </w:t>
      </w:r>
      <w:proofErr w:type="spellStart"/>
      <w:r>
        <w:rPr>
          <w:b/>
          <w:color w:val="FF0000"/>
        </w:rPr>
        <w:t>armor</w:t>
      </w:r>
      <w:proofErr w:type="spellEnd"/>
      <w:r>
        <w:rPr>
          <w:b/>
          <w:color w:val="FF0000"/>
        </w:rPr>
        <w:t xml:space="preserve"> as heavy and awkward to move in, students sho</w:t>
      </w:r>
      <w:r>
        <w:rPr>
          <w:b/>
          <w:color w:val="FF0000"/>
        </w:rPr>
        <w:t xml:space="preserve">uld be able to infer that cumbersome means bulky, burdensome, or hard to handle.  </w:t>
      </w:r>
    </w:p>
    <w:p w:rsidR="00FD23D6" w:rsidRDefault="0031583F">
      <w:pPr>
        <w:spacing w:after="20" w:line="259" w:lineRule="auto"/>
        <w:ind w:left="720" w:firstLine="0"/>
      </w:pPr>
      <w:r>
        <w:t xml:space="preserve"> </w:t>
      </w:r>
    </w:p>
    <w:p w:rsidR="00FD23D6" w:rsidRDefault="0031583F">
      <w:pPr>
        <w:numPr>
          <w:ilvl w:val="0"/>
          <w:numId w:val="2"/>
        </w:numPr>
        <w:ind w:hanging="360"/>
      </w:pPr>
      <w:r>
        <w:t xml:space="preserve">To what modern day American event might the medieval tournaments be compared? </w:t>
      </w:r>
    </w:p>
    <w:p w:rsidR="00FD23D6" w:rsidRDefault="0031583F">
      <w:pPr>
        <w:spacing w:after="16" w:line="259" w:lineRule="auto"/>
        <w:ind w:left="720" w:firstLine="0"/>
      </w:pPr>
      <w:r>
        <w:rPr>
          <w:b/>
          <w:color w:val="FF0000"/>
        </w:rPr>
        <w:t xml:space="preserve"> </w:t>
      </w:r>
    </w:p>
    <w:p w:rsidR="00FD23D6" w:rsidRDefault="0031583F">
      <w:pPr>
        <w:spacing w:after="7" w:line="267" w:lineRule="auto"/>
        <w:ind w:left="715"/>
      </w:pPr>
      <w:r>
        <w:rPr>
          <w:b/>
          <w:color w:val="FF0000"/>
        </w:rPr>
        <w:t xml:space="preserve">Open to student opinion, but they could be compared to the Olympics, athletic meets, bull fighting tournaments, or many other modern events.  </w:t>
      </w:r>
    </w:p>
    <w:p w:rsidR="00FD23D6" w:rsidRDefault="0031583F">
      <w:pPr>
        <w:spacing w:after="20" w:line="259" w:lineRule="auto"/>
        <w:ind w:left="720" w:firstLine="0"/>
      </w:pPr>
      <w:r>
        <w:t xml:space="preserve"> </w:t>
      </w:r>
    </w:p>
    <w:p w:rsidR="00FD23D6" w:rsidRDefault="0031583F">
      <w:pPr>
        <w:numPr>
          <w:ilvl w:val="0"/>
          <w:numId w:val="2"/>
        </w:numPr>
        <w:ind w:hanging="360"/>
      </w:pPr>
      <w:r>
        <w:t>In the space below, create an advertisement for a medieval knight tournament. Be sure to include visuals that s</w:t>
      </w:r>
      <w:r>
        <w:t xml:space="preserve">how what attendees can expect to see as well as slogans and descriptions of what will occur. </w:t>
      </w:r>
    </w:p>
    <w:p w:rsidR="00FD23D6" w:rsidRDefault="0031583F">
      <w:pPr>
        <w:spacing w:after="21" w:line="259" w:lineRule="auto"/>
        <w:ind w:left="720" w:firstLine="0"/>
      </w:pPr>
      <w:r>
        <w:t xml:space="preserve"> </w:t>
      </w:r>
    </w:p>
    <w:p w:rsidR="00FD23D6" w:rsidRDefault="0031583F">
      <w:pPr>
        <w:spacing w:after="7" w:line="267" w:lineRule="auto"/>
        <w:ind w:left="715"/>
      </w:pPr>
      <w:r>
        <w:rPr>
          <w:b/>
          <w:color w:val="FF0000"/>
        </w:rPr>
        <w:t xml:space="preserve">Open to many different student designs and creations. </w:t>
      </w:r>
    </w:p>
    <w:p w:rsidR="00FD23D6" w:rsidRDefault="0031583F">
      <w:pPr>
        <w:spacing w:after="19" w:line="259" w:lineRule="auto"/>
        <w:ind w:left="720" w:firstLine="0"/>
      </w:pPr>
      <w:r>
        <w:rPr>
          <w:b/>
        </w:rPr>
        <w:t xml:space="preserve"> </w:t>
      </w:r>
    </w:p>
    <w:p w:rsidR="00FD23D6" w:rsidRDefault="0031583F">
      <w:pPr>
        <w:spacing w:after="16" w:line="259" w:lineRule="auto"/>
        <w:ind w:left="720" w:firstLine="0"/>
      </w:pPr>
      <w:r>
        <w:rPr>
          <w:b/>
        </w:rPr>
        <w:t xml:space="preserve"> </w:t>
      </w:r>
    </w:p>
    <w:p w:rsidR="00FD23D6" w:rsidRDefault="0031583F">
      <w:pPr>
        <w:spacing w:after="16" w:line="259" w:lineRule="auto"/>
        <w:ind w:left="720" w:firstLine="0"/>
      </w:pPr>
      <w:r>
        <w:rPr>
          <w:b/>
        </w:rPr>
        <w:t xml:space="preserve"> </w:t>
      </w:r>
    </w:p>
    <w:p w:rsidR="00FD23D6" w:rsidRDefault="0031583F">
      <w:pPr>
        <w:spacing w:after="0" w:line="259" w:lineRule="auto"/>
        <w:ind w:left="1356" w:firstLine="0"/>
      </w:pPr>
      <w:r>
        <w:rPr>
          <w:b/>
        </w:rPr>
        <w:t>© Students of History -</w:t>
      </w:r>
      <w:hyperlink r:id="rId14">
        <w:r>
          <w:rPr>
            <w:b/>
          </w:rPr>
          <w:t xml:space="preserve"> </w:t>
        </w:r>
      </w:hyperlink>
      <w:hyperlink r:id="rId15">
        <w:r>
          <w:rPr>
            <w:b/>
            <w:color w:val="0000FF"/>
            <w:u w:val="single" w:color="0000FF"/>
          </w:rPr>
          <w:t>http://www.teacherspayteachers.com/Store/Students</w:t>
        </w:r>
      </w:hyperlink>
      <w:hyperlink r:id="rId16">
        <w:r>
          <w:rPr>
            <w:b/>
            <w:color w:val="0000FF"/>
            <w:u w:val="single" w:color="0000FF"/>
          </w:rPr>
          <w:t>-</w:t>
        </w:r>
      </w:hyperlink>
      <w:hyperlink r:id="rId17">
        <w:r>
          <w:rPr>
            <w:b/>
            <w:color w:val="0000FF"/>
            <w:u w:val="single" w:color="0000FF"/>
          </w:rPr>
          <w:t>Of</w:t>
        </w:r>
      </w:hyperlink>
      <w:hyperlink r:id="rId18">
        <w:r>
          <w:rPr>
            <w:b/>
            <w:color w:val="0000FF"/>
            <w:u w:val="single" w:color="0000FF"/>
          </w:rPr>
          <w:t>-</w:t>
        </w:r>
      </w:hyperlink>
      <w:hyperlink r:id="rId19">
        <w:r>
          <w:rPr>
            <w:b/>
            <w:color w:val="0000FF"/>
            <w:u w:val="single" w:color="0000FF"/>
          </w:rPr>
          <w:t>History</w:t>
        </w:r>
      </w:hyperlink>
      <w:hyperlink r:id="rId20">
        <w:r>
          <w:rPr>
            <w:b/>
            <w:color w:val="FF0000"/>
          </w:rPr>
          <w:t xml:space="preserve"> </w:t>
        </w:r>
      </w:hyperlink>
    </w:p>
    <w:sectPr w:rsidR="00FD23D6">
      <w:pgSz w:w="12240" w:h="15840"/>
      <w:pgMar w:top="578" w:right="645" w:bottom="540" w:left="6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81CC4"/>
    <w:multiLevelType w:val="hybridMultilevel"/>
    <w:tmpl w:val="925A355A"/>
    <w:lvl w:ilvl="0" w:tplc="37228416">
      <w:start w:val="9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CECDA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4EE7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5C6A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5A2B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0EFB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46B8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7E28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1261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2EA08AB"/>
    <w:multiLevelType w:val="hybridMultilevel"/>
    <w:tmpl w:val="72C4644A"/>
    <w:lvl w:ilvl="0" w:tplc="E0CA2EE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8EF4D6">
      <w:start w:val="1"/>
      <w:numFmt w:val="lowerLetter"/>
      <w:lvlText w:val="%2"/>
      <w:lvlJc w:val="left"/>
      <w:pPr>
        <w:ind w:left="1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7EF376">
      <w:start w:val="1"/>
      <w:numFmt w:val="lowerRoman"/>
      <w:lvlText w:val="%3"/>
      <w:lvlJc w:val="left"/>
      <w:pPr>
        <w:ind w:left="2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72B9F8">
      <w:start w:val="1"/>
      <w:numFmt w:val="decimal"/>
      <w:lvlText w:val="%4"/>
      <w:lvlJc w:val="left"/>
      <w:pPr>
        <w:ind w:left="2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94020C">
      <w:start w:val="1"/>
      <w:numFmt w:val="lowerLetter"/>
      <w:lvlText w:val="%5"/>
      <w:lvlJc w:val="left"/>
      <w:pPr>
        <w:ind w:left="3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D08672">
      <w:start w:val="1"/>
      <w:numFmt w:val="lowerRoman"/>
      <w:lvlText w:val="%6"/>
      <w:lvlJc w:val="left"/>
      <w:pPr>
        <w:ind w:left="4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22D626">
      <w:start w:val="1"/>
      <w:numFmt w:val="decimal"/>
      <w:lvlText w:val="%7"/>
      <w:lvlJc w:val="left"/>
      <w:pPr>
        <w:ind w:left="49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481CDE">
      <w:start w:val="1"/>
      <w:numFmt w:val="lowerLetter"/>
      <w:lvlText w:val="%8"/>
      <w:lvlJc w:val="left"/>
      <w:pPr>
        <w:ind w:left="5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B2958A">
      <w:start w:val="1"/>
      <w:numFmt w:val="lowerRoman"/>
      <w:lvlText w:val="%9"/>
      <w:lvlJc w:val="left"/>
      <w:pPr>
        <w:ind w:left="6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3D6"/>
    <w:rsid w:val="0031583F"/>
    <w:rsid w:val="00FD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C1C4D"/>
  <w15:docId w15:val="{70763D7C-7195-45C6-A204-8DE2383E4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2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58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83F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3.png"/><Relationship Id="rId18" Type="http://schemas.openxmlformats.org/officeDocument/2006/relationships/hyperlink" Target="http://www.teacherspayteachers.com/Store/Students-Of-History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0.png"/><Relationship Id="rId17" Type="http://schemas.openxmlformats.org/officeDocument/2006/relationships/hyperlink" Target="http://www.teacherspayteachers.com/Store/Students-Of-History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teacherspayteachers.com/Store/Students-Of-History" TargetMode="External"/><Relationship Id="rId20" Type="http://schemas.openxmlformats.org/officeDocument/2006/relationships/hyperlink" Target="http://www.teacherspayteachers.com/Store/Students-Of-History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www.teacherspayteachers.com/Store/Students-Of-History" TargetMode="External"/><Relationship Id="rId10" Type="http://schemas.openxmlformats.org/officeDocument/2006/relationships/image" Target="media/image6.jpeg"/><Relationship Id="rId19" Type="http://schemas.openxmlformats.org/officeDocument/2006/relationships/hyperlink" Target="http://www.teacherspayteachers.com/Store/Students-Of-Histor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www.teacherspayteachers.com/Store/Students-Of-History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EE57EF25</Template>
  <TotalTime>0</TotalTime>
  <Pages>3</Pages>
  <Words>773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STEWART Barrie [Narrogin Senior High School]</cp:lastModifiedBy>
  <cp:revision>2</cp:revision>
  <cp:lastPrinted>2018-08-10T04:41:00Z</cp:lastPrinted>
  <dcterms:created xsi:type="dcterms:W3CDTF">2018-08-10T04:42:00Z</dcterms:created>
  <dcterms:modified xsi:type="dcterms:W3CDTF">2018-08-10T04:42:00Z</dcterms:modified>
</cp:coreProperties>
</file>