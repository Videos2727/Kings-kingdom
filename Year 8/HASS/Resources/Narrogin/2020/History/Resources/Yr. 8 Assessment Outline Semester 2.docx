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899" w:rsidRPr="008F6970" w:rsidRDefault="00D64138" w:rsidP="00321E9A">
      <w:pPr>
        <w:pStyle w:val="Heading1"/>
        <w:ind w:left="-426"/>
        <w:jc w:val="center"/>
        <w:rPr>
          <w:b/>
          <w:color w:val="auto"/>
          <w:sz w:val="40"/>
          <w:szCs w:val="40"/>
        </w:rPr>
      </w:pPr>
      <w:r>
        <w:rPr>
          <w:b/>
          <w:color w:val="auto"/>
          <w:sz w:val="40"/>
          <w:szCs w:val="40"/>
          <w:u w:val="single"/>
        </w:rPr>
        <w:t>Semester 2</w:t>
      </w:r>
      <w:r w:rsidR="008F6970" w:rsidRPr="008F6970">
        <w:rPr>
          <w:b/>
          <w:color w:val="auto"/>
          <w:sz w:val="40"/>
          <w:szCs w:val="40"/>
          <w:u w:val="single"/>
        </w:rPr>
        <w:t xml:space="preserve">: </w:t>
      </w:r>
      <w:r w:rsidR="004C3AF0" w:rsidRPr="008F6970">
        <w:rPr>
          <w:b/>
          <w:color w:val="auto"/>
          <w:sz w:val="40"/>
          <w:szCs w:val="40"/>
          <w:u w:val="single"/>
        </w:rPr>
        <w:t>A</w:t>
      </w:r>
      <w:r w:rsidR="00BA0BAA" w:rsidRPr="008F6970">
        <w:rPr>
          <w:b/>
          <w:color w:val="auto"/>
          <w:sz w:val="40"/>
          <w:szCs w:val="40"/>
          <w:u w:val="single"/>
        </w:rPr>
        <w:t>ssessment O</w:t>
      </w:r>
      <w:r w:rsidR="007D70D1" w:rsidRPr="008F6970">
        <w:rPr>
          <w:b/>
          <w:color w:val="auto"/>
          <w:sz w:val="40"/>
          <w:szCs w:val="40"/>
          <w:u w:val="single"/>
        </w:rPr>
        <w:t>utline</w:t>
      </w:r>
      <w:r w:rsidR="008F6970" w:rsidRPr="008F6970">
        <w:rPr>
          <w:b/>
          <w:color w:val="auto"/>
          <w:sz w:val="40"/>
          <w:szCs w:val="40"/>
          <w:u w:val="single"/>
        </w:rPr>
        <w:t>:</w:t>
      </w:r>
      <w:r w:rsidR="008F6970" w:rsidRPr="008F6970">
        <w:rPr>
          <w:b/>
          <w:color w:val="auto"/>
          <w:sz w:val="40"/>
          <w:szCs w:val="40"/>
        </w:rPr>
        <w:t xml:space="preserve"> </w:t>
      </w:r>
      <w:r w:rsidR="001931C0" w:rsidRPr="008F6970">
        <w:rPr>
          <w:b/>
          <w:color w:val="auto"/>
          <w:sz w:val="40"/>
          <w:szCs w:val="40"/>
        </w:rPr>
        <w:t>History</w:t>
      </w:r>
      <w:r>
        <w:rPr>
          <w:b/>
          <w:color w:val="auto"/>
          <w:sz w:val="40"/>
          <w:szCs w:val="40"/>
        </w:rPr>
        <w:t xml:space="preserve"> (The Ancient to the Modern W</w:t>
      </w:r>
      <w:r w:rsidR="008F6970" w:rsidRPr="008F6970">
        <w:rPr>
          <w:b/>
          <w:color w:val="auto"/>
          <w:sz w:val="40"/>
          <w:szCs w:val="40"/>
        </w:rPr>
        <w:t>orld)</w:t>
      </w:r>
      <w:r w:rsidR="00DB263A" w:rsidRPr="008F6970">
        <w:rPr>
          <w:b/>
          <w:color w:val="auto"/>
          <w:sz w:val="40"/>
          <w:szCs w:val="40"/>
        </w:rPr>
        <w:t xml:space="preserve"> &amp; Civics and Citizenship</w:t>
      </w:r>
      <w:r>
        <w:rPr>
          <w:b/>
          <w:color w:val="auto"/>
          <w:sz w:val="40"/>
          <w:szCs w:val="40"/>
        </w:rPr>
        <w:t xml:space="preserve"> (Democracy and Law in A</w:t>
      </w:r>
      <w:r w:rsidR="008F6970" w:rsidRPr="008F6970">
        <w:rPr>
          <w:b/>
          <w:color w:val="auto"/>
          <w:sz w:val="40"/>
          <w:szCs w:val="40"/>
        </w:rPr>
        <w:t>ction)</w:t>
      </w:r>
      <w:r w:rsidR="00315761" w:rsidRPr="008F6970">
        <w:rPr>
          <w:b/>
          <w:color w:val="auto"/>
          <w:sz w:val="40"/>
          <w:szCs w:val="40"/>
        </w:rPr>
        <w:t xml:space="preserve"> –</w:t>
      </w:r>
      <w:r w:rsidR="00D33DDF" w:rsidRPr="008F6970">
        <w:rPr>
          <w:b/>
          <w:color w:val="auto"/>
          <w:sz w:val="40"/>
          <w:szCs w:val="40"/>
        </w:rPr>
        <w:t>Year 8</w:t>
      </w:r>
      <w:r w:rsidR="00DB263A" w:rsidRPr="008F6970">
        <w:rPr>
          <w:b/>
          <w:color w:val="auto"/>
          <w:sz w:val="40"/>
          <w:szCs w:val="40"/>
        </w:rPr>
        <w:t xml:space="preserve"> HASS</w:t>
      </w:r>
    </w:p>
    <w:tbl>
      <w:tblPr>
        <w:tblpPr w:leftFromText="180" w:rightFromText="180" w:vertAnchor="text" w:horzAnchor="page" w:tblpX="986" w:tblpY="31"/>
        <w:tblW w:w="5000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559"/>
        <w:gridCol w:w="2126"/>
        <w:gridCol w:w="8576"/>
      </w:tblGrid>
      <w:tr w:rsidR="00FE629B" w:rsidRPr="00FE629B" w:rsidTr="00AB74BE">
        <w:trPr>
          <w:trHeight w:val="666"/>
        </w:trPr>
        <w:tc>
          <w:tcPr>
            <w:tcW w:w="61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Assessment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 xml:space="preserve">type </w:t>
            </w:r>
          </w:p>
        </w:tc>
        <w:tc>
          <w:tcPr>
            <w:tcW w:w="55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Assessment </w:t>
            </w:r>
          </w:p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 xml:space="preserve">task </w:t>
            </w:r>
          </w:p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/>
                <w:color w:val="FFFFFF" w:themeColor="background1"/>
                <w:sz w:val="24"/>
                <w:szCs w:val="24"/>
                <w:lang w:val="en-US" w:eastAsia="en-US"/>
              </w:rPr>
              <w:t>weighting</w:t>
            </w:r>
          </w:p>
        </w:tc>
        <w:tc>
          <w:tcPr>
            <w:tcW w:w="76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When/start and </w:t>
            </w: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br/>
              <w:t>submission date</w:t>
            </w:r>
          </w:p>
        </w:tc>
        <w:tc>
          <w:tcPr>
            <w:tcW w:w="3070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FE629B" w:rsidRDefault="00243995" w:rsidP="00AB74BE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FE629B">
              <w:rPr>
                <w:rFonts w:asciiTheme="minorHAnsi" w:hAnsiTheme="minorHAnsi" w:cs="Arial"/>
                <w:b/>
                <w:bCs/>
                <w:color w:val="FFFFFF" w:themeColor="background1"/>
                <w:sz w:val="24"/>
                <w:szCs w:val="24"/>
                <w:lang w:val="en-US"/>
              </w:rPr>
              <w:t>Assessment task</w:t>
            </w:r>
          </w:p>
        </w:tc>
      </w:tr>
      <w:tr w:rsidR="00FE629B" w:rsidRPr="00FE629B" w:rsidTr="00AB74BE">
        <w:trPr>
          <w:trHeight w:val="20"/>
        </w:trPr>
        <w:tc>
          <w:tcPr>
            <w:tcW w:w="611" w:type="pct"/>
            <w:tcBorders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Historical Inquiry</w:t>
            </w:r>
          </w:p>
          <w:p w:rsidR="00E34830" w:rsidRPr="00FE629B" w:rsidRDefault="00E34830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(Test) </w:t>
            </w:r>
          </w:p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558" w:type="pct"/>
            <w:tcBorders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jc w:val="left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 xml:space="preserve">              5</w:t>
            </w:r>
            <w:r w:rsidR="00243995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bottom w:val="single" w:sz="4" w:space="0" w:color="auto"/>
            </w:tcBorders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3</w:t>
            </w:r>
            <w:r w:rsidR="00E3483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3 </w:t>
            </w:r>
          </w:p>
        </w:tc>
        <w:tc>
          <w:tcPr>
            <w:tcW w:w="3070" w:type="pct"/>
            <w:tcBorders>
              <w:bottom w:val="single" w:sz="4" w:space="0" w:color="auto"/>
            </w:tcBorders>
            <w:vAlign w:val="center"/>
            <w:hideMark/>
          </w:tcPr>
          <w:p w:rsidR="00243995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1: </w:t>
            </w:r>
            <w:r w:rsidR="00E34830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In-Class Short Answer Responses: </w:t>
            </w:r>
            <w:r w:rsidR="00E34830" w:rsidRPr="00FE629B">
              <w:rPr>
                <w:rFonts w:asciiTheme="minorHAnsi" w:hAnsiTheme="minorHAnsi" w:cstheme="minorHAnsi"/>
                <w:sz w:val="24"/>
                <w:szCs w:val="24"/>
              </w:rPr>
              <w:t>Introduction to History-</w:t>
            </w:r>
          </w:p>
          <w:p w:rsidR="00E34830" w:rsidRPr="00FE629B" w:rsidRDefault="00E3483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sz w:val="24"/>
                <w:szCs w:val="24"/>
              </w:rPr>
              <w:t>Based on work from weeks 1-2</w:t>
            </w:r>
          </w:p>
        </w:tc>
      </w:tr>
      <w:tr w:rsidR="00FE629B" w:rsidRPr="00FE629B" w:rsidTr="00AB74BE">
        <w:trPr>
          <w:trHeight w:val="1056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Historical Inquiry</w:t>
            </w:r>
          </w:p>
          <w:p w:rsidR="00E34830" w:rsidRPr="00FE629B" w:rsidRDefault="00E34830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(Written Work)</w:t>
            </w:r>
          </w:p>
          <w:p w:rsidR="00243995" w:rsidRPr="00FE629B" w:rsidRDefault="00243995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>15</w:t>
            </w:r>
            <w:r w:rsidR="00243995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>Term 3</w:t>
            </w:r>
            <w:r w:rsidR="007074FE" w:rsidRPr="00FE629B">
              <w:rPr>
                <w:rFonts w:asciiTheme="minorHAnsi" w:hAnsiTheme="minorHAnsi" w:cs="Arial"/>
                <w:b w:val="0"/>
                <w:lang w:val="en-AU"/>
              </w:rPr>
              <w:t>, Weeks 4-5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lang w:val="en-AU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</w:t>
            </w:r>
          </w:p>
          <w:p w:rsidR="00E34830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  <w:lang w:val="en-AU"/>
              </w:rPr>
              <w:t>Assessment 2</w:t>
            </w:r>
            <w:r w:rsidR="00EE70DA" w:rsidRPr="00FE629B">
              <w:rPr>
                <w:rFonts w:asciiTheme="minorHAnsi" w:hAnsiTheme="minorHAnsi" w:cstheme="minorHAnsi"/>
                <w:lang w:val="en-AU"/>
              </w:rPr>
              <w:t>:</w:t>
            </w:r>
            <w:r w:rsidR="00EE70DA" w:rsidRPr="00FE629B">
              <w:rPr>
                <w:rFonts w:asciiTheme="minorHAnsi" w:hAnsiTheme="minorHAnsi" w:cstheme="minorHAnsi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</w:rPr>
              <w:t>PART A: Inquiry process</w:t>
            </w:r>
          </w:p>
          <w:p w:rsidR="00E34830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  <w:b w:val="0"/>
              </w:rPr>
              <w:t>In</w:t>
            </w:r>
            <w:r w:rsidR="007074FE" w:rsidRPr="00FE629B">
              <w:rPr>
                <w:rFonts w:asciiTheme="minorHAnsi" w:hAnsiTheme="minorHAnsi" w:cstheme="minorHAnsi"/>
                <w:b w:val="0"/>
              </w:rPr>
              <w:t>-</w:t>
            </w:r>
            <w:r w:rsidR="00E34830" w:rsidRPr="00FE629B">
              <w:rPr>
                <w:rFonts w:asciiTheme="minorHAnsi" w:hAnsiTheme="minorHAnsi" w:cstheme="minorHAnsi"/>
                <w:b w:val="0"/>
              </w:rPr>
              <w:t xml:space="preserve">class investigation on the life of a significant individual during the Middle Ages. </w:t>
            </w:r>
            <w:r w:rsidR="00E34830" w:rsidRPr="00FE629B">
              <w:rPr>
                <w:rFonts w:asciiTheme="minorHAnsi" w:hAnsiTheme="minorHAnsi" w:cstheme="minorHAnsi"/>
              </w:rPr>
              <w:t xml:space="preserve"> </w:t>
            </w:r>
          </w:p>
          <w:p w:rsidR="00E34830" w:rsidRPr="00FE629B" w:rsidRDefault="00E3483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</w:p>
          <w:p w:rsidR="00E34830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E34830" w:rsidRPr="00FE629B">
              <w:rPr>
                <w:rFonts w:asciiTheme="minorHAnsi" w:hAnsiTheme="minorHAnsi" w:cstheme="minorHAnsi"/>
              </w:rPr>
              <w:t xml:space="preserve">Assessment 2: PART B: In-Class Report </w:t>
            </w:r>
          </w:p>
          <w:p w:rsidR="00243995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r w:rsidR="007074FE" w:rsidRPr="00FE629B">
              <w:rPr>
                <w:rFonts w:asciiTheme="minorHAnsi" w:hAnsiTheme="minorHAnsi" w:cstheme="minorHAnsi"/>
                <w:b w:val="0"/>
              </w:rPr>
              <w:t xml:space="preserve">Students collate research and present research in a detailed report, which analyses </w:t>
            </w:r>
            <w:r>
              <w:rPr>
                <w:rFonts w:asciiTheme="minorHAnsi" w:hAnsiTheme="minorHAnsi" w:cstheme="minorHAnsi"/>
                <w:b w:val="0"/>
              </w:rPr>
              <w:t xml:space="preserve">  </w:t>
            </w:r>
            <w:r w:rsidR="007074FE" w:rsidRPr="00FE629B">
              <w:rPr>
                <w:rFonts w:asciiTheme="minorHAnsi" w:hAnsiTheme="minorHAnsi" w:cstheme="minorHAnsi"/>
                <w:b w:val="0"/>
              </w:rPr>
              <w:t>and evaluates information.</w:t>
            </w:r>
          </w:p>
        </w:tc>
      </w:tr>
      <w:tr w:rsidR="00FE629B" w:rsidRPr="00FE629B" w:rsidTr="00AB74BE">
        <w:trPr>
          <w:trHeight w:val="558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74FE" w:rsidRPr="00FE629B" w:rsidRDefault="00AB74BE" w:rsidP="00AB74BE">
            <w:pPr>
              <w:pStyle w:val="Title"/>
              <w:ind w:left="289"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  <w:r w:rsidR="00CA45DE" w:rsidRPr="00FE629B">
              <w:rPr>
                <w:rFonts w:asciiTheme="minorHAnsi" w:hAnsiTheme="minorHAnsi" w:cs="Arial"/>
                <w:b w:val="0"/>
                <w:bCs w:val="0"/>
              </w:rPr>
              <w:t xml:space="preserve">Historical    </w:t>
            </w:r>
            <w:r>
              <w:rPr>
                <w:rFonts w:asciiTheme="minorHAnsi" w:hAnsiTheme="minorHAnsi" w:cs="Arial"/>
                <w:b w:val="0"/>
                <w:bCs w:val="0"/>
              </w:rPr>
              <w:t xml:space="preserve">        E</w:t>
            </w:r>
            <w:r w:rsidR="00CA45DE" w:rsidRPr="00FE629B">
              <w:rPr>
                <w:rFonts w:asciiTheme="minorHAnsi" w:hAnsiTheme="minorHAnsi" w:cs="Arial"/>
                <w:b w:val="0"/>
                <w:bCs w:val="0"/>
              </w:rPr>
              <w:t xml:space="preserve">xplanation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74FE" w:rsidRPr="00FE629B" w:rsidRDefault="00FE629B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  <w:bCs w:val="0"/>
              </w:rPr>
              <w:t>10</w:t>
            </w:r>
            <w:r w:rsidR="007074FE" w:rsidRPr="00FE629B">
              <w:rPr>
                <w:rFonts w:asciiTheme="minorHAnsi" w:hAnsiTheme="minorHAnsi" w:cs="Arial"/>
                <w:bCs w:val="0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74FE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>Term 3</w:t>
            </w:r>
            <w:r w:rsidR="007074FE" w:rsidRPr="00FE629B">
              <w:rPr>
                <w:rFonts w:asciiTheme="minorHAnsi" w:hAnsiTheme="minorHAnsi" w:cs="Arial"/>
                <w:b w:val="0"/>
                <w:lang w:val="en-AU"/>
              </w:rPr>
              <w:t xml:space="preserve">, Week </w:t>
            </w:r>
            <w:r w:rsidR="00A655E6" w:rsidRPr="00FE629B">
              <w:rPr>
                <w:rFonts w:asciiTheme="minorHAnsi" w:hAnsiTheme="minorHAnsi" w:cs="Arial"/>
                <w:b w:val="0"/>
                <w:lang w:val="en-AU"/>
              </w:rPr>
              <w:t>7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  <w:p w:rsidR="007074FE" w:rsidRPr="00FE629B" w:rsidRDefault="008F6970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CA45DE" w:rsidRPr="00FE629B">
              <w:rPr>
                <w:rFonts w:asciiTheme="minorHAnsi" w:hAnsiTheme="minorHAnsi" w:cstheme="minorHAnsi"/>
              </w:rPr>
              <w:t>Assessment 3:</w:t>
            </w:r>
            <w:r w:rsidR="00CA45DE" w:rsidRPr="00FE629B">
              <w:rPr>
                <w:rFonts w:asciiTheme="minorHAnsi" w:hAnsiTheme="minorHAnsi" w:cstheme="minorHAnsi"/>
                <w:b w:val="0"/>
              </w:rPr>
              <w:t xml:space="preserve"> </w:t>
            </w:r>
            <w:r w:rsidR="00CA45DE" w:rsidRPr="00FE629B">
              <w:rPr>
                <w:rFonts w:asciiTheme="minorHAnsi" w:hAnsiTheme="minorHAnsi" w:cstheme="minorHAnsi"/>
              </w:rPr>
              <w:t xml:space="preserve">In-Class Short Answer Responses: </w:t>
            </w:r>
            <w:r w:rsidR="00A655E6" w:rsidRPr="00FE629B">
              <w:rPr>
                <w:rFonts w:asciiTheme="minorHAnsi" w:hAnsiTheme="minorHAnsi" w:cstheme="minorHAnsi"/>
                <w:b w:val="0"/>
              </w:rPr>
              <w:t xml:space="preserve"> A series of multiple choice</w:t>
            </w:r>
            <w:r w:rsidRPr="00FE629B">
              <w:rPr>
                <w:rFonts w:asciiTheme="minorHAnsi" w:hAnsiTheme="minorHAnsi" w:cstheme="minorHAnsi"/>
                <w:b w:val="0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</w:rPr>
              <w:t>paragraph</w:t>
            </w:r>
            <w:r w:rsidR="00A655E6" w:rsidRPr="00FE629B">
              <w:rPr>
                <w:rFonts w:asciiTheme="minorHAnsi" w:hAnsiTheme="minorHAnsi" w:cstheme="minorHAnsi"/>
                <w:b w:val="0"/>
              </w:rPr>
              <w:t xml:space="preserve">, sentence or one word responses, related to the period of study. </w:t>
            </w: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</w:tc>
      </w:tr>
      <w:tr w:rsidR="00FE629B" w:rsidRPr="00FE629B" w:rsidTr="00AB74BE">
        <w:trPr>
          <w:trHeight w:val="535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>
              <w:rPr>
                <w:rFonts w:asciiTheme="minorHAnsi" w:hAnsiTheme="minorHAnsi" w:cs="Arial"/>
                <w:b w:val="0"/>
                <w:bCs w:val="0"/>
              </w:rPr>
              <w:t>Historical Explanation (</w:t>
            </w:r>
            <w:r w:rsidR="007074FE" w:rsidRPr="00FE629B">
              <w:rPr>
                <w:rFonts w:asciiTheme="minorHAnsi" w:hAnsiTheme="minorHAnsi" w:cs="Arial"/>
                <w:b w:val="0"/>
                <w:bCs w:val="0"/>
              </w:rPr>
              <w:t>Graphic Organizer</w:t>
            </w:r>
            <w:r>
              <w:rPr>
                <w:rFonts w:asciiTheme="minorHAnsi" w:hAnsiTheme="minorHAnsi" w:cs="Arial"/>
                <w:b w:val="0"/>
                <w:bCs w:val="0"/>
              </w:rPr>
              <w:t>)</w:t>
            </w:r>
            <w:r w:rsidR="007074FE" w:rsidRPr="00FE629B"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243995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lang w:val="en-AU"/>
              </w:rPr>
              <w:t>Term 3</w:t>
            </w:r>
            <w:r w:rsidR="007074FE" w:rsidRPr="00FE629B">
              <w:rPr>
                <w:rFonts w:asciiTheme="minorHAnsi" w:hAnsiTheme="minorHAnsi" w:cs="Arial"/>
                <w:b w:val="0"/>
                <w:lang w:val="en-AU"/>
              </w:rPr>
              <w:t xml:space="preserve">, Week 9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243995" w:rsidRPr="00FE629B" w:rsidRDefault="00243995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 xml:space="preserve">Assessment 4: </w:t>
            </w:r>
            <w:r w:rsidR="007074FE" w:rsidRPr="00FE629B">
              <w:rPr>
                <w:rFonts w:asciiTheme="minorHAnsi" w:hAnsiTheme="minorHAnsi" w:cstheme="minorHAnsi"/>
                <w:lang w:val="en-AU"/>
              </w:rPr>
              <w:t xml:space="preserve">PART A: In-Class Graphic Organiser </w:t>
            </w: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 xml:space="preserve">Students select an appropriate graphic </w:t>
            </w:r>
            <w:r w:rsidR="009F1E2B">
              <w:rPr>
                <w:rFonts w:asciiTheme="minorHAnsi" w:hAnsiTheme="minorHAnsi" w:cstheme="minorHAnsi"/>
                <w:b w:val="0"/>
                <w:lang w:val="en-AU"/>
              </w:rPr>
              <w:t>organiser-based on work from W</w:t>
            </w:r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>k</w:t>
            </w:r>
            <w:r w:rsidR="009F1E2B">
              <w:rPr>
                <w:rFonts w:asciiTheme="minorHAnsi" w:hAnsiTheme="minorHAnsi" w:cstheme="minorHAnsi"/>
                <w:b w:val="0"/>
                <w:lang w:val="en-AU"/>
              </w:rPr>
              <w:t>. 1 – Wk.</w:t>
            </w:r>
            <w:bookmarkStart w:id="0" w:name="_GoBack"/>
            <w:bookmarkEnd w:id="0"/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 xml:space="preserve"> 9.  </w:t>
            </w: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  <w:p w:rsidR="007074FE" w:rsidRPr="00FE629B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4: PART B: Short Answer Response</w:t>
            </w:r>
          </w:p>
          <w:p w:rsidR="007074FE" w:rsidRDefault="007074FE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FE629B">
              <w:rPr>
                <w:rFonts w:asciiTheme="minorHAnsi" w:hAnsiTheme="minorHAnsi" w:cstheme="minorHAnsi"/>
                <w:b w:val="0"/>
                <w:lang w:val="en-AU"/>
              </w:rPr>
              <w:t xml:space="preserve">Students validate their choice of graphic organiser from PART A.  </w:t>
            </w:r>
          </w:p>
          <w:p w:rsidR="008F6970" w:rsidRPr="00FE629B" w:rsidRDefault="008F6970" w:rsidP="00AB74BE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</w:tc>
      </w:tr>
      <w:tr w:rsidR="00FE629B" w:rsidRPr="00FE629B" w:rsidTr="00AB74BE">
        <w:trPr>
          <w:trHeight w:val="531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A655E6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Historical    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FE629B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Term 3</w:t>
            </w:r>
            <w:r w:rsidR="00A655E6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10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F6970" w:rsidRDefault="008F6970" w:rsidP="00AB74BE">
            <w:pPr>
              <w:ind w:left="93" w:right="7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F6970" w:rsidRPr="008F6970" w:rsidRDefault="00A655E6" w:rsidP="008F6970">
            <w:pPr>
              <w:ind w:left="93" w:right="74"/>
              <w:rPr>
                <w:rFonts w:asciiTheme="minorHAnsi" w:hAnsiTheme="minorHAnsi" w:cs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>Assessment 5: In-Class Short Answer Response</w:t>
            </w:r>
            <w:r w:rsidR="00FE629B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  <w:r w:rsidR="00FE629B" w:rsidRPr="00FE629B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FE629B">
              <w:rPr>
                <w:rFonts w:asciiTheme="minorHAnsi" w:hAnsiTheme="minorHAnsi" w:cstheme="minorHAnsi"/>
                <w:sz w:val="24"/>
                <w:szCs w:val="24"/>
              </w:rPr>
              <w:t xml:space="preserve"> series of multiple choice, paragraph, sentence or one word responses, related to the period of study.</w:t>
            </w:r>
          </w:p>
          <w:p w:rsidR="008F6970" w:rsidRPr="00FE629B" w:rsidRDefault="008F6970" w:rsidP="00AB74BE">
            <w:pPr>
              <w:ind w:left="93" w:right="74"/>
              <w:rPr>
                <w:rFonts w:asciiTheme="minorHAnsi" w:hAnsiTheme="minorHAnsi" w:cstheme="minorHAnsi"/>
                <w:bCs/>
                <w:iCs/>
                <w:sz w:val="24"/>
                <w:szCs w:val="24"/>
                <w:lang w:val="en-GB"/>
              </w:rPr>
            </w:pPr>
          </w:p>
        </w:tc>
      </w:tr>
      <w:tr w:rsidR="00FE629B" w:rsidRPr="00FE629B" w:rsidTr="00AB74BE">
        <w:trPr>
          <w:trHeight w:val="207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A655E6" w:rsidP="00AB74B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lastRenderedPageBreak/>
              <w:t xml:space="preserve">Civics and citizenship Inquiry 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10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E05489" w:rsidP="00D64138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 w:rsidR="00D64138"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  <w:r w:rsidR="00BE7D2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1 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pStyle w:val="Title"/>
              <w:ind w:right="71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DE75B8" w:rsidRPr="00FE629B" w:rsidRDefault="008F6970" w:rsidP="00AB74BE">
            <w:pPr>
              <w:pStyle w:val="Title"/>
              <w:ind w:right="71"/>
              <w:jc w:val="left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theme="minorHAnsi"/>
                <w:lang w:val="en-AU"/>
              </w:rPr>
              <w:t xml:space="preserve">  </w:t>
            </w:r>
            <w:r w:rsidR="00BE7D20" w:rsidRPr="00FE629B">
              <w:rPr>
                <w:rFonts w:asciiTheme="minorHAnsi" w:hAnsiTheme="minorHAnsi" w:cstheme="minorHAnsi"/>
                <w:lang w:val="en-AU"/>
              </w:rPr>
              <w:t>Assessment 6</w:t>
            </w:r>
            <w:r w:rsidR="00E05489" w:rsidRPr="00FE629B">
              <w:rPr>
                <w:rFonts w:asciiTheme="minorHAnsi" w:hAnsiTheme="minorHAnsi" w:cstheme="minorHAnsi"/>
                <w:lang w:val="en-AU"/>
              </w:rPr>
              <w:t>: Homework Inquiry Task</w:t>
            </w:r>
            <w:r w:rsidR="00BE7D20" w:rsidRPr="00FE629B">
              <w:rPr>
                <w:rFonts w:asciiTheme="minorHAnsi" w:hAnsiTheme="minorHAnsi" w:cstheme="minorHAnsi"/>
                <w:lang w:val="en-AU"/>
              </w:rPr>
              <w:t>:</w:t>
            </w:r>
          </w:p>
          <w:p w:rsidR="00DE75B8" w:rsidRPr="00FE629B" w:rsidRDefault="00BE7D20" w:rsidP="00AB74BE">
            <w:pPr>
              <w:pStyle w:val="Title"/>
              <w:ind w:left="93" w:right="71"/>
              <w:jc w:val="left"/>
              <w:rPr>
                <w:rFonts w:asciiTheme="minorHAnsi" w:hAnsiTheme="minorHAnsi" w:cs="Arial"/>
              </w:rPr>
            </w:pPr>
            <w:r w:rsidRPr="00FE629B">
              <w:rPr>
                <w:rFonts w:asciiTheme="minorHAnsi" w:hAnsiTheme="minorHAnsi" w:cstheme="minorHAnsi"/>
                <w:b w:val="0"/>
              </w:rPr>
              <w:t xml:space="preserve">Students research and compile relevant information related to types of laws in Australia. </w:t>
            </w:r>
          </w:p>
        </w:tc>
      </w:tr>
      <w:tr w:rsidR="00FE629B" w:rsidRPr="00FE629B" w:rsidTr="00AB74BE">
        <w:trPr>
          <w:trHeight w:val="79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BE7D20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</w:rPr>
              <w:t>Civics &amp; Citizenship 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33DDF" w:rsidP="00AB74BE">
            <w:pPr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         </w:t>
            </w:r>
            <w:r w:rsid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 xml:space="preserve"> 5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  <w:r w:rsidR="00BE7D20"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>, Week 2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243995" w:rsidRPr="00AB74BE" w:rsidRDefault="00BE7D20" w:rsidP="00AB74BE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lang w:val="en-AU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7: Homework Inquiry Task Validation:</w:t>
            </w:r>
            <w:r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 xml:space="preserve"> Students can use dot-point notes (10 lines) developed from their inquiry task, to respond to an extended written response task, or a series of questions, to assess their civics &amp; citizenship understanding gained through their inquiry process.</w:t>
            </w:r>
          </w:p>
        </w:tc>
      </w:tr>
      <w:tr w:rsidR="00FE629B" w:rsidRPr="00FE629B" w:rsidTr="00AB74BE">
        <w:trPr>
          <w:trHeight w:val="1047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243995" w:rsidP="00AB74BE">
            <w:pPr>
              <w:pStyle w:val="Title"/>
              <w:ind w:left="289" w:right="7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</w:rPr>
              <w:t>Civics &amp;</w:t>
            </w:r>
            <w:r w:rsidR="00AB74BE">
              <w:rPr>
                <w:rFonts w:asciiTheme="minorHAnsi" w:hAnsiTheme="minorHAnsi" w:cs="Arial"/>
                <w:b w:val="0"/>
                <w:bCs w:val="0"/>
              </w:rPr>
              <w:t xml:space="preserve">    Citizenship </w:t>
            </w:r>
            <w:r w:rsidRPr="00FE629B">
              <w:rPr>
                <w:rFonts w:asciiTheme="minorHAnsi" w:hAnsiTheme="minorHAnsi" w:cs="Arial"/>
                <w:b w:val="0"/>
                <w:bCs w:val="0"/>
              </w:rPr>
              <w:t xml:space="preserve"> </w:t>
            </w:r>
            <w:r w:rsidR="00AB74BE">
              <w:rPr>
                <w:rFonts w:asciiTheme="minorHAnsi" w:hAnsiTheme="minorHAnsi" w:cs="Arial"/>
                <w:b w:val="0"/>
                <w:bCs w:val="0"/>
              </w:rPr>
              <w:t xml:space="preserve">                                     </w:t>
            </w:r>
            <w:r w:rsidRPr="00FE629B">
              <w:rPr>
                <w:rFonts w:asciiTheme="minorHAnsi" w:hAnsiTheme="minorHAnsi" w:cs="Arial"/>
                <w:bCs w:val="0"/>
              </w:rPr>
              <w:t xml:space="preserve"> </w:t>
            </w:r>
          </w:p>
          <w:p w:rsidR="00AB74BE" w:rsidRDefault="00AB74BE" w:rsidP="00AB74BE">
            <w:pPr>
              <w:pStyle w:val="Title"/>
              <w:tabs>
                <w:tab w:val="left" w:pos="710"/>
              </w:tabs>
              <w:ind w:left="431" w:right="71" w:hanging="338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   (Visual</w:t>
            </w:r>
          </w:p>
          <w:p w:rsidR="00BE7D20" w:rsidRPr="00FE629B" w:rsidRDefault="00BE7D20" w:rsidP="00AB74BE">
            <w:pPr>
              <w:pStyle w:val="Title"/>
              <w:ind w:left="5" w:right="7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>Representation</w:t>
            </w:r>
            <w:r w:rsidR="00AB74BE">
              <w:rPr>
                <w:rFonts w:asciiTheme="minorHAnsi" w:hAnsiTheme="minorHAnsi" w:cs="Arial"/>
                <w:b w:val="0"/>
                <w:bCs w:val="0"/>
                <w:lang w:val="en-AU"/>
              </w:rPr>
              <w:t>)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</w:rPr>
              <w:t>15</w:t>
            </w:r>
            <w:r w:rsidR="00243995" w:rsidRPr="00FE629B">
              <w:rPr>
                <w:rFonts w:asciiTheme="minorHAnsi" w:hAnsiTheme="minorHAnsi" w:cs="Arial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 xml:space="preserve">Set: Term </w:t>
            </w:r>
            <w:r w:rsidR="00D64138">
              <w:rPr>
                <w:rFonts w:asciiTheme="minorHAnsi" w:hAnsiTheme="minorHAnsi"/>
                <w:b w:val="0"/>
              </w:rPr>
              <w:t>3</w:t>
            </w:r>
            <w:r w:rsidRPr="00FE629B">
              <w:rPr>
                <w:rFonts w:asciiTheme="minorHAnsi" w:hAnsiTheme="minorHAnsi"/>
                <w:b w:val="0"/>
              </w:rPr>
              <w:t xml:space="preserve">, </w:t>
            </w:r>
          </w:p>
          <w:p w:rsidR="00243995" w:rsidRPr="00FE629B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>Week 10</w:t>
            </w:r>
          </w:p>
          <w:p w:rsidR="008F6970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 xml:space="preserve">Due: Term </w:t>
            </w:r>
            <w:r w:rsidR="00D64138">
              <w:rPr>
                <w:rFonts w:asciiTheme="minorHAnsi" w:hAnsiTheme="minorHAnsi"/>
                <w:b w:val="0"/>
              </w:rPr>
              <w:t>4</w:t>
            </w:r>
            <w:r w:rsidRPr="00FE629B">
              <w:rPr>
                <w:rFonts w:asciiTheme="minorHAnsi" w:hAnsiTheme="minorHAnsi"/>
                <w:b w:val="0"/>
              </w:rPr>
              <w:t xml:space="preserve">, </w:t>
            </w:r>
          </w:p>
          <w:p w:rsidR="00BE7D20" w:rsidRPr="00FE629B" w:rsidRDefault="00BE7D20" w:rsidP="00AB74BE">
            <w:pPr>
              <w:pStyle w:val="Title"/>
              <w:ind w:left="141"/>
              <w:jc w:val="left"/>
              <w:rPr>
                <w:rFonts w:asciiTheme="minorHAnsi" w:hAnsiTheme="minorHAnsi"/>
                <w:b w:val="0"/>
              </w:rPr>
            </w:pPr>
            <w:r w:rsidRPr="00FE629B">
              <w:rPr>
                <w:rFonts w:asciiTheme="minorHAnsi" w:hAnsiTheme="minorHAnsi"/>
                <w:b w:val="0"/>
              </w:rPr>
              <w:t>Week 3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E70DA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8: </w:t>
            </w:r>
            <w:r w:rsidR="00686660"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Homework Visual Representation Task: </w:t>
            </w:r>
          </w:p>
          <w:p w:rsidR="00686660" w:rsidRPr="00FE629B" w:rsidRDefault="008F6970" w:rsidP="00AB74BE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686660" w:rsidRPr="00FE629B">
              <w:rPr>
                <w:rFonts w:ascii="Calibri" w:hAnsi="Calibri"/>
                <w:sz w:val="24"/>
                <w:szCs w:val="24"/>
              </w:rPr>
              <w:t xml:space="preserve">In pairs, students will create a visual and written display for the Museum of Australian 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686660" w:rsidRPr="00FE629B">
              <w:rPr>
                <w:rFonts w:ascii="Calibri" w:hAnsi="Calibri"/>
                <w:sz w:val="24"/>
                <w:szCs w:val="24"/>
              </w:rPr>
              <w:t xml:space="preserve">Democracy as part of their Living Democracy: the Power of the People exhibition </w:t>
            </w:r>
          </w:p>
          <w:p w:rsidR="00243995" w:rsidRPr="00FE629B" w:rsidRDefault="00243995" w:rsidP="00AB74BE">
            <w:pPr>
              <w:ind w:right="74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FE629B" w:rsidRPr="00FE629B" w:rsidTr="00AB74BE">
        <w:trPr>
          <w:trHeight w:val="626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74BE" w:rsidRDefault="00243995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Civics &amp; Citizenship </w:t>
            </w:r>
          </w:p>
          <w:p w:rsidR="00243995" w:rsidRPr="00FE629B" w:rsidRDefault="00AB74BE" w:rsidP="00AB74BE">
            <w:pPr>
              <w:ind w:left="147" w:right="71" w:hanging="54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>(</w:t>
            </w:r>
            <w:r w:rsidR="00686660"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>Gra</w:t>
            </w:r>
            <w:r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phic Organizer) </w:t>
            </w:r>
          </w:p>
          <w:p w:rsidR="00243995" w:rsidRPr="00FE629B" w:rsidRDefault="00243995" w:rsidP="00AB74BE">
            <w:pPr>
              <w:ind w:left="93" w:right="71"/>
              <w:jc w:val="center"/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jc w:val="center"/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5</w:t>
            </w:r>
            <w:r w:rsidR="00243995" w:rsidRPr="00FE629B">
              <w:rPr>
                <w:rFonts w:asciiTheme="minorHAnsi" w:hAnsiTheme="minorHAnsi" w:cs="Arial"/>
                <w:b/>
                <w:sz w:val="24"/>
                <w:szCs w:val="24"/>
                <w:lang w:val="en-US" w:eastAsia="en-US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64138" w:rsidP="00AB74BE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FE629B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  <w:r w:rsidR="00FE629B">
              <w:rPr>
                <w:rFonts w:asciiTheme="minorHAnsi" w:hAnsiTheme="minorHAnsi" w:cs="Arial"/>
                <w:b w:val="0"/>
                <w:bCs w:val="0"/>
                <w:lang w:val="en-AU"/>
              </w:rPr>
              <w:t>, Week 4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686660" w:rsidP="00AB74BE">
            <w:pPr>
              <w:pStyle w:val="Title"/>
              <w:ind w:left="93" w:right="71"/>
              <w:jc w:val="left"/>
              <w:rPr>
                <w:rFonts w:asciiTheme="minorHAnsi" w:hAnsiTheme="minorHAnsi" w:cs="Arial"/>
              </w:rPr>
            </w:pPr>
            <w:r w:rsidRPr="00FE629B">
              <w:rPr>
                <w:rFonts w:asciiTheme="minorHAnsi" w:hAnsiTheme="minorHAnsi" w:cstheme="minorHAnsi"/>
                <w:lang w:val="en-AU"/>
              </w:rPr>
              <w:t>Assessment 9</w:t>
            </w:r>
            <w:r w:rsidR="00243995" w:rsidRPr="00FE629B">
              <w:rPr>
                <w:rFonts w:asciiTheme="minorHAnsi" w:hAnsiTheme="minorHAnsi" w:cstheme="minorHAnsi"/>
                <w:lang w:val="en-AU"/>
              </w:rPr>
              <w:t xml:space="preserve">: </w:t>
            </w:r>
            <w:r w:rsidRPr="00FE629B">
              <w:rPr>
                <w:rFonts w:asciiTheme="minorHAnsi" w:hAnsiTheme="minorHAnsi" w:cstheme="minorHAnsi"/>
                <w:lang w:val="en-AU"/>
              </w:rPr>
              <w:t>Graphic organiser (Validation)</w:t>
            </w:r>
            <w:r w:rsidR="00243995" w:rsidRPr="00FE629B">
              <w:rPr>
                <w:rFonts w:asciiTheme="minorHAnsi" w:hAnsiTheme="minorHAnsi" w:cstheme="minorHAnsi"/>
                <w:lang w:val="en-AU"/>
              </w:rPr>
              <w:t>:</w:t>
            </w:r>
            <w:r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 xml:space="preserve"> Students select the appropriate graphic organiser to answer a question </w:t>
            </w:r>
            <w:r w:rsidR="00FE629B" w:rsidRPr="00FE629B">
              <w:rPr>
                <w:rFonts w:asciiTheme="minorHAnsi" w:hAnsiTheme="minorHAnsi" w:cstheme="minorHAnsi"/>
                <w:b w:val="0"/>
                <w:iCs/>
                <w:lang w:val="en-GB" w:eastAsia="en-AU"/>
              </w:rPr>
              <w:t>that draws upon their understanding of the visual representation task</w:t>
            </w:r>
          </w:p>
        </w:tc>
      </w:tr>
      <w:tr w:rsidR="00FE629B" w:rsidRPr="00FE629B" w:rsidTr="00AB74BE">
        <w:trPr>
          <w:trHeight w:val="562"/>
        </w:trPr>
        <w:tc>
          <w:tcPr>
            <w:tcW w:w="61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243995" w:rsidP="00AB74BE">
            <w:pPr>
              <w:ind w:right="74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  <w:bCs/>
                <w:sz w:val="24"/>
                <w:szCs w:val="24"/>
                <w:lang w:val="en-US" w:eastAsia="en-US"/>
              </w:rPr>
              <w:t xml:space="preserve">Civics &amp; Citizenship </w:t>
            </w:r>
            <w:r w:rsidRPr="00FE629B">
              <w:rPr>
                <w:rFonts w:asciiTheme="minorHAnsi" w:hAnsiTheme="minorHAnsi" w:cs="Arial"/>
                <w:sz w:val="24"/>
                <w:szCs w:val="24"/>
              </w:rPr>
              <w:t>Explanation</w:t>
            </w:r>
          </w:p>
        </w:tc>
        <w:tc>
          <w:tcPr>
            <w:tcW w:w="55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0B6D77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>
              <w:rPr>
                <w:rFonts w:asciiTheme="minorHAnsi" w:hAnsiTheme="minorHAnsi" w:cs="Arial"/>
              </w:rPr>
              <w:t>15</w:t>
            </w:r>
            <w:r w:rsidR="00243995" w:rsidRPr="00FE629B">
              <w:rPr>
                <w:rFonts w:asciiTheme="minorHAnsi" w:hAnsiTheme="minorHAnsi" w:cs="Arial"/>
              </w:rPr>
              <w:t>%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FE629B" w:rsidRDefault="00D64138" w:rsidP="00AB74BE">
            <w:pPr>
              <w:ind w:left="141" w:right="71"/>
              <w:rPr>
                <w:rFonts w:asciiTheme="minorHAnsi" w:hAnsiTheme="minorHAnsi"/>
                <w:sz w:val="24"/>
                <w:szCs w:val="24"/>
              </w:rPr>
            </w:pPr>
            <w:r w:rsidRPr="00FE629B">
              <w:rPr>
                <w:rFonts w:asciiTheme="minorHAnsi" w:hAnsiTheme="minorHAnsi" w:cs="Arial"/>
              </w:rPr>
              <w:t xml:space="preserve">Term </w:t>
            </w:r>
            <w:r>
              <w:rPr>
                <w:rFonts w:asciiTheme="minorHAnsi" w:hAnsiTheme="minorHAnsi" w:cs="Arial"/>
                <w:b/>
                <w:bCs/>
              </w:rPr>
              <w:t>4</w:t>
            </w:r>
            <w:r w:rsidR="00FE629B">
              <w:rPr>
                <w:rFonts w:asciiTheme="minorHAnsi" w:hAnsiTheme="minorHAnsi"/>
                <w:sz w:val="24"/>
                <w:szCs w:val="24"/>
              </w:rPr>
              <w:t>, Week 5</w:t>
            </w:r>
            <w:r w:rsidR="00AB74BE">
              <w:rPr>
                <w:rFonts w:asciiTheme="minorHAnsi" w:hAnsiTheme="minorHAnsi"/>
                <w:sz w:val="24"/>
                <w:szCs w:val="24"/>
              </w:rPr>
              <w:t>-6</w:t>
            </w:r>
          </w:p>
        </w:tc>
        <w:tc>
          <w:tcPr>
            <w:tcW w:w="307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F6970" w:rsidRDefault="008F6970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43995" w:rsidRPr="00FE629B" w:rsidRDefault="00243995" w:rsidP="00AB74BE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E62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11: </w:t>
            </w:r>
            <w:r w:rsidR="00FE629B" w:rsidRPr="00FE629B">
              <w:rPr>
                <w:rFonts w:asciiTheme="minorHAnsi" w:hAnsiTheme="minorHAnsi" w:cstheme="minorHAnsi"/>
                <w:sz w:val="24"/>
                <w:szCs w:val="24"/>
              </w:rPr>
              <w:t xml:space="preserve"> A series of multiple choice, paragraph, sentence or one-word responses</w:t>
            </w:r>
            <w:r w:rsidR="00FE629B">
              <w:rPr>
                <w:rFonts w:asciiTheme="minorHAnsi" w:hAnsiTheme="minorHAnsi" w:cstheme="minorHAnsi"/>
                <w:sz w:val="24"/>
                <w:szCs w:val="24"/>
              </w:rPr>
              <w:t xml:space="preserve">, based on work from weeks 1-5 of term 2. </w:t>
            </w:r>
          </w:p>
          <w:p w:rsidR="00243995" w:rsidRPr="00FE629B" w:rsidRDefault="00243995" w:rsidP="00AB74BE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FE629B" w:rsidRPr="0017191C" w:rsidTr="00AB74BE">
        <w:trPr>
          <w:trHeight w:val="20"/>
        </w:trPr>
        <w:tc>
          <w:tcPr>
            <w:tcW w:w="611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AB74BE">
            <w:pPr>
              <w:pStyle w:val="Title"/>
              <w:ind w:left="93"/>
              <w:rPr>
                <w:rFonts w:asciiTheme="minorHAnsi" w:hAnsiTheme="minorHAnsi" w:cs="Arial"/>
              </w:rPr>
            </w:pPr>
            <w:r w:rsidRPr="005E6365">
              <w:rPr>
                <w:rFonts w:asciiTheme="minorHAnsi" w:hAnsiTheme="minorHAnsi" w:cs="Arial"/>
              </w:rPr>
              <w:t>Total</w:t>
            </w:r>
          </w:p>
        </w:tc>
        <w:tc>
          <w:tcPr>
            <w:tcW w:w="55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5E6365" w:rsidRDefault="00243995" w:rsidP="00AB74BE">
            <w:pPr>
              <w:pStyle w:val="Title"/>
              <w:rPr>
                <w:rFonts w:asciiTheme="minorHAnsi" w:hAnsiTheme="minorHAnsi" w:cs="Arial"/>
                <w:bCs w:val="0"/>
              </w:rPr>
            </w:pPr>
            <w:r w:rsidRPr="005E6365">
              <w:rPr>
                <w:rFonts w:asciiTheme="minorHAnsi" w:hAnsiTheme="minorHAnsi" w:cs="Arial"/>
                <w:bCs w:val="0"/>
              </w:rPr>
              <w:t>100%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92D050"/>
          </w:tcPr>
          <w:p w:rsidR="00243995" w:rsidRPr="0017191C" w:rsidRDefault="00243995" w:rsidP="00AB74BE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070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17191C" w:rsidRDefault="00243995" w:rsidP="00AB74BE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E045B3" w:rsidRPr="00AF32FD" w:rsidRDefault="00E045B3" w:rsidP="00AF32FD">
      <w:pPr>
        <w:rPr>
          <w:sz w:val="18"/>
          <w:szCs w:val="18"/>
          <w:lang w:val="en-GB" w:eastAsia="ja-JP"/>
        </w:rPr>
      </w:pPr>
    </w:p>
    <w:sectPr w:rsidR="00E045B3" w:rsidRPr="00AF32FD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29B" w:rsidRDefault="00FE629B" w:rsidP="00E35001">
      <w:r>
        <w:separator/>
      </w:r>
    </w:p>
  </w:endnote>
  <w:endnote w:type="continuationSeparator" w:id="0">
    <w:p w:rsidR="00FE629B" w:rsidRDefault="00FE629B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29B" w:rsidRPr="00897899" w:rsidRDefault="00FE629B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29B" w:rsidRPr="00A41897" w:rsidRDefault="00FE629B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="008F6970">
      <w:rPr>
        <w:rFonts w:ascii="Franklin Gothic Book" w:hAnsi="Franklin Gothic Book"/>
        <w:b/>
        <w:noProof/>
        <w:color w:val="342568"/>
        <w:sz w:val="18"/>
        <w:szCs w:val="18"/>
      </w:rPr>
      <w:t>|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History</w:t>
    </w:r>
    <w:r>
      <w:rPr>
        <w:rFonts w:ascii="Franklin Gothic Book" w:hAnsi="Franklin Gothic Book"/>
        <w:b/>
        <w:color w:val="342568"/>
        <w:sz w:val="18"/>
        <w:szCs w:val="18"/>
      </w:rPr>
      <w:t xml:space="preserve"> 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29B" w:rsidRDefault="00FE629B" w:rsidP="00E35001">
      <w:r>
        <w:separator/>
      </w:r>
    </w:p>
  </w:footnote>
  <w:footnote w:type="continuationSeparator" w:id="0">
    <w:p w:rsidR="00FE629B" w:rsidRDefault="00FE629B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29B" w:rsidRPr="00A233EF" w:rsidRDefault="00FE629B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8201025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9F1E2B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B6D77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307024"/>
    <w:rsid w:val="00313837"/>
    <w:rsid w:val="00315761"/>
    <w:rsid w:val="00316ED5"/>
    <w:rsid w:val="00321E9A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E6365"/>
    <w:rsid w:val="0060573A"/>
    <w:rsid w:val="00625F21"/>
    <w:rsid w:val="0066067E"/>
    <w:rsid w:val="0067275D"/>
    <w:rsid w:val="00686660"/>
    <w:rsid w:val="006A6531"/>
    <w:rsid w:val="006B0000"/>
    <w:rsid w:val="006B16F2"/>
    <w:rsid w:val="006D760B"/>
    <w:rsid w:val="007044C5"/>
    <w:rsid w:val="007074FE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4718"/>
    <w:rsid w:val="00806F11"/>
    <w:rsid w:val="0087462B"/>
    <w:rsid w:val="008761E9"/>
    <w:rsid w:val="00897899"/>
    <w:rsid w:val="008A0328"/>
    <w:rsid w:val="008B35EB"/>
    <w:rsid w:val="008F290C"/>
    <w:rsid w:val="008F6970"/>
    <w:rsid w:val="009160F5"/>
    <w:rsid w:val="0091790E"/>
    <w:rsid w:val="009611AB"/>
    <w:rsid w:val="009862DC"/>
    <w:rsid w:val="00987428"/>
    <w:rsid w:val="00996731"/>
    <w:rsid w:val="009B2B32"/>
    <w:rsid w:val="009E38A1"/>
    <w:rsid w:val="009F1E2B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862"/>
    <w:rsid w:val="00AB74BE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E7D20"/>
    <w:rsid w:val="00C15211"/>
    <w:rsid w:val="00C33853"/>
    <w:rsid w:val="00C34582"/>
    <w:rsid w:val="00C51FFA"/>
    <w:rsid w:val="00C6570F"/>
    <w:rsid w:val="00C66D64"/>
    <w:rsid w:val="00C87FDA"/>
    <w:rsid w:val="00CA45DE"/>
    <w:rsid w:val="00CB187F"/>
    <w:rsid w:val="00CF2B72"/>
    <w:rsid w:val="00D02FC4"/>
    <w:rsid w:val="00D12B70"/>
    <w:rsid w:val="00D33DDF"/>
    <w:rsid w:val="00D3543E"/>
    <w:rsid w:val="00D42DF7"/>
    <w:rsid w:val="00D64138"/>
    <w:rsid w:val="00D908E8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193D5130"/>
  <w15:docId w15:val="{2ADC76B6-60C3-4CF7-A331-1E21084E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BF1A0-85B2-4DAB-971E-49FBCB660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B4E26EF3</Template>
  <TotalTime>3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STEWART Barrie [Narrogin Senior High School]</cp:lastModifiedBy>
  <cp:revision>3</cp:revision>
  <cp:lastPrinted>2017-02-01T04:56:00Z</cp:lastPrinted>
  <dcterms:created xsi:type="dcterms:W3CDTF">2018-07-12T03:18:00Z</dcterms:created>
  <dcterms:modified xsi:type="dcterms:W3CDTF">2018-09-03T07:57:00Z</dcterms:modified>
</cp:coreProperties>
</file>