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37AB" w:rsidRPr="003537AB" w:rsidRDefault="003537AB" w:rsidP="003537AB">
      <w:pPr>
        <w:pStyle w:val="ListParagraph"/>
        <w:ind w:left="1080"/>
        <w:jc w:val="center"/>
        <w:rPr>
          <w:rFonts w:ascii="Comic Sans MS" w:hAnsi="Comic Sans MS"/>
          <w:b/>
          <w:sz w:val="48"/>
          <w:szCs w:val="48"/>
          <w:u w:val="single"/>
        </w:rPr>
      </w:pPr>
      <w:r w:rsidRPr="003537AB">
        <w:rPr>
          <w:rFonts w:ascii="Comic Sans MS" w:hAnsi="Comic Sans MS"/>
          <w:b/>
          <w:sz w:val="48"/>
          <w:szCs w:val="48"/>
          <w:u w:val="single"/>
        </w:rPr>
        <w:t>The Feudal System</w:t>
      </w:r>
    </w:p>
    <w:p w:rsidR="003537AB" w:rsidRDefault="008028D5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  <w:r>
        <w:rPr>
          <w:noProof/>
          <w:lang w:eastAsia="en-AU"/>
        </w:rPr>
        <w:drawing>
          <wp:anchor distT="0" distB="0" distL="114300" distR="114300" simplePos="0" relativeHeight="251658752" behindDoc="1" locked="0" layoutInCell="1" allowOverlap="1" wp14:anchorId="3E779110" wp14:editId="0C04E71C">
            <wp:simplePos x="0" y="0"/>
            <wp:positionH relativeFrom="margin">
              <wp:posOffset>543560</wp:posOffset>
            </wp:positionH>
            <wp:positionV relativeFrom="paragraph">
              <wp:posOffset>17145</wp:posOffset>
            </wp:positionV>
            <wp:extent cx="9243695" cy="6297295"/>
            <wp:effectExtent l="0" t="0" r="0" b="8255"/>
            <wp:wrapNone/>
            <wp:docPr id="1" name="Picture 1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3695" cy="629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537AB" w:rsidRDefault="003537AB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3537AB" w:rsidRDefault="003537AB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3537AB" w:rsidRDefault="003537AB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3537AB" w:rsidRDefault="003537AB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3537AB" w:rsidRDefault="003537AB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3537AB" w:rsidRDefault="003537AB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3537AB" w:rsidRDefault="003537AB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3537AB" w:rsidRDefault="003537AB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3537AB" w:rsidRDefault="003537AB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3537AB" w:rsidRDefault="003537AB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3537AB" w:rsidRDefault="003537AB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3537AB" w:rsidRDefault="003537AB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3537AB" w:rsidRDefault="003537AB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ED1134" w:rsidRDefault="00ED1134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  <w:bookmarkStart w:id="0" w:name="_GoBack"/>
      <w:r>
        <w:rPr>
          <w:noProof/>
          <w:color w:val="0000FF"/>
          <w:lang w:eastAsia="en-AU"/>
        </w:rPr>
        <w:lastRenderedPageBreak/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828675</wp:posOffset>
            </wp:positionH>
            <wp:positionV relativeFrom="paragraph">
              <wp:posOffset>-619125</wp:posOffset>
            </wp:positionV>
            <wp:extent cx="8896350" cy="8982075"/>
            <wp:effectExtent l="0" t="0" r="0" b="9525"/>
            <wp:wrapTight wrapText="bothSides">
              <wp:wrapPolygon edited="0">
                <wp:start x="0" y="0"/>
                <wp:lineTo x="0" y="21577"/>
                <wp:lineTo x="21554" y="21577"/>
                <wp:lineTo x="21554" y="0"/>
                <wp:lineTo x="0" y="0"/>
              </wp:wrapPolygon>
            </wp:wrapTight>
            <wp:docPr id="2" name="irc_mi" descr="Image result for feudal system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Image result for feudal system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6350" cy="898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ED1134" w:rsidRDefault="00ED1134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ED1134" w:rsidRDefault="00ED1134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ED1134" w:rsidRDefault="00ED1134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ED1134" w:rsidRDefault="00ED1134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ED1134" w:rsidRDefault="00ED1134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ED1134" w:rsidRDefault="00ED1134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ED1134" w:rsidRDefault="00ED1134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ED1134" w:rsidRDefault="00ED1134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ED1134" w:rsidRDefault="00ED1134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ED1134" w:rsidRDefault="00ED1134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ED1134" w:rsidRDefault="00ED1134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ED1134" w:rsidRDefault="00ED1134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ED1134" w:rsidRDefault="00ED1134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ED1134" w:rsidRDefault="00ED1134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ED1134" w:rsidRDefault="00ED1134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  <w:r>
        <w:rPr>
          <w:noProof/>
          <w:color w:val="0000FF"/>
          <w:lang w:eastAsia="en-AU"/>
        </w:rPr>
        <w:lastRenderedPageBreak/>
        <w:drawing>
          <wp:anchor distT="0" distB="0" distL="114300" distR="114300" simplePos="0" relativeHeight="251660800" behindDoc="1" locked="0" layoutInCell="1" allowOverlap="1">
            <wp:simplePos x="0" y="0"/>
            <wp:positionH relativeFrom="column">
              <wp:posOffset>438150</wp:posOffset>
            </wp:positionH>
            <wp:positionV relativeFrom="paragraph">
              <wp:posOffset>0</wp:posOffset>
            </wp:positionV>
            <wp:extent cx="8572500" cy="7480300"/>
            <wp:effectExtent l="0" t="0" r="0" b="6350"/>
            <wp:wrapTight wrapText="bothSides">
              <wp:wrapPolygon edited="0">
                <wp:start x="10656" y="0"/>
                <wp:lineTo x="7056" y="7041"/>
                <wp:lineTo x="6624" y="7316"/>
                <wp:lineTo x="1296" y="18483"/>
                <wp:lineTo x="480" y="19363"/>
                <wp:lineTo x="336" y="20243"/>
                <wp:lineTo x="0" y="21123"/>
                <wp:lineTo x="0" y="21343"/>
                <wp:lineTo x="528" y="21563"/>
                <wp:lineTo x="15696" y="21563"/>
                <wp:lineTo x="21552" y="21563"/>
                <wp:lineTo x="21552" y="21123"/>
                <wp:lineTo x="21168" y="20243"/>
                <wp:lineTo x="21216" y="19858"/>
                <wp:lineTo x="20976" y="19363"/>
                <wp:lineTo x="20784" y="18758"/>
                <wp:lineTo x="20640" y="18483"/>
                <wp:lineTo x="19824" y="17603"/>
                <wp:lineTo x="15264" y="7646"/>
                <wp:lineTo x="14784" y="7096"/>
                <wp:lineTo x="14496" y="7041"/>
                <wp:lineTo x="10944" y="0"/>
                <wp:lineTo x="10656" y="0"/>
              </wp:wrapPolygon>
            </wp:wrapTight>
            <wp:docPr id="3" name="irc_mi" descr="Related image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Related image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748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D1134" w:rsidRDefault="00ED1134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ED1134" w:rsidRDefault="00ED1134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ED1134" w:rsidRDefault="00ED1134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ED1134" w:rsidRDefault="00ED1134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ED1134" w:rsidRDefault="00ED1134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ED1134" w:rsidRDefault="00ED1134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ED1134" w:rsidRDefault="00ED1134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ED1134" w:rsidRDefault="00ED1134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ED1134" w:rsidRDefault="00ED1134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ED1134" w:rsidRDefault="00ED1134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ED1134" w:rsidRDefault="00ED1134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ED1134" w:rsidRDefault="00ED1134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ED1134" w:rsidRDefault="00ED1134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p w:rsidR="00ED1134" w:rsidRDefault="00ED1134" w:rsidP="0058423F">
      <w:pPr>
        <w:pStyle w:val="ListParagraph"/>
        <w:ind w:left="1080"/>
        <w:rPr>
          <w:rFonts w:ascii="Comic Sans MS" w:hAnsi="Comic Sans MS"/>
          <w:sz w:val="48"/>
          <w:szCs w:val="48"/>
        </w:rPr>
      </w:pPr>
    </w:p>
    <w:sectPr w:rsidR="00ED1134" w:rsidSect="009C402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C0CFD"/>
    <w:multiLevelType w:val="multilevel"/>
    <w:tmpl w:val="F0045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94393"/>
    <w:multiLevelType w:val="multilevel"/>
    <w:tmpl w:val="2200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1B3BD6"/>
    <w:multiLevelType w:val="hybridMultilevel"/>
    <w:tmpl w:val="AC8CFC54"/>
    <w:lvl w:ilvl="0" w:tplc="0C090001">
      <w:start w:val="1"/>
      <w:numFmt w:val="bullet"/>
      <w:lvlText w:val=""/>
      <w:lvlJc w:val="left"/>
      <w:pPr>
        <w:ind w:left="195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67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39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11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83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55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27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</w:abstractNum>
  <w:abstractNum w:abstractNumId="3" w15:restartNumberingAfterBreak="0">
    <w:nsid w:val="284C1579"/>
    <w:multiLevelType w:val="hybridMultilevel"/>
    <w:tmpl w:val="02389B12"/>
    <w:lvl w:ilvl="0" w:tplc="BCD6E94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B558D0"/>
    <w:multiLevelType w:val="hybridMultilevel"/>
    <w:tmpl w:val="DB96B1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717CC"/>
    <w:multiLevelType w:val="hybridMultilevel"/>
    <w:tmpl w:val="610695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94356D"/>
    <w:multiLevelType w:val="hybridMultilevel"/>
    <w:tmpl w:val="194607A2"/>
    <w:lvl w:ilvl="0" w:tplc="D31EC7A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E443BF"/>
    <w:multiLevelType w:val="multilevel"/>
    <w:tmpl w:val="8670135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7C5C62"/>
    <w:multiLevelType w:val="hybridMultilevel"/>
    <w:tmpl w:val="B7B054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7A1CF1"/>
    <w:multiLevelType w:val="hybridMultilevel"/>
    <w:tmpl w:val="13144F1E"/>
    <w:lvl w:ilvl="0" w:tplc="00C034C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8A4AC3"/>
    <w:multiLevelType w:val="hybridMultilevel"/>
    <w:tmpl w:val="BC44EDDC"/>
    <w:lvl w:ilvl="0" w:tplc="C53E7AB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1"/>
  </w:num>
  <w:num w:numId="4">
    <w:abstractNumId w:val="6"/>
  </w:num>
  <w:num w:numId="5">
    <w:abstractNumId w:val="5"/>
  </w:num>
  <w:num w:numId="6">
    <w:abstractNumId w:val="3"/>
  </w:num>
  <w:num w:numId="7">
    <w:abstractNumId w:val="0"/>
  </w:num>
  <w:num w:numId="8">
    <w:abstractNumId w:val="7"/>
  </w:num>
  <w:num w:numId="9">
    <w:abstractNumId w:val="8"/>
  </w:num>
  <w:num w:numId="10">
    <w:abstractNumId w:val="2"/>
  </w:num>
  <w:num w:numId="11">
    <w:abstractNumId w:val="4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n-AU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402C"/>
    <w:rsid w:val="00017F57"/>
    <w:rsid w:val="000B3964"/>
    <w:rsid w:val="000C7211"/>
    <w:rsid w:val="000F0EDE"/>
    <w:rsid w:val="000F4043"/>
    <w:rsid w:val="000F7ECB"/>
    <w:rsid w:val="00170B1B"/>
    <w:rsid w:val="00171516"/>
    <w:rsid w:val="001765BF"/>
    <w:rsid w:val="001819A6"/>
    <w:rsid w:val="001C0129"/>
    <w:rsid w:val="002049BE"/>
    <w:rsid w:val="00234964"/>
    <w:rsid w:val="0026278E"/>
    <w:rsid w:val="00287327"/>
    <w:rsid w:val="002B1A5D"/>
    <w:rsid w:val="002D0F55"/>
    <w:rsid w:val="002D3FBA"/>
    <w:rsid w:val="002D4784"/>
    <w:rsid w:val="002E3408"/>
    <w:rsid w:val="002F42E4"/>
    <w:rsid w:val="0032341A"/>
    <w:rsid w:val="0032749E"/>
    <w:rsid w:val="003537AB"/>
    <w:rsid w:val="00363339"/>
    <w:rsid w:val="003A1C7A"/>
    <w:rsid w:val="003A411A"/>
    <w:rsid w:val="00414C08"/>
    <w:rsid w:val="00444B8D"/>
    <w:rsid w:val="004C2B1A"/>
    <w:rsid w:val="00536E00"/>
    <w:rsid w:val="005706A9"/>
    <w:rsid w:val="0058423F"/>
    <w:rsid w:val="005958D1"/>
    <w:rsid w:val="005D2B48"/>
    <w:rsid w:val="00611039"/>
    <w:rsid w:val="00646025"/>
    <w:rsid w:val="0067355F"/>
    <w:rsid w:val="00697DB3"/>
    <w:rsid w:val="006A4E71"/>
    <w:rsid w:val="007065F0"/>
    <w:rsid w:val="007475B9"/>
    <w:rsid w:val="00767A90"/>
    <w:rsid w:val="007C617A"/>
    <w:rsid w:val="007D5344"/>
    <w:rsid w:val="008028D5"/>
    <w:rsid w:val="00806D6C"/>
    <w:rsid w:val="00810089"/>
    <w:rsid w:val="00816934"/>
    <w:rsid w:val="00821851"/>
    <w:rsid w:val="00827DB5"/>
    <w:rsid w:val="00841CE4"/>
    <w:rsid w:val="00860455"/>
    <w:rsid w:val="00885798"/>
    <w:rsid w:val="008A56A4"/>
    <w:rsid w:val="00911C16"/>
    <w:rsid w:val="00915958"/>
    <w:rsid w:val="00944FCB"/>
    <w:rsid w:val="00950317"/>
    <w:rsid w:val="00970643"/>
    <w:rsid w:val="00972F1C"/>
    <w:rsid w:val="00976A9E"/>
    <w:rsid w:val="0099169C"/>
    <w:rsid w:val="009C402C"/>
    <w:rsid w:val="00A34D8E"/>
    <w:rsid w:val="00A35CCB"/>
    <w:rsid w:val="00A37B14"/>
    <w:rsid w:val="00A40079"/>
    <w:rsid w:val="00A8254F"/>
    <w:rsid w:val="00A82EC8"/>
    <w:rsid w:val="00A942EA"/>
    <w:rsid w:val="00B124E3"/>
    <w:rsid w:val="00B3032B"/>
    <w:rsid w:val="00B32827"/>
    <w:rsid w:val="00B477D7"/>
    <w:rsid w:val="00B87CCD"/>
    <w:rsid w:val="00B9083C"/>
    <w:rsid w:val="00BC48B7"/>
    <w:rsid w:val="00BD4895"/>
    <w:rsid w:val="00C3048E"/>
    <w:rsid w:val="00C56A47"/>
    <w:rsid w:val="00C636DC"/>
    <w:rsid w:val="00C64A01"/>
    <w:rsid w:val="00CB09F7"/>
    <w:rsid w:val="00CB434E"/>
    <w:rsid w:val="00CC08BC"/>
    <w:rsid w:val="00CF04DD"/>
    <w:rsid w:val="00D85F7C"/>
    <w:rsid w:val="00DB22DC"/>
    <w:rsid w:val="00DD048B"/>
    <w:rsid w:val="00DD6B83"/>
    <w:rsid w:val="00DE0CB7"/>
    <w:rsid w:val="00DF6736"/>
    <w:rsid w:val="00DF7361"/>
    <w:rsid w:val="00E16E11"/>
    <w:rsid w:val="00E605C1"/>
    <w:rsid w:val="00E6764D"/>
    <w:rsid w:val="00ED1134"/>
    <w:rsid w:val="00ED1F22"/>
    <w:rsid w:val="00ED6D2E"/>
    <w:rsid w:val="00F420CD"/>
    <w:rsid w:val="00F52661"/>
    <w:rsid w:val="00F727AA"/>
    <w:rsid w:val="00F967C5"/>
    <w:rsid w:val="00FA2CE9"/>
    <w:rsid w:val="00FC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B9631AC8-8D0B-4B70-A779-524A6FD19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1CE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402C"/>
    <w:pPr>
      <w:ind w:left="720"/>
      <w:contextualSpacing/>
    </w:pPr>
  </w:style>
  <w:style w:type="character" w:styleId="Hyperlink">
    <w:name w:val="Hyperlink"/>
    <w:basedOn w:val="DefaultParagraphFont"/>
    <w:rsid w:val="00536E0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F967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967C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6110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rsid w:val="0064602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94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9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1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48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740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63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0" w:color="DDDDDD"/>
                            <w:left w:val="none" w:sz="0" w:space="0" w:color="auto"/>
                            <w:bottom w:val="single" w:sz="12" w:space="0" w:color="DDDDDD"/>
                            <w:right w:val="none" w:sz="0" w:space="0" w:color="auto"/>
                          </w:divBdr>
                          <w:divsChild>
                            <w:div w:id="15891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8349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1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3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hyperlink" Target="https://www.google.com.au/url?sa=i&amp;rct=j&amp;q=&amp;esrc=s&amp;source=images&amp;cd=&amp;cad=rja&amp;uact=8&amp;ved=2ahUKEwjwkNKZwMXcAhWVzmEKHb3zAxkQjRx6BAgBEAU&amp;url=https://www.mentone-educational.com.au/charts-and-posters/school-charts/history/history-school-poster-the-feudal-system&amp;psig=AOvVaw3iUCiqKDQOaYNS4IPXl3_Y&amp;ust=1532994602501352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www.google.com.au/url?sa=i&amp;rct=j&amp;q=&amp;esrc=s&amp;source=images&amp;cd=&amp;cad=rja&amp;uact=8&amp;ved=2ahUKEwiJ78XMwMXcAhWBZt4KHa77ACkQjRx6BAgBEAU&amp;url=https://wikirouge.net/F%C3%A9odalisme&amp;psig=AOvVaw3iUCiqKDQOaYNS4IPXl3_Y&amp;ust=153299460250135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B446CD-E36A-415D-9518-E7EB8EB21B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A35FCC80</Template>
  <TotalTime>7</TotalTime>
  <Pages>3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 [Narrogin Senior High School]</cp:lastModifiedBy>
  <cp:revision>3</cp:revision>
  <cp:lastPrinted>2018-08-04T23:40:00Z</cp:lastPrinted>
  <dcterms:created xsi:type="dcterms:W3CDTF">2018-07-29T23:58:00Z</dcterms:created>
  <dcterms:modified xsi:type="dcterms:W3CDTF">2018-08-04T23:55:00Z</dcterms:modified>
</cp:coreProperties>
</file>