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E0055" w:rsidRPr="00DF48CB" w:rsidRDefault="00094B4C">
      <w:pPr>
        <w:rPr>
          <w:sz w:val="28"/>
        </w:rPr>
      </w:pPr>
      <w:r w:rsidRPr="00DF48CB">
        <w:rPr>
          <w:sz w:val="28"/>
        </w:rPr>
        <w:t>Japanese Society</w:t>
      </w:r>
    </w:p>
    <w:p w:rsidR="00094B4C" w:rsidRPr="00DF48CB" w:rsidRDefault="00094B4C">
      <w:pPr>
        <w:rPr>
          <w:sz w:val="28"/>
        </w:rPr>
      </w:pPr>
      <w:r w:rsidRPr="00DF48CB">
        <w:rPr>
          <w:sz w:val="28"/>
        </w:rPr>
        <w:t xml:space="preserve">For about a 1,000 years from the Heian Period until the end of the </w:t>
      </w:r>
      <w:proofErr w:type="spellStart"/>
      <w:r w:rsidRPr="00DF48CB">
        <w:rPr>
          <w:sz w:val="28"/>
        </w:rPr>
        <w:t>Tokogawa</w:t>
      </w:r>
      <w:proofErr w:type="spellEnd"/>
      <w:r w:rsidRPr="00DF48CB">
        <w:rPr>
          <w:sz w:val="28"/>
        </w:rPr>
        <w:t xml:space="preserve"> </w:t>
      </w:r>
      <w:proofErr w:type="spellStart"/>
      <w:r w:rsidRPr="00DF48CB">
        <w:rPr>
          <w:sz w:val="28"/>
        </w:rPr>
        <w:t>shogunate</w:t>
      </w:r>
      <w:proofErr w:type="spellEnd"/>
      <w:r w:rsidRPr="00DF48CB">
        <w:rPr>
          <w:sz w:val="28"/>
        </w:rPr>
        <w:t xml:space="preserve"> in 1867 Japan maintained a feudal society.</w:t>
      </w:r>
    </w:p>
    <w:p w:rsidR="00094B4C" w:rsidRPr="00DF48CB" w:rsidRDefault="00094B4C">
      <w:pPr>
        <w:rPr>
          <w:sz w:val="28"/>
        </w:rPr>
      </w:pPr>
      <w:r w:rsidRPr="00DF48CB">
        <w:rPr>
          <w:sz w:val="28"/>
        </w:rPr>
        <w:t>Society was divided into rigid social classes, each person belonging to a class that reflected their status and the role they fulfilled in society.</w:t>
      </w:r>
    </w:p>
    <w:p w:rsidR="00094B4C" w:rsidRPr="00DF48CB" w:rsidRDefault="00094B4C" w:rsidP="00094B4C">
      <w:pPr>
        <w:pStyle w:val="ListParagraph"/>
        <w:numPr>
          <w:ilvl w:val="0"/>
          <w:numId w:val="1"/>
        </w:numPr>
        <w:rPr>
          <w:sz w:val="28"/>
        </w:rPr>
      </w:pPr>
      <w:r w:rsidRPr="00DF48CB">
        <w:rPr>
          <w:sz w:val="28"/>
        </w:rPr>
        <w:t>The Emperor and the Nobles</w:t>
      </w:r>
    </w:p>
    <w:p w:rsidR="00094B4C" w:rsidRPr="00DF48CB" w:rsidRDefault="00094B4C" w:rsidP="00094B4C">
      <w:pPr>
        <w:pStyle w:val="ListParagraph"/>
        <w:rPr>
          <w:sz w:val="28"/>
        </w:rPr>
      </w:pPr>
      <w:r w:rsidRPr="00DF48CB">
        <w:rPr>
          <w:sz w:val="28"/>
        </w:rPr>
        <w:t>Emperor held the highest status, he and his family were at the top of the class structure,</w:t>
      </w:r>
    </w:p>
    <w:p w:rsidR="00094B4C" w:rsidRPr="00DF48CB" w:rsidRDefault="00094B4C" w:rsidP="00094B4C">
      <w:pPr>
        <w:pStyle w:val="ListParagraph"/>
        <w:rPr>
          <w:sz w:val="28"/>
        </w:rPr>
      </w:pPr>
      <w:r w:rsidRPr="00DF48CB">
        <w:rPr>
          <w:sz w:val="28"/>
        </w:rPr>
        <w:t>Had little power – a religious leader and was worshipped as a descendant of the sun goddess.</w:t>
      </w:r>
    </w:p>
    <w:p w:rsidR="00094B4C" w:rsidRPr="00DF48CB" w:rsidRDefault="00094B4C" w:rsidP="00094B4C">
      <w:pPr>
        <w:pStyle w:val="ListParagraph"/>
        <w:rPr>
          <w:sz w:val="28"/>
        </w:rPr>
      </w:pPr>
      <w:r w:rsidRPr="00DF48CB">
        <w:rPr>
          <w:sz w:val="28"/>
        </w:rPr>
        <w:t>To have power he needed the support of the daimyo (nobles) whom he gave land to.</w:t>
      </w:r>
    </w:p>
    <w:p w:rsidR="00094B4C" w:rsidRPr="00DF48CB" w:rsidRDefault="00094B4C" w:rsidP="00094B4C">
      <w:pPr>
        <w:pStyle w:val="ListParagraph"/>
        <w:numPr>
          <w:ilvl w:val="0"/>
          <w:numId w:val="1"/>
        </w:numPr>
        <w:rPr>
          <w:sz w:val="28"/>
        </w:rPr>
      </w:pPr>
      <w:r w:rsidRPr="00DF48CB">
        <w:rPr>
          <w:sz w:val="28"/>
        </w:rPr>
        <w:t>The Daimyo</w:t>
      </w:r>
    </w:p>
    <w:p w:rsidR="00094B4C" w:rsidRPr="00DF48CB" w:rsidRDefault="00094B4C" w:rsidP="00094B4C">
      <w:pPr>
        <w:pStyle w:val="ListParagraph"/>
        <w:rPr>
          <w:sz w:val="28"/>
        </w:rPr>
      </w:pPr>
      <w:r w:rsidRPr="00DF48CB">
        <w:rPr>
          <w:sz w:val="28"/>
        </w:rPr>
        <w:t>Powerful nobles who each had their own estates and armies and were very powerful.</w:t>
      </w:r>
    </w:p>
    <w:p w:rsidR="00094B4C" w:rsidRPr="00DF48CB" w:rsidRDefault="00094B4C" w:rsidP="00094B4C">
      <w:pPr>
        <w:pStyle w:val="ListParagraph"/>
        <w:rPr>
          <w:sz w:val="28"/>
        </w:rPr>
      </w:pPr>
      <w:r w:rsidRPr="00DF48CB">
        <w:rPr>
          <w:sz w:val="28"/>
        </w:rPr>
        <w:t>The most powerful daimyo became the shogun who was the effective ruler of Japan.</w:t>
      </w:r>
    </w:p>
    <w:p w:rsidR="00094B4C" w:rsidRPr="00DF48CB" w:rsidRDefault="00094B4C" w:rsidP="00094B4C">
      <w:pPr>
        <w:pStyle w:val="ListParagraph"/>
        <w:numPr>
          <w:ilvl w:val="0"/>
          <w:numId w:val="1"/>
        </w:numPr>
        <w:rPr>
          <w:sz w:val="28"/>
        </w:rPr>
      </w:pPr>
      <w:r w:rsidRPr="00DF48CB">
        <w:rPr>
          <w:sz w:val="28"/>
        </w:rPr>
        <w:t>The Samurai</w:t>
      </w:r>
    </w:p>
    <w:p w:rsidR="00094B4C" w:rsidRPr="00DF48CB" w:rsidRDefault="00094B4C" w:rsidP="00094B4C">
      <w:pPr>
        <w:pStyle w:val="ListParagraph"/>
        <w:rPr>
          <w:sz w:val="28"/>
        </w:rPr>
      </w:pPr>
      <w:r w:rsidRPr="00DF48CB">
        <w:rPr>
          <w:sz w:val="28"/>
        </w:rPr>
        <w:t>The warrior class (paid by the daimyo to control domains)</w:t>
      </w:r>
    </w:p>
    <w:p w:rsidR="00094B4C" w:rsidRPr="00DF48CB" w:rsidRDefault="00094B4C" w:rsidP="00094B4C">
      <w:pPr>
        <w:pStyle w:val="ListParagraph"/>
        <w:rPr>
          <w:sz w:val="28"/>
        </w:rPr>
      </w:pPr>
      <w:r w:rsidRPr="00DF48CB">
        <w:rPr>
          <w:sz w:val="28"/>
        </w:rPr>
        <w:t>Each samurai swore an oath of loyalty to their daimyo</w:t>
      </w:r>
    </w:p>
    <w:p w:rsidR="00094B4C" w:rsidRPr="00DF48CB" w:rsidRDefault="00094B4C" w:rsidP="00094B4C">
      <w:pPr>
        <w:pStyle w:val="ListParagraph"/>
        <w:rPr>
          <w:sz w:val="28"/>
        </w:rPr>
      </w:pPr>
      <w:r w:rsidRPr="00DF48CB">
        <w:rPr>
          <w:sz w:val="28"/>
        </w:rPr>
        <w:t>They also ran the estates, collected taxes, kept order amongst the peasants.</w:t>
      </w:r>
    </w:p>
    <w:p w:rsidR="00094B4C" w:rsidRPr="00DF48CB" w:rsidRDefault="00094B4C" w:rsidP="00094B4C">
      <w:pPr>
        <w:rPr>
          <w:sz w:val="28"/>
        </w:rPr>
      </w:pPr>
      <w:r w:rsidRPr="00DF48CB">
        <w:rPr>
          <w:sz w:val="28"/>
        </w:rPr>
        <w:t xml:space="preserve">Shi – no – </w:t>
      </w:r>
      <w:proofErr w:type="spellStart"/>
      <w:proofErr w:type="gramStart"/>
      <w:r w:rsidRPr="00DF48CB">
        <w:rPr>
          <w:sz w:val="28"/>
        </w:rPr>
        <w:t>ko</w:t>
      </w:r>
      <w:proofErr w:type="spellEnd"/>
      <w:proofErr w:type="gramEnd"/>
      <w:r w:rsidRPr="00DF48CB">
        <w:rPr>
          <w:sz w:val="28"/>
        </w:rPr>
        <w:t xml:space="preserve"> – sho</w:t>
      </w:r>
    </w:p>
    <w:p w:rsidR="00094B4C" w:rsidRPr="00DF48CB" w:rsidRDefault="00094B4C" w:rsidP="00094B4C">
      <w:pPr>
        <w:rPr>
          <w:sz w:val="28"/>
        </w:rPr>
      </w:pPr>
      <w:bookmarkStart w:id="0" w:name="_GoBack"/>
      <w:r w:rsidRPr="00DF48CB">
        <w:rPr>
          <w:sz w:val="28"/>
        </w:rPr>
        <w:t xml:space="preserve">During early </w:t>
      </w:r>
      <w:proofErr w:type="spellStart"/>
      <w:r w:rsidRPr="00DF48CB">
        <w:rPr>
          <w:sz w:val="28"/>
        </w:rPr>
        <w:t>shogunate</w:t>
      </w:r>
      <w:proofErr w:type="spellEnd"/>
      <w:r w:rsidRPr="00DF48CB">
        <w:rPr>
          <w:sz w:val="28"/>
        </w:rPr>
        <w:t xml:space="preserve"> periods Japanese society had two main groups:</w:t>
      </w:r>
    </w:p>
    <w:p w:rsidR="00094B4C" w:rsidRPr="00DF48CB" w:rsidRDefault="00094B4C" w:rsidP="00094B4C">
      <w:pPr>
        <w:pStyle w:val="ListParagraph"/>
        <w:numPr>
          <w:ilvl w:val="0"/>
          <w:numId w:val="2"/>
        </w:numPr>
        <w:rPr>
          <w:sz w:val="28"/>
        </w:rPr>
      </w:pPr>
      <w:r w:rsidRPr="00DF48CB">
        <w:rPr>
          <w:sz w:val="28"/>
        </w:rPr>
        <w:t>“good citizens” (nobles, farmers, free people)</w:t>
      </w:r>
    </w:p>
    <w:p w:rsidR="00094B4C" w:rsidRPr="00DF48CB" w:rsidRDefault="00094B4C" w:rsidP="00094B4C">
      <w:pPr>
        <w:pStyle w:val="ListParagraph"/>
        <w:numPr>
          <w:ilvl w:val="0"/>
          <w:numId w:val="2"/>
        </w:numPr>
        <w:rPr>
          <w:sz w:val="28"/>
        </w:rPr>
      </w:pPr>
      <w:r w:rsidRPr="00DF48CB">
        <w:rPr>
          <w:sz w:val="28"/>
        </w:rPr>
        <w:t>“low citizens” (slaves, servants, guards)</w:t>
      </w:r>
    </w:p>
    <w:p w:rsidR="00094B4C" w:rsidRPr="00DF48CB" w:rsidRDefault="00094B4C" w:rsidP="00094B4C">
      <w:pPr>
        <w:rPr>
          <w:sz w:val="28"/>
        </w:rPr>
      </w:pPr>
      <w:r w:rsidRPr="00DF48CB">
        <w:rPr>
          <w:sz w:val="28"/>
        </w:rPr>
        <w:t>In the late 16</w:t>
      </w:r>
      <w:r w:rsidRPr="00DF48CB">
        <w:rPr>
          <w:sz w:val="28"/>
          <w:vertAlign w:val="superscript"/>
        </w:rPr>
        <w:t>th</w:t>
      </w:r>
      <w:r w:rsidRPr="00DF48CB">
        <w:rPr>
          <w:sz w:val="28"/>
        </w:rPr>
        <w:t xml:space="preserve"> century Japanese society had a social class system based on the Confucian idea of 4 main ranks.</w:t>
      </w:r>
    </w:p>
    <w:p w:rsidR="00094B4C" w:rsidRPr="00DF48CB" w:rsidRDefault="00094B4C" w:rsidP="00094B4C">
      <w:pPr>
        <w:pStyle w:val="ListParagraph"/>
        <w:numPr>
          <w:ilvl w:val="0"/>
          <w:numId w:val="3"/>
        </w:numPr>
        <w:rPr>
          <w:sz w:val="28"/>
        </w:rPr>
      </w:pPr>
      <w:r w:rsidRPr="00DF48CB">
        <w:rPr>
          <w:sz w:val="28"/>
        </w:rPr>
        <w:t>Daimyo, Samurai = warrior class (Shi)</w:t>
      </w:r>
    </w:p>
    <w:p w:rsidR="00094B4C" w:rsidRPr="00DF48CB" w:rsidRDefault="00094B4C" w:rsidP="00094B4C">
      <w:pPr>
        <w:pStyle w:val="ListParagraph"/>
        <w:rPr>
          <w:sz w:val="28"/>
        </w:rPr>
      </w:pPr>
      <w:r w:rsidRPr="00DF48CB">
        <w:rPr>
          <w:sz w:val="28"/>
        </w:rPr>
        <w:t>At the top because they protected the nation from invasion and were supposed to set moral standards for the rest of society.</w:t>
      </w:r>
    </w:p>
    <w:p w:rsidR="00094B4C" w:rsidRPr="00DF48CB" w:rsidRDefault="00094B4C" w:rsidP="00094B4C">
      <w:pPr>
        <w:pStyle w:val="ListParagraph"/>
        <w:numPr>
          <w:ilvl w:val="0"/>
          <w:numId w:val="3"/>
        </w:numPr>
        <w:rPr>
          <w:sz w:val="28"/>
        </w:rPr>
      </w:pPr>
      <w:r w:rsidRPr="00DF48CB">
        <w:rPr>
          <w:sz w:val="28"/>
        </w:rPr>
        <w:t xml:space="preserve">Farmers (No) </w:t>
      </w:r>
    </w:p>
    <w:p w:rsidR="00094B4C" w:rsidRPr="00DF48CB" w:rsidRDefault="00094B4C" w:rsidP="00094B4C">
      <w:pPr>
        <w:pStyle w:val="ListParagraph"/>
        <w:rPr>
          <w:sz w:val="28"/>
        </w:rPr>
      </w:pPr>
      <w:r w:rsidRPr="00DF48CB">
        <w:rPr>
          <w:sz w:val="28"/>
        </w:rPr>
        <w:t>Without food no one could survive so farmers were viewed as essential members of society</w:t>
      </w:r>
      <w:r w:rsidR="000E2BD2" w:rsidRPr="00DF48CB">
        <w:rPr>
          <w:sz w:val="28"/>
        </w:rPr>
        <w:t>.</w:t>
      </w:r>
    </w:p>
    <w:p w:rsidR="000E2BD2" w:rsidRPr="00DF48CB" w:rsidRDefault="000E2BD2" w:rsidP="000E2BD2">
      <w:pPr>
        <w:pStyle w:val="ListParagraph"/>
        <w:numPr>
          <w:ilvl w:val="0"/>
          <w:numId w:val="3"/>
        </w:numPr>
        <w:rPr>
          <w:sz w:val="28"/>
        </w:rPr>
      </w:pPr>
      <w:r w:rsidRPr="00DF48CB">
        <w:rPr>
          <w:sz w:val="28"/>
        </w:rPr>
        <w:t>Artisans (</w:t>
      </w:r>
      <w:proofErr w:type="spellStart"/>
      <w:proofErr w:type="gramStart"/>
      <w:r w:rsidRPr="00DF48CB">
        <w:rPr>
          <w:sz w:val="28"/>
        </w:rPr>
        <w:t>Ko</w:t>
      </w:r>
      <w:proofErr w:type="spellEnd"/>
      <w:proofErr w:type="gramEnd"/>
      <w:r w:rsidRPr="00DF48CB">
        <w:rPr>
          <w:sz w:val="28"/>
        </w:rPr>
        <w:t>) – made paper, fine swords, reed mats that people needed.</w:t>
      </w:r>
    </w:p>
    <w:p w:rsidR="000E2BD2" w:rsidRPr="00DF48CB" w:rsidRDefault="000E2BD2" w:rsidP="000E2BD2">
      <w:pPr>
        <w:pStyle w:val="ListParagraph"/>
        <w:numPr>
          <w:ilvl w:val="0"/>
          <w:numId w:val="3"/>
        </w:numPr>
        <w:rPr>
          <w:sz w:val="28"/>
        </w:rPr>
      </w:pPr>
      <w:r w:rsidRPr="00DF48CB">
        <w:rPr>
          <w:sz w:val="28"/>
        </w:rPr>
        <w:t>Merchants (Sho) – their social class was low because they did not make anything. They lived by trading rice, selling items that other people produced or by charging interest on money they loaned.</w:t>
      </w:r>
      <w:bookmarkEnd w:id="0"/>
    </w:p>
    <w:sectPr w:rsidR="000E2BD2" w:rsidRPr="00DF48CB" w:rsidSect="00094B4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5847CB"/>
    <w:multiLevelType w:val="hybridMultilevel"/>
    <w:tmpl w:val="2DDCB2CE"/>
    <w:lvl w:ilvl="0" w:tplc="398876F6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CC5680"/>
    <w:multiLevelType w:val="hybridMultilevel"/>
    <w:tmpl w:val="A51CCBFE"/>
    <w:lvl w:ilvl="0" w:tplc="0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05A66E4"/>
    <w:multiLevelType w:val="hybridMultilevel"/>
    <w:tmpl w:val="537ABF6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4B4C"/>
    <w:rsid w:val="00094B4C"/>
    <w:rsid w:val="000E2BD2"/>
    <w:rsid w:val="004E0055"/>
    <w:rsid w:val="00DF48CB"/>
    <w:rsid w:val="00FC0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4B4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4B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473FCF80</Template>
  <TotalTime>2</TotalTime>
  <Pages>1</Pages>
  <Words>266</Words>
  <Characters>1520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Rebecca Donavon</dc:creator>
  <cp:keywords/>
  <dc:description/>
  <cp:lastModifiedBy>DONAVON Rebecca</cp:lastModifiedBy>
  <cp:revision>4</cp:revision>
  <cp:lastPrinted>2015-05-26T02:52:00Z</cp:lastPrinted>
  <dcterms:created xsi:type="dcterms:W3CDTF">2015-05-25T12:22:00Z</dcterms:created>
  <dcterms:modified xsi:type="dcterms:W3CDTF">2015-05-26T02:54:00Z</dcterms:modified>
</cp:coreProperties>
</file>