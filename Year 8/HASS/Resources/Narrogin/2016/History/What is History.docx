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FE5" w:rsidRDefault="00D33FE5">
      <w:r>
        <w:t xml:space="preserve">What is History (for the </w:t>
      </w:r>
      <w:proofErr w:type="spellStart"/>
      <w:r>
        <w:t>Aus</w:t>
      </w:r>
      <w:proofErr w:type="spellEnd"/>
      <w:r>
        <w:t xml:space="preserve"> Curriculum)</w:t>
      </w:r>
      <w:bookmarkStart w:id="0" w:name="_GoBack"/>
      <w:bookmarkEnd w:id="0"/>
    </w:p>
    <w:p w:rsidR="00D33FE5" w:rsidRDefault="00D33FE5"/>
    <w:p w:rsidR="001C0A77" w:rsidRDefault="00D33FE5">
      <w:hyperlink r:id="rId5" w:history="1">
        <w:r w:rsidRPr="003676CF">
          <w:rPr>
            <w:rStyle w:val="Hyperlink"/>
          </w:rPr>
          <w:t>https://www.youtube.com/watch?v=JEJaFhUt1p8</w:t>
        </w:r>
      </w:hyperlink>
    </w:p>
    <w:p w:rsidR="00D33FE5" w:rsidRDefault="00D33FE5"/>
    <w:sectPr w:rsidR="00D33FE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FE5"/>
    <w:rsid w:val="001C0A77"/>
    <w:rsid w:val="006641C4"/>
    <w:rsid w:val="00D33FE5"/>
    <w:rsid w:val="00D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33FE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33F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JEJaFhUt1p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6F6DB86A</Template>
  <TotalTime>1</TotalTime>
  <Pages>1</Pages>
  <Words>8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1</cp:revision>
  <dcterms:created xsi:type="dcterms:W3CDTF">2016-08-04T00:09:00Z</dcterms:created>
  <dcterms:modified xsi:type="dcterms:W3CDTF">2016-08-04T00:10:00Z</dcterms:modified>
</cp:coreProperties>
</file>