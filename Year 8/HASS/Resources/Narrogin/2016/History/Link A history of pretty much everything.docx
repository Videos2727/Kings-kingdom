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787D" w:rsidRDefault="0074787D">
      <w:bookmarkStart w:id="0" w:name="_GoBack"/>
      <w:bookmarkEnd w:id="0"/>
      <w:r>
        <w:t>Link A history of pretty much everything</w:t>
      </w:r>
    </w:p>
    <w:p w:rsidR="0074787D" w:rsidRDefault="0074787D"/>
    <w:p w:rsidR="001C0A77" w:rsidRDefault="00D41853">
      <w:hyperlink r:id="rId5" w:history="1">
        <w:r w:rsidR="0074787D" w:rsidRPr="00C55A8B">
          <w:rPr>
            <w:rStyle w:val="Hyperlink"/>
          </w:rPr>
          <w:t>https://www.youtube.com/watch?v=gNYZH9kuaYM</w:t>
        </w:r>
      </w:hyperlink>
    </w:p>
    <w:p w:rsidR="0074787D" w:rsidRDefault="0074787D"/>
    <w:p w:rsidR="0074787D" w:rsidRDefault="0074787D"/>
    <w:p w:rsidR="0074787D" w:rsidRDefault="0074787D"/>
    <w:p w:rsidR="0074787D" w:rsidRDefault="0074787D"/>
    <w:sectPr w:rsidR="0074787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87D"/>
    <w:rsid w:val="001C0A77"/>
    <w:rsid w:val="006641C4"/>
    <w:rsid w:val="0074787D"/>
    <w:rsid w:val="00D41853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4787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478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gNYZH9kuaY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CDB87D95</Template>
  <TotalTime>1</TotalTime>
  <Pages>1</Pages>
  <Words>8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2</cp:revision>
  <dcterms:created xsi:type="dcterms:W3CDTF">2016-08-12T05:10:00Z</dcterms:created>
  <dcterms:modified xsi:type="dcterms:W3CDTF">2016-08-12T05:10:00Z</dcterms:modified>
</cp:coreProperties>
</file>