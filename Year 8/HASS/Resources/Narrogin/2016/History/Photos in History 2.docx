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7CEB" w:rsidRDefault="008B7CEB">
      <w:r>
        <w:t>Photos in History 2</w:t>
      </w:r>
      <w:bookmarkStart w:id="0" w:name="_GoBack"/>
      <w:bookmarkEnd w:id="0"/>
    </w:p>
    <w:p w:rsidR="008B7CEB" w:rsidRDefault="008B7CEB"/>
    <w:p w:rsidR="001C0A77" w:rsidRDefault="008B7CEB">
      <w:hyperlink r:id="rId5" w:history="1">
        <w:r w:rsidRPr="00410043">
          <w:rPr>
            <w:rStyle w:val="Hyperlink"/>
          </w:rPr>
          <w:t>https://www.youtube.com/watch?v=J4Tve4-df7c</w:t>
        </w:r>
      </w:hyperlink>
    </w:p>
    <w:p w:rsidR="008B7CEB" w:rsidRDefault="008B7CEB"/>
    <w:sectPr w:rsidR="008B7CE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7CEB"/>
    <w:rsid w:val="001C0A77"/>
    <w:rsid w:val="006641C4"/>
    <w:rsid w:val="008B7CEB"/>
    <w:rsid w:val="00DC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8B7CE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8B7CE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J4Tve4-df7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48F65977</Template>
  <TotalTime>1</TotalTime>
  <Pages>1</Pages>
  <Words>5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GASS Gale</dc:creator>
  <cp:lastModifiedBy>GASS Gale</cp:lastModifiedBy>
  <cp:revision>1</cp:revision>
  <dcterms:created xsi:type="dcterms:W3CDTF">2016-08-05T05:12:00Z</dcterms:created>
  <dcterms:modified xsi:type="dcterms:W3CDTF">2016-08-05T05:13:00Z</dcterms:modified>
</cp:coreProperties>
</file>