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C68" w:rsidRDefault="00C14C68">
      <w:r>
        <w:t>Ph</w:t>
      </w:r>
      <w:bookmarkStart w:id="0" w:name="_GoBack"/>
      <w:bookmarkEnd w:id="0"/>
      <w:r>
        <w:t>otos in History</w:t>
      </w:r>
    </w:p>
    <w:p w:rsidR="00C14C68" w:rsidRDefault="00C14C68"/>
    <w:p w:rsidR="001C0A77" w:rsidRDefault="00C14C68">
      <w:hyperlink r:id="rId5" w:history="1">
        <w:r w:rsidRPr="007B68C3">
          <w:rPr>
            <w:rStyle w:val="Hyperlink"/>
          </w:rPr>
          <w:t>https://www.youtube.com/watch?v=qv2r6STbXhE</w:t>
        </w:r>
      </w:hyperlink>
    </w:p>
    <w:p w:rsidR="00C14C68" w:rsidRDefault="00C14C68"/>
    <w:p w:rsidR="00C14C68" w:rsidRDefault="00C14C68"/>
    <w:sectPr w:rsidR="00C14C6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C68"/>
    <w:rsid w:val="001C0A77"/>
    <w:rsid w:val="006641C4"/>
    <w:rsid w:val="00C14C68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14C6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14C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qv2r6STbXh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3C5B73DF</Template>
  <TotalTime>1</TotalTime>
  <Pages>1</Pages>
  <Words>4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</cp:revision>
  <dcterms:created xsi:type="dcterms:W3CDTF">2016-08-05T05:10:00Z</dcterms:created>
  <dcterms:modified xsi:type="dcterms:W3CDTF">2016-08-05T05:11:00Z</dcterms:modified>
</cp:coreProperties>
</file>