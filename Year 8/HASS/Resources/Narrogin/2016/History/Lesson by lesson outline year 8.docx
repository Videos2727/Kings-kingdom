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83A" w:rsidRDefault="002928FF" w:rsidP="00A4183A">
      <w:pPr>
        <w:jc w:val="center"/>
      </w:pPr>
      <w:r>
        <w:rPr>
          <w:noProof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26" type="#_x0000_t161" style="position:absolute;left:0;text-align:left;margin-left:-37.7pt;margin-top:-41.95pt;width:522.5pt;height:36pt;z-index:-251658752" wrapcoords="-62 0 93 14400 93 19800 20980 21150 21445 21150 21476 21150 21600 15300 21662 3150 19152 2250 186 0 -62 0" adj="5665" fillcolor="black">
            <v:shadow color="#868686"/>
            <v:textpath style="font-family:&quot;Impact&quot;;v-text-kern:t" trim="t" fitpath="t" xscale="f" string="Year 8 Week by Week Outline - AC History"/>
            <w10:wrap type="tight"/>
          </v:shape>
        </w:pict>
      </w:r>
      <w:r w:rsidR="00F509C0">
        <w:t xml:space="preserve">             Term 3</w:t>
      </w:r>
      <w:r w:rsidR="00A4183A">
        <w:t xml:space="preserve"> </w:t>
      </w:r>
    </w:p>
    <w:tbl>
      <w:tblPr>
        <w:tblpPr w:leftFromText="180" w:rightFromText="180" w:horzAnchor="margin" w:tblpXSpec="center" w:tblpY="480"/>
        <w:tblW w:w="13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2835"/>
        <w:gridCol w:w="2977"/>
        <w:gridCol w:w="3402"/>
        <w:gridCol w:w="3270"/>
      </w:tblGrid>
      <w:tr w:rsidR="00CB2513" w:rsidRPr="0042732E" w:rsidTr="006E4AA8">
        <w:tc>
          <w:tcPr>
            <w:tcW w:w="1384" w:type="dxa"/>
          </w:tcPr>
          <w:p w:rsidR="00A4183A" w:rsidRPr="0042732E" w:rsidRDefault="00A4183A" w:rsidP="00A418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42732E">
              <w:rPr>
                <w:rFonts w:ascii="Arial" w:hAnsi="Arial" w:cs="Arial"/>
                <w:b/>
                <w:sz w:val="20"/>
                <w:szCs w:val="20"/>
              </w:rPr>
              <w:t>Wk</w:t>
            </w:r>
            <w:proofErr w:type="spellEnd"/>
          </w:p>
        </w:tc>
        <w:tc>
          <w:tcPr>
            <w:tcW w:w="2835" w:type="dxa"/>
          </w:tcPr>
          <w:p w:rsidR="00A4183A" w:rsidRPr="0042732E" w:rsidRDefault="00A4183A" w:rsidP="00A418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1</w:t>
            </w:r>
          </w:p>
        </w:tc>
        <w:tc>
          <w:tcPr>
            <w:tcW w:w="2977" w:type="dxa"/>
          </w:tcPr>
          <w:p w:rsidR="00A4183A" w:rsidRPr="0042732E" w:rsidRDefault="00A4183A" w:rsidP="00A418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2</w:t>
            </w:r>
          </w:p>
        </w:tc>
        <w:tc>
          <w:tcPr>
            <w:tcW w:w="3402" w:type="dxa"/>
          </w:tcPr>
          <w:p w:rsidR="00A4183A" w:rsidRPr="0042732E" w:rsidRDefault="00A4183A" w:rsidP="00A418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3</w:t>
            </w:r>
          </w:p>
        </w:tc>
        <w:tc>
          <w:tcPr>
            <w:tcW w:w="3270" w:type="dxa"/>
          </w:tcPr>
          <w:p w:rsidR="00A4183A" w:rsidRPr="0042732E" w:rsidRDefault="00A4183A" w:rsidP="00A4183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32E">
              <w:rPr>
                <w:rFonts w:ascii="Arial" w:hAnsi="Arial" w:cs="Arial"/>
                <w:b/>
                <w:sz w:val="20"/>
                <w:szCs w:val="20"/>
              </w:rPr>
              <w:t>Lesson 4</w:t>
            </w:r>
          </w:p>
        </w:tc>
      </w:tr>
      <w:tr w:rsidR="00CB2513" w:rsidRPr="0042732E" w:rsidTr="006E4AA8">
        <w:tc>
          <w:tcPr>
            <w:tcW w:w="1384" w:type="dxa"/>
          </w:tcPr>
          <w:p w:rsidR="00A4183A" w:rsidRDefault="00F509C0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</w:t>
            </w:r>
            <w:r w:rsidR="00A4183A">
              <w:rPr>
                <w:rFonts w:ascii="Arial" w:hAnsi="Arial" w:cs="Arial"/>
                <w:sz w:val="20"/>
                <w:szCs w:val="20"/>
              </w:rPr>
              <w:t>4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ED07B1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What is History –</w:t>
            </w:r>
            <w:r w:rsidR="00615097">
              <w:rPr>
                <w:rFonts w:ascii="Arial" w:hAnsi="Arial" w:cs="Arial"/>
                <w:sz w:val="20"/>
                <w:szCs w:val="20"/>
              </w:rPr>
              <w:t>SOSE 1</w:t>
            </w:r>
          </w:p>
          <w:p w:rsidR="00ED07B1" w:rsidRDefault="00ED07B1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Why study history</w:t>
            </w:r>
          </w:p>
          <w:p w:rsidR="00ED07B1" w:rsidRPr="0042732E" w:rsidRDefault="00ED07B1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5W + H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5F09E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Possible assessments?</w:t>
            </w:r>
          </w:p>
          <w:p w:rsidR="00A4183A" w:rsidRDefault="005F09EA" w:rsidP="00A4183A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glossary</w:t>
            </w:r>
          </w:p>
          <w:p w:rsidR="005F09EA" w:rsidRDefault="005F09EA" w:rsidP="00A4183A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Research</w:t>
            </w:r>
          </w:p>
          <w:p w:rsidR="005F09EA" w:rsidRDefault="005F09EA" w:rsidP="00A4183A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Poster</w:t>
            </w:r>
          </w:p>
          <w:p w:rsidR="005F09EA" w:rsidRPr="005F09EA" w:rsidRDefault="005F09EA" w:rsidP="00A4183A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End of unit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ED07B1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Define Time periods</w:t>
            </w:r>
          </w:p>
          <w:p w:rsidR="00DB747D" w:rsidRDefault="00ED07B1" w:rsidP="00DB747D">
            <w:pPr>
              <w:pStyle w:val="ListParagraph"/>
              <w:numPr>
                <w:ilvl w:val="0"/>
                <w:numId w:val="1"/>
              </w:numPr>
              <w:ind w:left="349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 historic</w:t>
            </w:r>
          </w:p>
          <w:p w:rsidR="00DB747D" w:rsidRDefault="00ED07B1" w:rsidP="00DB747D">
            <w:pPr>
              <w:pStyle w:val="ListParagraph"/>
              <w:numPr>
                <w:ilvl w:val="0"/>
                <w:numId w:val="1"/>
              </w:numPr>
              <w:ind w:left="349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Ancient</w:t>
            </w:r>
          </w:p>
          <w:p w:rsidR="00DB747D" w:rsidRDefault="00ED07B1" w:rsidP="00DB747D">
            <w:pPr>
              <w:pStyle w:val="ListParagraph"/>
              <w:numPr>
                <w:ilvl w:val="0"/>
                <w:numId w:val="1"/>
              </w:numPr>
              <w:ind w:left="349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Medieval</w:t>
            </w:r>
          </w:p>
          <w:p w:rsidR="00ED07B1" w:rsidRPr="00DB747D" w:rsidRDefault="00ED07B1" w:rsidP="00DB747D">
            <w:pPr>
              <w:pStyle w:val="ListParagraph"/>
              <w:numPr>
                <w:ilvl w:val="0"/>
                <w:numId w:val="1"/>
              </w:numPr>
              <w:ind w:left="349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Modern</w:t>
            </w:r>
          </w:p>
          <w:p w:rsidR="00ED07B1" w:rsidRPr="00ED07B1" w:rsidRDefault="00ED07B1" w:rsidP="00ED07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 line in </w:t>
            </w:r>
            <w:r w:rsidR="00615097">
              <w:rPr>
                <w:rFonts w:ascii="Arial" w:hAnsi="Arial" w:cs="Arial"/>
                <w:sz w:val="20"/>
                <w:szCs w:val="20"/>
              </w:rPr>
              <w:t>SOSE 1</w:t>
            </w:r>
            <w:r w:rsidR="004E0EC2">
              <w:rPr>
                <w:rFonts w:ascii="Arial" w:hAnsi="Arial" w:cs="Arial"/>
                <w:sz w:val="20"/>
                <w:szCs w:val="20"/>
              </w:rPr>
              <w:t>(p/copy students to complete)</w:t>
            </w:r>
          </w:p>
        </w:tc>
        <w:tc>
          <w:tcPr>
            <w:tcW w:w="3402" w:type="dxa"/>
          </w:tcPr>
          <w:p w:rsidR="00A4183A" w:rsidRPr="0042732E" w:rsidRDefault="004E0EC2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Fall of Rome </w:t>
            </w:r>
          </w:p>
          <w:p w:rsidR="00A4183A" w:rsidRDefault="004E0EC2" w:rsidP="004E0E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(Gale’s got stuff)</w:t>
            </w:r>
          </w:p>
          <w:p w:rsidR="004E0EC2" w:rsidRDefault="004E0EC2" w:rsidP="004E0E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&amp; Tide p105</w:t>
            </w:r>
          </w:p>
          <w:p w:rsidR="004E0EC2" w:rsidRDefault="004E0EC2" w:rsidP="004E0E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Glossary words: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Feudalism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Medieval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Islam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Christianity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Anachronism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Decade</w:t>
            </w:r>
          </w:p>
          <w:p w:rsidR="004E0EC2" w:rsidRDefault="004E0EC2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Millennium</w:t>
            </w:r>
          </w:p>
          <w:p w:rsidR="00FE5463" w:rsidRDefault="00FE5463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Fact </w:t>
            </w:r>
          </w:p>
          <w:p w:rsidR="00FE5463" w:rsidRDefault="00FE5463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Opinion</w:t>
            </w:r>
          </w:p>
          <w:p w:rsidR="00FE5463" w:rsidRDefault="00FE5463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Chronological</w:t>
            </w:r>
          </w:p>
          <w:p w:rsidR="00FE5463" w:rsidRPr="00DB747D" w:rsidRDefault="00BD058D" w:rsidP="00DB747D">
            <w:pPr>
              <w:pStyle w:val="ListParagraph"/>
              <w:numPr>
                <w:ilvl w:val="0"/>
                <w:numId w:val="2"/>
              </w:numPr>
              <w:ind w:left="370" w:hanging="284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Cause and effect</w:t>
            </w:r>
          </w:p>
        </w:tc>
        <w:tc>
          <w:tcPr>
            <w:tcW w:w="3270" w:type="dxa"/>
          </w:tcPr>
          <w:p w:rsidR="00A4183A" w:rsidRDefault="004E0EC2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Glossary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</w:p>
          <w:p w:rsid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Century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Primary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Secondary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Bias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Perspective</w:t>
            </w:r>
          </w:p>
          <w:p w:rsid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Source</w:t>
            </w:r>
          </w:p>
          <w:p w:rsidR="004E0EC2" w:rsidRPr="00DB747D" w:rsidRDefault="004E0EC2" w:rsidP="00DB747D">
            <w:pPr>
              <w:pStyle w:val="ListParagraph"/>
              <w:numPr>
                <w:ilvl w:val="0"/>
                <w:numId w:val="3"/>
              </w:numPr>
              <w:ind w:left="342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>Vassal</w:t>
            </w:r>
          </w:p>
          <w:p w:rsidR="004E0EC2" w:rsidRDefault="004E0EC2" w:rsidP="004E0E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Timelines </w:t>
            </w:r>
            <w:r w:rsidR="00085CC2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purpose</w:t>
            </w:r>
          </w:p>
          <w:p w:rsidR="00085CC2" w:rsidRDefault="00085CC2" w:rsidP="004E0E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Elements of timelines:</w:t>
            </w:r>
          </w:p>
          <w:p w:rsidR="00085CC2" w:rsidRDefault="00085CC2" w:rsidP="00085CC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Heading</w:t>
            </w:r>
          </w:p>
          <w:p w:rsidR="00085CC2" w:rsidRDefault="00085CC2" w:rsidP="00085CC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Arrows</w:t>
            </w:r>
          </w:p>
          <w:p w:rsidR="00085CC2" w:rsidRDefault="00085CC2" w:rsidP="00085CC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Scale</w:t>
            </w:r>
          </w:p>
          <w:p w:rsidR="00085CC2" w:rsidRDefault="00085CC2" w:rsidP="00085CC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Horizontal print</w:t>
            </w:r>
          </w:p>
          <w:p w:rsidR="00085CC2" w:rsidRPr="00085CC2" w:rsidRDefault="00085CC2" w:rsidP="00085CC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Scaffold on board – students to copy</w:t>
            </w:r>
          </w:p>
          <w:p w:rsidR="00A4183A" w:rsidRPr="0042732E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2513" w:rsidRPr="0042732E" w:rsidTr="006E4AA8">
        <w:tc>
          <w:tcPr>
            <w:tcW w:w="1384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085CC2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Personal timeline</w:t>
            </w:r>
          </w:p>
          <w:p w:rsidR="00085CC2" w:rsidRDefault="00085CC2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yrs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10 events</w:t>
            </w:r>
          </w:p>
          <w:p w:rsidR="00085CC2" w:rsidRDefault="00085CC2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184F22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Medieval Europe</w:t>
            </w:r>
          </w:p>
          <w:p w:rsidR="00747085" w:rsidRDefault="00747085" w:rsidP="00747085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Mapping</w:t>
            </w:r>
          </w:p>
          <w:p w:rsidR="00DB747D" w:rsidRPr="005D0A71" w:rsidRDefault="00747085" w:rsidP="005D0A71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5D0A71">
              <w:rPr>
                <w:rFonts w:ascii="Arial" w:hAnsi="Arial" w:cs="Arial"/>
                <w:sz w:val="20"/>
                <w:szCs w:val="20"/>
              </w:rPr>
              <w:t xml:space="preserve">Roman Empire </w:t>
            </w:r>
            <w:r w:rsidR="00DB747D" w:rsidRPr="005D0A71">
              <w:rPr>
                <w:rFonts w:ascii="Arial" w:hAnsi="Arial" w:cs="Arial"/>
                <w:sz w:val="20"/>
                <w:szCs w:val="20"/>
              </w:rPr>
              <w:t xml:space="preserve">(east and western empires) </w:t>
            </w:r>
            <w:r w:rsidRPr="005D0A71">
              <w:rPr>
                <w:rFonts w:ascii="Arial" w:hAnsi="Arial" w:cs="Arial"/>
                <w:sz w:val="20"/>
                <w:szCs w:val="20"/>
              </w:rPr>
              <w:t>(Time and Tide page106)</w:t>
            </w:r>
          </w:p>
          <w:p w:rsidR="00A4183A" w:rsidRPr="0042732E" w:rsidRDefault="00A4183A" w:rsidP="00DB747D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Default="00DB747D" w:rsidP="00DB74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Medieval Europe</w:t>
            </w:r>
          </w:p>
          <w:p w:rsidR="00DB747D" w:rsidRPr="00DB747D" w:rsidRDefault="00DB747D" w:rsidP="00DB747D">
            <w:pPr>
              <w:pStyle w:val="ListParagraph"/>
              <w:numPr>
                <w:ilvl w:val="0"/>
                <w:numId w:val="6"/>
              </w:numPr>
              <w:ind w:left="370" w:hanging="284"/>
              <w:rPr>
                <w:rFonts w:ascii="Arial" w:hAnsi="Arial" w:cs="Arial"/>
                <w:sz w:val="20"/>
                <w:szCs w:val="20"/>
              </w:rPr>
            </w:pPr>
            <w:r w:rsidRPr="00DB747D">
              <w:rPr>
                <w:rFonts w:ascii="Arial" w:hAnsi="Arial" w:cs="Arial"/>
                <w:sz w:val="20"/>
                <w:szCs w:val="20"/>
              </w:rPr>
              <w:t xml:space="preserve">Note-taking </w:t>
            </w:r>
            <w:r w:rsidR="00BE7CB7">
              <w:rPr>
                <w:rFonts w:ascii="Arial" w:hAnsi="Arial" w:cs="Arial"/>
                <w:sz w:val="20"/>
                <w:szCs w:val="20"/>
              </w:rPr>
              <w:t xml:space="preserve">– </w:t>
            </w:r>
            <w:r w:rsidR="00BE7CB7" w:rsidRPr="00DB747D">
              <w:rPr>
                <w:rFonts w:ascii="Arial" w:hAnsi="Arial" w:cs="Arial"/>
                <w:sz w:val="20"/>
                <w:szCs w:val="20"/>
              </w:rPr>
              <w:t xml:space="preserve"> Brief intro </w:t>
            </w:r>
            <w:r w:rsidR="00BE7CB7">
              <w:rPr>
                <w:rFonts w:ascii="Arial" w:hAnsi="Arial" w:cs="Arial"/>
                <w:sz w:val="20"/>
                <w:szCs w:val="20"/>
              </w:rPr>
              <w:t xml:space="preserve">:Fall of the Roman Empire and </w:t>
            </w:r>
            <w:r w:rsidRPr="00DB747D">
              <w:rPr>
                <w:rFonts w:ascii="Arial" w:hAnsi="Arial" w:cs="Arial"/>
                <w:sz w:val="20"/>
                <w:szCs w:val="20"/>
              </w:rPr>
              <w:t xml:space="preserve"> Dark ages (T&amp;T pages 106-107)  </w:t>
            </w:r>
          </w:p>
          <w:p w:rsidR="00A4183A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0" w:type="dxa"/>
          </w:tcPr>
          <w:p w:rsidR="00A4183A" w:rsidRDefault="00DB747D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Medieval Europe</w:t>
            </w:r>
          </w:p>
          <w:p w:rsidR="00DB747D" w:rsidRDefault="00DB747D" w:rsidP="00DB747D">
            <w:pPr>
              <w:pStyle w:val="ListParagraph"/>
              <w:numPr>
                <w:ilvl w:val="0"/>
                <w:numId w:val="6"/>
              </w:numPr>
              <w:ind w:left="457" w:hanging="4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Feudal System (how it started and the hierarchy) (History Alive8 page 92)</w:t>
            </w:r>
          </w:p>
          <w:p w:rsidR="00CB2513" w:rsidRDefault="00CB2513" w:rsidP="00DB747D">
            <w:pPr>
              <w:pStyle w:val="ListParagraph"/>
              <w:numPr>
                <w:ilvl w:val="0"/>
                <w:numId w:val="6"/>
              </w:numPr>
              <w:ind w:left="457" w:hanging="4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Talk about the relationships between the groups (payback system, how the groups interacted) </w:t>
            </w:r>
          </w:p>
          <w:p w:rsidR="005D0A71" w:rsidRPr="00DB747D" w:rsidRDefault="005D0A71" w:rsidP="00DB747D">
            <w:pPr>
              <w:pStyle w:val="ListParagraph"/>
              <w:numPr>
                <w:ilvl w:val="0"/>
                <w:numId w:val="6"/>
              </w:numPr>
              <w:ind w:left="457" w:hanging="4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Hierarchy “triangle”</w:t>
            </w:r>
          </w:p>
          <w:p w:rsidR="00A4183A" w:rsidRPr="0042732E" w:rsidRDefault="00A4183A" w:rsidP="00A4183A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2513" w:rsidRPr="0042732E" w:rsidTr="006E4AA8">
        <w:tc>
          <w:tcPr>
            <w:tcW w:w="1384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DB747D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Medieval Europe</w:t>
            </w:r>
          </w:p>
          <w:p w:rsidR="00DB747D" w:rsidRDefault="00DB747D" w:rsidP="00CB2513">
            <w:pPr>
              <w:pStyle w:val="ListParagraph"/>
              <w:numPr>
                <w:ilvl w:val="0"/>
                <w:numId w:val="6"/>
              </w:numPr>
              <w:ind w:left="247"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Social Structure (in more detail)</w:t>
            </w:r>
            <w:r w:rsidR="005D0A71">
              <w:rPr>
                <w:rFonts w:ascii="Arial" w:hAnsi="Arial" w:cs="Arial"/>
                <w:sz w:val="20"/>
                <w:szCs w:val="20"/>
              </w:rPr>
              <w:t>Roles of:</w:t>
            </w:r>
          </w:p>
          <w:p w:rsidR="00CB2513" w:rsidRDefault="00CB2513" w:rsidP="00CB2513">
            <w:pPr>
              <w:pStyle w:val="ListParagraph"/>
              <w:numPr>
                <w:ilvl w:val="0"/>
                <w:numId w:val="7"/>
              </w:numPr>
              <w:ind w:left="672" w:hanging="28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Kings and castles</w:t>
            </w:r>
          </w:p>
          <w:p w:rsidR="00CB2513" w:rsidRDefault="00DB747D" w:rsidP="00CB2513">
            <w:pPr>
              <w:pStyle w:val="ListParagraph"/>
              <w:numPr>
                <w:ilvl w:val="0"/>
                <w:numId w:val="7"/>
              </w:numPr>
              <w:ind w:left="672" w:hanging="283"/>
              <w:rPr>
                <w:rFonts w:ascii="Arial" w:hAnsi="Arial" w:cs="Arial"/>
                <w:sz w:val="20"/>
                <w:szCs w:val="20"/>
              </w:rPr>
            </w:pPr>
            <w:r w:rsidRPr="00CB2513">
              <w:rPr>
                <w:rFonts w:ascii="Arial" w:hAnsi="Arial" w:cs="Arial"/>
                <w:sz w:val="20"/>
                <w:szCs w:val="20"/>
              </w:rPr>
              <w:t>Knights and chivalry</w:t>
            </w:r>
          </w:p>
          <w:p w:rsidR="00DB747D" w:rsidRPr="00CB2513" w:rsidRDefault="00DB747D" w:rsidP="00CB2513">
            <w:pPr>
              <w:pStyle w:val="ListParagraph"/>
              <w:numPr>
                <w:ilvl w:val="0"/>
                <w:numId w:val="7"/>
              </w:numPr>
              <w:ind w:left="672" w:hanging="283"/>
              <w:rPr>
                <w:rFonts w:ascii="Arial" w:hAnsi="Arial" w:cs="Arial"/>
                <w:sz w:val="20"/>
                <w:szCs w:val="20"/>
              </w:rPr>
            </w:pPr>
            <w:r w:rsidRPr="00CB2513">
              <w:rPr>
                <w:rFonts w:ascii="Arial" w:hAnsi="Arial" w:cs="Arial"/>
                <w:sz w:val="20"/>
                <w:szCs w:val="20"/>
              </w:rPr>
              <w:t xml:space="preserve">Monks and monastery life 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CB2513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Peasant  life – picture annotation (History Alive 8) (See Gale)</w:t>
            </w:r>
          </w:p>
          <w:p w:rsidR="00CB2513" w:rsidRDefault="00CB2513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CB2513" w:rsidRDefault="00CB2513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Briefly intro</w:t>
            </w:r>
            <w:r w:rsidR="005D0A71">
              <w:rPr>
                <w:rFonts w:ascii="Arial" w:hAnsi="Arial" w:cs="Arial"/>
                <w:sz w:val="20"/>
                <w:szCs w:val="20"/>
              </w:rPr>
              <w:t>duce living conditions and the Black D</w:t>
            </w:r>
            <w:r>
              <w:rPr>
                <w:rFonts w:ascii="Arial" w:hAnsi="Arial" w:cs="Arial"/>
                <w:sz w:val="20"/>
                <w:szCs w:val="20"/>
              </w:rPr>
              <w:t xml:space="preserve">eath. </w:t>
            </w: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  <w:p w:rsidR="006E4AA8" w:rsidRPr="0042732E" w:rsidRDefault="006E4AA8" w:rsidP="00CB2513">
            <w:pPr>
              <w:ind w:left="201" w:hanging="142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CB2513" w:rsidP="005D0A71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Compare and contrast</w:t>
            </w:r>
            <w:r w:rsidR="005D0A71">
              <w:rPr>
                <w:rFonts w:ascii="Arial" w:hAnsi="Arial" w:cs="Arial"/>
                <w:sz w:val="20"/>
                <w:szCs w:val="20"/>
              </w:rPr>
              <w:t xml:space="preserve"> social hierarchy or Then and Now</w:t>
            </w:r>
            <w:r>
              <w:rPr>
                <w:rFonts w:ascii="Arial" w:hAnsi="Arial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venn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r w:rsidR="005F61BD">
              <w:rPr>
                <w:rFonts w:ascii="Arial" w:hAnsi="Arial" w:cs="Arial"/>
                <w:sz w:val="20"/>
                <w:szCs w:val="20"/>
              </w:rPr>
              <w:t>g</w:t>
            </w:r>
            <w:proofErr w:type="spellEnd"/>
            <w:r w:rsidR="005F61BD">
              <w:rPr>
                <w:rFonts w:ascii="Arial" w:hAnsi="Arial" w:cs="Arial"/>
                <w:sz w:val="20"/>
                <w:szCs w:val="20"/>
              </w:rPr>
              <w:t xml:space="preserve">  “</w:t>
            </w:r>
            <w:proofErr w:type="gramEnd"/>
            <w:r w:rsidR="005D0A71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3270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5F61BD" w:rsidRPr="004B4C95" w:rsidRDefault="005F61BD" w:rsidP="005F61B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>Significant Cultural Achievements (technology):</w:t>
            </w:r>
          </w:p>
          <w:p w:rsidR="005F61BD" w:rsidRPr="004B4C95" w:rsidRDefault="002928FF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hyperlink r:id="rId6" w:history="1">
              <w:r w:rsidR="005F61BD" w:rsidRPr="004B4C95">
                <w:rPr>
                  <w:rStyle w:val="Hyperlink"/>
                  <w:rFonts w:ascii="Arial" w:hAnsi="Arial" w:cs="Arial"/>
                  <w:sz w:val="20"/>
                  <w:szCs w:val="20"/>
                </w:rPr>
                <w:t>Castles</w:t>
              </w:r>
            </w:hyperlink>
          </w:p>
          <w:p w:rsidR="005F61BD" w:rsidRPr="004B4C95" w:rsidRDefault="005F61BD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>Hospitals</w:t>
            </w:r>
          </w:p>
          <w:p w:rsidR="005F61BD" w:rsidRPr="004B4C95" w:rsidRDefault="005F61BD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>Libraries</w:t>
            </w:r>
          </w:p>
          <w:p w:rsidR="005F61BD" w:rsidRPr="004B4C95" w:rsidRDefault="005F61BD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>Printing Press</w:t>
            </w:r>
          </w:p>
          <w:p w:rsidR="005F61BD" w:rsidRPr="004B4C95" w:rsidRDefault="005F61BD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>Armour</w:t>
            </w:r>
          </w:p>
          <w:p w:rsidR="005F61BD" w:rsidRPr="004B4C95" w:rsidRDefault="005F61BD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 xml:space="preserve">Warfare </w:t>
            </w:r>
          </w:p>
          <w:p w:rsidR="005F61BD" w:rsidRPr="004B4C95" w:rsidRDefault="005F61BD" w:rsidP="005F61BD">
            <w:pPr>
              <w:pStyle w:val="ListParagraph"/>
              <w:numPr>
                <w:ilvl w:val="1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4B4C95">
              <w:rPr>
                <w:rFonts w:ascii="Arial" w:hAnsi="Arial" w:cs="Arial"/>
                <w:sz w:val="20"/>
                <w:szCs w:val="20"/>
              </w:rPr>
              <w:t>Catapults</w:t>
            </w:r>
          </w:p>
          <w:p w:rsidR="00A4183A" w:rsidRPr="0042732E" w:rsidRDefault="002928FF" w:rsidP="005F61BD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="005F61BD" w:rsidRPr="004B4C95">
                <w:rPr>
                  <w:rStyle w:val="Hyperlink"/>
                  <w:rFonts w:ascii="Arial" w:hAnsi="Arial" w:cs="Arial"/>
                  <w:sz w:val="20"/>
                  <w:szCs w:val="20"/>
                </w:rPr>
                <w:t>Working life</w:t>
              </w:r>
            </w:hyperlink>
          </w:p>
        </w:tc>
      </w:tr>
      <w:tr w:rsidR="00CB2513" w:rsidRPr="0042732E" w:rsidTr="006E4AA8">
        <w:tc>
          <w:tcPr>
            <w:tcW w:w="1384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7</w:t>
            </w:r>
            <w:r w:rsidR="00924443">
              <w:rPr>
                <w:rFonts w:ascii="Arial" w:hAnsi="Arial" w:cs="Arial"/>
                <w:sz w:val="20"/>
                <w:szCs w:val="20"/>
              </w:rPr>
              <w:t>- 8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Cultural Achievements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Armor</w:t>
            </w:r>
            <w:proofErr w:type="spellEnd"/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-Warfare</w:t>
            </w:r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catapault</w:t>
            </w:r>
            <w:proofErr w:type="spellEnd"/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Crime and punishment</w:t>
            </w:r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-Trial by ordeal/fire/combat</w:t>
            </w:r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-Heresy</w:t>
            </w:r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-Treason</w:t>
            </w:r>
          </w:p>
          <w:p w:rsidR="00BC0906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-Ducking stool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Default="00BC0906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Crime and punishment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</w:p>
          <w:p w:rsidR="00D34AAB" w:rsidRDefault="00D34AA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Poster of:</w:t>
            </w:r>
          </w:p>
          <w:p w:rsidR="00D34AAB" w:rsidRDefault="00D34AA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a) punishment</w:t>
            </w:r>
          </w:p>
          <w:p w:rsidR="00D34AAB" w:rsidRDefault="00D34AA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D34AAB" w:rsidRDefault="00D34AA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b)Advantages/disadvantages of medieval punishment</w:t>
            </w:r>
          </w:p>
          <w:p w:rsidR="00D34AAB" w:rsidRPr="0042732E" w:rsidRDefault="00D34AA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to today</w:t>
            </w:r>
          </w:p>
        </w:tc>
        <w:tc>
          <w:tcPr>
            <w:tcW w:w="3270" w:type="dxa"/>
          </w:tcPr>
          <w:p w:rsidR="00A4183A" w:rsidRPr="0042732E" w:rsidRDefault="00BC0906" w:rsidP="00BC0906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Catch up lesson or </w:t>
            </w:r>
            <w:r w:rsidRPr="00AF3C45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  <w:r w:rsidR="0060537B" w:rsidRPr="00AF3C45">
              <w:rPr>
                <w:rFonts w:ascii="Arial" w:hAnsi="Arial" w:cs="Arial"/>
                <w:b/>
                <w:sz w:val="20"/>
                <w:szCs w:val="20"/>
              </w:rPr>
              <w:t xml:space="preserve">  2 </w:t>
            </w:r>
            <w:r w:rsidR="008D33CD">
              <w:rPr>
                <w:rFonts w:ascii="Arial" w:hAnsi="Arial" w:cs="Arial"/>
                <w:b/>
                <w:sz w:val="20"/>
                <w:szCs w:val="20"/>
              </w:rPr>
              <w:t xml:space="preserve">handout </w:t>
            </w:r>
            <w:r w:rsidR="0060537B" w:rsidRPr="00AF3C45">
              <w:rPr>
                <w:rFonts w:ascii="Arial" w:hAnsi="Arial" w:cs="Arial"/>
                <w:b/>
                <w:sz w:val="20"/>
                <w:szCs w:val="20"/>
              </w:rPr>
              <w:t>(Significant individual)</w:t>
            </w:r>
          </w:p>
        </w:tc>
      </w:tr>
      <w:tr w:rsidR="00CB2513" w:rsidRPr="0042732E" w:rsidTr="006E4AA8">
        <w:tc>
          <w:tcPr>
            <w:tcW w:w="1384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924443">
              <w:rPr>
                <w:rFonts w:ascii="Arial" w:hAnsi="Arial" w:cs="Arial"/>
                <w:sz w:val="20"/>
                <w:szCs w:val="20"/>
              </w:rPr>
              <w:t>-10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BC090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Medieval Religion</w:t>
            </w:r>
          </w:p>
          <w:p w:rsidR="00827D9B" w:rsidRDefault="00827D9B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-define Christian</w:t>
            </w:r>
          </w:p>
          <w:p w:rsidR="00827D9B" w:rsidRDefault="00827D9B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-define Islam</w:t>
            </w:r>
          </w:p>
          <w:p w:rsidR="00827D9B" w:rsidRDefault="00827D9B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-Define Crusade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827D9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Increased relic worship</w:t>
            </w:r>
          </w:p>
          <w:p w:rsidR="00827D9B" w:rsidRDefault="00827D9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power of Papacy</w:t>
            </w:r>
          </w:p>
          <w:p w:rsidR="00827D9B" w:rsidRDefault="00827D9B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Incr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demand for goods/trade = expansion of ideas:</w:t>
            </w:r>
          </w:p>
          <w:p w:rsidR="00827D9B" w:rsidRDefault="00827D9B" w:rsidP="00827D9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Philosophy</w:t>
            </w:r>
          </w:p>
          <w:p w:rsidR="00827D9B" w:rsidRDefault="00827D9B" w:rsidP="00827D9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Science</w:t>
            </w:r>
          </w:p>
          <w:p w:rsidR="00827D9B" w:rsidRDefault="00827D9B" w:rsidP="00827D9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Maths</w:t>
            </w:r>
          </w:p>
          <w:p w:rsidR="00827D9B" w:rsidRDefault="00827D9B" w:rsidP="00827D9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Education</w:t>
            </w:r>
          </w:p>
          <w:p w:rsidR="00827D9B" w:rsidRDefault="00827D9B" w:rsidP="00827D9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Medicine</w:t>
            </w:r>
          </w:p>
          <w:p w:rsidR="00827D9B" w:rsidRPr="00827D9B" w:rsidRDefault="00827D9B" w:rsidP="00827D9B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religion</w:t>
            </w:r>
          </w:p>
        </w:tc>
        <w:tc>
          <w:tcPr>
            <w:tcW w:w="3402" w:type="dxa"/>
          </w:tcPr>
          <w:p w:rsidR="00A4183A" w:rsidRPr="0042732E" w:rsidRDefault="00827D9B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Crusades – when where, why, how….(causes)</w:t>
            </w:r>
          </w:p>
        </w:tc>
        <w:tc>
          <w:tcPr>
            <w:tcW w:w="3270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65661C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Finish Crusades</w:t>
            </w:r>
          </w:p>
          <w:p w:rsidR="00924443" w:rsidRPr="0042732E" w:rsidRDefault="00924443" w:rsidP="00A4183A">
            <w:pPr>
              <w:rPr>
                <w:rFonts w:ascii="Arial" w:hAnsi="Arial" w:cs="Arial"/>
                <w:sz w:val="20"/>
                <w:szCs w:val="20"/>
              </w:rPr>
            </w:pPr>
            <w:r w:rsidRPr="00AF3C45">
              <w:rPr>
                <w:rFonts w:ascii="Arial" w:hAnsi="Arial" w:cs="Arial"/>
                <w:b/>
                <w:sz w:val="20"/>
                <w:szCs w:val="20"/>
              </w:rPr>
              <w:t>Assessment 2 due</w:t>
            </w:r>
            <w:r w:rsidR="002928FF">
              <w:rPr>
                <w:rFonts w:ascii="Arial" w:hAnsi="Arial" w:cs="Arial"/>
                <w:b/>
                <w:sz w:val="20"/>
                <w:szCs w:val="20"/>
              </w:rPr>
              <w:t xml:space="preserve"> + validation</w:t>
            </w:r>
            <w:bookmarkStart w:id="0" w:name="_GoBack"/>
            <w:bookmarkEnd w:id="0"/>
          </w:p>
        </w:tc>
      </w:tr>
      <w:tr w:rsidR="00CB2513" w:rsidRPr="0042732E" w:rsidTr="006E4AA8">
        <w:tc>
          <w:tcPr>
            <w:tcW w:w="1384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924443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TERM 4</w:t>
            </w:r>
          </w:p>
          <w:p w:rsidR="00924443" w:rsidRPr="0042732E" w:rsidRDefault="00924443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Wk1</w:t>
            </w: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65661C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Black Death</w:t>
            </w:r>
          </w:p>
          <w:p w:rsidR="0065661C" w:rsidRDefault="005C395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="0065661C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661C">
              <w:rPr>
                <w:rFonts w:ascii="Arial" w:hAnsi="Arial" w:cs="Arial"/>
                <w:sz w:val="20"/>
                <w:szCs w:val="20"/>
              </w:rPr>
              <w:t>origins</w:t>
            </w:r>
            <w:r w:rsidR="00B15D52">
              <w:rPr>
                <w:rFonts w:ascii="Arial" w:hAnsi="Arial" w:cs="Arial"/>
                <w:sz w:val="20"/>
                <w:szCs w:val="20"/>
              </w:rPr>
              <w:t>= Silk Road, trade and</w:t>
            </w:r>
          </w:p>
          <w:p w:rsidR="0065661C" w:rsidRDefault="005C395A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r w:rsidR="00B15D52">
              <w:rPr>
                <w:rFonts w:ascii="Arial" w:hAnsi="Arial" w:cs="Arial"/>
                <w:sz w:val="20"/>
                <w:szCs w:val="20"/>
              </w:rPr>
              <w:t>-=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661C">
              <w:rPr>
                <w:rFonts w:ascii="Arial" w:hAnsi="Arial" w:cs="Arial"/>
                <w:sz w:val="20"/>
                <w:szCs w:val="20"/>
              </w:rPr>
              <w:t>Living conditions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200B3E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Black Death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</w:p>
          <w:p w:rsidR="00200B3E" w:rsidRPr="00200B3E" w:rsidRDefault="00200B3E" w:rsidP="00200B3E">
            <w:pPr>
              <w:pStyle w:val="ListParagraph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200B3E" w:rsidRPr="00200B3E" w:rsidRDefault="00200B3E" w:rsidP="00200B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200B3E">
              <w:rPr>
                <w:rFonts w:ascii="Arial" w:hAnsi="Arial" w:cs="Arial"/>
                <w:sz w:val="20"/>
                <w:szCs w:val="20"/>
              </w:rPr>
              <w:t>medical science</w:t>
            </w:r>
          </w:p>
          <w:p w:rsidR="00200B3E" w:rsidRPr="00200B3E" w:rsidRDefault="00200B3E" w:rsidP="00200B3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200B3E">
              <w:rPr>
                <w:rFonts w:ascii="Arial" w:hAnsi="Arial" w:cs="Arial"/>
                <w:sz w:val="20"/>
                <w:szCs w:val="20"/>
              </w:rPr>
              <w:t>religious beliefs</w:t>
            </w:r>
          </w:p>
          <w:p w:rsidR="00200B3E" w:rsidRPr="0042732E" w:rsidRDefault="00200B3E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Default="00200B3E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Black Death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</w:p>
          <w:p w:rsidR="00665B49" w:rsidRDefault="00665B49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665B49" w:rsidRPr="0042732E" w:rsidRDefault="00665B49" w:rsidP="009244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it spread</w:t>
            </w:r>
            <w:r w:rsidR="00B15D52">
              <w:rPr>
                <w:rFonts w:ascii="Arial" w:hAnsi="Arial" w:cs="Arial"/>
                <w:sz w:val="20"/>
                <w:szCs w:val="20"/>
              </w:rPr>
              <w:t xml:space="preserve"> (map?)</w:t>
            </w:r>
            <w:r w:rsidR="00924443" w:rsidRPr="00AF3C4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270" w:type="dxa"/>
          </w:tcPr>
          <w:p w:rsidR="00A4183A" w:rsidRPr="0042732E" w:rsidRDefault="00200B3E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Catch up</w:t>
            </w:r>
          </w:p>
        </w:tc>
      </w:tr>
      <w:tr w:rsidR="00CB2513" w:rsidRPr="0042732E" w:rsidTr="006E4AA8">
        <w:trPr>
          <w:trHeight w:val="1768"/>
        </w:trPr>
        <w:tc>
          <w:tcPr>
            <w:tcW w:w="1384" w:type="dxa"/>
          </w:tcPr>
          <w:p w:rsidR="00A4183A" w:rsidRDefault="00924443" w:rsidP="00A4183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665B49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Responses to the Black Death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Changes to Medieval society as a result of the Plague and……..</w:t>
            </w:r>
          </w:p>
          <w:p w:rsidR="006E4AA8" w:rsidRPr="006E4AA8" w:rsidRDefault="006E4AA8" w:rsidP="006E4AA8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6E4AA8" w:rsidRPr="006E4AA8" w:rsidRDefault="006E4AA8" w:rsidP="006E4A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…….</w:t>
            </w:r>
            <w:r w:rsidRPr="006E4AA8">
              <w:rPr>
                <w:rFonts w:ascii="Arial" w:hAnsi="Arial" w:cs="Arial"/>
                <w:sz w:val="20"/>
                <w:szCs w:val="20"/>
              </w:rPr>
              <w:t>what came next</w:t>
            </w:r>
          </w:p>
          <w:p w:rsidR="00A4183A" w:rsidRPr="0042732E" w:rsidRDefault="006E4AA8" w:rsidP="006E4A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-trading/market places and capitalism</w:t>
            </w:r>
          </w:p>
        </w:tc>
        <w:tc>
          <w:tcPr>
            <w:tcW w:w="3270" w:type="dxa"/>
          </w:tcPr>
          <w:p w:rsidR="00A4183A" w:rsidRPr="00AF3C45" w:rsidRDefault="00A4183A" w:rsidP="00A4183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B2513" w:rsidRPr="0042732E" w:rsidTr="006E4AA8">
        <w:tc>
          <w:tcPr>
            <w:tcW w:w="1384" w:type="dxa"/>
          </w:tcPr>
          <w:p w:rsidR="00A4183A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TERM 4</w:t>
            </w:r>
          </w:p>
          <w:p w:rsidR="00A4183A" w:rsidRPr="0042732E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Wk</w:t>
            </w:r>
            <w:proofErr w:type="spellEnd"/>
            <w:r w:rsidR="00924443"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6E4AA8" w:rsidRDefault="006E4AA8" w:rsidP="00A4183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E4AA8">
              <w:rPr>
                <w:rFonts w:ascii="Arial" w:hAnsi="Arial" w:cs="Arial"/>
                <w:b/>
                <w:sz w:val="20"/>
                <w:szCs w:val="20"/>
              </w:rPr>
              <w:t>Shogun Japan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Glossary words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-feudal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Shinto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Buddhism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Confucianism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Clan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Tributary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Seppuku</w:t>
            </w:r>
            <w:proofErr w:type="spellEnd"/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Bushido code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Artisan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Daimyo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Glossary words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Samurai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Nobles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Ronin</w:t>
            </w:r>
            <w:proofErr w:type="spellEnd"/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traders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peasants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outcasts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shogun</w:t>
            </w:r>
          </w:p>
          <w:p w:rsidR="002D49B2" w:rsidRPr="0042732E" w:rsidRDefault="002D49B2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Eta-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henin</w:t>
            </w:r>
            <w:proofErr w:type="spellEnd"/>
          </w:p>
        </w:tc>
        <w:tc>
          <w:tcPr>
            <w:tcW w:w="3402" w:type="dxa"/>
          </w:tcPr>
          <w:p w:rsidR="00A4183A" w:rsidRDefault="006E4AA8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Life before the Shogun</w:t>
            </w:r>
          </w:p>
          <w:p w:rsidR="006E4AA8" w:rsidRDefault="006E4AA8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Social order</w:t>
            </w:r>
          </w:p>
          <w:p w:rsidR="006E4AA8" w:rsidRDefault="006E4AA8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D0A71" w:rsidRPr="0042732E" w:rsidRDefault="005D0A71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Compare (Venn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? ) with Medieval Europe</w:t>
            </w:r>
          </w:p>
        </w:tc>
        <w:tc>
          <w:tcPr>
            <w:tcW w:w="3270" w:type="dxa"/>
          </w:tcPr>
          <w:p w:rsidR="00A4183A" w:rsidRDefault="006E4AA8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Catch up</w:t>
            </w:r>
            <w:r w:rsidR="00524307">
              <w:rPr>
                <w:rFonts w:ascii="Arial" w:hAnsi="Arial" w:cs="Arial"/>
                <w:sz w:val="20"/>
                <w:szCs w:val="20"/>
              </w:rPr>
              <w:t>/</w:t>
            </w:r>
          </w:p>
          <w:p w:rsidR="006E4AA8" w:rsidRPr="00524307" w:rsidRDefault="00524307" w:rsidP="00A4183A">
            <w:pPr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Black Death Assessment??? Or next week</w:t>
            </w:r>
          </w:p>
        </w:tc>
      </w:tr>
      <w:tr w:rsidR="00CB2513" w:rsidRPr="0042732E" w:rsidTr="006E4AA8">
        <w:tc>
          <w:tcPr>
            <w:tcW w:w="1384" w:type="dxa"/>
          </w:tcPr>
          <w:p w:rsidR="00A4183A" w:rsidRPr="0042732E" w:rsidRDefault="00924443" w:rsidP="009244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Map 4 largest islands</w:t>
            </w:r>
          </w:p>
          <w:p w:rsidR="006E4AA8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Timeline classical and feudal Japan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6E4AA8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Social order:</w:t>
            </w:r>
          </w:p>
          <w:p w:rsidR="006E4AA8" w:rsidRDefault="006E4AA8" w:rsidP="006E4A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Daimyo = regional  land owners, culture , castles , battle tactics</w:t>
            </w:r>
          </w:p>
          <w:p w:rsidR="006E4AA8" w:rsidRDefault="006E4AA8" w:rsidP="006E4A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Women</w:t>
            </w:r>
          </w:p>
          <w:p w:rsidR="006E4AA8" w:rsidRDefault="006E4AA8" w:rsidP="002D49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Samurai</w:t>
            </w:r>
            <w:r w:rsidR="002D49B2">
              <w:rPr>
                <w:rFonts w:ascii="Arial" w:hAnsi="Arial" w:cs="Arial"/>
                <w:sz w:val="20"/>
                <w:szCs w:val="20"/>
              </w:rPr>
              <w:t xml:space="preserve">-warfare, weapons, </w:t>
            </w:r>
            <w:proofErr w:type="spellStart"/>
            <w:r w:rsidR="002D49B2">
              <w:rPr>
                <w:rFonts w:ascii="Arial" w:hAnsi="Arial" w:cs="Arial"/>
                <w:sz w:val="20"/>
                <w:szCs w:val="20"/>
              </w:rPr>
              <w:t>armour,bushido</w:t>
            </w:r>
            <w:proofErr w:type="spellEnd"/>
          </w:p>
          <w:p w:rsidR="002D49B2" w:rsidRPr="0042732E" w:rsidRDefault="002D49B2" w:rsidP="002D49B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Nobles</w:t>
            </w:r>
          </w:p>
        </w:tc>
        <w:tc>
          <w:tcPr>
            <w:tcW w:w="3402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D49B2">
              <w:rPr>
                <w:rFonts w:ascii="Arial" w:hAnsi="Arial" w:cs="Arial"/>
                <w:sz w:val="20"/>
                <w:szCs w:val="20"/>
              </w:rPr>
              <w:t xml:space="preserve">Social order </w:t>
            </w:r>
            <w:proofErr w:type="spellStart"/>
            <w:r w:rsidR="002D49B2">
              <w:rPr>
                <w:rFonts w:ascii="Arial" w:hAnsi="Arial" w:cs="Arial"/>
                <w:sz w:val="20"/>
                <w:szCs w:val="20"/>
              </w:rPr>
              <w:t>cont</w:t>
            </w:r>
            <w:proofErr w:type="spellEnd"/>
            <w:r w:rsidR="002D49B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D49B2" w:rsidRDefault="002D49B2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Ronin</w:t>
            </w:r>
            <w:proofErr w:type="spellEnd"/>
          </w:p>
          <w:p w:rsidR="002D49B2" w:rsidRDefault="002D49B2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Shogun</w:t>
            </w:r>
          </w:p>
          <w:p w:rsidR="002D49B2" w:rsidRDefault="002D49B2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Traders = clothing, wealth</w:t>
            </w:r>
          </w:p>
          <w:p w:rsidR="002D49B2" w:rsidRDefault="002D49B2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Women= geisha</w:t>
            </w:r>
          </w:p>
          <w:p w:rsidR="002D49B2" w:rsidRDefault="002D49B2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Peasants=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dress,production</w:t>
            </w:r>
            <w:proofErr w:type="spellEnd"/>
          </w:p>
          <w:p w:rsidR="002D49B2" w:rsidRPr="0042732E" w:rsidRDefault="002D49B2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Outcasts – Eta-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Hinin</w:t>
            </w:r>
            <w:proofErr w:type="spellEnd"/>
          </w:p>
        </w:tc>
        <w:tc>
          <w:tcPr>
            <w:tcW w:w="3270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524307" w:rsidP="00A4183A">
            <w:pPr>
              <w:rPr>
                <w:rFonts w:ascii="Arial" w:hAnsi="Arial" w:cs="Arial"/>
                <w:sz w:val="20"/>
                <w:szCs w:val="20"/>
              </w:rPr>
            </w:pPr>
            <w:r w:rsidRPr="00524307">
              <w:rPr>
                <w:rFonts w:ascii="Arial" w:hAnsi="Arial" w:cs="Arial"/>
                <w:b/>
                <w:sz w:val="20"/>
                <w:szCs w:val="20"/>
              </w:rPr>
              <w:t>Black Death Assessment</w:t>
            </w:r>
          </w:p>
        </w:tc>
      </w:tr>
      <w:tr w:rsidR="00CB2513" w:rsidRPr="0042732E" w:rsidTr="006E4AA8">
        <w:tc>
          <w:tcPr>
            <w:tcW w:w="1384" w:type="dxa"/>
          </w:tcPr>
          <w:p w:rsidR="00A4183A" w:rsidRPr="0042732E" w:rsidRDefault="00924443" w:rsidP="009244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5E337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Unifying factors pp230-1</w:t>
            </w:r>
          </w:p>
          <w:p w:rsidR="005E3376" w:rsidRDefault="005E337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Spread of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shoen</w:t>
            </w:r>
            <w:proofErr w:type="spellEnd"/>
          </w:p>
          <w:p w:rsidR="005E3376" w:rsidRDefault="005E337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Rise of samurai</w:t>
            </w:r>
          </w:p>
          <w:p w:rsidR="005E3376" w:rsidRDefault="005E3376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Establishment of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Kamukura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bakufu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(military govt.)</w:t>
            </w: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0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B2513" w:rsidRPr="0042732E" w:rsidTr="006E4AA8">
        <w:tc>
          <w:tcPr>
            <w:tcW w:w="1384" w:type="dxa"/>
          </w:tcPr>
          <w:p w:rsidR="00A4183A" w:rsidRPr="0042732E" w:rsidRDefault="00924443" w:rsidP="009244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6</w:t>
            </w: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Pr="0042732E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Pr="0042732E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0" w:type="dxa"/>
          </w:tcPr>
          <w:p w:rsidR="00A4183A" w:rsidRPr="0042732E" w:rsidRDefault="00D8706F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Medieval Japan assessment  SOON (reporting)</w:t>
            </w:r>
          </w:p>
        </w:tc>
      </w:tr>
      <w:tr w:rsidR="00CB2513" w:rsidRPr="0042732E" w:rsidTr="006E4AA8">
        <w:tc>
          <w:tcPr>
            <w:tcW w:w="1384" w:type="dxa"/>
          </w:tcPr>
          <w:p w:rsidR="00A4183A" w:rsidRDefault="00924443" w:rsidP="00A418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</w:tcPr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A4183A" w:rsidRPr="0042732E" w:rsidRDefault="00A4183A" w:rsidP="00A4183A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70" w:type="dxa"/>
          </w:tcPr>
          <w:p w:rsidR="00A4183A" w:rsidRPr="0042732E" w:rsidRDefault="00A4183A" w:rsidP="00A4183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2177D" w:rsidRDefault="00F2177D"/>
    <w:sectPr w:rsidR="00F2177D" w:rsidSect="006E4AA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1183"/>
    <w:multiLevelType w:val="hybridMultilevel"/>
    <w:tmpl w:val="0986D0D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96E6DD6"/>
    <w:multiLevelType w:val="hybridMultilevel"/>
    <w:tmpl w:val="06345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476EDF"/>
    <w:multiLevelType w:val="hybridMultilevel"/>
    <w:tmpl w:val="5434DF3C"/>
    <w:lvl w:ilvl="0" w:tplc="8F46E524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1657300"/>
    <w:multiLevelType w:val="hybridMultilevel"/>
    <w:tmpl w:val="37F657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BF3C96"/>
    <w:multiLevelType w:val="hybridMultilevel"/>
    <w:tmpl w:val="E79E3D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760E38"/>
    <w:multiLevelType w:val="hybridMultilevel"/>
    <w:tmpl w:val="4C1645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B02995"/>
    <w:multiLevelType w:val="hybridMultilevel"/>
    <w:tmpl w:val="D576C5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4E399B"/>
    <w:multiLevelType w:val="hybridMultilevel"/>
    <w:tmpl w:val="88E094E2"/>
    <w:lvl w:ilvl="0" w:tplc="A0E86290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BA617F"/>
    <w:multiLevelType w:val="hybridMultilevel"/>
    <w:tmpl w:val="02EEC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AC100D"/>
    <w:multiLevelType w:val="hybridMultilevel"/>
    <w:tmpl w:val="015ED486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83A"/>
    <w:rsid w:val="0003036E"/>
    <w:rsid w:val="00085CC2"/>
    <w:rsid w:val="00130A35"/>
    <w:rsid w:val="00184F22"/>
    <w:rsid w:val="00200B3E"/>
    <w:rsid w:val="00212F92"/>
    <w:rsid w:val="002928FF"/>
    <w:rsid w:val="002A51D5"/>
    <w:rsid w:val="002D49B2"/>
    <w:rsid w:val="004B4C95"/>
    <w:rsid w:val="004E0EC2"/>
    <w:rsid w:val="00524307"/>
    <w:rsid w:val="005C395A"/>
    <w:rsid w:val="005D0A71"/>
    <w:rsid w:val="005E3376"/>
    <w:rsid w:val="005F09EA"/>
    <w:rsid w:val="005F61BD"/>
    <w:rsid w:val="0060537B"/>
    <w:rsid w:val="00615097"/>
    <w:rsid w:val="0065661C"/>
    <w:rsid w:val="00665B49"/>
    <w:rsid w:val="006E4AA8"/>
    <w:rsid w:val="00747085"/>
    <w:rsid w:val="00827D9B"/>
    <w:rsid w:val="008D33CD"/>
    <w:rsid w:val="00924443"/>
    <w:rsid w:val="00A4183A"/>
    <w:rsid w:val="00AF3C45"/>
    <w:rsid w:val="00B15D52"/>
    <w:rsid w:val="00BC0906"/>
    <w:rsid w:val="00BD058D"/>
    <w:rsid w:val="00BE7CB7"/>
    <w:rsid w:val="00C71057"/>
    <w:rsid w:val="00CB2513"/>
    <w:rsid w:val="00D34AAB"/>
    <w:rsid w:val="00D8706F"/>
    <w:rsid w:val="00DB747D"/>
    <w:rsid w:val="00ED07B1"/>
    <w:rsid w:val="00F2177D"/>
    <w:rsid w:val="00F509C0"/>
    <w:rsid w:val="00FC0E69"/>
    <w:rsid w:val="00FE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183A"/>
    <w:rPr>
      <w:rFonts w:eastAsia="MS Minch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D07B1"/>
    <w:pPr>
      <w:ind w:left="720"/>
      <w:contextualSpacing/>
    </w:pPr>
  </w:style>
  <w:style w:type="character" w:styleId="Hyperlink">
    <w:name w:val="Hyperlink"/>
    <w:uiPriority w:val="99"/>
    <w:rsid w:val="005F61BD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183A"/>
    <w:rPr>
      <w:rFonts w:eastAsia="MS Minch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ED07B1"/>
    <w:pPr>
      <w:ind w:left="720"/>
      <w:contextualSpacing/>
    </w:pPr>
  </w:style>
  <w:style w:type="character" w:styleId="Hyperlink">
    <w:name w:val="Hyperlink"/>
    <w:uiPriority w:val="99"/>
    <w:rsid w:val="005F61BD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file:///E:\from%20mac%20desktop\temp%20ggstuff\yr%208%20hist\yr%208%20History\AC%20history%202013%20program\handouts\medieval%20europe%20handouts\working%20life%20medieval%20Europe%20job%20adverts%20task.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E:\from%20mac%20desktop\temp%20ggstuff\yr%208%20hist\yr%208%20History\AC%20history%202013%20program\handouts\medieval%20europe%20handouts\life%20in%20a%20castle%20looks%20like%20feels%20like%20sounds%20like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9ECAB95D</Template>
  <TotalTime>28</TotalTime>
  <Pages>4</Pages>
  <Words>506</Words>
  <Characters>3499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GASS Gale</cp:lastModifiedBy>
  <cp:revision>12</cp:revision>
  <dcterms:created xsi:type="dcterms:W3CDTF">2016-08-02T04:41:00Z</dcterms:created>
  <dcterms:modified xsi:type="dcterms:W3CDTF">2016-10-11T04:21:00Z</dcterms:modified>
</cp:coreProperties>
</file>