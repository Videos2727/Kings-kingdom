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4C00C8" w:rsidP="004C00C8">
      <w:pPr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INVENTIONS OF THE MEDIEVAL WORLD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4"/>
        <w:gridCol w:w="5205"/>
        <w:gridCol w:w="5205"/>
      </w:tblGrid>
      <w:tr w:rsidR="004C00C8" w:rsidTr="004C00C8">
        <w:tc>
          <w:tcPr>
            <w:tcW w:w="5204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Western Empire/ Europe                       date</w:t>
            </w:r>
          </w:p>
        </w:tc>
        <w:tc>
          <w:tcPr>
            <w:tcW w:w="5205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Eastern Empire/Islamic World              date</w:t>
            </w:r>
          </w:p>
        </w:tc>
        <w:tc>
          <w:tcPr>
            <w:tcW w:w="5205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Japan                                                  </w:t>
            </w:r>
            <w:bookmarkStart w:id="0" w:name="_GoBack"/>
            <w:bookmarkEnd w:id="0"/>
            <w:r>
              <w:rPr>
                <w:rFonts w:ascii="Comic Sans MS" w:hAnsi="Comic Sans MS"/>
              </w:rPr>
              <w:t xml:space="preserve">  date</w:t>
            </w:r>
          </w:p>
        </w:tc>
      </w:tr>
      <w:tr w:rsidR="004C00C8" w:rsidTr="004C00C8">
        <w:tc>
          <w:tcPr>
            <w:tcW w:w="5204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</w:p>
        </w:tc>
        <w:tc>
          <w:tcPr>
            <w:tcW w:w="5205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  <w:p w:rsidR="004C00C8" w:rsidRDefault="004C00C8" w:rsidP="004C00C8">
            <w:pPr>
              <w:rPr>
                <w:rFonts w:ascii="Comic Sans MS" w:hAnsi="Comic Sans MS"/>
              </w:rPr>
            </w:pPr>
          </w:p>
        </w:tc>
        <w:tc>
          <w:tcPr>
            <w:tcW w:w="5205" w:type="dxa"/>
          </w:tcPr>
          <w:p w:rsidR="004C00C8" w:rsidRDefault="004C00C8" w:rsidP="004C00C8">
            <w:pPr>
              <w:rPr>
                <w:rFonts w:ascii="Comic Sans MS" w:hAnsi="Comic Sans MS"/>
              </w:rPr>
            </w:pPr>
          </w:p>
        </w:tc>
      </w:tr>
    </w:tbl>
    <w:p w:rsidR="004C00C8" w:rsidRPr="004C00C8" w:rsidRDefault="004C00C8" w:rsidP="004C00C8">
      <w:pPr>
        <w:rPr>
          <w:rFonts w:ascii="Comic Sans MS" w:hAnsi="Comic Sans MS"/>
        </w:rPr>
      </w:pPr>
    </w:p>
    <w:sectPr w:rsidR="004C00C8" w:rsidRPr="004C00C8" w:rsidSect="004C00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0C8"/>
    <w:rsid w:val="001C0A77"/>
    <w:rsid w:val="004C00C8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00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00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CA2A421</Template>
  <TotalTime>3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2016-11-16T06:45:00Z</dcterms:created>
  <dcterms:modified xsi:type="dcterms:W3CDTF">2016-11-16T06:48:00Z</dcterms:modified>
</cp:coreProperties>
</file>