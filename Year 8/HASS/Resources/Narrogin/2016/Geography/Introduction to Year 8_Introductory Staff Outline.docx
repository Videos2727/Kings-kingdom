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6F4" w:rsidRPr="00A212C2" w:rsidRDefault="007126F4" w:rsidP="00A212C2">
      <w:pPr>
        <w:spacing w:after="0"/>
        <w:jc w:val="center"/>
        <w:rPr>
          <w:b/>
          <w:sz w:val="32"/>
        </w:rPr>
      </w:pPr>
      <w:r>
        <w:rPr>
          <w:b/>
          <w:sz w:val="32"/>
        </w:rPr>
        <w:t>Introduction to Year 8</w:t>
      </w:r>
      <w:r w:rsidR="00A212C2" w:rsidRPr="00A212C2">
        <w:rPr>
          <w:b/>
          <w:sz w:val="32"/>
        </w:rPr>
        <w:t xml:space="preserve"> – Staff Outline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2891"/>
        <w:gridCol w:w="2976"/>
        <w:gridCol w:w="3402"/>
        <w:gridCol w:w="3402"/>
        <w:gridCol w:w="1898"/>
      </w:tblGrid>
      <w:tr w:rsidR="00A212C2" w:rsidTr="00084A13">
        <w:tc>
          <w:tcPr>
            <w:tcW w:w="1045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Week</w:t>
            </w:r>
          </w:p>
        </w:tc>
        <w:tc>
          <w:tcPr>
            <w:tcW w:w="2891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Lesson 1</w:t>
            </w:r>
          </w:p>
        </w:tc>
        <w:tc>
          <w:tcPr>
            <w:tcW w:w="2976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Lesson 2</w:t>
            </w:r>
            <w:bookmarkStart w:id="0" w:name="_GoBack"/>
            <w:bookmarkEnd w:id="0"/>
          </w:p>
        </w:tc>
        <w:tc>
          <w:tcPr>
            <w:tcW w:w="3402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Lesson 3</w:t>
            </w:r>
          </w:p>
        </w:tc>
        <w:tc>
          <w:tcPr>
            <w:tcW w:w="3402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Lesson 4</w:t>
            </w:r>
          </w:p>
        </w:tc>
        <w:tc>
          <w:tcPr>
            <w:tcW w:w="1898" w:type="dxa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>
              <w:rPr>
                <w:rFonts w:ascii="Arial" w:hAnsi="Arial" w:cs="Arial"/>
                <w:b/>
                <w:sz w:val="28"/>
                <w:szCs w:val="24"/>
              </w:rPr>
              <w:t>Assessment</w:t>
            </w:r>
          </w:p>
        </w:tc>
      </w:tr>
      <w:tr w:rsidR="00A212C2" w:rsidTr="00084A13">
        <w:trPr>
          <w:trHeight w:val="3751"/>
        </w:trPr>
        <w:tc>
          <w:tcPr>
            <w:tcW w:w="1045" w:type="dxa"/>
            <w:vAlign w:val="center"/>
          </w:tcPr>
          <w:p w:rsidR="00A212C2" w:rsidRPr="00A212C2" w:rsidRDefault="00A212C2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1</w:t>
            </w:r>
          </w:p>
        </w:tc>
        <w:tc>
          <w:tcPr>
            <w:tcW w:w="2891" w:type="dxa"/>
          </w:tcPr>
          <w:p w:rsidR="00A212C2" w:rsidRPr="00A212C2" w:rsidRDefault="00A212C2" w:rsidP="007126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Classroom Rules &amp; expectations</w:t>
            </w:r>
          </w:p>
          <w:p w:rsidR="00A212C2" w:rsidRPr="00A212C2" w:rsidRDefault="00A212C2" w:rsidP="007126F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 xml:space="preserve">Getting organised for class, time, equipment etc. </w:t>
            </w:r>
          </w:p>
          <w:p w:rsidR="00A212C2" w:rsidRPr="00A212C2" w:rsidRDefault="00A212C2" w:rsidP="007126F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Diaries</w:t>
            </w:r>
          </w:p>
          <w:p w:rsidR="00A212C2" w:rsidRPr="00A212C2" w:rsidRDefault="00A212C2" w:rsidP="007126F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Homework</w:t>
            </w:r>
          </w:p>
          <w:p w:rsidR="00A212C2" w:rsidRPr="00A212C2" w:rsidRDefault="00A212C2" w:rsidP="007126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 xml:space="preserve">Getting around NSHS, map, colour coding &amp; colour coding timetables, gluing into diaries. </w:t>
            </w:r>
          </w:p>
          <w:p w:rsidR="00A212C2" w:rsidRDefault="00A212C2" w:rsidP="007126F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 xml:space="preserve">Add contract – see </w:t>
            </w:r>
            <w:proofErr w:type="spellStart"/>
            <w:r w:rsidRPr="00A212C2">
              <w:rPr>
                <w:rFonts w:ascii="Arial" w:hAnsi="Arial" w:cs="Arial"/>
                <w:i/>
              </w:rPr>
              <w:t>Bec</w:t>
            </w:r>
            <w:proofErr w:type="spellEnd"/>
          </w:p>
          <w:p w:rsidR="00A212C2" w:rsidRPr="00A212C2" w:rsidRDefault="00A212C2" w:rsidP="00A212C2">
            <w:pPr>
              <w:pStyle w:val="ListParagraph"/>
              <w:jc w:val="both"/>
              <w:rPr>
                <w:rFonts w:ascii="Arial" w:hAnsi="Arial" w:cs="Arial"/>
                <w:i/>
              </w:rPr>
            </w:pPr>
          </w:p>
        </w:tc>
        <w:tc>
          <w:tcPr>
            <w:tcW w:w="2976" w:type="dxa"/>
          </w:tcPr>
          <w:p w:rsidR="00A212C2" w:rsidRPr="00A212C2" w:rsidRDefault="00A212C2" w:rsidP="007126F4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Complete Map</w:t>
            </w:r>
          </w:p>
          <w:p w:rsidR="00A212C2" w:rsidRPr="00A212C2" w:rsidRDefault="00A212C2" w:rsidP="007126F4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Review rules and expectations.</w:t>
            </w:r>
          </w:p>
          <w:p w:rsidR="00A212C2" w:rsidRPr="00A212C2" w:rsidRDefault="00A212C2" w:rsidP="007126F4">
            <w:pPr>
              <w:rPr>
                <w:rFonts w:ascii="Arial" w:hAnsi="Arial" w:cs="Arial"/>
                <w:sz w:val="24"/>
                <w:szCs w:val="24"/>
              </w:rPr>
            </w:pPr>
          </w:p>
          <w:p w:rsidR="00A212C2" w:rsidRPr="00A212C2" w:rsidRDefault="00A212C2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Goal setting (3) smart targets</w:t>
            </w:r>
          </w:p>
          <w:p w:rsidR="00A212C2" w:rsidRPr="00A212C2" w:rsidRDefault="00A212C2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Letter of concern </w:t>
            </w:r>
          </w:p>
          <w:p w:rsidR="00A212C2" w:rsidRDefault="00A212C2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Letter of commendation</w:t>
            </w:r>
            <w:r w:rsidR="007126F4">
              <w:rPr>
                <w:rFonts w:ascii="Arial" w:hAnsi="Arial" w:cs="Arial"/>
                <w:i/>
                <w:sz w:val="24"/>
                <w:szCs w:val="24"/>
              </w:rPr>
              <w:t>.</w:t>
            </w:r>
          </w:p>
          <w:p w:rsidR="007126F4" w:rsidRDefault="007126F4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7126F4" w:rsidRPr="00A212C2" w:rsidRDefault="007126F4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ABE Goal setting</w:t>
            </w:r>
          </w:p>
          <w:p w:rsidR="007126F4" w:rsidRPr="00A212C2" w:rsidRDefault="007126F4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Improvers &amp; non improvers.</w:t>
            </w:r>
          </w:p>
          <w:p w:rsidR="007126F4" w:rsidRPr="00A212C2" w:rsidRDefault="007126F4" w:rsidP="007126F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 w:rsidRPr="00A212C2">
              <w:rPr>
                <w:rFonts w:ascii="Arial" w:hAnsi="Arial" w:cs="Arial"/>
                <w:sz w:val="24"/>
                <w:szCs w:val="24"/>
              </w:rPr>
              <w:t xml:space="preserve">Geography  </w:t>
            </w:r>
            <w:r w:rsidRPr="00A212C2">
              <w:rPr>
                <w:rFonts w:ascii="Arial" w:hAnsi="Arial" w:cs="Arial"/>
                <w:i/>
                <w:sz w:val="24"/>
                <w:szCs w:val="24"/>
              </w:rPr>
              <w:t>Reasons</w:t>
            </w:r>
            <w:proofErr w:type="gram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why we study geography.</w:t>
            </w:r>
          </w:p>
          <w:p w:rsidR="00E8619D" w:rsidRPr="00A212C2" w:rsidRDefault="00E8619D" w:rsidP="00E8619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Student introduction word</w:t>
            </w:r>
          </w:p>
          <w:p w:rsidR="00E8619D" w:rsidRPr="00A212C2" w:rsidRDefault="00E8619D" w:rsidP="00E8619D">
            <w:pPr>
              <w:pStyle w:val="ListParagraph"/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Web brainstorm &amp; think pair share</w:t>
            </w:r>
          </w:p>
          <w:p w:rsidR="00A212C2" w:rsidRDefault="00A212C2" w:rsidP="007126F4">
            <w:pPr>
              <w:rPr>
                <w:rFonts w:ascii="Arial" w:hAnsi="Arial" w:cs="Arial"/>
                <w:sz w:val="24"/>
                <w:szCs w:val="24"/>
              </w:rPr>
            </w:pPr>
          </w:p>
          <w:p w:rsidR="00E8619D" w:rsidRDefault="00E8619D" w:rsidP="007126F4">
            <w:pPr>
              <w:rPr>
                <w:rFonts w:ascii="Arial" w:hAnsi="Arial" w:cs="Arial"/>
                <w:sz w:val="24"/>
                <w:szCs w:val="24"/>
              </w:rPr>
            </w:pP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(all about me – 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Yr</w:t>
            </w:r>
            <w:proofErr w:type="spellEnd"/>
            <w:r>
              <w:rPr>
                <w:rFonts w:ascii="Arial" w:hAnsi="Arial" w:cs="Arial"/>
                <w:i/>
                <w:sz w:val="24"/>
                <w:szCs w:val="24"/>
              </w:rPr>
              <w:t xml:space="preserve"> 8</w:t>
            </w: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2015 to take home for homework parent section)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Setting up Glossary.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Geographical terms</w:t>
            </w:r>
          </w:p>
          <w:p w:rsidR="00E8619D" w:rsidRPr="00A212C2" w:rsidRDefault="00E8619D" w:rsidP="007126F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Brainstorm 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What is geography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Set glossary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Terms – geography, human, physical.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You tube clip – Geography Matters Right Here Right Now</w:t>
            </w:r>
          </w:p>
          <w:p w:rsidR="00A212C2" w:rsidRPr="00A212C2" w:rsidRDefault="00A212C2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A212C2" w:rsidRPr="00A212C2" w:rsidRDefault="00A212C2" w:rsidP="00E8619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8" w:type="dxa"/>
          </w:tcPr>
          <w:p w:rsidR="00A212C2" w:rsidRPr="00A212C2" w:rsidRDefault="00A212C2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E8619D" w:rsidTr="00084A13">
        <w:trPr>
          <w:trHeight w:val="4762"/>
        </w:trPr>
        <w:tc>
          <w:tcPr>
            <w:tcW w:w="1045" w:type="dxa"/>
            <w:vAlign w:val="center"/>
          </w:tcPr>
          <w:p w:rsidR="00E8619D" w:rsidRPr="00A212C2" w:rsidRDefault="00E8619D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t>2</w:t>
            </w:r>
          </w:p>
        </w:tc>
        <w:tc>
          <w:tcPr>
            <w:tcW w:w="2891" w:type="dxa"/>
          </w:tcPr>
          <w:p w:rsidR="00E8619D" w:rsidRPr="00A212C2" w:rsidRDefault="00E8619D" w:rsidP="007126F4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 xml:space="preserve">RIQ 321 </w:t>
            </w:r>
            <w:proofErr w:type="gramStart"/>
            <w:r w:rsidRPr="00A212C2">
              <w:rPr>
                <w:rFonts w:ascii="Arial" w:hAnsi="Arial" w:cs="Arial"/>
                <w:sz w:val="24"/>
                <w:szCs w:val="24"/>
              </w:rPr>
              <w:t>on week one information</w:t>
            </w:r>
            <w:proofErr w:type="gramEnd"/>
            <w:r w:rsidRPr="00A212C2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E8619D" w:rsidRDefault="00E8619D" w:rsidP="00E8619D">
            <w:pPr>
              <w:rPr>
                <w:rFonts w:ascii="Arial" w:hAnsi="Arial" w:cs="Arial"/>
              </w:rPr>
            </w:pP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Key Inquiry Question</w:t>
            </w:r>
          </w:p>
          <w:p w:rsidR="00E8619D" w:rsidRPr="00A212C2" w:rsidRDefault="00E8619D" w:rsidP="00E8619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When studying people, places and environments what questions would geographers ask?</w:t>
            </w:r>
          </w:p>
          <w:p w:rsidR="00E8619D" w:rsidRDefault="00E8619D" w:rsidP="00E8619D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:rsidR="00E8619D" w:rsidRDefault="00E8619D" w:rsidP="00E8619D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b/>
                <w:i/>
                <w:sz w:val="24"/>
                <w:szCs w:val="24"/>
              </w:rPr>
              <w:t>Need another short activity here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>.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T chart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Tools geographers use / resources geographers use</w:t>
            </w:r>
          </w:p>
          <w:p w:rsidR="00E8619D" w:rsidRPr="00E8619D" w:rsidRDefault="00E8619D" w:rsidP="00E8619D">
            <w:pPr>
              <w:rPr>
                <w:rFonts w:ascii="Arial" w:hAnsi="Arial" w:cs="Arial"/>
              </w:rPr>
            </w:pPr>
            <w:proofErr w:type="spell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Pg</w:t>
            </w:r>
            <w:proofErr w:type="spell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9 Global exploration </w:t>
            </w:r>
            <w:proofErr w:type="spell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stg</w:t>
            </w:r>
            <w:proofErr w:type="spell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4</w:t>
            </w:r>
          </w:p>
        </w:tc>
        <w:tc>
          <w:tcPr>
            <w:tcW w:w="2976" w:type="dxa"/>
          </w:tcPr>
          <w:p w:rsidR="00E8619D" w:rsidRPr="00A212C2" w:rsidRDefault="00E8619D" w:rsidP="00E8619D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PMI chart</w:t>
            </w:r>
          </w:p>
          <w:p w:rsidR="00E8619D" w:rsidRPr="00A212C2" w:rsidRDefault="00E8619D" w:rsidP="00E8619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Learning about geography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Geographical understanding</w:t>
            </w:r>
          </w:p>
          <w:p w:rsidR="00E8619D" w:rsidRDefault="00E8619D" w:rsidP="00E8619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7 key concepts from Australian Curriculum.</w:t>
            </w:r>
          </w:p>
          <w:p w:rsidR="00E8619D" w:rsidRPr="00E8619D" w:rsidRDefault="00E8619D" w:rsidP="00E8619D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SPICESS</w:t>
            </w:r>
          </w:p>
          <w:p w:rsidR="00E8619D" w:rsidRPr="00A212C2" w:rsidRDefault="00E8619D" w:rsidP="00E8619D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3402" w:type="dxa"/>
          </w:tcPr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Grammar lesson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*What is Capital letter, full </w:t>
            </w:r>
            <w:proofErr w:type="gram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stops.</w:t>
            </w:r>
            <w:proofErr w:type="gram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*What is a </w:t>
            </w:r>
            <w:proofErr w:type="gram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sentence.</w:t>
            </w:r>
            <w:proofErr w:type="gramEnd"/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*What is a </w:t>
            </w:r>
            <w:proofErr w:type="gram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paragraph.</w:t>
            </w:r>
            <w:proofErr w:type="gramEnd"/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Most on walls in classrooms 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Activity 1 Global Explorations pg. 16</w:t>
            </w:r>
          </w:p>
        </w:tc>
        <w:tc>
          <w:tcPr>
            <w:tcW w:w="3402" w:type="dxa"/>
          </w:tcPr>
          <w:p w:rsidR="00E8619D" w:rsidRPr="00A212C2" w:rsidRDefault="00E8619D" w:rsidP="00E8619D">
            <w:pPr>
              <w:rPr>
                <w:rFonts w:ascii="Arial" w:hAnsi="Arial" w:cs="Arial"/>
                <w:sz w:val="24"/>
                <w:szCs w:val="24"/>
              </w:rPr>
            </w:pPr>
            <w:r w:rsidRPr="00A212C2">
              <w:rPr>
                <w:rFonts w:ascii="Arial" w:hAnsi="Arial" w:cs="Arial"/>
                <w:sz w:val="24"/>
                <w:szCs w:val="24"/>
              </w:rPr>
              <w:t>Inquiry skills</w:t>
            </w:r>
          </w:p>
          <w:p w:rsidR="00E8619D" w:rsidRPr="00A212C2" w:rsidRDefault="00E8619D" w:rsidP="00E8619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212C2">
              <w:rPr>
                <w:rFonts w:ascii="Arial" w:hAnsi="Arial" w:cs="Arial"/>
              </w:rPr>
              <w:t>Race track, hand out discuss &amp; show Action plan – discuss</w:t>
            </w:r>
          </w:p>
          <w:p w:rsidR="00E8619D" w:rsidRDefault="00E8619D" w:rsidP="00E8619D">
            <w:pPr>
              <w:pStyle w:val="ListParagraph"/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Change to cut and paste create their own.</w:t>
            </w:r>
          </w:p>
          <w:p w:rsidR="00E8619D" w:rsidRDefault="00E8619D" w:rsidP="00E8619D">
            <w:pPr>
              <w:rPr>
                <w:rFonts w:ascii="Arial" w:hAnsi="Arial" w:cs="Arial"/>
              </w:rPr>
            </w:pPr>
          </w:p>
          <w:p w:rsidR="00E8619D" w:rsidRPr="00E8619D" w:rsidRDefault="00E8619D" w:rsidP="00E861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Ladder from Barrie?</w:t>
            </w:r>
          </w:p>
          <w:p w:rsidR="00E8619D" w:rsidRDefault="00E8619D" w:rsidP="00E8619D">
            <w:pPr>
              <w:pStyle w:val="ListParagraph"/>
              <w:rPr>
                <w:rFonts w:ascii="Arial" w:hAnsi="Arial" w:cs="Arial"/>
              </w:rPr>
            </w:pPr>
          </w:p>
          <w:p w:rsidR="00E8619D" w:rsidRPr="00E8619D" w:rsidRDefault="00E8619D" w:rsidP="00E8619D">
            <w:pPr>
              <w:rPr>
                <w:rFonts w:ascii="Arial" w:hAnsi="Arial" w:cs="Arial"/>
                <w:sz w:val="24"/>
                <w:szCs w:val="24"/>
              </w:rPr>
            </w:pPr>
            <w:r w:rsidRPr="00E8619D">
              <w:rPr>
                <w:rFonts w:ascii="Arial" w:hAnsi="Arial" w:cs="Arial"/>
                <w:sz w:val="24"/>
                <w:szCs w:val="24"/>
              </w:rPr>
              <w:t>Practice note making using a passage from a text (provided by teacher) using either note making frameworks.</w:t>
            </w:r>
          </w:p>
          <w:p w:rsidR="00E8619D" w:rsidRPr="00E8619D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E8619D">
              <w:rPr>
                <w:rFonts w:ascii="Arial" w:hAnsi="Arial" w:cs="Arial"/>
                <w:i/>
                <w:sz w:val="24"/>
                <w:szCs w:val="24"/>
              </w:rPr>
              <w:t xml:space="preserve">Suggest – find </w:t>
            </w:r>
            <w:proofErr w:type="gramStart"/>
            <w:r w:rsidRPr="00E8619D">
              <w:rPr>
                <w:rFonts w:ascii="Arial" w:hAnsi="Arial" w:cs="Arial"/>
                <w:i/>
                <w:sz w:val="24"/>
                <w:szCs w:val="24"/>
              </w:rPr>
              <w:t>article  from</w:t>
            </w:r>
            <w:proofErr w:type="gramEnd"/>
            <w:r w:rsidRPr="00E8619D">
              <w:rPr>
                <w:rFonts w:ascii="Arial" w:hAnsi="Arial" w:cs="Arial"/>
                <w:i/>
                <w:sz w:val="24"/>
                <w:szCs w:val="24"/>
              </w:rPr>
              <w:t xml:space="preserve"> net for them to take notes from – model for them. </w:t>
            </w:r>
            <w:proofErr w:type="spellStart"/>
            <w:r w:rsidRPr="00E8619D">
              <w:rPr>
                <w:rFonts w:ascii="Arial" w:hAnsi="Arial" w:cs="Arial"/>
                <w:i/>
                <w:sz w:val="24"/>
                <w:szCs w:val="24"/>
              </w:rPr>
              <w:t>Bec</w:t>
            </w:r>
            <w:proofErr w:type="spellEnd"/>
            <w:r w:rsidRPr="00E8619D">
              <w:rPr>
                <w:rFonts w:ascii="Arial" w:hAnsi="Arial" w:cs="Arial"/>
                <w:i/>
                <w:sz w:val="24"/>
                <w:szCs w:val="24"/>
              </w:rPr>
              <w:t xml:space="preserve"> to find.</w:t>
            </w:r>
          </w:p>
          <w:p w:rsidR="00E8619D" w:rsidRPr="00E8619D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E8619D">
              <w:rPr>
                <w:rFonts w:ascii="Arial" w:hAnsi="Arial" w:cs="Arial"/>
                <w:i/>
                <w:sz w:val="24"/>
                <w:szCs w:val="24"/>
              </w:rPr>
              <w:t>Can be finished for homework.</w:t>
            </w:r>
          </w:p>
        </w:tc>
        <w:tc>
          <w:tcPr>
            <w:tcW w:w="1898" w:type="dxa"/>
          </w:tcPr>
          <w:p w:rsidR="00E8619D" w:rsidRPr="00A212C2" w:rsidRDefault="00E8619D" w:rsidP="007126F4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E8619D" w:rsidTr="00084A13">
        <w:trPr>
          <w:trHeight w:val="5216"/>
        </w:trPr>
        <w:tc>
          <w:tcPr>
            <w:tcW w:w="1045" w:type="dxa"/>
            <w:vAlign w:val="center"/>
          </w:tcPr>
          <w:p w:rsidR="00E8619D" w:rsidRPr="00A212C2" w:rsidRDefault="00E8619D" w:rsidP="00A212C2">
            <w:pPr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r w:rsidRPr="00A212C2">
              <w:rPr>
                <w:rFonts w:ascii="Arial" w:hAnsi="Arial" w:cs="Arial"/>
                <w:b/>
                <w:sz w:val="28"/>
                <w:szCs w:val="24"/>
              </w:rPr>
              <w:lastRenderedPageBreak/>
              <w:t>3</w:t>
            </w:r>
          </w:p>
        </w:tc>
        <w:tc>
          <w:tcPr>
            <w:tcW w:w="2891" w:type="dxa"/>
          </w:tcPr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Library lesson Research Skills.</w:t>
            </w:r>
          </w:p>
        </w:tc>
        <w:tc>
          <w:tcPr>
            <w:tcW w:w="2976" w:type="dxa"/>
          </w:tcPr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2</w:t>
            </w:r>
            <w:r w:rsidRPr="00A212C2">
              <w:rPr>
                <w:rFonts w:ascii="Arial" w:hAnsi="Arial" w:cs="Arial"/>
                <w:i/>
                <w:sz w:val="24"/>
                <w:szCs w:val="24"/>
                <w:vertAlign w:val="superscript"/>
              </w:rPr>
              <w:t>nd</w:t>
            </w: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library research lesson</w:t>
            </w:r>
          </w:p>
          <w:p w:rsidR="00E8619D" w:rsidRPr="00A212C2" w:rsidRDefault="00E8619D" w:rsidP="00E8619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</w:rPr>
            </w:pPr>
            <w:r w:rsidRPr="00A212C2">
              <w:rPr>
                <w:rFonts w:ascii="Arial" w:hAnsi="Arial" w:cs="Arial"/>
                <w:i/>
              </w:rPr>
              <w:t>How to use Google</w:t>
            </w:r>
          </w:p>
        </w:tc>
        <w:tc>
          <w:tcPr>
            <w:tcW w:w="3402" w:type="dxa"/>
          </w:tcPr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>Bibliography Lesson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Practice with books articles internet </w:t>
            </w:r>
            <w:proofErr w:type="spellStart"/>
            <w:r w:rsidRPr="00A212C2">
              <w:rPr>
                <w:rFonts w:ascii="Arial" w:hAnsi="Arial" w:cs="Arial"/>
                <w:i/>
                <w:sz w:val="24"/>
                <w:szCs w:val="24"/>
              </w:rPr>
              <w:t>dvd’s</w:t>
            </w:r>
            <w:proofErr w:type="spellEnd"/>
            <w:r w:rsidRPr="00A212C2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gramStart"/>
            <w:r w:rsidRPr="00A212C2">
              <w:rPr>
                <w:rFonts w:ascii="Arial" w:hAnsi="Arial" w:cs="Arial"/>
                <w:b/>
                <w:i/>
                <w:sz w:val="24"/>
                <w:szCs w:val="24"/>
              </w:rPr>
              <w:t>must</w:t>
            </w:r>
            <w:proofErr w:type="gramEnd"/>
            <w:r w:rsidRPr="00A212C2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include date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:rsidR="00E8619D" w:rsidRPr="00A212C2" w:rsidRDefault="00E8619D" w:rsidP="00E8619D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Catch up lesson</w:t>
            </w:r>
          </w:p>
        </w:tc>
        <w:tc>
          <w:tcPr>
            <w:tcW w:w="1898" w:type="dxa"/>
            <w:vAlign w:val="center"/>
          </w:tcPr>
          <w:p w:rsidR="00E8619D" w:rsidRPr="00A212C2" w:rsidRDefault="00E8619D" w:rsidP="00A212C2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Literacy Homework Task</w:t>
            </w:r>
          </w:p>
        </w:tc>
      </w:tr>
    </w:tbl>
    <w:p w:rsidR="00A212C2" w:rsidRDefault="00A212C2" w:rsidP="00A212C2"/>
    <w:p w:rsidR="00A212C2" w:rsidRDefault="00A212C2" w:rsidP="00A212C2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REMINDER: BOOK LIBRARY ASAP!!</w:t>
      </w:r>
    </w:p>
    <w:p w:rsidR="00A212C2" w:rsidRPr="00B568A0" w:rsidRDefault="00A212C2" w:rsidP="00A212C2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Library &amp; research skills sheet</w:t>
      </w:r>
    </w:p>
    <w:p w:rsidR="00A212C2" w:rsidRDefault="00A212C2" w:rsidP="00A212C2">
      <w:pPr>
        <w:spacing w:after="0" w:line="240" w:lineRule="auto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Bibliography framework.</w:t>
      </w:r>
      <w:proofErr w:type="gramEnd"/>
    </w:p>
    <w:p w:rsidR="00A212C2" w:rsidRDefault="00A212C2" w:rsidP="00A212C2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Book library for any lesson over the next 3 weeks</w:t>
      </w:r>
    </w:p>
    <w:p w:rsidR="00A212C2" w:rsidRDefault="00A212C2" w:rsidP="00A212C2">
      <w:pPr>
        <w:spacing w:after="0" w:line="240" w:lineRule="auto"/>
        <w:rPr>
          <w:rFonts w:asciiTheme="majorHAnsi" w:hAnsiTheme="majorHAnsi"/>
          <w:b/>
        </w:rPr>
      </w:pPr>
    </w:p>
    <w:p w:rsidR="00A212C2" w:rsidRDefault="00A212C2" w:rsidP="00A212C2">
      <w:pPr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Move onto Geography Outline After this period. </w:t>
      </w:r>
    </w:p>
    <w:p w:rsidR="00A212C2" w:rsidRDefault="00A212C2" w:rsidP="00A212C2"/>
    <w:sectPr w:rsidR="00A212C2" w:rsidSect="00A212C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A4BDE"/>
    <w:multiLevelType w:val="hybridMultilevel"/>
    <w:tmpl w:val="C7686E3A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8824E4"/>
    <w:multiLevelType w:val="hybridMultilevel"/>
    <w:tmpl w:val="968286AE"/>
    <w:lvl w:ilvl="0" w:tplc="ED9C3F5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2C2"/>
    <w:rsid w:val="00084A13"/>
    <w:rsid w:val="002237CC"/>
    <w:rsid w:val="007126F4"/>
    <w:rsid w:val="00A212C2"/>
    <w:rsid w:val="00A657E4"/>
    <w:rsid w:val="00E8619D"/>
    <w:rsid w:val="00F0211E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12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12C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A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12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12C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A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1F630277</Template>
  <TotalTime>14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Rebecca; Gale Gass</dc:creator>
  <cp:lastModifiedBy>DONAVON Rebecca</cp:lastModifiedBy>
  <cp:revision>3</cp:revision>
  <cp:lastPrinted>2016-01-29T05:42:00Z</cp:lastPrinted>
  <dcterms:created xsi:type="dcterms:W3CDTF">2016-01-29T05:21:00Z</dcterms:created>
  <dcterms:modified xsi:type="dcterms:W3CDTF">2016-01-29T05:42:00Z</dcterms:modified>
</cp:coreProperties>
</file>