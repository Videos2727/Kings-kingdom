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720" w:rsidRDefault="008B6A78" w:rsidP="008B6A78">
      <w:pPr>
        <w:jc w:val="center"/>
        <w:rPr>
          <w:sz w:val="36"/>
          <w:szCs w:val="36"/>
        </w:rPr>
      </w:pPr>
      <w:r>
        <w:rPr>
          <w:sz w:val="36"/>
          <w:szCs w:val="36"/>
        </w:rPr>
        <w:t>Natural Disasters</w:t>
      </w:r>
    </w:p>
    <w:p w:rsidR="008B6A78" w:rsidRDefault="008B6A78" w:rsidP="008B6A78">
      <w:pPr>
        <w:jc w:val="center"/>
      </w:pPr>
      <w:r>
        <w:t xml:space="preserve">Year 8 </w:t>
      </w:r>
    </w:p>
    <w:p w:rsidR="008B6A78" w:rsidRDefault="008B6A78" w:rsidP="008B6A78">
      <w:pPr>
        <w:pStyle w:val="ListParagraph"/>
        <w:numPr>
          <w:ilvl w:val="0"/>
          <w:numId w:val="1"/>
        </w:numPr>
      </w:pPr>
      <w:r>
        <w:t xml:space="preserve">A natural disaster happens when – 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What makes humans vulnerable when a natural disaster occurs?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What kinds of impacts happen to humans when a natural occurs?</w:t>
      </w:r>
    </w:p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What affects the level of loss on humans when a natural disaster occurs?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Every year           deaths are caused by natural disasters.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If they can’t be stopped what should we do?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>
      <w:pPr>
        <w:pStyle w:val="ListParagraph"/>
        <w:numPr>
          <w:ilvl w:val="0"/>
          <w:numId w:val="1"/>
        </w:numPr>
      </w:pPr>
      <w:r>
        <w:t>How or what can we do?</w:t>
      </w:r>
    </w:p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/>
    <w:p w:rsidR="008B6A78" w:rsidRDefault="008B6A78" w:rsidP="008B6A78"/>
    <w:p w:rsidR="008B6A78" w:rsidRDefault="00D54B5A" w:rsidP="008B6A78">
      <w:pPr>
        <w:pStyle w:val="ListParagraph"/>
        <w:numPr>
          <w:ilvl w:val="0"/>
          <w:numId w:val="1"/>
        </w:numPr>
      </w:pPr>
      <w:r>
        <w:t>What sort of plans should we have?</w:t>
      </w:r>
    </w:p>
    <w:p w:rsidR="00D54B5A" w:rsidRDefault="00D54B5A" w:rsidP="00D54B5A"/>
    <w:p w:rsidR="00D54B5A" w:rsidRDefault="00D54B5A" w:rsidP="00D54B5A">
      <w:pPr>
        <w:pStyle w:val="ListParagraph"/>
        <w:numPr>
          <w:ilvl w:val="0"/>
          <w:numId w:val="1"/>
        </w:numPr>
      </w:pPr>
      <w:r>
        <w:t xml:space="preserve">What is a </w:t>
      </w:r>
      <w:proofErr w:type="spellStart"/>
      <w:r>
        <w:t>Geohazard</w:t>
      </w:r>
      <w:proofErr w:type="spellEnd"/>
      <w:r>
        <w:t>?</w:t>
      </w:r>
    </w:p>
    <w:p w:rsidR="00D54B5A" w:rsidRDefault="00D54B5A" w:rsidP="00D54B5A">
      <w:pPr>
        <w:pStyle w:val="ListParagraph"/>
      </w:pPr>
    </w:p>
    <w:p w:rsidR="00D54B5A" w:rsidRDefault="00D54B5A" w:rsidP="00D54B5A"/>
    <w:p w:rsidR="00D54B5A" w:rsidRPr="008B6A78" w:rsidRDefault="00D54B5A" w:rsidP="00D54B5A">
      <w:bookmarkStart w:id="0" w:name="_GoBack"/>
      <w:bookmarkEnd w:id="0"/>
    </w:p>
    <w:sectPr w:rsidR="00D54B5A" w:rsidRPr="008B6A7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B3724C"/>
    <w:multiLevelType w:val="hybridMultilevel"/>
    <w:tmpl w:val="9580EA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A78"/>
    <w:rsid w:val="008B6A78"/>
    <w:rsid w:val="00B06720"/>
    <w:rsid w:val="00D5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A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84086263</Template>
  <TotalTime>12</TotalTime>
  <Pages>1</Pages>
  <Words>85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1</cp:revision>
  <dcterms:created xsi:type="dcterms:W3CDTF">2016-05-04T04:40:00Z</dcterms:created>
  <dcterms:modified xsi:type="dcterms:W3CDTF">2016-05-04T04:52:00Z</dcterms:modified>
</cp:coreProperties>
</file>