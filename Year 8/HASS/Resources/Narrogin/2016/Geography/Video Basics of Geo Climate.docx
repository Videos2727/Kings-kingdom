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EBD" w:rsidRDefault="00E66EBD" w:rsidP="00E66EBD"/>
    <w:p w:rsidR="00E66EBD" w:rsidRDefault="00E66EBD" w:rsidP="00E66EBD">
      <w:r>
        <w:t xml:space="preserve">Basics – Climate </w:t>
      </w:r>
      <w:bookmarkStart w:id="0" w:name="_GoBack"/>
      <w:bookmarkEnd w:id="0"/>
    </w:p>
    <w:p w:rsidR="001C0A77" w:rsidRDefault="00E66EBD" w:rsidP="00E66EBD">
      <w:hyperlink r:id="rId5" w:history="1">
        <w:r w:rsidRPr="004F42F3">
          <w:rPr>
            <w:rStyle w:val="Hyperlink"/>
          </w:rPr>
          <w:t>https://www.youtube.com/watch?v=95TtXYjOEv4</w:t>
        </w:r>
      </w:hyperlink>
    </w:p>
    <w:p w:rsidR="00E66EBD" w:rsidRPr="00E66EBD" w:rsidRDefault="00E66EBD" w:rsidP="00E66EBD"/>
    <w:sectPr w:rsidR="00E66EBD" w:rsidRPr="00E66EB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EBD"/>
    <w:rsid w:val="001C0A77"/>
    <w:rsid w:val="006641C4"/>
    <w:rsid w:val="00DC41E6"/>
    <w:rsid w:val="00E6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66EB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66E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95TtXYjOEv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EFCF3ACA</Template>
  <TotalTime>2</TotalTime>
  <Pages>1</Pages>
  <Words>3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1</cp:revision>
  <dcterms:created xsi:type="dcterms:W3CDTF">2016-03-10T01:42:00Z</dcterms:created>
  <dcterms:modified xsi:type="dcterms:W3CDTF">2016-03-10T01:44:00Z</dcterms:modified>
</cp:coreProperties>
</file>