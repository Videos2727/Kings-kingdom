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8719"/>
        <w:tblW w:w="15750" w:type="dxa"/>
        <w:tblLook w:val="04A0" w:firstRow="1" w:lastRow="0" w:firstColumn="1" w:lastColumn="0" w:noHBand="0" w:noVBand="1"/>
      </w:tblPr>
      <w:tblGrid>
        <w:gridCol w:w="3937"/>
        <w:gridCol w:w="3937"/>
        <w:gridCol w:w="3938"/>
        <w:gridCol w:w="3938"/>
      </w:tblGrid>
      <w:tr w:rsidR="00861B88" w:rsidTr="00A143A7">
        <w:trPr>
          <w:trHeight w:val="383"/>
        </w:trPr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Glacier</w:t>
            </w:r>
          </w:p>
        </w:tc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Volcano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  <w:r>
              <w:t>P</w:t>
            </w:r>
            <w:bookmarkStart w:id="0" w:name="_GoBack"/>
            <w:bookmarkEnd w:id="0"/>
            <w:r>
              <w:t>lateau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  <w:r>
              <w:t>Lake</w:t>
            </w:r>
          </w:p>
        </w:tc>
      </w:tr>
      <w:tr w:rsidR="00861B88" w:rsidTr="00A143A7">
        <w:trPr>
          <w:trHeight w:val="362"/>
        </w:trPr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Mountain Range</w:t>
            </w:r>
          </w:p>
        </w:tc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Canyon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  <w:r>
              <w:t>Desert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  <w:r>
              <w:t>Strait</w:t>
            </w:r>
          </w:p>
        </w:tc>
      </w:tr>
      <w:tr w:rsidR="00861B88" w:rsidTr="00A143A7">
        <w:trPr>
          <w:trHeight w:val="383"/>
        </w:trPr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Island</w:t>
            </w:r>
          </w:p>
        </w:tc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Archipelago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  <w:r>
              <w:t>Peninsula</w:t>
            </w:r>
          </w:p>
        </w:tc>
        <w:tc>
          <w:tcPr>
            <w:tcW w:w="3938" w:type="dxa"/>
            <w:vAlign w:val="center"/>
          </w:tcPr>
          <w:p w:rsidR="00861B88" w:rsidRDefault="0079255F" w:rsidP="00A143A7">
            <w:pPr>
              <w:jc w:val="center"/>
            </w:pPr>
            <w:r>
              <w:t>Valley</w:t>
            </w:r>
          </w:p>
        </w:tc>
      </w:tr>
      <w:tr w:rsidR="00861B88" w:rsidTr="00A143A7">
        <w:trPr>
          <w:trHeight w:val="383"/>
        </w:trPr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River</w:t>
            </w:r>
          </w:p>
        </w:tc>
        <w:tc>
          <w:tcPr>
            <w:tcW w:w="3937" w:type="dxa"/>
            <w:vAlign w:val="center"/>
          </w:tcPr>
          <w:p w:rsidR="00861B88" w:rsidRDefault="00861B88" w:rsidP="00A143A7">
            <w:pPr>
              <w:jc w:val="center"/>
            </w:pPr>
            <w:r>
              <w:t>Delta</w:t>
            </w: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</w:p>
        </w:tc>
        <w:tc>
          <w:tcPr>
            <w:tcW w:w="3938" w:type="dxa"/>
            <w:vAlign w:val="center"/>
          </w:tcPr>
          <w:p w:rsidR="00861B88" w:rsidRDefault="00861B88" w:rsidP="00A143A7">
            <w:pPr>
              <w:jc w:val="center"/>
            </w:pPr>
          </w:p>
        </w:tc>
      </w:tr>
    </w:tbl>
    <w:p w:rsidR="0015170C" w:rsidRDefault="00A143A7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7133B4" wp14:editId="65D97341">
                <wp:simplePos x="0" y="0"/>
                <wp:positionH relativeFrom="column">
                  <wp:posOffset>4962525</wp:posOffset>
                </wp:positionH>
                <wp:positionV relativeFrom="paragraph">
                  <wp:posOffset>1771650</wp:posOffset>
                </wp:positionV>
                <wp:extent cx="1076325" cy="38100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390.75pt;margin-top:139.5pt;width:84.75pt;height:30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" fillcolor="white [3201]" strokecolor="black [3200]" strokeweight="2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A180F6" wp14:editId="2EDD4D9C">
                <wp:simplePos x="0" y="0"/>
                <wp:positionH relativeFrom="column">
                  <wp:posOffset>3933824</wp:posOffset>
                </wp:positionH>
                <wp:positionV relativeFrom="paragraph">
                  <wp:posOffset>1390650</wp:posOffset>
                </wp:positionV>
                <wp:extent cx="1095375" cy="3143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309.75pt;margin-top:109.5pt;width:86.25pt;height:24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" fillcolor="white [3201]" strokecolor="black [3200]" strokeweight="2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F73741" wp14:editId="790FB3CB">
                <wp:simplePos x="0" y="0"/>
                <wp:positionH relativeFrom="column">
                  <wp:posOffset>2476500</wp:posOffset>
                </wp:positionH>
                <wp:positionV relativeFrom="paragraph">
                  <wp:posOffset>3019425</wp:posOffset>
                </wp:positionV>
                <wp:extent cx="666750" cy="276225"/>
                <wp:effectExtent l="0" t="0" r="19050" b="285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195pt;margin-top:237.75pt;width:52.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" fillcolor="white [3201]" strokecolor="black [3200]" strokeweight="2pt"/>
            </w:pict>
          </mc:Fallback>
        </mc:AlternateContent>
      </w: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716443" wp14:editId="1B203F60">
                <wp:simplePos x="0" y="0"/>
                <wp:positionH relativeFrom="column">
                  <wp:posOffset>6772275</wp:posOffset>
                </wp:positionH>
                <wp:positionV relativeFrom="paragraph">
                  <wp:posOffset>4048125</wp:posOffset>
                </wp:positionV>
                <wp:extent cx="952500" cy="285750"/>
                <wp:effectExtent l="0" t="0" r="19050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533.25pt;margin-top:318.75pt;width:75pt;height:22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F2C01F8" wp14:editId="1654547F">
                <wp:simplePos x="0" y="0"/>
                <wp:positionH relativeFrom="column">
                  <wp:posOffset>1377952</wp:posOffset>
                </wp:positionH>
                <wp:positionV relativeFrom="paragraph">
                  <wp:posOffset>2082166</wp:posOffset>
                </wp:positionV>
                <wp:extent cx="349407" cy="1292715"/>
                <wp:effectExtent l="323850" t="19050" r="241300" b="2222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763468">
                          <a:off x="0" y="0"/>
                          <a:ext cx="349407" cy="12927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108.5pt;margin-top:163.95pt;width:27.5pt;height:101.8pt;rotation:-2005983fd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C3A57F7" wp14:editId="254D71AE">
                <wp:simplePos x="0" y="0"/>
                <wp:positionH relativeFrom="column">
                  <wp:posOffset>5029200</wp:posOffset>
                </wp:positionH>
                <wp:positionV relativeFrom="paragraph">
                  <wp:posOffset>4771390</wp:posOffset>
                </wp:positionV>
                <wp:extent cx="1962150" cy="276225"/>
                <wp:effectExtent l="0" t="0" r="19050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396pt;margin-top:375.7pt;width:154.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0ED69C" wp14:editId="7F4BF390">
                <wp:simplePos x="0" y="0"/>
                <wp:positionH relativeFrom="column">
                  <wp:posOffset>7505700</wp:posOffset>
                </wp:positionH>
                <wp:positionV relativeFrom="paragraph">
                  <wp:posOffset>4667250</wp:posOffset>
                </wp:positionV>
                <wp:extent cx="1076325" cy="38100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591pt;margin-top:367.5pt;width:84.75pt;height:3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FCBD3CD" wp14:editId="698915F1">
                <wp:simplePos x="0" y="0"/>
                <wp:positionH relativeFrom="column">
                  <wp:posOffset>5619750</wp:posOffset>
                </wp:positionH>
                <wp:positionV relativeFrom="paragraph">
                  <wp:posOffset>2505075</wp:posOffset>
                </wp:positionV>
                <wp:extent cx="914400" cy="3810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1" o:spid="_x0000_s1026" style="position:absolute;margin-left:442.5pt;margin-top:197.25pt;width:1in;height:30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1BC0C7" wp14:editId="02BF604C">
                <wp:simplePos x="0" y="0"/>
                <wp:positionH relativeFrom="column">
                  <wp:posOffset>4619626</wp:posOffset>
                </wp:positionH>
                <wp:positionV relativeFrom="paragraph">
                  <wp:posOffset>2838450</wp:posOffset>
                </wp:positionV>
                <wp:extent cx="876300" cy="381000"/>
                <wp:effectExtent l="0" t="0" r="1905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12" o:spid="_x0000_s1026" style="position:absolute;margin-left:363.75pt;margin-top:223.5pt;width:69pt;height:30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2DDFA76" wp14:editId="18DE32D9">
                <wp:simplePos x="0" y="0"/>
                <wp:positionH relativeFrom="column">
                  <wp:posOffset>4667250</wp:posOffset>
                </wp:positionH>
                <wp:positionV relativeFrom="paragraph">
                  <wp:posOffset>3448050</wp:posOffset>
                </wp:positionV>
                <wp:extent cx="1076325" cy="3810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67.5pt;margin-top:271.5pt;width:84.75pt;height:3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F517F3A" wp14:editId="148AA278">
                <wp:simplePos x="0" y="0"/>
                <wp:positionH relativeFrom="column">
                  <wp:posOffset>2695575</wp:posOffset>
                </wp:positionH>
                <wp:positionV relativeFrom="paragraph">
                  <wp:posOffset>4581525</wp:posOffset>
                </wp:positionV>
                <wp:extent cx="1495425" cy="3810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9" o:spid="_x0000_s1026" style="position:absolute;margin-left:212.25pt;margin-top:360.75pt;width:117.75pt;height:30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87810E" wp14:editId="5A6EB70C">
                <wp:simplePos x="0" y="0"/>
                <wp:positionH relativeFrom="column">
                  <wp:posOffset>6086475</wp:posOffset>
                </wp:positionH>
                <wp:positionV relativeFrom="paragraph">
                  <wp:posOffset>390525</wp:posOffset>
                </wp:positionV>
                <wp:extent cx="2495550" cy="38100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479.25pt;margin-top:30.75pt;width:196.5pt;height:30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C590B0" wp14:editId="214CA727">
                <wp:simplePos x="0" y="0"/>
                <wp:positionH relativeFrom="column">
                  <wp:posOffset>3590925</wp:posOffset>
                </wp:positionH>
                <wp:positionV relativeFrom="paragraph">
                  <wp:posOffset>876300</wp:posOffset>
                </wp:positionV>
                <wp:extent cx="1076325" cy="38100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style="position:absolute;margin-left:282.75pt;margin-top:69pt;width:84.7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B53646" wp14:editId="06EFCA44">
                <wp:simplePos x="0" y="0"/>
                <wp:positionH relativeFrom="column">
                  <wp:posOffset>1190625</wp:posOffset>
                </wp:positionH>
                <wp:positionV relativeFrom="paragraph">
                  <wp:posOffset>857250</wp:posOffset>
                </wp:positionV>
                <wp:extent cx="1076325" cy="3810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381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93.75pt;margin-top:67.5pt;width:84.7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" fillcolor="white [3201]" strokecolor="black [3200]" strokeweight="2pt"/>
            </w:pict>
          </mc:Fallback>
        </mc:AlternateContent>
      </w:r>
      <w:r w:rsidR="00861B88"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3401A51B" wp14:editId="3E27D081">
            <wp:simplePos x="0" y="0"/>
            <wp:positionH relativeFrom="column">
              <wp:posOffset>370840</wp:posOffset>
            </wp:positionH>
            <wp:positionV relativeFrom="paragraph">
              <wp:posOffset>-66040</wp:posOffset>
            </wp:positionV>
            <wp:extent cx="8940800" cy="5200650"/>
            <wp:effectExtent l="0" t="0" r="0" b="0"/>
            <wp:wrapTight wrapText="bothSides">
              <wp:wrapPolygon edited="0">
                <wp:start x="0" y="0"/>
                <wp:lineTo x="0" y="21521"/>
                <wp:lineTo x="21539" y="21521"/>
                <wp:lineTo x="21539" y="0"/>
                <wp:lineTo x="0" y="0"/>
              </wp:wrapPolygon>
            </wp:wrapTight>
            <wp:docPr id="1" name="Picture 1" descr="features2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eatures2a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170C" w:rsidSect="00861B8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B88"/>
    <w:rsid w:val="002237CC"/>
    <w:rsid w:val="006F6A8A"/>
    <w:rsid w:val="0079255F"/>
    <w:rsid w:val="00861B88"/>
    <w:rsid w:val="00A143A7"/>
    <w:rsid w:val="00A657E4"/>
    <w:rsid w:val="00F66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1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B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1B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1B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B8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61B8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6C5C5AC1</Template>
  <TotalTime>13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DONAVON Rebecca</dc:creator>
  <cp:lastModifiedBy>DONAVON Rebecca</cp:lastModifiedBy>
  <cp:revision>4</cp:revision>
  <cp:lastPrinted>2015-10-12T03:19:00Z</cp:lastPrinted>
  <dcterms:created xsi:type="dcterms:W3CDTF">2015-10-12T01:21:00Z</dcterms:created>
  <dcterms:modified xsi:type="dcterms:W3CDTF">2015-10-12T03:20:00Z</dcterms:modified>
</cp:coreProperties>
</file>