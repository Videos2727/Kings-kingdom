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Pr="00BE384A" w:rsidRDefault="00BE384A" w:rsidP="00BE384A">
      <w:pPr>
        <w:jc w:val="center"/>
        <w:rPr>
          <w:b/>
          <w:sz w:val="36"/>
        </w:rPr>
      </w:pPr>
      <w:r w:rsidRPr="00BE384A">
        <w:rPr>
          <w:b/>
          <w:sz w:val="36"/>
        </w:rPr>
        <w:t>Plate Tectonics</w:t>
      </w:r>
    </w:p>
    <w:p w:rsidR="00BE384A" w:rsidRPr="00BE384A" w:rsidRDefault="00BE384A">
      <w:pPr>
        <w:rPr>
          <w:i/>
        </w:rPr>
      </w:pPr>
      <w:r w:rsidRPr="00BE384A">
        <w:rPr>
          <w:i/>
        </w:rPr>
        <w:t>For each of the types of plate boundaries below, explain what they are and what effects they have on the Earth.</w:t>
      </w:r>
      <w:r>
        <w:rPr>
          <w:i/>
        </w:rPr>
        <w:t xml:space="preserve"> Sketch a diagram in the boxes that shows the movements of the tectonic plates. </w:t>
      </w:r>
      <w:r w:rsidRPr="00BE384A">
        <w:rPr>
          <w:i/>
        </w:rPr>
        <w:t xml:space="preserve"> </w:t>
      </w:r>
    </w:p>
    <w:p w:rsidR="00BE384A" w:rsidRPr="00BE384A" w:rsidRDefault="00BE384A">
      <w:pPr>
        <w:rPr>
          <w:b/>
        </w:rPr>
      </w:pPr>
      <w:r w:rsidRPr="00BE384A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7C271" wp14:editId="6F4B284A">
                <wp:simplePos x="0" y="0"/>
                <wp:positionH relativeFrom="column">
                  <wp:posOffset>3810000</wp:posOffset>
                </wp:positionH>
                <wp:positionV relativeFrom="paragraph">
                  <wp:posOffset>286385</wp:posOffset>
                </wp:positionV>
                <wp:extent cx="3019425" cy="1981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0pt;margin-top:22.55pt;width:237.75pt;height:15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" fillcolor="white [3201]" strokecolor="black [3200]" strokeweight="2pt"/>
            </w:pict>
          </mc:Fallback>
        </mc:AlternateContent>
      </w:r>
      <w:r w:rsidRPr="00BE384A">
        <w:rPr>
          <w:b/>
        </w:rPr>
        <w:t>Convergent Boundaries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9"/>
      </w:tblGrid>
      <w:tr w:rsidR="00BE384A" w:rsidTr="00BE384A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BE384A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BE384A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BE384A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BE384A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BE384A">
        <w:trPr>
          <w:trHeight w:val="451"/>
        </w:trPr>
        <w:tc>
          <w:tcPr>
            <w:tcW w:w="5759" w:type="dxa"/>
          </w:tcPr>
          <w:p w:rsidR="00BE384A" w:rsidRDefault="00BE384A" w:rsidP="001F52DD"/>
        </w:tc>
      </w:tr>
    </w:tbl>
    <w:p w:rsidR="00BE384A" w:rsidRDefault="00BE384A"/>
    <w:p w:rsidR="00BE384A" w:rsidRPr="00BE384A" w:rsidRDefault="00BE384A">
      <w:pPr>
        <w:rPr>
          <w:b/>
        </w:rPr>
      </w:pPr>
    </w:p>
    <w:p w:rsidR="00BE384A" w:rsidRPr="00BE384A" w:rsidRDefault="00BE384A">
      <w:pPr>
        <w:rPr>
          <w:b/>
        </w:rPr>
      </w:pPr>
      <w:r w:rsidRPr="00BE384A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A2279" wp14:editId="16D9792A">
                <wp:simplePos x="0" y="0"/>
                <wp:positionH relativeFrom="column">
                  <wp:posOffset>3810000</wp:posOffset>
                </wp:positionH>
                <wp:positionV relativeFrom="paragraph">
                  <wp:posOffset>101600</wp:posOffset>
                </wp:positionV>
                <wp:extent cx="3019425" cy="19812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300pt;margin-top:8pt;width:237.75pt;height:15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" fillcolor="white [3201]" strokecolor="black [3200]" strokeweight="2pt"/>
            </w:pict>
          </mc:Fallback>
        </mc:AlternateContent>
      </w:r>
      <w:r w:rsidRPr="00BE384A">
        <w:rPr>
          <w:b/>
        </w:rPr>
        <w:t>Divergent Boundaries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9"/>
      </w:tblGrid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51"/>
        </w:trPr>
        <w:tc>
          <w:tcPr>
            <w:tcW w:w="5759" w:type="dxa"/>
          </w:tcPr>
          <w:p w:rsidR="00BE384A" w:rsidRDefault="00BE384A" w:rsidP="001F52DD"/>
        </w:tc>
      </w:tr>
    </w:tbl>
    <w:p w:rsidR="00BE384A" w:rsidRDefault="00BE384A"/>
    <w:p w:rsidR="00BE384A" w:rsidRPr="00BE384A" w:rsidRDefault="00BE384A">
      <w:pPr>
        <w:rPr>
          <w:b/>
        </w:rPr>
      </w:pPr>
      <w:r w:rsidRPr="00BE384A">
        <w:rPr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51901" wp14:editId="2AECED44">
                <wp:simplePos x="0" y="0"/>
                <wp:positionH relativeFrom="column">
                  <wp:posOffset>3810000</wp:posOffset>
                </wp:positionH>
                <wp:positionV relativeFrom="paragraph">
                  <wp:posOffset>231140</wp:posOffset>
                </wp:positionV>
                <wp:extent cx="3019425" cy="1981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300pt;margin-top:18.2pt;width:237.75pt;height:15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" fillcolor="white [3201]" strokecolor="black [3200]" strokeweight="2pt"/>
            </w:pict>
          </mc:Fallback>
        </mc:AlternateContent>
      </w:r>
      <w:r w:rsidRPr="00BE384A">
        <w:rPr>
          <w:b/>
        </w:rPr>
        <w:t>Transform Boundaries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9"/>
      </w:tblGrid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37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22"/>
        </w:trPr>
        <w:tc>
          <w:tcPr>
            <w:tcW w:w="5759" w:type="dxa"/>
          </w:tcPr>
          <w:p w:rsidR="00BE384A" w:rsidRDefault="00BE384A" w:rsidP="001F52DD"/>
        </w:tc>
      </w:tr>
      <w:tr w:rsidR="00BE384A" w:rsidTr="001F52DD">
        <w:trPr>
          <w:trHeight w:val="451"/>
        </w:trPr>
        <w:tc>
          <w:tcPr>
            <w:tcW w:w="5759" w:type="dxa"/>
          </w:tcPr>
          <w:p w:rsidR="00BE384A" w:rsidRDefault="00BE384A" w:rsidP="001F52DD"/>
        </w:tc>
      </w:tr>
    </w:tbl>
    <w:p w:rsidR="00BE384A" w:rsidRDefault="00BE384A"/>
    <w:p w:rsidR="00BE384A" w:rsidRPr="00BE384A" w:rsidRDefault="00BE384A">
      <w:pPr>
        <w:rPr>
          <w:b/>
        </w:rPr>
      </w:pPr>
      <w:r w:rsidRPr="00BE384A">
        <w:rPr>
          <w:b/>
        </w:rPr>
        <w:t>What are Hotspots?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70"/>
      </w:tblGrid>
      <w:tr w:rsidR="00497D1D" w:rsidTr="00497D1D">
        <w:trPr>
          <w:trHeight w:val="466"/>
        </w:trPr>
        <w:tc>
          <w:tcPr>
            <w:tcW w:w="10570" w:type="dxa"/>
          </w:tcPr>
          <w:p w:rsidR="00497D1D" w:rsidRDefault="00497D1D" w:rsidP="00E04EB1"/>
        </w:tc>
      </w:tr>
      <w:tr w:rsidR="00497D1D" w:rsidTr="00497D1D">
        <w:trPr>
          <w:trHeight w:val="498"/>
        </w:trPr>
        <w:tc>
          <w:tcPr>
            <w:tcW w:w="10570" w:type="dxa"/>
          </w:tcPr>
          <w:p w:rsidR="00497D1D" w:rsidRDefault="00497D1D" w:rsidP="00E04EB1"/>
        </w:tc>
      </w:tr>
    </w:tbl>
    <w:p w:rsidR="00497D1D" w:rsidRDefault="00497D1D" w:rsidP="00497D1D"/>
    <w:p w:rsidR="00BE384A" w:rsidRDefault="00BE384A">
      <w:bookmarkStart w:id="0" w:name="_GoBack"/>
      <w:bookmarkEnd w:id="0"/>
    </w:p>
    <w:p w:rsidR="00BE384A" w:rsidRDefault="00BE384A"/>
    <w:sectPr w:rsidR="00BE384A" w:rsidSect="00BE38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84A"/>
    <w:rsid w:val="002237CC"/>
    <w:rsid w:val="00497D1D"/>
    <w:rsid w:val="00A657E4"/>
    <w:rsid w:val="00BE384A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8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38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57BCE984</Template>
  <TotalTime>11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2</cp:revision>
  <cp:lastPrinted>2016-03-21T06:02:00Z</cp:lastPrinted>
  <dcterms:created xsi:type="dcterms:W3CDTF">2015-11-10T00:28:00Z</dcterms:created>
  <dcterms:modified xsi:type="dcterms:W3CDTF">2016-03-21T06:03:00Z</dcterms:modified>
</cp:coreProperties>
</file>