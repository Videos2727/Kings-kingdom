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29"/>
        <w:tblW w:w="10689" w:type="dxa"/>
        <w:tblLook w:val="04A0" w:firstRow="1" w:lastRow="0" w:firstColumn="1" w:lastColumn="0" w:noHBand="0" w:noVBand="1"/>
      </w:tblPr>
      <w:tblGrid>
        <w:gridCol w:w="1764"/>
        <w:gridCol w:w="8925"/>
      </w:tblGrid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Glacier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Mountain Range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Island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River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Volcano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03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Canyon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Archipelago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Delta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Plateau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Desert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Peninsula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Lake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Strait</w:t>
            </w:r>
          </w:p>
        </w:tc>
        <w:tc>
          <w:tcPr>
            <w:tcW w:w="9021" w:type="dxa"/>
          </w:tcPr>
          <w:p w:rsidR="004B7EA0" w:rsidRDefault="004B7EA0" w:rsidP="004B7EA0"/>
        </w:tc>
      </w:tr>
      <w:tr w:rsidR="004B7EA0" w:rsidTr="004B7EA0">
        <w:trPr>
          <w:trHeight w:val="1082"/>
        </w:trPr>
        <w:tc>
          <w:tcPr>
            <w:tcW w:w="1668" w:type="dxa"/>
            <w:vAlign w:val="center"/>
          </w:tcPr>
          <w:p w:rsidR="004B7EA0" w:rsidRPr="004B7EA0" w:rsidRDefault="004B7EA0" w:rsidP="004B7EA0">
            <w:pPr>
              <w:jc w:val="center"/>
              <w:rPr>
                <w:sz w:val="32"/>
              </w:rPr>
            </w:pPr>
            <w:r w:rsidRPr="004B7EA0">
              <w:rPr>
                <w:sz w:val="32"/>
              </w:rPr>
              <w:t>Valley</w:t>
            </w:r>
          </w:p>
        </w:tc>
        <w:tc>
          <w:tcPr>
            <w:tcW w:w="9021" w:type="dxa"/>
          </w:tcPr>
          <w:p w:rsidR="004B7EA0" w:rsidRDefault="004B7EA0" w:rsidP="004B7EA0"/>
        </w:tc>
      </w:tr>
    </w:tbl>
    <w:p w:rsidR="0015170C" w:rsidRDefault="00744261" w:rsidP="00744261">
      <w:bookmarkStart w:id="0" w:name="_GoBack"/>
      <w:bookmarkEnd w:id="0"/>
    </w:p>
    <w:sectPr w:rsidR="0015170C" w:rsidSect="004B7E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EA0"/>
    <w:rsid w:val="002237CC"/>
    <w:rsid w:val="004B7EA0"/>
    <w:rsid w:val="00744261"/>
    <w:rsid w:val="00A657E4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7E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7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E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7E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7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E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DB90C031</Template>
  <TotalTime>1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2</cp:revision>
  <cp:lastPrinted>2015-10-22T00:27:00Z</cp:lastPrinted>
  <dcterms:created xsi:type="dcterms:W3CDTF">2015-10-12T03:17:00Z</dcterms:created>
  <dcterms:modified xsi:type="dcterms:W3CDTF">2015-10-22T00:28:00Z</dcterms:modified>
</cp:coreProperties>
</file>