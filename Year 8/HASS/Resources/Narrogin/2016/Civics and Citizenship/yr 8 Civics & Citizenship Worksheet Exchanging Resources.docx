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3E8" w:rsidRPr="00793C66" w:rsidRDefault="00793C66" w:rsidP="00793C66">
      <w:pPr>
        <w:jc w:val="center"/>
        <w:rPr>
          <w:sz w:val="28"/>
          <w:szCs w:val="28"/>
        </w:rPr>
      </w:pPr>
      <w:bookmarkStart w:id="0" w:name="_GoBack"/>
      <w:bookmarkEnd w:id="0"/>
      <w:r w:rsidRPr="00793C66">
        <w:rPr>
          <w:sz w:val="28"/>
          <w:szCs w:val="28"/>
        </w:rPr>
        <w:t>Year 8 Civics &amp; citizenship</w:t>
      </w:r>
    </w:p>
    <w:p w:rsidR="00E033E8" w:rsidRDefault="00E033E8" w:rsidP="00E033E8">
      <w:pPr>
        <w:jc w:val="center"/>
        <w:rPr>
          <w:rFonts w:asciiTheme="majorHAnsi" w:eastAsiaTheme="majorEastAsia" w:hAnsi="Calibri" w:cstheme="majorBidi"/>
          <w:color w:val="000000" w:themeColor="text1"/>
          <w:kern w:val="24"/>
          <w:sz w:val="40"/>
          <w:szCs w:val="40"/>
        </w:rPr>
      </w:pPr>
      <w:r w:rsidRPr="00E033E8">
        <w:rPr>
          <w:rFonts w:asciiTheme="majorHAnsi" w:eastAsiaTheme="majorEastAsia" w:hAnsi="Calibri" w:cstheme="majorBidi"/>
          <w:color w:val="000000" w:themeColor="text1"/>
          <w:kern w:val="24"/>
          <w:sz w:val="40"/>
          <w:szCs w:val="40"/>
        </w:rPr>
        <w:t>Exchanging resources</w:t>
      </w:r>
    </w:p>
    <w:p w:rsidR="00793C66" w:rsidRPr="00793C66" w:rsidRDefault="00793C66" w:rsidP="00E033E8">
      <w:pPr>
        <w:jc w:val="center"/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</w:pPr>
      <w:r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>Fill in the missing words using words from the Power Point</w:t>
      </w:r>
    </w:p>
    <w:p w:rsidR="00E033E8" w:rsidRDefault="00E033E8" w:rsidP="00E033E8">
      <w:pPr>
        <w:pStyle w:val="NormalWeb"/>
        <w:spacing w:before="154" w:beforeAutospacing="0" w:after="0" w:afterAutospacing="0"/>
        <w:rPr>
          <w:rFonts w:asciiTheme="minorHAnsi" w:eastAsiaTheme="minorEastAsia" w:hAnsi="Calibri" w:cstheme="minorBidi"/>
          <w:kern w:val="24"/>
          <w:sz w:val="28"/>
          <w:szCs w:val="28"/>
        </w:rPr>
      </w:pPr>
      <w:r w:rsidRPr="00E033E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Every person in the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</w:t>
      </w:r>
      <w:r w:rsidRPr="00E033E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has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                  </w:t>
      </w:r>
      <w:r w:rsidRPr="00E033E8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 w:rsidRPr="00E033E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which must be satisfied by purchasing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            </w:t>
      </w:r>
      <w:r>
        <w:rPr>
          <w:rFonts w:asciiTheme="minorHAnsi" w:eastAsiaTheme="minorEastAsia" w:hAnsi="Calibri" w:cstheme="minorBidi"/>
          <w:kern w:val="24"/>
          <w:sz w:val="28"/>
          <w:szCs w:val="28"/>
        </w:rPr>
        <w:t>.</w:t>
      </w:r>
    </w:p>
    <w:p w:rsidR="00E033E8" w:rsidRPr="00E033E8" w:rsidRDefault="00E033E8" w:rsidP="00E033E8">
      <w:pPr>
        <w:pStyle w:val="NormalWeb"/>
        <w:spacing w:before="154" w:beforeAutospacing="0" w:after="0" w:afterAutospacing="0"/>
        <w:rPr>
          <w:sz w:val="28"/>
          <w:szCs w:val="28"/>
        </w:rPr>
      </w:pPr>
    </w:p>
    <w:p w:rsidR="00E033E8" w:rsidRPr="00E033E8" w:rsidRDefault="00E033E8" w:rsidP="00E033E8">
      <w:pPr>
        <w:rPr>
          <w:sz w:val="28"/>
          <w:szCs w:val="28"/>
        </w:rPr>
      </w:pPr>
      <w:r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 xml:space="preserve">For                                                  </w:t>
      </w:r>
      <w:r w:rsidRPr="00E033E8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 xml:space="preserve"> to make </w:t>
      </w:r>
      <w:r>
        <w:rPr>
          <w:rFonts w:asciiTheme="majorHAnsi" w:eastAsiaTheme="majorEastAsia" w:hAnsi="Calibri" w:cstheme="majorBidi"/>
          <w:color w:val="FF0000"/>
          <w:kern w:val="24"/>
          <w:sz w:val="28"/>
          <w:szCs w:val="28"/>
        </w:rPr>
        <w:t xml:space="preserve">                                                      </w:t>
      </w:r>
      <w:r w:rsidRPr="00E033E8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 xml:space="preserve"> they need </w:t>
      </w:r>
      <w:r>
        <w:rPr>
          <w:rFonts w:asciiTheme="majorHAnsi" w:eastAsiaTheme="majorEastAsia" w:hAnsi="Calibri" w:cstheme="majorBidi"/>
          <w:color w:val="FF0000"/>
          <w:kern w:val="24"/>
          <w:sz w:val="28"/>
          <w:szCs w:val="28"/>
        </w:rPr>
        <w:t xml:space="preserve">                                                   </w:t>
      </w:r>
      <w:r w:rsidRPr="00E033E8">
        <w:rPr>
          <w:rFonts w:asciiTheme="majorHAnsi" w:eastAsiaTheme="majorEastAsia" w:hAnsi="Calibri" w:cstheme="majorBidi"/>
          <w:kern w:val="24"/>
          <w:sz w:val="28"/>
          <w:szCs w:val="28"/>
        </w:rPr>
        <w:t xml:space="preserve"> .</w:t>
      </w:r>
    </w:p>
    <w:p w:rsidR="00E033E8" w:rsidRDefault="00E033E8">
      <w:pPr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</w:pPr>
      <w:r w:rsidRPr="00E033E8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 xml:space="preserve">If you need a </w:t>
      </w:r>
      <w:r>
        <w:rPr>
          <w:rFonts w:asciiTheme="majorHAnsi" w:eastAsiaTheme="majorEastAsia" w:hAnsi="Calibri" w:cstheme="majorBidi"/>
          <w:color w:val="FF0000"/>
          <w:kern w:val="24"/>
          <w:sz w:val="28"/>
          <w:szCs w:val="28"/>
        </w:rPr>
        <w:t xml:space="preserve">                                  </w:t>
      </w:r>
      <w:r w:rsidRPr="00E033E8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>you make an appointment at the hairdressers.</w:t>
      </w:r>
    </w:p>
    <w:p w:rsidR="00E033E8" w:rsidRPr="00E033E8" w:rsidRDefault="00E033E8" w:rsidP="00E03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033E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The </w:t>
      </w:r>
      <w:r w:rsidR="000B4F70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owner of the hairdressing                                                   </w:t>
      </w:r>
      <w:r w:rsidRPr="00E033E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needs to;</w:t>
      </w:r>
    </w:p>
    <w:p w:rsidR="00E033E8" w:rsidRPr="00E033E8" w:rsidRDefault="00E033E8" w:rsidP="00E03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033E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1. buy </w:t>
      </w:r>
    </w:p>
    <w:p w:rsidR="00E033E8" w:rsidRPr="000B4F70" w:rsidRDefault="00E033E8" w:rsidP="00E033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033E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2. buy </w:t>
      </w:r>
      <w:r w:rsidR="000B4F70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                </w:t>
      </w:r>
      <w:r w:rsidRPr="00E033E8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 w:rsidRPr="00E033E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such as shampoo, scissors and hairspray</w:t>
      </w:r>
      <w:r w:rsidR="000B4F70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.</w:t>
      </w:r>
    </w:p>
    <w:p w:rsidR="000B4F70" w:rsidRDefault="000B4F70" w:rsidP="000B4F70">
      <w:pPr>
        <w:rPr>
          <w:rFonts w:asciiTheme="majorHAnsi" w:eastAsiaTheme="majorEastAsia" w:hAnsi="Calibri" w:cstheme="majorBidi"/>
          <w:kern w:val="24"/>
          <w:sz w:val="28"/>
          <w:szCs w:val="28"/>
        </w:rPr>
      </w:pPr>
      <w:r w:rsidRPr="000B4F70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 xml:space="preserve">So what happens is that the  </w:t>
      </w:r>
      <w:r>
        <w:rPr>
          <w:rFonts w:asciiTheme="majorHAnsi" w:eastAsiaTheme="majorEastAsia" w:hAnsi="Calibri" w:cstheme="majorBidi"/>
          <w:color w:val="FF0000"/>
          <w:kern w:val="24"/>
          <w:sz w:val="28"/>
          <w:szCs w:val="28"/>
        </w:rPr>
        <w:t xml:space="preserve">                                           </w:t>
      </w:r>
      <w:r w:rsidRPr="000B4F70">
        <w:rPr>
          <w:rFonts w:asciiTheme="majorHAnsi" w:eastAsiaTheme="majorEastAsia" w:hAnsi="Calibri" w:cstheme="majorBidi"/>
          <w:color w:val="FF0000"/>
          <w:kern w:val="24"/>
          <w:sz w:val="28"/>
          <w:szCs w:val="28"/>
        </w:rPr>
        <w:t xml:space="preserve"> </w:t>
      </w:r>
      <w:r w:rsidRPr="000B4F70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>need to b</w:t>
      </w:r>
      <w:r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>u</w:t>
      </w:r>
      <w:r w:rsidRPr="000B4F70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 xml:space="preserve">y </w:t>
      </w:r>
      <w:r>
        <w:rPr>
          <w:rFonts w:asciiTheme="majorHAnsi" w:eastAsiaTheme="majorEastAsia" w:hAnsi="Calibri" w:cstheme="majorBidi"/>
          <w:color w:val="FF0000"/>
          <w:kern w:val="24"/>
          <w:sz w:val="28"/>
          <w:szCs w:val="28"/>
        </w:rPr>
        <w:t xml:space="preserve">                    </w:t>
      </w:r>
      <w:r w:rsidRPr="000B4F70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 xml:space="preserve">to make </w:t>
      </w:r>
      <w:r>
        <w:rPr>
          <w:rFonts w:asciiTheme="majorHAnsi" w:eastAsiaTheme="majorEastAsia" w:hAnsi="Calibri" w:cstheme="majorBidi"/>
          <w:color w:val="FF0000"/>
          <w:kern w:val="24"/>
          <w:sz w:val="28"/>
          <w:szCs w:val="28"/>
        </w:rPr>
        <w:t xml:space="preserve">                                           </w:t>
      </w:r>
      <w:r w:rsidRPr="000B4F70">
        <w:rPr>
          <w:rFonts w:asciiTheme="majorHAnsi" w:eastAsiaTheme="majorEastAsia" w:hAnsi="Calibri" w:cstheme="majorBidi"/>
          <w:kern w:val="24"/>
          <w:sz w:val="28"/>
          <w:szCs w:val="28"/>
        </w:rPr>
        <w:t>.</w:t>
      </w:r>
    </w:p>
    <w:p w:rsidR="000B4F70" w:rsidRPr="005066B2" w:rsidRDefault="000B4F70" w:rsidP="005066B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B4F70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And the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   </w:t>
      </w:r>
      <w:r w:rsidRPr="000B4F70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or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</w:t>
      </w:r>
      <w:r w:rsidRPr="000B4F70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need those goods and services for your haircut. So these things are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</w:t>
      </w:r>
      <w:r w:rsidRPr="000B4F70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and the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</w:t>
      </w:r>
      <w:r w:rsidRPr="000B4F70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is set for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             </w:t>
      </w:r>
      <w:r w:rsidRPr="000B4F70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to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</w:t>
      </w:r>
      <w:r w:rsidRPr="000B4F70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together in the </w:t>
      </w:r>
      <w:r w:rsidRPr="005066B2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                        . </w:t>
      </w:r>
    </w:p>
    <w:p w:rsidR="000B4F70" w:rsidRPr="005066B2" w:rsidRDefault="000B4F70" w:rsidP="000B4F7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</w:t>
      </w:r>
      <w:r w:rsidRPr="000B4F70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can’t do without the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</w:t>
      </w:r>
      <w:r w:rsidRPr="000B4F70">
        <w:rPr>
          <w:rFonts w:asciiTheme="minorHAnsi" w:eastAsiaTheme="minorEastAsia" w:hAnsi="Calibri" w:cstheme="minorBidi"/>
          <w:kern w:val="24"/>
          <w:sz w:val="28"/>
          <w:szCs w:val="28"/>
        </w:rPr>
        <w:t>.</w:t>
      </w:r>
    </w:p>
    <w:p w:rsidR="000B4F70" w:rsidRPr="005066B2" w:rsidRDefault="000B4F70" w:rsidP="005066B2">
      <w:pPr>
        <w:rPr>
          <w:rFonts w:eastAsiaTheme="minorEastAsia" w:hAnsi="Calibri"/>
          <w:color w:val="FF0000"/>
          <w:kern w:val="24"/>
          <w:sz w:val="28"/>
          <w:szCs w:val="28"/>
        </w:rPr>
      </w:pPr>
    </w:p>
    <w:p w:rsidR="005066B2" w:rsidRPr="005066B2" w:rsidRDefault="005066B2" w:rsidP="005066B2">
      <w:pPr>
        <w:pStyle w:val="ListParagraph"/>
        <w:jc w:val="center"/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</w:pPr>
      <w:r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>Household sector</w:t>
      </w:r>
    </w:p>
    <w:p w:rsidR="000B4F70" w:rsidRPr="000B4F70" w:rsidRDefault="000B4F70" w:rsidP="000B4F70">
      <w:pPr>
        <w:rPr>
          <w:sz w:val="28"/>
          <w:szCs w:val="28"/>
        </w:rPr>
      </w:pPr>
    </w:p>
    <w:p w:rsidR="005066B2" w:rsidRPr="005066B2" w:rsidRDefault="005066B2" w:rsidP="005066B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</w:t>
      </w:r>
      <w:r w:rsidRPr="005066B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one of us belongs to a </w:t>
      </w:r>
    </w:p>
    <w:p w:rsidR="005066B2" w:rsidRPr="005066B2" w:rsidRDefault="005066B2" w:rsidP="005066B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066B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Some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       </w:t>
      </w:r>
      <w:r w:rsidRPr="005066B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in that household need to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</w:t>
      </w:r>
      <w:r w:rsidRPr="005066B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their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</w:t>
      </w:r>
      <w:r w:rsidRPr="005066B2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</w:t>
      </w:r>
      <w:r w:rsidRPr="005066B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to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</w:t>
      </w:r>
      <w:r w:rsidRPr="005066B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which need their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</w:t>
      </w:r>
      <w:r w:rsidRPr="005066B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   </w:t>
      </w:r>
    </w:p>
    <w:p w:rsidR="005066B2" w:rsidRPr="005066B2" w:rsidRDefault="005066B2" w:rsidP="005066B2">
      <w:pPr>
        <w:pStyle w:val="ListParagraph"/>
        <w:rPr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                                      </w:t>
      </w:r>
      <w:r w:rsidRPr="005066B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to make </w:t>
      </w:r>
    </w:p>
    <w:p w:rsidR="005066B2" w:rsidRPr="005066B2" w:rsidRDefault="005066B2" w:rsidP="005066B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066B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In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</w:t>
      </w:r>
      <w:r w:rsidRPr="005066B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they get paid an </w:t>
      </w:r>
      <w:r w:rsidRPr="005066B2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</w:p>
    <w:p w:rsidR="005066B2" w:rsidRPr="005066B2" w:rsidRDefault="005066B2" w:rsidP="005066B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066B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Then the household sector also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</w:t>
      </w:r>
      <w:r w:rsidRPr="005066B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goods &amp; services to cover their </w:t>
      </w:r>
    </w:p>
    <w:p w:rsidR="005066B2" w:rsidRPr="00444BB8" w:rsidRDefault="00444BB8" w:rsidP="00444BB8">
      <w:pPr>
        <w:jc w:val="center"/>
        <w:rPr>
          <w:sz w:val="28"/>
          <w:szCs w:val="28"/>
        </w:rPr>
      </w:pPr>
      <w:r w:rsidRPr="00444BB8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>Business sector</w:t>
      </w:r>
    </w:p>
    <w:p w:rsidR="00444BB8" w:rsidRPr="00444BB8" w:rsidRDefault="00444BB8" w:rsidP="00444BB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44BB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Some people are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</w:t>
      </w:r>
      <w:r w:rsidRPr="00444BB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of </w:t>
      </w:r>
    </w:p>
    <w:p w:rsidR="00444BB8" w:rsidRPr="00444BB8" w:rsidRDefault="00444BB8" w:rsidP="00444BB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44BB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lastRenderedPageBreak/>
        <w:t xml:space="preserve">They provide goods &amp; services for </w:t>
      </w:r>
    </w:p>
    <w:p w:rsidR="00444BB8" w:rsidRPr="00444BB8" w:rsidRDefault="00444BB8" w:rsidP="00444BB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44BB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They take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</w:t>
      </w:r>
      <w:r w:rsidRPr="00444BB8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 w:rsidRPr="00444BB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because what they are selling might </w:t>
      </w:r>
    </w:p>
    <w:p w:rsidR="00444BB8" w:rsidRPr="00444BB8" w:rsidRDefault="00444BB8" w:rsidP="00444BB8">
      <w:pPr>
        <w:pStyle w:val="ListParagraph"/>
        <w:rPr>
          <w:sz w:val="28"/>
          <w:szCs w:val="28"/>
        </w:rPr>
      </w:pPr>
    </w:p>
    <w:p w:rsidR="00444BB8" w:rsidRPr="00794082" w:rsidRDefault="00444BB8" w:rsidP="00444BB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44BB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To make these products they also buy resources </w:t>
      </w:r>
      <w:r w:rsidR="00794082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</w:t>
      </w:r>
      <w:r w:rsidRPr="00444BB8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 w:rsidRPr="00444BB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and </w:t>
      </w:r>
    </w:p>
    <w:p w:rsidR="00794082" w:rsidRPr="00794082" w:rsidRDefault="00794082" w:rsidP="00794082">
      <w:pPr>
        <w:pStyle w:val="ListParagraph"/>
        <w:rPr>
          <w:sz w:val="28"/>
          <w:szCs w:val="28"/>
        </w:rPr>
      </w:pPr>
    </w:p>
    <w:p w:rsidR="00794082" w:rsidRPr="00794082" w:rsidRDefault="00794082" w:rsidP="0079408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What they pay for human resources (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                 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) is a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or expense for the business</w:t>
      </w:r>
    </w:p>
    <w:p w:rsidR="00794082" w:rsidRPr="00794082" w:rsidRDefault="00794082" w:rsidP="0079408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When they have made their goods they put them on the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for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hoping to earn an                                                          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.</w:t>
      </w:r>
    </w:p>
    <w:p w:rsidR="00794082" w:rsidRPr="00794082" w:rsidRDefault="00794082" w:rsidP="0079408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They must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the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of making the good with a bit left over for </w:t>
      </w:r>
    </w:p>
    <w:p w:rsidR="00794082" w:rsidRPr="00794082" w:rsidRDefault="00794082" w:rsidP="00794082">
      <w:pPr>
        <w:jc w:val="center"/>
        <w:rPr>
          <w:sz w:val="28"/>
          <w:szCs w:val="28"/>
        </w:rPr>
      </w:pPr>
      <w:r w:rsidRPr="00794082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>Markets</w:t>
      </w:r>
    </w:p>
    <w:p w:rsidR="00794082" w:rsidRDefault="00794082" w:rsidP="00794082">
      <w:pPr>
        <w:pStyle w:val="ListParagraph"/>
        <w:rPr>
          <w:sz w:val="28"/>
          <w:szCs w:val="28"/>
        </w:rPr>
      </w:pPr>
    </w:p>
    <w:p w:rsidR="00794082" w:rsidRPr="00794082" w:rsidRDefault="00794082" w:rsidP="0079408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A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    </w:t>
      </w:r>
      <w:r w:rsidRPr="00794082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is a place where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meet to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</w:t>
      </w:r>
    </w:p>
    <w:p w:rsidR="00794082" w:rsidRPr="00794082" w:rsidRDefault="00794082" w:rsidP="00794082">
      <w:pPr>
        <w:pStyle w:val="ListParagraph"/>
        <w:rPr>
          <w:sz w:val="28"/>
          <w:szCs w:val="28"/>
        </w:rPr>
      </w:pP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things</w:t>
      </w:r>
    </w:p>
    <w:p w:rsidR="00794082" w:rsidRPr="00794082" w:rsidRDefault="00794082" w:rsidP="0079408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This exchange should make both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off</w:t>
      </w:r>
    </w:p>
    <w:p w:rsidR="00794082" w:rsidRPr="00794082" w:rsidRDefault="00794082" w:rsidP="0079408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The buyers </w:t>
      </w:r>
      <w:r w:rsidRPr="00794082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                  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are covered and the business earns </w:t>
      </w:r>
    </w:p>
    <w:p w:rsidR="00F1266E" w:rsidRPr="00F1266E" w:rsidRDefault="00794082" w:rsidP="0079408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Markets can be </w:t>
      </w:r>
      <w:r w:rsidR="00F1266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     </w:t>
      </w:r>
      <w:r w:rsidRPr="00794082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– like supermarkets </w:t>
      </w:r>
    </w:p>
    <w:p w:rsidR="00F1266E" w:rsidRDefault="00F1266E" w:rsidP="00F1266E">
      <w:pPr>
        <w:pStyle w:val="ListParagraph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</w:t>
      </w:r>
      <w:r w:rsidR="00794082"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(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                                  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)down to car garage sale</w:t>
      </w:r>
    </w:p>
    <w:p w:rsidR="00794082" w:rsidRDefault="00794082" w:rsidP="00F1266E">
      <w:pPr>
        <w:pStyle w:val="ListParagraph"/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</w:pP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(</w:t>
      </w:r>
      <w:r w:rsidR="00F1266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                                   </w:t>
      </w:r>
      <w:r w:rsidRPr="00794082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) or even on the phone or </w:t>
      </w:r>
    </w:p>
    <w:p w:rsidR="00F1266E" w:rsidRDefault="00F1266E" w:rsidP="00F1266E">
      <w:pPr>
        <w:pStyle w:val="ListParagraph"/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</w:pPr>
    </w:p>
    <w:p w:rsidR="00F1266E" w:rsidRPr="00F1266E" w:rsidRDefault="00F1266E" w:rsidP="00F1266E">
      <w:pPr>
        <w:pStyle w:val="ListParagraph"/>
        <w:jc w:val="center"/>
        <w:rPr>
          <w:sz w:val="28"/>
          <w:szCs w:val="28"/>
        </w:rPr>
      </w:pPr>
      <w:r w:rsidRPr="00F1266E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>Buyer behaviour</w:t>
      </w:r>
    </w:p>
    <w:p w:rsidR="00794082" w:rsidRPr="00794082" w:rsidRDefault="00794082" w:rsidP="00794082">
      <w:pPr>
        <w:pStyle w:val="ListParagraph"/>
        <w:rPr>
          <w:sz w:val="28"/>
          <w:szCs w:val="28"/>
        </w:rPr>
      </w:pPr>
    </w:p>
    <w:p w:rsidR="00F1266E" w:rsidRPr="00F1266E" w:rsidRDefault="00F1266E" w:rsidP="00F1266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Buyers want as                                as than can get for their</w:t>
      </w:r>
    </w:p>
    <w:p w:rsidR="00F1266E" w:rsidRPr="00F1266E" w:rsidRDefault="00F1266E" w:rsidP="00F1266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1266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If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</w:t>
      </w:r>
      <w:r w:rsidRPr="00F1266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go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</w:t>
      </w:r>
      <w:r w:rsidRPr="00F1266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or are low buyers will buy </w:t>
      </w:r>
    </w:p>
    <w:p w:rsidR="00F1266E" w:rsidRPr="00F1266E" w:rsidRDefault="00F1266E" w:rsidP="00F1266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1266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This is called the </w:t>
      </w:r>
    </w:p>
    <w:p w:rsidR="00F1266E" w:rsidRPr="00F1266E" w:rsidRDefault="00F1266E" w:rsidP="00F1266E">
      <w:pPr>
        <w:jc w:val="center"/>
        <w:rPr>
          <w:sz w:val="28"/>
          <w:szCs w:val="28"/>
        </w:rPr>
      </w:pPr>
      <w:r w:rsidRPr="00F1266E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>Seller behaviour</w:t>
      </w:r>
    </w:p>
    <w:p w:rsidR="00E033E8" w:rsidRPr="00F1266E" w:rsidRDefault="00E033E8">
      <w:pPr>
        <w:rPr>
          <w:sz w:val="28"/>
          <w:szCs w:val="28"/>
        </w:rPr>
      </w:pPr>
    </w:p>
    <w:p w:rsidR="00F1266E" w:rsidRPr="00F1266E" w:rsidRDefault="00F1266E" w:rsidP="00F1266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1266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Sellers want to get as much </w:t>
      </w:r>
      <w:r w:rsidR="00793C66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</w:t>
      </w:r>
      <w:r w:rsidRPr="00F1266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as they can for their goods &amp; services because that means more </w:t>
      </w:r>
    </w:p>
    <w:p w:rsidR="00F1266E" w:rsidRPr="00F1266E" w:rsidRDefault="00793C66" w:rsidP="00F1266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</w:t>
      </w:r>
      <w:r w:rsidR="00F1266E" w:rsidRPr="00F1266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prices makes the seller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             </w:t>
      </w:r>
      <w:r w:rsidR="00F1266E" w:rsidRPr="00F1266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their </w:t>
      </w:r>
    </w:p>
    <w:p w:rsidR="00F1266E" w:rsidRPr="00793C66" w:rsidRDefault="00F1266E" w:rsidP="00F1266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1266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This is called </w:t>
      </w:r>
      <w:r w:rsidR="00793C66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                      </w:t>
      </w:r>
      <w:r w:rsidR="00793C66" w:rsidRPr="00793C66">
        <w:rPr>
          <w:rFonts w:asciiTheme="minorHAnsi" w:eastAsiaTheme="minorEastAsia" w:hAnsi="Calibri" w:cstheme="minorBidi"/>
          <w:kern w:val="24"/>
          <w:sz w:val="28"/>
          <w:szCs w:val="28"/>
        </w:rPr>
        <w:t>of</w:t>
      </w:r>
    </w:p>
    <w:p w:rsidR="00444BB8" w:rsidRPr="00F1266E" w:rsidRDefault="00444BB8">
      <w:pPr>
        <w:rPr>
          <w:sz w:val="28"/>
          <w:szCs w:val="28"/>
        </w:rPr>
      </w:pPr>
    </w:p>
    <w:sectPr w:rsidR="00444BB8" w:rsidRPr="00F12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62369"/>
    <w:multiLevelType w:val="hybridMultilevel"/>
    <w:tmpl w:val="7E52B5A2"/>
    <w:lvl w:ilvl="0" w:tplc="A74464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A446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FA39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925E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B83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0E2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3AEA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CEA1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E6E6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3E381C97"/>
    <w:multiLevelType w:val="hybridMultilevel"/>
    <w:tmpl w:val="1286FD32"/>
    <w:lvl w:ilvl="0" w:tplc="314CA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0EAD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8E49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305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1458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9892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4A61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B879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F64F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40A666FF"/>
    <w:multiLevelType w:val="hybridMultilevel"/>
    <w:tmpl w:val="322E9816"/>
    <w:lvl w:ilvl="0" w:tplc="19181A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B068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D01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1C90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9C7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1657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B82F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888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76A8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502909D7"/>
    <w:multiLevelType w:val="hybridMultilevel"/>
    <w:tmpl w:val="3AFEA6B2"/>
    <w:lvl w:ilvl="0" w:tplc="8A2AE6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88E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84F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309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E015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D031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30B7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8A29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C07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64A01031"/>
    <w:multiLevelType w:val="hybridMultilevel"/>
    <w:tmpl w:val="91B2E44A"/>
    <w:lvl w:ilvl="0" w:tplc="689A6E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D09E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B61A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B237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CE4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F67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340F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A427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A27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6BFD1A24"/>
    <w:multiLevelType w:val="hybridMultilevel"/>
    <w:tmpl w:val="1842163A"/>
    <w:lvl w:ilvl="0" w:tplc="0068E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0CF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4A15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5A11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8D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64A2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0E0F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2E4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943E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7D8701CE"/>
    <w:multiLevelType w:val="hybridMultilevel"/>
    <w:tmpl w:val="BC463838"/>
    <w:lvl w:ilvl="0" w:tplc="10641B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C82D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70B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9689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928F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5E3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9CD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B6FF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4053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7DB83F7A"/>
    <w:multiLevelType w:val="hybridMultilevel"/>
    <w:tmpl w:val="C6C6484A"/>
    <w:lvl w:ilvl="0" w:tplc="ABC8AE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60A6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E448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3C8B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02E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E083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E48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F646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ACD9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3E8"/>
    <w:rsid w:val="000B4F70"/>
    <w:rsid w:val="00444BB8"/>
    <w:rsid w:val="005066B2"/>
    <w:rsid w:val="00793C66"/>
    <w:rsid w:val="00794082"/>
    <w:rsid w:val="00A67979"/>
    <w:rsid w:val="00B978E1"/>
    <w:rsid w:val="00E033E8"/>
    <w:rsid w:val="00F1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3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E033E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3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E033E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5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4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95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88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95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30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82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8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54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722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70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76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6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08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3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64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39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092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53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49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52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77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1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101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2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67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34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36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679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98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3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C1F93742</Template>
  <TotalTime>1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WATSON Vicke</cp:lastModifiedBy>
  <cp:revision>2</cp:revision>
  <dcterms:created xsi:type="dcterms:W3CDTF">2016-06-24T00:30:00Z</dcterms:created>
  <dcterms:modified xsi:type="dcterms:W3CDTF">2016-06-24T00:30:00Z</dcterms:modified>
</cp:coreProperties>
</file>