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D32" w:rsidRDefault="00D63D32"/>
    <w:p w:rsidR="00D63D32" w:rsidRDefault="00D63D32">
      <w:proofErr w:type="spellStart"/>
      <w:r>
        <w:t>Yr</w:t>
      </w:r>
      <w:proofErr w:type="spellEnd"/>
      <w:r>
        <w:t xml:space="preserve"> 8 Consumer Rights Video</w:t>
      </w:r>
      <w:bookmarkStart w:id="0" w:name="_GoBack"/>
      <w:bookmarkEnd w:id="0"/>
    </w:p>
    <w:p w:rsidR="001C0A77" w:rsidRDefault="00D63D32">
      <w:hyperlink r:id="rId5" w:history="1">
        <w:r w:rsidRPr="00A1124D">
          <w:rPr>
            <w:rStyle w:val="Hyperlink"/>
          </w:rPr>
          <w:t>https://www.youtube.com/watch?v=-T3vWwQEPL4</w:t>
        </w:r>
      </w:hyperlink>
    </w:p>
    <w:p w:rsidR="00D63D32" w:rsidRDefault="00D63D32"/>
    <w:sectPr w:rsidR="00D63D3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D32"/>
    <w:rsid w:val="001C0A77"/>
    <w:rsid w:val="006641C4"/>
    <w:rsid w:val="00D63D32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63D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63D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-T3vWwQEPL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F8625858</Template>
  <TotalTime>1</TotalTime>
  <Pages>1</Pages>
  <Words>6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2016-06-28T06:06:00Z</dcterms:created>
  <dcterms:modified xsi:type="dcterms:W3CDTF">2016-06-28T06:07:00Z</dcterms:modified>
</cp:coreProperties>
</file>