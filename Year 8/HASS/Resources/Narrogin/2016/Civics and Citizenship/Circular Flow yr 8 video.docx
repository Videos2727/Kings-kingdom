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C28" w:rsidRDefault="006B6C28"/>
    <w:p w:rsidR="006B6C28" w:rsidRDefault="006B6C28">
      <w:r>
        <w:t xml:space="preserve">Circular Flow </w:t>
      </w:r>
      <w:proofErr w:type="spellStart"/>
      <w:r>
        <w:t>yr</w:t>
      </w:r>
      <w:proofErr w:type="spellEnd"/>
      <w:r>
        <w:t xml:space="preserve"> 8 video</w:t>
      </w:r>
      <w:bookmarkStart w:id="0" w:name="_GoBack"/>
      <w:bookmarkEnd w:id="0"/>
    </w:p>
    <w:p w:rsidR="001C0A77" w:rsidRDefault="006B6C28">
      <w:hyperlink r:id="rId5" w:history="1">
        <w:r w:rsidRPr="00DB634F">
          <w:rPr>
            <w:rStyle w:val="Hyperlink"/>
          </w:rPr>
          <w:t>https://www.youtube.com/watch?v=_PKH2wtDT3E</w:t>
        </w:r>
      </w:hyperlink>
    </w:p>
    <w:p w:rsidR="006B6C28" w:rsidRDefault="006B6C28"/>
    <w:sectPr w:rsidR="006B6C2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C28"/>
    <w:rsid w:val="001C0A77"/>
    <w:rsid w:val="006641C4"/>
    <w:rsid w:val="006B6C28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B6C2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B6C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_PKH2wtDT3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48C1BD25</Template>
  <TotalTime>0</TotalTime>
  <Pages>1</Pages>
  <Words>6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2016-06-17T00:20:00Z</dcterms:created>
  <dcterms:modified xsi:type="dcterms:W3CDTF">2016-06-17T00:20:00Z</dcterms:modified>
</cp:coreProperties>
</file>