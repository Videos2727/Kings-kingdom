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A660C4" w:rsidP="004E026B">
      <w:pPr>
        <w:spacing w:line="360" w:lineRule="auto"/>
        <w:jc w:val="center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Questions for B</w:t>
      </w:r>
      <w:r w:rsidR="00A74AE3">
        <w:rPr>
          <w:rFonts w:ascii="Comic Sans MS" w:hAnsi="Comic Sans MS"/>
          <w:b/>
          <w:u w:val="single"/>
        </w:rPr>
        <w:t>usinesses</w:t>
      </w:r>
    </w:p>
    <w:p w:rsidR="00A74AE3" w:rsidRDefault="00A74AE3" w:rsidP="004E026B">
      <w:pPr>
        <w:spacing w:line="360" w:lineRule="auto"/>
        <w:jc w:val="center"/>
        <w:rPr>
          <w:rFonts w:ascii="Comic Sans MS" w:hAnsi="Comic Sans MS"/>
          <w:b/>
          <w:u w:val="single"/>
        </w:rPr>
      </w:pPr>
    </w:p>
    <w:p w:rsidR="00A74AE3" w:rsidRDefault="00A74AE3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How much a business charges for goods depends on </w:t>
      </w:r>
      <w:r>
        <w:rPr>
          <w:rFonts w:ascii="Comic Sans MS" w:hAnsi="Comic Sans MS"/>
          <w:i/>
        </w:rPr>
        <w:t xml:space="preserve">supply and demand </w:t>
      </w:r>
      <w:r>
        <w:rPr>
          <w:rFonts w:ascii="Comic Sans MS" w:hAnsi="Comic Sans MS"/>
        </w:rPr>
        <w:t>or how much consumers will pay and on market forces</w:t>
      </w:r>
    </w:p>
    <w:p w:rsidR="00A74AE3" w:rsidRDefault="00A74AE3" w:rsidP="004E026B">
      <w:pPr>
        <w:spacing w:line="360" w:lineRule="auto"/>
        <w:rPr>
          <w:rFonts w:ascii="Comic Sans MS" w:hAnsi="Comic Sans MS"/>
        </w:rPr>
      </w:pPr>
    </w:p>
    <w:p w:rsidR="00A74AE3" w:rsidRDefault="00A74AE3" w:rsidP="004E026B">
      <w:pPr>
        <w:spacing w:line="360" w:lineRule="auto"/>
        <w:rPr>
          <w:rFonts w:ascii="Comic Sans MS" w:hAnsi="Comic Sans MS"/>
          <w:b/>
        </w:rPr>
      </w:pPr>
      <w:r w:rsidRPr="00A74AE3">
        <w:rPr>
          <w:rFonts w:ascii="Comic Sans MS" w:hAnsi="Comic Sans MS"/>
          <w:b/>
        </w:rPr>
        <w:t>What Influences Prices</w:t>
      </w:r>
    </w:p>
    <w:p w:rsidR="00A74AE3" w:rsidRPr="00A74AE3" w:rsidRDefault="00A74AE3" w:rsidP="004E026B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</w:rPr>
        <w:t>What the manufacturer suggests</w:t>
      </w:r>
      <w:r w:rsidR="004E026B">
        <w:rPr>
          <w:rFonts w:ascii="Comic Sans MS" w:hAnsi="Comic Sans MS"/>
        </w:rPr>
        <w:t xml:space="preserve"> (RRP)</w:t>
      </w:r>
    </w:p>
    <w:p w:rsidR="00A74AE3" w:rsidRPr="00A74AE3" w:rsidRDefault="00A74AE3" w:rsidP="004E026B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</w:rPr>
        <w:t>What others are charging- either do the same or offer a lower price</w:t>
      </w:r>
    </w:p>
    <w:p w:rsidR="00A74AE3" w:rsidRPr="00A74AE3" w:rsidRDefault="00A74AE3" w:rsidP="004E026B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</w:rPr>
        <w:t>Add a percentage mark</w:t>
      </w:r>
      <w:r w:rsidR="00E21085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up</w:t>
      </w:r>
    </w:p>
    <w:p w:rsidR="00A74AE3" w:rsidRPr="00A74AE3" w:rsidRDefault="00A74AE3" w:rsidP="004E026B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</w:rPr>
        <w:t>Seller will always try to charge as high a price as possib</w:t>
      </w:r>
      <w:r w:rsidR="00E21085">
        <w:rPr>
          <w:rFonts w:ascii="Comic Sans MS" w:hAnsi="Comic Sans MS"/>
        </w:rPr>
        <w:t>l</w:t>
      </w:r>
      <w:r>
        <w:rPr>
          <w:rFonts w:ascii="Comic Sans MS" w:hAnsi="Comic Sans MS"/>
        </w:rPr>
        <w:t>e</w:t>
      </w:r>
    </w:p>
    <w:p w:rsidR="00A74AE3" w:rsidRPr="00A74AE3" w:rsidRDefault="00A74AE3" w:rsidP="004E026B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</w:rPr>
        <w:t xml:space="preserve">Buyers will always look =for lowest price </w:t>
      </w:r>
    </w:p>
    <w:p w:rsidR="00A74AE3" w:rsidRPr="004E026B" w:rsidRDefault="00A74AE3" w:rsidP="004E026B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</w:rPr>
        <w:t>EG- fruit and veg., flower, fish  stalls at markets – buyers can compare easily and go to the cheapest</w:t>
      </w:r>
    </w:p>
    <w:p w:rsidR="004E026B" w:rsidRDefault="004E026B" w:rsidP="004E026B">
      <w:pPr>
        <w:spacing w:line="360" w:lineRule="auto"/>
        <w:rPr>
          <w:rFonts w:ascii="Comic Sans MS" w:hAnsi="Comic Sans MS"/>
          <w:b/>
        </w:rPr>
      </w:pPr>
    </w:p>
    <w:p w:rsidR="004E026B" w:rsidRPr="004E026B" w:rsidRDefault="004E026B" w:rsidP="004E026B">
      <w:pPr>
        <w:spacing w:line="360" w:lineRule="auto"/>
        <w:rPr>
          <w:rFonts w:ascii="Comic Sans MS" w:hAnsi="Comic Sans MS"/>
          <w:b/>
        </w:rPr>
      </w:pPr>
      <w:bookmarkStart w:id="0" w:name="_GoBack"/>
      <w:bookmarkEnd w:id="0"/>
    </w:p>
    <w:p w:rsidR="00A74AE3" w:rsidRDefault="00A74AE3" w:rsidP="004E026B">
      <w:p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Economic Questions</w:t>
      </w:r>
    </w:p>
    <w:p w:rsidR="00A74AE3" w:rsidRDefault="00A74AE3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  <w:b/>
        </w:rPr>
        <w:t xml:space="preserve">Aim: </w:t>
      </w:r>
      <w:r>
        <w:rPr>
          <w:rFonts w:ascii="Comic Sans MS" w:hAnsi="Comic Sans MS"/>
        </w:rPr>
        <w:t>to provide goods and services to consumers in as efficient a manner as possible. Producers want to make a profit too</w:t>
      </w:r>
    </w:p>
    <w:p w:rsidR="00A74AE3" w:rsidRPr="00A74AE3" w:rsidRDefault="00A74AE3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To satisfy both -= - 1) what to produce and how much</w:t>
      </w:r>
    </w:p>
    <w:p w:rsidR="00A74AE3" w:rsidRDefault="00A74AE3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            2) How to produce it</w:t>
      </w:r>
    </w:p>
    <w:p w:rsidR="00A74AE3" w:rsidRDefault="00A74AE3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            3) Who gets it? (</w:t>
      </w:r>
      <w:proofErr w:type="gramStart"/>
      <w:r>
        <w:rPr>
          <w:rFonts w:ascii="Comic Sans MS" w:hAnsi="Comic Sans MS"/>
        </w:rPr>
        <w:t>ware</w:t>
      </w:r>
      <w:proofErr w:type="gramEnd"/>
      <w:r w:rsidR="004E026B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house, shop, export)</w:t>
      </w:r>
    </w:p>
    <w:p w:rsidR="00A74AE3" w:rsidRDefault="00A74AE3" w:rsidP="004E026B">
      <w:pPr>
        <w:spacing w:line="360" w:lineRule="auto"/>
        <w:rPr>
          <w:rFonts w:ascii="Comic Sans MS" w:hAnsi="Comic Sans MS"/>
        </w:rPr>
      </w:pPr>
    </w:p>
    <w:p w:rsidR="00A74AE3" w:rsidRDefault="00A74AE3" w:rsidP="004E026B">
      <w:pPr>
        <w:spacing w:line="360" w:lineRule="auto"/>
        <w:rPr>
          <w:rFonts w:ascii="Comic Sans MS" w:hAnsi="Comic Sans MS"/>
          <w:b/>
        </w:rPr>
      </w:pPr>
      <w:r w:rsidRPr="00A660C4">
        <w:rPr>
          <w:rFonts w:ascii="Comic Sans MS" w:hAnsi="Comic Sans MS"/>
          <w:b/>
          <w:u w:val="single"/>
        </w:rPr>
        <w:t>What to produce</w:t>
      </w:r>
      <w:r w:rsidR="0081125B" w:rsidRPr="00A660C4">
        <w:rPr>
          <w:rFonts w:ascii="Comic Sans MS" w:hAnsi="Comic Sans MS"/>
          <w:b/>
          <w:u w:val="single"/>
        </w:rPr>
        <w:t xml:space="preserve"> and how much</w:t>
      </w:r>
      <w:r w:rsidR="0081125B">
        <w:rPr>
          <w:rFonts w:ascii="Comic Sans MS" w:hAnsi="Comic Sans MS"/>
          <w:b/>
        </w:rPr>
        <w:t>?</w:t>
      </w:r>
    </w:p>
    <w:p w:rsidR="0081125B" w:rsidRDefault="0081125B" w:rsidP="004E026B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Trial and error </w:t>
      </w:r>
      <w:r w:rsidR="00A52FC4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–producers hope consumers will buy. If they don’t the business fails</w:t>
      </w:r>
    </w:p>
    <w:p w:rsidR="0081125B" w:rsidRDefault="0081125B" w:rsidP="004E026B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Habits and experie</w:t>
      </w:r>
      <w:r w:rsidR="004E026B">
        <w:rPr>
          <w:rFonts w:ascii="Comic Sans MS" w:hAnsi="Comic Sans MS"/>
        </w:rPr>
        <w:t>nce – know what they will buy (</w:t>
      </w:r>
      <w:r>
        <w:rPr>
          <w:rFonts w:ascii="Comic Sans MS" w:hAnsi="Comic Sans MS"/>
        </w:rPr>
        <w:t>food clothes)</w:t>
      </w:r>
      <w:r w:rsidR="004E026B">
        <w:rPr>
          <w:rFonts w:ascii="Comic Sans MS" w:hAnsi="Comic Sans MS"/>
        </w:rPr>
        <w:t xml:space="preserve"> </w:t>
      </w:r>
      <w:proofErr w:type="gramStart"/>
      <w:r w:rsidR="00AA57BE">
        <w:rPr>
          <w:rFonts w:ascii="Comic Sans MS" w:hAnsi="Comic Sans MS"/>
        </w:rPr>
        <w:t>If</w:t>
      </w:r>
      <w:proofErr w:type="gramEnd"/>
      <w:r w:rsidR="00AA57BE">
        <w:rPr>
          <w:rFonts w:ascii="Comic Sans MS" w:hAnsi="Comic Sans MS"/>
        </w:rPr>
        <w:t xml:space="preserve"> there are too many of the same shop another one in the same line won’t do well.</w:t>
      </w:r>
    </w:p>
    <w:p w:rsidR="00AA57BE" w:rsidRDefault="00AA57BE" w:rsidP="004E026B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Changing tastes and preferences- </w:t>
      </w:r>
      <w:proofErr w:type="spellStart"/>
      <w:r w:rsidR="00A660C4">
        <w:rPr>
          <w:rFonts w:ascii="Comic Sans MS" w:hAnsi="Comic Sans MS"/>
        </w:rPr>
        <w:t>eg</w:t>
      </w:r>
      <w:proofErr w:type="spellEnd"/>
      <w:r w:rsidR="00A660C4">
        <w:rPr>
          <w:rFonts w:ascii="Comic Sans MS" w:hAnsi="Comic Sans MS"/>
        </w:rPr>
        <w:t xml:space="preserve"> Holden and Ford were popular. Now people want smaller cars which are imported. All car manufacturing in Australia will finish in 2017</w:t>
      </w:r>
    </w:p>
    <w:p w:rsidR="00A660C4" w:rsidRDefault="00A660C4" w:rsidP="004E026B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Marketing and advertising </w:t>
      </w:r>
      <w:r w:rsidR="004E026B">
        <w:rPr>
          <w:rFonts w:ascii="Comic Sans MS" w:hAnsi="Comic Sans MS"/>
        </w:rPr>
        <w:t>– newspapers, TV</w:t>
      </w:r>
      <w:proofErr w:type="gramStart"/>
      <w:r w:rsidR="004E026B">
        <w:rPr>
          <w:rFonts w:ascii="Comic Sans MS" w:hAnsi="Comic Sans MS"/>
        </w:rPr>
        <w:t xml:space="preserve">, </w:t>
      </w:r>
      <w:r>
        <w:rPr>
          <w:rFonts w:ascii="Comic Sans MS" w:hAnsi="Comic Sans MS"/>
        </w:rPr>
        <w:t xml:space="preserve"> radio</w:t>
      </w:r>
      <w:proofErr w:type="gramEnd"/>
      <w:r>
        <w:rPr>
          <w:rFonts w:ascii="Comic Sans MS" w:hAnsi="Comic Sans MS"/>
        </w:rPr>
        <w:t>. Online, shopping bags, buses</w:t>
      </w:r>
    </w:p>
    <w:p w:rsidR="00A660C4" w:rsidRDefault="00A660C4" w:rsidP="004E026B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Technological change – people always want newer models of phones, cars, pcs, </w:t>
      </w:r>
      <w:proofErr w:type="spellStart"/>
      <w:r>
        <w:rPr>
          <w:rFonts w:ascii="Comic Sans MS" w:hAnsi="Comic Sans MS"/>
        </w:rPr>
        <w:t>etc</w:t>
      </w:r>
      <w:proofErr w:type="spellEnd"/>
    </w:p>
    <w:p w:rsidR="00A660C4" w:rsidRDefault="00A660C4" w:rsidP="004E026B">
      <w:pPr>
        <w:spacing w:line="360" w:lineRule="auto"/>
        <w:rPr>
          <w:rFonts w:ascii="Comic Sans MS" w:hAnsi="Comic Sans MS"/>
        </w:rPr>
      </w:pPr>
    </w:p>
    <w:p w:rsidR="00A660C4" w:rsidRDefault="00A660C4" w:rsidP="004E026B">
      <w:pPr>
        <w:spacing w:line="360" w:lineRule="auto"/>
        <w:rPr>
          <w:rFonts w:ascii="Comic Sans MS" w:hAnsi="Comic Sans MS"/>
          <w:b/>
        </w:rPr>
      </w:pPr>
      <w:r w:rsidRPr="00A660C4">
        <w:rPr>
          <w:rFonts w:ascii="Comic Sans MS" w:hAnsi="Comic Sans MS"/>
          <w:b/>
        </w:rPr>
        <w:lastRenderedPageBreak/>
        <w:t>How to Produce</w:t>
      </w:r>
    </w:p>
    <w:p w:rsidR="00A660C4" w:rsidRDefault="00A660C4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Need inputs – labour, equipment and raw materials</w:t>
      </w:r>
    </w:p>
    <w:p w:rsidR="00A660C4" w:rsidRDefault="00A660C4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Managers employ the best people and methods of production. They watch the competition</w:t>
      </w:r>
    </w:p>
    <w:p w:rsidR="00A660C4" w:rsidRDefault="00A660C4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Use of robots leads to fewer people needed and cheaper prices</w:t>
      </w:r>
    </w:p>
    <w:p w:rsidR="00A660C4" w:rsidRDefault="00A660C4" w:rsidP="004E026B">
      <w:pPr>
        <w:spacing w:line="360" w:lineRule="auto"/>
        <w:rPr>
          <w:rFonts w:ascii="Comic Sans MS" w:hAnsi="Comic Sans MS"/>
        </w:rPr>
      </w:pPr>
    </w:p>
    <w:p w:rsidR="00A660C4" w:rsidRDefault="00A660C4" w:rsidP="004E026B">
      <w:pPr>
        <w:spacing w:line="360" w:lineRule="auto"/>
        <w:rPr>
          <w:rFonts w:ascii="Comic Sans MS" w:hAnsi="Comic Sans MS"/>
        </w:rPr>
      </w:pPr>
    </w:p>
    <w:p w:rsidR="00A660C4" w:rsidRDefault="007103A4" w:rsidP="004E026B">
      <w:pPr>
        <w:spacing w:line="360" w:lineRule="auto"/>
        <w:rPr>
          <w:rFonts w:ascii="Comic Sans MS" w:hAnsi="Comic Sans MS"/>
          <w:b/>
        </w:rPr>
      </w:pPr>
      <w:proofErr w:type="gramStart"/>
      <w:r>
        <w:rPr>
          <w:rFonts w:ascii="Comic Sans MS" w:hAnsi="Comic Sans MS"/>
          <w:b/>
        </w:rPr>
        <w:t xml:space="preserve">For </w:t>
      </w:r>
      <w:r w:rsidR="00A660C4">
        <w:rPr>
          <w:rFonts w:ascii="Comic Sans MS" w:hAnsi="Comic Sans MS"/>
          <w:b/>
        </w:rPr>
        <w:t>Whom?</w:t>
      </w:r>
      <w:proofErr w:type="gramEnd"/>
    </w:p>
    <w:p w:rsidR="007103A4" w:rsidRDefault="007103A4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  <w:i/>
        </w:rPr>
        <w:t>Disposable income –</w:t>
      </w:r>
      <w:r>
        <w:rPr>
          <w:rFonts w:ascii="Comic Sans MS" w:hAnsi="Comic Sans MS"/>
        </w:rPr>
        <w:t xml:space="preserve"> the amount left to spend after taxes and bills.</w:t>
      </w:r>
    </w:p>
    <w:p w:rsidR="007103A4" w:rsidRDefault="007103A4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Consumers compare how much</w:t>
      </w:r>
      <w:r w:rsidR="004E026B">
        <w:rPr>
          <w:rFonts w:ascii="Comic Sans MS" w:hAnsi="Comic Sans MS"/>
        </w:rPr>
        <w:t xml:space="preserve"> money</w:t>
      </w:r>
      <w:r>
        <w:rPr>
          <w:rFonts w:ascii="Comic Sans MS" w:hAnsi="Comic Sans MS"/>
        </w:rPr>
        <w:t xml:space="preserve"> they have </w:t>
      </w:r>
      <w:r w:rsidR="004E026B">
        <w:rPr>
          <w:rFonts w:ascii="Comic Sans MS" w:hAnsi="Comic Sans MS"/>
        </w:rPr>
        <w:t xml:space="preserve">left to spend </w:t>
      </w:r>
      <w:r>
        <w:rPr>
          <w:rFonts w:ascii="Comic Sans MS" w:hAnsi="Comic Sans MS"/>
        </w:rPr>
        <w:t>with the prices for goods and services</w:t>
      </w:r>
      <w:r w:rsidR="004E026B">
        <w:rPr>
          <w:rFonts w:ascii="Comic Sans MS" w:hAnsi="Comic Sans MS"/>
        </w:rPr>
        <w:t xml:space="preserve"> </w:t>
      </w:r>
    </w:p>
    <w:p w:rsidR="004E026B" w:rsidRDefault="007103A4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Producers </w:t>
      </w:r>
      <w:r w:rsidR="004E026B">
        <w:rPr>
          <w:rFonts w:ascii="Comic Sans MS" w:hAnsi="Comic Sans MS"/>
        </w:rPr>
        <w:t xml:space="preserve">also </w:t>
      </w:r>
      <w:r>
        <w:rPr>
          <w:rFonts w:ascii="Comic Sans MS" w:hAnsi="Comic Sans MS"/>
        </w:rPr>
        <w:t>produce luxury items for those with high levels of disposable income</w:t>
      </w:r>
      <w:r w:rsidR="004E026B">
        <w:rPr>
          <w:rFonts w:ascii="Comic Sans MS" w:hAnsi="Comic Sans MS"/>
        </w:rPr>
        <w:t>.</w:t>
      </w:r>
    </w:p>
    <w:p w:rsidR="007103A4" w:rsidRPr="007103A4" w:rsidRDefault="004E026B" w:rsidP="004E026B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– </w:t>
      </w:r>
      <w:proofErr w:type="spellStart"/>
      <w:proofErr w:type="gramStart"/>
      <w:r>
        <w:rPr>
          <w:rFonts w:ascii="Comic Sans MS" w:hAnsi="Comic Sans MS"/>
        </w:rPr>
        <w:t>eg</w:t>
      </w:r>
      <w:proofErr w:type="spellEnd"/>
      <w:proofErr w:type="gramEnd"/>
      <w:r>
        <w:rPr>
          <w:rFonts w:ascii="Comic Sans MS" w:hAnsi="Comic Sans MS"/>
        </w:rPr>
        <w:t xml:space="preserve"> fast food appeals to large numbers of consumers whilst exclusive restaurants charge $100 - $200 for a meal</w:t>
      </w:r>
    </w:p>
    <w:p w:rsidR="00A660C4" w:rsidRPr="00A660C4" w:rsidRDefault="00A660C4" w:rsidP="004E026B">
      <w:pPr>
        <w:spacing w:line="360" w:lineRule="auto"/>
        <w:rPr>
          <w:rFonts w:ascii="Comic Sans MS" w:hAnsi="Comic Sans MS"/>
        </w:rPr>
      </w:pPr>
    </w:p>
    <w:sectPr w:rsidR="00A660C4" w:rsidRPr="00A660C4" w:rsidSect="00A74A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A0C13"/>
    <w:multiLevelType w:val="hybridMultilevel"/>
    <w:tmpl w:val="1972B02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7D4EFC"/>
    <w:multiLevelType w:val="hybridMultilevel"/>
    <w:tmpl w:val="E53E13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AE3"/>
    <w:rsid w:val="001C0A77"/>
    <w:rsid w:val="004E026B"/>
    <w:rsid w:val="006641C4"/>
    <w:rsid w:val="007103A4"/>
    <w:rsid w:val="0081125B"/>
    <w:rsid w:val="00A52FC4"/>
    <w:rsid w:val="00A660C4"/>
    <w:rsid w:val="00A74AE3"/>
    <w:rsid w:val="00AA57BE"/>
    <w:rsid w:val="00DC41E6"/>
    <w:rsid w:val="00E2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A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C1296155</Template>
  <TotalTime>1</TotalTime>
  <Pages>2</Pages>
  <Words>335</Words>
  <Characters>1680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2016-06-21T23:48:00Z</dcterms:created>
  <dcterms:modified xsi:type="dcterms:W3CDTF">2016-06-21T23:48:00Z</dcterms:modified>
</cp:coreProperties>
</file>