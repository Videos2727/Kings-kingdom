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FB9" w:rsidRDefault="000D0FB9"/>
    <w:p w:rsidR="000D0FB9" w:rsidRDefault="000D0FB9">
      <w:proofErr w:type="spellStart"/>
      <w:r>
        <w:t>Yr</w:t>
      </w:r>
      <w:proofErr w:type="spellEnd"/>
      <w:r>
        <w:t xml:space="preserve"> 7 &amp; 8 Factors of production video</w:t>
      </w:r>
      <w:bookmarkStart w:id="0" w:name="_GoBack"/>
      <w:bookmarkEnd w:id="0"/>
    </w:p>
    <w:p w:rsidR="001C0A77" w:rsidRDefault="000D0FB9">
      <w:hyperlink r:id="rId5" w:history="1">
        <w:r w:rsidRPr="002664FE">
          <w:rPr>
            <w:rStyle w:val="Hyperlink"/>
          </w:rPr>
          <w:t>https://www.youtube.com/watch?v=VZD7dTSHmIo</w:t>
        </w:r>
      </w:hyperlink>
    </w:p>
    <w:p w:rsidR="000D0FB9" w:rsidRDefault="000D0FB9"/>
    <w:sectPr w:rsidR="000D0FB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FB9"/>
    <w:rsid w:val="000D0FB9"/>
    <w:rsid w:val="001C0A77"/>
    <w:rsid w:val="006641C4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FB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F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ZD7dTSHm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B2D4F1DF</Template>
  <TotalTime>2</TotalTime>
  <Pages>1</Pages>
  <Words>9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2016-06-23T01:42:00Z</dcterms:created>
  <dcterms:modified xsi:type="dcterms:W3CDTF">2016-06-23T01:44:00Z</dcterms:modified>
</cp:coreProperties>
</file>