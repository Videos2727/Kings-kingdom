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0A77" w:rsidRDefault="00176EDA" w:rsidP="00176EDA">
      <w:pPr>
        <w:jc w:val="center"/>
        <w:rPr>
          <w:rFonts w:ascii="Arial" w:hAnsi="Arial" w:cs="Arial"/>
          <w:b/>
        </w:rPr>
      </w:pPr>
      <w:proofErr w:type="spellStart"/>
      <w:r>
        <w:rPr>
          <w:rFonts w:ascii="Arial" w:hAnsi="Arial" w:cs="Arial"/>
        </w:rPr>
        <w:t>Yr</w:t>
      </w:r>
      <w:proofErr w:type="spellEnd"/>
      <w:r>
        <w:rPr>
          <w:rFonts w:ascii="Arial" w:hAnsi="Arial" w:cs="Arial"/>
          <w:b/>
        </w:rPr>
        <w:t xml:space="preserve"> 8 Economics &amp; Business Program 2016</w:t>
      </w:r>
    </w:p>
    <w:p w:rsidR="00176EDA" w:rsidRDefault="00176EDA" w:rsidP="00176EDA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Term 2 weeks 8-10</w:t>
      </w:r>
    </w:p>
    <w:p w:rsidR="00176EDA" w:rsidRDefault="00176EDA" w:rsidP="00176EDA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Term 3 weeks 1-2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2693"/>
        <w:gridCol w:w="5574"/>
        <w:gridCol w:w="3123"/>
        <w:gridCol w:w="3123"/>
      </w:tblGrid>
      <w:tr w:rsidR="00176EDA" w:rsidTr="00176EDA">
        <w:tc>
          <w:tcPr>
            <w:tcW w:w="1101" w:type="dxa"/>
          </w:tcPr>
          <w:p w:rsidR="00176EDA" w:rsidRDefault="00176EDA" w:rsidP="00176E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WEEK</w:t>
            </w:r>
          </w:p>
        </w:tc>
        <w:tc>
          <w:tcPr>
            <w:tcW w:w="2693" w:type="dxa"/>
          </w:tcPr>
          <w:p w:rsidR="00176EDA" w:rsidRDefault="00176EDA" w:rsidP="00176E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Content Descriptor</w:t>
            </w:r>
          </w:p>
        </w:tc>
        <w:tc>
          <w:tcPr>
            <w:tcW w:w="5574" w:type="dxa"/>
          </w:tcPr>
          <w:p w:rsidR="00176EDA" w:rsidRDefault="00176EDA" w:rsidP="00176E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Topics to cover</w:t>
            </w:r>
          </w:p>
        </w:tc>
        <w:tc>
          <w:tcPr>
            <w:tcW w:w="3123" w:type="dxa"/>
          </w:tcPr>
          <w:p w:rsidR="00176EDA" w:rsidRDefault="00176EDA" w:rsidP="00176E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Lesson ideas</w:t>
            </w:r>
            <w:r w:rsidR="00093F79">
              <w:rPr>
                <w:rFonts w:ascii="Arial" w:hAnsi="Arial" w:cs="Arial"/>
              </w:rPr>
              <w:t xml:space="preserve"> + books</w:t>
            </w:r>
          </w:p>
        </w:tc>
        <w:tc>
          <w:tcPr>
            <w:tcW w:w="3123" w:type="dxa"/>
          </w:tcPr>
          <w:p w:rsidR="00176EDA" w:rsidRDefault="00176EDA" w:rsidP="00176E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Assessment</w:t>
            </w:r>
          </w:p>
        </w:tc>
      </w:tr>
      <w:tr w:rsidR="00176EDA" w:rsidTr="00176EDA">
        <w:tc>
          <w:tcPr>
            <w:tcW w:w="1101" w:type="dxa"/>
          </w:tcPr>
          <w:p w:rsidR="00176EDA" w:rsidRDefault="00176EDA" w:rsidP="00176E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Term 2 </w:t>
            </w:r>
            <w:proofErr w:type="spellStart"/>
            <w:r>
              <w:rPr>
                <w:rFonts w:ascii="Arial" w:hAnsi="Arial" w:cs="Arial"/>
              </w:rPr>
              <w:t>wk</w:t>
            </w:r>
            <w:proofErr w:type="spellEnd"/>
            <w:r>
              <w:rPr>
                <w:rFonts w:ascii="Arial" w:hAnsi="Arial" w:cs="Arial"/>
              </w:rPr>
              <w:t xml:space="preserve"> 8</w:t>
            </w:r>
            <w:r w:rsidR="002F6DA7">
              <w:rPr>
                <w:rFonts w:ascii="Arial" w:hAnsi="Arial" w:cs="Arial"/>
              </w:rPr>
              <w:t>-9</w:t>
            </w:r>
          </w:p>
        </w:tc>
        <w:tc>
          <w:tcPr>
            <w:tcW w:w="2693" w:type="dxa"/>
          </w:tcPr>
          <w:p w:rsidR="00176EDA" w:rsidRDefault="00176EDA" w:rsidP="00176E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way markets operate in Australia and how the interaction between buyers and sellers influences prices and how markets enable the allocation of resources ( how businesses answer the question of what to produce, how to produce and for whom to produce )</w:t>
            </w: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</w:tc>
        <w:tc>
          <w:tcPr>
            <w:tcW w:w="5574" w:type="dxa"/>
          </w:tcPr>
          <w:p w:rsidR="00176EDA" w:rsidRDefault="00176EDA" w:rsidP="00176ED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Identify and create a list of who is involved in the market system in Australia</w:t>
            </w:r>
          </w:p>
          <w:p w:rsidR="00176EDA" w:rsidRDefault="00176EDA" w:rsidP="00F57DB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Identify different types of marke</w:t>
            </w:r>
            <w:r w:rsidR="00AA1BF6">
              <w:rPr>
                <w:rFonts w:ascii="Arial" w:hAnsi="Arial" w:cs="Arial"/>
              </w:rPr>
              <w:t xml:space="preserve">ts operating in Australia </w:t>
            </w:r>
            <w:proofErr w:type="spellStart"/>
            <w:r w:rsidR="00AA1BF6">
              <w:rPr>
                <w:rFonts w:ascii="Arial" w:hAnsi="Arial" w:cs="Arial"/>
              </w:rPr>
              <w:t>eg</w:t>
            </w:r>
            <w:proofErr w:type="spellEnd"/>
            <w:r w:rsidR="00AA1BF6">
              <w:rPr>
                <w:rFonts w:ascii="Arial" w:hAnsi="Arial" w:cs="Arial"/>
              </w:rPr>
              <w:t xml:space="preserve"> – R</w:t>
            </w:r>
            <w:r>
              <w:rPr>
                <w:rFonts w:ascii="Arial" w:hAnsi="Arial" w:cs="Arial"/>
              </w:rPr>
              <w:t xml:space="preserve">etail </w:t>
            </w:r>
            <w:r w:rsidR="00F57DB2">
              <w:rPr>
                <w:rFonts w:ascii="Arial" w:hAnsi="Arial" w:cs="Arial"/>
              </w:rPr>
              <w:t xml:space="preserve">, </w:t>
            </w:r>
            <w:r w:rsidRPr="00F57DB2">
              <w:rPr>
                <w:rFonts w:ascii="Arial" w:hAnsi="Arial" w:cs="Arial"/>
              </w:rPr>
              <w:t>Labour</w:t>
            </w:r>
            <w:r w:rsidR="00F57DB2">
              <w:rPr>
                <w:rFonts w:ascii="Arial" w:hAnsi="Arial" w:cs="Arial"/>
              </w:rPr>
              <w:t xml:space="preserve">, </w:t>
            </w:r>
            <w:r w:rsidRPr="00F57DB2">
              <w:rPr>
                <w:rFonts w:ascii="Arial" w:hAnsi="Arial" w:cs="Arial"/>
              </w:rPr>
              <w:t>Financial</w:t>
            </w:r>
            <w:r w:rsidR="00F57DB2">
              <w:rPr>
                <w:rFonts w:ascii="Arial" w:hAnsi="Arial" w:cs="Arial"/>
              </w:rPr>
              <w:t xml:space="preserve">, </w:t>
            </w:r>
            <w:r w:rsidRPr="00F57DB2">
              <w:rPr>
                <w:rFonts w:ascii="Arial" w:hAnsi="Arial" w:cs="Arial"/>
              </w:rPr>
              <w:t>Stock</w:t>
            </w:r>
          </w:p>
          <w:p w:rsidR="00F57DB2" w:rsidRDefault="00F57DB2" w:rsidP="00F57DB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Explain how interaction  between buyers and sellers influences prices and how markets enable the distribution and allocation of resou</w:t>
            </w:r>
            <w:r w:rsidR="00A5287F"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t>ces  i.e. how do businesses answer the questions of 1) WHAT to produce, 2) HOW to produce and 3) For WHOM to produce</w:t>
            </w:r>
          </w:p>
          <w:p w:rsidR="00176EDA" w:rsidRDefault="00176EDA" w:rsidP="00176EDA">
            <w:pPr>
              <w:ind w:left="2325"/>
              <w:rPr>
                <w:rFonts w:ascii="Arial" w:hAnsi="Arial" w:cs="Arial"/>
              </w:rPr>
            </w:pPr>
          </w:p>
          <w:p w:rsidR="00F57DB2" w:rsidRDefault="00F57DB2" w:rsidP="00176EDA">
            <w:pPr>
              <w:ind w:left="2325"/>
              <w:rPr>
                <w:rFonts w:ascii="Arial" w:hAnsi="Arial" w:cs="Arial"/>
              </w:rPr>
            </w:pPr>
          </w:p>
          <w:p w:rsidR="00F57DB2" w:rsidRDefault="00F57DB2" w:rsidP="00176EDA">
            <w:pPr>
              <w:ind w:left="2325"/>
              <w:rPr>
                <w:rFonts w:ascii="Arial" w:hAnsi="Arial" w:cs="Arial"/>
              </w:rPr>
            </w:pPr>
          </w:p>
          <w:p w:rsidR="00F57DB2" w:rsidRDefault="00F57DB2" w:rsidP="00176EDA">
            <w:pPr>
              <w:ind w:left="2325"/>
              <w:rPr>
                <w:rFonts w:ascii="Arial" w:hAnsi="Arial" w:cs="Arial"/>
              </w:rPr>
            </w:pPr>
          </w:p>
          <w:p w:rsidR="00F57DB2" w:rsidRDefault="00F57DB2" w:rsidP="00176EDA">
            <w:pPr>
              <w:ind w:left="2325"/>
              <w:rPr>
                <w:rFonts w:ascii="Arial" w:hAnsi="Arial" w:cs="Arial"/>
              </w:rPr>
            </w:pPr>
          </w:p>
          <w:p w:rsidR="00F57DB2" w:rsidRDefault="00F57DB2" w:rsidP="00176EDA">
            <w:pPr>
              <w:ind w:left="2325"/>
              <w:rPr>
                <w:rFonts w:ascii="Arial" w:hAnsi="Arial" w:cs="Arial"/>
              </w:rPr>
            </w:pPr>
          </w:p>
          <w:p w:rsidR="00F57DB2" w:rsidRDefault="00F57DB2" w:rsidP="00176EDA">
            <w:pPr>
              <w:ind w:left="2325"/>
              <w:rPr>
                <w:rFonts w:ascii="Arial" w:hAnsi="Arial" w:cs="Arial"/>
              </w:rPr>
            </w:pPr>
          </w:p>
          <w:p w:rsidR="00F57DB2" w:rsidRDefault="00F57DB2" w:rsidP="00176EDA">
            <w:pPr>
              <w:ind w:left="2325"/>
              <w:rPr>
                <w:rFonts w:ascii="Arial" w:hAnsi="Arial" w:cs="Arial"/>
              </w:rPr>
            </w:pPr>
          </w:p>
          <w:p w:rsidR="00F57DB2" w:rsidRDefault="00F57DB2" w:rsidP="00176EDA">
            <w:pPr>
              <w:ind w:left="2325"/>
              <w:rPr>
                <w:rFonts w:ascii="Arial" w:hAnsi="Arial" w:cs="Arial"/>
              </w:rPr>
            </w:pPr>
          </w:p>
          <w:p w:rsidR="00F57DB2" w:rsidRDefault="00F57DB2" w:rsidP="00176EDA">
            <w:pPr>
              <w:ind w:left="2325"/>
              <w:rPr>
                <w:rFonts w:ascii="Arial" w:hAnsi="Arial" w:cs="Arial"/>
              </w:rPr>
            </w:pPr>
          </w:p>
          <w:p w:rsidR="00F57DB2" w:rsidRDefault="00F57DB2" w:rsidP="00176EDA">
            <w:pPr>
              <w:ind w:left="2325"/>
              <w:rPr>
                <w:rFonts w:ascii="Arial" w:hAnsi="Arial" w:cs="Arial"/>
              </w:rPr>
            </w:pPr>
          </w:p>
          <w:p w:rsidR="00F57DB2" w:rsidRDefault="00F57DB2" w:rsidP="00176EDA">
            <w:pPr>
              <w:ind w:left="2325"/>
              <w:rPr>
                <w:rFonts w:ascii="Arial" w:hAnsi="Arial" w:cs="Arial"/>
              </w:rPr>
            </w:pPr>
          </w:p>
          <w:p w:rsidR="00F57DB2" w:rsidRDefault="00F57DB2" w:rsidP="00176EDA">
            <w:pPr>
              <w:ind w:left="2325"/>
              <w:rPr>
                <w:rFonts w:ascii="Arial" w:hAnsi="Arial" w:cs="Arial"/>
              </w:rPr>
            </w:pPr>
          </w:p>
          <w:p w:rsidR="00F57DB2" w:rsidRDefault="00F57DB2" w:rsidP="00176EDA">
            <w:pPr>
              <w:ind w:left="2325"/>
              <w:rPr>
                <w:rFonts w:ascii="Arial" w:hAnsi="Arial" w:cs="Arial"/>
              </w:rPr>
            </w:pPr>
          </w:p>
          <w:p w:rsidR="00F57DB2" w:rsidRDefault="00F57DB2" w:rsidP="00176EDA">
            <w:pPr>
              <w:ind w:left="2325"/>
              <w:rPr>
                <w:rFonts w:ascii="Arial" w:hAnsi="Arial" w:cs="Arial"/>
              </w:rPr>
            </w:pPr>
          </w:p>
          <w:p w:rsidR="00F57DB2" w:rsidRDefault="00F57DB2" w:rsidP="00176EDA">
            <w:pPr>
              <w:ind w:left="2325"/>
              <w:rPr>
                <w:rFonts w:ascii="Arial" w:hAnsi="Arial" w:cs="Arial"/>
              </w:rPr>
            </w:pPr>
          </w:p>
          <w:p w:rsidR="00F57DB2" w:rsidRDefault="00F57DB2" w:rsidP="00176EDA">
            <w:pPr>
              <w:ind w:left="2325"/>
              <w:rPr>
                <w:rFonts w:ascii="Arial" w:hAnsi="Arial" w:cs="Arial"/>
              </w:rPr>
            </w:pPr>
          </w:p>
          <w:p w:rsidR="00F57DB2" w:rsidRDefault="00F57DB2" w:rsidP="00176EDA">
            <w:pPr>
              <w:ind w:left="2325"/>
              <w:rPr>
                <w:rFonts w:ascii="Arial" w:hAnsi="Arial" w:cs="Arial"/>
              </w:rPr>
            </w:pPr>
          </w:p>
          <w:p w:rsidR="00F57DB2" w:rsidRPr="00176EDA" w:rsidRDefault="00F57DB2" w:rsidP="00F57DB2">
            <w:pPr>
              <w:rPr>
                <w:rFonts w:ascii="Arial" w:hAnsi="Arial" w:cs="Arial"/>
              </w:rPr>
            </w:pPr>
          </w:p>
        </w:tc>
        <w:tc>
          <w:tcPr>
            <w:tcW w:w="3123" w:type="dxa"/>
          </w:tcPr>
          <w:p w:rsidR="00176EDA" w:rsidRDefault="00176EDA" w:rsidP="00176E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What is a market</w:t>
            </w:r>
            <w:r w:rsidR="00AA1BF6">
              <w:rPr>
                <w:rFonts w:ascii="Arial" w:hAnsi="Arial" w:cs="Arial"/>
              </w:rPr>
              <w:t xml:space="preserve">  </w:t>
            </w:r>
            <w:proofErr w:type="spellStart"/>
            <w:r w:rsidR="00AA1BF6">
              <w:rPr>
                <w:rFonts w:ascii="Arial" w:hAnsi="Arial" w:cs="Arial"/>
              </w:rPr>
              <w:t>Soc</w:t>
            </w:r>
            <w:proofErr w:type="spellEnd"/>
            <w:r w:rsidR="00AA1BF6">
              <w:rPr>
                <w:rFonts w:ascii="Arial" w:hAnsi="Arial" w:cs="Arial"/>
              </w:rPr>
              <w:t xml:space="preserve"> &amp; </w:t>
            </w:r>
            <w:proofErr w:type="spellStart"/>
            <w:r w:rsidR="00AA1BF6">
              <w:rPr>
                <w:rFonts w:ascii="Arial" w:hAnsi="Arial" w:cs="Arial"/>
              </w:rPr>
              <w:t>Env</w:t>
            </w:r>
            <w:proofErr w:type="spellEnd"/>
            <w:r w:rsidR="00AA1BF6">
              <w:rPr>
                <w:rFonts w:ascii="Arial" w:hAnsi="Arial" w:cs="Arial"/>
              </w:rPr>
              <w:t xml:space="preserve"> 3 p80, 87-8</w:t>
            </w:r>
          </w:p>
          <w:p w:rsidR="00176EDA" w:rsidRDefault="00176EDA" w:rsidP="00176E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What is  a market system</w:t>
            </w:r>
          </w:p>
          <w:p w:rsidR="00AF7F72" w:rsidRDefault="00AF7F72" w:rsidP="00176EDA">
            <w:pPr>
              <w:rPr>
                <w:rFonts w:ascii="Arial" w:hAnsi="Arial" w:cs="Arial"/>
              </w:rPr>
            </w:pPr>
          </w:p>
          <w:p w:rsidR="00093F79" w:rsidRDefault="00093F79" w:rsidP="00093F79">
            <w:proofErr w:type="spellStart"/>
            <w:r>
              <w:t>Wk</w:t>
            </w:r>
            <w:proofErr w:type="spellEnd"/>
            <w:r>
              <w:t xml:space="preserve"> 8-9 lesson ideas</w:t>
            </w:r>
          </w:p>
          <w:p w:rsidR="00093F79" w:rsidRDefault="00093F79" w:rsidP="00093F79">
            <w:r>
              <w:t>i)Define &amp; differentiate between : Consumers &amp; producers, goods &amp; services, needs and wants</w:t>
            </w:r>
          </w:p>
          <w:p w:rsidR="00093F79" w:rsidRDefault="00093F79" w:rsidP="00093F79">
            <w:r>
              <w:t xml:space="preserve">  ii) Characteristics of a market econ </w:t>
            </w:r>
            <w:proofErr w:type="gramStart"/>
            <w:r>
              <w:t>( p</w:t>
            </w:r>
            <w:proofErr w:type="gramEnd"/>
            <w:r>
              <w:t xml:space="preserve">/copy sheet and worksheet from </w:t>
            </w:r>
            <w:proofErr w:type="spellStart"/>
            <w:r>
              <w:t>Soc</w:t>
            </w:r>
            <w:proofErr w:type="spellEnd"/>
            <w:r>
              <w:t xml:space="preserve"> &amp; </w:t>
            </w:r>
            <w:proofErr w:type="spellStart"/>
            <w:r>
              <w:t>Env</w:t>
            </w:r>
            <w:proofErr w:type="spellEnd"/>
            <w:r>
              <w:t xml:space="preserve"> 3 p87.</w:t>
            </w:r>
          </w:p>
          <w:p w:rsidR="00093F79" w:rsidRDefault="00093F79" w:rsidP="00093F79">
            <w:pPr>
              <w:tabs>
                <w:tab w:val="left" w:pos="3135"/>
              </w:tabs>
            </w:pPr>
            <w:r>
              <w:t>iii) Simple Circular Flow</w:t>
            </w:r>
            <w:r>
              <w:tab/>
            </w:r>
          </w:p>
          <w:p w:rsidR="00093F79" w:rsidRDefault="00093F79" w:rsidP="00093F79">
            <w:r>
              <w:t xml:space="preserve">iv) Define financial sector and </w:t>
            </w:r>
            <w:proofErr w:type="spellStart"/>
            <w:r w:rsidR="00AA12C1">
              <w:t>egs</w:t>
            </w:r>
            <w:proofErr w:type="spellEnd"/>
            <w:r w:rsidR="00AA12C1">
              <w:t xml:space="preserve"> of financial institutions.</w:t>
            </w:r>
          </w:p>
          <w:p w:rsidR="00093F79" w:rsidRDefault="00093F79" w:rsidP="00093F79">
            <w:r>
              <w:t xml:space="preserve">v) role </w:t>
            </w:r>
            <w:r w:rsidR="00AA12C1">
              <w:t>of financial institutions and their roles(p/copy article provided)</w:t>
            </w:r>
          </w:p>
          <w:p w:rsidR="00093F79" w:rsidRDefault="00093F79" w:rsidP="00093F79">
            <w:r>
              <w:t>vi) government sector circular flow</w:t>
            </w:r>
          </w:p>
          <w:p w:rsidR="00093F79" w:rsidRDefault="00093F79" w:rsidP="00093F79"/>
          <w:p w:rsidR="00093F79" w:rsidRDefault="00093F79" w:rsidP="00093F79">
            <w:r>
              <w:t xml:space="preserve">vii) list types of  markets operating in Australia </w:t>
            </w:r>
          </w:p>
          <w:p w:rsidR="00AF7F72" w:rsidRDefault="00AF7F72" w:rsidP="00176EDA">
            <w:pPr>
              <w:rPr>
                <w:rFonts w:ascii="Arial" w:hAnsi="Arial" w:cs="Arial"/>
              </w:rPr>
            </w:pPr>
          </w:p>
          <w:p w:rsidR="00AF7F72" w:rsidRDefault="00AF7F72" w:rsidP="00176EDA">
            <w:pPr>
              <w:rPr>
                <w:rFonts w:ascii="Arial" w:hAnsi="Arial" w:cs="Arial"/>
              </w:rPr>
            </w:pPr>
          </w:p>
          <w:p w:rsidR="00AF7F72" w:rsidRDefault="00AF7F72" w:rsidP="00176EDA">
            <w:pPr>
              <w:rPr>
                <w:rFonts w:ascii="Arial" w:hAnsi="Arial" w:cs="Arial"/>
              </w:rPr>
            </w:pPr>
          </w:p>
          <w:p w:rsidR="00AF7F72" w:rsidRDefault="00AF7F72" w:rsidP="00176EDA">
            <w:pPr>
              <w:rPr>
                <w:rFonts w:ascii="Arial" w:hAnsi="Arial" w:cs="Arial"/>
              </w:rPr>
            </w:pPr>
          </w:p>
          <w:p w:rsidR="00AF7F72" w:rsidRDefault="00AF7F72" w:rsidP="00176ED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Econs</w:t>
            </w:r>
            <w:proofErr w:type="spellEnd"/>
            <w:r>
              <w:rPr>
                <w:rFonts w:ascii="Arial" w:hAnsi="Arial" w:cs="Arial"/>
              </w:rPr>
              <w:t xml:space="preserve"> Civics and </w:t>
            </w:r>
            <w:proofErr w:type="spellStart"/>
            <w:r>
              <w:rPr>
                <w:rFonts w:ascii="Arial" w:hAnsi="Arial" w:cs="Arial"/>
              </w:rPr>
              <w:t>Cit</w:t>
            </w:r>
            <w:proofErr w:type="spellEnd"/>
            <w:r>
              <w:rPr>
                <w:rFonts w:ascii="Arial" w:hAnsi="Arial" w:cs="Arial"/>
              </w:rPr>
              <w:t>/ship p167</w:t>
            </w:r>
          </w:p>
          <w:p w:rsidR="00DE03C7" w:rsidRDefault="00DE03C7" w:rsidP="00176EDA">
            <w:pPr>
              <w:rPr>
                <w:rFonts w:ascii="Arial" w:hAnsi="Arial" w:cs="Arial"/>
              </w:rPr>
            </w:pPr>
          </w:p>
          <w:p w:rsidR="00DE03C7" w:rsidRDefault="00DE03C7" w:rsidP="00176ED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Jac</w:t>
            </w:r>
            <w:proofErr w:type="spellEnd"/>
            <w:r>
              <w:rPr>
                <w:rFonts w:ascii="Arial" w:hAnsi="Arial" w:cs="Arial"/>
              </w:rPr>
              <w:t xml:space="preserve">. Econ &amp; Business </w:t>
            </w:r>
            <w:r>
              <w:rPr>
                <w:rFonts w:ascii="Arial" w:hAnsi="Arial" w:cs="Arial"/>
              </w:rPr>
              <w:lastRenderedPageBreak/>
              <w:t xml:space="preserve">Alive 8  </w:t>
            </w:r>
            <w:proofErr w:type="spellStart"/>
            <w:r>
              <w:rPr>
                <w:rFonts w:ascii="Arial" w:hAnsi="Arial" w:cs="Arial"/>
              </w:rPr>
              <w:t>ch</w:t>
            </w:r>
            <w:proofErr w:type="spellEnd"/>
            <w:r>
              <w:rPr>
                <w:rFonts w:ascii="Arial" w:hAnsi="Arial" w:cs="Arial"/>
              </w:rPr>
              <w:t xml:space="preserve"> 1 </w:t>
            </w:r>
          </w:p>
        </w:tc>
        <w:tc>
          <w:tcPr>
            <w:tcW w:w="3123" w:type="dxa"/>
          </w:tcPr>
          <w:p w:rsidR="00176EDA" w:rsidRDefault="00176EDA" w:rsidP="00176EDA">
            <w:pPr>
              <w:rPr>
                <w:rFonts w:ascii="Arial" w:hAnsi="Arial" w:cs="Arial"/>
              </w:rPr>
            </w:pPr>
          </w:p>
        </w:tc>
      </w:tr>
      <w:tr w:rsidR="00176EDA" w:rsidTr="00176EDA">
        <w:tc>
          <w:tcPr>
            <w:tcW w:w="1101" w:type="dxa"/>
          </w:tcPr>
          <w:p w:rsidR="00176EDA" w:rsidRDefault="00176EDA" w:rsidP="00176E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 Week 9</w:t>
            </w:r>
            <w:r w:rsidR="002F6DA7">
              <w:rPr>
                <w:rFonts w:ascii="Arial" w:hAnsi="Arial" w:cs="Arial"/>
              </w:rPr>
              <w:t>-10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2693" w:type="dxa"/>
          </w:tcPr>
          <w:p w:rsidR="00176EDA" w:rsidRDefault="00AF7F72" w:rsidP="00176E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How the government is involved in the market such as providing some types of goods and services not </w:t>
            </w:r>
            <w:r w:rsidR="00D47841">
              <w:rPr>
                <w:rFonts w:ascii="Arial" w:hAnsi="Arial" w:cs="Arial"/>
              </w:rPr>
              <w:t>provided</w:t>
            </w:r>
            <w:r>
              <w:rPr>
                <w:rFonts w:ascii="Arial" w:hAnsi="Arial" w:cs="Arial"/>
              </w:rPr>
              <w:t xml:space="preserve"> for sufficiently  by the market ( healthcare)</w:t>
            </w:r>
          </w:p>
          <w:p w:rsidR="00AF7F72" w:rsidRDefault="00AF7F72" w:rsidP="00176EDA">
            <w:pPr>
              <w:rPr>
                <w:rFonts w:ascii="Arial" w:hAnsi="Arial" w:cs="Arial"/>
              </w:rPr>
            </w:pPr>
          </w:p>
          <w:p w:rsidR="00AF7F72" w:rsidRDefault="00AF7F72" w:rsidP="00176EDA">
            <w:pPr>
              <w:rPr>
                <w:rFonts w:ascii="Arial" w:hAnsi="Arial" w:cs="Arial"/>
              </w:rPr>
            </w:pPr>
          </w:p>
          <w:p w:rsidR="00AF7F72" w:rsidRDefault="00AF7F72" w:rsidP="00176E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rights and responsibilities of consumers and businesses in Australia</w:t>
            </w: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</w:tc>
        <w:tc>
          <w:tcPr>
            <w:tcW w:w="5574" w:type="dxa"/>
          </w:tcPr>
          <w:p w:rsidR="00AF7F72" w:rsidRPr="00F57DB2" w:rsidRDefault="00AF7F72" w:rsidP="00AF7F7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Identify examples of government involvement in the market such as providing some types of goods and services not being provided for sufficiently by the market (healthcare) safety? Education? Defence?</w:t>
            </w:r>
          </w:p>
          <w:p w:rsidR="00AF7F72" w:rsidRPr="00F57DB2" w:rsidRDefault="00AF7F72" w:rsidP="00AF7F72">
            <w:pPr>
              <w:rPr>
                <w:rFonts w:ascii="Arial" w:hAnsi="Arial" w:cs="Arial"/>
              </w:rPr>
            </w:pPr>
          </w:p>
          <w:p w:rsidR="00F57DB2" w:rsidRDefault="00F57DB2" w:rsidP="00AF7F72">
            <w:pPr>
              <w:jc w:val="both"/>
              <w:rPr>
                <w:rFonts w:ascii="Arial" w:hAnsi="Arial" w:cs="Arial"/>
              </w:rPr>
            </w:pPr>
          </w:p>
          <w:p w:rsidR="00AF7F72" w:rsidRDefault="00AF7F72" w:rsidP="00AF7F72">
            <w:pPr>
              <w:jc w:val="both"/>
              <w:rPr>
                <w:rFonts w:ascii="Arial" w:hAnsi="Arial" w:cs="Arial"/>
              </w:rPr>
            </w:pPr>
          </w:p>
          <w:p w:rsidR="00AF7F72" w:rsidRDefault="00AF7F72" w:rsidP="00AF7F72">
            <w:pPr>
              <w:jc w:val="both"/>
              <w:rPr>
                <w:rFonts w:ascii="Arial" w:hAnsi="Arial" w:cs="Arial"/>
              </w:rPr>
            </w:pPr>
          </w:p>
          <w:p w:rsidR="00AF7F72" w:rsidRDefault="00AF7F72" w:rsidP="00AF7F7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Create a list of the rights of consumers and businesses to compare with the responsibilities of consumers and businesses</w:t>
            </w:r>
          </w:p>
          <w:p w:rsidR="00E13BE4" w:rsidRPr="00AF7F72" w:rsidRDefault="00E13BE4" w:rsidP="00E13BE4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Investigate the ways the rights of consumers are protected through the law </w:t>
            </w:r>
            <w:proofErr w:type="spellStart"/>
            <w:r>
              <w:rPr>
                <w:rFonts w:ascii="Arial" w:hAnsi="Arial" w:cs="Arial"/>
              </w:rPr>
              <w:t>eg</w:t>
            </w:r>
            <w:proofErr w:type="spellEnd"/>
            <w:r>
              <w:rPr>
                <w:rFonts w:ascii="Arial" w:hAnsi="Arial" w:cs="Arial"/>
              </w:rPr>
              <w:t xml:space="preserve"> 1) warranties 2) cooling off periods</w:t>
            </w:r>
          </w:p>
        </w:tc>
        <w:tc>
          <w:tcPr>
            <w:tcW w:w="3123" w:type="dxa"/>
          </w:tcPr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AF7F72" w:rsidRDefault="00010081" w:rsidP="00176ED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Jac</w:t>
            </w:r>
            <w:proofErr w:type="spellEnd"/>
            <w:r>
              <w:rPr>
                <w:rFonts w:ascii="Arial" w:hAnsi="Arial" w:cs="Arial"/>
              </w:rPr>
              <w:t xml:space="preserve"> Econ &amp; Bus Alive 8 ch1</w:t>
            </w:r>
            <w:r w:rsidR="00931DD0">
              <w:rPr>
                <w:rFonts w:ascii="Arial" w:hAnsi="Arial" w:cs="Arial"/>
              </w:rPr>
              <w:t>(new book online)</w:t>
            </w:r>
          </w:p>
          <w:p w:rsidR="00AF7F72" w:rsidRDefault="00AF7F72" w:rsidP="00176EDA">
            <w:pPr>
              <w:rPr>
                <w:rFonts w:ascii="Arial" w:hAnsi="Arial" w:cs="Arial"/>
              </w:rPr>
            </w:pPr>
          </w:p>
          <w:p w:rsidR="00AF7F72" w:rsidRDefault="00AF7F72" w:rsidP="00176EDA">
            <w:pPr>
              <w:rPr>
                <w:rFonts w:ascii="Arial" w:hAnsi="Arial" w:cs="Arial"/>
              </w:rPr>
            </w:pPr>
          </w:p>
          <w:p w:rsidR="00AF7F72" w:rsidRDefault="00AF7F72" w:rsidP="00176EDA">
            <w:pPr>
              <w:rPr>
                <w:rFonts w:ascii="Arial" w:hAnsi="Arial" w:cs="Arial"/>
              </w:rPr>
            </w:pPr>
          </w:p>
          <w:p w:rsidR="00AF7F72" w:rsidRDefault="00AF7F72" w:rsidP="00176EDA">
            <w:pPr>
              <w:rPr>
                <w:rFonts w:ascii="Arial" w:hAnsi="Arial" w:cs="Arial"/>
              </w:rPr>
            </w:pPr>
          </w:p>
          <w:p w:rsidR="00AF7F72" w:rsidRDefault="00AF7F72" w:rsidP="00176EDA">
            <w:pPr>
              <w:rPr>
                <w:rFonts w:ascii="Arial" w:hAnsi="Arial" w:cs="Arial"/>
              </w:rPr>
            </w:pPr>
          </w:p>
          <w:p w:rsidR="00AF7F72" w:rsidRDefault="00AF7F72" w:rsidP="00176EDA">
            <w:pPr>
              <w:rPr>
                <w:rFonts w:ascii="Arial" w:hAnsi="Arial" w:cs="Arial"/>
              </w:rPr>
            </w:pPr>
          </w:p>
          <w:p w:rsidR="00AF7F72" w:rsidRDefault="00AF7F72" w:rsidP="00176EDA">
            <w:pPr>
              <w:rPr>
                <w:rFonts w:ascii="Arial" w:hAnsi="Arial" w:cs="Arial"/>
              </w:rPr>
            </w:pPr>
          </w:p>
          <w:p w:rsidR="00AF7F72" w:rsidRDefault="00AF7F72" w:rsidP="00176EDA">
            <w:pPr>
              <w:rPr>
                <w:rFonts w:ascii="Arial" w:hAnsi="Arial" w:cs="Arial"/>
              </w:rPr>
            </w:pPr>
          </w:p>
          <w:p w:rsidR="00AF7F72" w:rsidRDefault="00AF7F72" w:rsidP="00176E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T-Chart?</w:t>
            </w:r>
          </w:p>
          <w:p w:rsidR="00AF7F72" w:rsidRDefault="00AF7F72" w:rsidP="00176E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Brainstorm</w:t>
            </w:r>
          </w:p>
          <w:p w:rsidR="00E13BE4" w:rsidRDefault="00E13BE4" w:rsidP="00176E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Graphic organiser?</w:t>
            </w:r>
          </w:p>
          <w:p w:rsidR="00E13BE4" w:rsidRDefault="00E13BE4" w:rsidP="00176EDA">
            <w:pPr>
              <w:rPr>
                <w:rFonts w:ascii="Arial" w:hAnsi="Arial" w:cs="Arial"/>
              </w:rPr>
            </w:pPr>
          </w:p>
          <w:p w:rsidR="00E13BE4" w:rsidRDefault="00E13BE4" w:rsidP="00176ED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Econs</w:t>
            </w:r>
            <w:proofErr w:type="spellEnd"/>
            <w:r>
              <w:rPr>
                <w:rFonts w:ascii="Arial" w:hAnsi="Arial" w:cs="Arial"/>
              </w:rPr>
              <w:t xml:space="preserve"> Civics&amp; </w:t>
            </w:r>
            <w:proofErr w:type="spellStart"/>
            <w:r>
              <w:rPr>
                <w:rFonts w:ascii="Arial" w:hAnsi="Arial" w:cs="Arial"/>
              </w:rPr>
              <w:t>Cit</w:t>
            </w:r>
            <w:proofErr w:type="spellEnd"/>
            <w:r>
              <w:rPr>
                <w:rFonts w:ascii="Arial" w:hAnsi="Arial" w:cs="Arial"/>
              </w:rPr>
              <w:t>/ship p20-29</w:t>
            </w:r>
            <w:r w:rsidR="00E34024">
              <w:rPr>
                <w:rFonts w:ascii="Arial" w:hAnsi="Arial" w:cs="Arial"/>
              </w:rPr>
              <w:t xml:space="preserve"> for Consumer Protection</w:t>
            </w:r>
            <w:r>
              <w:rPr>
                <w:rFonts w:ascii="Arial" w:hAnsi="Arial" w:cs="Arial"/>
              </w:rPr>
              <w:t xml:space="preserve"> (p18</w:t>
            </w:r>
            <w:r w:rsidR="00E34024">
              <w:rPr>
                <w:rFonts w:ascii="Arial" w:hAnsi="Arial" w:cs="Arial"/>
              </w:rPr>
              <w:t xml:space="preserve"> for warranties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3123" w:type="dxa"/>
          </w:tcPr>
          <w:p w:rsidR="00176EDA" w:rsidRDefault="001D4856" w:rsidP="00176E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“Money </w:t>
            </w:r>
            <w:proofErr w:type="spellStart"/>
            <w:r>
              <w:rPr>
                <w:rFonts w:ascii="Arial" w:hAnsi="Arial" w:cs="Arial"/>
              </w:rPr>
              <w:t>Money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Money</w:t>
            </w:r>
            <w:proofErr w:type="spellEnd"/>
            <w:r>
              <w:rPr>
                <w:rFonts w:ascii="Arial" w:hAnsi="Arial" w:cs="Arial"/>
              </w:rPr>
              <w:t>!” homework assessment.-modified</w:t>
            </w:r>
          </w:p>
        </w:tc>
      </w:tr>
      <w:tr w:rsidR="00176EDA" w:rsidTr="00176EDA">
        <w:tc>
          <w:tcPr>
            <w:tcW w:w="1101" w:type="dxa"/>
          </w:tcPr>
          <w:p w:rsidR="00176EDA" w:rsidRDefault="00176EDA" w:rsidP="00176E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Week 10</w:t>
            </w:r>
          </w:p>
        </w:tc>
        <w:tc>
          <w:tcPr>
            <w:tcW w:w="2693" w:type="dxa"/>
          </w:tcPr>
          <w:p w:rsidR="00176EDA" w:rsidRDefault="00E13BE4" w:rsidP="00176E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Types of </w:t>
            </w:r>
            <w:r w:rsidR="002F6DA7">
              <w:rPr>
                <w:rFonts w:ascii="Arial" w:hAnsi="Arial" w:cs="Arial"/>
              </w:rPr>
              <w:t>businesses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eg</w:t>
            </w:r>
            <w:proofErr w:type="spellEnd"/>
            <w:r>
              <w:rPr>
                <w:rFonts w:ascii="Arial" w:hAnsi="Arial" w:cs="Arial"/>
              </w:rPr>
              <w:t xml:space="preserve"> ( sole trader, partnership, corporation, cooperative, franchise) and the ways that businesses respond to opportunities in Australia</w:t>
            </w: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</w:tc>
        <w:tc>
          <w:tcPr>
            <w:tcW w:w="5574" w:type="dxa"/>
          </w:tcPr>
          <w:p w:rsidR="00176EDA" w:rsidRDefault="00E13BE4" w:rsidP="00E13BE4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Identify examples of how businesses are required by government to protect the safety if consumers by 1) mandatory and 2) voluntary standards 3) product safety recalls</w:t>
            </w:r>
          </w:p>
          <w:p w:rsidR="00E13BE4" w:rsidRDefault="00E13BE4" w:rsidP="00E13BE4">
            <w:pPr>
              <w:rPr>
                <w:rFonts w:ascii="Arial" w:hAnsi="Arial" w:cs="Arial"/>
              </w:rPr>
            </w:pPr>
          </w:p>
          <w:p w:rsidR="00E13BE4" w:rsidRDefault="00E13BE4" w:rsidP="00E13BE4">
            <w:pPr>
              <w:rPr>
                <w:rFonts w:ascii="Arial" w:hAnsi="Arial" w:cs="Arial"/>
              </w:rPr>
            </w:pPr>
          </w:p>
          <w:p w:rsidR="00E13BE4" w:rsidRDefault="00E13BE4" w:rsidP="00E13BE4">
            <w:pPr>
              <w:rPr>
                <w:rFonts w:ascii="Arial" w:hAnsi="Arial" w:cs="Arial"/>
              </w:rPr>
            </w:pPr>
          </w:p>
          <w:p w:rsidR="00E13BE4" w:rsidRDefault="00E13BE4" w:rsidP="00E13BE4">
            <w:pPr>
              <w:rPr>
                <w:rFonts w:ascii="Arial" w:hAnsi="Arial" w:cs="Arial"/>
              </w:rPr>
            </w:pPr>
          </w:p>
          <w:p w:rsidR="00E13BE4" w:rsidRDefault="00E13BE4" w:rsidP="00E13BE4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Compare different forms of business ownership </w:t>
            </w:r>
            <w:proofErr w:type="spellStart"/>
            <w:r>
              <w:rPr>
                <w:rFonts w:ascii="Arial" w:hAnsi="Arial" w:cs="Arial"/>
              </w:rPr>
              <w:t>eg</w:t>
            </w:r>
            <w:proofErr w:type="spellEnd"/>
            <w:r>
              <w:rPr>
                <w:rFonts w:ascii="Arial" w:hAnsi="Arial" w:cs="Arial"/>
              </w:rPr>
              <w:t xml:space="preserve"> sole proprietorship, partnership, corporation, cooperative, franchise</w:t>
            </w:r>
          </w:p>
          <w:p w:rsidR="00E13BE4" w:rsidRDefault="00E13BE4" w:rsidP="00E13BE4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Explain why a person  or people would choose to establish one type of businesses rather than the other</w:t>
            </w:r>
          </w:p>
          <w:p w:rsidR="00BB5A67" w:rsidRDefault="00BB5A67" w:rsidP="00BB5A67">
            <w:pPr>
              <w:rPr>
                <w:rFonts w:ascii="Arial" w:hAnsi="Arial" w:cs="Arial"/>
              </w:rPr>
            </w:pPr>
          </w:p>
          <w:p w:rsidR="00BB5A67" w:rsidRPr="00BB5A67" w:rsidRDefault="00BB5A67" w:rsidP="00BB5A67">
            <w:pPr>
              <w:rPr>
                <w:rFonts w:ascii="Arial" w:hAnsi="Arial" w:cs="Arial"/>
              </w:rPr>
            </w:pPr>
          </w:p>
        </w:tc>
        <w:tc>
          <w:tcPr>
            <w:tcW w:w="3123" w:type="dxa"/>
          </w:tcPr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E13BE4" w:rsidRDefault="00E13BE4" w:rsidP="00176EDA">
            <w:pPr>
              <w:rPr>
                <w:rFonts w:ascii="Arial" w:hAnsi="Arial" w:cs="Arial"/>
              </w:rPr>
            </w:pPr>
          </w:p>
          <w:p w:rsidR="00E13BE4" w:rsidRDefault="00E13BE4" w:rsidP="00176EDA">
            <w:pPr>
              <w:rPr>
                <w:rFonts w:ascii="Arial" w:hAnsi="Arial" w:cs="Arial"/>
              </w:rPr>
            </w:pPr>
          </w:p>
          <w:p w:rsidR="00E13BE4" w:rsidRDefault="00E13BE4" w:rsidP="00176EDA">
            <w:pPr>
              <w:rPr>
                <w:rFonts w:ascii="Arial" w:hAnsi="Arial" w:cs="Arial"/>
              </w:rPr>
            </w:pPr>
          </w:p>
          <w:p w:rsidR="00E13BE4" w:rsidRDefault="00E13BE4" w:rsidP="00176EDA">
            <w:pPr>
              <w:rPr>
                <w:rFonts w:ascii="Arial" w:hAnsi="Arial" w:cs="Arial"/>
              </w:rPr>
            </w:pPr>
          </w:p>
          <w:p w:rsidR="00E13BE4" w:rsidRDefault="00E13BE4" w:rsidP="00176EDA">
            <w:pPr>
              <w:rPr>
                <w:rFonts w:ascii="Arial" w:hAnsi="Arial" w:cs="Arial"/>
              </w:rPr>
            </w:pPr>
          </w:p>
          <w:p w:rsidR="00E13BE4" w:rsidRDefault="00E13BE4" w:rsidP="00176EDA">
            <w:pPr>
              <w:rPr>
                <w:rFonts w:ascii="Arial" w:hAnsi="Arial" w:cs="Arial"/>
              </w:rPr>
            </w:pPr>
          </w:p>
          <w:p w:rsidR="00E13BE4" w:rsidRDefault="00E13BE4" w:rsidP="00176EDA">
            <w:pPr>
              <w:rPr>
                <w:rFonts w:ascii="Arial" w:hAnsi="Arial" w:cs="Arial"/>
              </w:rPr>
            </w:pPr>
          </w:p>
          <w:p w:rsidR="00E13BE4" w:rsidRDefault="00E13BE4" w:rsidP="00176EDA">
            <w:pPr>
              <w:rPr>
                <w:rFonts w:ascii="Arial" w:hAnsi="Arial" w:cs="Arial"/>
              </w:rPr>
            </w:pPr>
          </w:p>
          <w:p w:rsidR="00E13BE4" w:rsidRDefault="00E13BE4" w:rsidP="00176ED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Ec</w:t>
            </w:r>
            <w:proofErr w:type="spellEnd"/>
            <w:r>
              <w:rPr>
                <w:rFonts w:ascii="Arial" w:hAnsi="Arial" w:cs="Arial"/>
              </w:rPr>
              <w:t xml:space="preserve"> civic and </w:t>
            </w:r>
            <w:proofErr w:type="spellStart"/>
            <w:r>
              <w:rPr>
                <w:rFonts w:ascii="Arial" w:hAnsi="Arial" w:cs="Arial"/>
              </w:rPr>
              <w:t>Cit</w:t>
            </w:r>
            <w:proofErr w:type="spellEnd"/>
            <w:r>
              <w:rPr>
                <w:rFonts w:ascii="Arial" w:hAnsi="Arial" w:cs="Arial"/>
              </w:rPr>
              <w:t>/ship p149 p150-1</w:t>
            </w:r>
            <w:r w:rsidR="00E34024">
              <w:rPr>
                <w:rFonts w:ascii="Arial" w:hAnsi="Arial" w:cs="Arial"/>
              </w:rPr>
              <w:t xml:space="preserve"> Types of Business</w:t>
            </w:r>
            <w:r>
              <w:rPr>
                <w:rFonts w:ascii="Arial" w:hAnsi="Arial" w:cs="Arial"/>
              </w:rPr>
              <w:t>)</w:t>
            </w:r>
          </w:p>
          <w:p w:rsidR="00E13BE4" w:rsidRDefault="00E13BE4" w:rsidP="00176EDA">
            <w:pPr>
              <w:rPr>
                <w:rFonts w:ascii="Arial" w:hAnsi="Arial" w:cs="Arial"/>
              </w:rPr>
            </w:pPr>
          </w:p>
          <w:p w:rsidR="00E13BE4" w:rsidRDefault="00E13BE4" w:rsidP="00176EDA">
            <w:pPr>
              <w:rPr>
                <w:rFonts w:ascii="Arial" w:hAnsi="Arial" w:cs="Arial"/>
              </w:rPr>
            </w:pPr>
          </w:p>
          <w:p w:rsidR="00E13BE4" w:rsidRDefault="00E13BE4" w:rsidP="00176E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 ch</w:t>
            </w:r>
            <w:r w:rsidR="00D37B94">
              <w:rPr>
                <w:rFonts w:ascii="Arial" w:hAnsi="Arial" w:cs="Arial"/>
              </w:rPr>
              <w:t>art advantages and disadvantage</w:t>
            </w:r>
            <w:r>
              <w:rPr>
                <w:rFonts w:ascii="Arial" w:hAnsi="Arial" w:cs="Arial"/>
              </w:rPr>
              <w:t>s of each</w:t>
            </w:r>
          </w:p>
        </w:tc>
        <w:tc>
          <w:tcPr>
            <w:tcW w:w="3123" w:type="dxa"/>
          </w:tcPr>
          <w:p w:rsidR="00176EDA" w:rsidRDefault="00176EDA" w:rsidP="00176EDA">
            <w:pPr>
              <w:rPr>
                <w:rFonts w:ascii="Arial" w:hAnsi="Arial" w:cs="Arial"/>
              </w:rPr>
            </w:pPr>
          </w:p>
        </w:tc>
      </w:tr>
      <w:tr w:rsidR="00176EDA" w:rsidTr="00176EDA">
        <w:tc>
          <w:tcPr>
            <w:tcW w:w="1101" w:type="dxa"/>
          </w:tcPr>
          <w:p w:rsidR="00176EDA" w:rsidRDefault="00176EDA" w:rsidP="00176E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Term 3 wk1</w:t>
            </w: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:rsidR="00176EDA" w:rsidRDefault="00176EDA" w:rsidP="00176EDA">
            <w:pPr>
              <w:rPr>
                <w:rFonts w:ascii="Arial" w:hAnsi="Arial" w:cs="Arial"/>
              </w:rPr>
            </w:pPr>
          </w:p>
        </w:tc>
        <w:tc>
          <w:tcPr>
            <w:tcW w:w="5574" w:type="dxa"/>
          </w:tcPr>
          <w:p w:rsidR="00176EDA" w:rsidRDefault="00BB5A67" w:rsidP="00BB5A67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Factors that influence business opportunities in the market                        </w:t>
            </w:r>
            <w:proofErr w:type="spellStart"/>
            <w:r>
              <w:rPr>
                <w:rFonts w:ascii="Arial" w:hAnsi="Arial" w:cs="Arial"/>
              </w:rPr>
              <w:t>eg</w:t>
            </w:r>
            <w:proofErr w:type="spellEnd"/>
            <w:r>
              <w:rPr>
                <w:rFonts w:ascii="Arial" w:hAnsi="Arial" w:cs="Arial"/>
              </w:rPr>
              <w:t xml:space="preserve"> 1) demographics 2) competition 3) location 4) target market</w:t>
            </w:r>
          </w:p>
          <w:p w:rsidR="00BB5A67" w:rsidRPr="00BB5A67" w:rsidRDefault="00BB5A67" w:rsidP="00BB5A67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Identify examples of the ways business respond to opportunities in the market  </w:t>
            </w:r>
            <w:proofErr w:type="spellStart"/>
            <w:r>
              <w:rPr>
                <w:rFonts w:ascii="Arial" w:hAnsi="Arial" w:cs="Arial"/>
              </w:rPr>
              <w:t>eg</w:t>
            </w:r>
            <w:proofErr w:type="spellEnd"/>
            <w:r>
              <w:rPr>
                <w:rFonts w:ascii="Arial" w:hAnsi="Arial" w:cs="Arial"/>
              </w:rPr>
              <w:t xml:space="preserve"> 1) developing a new product to satisfy demand 2) changing the way they deliver their product or services to consumers</w:t>
            </w:r>
          </w:p>
        </w:tc>
        <w:tc>
          <w:tcPr>
            <w:tcW w:w="3123" w:type="dxa"/>
          </w:tcPr>
          <w:p w:rsidR="00176EDA" w:rsidRDefault="00943B37" w:rsidP="00176E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Advertising???check this</w:t>
            </w:r>
          </w:p>
          <w:p w:rsidR="00BD13CB" w:rsidRDefault="00BD13CB" w:rsidP="00176E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(Could set a “design a poster advert”</w:t>
            </w:r>
            <w:bookmarkStart w:id="0" w:name="_GoBack"/>
            <w:bookmarkEnd w:id="0"/>
            <w:r>
              <w:rPr>
                <w:rFonts w:ascii="Arial" w:hAnsi="Arial" w:cs="Arial"/>
              </w:rPr>
              <w:t xml:space="preserve"> if so)</w:t>
            </w:r>
          </w:p>
        </w:tc>
        <w:tc>
          <w:tcPr>
            <w:tcW w:w="3123" w:type="dxa"/>
          </w:tcPr>
          <w:p w:rsidR="00176EDA" w:rsidRDefault="001D4856" w:rsidP="00176E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Ideas for 2017</w:t>
            </w:r>
          </w:p>
          <w:p w:rsidR="001D4856" w:rsidRDefault="001D4856" w:rsidP="00176E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 Research a consumer issue.</w:t>
            </w:r>
          </w:p>
          <w:p w:rsidR="001D4856" w:rsidRDefault="001D4856" w:rsidP="00176E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 Research one type of business and how it operates OR You are starting a business; what kind of business; how will you set it up (a franchise)</w:t>
            </w:r>
          </w:p>
          <w:p w:rsidR="001D4856" w:rsidRDefault="001D4856" w:rsidP="00176E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Reasons for your choice – advantages/disadvantages</w:t>
            </w:r>
          </w:p>
        </w:tc>
      </w:tr>
      <w:tr w:rsidR="00176EDA" w:rsidTr="00176EDA">
        <w:tc>
          <w:tcPr>
            <w:tcW w:w="1101" w:type="dxa"/>
          </w:tcPr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Wk</w:t>
            </w:r>
            <w:proofErr w:type="spellEnd"/>
            <w:r>
              <w:rPr>
                <w:rFonts w:ascii="Arial" w:hAnsi="Arial" w:cs="Arial"/>
              </w:rPr>
              <w:t xml:space="preserve"> 2</w:t>
            </w: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  <w:p w:rsidR="00176EDA" w:rsidRDefault="00176EDA" w:rsidP="00176EDA">
            <w:pPr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:rsidR="00176EDA" w:rsidRDefault="00BB5A67" w:rsidP="00176E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Influences on the ways people work 1)technological change 2)outsourced labour 3)communication changes 4) other factors that might affect work in the future</w:t>
            </w:r>
          </w:p>
        </w:tc>
        <w:tc>
          <w:tcPr>
            <w:tcW w:w="5574" w:type="dxa"/>
          </w:tcPr>
          <w:p w:rsidR="00176EDA" w:rsidRDefault="00BB5A67" w:rsidP="00BB5A67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Investigate present influences on the way people work as outlined in previous column</w:t>
            </w:r>
          </w:p>
          <w:p w:rsidR="00BB5A67" w:rsidRDefault="00BB5A67" w:rsidP="00BB5A67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Identify</w:t>
            </w:r>
            <w:r w:rsidR="001B7F58">
              <w:rPr>
                <w:rFonts w:ascii="Arial" w:hAnsi="Arial" w:cs="Arial"/>
              </w:rPr>
              <w:t xml:space="preserve"> changes to the work force over</w:t>
            </w:r>
            <w:r>
              <w:rPr>
                <w:rFonts w:ascii="Arial" w:hAnsi="Arial" w:cs="Arial"/>
              </w:rPr>
              <w:t>time such as the jobs available, the ways individuals or communities value particular work, career length and human resource development</w:t>
            </w:r>
          </w:p>
          <w:p w:rsidR="00BB5A67" w:rsidRPr="00BB5A67" w:rsidRDefault="00BB5A67" w:rsidP="00BB5A67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Predict changes to the work in future and possible outcomes </w:t>
            </w:r>
            <w:proofErr w:type="spellStart"/>
            <w:r>
              <w:rPr>
                <w:rFonts w:ascii="Arial" w:hAnsi="Arial" w:cs="Arial"/>
              </w:rPr>
              <w:t>eg</w:t>
            </w:r>
            <w:proofErr w:type="spellEnd"/>
            <w:r>
              <w:rPr>
                <w:rFonts w:ascii="Arial" w:hAnsi="Arial" w:cs="Arial"/>
              </w:rPr>
              <w:t xml:space="preserve"> “What would be the effect of a changing attitude to work- life balance or the decline of some industries?”</w:t>
            </w:r>
          </w:p>
        </w:tc>
        <w:tc>
          <w:tcPr>
            <w:tcW w:w="3123" w:type="dxa"/>
          </w:tcPr>
          <w:p w:rsidR="00176EDA" w:rsidRDefault="00176EDA" w:rsidP="00176EDA">
            <w:pPr>
              <w:rPr>
                <w:rFonts w:ascii="Arial" w:hAnsi="Arial" w:cs="Arial"/>
              </w:rPr>
            </w:pPr>
          </w:p>
        </w:tc>
        <w:tc>
          <w:tcPr>
            <w:tcW w:w="3123" w:type="dxa"/>
          </w:tcPr>
          <w:p w:rsidR="00176EDA" w:rsidRDefault="001D4856" w:rsidP="00176E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 of unit test</w:t>
            </w:r>
          </w:p>
        </w:tc>
      </w:tr>
    </w:tbl>
    <w:p w:rsidR="00176EDA" w:rsidRPr="00176EDA" w:rsidRDefault="00176EDA" w:rsidP="00176EDA">
      <w:pPr>
        <w:rPr>
          <w:rFonts w:ascii="Arial" w:hAnsi="Arial" w:cs="Arial"/>
        </w:rPr>
      </w:pPr>
    </w:p>
    <w:sectPr w:rsidR="00176EDA" w:rsidRPr="00176EDA" w:rsidSect="00176ED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362BF"/>
    <w:multiLevelType w:val="hybridMultilevel"/>
    <w:tmpl w:val="121AD8BA"/>
    <w:lvl w:ilvl="0" w:tplc="4D6230EA">
      <w:start w:val="8"/>
      <w:numFmt w:val="bullet"/>
      <w:lvlText w:val="-"/>
      <w:lvlJc w:val="left"/>
      <w:pPr>
        <w:ind w:left="2685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294515"/>
    <w:multiLevelType w:val="hybridMultilevel"/>
    <w:tmpl w:val="D81C2E54"/>
    <w:lvl w:ilvl="0" w:tplc="4D6230EA">
      <w:start w:val="8"/>
      <w:numFmt w:val="bullet"/>
      <w:lvlText w:val="-"/>
      <w:lvlJc w:val="left"/>
      <w:pPr>
        <w:ind w:left="2685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054080"/>
    <w:multiLevelType w:val="hybridMultilevel"/>
    <w:tmpl w:val="78FE387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B6B403F"/>
    <w:multiLevelType w:val="hybridMultilevel"/>
    <w:tmpl w:val="0786FC54"/>
    <w:lvl w:ilvl="0" w:tplc="4D6230EA">
      <w:start w:val="8"/>
      <w:numFmt w:val="bullet"/>
      <w:lvlText w:val="-"/>
      <w:lvlJc w:val="left"/>
      <w:pPr>
        <w:ind w:left="2685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A43605"/>
    <w:multiLevelType w:val="hybridMultilevel"/>
    <w:tmpl w:val="36F239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74032B"/>
    <w:multiLevelType w:val="hybridMultilevel"/>
    <w:tmpl w:val="8F2878F8"/>
    <w:lvl w:ilvl="0" w:tplc="4D6230EA">
      <w:start w:val="8"/>
      <w:numFmt w:val="bullet"/>
      <w:lvlText w:val="-"/>
      <w:lvlJc w:val="left"/>
      <w:pPr>
        <w:ind w:left="2685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09346D"/>
    <w:multiLevelType w:val="hybridMultilevel"/>
    <w:tmpl w:val="F08609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404063F"/>
    <w:multiLevelType w:val="hybridMultilevel"/>
    <w:tmpl w:val="A5F66932"/>
    <w:lvl w:ilvl="0" w:tplc="4D6230EA">
      <w:start w:val="8"/>
      <w:numFmt w:val="bullet"/>
      <w:lvlText w:val="-"/>
      <w:lvlJc w:val="left"/>
      <w:pPr>
        <w:ind w:left="2685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00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72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445" w:hanging="360"/>
      </w:pPr>
      <w:rPr>
        <w:rFonts w:ascii="Wingdings" w:hAnsi="Wingdings" w:hint="default"/>
      </w:rPr>
    </w:lvl>
  </w:abstractNum>
  <w:abstractNum w:abstractNumId="8">
    <w:nsid w:val="50104BEA"/>
    <w:multiLevelType w:val="hybridMultilevel"/>
    <w:tmpl w:val="704459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3ED7C52"/>
    <w:multiLevelType w:val="hybridMultilevel"/>
    <w:tmpl w:val="60ACFB80"/>
    <w:lvl w:ilvl="0" w:tplc="4D6230EA">
      <w:start w:val="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-52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</w:abstractNum>
  <w:abstractNum w:abstractNumId="10">
    <w:nsid w:val="5BDF4622"/>
    <w:multiLevelType w:val="hybridMultilevel"/>
    <w:tmpl w:val="AAAAB104"/>
    <w:lvl w:ilvl="0" w:tplc="4D6230EA">
      <w:start w:val="8"/>
      <w:numFmt w:val="bullet"/>
      <w:lvlText w:val="-"/>
      <w:lvlJc w:val="left"/>
      <w:pPr>
        <w:ind w:left="2685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DB5450F"/>
    <w:multiLevelType w:val="hybridMultilevel"/>
    <w:tmpl w:val="4A203F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5A95E1C"/>
    <w:multiLevelType w:val="hybridMultilevel"/>
    <w:tmpl w:val="5BBA7F66"/>
    <w:lvl w:ilvl="0" w:tplc="4D6230EA">
      <w:start w:val="8"/>
      <w:numFmt w:val="bullet"/>
      <w:lvlText w:val="-"/>
      <w:lvlJc w:val="left"/>
      <w:pPr>
        <w:ind w:left="2685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AD77C3E"/>
    <w:multiLevelType w:val="hybridMultilevel"/>
    <w:tmpl w:val="553C6A3A"/>
    <w:lvl w:ilvl="0" w:tplc="4D6230EA">
      <w:start w:val="8"/>
      <w:numFmt w:val="bullet"/>
      <w:lvlText w:val="-"/>
      <w:lvlJc w:val="left"/>
      <w:pPr>
        <w:ind w:left="2685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57144C9"/>
    <w:multiLevelType w:val="hybridMultilevel"/>
    <w:tmpl w:val="0DB433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C7E533A"/>
    <w:multiLevelType w:val="hybridMultilevel"/>
    <w:tmpl w:val="07E436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3"/>
  </w:num>
  <w:num w:numId="4">
    <w:abstractNumId w:val="12"/>
  </w:num>
  <w:num w:numId="5">
    <w:abstractNumId w:val="10"/>
  </w:num>
  <w:num w:numId="6">
    <w:abstractNumId w:val="2"/>
  </w:num>
  <w:num w:numId="7">
    <w:abstractNumId w:val="9"/>
  </w:num>
  <w:num w:numId="8">
    <w:abstractNumId w:val="0"/>
  </w:num>
  <w:num w:numId="9">
    <w:abstractNumId w:val="13"/>
  </w:num>
  <w:num w:numId="10">
    <w:abstractNumId w:val="5"/>
  </w:num>
  <w:num w:numId="11">
    <w:abstractNumId w:val="1"/>
  </w:num>
  <w:num w:numId="12">
    <w:abstractNumId w:val="4"/>
  </w:num>
  <w:num w:numId="13">
    <w:abstractNumId w:val="6"/>
  </w:num>
  <w:num w:numId="14">
    <w:abstractNumId w:val="15"/>
  </w:num>
  <w:num w:numId="15">
    <w:abstractNumId w:val="11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6EDA"/>
    <w:rsid w:val="00010081"/>
    <w:rsid w:val="00093F79"/>
    <w:rsid w:val="001619D4"/>
    <w:rsid w:val="00176EDA"/>
    <w:rsid w:val="001B7F58"/>
    <w:rsid w:val="001C0A77"/>
    <w:rsid w:val="001D4856"/>
    <w:rsid w:val="00246CBE"/>
    <w:rsid w:val="002F6DA7"/>
    <w:rsid w:val="006641C4"/>
    <w:rsid w:val="00931DD0"/>
    <w:rsid w:val="00943B37"/>
    <w:rsid w:val="00A5287F"/>
    <w:rsid w:val="00AA12C1"/>
    <w:rsid w:val="00AA1BF6"/>
    <w:rsid w:val="00AF7F72"/>
    <w:rsid w:val="00BB5A67"/>
    <w:rsid w:val="00BD13CB"/>
    <w:rsid w:val="00D37B94"/>
    <w:rsid w:val="00D47841"/>
    <w:rsid w:val="00DC41E6"/>
    <w:rsid w:val="00DE03C7"/>
    <w:rsid w:val="00E13BE4"/>
    <w:rsid w:val="00E34024"/>
    <w:rsid w:val="00F5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76E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76ED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76E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76E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4EEB0229</Template>
  <TotalTime>93</TotalTime>
  <Pages>3</Pages>
  <Words>674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GASS Gale</dc:creator>
  <cp:lastModifiedBy>GASS Gale</cp:lastModifiedBy>
  <cp:revision>19</cp:revision>
  <dcterms:created xsi:type="dcterms:W3CDTF">2016-06-14T05:12:00Z</dcterms:created>
  <dcterms:modified xsi:type="dcterms:W3CDTF">2016-06-29T06:19:00Z</dcterms:modified>
</cp:coreProperties>
</file>