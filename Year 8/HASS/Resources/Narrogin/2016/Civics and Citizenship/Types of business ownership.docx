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E25" w:rsidRPr="003B6EBE" w:rsidRDefault="003B6EBE" w:rsidP="003B6EBE">
      <w:pPr>
        <w:jc w:val="center"/>
        <w:rPr>
          <w:sz w:val="36"/>
          <w:szCs w:val="36"/>
        </w:rPr>
      </w:pPr>
      <w:bookmarkStart w:id="0" w:name="_GoBack"/>
      <w:bookmarkEnd w:id="0"/>
      <w:r w:rsidRPr="003B6EBE">
        <w:rPr>
          <w:sz w:val="36"/>
          <w:szCs w:val="36"/>
        </w:rPr>
        <w:t>Types of business ownership.</w:t>
      </w:r>
    </w:p>
    <w:p w:rsidR="003B6EBE" w:rsidRDefault="003B6EBE" w:rsidP="003B6EBE">
      <w:pPr>
        <w:jc w:val="center"/>
      </w:pPr>
      <w:r>
        <w:t>Year 8 Civics &amp; Citizenship</w:t>
      </w:r>
    </w:p>
    <w:p w:rsidR="003B6EBE" w:rsidRDefault="003B6EBE" w:rsidP="003B6EBE">
      <w:pPr>
        <w:jc w:val="center"/>
      </w:pPr>
      <w:r>
        <w:t>Research the following types of businesses and fill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3"/>
        <w:gridCol w:w="2853"/>
        <w:gridCol w:w="2752"/>
        <w:gridCol w:w="2816"/>
        <w:gridCol w:w="2830"/>
      </w:tblGrid>
      <w:tr w:rsidR="003B6EBE" w:rsidTr="003B6EBE">
        <w:tc>
          <w:tcPr>
            <w:tcW w:w="2923" w:type="dxa"/>
          </w:tcPr>
          <w:p w:rsidR="003B6EBE" w:rsidRDefault="003B6EBE" w:rsidP="003B6EBE">
            <w:pPr>
              <w:jc w:val="center"/>
            </w:pPr>
            <w:r>
              <w:t>Type of business ownership</w:t>
            </w:r>
          </w:p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  <w:r>
              <w:t>Definition</w:t>
            </w: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  <w:r>
              <w:t>Example</w:t>
            </w: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  <w:r>
              <w:t>Pluses</w:t>
            </w: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  <w:r>
              <w:t>Minuses</w:t>
            </w:r>
          </w:p>
        </w:tc>
      </w:tr>
      <w:tr w:rsidR="003B6EBE" w:rsidTr="003B6EBE">
        <w:tc>
          <w:tcPr>
            <w:tcW w:w="2923" w:type="dxa"/>
          </w:tcPr>
          <w:p w:rsidR="003B6EBE" w:rsidRPr="003B6EBE" w:rsidRDefault="003B6EBE" w:rsidP="003B6EBE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AU"/>
              </w:rPr>
            </w:pPr>
            <w:r w:rsidRPr="003B6EB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AU"/>
              </w:rPr>
              <w:t>Sole proprietorship</w:t>
            </w:r>
          </w:p>
          <w:p w:rsidR="003B6EBE" w:rsidRDefault="003B6EBE" w:rsidP="003B6EBE"/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</w:tc>
      </w:tr>
      <w:tr w:rsidR="003B6EBE" w:rsidTr="003B6EBE">
        <w:tc>
          <w:tcPr>
            <w:tcW w:w="2923" w:type="dxa"/>
          </w:tcPr>
          <w:p w:rsidR="003B6EBE" w:rsidRDefault="003B6EBE" w:rsidP="003B6EBE">
            <w:r>
              <w:t>Partnership</w:t>
            </w:r>
          </w:p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/>
          <w:p w:rsidR="003B6EBE" w:rsidRDefault="003B6EBE" w:rsidP="003B6EBE"/>
          <w:p w:rsidR="003B6EBE" w:rsidRDefault="003B6EBE" w:rsidP="003B6EBE"/>
          <w:p w:rsidR="003B6EBE" w:rsidRDefault="003B6EBE" w:rsidP="003B6EBE"/>
          <w:p w:rsidR="003B6EBE" w:rsidRDefault="003B6EBE" w:rsidP="003B6EBE"/>
          <w:p w:rsidR="003B6EBE" w:rsidRDefault="003B6EBE" w:rsidP="003B6EBE"/>
          <w:p w:rsidR="003B6EBE" w:rsidRDefault="003B6EBE" w:rsidP="003B6EBE"/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</w:tc>
      </w:tr>
      <w:tr w:rsidR="003B6EBE" w:rsidTr="003B6EBE">
        <w:tc>
          <w:tcPr>
            <w:tcW w:w="2923" w:type="dxa"/>
          </w:tcPr>
          <w:p w:rsidR="003B6EBE" w:rsidRDefault="003B6EBE" w:rsidP="003B6EBE">
            <w:r>
              <w:lastRenderedPageBreak/>
              <w:t>Corporation</w:t>
            </w:r>
          </w:p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/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</w:tc>
      </w:tr>
      <w:tr w:rsidR="003B6EBE" w:rsidTr="003B6EBE">
        <w:tc>
          <w:tcPr>
            <w:tcW w:w="2923" w:type="dxa"/>
          </w:tcPr>
          <w:p w:rsidR="003B6EBE" w:rsidRDefault="003B6EBE" w:rsidP="003B6EBE">
            <w:r>
              <w:t>Cooperative</w:t>
            </w:r>
          </w:p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/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</w:tc>
      </w:tr>
      <w:tr w:rsidR="003B6EBE" w:rsidTr="003B6EBE">
        <w:tc>
          <w:tcPr>
            <w:tcW w:w="2923" w:type="dxa"/>
          </w:tcPr>
          <w:p w:rsidR="003B6EBE" w:rsidRDefault="003B6EBE" w:rsidP="003B6EBE">
            <w:r>
              <w:t>Franchise</w:t>
            </w:r>
          </w:p>
        </w:tc>
        <w:tc>
          <w:tcPr>
            <w:tcW w:w="2853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752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16" w:type="dxa"/>
          </w:tcPr>
          <w:p w:rsidR="003B6EBE" w:rsidRDefault="003B6EBE" w:rsidP="003B6EBE">
            <w:pPr>
              <w:jc w:val="center"/>
            </w:pPr>
          </w:p>
        </w:tc>
        <w:tc>
          <w:tcPr>
            <w:tcW w:w="2830" w:type="dxa"/>
          </w:tcPr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>
            <w:pPr>
              <w:jc w:val="center"/>
            </w:pPr>
          </w:p>
          <w:p w:rsidR="003B6EBE" w:rsidRDefault="003B6EBE" w:rsidP="003B6EBE"/>
          <w:p w:rsidR="003B6EBE" w:rsidRDefault="003B6EBE" w:rsidP="003B6EBE">
            <w:pPr>
              <w:jc w:val="center"/>
            </w:pPr>
          </w:p>
          <w:p w:rsidR="003B6EBE" w:rsidRDefault="003B6EBE" w:rsidP="003B6EBE"/>
        </w:tc>
      </w:tr>
    </w:tbl>
    <w:p w:rsidR="003B6EBE" w:rsidRDefault="003B6EBE" w:rsidP="003B6EBE">
      <w:pPr>
        <w:jc w:val="center"/>
      </w:pPr>
    </w:p>
    <w:sectPr w:rsidR="003B6EBE" w:rsidSect="003B6EB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EBE"/>
    <w:rsid w:val="00297E25"/>
    <w:rsid w:val="003B6EBE"/>
    <w:rsid w:val="0094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6E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6E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CA47D8E4</Template>
  <TotalTime>1</TotalTime>
  <Pages>2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2016-06-28T00:39:00Z</dcterms:created>
  <dcterms:modified xsi:type="dcterms:W3CDTF">2016-06-28T00:39:00Z</dcterms:modified>
</cp:coreProperties>
</file>