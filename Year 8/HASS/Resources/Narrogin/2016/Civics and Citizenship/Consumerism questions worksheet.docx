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6D9" w:rsidRDefault="006636D9" w:rsidP="006636D9">
      <w:pPr>
        <w:spacing w:line="360" w:lineRule="auto"/>
        <w:rPr>
          <w:rFonts w:ascii="Arial" w:hAnsi="Arial" w:cs="Arial"/>
        </w:rPr>
      </w:pPr>
    </w:p>
    <w:p w:rsidR="006636D9" w:rsidRDefault="006636D9" w:rsidP="006636D9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6636D9">
        <w:rPr>
          <w:rFonts w:ascii="Arial" w:hAnsi="Arial" w:cs="Arial"/>
          <w:b/>
          <w:u w:val="single"/>
        </w:rPr>
        <w:t>Year 8 Economics and Business</w:t>
      </w:r>
    </w:p>
    <w:p w:rsidR="00DD2481" w:rsidRPr="00DD2481" w:rsidRDefault="00DD2481" w:rsidP="006636D9">
      <w:pPr>
        <w:spacing w:line="360" w:lineRule="auto"/>
        <w:jc w:val="center"/>
        <w:rPr>
          <w:rFonts w:ascii="Arial" w:hAnsi="Arial" w:cs="Arial"/>
          <w:b/>
          <w:sz w:val="16"/>
          <w:szCs w:val="16"/>
        </w:rPr>
      </w:pPr>
      <w:r w:rsidRPr="00DD2481">
        <w:rPr>
          <w:rFonts w:ascii="Arial" w:hAnsi="Arial" w:cs="Arial"/>
          <w:b/>
          <w:sz w:val="16"/>
          <w:szCs w:val="16"/>
        </w:rPr>
        <w:t xml:space="preserve">Use SOSE 1 p186-7 </w:t>
      </w:r>
    </w:p>
    <w:p w:rsidR="006636D9" w:rsidRPr="006636D9" w:rsidRDefault="006636D9" w:rsidP="006636D9">
      <w:pPr>
        <w:spacing w:line="360" w:lineRule="auto"/>
        <w:jc w:val="center"/>
        <w:rPr>
          <w:rFonts w:ascii="Arial" w:hAnsi="Arial" w:cs="Arial"/>
          <w:i/>
          <w:sz w:val="20"/>
          <w:szCs w:val="20"/>
          <w:u w:val="single"/>
        </w:rPr>
      </w:pPr>
      <w:r w:rsidRPr="006636D9">
        <w:rPr>
          <w:rFonts w:ascii="Arial" w:hAnsi="Arial" w:cs="Arial"/>
          <w:i/>
          <w:sz w:val="20"/>
          <w:szCs w:val="20"/>
          <w:u w:val="single"/>
        </w:rPr>
        <w:t>ANSWER THE FOLLOWING QUESTIONS IN YOUR FILES</w:t>
      </w:r>
    </w:p>
    <w:p w:rsidR="001C0A77" w:rsidRDefault="006636D9" w:rsidP="006636D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6636D9">
        <w:rPr>
          <w:rFonts w:ascii="Arial" w:hAnsi="Arial" w:cs="Arial"/>
        </w:rPr>
        <w:t>What is meant by “Consumerism”?</w:t>
      </w:r>
    </w:p>
    <w:p w:rsidR="006636D9" w:rsidRDefault="006636D9" w:rsidP="006636D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</w:t>
      </w:r>
      <w:r w:rsidRPr="006636D9">
        <w:rPr>
          <w:rFonts w:ascii="Arial" w:hAnsi="Arial" w:cs="Arial"/>
          <w:b/>
        </w:rPr>
        <w:t>Australian Consumers’ Association</w:t>
      </w:r>
      <w:r>
        <w:rPr>
          <w:rFonts w:ascii="Arial" w:hAnsi="Arial" w:cs="Arial"/>
        </w:rPr>
        <w:t>?</w:t>
      </w:r>
    </w:p>
    <w:p w:rsidR="006636D9" w:rsidRDefault="006636D9" w:rsidP="006636D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Which body deals with consumer complaints against businesses?</w:t>
      </w:r>
    </w:p>
    <w:p w:rsidR="006636D9" w:rsidRDefault="006636D9" w:rsidP="006636D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6636D9">
        <w:rPr>
          <w:rFonts w:ascii="Arial" w:hAnsi="Arial" w:cs="Arial"/>
          <w:b/>
        </w:rPr>
        <w:t>CONSUMER RIGHTS</w:t>
      </w:r>
      <w:r>
        <w:rPr>
          <w:rFonts w:ascii="Arial" w:hAnsi="Arial" w:cs="Arial"/>
        </w:rPr>
        <w:t xml:space="preserve"> (define the following)</w:t>
      </w:r>
    </w:p>
    <w:p w:rsidR="006636D9" w:rsidRDefault="006636D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Deposits: </w:t>
      </w:r>
    </w:p>
    <w:p w:rsidR="006636D9" w:rsidRDefault="006636D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Refunds</w:t>
      </w:r>
    </w:p>
    <w:p w:rsidR="006636D9" w:rsidRDefault="006636D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Guarantees &amp; warranties</w:t>
      </w:r>
    </w:p>
    <w:p w:rsidR="006636D9" w:rsidRDefault="006636D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Prices and advertising</w:t>
      </w:r>
    </w:p>
    <w:p w:rsidR="006636D9" w:rsidRDefault="006636D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Computerised prices</w:t>
      </w:r>
    </w:p>
    <w:p w:rsidR="006636D9" w:rsidRDefault="006636D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Bag searches</w:t>
      </w:r>
    </w:p>
    <w:p w:rsidR="00BC3FE9" w:rsidRDefault="00BC3FE9" w:rsidP="006636D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Labelling (SOSE 3 p182)</w:t>
      </w:r>
    </w:p>
    <w:p w:rsidR="006636D9" w:rsidRDefault="006636D9" w:rsidP="006636D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can you use the </w:t>
      </w:r>
      <w:r w:rsidRPr="006636D9">
        <w:rPr>
          <w:rFonts w:ascii="Arial" w:hAnsi="Arial" w:cs="Arial"/>
          <w:b/>
        </w:rPr>
        <w:t>Small Claims Tribunal</w:t>
      </w:r>
      <w:r>
        <w:rPr>
          <w:rFonts w:ascii="Arial" w:hAnsi="Arial" w:cs="Arial"/>
        </w:rPr>
        <w:t>?</w:t>
      </w:r>
    </w:p>
    <w:p w:rsidR="006636D9" w:rsidRPr="006636D9" w:rsidRDefault="006636D9" w:rsidP="006636D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involved in using the Small Claims Tribunal? </w:t>
      </w:r>
    </w:p>
    <w:p w:rsidR="006636D9" w:rsidRPr="006636D9" w:rsidRDefault="006636D9" w:rsidP="006636D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:rsidR="00DD2481" w:rsidRDefault="00DD2481" w:rsidP="00DD2481">
      <w:pPr>
        <w:spacing w:line="360" w:lineRule="auto"/>
        <w:rPr>
          <w:rFonts w:ascii="Arial" w:hAnsi="Arial" w:cs="Arial"/>
        </w:rPr>
      </w:pPr>
      <w:bookmarkStart w:id="0" w:name="_GoBack"/>
      <w:bookmarkEnd w:id="0"/>
    </w:p>
    <w:p w:rsidR="00DD2481" w:rsidRDefault="00DD2481" w:rsidP="00DD2481">
      <w:pPr>
        <w:spacing w:line="360" w:lineRule="auto"/>
        <w:rPr>
          <w:rFonts w:ascii="Arial" w:hAnsi="Arial" w:cs="Arial"/>
        </w:rPr>
      </w:pPr>
    </w:p>
    <w:p w:rsidR="00DD2481" w:rsidRDefault="00DD2481" w:rsidP="00DD2481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6636D9">
        <w:rPr>
          <w:rFonts w:ascii="Arial" w:hAnsi="Arial" w:cs="Arial"/>
          <w:b/>
          <w:u w:val="single"/>
        </w:rPr>
        <w:t>Year 8 Economics and Business</w:t>
      </w:r>
    </w:p>
    <w:p w:rsidR="00DD2481" w:rsidRPr="00DD2481" w:rsidRDefault="00DD2481" w:rsidP="00DD2481">
      <w:pPr>
        <w:spacing w:line="360" w:lineRule="auto"/>
        <w:jc w:val="center"/>
        <w:rPr>
          <w:rFonts w:ascii="Arial" w:hAnsi="Arial" w:cs="Arial"/>
          <w:b/>
          <w:sz w:val="16"/>
          <w:szCs w:val="16"/>
        </w:rPr>
      </w:pPr>
      <w:r w:rsidRPr="00DD2481">
        <w:rPr>
          <w:rFonts w:ascii="Arial" w:hAnsi="Arial" w:cs="Arial"/>
          <w:b/>
          <w:sz w:val="16"/>
          <w:szCs w:val="16"/>
        </w:rPr>
        <w:t xml:space="preserve">Use SOSE 1 p186-7 </w:t>
      </w:r>
    </w:p>
    <w:p w:rsidR="00DD2481" w:rsidRPr="006636D9" w:rsidRDefault="00DD2481" w:rsidP="00DD2481">
      <w:pPr>
        <w:spacing w:line="360" w:lineRule="auto"/>
        <w:jc w:val="center"/>
        <w:rPr>
          <w:rFonts w:ascii="Arial" w:hAnsi="Arial" w:cs="Arial"/>
          <w:i/>
          <w:sz w:val="20"/>
          <w:szCs w:val="20"/>
          <w:u w:val="single"/>
        </w:rPr>
      </w:pPr>
      <w:r w:rsidRPr="006636D9">
        <w:rPr>
          <w:rFonts w:ascii="Arial" w:hAnsi="Arial" w:cs="Arial"/>
          <w:i/>
          <w:sz w:val="20"/>
          <w:szCs w:val="20"/>
          <w:u w:val="single"/>
        </w:rPr>
        <w:t>ANSWER THE FOLLOWING QUESTIONS IN YOUR FILES</w:t>
      </w:r>
    </w:p>
    <w:p w:rsidR="00DD2481" w:rsidRDefault="00DD2481" w:rsidP="00DD248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636D9">
        <w:rPr>
          <w:rFonts w:ascii="Arial" w:hAnsi="Arial" w:cs="Arial"/>
        </w:rPr>
        <w:t>What is meant by “Consumerism”?</w:t>
      </w:r>
    </w:p>
    <w:p w:rsidR="00DD2481" w:rsidRDefault="00DD2481" w:rsidP="00DD248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</w:t>
      </w:r>
      <w:r w:rsidRPr="006636D9">
        <w:rPr>
          <w:rFonts w:ascii="Arial" w:hAnsi="Arial" w:cs="Arial"/>
          <w:b/>
        </w:rPr>
        <w:t>Australian Consumers’ Association</w:t>
      </w:r>
      <w:r>
        <w:rPr>
          <w:rFonts w:ascii="Arial" w:hAnsi="Arial" w:cs="Arial"/>
        </w:rPr>
        <w:t>?</w:t>
      </w:r>
    </w:p>
    <w:p w:rsidR="00DD2481" w:rsidRDefault="00DD2481" w:rsidP="00DD248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Which body deals with consumer complaints against businesses?</w:t>
      </w:r>
    </w:p>
    <w:p w:rsidR="00DD2481" w:rsidRDefault="00DD2481" w:rsidP="00DD248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636D9">
        <w:rPr>
          <w:rFonts w:ascii="Arial" w:hAnsi="Arial" w:cs="Arial"/>
          <w:b/>
        </w:rPr>
        <w:t>CONSUMER RIGHTS</w:t>
      </w:r>
      <w:r>
        <w:rPr>
          <w:rFonts w:ascii="Arial" w:hAnsi="Arial" w:cs="Arial"/>
        </w:rPr>
        <w:t xml:space="preserve"> (define the following)</w:t>
      </w:r>
    </w:p>
    <w:p w:rsidR="00DD2481" w:rsidRDefault="00DD2481" w:rsidP="00DD248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Deposits: </w:t>
      </w:r>
    </w:p>
    <w:p w:rsidR="00DD2481" w:rsidRDefault="00DD2481" w:rsidP="00DD248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Refunds</w:t>
      </w:r>
    </w:p>
    <w:p w:rsidR="00DD2481" w:rsidRDefault="00DD2481" w:rsidP="00DD248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Guarantees &amp; warranties</w:t>
      </w:r>
    </w:p>
    <w:p w:rsidR="00DD2481" w:rsidRDefault="00DD2481" w:rsidP="00DD248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Prices and advertising</w:t>
      </w:r>
    </w:p>
    <w:p w:rsidR="00DD2481" w:rsidRDefault="00DD2481" w:rsidP="00DD248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Computerised prices</w:t>
      </w:r>
    </w:p>
    <w:p w:rsidR="00DD2481" w:rsidRDefault="00DD2481" w:rsidP="00DD248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Bag searches</w:t>
      </w:r>
    </w:p>
    <w:p w:rsidR="00BC3FE9" w:rsidRDefault="00BC3FE9" w:rsidP="00BC3FE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Labelling (SOSE 3 p182)</w:t>
      </w:r>
    </w:p>
    <w:p w:rsidR="00BC3FE9" w:rsidRDefault="00BC3FE9" w:rsidP="00BC3FE9">
      <w:pPr>
        <w:pStyle w:val="ListParagraph"/>
        <w:spacing w:line="360" w:lineRule="auto"/>
        <w:ind w:left="1440"/>
        <w:rPr>
          <w:rFonts w:ascii="Arial" w:hAnsi="Arial" w:cs="Arial"/>
        </w:rPr>
      </w:pPr>
    </w:p>
    <w:p w:rsidR="00DD2481" w:rsidRDefault="00DD2481" w:rsidP="00DD248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can you use the </w:t>
      </w:r>
      <w:r w:rsidRPr="006636D9">
        <w:rPr>
          <w:rFonts w:ascii="Arial" w:hAnsi="Arial" w:cs="Arial"/>
          <w:b/>
        </w:rPr>
        <w:t>Small Claims Tribunal</w:t>
      </w:r>
      <w:r>
        <w:rPr>
          <w:rFonts w:ascii="Arial" w:hAnsi="Arial" w:cs="Arial"/>
        </w:rPr>
        <w:t>?</w:t>
      </w:r>
    </w:p>
    <w:p w:rsidR="00DD2481" w:rsidRPr="006636D9" w:rsidRDefault="00DD2481" w:rsidP="00DD248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involved in using the Small Claims Tribunal? </w:t>
      </w:r>
    </w:p>
    <w:p w:rsidR="00DD2481" w:rsidRPr="006636D9" w:rsidRDefault="00DD2481" w:rsidP="00DD24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:rsidR="006636D9" w:rsidRPr="006636D9" w:rsidRDefault="006636D9" w:rsidP="006636D9">
      <w:pPr>
        <w:spacing w:line="360" w:lineRule="auto"/>
        <w:rPr>
          <w:rFonts w:ascii="Arial" w:hAnsi="Arial" w:cs="Arial"/>
        </w:rPr>
      </w:pPr>
    </w:p>
    <w:sectPr w:rsidR="006636D9" w:rsidRPr="006636D9" w:rsidSect="006636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04984"/>
    <w:multiLevelType w:val="hybridMultilevel"/>
    <w:tmpl w:val="14FC528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C8B5D5B"/>
    <w:multiLevelType w:val="hybridMultilevel"/>
    <w:tmpl w:val="C2DACD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FF2070"/>
    <w:multiLevelType w:val="hybridMultilevel"/>
    <w:tmpl w:val="34727CA6"/>
    <w:lvl w:ilvl="0" w:tplc="0C09000F">
      <w:start w:val="1"/>
      <w:numFmt w:val="decimal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75D392B"/>
    <w:multiLevelType w:val="hybridMultilevel"/>
    <w:tmpl w:val="9230A868"/>
    <w:lvl w:ilvl="0" w:tplc="372861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6D9"/>
    <w:rsid w:val="001C0A77"/>
    <w:rsid w:val="006636D9"/>
    <w:rsid w:val="006641C4"/>
    <w:rsid w:val="008036E4"/>
    <w:rsid w:val="00BC3FE9"/>
    <w:rsid w:val="00DC41E6"/>
    <w:rsid w:val="00DD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6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94E3C12E</Template>
  <TotalTime>5</TotalTime>
  <Pages>2</Pages>
  <Words>158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3</cp:revision>
  <cp:lastPrinted>2016-06-30T23:56:00Z</cp:lastPrinted>
  <dcterms:created xsi:type="dcterms:W3CDTF">2016-07-01T00:03:00Z</dcterms:created>
  <dcterms:modified xsi:type="dcterms:W3CDTF">2016-07-01T00:07:00Z</dcterms:modified>
</cp:coreProperties>
</file>