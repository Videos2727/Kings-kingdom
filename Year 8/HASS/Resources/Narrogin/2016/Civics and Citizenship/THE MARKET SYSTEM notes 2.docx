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A77" w:rsidRDefault="003E0E3D" w:rsidP="003E0E3D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3E0E3D">
        <w:rPr>
          <w:rFonts w:ascii="Arial" w:hAnsi="Arial" w:cs="Arial"/>
          <w:b/>
          <w:sz w:val="28"/>
          <w:szCs w:val="28"/>
          <w:u w:val="single"/>
        </w:rPr>
        <w:t>THE MARKET SYSTEM</w:t>
      </w:r>
    </w:p>
    <w:p w:rsidR="003E0E3D" w:rsidRDefault="003E0E3D" w:rsidP="003E0E3D">
      <w:pPr>
        <w:rPr>
          <w:rFonts w:ascii="Arial" w:hAnsi="Arial" w:cs="Arial"/>
          <w:sz w:val="28"/>
          <w:szCs w:val="28"/>
        </w:rPr>
      </w:pPr>
    </w:p>
    <w:p w:rsidR="003E0E3D" w:rsidRDefault="003E0E3D" w:rsidP="003E0E3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HOUSEHOLD SECTOR</w:t>
      </w:r>
    </w:p>
    <w:p w:rsidR="003E0E3D" w:rsidRDefault="003E0E3D" w:rsidP="003E0E3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E0E3D">
        <w:rPr>
          <w:rFonts w:ascii="Arial" w:hAnsi="Arial" w:cs="Arial"/>
          <w:sz w:val="28"/>
          <w:szCs w:val="28"/>
        </w:rPr>
        <w:t>Use money,</w:t>
      </w:r>
      <w:r w:rsidR="002146DB">
        <w:rPr>
          <w:rFonts w:ascii="Arial" w:hAnsi="Arial" w:cs="Arial"/>
          <w:sz w:val="28"/>
          <w:szCs w:val="28"/>
        </w:rPr>
        <w:t xml:space="preserve"> </w:t>
      </w:r>
      <w:r w:rsidRPr="003E0E3D">
        <w:rPr>
          <w:rFonts w:ascii="Arial" w:hAnsi="Arial" w:cs="Arial"/>
          <w:sz w:val="28"/>
          <w:szCs w:val="28"/>
        </w:rPr>
        <w:t>cards, EFTPOS to buy goods and services</w:t>
      </w:r>
    </w:p>
    <w:p w:rsidR="003E0E3D" w:rsidRDefault="003E0E3D" w:rsidP="003E0E3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Provide businesses with skills and labour</w:t>
      </w:r>
    </w:p>
    <w:p w:rsidR="003E0E3D" w:rsidRDefault="003E0E3D" w:rsidP="003E0E3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Receive income : salary, wages, rent</w:t>
      </w:r>
    </w:p>
    <w:p w:rsidR="003E0E3D" w:rsidRDefault="003E0E3D" w:rsidP="003E0E3D">
      <w:pPr>
        <w:ind w:left="360"/>
        <w:rPr>
          <w:rFonts w:ascii="Arial" w:hAnsi="Arial" w:cs="Arial"/>
          <w:sz w:val="28"/>
          <w:szCs w:val="28"/>
        </w:rPr>
      </w:pPr>
    </w:p>
    <w:p w:rsidR="003E0E3D" w:rsidRDefault="003E0E3D" w:rsidP="003E0E3D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FINANCIAL SECTOR</w:t>
      </w:r>
    </w:p>
    <w:p w:rsidR="003E0E3D" w:rsidRDefault="003E0E3D" w:rsidP="003E0E3D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E0E3D">
        <w:rPr>
          <w:rFonts w:ascii="Arial" w:hAnsi="Arial" w:cs="Arial"/>
          <w:sz w:val="28"/>
          <w:szCs w:val="28"/>
        </w:rPr>
        <w:t xml:space="preserve">Banks take </w:t>
      </w:r>
      <w:r>
        <w:rPr>
          <w:rFonts w:ascii="Arial" w:hAnsi="Arial" w:cs="Arial"/>
          <w:sz w:val="28"/>
          <w:szCs w:val="28"/>
        </w:rPr>
        <w:t xml:space="preserve">care of </w:t>
      </w:r>
      <w:r w:rsidRPr="003E0E3D">
        <w:rPr>
          <w:rFonts w:ascii="Arial" w:hAnsi="Arial" w:cs="Arial"/>
          <w:sz w:val="28"/>
          <w:szCs w:val="28"/>
        </w:rPr>
        <w:t xml:space="preserve">savings from households and </w:t>
      </w:r>
      <w:r>
        <w:rPr>
          <w:rFonts w:ascii="Arial" w:hAnsi="Arial" w:cs="Arial"/>
          <w:sz w:val="28"/>
          <w:szCs w:val="28"/>
        </w:rPr>
        <w:t xml:space="preserve">businesses </w:t>
      </w:r>
    </w:p>
    <w:p w:rsidR="003E0E3D" w:rsidRDefault="003E0E3D" w:rsidP="003E0E3D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E0E3D">
        <w:rPr>
          <w:rFonts w:ascii="Arial" w:hAnsi="Arial" w:cs="Arial"/>
          <w:sz w:val="28"/>
          <w:szCs w:val="28"/>
        </w:rPr>
        <w:t>Use thousands of $s which has been deposited to lend to businesses</w:t>
      </w:r>
      <w:r>
        <w:rPr>
          <w:rFonts w:ascii="Arial" w:hAnsi="Arial" w:cs="Arial"/>
          <w:sz w:val="28"/>
          <w:szCs w:val="28"/>
        </w:rPr>
        <w:t xml:space="preserve"> to expand and to pay labour</w:t>
      </w:r>
    </w:p>
    <w:p w:rsidR="003E0E3D" w:rsidRDefault="003E0E3D" w:rsidP="003E0E3D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Provide credit for households (car, house, loan)</w:t>
      </w:r>
    </w:p>
    <w:p w:rsidR="003E0E3D" w:rsidRDefault="003E0E3D" w:rsidP="003E0E3D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If more people buy houses more people need to be employed in construction</w:t>
      </w:r>
    </w:p>
    <w:p w:rsidR="003E0E3D" w:rsidRDefault="003E0E3D" w:rsidP="003E0E3D">
      <w:pPr>
        <w:ind w:left="720"/>
        <w:rPr>
          <w:rFonts w:ascii="Arial" w:hAnsi="Arial" w:cs="Arial"/>
          <w:sz w:val="28"/>
          <w:szCs w:val="28"/>
        </w:rPr>
      </w:pPr>
    </w:p>
    <w:p w:rsidR="003E0E3D" w:rsidRDefault="003E0E3D" w:rsidP="003E0E3D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GOVERNMENT SECTOR</w:t>
      </w:r>
    </w:p>
    <w:p w:rsidR="003E0E3D" w:rsidRDefault="003E0E3D" w:rsidP="003E0E3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Federal, State governments and local councils</w:t>
      </w:r>
    </w:p>
    <w:p w:rsidR="003E0E3D" w:rsidRDefault="003E0E3D" w:rsidP="003E0E3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Household &amp; businesses pay taxes</w:t>
      </w:r>
      <w:r w:rsidR="000D019E">
        <w:rPr>
          <w:rFonts w:ascii="Arial" w:hAnsi="Arial" w:cs="Arial"/>
          <w:sz w:val="28"/>
          <w:szCs w:val="28"/>
        </w:rPr>
        <w:t xml:space="preserve"> to govt.</w:t>
      </w:r>
    </w:p>
    <w:p w:rsidR="000D019E" w:rsidRDefault="000D019E" w:rsidP="003E0E3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Households &amp; Businesses get certain goods and services back</w:t>
      </w:r>
    </w:p>
    <w:p w:rsidR="000D019E" w:rsidRPr="003E0E3D" w:rsidRDefault="000D019E" w:rsidP="003E0E3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High taxation means people spend less</w:t>
      </w:r>
    </w:p>
    <w:p w:rsidR="003E0E3D" w:rsidRDefault="000D019E" w:rsidP="000D019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Businesses can</w:t>
      </w:r>
      <w:r w:rsidR="002146DB">
        <w:rPr>
          <w:rFonts w:ascii="Arial" w:hAnsi="Arial" w:cs="Arial"/>
          <w:sz w:val="28"/>
          <w:szCs w:val="28"/>
        </w:rPr>
        <w:t>’</w:t>
      </w:r>
      <w:r>
        <w:rPr>
          <w:rFonts w:ascii="Arial" w:hAnsi="Arial" w:cs="Arial"/>
          <w:sz w:val="28"/>
          <w:szCs w:val="28"/>
        </w:rPr>
        <w:t>t grow so fast</w:t>
      </w:r>
    </w:p>
    <w:p w:rsidR="000D019E" w:rsidRDefault="000D019E" w:rsidP="000D019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Cant employ so many people</w:t>
      </w:r>
    </w:p>
    <w:p w:rsidR="000D019E" w:rsidRDefault="000D019E" w:rsidP="000D019E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Taxes are spent on welfare so people buy more which leads to more jobs</w:t>
      </w:r>
    </w:p>
    <w:p w:rsidR="000D019E" w:rsidRDefault="000D019E" w:rsidP="000D019E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Taxes used to build schools, hospitals &amp; roads</w:t>
      </w:r>
    </w:p>
    <w:p w:rsidR="000D019E" w:rsidRDefault="000D019E" w:rsidP="000D019E">
      <w:pPr>
        <w:rPr>
          <w:rFonts w:ascii="Arial" w:hAnsi="Arial" w:cs="Arial"/>
          <w:sz w:val="28"/>
          <w:szCs w:val="28"/>
        </w:rPr>
      </w:pPr>
    </w:p>
    <w:p w:rsidR="000D019E" w:rsidRDefault="000D019E" w:rsidP="000D019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OVERSEAS SECTOR</w:t>
      </w:r>
    </w:p>
    <w:p w:rsidR="000D019E" w:rsidRDefault="000D019E" w:rsidP="000D019E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Australia has an open economy = trade with other countries </w:t>
      </w:r>
      <w:proofErr w:type="spellStart"/>
      <w:r>
        <w:rPr>
          <w:rFonts w:ascii="Arial" w:hAnsi="Arial" w:cs="Arial"/>
          <w:sz w:val="28"/>
          <w:szCs w:val="28"/>
        </w:rPr>
        <w:t>ie</w:t>
      </w:r>
      <w:proofErr w:type="spellEnd"/>
      <w:r>
        <w:rPr>
          <w:rFonts w:ascii="Arial" w:hAnsi="Arial" w:cs="Arial"/>
          <w:sz w:val="28"/>
          <w:szCs w:val="28"/>
        </w:rPr>
        <w:t xml:space="preserve"> import and export</w:t>
      </w:r>
    </w:p>
    <w:p w:rsidR="000D019E" w:rsidRDefault="000D019E" w:rsidP="000D019E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Other countries buy our goods and services </w:t>
      </w:r>
      <w:r w:rsidR="00181EFC">
        <w:rPr>
          <w:rFonts w:ascii="Arial" w:hAnsi="Arial" w:cs="Arial"/>
          <w:sz w:val="28"/>
          <w:szCs w:val="28"/>
        </w:rPr>
        <w:t>(</w:t>
      </w:r>
      <w:r w:rsidR="00181EFC" w:rsidRPr="00181EFC">
        <w:rPr>
          <w:rFonts w:ascii="Arial" w:hAnsi="Arial" w:cs="Arial"/>
          <w:i/>
          <w:sz w:val="28"/>
          <w:szCs w:val="28"/>
        </w:rPr>
        <w:t>exports</w:t>
      </w:r>
      <w:r w:rsidR="00181EFC">
        <w:rPr>
          <w:rFonts w:ascii="Arial" w:hAnsi="Arial" w:cs="Arial"/>
          <w:sz w:val="28"/>
          <w:szCs w:val="28"/>
        </w:rPr>
        <w:t>)</w:t>
      </w:r>
      <w:r>
        <w:rPr>
          <w:rFonts w:ascii="Arial" w:hAnsi="Arial" w:cs="Arial"/>
          <w:sz w:val="28"/>
          <w:szCs w:val="28"/>
        </w:rPr>
        <w:t>which helps our businesses to grow and increases employment</w:t>
      </w:r>
    </w:p>
    <w:p w:rsidR="000D019E" w:rsidRPr="00181EFC" w:rsidRDefault="00181EFC" w:rsidP="000D019E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Goods which can</w:t>
      </w:r>
      <w:r w:rsidR="002146DB">
        <w:rPr>
          <w:rFonts w:ascii="Arial" w:hAnsi="Arial" w:cs="Arial"/>
          <w:sz w:val="28"/>
          <w:szCs w:val="28"/>
        </w:rPr>
        <w:t>’</w:t>
      </w:r>
      <w:r>
        <w:rPr>
          <w:rFonts w:ascii="Arial" w:hAnsi="Arial" w:cs="Arial"/>
          <w:sz w:val="28"/>
          <w:szCs w:val="28"/>
        </w:rPr>
        <w:t xml:space="preserve">t be easily produced cheaply and easily are </w:t>
      </w:r>
      <w:r>
        <w:rPr>
          <w:rFonts w:ascii="Arial" w:hAnsi="Arial" w:cs="Arial"/>
          <w:i/>
          <w:sz w:val="28"/>
          <w:szCs w:val="28"/>
        </w:rPr>
        <w:t>imported</w:t>
      </w:r>
    </w:p>
    <w:p w:rsidR="00181EFC" w:rsidRDefault="00181EFC" w:rsidP="000D019E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We can get cheaper clothing from overseas so local producers have gone out of business.</w:t>
      </w:r>
    </w:p>
    <w:p w:rsidR="00181EFC" w:rsidRDefault="00181EFC" w:rsidP="000D019E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Good point is we can buy cheaper clothing</w:t>
      </w:r>
    </w:p>
    <w:p w:rsidR="002146DB" w:rsidRDefault="002146DB" w:rsidP="002146DB">
      <w:pPr>
        <w:rPr>
          <w:rFonts w:ascii="Arial" w:hAnsi="Arial" w:cs="Arial"/>
          <w:sz w:val="28"/>
          <w:szCs w:val="28"/>
        </w:rPr>
      </w:pPr>
    </w:p>
    <w:p w:rsidR="002146DB" w:rsidRDefault="002146DB" w:rsidP="002146D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BUSINESS SECTOR</w:t>
      </w:r>
    </w:p>
    <w:p w:rsidR="002146DB" w:rsidRDefault="002146DB" w:rsidP="002146DB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Produce goods and services</w:t>
      </w:r>
    </w:p>
    <w:p w:rsidR="002146DB" w:rsidRDefault="002146DB" w:rsidP="002146DB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Provide employment</w:t>
      </w:r>
    </w:p>
    <w:p w:rsidR="002146DB" w:rsidRDefault="002146DB" w:rsidP="002146DB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Pay taxes</w:t>
      </w:r>
    </w:p>
    <w:p w:rsidR="002146DB" w:rsidRPr="002146DB" w:rsidRDefault="002146DB" w:rsidP="002146DB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Import and export goods and services</w:t>
      </w:r>
      <w:bookmarkStart w:id="0" w:name="_GoBack"/>
      <w:bookmarkEnd w:id="0"/>
    </w:p>
    <w:p w:rsidR="000D019E" w:rsidRPr="000D019E" w:rsidRDefault="000D019E" w:rsidP="000D019E">
      <w:pPr>
        <w:pStyle w:val="ListParagraph"/>
        <w:rPr>
          <w:rFonts w:ascii="Arial" w:hAnsi="Arial" w:cs="Arial"/>
          <w:sz w:val="28"/>
          <w:szCs w:val="28"/>
        </w:rPr>
      </w:pPr>
    </w:p>
    <w:p w:rsidR="003E0E3D" w:rsidRPr="003E0E3D" w:rsidRDefault="003E0E3D" w:rsidP="003E0E3D">
      <w:pPr>
        <w:rPr>
          <w:rFonts w:ascii="Arial" w:hAnsi="Arial" w:cs="Arial"/>
          <w:sz w:val="28"/>
          <w:szCs w:val="28"/>
        </w:rPr>
      </w:pPr>
    </w:p>
    <w:p w:rsidR="003E0E3D" w:rsidRPr="003E0E3D" w:rsidRDefault="003E0E3D" w:rsidP="003E0E3D">
      <w:pPr>
        <w:jc w:val="center"/>
        <w:rPr>
          <w:rFonts w:ascii="Arial" w:hAnsi="Arial" w:cs="Arial"/>
          <w:b/>
          <w:u w:val="single"/>
        </w:rPr>
      </w:pPr>
    </w:p>
    <w:sectPr w:rsidR="003E0E3D" w:rsidRPr="003E0E3D" w:rsidSect="002146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35B3E"/>
    <w:multiLevelType w:val="hybridMultilevel"/>
    <w:tmpl w:val="5C1CF4B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6322CB3"/>
    <w:multiLevelType w:val="hybridMultilevel"/>
    <w:tmpl w:val="332EF8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C190F"/>
    <w:multiLevelType w:val="hybridMultilevel"/>
    <w:tmpl w:val="FC1079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AF71D9"/>
    <w:multiLevelType w:val="hybridMultilevel"/>
    <w:tmpl w:val="9F70F7E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17E6B51"/>
    <w:multiLevelType w:val="hybridMultilevel"/>
    <w:tmpl w:val="AB30FFC2"/>
    <w:lvl w:ilvl="0" w:tplc="6F989E48">
      <w:numFmt w:val="bullet"/>
      <w:lvlText w:val="-"/>
      <w:lvlJc w:val="left"/>
      <w:pPr>
        <w:ind w:left="4335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86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93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0095" w:hanging="360"/>
      </w:pPr>
      <w:rPr>
        <w:rFonts w:ascii="Wingdings" w:hAnsi="Wingdings" w:hint="default"/>
      </w:rPr>
    </w:lvl>
  </w:abstractNum>
  <w:abstractNum w:abstractNumId="5">
    <w:nsid w:val="4E2B0B25"/>
    <w:multiLevelType w:val="hybridMultilevel"/>
    <w:tmpl w:val="88EC56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554A22"/>
    <w:multiLevelType w:val="hybridMultilevel"/>
    <w:tmpl w:val="752EE0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E3D"/>
    <w:rsid w:val="000D019E"/>
    <w:rsid w:val="00181EFC"/>
    <w:rsid w:val="001C0A77"/>
    <w:rsid w:val="002146DB"/>
    <w:rsid w:val="003E0E3D"/>
    <w:rsid w:val="006641C4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0E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0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1ECEC91B</Template>
  <TotalTime>21</TotalTime>
  <Pages>1</Pages>
  <Words>223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5</cp:revision>
  <dcterms:created xsi:type="dcterms:W3CDTF">2016-06-20T23:54:00Z</dcterms:created>
  <dcterms:modified xsi:type="dcterms:W3CDTF">2016-06-21T00:15:00Z</dcterms:modified>
</cp:coreProperties>
</file>