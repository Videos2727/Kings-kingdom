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C0F" w:rsidRPr="00CF2BFB" w:rsidRDefault="005A1C0F" w:rsidP="005A1C0F">
      <w:pPr>
        <w:jc w:val="center"/>
        <w:rPr>
          <w:rFonts w:ascii="Comic Sans MS" w:hAnsi="Comic Sans MS"/>
          <w:b/>
          <w:u w:val="single"/>
        </w:rPr>
      </w:pPr>
      <w:r w:rsidRPr="00CF2BFB">
        <w:rPr>
          <w:rFonts w:ascii="Comic Sans MS" w:hAnsi="Comic Sans MS"/>
          <w:b/>
          <w:u w:val="single"/>
        </w:rPr>
        <w:t>Review – what have you learnt about topographic maps?</w:t>
      </w:r>
    </w:p>
    <w:p w:rsidR="005A1C0F" w:rsidRPr="005A1C0F" w:rsidRDefault="005A1C0F" w:rsidP="005A1C0F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 xml:space="preserve">What do contour lines show? 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Default="005A1C0F" w:rsidP="005A1C0F">
      <w:pPr>
        <w:pStyle w:val="ListParagraph"/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___________________________________________</w:t>
      </w:r>
      <w:r>
        <w:rPr>
          <w:rFonts w:ascii="Comic Sans MS" w:hAnsi="Comic Sans MS"/>
        </w:rPr>
        <w:t>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Default="005A1C0F" w:rsidP="005A1C0F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Why would we use topographic maps? List 3 ways in which they are useful?</w:t>
      </w:r>
    </w:p>
    <w:p w:rsidR="00D160FD" w:rsidRPr="005A1C0F" w:rsidRDefault="00D160FD" w:rsidP="00D160FD">
      <w:pPr>
        <w:pStyle w:val="ListParagraph"/>
        <w:rPr>
          <w:rFonts w:ascii="Comic Sans MS" w:hAnsi="Comic Sans MS"/>
        </w:rPr>
      </w:pPr>
      <w:bookmarkStart w:id="0" w:name="_GoBack"/>
      <w:bookmarkEnd w:id="0"/>
    </w:p>
    <w:p w:rsidR="005A1C0F" w:rsidRPr="005A1C0F" w:rsidRDefault="005A1C0F" w:rsidP="005A1C0F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Identify 3 landforms that feature on topographic maps</w:t>
      </w: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 xml:space="preserve">What do the colours on topographic maps represent? 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_____________________________________________</w:t>
      </w:r>
      <w:r>
        <w:rPr>
          <w:rFonts w:ascii="Comic Sans MS" w:hAnsi="Comic Sans MS"/>
        </w:rPr>
        <w:t>_____________</w:t>
      </w: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5A1C0F">
        <w:rPr>
          <w:rFonts w:ascii="Comic Sans MS" w:hAnsi="Comic Sans MS"/>
        </w:rPr>
        <w:t>Identify 3 other types of maps</w:t>
      </w:r>
    </w:p>
    <w:p w:rsidR="005A1C0F" w:rsidRPr="005A1C0F" w:rsidRDefault="005A1C0F" w:rsidP="005A1C0F">
      <w:pPr>
        <w:pStyle w:val="ListParagraph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5"/>
        </w:numPr>
        <w:ind w:left="1440"/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5"/>
        </w:numPr>
        <w:ind w:left="1440"/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pStyle w:val="ListParagraph"/>
        <w:ind w:left="1440"/>
        <w:rPr>
          <w:rFonts w:ascii="Comic Sans MS" w:hAnsi="Comic Sans MS"/>
        </w:rPr>
      </w:pPr>
    </w:p>
    <w:p w:rsidR="005A1C0F" w:rsidRPr="005A1C0F" w:rsidRDefault="005A1C0F" w:rsidP="005A1C0F">
      <w:pPr>
        <w:pStyle w:val="ListParagraph"/>
        <w:numPr>
          <w:ilvl w:val="0"/>
          <w:numId w:val="5"/>
        </w:numPr>
        <w:ind w:left="1440"/>
        <w:rPr>
          <w:rFonts w:ascii="Comic Sans MS" w:hAnsi="Comic Sans MS"/>
        </w:rPr>
      </w:pPr>
      <w:r w:rsidRPr="005A1C0F">
        <w:rPr>
          <w:rFonts w:ascii="Comic Sans MS" w:hAnsi="Comic Sans MS"/>
        </w:rPr>
        <w:t>_________________________________________</w:t>
      </w:r>
    </w:p>
    <w:p w:rsidR="005A1C0F" w:rsidRPr="005A1C0F" w:rsidRDefault="005A1C0F" w:rsidP="005A1C0F">
      <w:pPr>
        <w:rPr>
          <w:rFonts w:ascii="Comic Sans MS" w:hAnsi="Comic Sans MS"/>
        </w:rPr>
      </w:pPr>
    </w:p>
    <w:p w:rsidR="005A1C0F" w:rsidRPr="005A1C0F" w:rsidRDefault="005A1C0F" w:rsidP="005A1C0F">
      <w:pPr>
        <w:rPr>
          <w:rFonts w:ascii="Comic Sans MS" w:hAnsi="Comic Sans MS"/>
        </w:rPr>
      </w:pPr>
      <w:r w:rsidRPr="005A1C0F">
        <w:rPr>
          <w:rFonts w:ascii="Comic Sans MS" w:hAnsi="Comic Sans MS"/>
          <w:b/>
        </w:rPr>
        <w:t>Extension</w:t>
      </w:r>
      <w:r w:rsidRPr="005A1C0F">
        <w:rPr>
          <w:rFonts w:ascii="Comic Sans MS" w:hAnsi="Comic Sans MS"/>
        </w:rPr>
        <w:t xml:space="preserve">: find an example of each type of map in an Atlas. Complete Australian landforms worksheet. </w:t>
      </w:r>
    </w:p>
    <w:sectPr w:rsidR="005A1C0F" w:rsidRPr="005A1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329DA"/>
    <w:multiLevelType w:val="hybridMultilevel"/>
    <w:tmpl w:val="A3F22E74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7290C85"/>
    <w:multiLevelType w:val="hybridMultilevel"/>
    <w:tmpl w:val="EB0837BE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0263E0E"/>
    <w:multiLevelType w:val="hybridMultilevel"/>
    <w:tmpl w:val="C130CF12"/>
    <w:lvl w:ilvl="0" w:tplc="0C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13F19EC"/>
    <w:multiLevelType w:val="hybridMultilevel"/>
    <w:tmpl w:val="6FAC95E4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1283E"/>
    <w:multiLevelType w:val="hybridMultilevel"/>
    <w:tmpl w:val="EB70C0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C0F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B5054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A1C0F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CF2BFB"/>
    <w:rsid w:val="00D160FD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C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839908E8</Template>
  <TotalTime>19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cp:lastPrinted>2017-07-29T05:52:00Z</cp:lastPrinted>
  <dcterms:created xsi:type="dcterms:W3CDTF">2017-07-29T05:41:00Z</dcterms:created>
  <dcterms:modified xsi:type="dcterms:W3CDTF">2017-07-29T06:00:00Z</dcterms:modified>
</cp:coreProperties>
</file>