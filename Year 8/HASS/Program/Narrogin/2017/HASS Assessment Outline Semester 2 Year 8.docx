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68D1F5" w14:textId="77777777" w:rsidR="00897899" w:rsidRPr="00FE629B" w:rsidRDefault="004C3AF0" w:rsidP="00321E9A">
      <w:pPr>
        <w:pStyle w:val="Heading1"/>
        <w:ind w:left="-426"/>
        <w:jc w:val="center"/>
        <w:rPr>
          <w:b/>
          <w:sz w:val="24"/>
          <w:szCs w:val="24"/>
        </w:rPr>
      </w:pPr>
      <w:bookmarkStart w:id="0" w:name="_GoBack"/>
      <w:bookmarkEnd w:id="0"/>
      <w:r w:rsidRPr="00FE629B">
        <w:rPr>
          <w:b/>
          <w:sz w:val="24"/>
          <w:szCs w:val="24"/>
        </w:rPr>
        <w:t>A</w:t>
      </w:r>
      <w:r w:rsidR="00BA0BAA" w:rsidRPr="00FE629B">
        <w:rPr>
          <w:b/>
          <w:sz w:val="24"/>
          <w:szCs w:val="24"/>
        </w:rPr>
        <w:t>ssessment O</w:t>
      </w:r>
      <w:r w:rsidR="007D70D1" w:rsidRPr="00FE629B">
        <w:rPr>
          <w:b/>
          <w:sz w:val="24"/>
          <w:szCs w:val="24"/>
        </w:rPr>
        <w:t>utline</w:t>
      </w:r>
      <w:r w:rsidR="00C87FDA" w:rsidRPr="00FE629B">
        <w:rPr>
          <w:b/>
          <w:sz w:val="24"/>
          <w:szCs w:val="24"/>
        </w:rPr>
        <w:t>:</w:t>
      </w:r>
      <w:r w:rsidR="00180AE0">
        <w:rPr>
          <w:b/>
          <w:sz w:val="24"/>
          <w:szCs w:val="24"/>
        </w:rPr>
        <w:t xml:space="preserve"> Geography and Economics and Business  </w:t>
      </w:r>
      <w:r w:rsidR="00315761" w:rsidRPr="00FE629B">
        <w:rPr>
          <w:b/>
          <w:sz w:val="24"/>
          <w:szCs w:val="24"/>
        </w:rPr>
        <w:t>–</w:t>
      </w:r>
      <w:r w:rsidR="00D33DDF" w:rsidRPr="00FE629B">
        <w:rPr>
          <w:b/>
          <w:sz w:val="24"/>
          <w:szCs w:val="24"/>
        </w:rPr>
        <w:t>Year 8</w:t>
      </w:r>
      <w:r w:rsidR="00DB263A" w:rsidRPr="00FE629B">
        <w:rPr>
          <w:b/>
          <w:sz w:val="24"/>
          <w:szCs w:val="24"/>
        </w:rPr>
        <w:t xml:space="preserve"> HASS</w:t>
      </w:r>
    </w:p>
    <w:tbl>
      <w:tblPr>
        <w:tblpPr w:leftFromText="180" w:rightFromText="180" w:vertAnchor="text" w:horzAnchor="page" w:tblpX="97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559"/>
        <w:gridCol w:w="2126"/>
        <w:gridCol w:w="8576"/>
      </w:tblGrid>
      <w:tr w:rsidR="00FE629B" w:rsidRPr="00FE629B" w14:paraId="44AC632A" w14:textId="77777777" w:rsidTr="00A27994">
        <w:trPr>
          <w:trHeight w:val="666"/>
        </w:trPr>
        <w:tc>
          <w:tcPr>
            <w:tcW w:w="61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454B9CB7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Assessment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 xml:space="preserve">type </w:t>
            </w:r>
          </w:p>
        </w:tc>
        <w:tc>
          <w:tcPr>
            <w:tcW w:w="55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00C7E3F0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Assessment </w:t>
            </w:r>
          </w:p>
          <w:p w14:paraId="0F801E4B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task </w:t>
            </w:r>
          </w:p>
          <w:p w14:paraId="4116EE40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7BEEBC6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When/start and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6267D6E8" w14:textId="77777777" w:rsidR="00243995" w:rsidRPr="00FE629B" w:rsidRDefault="00243995" w:rsidP="00A2799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Assessment task</w:t>
            </w:r>
          </w:p>
        </w:tc>
      </w:tr>
      <w:tr w:rsidR="00FE629B" w:rsidRPr="00FE629B" w14:paraId="2D3DA5BD" w14:textId="77777777" w:rsidTr="00A27994">
        <w:trPr>
          <w:trHeight w:val="20"/>
        </w:trPr>
        <w:tc>
          <w:tcPr>
            <w:tcW w:w="611" w:type="pct"/>
            <w:tcBorders>
              <w:bottom w:val="single" w:sz="4" w:space="0" w:color="auto"/>
            </w:tcBorders>
            <w:vAlign w:val="center"/>
          </w:tcPr>
          <w:p w14:paraId="246516C7" w14:textId="77777777" w:rsidR="00243995" w:rsidRPr="00FE629B" w:rsidRDefault="00EF64F0" w:rsidP="00A2799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Written Work</w:t>
            </w: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14:paraId="5527A5EF" w14:textId="77777777" w:rsidR="00243995" w:rsidRPr="00FE629B" w:rsidRDefault="00FE629B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 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14:paraId="6D15B343" w14:textId="0BE9D365" w:rsidR="00243995" w:rsidRPr="00FE629B" w:rsidRDefault="00180AE0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</w:t>
            </w:r>
            <w:r w:rsidR="00A27994">
              <w:rPr>
                <w:rFonts w:asciiTheme="minorHAnsi" w:hAnsiTheme="minorHAnsi" w:cs="Arial"/>
                <w:b w:val="0"/>
                <w:bCs w:val="0"/>
                <w:lang w:val="en-AU"/>
              </w:rPr>
              <w:t>, Week 5</w:t>
            </w:r>
            <w:r w:rsidR="00E3483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14:paraId="748B11B0" w14:textId="01B01100" w:rsidR="00180AE0" w:rsidRPr="00FE629B" w:rsidRDefault="00243995" w:rsidP="00A27994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E3483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In-Class Short Answer Responses: </w:t>
            </w:r>
            <w:r w:rsidR="00180AE0">
              <w:rPr>
                <w:rFonts w:asciiTheme="minorHAnsi" w:hAnsiTheme="minorHAnsi" w:cstheme="minorHAnsi"/>
                <w:sz w:val="24"/>
                <w:szCs w:val="24"/>
              </w:rPr>
              <w:t>A combination of multiple choice and short answer re</w:t>
            </w:r>
            <w:r w:rsidR="00AC28BB">
              <w:rPr>
                <w:rFonts w:asciiTheme="minorHAnsi" w:hAnsiTheme="minorHAnsi" w:cstheme="minorHAnsi"/>
                <w:sz w:val="24"/>
                <w:szCs w:val="24"/>
              </w:rPr>
              <w:t>sponse questions fo</w:t>
            </w:r>
            <w:r w:rsidR="00A27994">
              <w:rPr>
                <w:rFonts w:asciiTheme="minorHAnsi" w:hAnsiTheme="minorHAnsi" w:cstheme="minorHAnsi"/>
                <w:sz w:val="24"/>
                <w:szCs w:val="24"/>
              </w:rPr>
              <w:t>cusing on content from weeks 1-4</w:t>
            </w:r>
            <w:r w:rsidR="00AC28B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180AE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63292FD" w14:textId="77777777" w:rsidR="00E34830" w:rsidRPr="00FE629B" w:rsidRDefault="00E34830" w:rsidP="00A27994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sz w:val="24"/>
                <w:szCs w:val="24"/>
              </w:rPr>
            </w:pPr>
          </w:p>
        </w:tc>
      </w:tr>
      <w:tr w:rsidR="00FE629B" w:rsidRPr="00FE629B" w14:paraId="7C3484B7" w14:textId="77777777" w:rsidTr="00A27994">
        <w:trPr>
          <w:trHeight w:val="105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C157C" w14:textId="77777777" w:rsidR="00243995" w:rsidRPr="00FE629B" w:rsidRDefault="00EF64F0" w:rsidP="00A2799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Visual Representation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2DAE0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</w:t>
            </w:r>
          </w:p>
          <w:p w14:paraId="618C33D1" w14:textId="0EC1D96E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5%</w:t>
            </w:r>
          </w:p>
          <w:p w14:paraId="01E7AD35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  <w:p w14:paraId="04238404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  <w:p w14:paraId="4926B42C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  <w:p w14:paraId="1E7DC229" w14:textId="67BD6475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10%</w:t>
            </w:r>
          </w:p>
          <w:p w14:paraId="598E7403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  <w:p w14:paraId="49057E1E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  <w:p w14:paraId="37A0F703" w14:textId="12982F4A" w:rsidR="00A27994" w:rsidRPr="00FE629B" w:rsidRDefault="00A27994" w:rsidP="00A27994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E9E13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  <w:p w14:paraId="3530F413" w14:textId="50EBC07D" w:rsidR="00243995" w:rsidRDefault="00AC28BB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 xml:space="preserve">Begin: </w:t>
            </w:r>
            <w:r w:rsidR="00A27994">
              <w:rPr>
                <w:rFonts w:asciiTheme="minorHAnsi" w:hAnsiTheme="minorHAnsi" w:cs="Arial"/>
                <w:b w:val="0"/>
                <w:lang w:val="en-AU"/>
              </w:rPr>
              <w:t>Term 3, Week 2</w:t>
            </w:r>
          </w:p>
          <w:p w14:paraId="32104968" w14:textId="77777777" w:rsidR="003B3689" w:rsidRDefault="003B3689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  <w:p w14:paraId="7B067891" w14:textId="77777777" w:rsidR="00A27994" w:rsidRDefault="00A27994" w:rsidP="00A27994">
            <w:pPr>
              <w:pStyle w:val="Title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  <w:p w14:paraId="35DCDFB7" w14:textId="77777777" w:rsidR="003B3689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Submit: Term 3, Week 7</w:t>
            </w:r>
            <w:r w:rsidR="003B3689">
              <w:rPr>
                <w:rFonts w:asciiTheme="minorHAnsi" w:hAnsiTheme="minorHAnsi" w:cs="Arial"/>
                <w:b w:val="0"/>
                <w:lang w:val="en-AU"/>
              </w:rPr>
              <w:t xml:space="preserve"> </w:t>
            </w:r>
          </w:p>
          <w:p w14:paraId="757F4D83" w14:textId="77777777" w:rsidR="003B3689" w:rsidRDefault="003B3689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  <w:p w14:paraId="2FCD9938" w14:textId="77777777" w:rsidR="003B3689" w:rsidRPr="00FE629B" w:rsidRDefault="003B3689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3F054D" w14:textId="4107092C" w:rsidR="00E34830" w:rsidRPr="009C2FCA" w:rsidRDefault="00E34830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2</w:t>
            </w:r>
            <w:r w:rsidR="00EE70DA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="00180AE0">
              <w:rPr>
                <w:rFonts w:asciiTheme="minorHAnsi" w:hAnsiTheme="minorHAnsi" w:cstheme="minorHAnsi"/>
                <w:lang w:val="en-AU"/>
              </w:rPr>
              <w:t xml:space="preserve"> Part A:</w:t>
            </w:r>
            <w:r w:rsidR="00EE70DA" w:rsidRPr="00FE629B">
              <w:rPr>
                <w:rFonts w:asciiTheme="minorHAnsi" w:hAnsiTheme="minorHAnsi" w:cstheme="minorHAnsi"/>
              </w:rPr>
              <w:t xml:space="preserve"> </w:t>
            </w:r>
            <w:r w:rsidR="00180AE0">
              <w:rPr>
                <w:rFonts w:asciiTheme="minorHAnsi" w:hAnsiTheme="minorHAnsi" w:cstheme="minorHAnsi"/>
              </w:rPr>
              <w:t xml:space="preserve">Inquiry Booklet: Natural Hazards Information Brochure </w:t>
            </w:r>
          </w:p>
          <w:p w14:paraId="16BB193E" w14:textId="77777777" w:rsidR="00243995" w:rsidRDefault="00AC28BB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In class inquiry where students select a natural hazard and then research the causes, nature, impacts of the hazard, prevention methods</w:t>
            </w:r>
            <w:r w:rsidR="00180AE0">
              <w:rPr>
                <w:rFonts w:asciiTheme="minorHAnsi" w:hAnsiTheme="minorHAnsi" w:cstheme="minorHAnsi"/>
                <w:b w:val="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</w:rPr>
              <w:t xml:space="preserve">and then the stakeholders responsible responding to the hazard. </w:t>
            </w:r>
          </w:p>
          <w:p w14:paraId="22C410D4" w14:textId="77777777" w:rsidR="00180AE0" w:rsidRDefault="00180AE0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</w:p>
          <w:p w14:paraId="56C65C6C" w14:textId="45F7BD6B" w:rsidR="00180AE0" w:rsidRDefault="009C2FCA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Assessment 2: </w:t>
            </w:r>
            <w:r w:rsidR="00180AE0">
              <w:rPr>
                <w:rFonts w:asciiTheme="minorHAnsi" w:hAnsiTheme="minorHAnsi" w:cstheme="minorHAnsi"/>
                <w:lang w:val="en-AU"/>
              </w:rPr>
              <w:t>Part B:</w:t>
            </w:r>
            <w:r w:rsidR="00180AE0">
              <w:rPr>
                <w:rFonts w:asciiTheme="minorHAnsi" w:hAnsiTheme="minorHAnsi" w:cstheme="minorHAnsi"/>
              </w:rPr>
              <w:t xml:space="preserve"> Natural Hazards Information Brochure</w:t>
            </w:r>
          </w:p>
          <w:p w14:paraId="12D4790C" w14:textId="14F70AC8" w:rsidR="00180AE0" w:rsidRPr="00180AE0" w:rsidRDefault="00180AE0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Students produce </w:t>
            </w:r>
            <w:r w:rsidR="00A27994">
              <w:rPr>
                <w:rFonts w:asciiTheme="minorHAnsi" w:hAnsiTheme="minorHAnsi" w:cstheme="minorHAnsi"/>
                <w:b w:val="0"/>
              </w:rPr>
              <w:t>an information</w:t>
            </w:r>
            <w:r>
              <w:rPr>
                <w:rFonts w:asciiTheme="minorHAnsi" w:hAnsiTheme="minorHAnsi" w:cstheme="minorHAnsi"/>
                <w:b w:val="0"/>
              </w:rPr>
              <w:t xml:space="preserve"> brochure </w:t>
            </w:r>
            <w:r w:rsidR="00AC28BB">
              <w:rPr>
                <w:rFonts w:asciiTheme="minorHAnsi" w:hAnsiTheme="minorHAnsi" w:cstheme="minorHAnsi"/>
                <w:b w:val="0"/>
              </w:rPr>
              <w:t xml:space="preserve">promoting community awareness about a selected natural hazard relating to the geology of the surface of the earth. </w:t>
            </w:r>
          </w:p>
        </w:tc>
      </w:tr>
      <w:tr w:rsidR="00FE629B" w:rsidRPr="00FE629B" w14:paraId="217F20A1" w14:textId="77777777" w:rsidTr="00A27994">
        <w:trPr>
          <w:trHeight w:val="558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46C00" w14:textId="77777777" w:rsidR="007074FE" w:rsidRPr="00FE629B" w:rsidRDefault="00CA45DE" w:rsidP="00A27994">
            <w:pPr>
              <w:pStyle w:val="Title"/>
              <w:ind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EF64F0">
              <w:rPr>
                <w:rFonts w:asciiTheme="minorHAnsi" w:hAnsiTheme="minorHAnsi" w:cs="Arial"/>
                <w:b w:val="0"/>
                <w:bCs w:val="0"/>
              </w:rPr>
              <w:t xml:space="preserve"> Written Work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FF7DE" w14:textId="5F6DE55B" w:rsidR="007074FE" w:rsidRPr="00FE629B" w:rsidRDefault="00A27994" w:rsidP="00A27994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5%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4DE82" w14:textId="50AF12C3" w:rsidR="007074FE" w:rsidRPr="00FE629B" w:rsidRDefault="001709EC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="007074FE" w:rsidRPr="00FE629B">
              <w:rPr>
                <w:rFonts w:asciiTheme="minorHAnsi" w:hAnsiTheme="minorHAnsi" w:cs="Arial"/>
                <w:b w:val="0"/>
                <w:lang w:val="en-AU"/>
              </w:rPr>
              <w:t>, Week</w:t>
            </w:r>
            <w:r w:rsidR="00A27994">
              <w:rPr>
                <w:rFonts w:asciiTheme="minorHAnsi" w:hAnsiTheme="minorHAnsi" w:cs="Arial"/>
                <w:b w:val="0"/>
                <w:lang w:val="en-AU"/>
              </w:rPr>
              <w:t xml:space="preserve"> 7</w:t>
            </w:r>
            <w:r w:rsidR="007074FE" w:rsidRPr="00FE629B">
              <w:rPr>
                <w:rFonts w:asciiTheme="minorHAnsi" w:hAnsiTheme="minorHAnsi" w:cs="Arial"/>
                <w:b w:val="0"/>
                <w:lang w:val="en-AU"/>
              </w:rPr>
              <w:t xml:space="preserve">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8F96C" w14:textId="23C423C2" w:rsidR="007074FE" w:rsidRPr="00FE629B" w:rsidRDefault="00A27994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>Assessment 3</w:t>
            </w:r>
            <w:r w:rsidR="00CA45DE" w:rsidRPr="00FE629B">
              <w:rPr>
                <w:rFonts w:asciiTheme="minorHAnsi" w:hAnsiTheme="minorHAnsi" w:cstheme="minorHAnsi"/>
              </w:rPr>
              <w:t>:</w:t>
            </w:r>
            <w:r w:rsidR="00CA45DE" w:rsidRPr="00FE629B">
              <w:rPr>
                <w:rFonts w:asciiTheme="minorHAnsi" w:hAnsiTheme="minorHAnsi" w:cstheme="minorHAnsi"/>
                <w:b w:val="0"/>
              </w:rPr>
              <w:t xml:space="preserve"> </w:t>
            </w:r>
            <w:r w:rsidR="00CA45DE" w:rsidRPr="00FE629B">
              <w:rPr>
                <w:rFonts w:asciiTheme="minorHAnsi" w:hAnsiTheme="minorHAnsi" w:cstheme="minorHAnsi"/>
              </w:rPr>
              <w:t>In-Class</w:t>
            </w:r>
            <w:r w:rsidR="00AC28BB">
              <w:rPr>
                <w:rFonts w:asciiTheme="minorHAnsi" w:hAnsiTheme="minorHAnsi" w:cstheme="minorHAnsi"/>
              </w:rPr>
              <w:t xml:space="preserve"> </w:t>
            </w:r>
            <w:r w:rsidR="00DA291A">
              <w:rPr>
                <w:rFonts w:asciiTheme="minorHAnsi" w:hAnsiTheme="minorHAnsi" w:cstheme="minorHAnsi"/>
              </w:rPr>
              <w:t>Validation:</w:t>
            </w:r>
            <w:r w:rsidR="00CA45DE" w:rsidRPr="00FE629B">
              <w:rPr>
                <w:rFonts w:asciiTheme="minorHAnsi" w:hAnsiTheme="minorHAnsi" w:cstheme="minorHAnsi"/>
              </w:rPr>
              <w:t xml:space="preserve"> </w:t>
            </w:r>
            <w:r w:rsidR="00DA291A">
              <w:rPr>
                <w:rFonts w:asciiTheme="minorHAnsi" w:hAnsiTheme="minorHAnsi" w:cstheme="minorHAnsi"/>
                <w:b w:val="0"/>
              </w:rPr>
              <w:t xml:space="preserve"> Students use their info</w:t>
            </w:r>
            <w:r>
              <w:rPr>
                <w:rFonts w:asciiTheme="minorHAnsi" w:hAnsiTheme="minorHAnsi" w:cstheme="minorHAnsi"/>
                <w:b w:val="0"/>
              </w:rPr>
              <w:t>rmation brochure from Assessment 2 to answer 3-4</w:t>
            </w:r>
            <w:r w:rsidR="001709EC">
              <w:rPr>
                <w:rFonts w:asciiTheme="minorHAnsi" w:hAnsiTheme="minorHAnsi" w:cstheme="minorHAnsi"/>
                <w:b w:val="0"/>
              </w:rPr>
              <w:t xml:space="preserve"> question</w:t>
            </w:r>
            <w:r>
              <w:rPr>
                <w:rFonts w:asciiTheme="minorHAnsi" w:hAnsiTheme="minorHAnsi" w:cstheme="minorHAnsi"/>
                <w:b w:val="0"/>
              </w:rPr>
              <w:t>s</w:t>
            </w:r>
            <w:r w:rsidR="001709EC">
              <w:rPr>
                <w:rFonts w:asciiTheme="minorHAnsi" w:hAnsiTheme="minorHAnsi" w:cstheme="minorHAnsi"/>
                <w:b w:val="0"/>
              </w:rPr>
              <w:t xml:space="preserve"> related to the task. </w:t>
            </w:r>
          </w:p>
          <w:p w14:paraId="1A754FB2" w14:textId="77777777" w:rsidR="007074FE" w:rsidRPr="00FE629B" w:rsidRDefault="007074FE" w:rsidP="00A2799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</w:tc>
      </w:tr>
      <w:tr w:rsidR="00FE629B" w:rsidRPr="00FE629B" w14:paraId="459C6366" w14:textId="77777777" w:rsidTr="00A27994">
        <w:trPr>
          <w:trHeight w:val="740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A9A8E" w14:textId="77777777" w:rsidR="00243995" w:rsidRPr="00FE629B" w:rsidRDefault="00EF64F0" w:rsidP="00A2799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Visual Representation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8009E" w14:textId="77777777" w:rsidR="00243995" w:rsidRPr="00FE629B" w:rsidRDefault="00FE629B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0B518" w14:textId="479009F9" w:rsidR="009C2FCA" w:rsidRPr="009C2FCA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Cs w:val="0"/>
                <w:lang w:val="en-AU"/>
              </w:rPr>
            </w:pPr>
            <w:r w:rsidRPr="009C2FCA">
              <w:rPr>
                <w:rFonts w:asciiTheme="minorHAnsi" w:hAnsiTheme="minorHAnsi" w:cs="Arial"/>
                <w:bCs w:val="0"/>
                <w:lang w:val="en-AU"/>
              </w:rPr>
              <w:t xml:space="preserve">Begin: </w:t>
            </w:r>
          </w:p>
          <w:p w14:paraId="7BDB6E65" w14:textId="77777777" w:rsidR="00243995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3, Week 7 </w:t>
            </w:r>
          </w:p>
          <w:p w14:paraId="2C27154C" w14:textId="77777777" w:rsidR="009C2FCA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14:paraId="3C922ECB" w14:textId="77777777" w:rsidR="009C2FCA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Cs w:val="0"/>
                <w:lang w:val="en-AU"/>
              </w:rPr>
            </w:pPr>
            <w:r w:rsidRPr="009C2FCA">
              <w:rPr>
                <w:rFonts w:asciiTheme="minorHAnsi" w:hAnsiTheme="minorHAnsi" w:cs="Arial"/>
                <w:bCs w:val="0"/>
                <w:lang w:val="en-AU"/>
              </w:rPr>
              <w:t xml:space="preserve">Due: </w:t>
            </w:r>
          </w:p>
          <w:p w14:paraId="1CBC8EBC" w14:textId="547D4CA6" w:rsidR="009C2FCA" w:rsidRPr="009C2FCA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3, Week 10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C73E7" w14:textId="1EB9E5C7" w:rsidR="00243995" w:rsidRDefault="009C2FCA" w:rsidP="00A27994">
            <w:pPr>
              <w:ind w:left="93"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Assessment 4</w:t>
            </w:r>
            <w:r w:rsidR="002F5C30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Australia’s internal Migration Info graphic </w:t>
            </w:r>
          </w:p>
          <w:p w14:paraId="40B721D6" w14:textId="77777777" w:rsidR="002F5C30" w:rsidRPr="002F5C30" w:rsidRDefault="002F5C30" w:rsidP="00A27994">
            <w:pPr>
              <w:ind w:left="93" w:right="7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Students read and interpret information from a source provided to them and u</w:t>
            </w:r>
            <w:r w:rsidR="00833588">
              <w:rPr>
                <w:rFonts w:asciiTheme="minorHAnsi" w:hAnsiTheme="minorHAnsi" w:cstheme="minorHAnsi"/>
                <w:sz w:val="24"/>
                <w:szCs w:val="24"/>
              </w:rPr>
              <w:t xml:space="preserve">se it to design an info graphic representing their findings about migration in Australia.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C99DC11" w14:textId="77777777" w:rsidR="002F5C30" w:rsidRPr="002F5C30" w:rsidRDefault="002F5C30" w:rsidP="00A27994">
            <w:pPr>
              <w:ind w:left="93" w:right="74"/>
              <w:rPr>
                <w:rFonts w:asciiTheme="minorHAnsi" w:hAnsiTheme="minorHAnsi" w:cstheme="minorHAnsi"/>
                <w:bCs/>
                <w:iCs/>
                <w:sz w:val="24"/>
                <w:szCs w:val="24"/>
                <w:lang w:val="en-GB"/>
              </w:rPr>
            </w:pPr>
          </w:p>
        </w:tc>
      </w:tr>
      <w:tr w:rsidR="00A27994" w:rsidRPr="00FE629B" w14:paraId="4999075A" w14:textId="77777777" w:rsidTr="00A27994">
        <w:trPr>
          <w:trHeight w:val="420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CDE32" w14:textId="7E34A737" w:rsidR="00A27994" w:rsidRDefault="00A27994" w:rsidP="00A2799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Written Work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FF6D2" w14:textId="77777777" w:rsidR="00A27994" w:rsidRDefault="00A27994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</w:p>
          <w:p w14:paraId="2AACAA49" w14:textId="77777777" w:rsidR="00A27994" w:rsidRDefault="00A27994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</w:p>
          <w:p w14:paraId="3D0D7DBF" w14:textId="77777777" w:rsidR="00A27994" w:rsidRDefault="00A27994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</w:p>
          <w:p w14:paraId="10B4F158" w14:textId="499DF050" w:rsidR="00A27994" w:rsidRDefault="00A27994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9046E" w14:textId="77777777" w:rsidR="00A27994" w:rsidRPr="00FE629B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3, Week 8</w:t>
            </w:r>
          </w:p>
          <w:p w14:paraId="089B73E5" w14:textId="77777777" w:rsidR="00A27994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BC1DC" w14:textId="03E483C9" w:rsidR="00A27994" w:rsidRDefault="009C2FCA" w:rsidP="00A2799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>Assessment 5</w:t>
            </w:r>
            <w:r w:rsidR="00A27994" w:rsidRPr="00FE629B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="00A27994">
              <w:rPr>
                <w:rFonts w:asciiTheme="minorHAnsi" w:hAnsiTheme="minorHAnsi" w:cstheme="minorHAnsi"/>
                <w:lang w:val="en-AU"/>
              </w:rPr>
              <w:t xml:space="preserve">PART A: </w:t>
            </w:r>
            <w:r w:rsidR="00A27994" w:rsidRPr="00FE629B">
              <w:rPr>
                <w:rFonts w:asciiTheme="minorHAnsi" w:hAnsiTheme="minorHAnsi" w:cstheme="minorHAnsi"/>
                <w:lang w:val="en-AU"/>
              </w:rPr>
              <w:t xml:space="preserve"> </w:t>
            </w:r>
            <w:r w:rsidR="00A27994">
              <w:rPr>
                <w:rFonts w:asciiTheme="minorHAnsi" w:hAnsiTheme="minorHAnsi" w:cstheme="minorHAnsi"/>
                <w:lang w:val="en-AU"/>
              </w:rPr>
              <w:t>Inquiry Notes (Formative)- Submitted</w:t>
            </w:r>
          </w:p>
          <w:p w14:paraId="38D8DCDB" w14:textId="1BCAF39E" w:rsidR="00A27994" w:rsidRPr="003B3689" w:rsidRDefault="00A27994" w:rsidP="00A2799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lang w:val="en-AU"/>
              </w:rPr>
              <w:t>Students compile notes</w:t>
            </w:r>
            <w:r w:rsidR="00605AA5">
              <w:rPr>
                <w:rFonts w:asciiTheme="minorHAnsi" w:hAnsiTheme="minorHAnsi" w:cstheme="minorHAnsi"/>
                <w:b w:val="0"/>
                <w:lang w:val="en-AU"/>
              </w:rPr>
              <w:t xml:space="preserve"> from watching the documentary “S</w:t>
            </w:r>
            <w:r>
              <w:rPr>
                <w:rFonts w:asciiTheme="minorHAnsi" w:hAnsiTheme="minorHAnsi" w:cstheme="minorHAnsi"/>
                <w:b w:val="0"/>
                <w:lang w:val="en-AU"/>
              </w:rPr>
              <w:t>lumming it</w:t>
            </w:r>
            <w:r w:rsidR="00605AA5">
              <w:rPr>
                <w:rFonts w:asciiTheme="minorHAnsi" w:hAnsiTheme="minorHAnsi" w:cstheme="minorHAnsi"/>
                <w:b w:val="0"/>
                <w:lang w:val="en-AU"/>
              </w:rPr>
              <w:t>”</w:t>
            </w:r>
            <w:r>
              <w:rPr>
                <w:rFonts w:asciiTheme="minorHAnsi" w:hAnsiTheme="minorHAnsi" w:cstheme="minorHAnsi"/>
                <w:b w:val="0"/>
                <w:lang w:val="en-AU"/>
              </w:rPr>
              <w:t xml:space="preserve"> and then </w:t>
            </w:r>
            <w:r w:rsidR="00605AA5">
              <w:rPr>
                <w:rFonts w:asciiTheme="minorHAnsi" w:hAnsiTheme="minorHAnsi" w:cstheme="minorHAnsi"/>
                <w:b w:val="0"/>
                <w:lang w:val="en-AU"/>
              </w:rPr>
              <w:t xml:space="preserve">conduct </w:t>
            </w:r>
            <w:r>
              <w:rPr>
                <w:rFonts w:asciiTheme="minorHAnsi" w:hAnsiTheme="minorHAnsi" w:cstheme="minorHAnsi"/>
                <w:b w:val="0"/>
                <w:lang w:val="en-AU"/>
              </w:rPr>
              <w:t>independent research on Urbanisation.</w:t>
            </w:r>
          </w:p>
          <w:p w14:paraId="729D7F6B" w14:textId="77777777" w:rsidR="00A27994" w:rsidRPr="00FE629B" w:rsidRDefault="00A27994" w:rsidP="00A2799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14:paraId="1F2E1F1D" w14:textId="18145B6C" w:rsidR="00A27994" w:rsidRPr="00FE629B" w:rsidRDefault="009C2FCA" w:rsidP="00A2799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>Assessment 5:</w:t>
            </w:r>
            <w:r w:rsidR="00A27994" w:rsidRPr="00FE629B">
              <w:rPr>
                <w:rFonts w:asciiTheme="minorHAnsi" w:hAnsiTheme="minorHAnsi" w:cstheme="minorHAnsi"/>
                <w:lang w:val="en-AU"/>
              </w:rPr>
              <w:t xml:space="preserve"> PART B: </w:t>
            </w:r>
            <w:r w:rsidR="00A27994">
              <w:rPr>
                <w:rFonts w:asciiTheme="minorHAnsi" w:hAnsiTheme="minorHAnsi" w:cstheme="minorHAnsi"/>
                <w:lang w:val="en-AU"/>
              </w:rPr>
              <w:t>Short Answer Response (Summative)- Assess</w:t>
            </w:r>
            <w:r>
              <w:rPr>
                <w:rFonts w:asciiTheme="minorHAnsi" w:hAnsiTheme="minorHAnsi" w:cstheme="minorHAnsi"/>
                <w:lang w:val="en-AU"/>
              </w:rPr>
              <w:t>ment</w:t>
            </w:r>
          </w:p>
          <w:p w14:paraId="7978A67C" w14:textId="77777777" w:rsidR="00A27994" w:rsidRDefault="00605AA5" w:rsidP="00605AA5">
            <w:pPr>
              <w:ind w:left="93" w:right="7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Students are to answer a set</w:t>
            </w:r>
            <w:r w:rsidR="00A27994" w:rsidRPr="00A27994">
              <w:rPr>
                <w:rFonts w:asciiTheme="minorHAnsi" w:hAnsiTheme="minorHAnsi" w:cstheme="minorHAnsi"/>
              </w:rPr>
              <w:t xml:space="preserve"> of short answer questions related to the “Slumming it” documentary watched in class. </w:t>
            </w:r>
          </w:p>
          <w:p w14:paraId="2497DDC8" w14:textId="77777777" w:rsidR="00010EA1" w:rsidRDefault="00010EA1" w:rsidP="00605AA5">
            <w:pPr>
              <w:ind w:left="93" w:right="74"/>
              <w:rPr>
                <w:rFonts w:asciiTheme="minorHAnsi" w:hAnsiTheme="minorHAnsi" w:cstheme="minorHAnsi"/>
              </w:rPr>
            </w:pPr>
          </w:p>
          <w:p w14:paraId="4EB9D123" w14:textId="785F0A76" w:rsidR="00010EA1" w:rsidRPr="00A27994" w:rsidRDefault="00010EA1" w:rsidP="00605AA5">
            <w:pPr>
              <w:ind w:left="93" w:right="7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7994" w:rsidRPr="00FE629B" w14:paraId="519C6E9F" w14:textId="77777777" w:rsidTr="00A27994">
        <w:trPr>
          <w:trHeight w:val="20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E1720" w14:textId="77777777" w:rsidR="00A27994" w:rsidRPr="00FE629B" w:rsidRDefault="00A27994" w:rsidP="00A2799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lastRenderedPageBreak/>
              <w:t>Written Work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9DCA7" w14:textId="77777777" w:rsidR="00A27994" w:rsidRPr="00FE629B" w:rsidRDefault="00A27994" w:rsidP="00A27994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5</w:t>
            </w: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2A4B9" w14:textId="4C2A82F1" w:rsidR="00A27994" w:rsidRPr="00FE629B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</w:t>
            </w:r>
            <w:r w:rsidR="009C2FCA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3, Week 10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60D91" w14:textId="187EF466" w:rsidR="00A27994" w:rsidRDefault="00A27994" w:rsidP="00A27994">
            <w:pPr>
              <w:pStyle w:val="Title"/>
              <w:ind w:right="71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 xml:space="preserve">Assessment 6: </w:t>
            </w:r>
            <w:r w:rsidR="009C2FCA">
              <w:rPr>
                <w:rFonts w:asciiTheme="minorHAnsi" w:hAnsiTheme="minorHAnsi" w:cstheme="minorHAnsi"/>
                <w:lang w:val="en-AU"/>
              </w:rPr>
              <w:t xml:space="preserve">In-Class Multiple Choice and Short-Answer Response </w:t>
            </w:r>
          </w:p>
          <w:p w14:paraId="7AB37500" w14:textId="41B50A21" w:rsidR="00A27994" w:rsidRPr="00FE629B" w:rsidRDefault="00605AA5" w:rsidP="00605AA5">
            <w:pPr>
              <w:pStyle w:val="Title"/>
              <w:ind w:right="71"/>
              <w:jc w:val="lef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A combination of short-answer and multiple choice question focusing on content from weeks 1-9. </w:t>
            </w:r>
          </w:p>
        </w:tc>
      </w:tr>
      <w:tr w:rsidR="00A27994" w:rsidRPr="00FE629B" w14:paraId="35B3E4E5" w14:textId="77777777" w:rsidTr="00A27994">
        <w:trPr>
          <w:trHeight w:val="860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794C99B5" w14:textId="77777777" w:rsidR="00A27994" w:rsidRDefault="00A27994" w:rsidP="00A27994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</w:rPr>
            </w:pPr>
          </w:p>
          <w:p w14:paraId="0AB1ADB1" w14:textId="77777777" w:rsidR="00A27994" w:rsidRPr="00EF64F0" w:rsidRDefault="00A27994" w:rsidP="00A27994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EF64F0">
              <w:rPr>
                <w:rFonts w:asciiTheme="minorHAnsi" w:hAnsiTheme="minorHAnsi" w:cs="Arial"/>
                <w:bCs/>
              </w:rPr>
              <w:t>Written Work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D61195E" w14:textId="2CAB3EF4" w:rsidR="00A27994" w:rsidRPr="00FE629B" w:rsidRDefault="00A27994" w:rsidP="00A27994">
            <w:pPr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         </w:t>
            </w: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</w:t>
            </w:r>
            <w:r w:rsidR="009C2FCA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</w:t>
            </w: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5</w:t>
            </w: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71172295" w14:textId="0B471541" w:rsidR="00A27994" w:rsidRPr="00FE629B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4</w:t>
            </w:r>
            <w:r w:rsidR="009C2FCA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</w:t>
            </w:r>
            <w:r w:rsidR="009C2FCA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Start of </w:t>
            </w: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Week </w:t>
            </w:r>
            <w:r w:rsidR="009C2FCA">
              <w:rPr>
                <w:rFonts w:asciiTheme="minorHAnsi" w:hAnsiTheme="minorHAnsi" w:cs="Arial"/>
                <w:b w:val="0"/>
                <w:bCs w:val="0"/>
                <w:lang w:val="en-AU"/>
              </w:rPr>
              <w:t>5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F969C80" w14:textId="77777777" w:rsidR="00A27994" w:rsidRDefault="00A27994" w:rsidP="00A2799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7:</w:t>
            </w:r>
            <w:r>
              <w:rPr>
                <w:rFonts w:asciiTheme="minorHAnsi" w:hAnsiTheme="minorHAnsi" w:cstheme="minorHAnsi"/>
                <w:lang w:val="en-AU"/>
              </w:rPr>
              <w:t xml:space="preserve"> In-Class Short Answer Response </w:t>
            </w:r>
          </w:p>
          <w:p w14:paraId="6FFEA367" w14:textId="1DBBF0A0" w:rsidR="00A27994" w:rsidRPr="00FF6B20" w:rsidRDefault="00A27994" w:rsidP="00A2799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F6B20">
              <w:rPr>
                <w:rFonts w:asciiTheme="minorHAnsi" w:hAnsiTheme="minorHAnsi" w:cstheme="minorHAnsi"/>
                <w:b w:val="0"/>
              </w:rPr>
              <w:t>A combination of multiple choice and short answer response questions fo</w:t>
            </w:r>
            <w:r w:rsidR="009C2FCA">
              <w:rPr>
                <w:rFonts w:asciiTheme="minorHAnsi" w:hAnsiTheme="minorHAnsi" w:cstheme="minorHAnsi"/>
                <w:b w:val="0"/>
              </w:rPr>
              <w:t>cusing on content from weeks 1-4</w:t>
            </w:r>
            <w:r w:rsidRPr="00FF6B20">
              <w:rPr>
                <w:rFonts w:asciiTheme="minorHAnsi" w:hAnsiTheme="minorHAnsi" w:cstheme="minorHAnsi"/>
                <w:b w:val="0"/>
              </w:rPr>
              <w:t>.</w:t>
            </w:r>
          </w:p>
          <w:p w14:paraId="16CF9C82" w14:textId="77777777" w:rsidR="00A27994" w:rsidRPr="00FE629B" w:rsidRDefault="00A27994" w:rsidP="00A27994">
            <w:pPr>
              <w:pStyle w:val="Title"/>
              <w:ind w:right="71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A27994" w:rsidRPr="00FE629B" w14:paraId="332D8964" w14:textId="77777777" w:rsidTr="00A27994">
        <w:trPr>
          <w:trHeight w:val="200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160EB79" w14:textId="77777777" w:rsidR="00A27994" w:rsidRDefault="00A27994" w:rsidP="00A27994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</w:rPr>
            </w:pPr>
            <w:r w:rsidRPr="00EF64F0">
              <w:rPr>
                <w:rFonts w:asciiTheme="minorHAnsi" w:hAnsiTheme="minorHAnsi" w:cs="Arial"/>
                <w:bCs/>
              </w:rPr>
              <w:t>Written Work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E366956" w14:textId="77777777" w:rsidR="00A27994" w:rsidRPr="00FE629B" w:rsidRDefault="00A27994" w:rsidP="00A27994">
            <w:pP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          10%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873BCB1" w14:textId="77777777" w:rsidR="00A27994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Begin: </w:t>
            </w:r>
          </w:p>
          <w:p w14:paraId="6B1AB1D5" w14:textId="73A57875" w:rsidR="00A27994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4, Week 2</w:t>
            </w:r>
          </w:p>
          <w:p w14:paraId="7A2528EB" w14:textId="77777777" w:rsidR="00A27994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14:paraId="7E9FB8FA" w14:textId="77777777" w:rsidR="00A27994" w:rsidRDefault="00A27994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Due: </w:t>
            </w:r>
          </w:p>
          <w:p w14:paraId="50884787" w14:textId="7CC18830" w:rsidR="00A27994" w:rsidRDefault="009C2FCA" w:rsidP="00A2799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4, 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72CF7DD" w14:textId="77777777" w:rsidR="00A27994" w:rsidRPr="00FE629B" w:rsidRDefault="00A27994" w:rsidP="00A27994">
            <w:pPr>
              <w:pStyle w:val="Title"/>
              <w:ind w:right="71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>Assessment 8</w:t>
            </w:r>
            <w:r w:rsidRPr="00FE629B">
              <w:rPr>
                <w:rFonts w:asciiTheme="minorHAnsi" w:hAnsiTheme="minorHAnsi" w:cstheme="minorHAnsi"/>
                <w:lang w:val="en-AU"/>
              </w:rPr>
              <w:t xml:space="preserve">: </w:t>
            </w:r>
            <w:r>
              <w:rPr>
                <w:rFonts w:asciiTheme="minorHAnsi" w:hAnsiTheme="minorHAnsi" w:cstheme="minorHAnsi"/>
                <w:lang w:val="en-AU"/>
              </w:rPr>
              <w:t xml:space="preserve">Homework Task: </w:t>
            </w:r>
            <w:r w:rsidRPr="003350FE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Students complete a series of questions related to how the government is involved in the </w:t>
            </w:r>
            <w:r w:rsidRPr="003350FE">
              <w:rPr>
                <w:rFonts w:asciiTheme="minorHAnsi" w:eastAsiaTheme="minorEastAsia" w:hAnsiTheme="minorHAnsi" w:cs="Helvetica"/>
                <w:b w:val="0"/>
                <w:lang w:eastAsia="zh-CN"/>
              </w:rPr>
              <w:t xml:space="preserve">market, such as providing some types of </w:t>
            </w:r>
            <w:hyperlink r:id="rId9" w:history="1">
              <w:r w:rsidRPr="003350FE">
                <w:rPr>
                  <w:rFonts w:asciiTheme="minorHAnsi" w:eastAsiaTheme="minorEastAsia" w:hAnsiTheme="minorHAnsi" w:cs="Helvetica"/>
                  <w:b w:val="0"/>
                  <w:lang w:eastAsia="zh-CN"/>
                </w:rPr>
                <w:t>goods</w:t>
              </w:r>
            </w:hyperlink>
            <w:r w:rsidRPr="003350FE">
              <w:rPr>
                <w:rFonts w:asciiTheme="minorHAnsi" w:eastAsiaTheme="minorEastAsia" w:hAnsiTheme="minorHAnsi" w:cs="Helvetica"/>
                <w:b w:val="0"/>
                <w:lang w:eastAsia="zh-CN"/>
              </w:rPr>
              <w:t xml:space="preserve"> and </w:t>
            </w:r>
            <w:hyperlink r:id="rId10" w:history="1">
              <w:r w:rsidRPr="003350FE">
                <w:rPr>
                  <w:rFonts w:asciiTheme="minorHAnsi" w:eastAsiaTheme="minorEastAsia" w:hAnsiTheme="minorHAnsi" w:cs="Helvetica"/>
                  <w:b w:val="0"/>
                  <w:lang w:eastAsia="zh-CN"/>
                </w:rPr>
                <w:t>services</w:t>
              </w:r>
            </w:hyperlink>
            <w:r w:rsidRPr="003350FE">
              <w:rPr>
                <w:rFonts w:asciiTheme="minorHAnsi" w:eastAsiaTheme="minorEastAsia" w:hAnsiTheme="minorHAnsi" w:cs="Helvetica"/>
                <w:b w:val="0"/>
                <w:lang w:eastAsia="zh-CN"/>
              </w:rPr>
              <w:t xml:space="preserve"> that are not being provided for sufficiently by the market.</w:t>
            </w:r>
            <w:r>
              <w:rPr>
                <w:rFonts w:asciiTheme="minorHAnsi" w:eastAsiaTheme="minorEastAsia" w:hAnsiTheme="minorHAnsi" w:cs="Helvetica"/>
                <w:b w:val="0"/>
                <w:color w:val="444444"/>
                <w:lang w:eastAsia="zh-CN"/>
              </w:rPr>
              <w:t xml:space="preserve"> </w:t>
            </w:r>
          </w:p>
        </w:tc>
      </w:tr>
      <w:tr w:rsidR="00A27994" w:rsidRPr="00FE629B" w14:paraId="45033D63" w14:textId="77777777" w:rsidTr="00A27994">
        <w:trPr>
          <w:trHeight w:val="1230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23FE35B" w14:textId="77777777" w:rsidR="00A27994" w:rsidRPr="00FE629B" w:rsidRDefault="00A27994" w:rsidP="00A27994">
            <w:pPr>
              <w:pStyle w:val="Title"/>
              <w:ind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 xml:space="preserve">    Visual    Representation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79283FD" w14:textId="3ADE3FC7" w:rsidR="009C2FCA" w:rsidRDefault="009C2FCA" w:rsidP="00A27994">
            <w:pPr>
              <w:pStyle w:val="Title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10% </w:t>
            </w:r>
          </w:p>
          <w:p w14:paraId="7B4177FA" w14:textId="77777777" w:rsidR="009C2FCA" w:rsidRDefault="009C2FCA" w:rsidP="00A27994">
            <w:pPr>
              <w:pStyle w:val="Title"/>
              <w:rPr>
                <w:rFonts w:asciiTheme="minorHAnsi" w:hAnsiTheme="minorHAnsi" w:cs="Arial"/>
              </w:rPr>
            </w:pPr>
          </w:p>
          <w:p w14:paraId="2923FD98" w14:textId="77777777" w:rsidR="009C2FCA" w:rsidRDefault="009C2FCA" w:rsidP="00A27994">
            <w:pPr>
              <w:pStyle w:val="Title"/>
              <w:rPr>
                <w:rFonts w:asciiTheme="minorHAnsi" w:hAnsiTheme="minorHAnsi" w:cs="Arial"/>
              </w:rPr>
            </w:pPr>
          </w:p>
          <w:p w14:paraId="0C33A87C" w14:textId="77777777" w:rsidR="009C2FCA" w:rsidRDefault="009C2FCA" w:rsidP="009C2FCA">
            <w:pPr>
              <w:pStyle w:val="Title"/>
              <w:jc w:val="left"/>
              <w:rPr>
                <w:rFonts w:asciiTheme="minorHAnsi" w:hAnsiTheme="minorHAnsi" w:cs="Arial"/>
              </w:rPr>
            </w:pPr>
          </w:p>
          <w:p w14:paraId="34D34C54" w14:textId="77777777" w:rsidR="00A27994" w:rsidRDefault="00A27994" w:rsidP="00A27994">
            <w:pPr>
              <w:pStyle w:val="Title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15</w:t>
            </w:r>
            <w:r w:rsidRPr="00FE629B">
              <w:rPr>
                <w:rFonts w:asciiTheme="minorHAnsi" w:hAnsiTheme="minorHAnsi" w:cs="Arial"/>
              </w:rPr>
              <w:t>%</w:t>
            </w:r>
          </w:p>
          <w:p w14:paraId="64C48A35" w14:textId="77777777" w:rsidR="009C2FCA" w:rsidRDefault="009C2FCA" w:rsidP="00A27994">
            <w:pPr>
              <w:pStyle w:val="Title"/>
              <w:rPr>
                <w:rFonts w:asciiTheme="minorHAnsi" w:hAnsiTheme="minorHAnsi" w:cs="Arial"/>
                <w:bCs w:val="0"/>
              </w:rPr>
            </w:pPr>
          </w:p>
          <w:p w14:paraId="6801CE22" w14:textId="77777777" w:rsidR="009C2FCA" w:rsidRPr="00FE629B" w:rsidRDefault="009C2FCA" w:rsidP="00A27994">
            <w:pPr>
              <w:pStyle w:val="Title"/>
              <w:rPr>
                <w:rFonts w:asciiTheme="minorHAnsi" w:hAnsiTheme="minorHAnsi" w:cs="Arial"/>
                <w:bCs w:val="0"/>
              </w:rPr>
            </w:pP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84DD169" w14:textId="77777777" w:rsidR="00A27994" w:rsidRPr="00FE629B" w:rsidRDefault="00A27994" w:rsidP="00A27994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Term 4, Week 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C677891" w14:textId="77777777" w:rsidR="00A27994" w:rsidRPr="00FE629B" w:rsidRDefault="00A27994" w:rsidP="00A27994">
            <w:pPr>
              <w:tabs>
                <w:tab w:val="left" w:pos="4140"/>
                <w:tab w:val="left" w:pos="4800"/>
              </w:tabs>
              <w:ind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Assessment 11</w:t>
            </w: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PART A:</w:t>
            </w: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Visual Representation Task: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Inquiry Booklet </w:t>
            </w:r>
          </w:p>
          <w:p w14:paraId="38894132" w14:textId="77777777" w:rsidR="00A27994" w:rsidRDefault="00A27994" w:rsidP="00A27994">
            <w:pPr>
              <w:rPr>
                <w:rFonts w:eastAsiaTheme="minorEastAsia" w:cs="Arial"/>
                <w:lang w:eastAsia="en-US"/>
              </w:rPr>
            </w:pPr>
            <w:r w:rsidRPr="00FF6B20">
              <w:rPr>
                <w:rFonts w:eastAsiaTheme="minorEastAsia" w:cs="Arial"/>
                <w:lang w:eastAsia="en-US"/>
              </w:rPr>
              <w:t>Students use available information technology reso</w:t>
            </w:r>
            <w:r>
              <w:rPr>
                <w:rFonts w:eastAsiaTheme="minorEastAsia" w:cs="Arial"/>
                <w:lang w:eastAsia="en-US"/>
              </w:rPr>
              <w:t xml:space="preserve">urces to complete an inquiry booklet. </w:t>
            </w:r>
          </w:p>
          <w:p w14:paraId="0496F1EF" w14:textId="77777777" w:rsidR="00A27994" w:rsidRDefault="00A27994" w:rsidP="00A27994">
            <w:pPr>
              <w:rPr>
                <w:rFonts w:eastAsiaTheme="minorEastAsia" w:cs="Arial"/>
                <w:lang w:eastAsia="en-US"/>
              </w:rPr>
            </w:pPr>
          </w:p>
          <w:p w14:paraId="2DCC1E57" w14:textId="77777777" w:rsidR="00A27994" w:rsidRDefault="00A27994" w:rsidP="00A27994">
            <w:pPr>
              <w:tabs>
                <w:tab w:val="left" w:pos="4140"/>
                <w:tab w:val="left" w:pos="4800"/>
              </w:tabs>
              <w:ind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Assessment 11</w:t>
            </w: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PART B:</w:t>
            </w: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Visual Representation Task: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Visual Representation</w:t>
            </w:r>
          </w:p>
          <w:p w14:paraId="0AB4B225" w14:textId="77777777" w:rsidR="00A27994" w:rsidRPr="00FF6B20" w:rsidRDefault="00A27994" w:rsidP="00A27994">
            <w:pPr>
              <w:tabs>
                <w:tab w:val="left" w:pos="4140"/>
                <w:tab w:val="left" w:pos="4800"/>
              </w:tabs>
              <w:ind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F6B20">
              <w:rPr>
                <w:rFonts w:ascii="Calibri" w:eastAsiaTheme="minorEastAsia" w:hAnsi="Calibri"/>
                <w:lang w:eastAsia="en-US"/>
              </w:rPr>
              <w:t xml:space="preserve">Students use available information technology resources to complete a series of in‐class activities regarding technology and its influence on the way people work now and will work in the future </w:t>
            </w:r>
          </w:p>
          <w:p w14:paraId="5122F44E" w14:textId="77777777" w:rsidR="00A27994" w:rsidRPr="00FE629B" w:rsidRDefault="00A27994" w:rsidP="00A2799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A27994" w:rsidRPr="0017191C" w14:paraId="4FE3CED2" w14:textId="77777777" w:rsidTr="00A27994">
        <w:trPr>
          <w:trHeight w:val="20"/>
        </w:trPr>
        <w:tc>
          <w:tcPr>
            <w:tcW w:w="61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6CBC5" w14:textId="77777777" w:rsidR="00A27994" w:rsidRPr="005E6365" w:rsidRDefault="00A27994" w:rsidP="00A27994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4D3FF03" w14:textId="77777777" w:rsidR="00A27994" w:rsidRPr="005E6365" w:rsidRDefault="00A27994" w:rsidP="00A27994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14:paraId="73EAE3A3" w14:textId="77777777" w:rsidR="00A27994" w:rsidRPr="0017191C" w:rsidRDefault="00A27994" w:rsidP="00A27994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152BE458" w14:textId="77777777" w:rsidR="00A27994" w:rsidRPr="0017191C" w:rsidRDefault="00A27994" w:rsidP="00A27994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718239BC" w14:textId="77777777"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11"/>
      <w:headerReference w:type="first" r:id="rId12"/>
      <w:footerReference w:type="first" r:id="rId13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ED12C6" w14:textId="77777777" w:rsidR="00010EA1" w:rsidRDefault="00010EA1" w:rsidP="00E35001">
      <w:r>
        <w:separator/>
      </w:r>
    </w:p>
  </w:endnote>
  <w:endnote w:type="continuationSeparator" w:id="0">
    <w:p w14:paraId="5D49A6F2" w14:textId="77777777" w:rsidR="00010EA1" w:rsidRDefault="00010EA1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7EE56F" w14:textId="77777777" w:rsidR="00010EA1" w:rsidRPr="00897899" w:rsidRDefault="00010EA1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3AEC9" w14:textId="4CE2D083" w:rsidR="00010EA1" w:rsidRPr="00A41897" w:rsidRDefault="00010EA1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CB32D4">
      <w:rPr>
        <w:rFonts w:ascii="Franklin Gothic Book" w:hAnsi="Franklin Gothic Book"/>
        <w:b/>
        <w:noProof/>
        <w:color w:val="342568"/>
        <w:sz w:val="18"/>
        <w:szCs w:val="18"/>
      </w:rPr>
      <w:t xml:space="preserve">Geography &amp; Economics and Business  I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8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EDCD45" w14:textId="77777777" w:rsidR="00010EA1" w:rsidRDefault="00010EA1" w:rsidP="00E35001">
      <w:r>
        <w:separator/>
      </w:r>
    </w:p>
  </w:footnote>
  <w:footnote w:type="continuationSeparator" w:id="0">
    <w:p w14:paraId="63554BC3" w14:textId="77777777" w:rsidR="00010EA1" w:rsidRDefault="00010EA1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AF4E5" w14:textId="77777777" w:rsidR="00010EA1" w:rsidRPr="00A233EF" w:rsidRDefault="00010EA1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34F0951A" wp14:editId="0C94E575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B32D4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10EA1"/>
    <w:rsid w:val="000424CB"/>
    <w:rsid w:val="00073688"/>
    <w:rsid w:val="00083F14"/>
    <w:rsid w:val="00095331"/>
    <w:rsid w:val="000B6D77"/>
    <w:rsid w:val="000C2C98"/>
    <w:rsid w:val="000C5216"/>
    <w:rsid w:val="000E2055"/>
    <w:rsid w:val="000E3AF4"/>
    <w:rsid w:val="000E641D"/>
    <w:rsid w:val="000E7DB7"/>
    <w:rsid w:val="0013404D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A221B"/>
    <w:rsid w:val="003B31DE"/>
    <w:rsid w:val="003B3689"/>
    <w:rsid w:val="003C0817"/>
    <w:rsid w:val="003C2E8B"/>
    <w:rsid w:val="003C6BEF"/>
    <w:rsid w:val="003D2222"/>
    <w:rsid w:val="003D60C7"/>
    <w:rsid w:val="003E2A6C"/>
    <w:rsid w:val="00407FE7"/>
    <w:rsid w:val="004147A1"/>
    <w:rsid w:val="00415144"/>
    <w:rsid w:val="0043442F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05AA5"/>
    <w:rsid w:val="00625F21"/>
    <w:rsid w:val="0066067E"/>
    <w:rsid w:val="0067275D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44A70"/>
    <w:rsid w:val="0076797F"/>
    <w:rsid w:val="007C5B95"/>
    <w:rsid w:val="007C7707"/>
    <w:rsid w:val="007D69BA"/>
    <w:rsid w:val="007D70D1"/>
    <w:rsid w:val="00803555"/>
    <w:rsid w:val="00806F11"/>
    <w:rsid w:val="00833588"/>
    <w:rsid w:val="0087462B"/>
    <w:rsid w:val="008761E9"/>
    <w:rsid w:val="00897899"/>
    <w:rsid w:val="008A0328"/>
    <w:rsid w:val="008B35EB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53B"/>
    <w:rsid w:val="00AC28B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7D20"/>
    <w:rsid w:val="00C15211"/>
    <w:rsid w:val="00C33853"/>
    <w:rsid w:val="00C34582"/>
    <w:rsid w:val="00C51FFA"/>
    <w:rsid w:val="00C6570F"/>
    <w:rsid w:val="00C66D64"/>
    <w:rsid w:val="00C87FDA"/>
    <w:rsid w:val="00CA45DE"/>
    <w:rsid w:val="00CB187F"/>
    <w:rsid w:val="00CB32D4"/>
    <w:rsid w:val="00CF2B72"/>
    <w:rsid w:val="00D02FC4"/>
    <w:rsid w:val="00D12B70"/>
    <w:rsid w:val="00D33DDF"/>
    <w:rsid w:val="00D3543E"/>
    <w:rsid w:val="00D42DF7"/>
    <w:rsid w:val="00D908E8"/>
    <w:rsid w:val="00DA291A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1CC015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k10outline.scsa.wa.edu.au/home/p-10-curriculum/curriculum-browser/humanities-and-social-sciences/humanities-overview/glossary/service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k10outline.scsa.wa.edu.au/home/p-10-curriculum/curriculum-browser/humanities-and-social-sciences/humanities-overview/glossary/good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C3406-2A48-4446-AA56-B727C67B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686E01B7</Template>
  <TotalTime>32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4</cp:revision>
  <cp:lastPrinted>2017-07-21T10:03:00Z</cp:lastPrinted>
  <dcterms:created xsi:type="dcterms:W3CDTF">2017-07-19T00:51:00Z</dcterms:created>
  <dcterms:modified xsi:type="dcterms:W3CDTF">2017-07-21T10:11:00Z</dcterms:modified>
</cp:coreProperties>
</file>