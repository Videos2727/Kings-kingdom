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173191" w14:textId="391C3487" w:rsidR="00B46914" w:rsidRPr="00B46914" w:rsidRDefault="00007313" w:rsidP="00321E9A">
      <w:pPr>
        <w:pStyle w:val="Heading1"/>
        <w:ind w:left="-426"/>
        <w:jc w:val="center"/>
        <w:rPr>
          <w:b/>
          <w:sz w:val="32"/>
          <w:szCs w:val="32"/>
        </w:rPr>
      </w:pPr>
      <w:r w:rsidRPr="00B46914">
        <w:rPr>
          <w:b/>
          <w:sz w:val="32"/>
          <w:szCs w:val="32"/>
        </w:rPr>
        <w:t xml:space="preserve">Humanities and Social Sciences </w:t>
      </w:r>
      <w:r w:rsidR="004C3AF0" w:rsidRPr="00B46914">
        <w:rPr>
          <w:b/>
          <w:sz w:val="32"/>
          <w:szCs w:val="32"/>
        </w:rPr>
        <w:t>A</w:t>
      </w:r>
      <w:r w:rsidR="00BA0BAA" w:rsidRPr="00B46914">
        <w:rPr>
          <w:b/>
          <w:sz w:val="32"/>
          <w:szCs w:val="32"/>
        </w:rPr>
        <w:t>ssessment O</w:t>
      </w:r>
      <w:r w:rsidR="007D70D1" w:rsidRPr="00B46914">
        <w:rPr>
          <w:b/>
          <w:sz w:val="32"/>
          <w:szCs w:val="32"/>
        </w:rPr>
        <w:t>utline</w:t>
      </w:r>
      <w:r w:rsidR="00B46914" w:rsidRPr="00B46914">
        <w:rPr>
          <w:b/>
          <w:sz w:val="32"/>
          <w:szCs w:val="32"/>
        </w:rPr>
        <w:t xml:space="preserve"> Year 8 HASS 2019</w:t>
      </w:r>
      <w:r w:rsidR="00180AE0" w:rsidRPr="00B46914">
        <w:rPr>
          <w:b/>
          <w:sz w:val="32"/>
          <w:szCs w:val="32"/>
        </w:rPr>
        <w:t xml:space="preserve"> </w:t>
      </w:r>
    </w:p>
    <w:p w14:paraId="66B06EE8" w14:textId="0F4618F7" w:rsidR="00007313" w:rsidRPr="00B46914" w:rsidRDefault="00B46914" w:rsidP="00321E9A">
      <w:pPr>
        <w:pStyle w:val="Heading1"/>
        <w:ind w:left="-426"/>
        <w:jc w:val="center"/>
        <w:rPr>
          <w:b/>
          <w:sz w:val="32"/>
          <w:szCs w:val="32"/>
        </w:rPr>
      </w:pPr>
      <w:r w:rsidRPr="00B46914">
        <w:rPr>
          <w:b/>
          <w:sz w:val="32"/>
          <w:szCs w:val="32"/>
        </w:rPr>
        <w:t xml:space="preserve">Semester 1: </w:t>
      </w:r>
      <w:r w:rsidR="00180AE0" w:rsidRPr="00B46914">
        <w:rPr>
          <w:b/>
          <w:sz w:val="32"/>
          <w:szCs w:val="32"/>
        </w:rPr>
        <w:t>Geogra</w:t>
      </w:r>
      <w:r w:rsidRPr="00B46914">
        <w:rPr>
          <w:b/>
          <w:sz w:val="32"/>
          <w:szCs w:val="32"/>
        </w:rPr>
        <w:t>phy and Economics and Business</w:t>
      </w:r>
    </w:p>
    <w:p w14:paraId="37578CDF" w14:textId="77777777" w:rsidR="00007313" w:rsidRDefault="00007313" w:rsidP="00321E9A">
      <w:pPr>
        <w:pStyle w:val="Heading1"/>
        <w:ind w:left="-426"/>
        <w:jc w:val="center"/>
        <w:rPr>
          <w:b/>
          <w:sz w:val="24"/>
          <w:szCs w:val="24"/>
        </w:rPr>
      </w:pPr>
      <w:r w:rsidRPr="00007313">
        <w:rPr>
          <w:b/>
          <w:sz w:val="24"/>
          <w:szCs w:val="24"/>
          <w:u w:val="single"/>
        </w:rPr>
        <w:t>Geography</w:t>
      </w:r>
      <w:r>
        <w:rPr>
          <w:b/>
          <w:sz w:val="24"/>
          <w:szCs w:val="24"/>
        </w:rPr>
        <w:t xml:space="preserve">: Landforms and Landscape; Changing Nations </w:t>
      </w:r>
    </w:p>
    <w:p w14:paraId="3C48AFA9" w14:textId="666C12AA" w:rsidR="002F32F6" w:rsidRPr="00B46914" w:rsidRDefault="00007313" w:rsidP="00B46914">
      <w:pPr>
        <w:pStyle w:val="Heading1"/>
        <w:ind w:left="-426"/>
        <w:jc w:val="center"/>
        <w:rPr>
          <w:b/>
          <w:sz w:val="24"/>
          <w:szCs w:val="24"/>
        </w:rPr>
      </w:pPr>
      <w:r w:rsidRPr="00007313">
        <w:rPr>
          <w:b/>
          <w:sz w:val="24"/>
          <w:szCs w:val="24"/>
          <w:u w:val="single"/>
        </w:rPr>
        <w:t>Economics &amp; Business</w:t>
      </w:r>
      <w:r>
        <w:rPr>
          <w:b/>
          <w:sz w:val="24"/>
          <w:szCs w:val="24"/>
        </w:rPr>
        <w:t>: Participation and Influences in the Marketplace</w:t>
      </w:r>
    </w:p>
    <w:p w14:paraId="30E870EF" w14:textId="77777777" w:rsidR="002F32F6" w:rsidRPr="002F32F6" w:rsidRDefault="002F32F6" w:rsidP="002F32F6">
      <w:pPr>
        <w:rPr>
          <w:lang w:val="en-GB" w:eastAsia="ja-JP"/>
        </w:rPr>
      </w:pPr>
    </w:p>
    <w:tbl>
      <w:tblPr>
        <w:tblpPr w:leftFromText="180" w:rightFromText="180" w:vertAnchor="text" w:horzAnchor="page" w:tblpX="976" w:tblpY="31"/>
        <w:tblW w:w="5474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489"/>
        <w:gridCol w:w="1551"/>
        <w:gridCol w:w="1863"/>
        <w:gridCol w:w="9389"/>
      </w:tblGrid>
      <w:tr w:rsidR="00FE629B" w:rsidRPr="002F32F6" w14:paraId="44AC632A" w14:textId="77777777" w:rsidTr="005D4E97">
        <w:trPr>
          <w:trHeight w:val="666"/>
        </w:trPr>
        <w:tc>
          <w:tcPr>
            <w:tcW w:w="81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454B9CB7" w14:textId="536604E0" w:rsidR="00243995" w:rsidRPr="00756845" w:rsidRDefault="00243995" w:rsidP="00C26EA0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type</w:t>
            </w:r>
          </w:p>
        </w:tc>
        <w:tc>
          <w:tcPr>
            <w:tcW w:w="50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00C7E3F0" w14:textId="0FF9C57F" w:rsidR="00243995" w:rsidRPr="00756845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Assessment</w:t>
            </w:r>
          </w:p>
          <w:p w14:paraId="0F801E4B" w14:textId="7C1A6170" w:rsidR="00243995" w:rsidRPr="00756845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task</w:t>
            </w:r>
          </w:p>
          <w:p w14:paraId="4116EE40" w14:textId="77777777" w:rsidR="00243995" w:rsidRPr="00756845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60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7BEEBC6" w14:textId="77777777" w:rsidR="00243995" w:rsidRPr="00756845" w:rsidRDefault="00243995" w:rsidP="00C26EA0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When/start and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submission date</w:t>
            </w:r>
          </w:p>
        </w:tc>
        <w:tc>
          <w:tcPr>
            <w:tcW w:w="3070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6267D6E8" w14:textId="77777777" w:rsidR="00243995" w:rsidRPr="00756845" w:rsidRDefault="00243995" w:rsidP="008E5CD3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FE629B" w:rsidRPr="002F32F6" w14:paraId="2D3DA5BD" w14:textId="77777777" w:rsidTr="005D4E97">
        <w:trPr>
          <w:trHeight w:val="20"/>
        </w:trPr>
        <w:tc>
          <w:tcPr>
            <w:tcW w:w="814" w:type="pct"/>
            <w:tcBorders>
              <w:bottom w:val="single" w:sz="4" w:space="0" w:color="auto"/>
            </w:tcBorders>
            <w:vAlign w:val="center"/>
          </w:tcPr>
          <w:p w14:paraId="77A35067" w14:textId="410F11BA" w:rsidR="002F32F6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Multiple Choice Short Answer &amp;</w:t>
            </w:r>
          </w:p>
          <w:p w14:paraId="4F506911" w14:textId="0BD5F9AB" w:rsidR="002F32F6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Extended Answer Responses</w:t>
            </w:r>
          </w:p>
          <w:p w14:paraId="246516C7" w14:textId="5ADB8F82" w:rsidR="00243995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bottom w:val="single" w:sz="4" w:space="0" w:color="auto"/>
            </w:tcBorders>
            <w:vAlign w:val="center"/>
          </w:tcPr>
          <w:p w14:paraId="5527A5EF" w14:textId="65B2CC86" w:rsidR="00243995" w:rsidRPr="00756845" w:rsidRDefault="00FE629B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5</w:t>
            </w:r>
            <w:r w:rsidR="00243995" w:rsidRPr="00756845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</w:tc>
        <w:tc>
          <w:tcPr>
            <w:tcW w:w="609" w:type="pct"/>
            <w:tcBorders>
              <w:bottom w:val="single" w:sz="4" w:space="0" w:color="auto"/>
            </w:tcBorders>
            <w:vAlign w:val="center"/>
          </w:tcPr>
          <w:p w14:paraId="6D15B343" w14:textId="2AD7C500" w:rsidR="00243995" w:rsidRPr="00756845" w:rsidRDefault="002C70EA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1</w:t>
            </w:r>
            <w:r w:rsidR="000722F4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, Week 4</w:t>
            </w:r>
          </w:p>
        </w:tc>
        <w:tc>
          <w:tcPr>
            <w:tcW w:w="3070" w:type="pct"/>
            <w:tcBorders>
              <w:bottom w:val="single" w:sz="4" w:space="0" w:color="auto"/>
            </w:tcBorders>
            <w:vAlign w:val="center"/>
            <w:hideMark/>
          </w:tcPr>
          <w:p w14:paraId="5EDF6DD5" w14:textId="21397157" w:rsidR="000722F4" w:rsidRPr="00756845" w:rsidRDefault="00243995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1: </w:t>
            </w:r>
            <w:r w:rsidR="00E34830" w:rsidRPr="00756845">
              <w:rPr>
                <w:rFonts w:cs="Arial"/>
                <w:b/>
                <w:sz w:val="20"/>
                <w:szCs w:val="20"/>
              </w:rPr>
              <w:t xml:space="preserve"> </w:t>
            </w:r>
            <w:r w:rsidR="000722F4" w:rsidRPr="00756845">
              <w:rPr>
                <w:rFonts w:cs="Arial"/>
                <w:b/>
                <w:sz w:val="20"/>
                <w:szCs w:val="20"/>
              </w:rPr>
              <w:t>In-Class</w:t>
            </w:r>
            <w:r w:rsidR="002F32F6" w:rsidRPr="00756845">
              <w:rPr>
                <w:rFonts w:cs="Arial"/>
                <w:b/>
                <w:sz w:val="20"/>
                <w:szCs w:val="20"/>
              </w:rPr>
              <w:t xml:space="preserve"> Multiple Choice,</w:t>
            </w:r>
            <w:r w:rsidR="000722F4" w:rsidRPr="00756845">
              <w:rPr>
                <w:rFonts w:cs="Arial"/>
                <w:b/>
                <w:sz w:val="20"/>
                <w:szCs w:val="20"/>
              </w:rPr>
              <w:t xml:space="preserve"> Short Answer</w:t>
            </w:r>
            <w:r w:rsidR="002F32F6" w:rsidRPr="00756845">
              <w:rPr>
                <w:rFonts w:cs="Arial"/>
                <w:b/>
                <w:sz w:val="20"/>
                <w:szCs w:val="20"/>
              </w:rPr>
              <w:t xml:space="preserve"> and Extended Answer</w:t>
            </w:r>
            <w:r w:rsidR="000722F4" w:rsidRPr="00756845">
              <w:rPr>
                <w:rFonts w:cs="Arial"/>
                <w:b/>
                <w:sz w:val="20"/>
                <w:szCs w:val="20"/>
              </w:rPr>
              <w:t xml:space="preserve"> Responses</w:t>
            </w:r>
            <w:r w:rsidR="00E34830" w:rsidRPr="00756845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163292FD" w14:textId="713895B3" w:rsidR="00E34830" w:rsidRPr="00756845" w:rsidRDefault="00180AE0" w:rsidP="00C26EA0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 xml:space="preserve">A combination of </w:t>
            </w:r>
            <w:r w:rsidR="002F32F6" w:rsidRPr="00756845">
              <w:rPr>
                <w:rFonts w:cs="Arial"/>
                <w:sz w:val="20"/>
                <w:szCs w:val="20"/>
              </w:rPr>
              <w:t>multiple choice,</w:t>
            </w:r>
            <w:r w:rsidRPr="00756845">
              <w:rPr>
                <w:rFonts w:cs="Arial"/>
                <w:sz w:val="20"/>
                <w:szCs w:val="20"/>
              </w:rPr>
              <w:t xml:space="preserve"> short answer</w:t>
            </w:r>
            <w:r w:rsidR="002F32F6" w:rsidRPr="00756845">
              <w:rPr>
                <w:rFonts w:cs="Arial"/>
                <w:sz w:val="20"/>
                <w:szCs w:val="20"/>
              </w:rPr>
              <w:t xml:space="preserve"> and extended answer</w:t>
            </w:r>
            <w:r w:rsidRPr="00756845">
              <w:rPr>
                <w:rFonts w:cs="Arial"/>
                <w:sz w:val="20"/>
                <w:szCs w:val="20"/>
              </w:rPr>
              <w:t xml:space="preserve"> re</w:t>
            </w:r>
            <w:r w:rsidR="00AC28BB" w:rsidRPr="00756845">
              <w:rPr>
                <w:rFonts w:cs="Arial"/>
                <w:sz w:val="20"/>
                <w:szCs w:val="20"/>
              </w:rPr>
              <w:t>sponse questions fo</w:t>
            </w:r>
            <w:r w:rsidR="00A27994" w:rsidRPr="00756845">
              <w:rPr>
                <w:rFonts w:cs="Arial"/>
                <w:sz w:val="20"/>
                <w:szCs w:val="20"/>
              </w:rPr>
              <w:t>cusing on content</w:t>
            </w:r>
            <w:r w:rsidR="002F32F6" w:rsidRPr="00756845">
              <w:rPr>
                <w:rFonts w:cs="Arial"/>
                <w:sz w:val="20"/>
                <w:szCs w:val="20"/>
              </w:rPr>
              <w:t xml:space="preserve"> and skills</w:t>
            </w:r>
            <w:r w:rsidR="00A27994" w:rsidRPr="00756845">
              <w:rPr>
                <w:rFonts w:cs="Arial"/>
                <w:sz w:val="20"/>
                <w:szCs w:val="20"/>
              </w:rPr>
              <w:t xml:space="preserve"> from weeks 1-</w:t>
            </w:r>
            <w:r w:rsidR="000722F4" w:rsidRPr="00756845">
              <w:rPr>
                <w:rFonts w:cs="Arial"/>
                <w:sz w:val="20"/>
                <w:szCs w:val="20"/>
              </w:rPr>
              <w:t>4</w:t>
            </w:r>
            <w:r w:rsidR="00AC28BB" w:rsidRPr="00756845">
              <w:rPr>
                <w:rFonts w:cs="Arial"/>
                <w:sz w:val="20"/>
                <w:szCs w:val="20"/>
              </w:rPr>
              <w:t>.</w:t>
            </w:r>
            <w:r w:rsidRPr="00756845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FE629B" w:rsidRPr="002F32F6" w14:paraId="7C3484B7" w14:textId="77777777" w:rsidTr="00C26EA0">
        <w:trPr>
          <w:trHeight w:val="1341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4AB6A" w14:textId="77777777" w:rsidR="002F32F6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Inquiry Task</w:t>
            </w:r>
          </w:p>
          <w:p w14:paraId="310C157C" w14:textId="3660D26E" w:rsidR="00243995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6B42C" w14:textId="7BD7656C" w:rsidR="00A27994" w:rsidRPr="00756845" w:rsidRDefault="00A27994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1E7DC229" w14:textId="1B1910C2" w:rsidR="00A27994" w:rsidRPr="00756845" w:rsidRDefault="00A27994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10%</w:t>
            </w:r>
          </w:p>
          <w:p w14:paraId="4CFA24FE" w14:textId="3369F067" w:rsidR="003975AA" w:rsidRPr="00756845" w:rsidRDefault="003975AA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023867E1" w14:textId="68339E35" w:rsidR="003975AA" w:rsidRPr="00C26EA0" w:rsidRDefault="003975AA" w:rsidP="00C26EA0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 xml:space="preserve">Part A: </w:t>
            </w:r>
            <w:r w:rsidR="00266F8A" w:rsidRPr="00C26EA0">
              <w:rPr>
                <w:rFonts w:ascii="Arial" w:hAnsi="Arial" w:cs="Arial"/>
                <w:bCs w:val="0"/>
                <w:sz w:val="16"/>
                <w:szCs w:val="16"/>
              </w:rPr>
              <w:t>5%</w:t>
            </w:r>
          </w:p>
          <w:p w14:paraId="1F4941BB" w14:textId="6B1A77A3" w:rsidR="00266F8A" w:rsidRPr="00C26EA0" w:rsidRDefault="00266F8A" w:rsidP="00C26EA0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>Part B 2.5%</w:t>
            </w:r>
          </w:p>
          <w:p w14:paraId="37A0F703" w14:textId="3244611C" w:rsidR="00A27994" w:rsidRPr="00756845" w:rsidRDefault="005B076F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>Part C 2.5%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0F413" w14:textId="2DACCD4B" w:rsidR="00243995" w:rsidRPr="00756845" w:rsidRDefault="000722F4" w:rsidP="00C26EA0">
            <w:pPr>
              <w:pStyle w:val="Title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Distributed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: </w:t>
            </w:r>
            <w:r w:rsidR="002C70EA"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Term 1</w:t>
            </w:r>
            <w:r w:rsidR="00A27994"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, Week 2</w:t>
            </w:r>
          </w:p>
          <w:p w14:paraId="32104968" w14:textId="77777777" w:rsidR="003B3689" w:rsidRPr="00756845" w:rsidRDefault="003B3689" w:rsidP="00C26EA0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7B067891" w14:textId="77777777" w:rsidR="00A27994" w:rsidRPr="00756845" w:rsidRDefault="00A27994" w:rsidP="00C26EA0">
            <w:pPr>
              <w:pStyle w:val="Title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2FCD9938" w14:textId="32AD6D76" w:rsidR="003B3689" w:rsidRPr="00756845" w:rsidRDefault="002C70EA" w:rsidP="00C26EA0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Submit: Term 1</w:t>
            </w:r>
            <w:r w:rsidR="00A27994" w:rsidRPr="00756845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, Week 7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CF153E3" w14:textId="77777777" w:rsidR="00C26EA0" w:rsidRDefault="00C26EA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63CAB46E" w14:textId="4D4075BB" w:rsidR="003975AA" w:rsidRPr="00C26EA0" w:rsidRDefault="00E3483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sz w:val="20"/>
                <w:szCs w:val="20"/>
                <w:lang w:val="en-AU"/>
              </w:rPr>
              <w:t>Assessment 2</w:t>
            </w:r>
            <w:r w:rsidR="00EE70DA" w:rsidRPr="00756845">
              <w:rPr>
                <w:rFonts w:ascii="Arial" w:hAnsi="Arial" w:cs="Arial"/>
                <w:sz w:val="20"/>
                <w:szCs w:val="20"/>
                <w:lang w:val="en-AU"/>
              </w:rPr>
              <w:t>:</w:t>
            </w:r>
            <w:r w:rsidR="00180AE0" w:rsidRPr="00756845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="00007313" w:rsidRPr="00756845">
              <w:rPr>
                <w:rFonts w:ascii="Arial" w:hAnsi="Arial" w:cs="Arial"/>
                <w:sz w:val="20"/>
                <w:szCs w:val="20"/>
              </w:rPr>
              <w:t>Inquiry Booklet and</w:t>
            </w:r>
            <w:r w:rsidR="00180AE0" w:rsidRPr="00756845">
              <w:rPr>
                <w:rFonts w:ascii="Arial" w:hAnsi="Arial" w:cs="Arial"/>
                <w:sz w:val="20"/>
                <w:szCs w:val="20"/>
              </w:rPr>
              <w:t xml:space="preserve"> Natural Hazards Information Brochure </w:t>
            </w:r>
          </w:p>
          <w:p w14:paraId="2BDA2881" w14:textId="6126D2C7" w:rsidR="00B01E50" w:rsidRPr="00756845" w:rsidRDefault="00B01E5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Part A: 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>In class</w:t>
            </w:r>
            <w:r w:rsidR="00007313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and homework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inquiry where students</w:t>
            </w:r>
            <w:r w:rsidR="00007313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research and complete an inquiry into a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natural hazard</w:t>
            </w:r>
            <w:r w:rsidR="000722F4" w:rsidRPr="00756845"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</w:p>
          <w:p w14:paraId="2F35B05C" w14:textId="51A4269B" w:rsidR="00B01E50" w:rsidRPr="00756845" w:rsidRDefault="00B01E5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Part B: </w:t>
            </w:r>
            <w:r w:rsidR="00007313" w:rsidRPr="00756845">
              <w:rPr>
                <w:rFonts w:ascii="Arial" w:hAnsi="Arial" w:cs="Arial"/>
                <w:b w:val="0"/>
                <w:sz w:val="20"/>
                <w:szCs w:val="20"/>
              </w:rPr>
              <w:t>Students are to pro</w:t>
            </w:r>
            <w:r w:rsidR="000722F4" w:rsidRPr="00756845">
              <w:rPr>
                <w:rFonts w:ascii="Arial" w:hAnsi="Arial" w:cs="Arial"/>
                <w:b w:val="0"/>
                <w:sz w:val="20"/>
                <w:szCs w:val="20"/>
              </w:rPr>
              <w:t>duce a brochure to communicate findings</w:t>
            </w:r>
            <w:r w:rsidR="00007313" w:rsidRPr="00756845"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  <w:r w:rsidR="00AC28BB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</w:p>
          <w:p w14:paraId="032E5FF0" w14:textId="77777777" w:rsidR="00180AE0" w:rsidRDefault="00EB6147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>Part C</w:t>
            </w:r>
            <w:r w:rsidR="00B01E50" w:rsidRPr="00756845">
              <w:rPr>
                <w:rFonts w:ascii="Arial" w:hAnsi="Arial" w:cs="Arial"/>
                <w:b w:val="0"/>
                <w:sz w:val="20"/>
                <w:szCs w:val="20"/>
              </w:rPr>
              <w:t>: In-class validation</w:t>
            </w:r>
            <w:r w:rsidR="003975AA"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assessing student understanding of content from the inquiry.</w:t>
            </w:r>
          </w:p>
          <w:p w14:paraId="12D4790C" w14:textId="1D05D0F7" w:rsidR="00C26EA0" w:rsidRPr="00756845" w:rsidRDefault="00C26EA0" w:rsidP="008E5CD3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A27994" w:rsidRPr="002F32F6" w14:paraId="4999075A" w14:textId="77777777" w:rsidTr="005D4E97">
        <w:trPr>
          <w:trHeight w:val="420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8718E" w14:textId="77777777" w:rsidR="00A27994" w:rsidRPr="00756845" w:rsidRDefault="000722F4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Documentary analysis</w:t>
            </w:r>
          </w:p>
          <w:p w14:paraId="280CDE32" w14:textId="72863688" w:rsidR="002F32F6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D7DBF" w14:textId="2C9EAC90" w:rsidR="00A27994" w:rsidRPr="00756845" w:rsidRDefault="00A27994" w:rsidP="00C26EA0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</w:p>
          <w:p w14:paraId="10B4F158" w14:textId="4B9735F0" w:rsidR="00A27994" w:rsidRPr="00756845" w:rsidRDefault="002C70EA" w:rsidP="00C26EA0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5</w:t>
            </w:r>
            <w:r w:rsidR="00A27994"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9046E" w14:textId="2377FF00" w:rsidR="00A27994" w:rsidRPr="00756845" w:rsidRDefault="002C70EA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Term 1, Week </w:t>
            </w:r>
            <w:r w:rsidR="003975AA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8</w:t>
            </w:r>
          </w:p>
          <w:p w14:paraId="089B73E5" w14:textId="77777777" w:rsidR="00A27994" w:rsidRPr="00756845" w:rsidRDefault="00A27994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620E3" w14:textId="77777777" w:rsidR="00C26EA0" w:rsidRDefault="00C26EA0" w:rsidP="005B076F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1F2E1F1D" w14:textId="73C30079" w:rsidR="00A27994" w:rsidRPr="00756845" w:rsidRDefault="009C2FCA" w:rsidP="005B076F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sz w:val="20"/>
                <w:szCs w:val="20"/>
                <w:lang w:val="en-AU"/>
              </w:rPr>
              <w:t xml:space="preserve">Assessment </w:t>
            </w:r>
            <w:r w:rsidR="002C70EA" w:rsidRPr="00756845">
              <w:rPr>
                <w:rFonts w:ascii="Arial" w:hAnsi="Arial" w:cs="Arial"/>
                <w:sz w:val="20"/>
                <w:szCs w:val="20"/>
                <w:lang w:val="en-AU"/>
              </w:rPr>
              <w:t>3</w:t>
            </w:r>
            <w:r w:rsidRPr="00756845">
              <w:rPr>
                <w:rFonts w:ascii="Arial" w:hAnsi="Arial" w:cs="Arial"/>
                <w:sz w:val="20"/>
                <w:szCs w:val="20"/>
                <w:lang w:val="en-AU"/>
              </w:rPr>
              <w:t>:</w:t>
            </w:r>
            <w:r w:rsidR="00A27994" w:rsidRPr="00756845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="002F32F6" w:rsidRPr="00756845">
              <w:rPr>
                <w:rFonts w:ascii="Arial" w:hAnsi="Arial" w:cs="Arial"/>
                <w:sz w:val="20"/>
                <w:szCs w:val="20"/>
                <w:lang w:val="en-AU"/>
              </w:rPr>
              <w:t>Documentary A</w:t>
            </w:r>
            <w:r w:rsidR="001F5182" w:rsidRPr="00756845">
              <w:rPr>
                <w:rFonts w:ascii="Arial" w:hAnsi="Arial" w:cs="Arial"/>
                <w:sz w:val="20"/>
                <w:szCs w:val="20"/>
                <w:lang w:val="en-AU"/>
              </w:rPr>
              <w:t>nalysis ‘Megacities’</w:t>
            </w:r>
          </w:p>
          <w:p w14:paraId="1FEF11EB" w14:textId="77777777" w:rsidR="00010EA1" w:rsidRDefault="00605AA5" w:rsidP="00C26EA0">
            <w:pPr>
              <w:ind w:right="74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>Students are to answer a set</w:t>
            </w:r>
            <w:r w:rsidR="00A27994" w:rsidRPr="00756845">
              <w:rPr>
                <w:rFonts w:cs="Arial"/>
                <w:sz w:val="20"/>
                <w:szCs w:val="20"/>
              </w:rPr>
              <w:t xml:space="preserve"> of short answer quest</w:t>
            </w:r>
            <w:r w:rsidR="000722F4" w:rsidRPr="00756845">
              <w:rPr>
                <w:rFonts w:cs="Arial"/>
                <w:sz w:val="20"/>
                <w:szCs w:val="20"/>
              </w:rPr>
              <w:t xml:space="preserve">ions related to the </w:t>
            </w:r>
            <w:r w:rsidR="001F5182" w:rsidRPr="00756845">
              <w:rPr>
                <w:rFonts w:cs="Arial"/>
                <w:sz w:val="20"/>
                <w:szCs w:val="20"/>
              </w:rPr>
              <w:t>‘</w:t>
            </w:r>
            <w:r w:rsidR="000722F4" w:rsidRPr="00756845">
              <w:rPr>
                <w:rFonts w:cs="Arial"/>
                <w:sz w:val="20"/>
                <w:szCs w:val="20"/>
              </w:rPr>
              <w:t>Megacities</w:t>
            </w:r>
            <w:r w:rsidR="001F5182" w:rsidRPr="00756845">
              <w:rPr>
                <w:rFonts w:cs="Arial"/>
                <w:sz w:val="20"/>
                <w:szCs w:val="20"/>
              </w:rPr>
              <w:t>’</w:t>
            </w:r>
            <w:r w:rsidR="00A27994" w:rsidRPr="00756845">
              <w:rPr>
                <w:rFonts w:cs="Arial"/>
                <w:sz w:val="20"/>
                <w:szCs w:val="20"/>
              </w:rPr>
              <w:t xml:space="preserve"> documentary watched in class. </w:t>
            </w:r>
          </w:p>
          <w:p w14:paraId="4EB9D123" w14:textId="5031C212" w:rsidR="00C26EA0" w:rsidRPr="00756845" w:rsidRDefault="00C26EA0" w:rsidP="00C26EA0">
            <w:pPr>
              <w:ind w:right="74"/>
              <w:rPr>
                <w:rFonts w:cs="Arial"/>
                <w:sz w:val="20"/>
                <w:szCs w:val="20"/>
              </w:rPr>
            </w:pPr>
          </w:p>
        </w:tc>
      </w:tr>
      <w:tr w:rsidR="00A27994" w:rsidRPr="002F32F6" w14:paraId="519C6E9F" w14:textId="77777777" w:rsidTr="005D4E97">
        <w:trPr>
          <w:trHeight w:val="207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6CF72" w14:textId="12EC8BC3" w:rsidR="002F32F6" w:rsidRPr="00756845" w:rsidRDefault="00B17AE1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Multiple Choice Short Answer</w:t>
            </w:r>
          </w:p>
          <w:p w14:paraId="53E104CE" w14:textId="77777777" w:rsidR="002F32F6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Extended Answer Responses &amp; Skills</w:t>
            </w:r>
          </w:p>
          <w:p w14:paraId="1B9E1720" w14:textId="7A823C1B" w:rsidR="00A27994" w:rsidRPr="00756845" w:rsidRDefault="002F32F6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9DCA7" w14:textId="77777777" w:rsidR="00A27994" w:rsidRPr="00756845" w:rsidRDefault="00A27994" w:rsidP="00C26EA0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5%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2A4B9" w14:textId="3AF37DAD" w:rsidR="00A27994" w:rsidRPr="00756845" w:rsidRDefault="00A27994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</w:t>
            </w:r>
            <w:r w:rsidR="002C70EA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 1</w:t>
            </w:r>
            <w:r w:rsidR="009C2FCA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, Week 10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9B91E" w14:textId="21BC6F05" w:rsidR="002F32F6" w:rsidRPr="00756845" w:rsidRDefault="002F32F6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4:  In-Class Multiple Choice, Short Answer, Extended Answer Responses and Skills </w:t>
            </w:r>
          </w:p>
          <w:p w14:paraId="7AB37500" w14:textId="7366AFFC" w:rsidR="000722F4" w:rsidRPr="00756845" w:rsidRDefault="002F32F6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 xml:space="preserve">A combination of multiple choice, short answer, extended answer response and skills questions focusing on content and skills from weeks 1-10. </w:t>
            </w:r>
          </w:p>
        </w:tc>
      </w:tr>
      <w:tr w:rsidR="00A27994" w:rsidRPr="002F32F6" w14:paraId="332D8964" w14:textId="77777777" w:rsidTr="005D4E97">
        <w:trPr>
          <w:trHeight w:val="200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8032FD6" w14:textId="327E333C" w:rsidR="00C26EA0" w:rsidRPr="00756845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Multiple Choice </w:t>
            </w:r>
            <w:r w:rsidR="00B17AE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Short Answer</w:t>
            </w:r>
          </w:p>
          <w:p w14:paraId="0D4F13DD" w14:textId="77777777" w:rsidR="00C26EA0" w:rsidRPr="00756845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Extended Answer Responses &amp; Skills</w:t>
            </w:r>
          </w:p>
          <w:p w14:paraId="5160EB79" w14:textId="2DB9C713" w:rsidR="00A27994" w:rsidRPr="00756845" w:rsidRDefault="00C26EA0" w:rsidP="00C26EA0">
            <w:pPr>
              <w:ind w:left="93" w:right="71"/>
              <w:jc w:val="center"/>
              <w:rPr>
                <w:rFonts w:cs="Arial"/>
                <w:bCs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E366956" w14:textId="2BA49AC0" w:rsidR="00A27994" w:rsidRPr="00756845" w:rsidRDefault="00D2041C" w:rsidP="00C26EA0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7.5</w:t>
            </w:r>
            <w:r w:rsidR="00A27994" w:rsidRPr="00756845">
              <w:rPr>
                <w:rFonts w:cs="Arial"/>
                <w:b/>
                <w:sz w:val="20"/>
                <w:szCs w:val="20"/>
                <w:lang w:val="en-US" w:eastAsia="en-US"/>
              </w:rPr>
              <w:t>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893B673" w14:textId="77777777" w:rsidR="00A27994" w:rsidRPr="00756845" w:rsidRDefault="00A27994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  <w:p w14:paraId="50884787" w14:textId="05FDC7E1" w:rsidR="000722F4" w:rsidRPr="00756845" w:rsidRDefault="000722F4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2, Week 3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6089F10B" w14:textId="77777777" w:rsidR="00C26EA0" w:rsidRDefault="00C26EA0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</w:p>
          <w:p w14:paraId="0F476FA9" w14:textId="63F59CB6" w:rsidR="002F32F6" w:rsidRPr="00756845" w:rsidRDefault="002F32F6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5:  In-Class Multiple Choice, Short Answer and Extended Answer Responses </w:t>
            </w:r>
          </w:p>
          <w:p w14:paraId="3E678FA1" w14:textId="77777777" w:rsidR="00A27994" w:rsidRDefault="002F32F6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 xml:space="preserve">A combination of multiple choice, short answer and extended answer response questions focusing on content and skills from weeks 1-3. </w:t>
            </w:r>
          </w:p>
          <w:p w14:paraId="172CF7DD" w14:textId="41F71182" w:rsidR="00C26EA0" w:rsidRPr="00756845" w:rsidRDefault="00C26EA0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0"/>
                <w:szCs w:val="20"/>
              </w:rPr>
            </w:pPr>
          </w:p>
        </w:tc>
      </w:tr>
      <w:tr w:rsidR="00A27994" w:rsidRPr="002F32F6" w14:paraId="45033D63" w14:textId="77777777" w:rsidTr="005D4E97">
        <w:trPr>
          <w:trHeight w:val="1240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28232541" w14:textId="77777777" w:rsidR="00A05DAA" w:rsidRPr="00756845" w:rsidRDefault="00A05DAA" w:rsidP="00A05DAA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Inquiry Task</w:t>
            </w:r>
          </w:p>
          <w:p w14:paraId="023FE35B" w14:textId="6759084D" w:rsidR="00A27994" w:rsidRPr="00756845" w:rsidRDefault="00A05DAA" w:rsidP="00A05DAA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4D34C54" w14:textId="5E62BC9C" w:rsidR="00A27994" w:rsidRPr="00756845" w:rsidRDefault="00D2041C" w:rsidP="00C26EA0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  <w:r w:rsidRPr="00756845">
              <w:rPr>
                <w:rFonts w:ascii="Arial" w:hAnsi="Arial" w:cs="Arial"/>
                <w:sz w:val="20"/>
                <w:szCs w:val="20"/>
              </w:rPr>
              <w:t>10</w:t>
            </w:r>
            <w:r w:rsidR="00A27994" w:rsidRPr="00756845">
              <w:rPr>
                <w:rFonts w:ascii="Arial" w:hAnsi="Arial" w:cs="Arial"/>
                <w:sz w:val="20"/>
                <w:szCs w:val="20"/>
              </w:rPr>
              <w:t>%</w:t>
            </w:r>
          </w:p>
          <w:p w14:paraId="40EC5104" w14:textId="2D6AD900" w:rsidR="002F32F6" w:rsidRPr="00756845" w:rsidRDefault="002F32F6" w:rsidP="00C26EA0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</w:p>
          <w:p w14:paraId="7713B1FC" w14:textId="06255060" w:rsidR="002F32F6" w:rsidRPr="00C26EA0" w:rsidRDefault="002F32F6" w:rsidP="00C26EA0">
            <w:pPr>
              <w:pStyle w:val="Title"/>
              <w:rPr>
                <w:rFonts w:ascii="Arial" w:hAnsi="Arial" w:cs="Arial"/>
                <w:sz w:val="16"/>
                <w:szCs w:val="16"/>
              </w:rPr>
            </w:pPr>
            <w:r w:rsidRPr="00C26EA0">
              <w:rPr>
                <w:rFonts w:ascii="Arial" w:hAnsi="Arial" w:cs="Arial"/>
                <w:sz w:val="16"/>
                <w:szCs w:val="16"/>
              </w:rPr>
              <w:t>Part A: 7.5%</w:t>
            </w:r>
          </w:p>
          <w:p w14:paraId="6801CE22" w14:textId="5FE1829B" w:rsidR="009C2FCA" w:rsidRPr="005B076F" w:rsidRDefault="005B076F" w:rsidP="00C26EA0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  <w:r w:rsidRPr="00C26EA0">
              <w:rPr>
                <w:rFonts w:ascii="Arial" w:hAnsi="Arial" w:cs="Arial"/>
                <w:sz w:val="16"/>
                <w:szCs w:val="16"/>
              </w:rPr>
              <w:t>Part B: 2.5%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2CB922E" w14:textId="4667FBFD" w:rsidR="00D8680A" w:rsidRPr="00756845" w:rsidRDefault="00D2041C" w:rsidP="00C26EA0">
            <w:pPr>
              <w:pStyle w:val="Title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Distribute</w:t>
            </w:r>
            <w:r w:rsidR="005B076F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: Term 2, </w:t>
            </w:r>
            <w:r w:rsidR="00D8680A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1</w:t>
            </w:r>
          </w:p>
          <w:p w14:paraId="19E504D9" w14:textId="424D2740" w:rsidR="00D2041C" w:rsidRPr="00756845" w:rsidRDefault="00D2041C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</w:p>
          <w:p w14:paraId="284DD169" w14:textId="478B98D5" w:rsidR="00A27994" w:rsidRPr="00C26EA0" w:rsidRDefault="00D8680A" w:rsidP="00C26EA0">
            <w:pPr>
              <w:pStyle w:val="Title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="00D2041C"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2, Week 5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DC955CD" w14:textId="676BEBEE" w:rsidR="00D2041C" w:rsidRPr="00756845" w:rsidRDefault="00A27994" w:rsidP="00D2041C">
            <w:pPr>
              <w:tabs>
                <w:tab w:val="left" w:pos="4140"/>
                <w:tab w:val="left" w:pos="4800"/>
              </w:tabs>
              <w:ind w:right="74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</w:t>
            </w:r>
            <w:r w:rsidR="008E5CD3" w:rsidRPr="00756845">
              <w:rPr>
                <w:rFonts w:cs="Arial"/>
                <w:b/>
                <w:sz w:val="20"/>
                <w:szCs w:val="20"/>
              </w:rPr>
              <w:t>6</w:t>
            </w:r>
            <w:r w:rsidRPr="00756845">
              <w:rPr>
                <w:rFonts w:cs="Arial"/>
                <w:b/>
                <w:sz w:val="20"/>
                <w:szCs w:val="20"/>
              </w:rPr>
              <w:t xml:space="preserve">: </w:t>
            </w:r>
          </w:p>
          <w:p w14:paraId="1D02B2E7" w14:textId="62C59807" w:rsidR="00D2041C" w:rsidRPr="00756845" w:rsidRDefault="002F32F6" w:rsidP="00D2041C">
            <w:pPr>
              <w:tabs>
                <w:tab w:val="left" w:pos="4140"/>
                <w:tab w:val="left" w:pos="4800"/>
              </w:tabs>
              <w:ind w:right="74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>Part A: Inquiry ‘</w:t>
            </w:r>
            <w:r w:rsidR="00D2041C" w:rsidRPr="00756845">
              <w:rPr>
                <w:rFonts w:cs="Arial"/>
                <w:sz w:val="20"/>
                <w:szCs w:val="20"/>
              </w:rPr>
              <w:t>Technology in the workplace – will your job be replaced by a robot?</w:t>
            </w:r>
            <w:r w:rsidRPr="00756845">
              <w:rPr>
                <w:rFonts w:cs="Arial"/>
                <w:sz w:val="20"/>
                <w:szCs w:val="20"/>
              </w:rPr>
              <w:t>’</w:t>
            </w:r>
          </w:p>
          <w:p w14:paraId="16A4633A" w14:textId="78931DC4" w:rsidR="002F32F6" w:rsidRPr="005B076F" w:rsidRDefault="002F32F6" w:rsidP="005B076F">
            <w:pPr>
              <w:tabs>
                <w:tab w:val="left" w:pos="4140"/>
                <w:tab w:val="left" w:pos="4800"/>
              </w:tabs>
              <w:ind w:right="74"/>
              <w:rPr>
                <w:rFonts w:cs="Arial"/>
                <w:sz w:val="20"/>
                <w:szCs w:val="20"/>
              </w:rPr>
            </w:pPr>
            <w:r w:rsidRPr="00756845">
              <w:rPr>
                <w:rFonts w:cs="Arial"/>
                <w:sz w:val="20"/>
                <w:szCs w:val="20"/>
              </w:rPr>
              <w:t>Part B: In-class</w:t>
            </w:r>
            <w:r w:rsidRPr="00756845">
              <w:rPr>
                <w:sz w:val="20"/>
                <w:szCs w:val="20"/>
              </w:rPr>
              <w:t xml:space="preserve"> </w:t>
            </w:r>
            <w:r w:rsidRPr="00756845">
              <w:rPr>
                <w:rFonts w:cs="Arial"/>
                <w:sz w:val="20"/>
                <w:szCs w:val="20"/>
              </w:rPr>
              <w:t>validation assessing student understanding of content from the inquiry.</w:t>
            </w:r>
          </w:p>
        </w:tc>
      </w:tr>
      <w:tr w:rsidR="008E5CD3" w:rsidRPr="002F32F6" w14:paraId="713E5943" w14:textId="77777777" w:rsidTr="005D4E97">
        <w:trPr>
          <w:trHeight w:val="705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404893FE" w14:textId="63944058" w:rsidR="00C26EA0" w:rsidRPr="00756845" w:rsidRDefault="00B17AE1" w:rsidP="00C26EA0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Multiple Choice Short Answer</w:t>
            </w:r>
            <w:bookmarkStart w:id="0" w:name="_GoBack"/>
            <w:bookmarkEnd w:id="0"/>
          </w:p>
          <w:p w14:paraId="3B623C22" w14:textId="77777777" w:rsidR="00C26EA0" w:rsidRPr="00756845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Extended Answer Responses &amp; Skills</w:t>
            </w:r>
          </w:p>
          <w:p w14:paraId="4C10473D" w14:textId="42A9BB6B" w:rsidR="008E5CD3" w:rsidRPr="00756845" w:rsidRDefault="00C26EA0" w:rsidP="00C26EA0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(Test)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2789C34E" w14:textId="64D17B09" w:rsidR="008E5CD3" w:rsidRPr="00756845" w:rsidRDefault="00D2041C" w:rsidP="00C26EA0">
            <w:pPr>
              <w:pStyle w:val="Title"/>
              <w:rPr>
                <w:rFonts w:ascii="Arial" w:hAnsi="Arial" w:cs="Arial"/>
                <w:sz w:val="20"/>
                <w:szCs w:val="20"/>
              </w:rPr>
            </w:pPr>
            <w:r w:rsidRPr="00756845">
              <w:rPr>
                <w:rFonts w:ascii="Arial" w:hAnsi="Arial" w:cs="Arial"/>
                <w:sz w:val="20"/>
                <w:szCs w:val="20"/>
              </w:rPr>
              <w:t>7.5</w:t>
            </w:r>
            <w:r w:rsidR="008E5CD3" w:rsidRPr="00756845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609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6B166080" w14:textId="69C4796E" w:rsidR="008E5CD3" w:rsidRPr="00756845" w:rsidRDefault="00D2041C" w:rsidP="00C26EA0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2, Week 6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92A6EDD" w14:textId="77777777" w:rsidR="00C26EA0" w:rsidRDefault="00C26EA0" w:rsidP="002F32F6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</w:p>
          <w:p w14:paraId="5F5A411E" w14:textId="55848D38" w:rsidR="002F32F6" w:rsidRPr="00756845" w:rsidRDefault="002F32F6" w:rsidP="002F32F6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7:  In-Class Multiple Choice, Short Answer and Extended Answer Responses </w:t>
            </w:r>
          </w:p>
          <w:p w14:paraId="633A8AB0" w14:textId="77777777" w:rsidR="008E5CD3" w:rsidRDefault="002F32F6" w:rsidP="002F32F6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>A combination of multiple choice, short answer and extended answer response questions focusing on content and skills from weeks 1-6.</w:t>
            </w:r>
          </w:p>
          <w:p w14:paraId="5480EE2F" w14:textId="25CDCCE7" w:rsidR="00C26EA0" w:rsidRPr="00756845" w:rsidRDefault="00C26EA0" w:rsidP="002F32F6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A27994" w:rsidRPr="002F32F6" w14:paraId="4FE3CED2" w14:textId="77777777" w:rsidTr="005D4E97">
        <w:trPr>
          <w:trHeight w:val="20"/>
        </w:trPr>
        <w:tc>
          <w:tcPr>
            <w:tcW w:w="814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856CBC5" w14:textId="77777777" w:rsidR="00A27994" w:rsidRPr="00756845" w:rsidRDefault="00A27994" w:rsidP="00C26EA0">
            <w:pPr>
              <w:pStyle w:val="Title"/>
              <w:ind w:left="93"/>
              <w:rPr>
                <w:rFonts w:ascii="Arial" w:hAnsi="Arial" w:cs="Arial"/>
                <w:sz w:val="20"/>
                <w:szCs w:val="20"/>
              </w:rPr>
            </w:pPr>
            <w:r w:rsidRPr="00756845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50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4D3FF03" w14:textId="1188005E" w:rsidR="00A27994" w:rsidRPr="00756845" w:rsidRDefault="00007313" w:rsidP="00C26EA0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50</w:t>
            </w:r>
            <w:r w:rsidR="00A27994" w:rsidRPr="00756845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</w:tc>
        <w:tc>
          <w:tcPr>
            <w:tcW w:w="609" w:type="pct"/>
            <w:tcBorders>
              <w:top w:val="single" w:sz="4" w:space="0" w:color="auto"/>
            </w:tcBorders>
            <w:shd w:val="clear" w:color="auto" w:fill="92D050"/>
          </w:tcPr>
          <w:p w14:paraId="73EAE3A3" w14:textId="77777777" w:rsidR="00A27994" w:rsidRPr="00756845" w:rsidRDefault="00A27994" w:rsidP="00C26EA0">
            <w:pPr>
              <w:ind w:left="93"/>
              <w:jc w:val="center"/>
              <w:rPr>
                <w:rFonts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070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152BE458" w14:textId="77777777" w:rsidR="00A27994" w:rsidRPr="00756845" w:rsidRDefault="00A27994" w:rsidP="008E5CD3">
            <w:pPr>
              <w:ind w:left="93" w:right="71"/>
              <w:rPr>
                <w:rFonts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718239BC" w14:textId="3F5461AC" w:rsidR="00E045B3" w:rsidRDefault="00E045B3" w:rsidP="00AF32FD">
      <w:pPr>
        <w:rPr>
          <w:rFonts w:cs="Arial"/>
          <w:sz w:val="20"/>
          <w:szCs w:val="20"/>
          <w:lang w:val="en-GB" w:eastAsia="ja-JP"/>
        </w:rPr>
      </w:pPr>
    </w:p>
    <w:p w14:paraId="3F23C897" w14:textId="77777777" w:rsidR="0058012C" w:rsidRDefault="00756845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Note: </w:t>
      </w:r>
    </w:p>
    <w:p w14:paraId="0BD35C41" w14:textId="77777777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50114A8A" w14:textId="3129493B" w:rsidR="00756845" w:rsidRDefault="00162E09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Assessment dates</w:t>
      </w:r>
      <w:r w:rsidR="00756845">
        <w:rPr>
          <w:rFonts w:cs="Arial"/>
          <w:b/>
          <w:i/>
          <w:sz w:val="24"/>
          <w:szCs w:val="24"/>
          <w:lang w:val="en-GB" w:eastAsia="ja-JP"/>
        </w:rPr>
        <w:t xml:space="preserve"> are subject to change</w:t>
      </w:r>
      <w:r>
        <w:rPr>
          <w:rFonts w:cs="Arial"/>
          <w:b/>
          <w:i/>
          <w:sz w:val="24"/>
          <w:szCs w:val="24"/>
          <w:lang w:val="en-GB" w:eastAsia="ja-JP"/>
        </w:rPr>
        <w:t>, however, students will be well informed of any changes.</w:t>
      </w:r>
    </w:p>
    <w:p w14:paraId="549182E4" w14:textId="413D5FD9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6A92E7AA" w14:textId="459FB8EE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Please make sure you understand the Whole School Assessment Policy and your responsibiltiies in relation to assessments.</w:t>
      </w:r>
    </w:p>
    <w:p w14:paraId="2333E86A" w14:textId="77777777" w:rsidR="00756845" w:rsidRPr="002F32F6" w:rsidRDefault="00756845" w:rsidP="00756845">
      <w:pPr>
        <w:jc w:val="both"/>
        <w:rPr>
          <w:rFonts w:cs="Arial"/>
          <w:sz w:val="20"/>
          <w:szCs w:val="20"/>
          <w:lang w:val="en-GB" w:eastAsia="ja-JP"/>
        </w:rPr>
      </w:pPr>
    </w:p>
    <w:sectPr w:rsidR="00756845" w:rsidRPr="002F32F6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12352" w14:textId="77777777" w:rsidR="00756845" w:rsidRDefault="00756845" w:rsidP="00E35001">
      <w:r>
        <w:separator/>
      </w:r>
    </w:p>
  </w:endnote>
  <w:endnote w:type="continuationSeparator" w:id="0">
    <w:p w14:paraId="48A0A8B4" w14:textId="77777777" w:rsidR="00756845" w:rsidRDefault="00756845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EE56F" w14:textId="77777777" w:rsidR="00756845" w:rsidRPr="00897899" w:rsidRDefault="00756845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3AEC9" w14:textId="4CE2D083" w:rsidR="00756845" w:rsidRPr="00A41897" w:rsidRDefault="00756845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Geography &amp; Economics and Business  I 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D7D5B8" w14:textId="77777777" w:rsidR="00756845" w:rsidRDefault="00756845" w:rsidP="00E35001">
      <w:r>
        <w:separator/>
      </w:r>
    </w:p>
  </w:footnote>
  <w:footnote w:type="continuationSeparator" w:id="0">
    <w:p w14:paraId="37980D19" w14:textId="77777777" w:rsidR="00756845" w:rsidRDefault="00756845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FAF4E5" w14:textId="0AB6C28B" w:rsidR="00756845" w:rsidRPr="00A233EF" w:rsidRDefault="00756845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0" locked="0" layoutInCell="1" allowOverlap="1" wp14:anchorId="34F0951A" wp14:editId="716BAB4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B17AE1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20"/>
  <w:evenAndOddHeaders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07313"/>
    <w:rsid w:val="00010EA1"/>
    <w:rsid w:val="000424CB"/>
    <w:rsid w:val="000722F4"/>
    <w:rsid w:val="00073688"/>
    <w:rsid w:val="00083F14"/>
    <w:rsid w:val="00095331"/>
    <w:rsid w:val="000B6D77"/>
    <w:rsid w:val="000C2C98"/>
    <w:rsid w:val="000C5216"/>
    <w:rsid w:val="000E2055"/>
    <w:rsid w:val="000E3AF4"/>
    <w:rsid w:val="000E641D"/>
    <w:rsid w:val="000E7DB7"/>
    <w:rsid w:val="0013404D"/>
    <w:rsid w:val="00162E09"/>
    <w:rsid w:val="001709EC"/>
    <w:rsid w:val="00170D34"/>
    <w:rsid w:val="0017191C"/>
    <w:rsid w:val="0018039B"/>
    <w:rsid w:val="00180AE0"/>
    <w:rsid w:val="0018429F"/>
    <w:rsid w:val="001869B3"/>
    <w:rsid w:val="001931C0"/>
    <w:rsid w:val="001B1EAB"/>
    <w:rsid w:val="001B4B7B"/>
    <w:rsid w:val="001E6F89"/>
    <w:rsid w:val="001F5182"/>
    <w:rsid w:val="00200736"/>
    <w:rsid w:val="00206296"/>
    <w:rsid w:val="00243995"/>
    <w:rsid w:val="00266F8A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C70EA"/>
    <w:rsid w:val="002D2D42"/>
    <w:rsid w:val="002E4E73"/>
    <w:rsid w:val="002F32F6"/>
    <w:rsid w:val="002F5C30"/>
    <w:rsid w:val="00307024"/>
    <w:rsid w:val="00313837"/>
    <w:rsid w:val="00315761"/>
    <w:rsid w:val="00316ED5"/>
    <w:rsid w:val="00321E9A"/>
    <w:rsid w:val="00327E16"/>
    <w:rsid w:val="003350FE"/>
    <w:rsid w:val="003352EF"/>
    <w:rsid w:val="003600D4"/>
    <w:rsid w:val="00361B00"/>
    <w:rsid w:val="003710FF"/>
    <w:rsid w:val="003858FA"/>
    <w:rsid w:val="003975AA"/>
    <w:rsid w:val="003A221B"/>
    <w:rsid w:val="003B31DE"/>
    <w:rsid w:val="003B3689"/>
    <w:rsid w:val="003C0817"/>
    <w:rsid w:val="003C2E8B"/>
    <w:rsid w:val="003C6BEF"/>
    <w:rsid w:val="003D2222"/>
    <w:rsid w:val="003D60C7"/>
    <w:rsid w:val="003E2A6C"/>
    <w:rsid w:val="00407FE7"/>
    <w:rsid w:val="004147A1"/>
    <w:rsid w:val="00415144"/>
    <w:rsid w:val="0043442F"/>
    <w:rsid w:val="0044221E"/>
    <w:rsid w:val="004736E2"/>
    <w:rsid w:val="00494783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800D4"/>
    <w:rsid w:val="0058012C"/>
    <w:rsid w:val="00590104"/>
    <w:rsid w:val="005A4B87"/>
    <w:rsid w:val="005B076F"/>
    <w:rsid w:val="005B4B65"/>
    <w:rsid w:val="005B5857"/>
    <w:rsid w:val="005D25AC"/>
    <w:rsid w:val="005D4E97"/>
    <w:rsid w:val="005E6365"/>
    <w:rsid w:val="0060573A"/>
    <w:rsid w:val="00605AA5"/>
    <w:rsid w:val="00625F21"/>
    <w:rsid w:val="0066067E"/>
    <w:rsid w:val="0067275D"/>
    <w:rsid w:val="00686660"/>
    <w:rsid w:val="006A6531"/>
    <w:rsid w:val="006B0000"/>
    <w:rsid w:val="006B16F2"/>
    <w:rsid w:val="006D760B"/>
    <w:rsid w:val="007044C5"/>
    <w:rsid w:val="007074FE"/>
    <w:rsid w:val="00717862"/>
    <w:rsid w:val="00720A7B"/>
    <w:rsid w:val="00721710"/>
    <w:rsid w:val="007266A9"/>
    <w:rsid w:val="00735907"/>
    <w:rsid w:val="00744A70"/>
    <w:rsid w:val="00756845"/>
    <w:rsid w:val="0076797F"/>
    <w:rsid w:val="007C5B95"/>
    <w:rsid w:val="007C7707"/>
    <w:rsid w:val="007D69BA"/>
    <w:rsid w:val="007D70D1"/>
    <w:rsid w:val="00803555"/>
    <w:rsid w:val="00806F11"/>
    <w:rsid w:val="00833588"/>
    <w:rsid w:val="008619A4"/>
    <w:rsid w:val="0087462B"/>
    <w:rsid w:val="008761E9"/>
    <w:rsid w:val="00897899"/>
    <w:rsid w:val="008A0328"/>
    <w:rsid w:val="008B35EB"/>
    <w:rsid w:val="008E5CD3"/>
    <w:rsid w:val="008F290C"/>
    <w:rsid w:val="009160F5"/>
    <w:rsid w:val="0091790E"/>
    <w:rsid w:val="009444A6"/>
    <w:rsid w:val="009611AB"/>
    <w:rsid w:val="009862DC"/>
    <w:rsid w:val="00987428"/>
    <w:rsid w:val="00996731"/>
    <w:rsid w:val="009B2B32"/>
    <w:rsid w:val="009C2FCA"/>
    <w:rsid w:val="009E38A1"/>
    <w:rsid w:val="00A05DAA"/>
    <w:rsid w:val="00A0705A"/>
    <w:rsid w:val="00A12808"/>
    <w:rsid w:val="00A14612"/>
    <w:rsid w:val="00A233EF"/>
    <w:rsid w:val="00A26B1A"/>
    <w:rsid w:val="00A27994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862"/>
    <w:rsid w:val="00AB753B"/>
    <w:rsid w:val="00AC28BB"/>
    <w:rsid w:val="00AF32FD"/>
    <w:rsid w:val="00AF607B"/>
    <w:rsid w:val="00B01E50"/>
    <w:rsid w:val="00B0709B"/>
    <w:rsid w:val="00B117F3"/>
    <w:rsid w:val="00B17AE1"/>
    <w:rsid w:val="00B329C8"/>
    <w:rsid w:val="00B42963"/>
    <w:rsid w:val="00B4330D"/>
    <w:rsid w:val="00B46006"/>
    <w:rsid w:val="00B46914"/>
    <w:rsid w:val="00B767B6"/>
    <w:rsid w:val="00B93360"/>
    <w:rsid w:val="00BA0BAA"/>
    <w:rsid w:val="00BB0BC2"/>
    <w:rsid w:val="00BC29F2"/>
    <w:rsid w:val="00BD4C1C"/>
    <w:rsid w:val="00BE7D20"/>
    <w:rsid w:val="00C15211"/>
    <w:rsid w:val="00C26EA0"/>
    <w:rsid w:val="00C33853"/>
    <w:rsid w:val="00C34582"/>
    <w:rsid w:val="00C51FFA"/>
    <w:rsid w:val="00C6570F"/>
    <w:rsid w:val="00C66D64"/>
    <w:rsid w:val="00C87FDA"/>
    <w:rsid w:val="00CA45DE"/>
    <w:rsid w:val="00CB187F"/>
    <w:rsid w:val="00CB32D4"/>
    <w:rsid w:val="00CF2B72"/>
    <w:rsid w:val="00D02FC4"/>
    <w:rsid w:val="00D12B70"/>
    <w:rsid w:val="00D2041C"/>
    <w:rsid w:val="00D33DDF"/>
    <w:rsid w:val="00D3543E"/>
    <w:rsid w:val="00D42DF7"/>
    <w:rsid w:val="00D776FE"/>
    <w:rsid w:val="00D8680A"/>
    <w:rsid w:val="00D908E8"/>
    <w:rsid w:val="00DA291A"/>
    <w:rsid w:val="00DB263A"/>
    <w:rsid w:val="00DC0357"/>
    <w:rsid w:val="00DC04C7"/>
    <w:rsid w:val="00DC50A1"/>
    <w:rsid w:val="00DE75B8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81319"/>
    <w:rsid w:val="00E94391"/>
    <w:rsid w:val="00EB1E15"/>
    <w:rsid w:val="00EB55F2"/>
    <w:rsid w:val="00EB6147"/>
    <w:rsid w:val="00ED4901"/>
    <w:rsid w:val="00EE308C"/>
    <w:rsid w:val="00EE70DA"/>
    <w:rsid w:val="00EF64F0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1CC015A6"/>
  <w15:docId w15:val="{B2312449-BBFE-4564-96F8-8B27400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76CAE2-0A79-42AD-888C-50F954A69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AA67DE66</Template>
  <TotalTime>81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HAWKES Natasha [Narrogin Senior High School]</cp:lastModifiedBy>
  <cp:revision>17</cp:revision>
  <cp:lastPrinted>2019-02-04T04:47:00Z</cp:lastPrinted>
  <dcterms:created xsi:type="dcterms:W3CDTF">2018-02-04T23:13:00Z</dcterms:created>
  <dcterms:modified xsi:type="dcterms:W3CDTF">2019-02-07T07:54:00Z</dcterms:modified>
</cp:coreProperties>
</file>