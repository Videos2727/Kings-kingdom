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73191" w14:textId="391C3487" w:rsidR="00B46914" w:rsidRPr="00B46914" w:rsidRDefault="00007313" w:rsidP="00321E9A">
      <w:pPr>
        <w:pStyle w:val="Heading1"/>
        <w:ind w:left="-426"/>
        <w:jc w:val="center"/>
        <w:rPr>
          <w:b/>
          <w:sz w:val="32"/>
          <w:szCs w:val="32"/>
        </w:rPr>
      </w:pPr>
      <w:r w:rsidRPr="00B46914">
        <w:rPr>
          <w:b/>
          <w:sz w:val="32"/>
          <w:szCs w:val="32"/>
        </w:rPr>
        <w:t xml:space="preserve">Humanities and Social Sciences </w:t>
      </w:r>
      <w:r w:rsidR="004C3AF0" w:rsidRPr="00B46914">
        <w:rPr>
          <w:b/>
          <w:sz w:val="32"/>
          <w:szCs w:val="32"/>
        </w:rPr>
        <w:t>A</w:t>
      </w:r>
      <w:r w:rsidR="00BA0BAA" w:rsidRPr="00B46914">
        <w:rPr>
          <w:b/>
          <w:sz w:val="32"/>
          <w:szCs w:val="32"/>
        </w:rPr>
        <w:t>ssessment O</w:t>
      </w:r>
      <w:r w:rsidR="007D70D1" w:rsidRPr="00B46914">
        <w:rPr>
          <w:b/>
          <w:sz w:val="32"/>
          <w:szCs w:val="32"/>
        </w:rPr>
        <w:t>utline</w:t>
      </w:r>
      <w:r w:rsidR="00B46914" w:rsidRPr="00B46914">
        <w:rPr>
          <w:b/>
          <w:sz w:val="32"/>
          <w:szCs w:val="32"/>
        </w:rPr>
        <w:t xml:space="preserve"> Year 8 HASS 2019</w:t>
      </w:r>
      <w:r w:rsidR="00180AE0" w:rsidRPr="00B46914">
        <w:rPr>
          <w:b/>
          <w:sz w:val="32"/>
          <w:szCs w:val="32"/>
        </w:rPr>
        <w:t xml:space="preserve"> </w:t>
      </w:r>
    </w:p>
    <w:p w14:paraId="66B06EE8" w14:textId="1D9F5DCB" w:rsidR="00007313" w:rsidRPr="00B46914" w:rsidRDefault="006925BD" w:rsidP="00321E9A">
      <w:pPr>
        <w:pStyle w:val="Heading1"/>
        <w:ind w:left="-42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Semester 2</w:t>
      </w:r>
      <w:r w:rsidR="00B46914" w:rsidRPr="00B46914"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History and Civics and Citizenship</w:t>
      </w:r>
    </w:p>
    <w:p w14:paraId="37578CDF" w14:textId="1869D194" w:rsidR="00007313" w:rsidRDefault="006925BD" w:rsidP="00321E9A">
      <w:pPr>
        <w:pStyle w:val="Heading1"/>
        <w:ind w:left="-426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History</w:t>
      </w:r>
      <w:r w:rsidR="00007313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The Ancient to the Modern World</w:t>
      </w:r>
    </w:p>
    <w:p w14:paraId="3C48AFA9" w14:textId="63F808B3" w:rsidR="002F32F6" w:rsidRPr="00B46914" w:rsidRDefault="006925BD" w:rsidP="00B46914">
      <w:pPr>
        <w:pStyle w:val="Heading1"/>
        <w:ind w:left="-426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Civics and Citizenship</w:t>
      </w:r>
      <w:r w:rsidR="00007313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Democracy and Law in Action</w:t>
      </w:r>
    </w:p>
    <w:p w14:paraId="30E870EF" w14:textId="77777777" w:rsidR="002F32F6" w:rsidRPr="002F32F6" w:rsidRDefault="002F32F6" w:rsidP="002F32F6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1551"/>
        <w:gridCol w:w="1863"/>
        <w:gridCol w:w="9389"/>
      </w:tblGrid>
      <w:tr w:rsidR="00FE629B" w:rsidRPr="002F32F6" w14:paraId="44AC632A" w14:textId="77777777" w:rsidTr="005D4E97">
        <w:trPr>
          <w:trHeight w:val="666"/>
        </w:trPr>
        <w:tc>
          <w:tcPr>
            <w:tcW w:w="81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454B9CB7" w14:textId="536604E0" w:rsidR="00243995" w:rsidRPr="00756845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0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00C7E3F0" w14:textId="0FF9C57F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0F801E4B" w14:textId="7C1A6170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4116EE40" w14:textId="77777777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6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7BEEBC6" w14:textId="77777777" w:rsidR="00243995" w:rsidRPr="00756845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6267D6E8" w14:textId="77777777" w:rsidR="00243995" w:rsidRPr="00756845" w:rsidRDefault="00243995" w:rsidP="008E5CD3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FE629B" w:rsidRPr="002F32F6" w14:paraId="2D3DA5BD" w14:textId="77777777" w:rsidTr="005D4E97">
        <w:trPr>
          <w:trHeight w:val="20"/>
        </w:trPr>
        <w:tc>
          <w:tcPr>
            <w:tcW w:w="814" w:type="pct"/>
            <w:tcBorders>
              <w:bottom w:val="single" w:sz="4" w:space="0" w:color="auto"/>
            </w:tcBorders>
            <w:vAlign w:val="center"/>
          </w:tcPr>
          <w:p w14:paraId="77A35067" w14:textId="42E79022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</w:t>
            </w:r>
            <w:r w:rsidR="006925B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Short Answer &amp;</w:t>
            </w:r>
          </w:p>
          <w:p w14:paraId="4F506911" w14:textId="0BD5F9AB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</w:t>
            </w:r>
          </w:p>
          <w:p w14:paraId="246516C7" w14:textId="5ADB8F82" w:rsidR="00243995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14:paraId="5527A5EF" w14:textId="4D9CEBFC" w:rsidR="00243995" w:rsidRPr="00756845" w:rsidRDefault="006925BD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7.</w:t>
            </w:r>
            <w:r w:rsidR="00FE629B" w:rsidRPr="00756845">
              <w:rPr>
                <w:rFonts w:ascii="Arial" w:hAnsi="Arial" w:cs="Arial"/>
                <w:bCs w:val="0"/>
                <w:sz w:val="20"/>
                <w:szCs w:val="20"/>
              </w:rPr>
              <w:t>5</w:t>
            </w:r>
            <w:r w:rsidR="00243995"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6D15B343" w14:textId="3EA014BB" w:rsidR="00243995" w:rsidRPr="00756845" w:rsidRDefault="006925BD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3, Week 5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14:paraId="5EDF6DD5" w14:textId="21397157" w:rsidR="000722F4" w:rsidRPr="00756845" w:rsidRDefault="00243995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1: </w:t>
            </w:r>
            <w:r w:rsidR="00E34830" w:rsidRPr="00756845">
              <w:rPr>
                <w:rFonts w:cs="Arial"/>
                <w:b/>
                <w:sz w:val="20"/>
                <w:szCs w:val="20"/>
              </w:rPr>
              <w:t xml:space="preserve"> 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>In-Class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 Multiple Choice,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 xml:space="preserve"> Short Answer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 and Extended Answer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 xml:space="preserve"> Responses</w:t>
            </w:r>
            <w:r w:rsidR="00E34830" w:rsidRPr="00756845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163292FD" w14:textId="27DACB27" w:rsidR="00E34830" w:rsidRPr="00756845" w:rsidRDefault="00180AE0" w:rsidP="00C26EA0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</w:t>
            </w:r>
            <w:r w:rsidR="002F32F6" w:rsidRPr="00756845">
              <w:rPr>
                <w:rFonts w:cs="Arial"/>
                <w:sz w:val="20"/>
                <w:szCs w:val="20"/>
              </w:rPr>
              <w:t>multiple choice,</w:t>
            </w:r>
            <w:r w:rsidRPr="00756845">
              <w:rPr>
                <w:rFonts w:cs="Arial"/>
                <w:sz w:val="20"/>
                <w:szCs w:val="20"/>
              </w:rPr>
              <w:t xml:space="preserve"> short answer</w:t>
            </w:r>
            <w:r w:rsidR="002F32F6" w:rsidRPr="00756845">
              <w:rPr>
                <w:rFonts w:cs="Arial"/>
                <w:sz w:val="20"/>
                <w:szCs w:val="20"/>
              </w:rPr>
              <w:t xml:space="preserve"> and extended answer</w:t>
            </w:r>
            <w:r w:rsidRPr="00756845">
              <w:rPr>
                <w:rFonts w:cs="Arial"/>
                <w:sz w:val="20"/>
                <w:szCs w:val="20"/>
              </w:rPr>
              <w:t xml:space="preserve"> re</w:t>
            </w:r>
            <w:r w:rsidR="00AC28BB" w:rsidRPr="00756845">
              <w:rPr>
                <w:rFonts w:cs="Arial"/>
                <w:sz w:val="20"/>
                <w:szCs w:val="20"/>
              </w:rPr>
              <w:t>sponse questions fo</w:t>
            </w:r>
            <w:r w:rsidR="00A27994" w:rsidRPr="00756845">
              <w:rPr>
                <w:rFonts w:cs="Arial"/>
                <w:sz w:val="20"/>
                <w:szCs w:val="20"/>
              </w:rPr>
              <w:t>cusing on content</w:t>
            </w:r>
            <w:r w:rsidR="002F32F6" w:rsidRPr="00756845">
              <w:rPr>
                <w:rFonts w:cs="Arial"/>
                <w:sz w:val="20"/>
                <w:szCs w:val="20"/>
              </w:rPr>
              <w:t xml:space="preserve"> and skills</w:t>
            </w:r>
            <w:r w:rsidR="00A27994" w:rsidRPr="00756845">
              <w:rPr>
                <w:rFonts w:cs="Arial"/>
                <w:sz w:val="20"/>
                <w:szCs w:val="20"/>
              </w:rPr>
              <w:t xml:space="preserve"> from weeks 1-</w:t>
            </w:r>
            <w:r w:rsidR="006925BD">
              <w:rPr>
                <w:rFonts w:cs="Arial"/>
                <w:sz w:val="20"/>
                <w:szCs w:val="20"/>
              </w:rPr>
              <w:t>5</w:t>
            </w:r>
            <w:r w:rsidR="00AC28BB" w:rsidRPr="00756845">
              <w:rPr>
                <w:rFonts w:cs="Arial"/>
                <w:sz w:val="20"/>
                <w:szCs w:val="20"/>
              </w:rPr>
              <w:t>.</w:t>
            </w:r>
            <w:r w:rsidRPr="0075684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E629B" w:rsidRPr="002F32F6" w14:paraId="7C3484B7" w14:textId="77777777" w:rsidTr="00C26EA0">
        <w:trPr>
          <w:trHeight w:val="1341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4AB6A" w14:textId="2FE33FF9" w:rsidR="002F32F6" w:rsidRPr="00756845" w:rsidRDefault="006925BD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Historical </w:t>
            </w:r>
            <w:r w:rsidR="002F32F6"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Task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and Validation</w:t>
            </w:r>
          </w:p>
          <w:p w14:paraId="310C157C" w14:textId="3660D26E" w:rsidR="00243995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6B42C" w14:textId="7BD7656C" w:rsidR="00A27994" w:rsidRPr="00756845" w:rsidRDefault="00A27994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1E7DC229" w14:textId="1B1910C2" w:rsidR="00A27994" w:rsidRPr="00756845" w:rsidRDefault="00A27994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10%</w:t>
            </w:r>
          </w:p>
          <w:p w14:paraId="4CFA24FE" w14:textId="3369F067" w:rsidR="003975AA" w:rsidRPr="00756845" w:rsidRDefault="003975AA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023867E1" w14:textId="68339E35" w:rsidR="003975AA" w:rsidRPr="00C26EA0" w:rsidRDefault="003975AA" w:rsidP="006925BD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 xml:space="preserve">Part A: </w:t>
            </w:r>
            <w:r w:rsidR="00266F8A" w:rsidRPr="00C26EA0">
              <w:rPr>
                <w:rFonts w:ascii="Arial" w:hAnsi="Arial" w:cs="Arial"/>
                <w:bCs w:val="0"/>
                <w:sz w:val="16"/>
                <w:szCs w:val="16"/>
              </w:rPr>
              <w:t>5%</w:t>
            </w:r>
          </w:p>
          <w:p w14:paraId="1F4941BB" w14:textId="746526BE" w:rsidR="00266F8A" w:rsidRPr="00C26EA0" w:rsidRDefault="006925BD" w:rsidP="006925BD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  <w:r w:rsidR="00266F8A" w:rsidRPr="00C26EA0">
              <w:rPr>
                <w:rFonts w:ascii="Arial" w:hAnsi="Arial" w:cs="Arial"/>
                <w:bCs w:val="0"/>
                <w:sz w:val="16"/>
                <w:szCs w:val="16"/>
              </w:rPr>
              <w:t>Part B 2.5%</w:t>
            </w:r>
          </w:p>
          <w:p w14:paraId="37A0F703" w14:textId="049E76C7" w:rsidR="00A27994" w:rsidRPr="00756845" w:rsidRDefault="006925BD" w:rsidP="006925BD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  <w:r w:rsidR="005B076F" w:rsidRPr="00C26EA0">
              <w:rPr>
                <w:rFonts w:ascii="Arial" w:hAnsi="Arial" w:cs="Arial"/>
                <w:bCs w:val="0"/>
                <w:sz w:val="16"/>
                <w:szCs w:val="16"/>
              </w:rPr>
              <w:t>Part C 2.5%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0F413" w14:textId="5BA302C7" w:rsidR="00243995" w:rsidRPr="00756845" w:rsidRDefault="000722F4" w:rsidP="00C26EA0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Distributed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: </w:t>
            </w:r>
            <w:r w:rsidR="006925BD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Term 3</w:t>
            </w:r>
            <w:r w:rsidR="00A27994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, Week 2</w:t>
            </w:r>
          </w:p>
          <w:p w14:paraId="32104968" w14:textId="77777777" w:rsidR="003B3689" w:rsidRPr="00756845" w:rsidRDefault="003B3689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7B067891" w14:textId="77777777" w:rsidR="00A27994" w:rsidRPr="00756845" w:rsidRDefault="00A27994" w:rsidP="00C26EA0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2FCD9938" w14:textId="259EF3C8" w:rsidR="003B3689" w:rsidRPr="00756845" w:rsidRDefault="006925BD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Submit: Term 3, Week 8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F153E3" w14:textId="77777777" w:rsidR="00C26EA0" w:rsidRDefault="00C26EA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63CAB46E" w14:textId="373B18D6" w:rsidR="003975AA" w:rsidRPr="00C26EA0" w:rsidRDefault="00E3483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sz w:val="20"/>
                <w:szCs w:val="20"/>
                <w:lang w:val="en-AU"/>
              </w:rPr>
              <w:t>Assessment 2</w:t>
            </w:r>
            <w:r w:rsidR="00EE70DA" w:rsidRPr="00756845">
              <w:rPr>
                <w:rFonts w:ascii="Arial" w:hAnsi="Arial" w:cs="Arial"/>
                <w:sz w:val="20"/>
                <w:szCs w:val="20"/>
                <w:lang w:val="en-AU"/>
              </w:rPr>
              <w:t>:</w:t>
            </w:r>
            <w:r w:rsidR="00180AE0" w:rsidRPr="00756845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6925BD">
              <w:rPr>
                <w:rFonts w:ascii="Arial" w:hAnsi="Arial" w:cs="Arial"/>
                <w:sz w:val="20"/>
                <w:szCs w:val="20"/>
                <w:lang w:val="en-AU"/>
              </w:rPr>
              <w:t xml:space="preserve">Significant Individual </w:t>
            </w:r>
            <w:r w:rsidR="00007313" w:rsidRPr="00756845">
              <w:rPr>
                <w:rFonts w:ascii="Arial" w:hAnsi="Arial" w:cs="Arial"/>
                <w:sz w:val="20"/>
                <w:szCs w:val="20"/>
              </w:rPr>
              <w:t>Inquiry Booklet and</w:t>
            </w:r>
            <w:r w:rsidR="00180AE0" w:rsidRPr="0075684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25BD">
              <w:rPr>
                <w:rFonts w:ascii="Arial" w:hAnsi="Arial" w:cs="Arial"/>
                <w:sz w:val="20"/>
                <w:szCs w:val="20"/>
              </w:rPr>
              <w:t>Museum Display</w:t>
            </w:r>
            <w:r w:rsidR="00180AE0" w:rsidRPr="0075684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BDA2881" w14:textId="535E9D3E" w:rsidR="00B01E50" w:rsidRPr="00756845" w:rsidRDefault="00B01E5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Part A: 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>In class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and homework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inquiry where students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research and complete an inquiry into a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 w:rsidR="006925BD">
              <w:rPr>
                <w:rFonts w:ascii="Arial" w:hAnsi="Arial" w:cs="Arial"/>
                <w:b w:val="0"/>
                <w:sz w:val="20"/>
                <w:szCs w:val="20"/>
              </w:rPr>
              <w:t>significant indidivual from the period of study.</w:t>
            </w:r>
          </w:p>
          <w:p w14:paraId="2F35B05C" w14:textId="65EC51AA" w:rsidR="00B01E50" w:rsidRPr="00756845" w:rsidRDefault="00B01E5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Part B: 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>Students are to pro</w:t>
            </w:r>
            <w:r w:rsidR="000722F4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duce a </w:t>
            </w:r>
            <w:r w:rsidR="006925BD">
              <w:rPr>
                <w:rFonts w:ascii="Arial" w:hAnsi="Arial" w:cs="Arial"/>
                <w:b w:val="0"/>
                <w:sz w:val="20"/>
                <w:szCs w:val="20"/>
              </w:rPr>
              <w:t>museum display</w:t>
            </w:r>
            <w:r w:rsidR="000722F4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to communicate findings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</w:p>
          <w:p w14:paraId="032E5FF0" w14:textId="0B6AEF7B" w:rsidR="00180AE0" w:rsidRDefault="00EB6147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>Part C</w:t>
            </w:r>
            <w:r w:rsidR="00B01E50" w:rsidRPr="00756845">
              <w:rPr>
                <w:rFonts w:ascii="Arial" w:hAnsi="Arial" w:cs="Arial"/>
                <w:b w:val="0"/>
                <w:sz w:val="20"/>
                <w:szCs w:val="20"/>
              </w:rPr>
              <w:t>: In-class validation</w:t>
            </w:r>
            <w:r w:rsidR="003975AA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assessing student understanding of content from the inquiry.</w:t>
            </w:r>
            <w:r w:rsidR="006925BD">
              <w:rPr>
                <w:rFonts w:ascii="Arial" w:hAnsi="Arial" w:cs="Arial"/>
                <w:b w:val="0"/>
                <w:sz w:val="20"/>
                <w:szCs w:val="20"/>
              </w:rPr>
              <w:t xml:space="preserve"> This will be in the form of a written assessment using a scaffolded essay structure.</w:t>
            </w:r>
          </w:p>
          <w:p w14:paraId="12D4790C" w14:textId="1D05D0F7" w:rsidR="00C26EA0" w:rsidRPr="00756845" w:rsidRDefault="00C26EA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27994" w:rsidRPr="002F32F6" w14:paraId="519C6E9F" w14:textId="77777777" w:rsidTr="005D4E97">
        <w:trPr>
          <w:trHeight w:val="207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104CE" w14:textId="642293BC" w:rsidR="002F32F6" w:rsidRPr="00756845" w:rsidRDefault="006925BD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Source Analysis</w:t>
            </w:r>
          </w:p>
          <w:p w14:paraId="1B9E1720" w14:textId="7A823C1B" w:rsidR="00A27994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9DCA7" w14:textId="670C020A" w:rsidR="00A27994" w:rsidRPr="00756845" w:rsidRDefault="006925BD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7.</w:t>
            </w:r>
            <w:r w:rsidR="00A27994"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2A4B9" w14:textId="3B065237" w:rsidR="00A27994" w:rsidRPr="00756845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 w:rsidR="006925BD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3, Week 9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759A0" w14:textId="77777777" w:rsidR="006925BD" w:rsidRDefault="006925BD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  <w:p w14:paraId="5729B91E" w14:textId="74A01A21" w:rsidR="002F32F6" w:rsidRPr="00756845" w:rsidRDefault="006925BD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3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:  In-Class </w:t>
            </w:r>
            <w:r>
              <w:rPr>
                <w:rFonts w:cs="Arial"/>
                <w:b/>
                <w:sz w:val="20"/>
                <w:szCs w:val="20"/>
              </w:rPr>
              <w:t>Source Analysis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3115329C" w14:textId="77777777" w:rsidR="006925BD" w:rsidRDefault="006925BD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 set of written tasks responding to a series of historical sources relting to the Black Death.</w:t>
            </w:r>
          </w:p>
          <w:p w14:paraId="7AB37500" w14:textId="20C14232" w:rsidR="000722F4" w:rsidRPr="00756845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A27994" w:rsidRPr="002F32F6" w14:paraId="332D8964" w14:textId="77777777" w:rsidTr="005D4E97">
        <w:trPr>
          <w:trHeight w:val="20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8032FD6" w14:textId="327E333C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Multiple Choice </w:t>
            </w:r>
            <w:r w:rsidR="00B17AE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Short Answer</w:t>
            </w:r>
          </w:p>
          <w:p w14:paraId="0D4F13DD" w14:textId="77777777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 &amp; Skills</w:t>
            </w:r>
          </w:p>
          <w:p w14:paraId="5160EB79" w14:textId="2DB9C713" w:rsidR="00A27994" w:rsidRPr="00756845" w:rsidRDefault="00C26EA0" w:rsidP="00C26EA0">
            <w:pPr>
              <w:ind w:left="93" w:right="71"/>
              <w:jc w:val="center"/>
              <w:rPr>
                <w:rFonts w:cs="Arial"/>
                <w:bCs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E366956" w14:textId="2BA49AC0" w:rsidR="00A27994" w:rsidRPr="00756845" w:rsidRDefault="00D2041C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7.5</w:t>
            </w:r>
            <w:r w:rsidR="00A27994"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893B673" w14:textId="77777777" w:rsidR="00A27994" w:rsidRPr="00756845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50884787" w14:textId="6FF14FD9" w:rsidR="000722F4" w:rsidRPr="00756845" w:rsidRDefault="006925BD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4</w:t>
            </w:r>
            <w:r w:rsidR="000722F4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089F10B" w14:textId="77777777" w:rsidR="00C26EA0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  <w:p w14:paraId="0F476FA9" w14:textId="3DF10577" w:rsidR="002F32F6" w:rsidRPr="00756845" w:rsidRDefault="006925BD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4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:  In-Class Multiple Choice, Short Answer and Extended Answer Responses </w:t>
            </w:r>
          </w:p>
          <w:p w14:paraId="3E678FA1" w14:textId="77777777" w:rsidR="00A27994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multiple choice, short answer and extended answer response questions focusing on content and skills from weeks 1-3. </w:t>
            </w:r>
          </w:p>
          <w:p w14:paraId="172CF7DD" w14:textId="41F71182" w:rsidR="00C26EA0" w:rsidRPr="00756845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</w:p>
        </w:tc>
      </w:tr>
      <w:tr w:rsidR="00A27994" w:rsidRPr="002F32F6" w14:paraId="45033D63" w14:textId="77777777" w:rsidTr="005D4E97">
        <w:trPr>
          <w:trHeight w:val="124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8232541" w14:textId="77777777" w:rsidR="00A05DAA" w:rsidRPr="00756845" w:rsidRDefault="00A05DAA" w:rsidP="00A05DAA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Task</w:t>
            </w:r>
          </w:p>
          <w:p w14:paraId="023FE35B" w14:textId="6759084D" w:rsidR="00A27994" w:rsidRPr="00756845" w:rsidRDefault="00A05DAA" w:rsidP="00A05DAA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4D34C54" w14:textId="5E62BC9C" w:rsidR="00A27994" w:rsidRPr="00756845" w:rsidRDefault="00D2041C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10</w:t>
            </w:r>
            <w:r w:rsidR="00A27994" w:rsidRPr="00756845">
              <w:rPr>
                <w:rFonts w:ascii="Arial" w:hAnsi="Arial" w:cs="Arial"/>
                <w:sz w:val="20"/>
                <w:szCs w:val="20"/>
              </w:rPr>
              <w:t>%</w:t>
            </w:r>
          </w:p>
          <w:p w14:paraId="40EC5104" w14:textId="2D6AD900" w:rsidR="002F32F6" w:rsidRPr="00756845" w:rsidRDefault="002F32F6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</w:p>
          <w:p w14:paraId="7713B1FC" w14:textId="511DB075" w:rsidR="002F32F6" w:rsidRPr="00C26EA0" w:rsidRDefault="006925BD" w:rsidP="00C26EA0">
            <w:pPr>
              <w:pStyle w:val="Titl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Part A: </w:t>
            </w:r>
            <w:r w:rsidR="008B6B60">
              <w:rPr>
                <w:rFonts w:ascii="Arial" w:hAnsi="Arial" w:cs="Arial"/>
                <w:sz w:val="16"/>
                <w:szCs w:val="16"/>
              </w:rPr>
              <w:t>7.</w:t>
            </w:r>
            <w:bookmarkStart w:id="0" w:name="_GoBack"/>
            <w:bookmarkEnd w:id="0"/>
            <w:r w:rsidR="002F32F6" w:rsidRPr="00C26EA0">
              <w:rPr>
                <w:rFonts w:ascii="Arial" w:hAnsi="Arial" w:cs="Arial"/>
                <w:sz w:val="16"/>
                <w:szCs w:val="16"/>
              </w:rPr>
              <w:t>5%</w:t>
            </w:r>
          </w:p>
          <w:p w14:paraId="141B4FCF" w14:textId="77777777" w:rsidR="009C2FCA" w:rsidRDefault="005B076F" w:rsidP="00C26EA0">
            <w:pPr>
              <w:pStyle w:val="Title"/>
              <w:rPr>
                <w:rFonts w:ascii="Arial" w:hAnsi="Arial" w:cs="Arial"/>
                <w:sz w:val="16"/>
                <w:szCs w:val="16"/>
              </w:rPr>
            </w:pPr>
            <w:r w:rsidRPr="00C26EA0">
              <w:rPr>
                <w:rFonts w:ascii="Arial" w:hAnsi="Arial" w:cs="Arial"/>
                <w:sz w:val="16"/>
                <w:szCs w:val="16"/>
              </w:rPr>
              <w:t>Part B: 2.5%</w:t>
            </w:r>
          </w:p>
          <w:p w14:paraId="6801CE22" w14:textId="32F36EA6" w:rsidR="006925BD" w:rsidRPr="005B076F" w:rsidRDefault="006925BD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2CB922E" w14:textId="3DFF3267" w:rsidR="00D8680A" w:rsidRPr="00756845" w:rsidRDefault="00D2041C" w:rsidP="00C26EA0">
            <w:pPr>
              <w:pStyle w:val="Title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Distribute</w:t>
            </w:r>
            <w:r w:rsidR="006925BD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: Term 4</w:t>
            </w:r>
            <w:r w:rsidR="005B076F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  <w:r w:rsidR="00D8680A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</w:p>
          <w:p w14:paraId="19E504D9" w14:textId="424D2740" w:rsidR="00D2041C" w:rsidRPr="00756845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284DD169" w14:textId="75EE3F0C" w:rsidR="00A27994" w:rsidRPr="00C26EA0" w:rsidRDefault="00D8680A" w:rsidP="00C26EA0">
            <w:pPr>
              <w:pStyle w:val="Title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="006925BD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4</w:t>
            </w:r>
            <w:r w:rsidR="00D2041C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5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413D2D4" w14:textId="77777777" w:rsidR="006925BD" w:rsidRDefault="006925BD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b/>
                <w:sz w:val="20"/>
                <w:szCs w:val="20"/>
              </w:rPr>
            </w:pPr>
          </w:p>
          <w:p w14:paraId="5DC955CD" w14:textId="4A0C4730" w:rsidR="00D2041C" w:rsidRPr="00756845" w:rsidRDefault="00A27994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6925BD">
              <w:rPr>
                <w:rFonts w:cs="Arial"/>
                <w:b/>
                <w:sz w:val="20"/>
                <w:szCs w:val="20"/>
              </w:rPr>
              <w:t>5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</w:t>
            </w:r>
          </w:p>
          <w:p w14:paraId="6EEFB533" w14:textId="364CC66D" w:rsidR="006925BD" w:rsidRPr="00756845" w:rsidRDefault="006925BD" w:rsidP="006925BD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>Part A: In class and homework inquiry where students researc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h and complete an inquiry on a topic from the curriculum. </w:t>
            </w:r>
          </w:p>
          <w:p w14:paraId="7D074BE0" w14:textId="0E7E0970" w:rsidR="006925BD" w:rsidRPr="00756845" w:rsidRDefault="006925BD" w:rsidP="006925BD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Part B: Students are to produce a </w:t>
            </w:r>
            <w:r w:rsidR="00D7525F">
              <w:rPr>
                <w:rFonts w:ascii="Arial" w:hAnsi="Arial" w:cs="Arial"/>
                <w:b w:val="0"/>
                <w:sz w:val="20"/>
                <w:szCs w:val="20"/>
              </w:rPr>
              <w:t>visual presentation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to communicate findings. </w:t>
            </w:r>
          </w:p>
          <w:p w14:paraId="16A4633A" w14:textId="595A10CA" w:rsidR="006925BD" w:rsidRPr="006925BD" w:rsidRDefault="006925BD" w:rsidP="00D7525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8E5CD3" w:rsidRPr="002F32F6" w14:paraId="713E5943" w14:textId="77777777" w:rsidTr="005D4E97">
        <w:trPr>
          <w:trHeight w:val="705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04893FE" w14:textId="76FE63AC" w:rsidR="00C26EA0" w:rsidRPr="00756845" w:rsidRDefault="00B17AE1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Multiple Choice</w:t>
            </w:r>
            <w:r w:rsidR="00D7525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Short Answer</w:t>
            </w:r>
            <w:r w:rsidR="00D7525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</w:t>
            </w:r>
          </w:p>
          <w:p w14:paraId="3B623C22" w14:textId="724282C0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</w:t>
            </w:r>
            <w:r w:rsidR="00D7525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tended Answer Responses &amp; Validation</w:t>
            </w:r>
          </w:p>
          <w:p w14:paraId="4C10473D" w14:textId="42A9BB6B" w:rsidR="008E5CD3" w:rsidRPr="00756845" w:rsidRDefault="00C26EA0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789C34E" w14:textId="64D17B09" w:rsidR="008E5CD3" w:rsidRPr="00756845" w:rsidRDefault="00D2041C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7.5</w:t>
            </w:r>
            <w:r w:rsidR="008E5CD3" w:rsidRPr="00756845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B166080" w14:textId="2A34CB57" w:rsidR="008E5CD3" w:rsidRPr="00756845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</w:t>
            </w:r>
            <w:r w:rsidR="008B6B60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rm 4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92A6EDD" w14:textId="77777777" w:rsidR="00C26EA0" w:rsidRDefault="00C26EA0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  <w:p w14:paraId="5F5A411E" w14:textId="5C207AAF" w:rsidR="002F32F6" w:rsidRPr="00756845" w:rsidRDefault="00D7525F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Assessment 6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>:  In-Class Multiple Choice, Short Answe</w:t>
            </w:r>
            <w:r>
              <w:rPr>
                <w:rFonts w:cs="Arial"/>
                <w:b/>
                <w:sz w:val="20"/>
                <w:szCs w:val="20"/>
              </w:rPr>
              <w:t>r and Extended Answer Responses, Validation</w:t>
            </w:r>
          </w:p>
          <w:p w14:paraId="633A8AB0" w14:textId="2AD02258" w:rsidR="008E5CD3" w:rsidRDefault="002F32F6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>A combination of multiple choice, short answer and extended answer response questions focusing on content and skills from weeks 1-6.</w:t>
            </w:r>
            <w:r w:rsidR="00D7525F">
              <w:rPr>
                <w:rFonts w:ascii="Arial" w:hAnsi="Arial" w:cs="Arial"/>
                <w:b w:val="0"/>
                <w:sz w:val="20"/>
                <w:szCs w:val="20"/>
              </w:rPr>
              <w:t xml:space="preserve"> This assessment will include validation questions from the previous inquiry task.</w:t>
            </w:r>
          </w:p>
          <w:p w14:paraId="5480EE2F" w14:textId="25CDCCE7" w:rsidR="00C26EA0" w:rsidRPr="00756845" w:rsidRDefault="00C26EA0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27994" w:rsidRPr="002F32F6" w14:paraId="4FE3CED2" w14:textId="77777777" w:rsidTr="005D4E97">
        <w:trPr>
          <w:trHeight w:val="20"/>
        </w:trPr>
        <w:tc>
          <w:tcPr>
            <w:tcW w:w="81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6CBC5" w14:textId="77777777" w:rsidR="00A27994" w:rsidRPr="00756845" w:rsidRDefault="00A27994" w:rsidP="00C26EA0">
            <w:pPr>
              <w:pStyle w:val="Title"/>
              <w:ind w:left="93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50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4D3FF03" w14:textId="1188005E" w:rsidR="00A27994" w:rsidRPr="00756845" w:rsidRDefault="00007313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50</w:t>
            </w:r>
            <w:r w:rsidR="00A27994"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</w:tcBorders>
            <w:shd w:val="clear" w:color="auto" w:fill="92D050"/>
          </w:tcPr>
          <w:p w14:paraId="73EAE3A3" w14:textId="77777777" w:rsidR="00A27994" w:rsidRPr="00756845" w:rsidRDefault="00A27994" w:rsidP="00C26EA0">
            <w:pPr>
              <w:ind w:left="93"/>
              <w:jc w:val="center"/>
              <w:rPr>
                <w:rFonts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152BE458" w14:textId="77777777" w:rsidR="00A27994" w:rsidRPr="00756845" w:rsidRDefault="00A27994" w:rsidP="008E5CD3">
            <w:pPr>
              <w:ind w:left="93" w:right="71"/>
              <w:rPr>
                <w:rFonts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718239BC" w14:textId="3F5461AC" w:rsidR="00E045B3" w:rsidRDefault="00E045B3" w:rsidP="00AF32FD">
      <w:pPr>
        <w:rPr>
          <w:rFonts w:cs="Arial"/>
          <w:sz w:val="20"/>
          <w:szCs w:val="20"/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6A92E7AA" w14:textId="459FB8EE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Please make sure you understand the Whole School Assessment Policy and your responsibiltiies in relation to assessments.</w:t>
      </w:r>
    </w:p>
    <w:p w14:paraId="2333E86A" w14:textId="77777777" w:rsidR="00756845" w:rsidRPr="002F32F6" w:rsidRDefault="00756845" w:rsidP="00756845">
      <w:pPr>
        <w:jc w:val="both"/>
        <w:rPr>
          <w:rFonts w:cs="Arial"/>
          <w:sz w:val="20"/>
          <w:szCs w:val="20"/>
          <w:lang w:val="en-GB" w:eastAsia="ja-JP"/>
        </w:rPr>
      </w:pPr>
    </w:p>
    <w:sectPr w:rsidR="00756845" w:rsidRPr="002F32F6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12352" w14:textId="77777777" w:rsidR="006925BD" w:rsidRDefault="006925BD" w:rsidP="00E35001">
      <w:r>
        <w:separator/>
      </w:r>
    </w:p>
  </w:endnote>
  <w:endnote w:type="continuationSeparator" w:id="0">
    <w:p w14:paraId="48A0A8B4" w14:textId="77777777" w:rsidR="006925BD" w:rsidRDefault="006925BD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EE56F" w14:textId="77777777" w:rsidR="006925BD" w:rsidRPr="00897899" w:rsidRDefault="006925BD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AEC9" w14:textId="4CE2D083" w:rsidR="006925BD" w:rsidRPr="00A41897" w:rsidRDefault="006925BD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Geography &amp; Economics and Business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7D5B8" w14:textId="77777777" w:rsidR="006925BD" w:rsidRDefault="006925BD" w:rsidP="00E35001">
      <w:r>
        <w:separator/>
      </w:r>
    </w:p>
  </w:footnote>
  <w:footnote w:type="continuationSeparator" w:id="0">
    <w:p w14:paraId="37980D19" w14:textId="77777777" w:rsidR="006925BD" w:rsidRDefault="006925BD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AF4E5" w14:textId="76F12C58" w:rsidR="006925BD" w:rsidRPr="00A233EF" w:rsidRDefault="006925BD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8B6B60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20"/>
  <w:evenAndOddHeaders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975AA"/>
    <w:rsid w:val="003A221B"/>
    <w:rsid w:val="003B31DE"/>
    <w:rsid w:val="003B3689"/>
    <w:rsid w:val="003C0817"/>
    <w:rsid w:val="003C2E8B"/>
    <w:rsid w:val="003C6BEF"/>
    <w:rsid w:val="003D2222"/>
    <w:rsid w:val="003D60C7"/>
    <w:rsid w:val="003E2A6C"/>
    <w:rsid w:val="00407FE7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800D4"/>
    <w:rsid w:val="0058012C"/>
    <w:rsid w:val="00590104"/>
    <w:rsid w:val="005A4B87"/>
    <w:rsid w:val="005B076F"/>
    <w:rsid w:val="005B4B65"/>
    <w:rsid w:val="005B5857"/>
    <w:rsid w:val="005D25AC"/>
    <w:rsid w:val="005D4E97"/>
    <w:rsid w:val="005E6365"/>
    <w:rsid w:val="0060573A"/>
    <w:rsid w:val="00605AA5"/>
    <w:rsid w:val="00625F21"/>
    <w:rsid w:val="0066067E"/>
    <w:rsid w:val="0067275D"/>
    <w:rsid w:val="00686660"/>
    <w:rsid w:val="006925BD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619A4"/>
    <w:rsid w:val="0087462B"/>
    <w:rsid w:val="008761E9"/>
    <w:rsid w:val="00897899"/>
    <w:rsid w:val="008A0328"/>
    <w:rsid w:val="008B35EB"/>
    <w:rsid w:val="008B6B60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4C1C"/>
    <w:rsid w:val="00BE7D20"/>
    <w:rsid w:val="00C15211"/>
    <w:rsid w:val="00C26EA0"/>
    <w:rsid w:val="00C33853"/>
    <w:rsid w:val="00C34582"/>
    <w:rsid w:val="00C51FFA"/>
    <w:rsid w:val="00C6570F"/>
    <w:rsid w:val="00C66D64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7525F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29A7A-FB5E-4413-8BA2-F9450893C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1B8AA543</Template>
  <TotalTime>92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HAWKES Natasha [Narrogin Senior High School]</cp:lastModifiedBy>
  <cp:revision>19</cp:revision>
  <cp:lastPrinted>2019-02-04T04:47:00Z</cp:lastPrinted>
  <dcterms:created xsi:type="dcterms:W3CDTF">2018-02-04T23:13:00Z</dcterms:created>
  <dcterms:modified xsi:type="dcterms:W3CDTF">2019-07-23T00:23:00Z</dcterms:modified>
</cp:coreProperties>
</file>