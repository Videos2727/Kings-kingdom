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EFC" w:rsidRPr="00505EFC" w:rsidRDefault="00F11EA3" w:rsidP="00505EF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720" w:right="-720"/>
        <w:rPr>
          <w:rFonts w:ascii="Franklin Gothic Medium" w:hAnsi="Franklin Gothic Medium" w:cs="Tahoma"/>
          <w:sz w:val="44"/>
          <w:szCs w:val="44"/>
        </w:rPr>
      </w:pPr>
      <w:r>
        <w:rPr>
          <w:sz w:val="44"/>
          <w:szCs w:val="44"/>
          <w:u w:val="single"/>
        </w:rPr>
        <w:t xml:space="preserve">Semester 1: </w:t>
      </w:r>
      <w:r w:rsidR="004C3AF0" w:rsidRPr="00F11EA3">
        <w:rPr>
          <w:sz w:val="44"/>
          <w:szCs w:val="44"/>
          <w:u w:val="single"/>
        </w:rPr>
        <w:t>A</w:t>
      </w:r>
      <w:r w:rsidR="00BA0BAA" w:rsidRPr="00F11EA3">
        <w:rPr>
          <w:sz w:val="44"/>
          <w:szCs w:val="44"/>
          <w:u w:val="single"/>
        </w:rPr>
        <w:t>ssessment O</w:t>
      </w:r>
      <w:r w:rsidR="007D70D1" w:rsidRPr="00F11EA3">
        <w:rPr>
          <w:sz w:val="44"/>
          <w:szCs w:val="44"/>
          <w:u w:val="single"/>
        </w:rPr>
        <w:t>utline</w:t>
      </w:r>
      <w:r w:rsidR="00E15698" w:rsidRPr="00F11EA3">
        <w:rPr>
          <w:sz w:val="44"/>
          <w:szCs w:val="44"/>
          <w:u w:val="single"/>
        </w:rPr>
        <w:t>:</w:t>
      </w:r>
      <w:r w:rsidR="001931C0" w:rsidRPr="00F11EA3">
        <w:rPr>
          <w:sz w:val="44"/>
          <w:szCs w:val="44"/>
        </w:rPr>
        <w:t xml:space="preserve"> </w:t>
      </w:r>
      <w:r w:rsidR="003D5D39">
        <w:rPr>
          <w:rFonts w:ascii="Franklin Gothic Medium" w:hAnsi="Franklin Gothic Medium" w:cs="Tahoma"/>
          <w:sz w:val="44"/>
          <w:szCs w:val="44"/>
        </w:rPr>
        <w:t>Aboriginal Language and Culture</w:t>
      </w:r>
    </w:p>
    <w:p w:rsidR="00505EFC" w:rsidRPr="0087210B" w:rsidRDefault="00505EFC" w:rsidP="00505EF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720" w:right="-720"/>
        <w:rPr>
          <w:rFonts w:ascii="Franklin Gothic Medium" w:hAnsi="Franklin Gothic Medium" w:cs="Tahoma"/>
          <w:sz w:val="16"/>
          <w:szCs w:val="16"/>
        </w:rPr>
      </w:pPr>
      <w:r w:rsidRPr="0087210B">
        <w:rPr>
          <w:rFonts w:ascii="Franklin Gothic Medium" w:hAnsi="Franklin Gothic Medium" w:cs="Tahoma"/>
          <w:sz w:val="16"/>
          <w:szCs w:val="16"/>
        </w:rPr>
        <w:t xml:space="preserve"> </w:t>
      </w:r>
    </w:p>
    <w:p w:rsidR="00505EFC" w:rsidRPr="00505EFC" w:rsidRDefault="00505EFC" w:rsidP="00505EF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720" w:right="-720"/>
        <w:rPr>
          <w:rFonts w:ascii="Franklin Gothic Medium" w:hAnsi="Franklin Gothic Medium"/>
          <w:sz w:val="44"/>
          <w:szCs w:val="44"/>
        </w:rPr>
      </w:pPr>
      <w:r w:rsidRPr="00505EFC">
        <w:rPr>
          <w:rFonts w:ascii="Franklin Gothic Medium" w:hAnsi="Franklin Gothic Medium"/>
          <w:sz w:val="44"/>
          <w:szCs w:val="44"/>
        </w:rPr>
        <w:t>Assessment Outline: Semester 1, 2017</w:t>
      </w:r>
      <w:r w:rsidR="00CB5F19">
        <w:rPr>
          <w:rFonts w:ascii="Franklin Gothic Medium" w:hAnsi="Franklin Gothic Medium"/>
          <w:sz w:val="44"/>
          <w:szCs w:val="44"/>
        </w:rPr>
        <w:t xml:space="preserve"> – Year 8</w:t>
      </w:r>
      <w:r>
        <w:rPr>
          <w:rFonts w:ascii="Franklin Gothic Medium" w:hAnsi="Franklin Gothic Medium"/>
          <w:sz w:val="44"/>
          <w:szCs w:val="44"/>
        </w:rPr>
        <w:t xml:space="preserve"> HASS Elective</w:t>
      </w:r>
    </w:p>
    <w:p w:rsidR="00897899" w:rsidRPr="00D8164D" w:rsidRDefault="00897899" w:rsidP="00D80A46">
      <w:pPr>
        <w:pStyle w:val="Heading1"/>
        <w:ind w:left="0"/>
        <w:rPr>
          <w:b/>
          <w:color w:val="auto"/>
          <w:sz w:val="16"/>
          <w:szCs w:val="16"/>
        </w:rPr>
      </w:pPr>
    </w:p>
    <w:tbl>
      <w:tblPr>
        <w:tblpPr w:leftFromText="180" w:rightFromText="180" w:vertAnchor="text" w:horzAnchor="page" w:tblpX="976" w:tblpY="31"/>
        <w:tblW w:w="5000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414"/>
        <w:gridCol w:w="1134"/>
        <w:gridCol w:w="2268"/>
        <w:gridCol w:w="8152"/>
      </w:tblGrid>
      <w:tr w:rsidR="00981665" w:rsidRPr="0017191C" w:rsidTr="00550CF4">
        <w:tc>
          <w:tcPr>
            <w:tcW w:w="86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40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81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2918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981665" w:rsidRPr="0017191C" w:rsidTr="00D8164D">
        <w:trPr>
          <w:trHeight w:val="1067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Default="0098166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Aboriginal Culture</w:t>
            </w:r>
          </w:p>
          <w:p w:rsidR="00981665" w:rsidRPr="00CC4A70" w:rsidRDefault="0098166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Photo-Essay</w:t>
            </w:r>
            <w:r w:rsidR="00550CF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(1A)</w:t>
            </w:r>
          </w:p>
          <w:p w:rsidR="0022634E" w:rsidRPr="00CC4A70" w:rsidRDefault="0022634E" w:rsidP="00D77784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</w:t>
            </w:r>
            <w:r w:rsidR="00D7778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In-class</w:t>
            </w:r>
            <w:r w:rsidR="00525C9B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 w:rsidR="00D7778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Assessment</w:t>
            </w: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0163B8" w:rsidP="00243995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10</w:t>
            </w:r>
            <w:r w:rsidR="00243995" w:rsidRPr="00CC4A70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E15698" w:rsidP="00D77784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1</w:t>
            </w:r>
            <w:r w:rsidR="001C481D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, Week </w:t>
            </w:r>
            <w:r w:rsidR="00D77784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4</w:t>
            </w: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867B2" w:rsidRDefault="003867B2" w:rsidP="00B5364C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</w:p>
          <w:p w:rsidR="003867B2" w:rsidRDefault="00E15698" w:rsidP="00B5364C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18"/>
                <w:szCs w:val="18"/>
              </w:rPr>
            </w:pPr>
            <w:r w:rsidRPr="00CC4A70">
              <w:rPr>
                <w:rFonts w:cs="Arial"/>
                <w:b/>
                <w:sz w:val="20"/>
                <w:szCs w:val="20"/>
              </w:rPr>
              <w:t>Assessment 1</w:t>
            </w:r>
            <w:r w:rsidR="00A71997">
              <w:rPr>
                <w:rFonts w:cs="Arial"/>
                <w:b/>
                <w:sz w:val="20"/>
                <w:szCs w:val="20"/>
              </w:rPr>
              <w:t>A</w:t>
            </w:r>
            <w:r w:rsidR="00243995" w:rsidRPr="00CC4A70">
              <w:rPr>
                <w:rFonts w:cs="Arial"/>
                <w:b/>
                <w:sz w:val="20"/>
                <w:szCs w:val="20"/>
              </w:rPr>
              <w:t xml:space="preserve">: In-Class </w:t>
            </w:r>
            <w:r w:rsidR="008544AB">
              <w:rPr>
                <w:rFonts w:cs="Arial"/>
                <w:b/>
                <w:sz w:val="20"/>
                <w:szCs w:val="20"/>
              </w:rPr>
              <w:t xml:space="preserve">Power Point </w:t>
            </w:r>
            <w:r w:rsidR="006C1271">
              <w:rPr>
                <w:rFonts w:cs="Arial"/>
                <w:b/>
                <w:sz w:val="20"/>
                <w:szCs w:val="20"/>
              </w:rPr>
              <w:t>Photo-Essay</w:t>
            </w:r>
            <w:r w:rsidR="00243995" w:rsidRPr="00CC4A70">
              <w:rPr>
                <w:rFonts w:cs="Arial"/>
                <w:b/>
                <w:sz w:val="20"/>
                <w:szCs w:val="20"/>
              </w:rPr>
              <w:t>:</w:t>
            </w:r>
            <w:r w:rsidR="00C15211" w:rsidRPr="00CC4A70">
              <w:rPr>
                <w:rFonts w:cs="Arial"/>
                <w:sz w:val="20"/>
                <w:szCs w:val="20"/>
              </w:rPr>
              <w:t xml:space="preserve"> </w:t>
            </w:r>
            <w:r w:rsidR="006C1271">
              <w:rPr>
                <w:rFonts w:cs="Arial"/>
                <w:sz w:val="20"/>
                <w:szCs w:val="20"/>
              </w:rPr>
              <w:t>Aspects of Aboriginal Culture.</w:t>
            </w:r>
          </w:p>
          <w:p w:rsidR="003867B2" w:rsidRPr="00CC4A70" w:rsidRDefault="003867B2" w:rsidP="00B5364C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18"/>
                <w:szCs w:val="18"/>
              </w:rPr>
            </w:pPr>
          </w:p>
        </w:tc>
      </w:tr>
      <w:tr w:rsidR="00981665" w:rsidRPr="0017191C" w:rsidTr="00550CF4">
        <w:trPr>
          <w:trHeight w:val="684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550CF4" w:rsidP="00E15698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Aboriginal Culture Oral Presentation (1B)</w:t>
            </w:r>
          </w:p>
          <w:p w:rsidR="0022634E" w:rsidRPr="00CC4A70" w:rsidRDefault="0022634E" w:rsidP="00D77784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</w:t>
            </w:r>
            <w:r w:rsidR="00D7778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In-class Assessment</w:t>
            </w: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0163B8" w:rsidP="00243995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10</w:t>
            </w:r>
            <w:r w:rsidR="00243995" w:rsidRPr="00CC4A70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  <w:p w:rsidR="00E15698" w:rsidRPr="00CC4A70" w:rsidRDefault="00E15698" w:rsidP="00243995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:rsidR="00E15698" w:rsidRPr="00CC4A70" w:rsidRDefault="00E15698" w:rsidP="001D7A62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0163B8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1, Week 5</w:t>
            </w:r>
          </w:p>
          <w:p w:rsidR="00243995" w:rsidRPr="00CC4A70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DA4D4A" w:rsidRDefault="005E6365" w:rsidP="001D7A62">
            <w:pPr>
              <w:pStyle w:val="Title"/>
              <w:tabs>
                <w:tab w:val="left" w:pos="4140"/>
              </w:tabs>
              <w:ind w:left="142" w:right="160" w:hanging="142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C4A70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="0022634E" w:rsidRPr="00CC4A70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</w:p>
          <w:p w:rsidR="00CC4A70" w:rsidRPr="00CC4A70" w:rsidRDefault="00A71997" w:rsidP="00DA4D4A">
            <w:pPr>
              <w:pStyle w:val="Title"/>
              <w:tabs>
                <w:tab w:val="left" w:pos="4140"/>
              </w:tabs>
              <w:ind w:left="142"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Assessment 1B</w:t>
            </w:r>
            <w:r w:rsidR="00243995" w:rsidRPr="00CC4A70">
              <w:rPr>
                <w:rFonts w:ascii="Arial" w:hAnsi="Arial" w:cs="Arial"/>
                <w:sz w:val="20"/>
                <w:szCs w:val="20"/>
                <w:lang w:val="en-AU"/>
              </w:rPr>
              <w:t xml:space="preserve">: </w:t>
            </w:r>
            <w:r w:rsidR="006C1271">
              <w:rPr>
                <w:rFonts w:ascii="Arial" w:hAnsi="Arial" w:cs="Arial"/>
                <w:sz w:val="20"/>
                <w:szCs w:val="20"/>
                <w:lang w:val="en-AU"/>
              </w:rPr>
              <w:t>Oral Presentation</w:t>
            </w:r>
            <w:r w:rsidR="001D7A62">
              <w:rPr>
                <w:rFonts w:ascii="Arial" w:hAnsi="Arial" w:cs="Arial"/>
                <w:sz w:val="20"/>
                <w:szCs w:val="20"/>
                <w:lang w:val="en-AU"/>
              </w:rPr>
              <w:t xml:space="preserve">: </w:t>
            </w:r>
            <w:r w:rsidR="008544AB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Oral presentation of aspects of Aboriginal Culture based on Photo-Essay.</w:t>
            </w:r>
          </w:p>
          <w:p w:rsidR="0022634E" w:rsidRPr="00CC4A70" w:rsidRDefault="0022634E" w:rsidP="00E15698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:rsidR="0022634E" w:rsidRPr="00CC4A70" w:rsidRDefault="0022634E" w:rsidP="00E15698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  <w:lang w:val="en-AU" w:eastAsia="en-AU"/>
              </w:rPr>
            </w:pPr>
            <w:r w:rsidRPr="00CC4A70">
              <w:rPr>
                <w:rFonts w:ascii="Arial" w:hAnsi="Arial" w:cs="Arial"/>
                <w:sz w:val="20"/>
                <w:szCs w:val="20"/>
                <w:lang w:val="en-AU"/>
              </w:rPr>
              <w:t xml:space="preserve">  </w:t>
            </w:r>
          </w:p>
          <w:p w:rsidR="00243995" w:rsidRPr="00CC4A70" w:rsidRDefault="00243995" w:rsidP="00EE70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0"/>
                <w:szCs w:val="20"/>
                <w:lang w:val="en-AU" w:eastAsia="en-AU"/>
              </w:rPr>
            </w:pPr>
          </w:p>
        </w:tc>
      </w:tr>
      <w:tr w:rsidR="00981665" w:rsidRPr="0017191C" w:rsidTr="00550CF4">
        <w:trPr>
          <w:trHeight w:val="521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3498B" w:rsidRDefault="0023498B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:rsidR="00550CF4" w:rsidRDefault="0061413C" w:rsidP="007079AB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Booklet</w:t>
            </w:r>
            <w:r w:rsidR="007A31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:</w:t>
            </w:r>
            <w:r w:rsidR="0055502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Aboriginal Vocabulary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Numbers and Animals</w:t>
            </w:r>
            <w:r w:rsidR="0055502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(2</w:t>
            </w:r>
            <w:r w:rsidR="00550CF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:rsidR="00550CF4" w:rsidRDefault="00550CF4" w:rsidP="007079AB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(In-class Assessment)</w:t>
            </w:r>
          </w:p>
          <w:p w:rsidR="0023498B" w:rsidRPr="00CC4A70" w:rsidRDefault="00550CF4" w:rsidP="00381BD4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104A" w:rsidRDefault="000163B8" w:rsidP="00243995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25</w:t>
            </w:r>
            <w:r w:rsidR="001A104A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  <w:p w:rsidR="001A104A" w:rsidRPr="00CC4A70" w:rsidRDefault="001A104A" w:rsidP="00243995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C6B20" w:rsidRPr="000163B8" w:rsidRDefault="00243995" w:rsidP="000163B8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="006C1271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Week 9</w:t>
            </w:r>
          </w:p>
          <w:p w:rsidR="00981665" w:rsidRPr="00CC4A70" w:rsidRDefault="00981665" w:rsidP="00DC6B20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F41B4" w:rsidRPr="003209A5" w:rsidRDefault="00555020" w:rsidP="00555020">
            <w:pPr>
              <w:ind w:left="93" w:right="74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2</w:t>
            </w:r>
            <w:r w:rsidR="0022634E" w:rsidRPr="00CC4A70">
              <w:rPr>
                <w:rFonts w:cs="Arial"/>
                <w:b/>
                <w:sz w:val="20"/>
                <w:szCs w:val="20"/>
              </w:rPr>
              <w:t xml:space="preserve">: </w:t>
            </w:r>
            <w:r>
              <w:rPr>
                <w:rFonts w:cs="Arial"/>
                <w:b/>
                <w:sz w:val="20"/>
                <w:szCs w:val="20"/>
              </w:rPr>
              <w:t>Numbers and Animals Booklet</w:t>
            </w:r>
            <w:r w:rsidR="00157C99">
              <w:rPr>
                <w:rFonts w:cs="Arial"/>
                <w:b/>
                <w:sz w:val="20"/>
                <w:szCs w:val="20"/>
              </w:rPr>
              <w:t>.</w:t>
            </w:r>
            <w:r w:rsidR="001A104A">
              <w:rPr>
                <w:rFonts w:cs="Arial"/>
                <w:b/>
                <w:sz w:val="20"/>
                <w:szCs w:val="20"/>
              </w:rPr>
              <w:t xml:space="preserve"> </w:t>
            </w:r>
            <w:r w:rsidR="0023498B">
              <w:rPr>
                <w:rFonts w:cs="Arial"/>
                <w:sz w:val="20"/>
                <w:szCs w:val="20"/>
              </w:rPr>
              <w:t>Research</w:t>
            </w:r>
            <w:r w:rsidR="001F41B4" w:rsidRPr="001F41B4">
              <w:rPr>
                <w:rFonts w:cs="Arial"/>
                <w:sz w:val="20"/>
                <w:szCs w:val="20"/>
              </w:rPr>
              <w:t xml:space="preserve"> </w:t>
            </w:r>
            <w:r w:rsidR="003209A5">
              <w:rPr>
                <w:rFonts w:cs="Arial"/>
                <w:sz w:val="20"/>
                <w:szCs w:val="20"/>
              </w:rPr>
              <w:t xml:space="preserve">Aboriginal vocabulary based on </w:t>
            </w:r>
            <w:r>
              <w:rPr>
                <w:rFonts w:cs="Arial"/>
                <w:sz w:val="20"/>
                <w:szCs w:val="20"/>
              </w:rPr>
              <w:t xml:space="preserve">numbers and animals </w:t>
            </w:r>
            <w:r w:rsidR="00157C99">
              <w:rPr>
                <w:rFonts w:cs="Arial"/>
                <w:sz w:val="20"/>
                <w:szCs w:val="20"/>
              </w:rPr>
              <w:t xml:space="preserve">in a </w:t>
            </w:r>
            <w:r>
              <w:rPr>
                <w:rFonts w:cs="Arial"/>
                <w:sz w:val="20"/>
                <w:szCs w:val="20"/>
              </w:rPr>
              <w:t>booklet</w:t>
            </w:r>
            <w:r w:rsidR="003209A5">
              <w:rPr>
                <w:rFonts w:cs="Arial"/>
                <w:sz w:val="20"/>
                <w:szCs w:val="20"/>
              </w:rPr>
              <w:t xml:space="preserve"> format</w:t>
            </w:r>
            <w:r>
              <w:rPr>
                <w:rFonts w:cs="Arial"/>
                <w:sz w:val="20"/>
                <w:szCs w:val="20"/>
              </w:rPr>
              <w:t xml:space="preserve"> in a word document</w:t>
            </w:r>
            <w:r w:rsidR="003209A5">
              <w:rPr>
                <w:rFonts w:cs="Arial"/>
                <w:sz w:val="20"/>
                <w:szCs w:val="20"/>
              </w:rPr>
              <w:t xml:space="preserve"> to inform an audience</w:t>
            </w:r>
            <w:r w:rsidR="00157C99">
              <w:rPr>
                <w:rFonts w:cs="Arial"/>
                <w:sz w:val="20"/>
                <w:szCs w:val="20"/>
              </w:rPr>
              <w:t>.</w:t>
            </w:r>
          </w:p>
        </w:tc>
      </w:tr>
      <w:tr w:rsidR="00550CF4" w:rsidRPr="0017191C" w:rsidTr="00D8164D">
        <w:trPr>
          <w:trHeight w:val="1012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CF4" w:rsidRDefault="0061413C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NAIDOC</w:t>
            </w:r>
            <w:r w:rsidR="007A31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: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 w:rsidR="0001162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Research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(3A</w:t>
            </w:r>
            <w:r w:rsidR="007A31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:rsidR="0087210B" w:rsidRDefault="00011622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 w:rsidR="0087210B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(In-class Assessment)</w:t>
            </w:r>
          </w:p>
          <w:p w:rsidR="007A3152" w:rsidRDefault="007A3152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CF4" w:rsidRDefault="0093221C" w:rsidP="00243995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2</w:t>
            </w:r>
            <w:r w:rsidR="000163B8">
              <w:rPr>
                <w:rFonts w:cs="Arial"/>
                <w:b/>
                <w:sz w:val="20"/>
                <w:szCs w:val="20"/>
                <w:lang w:val="en-US" w:eastAsia="en-US"/>
              </w:rPr>
              <w:t>0</w:t>
            </w:r>
            <w:r w:rsidR="007A3152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CF4" w:rsidRPr="00CC4A70" w:rsidRDefault="006C1271" w:rsidP="00DC6B20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1, Week 9</w:t>
            </w: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CF4" w:rsidRPr="003209A5" w:rsidRDefault="0061413C" w:rsidP="00B93FA7">
            <w:pPr>
              <w:ind w:left="143" w:right="7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3A</w:t>
            </w:r>
            <w:r w:rsidR="00A71997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3209A5">
              <w:rPr>
                <w:rFonts w:cs="Arial"/>
                <w:b/>
                <w:sz w:val="20"/>
                <w:szCs w:val="20"/>
              </w:rPr>
              <w:t xml:space="preserve">In-Class </w:t>
            </w:r>
            <w:r w:rsidR="00011622">
              <w:rPr>
                <w:rFonts w:cs="Arial"/>
                <w:b/>
                <w:sz w:val="20"/>
                <w:szCs w:val="20"/>
              </w:rPr>
              <w:t>Research on a person celebrated by NAIDOC</w:t>
            </w:r>
            <w:r w:rsidR="003209A5">
              <w:rPr>
                <w:rFonts w:cs="Arial"/>
                <w:b/>
                <w:sz w:val="20"/>
                <w:szCs w:val="20"/>
              </w:rPr>
              <w:t xml:space="preserve">. </w:t>
            </w:r>
            <w:r w:rsidR="00011622" w:rsidRPr="00011622">
              <w:rPr>
                <w:rFonts w:cs="Arial"/>
                <w:sz w:val="20"/>
                <w:szCs w:val="20"/>
              </w:rPr>
              <w:t>Resea</w:t>
            </w:r>
            <w:r w:rsidR="004E6C52">
              <w:rPr>
                <w:rFonts w:cs="Arial"/>
                <w:sz w:val="20"/>
                <w:szCs w:val="20"/>
              </w:rPr>
              <w:t>r</w:t>
            </w:r>
            <w:bookmarkStart w:id="0" w:name="_GoBack"/>
            <w:bookmarkEnd w:id="0"/>
            <w:r w:rsidR="00011622" w:rsidRPr="00011622">
              <w:rPr>
                <w:rFonts w:cs="Arial"/>
                <w:sz w:val="20"/>
                <w:szCs w:val="20"/>
              </w:rPr>
              <w:t>ch a person</w:t>
            </w:r>
            <w:r w:rsidR="00B93FA7">
              <w:rPr>
                <w:rFonts w:cs="Arial"/>
                <w:sz w:val="20"/>
                <w:szCs w:val="20"/>
              </w:rPr>
              <w:t xml:space="preserve"> of note celebrated by NAIDOC. U</w:t>
            </w:r>
            <w:r w:rsidR="00011622" w:rsidRPr="00011622">
              <w:rPr>
                <w:rFonts w:cs="Arial"/>
                <w:sz w:val="20"/>
                <w:szCs w:val="20"/>
              </w:rPr>
              <w:t>se info</w:t>
            </w:r>
            <w:r w:rsidR="00B93FA7">
              <w:rPr>
                <w:rFonts w:cs="Arial"/>
                <w:sz w:val="20"/>
                <w:szCs w:val="20"/>
              </w:rPr>
              <w:t>-</w:t>
            </w:r>
            <w:r w:rsidR="00011622" w:rsidRPr="00011622">
              <w:rPr>
                <w:rFonts w:cs="Arial"/>
                <w:sz w:val="20"/>
                <w:szCs w:val="20"/>
              </w:rPr>
              <w:t>graphic</w:t>
            </w:r>
            <w:r w:rsidR="00B93FA7">
              <w:rPr>
                <w:rFonts w:cs="Arial"/>
                <w:sz w:val="20"/>
                <w:szCs w:val="20"/>
              </w:rPr>
              <w:t xml:space="preserve"> strategies to research the background of NAIDOC. </w:t>
            </w:r>
            <w:r w:rsidR="00011622" w:rsidRPr="00011622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981665" w:rsidRPr="0017191C" w:rsidTr="00550CF4">
        <w:trPr>
          <w:trHeight w:val="20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06064" w:rsidRDefault="00C06064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</w:p>
          <w:p w:rsidR="00243995" w:rsidRPr="00981665" w:rsidRDefault="0087210B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NAIDOC</w:t>
            </w:r>
            <w:r w:rsidR="0001162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: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Poster (3</w:t>
            </w:r>
            <w:r w:rsidR="0061413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:rsidR="00F01F86" w:rsidRPr="00981665" w:rsidRDefault="00C06064" w:rsidP="003867B2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98166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(</w:t>
            </w:r>
            <w:r w:rsidR="0087210B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Visual Representation</w:t>
            </w:r>
            <w:r w:rsidRPr="0098166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)</w:t>
            </w:r>
          </w:p>
          <w:p w:rsidR="002B160D" w:rsidRPr="003867B2" w:rsidRDefault="002B160D" w:rsidP="003867B2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18"/>
                <w:szCs w:val="18"/>
                <w:lang w:val="en-AU"/>
              </w:rPr>
            </w:pP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CC4A70" w:rsidRDefault="000163B8" w:rsidP="00243995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243995" w:rsidRPr="00CC4A70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Term 2, </w:t>
            </w:r>
            <w:r w:rsidR="001424E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Week</w:t>
            </w:r>
            <w:r w:rsidR="006C127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3</w:t>
            </w:r>
            <w:r w:rsidR="001424E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002B160D" w:rsidRPr="00CC4A70" w:rsidRDefault="002B160D" w:rsidP="00243995">
            <w:pPr>
              <w:pStyle w:val="Title"/>
              <w:ind w:left="141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02306" w:rsidRPr="008544AB" w:rsidRDefault="00A71997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20"/>
                <w:szCs w:val="20"/>
              </w:rPr>
              <w:t>Assessment 3</w:t>
            </w:r>
            <w:r w:rsidR="0061413C">
              <w:rPr>
                <w:rFonts w:cs="Arial"/>
                <w:b/>
                <w:sz w:val="20"/>
                <w:szCs w:val="20"/>
              </w:rPr>
              <w:t>B</w:t>
            </w:r>
            <w:r w:rsidR="00243995" w:rsidRPr="00CC4A70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8544AB">
              <w:rPr>
                <w:rFonts w:cs="Arial"/>
                <w:b/>
                <w:sz w:val="20"/>
                <w:szCs w:val="20"/>
              </w:rPr>
              <w:t xml:space="preserve">In-Class Poster Production for display. </w:t>
            </w:r>
            <w:r w:rsidR="004F15E7" w:rsidRPr="004F15E7">
              <w:rPr>
                <w:rFonts w:cs="Arial"/>
                <w:sz w:val="20"/>
                <w:szCs w:val="20"/>
              </w:rPr>
              <w:t>Create a poster</w:t>
            </w:r>
            <w:r w:rsidR="00381BD4">
              <w:rPr>
                <w:rFonts w:cs="Arial"/>
                <w:sz w:val="20"/>
                <w:szCs w:val="20"/>
              </w:rPr>
              <w:t xml:space="preserve"> based on your research from 3A </w:t>
            </w:r>
            <w:r w:rsidR="008544AB">
              <w:rPr>
                <w:rFonts w:cs="Arial"/>
                <w:sz w:val="20"/>
                <w:szCs w:val="20"/>
              </w:rPr>
              <w:t xml:space="preserve">and present </w:t>
            </w:r>
            <w:r w:rsidR="00381BD4">
              <w:rPr>
                <w:rFonts w:cs="Arial"/>
                <w:sz w:val="20"/>
                <w:szCs w:val="20"/>
              </w:rPr>
              <w:t xml:space="preserve">these </w:t>
            </w:r>
            <w:r w:rsidR="008544AB">
              <w:rPr>
                <w:rFonts w:cs="Arial"/>
                <w:sz w:val="20"/>
                <w:szCs w:val="20"/>
              </w:rPr>
              <w:t>findings in a Poster format to inform an audience.</w:t>
            </w:r>
          </w:p>
          <w:p w:rsidR="00243995" w:rsidRPr="00CC4A70" w:rsidRDefault="00243995" w:rsidP="00502306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</w:p>
        </w:tc>
      </w:tr>
      <w:tr w:rsidR="00981665" w:rsidRPr="0017191C" w:rsidTr="00550CF4">
        <w:trPr>
          <w:trHeight w:val="20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B160D" w:rsidRPr="00981665" w:rsidRDefault="0087210B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Noongar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 w:rsidR="00D80A4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Language Translations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(4)</w:t>
            </w:r>
          </w:p>
          <w:p w:rsidR="00290766" w:rsidRPr="00981665" w:rsidRDefault="00290766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8166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</w:t>
            </w:r>
            <w:r w:rsidR="0087210B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In-class Assessment</w:t>
            </w:r>
            <w:r w:rsidRPr="0098166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:rsidR="002B160D" w:rsidRDefault="002B160D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B160D" w:rsidRDefault="0093221C" w:rsidP="00243995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163B8">
              <w:rPr>
                <w:rFonts w:ascii="Arial" w:hAnsi="Arial" w:cs="Arial"/>
                <w:sz w:val="20"/>
                <w:szCs w:val="20"/>
              </w:rPr>
              <w:t>0</w:t>
            </w:r>
            <w:r w:rsidR="00932F21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B160D" w:rsidRDefault="006C1271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2, Week 5</w:t>
            </w:r>
          </w:p>
          <w:p w:rsidR="00290766" w:rsidRPr="00CC4A70" w:rsidRDefault="00290766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B160D" w:rsidRDefault="00A71997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4</w:t>
            </w:r>
            <w:r w:rsidR="00290766">
              <w:rPr>
                <w:rFonts w:cs="Arial"/>
                <w:b/>
                <w:sz w:val="20"/>
                <w:szCs w:val="20"/>
              </w:rPr>
              <w:t>: In-Class Assessment.</w:t>
            </w:r>
          </w:p>
          <w:p w:rsidR="00290766" w:rsidRPr="00290766" w:rsidRDefault="008632E0" w:rsidP="008632E0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Translations of</w:t>
            </w:r>
            <w:r w:rsidR="00290766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Noongar Seasons</w:t>
            </w:r>
            <w:r w:rsidR="00290766">
              <w:rPr>
                <w:rFonts w:cs="Arial"/>
                <w:sz w:val="20"/>
                <w:szCs w:val="20"/>
              </w:rPr>
              <w:t xml:space="preserve">. </w:t>
            </w:r>
            <w:r>
              <w:rPr>
                <w:rFonts w:cs="Arial"/>
                <w:sz w:val="20"/>
                <w:szCs w:val="20"/>
              </w:rPr>
              <w:t xml:space="preserve">Research </w:t>
            </w:r>
            <w:r w:rsidR="00850367">
              <w:rPr>
                <w:rFonts w:cs="Arial"/>
                <w:sz w:val="20"/>
                <w:szCs w:val="20"/>
              </w:rPr>
              <w:t>and produce a booklet outlining Noongar Seasons</w:t>
            </w:r>
            <w:r w:rsidR="00290766">
              <w:rPr>
                <w:rFonts w:cs="Arial"/>
                <w:sz w:val="20"/>
                <w:szCs w:val="20"/>
              </w:rPr>
              <w:t>.</w:t>
            </w:r>
          </w:p>
        </w:tc>
      </w:tr>
      <w:tr w:rsidR="00981665" w:rsidRPr="0017191C" w:rsidTr="00550CF4">
        <w:trPr>
          <w:trHeight w:val="20"/>
        </w:trPr>
        <w:tc>
          <w:tcPr>
            <w:tcW w:w="864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406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812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243995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91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Default="00E045B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466161" w:rsidRDefault="00F47133" w:rsidP="00AF32FD">
      <w:pPr>
        <w:rPr>
          <w:b/>
          <w:i/>
          <w:sz w:val="24"/>
          <w:szCs w:val="24"/>
          <w:lang w:val="en-GB" w:eastAsia="ja-JP"/>
        </w:rPr>
      </w:pPr>
      <w:r w:rsidRPr="00F47133">
        <w:rPr>
          <w:b/>
          <w:i/>
          <w:sz w:val="24"/>
          <w:szCs w:val="24"/>
          <w:lang w:val="en-GB" w:eastAsia="ja-JP"/>
        </w:rPr>
        <w:t xml:space="preserve">Note: Please make sure you understand the Whole School Assessment Policy </w:t>
      </w:r>
    </w:p>
    <w:p w:rsidR="00F47133" w:rsidRPr="00F47133" w:rsidRDefault="00F47133" w:rsidP="00AF32FD">
      <w:pPr>
        <w:rPr>
          <w:b/>
          <w:i/>
          <w:sz w:val="24"/>
          <w:szCs w:val="24"/>
          <w:lang w:val="en-GB" w:eastAsia="ja-JP"/>
        </w:rPr>
      </w:pPr>
      <w:proofErr w:type="gramStart"/>
      <w:r w:rsidRPr="00F47133">
        <w:rPr>
          <w:b/>
          <w:i/>
          <w:sz w:val="24"/>
          <w:szCs w:val="24"/>
          <w:lang w:val="en-GB" w:eastAsia="ja-JP"/>
        </w:rPr>
        <w:t>and</w:t>
      </w:r>
      <w:proofErr w:type="gramEnd"/>
      <w:r w:rsidRPr="00F47133">
        <w:rPr>
          <w:b/>
          <w:i/>
          <w:sz w:val="24"/>
          <w:szCs w:val="24"/>
          <w:lang w:val="en-GB" w:eastAsia="ja-JP"/>
        </w:rPr>
        <w:t xml:space="preserve"> your responsibilities in relation to assessments.</w:t>
      </w:r>
      <w:r>
        <w:rPr>
          <w:b/>
          <w:i/>
          <w:sz w:val="24"/>
          <w:szCs w:val="24"/>
          <w:lang w:val="en-GB" w:eastAsia="ja-JP"/>
        </w:rPr>
        <w:t xml:space="preserve"> </w:t>
      </w:r>
    </w:p>
    <w:sectPr w:rsidR="00F47133" w:rsidRPr="00F47133" w:rsidSect="00C87FDA">
      <w:footerReference w:type="default" r:id="rId9"/>
      <w:headerReference w:type="first" r:id="rId10"/>
      <w:footerReference w:type="first" r:id="rId11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3B8" w:rsidRDefault="000163B8" w:rsidP="00E35001">
      <w:r>
        <w:separator/>
      </w:r>
    </w:p>
  </w:endnote>
  <w:endnote w:type="continuationSeparator" w:id="0">
    <w:p w:rsidR="000163B8" w:rsidRDefault="000163B8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3B8" w:rsidRPr="00897899" w:rsidRDefault="000163B8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3B8" w:rsidRPr="00A41897" w:rsidRDefault="000163B8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Aborig</w:t>
    </w:r>
    <w:r w:rsidR="00CB5F19">
      <w:rPr>
        <w:rFonts w:ascii="Franklin Gothic Book" w:hAnsi="Franklin Gothic Book"/>
        <w:b/>
        <w:noProof/>
        <w:color w:val="342568"/>
        <w:sz w:val="18"/>
        <w:szCs w:val="18"/>
      </w:rPr>
      <w:t>inal Language and Culture Year 8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HASS Elective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3B8" w:rsidRDefault="000163B8" w:rsidP="00E35001">
      <w:r>
        <w:separator/>
      </w:r>
    </w:p>
  </w:footnote>
  <w:footnote w:type="continuationSeparator" w:id="0">
    <w:p w:rsidR="000163B8" w:rsidRDefault="000163B8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3B8" w:rsidRPr="00A233EF" w:rsidRDefault="000163B8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4E6C52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11622"/>
    <w:rsid w:val="00013D37"/>
    <w:rsid w:val="000163B8"/>
    <w:rsid w:val="0004150D"/>
    <w:rsid w:val="000424CB"/>
    <w:rsid w:val="00073688"/>
    <w:rsid w:val="00095331"/>
    <w:rsid w:val="000C2C98"/>
    <w:rsid w:val="000C5216"/>
    <w:rsid w:val="000E2055"/>
    <w:rsid w:val="000E3AF4"/>
    <w:rsid w:val="000E641D"/>
    <w:rsid w:val="00102DCF"/>
    <w:rsid w:val="0013404D"/>
    <w:rsid w:val="001424E0"/>
    <w:rsid w:val="00157C99"/>
    <w:rsid w:val="00170D34"/>
    <w:rsid w:val="0017191C"/>
    <w:rsid w:val="0018039B"/>
    <w:rsid w:val="0018429F"/>
    <w:rsid w:val="00184D4D"/>
    <w:rsid w:val="001869B3"/>
    <w:rsid w:val="001931C0"/>
    <w:rsid w:val="00195599"/>
    <w:rsid w:val="001A104A"/>
    <w:rsid w:val="001B1EAB"/>
    <w:rsid w:val="001B4B7B"/>
    <w:rsid w:val="001C481D"/>
    <w:rsid w:val="001D7A62"/>
    <w:rsid w:val="001E6F89"/>
    <w:rsid w:val="001F41B4"/>
    <w:rsid w:val="00200736"/>
    <w:rsid w:val="00206296"/>
    <w:rsid w:val="0022634E"/>
    <w:rsid w:val="0023352E"/>
    <w:rsid w:val="0023498B"/>
    <w:rsid w:val="00243995"/>
    <w:rsid w:val="00266776"/>
    <w:rsid w:val="00273861"/>
    <w:rsid w:val="00276B40"/>
    <w:rsid w:val="00281BB5"/>
    <w:rsid w:val="00283FDF"/>
    <w:rsid w:val="00290766"/>
    <w:rsid w:val="00293BC8"/>
    <w:rsid w:val="002953BD"/>
    <w:rsid w:val="00296258"/>
    <w:rsid w:val="002A0153"/>
    <w:rsid w:val="002A27AB"/>
    <w:rsid w:val="002B053C"/>
    <w:rsid w:val="002B160D"/>
    <w:rsid w:val="002C1C02"/>
    <w:rsid w:val="002C57FB"/>
    <w:rsid w:val="002D2D42"/>
    <w:rsid w:val="002E4E73"/>
    <w:rsid w:val="00307024"/>
    <w:rsid w:val="00313837"/>
    <w:rsid w:val="00315761"/>
    <w:rsid w:val="00316ED5"/>
    <w:rsid w:val="003209A5"/>
    <w:rsid w:val="00321E9A"/>
    <w:rsid w:val="00327E16"/>
    <w:rsid w:val="003335FA"/>
    <w:rsid w:val="003352EF"/>
    <w:rsid w:val="00351758"/>
    <w:rsid w:val="003600D4"/>
    <w:rsid w:val="00361B00"/>
    <w:rsid w:val="003710FF"/>
    <w:rsid w:val="00381BD4"/>
    <w:rsid w:val="003858FA"/>
    <w:rsid w:val="003867B2"/>
    <w:rsid w:val="003A221B"/>
    <w:rsid w:val="003B31DE"/>
    <w:rsid w:val="003C0817"/>
    <w:rsid w:val="003C2E8B"/>
    <w:rsid w:val="003C580E"/>
    <w:rsid w:val="003C6BEF"/>
    <w:rsid w:val="003D5D39"/>
    <w:rsid w:val="003D60C7"/>
    <w:rsid w:val="003E2A6C"/>
    <w:rsid w:val="00407FE7"/>
    <w:rsid w:val="004147A1"/>
    <w:rsid w:val="00415144"/>
    <w:rsid w:val="00433EC2"/>
    <w:rsid w:val="0043442F"/>
    <w:rsid w:val="00466161"/>
    <w:rsid w:val="004736E2"/>
    <w:rsid w:val="004969F9"/>
    <w:rsid w:val="004A2C74"/>
    <w:rsid w:val="004B0D8D"/>
    <w:rsid w:val="004C3AF0"/>
    <w:rsid w:val="004E6C52"/>
    <w:rsid w:val="004F09F1"/>
    <w:rsid w:val="004F15E7"/>
    <w:rsid w:val="004F2F81"/>
    <w:rsid w:val="004F627A"/>
    <w:rsid w:val="00502306"/>
    <w:rsid w:val="00505EFC"/>
    <w:rsid w:val="00514399"/>
    <w:rsid w:val="00523C56"/>
    <w:rsid w:val="00525C9B"/>
    <w:rsid w:val="00526E7D"/>
    <w:rsid w:val="0053723F"/>
    <w:rsid w:val="005442C0"/>
    <w:rsid w:val="00546FF1"/>
    <w:rsid w:val="00550CF4"/>
    <w:rsid w:val="00555020"/>
    <w:rsid w:val="00571385"/>
    <w:rsid w:val="0057243F"/>
    <w:rsid w:val="0058300A"/>
    <w:rsid w:val="00590104"/>
    <w:rsid w:val="0059111E"/>
    <w:rsid w:val="005A4B87"/>
    <w:rsid w:val="005B0B0F"/>
    <w:rsid w:val="005B4B65"/>
    <w:rsid w:val="005B5857"/>
    <w:rsid w:val="005D31C7"/>
    <w:rsid w:val="005E6365"/>
    <w:rsid w:val="00602907"/>
    <w:rsid w:val="0060573A"/>
    <w:rsid w:val="0061413C"/>
    <w:rsid w:val="00625F21"/>
    <w:rsid w:val="0066067E"/>
    <w:rsid w:val="0067275D"/>
    <w:rsid w:val="006A6531"/>
    <w:rsid w:val="006B0000"/>
    <w:rsid w:val="006B16F2"/>
    <w:rsid w:val="006C1271"/>
    <w:rsid w:val="006D760B"/>
    <w:rsid w:val="006F67F2"/>
    <w:rsid w:val="007044C5"/>
    <w:rsid w:val="007079AB"/>
    <w:rsid w:val="00717862"/>
    <w:rsid w:val="00720A7B"/>
    <w:rsid w:val="00721710"/>
    <w:rsid w:val="007266A9"/>
    <w:rsid w:val="00734A80"/>
    <w:rsid w:val="00735907"/>
    <w:rsid w:val="00743CF0"/>
    <w:rsid w:val="00747E02"/>
    <w:rsid w:val="0076797F"/>
    <w:rsid w:val="00793078"/>
    <w:rsid w:val="007A3152"/>
    <w:rsid w:val="007C5B95"/>
    <w:rsid w:val="007C7707"/>
    <w:rsid w:val="007D69BA"/>
    <w:rsid w:val="007D70D1"/>
    <w:rsid w:val="00803555"/>
    <w:rsid w:val="00806F11"/>
    <w:rsid w:val="00843BC7"/>
    <w:rsid w:val="00850367"/>
    <w:rsid w:val="008544AB"/>
    <w:rsid w:val="008632E0"/>
    <w:rsid w:val="0087210B"/>
    <w:rsid w:val="0087462B"/>
    <w:rsid w:val="008761E9"/>
    <w:rsid w:val="00897899"/>
    <w:rsid w:val="008A0328"/>
    <w:rsid w:val="008A5A20"/>
    <w:rsid w:val="008B35EB"/>
    <w:rsid w:val="008E5E95"/>
    <w:rsid w:val="008F290C"/>
    <w:rsid w:val="0090393D"/>
    <w:rsid w:val="009160F5"/>
    <w:rsid w:val="0091790E"/>
    <w:rsid w:val="00922BD9"/>
    <w:rsid w:val="009272EA"/>
    <w:rsid w:val="0093221C"/>
    <w:rsid w:val="00932F21"/>
    <w:rsid w:val="00945A94"/>
    <w:rsid w:val="009611AB"/>
    <w:rsid w:val="00981665"/>
    <w:rsid w:val="009862DC"/>
    <w:rsid w:val="00987428"/>
    <w:rsid w:val="00996731"/>
    <w:rsid w:val="009B2B32"/>
    <w:rsid w:val="009E38A1"/>
    <w:rsid w:val="009E4E93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1997"/>
    <w:rsid w:val="00A75CE9"/>
    <w:rsid w:val="00A841CC"/>
    <w:rsid w:val="00AB1446"/>
    <w:rsid w:val="00AB2557"/>
    <w:rsid w:val="00AB4862"/>
    <w:rsid w:val="00AB753B"/>
    <w:rsid w:val="00AD733B"/>
    <w:rsid w:val="00AF32FD"/>
    <w:rsid w:val="00AF607B"/>
    <w:rsid w:val="00B0709B"/>
    <w:rsid w:val="00B117F3"/>
    <w:rsid w:val="00B329C8"/>
    <w:rsid w:val="00B378DE"/>
    <w:rsid w:val="00B4330D"/>
    <w:rsid w:val="00B46006"/>
    <w:rsid w:val="00B5364C"/>
    <w:rsid w:val="00B767B6"/>
    <w:rsid w:val="00B93360"/>
    <w:rsid w:val="00B93FA7"/>
    <w:rsid w:val="00BA0BAA"/>
    <w:rsid w:val="00BB0BC2"/>
    <w:rsid w:val="00BC29F2"/>
    <w:rsid w:val="00BD4C1C"/>
    <w:rsid w:val="00C06064"/>
    <w:rsid w:val="00C15211"/>
    <w:rsid w:val="00C3104D"/>
    <w:rsid w:val="00C33853"/>
    <w:rsid w:val="00C34582"/>
    <w:rsid w:val="00C44B53"/>
    <w:rsid w:val="00C51185"/>
    <w:rsid w:val="00C51FFA"/>
    <w:rsid w:val="00C6570F"/>
    <w:rsid w:val="00C66D64"/>
    <w:rsid w:val="00C87FDA"/>
    <w:rsid w:val="00CB187F"/>
    <w:rsid w:val="00CB3CF9"/>
    <w:rsid w:val="00CB5F19"/>
    <w:rsid w:val="00CC4A70"/>
    <w:rsid w:val="00CD5A13"/>
    <w:rsid w:val="00CD633F"/>
    <w:rsid w:val="00CF2B72"/>
    <w:rsid w:val="00D02FC4"/>
    <w:rsid w:val="00D12B70"/>
    <w:rsid w:val="00D3543E"/>
    <w:rsid w:val="00D42DF7"/>
    <w:rsid w:val="00D77784"/>
    <w:rsid w:val="00D80A46"/>
    <w:rsid w:val="00D8164D"/>
    <w:rsid w:val="00D908E8"/>
    <w:rsid w:val="00DA4D4A"/>
    <w:rsid w:val="00DB263A"/>
    <w:rsid w:val="00DC0357"/>
    <w:rsid w:val="00DC04C7"/>
    <w:rsid w:val="00DC50A1"/>
    <w:rsid w:val="00DC6B20"/>
    <w:rsid w:val="00DF1929"/>
    <w:rsid w:val="00DF6261"/>
    <w:rsid w:val="00E0384F"/>
    <w:rsid w:val="00E045B3"/>
    <w:rsid w:val="00E062E2"/>
    <w:rsid w:val="00E15698"/>
    <w:rsid w:val="00E20FFB"/>
    <w:rsid w:val="00E33F28"/>
    <w:rsid w:val="00E35001"/>
    <w:rsid w:val="00E6067C"/>
    <w:rsid w:val="00E606D7"/>
    <w:rsid w:val="00E60D62"/>
    <w:rsid w:val="00E63C3E"/>
    <w:rsid w:val="00E70121"/>
    <w:rsid w:val="00E8527B"/>
    <w:rsid w:val="00E94391"/>
    <w:rsid w:val="00EB1E15"/>
    <w:rsid w:val="00EB55F2"/>
    <w:rsid w:val="00ED4901"/>
    <w:rsid w:val="00EE308C"/>
    <w:rsid w:val="00EE70DA"/>
    <w:rsid w:val="00F00820"/>
    <w:rsid w:val="00F01F86"/>
    <w:rsid w:val="00F11EA3"/>
    <w:rsid w:val="00F14325"/>
    <w:rsid w:val="00F15D0C"/>
    <w:rsid w:val="00F261F4"/>
    <w:rsid w:val="00F47133"/>
    <w:rsid w:val="00F51A2E"/>
    <w:rsid w:val="00F60A46"/>
    <w:rsid w:val="00F62FF7"/>
    <w:rsid w:val="00F92601"/>
    <w:rsid w:val="00F93CEC"/>
    <w:rsid w:val="00FB16F0"/>
    <w:rsid w:val="00FD175A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E490E0-B8A0-4B25-A2CA-5B76B26C0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3AC3AB33</Template>
  <TotalTime>1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ALLENBY Rebecca</cp:lastModifiedBy>
  <cp:revision>3</cp:revision>
  <cp:lastPrinted>2017-01-31T07:34:00Z</cp:lastPrinted>
  <dcterms:created xsi:type="dcterms:W3CDTF">2017-02-27T01:11:00Z</dcterms:created>
  <dcterms:modified xsi:type="dcterms:W3CDTF">2017-04-28T06:50:00Z</dcterms:modified>
</cp:coreProperties>
</file>