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A59" w:rsidRDefault="008E0F6D" w:rsidP="00335A59">
      <w:pPr>
        <w:outlineLvl w:val="0"/>
        <w:rPr>
          <w:rFonts w:ascii="Arial" w:hAnsi="Arial" w:cs="Arial"/>
          <w:b/>
          <w:sz w:val="28"/>
          <w:szCs w:val="28"/>
          <w:u w:val="single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CCB15D" wp14:editId="42BD0B89">
                <wp:simplePos x="0" y="0"/>
                <wp:positionH relativeFrom="column">
                  <wp:posOffset>332105</wp:posOffset>
                </wp:positionH>
                <wp:positionV relativeFrom="paragraph">
                  <wp:posOffset>-580390</wp:posOffset>
                </wp:positionV>
                <wp:extent cx="4861560" cy="914400"/>
                <wp:effectExtent l="0" t="0" r="1524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56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0F6D" w:rsidRPr="008E0F6D" w:rsidRDefault="008E0F6D" w:rsidP="008E0F6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____ /  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45  or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______ %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6.15pt;margin-top:-45.7pt;width:382.8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" fillcolor="white [3201]" strokecolor="#f79646 [3209]" strokeweight="2pt">
                <v:textbox>
                  <w:txbxContent>
                    <w:p w:rsidR="008E0F6D" w:rsidRPr="008E0F6D" w:rsidRDefault="008E0F6D" w:rsidP="008E0F6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>
                        <w:rPr>
                          <w:sz w:val="18"/>
                          <w:szCs w:val="18"/>
                        </w:rPr>
                        <w:t xml:space="preserve">____ /  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45  or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______ %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1A575951" wp14:editId="240A3CD6">
            <wp:simplePos x="0" y="0"/>
            <wp:positionH relativeFrom="column">
              <wp:posOffset>-443865</wp:posOffset>
            </wp:positionH>
            <wp:positionV relativeFrom="paragraph">
              <wp:posOffset>-581025</wp:posOffset>
            </wp:positionV>
            <wp:extent cx="1371600" cy="1226820"/>
            <wp:effectExtent l="0" t="0" r="0" b="0"/>
            <wp:wrapTight wrapText="bothSides">
              <wp:wrapPolygon edited="0">
                <wp:start x="0" y="0"/>
                <wp:lineTo x="0" y="21130"/>
                <wp:lineTo x="21300" y="21130"/>
                <wp:lineTo x="21300" y="0"/>
                <wp:lineTo x="0" y="0"/>
              </wp:wrapPolygon>
            </wp:wrapTight>
            <wp:docPr id="4" name="Picture 4" descr="Official logo 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fficial logo smal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5A59" w:rsidRDefault="00335A59" w:rsidP="00335A59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tbl>
      <w:tblPr>
        <w:tblpPr w:leftFromText="180" w:rightFromText="180" w:bottomFromText="200" w:vertAnchor="text" w:horzAnchor="page" w:tblpX="739" w:tblpY="758"/>
        <w:tblW w:w="2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4"/>
        <w:gridCol w:w="707"/>
        <w:gridCol w:w="1014"/>
      </w:tblGrid>
      <w:tr w:rsidR="00203BCB" w:rsidTr="00203BCB">
        <w:trPr>
          <w:trHeight w:val="890"/>
        </w:trPr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3BCB" w:rsidRDefault="00203BCB" w:rsidP="00203B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marks</w:t>
            </w:r>
          </w:p>
          <w:p w:rsidR="00203BCB" w:rsidRDefault="00203BCB" w:rsidP="00203BC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/45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3BCB" w:rsidRDefault="00203BCB" w:rsidP="00203BCB">
            <w:pPr>
              <w:rPr>
                <w:rFonts w:ascii="Arial" w:hAnsi="Arial" w:cs="Arial"/>
                <w:b/>
              </w:rPr>
            </w:pPr>
          </w:p>
          <w:p w:rsidR="00203BCB" w:rsidRDefault="00203BCB" w:rsidP="00203BC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3BCB" w:rsidRDefault="00203BCB" w:rsidP="00203BCB">
            <w:pPr>
              <w:rPr>
                <w:rFonts w:ascii="Arial" w:hAnsi="Arial" w:cs="Arial"/>
                <w:b/>
              </w:rPr>
            </w:pPr>
          </w:p>
          <w:p w:rsidR="00203BCB" w:rsidRDefault="00203BCB" w:rsidP="00203BC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Weight</w:t>
            </w:r>
          </w:p>
          <w:p w:rsidR="00203BCB" w:rsidRDefault="00203BCB" w:rsidP="00203BC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20%</w:t>
            </w:r>
          </w:p>
        </w:tc>
      </w:tr>
      <w:tr w:rsidR="00203BCB" w:rsidTr="00203BCB">
        <w:trPr>
          <w:trHeight w:val="794"/>
        </w:trPr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3BCB" w:rsidRDefault="00203BCB" w:rsidP="00203BCB">
            <w:pPr>
              <w:rPr>
                <w:rFonts w:ascii="Arial" w:hAnsi="Arial" w:cs="Arial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3BCB" w:rsidRDefault="00203BCB" w:rsidP="00203BCB">
            <w:pPr>
              <w:rPr>
                <w:rFonts w:ascii="Arial" w:hAnsi="Arial" w:cs="Arial"/>
                <w:b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3BCB" w:rsidRDefault="00203BCB" w:rsidP="00203BCB">
            <w:pPr>
              <w:rPr>
                <w:rFonts w:ascii="Arial" w:hAnsi="Arial" w:cs="Arial"/>
                <w:b/>
              </w:rPr>
            </w:pPr>
          </w:p>
        </w:tc>
      </w:tr>
    </w:tbl>
    <w:p w:rsidR="00335A59" w:rsidRPr="008E0F6D" w:rsidRDefault="008E0F6D" w:rsidP="008E0F6D">
      <w:pPr>
        <w:ind w:left="1440"/>
        <w:outlineLvl w:val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8"/>
          <w:szCs w:val="28"/>
        </w:rPr>
        <w:t xml:space="preserve">    </w:t>
      </w:r>
      <w:r w:rsidR="00335A59" w:rsidRPr="008E0F6D">
        <w:rPr>
          <w:rFonts w:ascii="Arial" w:hAnsi="Arial" w:cs="Arial"/>
          <w:sz w:val="28"/>
          <w:szCs w:val="28"/>
        </w:rPr>
        <w:t xml:space="preserve">Name:  </w:t>
      </w:r>
      <w:r>
        <w:rPr>
          <w:rFonts w:ascii="Arial" w:hAnsi="Arial" w:cs="Arial"/>
          <w:sz w:val="28"/>
          <w:szCs w:val="28"/>
        </w:rPr>
        <w:t>_________________</w:t>
      </w:r>
      <w:r w:rsidR="00335A59" w:rsidRPr="008E0F6D">
        <w:rPr>
          <w:rFonts w:ascii="Arial" w:hAnsi="Arial" w:cs="Arial"/>
          <w:sz w:val="28"/>
          <w:szCs w:val="28"/>
        </w:rPr>
        <w:t xml:space="preserve"> Teacher</w:t>
      </w:r>
      <w:r>
        <w:rPr>
          <w:rFonts w:ascii="Arial" w:hAnsi="Arial" w:cs="Arial"/>
          <w:sz w:val="28"/>
          <w:szCs w:val="28"/>
        </w:rPr>
        <w:t xml:space="preserve"> _______________</w:t>
      </w:r>
      <w:r w:rsidR="00335A59" w:rsidRPr="008E0F6D">
        <w:rPr>
          <w:rFonts w:ascii="Arial" w:hAnsi="Arial" w:cs="Arial"/>
          <w:sz w:val="28"/>
          <w:szCs w:val="28"/>
        </w:rPr>
        <w:t xml:space="preserve">                             </w:t>
      </w:r>
      <w:r w:rsidR="00335A59" w:rsidRPr="008E0F6D">
        <w:rPr>
          <w:rFonts w:ascii="Arial" w:hAnsi="Arial" w:cs="Arial"/>
          <w:sz w:val="28"/>
          <w:szCs w:val="28"/>
        </w:rPr>
        <w:tab/>
      </w:r>
      <w:r w:rsidR="00335A59" w:rsidRPr="008E0F6D">
        <w:rPr>
          <w:rFonts w:ascii="Arial" w:hAnsi="Arial" w:cs="Arial"/>
          <w:sz w:val="32"/>
          <w:szCs w:val="32"/>
        </w:rPr>
        <w:tab/>
      </w:r>
      <w:r w:rsidR="00335A59" w:rsidRPr="008E0F6D">
        <w:rPr>
          <w:rFonts w:ascii="Arial" w:hAnsi="Arial" w:cs="Arial"/>
          <w:sz w:val="32"/>
          <w:szCs w:val="32"/>
        </w:rPr>
        <w:tab/>
      </w:r>
      <w:r w:rsidR="00335A59" w:rsidRPr="008E0F6D">
        <w:rPr>
          <w:rFonts w:ascii="Arial" w:hAnsi="Arial" w:cs="Arial"/>
          <w:sz w:val="32"/>
          <w:szCs w:val="32"/>
        </w:rPr>
        <w:tab/>
        <w:t xml:space="preserve">               </w:t>
      </w:r>
    </w:p>
    <w:p w:rsidR="00335A59" w:rsidRPr="00203BCB" w:rsidRDefault="008E0F6D" w:rsidP="00203BCB">
      <w:pPr>
        <w:jc w:val="center"/>
        <w:outlineLvl w:val="0"/>
        <w:rPr>
          <w:rFonts w:ascii="Arial" w:hAnsi="Arial" w:cs="Arial"/>
          <w:b/>
          <w:sz w:val="32"/>
          <w:szCs w:val="32"/>
        </w:rPr>
      </w:pPr>
      <w:r w:rsidRPr="008E0F6D">
        <w:rPr>
          <w:rFonts w:ascii="Arial" w:hAnsi="Arial" w:cs="Arial"/>
          <w:b/>
          <w:sz w:val="32"/>
          <w:szCs w:val="32"/>
        </w:rPr>
        <w:t>Year</w:t>
      </w:r>
      <w:r w:rsidR="00335A59" w:rsidRPr="008E0F6D">
        <w:rPr>
          <w:rFonts w:ascii="Arial" w:hAnsi="Arial" w:cs="Arial"/>
          <w:b/>
          <w:sz w:val="32"/>
          <w:szCs w:val="32"/>
        </w:rPr>
        <w:t xml:space="preserve"> 8:</w:t>
      </w:r>
      <w:r w:rsidRPr="008E0F6D">
        <w:rPr>
          <w:rFonts w:ascii="Arial" w:hAnsi="Arial" w:cs="Arial"/>
          <w:b/>
          <w:sz w:val="32"/>
          <w:szCs w:val="32"/>
        </w:rPr>
        <w:t xml:space="preserve">   </w:t>
      </w:r>
      <w:r w:rsidR="00EE7A40" w:rsidRPr="008E0F6D">
        <w:rPr>
          <w:rFonts w:ascii="Arial" w:hAnsi="Arial" w:cs="Arial"/>
          <w:b/>
          <w:i/>
          <w:sz w:val="32"/>
          <w:szCs w:val="32"/>
        </w:rPr>
        <w:t>Aboriginal Culture and Language</w:t>
      </w:r>
    </w:p>
    <w:p w:rsidR="0088188F" w:rsidRDefault="008E0F6D" w:rsidP="00335A59">
      <w:pPr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Task 3 Semester 2, designing</w:t>
      </w:r>
      <w:r w:rsidR="00335A59">
        <w:rPr>
          <w:rFonts w:ascii="Arial" w:hAnsi="Arial" w:cs="Arial"/>
          <w:b/>
          <w:i/>
          <w:sz w:val="32"/>
          <w:szCs w:val="32"/>
        </w:rPr>
        <w:t xml:space="preserve"> a </w:t>
      </w:r>
      <w:r>
        <w:rPr>
          <w:rFonts w:ascii="Arial" w:hAnsi="Arial" w:cs="Arial"/>
          <w:b/>
          <w:i/>
          <w:sz w:val="32"/>
          <w:szCs w:val="32"/>
        </w:rPr>
        <w:t>set of 5 Animal Posters</w:t>
      </w:r>
    </w:p>
    <w:p w:rsidR="00335A59" w:rsidRDefault="00335A59" w:rsidP="00335A59">
      <w:pPr>
        <w:rPr>
          <w:rFonts w:ascii="Arial" w:hAnsi="Arial" w:cs="Arial"/>
          <w:b/>
          <w:i/>
          <w:sz w:val="32"/>
          <w:szCs w:val="32"/>
        </w:rPr>
      </w:pPr>
    </w:p>
    <w:p w:rsidR="00335A59" w:rsidRPr="00EE7A40" w:rsidRDefault="00335A59" w:rsidP="00335A59">
      <w:pPr>
        <w:rPr>
          <w:rFonts w:ascii="Arial" w:hAnsi="Arial" w:cs="Arial"/>
          <w:sz w:val="24"/>
          <w:szCs w:val="24"/>
        </w:rPr>
      </w:pPr>
      <w:r w:rsidRPr="00EE7A40">
        <w:rPr>
          <w:rFonts w:ascii="Arial" w:hAnsi="Arial" w:cs="Arial"/>
          <w:sz w:val="24"/>
          <w:szCs w:val="24"/>
        </w:rPr>
        <w:t>Your task i</w:t>
      </w:r>
      <w:r w:rsidR="008E0F6D">
        <w:rPr>
          <w:rFonts w:ascii="Arial" w:hAnsi="Arial" w:cs="Arial"/>
          <w:sz w:val="24"/>
          <w:szCs w:val="24"/>
        </w:rPr>
        <w:t>s to design a set of 5 Animal Posters, which relate to Aboriginal Culture.</w:t>
      </w:r>
    </w:p>
    <w:p w:rsidR="00335A59" w:rsidRDefault="00335A59" w:rsidP="00335A59">
      <w:pPr>
        <w:rPr>
          <w:rFonts w:ascii="Arial" w:hAnsi="Arial" w:cs="Arial"/>
          <w:sz w:val="24"/>
          <w:szCs w:val="24"/>
        </w:rPr>
      </w:pPr>
      <w:r w:rsidRPr="00EE7A40">
        <w:rPr>
          <w:rFonts w:ascii="Arial" w:hAnsi="Arial" w:cs="Arial"/>
          <w:sz w:val="24"/>
          <w:szCs w:val="24"/>
        </w:rPr>
        <w:t>You must hav</w:t>
      </w:r>
      <w:r w:rsidR="008E0F6D">
        <w:rPr>
          <w:rFonts w:ascii="Arial" w:hAnsi="Arial" w:cs="Arial"/>
          <w:sz w:val="24"/>
          <w:szCs w:val="24"/>
        </w:rPr>
        <w:t>e 5 posters.</w:t>
      </w:r>
      <w:r w:rsidR="00203BCB">
        <w:rPr>
          <w:rFonts w:ascii="Arial" w:hAnsi="Arial" w:cs="Arial"/>
          <w:sz w:val="24"/>
          <w:szCs w:val="24"/>
        </w:rPr>
        <w:t xml:space="preserve"> You may link to do your posters on Word, Publisher or Power Point.</w:t>
      </w:r>
    </w:p>
    <w:p w:rsidR="008E0F6D" w:rsidRDefault="008E0F6D" w:rsidP="00335A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Each poster must address the theme.</w:t>
      </w:r>
    </w:p>
    <w:p w:rsidR="008E0F6D" w:rsidRDefault="008E0F6D" w:rsidP="00335A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Each poster should have one animal and include – 3 keys facts about the animal</w:t>
      </w:r>
      <w:r w:rsidR="00203BCB">
        <w:rPr>
          <w:rFonts w:ascii="Arial" w:hAnsi="Arial" w:cs="Arial"/>
          <w:sz w:val="24"/>
          <w:szCs w:val="24"/>
        </w:rPr>
        <w:t xml:space="preserve"> (relates to Aboriginal culture)</w:t>
      </w:r>
      <w:r>
        <w:rPr>
          <w:rFonts w:ascii="Arial" w:hAnsi="Arial" w:cs="Arial"/>
          <w:sz w:val="24"/>
          <w:szCs w:val="24"/>
        </w:rPr>
        <w:t>, the Aboriginal word for the animal and translation, a picture of the animal.</w:t>
      </w:r>
    </w:p>
    <w:p w:rsidR="008E0F6D" w:rsidRPr="00EE7A40" w:rsidRDefault="008E0F6D" w:rsidP="00335A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Bibliography – must acknowledge all pictures and text</w:t>
      </w:r>
    </w:p>
    <w:p w:rsidR="00335A59" w:rsidRPr="00203BCB" w:rsidRDefault="008E0F6D" w:rsidP="00335A59">
      <w:pPr>
        <w:rPr>
          <w:rFonts w:ascii="Arial" w:hAnsi="Arial" w:cs="Arial"/>
          <w:b/>
          <w:sz w:val="28"/>
          <w:szCs w:val="28"/>
        </w:rPr>
      </w:pPr>
      <w:proofErr w:type="gramStart"/>
      <w:r w:rsidRPr="00203BCB">
        <w:rPr>
          <w:rFonts w:ascii="Arial" w:hAnsi="Arial" w:cs="Arial"/>
          <w:b/>
          <w:sz w:val="28"/>
          <w:szCs w:val="28"/>
        </w:rPr>
        <w:t>Marking K</w:t>
      </w:r>
      <w:r w:rsidR="00335A59" w:rsidRPr="00203BCB">
        <w:rPr>
          <w:rFonts w:ascii="Arial" w:hAnsi="Arial" w:cs="Arial"/>
          <w:b/>
          <w:sz w:val="28"/>
          <w:szCs w:val="28"/>
        </w:rPr>
        <w:t>ey.</w:t>
      </w:r>
      <w:proofErr w:type="gramEnd"/>
      <w:r w:rsidR="00335A59" w:rsidRPr="00203BCB">
        <w:rPr>
          <w:rFonts w:ascii="Arial" w:hAnsi="Arial" w:cs="Arial"/>
          <w:b/>
          <w:sz w:val="28"/>
          <w:szCs w:val="28"/>
        </w:rPr>
        <w:t xml:space="preserve"> </w:t>
      </w:r>
    </w:p>
    <w:tbl>
      <w:tblPr>
        <w:tblStyle w:val="TableGrid"/>
        <w:tblW w:w="10363" w:type="dxa"/>
        <w:tblInd w:w="-654" w:type="dxa"/>
        <w:tblLook w:val="04A0" w:firstRow="1" w:lastRow="0" w:firstColumn="1" w:lastColumn="0" w:noHBand="0" w:noVBand="1"/>
      </w:tblPr>
      <w:tblGrid>
        <w:gridCol w:w="3369"/>
        <w:gridCol w:w="425"/>
        <w:gridCol w:w="425"/>
        <w:gridCol w:w="425"/>
        <w:gridCol w:w="426"/>
        <w:gridCol w:w="425"/>
        <w:gridCol w:w="425"/>
        <w:gridCol w:w="425"/>
        <w:gridCol w:w="425"/>
        <w:gridCol w:w="425"/>
        <w:gridCol w:w="528"/>
        <w:gridCol w:w="528"/>
        <w:gridCol w:w="528"/>
        <w:gridCol w:w="528"/>
        <w:gridCol w:w="528"/>
        <w:gridCol w:w="528"/>
      </w:tblGrid>
      <w:tr w:rsidR="008E0F6D" w:rsidTr="008E0F6D">
        <w:tc>
          <w:tcPr>
            <w:tcW w:w="3369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Criteria</w:t>
            </w: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426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528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528" w:type="dxa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528" w:type="dxa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528" w:type="dxa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13</w:t>
            </w:r>
          </w:p>
        </w:tc>
        <w:tc>
          <w:tcPr>
            <w:tcW w:w="528" w:type="dxa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14</w:t>
            </w:r>
          </w:p>
        </w:tc>
        <w:tc>
          <w:tcPr>
            <w:tcW w:w="528" w:type="dxa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15</w:t>
            </w:r>
          </w:p>
        </w:tc>
      </w:tr>
      <w:tr w:rsidR="008E0F6D" w:rsidTr="008E0F6D">
        <w:tc>
          <w:tcPr>
            <w:tcW w:w="3369" w:type="dxa"/>
          </w:tcPr>
          <w:p w:rsidR="008E0F6D" w:rsidRDefault="008E0F6D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Posters</w:t>
            </w:r>
          </w:p>
          <w:p w:rsidR="00203BCB" w:rsidRPr="00EE7A40" w:rsidRDefault="00203BCB" w:rsidP="00335A59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Pr="00EE7A40" w:rsidRDefault="008E0F6D" w:rsidP="008E0F6D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Pr="00EE7A40" w:rsidRDefault="008E0F6D" w:rsidP="008E0F6D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Pr="00EE7A40" w:rsidRDefault="008E0F6D" w:rsidP="008E0F6D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Pr="00EE7A40" w:rsidRDefault="008E0F6D" w:rsidP="008E0F6D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Pr="00EE7A40" w:rsidRDefault="008E0F6D" w:rsidP="008E0F6D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</w:tr>
      <w:tr w:rsidR="008E0F6D" w:rsidTr="008E0F6D">
        <w:tc>
          <w:tcPr>
            <w:tcW w:w="3369" w:type="dxa"/>
          </w:tcPr>
          <w:p w:rsidR="008E0F6D" w:rsidRDefault="008E0F6D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Theme followed on each poster</w:t>
            </w:r>
          </w:p>
          <w:p w:rsidR="00203BCB" w:rsidRPr="00EE7A40" w:rsidRDefault="00203BCB" w:rsidP="00335A59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Pr="00EE7A40" w:rsidRDefault="008E0F6D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Pr="00EE7A40" w:rsidRDefault="008E0F6D" w:rsidP="008E0F6D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Pr="00EE7A40" w:rsidRDefault="008E0F6D" w:rsidP="008E0F6D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Pr="00EE7A40" w:rsidRDefault="008E0F6D" w:rsidP="008E0F6D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Pr="00EE7A40" w:rsidRDefault="008E0F6D" w:rsidP="008E0F6D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Pr="00EE7A40" w:rsidRDefault="008E0F6D" w:rsidP="008E0F6D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</w:tr>
      <w:tr w:rsidR="008E0F6D" w:rsidTr="008E0F6D">
        <w:tc>
          <w:tcPr>
            <w:tcW w:w="3369" w:type="dxa"/>
          </w:tcPr>
          <w:p w:rsidR="008E0F6D" w:rsidRDefault="008E0F6D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different animals used</w:t>
            </w:r>
          </w:p>
          <w:p w:rsidR="00203BCB" w:rsidRPr="00EE7A40" w:rsidRDefault="00203BCB" w:rsidP="00335A59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E0F6D" w:rsidTr="008E0F6D">
        <w:tc>
          <w:tcPr>
            <w:tcW w:w="3369" w:type="dxa"/>
          </w:tcPr>
          <w:p w:rsidR="008E0F6D" w:rsidRDefault="008E0F6D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facts per poster (5 animals)</w:t>
            </w:r>
          </w:p>
          <w:p w:rsidR="00203BCB" w:rsidRPr="00EE7A40" w:rsidRDefault="00203BCB" w:rsidP="00335A59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E0F6D" w:rsidTr="00203BCB">
        <w:tc>
          <w:tcPr>
            <w:tcW w:w="3369" w:type="dxa"/>
          </w:tcPr>
          <w:p w:rsidR="008E0F6D" w:rsidRDefault="00203BCB" w:rsidP="00203B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Aboriginal word used for the animal</w:t>
            </w:r>
          </w:p>
          <w:p w:rsidR="00203BCB" w:rsidRPr="00EE7A40" w:rsidRDefault="00203BCB" w:rsidP="00203BCB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E0F6D" w:rsidTr="00203BCB">
        <w:tc>
          <w:tcPr>
            <w:tcW w:w="3369" w:type="dxa"/>
          </w:tcPr>
          <w:p w:rsidR="008E0F6D" w:rsidRDefault="00203BCB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Spelling is correct</w:t>
            </w:r>
          </w:p>
          <w:p w:rsidR="00203BCB" w:rsidRPr="00EE7A40" w:rsidRDefault="00203BCB" w:rsidP="00335A59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8E0F6D" w:rsidTr="00203BCB">
        <w:tc>
          <w:tcPr>
            <w:tcW w:w="3369" w:type="dxa"/>
          </w:tcPr>
          <w:p w:rsidR="00203BCB" w:rsidRDefault="00203BCB" w:rsidP="00203B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Presentation of posters</w:t>
            </w:r>
          </w:p>
          <w:p w:rsidR="00203BCB" w:rsidRPr="00EE7A40" w:rsidRDefault="00203BCB" w:rsidP="00203BCB">
            <w:pPr>
              <w:rPr>
                <w:rFonts w:ascii="Arial" w:hAnsi="Arial" w:cs="Arial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8E0F6D" w:rsidRDefault="008E0F6D" w:rsidP="008E0F6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335A59" w:rsidRDefault="00335A59" w:rsidP="00335A59">
      <w:pPr>
        <w:rPr>
          <w:rFonts w:ascii="Arial" w:hAnsi="Arial" w:cs="Arial"/>
          <w:sz w:val="28"/>
          <w:szCs w:val="28"/>
        </w:rPr>
      </w:pPr>
    </w:p>
    <w:p w:rsidR="00335A59" w:rsidRPr="00203BCB" w:rsidRDefault="00203BCB" w:rsidP="00335A5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Comment:</w:t>
      </w:r>
      <w:bookmarkStart w:id="0" w:name="_GoBack"/>
      <w:bookmarkEnd w:id="0"/>
    </w:p>
    <w:sectPr w:rsidR="00335A59" w:rsidRPr="00203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A59"/>
    <w:rsid w:val="00203BCB"/>
    <w:rsid w:val="00335A59"/>
    <w:rsid w:val="004B2193"/>
    <w:rsid w:val="0088188F"/>
    <w:rsid w:val="008E0F6D"/>
    <w:rsid w:val="00EE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A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A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A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A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0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F85061EF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RINTOUL Brooke</cp:lastModifiedBy>
  <cp:revision>2</cp:revision>
  <cp:lastPrinted>2016-09-02T06:25:00Z</cp:lastPrinted>
  <dcterms:created xsi:type="dcterms:W3CDTF">2016-09-02T06:25:00Z</dcterms:created>
  <dcterms:modified xsi:type="dcterms:W3CDTF">2016-09-02T06:25:00Z</dcterms:modified>
</cp:coreProperties>
</file>