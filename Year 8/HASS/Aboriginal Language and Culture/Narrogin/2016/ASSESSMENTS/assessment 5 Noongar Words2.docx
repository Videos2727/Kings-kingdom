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720" w:rsidRDefault="00C72B54">
      <w:r w:rsidRPr="00DE3AA2">
        <w:rPr>
          <w:rFonts w:asciiTheme="minorHAnsi" w:eastAsiaTheme="minorHAnsi" w:hAnsiTheme="minorHAnsi" w:cstheme="minorBid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4759B98" wp14:editId="0EDF0FD5">
                <wp:simplePos x="0" y="0"/>
                <wp:positionH relativeFrom="column">
                  <wp:posOffset>-782955</wp:posOffset>
                </wp:positionH>
                <wp:positionV relativeFrom="paragraph">
                  <wp:posOffset>-543560</wp:posOffset>
                </wp:positionV>
                <wp:extent cx="1371600" cy="1257300"/>
                <wp:effectExtent l="0" t="19050" r="0" b="1905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1257300"/>
                          <a:chOff x="0" y="0"/>
                          <a:chExt cx="1179360" cy="936000"/>
                        </a:xfrm>
                      </wpg:grpSpPr>
                      <wps:wsp>
                        <wps:cNvPr id="8" name="Rectangle 8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0" y="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12AF1" w:rsidRDefault="00512AF1" w:rsidP="00AE61FB"/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 descr="Official logo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680" y="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margin-left:-61.65pt;margin-top:-42.8pt;width:108pt;height:99pt;z-index:251663360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">
                <v:rect id="Rectangle 8" o:spid="_x0000_s1027" style="position:absolute;width:11793;height:9360;visibility:hidden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7/GLwA&#10;AADaAAAADwAAAGRycy9kb3ducmV2LnhtbERPuwrCMBTdBf8hXMHNpoqIVKOIUOji4KOD26W5tsXm&#10;pjRRq19vBsHxcN7rbW8a8aTO1ZYVTKMYBHFhdc2lgss5nSxBOI+ssbFMCt7kYLsZDtaYaPviIz1P&#10;vhQhhF2CCirv20RKV1Rk0EW2JQ7czXYGfYBdKXWHrxBuGjmL44U0WHNoqLClfUXF/fQwCvL5/ZNf&#10;3wc3tR/O/aJPiyxLlRqP+t0KhKfe/8U/d6YVhK3hSrgBcvM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6Pv8YvAAAANoAAAAPAAAAAAAAAAAAAAAAAJgCAABkcnMvZG93bnJldi54&#10;bWxQSwUGAAAAAAQABAD1AAAAgQMAAAAA&#10;" filled="f" fillcolor="green" strokecolor="white" strokeweight="0">
                  <v:shadow color="#cce6cc" opacity="49150f" offset=".74833mm,.74833mm"/>
                  <o:lock v:ext="edit" shapetype="t"/>
                  <v:textbox inset="2.88pt,2.88pt,2.88pt,2.88pt">
                    <w:txbxContent>
                      <w:p w:rsidR="00512AF1" w:rsidRDefault="00512AF1" w:rsidP="00AE61FB"/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alt="Official logo" style="position:absolute;left:1216;width:9360;height:9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x6GHDAAAA2gAAAA8AAABkcnMvZG93bnJldi54bWxEj0FrwkAUhO+F/oflFbzVTQvWGt2EIggB&#10;D602oMdH9pnEZt+G7Bq3/75bEDwOM/MNs8qD6cRIg2stK3iZJiCIK6tbrhWU35vndxDOI2vsLJOC&#10;X3KQZ48PK0y1vfKOxr2vRYSwS1FB432fSumqhgy6qe2Jo3eyg0Ef5VBLPeA1wk0nX5PkTRpsOS40&#10;2NO6oepnfzEK1nb+NdvuihDk2J7L4vNw1FtWavIUPpYgPAV/D9/ahVawgP8r8QbI7A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/HoYcMAAADaAAAADwAAAAAAAAAAAAAAAACf&#10;AgAAZHJzL2Rvd25yZXYueG1sUEsFBgAAAAAEAAQA9wAAAI8DAAAAAA==&#10;" fillcolor="green" stroked="t" strokecolor="white" strokeweight="0">
                  <v:imagedata r:id="rId8" o:title="Official logo"/>
                  <v:shadow color="#cce6cc" opacity="49150f" offset=".74833mm,.74833mm"/>
                  <o:lock v:ext="edit" shapetype="t"/>
                </v:shape>
              </v:group>
            </w:pict>
          </mc:Fallback>
        </mc:AlternateContent>
      </w:r>
      <w:r w:rsidRPr="00DE3AA2">
        <w:rPr>
          <w:rFonts w:asciiTheme="minorHAnsi" w:eastAsia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C36C76" wp14:editId="7E24CA66">
                <wp:simplePos x="0" y="0"/>
                <wp:positionH relativeFrom="column">
                  <wp:posOffset>1073288</wp:posOffset>
                </wp:positionH>
                <wp:positionV relativeFrom="paragraph">
                  <wp:posOffset>-474980</wp:posOffset>
                </wp:positionV>
                <wp:extent cx="4848225" cy="10668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1066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12AF1" w:rsidRDefault="00512AF1" w:rsidP="00AE61F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____ /  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45  or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______ %   Complete on the day of the test     </w:t>
                            </w:r>
                          </w:p>
                          <w:p w:rsidR="00512AF1" w:rsidRDefault="00512AF1" w:rsidP="00AE61FB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Circle when your test is handed back)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9" style="position:absolute;margin-left:84.5pt;margin-top:-37.4pt;width:381.75pt;height:8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" fillcolor="window" strokecolor="#f79646" strokeweight="2pt">
                <v:textbox>
                  <w:txbxContent>
                    <w:p w:rsidR="00512AF1" w:rsidRDefault="00512AF1" w:rsidP="00AE61F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>
                        <w:rPr>
                          <w:sz w:val="18"/>
                          <w:szCs w:val="18"/>
                        </w:rPr>
                        <w:t xml:space="preserve">____ /  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45  or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______ %   Complete on the day of the test     </w:t>
                      </w:r>
                    </w:p>
                    <w:p w:rsidR="00512AF1" w:rsidRDefault="00512AF1" w:rsidP="00AE61FB">
                      <w:pPr>
                        <w:jc w:val="center"/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(</w:t>
                      </w:r>
                      <w:r>
                        <w:rPr>
                          <w:sz w:val="16"/>
                          <w:szCs w:val="16"/>
                        </w:rPr>
                        <w:t>Circle when your test is handed back)</w:t>
                      </w:r>
                    </w:p>
                  </w:txbxContent>
                </v:textbox>
              </v:rect>
            </w:pict>
          </mc:Fallback>
        </mc:AlternateContent>
      </w:r>
    </w:p>
    <w:p w:rsidR="005A5AFC" w:rsidRDefault="005A5AFC"/>
    <w:p w:rsidR="005A5AFC" w:rsidRDefault="005A5AFC"/>
    <w:p w:rsidR="00AE61FB" w:rsidRPr="00DE3AA2" w:rsidRDefault="00AE61FB" w:rsidP="00AE61FB">
      <w:pPr>
        <w:spacing w:after="200" w:line="276" w:lineRule="auto"/>
        <w:outlineLvl w:val="0"/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</w:pPr>
    </w:p>
    <w:p w:rsidR="00AE61FB" w:rsidRPr="00DE3AA2" w:rsidRDefault="00AE61FB" w:rsidP="00AE61FB">
      <w:pPr>
        <w:spacing w:after="200" w:line="276" w:lineRule="auto"/>
        <w:outlineLvl w:val="0"/>
        <w:rPr>
          <w:rFonts w:ascii="Arial" w:eastAsiaTheme="minorHAnsi" w:hAnsi="Arial" w:cs="Arial"/>
          <w:b/>
          <w:sz w:val="32"/>
          <w:szCs w:val="32"/>
          <w:lang w:eastAsia="en-US"/>
        </w:rPr>
      </w:pPr>
      <w:r w:rsidRPr="00DE3AA2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>Name:                             __</w:t>
      </w:r>
      <w:r w:rsidRPr="00DE3AA2"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   </w:t>
      </w:r>
      <w:r w:rsidRPr="00DE3AA2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 xml:space="preserve">Teacher:                             </w:t>
      </w:r>
      <w:r w:rsidRPr="00DE3AA2"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 w:rsidRPr="00DE3AA2">
        <w:rPr>
          <w:rFonts w:ascii="Arial" w:eastAsiaTheme="minorHAnsi" w:hAnsi="Arial" w:cs="Arial"/>
          <w:b/>
          <w:sz w:val="32"/>
          <w:szCs w:val="32"/>
          <w:lang w:eastAsia="en-US"/>
        </w:rPr>
        <w:tab/>
      </w:r>
      <w:r w:rsidRPr="00DE3AA2">
        <w:rPr>
          <w:rFonts w:ascii="Arial" w:eastAsiaTheme="minorHAnsi" w:hAnsi="Arial" w:cs="Arial"/>
          <w:b/>
          <w:sz w:val="32"/>
          <w:szCs w:val="32"/>
          <w:lang w:eastAsia="en-US"/>
        </w:rPr>
        <w:tab/>
      </w:r>
      <w:r w:rsidRPr="00DE3AA2">
        <w:rPr>
          <w:rFonts w:ascii="Arial" w:eastAsiaTheme="minorHAnsi" w:hAnsi="Arial" w:cs="Arial"/>
          <w:b/>
          <w:sz w:val="32"/>
          <w:szCs w:val="32"/>
          <w:lang w:eastAsia="en-US"/>
        </w:rPr>
        <w:tab/>
        <w:t xml:space="preserve">               </w:t>
      </w:r>
    </w:p>
    <w:p w:rsidR="00AE61FB" w:rsidRPr="00DE3AA2" w:rsidRDefault="001035F0" w:rsidP="00AE61FB">
      <w:pPr>
        <w:spacing w:after="200" w:line="276" w:lineRule="auto"/>
        <w:ind w:left="720" w:firstLine="720"/>
        <w:outlineLvl w:val="0"/>
        <w:rPr>
          <w:rFonts w:ascii="Arial" w:eastAsiaTheme="minorHAnsi" w:hAnsi="Arial" w:cs="Arial"/>
          <w:sz w:val="32"/>
          <w:szCs w:val="32"/>
          <w:u w:val="single"/>
          <w:lang w:eastAsia="en-US"/>
        </w:rPr>
      </w:pPr>
      <w:proofErr w:type="spellStart"/>
      <w:r>
        <w:rPr>
          <w:rFonts w:ascii="Arial" w:eastAsiaTheme="minorHAnsi" w:hAnsi="Arial" w:cs="Arial"/>
          <w:sz w:val="32"/>
          <w:szCs w:val="32"/>
          <w:u w:val="single"/>
          <w:lang w:eastAsia="en-US"/>
        </w:rPr>
        <w:t>Yr</w:t>
      </w:r>
      <w:proofErr w:type="spellEnd"/>
      <w:r>
        <w:rPr>
          <w:rFonts w:ascii="Arial" w:eastAsiaTheme="minorHAnsi" w:hAnsi="Arial" w:cs="Arial"/>
          <w:sz w:val="32"/>
          <w:szCs w:val="32"/>
          <w:u w:val="single"/>
          <w:lang w:eastAsia="en-US"/>
        </w:rPr>
        <w:t xml:space="preserve"> 8</w:t>
      </w:r>
      <w:r w:rsidR="00AE61FB" w:rsidRPr="00DE3AA2">
        <w:rPr>
          <w:rFonts w:ascii="Arial" w:eastAsiaTheme="minorHAnsi" w:hAnsi="Arial" w:cs="Arial"/>
          <w:sz w:val="32"/>
          <w:szCs w:val="32"/>
          <w:u w:val="single"/>
          <w:lang w:eastAsia="en-US"/>
        </w:rPr>
        <w:t xml:space="preserve"> Humanities and Social Sciences:</w:t>
      </w:r>
    </w:p>
    <w:p w:rsidR="00AE61FB" w:rsidRPr="00DE3AA2" w:rsidRDefault="00AE61FB" w:rsidP="00AE61FB">
      <w:pPr>
        <w:spacing w:after="200" w:line="276" w:lineRule="auto"/>
        <w:outlineLvl w:val="0"/>
        <w:rPr>
          <w:rFonts w:ascii="Arial" w:eastAsiaTheme="minorHAnsi" w:hAnsi="Arial" w:cs="Arial"/>
          <w:i/>
          <w:sz w:val="32"/>
          <w:szCs w:val="32"/>
          <w:u w:val="single"/>
          <w:lang w:eastAsia="en-US"/>
        </w:rPr>
      </w:pPr>
      <w:r w:rsidRPr="00DE3AA2">
        <w:rPr>
          <w:rFonts w:ascii="Arial" w:eastAsiaTheme="minorHAnsi" w:hAnsi="Arial" w:cs="Arial"/>
          <w:i/>
          <w:sz w:val="32"/>
          <w:szCs w:val="32"/>
          <w:lang w:eastAsia="en-US"/>
        </w:rPr>
        <w:t xml:space="preserve">                 </w:t>
      </w:r>
      <w:r w:rsidRPr="00DE3AA2">
        <w:rPr>
          <w:rFonts w:ascii="Arial" w:eastAsiaTheme="minorHAnsi" w:hAnsi="Arial" w:cs="Arial"/>
          <w:i/>
          <w:sz w:val="32"/>
          <w:szCs w:val="32"/>
          <w:u w:val="single"/>
          <w:lang w:eastAsia="en-US"/>
        </w:rPr>
        <w:t>Aboriginal Culture and Language</w:t>
      </w:r>
    </w:p>
    <w:tbl>
      <w:tblPr>
        <w:tblpPr w:leftFromText="180" w:rightFromText="180" w:bottomFromText="200" w:vertAnchor="text" w:horzAnchor="margin" w:tblpX="-232" w:tblpY="322"/>
        <w:tblW w:w="2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914"/>
        <w:gridCol w:w="1014"/>
      </w:tblGrid>
      <w:tr w:rsidR="00AE61FB" w:rsidRPr="00DE3AA2" w:rsidTr="0046312A">
        <w:trPr>
          <w:trHeight w:val="89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61FB" w:rsidRPr="0046312A" w:rsidRDefault="00AE61FB" w:rsidP="00C72B54">
            <w:pPr>
              <w:spacing w:after="200" w:line="276" w:lineRule="auto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  <w:r w:rsidRPr="0046312A">
              <w:rPr>
                <w:rFonts w:ascii="Arial" w:eastAsiaTheme="minorHAnsi" w:hAnsi="Arial" w:cs="Arial"/>
                <w:sz w:val="18"/>
                <w:szCs w:val="18"/>
                <w:lang w:eastAsia="en-US"/>
              </w:rPr>
              <w:t>Total marks</w:t>
            </w:r>
          </w:p>
          <w:p w:rsidR="00AE61FB" w:rsidRPr="0046312A" w:rsidRDefault="00C72B54" w:rsidP="00C72B54">
            <w:pPr>
              <w:spacing w:after="200" w:line="276" w:lineRule="auto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  <w:r w:rsidRPr="0046312A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 xml:space="preserve">   /</w:t>
            </w:r>
            <w:r w:rsidR="002A3F7A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>5</w:t>
            </w:r>
            <w:r w:rsidR="00512AF1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>8</w:t>
            </w: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61FB" w:rsidRPr="0046312A" w:rsidRDefault="0046312A" w:rsidP="0046312A">
            <w:pPr>
              <w:spacing w:after="200" w:line="276" w:lineRule="auto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  <w:r w:rsidRPr="0046312A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 xml:space="preserve">RTP </w:t>
            </w:r>
          </w:p>
          <w:p w:rsidR="0046312A" w:rsidRPr="0046312A" w:rsidRDefault="0046312A" w:rsidP="0046312A">
            <w:pPr>
              <w:spacing w:after="200" w:line="276" w:lineRule="auto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  <w:r w:rsidRPr="0046312A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 xml:space="preserve">Mark </w:t>
            </w:r>
          </w:p>
          <w:p w:rsidR="0046312A" w:rsidRPr="0046312A" w:rsidRDefault="0046312A" w:rsidP="0046312A">
            <w:pPr>
              <w:spacing w:after="200" w:line="276" w:lineRule="auto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  <w:r w:rsidRPr="0046312A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 xml:space="preserve">  /70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61FB" w:rsidRPr="0046312A" w:rsidRDefault="00AE61FB" w:rsidP="00C72B54">
            <w:pPr>
              <w:spacing w:after="200" w:line="276" w:lineRule="auto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</w:p>
          <w:p w:rsidR="00AE61FB" w:rsidRPr="0046312A" w:rsidRDefault="00AE61FB" w:rsidP="00C72B54">
            <w:pPr>
              <w:spacing w:after="200" w:line="276" w:lineRule="auto"/>
              <w:jc w:val="center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  <w:r w:rsidRPr="0046312A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>Weight</w:t>
            </w:r>
          </w:p>
          <w:p w:rsidR="00AE61FB" w:rsidRPr="0046312A" w:rsidRDefault="00AE61FB" w:rsidP="00C72B54">
            <w:pPr>
              <w:spacing w:after="200" w:line="276" w:lineRule="auto"/>
              <w:jc w:val="center"/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</w:pPr>
            <w:r w:rsidRPr="0046312A">
              <w:rPr>
                <w:rFonts w:ascii="Arial" w:eastAsiaTheme="minorHAnsi" w:hAnsi="Arial" w:cs="Arial"/>
                <w:b/>
                <w:sz w:val="18"/>
                <w:szCs w:val="18"/>
                <w:lang w:eastAsia="en-US"/>
              </w:rPr>
              <w:t>20%</w:t>
            </w:r>
          </w:p>
        </w:tc>
      </w:tr>
      <w:tr w:rsidR="00AE61FB" w:rsidRPr="00DE3AA2" w:rsidTr="0046312A">
        <w:trPr>
          <w:trHeight w:val="79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61FB" w:rsidRPr="00DE3AA2" w:rsidRDefault="00AE61FB" w:rsidP="00C72B54">
            <w:pPr>
              <w:spacing w:after="200" w:line="276" w:lineRule="auto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61FB" w:rsidRPr="00DE3AA2" w:rsidRDefault="00AE61FB" w:rsidP="00C72B54">
            <w:pPr>
              <w:spacing w:after="200" w:line="276" w:lineRule="auto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61FB" w:rsidRPr="00DE3AA2" w:rsidRDefault="00AE61FB" w:rsidP="00C72B54">
            <w:pPr>
              <w:spacing w:after="200" w:line="276" w:lineRule="auto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</w:p>
        </w:tc>
      </w:tr>
    </w:tbl>
    <w:p w:rsidR="00AE61FB" w:rsidRPr="00DE3AA2" w:rsidRDefault="00AE61FB" w:rsidP="00AE61FB">
      <w:pPr>
        <w:spacing w:after="200" w:line="276" w:lineRule="auto"/>
        <w:rPr>
          <w:rFonts w:ascii="Arial" w:eastAsiaTheme="minorHAnsi" w:hAnsi="Arial" w:cs="Arial"/>
          <w:i/>
          <w:sz w:val="40"/>
          <w:szCs w:val="40"/>
          <w:lang w:eastAsia="en-US"/>
        </w:rPr>
      </w:pPr>
    </w:p>
    <w:p w:rsidR="00AE61FB" w:rsidRPr="00DE3AA2" w:rsidRDefault="00AE61FB" w:rsidP="00AE61FB">
      <w:pPr>
        <w:spacing w:after="200" w:line="276" w:lineRule="auto"/>
        <w:rPr>
          <w:rFonts w:ascii="Arial" w:eastAsiaTheme="minorHAnsi" w:hAnsi="Arial" w:cs="Arial"/>
          <w:b/>
          <w:i/>
          <w:sz w:val="32"/>
          <w:szCs w:val="32"/>
          <w:lang w:eastAsia="en-US"/>
        </w:rPr>
      </w:pPr>
      <w:r>
        <w:rPr>
          <w:rFonts w:ascii="Arial" w:eastAsiaTheme="minorHAnsi" w:hAnsi="Arial" w:cs="Arial"/>
          <w:b/>
          <w:i/>
          <w:sz w:val="32"/>
          <w:szCs w:val="32"/>
          <w:lang w:eastAsia="en-US"/>
        </w:rPr>
        <w:t>Task 5,</w:t>
      </w:r>
      <w:r w:rsidRPr="00DE3AA2">
        <w:rPr>
          <w:rFonts w:ascii="Arial" w:eastAsiaTheme="minorHAnsi" w:hAnsi="Arial" w:cs="Arial"/>
          <w:b/>
          <w:i/>
          <w:sz w:val="32"/>
          <w:szCs w:val="32"/>
          <w:lang w:eastAsia="en-US"/>
        </w:rPr>
        <w:t xml:space="preserve"> Semester </w:t>
      </w:r>
      <w:r>
        <w:rPr>
          <w:rFonts w:ascii="Arial" w:eastAsiaTheme="minorHAnsi" w:hAnsi="Arial" w:cs="Arial"/>
          <w:b/>
          <w:i/>
          <w:sz w:val="32"/>
          <w:szCs w:val="32"/>
          <w:lang w:eastAsia="en-US"/>
        </w:rPr>
        <w:t>2, Noongar Language</w:t>
      </w:r>
    </w:p>
    <w:p w:rsidR="00AE61FB" w:rsidRPr="00DE3AA2" w:rsidRDefault="00AE61FB" w:rsidP="00AE61FB">
      <w:pPr>
        <w:spacing w:after="200" w:line="276" w:lineRule="auto"/>
        <w:rPr>
          <w:rFonts w:ascii="Arial" w:eastAsiaTheme="minorHAnsi" w:hAnsi="Arial" w:cs="Arial"/>
          <w:b/>
          <w:i/>
          <w:sz w:val="32"/>
          <w:szCs w:val="32"/>
          <w:lang w:eastAsia="en-US"/>
        </w:rPr>
      </w:pPr>
    </w:p>
    <w:p w:rsidR="00AE61FB" w:rsidRDefault="00AE61FB" w:rsidP="00AE61FB">
      <w:pPr>
        <w:spacing w:after="200" w:line="276" w:lineRule="auto"/>
        <w:rPr>
          <w:rFonts w:ascii="Arial" w:eastAsiaTheme="minorHAnsi" w:hAnsi="Arial" w:cs="Arial"/>
          <w:b/>
          <w:i/>
          <w:sz w:val="32"/>
          <w:szCs w:val="32"/>
          <w:lang w:eastAsia="en-US"/>
        </w:rPr>
      </w:pPr>
    </w:p>
    <w:p w:rsidR="00C72B54" w:rsidRDefault="0046312A" w:rsidP="00C72B54">
      <w:pPr>
        <w:spacing w:after="200" w:line="276" w:lineRule="auto"/>
        <w:jc w:val="center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SECTION 2</w:t>
      </w:r>
      <w:r w:rsidR="00C72B54" w:rsidRPr="00C72B54"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: </w:t>
      </w:r>
      <w:r w:rsidR="00512AF1">
        <w:rPr>
          <w:rFonts w:ascii="Arial" w:eastAsiaTheme="minorHAnsi" w:hAnsi="Arial" w:cs="Arial"/>
          <w:b/>
          <w:sz w:val="28"/>
          <w:szCs w:val="28"/>
          <w:lang w:eastAsia="en-US"/>
        </w:rPr>
        <w:t>35</w:t>
      </w:r>
      <w:r w:rsidR="00C72B54"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 MINUTES WORKING TIME</w:t>
      </w:r>
    </w:p>
    <w:p w:rsidR="00C72B54" w:rsidRPr="00C72B54" w:rsidRDefault="00512AF1" w:rsidP="00C72B54">
      <w:pPr>
        <w:spacing w:after="200" w:line="276" w:lineRule="auto"/>
        <w:jc w:val="center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Total Marks = 43</w:t>
      </w:r>
      <w:r w:rsidR="00C72B54"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 marks</w:t>
      </w:r>
    </w:p>
    <w:p w:rsidR="00C72B54" w:rsidRDefault="00AE61FB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 w:rsidRPr="00DE3AA2">
        <w:rPr>
          <w:rFonts w:ascii="Arial" w:eastAsiaTheme="minorHAnsi" w:hAnsi="Arial" w:cs="Arial"/>
          <w:sz w:val="28"/>
          <w:szCs w:val="28"/>
          <w:lang w:eastAsia="en-US"/>
        </w:rPr>
        <w:t xml:space="preserve">Use </w:t>
      </w:r>
      <w:r w:rsidR="002A3F7A">
        <w:rPr>
          <w:rFonts w:ascii="Arial" w:eastAsiaTheme="minorHAnsi" w:hAnsi="Arial" w:cs="Arial"/>
          <w:sz w:val="28"/>
          <w:szCs w:val="28"/>
          <w:lang w:eastAsia="en-US"/>
        </w:rPr>
        <w:t xml:space="preserve">the </w:t>
      </w:r>
      <w:r w:rsidR="00C72B54">
        <w:rPr>
          <w:rFonts w:ascii="Arial" w:eastAsiaTheme="minorHAnsi" w:hAnsi="Arial" w:cs="Arial"/>
          <w:sz w:val="28"/>
          <w:szCs w:val="28"/>
          <w:lang w:eastAsia="en-US"/>
        </w:rPr>
        <w:t xml:space="preserve">website </w:t>
      </w:r>
    </w:p>
    <w:p w:rsidR="00AE61FB" w:rsidRDefault="00C72B54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hyperlink r:id="rId9" w:history="1">
        <w:r w:rsidRPr="00AD1799">
          <w:rPr>
            <w:rStyle w:val="Hyperlink"/>
            <w:rFonts w:ascii="Arial" w:eastAsiaTheme="minorHAnsi" w:hAnsi="Arial" w:cs="Arial"/>
            <w:sz w:val="28"/>
            <w:szCs w:val="28"/>
            <w:lang w:eastAsia="en-US"/>
          </w:rPr>
          <w:t>http://www.noongarculture.org.au/wp-content/uploads/2013/07/Noongar-Dictionary-Second-Edition.pdf</w:t>
        </w:r>
      </w:hyperlink>
      <w:r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</w:p>
    <w:p w:rsidR="00E46010" w:rsidRDefault="00C72B54" w:rsidP="00AE61FB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gramStart"/>
      <w:r>
        <w:rPr>
          <w:rFonts w:ascii="Arial" w:eastAsiaTheme="minorHAnsi" w:hAnsi="Arial" w:cs="Arial"/>
          <w:sz w:val="28"/>
          <w:szCs w:val="28"/>
          <w:lang w:eastAsia="en-US"/>
        </w:rPr>
        <w:t>to</w:t>
      </w:r>
      <w:proofErr w:type="gram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complete the questions below.</w:t>
      </w:r>
      <w:r w:rsidR="00E46010">
        <w:rPr>
          <w:rFonts w:ascii="Arial" w:eastAsiaTheme="minorHAnsi" w:hAnsi="Arial" w:cs="Arial"/>
          <w:sz w:val="28"/>
          <w:szCs w:val="28"/>
          <w:lang w:eastAsia="en-US"/>
        </w:rPr>
        <w:t xml:space="preserve"> Translate words in to Noongar.</w:t>
      </w:r>
    </w:p>
    <w:p w:rsidR="00C72B54" w:rsidRPr="00E46010" w:rsidRDefault="00E46010" w:rsidP="00AE61FB">
      <w:pPr>
        <w:spacing w:after="200" w:line="276" w:lineRule="auto"/>
        <w:rPr>
          <w:rFonts w:ascii="Arial" w:eastAsiaTheme="minorHAnsi" w:hAnsi="Arial" w:cs="Arial"/>
          <w:b/>
          <w:i/>
          <w:sz w:val="28"/>
          <w:szCs w:val="28"/>
          <w:lang w:eastAsia="en-US"/>
        </w:rPr>
      </w:pPr>
      <w:r w:rsidRPr="00E46010">
        <w:rPr>
          <w:rFonts w:ascii="Arial" w:eastAsiaTheme="minorHAnsi" w:hAnsi="Arial" w:cs="Arial"/>
          <w:b/>
          <w:i/>
          <w:sz w:val="28"/>
          <w:szCs w:val="28"/>
          <w:lang w:eastAsia="en-US"/>
        </w:rPr>
        <w:t>If you can do the translation without your booklet and/or website, then have a go first!</w:t>
      </w:r>
    </w:p>
    <w:p w:rsidR="00E46010" w:rsidRPr="00E46010" w:rsidRDefault="00E46010" w:rsidP="00AE61FB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</w:pPr>
      <w:r w:rsidRPr="00E46010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 xml:space="preserve">PART 1: </w:t>
      </w:r>
    </w:p>
    <w:p w:rsidR="00E46010" w:rsidRPr="00E46010" w:rsidRDefault="00E46010" w:rsidP="00AE61FB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E46010">
        <w:rPr>
          <w:rFonts w:ascii="Arial" w:eastAsiaTheme="minorHAnsi" w:hAnsi="Arial" w:cs="Arial"/>
          <w:b/>
          <w:sz w:val="28"/>
          <w:szCs w:val="28"/>
          <w:lang w:eastAsia="en-US"/>
        </w:rPr>
        <w:t>Animals: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  <w:t>(1 mark each -          /15)</w:t>
      </w: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Freshwater Crayfish   - _____________________________</w:t>
      </w:r>
    </w:p>
    <w:p w:rsidR="00E46010" w:rsidRDefault="00E46010" w:rsidP="00E46010">
      <w:pPr>
        <w:pStyle w:val="ListParagraph"/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Prawns - 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Ring tail Possum - 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Eagle - 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Red Tail Cockatoo - 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Night owl - 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Kangaroo - 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Emu - ___________________________________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Dolphin - ____________________________________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Echidna - ____________________________________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Numbat - ____________________________________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>
        <w:rPr>
          <w:rFonts w:ascii="Arial" w:eastAsiaTheme="minorHAnsi" w:hAnsi="Arial" w:cs="Arial"/>
          <w:sz w:val="28"/>
          <w:szCs w:val="28"/>
          <w:lang w:eastAsia="en-US"/>
        </w:rPr>
        <w:t>Chuditch</w:t>
      </w:r>
      <w:proofErr w:type="spell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- 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Dog - 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Frog - __________________________________</w:t>
      </w:r>
    </w:p>
    <w:p w:rsidR="00E46010" w:rsidRPr="00E46010" w:rsidRDefault="00E46010" w:rsidP="00E46010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Default="00E46010" w:rsidP="00E46010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Bream - _________________________________</w:t>
      </w:r>
    </w:p>
    <w:p w:rsidR="00411BB4" w:rsidRPr="00411BB4" w:rsidRDefault="00411BB4" w:rsidP="00411BB4">
      <w:p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E46010" w:rsidRPr="00E46010" w:rsidRDefault="00E46010" w:rsidP="00E46010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>PART 2</w:t>
      </w:r>
      <w:r w:rsidRPr="00E46010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 xml:space="preserve">: </w:t>
      </w:r>
    </w:p>
    <w:p w:rsidR="00E46010" w:rsidRPr="00E46010" w:rsidRDefault="00411BB4" w:rsidP="00E46010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English to Noongar </w:t>
      </w:r>
      <w:r w:rsidR="00E46010">
        <w:rPr>
          <w:rFonts w:ascii="Arial" w:eastAsiaTheme="minorHAnsi" w:hAnsi="Arial" w:cs="Arial"/>
          <w:b/>
          <w:sz w:val="28"/>
          <w:szCs w:val="28"/>
          <w:lang w:eastAsia="en-US"/>
        </w:rPr>
        <w:t>Body Parts</w:t>
      </w:r>
      <w:r w:rsidR="00E46010" w:rsidRPr="00E46010">
        <w:rPr>
          <w:rFonts w:ascii="Arial" w:eastAsiaTheme="minorHAnsi" w:hAnsi="Arial" w:cs="Arial"/>
          <w:b/>
          <w:sz w:val="28"/>
          <w:szCs w:val="28"/>
          <w:lang w:eastAsia="en-US"/>
        </w:rPr>
        <w:t>: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  <w:t xml:space="preserve"> (1 mark each -          /</w:t>
      </w:r>
      <w:r w:rsidR="00E46010">
        <w:rPr>
          <w:rFonts w:ascii="Arial" w:eastAsiaTheme="minorHAnsi" w:hAnsi="Arial" w:cs="Arial"/>
          <w:b/>
          <w:sz w:val="28"/>
          <w:szCs w:val="28"/>
          <w:lang w:eastAsia="en-US"/>
        </w:rPr>
        <w:t>5)</w:t>
      </w:r>
    </w:p>
    <w:p w:rsidR="00C72B5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Knee - __________________________________</w:t>
      </w:r>
    </w:p>
    <w:p w:rsidR="00411BB4" w:rsidRDefault="00411BB4" w:rsidP="00411BB4">
      <w:pPr>
        <w:pStyle w:val="ListParagraph"/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411BB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Nose - __________________________________</w:t>
      </w:r>
    </w:p>
    <w:p w:rsidR="00411BB4" w:rsidRPr="00411BB4" w:rsidRDefault="00411BB4" w:rsidP="00411BB4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11BB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Head - __________________________________</w:t>
      </w:r>
    </w:p>
    <w:p w:rsidR="00411BB4" w:rsidRPr="00411BB4" w:rsidRDefault="00411BB4" w:rsidP="00411BB4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11BB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Hand - __________________________________</w:t>
      </w:r>
    </w:p>
    <w:p w:rsidR="00411BB4" w:rsidRPr="00411BB4" w:rsidRDefault="00411BB4" w:rsidP="00411BB4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11BB4" w:rsidRPr="00411BB4" w:rsidRDefault="00411BB4" w:rsidP="00411BB4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Back - __________________________________</w:t>
      </w:r>
    </w:p>
    <w:p w:rsidR="002A3F7A" w:rsidRDefault="0046312A" w:rsidP="0046312A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</w:pPr>
      <w:r w:rsidRPr="0046312A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lastRenderedPageBreak/>
        <w:t xml:space="preserve">PART 3: </w:t>
      </w:r>
    </w:p>
    <w:p w:rsidR="00E46010" w:rsidRPr="002A3F7A" w:rsidRDefault="0046312A" w:rsidP="0046312A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</w:pPr>
      <w:r w:rsidRPr="0046312A">
        <w:rPr>
          <w:rFonts w:ascii="Arial" w:eastAsiaTheme="minorHAnsi" w:hAnsi="Arial" w:cs="Arial"/>
          <w:b/>
          <w:sz w:val="28"/>
          <w:szCs w:val="28"/>
          <w:lang w:eastAsia="en-US"/>
        </w:rPr>
        <w:t>Noongar to English Body Parts:</w:t>
      </w:r>
      <w:r w:rsidRPr="0046312A"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 w:rsidRPr="0046312A">
        <w:rPr>
          <w:rFonts w:ascii="Arial" w:eastAsiaTheme="minorHAnsi" w:hAnsi="Arial" w:cs="Arial"/>
          <w:b/>
          <w:sz w:val="28"/>
          <w:szCs w:val="28"/>
          <w:lang w:eastAsia="en-US"/>
        </w:rPr>
        <w:tab/>
        <w:t xml:space="preserve"> (1 mark each -          /5)</w:t>
      </w:r>
    </w:p>
    <w:p w:rsidR="00AE61FB" w:rsidRDefault="0046312A" w:rsidP="0046312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>
        <w:rPr>
          <w:rFonts w:ascii="Arial" w:eastAsiaTheme="minorHAnsi" w:hAnsi="Arial" w:cs="Arial"/>
          <w:sz w:val="28"/>
          <w:szCs w:val="28"/>
          <w:lang w:eastAsia="en-US"/>
        </w:rPr>
        <w:t>Djena</w:t>
      </w:r>
      <w:proofErr w:type="spell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- __________________________________</w:t>
      </w:r>
    </w:p>
    <w:p w:rsidR="0046312A" w:rsidRDefault="0046312A" w:rsidP="0046312A">
      <w:pPr>
        <w:pStyle w:val="ListParagraph"/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46312A" w:rsidRDefault="0046312A" w:rsidP="0046312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>
        <w:rPr>
          <w:rFonts w:ascii="Arial" w:eastAsiaTheme="minorHAnsi" w:hAnsi="Arial" w:cs="Arial"/>
          <w:sz w:val="28"/>
          <w:szCs w:val="28"/>
          <w:lang w:eastAsia="en-US"/>
        </w:rPr>
        <w:t>Dwonk</w:t>
      </w:r>
      <w:proofErr w:type="spell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- _________________________________</w:t>
      </w:r>
    </w:p>
    <w:p w:rsidR="0046312A" w:rsidRPr="0046312A" w:rsidRDefault="0046312A" w:rsidP="0046312A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6312A" w:rsidRDefault="0046312A" w:rsidP="0046312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>
        <w:rPr>
          <w:rFonts w:ascii="Arial" w:eastAsiaTheme="minorHAnsi" w:hAnsi="Arial" w:cs="Arial"/>
          <w:sz w:val="28"/>
          <w:szCs w:val="28"/>
          <w:lang w:eastAsia="en-US"/>
        </w:rPr>
        <w:t>Mirl</w:t>
      </w:r>
      <w:proofErr w:type="spell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- ____________________________________</w:t>
      </w:r>
    </w:p>
    <w:p w:rsidR="0046312A" w:rsidRPr="0046312A" w:rsidRDefault="0046312A" w:rsidP="0046312A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6312A" w:rsidRDefault="0046312A" w:rsidP="0046312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>
        <w:rPr>
          <w:rFonts w:ascii="Arial" w:eastAsiaTheme="minorHAnsi" w:hAnsi="Arial" w:cs="Arial"/>
          <w:sz w:val="28"/>
          <w:szCs w:val="28"/>
          <w:lang w:eastAsia="en-US"/>
        </w:rPr>
        <w:t>Daa</w:t>
      </w:r>
      <w:proofErr w:type="spellEnd"/>
      <w:r>
        <w:rPr>
          <w:rFonts w:ascii="Arial" w:eastAsiaTheme="minorHAnsi" w:hAnsi="Arial" w:cs="Arial"/>
          <w:sz w:val="28"/>
          <w:szCs w:val="28"/>
          <w:lang w:eastAsia="en-US"/>
        </w:rPr>
        <w:t>-r - ___________________________________</w:t>
      </w:r>
    </w:p>
    <w:p w:rsidR="0046312A" w:rsidRPr="0046312A" w:rsidRDefault="0046312A" w:rsidP="0046312A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6312A" w:rsidRPr="002A3F7A" w:rsidRDefault="0046312A" w:rsidP="0046312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>
        <w:rPr>
          <w:rFonts w:ascii="Arial" w:eastAsiaTheme="minorHAnsi" w:hAnsi="Arial" w:cs="Arial"/>
          <w:sz w:val="28"/>
          <w:szCs w:val="28"/>
          <w:lang w:eastAsia="en-US"/>
        </w:rPr>
        <w:t>Ngorlak</w:t>
      </w:r>
      <w:proofErr w:type="spell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- _________________________________</w:t>
      </w:r>
    </w:p>
    <w:p w:rsidR="0046312A" w:rsidRPr="0046312A" w:rsidRDefault="0046312A" w:rsidP="0046312A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</w:pPr>
      <w:r w:rsidRPr="0046312A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 xml:space="preserve">PART 4: </w:t>
      </w:r>
    </w:p>
    <w:p w:rsidR="00C72B54" w:rsidRPr="0046312A" w:rsidRDefault="0046312A" w:rsidP="0046312A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English to Noongar Vegetation</w:t>
      </w:r>
      <w:r w:rsidRPr="0046312A">
        <w:rPr>
          <w:rFonts w:ascii="Arial" w:eastAsiaTheme="minorHAnsi" w:hAnsi="Arial" w:cs="Arial"/>
          <w:b/>
          <w:sz w:val="28"/>
          <w:szCs w:val="28"/>
          <w:lang w:eastAsia="en-US"/>
        </w:rPr>
        <w:t>:</w:t>
      </w:r>
      <w:r w:rsidRPr="0046312A"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 w:rsidRPr="0046312A">
        <w:rPr>
          <w:rFonts w:ascii="Arial" w:eastAsiaTheme="minorHAnsi" w:hAnsi="Arial" w:cs="Arial"/>
          <w:b/>
          <w:sz w:val="28"/>
          <w:szCs w:val="28"/>
          <w:lang w:eastAsia="en-US"/>
        </w:rPr>
        <w:tab/>
        <w:t xml:space="preserve"> (1 mark each -          /5)</w:t>
      </w:r>
    </w:p>
    <w:p w:rsidR="00C72B54" w:rsidRDefault="0046312A" w:rsidP="0046312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Manga - _______________________________</w:t>
      </w:r>
    </w:p>
    <w:p w:rsidR="0046312A" w:rsidRDefault="0046312A" w:rsidP="0046312A">
      <w:pPr>
        <w:pStyle w:val="ListParagraph"/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46312A" w:rsidRDefault="0046312A" w:rsidP="0046312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>
        <w:rPr>
          <w:rFonts w:ascii="Arial" w:eastAsiaTheme="minorHAnsi" w:hAnsi="Arial" w:cs="Arial"/>
          <w:sz w:val="28"/>
          <w:szCs w:val="28"/>
          <w:lang w:eastAsia="en-US"/>
        </w:rPr>
        <w:t>Yandjet</w:t>
      </w:r>
      <w:proofErr w:type="spell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- ______________________________</w:t>
      </w:r>
    </w:p>
    <w:p w:rsidR="0046312A" w:rsidRPr="0046312A" w:rsidRDefault="0046312A" w:rsidP="0046312A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6312A" w:rsidRDefault="0046312A" w:rsidP="0046312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>
        <w:rPr>
          <w:rFonts w:ascii="Arial" w:eastAsiaTheme="minorHAnsi" w:hAnsi="Arial" w:cs="Arial"/>
          <w:sz w:val="28"/>
          <w:szCs w:val="28"/>
          <w:lang w:eastAsia="en-US"/>
        </w:rPr>
        <w:t>Wornt</w:t>
      </w:r>
      <w:proofErr w:type="spell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- ________________________________</w:t>
      </w:r>
    </w:p>
    <w:p w:rsidR="0046312A" w:rsidRPr="0046312A" w:rsidRDefault="0046312A" w:rsidP="0046312A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6312A" w:rsidRDefault="0046312A" w:rsidP="0046312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>
        <w:rPr>
          <w:rFonts w:ascii="Arial" w:eastAsiaTheme="minorHAnsi" w:hAnsi="Arial" w:cs="Arial"/>
          <w:sz w:val="28"/>
          <w:szCs w:val="28"/>
          <w:lang w:eastAsia="en-US"/>
        </w:rPr>
        <w:t>Djet</w:t>
      </w:r>
      <w:proofErr w:type="spell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- _________________________________</w:t>
      </w:r>
    </w:p>
    <w:p w:rsidR="0046312A" w:rsidRPr="0046312A" w:rsidRDefault="0046312A" w:rsidP="0046312A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46312A" w:rsidRPr="0046312A" w:rsidRDefault="0046312A" w:rsidP="0046312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proofErr w:type="spellStart"/>
      <w:r>
        <w:rPr>
          <w:rFonts w:ascii="Arial" w:eastAsiaTheme="minorHAnsi" w:hAnsi="Arial" w:cs="Arial"/>
          <w:sz w:val="28"/>
          <w:szCs w:val="28"/>
          <w:lang w:eastAsia="en-US"/>
        </w:rPr>
        <w:t>Mindalong</w:t>
      </w:r>
      <w:proofErr w:type="spellEnd"/>
      <w:r>
        <w:rPr>
          <w:rFonts w:ascii="Arial" w:eastAsiaTheme="minorHAnsi" w:hAnsi="Arial" w:cs="Arial"/>
          <w:sz w:val="28"/>
          <w:szCs w:val="28"/>
          <w:lang w:eastAsia="en-US"/>
        </w:rPr>
        <w:t xml:space="preserve"> - _____________________________</w:t>
      </w:r>
    </w:p>
    <w:p w:rsidR="002A3F7A" w:rsidRPr="002A3F7A" w:rsidRDefault="002A3F7A" w:rsidP="002A3F7A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2A3F7A"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PART 4: </w:t>
      </w:r>
    </w:p>
    <w:p w:rsidR="00C72B54" w:rsidRPr="002A3F7A" w:rsidRDefault="002A3F7A" w:rsidP="002A3F7A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English to Noongar Family Members: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 w:rsidRPr="002A3F7A"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 (1 mark each -          /5)</w:t>
      </w:r>
    </w:p>
    <w:p w:rsidR="00C72B54" w:rsidRDefault="002A3F7A" w:rsidP="002A3F7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Child - ________________________________</w:t>
      </w:r>
    </w:p>
    <w:p w:rsidR="002A3F7A" w:rsidRDefault="002A3F7A" w:rsidP="002A3F7A">
      <w:pPr>
        <w:pStyle w:val="ListParagraph"/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</w:p>
    <w:p w:rsidR="002A3F7A" w:rsidRDefault="002A3F7A" w:rsidP="002A3F7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Young child - _____________________________</w:t>
      </w:r>
    </w:p>
    <w:p w:rsidR="002A3F7A" w:rsidRPr="002A3F7A" w:rsidRDefault="002A3F7A" w:rsidP="002A3F7A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2A3F7A" w:rsidRDefault="002A3F7A" w:rsidP="002A3F7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 xml:space="preserve"> Woman - ______________________________</w:t>
      </w:r>
    </w:p>
    <w:p w:rsidR="002A3F7A" w:rsidRPr="002A3F7A" w:rsidRDefault="002A3F7A" w:rsidP="002A3F7A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2A3F7A" w:rsidRDefault="002A3F7A" w:rsidP="002A3F7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Cousin (sister) - ___________________________</w:t>
      </w:r>
    </w:p>
    <w:p w:rsidR="002A3F7A" w:rsidRPr="002A3F7A" w:rsidRDefault="002A3F7A" w:rsidP="002A3F7A">
      <w:pPr>
        <w:pStyle w:val="ListParagraph"/>
        <w:rPr>
          <w:rFonts w:ascii="Arial" w:eastAsiaTheme="minorHAnsi" w:hAnsi="Arial" w:cs="Arial"/>
          <w:sz w:val="28"/>
          <w:szCs w:val="28"/>
          <w:lang w:eastAsia="en-US"/>
        </w:rPr>
      </w:pPr>
    </w:p>
    <w:p w:rsidR="002308B3" w:rsidRDefault="002A3F7A" w:rsidP="002A3F7A">
      <w:pPr>
        <w:pStyle w:val="ListParagraph"/>
        <w:numPr>
          <w:ilvl w:val="0"/>
          <w:numId w:val="1"/>
        </w:numPr>
        <w:spacing w:after="200" w:line="276" w:lineRule="auto"/>
        <w:rPr>
          <w:rFonts w:ascii="Arial" w:eastAsiaTheme="minorHAnsi" w:hAnsi="Arial" w:cs="Arial"/>
          <w:sz w:val="28"/>
          <w:szCs w:val="28"/>
          <w:lang w:eastAsia="en-US"/>
        </w:rPr>
      </w:pPr>
      <w:r>
        <w:rPr>
          <w:rFonts w:ascii="Arial" w:eastAsiaTheme="minorHAnsi" w:hAnsi="Arial" w:cs="Arial"/>
          <w:sz w:val="28"/>
          <w:szCs w:val="28"/>
          <w:lang w:eastAsia="en-US"/>
        </w:rPr>
        <w:t>Cousin (brother) -__________________________</w:t>
      </w:r>
    </w:p>
    <w:p w:rsidR="00512AF1" w:rsidRP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512AF1">
        <w:rPr>
          <w:rFonts w:ascii="Arial" w:eastAsiaTheme="minorHAnsi" w:hAnsi="Arial" w:cs="Arial"/>
          <w:b/>
          <w:sz w:val="28"/>
          <w:szCs w:val="28"/>
          <w:lang w:eastAsia="en-US"/>
        </w:rPr>
        <w:lastRenderedPageBreak/>
        <w:t xml:space="preserve">PART 5: 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  <w:t>(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ab/>
        <w:t>/8)</w:t>
      </w: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512AF1">
        <w:rPr>
          <w:rFonts w:ascii="Arial" w:eastAsiaTheme="minorHAnsi" w:hAnsi="Arial" w:cs="Arial"/>
          <w:b/>
          <w:sz w:val="28"/>
          <w:szCs w:val="28"/>
          <w:lang w:eastAsia="en-US"/>
        </w:rPr>
        <w:t>Outline four reasons and benefits of learning another language.</w:t>
      </w: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1.</w:t>
      </w: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2.</w:t>
      </w: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3.</w:t>
      </w: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4.</w:t>
      </w: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Default="00512AF1" w:rsidP="00512AF1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512AF1" w:rsidRPr="00512AF1" w:rsidRDefault="00512AF1" w:rsidP="00512AF1">
      <w:pPr>
        <w:spacing w:after="200" w:line="276" w:lineRule="auto"/>
        <w:jc w:val="center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End of test paper</w:t>
      </w:r>
    </w:p>
    <w:sectPr w:rsidR="00512AF1" w:rsidRPr="00512AF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43EE3"/>
    <w:multiLevelType w:val="hybridMultilevel"/>
    <w:tmpl w:val="472AA78C"/>
    <w:lvl w:ilvl="0" w:tplc="67E8C13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0F5BC4"/>
    <w:multiLevelType w:val="hybridMultilevel"/>
    <w:tmpl w:val="4FDADF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AFC"/>
    <w:rsid w:val="000D40B3"/>
    <w:rsid w:val="001035F0"/>
    <w:rsid w:val="002308B3"/>
    <w:rsid w:val="00243992"/>
    <w:rsid w:val="002A3F7A"/>
    <w:rsid w:val="003B1D2C"/>
    <w:rsid w:val="00411BB4"/>
    <w:rsid w:val="00416710"/>
    <w:rsid w:val="0046312A"/>
    <w:rsid w:val="00512AF1"/>
    <w:rsid w:val="005A5AFC"/>
    <w:rsid w:val="00710351"/>
    <w:rsid w:val="00975DCA"/>
    <w:rsid w:val="00AC645A"/>
    <w:rsid w:val="00AE61FB"/>
    <w:rsid w:val="00B06720"/>
    <w:rsid w:val="00C33067"/>
    <w:rsid w:val="00C72B54"/>
    <w:rsid w:val="00DE3AA2"/>
    <w:rsid w:val="00E46010"/>
    <w:rsid w:val="00EE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5A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A5A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5A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DE3AA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460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5A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A5A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5A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DE3AA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46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1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noongarculture.org.au/wp-content/uploads/2013/07/Noongar-Dictionary-Second-Edi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59766-7934-4A73-8727-B05F70920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F104005B</Template>
  <TotalTime>0</TotalTime>
  <Pages>4</Pages>
  <Words>257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RINTOUL Brooke</cp:lastModifiedBy>
  <cp:revision>2</cp:revision>
  <cp:lastPrinted>2016-11-25T03:03:00Z</cp:lastPrinted>
  <dcterms:created xsi:type="dcterms:W3CDTF">2016-11-25T11:21:00Z</dcterms:created>
  <dcterms:modified xsi:type="dcterms:W3CDTF">2016-11-25T11:21:00Z</dcterms:modified>
</cp:coreProperties>
</file>