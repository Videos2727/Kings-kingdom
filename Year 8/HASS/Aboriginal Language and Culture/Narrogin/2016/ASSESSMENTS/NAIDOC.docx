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-495300</wp:posOffset>
                </wp:positionV>
                <wp:extent cx="4848225" cy="10668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5A59" w:rsidRDefault="00335A59" w:rsidP="00335A5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 w:rsidR="002B16B0">
                              <w:rPr>
                                <w:sz w:val="18"/>
                                <w:szCs w:val="18"/>
                              </w:rPr>
                              <w:t xml:space="preserve">____ /   </w:t>
                            </w:r>
                            <w:proofErr w:type="gramStart"/>
                            <w:r w:rsidR="002B16B0">
                              <w:rPr>
                                <w:sz w:val="18"/>
                                <w:szCs w:val="18"/>
                              </w:rPr>
                              <w:t>32</w:t>
                            </w:r>
                            <w:bookmarkStart w:id="0" w:name="_GoBack"/>
                            <w:bookmarkEnd w:id="0"/>
                            <w:r>
                              <w:rPr>
                                <w:sz w:val="18"/>
                                <w:szCs w:val="18"/>
                              </w:rPr>
                              <w:t xml:space="preserve">  or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______ %   Complete on the day of the test     </w:t>
                            </w:r>
                          </w:p>
                          <w:p w:rsidR="00335A59" w:rsidRDefault="00335A59" w:rsidP="00335A59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21.75pt;margin-top:-39pt;width:381.75pt;height:8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" fillcolor="white [3201]" strokecolor="#f79646 [3209]" strokeweight="2pt">
                <v:textbox>
                  <w:txbxContent>
                    <w:p w:rsidR="00335A59" w:rsidRDefault="00335A59" w:rsidP="00335A5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 w:rsidR="002B16B0">
                        <w:rPr>
                          <w:sz w:val="18"/>
                          <w:szCs w:val="18"/>
                        </w:rPr>
                        <w:t xml:space="preserve">____ /   </w:t>
                      </w:r>
                      <w:proofErr w:type="gramStart"/>
                      <w:r w:rsidR="002B16B0">
                        <w:rPr>
                          <w:sz w:val="18"/>
                          <w:szCs w:val="18"/>
                        </w:rPr>
                        <w:t>32</w:t>
                      </w:r>
                      <w:bookmarkStart w:id="1" w:name="_GoBack"/>
                      <w:bookmarkEnd w:id="1"/>
                      <w:r>
                        <w:rPr>
                          <w:sz w:val="18"/>
                          <w:szCs w:val="18"/>
                        </w:rPr>
                        <w:t xml:space="preserve">  or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______ %   Complete on the day of the test     </w:t>
                      </w:r>
                    </w:p>
                    <w:p w:rsidR="00335A59" w:rsidRDefault="00335A59" w:rsidP="00335A59">
                      <w:pPr>
                        <w:jc w:val="center"/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335A59" w:rsidRDefault="00335A59" w:rsidP="00335A59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335A59" w:rsidRDefault="00335A59" w:rsidP="00335A59">
      <w:pPr>
        <w:outlineLvl w:val="0"/>
        <w:rPr>
          <w:rFonts w:ascii="Arial" w:hAnsi="Arial" w:cs="Arial"/>
          <w:b/>
          <w:sz w:val="32"/>
          <w:szCs w:val="32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-456565</wp:posOffset>
                </wp:positionV>
                <wp:extent cx="1371600" cy="1257300"/>
                <wp:effectExtent l="0" t="19050" r="0" b="1905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1257300"/>
                          <a:chOff x="0" y="0"/>
                          <a:chExt cx="1179360" cy="936000"/>
                        </a:xfrm>
                      </wpg:grpSpPr>
                      <wps:wsp>
                        <wps:cNvPr id="2" name="Rectangle 2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0" y="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35A59" w:rsidRDefault="00335A59" w:rsidP="00335A59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80" y="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7" style="position:absolute;margin-left:369pt;margin-top:-35.95pt;width:108pt;height:99pt;z-index:251660288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">
                <v:rect id="Rectangle 2" o:spid="_x0000_s1028" style="position:absolute;width:11793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bI8r8A&#10;AADaAAAADwAAAGRycy9kb3ducmV2LnhtbESPzQrCMBCE74LvEFbwpqkiItUoIhR68eBPD96WZm2L&#10;zaY0UatPbwTB4zAz3zCrTWdq8aDWVZYVTMYRCOLc6ooLBedTMlqAcB5ZY22ZFLzIwWbd760w1vbJ&#10;B3ocfSEChF2MCkrvm1hKl5dk0I1tQxy8q20N+iDbQuoWnwFuajmNork0WHFYKLGhXUn57Xg3CrLZ&#10;7Z1dXns3sW/O/LxL8jRNlBoOuu0ShKfO/8O/dqoVTOF7JdwAu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1sjyvwAAANoAAAAPAAAAAAAAAAAAAAAAAJgCAABkcnMvZG93bnJl&#10;di54bWxQSwUGAAAAAAQABAD1AAAAhA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>
                    <w:txbxContent>
                      <w:p w:rsidR="00335A59" w:rsidRDefault="00335A59" w:rsidP="00335A59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alt="Official logo" style="position:absolute;left:1216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Z34vDAAAA2gAAAA8AAABkcnMvZG93bnJldi54bWxEj0FrwkAUhO+F/oflFbzVTSu1Et2EIggB&#10;D602oMdH9pnEZt+G7Bq3/75bEDwOM/MNs8qD6cRIg2stK3iZJiCIK6tbrhWU35vnBQjnkTV2lknB&#10;LznIs8eHFabaXnlH497XIkLYpaig8b5PpXRVQwbd1PbE0TvZwaCPcqilHvAa4aaTr0kylwZbjgsN&#10;9rRuqPrZX4yCtX3/etvuihDk2J7L4vNw1FtWavIUPpYgPAV/D9/ahVYwg/8r8QbI7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hnfi8MAAADaAAAADwAAAAAAAAAAAAAAAACf&#10;AgAAZHJzL2Rvd25yZXYueG1sUEsFBgAAAAAEAAQA9wAAAI8DAAAAAA==&#10;" fillcolor="green" stroked="t" strokecolor="white" strokeweight="0">
                  <v:imagedata r:id="rId6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>
        <w:rPr>
          <w:rFonts w:ascii="Arial" w:hAnsi="Arial" w:cs="Arial"/>
          <w:b/>
          <w:sz w:val="28"/>
          <w:szCs w:val="28"/>
          <w:u w:val="single"/>
        </w:rPr>
        <w:t>Name:                             __</w:t>
      </w:r>
      <w:r>
        <w:rPr>
          <w:rFonts w:ascii="Arial" w:hAnsi="Arial" w:cs="Arial"/>
          <w:b/>
          <w:sz w:val="28"/>
          <w:szCs w:val="28"/>
        </w:rPr>
        <w:t xml:space="preserve">   </w:t>
      </w:r>
      <w:r>
        <w:rPr>
          <w:rFonts w:ascii="Arial" w:hAnsi="Arial" w:cs="Arial"/>
          <w:b/>
          <w:sz w:val="28"/>
          <w:szCs w:val="28"/>
          <w:u w:val="single"/>
        </w:rPr>
        <w:t xml:space="preserve">Teacher:                             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               </w:t>
      </w:r>
    </w:p>
    <w:p w:rsidR="00335A59" w:rsidRDefault="00335A59" w:rsidP="00335A59">
      <w:pPr>
        <w:ind w:left="720" w:firstLine="720"/>
        <w:outlineLvl w:val="0"/>
        <w:rPr>
          <w:rFonts w:ascii="Arial" w:hAnsi="Arial" w:cs="Arial"/>
          <w:sz w:val="32"/>
          <w:szCs w:val="32"/>
          <w:u w:val="single"/>
        </w:rPr>
      </w:pPr>
      <w:proofErr w:type="spellStart"/>
      <w:r>
        <w:rPr>
          <w:rFonts w:ascii="Arial" w:hAnsi="Arial" w:cs="Arial"/>
          <w:sz w:val="32"/>
          <w:szCs w:val="32"/>
          <w:u w:val="single"/>
        </w:rPr>
        <w:t>Yr</w:t>
      </w:r>
      <w:proofErr w:type="spellEnd"/>
      <w:r>
        <w:rPr>
          <w:rFonts w:ascii="Arial" w:hAnsi="Arial" w:cs="Arial"/>
          <w:sz w:val="32"/>
          <w:szCs w:val="32"/>
          <w:u w:val="single"/>
        </w:rPr>
        <w:t xml:space="preserve"> 8 Humanities and Social Sciences:</w:t>
      </w:r>
    </w:p>
    <w:p w:rsidR="00335A59" w:rsidRPr="00EE7A40" w:rsidRDefault="00335A59" w:rsidP="00EE7A40">
      <w:pPr>
        <w:outlineLvl w:val="0"/>
        <w:rPr>
          <w:rFonts w:ascii="Arial" w:hAnsi="Arial" w:cs="Arial"/>
          <w:i/>
          <w:sz w:val="32"/>
          <w:szCs w:val="32"/>
          <w:u w:val="single"/>
        </w:rPr>
      </w:pPr>
      <w:r>
        <w:rPr>
          <w:rFonts w:ascii="Arial" w:hAnsi="Arial" w:cs="Arial"/>
          <w:i/>
          <w:sz w:val="32"/>
          <w:szCs w:val="32"/>
        </w:rPr>
        <w:t xml:space="preserve">                 </w:t>
      </w:r>
      <w:r w:rsidR="00EE7A40">
        <w:rPr>
          <w:rFonts w:ascii="Arial" w:hAnsi="Arial" w:cs="Arial"/>
          <w:i/>
          <w:sz w:val="32"/>
          <w:szCs w:val="32"/>
          <w:u w:val="single"/>
        </w:rPr>
        <w:t>Aboriginal Culture and Language</w:t>
      </w:r>
    </w:p>
    <w:tbl>
      <w:tblPr>
        <w:tblpPr w:leftFromText="180" w:rightFromText="180" w:bottomFromText="200" w:vertAnchor="text" w:horzAnchor="margin" w:tblpX="-232" w:tblpY="322"/>
        <w:tblW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"/>
        <w:gridCol w:w="707"/>
        <w:gridCol w:w="1014"/>
      </w:tblGrid>
      <w:tr w:rsidR="00335A59" w:rsidTr="00335A59">
        <w:trPr>
          <w:trHeight w:val="890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A59" w:rsidRDefault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marks</w:t>
            </w:r>
          </w:p>
          <w:p w:rsidR="00335A59" w:rsidRDefault="00335A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</w:t>
            </w:r>
            <w:r w:rsidR="002B16B0">
              <w:rPr>
                <w:rFonts w:ascii="Arial" w:hAnsi="Arial" w:cs="Arial"/>
                <w:b/>
              </w:rPr>
              <w:t>32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  <w:b/>
              </w:rPr>
            </w:pPr>
          </w:p>
          <w:p w:rsidR="00335A59" w:rsidRDefault="00335A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  <w:b/>
              </w:rPr>
            </w:pPr>
          </w:p>
          <w:p w:rsidR="00335A59" w:rsidRDefault="00335A5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Weight</w:t>
            </w:r>
          </w:p>
          <w:p w:rsidR="00335A59" w:rsidRDefault="002B16B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12.5</w:t>
            </w:r>
            <w:r w:rsidR="00335A59">
              <w:rPr>
                <w:rFonts w:ascii="Arial" w:hAnsi="Arial" w:cs="Arial"/>
                <w:b/>
              </w:rPr>
              <w:t>%</w:t>
            </w:r>
          </w:p>
        </w:tc>
      </w:tr>
      <w:tr w:rsidR="00335A59" w:rsidTr="00335A59">
        <w:trPr>
          <w:trHeight w:val="794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  <w:b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59" w:rsidRDefault="00335A59">
            <w:pPr>
              <w:rPr>
                <w:rFonts w:ascii="Arial" w:hAnsi="Arial" w:cs="Arial"/>
                <w:b/>
              </w:rPr>
            </w:pPr>
          </w:p>
        </w:tc>
      </w:tr>
    </w:tbl>
    <w:p w:rsidR="00335A59" w:rsidRDefault="00335A59" w:rsidP="00EE7A40">
      <w:pPr>
        <w:rPr>
          <w:rFonts w:ascii="Arial" w:hAnsi="Arial" w:cs="Arial"/>
          <w:i/>
          <w:sz w:val="40"/>
          <w:szCs w:val="40"/>
        </w:rPr>
      </w:pPr>
    </w:p>
    <w:p w:rsidR="00335A59" w:rsidRDefault="002B16B0" w:rsidP="00335A59">
      <w:pPr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Task 4 – NAIDOC Poster</w:t>
      </w:r>
    </w:p>
    <w:p w:rsidR="00335A59" w:rsidRDefault="00335A59" w:rsidP="00335A59">
      <w:pPr>
        <w:rPr>
          <w:rFonts w:ascii="Arial" w:hAnsi="Arial" w:cs="Arial"/>
          <w:b/>
          <w:i/>
          <w:sz w:val="32"/>
          <w:szCs w:val="32"/>
        </w:rPr>
      </w:pPr>
    </w:p>
    <w:p w:rsidR="00335A59" w:rsidRPr="00EE7A40" w:rsidRDefault="00335A59" w:rsidP="00335A59">
      <w:pPr>
        <w:rPr>
          <w:rFonts w:ascii="Arial" w:hAnsi="Arial" w:cs="Arial"/>
          <w:sz w:val="24"/>
          <w:szCs w:val="24"/>
        </w:rPr>
      </w:pPr>
      <w:r w:rsidRPr="00EE7A40">
        <w:rPr>
          <w:rFonts w:ascii="Arial" w:hAnsi="Arial" w:cs="Arial"/>
          <w:sz w:val="24"/>
          <w:szCs w:val="24"/>
        </w:rPr>
        <w:t>Your task is to design a</w:t>
      </w:r>
      <w:r w:rsidR="002B16B0">
        <w:rPr>
          <w:rFonts w:ascii="Arial" w:hAnsi="Arial" w:cs="Arial"/>
          <w:sz w:val="24"/>
          <w:szCs w:val="24"/>
        </w:rPr>
        <w:t xml:space="preserve"> poster for NAIDOC.</w:t>
      </w:r>
      <w:r w:rsidRPr="00EE7A40">
        <w:rPr>
          <w:rFonts w:ascii="Arial" w:hAnsi="Arial" w:cs="Arial"/>
          <w:sz w:val="24"/>
          <w:szCs w:val="24"/>
        </w:rPr>
        <w:t xml:space="preserve"> </w:t>
      </w:r>
    </w:p>
    <w:p w:rsidR="00335A59" w:rsidRDefault="002B16B0" w:rsidP="00335A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must have responses for each question.</w:t>
      </w:r>
    </w:p>
    <w:p w:rsidR="002B16B0" w:rsidRPr="00EE7A40" w:rsidRDefault="002B16B0" w:rsidP="00335A5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must incorporate various pictures. </w:t>
      </w:r>
    </w:p>
    <w:p w:rsidR="00335A59" w:rsidRDefault="00335A59" w:rsidP="00335A59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Marking key.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425"/>
        <w:gridCol w:w="425"/>
        <w:gridCol w:w="425"/>
        <w:gridCol w:w="426"/>
        <w:gridCol w:w="425"/>
        <w:gridCol w:w="425"/>
        <w:gridCol w:w="425"/>
        <w:gridCol w:w="425"/>
        <w:gridCol w:w="425"/>
        <w:gridCol w:w="528"/>
      </w:tblGrid>
      <w:tr w:rsidR="00335A59" w:rsidTr="00EE7A40">
        <w:tc>
          <w:tcPr>
            <w:tcW w:w="3369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528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</w:tr>
      <w:tr w:rsidR="00335A59" w:rsidTr="002B16B0">
        <w:tc>
          <w:tcPr>
            <w:tcW w:w="3369" w:type="dxa"/>
          </w:tcPr>
          <w:p w:rsidR="00335A59" w:rsidRPr="00EE7A40" w:rsidRDefault="002B16B0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Main Heading - NAIDOC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auto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EE7A4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  <w:highlight w:val="darkGray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  <w:highlight w:val="darkGray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  <w:highlight w:val="darkGray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  <w:highlight w:val="darkGray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color w:val="808080" w:themeColor="background1" w:themeShade="80"/>
                <w:sz w:val="28"/>
                <w:szCs w:val="28"/>
                <w:highlight w:val="darkGray"/>
              </w:rPr>
            </w:pPr>
          </w:p>
        </w:tc>
      </w:tr>
      <w:tr w:rsidR="00335A59" w:rsidTr="002B16B0">
        <w:tc>
          <w:tcPr>
            <w:tcW w:w="3369" w:type="dxa"/>
          </w:tcPr>
          <w:p w:rsidR="00335A59" w:rsidRPr="00EE7A40" w:rsidRDefault="002B16B0" w:rsidP="002B16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Question 1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sz w:val="28"/>
                <w:szCs w:val="28"/>
                <w:highlight w:val="darkGray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sz w:val="28"/>
                <w:szCs w:val="28"/>
                <w:highlight w:val="darkGray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sz w:val="28"/>
                <w:szCs w:val="28"/>
                <w:highlight w:val="darkGray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sz w:val="28"/>
                <w:szCs w:val="28"/>
                <w:highlight w:val="darkGray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335A59" w:rsidRPr="002B16B0" w:rsidRDefault="00335A59" w:rsidP="00335A59">
            <w:pPr>
              <w:rPr>
                <w:rFonts w:ascii="Arial" w:hAnsi="Arial" w:cs="Arial"/>
                <w:sz w:val="28"/>
                <w:szCs w:val="28"/>
                <w:highlight w:val="darkGray"/>
              </w:rPr>
            </w:pPr>
          </w:p>
        </w:tc>
      </w:tr>
      <w:tr w:rsidR="00335A59" w:rsidTr="002B16B0">
        <w:tc>
          <w:tcPr>
            <w:tcW w:w="3369" w:type="dxa"/>
          </w:tcPr>
          <w:p w:rsidR="00335A59" w:rsidRPr="00EE7A40" w:rsidRDefault="002B16B0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Question 2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5A59" w:rsidTr="002B16B0">
        <w:tc>
          <w:tcPr>
            <w:tcW w:w="3369" w:type="dxa"/>
          </w:tcPr>
          <w:p w:rsidR="00335A59" w:rsidRPr="00EE7A40" w:rsidRDefault="002B16B0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Question 3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5A59" w:rsidTr="002B16B0">
        <w:tc>
          <w:tcPr>
            <w:tcW w:w="3369" w:type="dxa"/>
          </w:tcPr>
          <w:p w:rsidR="00335A59" w:rsidRPr="00EE7A40" w:rsidRDefault="002B16B0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Question 4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335A59" w:rsidTr="002B16B0">
        <w:tc>
          <w:tcPr>
            <w:tcW w:w="3369" w:type="dxa"/>
          </w:tcPr>
          <w:p w:rsidR="00335A59" w:rsidRPr="00EE7A40" w:rsidRDefault="002B16B0" w:rsidP="00335A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Question 5</w:t>
            </w: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auto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auto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335A59" w:rsidRDefault="00335A59" w:rsidP="00335A59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2B16B0" w:rsidTr="002B16B0">
        <w:tc>
          <w:tcPr>
            <w:tcW w:w="3369" w:type="dxa"/>
          </w:tcPr>
          <w:p w:rsidR="002B16B0" w:rsidRPr="00EE7A40" w:rsidRDefault="002B16B0" w:rsidP="001806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Pictures (5 or more)</w:t>
            </w:r>
          </w:p>
        </w:tc>
        <w:tc>
          <w:tcPr>
            <w:tcW w:w="425" w:type="dxa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6" w:type="dxa"/>
            <w:shd w:val="clear" w:color="auto" w:fill="auto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auto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25" w:type="dxa"/>
            <w:shd w:val="clear" w:color="auto" w:fill="808080" w:themeFill="background1" w:themeFillShade="80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28" w:type="dxa"/>
            <w:shd w:val="clear" w:color="auto" w:fill="808080" w:themeFill="background1" w:themeFillShade="80"/>
          </w:tcPr>
          <w:p w:rsidR="002B16B0" w:rsidRDefault="002B16B0" w:rsidP="00180665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335A59" w:rsidRDefault="00335A59" w:rsidP="00335A59">
      <w:pPr>
        <w:rPr>
          <w:rFonts w:ascii="Arial" w:hAnsi="Arial" w:cs="Arial"/>
          <w:sz w:val="28"/>
          <w:szCs w:val="28"/>
        </w:rPr>
      </w:pPr>
    </w:p>
    <w:p w:rsidR="00335A59" w:rsidRDefault="00335A59" w:rsidP="00335A59">
      <w:pPr>
        <w:rPr>
          <w:rFonts w:ascii="Arial" w:hAnsi="Arial" w:cs="Arial"/>
          <w:sz w:val="28"/>
          <w:szCs w:val="28"/>
        </w:rPr>
      </w:pPr>
    </w:p>
    <w:p w:rsidR="00335A59" w:rsidRPr="00335A59" w:rsidRDefault="00335A59" w:rsidP="00335A59">
      <w:pPr>
        <w:rPr>
          <w:sz w:val="28"/>
          <w:szCs w:val="28"/>
        </w:rPr>
      </w:pPr>
    </w:p>
    <w:sectPr w:rsidR="00335A59" w:rsidRPr="00335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A59"/>
    <w:rsid w:val="002B16B0"/>
    <w:rsid w:val="00335A59"/>
    <w:rsid w:val="004B2193"/>
    <w:rsid w:val="0088188F"/>
    <w:rsid w:val="00EE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5A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5A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50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AE793D52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RINTOUL Brooke</cp:lastModifiedBy>
  <cp:revision>2</cp:revision>
  <cp:lastPrinted>2016-11-30T06:27:00Z</cp:lastPrinted>
  <dcterms:created xsi:type="dcterms:W3CDTF">2016-11-30T06:27:00Z</dcterms:created>
  <dcterms:modified xsi:type="dcterms:W3CDTF">2016-11-30T06:27:00Z</dcterms:modified>
</cp:coreProperties>
</file>