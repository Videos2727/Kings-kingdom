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6720" w:rsidRDefault="00C72B54">
      <w:r w:rsidRPr="00DE3AA2">
        <w:rPr>
          <w:rFonts w:asciiTheme="minorHAnsi" w:eastAsiaTheme="minorHAnsi" w:hAnsiTheme="minorHAnsi" w:cstheme="minorBid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4759B98" wp14:editId="0EDF0FD5">
                <wp:simplePos x="0" y="0"/>
                <wp:positionH relativeFrom="column">
                  <wp:posOffset>-782955</wp:posOffset>
                </wp:positionH>
                <wp:positionV relativeFrom="paragraph">
                  <wp:posOffset>-543560</wp:posOffset>
                </wp:positionV>
                <wp:extent cx="1371600" cy="1257300"/>
                <wp:effectExtent l="0" t="19050" r="0" b="1905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71600" cy="1257300"/>
                          <a:chOff x="0" y="0"/>
                          <a:chExt cx="1179360" cy="936000"/>
                        </a:xfrm>
                      </wpg:grpSpPr>
                      <wps:wsp>
                        <wps:cNvPr id="8" name="Rectangle 8" hidden="1"/>
                        <wps:cNvSpPr>
                          <a:spLocks noChangeArrowheads="1" noChangeShapeType="1"/>
                        </wps:cNvSpPr>
                        <wps:spPr bwMode="auto">
                          <a:xfrm>
                            <a:off x="0" y="0"/>
                            <a:ext cx="1179360" cy="936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CCE6CC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46010" w:rsidRDefault="00E46010" w:rsidP="00AE61FB"/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9" descr="Official logo"/>
                          <pic:cNvPicPr>
                            <a:picLocks noChangeAspect="1" noChangeArrowheads="1" noChangeShapeType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1680" y="0"/>
                            <a:ext cx="936000" cy="936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CCE6CC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" o:spid="_x0000_s1026" style="position:absolute;margin-left:-61.65pt;margin-top:-42.8pt;width:108pt;height:99pt;z-index:251663360" coordsize="11793,9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">
                <v:rect id="Rectangle 8" o:spid="_x0000_s1027" style="position:absolute;width:11793;height:9360;visibility:hidden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7/GLwA&#10;AADaAAAADwAAAGRycy9kb3ducmV2LnhtbERPuwrCMBTdBf8hXMHNpoqIVKOIUOji4KOD26W5tsXm&#10;pjRRq19vBsHxcN7rbW8a8aTO1ZYVTKMYBHFhdc2lgss5nSxBOI+ssbFMCt7kYLsZDtaYaPviIz1P&#10;vhQhhF2CCirv20RKV1Rk0EW2JQ7czXYGfYBdKXWHrxBuGjmL44U0WHNoqLClfUXF/fQwCvL5/ZNf&#10;3wc3tR/O/aJPiyxLlRqP+t0KhKfe/8U/d6YVhK3hSrgBcvMF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6Pv8YvAAAANoAAAAPAAAAAAAAAAAAAAAAAJgCAABkcnMvZG93bnJldi54&#10;bWxQSwUGAAAAAAQABAD1AAAAgQMAAAAA&#10;" filled="f" fillcolor="green" strokecolor="white" strokeweight="0">
                  <v:shadow color="#cce6cc" opacity="49150f" offset=".74833mm,.74833mm"/>
                  <o:lock v:ext="edit" shapetype="t"/>
                  <v:textbox inset="2.88pt,2.88pt,2.88pt,2.88pt">
                    <w:txbxContent>
                      <w:p w:rsidR="00E46010" w:rsidRDefault="00E46010" w:rsidP="00AE61FB"/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8" type="#_x0000_t75" alt="Official logo" style="position:absolute;left:1216;width:9360;height:93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fx6GHDAAAA2gAAAA8AAABkcnMvZG93bnJldi54bWxEj0FrwkAUhO+F/oflFbzVTQvWGt2EIggB&#10;D602oMdH9pnEZt+G7Bq3/75bEDwOM/MNs8qD6cRIg2stK3iZJiCIK6tbrhWU35vndxDOI2vsLJOC&#10;X3KQZ48PK0y1vfKOxr2vRYSwS1FB432fSumqhgy6qe2Jo3eyg0Ef5VBLPeA1wk0nX5PkTRpsOS40&#10;2NO6oepnfzEK1nb+NdvuihDk2J7L4vNw1FtWavIUPpYgPAV/D9/ahVawgP8r8QbI7A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/HoYcMAAADaAAAADwAAAAAAAAAAAAAAAACf&#10;AgAAZHJzL2Rvd25yZXYueG1sUEsFBgAAAAAEAAQA9wAAAI8DAAAAAA==&#10;" fillcolor="green" stroked="t" strokecolor="white" strokeweight="0">
                  <v:imagedata r:id="rId8" o:title="Official logo"/>
                  <v:shadow color="#cce6cc" opacity="49150f" offset=".74833mm,.74833mm"/>
                  <o:lock v:ext="edit" shapetype="t"/>
                </v:shape>
              </v:group>
            </w:pict>
          </mc:Fallback>
        </mc:AlternateContent>
      </w:r>
      <w:r w:rsidRPr="00DE3AA2">
        <w:rPr>
          <w:rFonts w:asciiTheme="minorHAnsi" w:eastAsia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C36C76" wp14:editId="7E24CA66">
                <wp:simplePos x="0" y="0"/>
                <wp:positionH relativeFrom="column">
                  <wp:posOffset>1073288</wp:posOffset>
                </wp:positionH>
                <wp:positionV relativeFrom="paragraph">
                  <wp:posOffset>-474980</wp:posOffset>
                </wp:positionV>
                <wp:extent cx="4848225" cy="106680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1066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46010" w:rsidRDefault="00E46010" w:rsidP="00AE61F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My Target</w:t>
                            </w:r>
                            <w:r>
                              <w:t xml:space="preserve">: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____ /  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70  or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______ %   Complete on the day of the test     </w:t>
                            </w:r>
                          </w:p>
                          <w:p w:rsidR="00E46010" w:rsidRDefault="00E46010" w:rsidP="00AE61FB">
                            <w:pPr>
                              <w:jc w:val="center"/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3C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3D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Circle when your test is handed back)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9" style="position:absolute;margin-left:84.5pt;margin-top:-37.4pt;width:381.75pt;height:8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" fillcolor="window" strokecolor="#f79646" strokeweight="2pt">
                <v:textbox>
                  <w:txbxContent>
                    <w:p w:rsidR="00E46010" w:rsidRDefault="00E46010" w:rsidP="00AE61F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My Target</w:t>
                      </w:r>
                      <w:r>
                        <w:t xml:space="preserve">:    </w:t>
                      </w:r>
                      <w:r>
                        <w:rPr>
                          <w:sz w:val="18"/>
                          <w:szCs w:val="18"/>
                        </w:rPr>
                        <w:t xml:space="preserve">____ /   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>70  or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______ %   Complete on the day of the test     </w:t>
                      </w:r>
                    </w:p>
                    <w:p w:rsidR="00E46010" w:rsidRDefault="00E46010" w:rsidP="00AE61FB">
                      <w:pPr>
                        <w:jc w:val="center"/>
                      </w:pPr>
                      <w:r>
                        <w:rPr>
                          <w:sz w:val="48"/>
                          <w:szCs w:val="48"/>
                        </w:rPr>
                        <w:sym w:font="Wingdings 2" w:char="F03C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3D"/>
                      </w:r>
                      <w:r>
                        <w:rPr>
                          <w:sz w:val="18"/>
                          <w:szCs w:val="18"/>
                        </w:rPr>
                        <w:t xml:space="preserve">     (</w:t>
                      </w:r>
                      <w:r>
                        <w:rPr>
                          <w:sz w:val="16"/>
                          <w:szCs w:val="16"/>
                        </w:rPr>
                        <w:t>Circle when your test is handed back)</w:t>
                      </w:r>
                    </w:p>
                  </w:txbxContent>
                </v:textbox>
              </v:rect>
            </w:pict>
          </mc:Fallback>
        </mc:AlternateContent>
      </w:r>
    </w:p>
    <w:p w:rsidR="005A5AFC" w:rsidRDefault="005A5AFC"/>
    <w:p w:rsidR="005A5AFC" w:rsidRDefault="005A5AFC"/>
    <w:p w:rsidR="00AE61FB" w:rsidRPr="00DE3AA2" w:rsidRDefault="00AE61FB" w:rsidP="00AE61FB">
      <w:pPr>
        <w:spacing w:after="200" w:line="276" w:lineRule="auto"/>
        <w:outlineLvl w:val="0"/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</w:pPr>
    </w:p>
    <w:p w:rsidR="00AE61FB" w:rsidRPr="00DE3AA2" w:rsidRDefault="00AE61FB" w:rsidP="00AE61FB">
      <w:pPr>
        <w:spacing w:after="200" w:line="276" w:lineRule="auto"/>
        <w:outlineLvl w:val="0"/>
        <w:rPr>
          <w:rFonts w:ascii="Arial" w:eastAsiaTheme="minorHAnsi" w:hAnsi="Arial" w:cs="Arial"/>
          <w:b/>
          <w:sz w:val="32"/>
          <w:szCs w:val="32"/>
          <w:lang w:eastAsia="en-US"/>
        </w:rPr>
      </w:pPr>
      <w:r w:rsidRPr="00DE3AA2"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  <w:t>Name:                             __</w:t>
      </w:r>
      <w:r w:rsidRPr="00DE3AA2">
        <w:rPr>
          <w:rFonts w:ascii="Arial" w:eastAsiaTheme="minorHAnsi" w:hAnsi="Arial" w:cs="Arial"/>
          <w:b/>
          <w:sz w:val="28"/>
          <w:szCs w:val="28"/>
          <w:lang w:eastAsia="en-US"/>
        </w:rPr>
        <w:t xml:space="preserve">   </w:t>
      </w:r>
      <w:r w:rsidRPr="00DE3AA2"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  <w:t xml:space="preserve">Teacher:                             </w:t>
      </w:r>
      <w:r w:rsidRPr="00DE3AA2"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 w:rsidRPr="00DE3AA2">
        <w:rPr>
          <w:rFonts w:ascii="Arial" w:eastAsiaTheme="minorHAnsi" w:hAnsi="Arial" w:cs="Arial"/>
          <w:b/>
          <w:sz w:val="32"/>
          <w:szCs w:val="32"/>
          <w:lang w:eastAsia="en-US"/>
        </w:rPr>
        <w:tab/>
      </w:r>
      <w:r w:rsidRPr="00DE3AA2">
        <w:rPr>
          <w:rFonts w:ascii="Arial" w:eastAsiaTheme="minorHAnsi" w:hAnsi="Arial" w:cs="Arial"/>
          <w:b/>
          <w:sz w:val="32"/>
          <w:szCs w:val="32"/>
          <w:lang w:eastAsia="en-US"/>
        </w:rPr>
        <w:tab/>
      </w:r>
      <w:r w:rsidRPr="00DE3AA2">
        <w:rPr>
          <w:rFonts w:ascii="Arial" w:eastAsiaTheme="minorHAnsi" w:hAnsi="Arial" w:cs="Arial"/>
          <w:b/>
          <w:sz w:val="32"/>
          <w:szCs w:val="32"/>
          <w:lang w:eastAsia="en-US"/>
        </w:rPr>
        <w:tab/>
        <w:t xml:space="preserve">               </w:t>
      </w:r>
    </w:p>
    <w:p w:rsidR="00AE61FB" w:rsidRPr="00DE3AA2" w:rsidRDefault="001035F0" w:rsidP="00AE61FB">
      <w:pPr>
        <w:spacing w:after="200" w:line="276" w:lineRule="auto"/>
        <w:ind w:left="720" w:firstLine="720"/>
        <w:outlineLvl w:val="0"/>
        <w:rPr>
          <w:rFonts w:ascii="Arial" w:eastAsiaTheme="minorHAnsi" w:hAnsi="Arial" w:cs="Arial"/>
          <w:sz w:val="32"/>
          <w:szCs w:val="32"/>
          <w:u w:val="single"/>
          <w:lang w:eastAsia="en-US"/>
        </w:rPr>
      </w:pPr>
      <w:proofErr w:type="spellStart"/>
      <w:r>
        <w:rPr>
          <w:rFonts w:ascii="Arial" w:eastAsiaTheme="minorHAnsi" w:hAnsi="Arial" w:cs="Arial"/>
          <w:sz w:val="32"/>
          <w:szCs w:val="32"/>
          <w:u w:val="single"/>
          <w:lang w:eastAsia="en-US"/>
        </w:rPr>
        <w:t>Yr</w:t>
      </w:r>
      <w:proofErr w:type="spellEnd"/>
      <w:r>
        <w:rPr>
          <w:rFonts w:ascii="Arial" w:eastAsiaTheme="minorHAnsi" w:hAnsi="Arial" w:cs="Arial"/>
          <w:sz w:val="32"/>
          <w:szCs w:val="32"/>
          <w:u w:val="single"/>
          <w:lang w:eastAsia="en-US"/>
        </w:rPr>
        <w:t xml:space="preserve"> 8</w:t>
      </w:r>
      <w:r w:rsidR="00AE61FB" w:rsidRPr="00DE3AA2">
        <w:rPr>
          <w:rFonts w:ascii="Arial" w:eastAsiaTheme="minorHAnsi" w:hAnsi="Arial" w:cs="Arial"/>
          <w:sz w:val="32"/>
          <w:szCs w:val="32"/>
          <w:u w:val="single"/>
          <w:lang w:eastAsia="en-US"/>
        </w:rPr>
        <w:t xml:space="preserve"> Humanities and Social Sciences:</w:t>
      </w:r>
    </w:p>
    <w:p w:rsidR="00AE61FB" w:rsidRPr="00DE3AA2" w:rsidRDefault="00AE61FB" w:rsidP="00AE61FB">
      <w:pPr>
        <w:spacing w:after="200" w:line="276" w:lineRule="auto"/>
        <w:outlineLvl w:val="0"/>
        <w:rPr>
          <w:rFonts w:ascii="Arial" w:eastAsiaTheme="minorHAnsi" w:hAnsi="Arial" w:cs="Arial"/>
          <w:i/>
          <w:sz w:val="32"/>
          <w:szCs w:val="32"/>
          <w:u w:val="single"/>
          <w:lang w:eastAsia="en-US"/>
        </w:rPr>
      </w:pPr>
      <w:r w:rsidRPr="00DE3AA2">
        <w:rPr>
          <w:rFonts w:ascii="Arial" w:eastAsiaTheme="minorHAnsi" w:hAnsi="Arial" w:cs="Arial"/>
          <w:i/>
          <w:sz w:val="32"/>
          <w:szCs w:val="32"/>
          <w:lang w:eastAsia="en-US"/>
        </w:rPr>
        <w:t xml:space="preserve">                 </w:t>
      </w:r>
      <w:r w:rsidRPr="00DE3AA2">
        <w:rPr>
          <w:rFonts w:ascii="Arial" w:eastAsiaTheme="minorHAnsi" w:hAnsi="Arial" w:cs="Arial"/>
          <w:i/>
          <w:sz w:val="32"/>
          <w:szCs w:val="32"/>
          <w:u w:val="single"/>
          <w:lang w:eastAsia="en-US"/>
        </w:rPr>
        <w:t>Aboriginal Culture and Language</w:t>
      </w:r>
    </w:p>
    <w:tbl>
      <w:tblPr>
        <w:tblpPr w:leftFromText="180" w:rightFromText="180" w:bottomFromText="200" w:vertAnchor="text" w:horzAnchor="margin" w:tblpX="-232" w:tblpY="322"/>
        <w:tblW w:w="2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4"/>
        <w:gridCol w:w="707"/>
        <w:gridCol w:w="1014"/>
      </w:tblGrid>
      <w:tr w:rsidR="00AE61FB" w:rsidRPr="00DE3AA2" w:rsidTr="00C72B54">
        <w:trPr>
          <w:trHeight w:val="890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61FB" w:rsidRPr="00DE3AA2" w:rsidRDefault="00AE61FB" w:rsidP="00C72B54">
            <w:pPr>
              <w:spacing w:after="200" w:line="276" w:lineRule="auto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 w:rsidRPr="00DE3AA2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Total marks</w:t>
            </w:r>
          </w:p>
          <w:p w:rsidR="00AE61FB" w:rsidRPr="00DE3AA2" w:rsidRDefault="00C72B54" w:rsidP="00C72B54">
            <w:pPr>
              <w:spacing w:after="200" w:line="276" w:lineRule="auto"/>
              <w:rPr>
                <w:rFonts w:ascii="Arial" w:eastAsiaTheme="minorHAnsi" w:hAnsi="Arial" w:cs="Arial"/>
                <w:b/>
                <w:sz w:val="22"/>
                <w:szCs w:val="22"/>
                <w:lang w:eastAsia="en-US"/>
              </w:rPr>
            </w:pPr>
            <w:r>
              <w:rPr>
                <w:rFonts w:ascii="Arial" w:eastAsiaTheme="minorHAnsi" w:hAnsi="Arial" w:cs="Arial"/>
                <w:b/>
                <w:sz w:val="22"/>
                <w:szCs w:val="22"/>
                <w:lang w:eastAsia="en-US"/>
              </w:rPr>
              <w:t xml:space="preserve">   /30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61FB" w:rsidRPr="00DE3AA2" w:rsidRDefault="00AE61FB" w:rsidP="00C72B54">
            <w:pPr>
              <w:spacing w:after="200" w:line="276" w:lineRule="auto"/>
              <w:rPr>
                <w:rFonts w:ascii="Arial" w:eastAsiaTheme="minorHAnsi" w:hAnsi="Arial" w:cs="Arial"/>
                <w:b/>
                <w:sz w:val="22"/>
                <w:szCs w:val="22"/>
                <w:lang w:eastAsia="en-US"/>
              </w:rPr>
            </w:pPr>
          </w:p>
          <w:p w:rsidR="00AE61FB" w:rsidRPr="00DE3AA2" w:rsidRDefault="00AE61FB" w:rsidP="00C72B54">
            <w:pPr>
              <w:spacing w:after="200" w:line="276" w:lineRule="auto"/>
              <w:jc w:val="center"/>
              <w:rPr>
                <w:rFonts w:ascii="Arial" w:eastAsiaTheme="minorHAnsi" w:hAnsi="Arial" w:cs="Arial"/>
                <w:b/>
                <w:sz w:val="22"/>
                <w:szCs w:val="22"/>
                <w:lang w:eastAsia="en-US"/>
              </w:rPr>
            </w:pPr>
            <w:r w:rsidRPr="00DE3AA2">
              <w:rPr>
                <w:rFonts w:ascii="Arial" w:eastAsiaTheme="minorHAnsi" w:hAnsi="Arial" w:cs="Arial"/>
                <w:b/>
                <w:sz w:val="22"/>
                <w:szCs w:val="22"/>
                <w:lang w:eastAsia="en-US"/>
              </w:rPr>
              <w:t>%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61FB" w:rsidRPr="00DE3AA2" w:rsidRDefault="00AE61FB" w:rsidP="00C72B54">
            <w:pPr>
              <w:spacing w:after="200" w:line="276" w:lineRule="auto"/>
              <w:rPr>
                <w:rFonts w:ascii="Arial" w:eastAsiaTheme="minorHAnsi" w:hAnsi="Arial" w:cs="Arial"/>
                <w:b/>
                <w:sz w:val="22"/>
                <w:szCs w:val="22"/>
                <w:lang w:eastAsia="en-US"/>
              </w:rPr>
            </w:pPr>
          </w:p>
          <w:p w:rsidR="00AE61FB" w:rsidRPr="00DE3AA2" w:rsidRDefault="00AE61FB" w:rsidP="00C72B54">
            <w:pPr>
              <w:spacing w:after="200" w:line="276" w:lineRule="auto"/>
              <w:jc w:val="center"/>
              <w:rPr>
                <w:rFonts w:ascii="Arial" w:eastAsiaTheme="minorHAnsi" w:hAnsi="Arial" w:cs="Arial"/>
                <w:b/>
                <w:sz w:val="22"/>
                <w:szCs w:val="22"/>
                <w:lang w:eastAsia="en-US"/>
              </w:rPr>
            </w:pPr>
            <w:r w:rsidRPr="00DE3AA2">
              <w:rPr>
                <w:rFonts w:ascii="Arial" w:eastAsiaTheme="minorHAnsi" w:hAnsi="Arial" w:cs="Arial"/>
                <w:b/>
                <w:sz w:val="22"/>
                <w:szCs w:val="22"/>
                <w:lang w:eastAsia="en-US"/>
              </w:rPr>
              <w:t>Weight</w:t>
            </w:r>
          </w:p>
          <w:p w:rsidR="00AE61FB" w:rsidRPr="00DE3AA2" w:rsidRDefault="00AE61FB" w:rsidP="00C72B54">
            <w:pPr>
              <w:spacing w:after="200" w:line="276" w:lineRule="auto"/>
              <w:jc w:val="center"/>
              <w:rPr>
                <w:rFonts w:ascii="Arial" w:eastAsiaTheme="minorHAnsi" w:hAnsi="Arial" w:cs="Arial"/>
                <w:b/>
                <w:sz w:val="22"/>
                <w:szCs w:val="22"/>
                <w:lang w:eastAsia="en-US"/>
              </w:rPr>
            </w:pPr>
            <w:r w:rsidRPr="00DE3AA2">
              <w:rPr>
                <w:rFonts w:ascii="Arial" w:eastAsiaTheme="minorHAnsi" w:hAnsi="Arial" w:cs="Arial"/>
                <w:b/>
                <w:sz w:val="22"/>
                <w:szCs w:val="22"/>
                <w:lang w:eastAsia="en-US"/>
              </w:rPr>
              <w:t>20%</w:t>
            </w:r>
          </w:p>
        </w:tc>
      </w:tr>
      <w:tr w:rsidR="00AE61FB" w:rsidRPr="00DE3AA2" w:rsidTr="00C72B54">
        <w:trPr>
          <w:trHeight w:val="794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61FB" w:rsidRPr="00DE3AA2" w:rsidRDefault="00AE61FB" w:rsidP="00C72B54">
            <w:pPr>
              <w:spacing w:after="200" w:line="276" w:lineRule="auto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61FB" w:rsidRPr="00DE3AA2" w:rsidRDefault="00AE61FB" w:rsidP="00C72B54">
            <w:pPr>
              <w:spacing w:after="200" w:line="276" w:lineRule="auto"/>
              <w:rPr>
                <w:rFonts w:ascii="Arial" w:eastAsiaTheme="minorHAnsi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61FB" w:rsidRPr="00DE3AA2" w:rsidRDefault="00AE61FB" w:rsidP="00C72B54">
            <w:pPr>
              <w:spacing w:after="200" w:line="276" w:lineRule="auto"/>
              <w:rPr>
                <w:rFonts w:ascii="Arial" w:eastAsiaTheme="minorHAnsi" w:hAnsi="Arial" w:cs="Arial"/>
                <w:b/>
                <w:sz w:val="22"/>
                <w:szCs w:val="22"/>
                <w:lang w:eastAsia="en-US"/>
              </w:rPr>
            </w:pPr>
          </w:p>
        </w:tc>
      </w:tr>
    </w:tbl>
    <w:p w:rsidR="00AE61FB" w:rsidRPr="00DE3AA2" w:rsidRDefault="00AE61FB" w:rsidP="00AE61FB">
      <w:pPr>
        <w:spacing w:after="200" w:line="276" w:lineRule="auto"/>
        <w:rPr>
          <w:rFonts w:ascii="Arial" w:eastAsiaTheme="minorHAnsi" w:hAnsi="Arial" w:cs="Arial"/>
          <w:i/>
          <w:sz w:val="40"/>
          <w:szCs w:val="40"/>
          <w:lang w:eastAsia="en-US"/>
        </w:rPr>
      </w:pPr>
    </w:p>
    <w:p w:rsidR="00AE61FB" w:rsidRPr="00DE3AA2" w:rsidRDefault="00AE61FB" w:rsidP="00AE61FB">
      <w:pPr>
        <w:spacing w:after="200" w:line="276" w:lineRule="auto"/>
        <w:rPr>
          <w:rFonts w:ascii="Arial" w:eastAsiaTheme="minorHAnsi" w:hAnsi="Arial" w:cs="Arial"/>
          <w:b/>
          <w:i/>
          <w:sz w:val="32"/>
          <w:szCs w:val="32"/>
          <w:lang w:eastAsia="en-US"/>
        </w:rPr>
      </w:pPr>
      <w:r>
        <w:rPr>
          <w:rFonts w:ascii="Arial" w:eastAsiaTheme="minorHAnsi" w:hAnsi="Arial" w:cs="Arial"/>
          <w:b/>
          <w:i/>
          <w:sz w:val="32"/>
          <w:szCs w:val="32"/>
          <w:lang w:eastAsia="en-US"/>
        </w:rPr>
        <w:t>Task 5,</w:t>
      </w:r>
      <w:r w:rsidRPr="00DE3AA2">
        <w:rPr>
          <w:rFonts w:ascii="Arial" w:eastAsiaTheme="minorHAnsi" w:hAnsi="Arial" w:cs="Arial"/>
          <w:b/>
          <w:i/>
          <w:sz w:val="32"/>
          <w:szCs w:val="32"/>
          <w:lang w:eastAsia="en-US"/>
        </w:rPr>
        <w:t xml:space="preserve"> Semester </w:t>
      </w:r>
      <w:r>
        <w:rPr>
          <w:rFonts w:ascii="Arial" w:eastAsiaTheme="minorHAnsi" w:hAnsi="Arial" w:cs="Arial"/>
          <w:b/>
          <w:i/>
          <w:sz w:val="32"/>
          <w:szCs w:val="32"/>
          <w:lang w:eastAsia="en-US"/>
        </w:rPr>
        <w:t>2, Noongar Language</w:t>
      </w:r>
    </w:p>
    <w:p w:rsidR="00AE61FB" w:rsidRPr="00DE3AA2" w:rsidRDefault="00AE61FB" w:rsidP="00AE61FB">
      <w:pPr>
        <w:spacing w:after="200" w:line="276" w:lineRule="auto"/>
        <w:rPr>
          <w:rFonts w:ascii="Arial" w:eastAsiaTheme="minorHAnsi" w:hAnsi="Arial" w:cs="Arial"/>
          <w:b/>
          <w:i/>
          <w:sz w:val="32"/>
          <w:szCs w:val="32"/>
          <w:lang w:eastAsia="en-US"/>
        </w:rPr>
      </w:pPr>
    </w:p>
    <w:p w:rsidR="00AE61FB" w:rsidRDefault="00AE61FB" w:rsidP="00AE61FB">
      <w:pPr>
        <w:spacing w:after="200" w:line="276" w:lineRule="auto"/>
        <w:rPr>
          <w:rFonts w:ascii="Arial" w:eastAsiaTheme="minorHAnsi" w:hAnsi="Arial" w:cs="Arial"/>
          <w:b/>
          <w:i/>
          <w:sz w:val="32"/>
          <w:szCs w:val="32"/>
          <w:lang w:eastAsia="en-US"/>
        </w:rPr>
      </w:pPr>
    </w:p>
    <w:p w:rsidR="00C72B54" w:rsidRDefault="00C72B54" w:rsidP="00C72B54">
      <w:pPr>
        <w:spacing w:after="200" w:line="276" w:lineRule="auto"/>
        <w:jc w:val="center"/>
        <w:rPr>
          <w:rFonts w:ascii="Arial" w:eastAsiaTheme="minorHAnsi" w:hAnsi="Arial" w:cs="Arial"/>
          <w:b/>
          <w:sz w:val="28"/>
          <w:szCs w:val="28"/>
          <w:lang w:eastAsia="en-US"/>
        </w:rPr>
      </w:pPr>
      <w:r w:rsidRPr="00C72B54">
        <w:rPr>
          <w:rFonts w:ascii="Arial" w:eastAsiaTheme="minorHAnsi" w:hAnsi="Arial" w:cs="Arial"/>
          <w:b/>
          <w:sz w:val="28"/>
          <w:szCs w:val="28"/>
          <w:lang w:eastAsia="en-US"/>
        </w:rPr>
        <w:t xml:space="preserve">SECTION 2: </w:t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>30 MINUTES WORKING TIME</w:t>
      </w:r>
    </w:p>
    <w:p w:rsidR="00C72B54" w:rsidRPr="00C72B54" w:rsidRDefault="00C72B54" w:rsidP="00C72B54">
      <w:pPr>
        <w:spacing w:after="200" w:line="276" w:lineRule="auto"/>
        <w:jc w:val="center"/>
        <w:rPr>
          <w:rFonts w:ascii="Arial" w:eastAsiaTheme="minorHAnsi" w:hAnsi="Arial" w:cs="Arial"/>
          <w:b/>
          <w:sz w:val="28"/>
          <w:szCs w:val="28"/>
          <w:lang w:eastAsia="en-US"/>
        </w:rPr>
      </w:pPr>
      <w:r>
        <w:rPr>
          <w:rFonts w:ascii="Arial" w:eastAsiaTheme="minorHAnsi" w:hAnsi="Arial" w:cs="Arial"/>
          <w:b/>
          <w:sz w:val="28"/>
          <w:szCs w:val="28"/>
          <w:lang w:eastAsia="en-US"/>
        </w:rPr>
        <w:t>Total Marks = 30 marks</w:t>
      </w:r>
    </w:p>
    <w:p w:rsidR="00C72B54" w:rsidRDefault="00AE61FB" w:rsidP="00AE61FB">
      <w:p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 w:rsidRPr="00DE3AA2">
        <w:rPr>
          <w:rFonts w:ascii="Arial" w:eastAsiaTheme="minorHAnsi" w:hAnsi="Arial" w:cs="Arial"/>
          <w:sz w:val="28"/>
          <w:szCs w:val="28"/>
          <w:lang w:eastAsia="en-US"/>
        </w:rPr>
        <w:t xml:space="preserve">Use </w:t>
      </w:r>
      <w:r>
        <w:rPr>
          <w:rFonts w:ascii="Arial" w:eastAsiaTheme="minorHAnsi" w:hAnsi="Arial" w:cs="Arial"/>
          <w:sz w:val="28"/>
          <w:szCs w:val="28"/>
          <w:lang w:eastAsia="en-US"/>
        </w:rPr>
        <w:t>your class notes</w:t>
      </w:r>
      <w:r w:rsidR="00C72B54">
        <w:rPr>
          <w:rFonts w:ascii="Arial" w:eastAsiaTheme="minorHAnsi" w:hAnsi="Arial" w:cs="Arial"/>
          <w:sz w:val="28"/>
          <w:szCs w:val="28"/>
          <w:lang w:eastAsia="en-US"/>
        </w:rPr>
        <w:t xml:space="preserve"> (book) or the following website </w:t>
      </w:r>
    </w:p>
    <w:p w:rsidR="00AE61FB" w:rsidRDefault="00C72B54" w:rsidP="00AE61FB">
      <w:p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hyperlink r:id="rId9" w:history="1">
        <w:r w:rsidRPr="00AD1799">
          <w:rPr>
            <w:rStyle w:val="Hyperlink"/>
            <w:rFonts w:ascii="Arial" w:eastAsiaTheme="minorHAnsi" w:hAnsi="Arial" w:cs="Arial"/>
            <w:sz w:val="28"/>
            <w:szCs w:val="28"/>
            <w:lang w:eastAsia="en-US"/>
          </w:rPr>
          <w:t>http://www.noongarculture.org.au/wp-content/uploads/2013/07/Noongar-Dictionary-Second-Edition.pdf</w:t>
        </w:r>
      </w:hyperlink>
      <w:r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</w:p>
    <w:p w:rsidR="00E46010" w:rsidRDefault="00C72B54" w:rsidP="00AE61FB">
      <w:p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proofErr w:type="gramStart"/>
      <w:r>
        <w:rPr>
          <w:rFonts w:ascii="Arial" w:eastAsiaTheme="minorHAnsi" w:hAnsi="Arial" w:cs="Arial"/>
          <w:sz w:val="28"/>
          <w:szCs w:val="28"/>
          <w:lang w:eastAsia="en-US"/>
        </w:rPr>
        <w:t>to</w:t>
      </w:r>
      <w:proofErr w:type="gramEnd"/>
      <w:r>
        <w:rPr>
          <w:rFonts w:ascii="Arial" w:eastAsiaTheme="minorHAnsi" w:hAnsi="Arial" w:cs="Arial"/>
          <w:sz w:val="28"/>
          <w:szCs w:val="28"/>
          <w:lang w:eastAsia="en-US"/>
        </w:rPr>
        <w:t xml:space="preserve"> complete the questions below.</w:t>
      </w:r>
      <w:r w:rsidR="00E46010">
        <w:rPr>
          <w:rFonts w:ascii="Arial" w:eastAsiaTheme="minorHAnsi" w:hAnsi="Arial" w:cs="Arial"/>
          <w:sz w:val="28"/>
          <w:szCs w:val="28"/>
          <w:lang w:eastAsia="en-US"/>
        </w:rPr>
        <w:t xml:space="preserve"> Translate words in to Noongar.</w:t>
      </w:r>
    </w:p>
    <w:p w:rsidR="00C72B54" w:rsidRPr="00E46010" w:rsidRDefault="00E46010" w:rsidP="00AE61FB">
      <w:pPr>
        <w:spacing w:after="200" w:line="276" w:lineRule="auto"/>
        <w:rPr>
          <w:rFonts w:ascii="Arial" w:eastAsiaTheme="minorHAnsi" w:hAnsi="Arial" w:cs="Arial"/>
          <w:b/>
          <w:i/>
          <w:sz w:val="28"/>
          <w:szCs w:val="28"/>
          <w:lang w:eastAsia="en-US"/>
        </w:rPr>
      </w:pPr>
      <w:r w:rsidRPr="00E46010">
        <w:rPr>
          <w:rFonts w:ascii="Arial" w:eastAsiaTheme="minorHAnsi" w:hAnsi="Arial" w:cs="Arial"/>
          <w:b/>
          <w:i/>
          <w:sz w:val="28"/>
          <w:szCs w:val="28"/>
          <w:lang w:eastAsia="en-US"/>
        </w:rPr>
        <w:t>If you can do the translation without your booklet and/or website, then have a go first!</w:t>
      </w:r>
    </w:p>
    <w:p w:rsidR="00E46010" w:rsidRPr="00E46010" w:rsidRDefault="00E46010" w:rsidP="00AE61FB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</w:pPr>
      <w:r w:rsidRPr="00E46010"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  <w:t xml:space="preserve">PART 1: </w:t>
      </w:r>
    </w:p>
    <w:p w:rsidR="00E46010" w:rsidRPr="00E46010" w:rsidRDefault="00E46010" w:rsidP="00AE61FB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 w:rsidRPr="00E46010">
        <w:rPr>
          <w:rFonts w:ascii="Arial" w:eastAsiaTheme="minorHAnsi" w:hAnsi="Arial" w:cs="Arial"/>
          <w:b/>
          <w:sz w:val="28"/>
          <w:szCs w:val="28"/>
          <w:lang w:eastAsia="en-US"/>
        </w:rPr>
        <w:t>Animals:</w:t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  <w:t>(1 mark each -          /15)</w:t>
      </w: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Freshwater Crayfish   - _____________________________</w:t>
      </w:r>
    </w:p>
    <w:p w:rsidR="00E46010" w:rsidRDefault="00E46010" w:rsidP="00E46010">
      <w:pPr>
        <w:pStyle w:val="ListParagraph"/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Prawns - __________________________</w:t>
      </w:r>
    </w:p>
    <w:p w:rsidR="00E46010" w:rsidRPr="00E46010" w:rsidRDefault="00E46010" w:rsidP="00E46010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Ring tail Possum - ___________________________</w:t>
      </w:r>
    </w:p>
    <w:p w:rsidR="00E46010" w:rsidRPr="00E46010" w:rsidRDefault="00E46010" w:rsidP="00E46010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Eagle - _______________________________</w:t>
      </w:r>
    </w:p>
    <w:p w:rsidR="00E46010" w:rsidRPr="00E46010" w:rsidRDefault="00E46010" w:rsidP="00E46010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Red Tail Cockatoo - ________________________________</w:t>
      </w:r>
    </w:p>
    <w:p w:rsidR="00E46010" w:rsidRPr="00E46010" w:rsidRDefault="00E46010" w:rsidP="00E46010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Night owl - _______________________________</w:t>
      </w:r>
    </w:p>
    <w:p w:rsidR="00E46010" w:rsidRPr="00E46010" w:rsidRDefault="00E46010" w:rsidP="00E46010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Kangaroo - _____________________________</w:t>
      </w:r>
    </w:p>
    <w:p w:rsidR="00E46010" w:rsidRPr="00E46010" w:rsidRDefault="00E46010" w:rsidP="00E46010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Emu - ___________________________________</w:t>
      </w:r>
    </w:p>
    <w:p w:rsidR="00E46010" w:rsidRPr="00E46010" w:rsidRDefault="00E46010" w:rsidP="00E46010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Dolphin - ____________________________________</w:t>
      </w:r>
    </w:p>
    <w:p w:rsidR="00E46010" w:rsidRPr="00E46010" w:rsidRDefault="00E46010" w:rsidP="00E46010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Echidna - ____________________________________</w:t>
      </w:r>
    </w:p>
    <w:p w:rsidR="00E46010" w:rsidRPr="00E46010" w:rsidRDefault="00E46010" w:rsidP="00E46010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Numbat - ____________________________________</w:t>
      </w:r>
    </w:p>
    <w:p w:rsidR="00E46010" w:rsidRPr="00E46010" w:rsidRDefault="00E46010" w:rsidP="00E46010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proofErr w:type="spellStart"/>
      <w:r>
        <w:rPr>
          <w:rFonts w:ascii="Arial" w:eastAsiaTheme="minorHAnsi" w:hAnsi="Arial" w:cs="Arial"/>
          <w:sz w:val="28"/>
          <w:szCs w:val="28"/>
          <w:lang w:eastAsia="en-US"/>
        </w:rPr>
        <w:t>Chuditch</w:t>
      </w:r>
      <w:proofErr w:type="spellEnd"/>
      <w:r>
        <w:rPr>
          <w:rFonts w:ascii="Arial" w:eastAsiaTheme="minorHAnsi" w:hAnsi="Arial" w:cs="Arial"/>
          <w:sz w:val="28"/>
          <w:szCs w:val="28"/>
          <w:lang w:eastAsia="en-US"/>
        </w:rPr>
        <w:t xml:space="preserve"> - _________________________________</w:t>
      </w:r>
    </w:p>
    <w:p w:rsidR="00E46010" w:rsidRPr="00E46010" w:rsidRDefault="00E46010" w:rsidP="00E46010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Dog - __________________________________</w:t>
      </w:r>
    </w:p>
    <w:p w:rsidR="00E46010" w:rsidRPr="00E46010" w:rsidRDefault="00E46010" w:rsidP="00E46010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Frog - __________________________________</w:t>
      </w:r>
    </w:p>
    <w:p w:rsidR="00E46010" w:rsidRPr="00E46010" w:rsidRDefault="00E46010" w:rsidP="00E46010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Bream - _________________________________</w:t>
      </w:r>
    </w:p>
    <w:p w:rsidR="00411BB4" w:rsidRPr="00411BB4" w:rsidRDefault="00411BB4" w:rsidP="00411BB4">
      <w:p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Pr="00E46010" w:rsidRDefault="00E46010" w:rsidP="00E46010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</w:pPr>
      <w:r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  <w:t>PART 2</w:t>
      </w:r>
      <w:r w:rsidRPr="00E46010"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  <w:t xml:space="preserve">: </w:t>
      </w:r>
    </w:p>
    <w:p w:rsidR="00E46010" w:rsidRPr="00E46010" w:rsidRDefault="00411BB4" w:rsidP="00E46010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>
        <w:rPr>
          <w:rFonts w:ascii="Arial" w:eastAsiaTheme="minorHAnsi" w:hAnsi="Arial" w:cs="Arial"/>
          <w:b/>
          <w:sz w:val="28"/>
          <w:szCs w:val="28"/>
          <w:lang w:eastAsia="en-US"/>
        </w:rPr>
        <w:t xml:space="preserve">English to Noongar </w:t>
      </w:r>
      <w:r w:rsidR="00E46010">
        <w:rPr>
          <w:rFonts w:ascii="Arial" w:eastAsiaTheme="minorHAnsi" w:hAnsi="Arial" w:cs="Arial"/>
          <w:b/>
          <w:sz w:val="28"/>
          <w:szCs w:val="28"/>
          <w:lang w:eastAsia="en-US"/>
        </w:rPr>
        <w:t>Body Parts</w:t>
      </w:r>
      <w:r w:rsidR="00E46010" w:rsidRPr="00E46010">
        <w:rPr>
          <w:rFonts w:ascii="Arial" w:eastAsiaTheme="minorHAnsi" w:hAnsi="Arial" w:cs="Arial"/>
          <w:b/>
          <w:sz w:val="28"/>
          <w:szCs w:val="28"/>
          <w:lang w:eastAsia="en-US"/>
        </w:rPr>
        <w:t>:</w:t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  <w:t xml:space="preserve"> (1 mark each -          /</w:t>
      </w:r>
      <w:r w:rsidR="00E46010">
        <w:rPr>
          <w:rFonts w:ascii="Arial" w:eastAsiaTheme="minorHAnsi" w:hAnsi="Arial" w:cs="Arial"/>
          <w:b/>
          <w:sz w:val="28"/>
          <w:szCs w:val="28"/>
          <w:lang w:eastAsia="en-US"/>
        </w:rPr>
        <w:t>5)</w:t>
      </w:r>
    </w:p>
    <w:p w:rsidR="00C72B54" w:rsidRDefault="00411BB4" w:rsidP="00411BB4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Knee - __________________________________</w:t>
      </w:r>
    </w:p>
    <w:p w:rsidR="00411BB4" w:rsidRDefault="00411BB4" w:rsidP="00411BB4">
      <w:pPr>
        <w:pStyle w:val="ListParagraph"/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</w:p>
    <w:p w:rsidR="00411BB4" w:rsidRDefault="00411BB4" w:rsidP="00411BB4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Nose - __________________________________</w:t>
      </w:r>
    </w:p>
    <w:p w:rsidR="00411BB4" w:rsidRPr="00411BB4" w:rsidRDefault="00411BB4" w:rsidP="00411BB4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411BB4" w:rsidRDefault="00411BB4" w:rsidP="00411BB4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Head - __________________________________</w:t>
      </w:r>
    </w:p>
    <w:p w:rsidR="00411BB4" w:rsidRPr="00411BB4" w:rsidRDefault="00411BB4" w:rsidP="00411BB4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411BB4" w:rsidRDefault="00411BB4" w:rsidP="00411BB4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Hand - __________________________________</w:t>
      </w:r>
    </w:p>
    <w:p w:rsidR="00411BB4" w:rsidRPr="00411BB4" w:rsidRDefault="00411BB4" w:rsidP="00411BB4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411BB4" w:rsidRPr="00411BB4" w:rsidRDefault="00411BB4" w:rsidP="00411BB4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Back - __________________________________</w:t>
      </w:r>
    </w:p>
    <w:p w:rsidR="00411BB4" w:rsidRPr="00411BB4" w:rsidRDefault="00411BB4" w:rsidP="00411BB4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</w:pPr>
      <w:r w:rsidRPr="00411BB4"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  <w:t xml:space="preserve">PART 2: </w:t>
      </w:r>
    </w:p>
    <w:p w:rsidR="00411BB4" w:rsidRPr="00411BB4" w:rsidRDefault="00411BB4" w:rsidP="00411BB4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 w:rsidRPr="00411BB4">
        <w:rPr>
          <w:rFonts w:ascii="Arial" w:eastAsiaTheme="minorHAnsi" w:hAnsi="Arial" w:cs="Arial"/>
          <w:b/>
          <w:sz w:val="28"/>
          <w:szCs w:val="28"/>
          <w:lang w:eastAsia="en-US"/>
        </w:rPr>
        <w:t>English to Noongar Body Parts:</w:t>
      </w:r>
      <w:r w:rsidRPr="00411BB4"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 w:rsidRPr="00411BB4">
        <w:rPr>
          <w:rFonts w:ascii="Arial" w:eastAsiaTheme="minorHAnsi" w:hAnsi="Arial" w:cs="Arial"/>
          <w:b/>
          <w:sz w:val="28"/>
          <w:szCs w:val="28"/>
          <w:lang w:eastAsia="en-US"/>
        </w:rPr>
        <w:tab/>
        <w:t xml:space="preserve"> (1 mark each -          /5)</w:t>
      </w:r>
    </w:p>
    <w:p w:rsidR="00E46010" w:rsidRPr="00DE3AA2" w:rsidRDefault="00E46010" w:rsidP="00AE61FB">
      <w:p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bookmarkStart w:id="0" w:name="_GoBack"/>
      <w:bookmarkEnd w:id="0"/>
    </w:p>
    <w:p w:rsidR="00AE61FB" w:rsidRDefault="00AE61FB" w:rsidP="00AE61FB">
      <w:p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</w:p>
    <w:p w:rsidR="00C72B54" w:rsidRDefault="00C72B54" w:rsidP="00AE61FB">
      <w:p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</w:p>
    <w:p w:rsidR="00C72B54" w:rsidRDefault="00C72B54" w:rsidP="00AE61FB">
      <w:p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</w:p>
    <w:p w:rsidR="00C72B54" w:rsidRDefault="00C72B54" w:rsidP="00AE61FB">
      <w:p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</w:p>
    <w:p w:rsidR="00C72B54" w:rsidRDefault="00C72B54" w:rsidP="00AE61FB">
      <w:p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</w:p>
    <w:p w:rsidR="00C72B54" w:rsidRDefault="00C72B54" w:rsidP="00AE61FB">
      <w:p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</w:p>
    <w:p w:rsidR="00C72B54" w:rsidRPr="00DE3AA2" w:rsidRDefault="00C72B54" w:rsidP="00AE61FB">
      <w:p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</w:p>
    <w:p w:rsidR="00AE61FB" w:rsidRDefault="00AE61FB" w:rsidP="00AE61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6"/>
        <w:gridCol w:w="2164"/>
        <w:gridCol w:w="3189"/>
        <w:gridCol w:w="1043"/>
      </w:tblGrid>
      <w:tr w:rsidR="00AE61FB" w:rsidTr="00C72B54">
        <w:tc>
          <w:tcPr>
            <w:tcW w:w="2126" w:type="dxa"/>
          </w:tcPr>
          <w:p w:rsidR="00AE61FB" w:rsidRDefault="00AE61FB" w:rsidP="00C72B54">
            <w:r>
              <w:t>Noongar word</w:t>
            </w:r>
          </w:p>
        </w:tc>
        <w:tc>
          <w:tcPr>
            <w:tcW w:w="2164" w:type="dxa"/>
          </w:tcPr>
          <w:p w:rsidR="00AE61FB" w:rsidRDefault="00AE61FB" w:rsidP="00C72B54">
            <w:r>
              <w:t>English word</w:t>
            </w:r>
          </w:p>
        </w:tc>
        <w:tc>
          <w:tcPr>
            <w:tcW w:w="3189" w:type="dxa"/>
          </w:tcPr>
          <w:p w:rsidR="00AE61FB" w:rsidRDefault="00AE61FB" w:rsidP="00C72B54">
            <w:r>
              <w:t>Diagram</w:t>
            </w:r>
          </w:p>
        </w:tc>
        <w:tc>
          <w:tcPr>
            <w:tcW w:w="1043" w:type="dxa"/>
          </w:tcPr>
          <w:p w:rsidR="00AE61FB" w:rsidRDefault="00AE61FB" w:rsidP="00C72B54">
            <w:r>
              <w:t>Mark</w:t>
            </w:r>
          </w:p>
        </w:tc>
      </w:tr>
      <w:tr w:rsidR="00AE61FB" w:rsidTr="00C72B54">
        <w:tc>
          <w:tcPr>
            <w:tcW w:w="2126" w:type="dxa"/>
          </w:tcPr>
          <w:p w:rsidR="00AE61FB" w:rsidRPr="005A5AFC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  <w:proofErr w:type="spellStart"/>
            <w:r w:rsidRPr="005A5AFC">
              <w:rPr>
                <w:bCs/>
                <w:sz w:val="27"/>
                <w:szCs w:val="27"/>
              </w:rPr>
              <w:t>Boorn</w:t>
            </w:r>
            <w:proofErr w:type="spellEnd"/>
            <w:r w:rsidRPr="005A5AFC">
              <w:rPr>
                <w:bCs/>
                <w:sz w:val="27"/>
                <w:szCs w:val="27"/>
              </w:rPr>
              <w:t xml:space="preserve"> Baal</w:t>
            </w:r>
          </w:p>
          <w:p w:rsidR="00AE61FB" w:rsidRDefault="00AE61FB" w:rsidP="00C72B54"/>
        </w:tc>
        <w:tc>
          <w:tcPr>
            <w:tcW w:w="2164" w:type="dxa"/>
          </w:tcPr>
          <w:p w:rsidR="00AE61FB" w:rsidRDefault="00AE61FB" w:rsidP="00C72B54">
            <w:r>
              <w:t>Tree</w:t>
            </w:r>
          </w:p>
        </w:tc>
        <w:tc>
          <w:tcPr>
            <w:tcW w:w="3189" w:type="dxa"/>
          </w:tcPr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>
            <w:r>
              <w:rPr>
                <w:noProof/>
              </w:rPr>
              <w:drawing>
                <wp:inline distT="0" distB="0" distL="0" distR="0" wp14:anchorId="6F6A7C67" wp14:editId="6333800A">
                  <wp:extent cx="1035170" cy="793630"/>
                  <wp:effectExtent l="0" t="0" r="0" b="6985"/>
                  <wp:docPr id="10" name="Picture 10" descr="Tree, Forest, Trunk, Nature, Leaves, Branches, Organ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Tree, Forest, Trunk, Nature, Leaves, Branches, Organ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796" cy="800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E61FB" w:rsidRDefault="00AE61FB" w:rsidP="00C72B54"/>
          <w:p w:rsidR="00AE61FB" w:rsidRDefault="00AE61FB" w:rsidP="00C72B54"/>
        </w:tc>
        <w:tc>
          <w:tcPr>
            <w:tcW w:w="1043" w:type="dxa"/>
          </w:tcPr>
          <w:p w:rsidR="00AE61FB" w:rsidRDefault="00AE61FB" w:rsidP="00C72B54"/>
          <w:p w:rsidR="002308B3" w:rsidRDefault="002308B3" w:rsidP="00C72B54"/>
          <w:p w:rsidR="002308B3" w:rsidRDefault="002308B3" w:rsidP="00C72B54"/>
          <w:p w:rsidR="002308B3" w:rsidRDefault="002308B3" w:rsidP="00C72B54"/>
          <w:p w:rsidR="002308B3" w:rsidRDefault="002308B3" w:rsidP="00C72B54"/>
          <w:p w:rsidR="002308B3" w:rsidRDefault="002308B3" w:rsidP="00C72B54"/>
          <w:p w:rsidR="002308B3" w:rsidRDefault="002308B3" w:rsidP="00C72B54"/>
          <w:p w:rsidR="002308B3" w:rsidRDefault="002308B3" w:rsidP="00C72B54"/>
          <w:p w:rsidR="002308B3" w:rsidRDefault="002308B3" w:rsidP="00C72B54"/>
          <w:p w:rsidR="002308B3" w:rsidRDefault="002308B3" w:rsidP="00C72B54"/>
          <w:p w:rsidR="002308B3" w:rsidRDefault="002308B3" w:rsidP="00C72B54"/>
          <w:p w:rsidR="002308B3" w:rsidRDefault="002308B3" w:rsidP="00C72B54"/>
        </w:tc>
      </w:tr>
      <w:tr w:rsidR="00AE61FB" w:rsidTr="00C72B54">
        <w:tc>
          <w:tcPr>
            <w:tcW w:w="2126" w:type="dxa"/>
          </w:tcPr>
          <w:p w:rsidR="00AE61FB" w:rsidRPr="005A5AFC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  <w:proofErr w:type="spellStart"/>
            <w:r w:rsidRPr="005A5AFC">
              <w:rPr>
                <w:bCs/>
                <w:sz w:val="27"/>
                <w:szCs w:val="27"/>
              </w:rPr>
              <w:t>Yongka</w:t>
            </w:r>
            <w:proofErr w:type="spellEnd"/>
            <w:r w:rsidRPr="005A5AFC">
              <w:rPr>
                <w:bCs/>
                <w:sz w:val="27"/>
                <w:szCs w:val="27"/>
              </w:rPr>
              <w:t xml:space="preserve"> Baal</w:t>
            </w:r>
          </w:p>
          <w:p w:rsidR="00AE61FB" w:rsidRDefault="00AE61FB" w:rsidP="00C72B54"/>
        </w:tc>
        <w:tc>
          <w:tcPr>
            <w:tcW w:w="2164" w:type="dxa"/>
          </w:tcPr>
          <w:p w:rsidR="00AE61FB" w:rsidRDefault="00AE61FB" w:rsidP="00C72B54"/>
        </w:tc>
        <w:tc>
          <w:tcPr>
            <w:tcW w:w="3189" w:type="dxa"/>
          </w:tcPr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Pr="005A5AFC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</w:p>
          <w:p w:rsidR="00AE61FB" w:rsidRDefault="00AE61FB" w:rsidP="00C72B54"/>
        </w:tc>
        <w:tc>
          <w:tcPr>
            <w:tcW w:w="2164" w:type="dxa"/>
          </w:tcPr>
          <w:p w:rsidR="00AE61FB" w:rsidRDefault="00AE61FB" w:rsidP="00C72B54">
            <w:r>
              <w:t>Water</w:t>
            </w:r>
          </w:p>
        </w:tc>
        <w:tc>
          <w:tcPr>
            <w:tcW w:w="3189" w:type="dxa"/>
          </w:tcPr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Pr="005A5AFC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  <w:r w:rsidRPr="005A5AFC">
              <w:rPr>
                <w:bCs/>
                <w:sz w:val="27"/>
                <w:szCs w:val="27"/>
              </w:rPr>
              <w:t>Kaya</w:t>
            </w:r>
          </w:p>
          <w:p w:rsidR="00AE61FB" w:rsidRDefault="00AE61FB" w:rsidP="00C72B54"/>
        </w:tc>
        <w:tc>
          <w:tcPr>
            <w:tcW w:w="2164" w:type="dxa"/>
          </w:tcPr>
          <w:p w:rsidR="00AE61FB" w:rsidRDefault="00AE61FB" w:rsidP="00C72B54"/>
        </w:tc>
        <w:tc>
          <w:tcPr>
            <w:tcW w:w="3189" w:type="dxa"/>
          </w:tcPr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Pr="005A5AFC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  <w:proofErr w:type="spellStart"/>
            <w:r w:rsidRPr="005A5AFC">
              <w:rPr>
                <w:bCs/>
                <w:sz w:val="27"/>
                <w:szCs w:val="27"/>
              </w:rPr>
              <w:t>Yabera</w:t>
            </w:r>
            <w:proofErr w:type="spellEnd"/>
          </w:p>
          <w:p w:rsidR="00AE61FB" w:rsidRDefault="00AE61FB" w:rsidP="00C72B54"/>
        </w:tc>
        <w:tc>
          <w:tcPr>
            <w:tcW w:w="2164" w:type="dxa"/>
          </w:tcPr>
          <w:p w:rsidR="00AE61FB" w:rsidRDefault="00AE61FB" w:rsidP="00C72B54"/>
        </w:tc>
        <w:tc>
          <w:tcPr>
            <w:tcW w:w="3189" w:type="dxa"/>
          </w:tcPr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Pr="005A5AFC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</w:p>
          <w:p w:rsidR="00AE61FB" w:rsidRDefault="00AE61FB" w:rsidP="00C72B54"/>
        </w:tc>
        <w:tc>
          <w:tcPr>
            <w:tcW w:w="2164" w:type="dxa"/>
          </w:tcPr>
          <w:p w:rsidR="00AE61FB" w:rsidRDefault="00AE61FB" w:rsidP="00C72B54">
            <w:r>
              <w:t>Snake</w:t>
            </w:r>
          </w:p>
        </w:tc>
        <w:tc>
          <w:tcPr>
            <w:tcW w:w="3189" w:type="dxa"/>
          </w:tcPr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Pr="00975DCA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</w:p>
          <w:p w:rsidR="00AE61FB" w:rsidRDefault="00AE61FB" w:rsidP="00C72B54"/>
        </w:tc>
        <w:tc>
          <w:tcPr>
            <w:tcW w:w="2164" w:type="dxa"/>
          </w:tcPr>
          <w:p w:rsidR="00AE61FB" w:rsidRDefault="00AE61FB" w:rsidP="00C72B54">
            <w:r>
              <w:t>One</w:t>
            </w:r>
          </w:p>
        </w:tc>
        <w:tc>
          <w:tcPr>
            <w:tcW w:w="3189" w:type="dxa"/>
          </w:tcPr>
          <w:p w:rsidR="00AE61FB" w:rsidRDefault="00AE61FB" w:rsidP="00C72B54"/>
          <w:p w:rsidR="002308B3" w:rsidRDefault="002308B3" w:rsidP="00C72B54"/>
          <w:p w:rsidR="002308B3" w:rsidRDefault="002308B3" w:rsidP="00C72B54"/>
          <w:p w:rsidR="002308B3" w:rsidRDefault="002308B3" w:rsidP="00C72B54"/>
          <w:p w:rsidR="002308B3" w:rsidRDefault="002308B3" w:rsidP="00C72B54"/>
          <w:p w:rsidR="002308B3" w:rsidRDefault="002308B3" w:rsidP="00C72B54"/>
          <w:p w:rsidR="002308B3" w:rsidRDefault="002308B3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Pr="00975DCA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</w:p>
        </w:tc>
        <w:tc>
          <w:tcPr>
            <w:tcW w:w="2164" w:type="dxa"/>
          </w:tcPr>
          <w:p w:rsidR="00AE61FB" w:rsidRDefault="00AE61FB" w:rsidP="00C72B54">
            <w:r>
              <w:t>Two</w:t>
            </w:r>
          </w:p>
        </w:tc>
        <w:tc>
          <w:tcPr>
            <w:tcW w:w="3189" w:type="dxa"/>
          </w:tcPr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Pr="00975DCA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</w:p>
        </w:tc>
        <w:tc>
          <w:tcPr>
            <w:tcW w:w="2164" w:type="dxa"/>
          </w:tcPr>
          <w:p w:rsidR="00AE61FB" w:rsidRDefault="00AE61FB" w:rsidP="00C72B54">
            <w:r>
              <w:t>Three</w:t>
            </w:r>
          </w:p>
        </w:tc>
        <w:tc>
          <w:tcPr>
            <w:tcW w:w="3189" w:type="dxa"/>
          </w:tcPr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Pr="00975DCA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</w:p>
        </w:tc>
        <w:tc>
          <w:tcPr>
            <w:tcW w:w="2164" w:type="dxa"/>
          </w:tcPr>
          <w:p w:rsidR="00AE61FB" w:rsidRDefault="00AE61FB" w:rsidP="00C72B54">
            <w:r>
              <w:t>Four</w:t>
            </w:r>
          </w:p>
        </w:tc>
        <w:tc>
          <w:tcPr>
            <w:tcW w:w="3189" w:type="dxa"/>
          </w:tcPr>
          <w:p w:rsidR="00AE61FB" w:rsidRDefault="00AE61FB" w:rsidP="00C72B54"/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Pr="00975DCA" w:rsidRDefault="00AE61FB" w:rsidP="00C72B54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2164" w:type="dxa"/>
          </w:tcPr>
          <w:p w:rsidR="00AE61FB" w:rsidRDefault="00AE61FB" w:rsidP="00C72B54">
            <w:r>
              <w:t>Five</w:t>
            </w:r>
          </w:p>
        </w:tc>
        <w:tc>
          <w:tcPr>
            <w:tcW w:w="3189" w:type="dxa"/>
          </w:tcPr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Pr="00975DCA" w:rsidRDefault="00AE61FB" w:rsidP="00C72B54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2164" w:type="dxa"/>
          </w:tcPr>
          <w:p w:rsidR="00AE61FB" w:rsidRDefault="00AE61FB" w:rsidP="00C72B54">
            <w:r>
              <w:t>Six</w:t>
            </w:r>
          </w:p>
        </w:tc>
        <w:tc>
          <w:tcPr>
            <w:tcW w:w="3189" w:type="dxa"/>
          </w:tcPr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Pr="00975DCA" w:rsidRDefault="00AE61FB" w:rsidP="00C72B54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2164" w:type="dxa"/>
          </w:tcPr>
          <w:p w:rsidR="00AE61FB" w:rsidRDefault="00AE61FB" w:rsidP="00C72B54">
            <w:r>
              <w:t>Seven</w:t>
            </w:r>
          </w:p>
        </w:tc>
        <w:tc>
          <w:tcPr>
            <w:tcW w:w="3189" w:type="dxa"/>
          </w:tcPr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Pr="00975DCA" w:rsidRDefault="00AE61FB" w:rsidP="00C72B54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2164" w:type="dxa"/>
          </w:tcPr>
          <w:p w:rsidR="00AE61FB" w:rsidRDefault="00AE61FB" w:rsidP="00C72B54">
            <w:r>
              <w:t>Eight</w:t>
            </w:r>
          </w:p>
        </w:tc>
        <w:tc>
          <w:tcPr>
            <w:tcW w:w="3189" w:type="dxa"/>
          </w:tcPr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lastRenderedPageBreak/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Pr="00975DCA" w:rsidRDefault="00AE61FB" w:rsidP="00C72B54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2164" w:type="dxa"/>
          </w:tcPr>
          <w:p w:rsidR="00AE61FB" w:rsidRDefault="00AE61FB" w:rsidP="00C72B54">
            <w:r>
              <w:t>Nine</w:t>
            </w:r>
          </w:p>
        </w:tc>
        <w:tc>
          <w:tcPr>
            <w:tcW w:w="3189" w:type="dxa"/>
          </w:tcPr>
          <w:p w:rsidR="00AE61FB" w:rsidRDefault="00AE61FB" w:rsidP="00C72B54"/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Pr="00975DCA" w:rsidRDefault="00AE61FB" w:rsidP="00C72B54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2164" w:type="dxa"/>
          </w:tcPr>
          <w:p w:rsidR="00AE61FB" w:rsidRDefault="00AE61FB" w:rsidP="00C72B54">
            <w:r>
              <w:t>Ten</w:t>
            </w:r>
          </w:p>
        </w:tc>
        <w:tc>
          <w:tcPr>
            <w:tcW w:w="3189" w:type="dxa"/>
          </w:tcPr>
          <w:p w:rsidR="00AE61FB" w:rsidRDefault="00AE61FB" w:rsidP="00C72B54"/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Pr="00975DCA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  <w:proofErr w:type="spellStart"/>
            <w:r w:rsidRPr="00975DCA">
              <w:rPr>
                <w:bCs/>
                <w:sz w:val="27"/>
                <w:szCs w:val="27"/>
              </w:rPr>
              <w:t>Dwert</w:t>
            </w:r>
            <w:proofErr w:type="spellEnd"/>
            <w:r w:rsidRPr="00975DCA">
              <w:rPr>
                <w:bCs/>
                <w:sz w:val="27"/>
                <w:szCs w:val="27"/>
              </w:rPr>
              <w:t xml:space="preserve"> Baal</w:t>
            </w:r>
          </w:p>
          <w:p w:rsidR="00AE61FB" w:rsidRPr="00975DCA" w:rsidRDefault="00AE61FB" w:rsidP="00C72B54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2164" w:type="dxa"/>
          </w:tcPr>
          <w:p w:rsidR="00AE61FB" w:rsidRDefault="00AE61FB" w:rsidP="00C72B54"/>
        </w:tc>
        <w:tc>
          <w:tcPr>
            <w:tcW w:w="3189" w:type="dxa"/>
          </w:tcPr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Pr="00975DCA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</w:p>
          <w:p w:rsidR="00AE61FB" w:rsidRPr="00975DCA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</w:p>
        </w:tc>
        <w:tc>
          <w:tcPr>
            <w:tcW w:w="2164" w:type="dxa"/>
          </w:tcPr>
          <w:p w:rsidR="00AE61FB" w:rsidRPr="00975DCA" w:rsidRDefault="00AE61FB" w:rsidP="00C72B54">
            <w:pPr>
              <w:rPr>
                <w:bCs/>
              </w:rPr>
            </w:pPr>
            <w:r w:rsidRPr="00975DCA">
              <w:rPr>
                <w:bCs/>
              </w:rPr>
              <w:t>Emu</w:t>
            </w:r>
          </w:p>
        </w:tc>
        <w:tc>
          <w:tcPr>
            <w:tcW w:w="3189" w:type="dxa"/>
          </w:tcPr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Pr="00975DCA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</w:p>
          <w:p w:rsidR="00AE61FB" w:rsidRPr="00975DCA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</w:p>
        </w:tc>
        <w:tc>
          <w:tcPr>
            <w:tcW w:w="2164" w:type="dxa"/>
          </w:tcPr>
          <w:p w:rsidR="00AE61FB" w:rsidRPr="00975DCA" w:rsidRDefault="00AE61FB" w:rsidP="00C72B54">
            <w:pPr>
              <w:rPr>
                <w:bCs/>
              </w:rPr>
            </w:pPr>
            <w:r>
              <w:rPr>
                <w:bCs/>
              </w:rPr>
              <w:t>Walk</w:t>
            </w:r>
          </w:p>
        </w:tc>
        <w:tc>
          <w:tcPr>
            <w:tcW w:w="3189" w:type="dxa"/>
          </w:tcPr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Pr="00975DCA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</w:p>
        </w:tc>
        <w:tc>
          <w:tcPr>
            <w:tcW w:w="2164" w:type="dxa"/>
          </w:tcPr>
          <w:p w:rsidR="00AE61FB" w:rsidRPr="00975DCA" w:rsidRDefault="00AE61FB" w:rsidP="00C72B54">
            <w:pPr>
              <w:rPr>
                <w:bCs/>
              </w:rPr>
            </w:pPr>
            <w:r>
              <w:rPr>
                <w:bCs/>
              </w:rPr>
              <w:t>Head</w:t>
            </w:r>
          </w:p>
        </w:tc>
        <w:tc>
          <w:tcPr>
            <w:tcW w:w="3189" w:type="dxa"/>
          </w:tcPr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Pr="000D40B3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</w:p>
          <w:p w:rsidR="00AE61FB" w:rsidRPr="00975DCA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</w:p>
        </w:tc>
        <w:tc>
          <w:tcPr>
            <w:tcW w:w="2164" w:type="dxa"/>
          </w:tcPr>
          <w:p w:rsidR="00AE61FB" w:rsidRDefault="00AE61FB" w:rsidP="00C72B54">
            <w:pPr>
              <w:rPr>
                <w:bCs/>
              </w:rPr>
            </w:pPr>
            <w:r>
              <w:rPr>
                <w:bCs/>
              </w:rPr>
              <w:t>Ant</w:t>
            </w:r>
          </w:p>
        </w:tc>
        <w:tc>
          <w:tcPr>
            <w:tcW w:w="3189" w:type="dxa"/>
          </w:tcPr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Pr="000D40B3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  <w:proofErr w:type="spellStart"/>
            <w:r w:rsidRPr="000D40B3">
              <w:rPr>
                <w:bCs/>
                <w:sz w:val="27"/>
                <w:szCs w:val="27"/>
              </w:rPr>
              <w:lastRenderedPageBreak/>
              <w:t>Bunitj</w:t>
            </w:r>
            <w:proofErr w:type="spellEnd"/>
            <w:r w:rsidRPr="000D40B3">
              <w:rPr>
                <w:bCs/>
                <w:sz w:val="27"/>
                <w:szCs w:val="27"/>
              </w:rPr>
              <w:t xml:space="preserve"> Baal</w:t>
            </w:r>
          </w:p>
          <w:p w:rsidR="00AE61FB" w:rsidRPr="00975DCA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</w:p>
        </w:tc>
        <w:tc>
          <w:tcPr>
            <w:tcW w:w="2164" w:type="dxa"/>
          </w:tcPr>
          <w:p w:rsidR="00AE61FB" w:rsidRPr="00975DCA" w:rsidRDefault="00AE61FB" w:rsidP="00C72B54">
            <w:pPr>
              <w:rPr>
                <w:bCs/>
              </w:rPr>
            </w:pPr>
          </w:p>
        </w:tc>
        <w:tc>
          <w:tcPr>
            <w:tcW w:w="3189" w:type="dxa"/>
          </w:tcPr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Pr="000D40B3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</w:p>
          <w:p w:rsidR="00AE61FB" w:rsidRPr="000D40B3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</w:p>
        </w:tc>
        <w:tc>
          <w:tcPr>
            <w:tcW w:w="2164" w:type="dxa"/>
          </w:tcPr>
          <w:p w:rsidR="00AE61FB" w:rsidRDefault="00AE61FB" w:rsidP="00C72B54">
            <w:pPr>
              <w:rPr>
                <w:bCs/>
              </w:rPr>
            </w:pPr>
            <w:r>
              <w:rPr>
                <w:bCs/>
              </w:rPr>
              <w:t>Eye</w:t>
            </w:r>
          </w:p>
        </w:tc>
        <w:tc>
          <w:tcPr>
            <w:tcW w:w="3189" w:type="dxa"/>
          </w:tcPr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Pr="000D40B3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  <w:proofErr w:type="spellStart"/>
            <w:r>
              <w:rPr>
                <w:bCs/>
                <w:sz w:val="27"/>
                <w:szCs w:val="27"/>
              </w:rPr>
              <w:t>Djen</w:t>
            </w:r>
            <w:proofErr w:type="spellEnd"/>
            <w:r>
              <w:rPr>
                <w:bCs/>
                <w:sz w:val="27"/>
                <w:szCs w:val="27"/>
              </w:rPr>
              <w:t xml:space="preserve"> </w:t>
            </w:r>
            <w:proofErr w:type="spellStart"/>
            <w:r>
              <w:rPr>
                <w:bCs/>
                <w:sz w:val="27"/>
                <w:szCs w:val="27"/>
              </w:rPr>
              <w:t>Djin</w:t>
            </w:r>
            <w:proofErr w:type="spellEnd"/>
          </w:p>
        </w:tc>
        <w:tc>
          <w:tcPr>
            <w:tcW w:w="2164" w:type="dxa"/>
          </w:tcPr>
          <w:p w:rsidR="00AE61FB" w:rsidRDefault="00AE61FB" w:rsidP="00C72B54">
            <w:pPr>
              <w:rPr>
                <w:bCs/>
              </w:rPr>
            </w:pPr>
          </w:p>
        </w:tc>
        <w:tc>
          <w:tcPr>
            <w:tcW w:w="3189" w:type="dxa"/>
          </w:tcPr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</w:p>
        </w:tc>
        <w:tc>
          <w:tcPr>
            <w:tcW w:w="2164" w:type="dxa"/>
          </w:tcPr>
          <w:p w:rsidR="00AE61FB" w:rsidRDefault="00AE61FB" w:rsidP="00C72B54">
            <w:pPr>
              <w:rPr>
                <w:bCs/>
              </w:rPr>
            </w:pPr>
            <w:r>
              <w:rPr>
                <w:bCs/>
              </w:rPr>
              <w:t>Ochre</w:t>
            </w:r>
          </w:p>
        </w:tc>
        <w:tc>
          <w:tcPr>
            <w:tcW w:w="3189" w:type="dxa"/>
          </w:tcPr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</w:p>
        </w:tc>
        <w:tc>
          <w:tcPr>
            <w:tcW w:w="2164" w:type="dxa"/>
          </w:tcPr>
          <w:p w:rsidR="00AE61FB" w:rsidRDefault="00AE61FB" w:rsidP="00C72B54">
            <w:pPr>
              <w:rPr>
                <w:bCs/>
              </w:rPr>
            </w:pPr>
            <w:r>
              <w:rPr>
                <w:bCs/>
              </w:rPr>
              <w:t>Black</w:t>
            </w:r>
          </w:p>
        </w:tc>
        <w:tc>
          <w:tcPr>
            <w:tcW w:w="3189" w:type="dxa"/>
          </w:tcPr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</w:p>
        </w:tc>
        <w:tc>
          <w:tcPr>
            <w:tcW w:w="2164" w:type="dxa"/>
          </w:tcPr>
          <w:p w:rsidR="00AE61FB" w:rsidRDefault="00AE61FB" w:rsidP="00C72B54">
            <w:pPr>
              <w:rPr>
                <w:bCs/>
              </w:rPr>
            </w:pPr>
            <w:r>
              <w:rPr>
                <w:bCs/>
              </w:rPr>
              <w:t>Camp fire</w:t>
            </w:r>
          </w:p>
        </w:tc>
        <w:tc>
          <w:tcPr>
            <w:tcW w:w="3189" w:type="dxa"/>
          </w:tcPr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  <w:r>
              <w:rPr>
                <w:bCs/>
                <w:sz w:val="27"/>
                <w:szCs w:val="27"/>
              </w:rPr>
              <w:t xml:space="preserve">Karla </w:t>
            </w:r>
            <w:proofErr w:type="spellStart"/>
            <w:r>
              <w:rPr>
                <w:bCs/>
                <w:sz w:val="27"/>
                <w:szCs w:val="27"/>
              </w:rPr>
              <w:t>maya-maya</w:t>
            </w:r>
            <w:proofErr w:type="spellEnd"/>
          </w:p>
        </w:tc>
        <w:tc>
          <w:tcPr>
            <w:tcW w:w="2164" w:type="dxa"/>
          </w:tcPr>
          <w:p w:rsidR="00AE61FB" w:rsidRDefault="00AE61FB" w:rsidP="00C72B54">
            <w:pPr>
              <w:rPr>
                <w:bCs/>
              </w:rPr>
            </w:pPr>
          </w:p>
        </w:tc>
        <w:tc>
          <w:tcPr>
            <w:tcW w:w="3189" w:type="dxa"/>
          </w:tcPr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  <w:proofErr w:type="spellStart"/>
            <w:r>
              <w:rPr>
                <w:bCs/>
                <w:sz w:val="27"/>
                <w:szCs w:val="27"/>
              </w:rPr>
              <w:t>Birl</w:t>
            </w:r>
            <w:proofErr w:type="spellEnd"/>
          </w:p>
        </w:tc>
        <w:tc>
          <w:tcPr>
            <w:tcW w:w="2164" w:type="dxa"/>
          </w:tcPr>
          <w:p w:rsidR="00AE61FB" w:rsidRDefault="00AE61FB" w:rsidP="00C72B54">
            <w:pPr>
              <w:rPr>
                <w:bCs/>
              </w:rPr>
            </w:pPr>
          </w:p>
        </w:tc>
        <w:tc>
          <w:tcPr>
            <w:tcW w:w="3189" w:type="dxa"/>
          </w:tcPr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  <w:tr w:rsidR="00AE61FB" w:rsidTr="00C72B54">
        <w:tc>
          <w:tcPr>
            <w:tcW w:w="2126" w:type="dxa"/>
          </w:tcPr>
          <w:p w:rsidR="00AE61FB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</w:p>
          <w:p w:rsidR="00AE61FB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</w:p>
          <w:p w:rsidR="00AE61FB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</w:p>
        </w:tc>
        <w:tc>
          <w:tcPr>
            <w:tcW w:w="2164" w:type="dxa"/>
          </w:tcPr>
          <w:p w:rsidR="00AE61FB" w:rsidRDefault="00AE61FB" w:rsidP="00C72B54">
            <w:pPr>
              <w:rPr>
                <w:bCs/>
              </w:rPr>
            </w:pPr>
            <w:r>
              <w:rPr>
                <w:bCs/>
              </w:rPr>
              <w:t>West</w:t>
            </w:r>
          </w:p>
        </w:tc>
        <w:tc>
          <w:tcPr>
            <w:tcW w:w="3189" w:type="dxa"/>
          </w:tcPr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</w:tc>
      </w:tr>
      <w:tr w:rsidR="00AE61FB" w:rsidTr="00C72B54">
        <w:tc>
          <w:tcPr>
            <w:tcW w:w="2126" w:type="dxa"/>
          </w:tcPr>
          <w:p w:rsidR="00AE61FB" w:rsidRDefault="00AE61FB" w:rsidP="00C72B54">
            <w:pPr>
              <w:spacing w:before="100" w:beforeAutospacing="1" w:after="100" w:afterAutospacing="1"/>
              <w:outlineLvl w:val="2"/>
              <w:rPr>
                <w:bCs/>
                <w:sz w:val="27"/>
                <w:szCs w:val="27"/>
              </w:rPr>
            </w:pPr>
          </w:p>
        </w:tc>
        <w:tc>
          <w:tcPr>
            <w:tcW w:w="2164" w:type="dxa"/>
          </w:tcPr>
          <w:p w:rsidR="00AE61FB" w:rsidRDefault="00AE61FB" w:rsidP="00C72B54">
            <w:pPr>
              <w:rPr>
                <w:bCs/>
              </w:rPr>
            </w:pPr>
            <w:r>
              <w:rPr>
                <w:bCs/>
              </w:rPr>
              <w:t>Cave</w:t>
            </w:r>
          </w:p>
        </w:tc>
        <w:tc>
          <w:tcPr>
            <w:tcW w:w="3189" w:type="dxa"/>
          </w:tcPr>
          <w:p w:rsidR="00AE61FB" w:rsidRDefault="00AE61FB" w:rsidP="00C72B54"/>
        </w:tc>
        <w:tc>
          <w:tcPr>
            <w:tcW w:w="1043" w:type="dxa"/>
          </w:tcPr>
          <w:p w:rsidR="00AE61FB" w:rsidRDefault="00AE61FB" w:rsidP="00C72B54">
            <w:r>
              <w:t>2</w:t>
            </w:r>
          </w:p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  <w:p w:rsidR="00AE61FB" w:rsidRDefault="00AE61FB" w:rsidP="00C72B54"/>
        </w:tc>
      </w:tr>
    </w:tbl>
    <w:p w:rsidR="00AE61FB" w:rsidRDefault="002308B3">
      <w:r>
        <w:t>Now enter your own choice of words.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3219"/>
        <w:gridCol w:w="1043"/>
      </w:tblGrid>
      <w:tr w:rsidR="002308B3" w:rsidTr="002308B3">
        <w:tc>
          <w:tcPr>
            <w:tcW w:w="2130" w:type="dxa"/>
          </w:tcPr>
          <w:p w:rsidR="002308B3" w:rsidRDefault="002308B3">
            <w:r>
              <w:t>Noongar word</w:t>
            </w:r>
          </w:p>
        </w:tc>
        <w:tc>
          <w:tcPr>
            <w:tcW w:w="2130" w:type="dxa"/>
          </w:tcPr>
          <w:p w:rsidR="002308B3" w:rsidRDefault="002308B3">
            <w:r>
              <w:t>English</w:t>
            </w:r>
          </w:p>
        </w:tc>
        <w:tc>
          <w:tcPr>
            <w:tcW w:w="3219" w:type="dxa"/>
          </w:tcPr>
          <w:p w:rsidR="002308B3" w:rsidRDefault="002308B3">
            <w:r>
              <w:t>Image</w:t>
            </w:r>
          </w:p>
        </w:tc>
        <w:tc>
          <w:tcPr>
            <w:tcW w:w="1043" w:type="dxa"/>
          </w:tcPr>
          <w:p w:rsidR="002308B3" w:rsidRDefault="002308B3">
            <w:r>
              <w:t>Mark</w:t>
            </w:r>
          </w:p>
        </w:tc>
      </w:tr>
      <w:tr w:rsidR="002308B3" w:rsidTr="002308B3">
        <w:tc>
          <w:tcPr>
            <w:tcW w:w="2130" w:type="dxa"/>
          </w:tcPr>
          <w:p w:rsidR="002308B3" w:rsidRDefault="002308B3"/>
        </w:tc>
        <w:tc>
          <w:tcPr>
            <w:tcW w:w="2130" w:type="dxa"/>
          </w:tcPr>
          <w:p w:rsidR="002308B3" w:rsidRDefault="002308B3"/>
        </w:tc>
        <w:tc>
          <w:tcPr>
            <w:tcW w:w="3219" w:type="dxa"/>
          </w:tcPr>
          <w:p w:rsidR="002308B3" w:rsidRDefault="002308B3"/>
        </w:tc>
        <w:tc>
          <w:tcPr>
            <w:tcW w:w="1043" w:type="dxa"/>
          </w:tcPr>
          <w:p w:rsidR="002308B3" w:rsidRDefault="002308B3"/>
          <w:p w:rsidR="002308B3" w:rsidRDefault="002308B3">
            <w:r>
              <w:t>3</w:t>
            </w:r>
          </w:p>
          <w:p w:rsidR="002308B3" w:rsidRDefault="002308B3"/>
          <w:p w:rsidR="002308B3" w:rsidRDefault="002308B3"/>
          <w:p w:rsidR="002308B3" w:rsidRDefault="002308B3"/>
          <w:p w:rsidR="002308B3" w:rsidRDefault="002308B3"/>
          <w:p w:rsidR="002308B3" w:rsidRDefault="002308B3"/>
        </w:tc>
      </w:tr>
      <w:tr w:rsidR="002308B3" w:rsidTr="002308B3">
        <w:tc>
          <w:tcPr>
            <w:tcW w:w="2130" w:type="dxa"/>
          </w:tcPr>
          <w:p w:rsidR="002308B3" w:rsidRDefault="002308B3"/>
        </w:tc>
        <w:tc>
          <w:tcPr>
            <w:tcW w:w="2130" w:type="dxa"/>
          </w:tcPr>
          <w:p w:rsidR="002308B3" w:rsidRDefault="002308B3"/>
        </w:tc>
        <w:tc>
          <w:tcPr>
            <w:tcW w:w="3219" w:type="dxa"/>
          </w:tcPr>
          <w:p w:rsidR="002308B3" w:rsidRDefault="002308B3"/>
        </w:tc>
        <w:tc>
          <w:tcPr>
            <w:tcW w:w="1043" w:type="dxa"/>
          </w:tcPr>
          <w:p w:rsidR="002308B3" w:rsidRDefault="002308B3"/>
          <w:p w:rsidR="002308B3" w:rsidRDefault="002308B3">
            <w:r>
              <w:t>3</w:t>
            </w:r>
          </w:p>
          <w:p w:rsidR="002308B3" w:rsidRDefault="002308B3"/>
          <w:p w:rsidR="002308B3" w:rsidRDefault="002308B3"/>
          <w:p w:rsidR="002308B3" w:rsidRDefault="002308B3"/>
          <w:p w:rsidR="002308B3" w:rsidRDefault="002308B3"/>
          <w:p w:rsidR="002308B3" w:rsidRDefault="002308B3"/>
        </w:tc>
      </w:tr>
      <w:tr w:rsidR="002308B3" w:rsidTr="002308B3">
        <w:tc>
          <w:tcPr>
            <w:tcW w:w="2130" w:type="dxa"/>
          </w:tcPr>
          <w:p w:rsidR="002308B3" w:rsidRDefault="002308B3"/>
        </w:tc>
        <w:tc>
          <w:tcPr>
            <w:tcW w:w="2130" w:type="dxa"/>
          </w:tcPr>
          <w:p w:rsidR="002308B3" w:rsidRDefault="002308B3"/>
        </w:tc>
        <w:tc>
          <w:tcPr>
            <w:tcW w:w="3219" w:type="dxa"/>
          </w:tcPr>
          <w:p w:rsidR="002308B3" w:rsidRDefault="002308B3"/>
        </w:tc>
        <w:tc>
          <w:tcPr>
            <w:tcW w:w="1043" w:type="dxa"/>
          </w:tcPr>
          <w:p w:rsidR="002308B3" w:rsidRDefault="002308B3">
            <w:r>
              <w:t>3</w:t>
            </w:r>
          </w:p>
          <w:p w:rsidR="002308B3" w:rsidRDefault="002308B3"/>
          <w:p w:rsidR="002308B3" w:rsidRDefault="002308B3"/>
          <w:p w:rsidR="002308B3" w:rsidRDefault="002308B3"/>
          <w:p w:rsidR="002308B3" w:rsidRDefault="002308B3"/>
          <w:p w:rsidR="002308B3" w:rsidRDefault="002308B3"/>
          <w:p w:rsidR="002308B3" w:rsidRDefault="002308B3"/>
        </w:tc>
      </w:tr>
      <w:tr w:rsidR="002308B3" w:rsidTr="002308B3">
        <w:tc>
          <w:tcPr>
            <w:tcW w:w="2130" w:type="dxa"/>
          </w:tcPr>
          <w:p w:rsidR="002308B3" w:rsidRDefault="002308B3"/>
        </w:tc>
        <w:tc>
          <w:tcPr>
            <w:tcW w:w="2130" w:type="dxa"/>
          </w:tcPr>
          <w:p w:rsidR="002308B3" w:rsidRDefault="002308B3"/>
        </w:tc>
        <w:tc>
          <w:tcPr>
            <w:tcW w:w="3219" w:type="dxa"/>
          </w:tcPr>
          <w:p w:rsidR="002308B3" w:rsidRDefault="002308B3"/>
        </w:tc>
        <w:tc>
          <w:tcPr>
            <w:tcW w:w="1043" w:type="dxa"/>
          </w:tcPr>
          <w:p w:rsidR="002308B3" w:rsidRDefault="002308B3"/>
          <w:p w:rsidR="002308B3" w:rsidRDefault="002308B3">
            <w:r>
              <w:t>3</w:t>
            </w:r>
          </w:p>
          <w:p w:rsidR="002308B3" w:rsidRDefault="002308B3"/>
          <w:p w:rsidR="002308B3" w:rsidRDefault="002308B3"/>
          <w:p w:rsidR="002308B3" w:rsidRDefault="002308B3"/>
          <w:p w:rsidR="002308B3" w:rsidRDefault="002308B3"/>
          <w:p w:rsidR="002308B3" w:rsidRDefault="002308B3"/>
        </w:tc>
      </w:tr>
      <w:tr w:rsidR="002308B3" w:rsidTr="002308B3">
        <w:tc>
          <w:tcPr>
            <w:tcW w:w="2130" w:type="dxa"/>
          </w:tcPr>
          <w:p w:rsidR="002308B3" w:rsidRDefault="002308B3"/>
        </w:tc>
        <w:tc>
          <w:tcPr>
            <w:tcW w:w="2130" w:type="dxa"/>
          </w:tcPr>
          <w:p w:rsidR="002308B3" w:rsidRDefault="002308B3"/>
        </w:tc>
        <w:tc>
          <w:tcPr>
            <w:tcW w:w="3219" w:type="dxa"/>
          </w:tcPr>
          <w:p w:rsidR="002308B3" w:rsidRDefault="002308B3"/>
        </w:tc>
        <w:tc>
          <w:tcPr>
            <w:tcW w:w="1043" w:type="dxa"/>
          </w:tcPr>
          <w:p w:rsidR="002308B3" w:rsidRDefault="002308B3">
            <w:r>
              <w:t>3</w:t>
            </w:r>
          </w:p>
          <w:p w:rsidR="002308B3" w:rsidRDefault="002308B3"/>
          <w:p w:rsidR="002308B3" w:rsidRDefault="002308B3"/>
          <w:p w:rsidR="002308B3" w:rsidRDefault="002308B3"/>
          <w:p w:rsidR="002308B3" w:rsidRDefault="002308B3"/>
          <w:p w:rsidR="002308B3" w:rsidRDefault="002308B3"/>
          <w:p w:rsidR="002308B3" w:rsidRDefault="002308B3"/>
        </w:tc>
      </w:tr>
    </w:tbl>
    <w:p w:rsidR="002308B3" w:rsidRDefault="002308B3"/>
    <w:p w:rsidR="002308B3" w:rsidRDefault="002308B3">
      <w:proofErr w:type="gramStart"/>
      <w:r>
        <w:t>Teachers Comments.</w:t>
      </w:r>
      <w:proofErr w:type="gramEnd"/>
    </w:p>
    <w:sectPr w:rsidR="002308B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243EE3"/>
    <w:multiLevelType w:val="hybridMultilevel"/>
    <w:tmpl w:val="472AA78C"/>
    <w:lvl w:ilvl="0" w:tplc="67E8C13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AFC"/>
    <w:rsid w:val="000D40B3"/>
    <w:rsid w:val="001035F0"/>
    <w:rsid w:val="002308B3"/>
    <w:rsid w:val="00243992"/>
    <w:rsid w:val="003B1D2C"/>
    <w:rsid w:val="00411BB4"/>
    <w:rsid w:val="00416710"/>
    <w:rsid w:val="005A5AFC"/>
    <w:rsid w:val="00710351"/>
    <w:rsid w:val="00975DCA"/>
    <w:rsid w:val="00AE61FB"/>
    <w:rsid w:val="00B06720"/>
    <w:rsid w:val="00C72B54"/>
    <w:rsid w:val="00DE3AA2"/>
    <w:rsid w:val="00E46010"/>
    <w:rsid w:val="00EE6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A5A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5A5A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A5AF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DE3AA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460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A5A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5A5A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A5AF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DE3AA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460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1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hyperlink" Target="http://www.noongarculture.org.au/wp-content/uploads/2013/07/Noongar-Dictionary-Second-Editio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596AD1-BEF0-4C37-B018-8C4364D8D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F104005B</Template>
  <TotalTime>23</TotalTime>
  <Pages>8</Pages>
  <Words>264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WATSON Vicke</dc:creator>
  <cp:lastModifiedBy>RINTOUL Brooke</cp:lastModifiedBy>
  <cp:revision>3</cp:revision>
  <cp:lastPrinted>2016-11-25T00:16:00Z</cp:lastPrinted>
  <dcterms:created xsi:type="dcterms:W3CDTF">2016-11-01T00:33:00Z</dcterms:created>
  <dcterms:modified xsi:type="dcterms:W3CDTF">2016-11-25T00:28:00Z</dcterms:modified>
</cp:coreProperties>
</file>