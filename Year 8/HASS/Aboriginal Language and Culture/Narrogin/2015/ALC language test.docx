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F03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CA8E9" wp14:editId="2298CCB6">
                <wp:simplePos x="0" y="0"/>
                <wp:positionH relativeFrom="column">
                  <wp:posOffset>13970</wp:posOffset>
                </wp:positionH>
                <wp:positionV relativeFrom="paragraph">
                  <wp:posOffset>-561975</wp:posOffset>
                </wp:positionV>
                <wp:extent cx="5276850" cy="685800"/>
                <wp:effectExtent l="13970" t="9525" r="508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402E" w:rsidRPr="009A6691" w:rsidRDefault="0079402E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A6691">
                              <w:rPr>
                                <w:rFonts w:ascii="Arial" w:hAnsi="Arial" w:cs="Arial"/>
                                <w:b/>
                              </w:rPr>
                              <w:t>My Target:</w:t>
                            </w:r>
                          </w:p>
                          <w:p w:rsidR="0079402E" w:rsidRPr="009A6691" w:rsidRDefault="0079402E" w:rsidP="00F61F03">
                            <w:pPr>
                              <w:shd w:val="clear" w:color="auto" w:fill="D9D9D9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7B62AC">
                              <w:rPr>
                                <w:rFonts w:ascii="Arial" w:hAnsi="Arial" w:cs="Arial"/>
                              </w:rPr>
                              <w:t>____ /</w:t>
                            </w:r>
                            <w:proofErr w:type="gramStart"/>
                            <w:r w:rsidR="007B62AC">
                              <w:rPr>
                                <w:rFonts w:ascii="Arial" w:hAnsi="Arial" w:cs="Arial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or</w:t>
                            </w:r>
                            <w:proofErr w:type="gramEnd"/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 _____%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Complete on the day of the test.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3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4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(Circle when your test is handed back)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.1pt;margin-top:-44.25pt;width:415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">
                <v:textbox>
                  <w:txbxContent>
                    <w:p w:rsidR="0079402E" w:rsidRPr="009A6691" w:rsidRDefault="0079402E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9A6691">
                        <w:rPr>
                          <w:rFonts w:ascii="Arial" w:hAnsi="Arial" w:cs="Arial"/>
                          <w:b/>
                        </w:rPr>
                        <w:t>My Target:</w:t>
                      </w:r>
                    </w:p>
                    <w:p w:rsidR="0079402E" w:rsidRPr="009A6691" w:rsidRDefault="0079402E" w:rsidP="00F61F03">
                      <w:pPr>
                        <w:shd w:val="clear" w:color="auto" w:fill="D9D9D9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FC7CE0">
                        <w:rPr>
                          <w:rFonts w:ascii="Arial" w:hAnsi="Arial" w:cs="Arial"/>
                        </w:rPr>
                        <w:t xml:space="preserve"> </w:t>
                      </w:r>
                      <w:r w:rsidR="007B62AC">
                        <w:rPr>
                          <w:rFonts w:ascii="Arial" w:hAnsi="Arial" w:cs="Arial"/>
                        </w:rPr>
                        <w:t>____ /</w:t>
                      </w:r>
                      <w:proofErr w:type="gramStart"/>
                      <w:r w:rsidR="007B62AC">
                        <w:rPr>
                          <w:rFonts w:ascii="Arial" w:hAnsi="Arial" w:cs="Arial"/>
                        </w:rPr>
                        <w:t>30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FC7CE0">
                        <w:rPr>
                          <w:rFonts w:ascii="Arial" w:hAnsi="Arial" w:cs="Arial"/>
                        </w:rPr>
                        <w:t xml:space="preserve"> or</w:t>
                      </w:r>
                      <w:proofErr w:type="gramEnd"/>
                      <w:r w:rsidRPr="00FC7CE0">
                        <w:rPr>
                          <w:rFonts w:ascii="Arial" w:hAnsi="Arial" w:cs="Arial"/>
                        </w:rPr>
                        <w:t xml:space="preserve">  _____%</w:t>
                      </w: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Complete on the day of the test.</w:t>
                      </w:r>
                      <w:r>
                        <w:rPr>
                          <w:rFonts w:ascii="Arial" w:hAnsi="Arial" w:cs="Arial"/>
                        </w:rPr>
                        <w:t xml:space="preserve">   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3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4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(Circle when your test is handed back)</w:t>
                      </w:r>
                    </w:p>
                  </w:txbxContent>
                </v:textbox>
              </v:shape>
            </w:pict>
          </mc:Fallback>
        </mc:AlternateContent>
      </w:r>
    </w:p>
    <w:p w:rsidR="00F61F03" w:rsidRPr="00F63F48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5AF22254" wp14:editId="161BE3E8">
            <wp:simplePos x="0" y="0"/>
            <wp:positionH relativeFrom="column">
              <wp:posOffset>-781050</wp:posOffset>
            </wp:positionH>
            <wp:positionV relativeFrom="paragraph">
              <wp:posOffset>-571500</wp:posOffset>
            </wp:positionV>
            <wp:extent cx="1081405" cy="1081405"/>
            <wp:effectExtent l="0" t="0" r="4445" b="4445"/>
            <wp:wrapTight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ight>
            <wp:docPr id="3" name="Picture 3" descr="Copy of 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y of Official logo smal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NAME: _________________________</w:t>
      </w:r>
    </w:p>
    <w:p w:rsidR="00F61F03" w:rsidRPr="00D8627D" w:rsidRDefault="00F61F03" w:rsidP="00F61F03">
      <w:pPr>
        <w:jc w:val="center"/>
        <w:rPr>
          <w:rFonts w:ascii="Arial" w:hAnsi="Arial" w:cs="Arial"/>
          <w:b/>
          <w:u w:val="single"/>
        </w:rPr>
      </w:pPr>
    </w:p>
    <w:p w:rsidR="00423D90" w:rsidRDefault="00F61F03" w:rsidP="00F61F03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D7666" wp14:editId="5C141160">
                <wp:simplePos x="0" y="0"/>
                <wp:positionH relativeFrom="column">
                  <wp:posOffset>7735832</wp:posOffset>
                </wp:positionH>
                <wp:positionV relativeFrom="paragraph">
                  <wp:posOffset>280670</wp:posOffset>
                </wp:positionV>
                <wp:extent cx="1152525" cy="201705"/>
                <wp:effectExtent l="0" t="0" r="28575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0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402E" w:rsidRDefault="0079402E" w:rsidP="00F61F03"/>
                          <w:p w:rsidR="0079402E" w:rsidRPr="000C0A81" w:rsidRDefault="0079402E" w:rsidP="00F61F03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t xml:space="preserve"> </w:t>
                            </w:r>
                          </w:p>
                          <w:p w:rsidR="0079402E" w:rsidRDefault="0079402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609.1pt;margin-top:22.1pt;width:90.75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">
                <v:textbox>
                  <w:txbxContent>
                    <w:p w:rsidR="0079402E" w:rsidRDefault="0079402E" w:rsidP="00F61F03"/>
                    <w:p w:rsidR="0079402E" w:rsidRPr="000C0A81" w:rsidRDefault="0079402E" w:rsidP="00F61F03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t xml:space="preserve"> </w:t>
                      </w:r>
                    </w:p>
                    <w:p w:rsidR="0079402E" w:rsidRDefault="0079402E"/>
                  </w:txbxContent>
                </v:textbox>
              </v:shape>
            </w:pict>
          </mc:Fallback>
        </mc:AlternateContent>
      </w:r>
      <w:r w:rsidR="0079402E">
        <w:rPr>
          <w:rFonts w:ascii="Arial" w:hAnsi="Arial" w:cs="Arial"/>
          <w:b/>
          <w:sz w:val="32"/>
          <w:szCs w:val="32"/>
        </w:rPr>
        <w:t>Task Four Verbal Language Test</w:t>
      </w:r>
      <w:r w:rsidRPr="00F63F48">
        <w:rPr>
          <w:rFonts w:ascii="Arial" w:hAnsi="Arial" w:cs="Arial"/>
          <w:b/>
          <w:sz w:val="32"/>
          <w:szCs w:val="32"/>
        </w:rPr>
        <w:t xml:space="preserve"> –</w:t>
      </w:r>
      <w:r w:rsidR="00275044">
        <w:rPr>
          <w:rFonts w:ascii="Arial" w:hAnsi="Arial" w:cs="Arial"/>
          <w:b/>
          <w:sz w:val="32"/>
          <w:szCs w:val="32"/>
        </w:rPr>
        <w:t xml:space="preserve"> </w:t>
      </w:r>
      <w:r w:rsidR="00275044">
        <w:rPr>
          <w:sz w:val="28"/>
          <w:szCs w:val="28"/>
        </w:rPr>
        <w:t>(30 marks)</w:t>
      </w:r>
    </w:p>
    <w:p w:rsidR="00F61F03" w:rsidRDefault="00F61F03" w:rsidP="00F61F0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(Aborigin</w:t>
      </w:r>
      <w:r w:rsidR="00645450">
        <w:rPr>
          <w:rFonts w:ascii="Arial" w:hAnsi="Arial" w:cs="Arial"/>
          <w:sz w:val="32"/>
          <w:szCs w:val="32"/>
        </w:rPr>
        <w:t>al Culture and Language) (Year 8</w:t>
      </w:r>
      <w:r>
        <w:rPr>
          <w:rFonts w:ascii="Arial" w:hAnsi="Arial" w:cs="Arial"/>
          <w:sz w:val="32"/>
          <w:szCs w:val="32"/>
        </w:rPr>
        <w:t>)</w:t>
      </w:r>
    </w:p>
    <w:p w:rsidR="00F61F03" w:rsidRPr="005214D7" w:rsidRDefault="005214D7" w:rsidP="005214D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</w:t>
      </w:r>
    </w:p>
    <w:p w:rsidR="00F61F03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lang w:eastAsia="en-US"/>
        </w:rPr>
      </w:pPr>
      <w:r>
        <w:rPr>
          <w:rFonts w:ascii="Arial" w:eastAsia="MS Mincho" w:hAnsi="Arial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71C85" wp14:editId="308E00D2">
                <wp:simplePos x="0" y="0"/>
                <wp:positionH relativeFrom="column">
                  <wp:posOffset>443753</wp:posOffset>
                </wp:positionH>
                <wp:positionV relativeFrom="paragraph">
                  <wp:posOffset>195356</wp:posOffset>
                </wp:positionV>
                <wp:extent cx="5181600" cy="793376"/>
                <wp:effectExtent l="0" t="0" r="19050" b="2603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793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402E" w:rsidRPr="0011493B" w:rsidRDefault="0079402E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1493B">
                              <w:rPr>
                                <w:rFonts w:ascii="Arial" w:hAnsi="Arial" w:cs="Arial"/>
                                <w:b/>
                              </w:rPr>
                              <w:t>TEACHER MARKING BOX</w:t>
                            </w:r>
                          </w:p>
                          <w:p w:rsidR="0079402E" w:rsidRDefault="0079402E" w:rsidP="005214D7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9402E" w:rsidRPr="0011493B" w:rsidRDefault="00110A30" w:rsidP="005214D7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30  Weighting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4.95pt;margin-top:15.4pt;width:408pt;height:6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">
                <v:textbox>
                  <w:txbxContent>
                    <w:p w:rsidR="0079402E" w:rsidRPr="0011493B" w:rsidRDefault="0079402E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11493B">
                        <w:rPr>
                          <w:rFonts w:ascii="Arial" w:hAnsi="Arial" w:cs="Arial"/>
                          <w:b/>
                        </w:rPr>
                        <w:t>TEACHER MARKING BOX</w:t>
                      </w:r>
                    </w:p>
                    <w:p w:rsidR="0079402E" w:rsidRDefault="0079402E" w:rsidP="005214D7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79402E" w:rsidRPr="0011493B" w:rsidRDefault="00110A30" w:rsidP="005214D7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/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30  Weighting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61F03" w:rsidRPr="006F624A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u w:val="single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/>
    <w:p w:rsidR="00B06720" w:rsidRDefault="00B06720">
      <w:pPr>
        <w:rPr>
          <w:sz w:val="28"/>
          <w:szCs w:val="28"/>
        </w:rPr>
      </w:pPr>
    </w:p>
    <w:p w:rsidR="001733A2" w:rsidRPr="00275044" w:rsidRDefault="001733A2" w:rsidP="00275044">
      <w:pPr>
        <w:jc w:val="center"/>
        <w:rPr>
          <w:rFonts w:ascii="Arial" w:hAnsi="Arial" w:cs="Arial"/>
          <w:b/>
          <w:i/>
          <w:sz w:val="28"/>
          <w:szCs w:val="28"/>
        </w:rPr>
      </w:pPr>
      <w:r w:rsidRPr="00275044">
        <w:rPr>
          <w:rFonts w:ascii="Arial" w:hAnsi="Arial" w:cs="Arial"/>
          <w:b/>
          <w:i/>
          <w:sz w:val="28"/>
          <w:szCs w:val="28"/>
        </w:rPr>
        <w:t>The following words must be spoken in Noongar to Mrs McGuire:</w:t>
      </w:r>
    </w:p>
    <w:p w:rsidR="001733A2" w:rsidRPr="00275044" w:rsidRDefault="001733A2">
      <w:pPr>
        <w:rPr>
          <w:rFonts w:ascii="Arial" w:hAnsi="Arial" w:cs="Arial"/>
          <w:i/>
          <w:sz w:val="28"/>
          <w:szCs w:val="28"/>
        </w:rPr>
      </w:pPr>
    </w:p>
    <w:p w:rsidR="001733A2" w:rsidRPr="00275044" w:rsidRDefault="001733A2" w:rsidP="0079402E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275044">
        <w:rPr>
          <w:rFonts w:ascii="Arial" w:hAnsi="Arial" w:cs="Arial"/>
          <w:b/>
          <w:sz w:val="28"/>
          <w:szCs w:val="28"/>
        </w:rPr>
        <w:t>Hello I am happy to see you</w:t>
      </w:r>
      <w:r w:rsidR="00700470" w:rsidRPr="00275044">
        <w:rPr>
          <w:rFonts w:ascii="Arial" w:hAnsi="Arial" w:cs="Arial"/>
          <w:b/>
          <w:sz w:val="28"/>
          <w:szCs w:val="28"/>
        </w:rPr>
        <w:tab/>
      </w:r>
    </w:p>
    <w:p w:rsidR="0079402E" w:rsidRPr="00275044" w:rsidRDefault="00700470" w:rsidP="001733A2">
      <w:pPr>
        <w:pStyle w:val="ListParagraph"/>
        <w:rPr>
          <w:rFonts w:ascii="Arial" w:hAnsi="Arial" w:cs="Arial"/>
          <w:sz w:val="28"/>
          <w:szCs w:val="28"/>
        </w:rPr>
      </w:pP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41BB0353" wp14:editId="3E7B559A">
            <wp:simplePos x="0" y="0"/>
            <wp:positionH relativeFrom="column">
              <wp:posOffset>4943475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FD59B" wp14:editId="55025AEC">
                <wp:simplePos x="0" y="0"/>
                <wp:positionH relativeFrom="column">
                  <wp:posOffset>533400</wp:posOffset>
                </wp:positionH>
                <wp:positionV relativeFrom="paragraph">
                  <wp:posOffset>535940</wp:posOffset>
                </wp:positionV>
                <wp:extent cx="209550" cy="1524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0470" w:rsidRDefault="007004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42pt;margin-top:42.2pt;width:16.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" strokeweight="1pt">
                <v:stroke linestyle="thickThin"/>
                <v:textbox>
                  <w:txbxContent>
                    <w:p w:rsidR="00700470" w:rsidRDefault="00700470"/>
                  </w:txbxContent>
                </v:textbox>
              </v:shape>
            </w:pict>
          </mc:Fallback>
        </mc:AlternateContent>
      </w: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5666F1BD" wp14:editId="4654CFFA">
            <wp:simplePos x="0" y="0"/>
            <wp:positionH relativeFrom="column">
              <wp:posOffset>2819400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0BCE"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B8E60" wp14:editId="3C51C993">
                <wp:simplePos x="0" y="0"/>
                <wp:positionH relativeFrom="column">
                  <wp:posOffset>114300</wp:posOffset>
                </wp:positionH>
                <wp:positionV relativeFrom="paragraph">
                  <wp:posOffset>231140</wp:posOffset>
                </wp:positionV>
                <wp:extent cx="5486400" cy="800100"/>
                <wp:effectExtent l="0" t="0" r="19050" b="1905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FCB" w:rsidRDefault="00050BCE" w:rsidP="00931FCB">
                            <w:r>
                              <w:t>Did not know</w:t>
                            </w:r>
                            <w:r w:rsidR="00700470">
                              <w:t>:</w:t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  <w:t>Satisfactory:</w:t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  <w:t xml:space="preserve">Excellent: </w:t>
                            </w:r>
                          </w:p>
                          <w:p w:rsidR="007B62AC" w:rsidRDefault="00050BCE" w:rsidP="00931FCB">
                            <w:pPr>
                              <w:pStyle w:val="ListParagraph"/>
                              <w:ind w:left="786"/>
                            </w:pPr>
                            <w:r>
                              <w:t xml:space="preserve"> </w:t>
                            </w:r>
                          </w:p>
                          <w:p w:rsidR="007B62AC" w:rsidRDefault="007B62AC" w:rsidP="00931FCB">
                            <w:pPr>
                              <w:pStyle w:val="ListParagraph"/>
                              <w:ind w:left="786"/>
                            </w:pPr>
                          </w:p>
                          <w:p w:rsidR="0079402E" w:rsidRDefault="007B62AC" w:rsidP="007B62A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(10 marks)</w:t>
                            </w:r>
                            <w:r w:rsidR="00050BCE">
                              <w:tab/>
                            </w:r>
                            <w:r w:rsidR="00050BCE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0;text-align:left;margin-left:9pt;margin-top:18.2pt;width:6in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" filled="f" strokecolor="black [3213]" strokeweight="1.5pt">
                <v:textbox>
                  <w:txbxContent>
                    <w:p w:rsidR="00931FCB" w:rsidRDefault="00050BCE" w:rsidP="00931FCB">
                      <w:r>
                        <w:t>Did not know</w:t>
                      </w:r>
                      <w:r w:rsidR="00700470">
                        <w:t>:</w:t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  <w:t>Satisfactory:</w:t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  <w:t xml:space="preserve">Excellent: </w:t>
                      </w:r>
                    </w:p>
                    <w:p w:rsidR="007B62AC" w:rsidRDefault="00050BCE" w:rsidP="00931FCB">
                      <w:pPr>
                        <w:pStyle w:val="ListParagraph"/>
                        <w:ind w:left="786"/>
                      </w:pPr>
                      <w:r>
                        <w:t xml:space="preserve"> </w:t>
                      </w:r>
                    </w:p>
                    <w:p w:rsidR="007B62AC" w:rsidRDefault="007B62AC" w:rsidP="00931FCB">
                      <w:pPr>
                        <w:pStyle w:val="ListParagraph"/>
                        <w:ind w:left="786"/>
                      </w:pPr>
                    </w:p>
                    <w:p w:rsidR="0079402E" w:rsidRDefault="007B62AC" w:rsidP="007B62AC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(10 marks)</w:t>
                      </w:r>
                      <w:r w:rsidR="00050BCE">
                        <w:tab/>
                      </w:r>
                      <w:r w:rsidR="00050BCE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402E" w:rsidRPr="00275044">
        <w:rPr>
          <w:rFonts w:ascii="Arial" w:hAnsi="Arial" w:cs="Arial"/>
          <w:sz w:val="28"/>
          <w:szCs w:val="28"/>
        </w:rPr>
        <w:t>Pronunciation:</w:t>
      </w:r>
      <w:r w:rsidRPr="00275044">
        <w:rPr>
          <w:rFonts w:ascii="Arial" w:hAnsi="Arial" w:cs="Arial"/>
          <w:sz w:val="28"/>
          <w:szCs w:val="28"/>
        </w:rPr>
        <w:t xml:space="preserve"> </w:t>
      </w:r>
    </w:p>
    <w:p w:rsidR="0079402E" w:rsidRPr="00275044" w:rsidRDefault="0079402E" w:rsidP="0079402E">
      <w:pPr>
        <w:ind w:left="360"/>
        <w:rPr>
          <w:rFonts w:ascii="Arial" w:hAnsi="Arial" w:cs="Arial"/>
          <w:sz w:val="28"/>
          <w:szCs w:val="28"/>
        </w:rPr>
      </w:pPr>
    </w:p>
    <w:p w:rsidR="001733A2" w:rsidRPr="00275044" w:rsidRDefault="001733A2" w:rsidP="001733A2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275044">
        <w:rPr>
          <w:rFonts w:ascii="Arial" w:hAnsi="Arial" w:cs="Arial"/>
          <w:b/>
          <w:sz w:val="28"/>
          <w:szCs w:val="28"/>
        </w:rPr>
        <w:t xml:space="preserve">Numbers One to Ten </w:t>
      </w:r>
    </w:p>
    <w:p w:rsidR="00700470" w:rsidRPr="00275044" w:rsidRDefault="00700470" w:rsidP="00700470">
      <w:pPr>
        <w:ind w:left="360"/>
        <w:rPr>
          <w:rFonts w:ascii="Arial" w:hAnsi="Arial" w:cs="Arial"/>
          <w:sz w:val="28"/>
          <w:szCs w:val="28"/>
        </w:rPr>
      </w:pP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28AED7EF" wp14:editId="569EA2E5">
            <wp:simplePos x="0" y="0"/>
            <wp:positionH relativeFrom="column">
              <wp:posOffset>4943475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DC1870" wp14:editId="7CA25414">
                <wp:simplePos x="0" y="0"/>
                <wp:positionH relativeFrom="column">
                  <wp:posOffset>533400</wp:posOffset>
                </wp:positionH>
                <wp:positionV relativeFrom="paragraph">
                  <wp:posOffset>535940</wp:posOffset>
                </wp:positionV>
                <wp:extent cx="209550" cy="152400"/>
                <wp:effectExtent l="0" t="0" r="1905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0470" w:rsidRDefault="00700470" w:rsidP="007004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42pt;margin-top:42.2pt;width:16.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" strokeweight="1pt">
                <v:stroke linestyle="thickThin"/>
                <v:textbox>
                  <w:txbxContent>
                    <w:p w:rsidR="00700470" w:rsidRDefault="00700470" w:rsidP="00700470"/>
                  </w:txbxContent>
                </v:textbox>
              </v:shape>
            </w:pict>
          </mc:Fallback>
        </mc:AlternateContent>
      </w: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7A8089D5" wp14:editId="3034B946">
            <wp:simplePos x="0" y="0"/>
            <wp:positionH relativeFrom="column">
              <wp:posOffset>2819400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B486DF" wp14:editId="35A70E0D">
                <wp:simplePos x="0" y="0"/>
                <wp:positionH relativeFrom="column">
                  <wp:posOffset>114300</wp:posOffset>
                </wp:positionH>
                <wp:positionV relativeFrom="paragraph">
                  <wp:posOffset>231140</wp:posOffset>
                </wp:positionV>
                <wp:extent cx="5486400" cy="800100"/>
                <wp:effectExtent l="0" t="0" r="19050" b="190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:rsidR="00700470" w:rsidRDefault="00700470" w:rsidP="00700470">
                            <w:r>
                              <w:t>Did not know: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Satisfactory: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Excellent: </w:t>
                            </w:r>
                          </w:p>
                          <w:p w:rsidR="007B62AC" w:rsidRDefault="00700470" w:rsidP="00700470">
                            <w:pPr>
                              <w:pStyle w:val="ListParagraph"/>
                              <w:ind w:left="786"/>
                            </w:pPr>
                            <w:r>
                              <w:t xml:space="preserve"> </w:t>
                            </w:r>
                          </w:p>
                          <w:p w:rsidR="007B62AC" w:rsidRDefault="007B62AC" w:rsidP="00700470">
                            <w:pPr>
                              <w:pStyle w:val="ListParagraph"/>
                              <w:ind w:left="786"/>
                            </w:pPr>
                          </w:p>
                          <w:p w:rsidR="00700470" w:rsidRDefault="007B62AC" w:rsidP="007B62A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(10 marks)</w:t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  <w:r w:rsidR="00700470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" o:spid="_x0000_s1032" type="#_x0000_t202" style="position:absolute;left:0;text-align:left;margin-left:9pt;margin-top:18.2pt;width:6in;height:6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" filled="f" strokecolor="windowText" strokeweight="1.5pt">
                <v:textbox>
                  <w:txbxContent>
                    <w:p w:rsidR="00700470" w:rsidRDefault="00700470" w:rsidP="00700470">
                      <w:r>
                        <w:t>Did not know: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Satisfactory: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Excellent: </w:t>
                      </w:r>
                    </w:p>
                    <w:p w:rsidR="007B62AC" w:rsidRDefault="00700470" w:rsidP="00700470">
                      <w:pPr>
                        <w:pStyle w:val="ListParagraph"/>
                        <w:ind w:left="786"/>
                      </w:pPr>
                      <w:r>
                        <w:t xml:space="preserve"> </w:t>
                      </w:r>
                    </w:p>
                    <w:p w:rsidR="007B62AC" w:rsidRDefault="007B62AC" w:rsidP="00700470">
                      <w:pPr>
                        <w:pStyle w:val="ListParagraph"/>
                        <w:ind w:left="786"/>
                      </w:pPr>
                    </w:p>
                    <w:p w:rsidR="00700470" w:rsidRDefault="007B62AC" w:rsidP="007B62A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(10 marks)</w:t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  <w:r w:rsidR="00700470"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5044">
        <w:rPr>
          <w:rFonts w:ascii="Arial" w:hAnsi="Arial" w:cs="Arial"/>
          <w:sz w:val="28"/>
          <w:szCs w:val="28"/>
        </w:rPr>
        <w:t>Pronunciation:</w:t>
      </w:r>
    </w:p>
    <w:p w:rsidR="001733A2" w:rsidRPr="00275044" w:rsidRDefault="001733A2" w:rsidP="001733A2">
      <w:pPr>
        <w:rPr>
          <w:rFonts w:ascii="Arial" w:hAnsi="Arial" w:cs="Arial"/>
          <w:sz w:val="28"/>
          <w:szCs w:val="28"/>
        </w:rPr>
      </w:pPr>
    </w:p>
    <w:p w:rsidR="001733A2" w:rsidRPr="00275044" w:rsidRDefault="001733A2" w:rsidP="001733A2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275044">
        <w:rPr>
          <w:rFonts w:ascii="Arial" w:hAnsi="Arial" w:cs="Arial"/>
          <w:b/>
          <w:sz w:val="28"/>
          <w:szCs w:val="28"/>
        </w:rPr>
        <w:t>Heads, shoulders, knees and toes</w:t>
      </w:r>
    </w:p>
    <w:p w:rsidR="001733A2" w:rsidRPr="00275044" w:rsidRDefault="001733A2" w:rsidP="001733A2">
      <w:pPr>
        <w:ind w:left="360"/>
        <w:rPr>
          <w:rFonts w:ascii="Arial" w:hAnsi="Arial" w:cs="Arial"/>
          <w:sz w:val="28"/>
          <w:szCs w:val="28"/>
        </w:rPr>
      </w:pP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64D2D812" wp14:editId="07B81218">
            <wp:simplePos x="0" y="0"/>
            <wp:positionH relativeFrom="column">
              <wp:posOffset>4943475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Square wrapText="bothSides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9AD73E" wp14:editId="3E404C07">
                <wp:simplePos x="0" y="0"/>
                <wp:positionH relativeFrom="column">
                  <wp:posOffset>533400</wp:posOffset>
                </wp:positionH>
                <wp:positionV relativeFrom="paragraph">
                  <wp:posOffset>535940</wp:posOffset>
                </wp:positionV>
                <wp:extent cx="209550" cy="152400"/>
                <wp:effectExtent l="0" t="0" r="19050" b="19050"/>
                <wp:wrapNone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33A2" w:rsidRDefault="001733A2" w:rsidP="001733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42pt;margin-top:42.2pt;width:16.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" strokeweight="1pt">
                <v:stroke linestyle="thickThin"/>
                <v:textbox>
                  <w:txbxContent>
                    <w:p w:rsidR="001733A2" w:rsidRDefault="001733A2" w:rsidP="001733A2"/>
                  </w:txbxContent>
                </v:textbox>
              </v:shape>
            </w:pict>
          </mc:Fallback>
        </mc:AlternateContent>
      </w:r>
      <w:r w:rsidRPr="00275044"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43B16E9A" wp14:editId="08ECDD6B">
            <wp:simplePos x="0" y="0"/>
            <wp:positionH relativeFrom="column">
              <wp:posOffset>2819400</wp:posOffset>
            </wp:positionH>
            <wp:positionV relativeFrom="paragraph">
              <wp:posOffset>526415</wp:posOffset>
            </wp:positionV>
            <wp:extent cx="219075" cy="161925"/>
            <wp:effectExtent l="0" t="0" r="9525" b="9525"/>
            <wp:wrapNone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04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F712B0" wp14:editId="7E94A1FB">
                <wp:simplePos x="0" y="0"/>
                <wp:positionH relativeFrom="column">
                  <wp:posOffset>114300</wp:posOffset>
                </wp:positionH>
                <wp:positionV relativeFrom="paragraph">
                  <wp:posOffset>231140</wp:posOffset>
                </wp:positionV>
                <wp:extent cx="5486400" cy="800100"/>
                <wp:effectExtent l="0" t="0" r="19050" b="19050"/>
                <wp:wrapSquare wrapText="bothSides"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:rsidR="001733A2" w:rsidRDefault="001733A2" w:rsidP="001733A2">
                            <w:r>
                              <w:t>Did not know: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Satisfactory: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Excellent: </w:t>
                            </w:r>
                          </w:p>
                          <w:p w:rsidR="007B62AC" w:rsidRDefault="001733A2" w:rsidP="001733A2">
                            <w:pPr>
                              <w:pStyle w:val="ListParagraph"/>
                              <w:ind w:left="786"/>
                            </w:pPr>
                            <w:r>
                              <w:t xml:space="preserve"> </w:t>
                            </w:r>
                          </w:p>
                          <w:p w:rsidR="007B62AC" w:rsidRDefault="007B62AC" w:rsidP="001733A2">
                            <w:pPr>
                              <w:pStyle w:val="ListParagraph"/>
                              <w:ind w:left="786"/>
                            </w:pPr>
                          </w:p>
                          <w:p w:rsidR="001733A2" w:rsidRDefault="007B62AC" w:rsidP="007B62A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(5 marks)</w:t>
                            </w:r>
                            <w:r>
                              <w:tab/>
                            </w:r>
                            <w:r w:rsidR="001733A2">
                              <w:tab/>
                            </w:r>
                            <w:r w:rsidR="001733A2">
                              <w:tab/>
                            </w:r>
                            <w:r>
                              <w:t>(10 marks)</w:t>
                            </w:r>
                            <w:r w:rsidR="001733A2">
                              <w:tab/>
                            </w:r>
                            <w:r w:rsidR="001733A2">
                              <w:tab/>
                            </w:r>
                            <w:r w:rsidR="001733A2"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9" o:spid="_x0000_s1034" type="#_x0000_t202" style="position:absolute;left:0;text-align:left;margin-left:9pt;margin-top:18.2pt;width:6in;height:6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" filled="f" strokecolor="windowText" strokeweight="1.5pt">
                <v:textbox>
                  <w:txbxContent>
                    <w:p w:rsidR="001733A2" w:rsidRDefault="001733A2" w:rsidP="001733A2">
                      <w:r>
                        <w:t>Did not know: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Satisfactory: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Excellent: </w:t>
                      </w:r>
                    </w:p>
                    <w:p w:rsidR="007B62AC" w:rsidRDefault="001733A2" w:rsidP="001733A2">
                      <w:pPr>
                        <w:pStyle w:val="ListParagraph"/>
                        <w:ind w:left="786"/>
                      </w:pPr>
                      <w:r>
                        <w:t xml:space="preserve"> </w:t>
                      </w:r>
                    </w:p>
                    <w:p w:rsidR="007B62AC" w:rsidRDefault="007B62AC" w:rsidP="001733A2">
                      <w:pPr>
                        <w:pStyle w:val="ListParagraph"/>
                        <w:ind w:left="786"/>
                      </w:pPr>
                    </w:p>
                    <w:p w:rsidR="001733A2" w:rsidRDefault="007B62AC" w:rsidP="007B62A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(5 marks)</w:t>
                      </w:r>
                      <w:r>
                        <w:tab/>
                      </w:r>
                      <w:r w:rsidR="001733A2">
                        <w:tab/>
                      </w:r>
                      <w:r w:rsidR="001733A2">
                        <w:tab/>
                      </w:r>
                      <w:r>
                        <w:t>(10 marks)</w:t>
                      </w:r>
                      <w:r w:rsidR="001733A2">
                        <w:tab/>
                      </w:r>
                      <w:r w:rsidR="001733A2">
                        <w:tab/>
                      </w:r>
                      <w:r w:rsidR="001733A2"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5044">
        <w:rPr>
          <w:rFonts w:ascii="Arial" w:hAnsi="Arial" w:cs="Arial"/>
          <w:sz w:val="28"/>
          <w:szCs w:val="28"/>
        </w:rPr>
        <w:t>Pronunciation:</w:t>
      </w:r>
    </w:p>
    <w:p w:rsidR="001733A2" w:rsidRDefault="001733A2" w:rsidP="001733A2">
      <w:pPr>
        <w:rPr>
          <w:sz w:val="28"/>
          <w:szCs w:val="28"/>
        </w:rPr>
      </w:pPr>
    </w:p>
    <w:p w:rsidR="00B056BD" w:rsidRPr="00B056BD" w:rsidRDefault="00B056BD" w:rsidP="001733A2">
      <w:pPr>
        <w:rPr>
          <w:rFonts w:ascii="Arial" w:hAnsi="Arial" w:cs="Arial"/>
          <w:sz w:val="28"/>
          <w:szCs w:val="28"/>
          <w:u w:val="single"/>
        </w:rPr>
      </w:pPr>
      <w:r w:rsidRPr="00B056BD">
        <w:rPr>
          <w:rFonts w:ascii="Arial" w:hAnsi="Arial" w:cs="Arial"/>
          <w:sz w:val="28"/>
          <w:szCs w:val="28"/>
          <w:u w:val="single"/>
        </w:rPr>
        <w:t>Comments:</w:t>
      </w:r>
    </w:p>
    <w:p w:rsidR="00B056BD" w:rsidRPr="008814CE" w:rsidRDefault="00B056BD" w:rsidP="001733A2">
      <w:pPr>
        <w:rPr>
          <w:sz w:val="28"/>
          <w:szCs w:val="28"/>
        </w:rPr>
      </w:pPr>
      <w:bookmarkStart w:id="0" w:name="_GoBack"/>
      <w:bookmarkEnd w:id="0"/>
    </w:p>
    <w:sectPr w:rsidR="00B056BD" w:rsidRPr="008814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158BE"/>
    <w:multiLevelType w:val="hybridMultilevel"/>
    <w:tmpl w:val="0088A4B0"/>
    <w:lvl w:ilvl="0" w:tplc="DFBA7F46"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15760334"/>
    <w:multiLevelType w:val="hybridMultilevel"/>
    <w:tmpl w:val="5EB60076"/>
    <w:lvl w:ilvl="0" w:tplc="611E4750"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2F580A08"/>
    <w:multiLevelType w:val="hybridMultilevel"/>
    <w:tmpl w:val="F5403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BA4EF5"/>
    <w:multiLevelType w:val="hybridMultilevel"/>
    <w:tmpl w:val="8720492C"/>
    <w:lvl w:ilvl="0" w:tplc="75802F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BF1139"/>
    <w:multiLevelType w:val="hybridMultilevel"/>
    <w:tmpl w:val="C122B5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66699A"/>
    <w:multiLevelType w:val="hybridMultilevel"/>
    <w:tmpl w:val="E2741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C96026"/>
    <w:multiLevelType w:val="hybridMultilevel"/>
    <w:tmpl w:val="39DABDE2"/>
    <w:lvl w:ilvl="0" w:tplc="D0EC8150"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480657D4"/>
    <w:multiLevelType w:val="hybridMultilevel"/>
    <w:tmpl w:val="66DCA00C"/>
    <w:lvl w:ilvl="0" w:tplc="75802FA8">
      <w:start w:val="1"/>
      <w:numFmt w:val="bullet"/>
      <w:lvlText w:val="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540747ED"/>
    <w:multiLevelType w:val="hybridMultilevel"/>
    <w:tmpl w:val="4998B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1F455F"/>
    <w:multiLevelType w:val="hybridMultilevel"/>
    <w:tmpl w:val="39C4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2F2BD7"/>
    <w:multiLevelType w:val="hybridMultilevel"/>
    <w:tmpl w:val="28165EBE"/>
    <w:lvl w:ilvl="0" w:tplc="75802F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9"/>
  </w:num>
  <w:num w:numId="9">
    <w:abstractNumId w:val="1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F03"/>
    <w:rsid w:val="00050BCE"/>
    <w:rsid w:val="000A31EA"/>
    <w:rsid w:val="00110A30"/>
    <w:rsid w:val="001733A2"/>
    <w:rsid w:val="001A3948"/>
    <w:rsid w:val="00275044"/>
    <w:rsid w:val="0037397F"/>
    <w:rsid w:val="00423D90"/>
    <w:rsid w:val="005214D7"/>
    <w:rsid w:val="00560F0D"/>
    <w:rsid w:val="00645450"/>
    <w:rsid w:val="00700470"/>
    <w:rsid w:val="0079402E"/>
    <w:rsid w:val="007B62AC"/>
    <w:rsid w:val="008814CE"/>
    <w:rsid w:val="00931FCB"/>
    <w:rsid w:val="00B056BD"/>
    <w:rsid w:val="00B06720"/>
    <w:rsid w:val="00F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33A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733A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DE82B-27CF-48DB-B5B1-F04DEAAA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D7515565</Template>
  <TotalTime>0</TotalTime>
  <Pages>1</Pages>
  <Words>49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HARRIS Adam</cp:lastModifiedBy>
  <cp:revision>3</cp:revision>
  <cp:lastPrinted>2015-06-03T01:58:00Z</cp:lastPrinted>
  <dcterms:created xsi:type="dcterms:W3CDTF">2015-05-29T08:39:00Z</dcterms:created>
  <dcterms:modified xsi:type="dcterms:W3CDTF">2015-06-03T01:58:00Z</dcterms:modified>
</cp:coreProperties>
</file>