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99" w:rsidRDefault="004C3AF0" w:rsidP="00321E9A">
      <w:pPr>
        <w:pStyle w:val="Heading1"/>
        <w:ind w:left="-426"/>
        <w:jc w:val="center"/>
        <w:rPr>
          <w:b/>
        </w:rPr>
      </w:pPr>
      <w:bookmarkStart w:id="0" w:name="_GoBack"/>
      <w:bookmarkEnd w:id="0"/>
      <w:r w:rsidRPr="0040599C">
        <w:rPr>
          <w:b/>
        </w:rPr>
        <w:t>A</w:t>
      </w:r>
      <w:r w:rsidR="00BA0BAA" w:rsidRPr="0040599C">
        <w:rPr>
          <w:b/>
        </w:rPr>
        <w:t>ssessment O</w:t>
      </w:r>
      <w:r w:rsidR="007D70D1" w:rsidRPr="0040599C">
        <w:rPr>
          <w:b/>
        </w:rPr>
        <w:t>utline</w:t>
      </w:r>
      <w:r w:rsidR="00C87FDA" w:rsidRPr="0040599C">
        <w:rPr>
          <w:b/>
        </w:rPr>
        <w:t xml:space="preserve">: </w:t>
      </w:r>
      <w:r w:rsidR="008D0F7C" w:rsidRPr="0040599C">
        <w:rPr>
          <w:b/>
        </w:rPr>
        <w:t>Indonesian Language</w:t>
      </w:r>
      <w:r w:rsidR="00315761" w:rsidRPr="0040599C">
        <w:rPr>
          <w:b/>
        </w:rPr>
        <w:t xml:space="preserve"> –</w:t>
      </w:r>
      <w:r w:rsidR="008D0F7C" w:rsidRPr="0040599C">
        <w:rPr>
          <w:b/>
        </w:rPr>
        <w:t xml:space="preserve">Year </w:t>
      </w:r>
      <w:r w:rsidR="00EB52B6">
        <w:rPr>
          <w:b/>
        </w:rPr>
        <w:t>8</w:t>
      </w:r>
      <w:r w:rsidR="00FC697E">
        <w:rPr>
          <w:b/>
        </w:rPr>
        <w:t xml:space="preserve">, Semester </w:t>
      </w:r>
      <w:r w:rsidR="005117AD">
        <w:rPr>
          <w:b/>
        </w:rPr>
        <w:t>One</w:t>
      </w:r>
    </w:p>
    <w:p w:rsidR="0040599C" w:rsidRDefault="0040599C" w:rsidP="0040599C">
      <w:pPr>
        <w:rPr>
          <w:lang w:val="en-GB" w:eastAsia="ja-JP"/>
        </w:rPr>
      </w:pPr>
    </w:p>
    <w:p w:rsidR="0040599C" w:rsidRPr="0040599C" w:rsidRDefault="0040599C" w:rsidP="0040599C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256"/>
        <w:gridCol w:w="2023"/>
        <w:gridCol w:w="9370"/>
      </w:tblGrid>
      <w:tr w:rsidR="00243995" w:rsidRPr="0017191C" w:rsidTr="0040599C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0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3261" w:type="pct"/>
            <w:tcBorders>
              <w:left w:val="single" w:sz="4" w:space="0" w:color="FFFFFF" w:themeColor="background1"/>
            </w:tcBorders>
            <w:shd w:val="clear" w:color="auto" w:fill="FF0000"/>
            <w:vAlign w:val="center"/>
            <w:hideMark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40599C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A94B4E" w:rsidRDefault="00FC697E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Viewing Reading &amp; Responding </w:t>
            </w: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40599C" w:rsidRDefault="00FC697E" w:rsidP="003C6BE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="00243995"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vAlign w:val="center"/>
          </w:tcPr>
          <w:p w:rsidR="00243995" w:rsidRPr="00A94B4E" w:rsidRDefault="008D0F7C" w:rsidP="008D0F7C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Term </w:t>
            </w:r>
            <w:r w:rsidR="005117AD">
              <w:rPr>
                <w:rFonts w:asciiTheme="minorHAnsi" w:hAnsiTheme="minorHAnsi" w:cs="Arial"/>
                <w:b w:val="0"/>
                <w:bCs w:val="0"/>
                <w:lang w:val="en-AU"/>
              </w:rPr>
              <w:t>1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 w:rsidR="005117AD">
              <w:rPr>
                <w:rFonts w:asciiTheme="minorHAnsi" w:hAnsiTheme="minorHAnsi" w:cs="Arial"/>
                <w:b w:val="0"/>
                <w:bCs w:val="0"/>
                <w:lang w:val="en-AU"/>
              </w:rPr>
              <w:t>5</w:t>
            </w:r>
          </w:p>
          <w:p w:rsidR="00243995" w:rsidRPr="00A94B4E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bottom w:val="single" w:sz="4" w:space="0" w:color="auto"/>
            </w:tcBorders>
            <w:vAlign w:val="center"/>
            <w:hideMark/>
          </w:tcPr>
          <w:p w:rsidR="005117AD" w:rsidRPr="0040599C" w:rsidRDefault="005117AD" w:rsidP="005117AD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0599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EB52B6">
              <w:rPr>
                <w:rFonts w:asciiTheme="minorHAnsi" w:hAnsiTheme="minorHAnsi" w:cstheme="minorHAnsi"/>
                <w:sz w:val="24"/>
                <w:szCs w:val="24"/>
              </w:rPr>
              <w:t>Sports &amp; Hobbies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243995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94B4E" w:rsidRDefault="00613E67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Writing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0599C" w:rsidRDefault="001E2689" w:rsidP="00243995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 w:rsidRPr="0040599C">
              <w:rPr>
                <w:rFonts w:asciiTheme="minorHAnsi" w:hAnsiTheme="minorHAnsi" w:cs="Arial"/>
                <w:b/>
                <w:lang w:val="en-US" w:eastAsia="en-US"/>
              </w:rPr>
              <w:t>20</w:t>
            </w:r>
            <w:r w:rsidR="00243995"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94B4E" w:rsidRDefault="008D0F7C" w:rsidP="005117A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5117AD">
              <w:rPr>
                <w:rFonts w:asciiTheme="minorHAnsi" w:hAnsiTheme="minorHAnsi" w:cs="Arial"/>
                <w:b w:val="0"/>
                <w:bCs w:val="0"/>
                <w:lang w:val="en-AU"/>
              </w:rPr>
              <w:t>1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 w:rsidR="005117AD">
              <w:rPr>
                <w:rFonts w:asciiTheme="minorHAnsi" w:hAnsiTheme="minorHAnsi" w:cs="Arial"/>
                <w:b w:val="0"/>
                <w:bCs w:val="0"/>
                <w:lang w:val="en-AU"/>
              </w:rPr>
              <w:t>9</w:t>
            </w: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2689" w:rsidRPr="00A94B4E" w:rsidRDefault="00D0228D" w:rsidP="005117A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243995" w:rsidRPr="00A94B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2: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Sports &amp; Hobbies</w:t>
            </w:r>
            <w:r w:rsidRPr="00A94B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</w:rPr>
            </w:pPr>
          </w:p>
        </w:tc>
      </w:tr>
      <w:tr w:rsidR="008E4600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Listening &amp; Speaking 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1</w:t>
            </w:r>
          </w:p>
          <w:p w:rsidR="008E4600" w:rsidRPr="00A94B4E" w:rsidRDefault="008E4600" w:rsidP="008E4600">
            <w:pPr>
              <w:pStyle w:val="Title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On-going assessment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D0228D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3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>Greetings,</w:t>
            </w:r>
            <w:r w:rsidR="00D0228D">
              <w:rPr>
                <w:rFonts w:asciiTheme="minorHAnsi" w:hAnsiTheme="minorHAnsi" w:cstheme="minorHAnsi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>Classroom phrases and</w:t>
            </w:r>
            <w:r w:rsidR="00D0228D">
              <w:rPr>
                <w:rFonts w:asciiTheme="minorHAnsi" w:hAnsiTheme="minorHAnsi" w:cstheme="minorHAnsi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>Sports &amp; Hobbies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8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Viewing Reading &amp; Responding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2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4</w:t>
            </w:r>
            <w:r w:rsidRPr="00A94B4E">
              <w:rPr>
                <w:rFonts w:asciiTheme="minorHAnsi" w:hAnsiTheme="minorHAnsi" w:cstheme="minorHAnsi"/>
                <w:lang w:val="en-AU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  <w:lang w:val="en-AU"/>
              </w:rPr>
              <w:t>Sports &amp; Hobbies</w:t>
            </w:r>
            <w:r w:rsidR="00D0228D">
              <w:rPr>
                <w:rFonts w:asciiTheme="minorHAnsi" w:hAnsiTheme="minorHAnsi" w:cstheme="minorHAnsi"/>
                <w:b w:val="0"/>
                <w:lang w:val="en-AU"/>
              </w:rPr>
              <w:t xml:space="preserve"> and ‘At the weekend’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5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Writing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lang w:val="en-US" w:eastAsia="en-US"/>
              </w:rPr>
              <w:t>20</w:t>
            </w:r>
            <w:r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2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6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5</w:t>
            </w:r>
            <w:r w:rsidRPr="00A94B4E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  <w:lang w:val="en-AU"/>
              </w:rPr>
              <w:t>Sports &amp; Hobbies</w:t>
            </w:r>
            <w:r w:rsidR="00D0228D">
              <w:rPr>
                <w:rFonts w:asciiTheme="minorHAnsi" w:hAnsiTheme="minorHAnsi" w:cstheme="minorHAnsi"/>
                <w:b w:val="0"/>
                <w:lang w:val="en-AU"/>
              </w:rPr>
              <w:t xml:space="preserve"> and ‘At the weekend’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69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Listening &amp; Speaking 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2</w:t>
            </w:r>
          </w:p>
          <w:p w:rsidR="008E4600" w:rsidRPr="00A94B4E" w:rsidRDefault="008E4600" w:rsidP="008E4600">
            <w:pPr>
              <w:pStyle w:val="Title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On-going assessment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228D" w:rsidRPr="00D0228D" w:rsidRDefault="008E4600" w:rsidP="00D0228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6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 xml:space="preserve"> Greetings,</w:t>
            </w:r>
            <w:r w:rsidR="00D0228D" w:rsidRPr="00D0228D">
              <w:rPr>
                <w:rFonts w:asciiTheme="minorHAnsi" w:hAnsiTheme="minorHAnsi" w:cstheme="minorHAnsi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>Classroom phrases</w:t>
            </w:r>
            <w:r w:rsidR="00D0228D">
              <w:rPr>
                <w:rFonts w:asciiTheme="minorHAnsi" w:hAnsiTheme="minorHAnsi" w:cstheme="minorHAnsi"/>
                <w:b w:val="0"/>
              </w:rPr>
              <w:t xml:space="preserve">,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>Sports &amp; Hobbies</w:t>
            </w:r>
            <w:r w:rsidR="00D0228D">
              <w:rPr>
                <w:rFonts w:asciiTheme="minorHAnsi" w:hAnsiTheme="minorHAnsi" w:cstheme="minorHAnsi"/>
                <w:b w:val="0"/>
              </w:rPr>
              <w:t xml:space="preserve"> and ‘At the weekend’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ind w:left="93"/>
              <w:rPr>
                <w:rFonts w:asciiTheme="minorHAnsi" w:hAnsiTheme="minorHAnsi" w:cs="Arial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sz w:val="28"/>
                <w:szCs w:val="28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bCs w:val="0"/>
                <w:sz w:val="28"/>
                <w:szCs w:val="28"/>
              </w:rPr>
              <w:t>100%</w:t>
            </w:r>
          </w:p>
        </w:tc>
        <w:tc>
          <w:tcPr>
            <w:tcW w:w="704" w:type="pct"/>
            <w:tcBorders>
              <w:top w:val="single" w:sz="4" w:space="0" w:color="auto"/>
            </w:tcBorders>
            <w:shd w:val="clear" w:color="auto" w:fill="FF0000"/>
          </w:tcPr>
          <w:p w:rsidR="008E4600" w:rsidRPr="0017191C" w:rsidRDefault="008E4600" w:rsidP="008E4600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261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17191C" w:rsidRDefault="008E4600" w:rsidP="008E4600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613E67" w:rsidRDefault="00613E67" w:rsidP="00AF32FD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5117AD" w:rsidRDefault="005117AD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2F3D5E" w:rsidRPr="00613E67" w:rsidRDefault="002F3D5E" w:rsidP="002F3D5E">
      <w:pPr>
        <w:rPr>
          <w:sz w:val="18"/>
          <w:szCs w:val="18"/>
          <w:lang w:val="en-GB" w:eastAsia="ja-JP"/>
        </w:rPr>
      </w:pPr>
      <w:r>
        <w:rPr>
          <w:sz w:val="18"/>
          <w:szCs w:val="18"/>
          <w:lang w:val="en-GB" w:eastAsia="ja-JP"/>
        </w:rPr>
        <w:t>The above assessment schedule is a purely a guide and the dates and timing may alter according to school timetabling.</w:t>
      </w:r>
    </w:p>
    <w:p w:rsidR="00E045B3" w:rsidRDefault="00E045B3" w:rsidP="002F3D5E">
      <w:pPr>
        <w:rPr>
          <w:sz w:val="18"/>
          <w:szCs w:val="18"/>
          <w:lang w:val="en-GB" w:eastAsia="ja-JP"/>
        </w:rPr>
      </w:pPr>
    </w:p>
    <w:p w:rsidR="002F3D5E" w:rsidRPr="004F0FD7" w:rsidRDefault="002F3D5E" w:rsidP="002F3D5E">
      <w:pPr>
        <w:rPr>
          <w:b/>
          <w:u w:val="single"/>
          <w:lang w:val="en-GB" w:eastAsia="ja-JP"/>
        </w:rPr>
      </w:pPr>
      <w:r w:rsidRPr="004F0FD7">
        <w:rPr>
          <w:b/>
          <w:u w:val="single"/>
          <w:lang w:val="en-GB" w:eastAsia="ja-JP"/>
        </w:rPr>
        <w:t xml:space="preserve">Listening &amp; Speaking Assessment </w:t>
      </w:r>
      <w:r w:rsidR="00596D92">
        <w:rPr>
          <w:b/>
          <w:u w:val="single"/>
          <w:lang w:val="en-GB" w:eastAsia="ja-JP"/>
        </w:rPr>
        <w:t>3 &amp; 6</w:t>
      </w:r>
    </w:p>
    <w:p w:rsidR="002F3D5E" w:rsidRDefault="002F3D5E" w:rsidP="002F3D5E">
      <w:pPr>
        <w:rPr>
          <w:sz w:val="18"/>
          <w:szCs w:val="18"/>
          <w:lang w:val="en-GB" w:eastAsia="ja-JP"/>
        </w:rPr>
      </w:pPr>
    </w:p>
    <w:p w:rsidR="002F3D5E" w:rsidRPr="00A94B4E" w:rsidRDefault="002F3D5E" w:rsidP="002F3D5E">
      <w:pPr>
        <w:rPr>
          <w:sz w:val="20"/>
          <w:szCs w:val="20"/>
          <w:lang w:val="en-GB" w:eastAsia="ja-JP"/>
        </w:rPr>
      </w:pPr>
      <w:r w:rsidRPr="00A94B4E">
        <w:rPr>
          <w:sz w:val="20"/>
          <w:szCs w:val="20"/>
          <w:lang w:val="en-GB" w:eastAsia="ja-JP"/>
        </w:rPr>
        <w:t xml:space="preserve">The Listening &amp; Speaking Assessment during Semester Two will be an on-going assessment. </w:t>
      </w:r>
    </w:p>
    <w:p w:rsidR="002F3D5E" w:rsidRPr="00A94B4E" w:rsidRDefault="002F3D5E" w:rsidP="002F3D5E">
      <w:pPr>
        <w:rPr>
          <w:sz w:val="20"/>
          <w:szCs w:val="20"/>
          <w:lang w:val="en-GB" w:eastAsia="ja-JP"/>
        </w:rPr>
      </w:pPr>
    </w:p>
    <w:p w:rsidR="002F3D5E" w:rsidRPr="00EB52B6" w:rsidRDefault="002F3D5E" w:rsidP="002F3D5E">
      <w:pPr>
        <w:rPr>
          <w:sz w:val="20"/>
          <w:szCs w:val="20"/>
          <w:lang w:val="en-GB" w:eastAsia="ja-JP"/>
        </w:rPr>
      </w:pPr>
      <w:r w:rsidRPr="00A94B4E">
        <w:rPr>
          <w:sz w:val="20"/>
          <w:szCs w:val="20"/>
          <w:lang w:val="en-GB" w:eastAsia="ja-JP"/>
        </w:rPr>
        <w:t xml:space="preserve">You will be expected to listen to, respond and use key phrases in the Indonesian language throughout the semester, both during class time and around the school grounds. </w:t>
      </w:r>
      <w:r w:rsidRPr="005117AD">
        <w:rPr>
          <w:sz w:val="20"/>
          <w:szCs w:val="20"/>
          <w:lang w:val="en-GB" w:eastAsia="ja-JP"/>
        </w:rPr>
        <w:t xml:space="preserve">Your teacher </w:t>
      </w:r>
      <w:r w:rsidR="005117AD">
        <w:rPr>
          <w:sz w:val="20"/>
          <w:szCs w:val="20"/>
          <w:lang w:val="en-GB" w:eastAsia="ja-JP"/>
        </w:rPr>
        <w:t>may select</w:t>
      </w:r>
      <w:r w:rsidRPr="005117AD">
        <w:rPr>
          <w:sz w:val="20"/>
          <w:szCs w:val="20"/>
          <w:lang w:val="en-GB" w:eastAsia="ja-JP"/>
        </w:rPr>
        <w:t xml:space="preserve"> </w:t>
      </w:r>
      <w:r w:rsidR="004F0FD7" w:rsidRPr="005117AD">
        <w:rPr>
          <w:sz w:val="20"/>
          <w:szCs w:val="20"/>
          <w:lang w:val="en-GB" w:eastAsia="ja-JP"/>
        </w:rPr>
        <w:t>several</w:t>
      </w:r>
      <w:r w:rsidRPr="005117AD">
        <w:rPr>
          <w:sz w:val="20"/>
          <w:szCs w:val="20"/>
          <w:lang w:val="en-GB" w:eastAsia="ja-JP"/>
        </w:rPr>
        <w:t xml:space="preserve"> students each day</w:t>
      </w:r>
      <w:r w:rsidR="00D0228D">
        <w:rPr>
          <w:sz w:val="20"/>
          <w:szCs w:val="20"/>
          <w:lang w:val="en-GB" w:eastAsia="ja-JP"/>
        </w:rPr>
        <w:t>,</w:t>
      </w:r>
      <w:r w:rsidR="005117AD">
        <w:rPr>
          <w:sz w:val="20"/>
          <w:szCs w:val="20"/>
          <w:lang w:val="en-GB" w:eastAsia="ja-JP"/>
        </w:rPr>
        <w:t xml:space="preserve"> or simply monitor</w:t>
      </w:r>
      <w:r w:rsidRPr="005117AD">
        <w:rPr>
          <w:sz w:val="20"/>
          <w:szCs w:val="20"/>
          <w:lang w:val="en-GB" w:eastAsia="ja-JP"/>
        </w:rPr>
        <w:t xml:space="preserve"> </w:t>
      </w:r>
      <w:r w:rsidR="005117AD">
        <w:rPr>
          <w:sz w:val="20"/>
          <w:szCs w:val="20"/>
          <w:lang w:val="en-GB" w:eastAsia="ja-JP"/>
        </w:rPr>
        <w:t>your</w:t>
      </w:r>
      <w:r w:rsidRPr="005117AD">
        <w:rPr>
          <w:sz w:val="20"/>
          <w:szCs w:val="20"/>
          <w:lang w:val="en-GB" w:eastAsia="ja-JP"/>
        </w:rPr>
        <w:t xml:space="preserve"> ability to speak and respond in the target language</w:t>
      </w:r>
      <w:r w:rsidR="005117AD">
        <w:rPr>
          <w:sz w:val="20"/>
          <w:szCs w:val="20"/>
          <w:lang w:val="en-GB" w:eastAsia="ja-JP"/>
        </w:rPr>
        <w:t xml:space="preserve"> at </w:t>
      </w:r>
      <w:r w:rsidR="00D0228D">
        <w:rPr>
          <w:sz w:val="20"/>
          <w:szCs w:val="20"/>
          <w:lang w:val="en-GB" w:eastAsia="ja-JP"/>
        </w:rPr>
        <w:t>any</w:t>
      </w:r>
      <w:r w:rsidR="005117AD">
        <w:rPr>
          <w:sz w:val="20"/>
          <w:szCs w:val="20"/>
          <w:lang w:val="en-GB" w:eastAsia="ja-JP"/>
        </w:rPr>
        <w:t xml:space="preserve"> opportunity</w:t>
      </w:r>
      <w:r w:rsidRPr="005117AD">
        <w:rPr>
          <w:sz w:val="20"/>
          <w:szCs w:val="20"/>
          <w:lang w:val="en-GB" w:eastAsia="ja-JP"/>
        </w:rPr>
        <w:t>.</w:t>
      </w:r>
    </w:p>
    <w:sectPr w:rsidR="002F3D5E" w:rsidRPr="00EB52B6" w:rsidSect="008E4600">
      <w:footerReference w:type="default" r:id="rId8"/>
      <w:headerReference w:type="first" r:id="rId9"/>
      <w:footerReference w:type="first" r:id="rId10"/>
      <w:pgSz w:w="16838" w:h="11906" w:orient="landscape"/>
      <w:pgMar w:top="720" w:right="720" w:bottom="720" w:left="72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D5E" w:rsidRDefault="002F3D5E" w:rsidP="00E35001">
      <w:r>
        <w:separator/>
      </w:r>
    </w:p>
  </w:endnote>
  <w:endnote w:type="continuationSeparator" w:id="0">
    <w:p w:rsidR="002F3D5E" w:rsidRDefault="002F3D5E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897899" w:rsidRDefault="002F3D5E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41897" w:rsidRDefault="002F3D5E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Year </w:t>
    </w:r>
    <w:r w:rsidR="00EB52B6">
      <w:rPr>
        <w:rFonts w:ascii="Franklin Gothic Book" w:hAnsi="Franklin Gothic Book"/>
        <w:b/>
        <w:noProof/>
        <w:color w:val="342568"/>
        <w:sz w:val="18"/>
        <w:szCs w:val="18"/>
      </w:rPr>
      <w:t>8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Indonesian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D5E" w:rsidRDefault="002F3D5E" w:rsidP="00E35001">
      <w:r>
        <w:separator/>
      </w:r>
    </w:p>
  </w:footnote>
  <w:footnote w:type="continuationSeparator" w:id="0">
    <w:p w:rsidR="002F3D5E" w:rsidRDefault="002F3D5E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233EF" w:rsidRDefault="002F3D5E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02594A1F" wp14:editId="367D2F59">
          <wp:simplePos x="0" y="0"/>
          <wp:positionH relativeFrom="column">
            <wp:posOffset>8505825</wp:posOffset>
          </wp:positionH>
          <wp:positionV relativeFrom="paragraph">
            <wp:posOffset>-123825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26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2F3D5E"/>
    <w:rsid w:val="00307024"/>
    <w:rsid w:val="00313837"/>
    <w:rsid w:val="00315761"/>
    <w:rsid w:val="00316ED5"/>
    <w:rsid w:val="00321E9A"/>
    <w:rsid w:val="00327E16"/>
    <w:rsid w:val="003352EF"/>
    <w:rsid w:val="00352AA1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060A"/>
    <w:rsid w:val="0040599C"/>
    <w:rsid w:val="00407FE7"/>
    <w:rsid w:val="004147A1"/>
    <w:rsid w:val="00415144"/>
    <w:rsid w:val="0043442F"/>
    <w:rsid w:val="004736E2"/>
    <w:rsid w:val="00475F32"/>
    <w:rsid w:val="004969F9"/>
    <w:rsid w:val="004A2C74"/>
    <w:rsid w:val="004B0D8D"/>
    <w:rsid w:val="004C3AF0"/>
    <w:rsid w:val="004C530A"/>
    <w:rsid w:val="004F0FD7"/>
    <w:rsid w:val="004F2F81"/>
    <w:rsid w:val="004F627A"/>
    <w:rsid w:val="005117AD"/>
    <w:rsid w:val="00514399"/>
    <w:rsid w:val="00523C56"/>
    <w:rsid w:val="0053723F"/>
    <w:rsid w:val="005442C0"/>
    <w:rsid w:val="00571385"/>
    <w:rsid w:val="00590104"/>
    <w:rsid w:val="00596D92"/>
    <w:rsid w:val="005A4B87"/>
    <w:rsid w:val="005B4B65"/>
    <w:rsid w:val="005B5857"/>
    <w:rsid w:val="0060573A"/>
    <w:rsid w:val="00613E67"/>
    <w:rsid w:val="00625F21"/>
    <w:rsid w:val="0066067E"/>
    <w:rsid w:val="0067275D"/>
    <w:rsid w:val="006A6531"/>
    <w:rsid w:val="006B0000"/>
    <w:rsid w:val="006B0194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80EF8"/>
    <w:rsid w:val="007C5B95"/>
    <w:rsid w:val="007C7707"/>
    <w:rsid w:val="007D69BA"/>
    <w:rsid w:val="007D70D1"/>
    <w:rsid w:val="00803555"/>
    <w:rsid w:val="00806F11"/>
    <w:rsid w:val="00807A93"/>
    <w:rsid w:val="00836CEB"/>
    <w:rsid w:val="0087462B"/>
    <w:rsid w:val="008761E9"/>
    <w:rsid w:val="00897899"/>
    <w:rsid w:val="008A0328"/>
    <w:rsid w:val="008B35EB"/>
    <w:rsid w:val="008D0F7C"/>
    <w:rsid w:val="008E4600"/>
    <w:rsid w:val="008F290C"/>
    <w:rsid w:val="009160F5"/>
    <w:rsid w:val="0091790E"/>
    <w:rsid w:val="009611AB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94B4E"/>
    <w:rsid w:val="00AB2557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33853"/>
    <w:rsid w:val="00C34582"/>
    <w:rsid w:val="00C51FFA"/>
    <w:rsid w:val="00C6570F"/>
    <w:rsid w:val="00C66D64"/>
    <w:rsid w:val="00C87FDA"/>
    <w:rsid w:val="00CB187F"/>
    <w:rsid w:val="00CF2B72"/>
    <w:rsid w:val="00D0228D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37704"/>
    <w:rsid w:val="00E6067C"/>
    <w:rsid w:val="00E606D7"/>
    <w:rsid w:val="00E60D62"/>
    <w:rsid w:val="00E63C3E"/>
    <w:rsid w:val="00E70121"/>
    <w:rsid w:val="00E94391"/>
    <w:rsid w:val="00EB1E15"/>
    <w:rsid w:val="00EB52B6"/>
    <w:rsid w:val="00EB55F2"/>
    <w:rsid w:val="00ED4901"/>
    <w:rsid w:val="00EE308C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C697E"/>
    <w:rsid w:val="00FD2673"/>
    <w:rsid w:val="00FD52A7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5:docId w15:val="{74559EDD-8ED5-4935-8844-5A833906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4DD3-0F5E-4179-9BA5-07B2D5C06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D954B352</Template>
  <TotalTime>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 [Narrogin Senior High School]</cp:lastModifiedBy>
  <cp:revision>2</cp:revision>
  <cp:lastPrinted>2018-02-02T02:19:00Z</cp:lastPrinted>
  <dcterms:created xsi:type="dcterms:W3CDTF">2018-09-10T04:41:00Z</dcterms:created>
  <dcterms:modified xsi:type="dcterms:W3CDTF">2018-09-10T04:41:00Z</dcterms:modified>
</cp:coreProperties>
</file>