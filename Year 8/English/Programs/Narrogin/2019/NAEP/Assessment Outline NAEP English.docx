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385" w:rsidRDefault="00ED0873" w:rsidP="00C337E5">
      <w:pPr>
        <w:spacing w:after="0"/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1</wp:posOffset>
                </wp:positionV>
                <wp:extent cx="7255824" cy="438150"/>
                <wp:effectExtent l="0" t="0" r="2159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5824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1A36" w:rsidRPr="004F1A36" w:rsidRDefault="004F1A36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lang w:eastAsia="ar-SA"/>
                              </w:rPr>
                            </w:pPr>
                            <w:r w:rsidRPr="004F1A36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lang w:eastAsia="ar-SA"/>
                              </w:rPr>
                              <w:t>Narrogin Senior High School Year 8 NAEP</w:t>
                            </w:r>
                          </w:p>
                          <w:p w:rsidR="004F1A36" w:rsidRPr="004F1A36" w:rsidRDefault="004F1A36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lang w:eastAsia="ar-SA"/>
                              </w:rPr>
                            </w:pPr>
                            <w:r w:rsidRPr="004F1A36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lang w:eastAsia="ar-SA"/>
                              </w:rPr>
                              <w:t xml:space="preserve">2019 Assessment Outline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0;width:571.3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" fillcolor="white [3201]" strokeweight=".5pt">
                <v:textbox>
                  <w:txbxContent>
                    <w:p w:rsidR="004F1A36" w:rsidRPr="004F1A36" w:rsidRDefault="004F1A36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lang w:eastAsia="ar-SA"/>
                        </w:rPr>
                      </w:pPr>
                      <w:r w:rsidRPr="004F1A36">
                        <w:rPr>
                          <w:rFonts w:ascii="Arial" w:eastAsia="Times New Roman" w:hAnsi="Arial" w:cs="Times New Roman"/>
                          <w:b/>
                          <w:bCs/>
                          <w:lang w:eastAsia="ar-SA"/>
                        </w:rPr>
                        <w:t>Narrogin Senior High School Year 8 NAEP</w:t>
                      </w:r>
                    </w:p>
                    <w:p w:rsidR="004F1A36" w:rsidRPr="004F1A36" w:rsidRDefault="004F1A36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lang w:eastAsia="ar-SA"/>
                        </w:rPr>
                      </w:pPr>
                      <w:r w:rsidRPr="004F1A36">
                        <w:rPr>
                          <w:rFonts w:ascii="Arial" w:eastAsia="Times New Roman" w:hAnsi="Arial" w:cs="Times New Roman"/>
                          <w:b/>
                          <w:bCs/>
                          <w:lang w:eastAsia="ar-SA"/>
                        </w:rPr>
                        <w:t xml:space="preserve">2019 Assessment Outline </w:t>
                      </w:r>
                    </w:p>
                  </w:txbxContent>
                </v:textbox>
              </v:shape>
            </w:pict>
          </mc:Fallback>
        </mc:AlternateContent>
      </w:r>
      <w:r w:rsidR="004F1A36">
        <w:rPr>
          <w:noProof/>
          <w:lang w:eastAsia="en-AU"/>
        </w:rPr>
        <w:t xml:space="preserve">                   </w:t>
      </w:r>
      <w:r w:rsidR="00BC2A38">
        <w:rPr>
          <w:noProof/>
          <w:lang w:eastAsia="en-AU"/>
        </w:rPr>
        <w:t xml:space="preserve">  </w:t>
      </w:r>
      <w:r>
        <w:rPr>
          <w:noProof/>
          <w:lang w:eastAsia="en-AU"/>
        </w:rPr>
        <w:t xml:space="preserve">  </w:t>
      </w:r>
      <w:r w:rsidR="00AC2982">
        <w:rPr>
          <w:noProof/>
          <w:lang w:eastAsia="en-AU"/>
        </w:rPr>
        <w:drawing>
          <wp:inline distT="0" distB="0" distL="0" distR="0" wp14:anchorId="6AD2B248" wp14:editId="300E7509">
            <wp:extent cx="371475" cy="386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34" cy="4479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  <w:lang w:eastAsia="en-AU"/>
        </w:rPr>
        <w:drawing>
          <wp:inline distT="0" distB="0" distL="0" distR="0" wp14:anchorId="52504421" wp14:editId="6C5299E6">
            <wp:extent cx="381000" cy="396876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38" cy="41431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1A36" w:rsidRPr="004F1A36" w:rsidRDefault="004F1A36" w:rsidP="00C337E5">
      <w:pPr>
        <w:spacing w:after="0"/>
        <w:rPr>
          <w:noProof/>
          <w:sz w:val="12"/>
          <w:szCs w:val="12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  <w:gridCol w:w="2410"/>
        <w:gridCol w:w="1701"/>
        <w:gridCol w:w="1843"/>
        <w:gridCol w:w="1359"/>
      </w:tblGrid>
      <w:tr w:rsidR="00E56D5E" w:rsidTr="004F1A36">
        <w:tc>
          <w:tcPr>
            <w:tcW w:w="8075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</w:t>
            </w:r>
          </w:p>
        </w:tc>
        <w:tc>
          <w:tcPr>
            <w:tcW w:w="2410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6D5E">
              <w:rPr>
                <w:rFonts w:ascii="Arial" w:hAnsi="Arial" w:cs="Arial"/>
                <w:b/>
                <w:sz w:val="20"/>
                <w:szCs w:val="20"/>
              </w:rPr>
              <w:t>Assessment Type</w:t>
            </w:r>
          </w:p>
        </w:tc>
        <w:tc>
          <w:tcPr>
            <w:tcW w:w="1701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</w:t>
            </w:r>
          </w:p>
        </w:tc>
        <w:tc>
          <w:tcPr>
            <w:tcW w:w="1843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Maximum Score</w:t>
            </w:r>
          </w:p>
        </w:tc>
        <w:tc>
          <w:tcPr>
            <w:tcW w:w="1359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% Weight</w:t>
            </w:r>
          </w:p>
        </w:tc>
      </w:tr>
      <w:tr w:rsidR="00E56D5E" w:rsidTr="004F1A36">
        <w:tc>
          <w:tcPr>
            <w:tcW w:w="8075" w:type="dxa"/>
            <w:shd w:val="clear" w:color="auto" w:fill="D9D9D9" w:themeFill="background1" w:themeFillShade="D9"/>
          </w:tcPr>
          <w:p w:rsidR="00E56D5E" w:rsidRPr="00D0195C" w:rsidRDefault="00E56D5E" w:rsidP="004F1A36">
            <w:pPr>
              <w:rPr>
                <w:rFonts w:ascii="Arial" w:hAnsi="Arial" w:cs="Arial"/>
                <w:sz w:val="20"/>
                <w:szCs w:val="20"/>
              </w:rPr>
            </w:pPr>
            <w:r w:rsidRPr="00D0195C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56D5E" w:rsidRPr="00D0195C" w:rsidRDefault="00E56D5E" w:rsidP="009A35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56D5E" w:rsidRPr="00D0195C" w:rsidRDefault="00E56D5E" w:rsidP="009A35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E56D5E" w:rsidRPr="00D0195C" w:rsidRDefault="00E56D5E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E56D5E" w:rsidRPr="00416A06" w:rsidRDefault="00416A06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40</w:t>
            </w:r>
            <w:r w:rsidR="00A3370D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</w:tr>
      <w:tr w:rsidR="00E56D5E" w:rsidTr="004F1A36">
        <w:tc>
          <w:tcPr>
            <w:tcW w:w="8075" w:type="dxa"/>
          </w:tcPr>
          <w:p w:rsidR="00E56D5E" w:rsidRPr="00D0195C" w:rsidRDefault="00D0195C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2</w:t>
            </w:r>
            <w:r w:rsidR="00E56D5E" w:rsidRPr="00D0195C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A306BF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E56D5E" w:rsidRPr="00D0195C">
              <w:rPr>
                <w:rFonts w:ascii="Arial" w:hAnsi="Arial" w:cs="Arial"/>
                <w:sz w:val="20"/>
                <w:szCs w:val="20"/>
              </w:rPr>
              <w:t xml:space="preserve">Blowies, </w:t>
            </w:r>
            <w:proofErr w:type="spellStart"/>
            <w:r w:rsidR="00E56D5E" w:rsidRPr="00D0195C">
              <w:rPr>
                <w:rFonts w:ascii="Arial" w:hAnsi="Arial" w:cs="Arial"/>
                <w:sz w:val="20"/>
                <w:szCs w:val="20"/>
              </w:rPr>
              <w:t>bombies</w:t>
            </w:r>
            <w:proofErr w:type="spellEnd"/>
            <w:r w:rsidR="00E56D5E" w:rsidRPr="00D0195C">
              <w:rPr>
                <w:rFonts w:ascii="Arial" w:hAnsi="Arial" w:cs="Arial"/>
                <w:sz w:val="20"/>
                <w:szCs w:val="20"/>
              </w:rPr>
              <w:t xml:space="preserve"> a</w:t>
            </w:r>
            <w:r w:rsidR="00A95E7A">
              <w:rPr>
                <w:rFonts w:ascii="Arial" w:hAnsi="Arial" w:cs="Arial"/>
                <w:sz w:val="20"/>
                <w:szCs w:val="20"/>
              </w:rPr>
              <w:t>n</w:t>
            </w:r>
            <w:r w:rsidR="00E56D5E" w:rsidRPr="00D0195C">
              <w:rPr>
                <w:rFonts w:ascii="Arial" w:hAnsi="Arial" w:cs="Arial"/>
                <w:sz w:val="20"/>
                <w:szCs w:val="20"/>
              </w:rPr>
              <w:t>d dodge the barnacles</w:t>
            </w:r>
            <w:r w:rsidR="00A95E7A">
              <w:rPr>
                <w:rFonts w:ascii="Arial" w:hAnsi="Arial" w:cs="Arial"/>
                <w:sz w:val="20"/>
                <w:szCs w:val="20"/>
              </w:rPr>
              <w:t xml:space="preserve"> - comprehension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E56D5E" w:rsidRPr="00A3370D" w:rsidRDefault="005B22B3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T1 W5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E56D5E" w:rsidTr="004F1A36">
        <w:tc>
          <w:tcPr>
            <w:tcW w:w="8075" w:type="dxa"/>
          </w:tcPr>
          <w:p w:rsidR="00E56D5E" w:rsidRPr="00A95E7A" w:rsidRDefault="00D0195C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A95E7A">
              <w:rPr>
                <w:rFonts w:ascii="Arial" w:hAnsi="Arial" w:cs="Arial"/>
                <w:b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A95E7A">
              <w:rPr>
                <w:rFonts w:ascii="Arial" w:hAnsi="Arial" w:cs="Arial"/>
                <w:sz w:val="20"/>
                <w:szCs w:val="20"/>
              </w:rPr>
              <w:t xml:space="preserve">   Understanding Autobiography – comprehension on two texts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E56D5E" w:rsidRPr="00A3370D" w:rsidRDefault="004F1A36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3370D">
              <w:rPr>
                <w:rFonts w:ascii="Arial" w:hAnsi="Arial" w:cs="Arial"/>
                <w:sz w:val="18"/>
                <w:szCs w:val="18"/>
              </w:rPr>
              <w:t>T1 W 7-W8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A95E7A" w:rsidRDefault="00A95E7A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7: </w:t>
            </w:r>
            <w:r>
              <w:rPr>
                <w:rFonts w:ascii="Arial" w:hAnsi="Arial" w:cs="Arial"/>
                <w:sz w:val="20"/>
                <w:szCs w:val="20"/>
              </w:rPr>
              <w:t xml:space="preserve">   Reading for Pleasure Programme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E56D5E" w:rsidRPr="00A3370D" w:rsidRDefault="00A3370D" w:rsidP="00A3370D">
            <w:pPr>
              <w:rPr>
                <w:rFonts w:ascii="Arial" w:hAnsi="Arial" w:cs="Arial"/>
                <w:sz w:val="14"/>
                <w:szCs w:val="14"/>
              </w:rPr>
            </w:pPr>
            <w:r w:rsidRPr="00A3370D">
              <w:rPr>
                <w:rFonts w:ascii="Arial" w:hAnsi="Arial" w:cs="Arial"/>
                <w:sz w:val="14"/>
                <w:szCs w:val="14"/>
              </w:rPr>
              <w:t>T1 W9 T2 W4 T4 W5</w:t>
            </w:r>
          </w:p>
          <w:p w:rsidR="00A3370D" w:rsidRPr="00D0195C" w:rsidRDefault="00A3370D" w:rsidP="00A337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7E3AC6" w:rsidRDefault="007E3AC6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10:</w:t>
            </w:r>
            <w:r>
              <w:rPr>
                <w:rFonts w:ascii="Arial" w:hAnsi="Arial" w:cs="Arial"/>
                <w:sz w:val="20"/>
                <w:szCs w:val="20"/>
              </w:rPr>
              <w:t xml:space="preserve">  Still Image Response 1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E56D5E" w:rsidRPr="00A3370D" w:rsidRDefault="005B22B3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T2 W4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E56D5E" w:rsidTr="004F1A36">
        <w:tc>
          <w:tcPr>
            <w:tcW w:w="8075" w:type="dxa"/>
          </w:tcPr>
          <w:p w:rsidR="00E56D5E" w:rsidRPr="002F6247" w:rsidRDefault="002F6247" w:rsidP="004F1A36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12:  </w:t>
            </w:r>
            <w:r w:rsidRPr="002F6247">
              <w:rPr>
                <w:rFonts w:ascii="Arial" w:hAnsi="Arial" w:cs="Arial"/>
                <w:i/>
                <w:sz w:val="20"/>
                <w:szCs w:val="20"/>
              </w:rPr>
              <w:t>A Million Acres A Year</w:t>
            </w:r>
            <w:r>
              <w:rPr>
                <w:rFonts w:ascii="Arial" w:hAnsi="Arial" w:cs="Arial"/>
                <w:sz w:val="20"/>
                <w:szCs w:val="20"/>
              </w:rPr>
              <w:t xml:space="preserve"> - Analytical Essay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E56D5E" w:rsidRPr="00A3370D" w:rsidRDefault="005B22B3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T2 W10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D0195C" w:rsidRDefault="002F6247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2F6247">
              <w:rPr>
                <w:rFonts w:ascii="Arial" w:hAnsi="Arial" w:cs="Arial"/>
                <w:b/>
                <w:sz w:val="20"/>
                <w:szCs w:val="20"/>
              </w:rPr>
              <w:t>Task 13: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2F6247">
              <w:rPr>
                <w:rFonts w:ascii="Arial" w:hAnsi="Arial" w:cs="Arial"/>
                <w:i/>
                <w:sz w:val="20"/>
                <w:szCs w:val="20"/>
              </w:rPr>
              <w:t>September</w:t>
            </w:r>
            <w:r>
              <w:rPr>
                <w:rFonts w:ascii="Arial" w:hAnsi="Arial" w:cs="Arial"/>
                <w:sz w:val="20"/>
                <w:szCs w:val="20"/>
              </w:rPr>
              <w:t xml:space="preserve"> – Analytical Essay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E56D5E" w:rsidRPr="00A3370D" w:rsidRDefault="005B22B3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T3 W5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D0195C" w:rsidRDefault="00A04737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A04737">
              <w:rPr>
                <w:rFonts w:ascii="Arial" w:hAnsi="Arial" w:cs="Arial"/>
                <w:b/>
                <w:sz w:val="20"/>
                <w:szCs w:val="20"/>
              </w:rPr>
              <w:t>Task 14:</w:t>
            </w:r>
            <w:r>
              <w:rPr>
                <w:rFonts w:ascii="Arial" w:hAnsi="Arial" w:cs="Arial"/>
                <w:sz w:val="20"/>
                <w:szCs w:val="20"/>
              </w:rPr>
              <w:t xml:space="preserve">  Create a multimodal text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E56D5E" w:rsidRPr="00A3370D" w:rsidRDefault="005B22B3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T3 W 6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A04737" w:rsidRDefault="00A04737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15:  </w:t>
            </w:r>
            <w:r>
              <w:rPr>
                <w:rFonts w:ascii="Arial" w:hAnsi="Arial" w:cs="Arial"/>
                <w:sz w:val="20"/>
                <w:szCs w:val="20"/>
              </w:rPr>
              <w:t>Create a graphic novel storyboard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E56D5E" w:rsidRPr="00A3370D" w:rsidRDefault="005B22B3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T3 W8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416A06" w:rsidTr="004F1A36">
        <w:tc>
          <w:tcPr>
            <w:tcW w:w="8075" w:type="dxa"/>
          </w:tcPr>
          <w:p w:rsidR="00416A06" w:rsidRPr="00416A06" w:rsidRDefault="00416A06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16:  </w:t>
            </w:r>
            <w:r>
              <w:rPr>
                <w:rFonts w:ascii="Arial" w:hAnsi="Arial" w:cs="Arial"/>
                <w:sz w:val="20"/>
                <w:szCs w:val="20"/>
              </w:rPr>
              <w:t>Examination</w:t>
            </w:r>
          </w:p>
        </w:tc>
        <w:tc>
          <w:tcPr>
            <w:tcW w:w="2410" w:type="dxa"/>
          </w:tcPr>
          <w:p w:rsidR="00416A06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416A06" w:rsidRPr="00A3370D" w:rsidRDefault="005B22B3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T3 W8</w:t>
            </w:r>
          </w:p>
        </w:tc>
        <w:tc>
          <w:tcPr>
            <w:tcW w:w="1843" w:type="dxa"/>
          </w:tcPr>
          <w:p w:rsidR="00416A06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416A06" w:rsidRPr="00D0195C" w:rsidRDefault="00416A06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  <w:shd w:val="clear" w:color="auto" w:fill="D9D9D9" w:themeFill="background1" w:themeFillShade="D9"/>
          </w:tcPr>
          <w:p w:rsidR="00E56D5E" w:rsidRPr="00D0195C" w:rsidRDefault="00E56D5E" w:rsidP="004F1A36">
            <w:pPr>
              <w:rPr>
                <w:rFonts w:ascii="Arial" w:hAnsi="Arial" w:cs="Arial"/>
                <w:sz w:val="20"/>
                <w:szCs w:val="20"/>
              </w:rPr>
            </w:pPr>
            <w:r w:rsidRPr="00D0195C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56D5E" w:rsidRPr="00D0195C" w:rsidRDefault="00E56D5E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E56D5E" w:rsidRPr="00D0195C" w:rsidRDefault="00E56D5E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E56D5E" w:rsidRPr="00416A06" w:rsidRDefault="00416A06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40</w:t>
            </w:r>
            <w:r w:rsidR="00A3370D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</w:tr>
      <w:tr w:rsidR="00E56D5E" w:rsidTr="004F1A36">
        <w:tc>
          <w:tcPr>
            <w:tcW w:w="8075" w:type="dxa"/>
          </w:tcPr>
          <w:p w:rsidR="00E56D5E" w:rsidRPr="00A306BF" w:rsidRDefault="00A306BF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A306BF">
              <w:rPr>
                <w:rFonts w:ascii="Arial" w:hAnsi="Arial" w:cs="Arial"/>
                <w:b/>
                <w:sz w:val="20"/>
                <w:szCs w:val="20"/>
              </w:rPr>
              <w:t xml:space="preserve">Task 1: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</w:rPr>
              <w:t>Spelling Programme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E56D5E" w:rsidRPr="00A3370D" w:rsidRDefault="005B22B3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3370D">
              <w:rPr>
                <w:rFonts w:ascii="Arial" w:hAnsi="Arial" w:cs="Arial"/>
                <w:sz w:val="18"/>
                <w:szCs w:val="18"/>
              </w:rPr>
              <w:t>Each Monday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D0195C" w:rsidRDefault="00A306BF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3a:  </w:t>
            </w:r>
            <w:r>
              <w:rPr>
                <w:rFonts w:ascii="Arial" w:hAnsi="Arial" w:cs="Arial"/>
                <w:sz w:val="20"/>
                <w:szCs w:val="20"/>
              </w:rPr>
              <w:t>Autobiographical Snapshot</w:t>
            </w:r>
            <w:r w:rsidR="007E3AC6">
              <w:rPr>
                <w:rFonts w:ascii="Arial" w:hAnsi="Arial" w:cs="Arial"/>
                <w:sz w:val="20"/>
                <w:szCs w:val="20"/>
              </w:rPr>
              <w:t xml:space="preserve"> Draft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E56D5E" w:rsidRPr="00A3370D" w:rsidRDefault="005D2BCD" w:rsidP="005D2BC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T1 W7  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7E3AC6" w:rsidTr="004F1A36">
        <w:tc>
          <w:tcPr>
            <w:tcW w:w="8075" w:type="dxa"/>
          </w:tcPr>
          <w:p w:rsidR="007E3AC6" w:rsidRPr="007E3AC6" w:rsidRDefault="007E3AC6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7E3AC6">
              <w:rPr>
                <w:rFonts w:ascii="Arial" w:hAnsi="Arial" w:cs="Arial"/>
                <w:b/>
                <w:sz w:val="20"/>
                <w:szCs w:val="20"/>
              </w:rPr>
              <w:t>Task 3b: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7E3AC6">
              <w:rPr>
                <w:rFonts w:ascii="Arial" w:hAnsi="Arial" w:cs="Arial"/>
                <w:sz w:val="20"/>
                <w:szCs w:val="20"/>
              </w:rPr>
              <w:t>Autobiography Snapshot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</w:tcPr>
          <w:p w:rsidR="007E3AC6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 home</w:t>
            </w:r>
          </w:p>
        </w:tc>
        <w:tc>
          <w:tcPr>
            <w:tcW w:w="1701" w:type="dxa"/>
          </w:tcPr>
          <w:p w:rsidR="007E3AC6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T2 W1</w:t>
            </w:r>
          </w:p>
        </w:tc>
        <w:tc>
          <w:tcPr>
            <w:tcW w:w="1843" w:type="dxa"/>
          </w:tcPr>
          <w:p w:rsidR="007E3AC6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7E3AC6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E56D5E" w:rsidTr="004F1A36">
        <w:tc>
          <w:tcPr>
            <w:tcW w:w="8075" w:type="dxa"/>
          </w:tcPr>
          <w:p w:rsidR="00E56D5E" w:rsidRPr="00D0195C" w:rsidRDefault="00A95E7A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A95E7A">
              <w:rPr>
                <w:rFonts w:ascii="Arial" w:hAnsi="Arial" w:cs="Arial"/>
                <w:b/>
                <w:sz w:val="20"/>
                <w:szCs w:val="20"/>
              </w:rPr>
              <w:t>Task 5:</w:t>
            </w:r>
            <w:r>
              <w:rPr>
                <w:rFonts w:ascii="Arial" w:hAnsi="Arial" w:cs="Arial"/>
                <w:sz w:val="20"/>
                <w:szCs w:val="20"/>
              </w:rPr>
              <w:t xml:space="preserve">    Grammar Programme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5D2BCD" w:rsidRPr="00A3370D" w:rsidRDefault="005D2BCD" w:rsidP="005D2BCD">
            <w:pPr>
              <w:rPr>
                <w:rFonts w:ascii="Arial" w:hAnsi="Arial" w:cs="Arial"/>
                <w:sz w:val="14"/>
                <w:szCs w:val="14"/>
              </w:rPr>
            </w:pPr>
            <w:r w:rsidRPr="00A3370D">
              <w:rPr>
                <w:rFonts w:ascii="Arial" w:hAnsi="Arial" w:cs="Arial"/>
                <w:sz w:val="14"/>
                <w:szCs w:val="14"/>
              </w:rPr>
              <w:t>T1 W9 T2 W4 T4 W5</w:t>
            </w:r>
          </w:p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A95E7A" w:rsidRDefault="00A95E7A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6: </w:t>
            </w:r>
            <w:r>
              <w:rPr>
                <w:rFonts w:ascii="Arial" w:hAnsi="Arial" w:cs="Arial"/>
                <w:sz w:val="20"/>
                <w:szCs w:val="20"/>
              </w:rPr>
              <w:t xml:space="preserve">   Writing Programme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5D2BCD" w:rsidRPr="00A3370D" w:rsidRDefault="005D2BCD" w:rsidP="005D2BCD">
            <w:pPr>
              <w:rPr>
                <w:rFonts w:ascii="Arial" w:hAnsi="Arial" w:cs="Arial"/>
                <w:sz w:val="14"/>
                <w:szCs w:val="14"/>
              </w:rPr>
            </w:pPr>
            <w:r w:rsidRPr="00A3370D">
              <w:rPr>
                <w:rFonts w:ascii="Arial" w:hAnsi="Arial" w:cs="Arial"/>
                <w:sz w:val="14"/>
                <w:szCs w:val="14"/>
              </w:rPr>
              <w:t>T1 W9 T2 W4 T4 W5</w:t>
            </w:r>
          </w:p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7E3AC6" w:rsidRDefault="007E3AC6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11:</w:t>
            </w:r>
            <w:r>
              <w:rPr>
                <w:rFonts w:ascii="Arial" w:hAnsi="Arial" w:cs="Arial"/>
                <w:sz w:val="20"/>
                <w:szCs w:val="20"/>
              </w:rPr>
              <w:t xml:space="preserve">  Feature Article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E56D5E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T2 W6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E56D5E" w:rsidTr="004F1A36">
        <w:tc>
          <w:tcPr>
            <w:tcW w:w="8075" w:type="dxa"/>
          </w:tcPr>
          <w:p w:rsidR="00E56D5E" w:rsidRPr="002F6247" w:rsidRDefault="002F6247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12: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F6247">
              <w:rPr>
                <w:rFonts w:ascii="Arial" w:hAnsi="Arial" w:cs="Arial"/>
                <w:i/>
                <w:sz w:val="20"/>
                <w:szCs w:val="20"/>
              </w:rPr>
              <w:t>A Million Acres A Year</w:t>
            </w:r>
            <w:r>
              <w:rPr>
                <w:rFonts w:ascii="Arial" w:hAnsi="Arial" w:cs="Arial"/>
                <w:sz w:val="20"/>
                <w:szCs w:val="20"/>
              </w:rPr>
              <w:t xml:space="preserve"> - Analytical Essay</w:t>
            </w:r>
          </w:p>
        </w:tc>
        <w:tc>
          <w:tcPr>
            <w:tcW w:w="2410" w:type="dxa"/>
          </w:tcPr>
          <w:p w:rsidR="00E56D5E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E56D5E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T2 W10</w:t>
            </w:r>
          </w:p>
        </w:tc>
        <w:tc>
          <w:tcPr>
            <w:tcW w:w="1843" w:type="dxa"/>
          </w:tcPr>
          <w:p w:rsidR="00E56D5E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2F6247" w:rsidTr="004F1A36">
        <w:tc>
          <w:tcPr>
            <w:tcW w:w="8075" w:type="dxa"/>
          </w:tcPr>
          <w:p w:rsidR="002F6247" w:rsidRPr="00D0195C" w:rsidRDefault="002F6247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2F6247">
              <w:rPr>
                <w:rFonts w:ascii="Arial" w:hAnsi="Arial" w:cs="Arial"/>
                <w:b/>
                <w:sz w:val="20"/>
                <w:szCs w:val="20"/>
              </w:rPr>
              <w:t>Task 13:</w:t>
            </w:r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2F6247">
              <w:rPr>
                <w:rFonts w:ascii="Arial" w:hAnsi="Arial" w:cs="Arial"/>
                <w:i/>
                <w:sz w:val="20"/>
                <w:szCs w:val="20"/>
              </w:rPr>
              <w:t>September</w:t>
            </w:r>
            <w:r>
              <w:rPr>
                <w:rFonts w:ascii="Arial" w:hAnsi="Arial" w:cs="Arial"/>
                <w:sz w:val="20"/>
                <w:szCs w:val="20"/>
              </w:rPr>
              <w:t xml:space="preserve"> – Analytical Essay</w:t>
            </w:r>
          </w:p>
        </w:tc>
        <w:tc>
          <w:tcPr>
            <w:tcW w:w="2410" w:type="dxa"/>
          </w:tcPr>
          <w:p w:rsidR="002F6247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2F6247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T3 W5</w:t>
            </w:r>
          </w:p>
        </w:tc>
        <w:tc>
          <w:tcPr>
            <w:tcW w:w="1843" w:type="dxa"/>
          </w:tcPr>
          <w:p w:rsidR="002F6247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2F6247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2F6247" w:rsidTr="004F1A36">
        <w:tc>
          <w:tcPr>
            <w:tcW w:w="8075" w:type="dxa"/>
          </w:tcPr>
          <w:p w:rsidR="002F6247" w:rsidRPr="00D0195C" w:rsidRDefault="00A04737" w:rsidP="00416A0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A04737">
              <w:rPr>
                <w:rFonts w:ascii="Arial" w:hAnsi="Arial" w:cs="Arial"/>
                <w:b/>
                <w:sz w:val="20"/>
                <w:szCs w:val="20"/>
              </w:rPr>
              <w:t>Task 14:</w:t>
            </w:r>
            <w:r>
              <w:rPr>
                <w:rFonts w:ascii="Arial" w:hAnsi="Arial" w:cs="Arial"/>
                <w:sz w:val="20"/>
                <w:szCs w:val="20"/>
              </w:rPr>
              <w:t xml:space="preserve">  Create a multimodal text</w:t>
            </w:r>
          </w:p>
        </w:tc>
        <w:tc>
          <w:tcPr>
            <w:tcW w:w="2410" w:type="dxa"/>
          </w:tcPr>
          <w:p w:rsidR="002F6247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2F6247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T3 W 6</w:t>
            </w:r>
          </w:p>
        </w:tc>
        <w:tc>
          <w:tcPr>
            <w:tcW w:w="1843" w:type="dxa"/>
          </w:tcPr>
          <w:p w:rsidR="002F6247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2F6247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A04737" w:rsidTr="004F1A36">
        <w:tc>
          <w:tcPr>
            <w:tcW w:w="8075" w:type="dxa"/>
          </w:tcPr>
          <w:p w:rsidR="00A04737" w:rsidRPr="00A04737" w:rsidRDefault="00416A06" w:rsidP="00416A06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16:  </w:t>
            </w:r>
            <w:r>
              <w:rPr>
                <w:rFonts w:ascii="Arial" w:hAnsi="Arial" w:cs="Arial"/>
                <w:sz w:val="20"/>
                <w:szCs w:val="20"/>
              </w:rPr>
              <w:t>Examination</w:t>
            </w:r>
          </w:p>
        </w:tc>
        <w:tc>
          <w:tcPr>
            <w:tcW w:w="2410" w:type="dxa"/>
          </w:tcPr>
          <w:p w:rsidR="00A04737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A04737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T3 W8</w:t>
            </w:r>
          </w:p>
        </w:tc>
        <w:tc>
          <w:tcPr>
            <w:tcW w:w="1843" w:type="dxa"/>
          </w:tcPr>
          <w:p w:rsidR="00A04737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A04737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A04737" w:rsidTr="004F1A36">
        <w:tc>
          <w:tcPr>
            <w:tcW w:w="8075" w:type="dxa"/>
          </w:tcPr>
          <w:p w:rsidR="00A04737" w:rsidRPr="00416A06" w:rsidRDefault="00416A06" w:rsidP="00416A06">
            <w:pPr>
              <w:spacing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416A06">
              <w:rPr>
                <w:rFonts w:ascii="Arial" w:hAnsi="Arial" w:cs="Arial"/>
                <w:b/>
                <w:sz w:val="20"/>
                <w:szCs w:val="20"/>
              </w:rPr>
              <w:t>Task 18: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Pr="00416A06">
              <w:rPr>
                <w:rFonts w:ascii="Arial" w:hAnsi="Arial" w:cs="Arial"/>
                <w:sz w:val="20"/>
                <w:szCs w:val="20"/>
              </w:rPr>
              <w:t>Create own narrative</w:t>
            </w:r>
          </w:p>
        </w:tc>
        <w:tc>
          <w:tcPr>
            <w:tcW w:w="2410" w:type="dxa"/>
          </w:tcPr>
          <w:p w:rsidR="00A04737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A04737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T4 W4</w:t>
            </w:r>
          </w:p>
        </w:tc>
        <w:tc>
          <w:tcPr>
            <w:tcW w:w="1843" w:type="dxa"/>
          </w:tcPr>
          <w:p w:rsidR="00A04737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A04737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2F6247" w:rsidTr="004F1A36">
        <w:tc>
          <w:tcPr>
            <w:tcW w:w="8075" w:type="dxa"/>
            <w:shd w:val="clear" w:color="auto" w:fill="D9D9D9" w:themeFill="background1" w:themeFillShade="D9"/>
          </w:tcPr>
          <w:p w:rsidR="002F6247" w:rsidRPr="00D0195C" w:rsidRDefault="002F6247" w:rsidP="004F1A36">
            <w:pPr>
              <w:rPr>
                <w:rFonts w:ascii="Arial" w:hAnsi="Arial" w:cs="Arial"/>
                <w:sz w:val="20"/>
                <w:szCs w:val="20"/>
              </w:rPr>
            </w:pPr>
            <w:r w:rsidRPr="00D0195C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SPEAKING AND LISTENING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2F6247" w:rsidRPr="00D0195C" w:rsidRDefault="002F6247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2F6247" w:rsidRPr="00A3370D" w:rsidRDefault="002F6247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2F6247" w:rsidRPr="00D0195C" w:rsidRDefault="002F6247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2F6247" w:rsidRPr="00416A06" w:rsidRDefault="00416A06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</w:t>
            </w:r>
            <w:r w:rsidR="00A3370D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</w:tr>
      <w:tr w:rsidR="002F6247" w:rsidTr="004F1A36">
        <w:tc>
          <w:tcPr>
            <w:tcW w:w="8075" w:type="dxa"/>
          </w:tcPr>
          <w:p w:rsidR="002F6247" w:rsidRPr="007E3AC6" w:rsidRDefault="002F6247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8:   </w:t>
            </w:r>
            <w:r w:rsidRPr="007E3AC6">
              <w:rPr>
                <w:rFonts w:ascii="Arial" w:hAnsi="Arial" w:cs="Arial"/>
                <w:sz w:val="20"/>
                <w:szCs w:val="20"/>
              </w:rPr>
              <w:t>Talk Back Radio Segment</w:t>
            </w:r>
          </w:p>
        </w:tc>
        <w:tc>
          <w:tcPr>
            <w:tcW w:w="2410" w:type="dxa"/>
          </w:tcPr>
          <w:p w:rsidR="002F6247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2F6247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T1 W10</w:t>
            </w:r>
            <w:bookmarkStart w:id="0" w:name="_GoBack"/>
            <w:bookmarkEnd w:id="0"/>
          </w:p>
        </w:tc>
        <w:tc>
          <w:tcPr>
            <w:tcW w:w="1843" w:type="dxa"/>
          </w:tcPr>
          <w:p w:rsidR="002F6247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2F6247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2F6247" w:rsidTr="004F1A36">
        <w:tc>
          <w:tcPr>
            <w:tcW w:w="8075" w:type="dxa"/>
          </w:tcPr>
          <w:p w:rsidR="002F6247" w:rsidRPr="007E3AC6" w:rsidRDefault="002F6247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Task 9: </w:t>
            </w:r>
            <w:r>
              <w:rPr>
                <w:rFonts w:ascii="Arial" w:hAnsi="Arial" w:cs="Arial"/>
                <w:sz w:val="20"/>
                <w:szCs w:val="20"/>
              </w:rPr>
              <w:t xml:space="preserve">  Prepared Reading</w:t>
            </w:r>
          </w:p>
        </w:tc>
        <w:tc>
          <w:tcPr>
            <w:tcW w:w="2410" w:type="dxa"/>
          </w:tcPr>
          <w:p w:rsidR="002F6247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 and at home</w:t>
            </w:r>
          </w:p>
        </w:tc>
        <w:tc>
          <w:tcPr>
            <w:tcW w:w="1701" w:type="dxa"/>
          </w:tcPr>
          <w:p w:rsidR="002F6247" w:rsidRPr="00A3370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T2 W1</w:t>
            </w:r>
          </w:p>
        </w:tc>
        <w:tc>
          <w:tcPr>
            <w:tcW w:w="1843" w:type="dxa"/>
          </w:tcPr>
          <w:p w:rsidR="002F6247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2F6247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F6247" w:rsidTr="004F1A36">
        <w:tc>
          <w:tcPr>
            <w:tcW w:w="8075" w:type="dxa"/>
          </w:tcPr>
          <w:p w:rsidR="002F6247" w:rsidRPr="00416A06" w:rsidRDefault="00416A06" w:rsidP="004F1A36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17:</w:t>
            </w:r>
            <w:r>
              <w:rPr>
                <w:rFonts w:ascii="Arial" w:hAnsi="Arial" w:cs="Arial"/>
                <w:sz w:val="20"/>
                <w:szCs w:val="20"/>
              </w:rPr>
              <w:t xml:space="preserve"> Prepared pitch selling graphic novel</w:t>
            </w:r>
          </w:p>
        </w:tc>
        <w:tc>
          <w:tcPr>
            <w:tcW w:w="2410" w:type="dxa"/>
          </w:tcPr>
          <w:p w:rsidR="002F6247" w:rsidRPr="00D0195C" w:rsidRDefault="004F1A36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In-class</w:t>
            </w:r>
          </w:p>
        </w:tc>
        <w:tc>
          <w:tcPr>
            <w:tcW w:w="1701" w:type="dxa"/>
          </w:tcPr>
          <w:p w:rsidR="002F6247" w:rsidRPr="005D2BCD" w:rsidRDefault="005D2BCD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D2BCD">
              <w:rPr>
                <w:rFonts w:ascii="Arial" w:hAnsi="Arial" w:cs="Arial"/>
                <w:sz w:val="18"/>
                <w:szCs w:val="18"/>
              </w:rPr>
              <w:t>T2 W10</w:t>
            </w:r>
          </w:p>
        </w:tc>
        <w:tc>
          <w:tcPr>
            <w:tcW w:w="1843" w:type="dxa"/>
          </w:tcPr>
          <w:p w:rsidR="002F6247" w:rsidRPr="00D0195C" w:rsidRDefault="005B22B3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2F6247" w:rsidRPr="00D0195C" w:rsidRDefault="00A3370D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416A06" w:rsidTr="004F1A36">
        <w:tc>
          <w:tcPr>
            <w:tcW w:w="807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  <w:vAlign w:val="center"/>
          </w:tcPr>
          <w:p w:rsidR="00416A06" w:rsidRPr="00BC2A38" w:rsidRDefault="00416A06" w:rsidP="004F1A36">
            <w:pPr>
              <w:suppressAutoHyphens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ar-SA"/>
              </w:rPr>
            </w:pPr>
            <w:r w:rsidRPr="00BC2A38">
              <w:rPr>
                <w:rFonts w:ascii="Arial" w:eastAsia="Times New Roman" w:hAnsi="Arial" w:cs="Times New Roman"/>
                <w:b/>
                <w:sz w:val="20"/>
                <w:szCs w:val="20"/>
                <w:lang w:eastAsia="ar-SA"/>
              </w:rPr>
              <w:t>Total Weight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:rsidR="00416A06" w:rsidRPr="00BC2A38" w:rsidRDefault="00416A06" w:rsidP="004F1A36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:rsidR="00416A06" w:rsidRPr="00BC2A38" w:rsidRDefault="00416A06" w:rsidP="004F1A36">
            <w:pPr>
              <w:widowControl w:val="0"/>
              <w:suppressAutoHyphens/>
              <w:autoSpaceDE w:val="0"/>
              <w:snapToGrid w:val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:rsidR="00416A06" w:rsidRPr="00BC2A38" w:rsidRDefault="00416A06" w:rsidP="004F1A36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35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:rsidR="00416A06" w:rsidRPr="00BC2A38" w:rsidRDefault="00416A06" w:rsidP="004F1A36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BC2A38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100%</w:t>
            </w:r>
          </w:p>
        </w:tc>
      </w:tr>
    </w:tbl>
    <w:p w:rsidR="00C337E5" w:rsidRPr="00BC2A38" w:rsidRDefault="00C337E5" w:rsidP="009A3548">
      <w:pPr>
        <w:spacing w:after="0"/>
        <w:rPr>
          <w:sz w:val="20"/>
          <w:szCs w:val="20"/>
        </w:rPr>
      </w:pPr>
    </w:p>
    <w:sectPr w:rsidR="00C337E5" w:rsidRPr="00BC2A38" w:rsidSect="00ED087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7E5"/>
    <w:rsid w:val="000E7279"/>
    <w:rsid w:val="00192385"/>
    <w:rsid w:val="00205B76"/>
    <w:rsid w:val="002D0FE6"/>
    <w:rsid w:val="002E7C24"/>
    <w:rsid w:val="002F6247"/>
    <w:rsid w:val="00320AC5"/>
    <w:rsid w:val="003C130B"/>
    <w:rsid w:val="00416A06"/>
    <w:rsid w:val="004634F0"/>
    <w:rsid w:val="004E683D"/>
    <w:rsid w:val="004F1A36"/>
    <w:rsid w:val="005271B9"/>
    <w:rsid w:val="00584CD5"/>
    <w:rsid w:val="00590986"/>
    <w:rsid w:val="005B0C04"/>
    <w:rsid w:val="005B22B3"/>
    <w:rsid w:val="005D2BCD"/>
    <w:rsid w:val="00622449"/>
    <w:rsid w:val="006B57D2"/>
    <w:rsid w:val="006C3370"/>
    <w:rsid w:val="007E3AC6"/>
    <w:rsid w:val="008758FD"/>
    <w:rsid w:val="00886ECC"/>
    <w:rsid w:val="00887920"/>
    <w:rsid w:val="009A3548"/>
    <w:rsid w:val="00A02F17"/>
    <w:rsid w:val="00A04737"/>
    <w:rsid w:val="00A306BF"/>
    <w:rsid w:val="00A3370D"/>
    <w:rsid w:val="00A95E7A"/>
    <w:rsid w:val="00AC2982"/>
    <w:rsid w:val="00AC5E84"/>
    <w:rsid w:val="00B1639F"/>
    <w:rsid w:val="00B507F8"/>
    <w:rsid w:val="00B94445"/>
    <w:rsid w:val="00BC2A38"/>
    <w:rsid w:val="00C337E5"/>
    <w:rsid w:val="00CC3C20"/>
    <w:rsid w:val="00D0195C"/>
    <w:rsid w:val="00E20A76"/>
    <w:rsid w:val="00E24E38"/>
    <w:rsid w:val="00E56D5E"/>
    <w:rsid w:val="00ED0873"/>
    <w:rsid w:val="00EE35DB"/>
    <w:rsid w:val="00EE39BB"/>
    <w:rsid w:val="00EF5294"/>
    <w:rsid w:val="00F17DB4"/>
    <w:rsid w:val="00F259E1"/>
    <w:rsid w:val="00FD3581"/>
    <w:rsid w:val="00F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CC25"/>
  <w15:chartTrackingRefBased/>
  <w15:docId w15:val="{010C5116-67BA-4397-A73F-2EEAA57B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0A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AC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56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3A155B89</Template>
  <TotalTime>108</TotalTime>
  <Pages>2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25</cp:revision>
  <cp:lastPrinted>2019-02-24T06:22:00Z</cp:lastPrinted>
  <dcterms:created xsi:type="dcterms:W3CDTF">2019-02-13T08:19:00Z</dcterms:created>
  <dcterms:modified xsi:type="dcterms:W3CDTF">2019-02-24T06:31:00Z</dcterms:modified>
</cp:coreProperties>
</file>