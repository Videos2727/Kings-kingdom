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1CD282" w14:textId="77777777" w:rsidR="005872A5" w:rsidRPr="00843AA7" w:rsidRDefault="00261C63" w:rsidP="00261C63">
      <w:pPr>
        <w:jc w:val="center"/>
        <w:rPr>
          <w:rFonts w:ascii="Arial" w:hAnsi="Arial"/>
          <w:b/>
        </w:rPr>
      </w:pPr>
      <w:r w:rsidRPr="00843AA7">
        <w:rPr>
          <w:rFonts w:ascii="Arial" w:hAnsi="Arial"/>
          <w:b/>
        </w:rPr>
        <w:t>Year 8 Science</w:t>
      </w:r>
    </w:p>
    <w:p w14:paraId="5AC4A090" w14:textId="77777777" w:rsidR="00261C63" w:rsidRPr="00843AA7" w:rsidRDefault="00261C63" w:rsidP="00261C63">
      <w:pPr>
        <w:jc w:val="center"/>
        <w:rPr>
          <w:rFonts w:ascii="Arial" w:hAnsi="Arial"/>
          <w:b/>
        </w:rPr>
      </w:pPr>
      <w:r w:rsidRPr="00843AA7">
        <w:rPr>
          <w:rFonts w:ascii="Arial" w:hAnsi="Arial"/>
          <w:b/>
        </w:rPr>
        <w:t>Physical Sciences</w:t>
      </w:r>
    </w:p>
    <w:p w14:paraId="44509E43" w14:textId="77777777" w:rsidR="00261C63" w:rsidRPr="00843AA7" w:rsidRDefault="00261C63" w:rsidP="00261C63">
      <w:pPr>
        <w:jc w:val="center"/>
        <w:rPr>
          <w:rFonts w:ascii="Arial" w:hAnsi="Arial"/>
        </w:rPr>
      </w:pPr>
      <w:r w:rsidRPr="00843AA7">
        <w:rPr>
          <w:rFonts w:ascii="Arial" w:hAnsi="Arial"/>
          <w:b/>
        </w:rPr>
        <w:t>Revision</w:t>
      </w:r>
    </w:p>
    <w:p w14:paraId="63D44408" w14:textId="77777777" w:rsidR="00261C63" w:rsidRPr="00843AA7" w:rsidRDefault="00261C63" w:rsidP="00222BC9">
      <w:pPr>
        <w:rPr>
          <w:rFonts w:ascii="Arial" w:hAnsi="Arial"/>
        </w:rPr>
      </w:pPr>
    </w:p>
    <w:p w14:paraId="6142E2FC" w14:textId="77777777" w:rsidR="00261C63" w:rsidRPr="00843AA7" w:rsidRDefault="00261C63" w:rsidP="00222BC9">
      <w:pPr>
        <w:rPr>
          <w:rFonts w:ascii="Arial" w:hAnsi="Arial"/>
          <w:b/>
        </w:rPr>
      </w:pPr>
      <w:r w:rsidRPr="00843AA7">
        <w:rPr>
          <w:rFonts w:ascii="Arial" w:hAnsi="Arial"/>
          <w:b/>
        </w:rPr>
        <w:t>Heat Transfer</w:t>
      </w:r>
      <w:r w:rsidR="00A85F63" w:rsidRPr="00843AA7">
        <w:rPr>
          <w:rFonts w:ascii="Arial" w:hAnsi="Arial"/>
          <w:b/>
        </w:rPr>
        <w:t xml:space="preserve">  (See Ch. 10.2 of textbook)</w:t>
      </w:r>
    </w:p>
    <w:p w14:paraId="5E0AD5F5" w14:textId="77777777" w:rsidR="00261C63" w:rsidRPr="00843AA7" w:rsidRDefault="00261C63" w:rsidP="00222BC9">
      <w:pPr>
        <w:rPr>
          <w:rFonts w:ascii="Arial" w:hAnsi="Arial"/>
        </w:rPr>
      </w:pPr>
    </w:p>
    <w:p w14:paraId="60BEEDDF" w14:textId="77777777" w:rsidR="00261C63" w:rsidRPr="00843AA7" w:rsidRDefault="00261C63" w:rsidP="00261C63">
      <w:pPr>
        <w:rPr>
          <w:rFonts w:ascii="Arial" w:hAnsi="Arial"/>
        </w:rPr>
      </w:pPr>
      <w:r w:rsidRPr="00843AA7">
        <w:rPr>
          <w:rFonts w:ascii="Arial" w:hAnsi="Arial"/>
        </w:rPr>
        <w:t>1.</w:t>
      </w:r>
      <w:r w:rsidRPr="00843AA7">
        <w:rPr>
          <w:rFonts w:ascii="Arial" w:hAnsi="Arial"/>
        </w:rPr>
        <w:tab/>
        <w:t>Copy and complete the table below.</w:t>
      </w:r>
    </w:p>
    <w:p w14:paraId="17B863FF" w14:textId="77777777" w:rsidR="00A85F63" w:rsidRPr="00843AA7" w:rsidRDefault="00A85F63" w:rsidP="00261C63">
      <w:pPr>
        <w:rPr>
          <w:rFonts w:ascii="Arial" w:hAnsi="Arial"/>
        </w:rPr>
      </w:pPr>
    </w:p>
    <w:p w14:paraId="17E0FB44" w14:textId="77777777" w:rsidR="00A85F63" w:rsidRPr="00843AA7" w:rsidRDefault="00A85F63" w:rsidP="00261C63">
      <w:pPr>
        <w:rPr>
          <w:rFonts w:ascii="Arial" w:hAnsi="Arial"/>
        </w:rPr>
      </w:pPr>
      <w:r w:rsidRPr="00843AA7">
        <w:rPr>
          <w:rFonts w:ascii="Arial" w:hAnsi="Arial"/>
          <w:noProof/>
        </w:rPr>
        <w:drawing>
          <wp:inline distT="0" distB="0" distL="0" distR="0" wp14:anchorId="230B5440" wp14:editId="04ABE0B6">
            <wp:extent cx="5803900" cy="17399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10-12 at 5.53.5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A13" w14:textId="77777777" w:rsidR="00261C63" w:rsidRPr="00843AA7" w:rsidRDefault="00261C63" w:rsidP="00261C63">
      <w:pPr>
        <w:rPr>
          <w:rFonts w:ascii="Arial" w:hAnsi="Arial"/>
        </w:rPr>
      </w:pPr>
    </w:p>
    <w:p w14:paraId="7739117B" w14:textId="77777777" w:rsidR="00261C63" w:rsidRPr="00843AA7" w:rsidRDefault="00261C63" w:rsidP="00261C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2.</w:t>
      </w:r>
      <w:r w:rsidRPr="00843AA7">
        <w:rPr>
          <w:rFonts w:ascii="Arial" w:hAnsi="Arial" w:cs="Arial"/>
        </w:rPr>
        <w:tab/>
        <w:t>What is an insulator? Name three different materials that can act as insulators.</w:t>
      </w:r>
    </w:p>
    <w:p w14:paraId="63609FEE" w14:textId="77777777" w:rsidR="00261C63" w:rsidRPr="00843AA7" w:rsidRDefault="00261C63" w:rsidP="00261C63">
      <w:pPr>
        <w:rPr>
          <w:rFonts w:ascii="Arial" w:hAnsi="Arial" w:cs="Arial"/>
        </w:rPr>
      </w:pPr>
    </w:p>
    <w:p w14:paraId="0CE45E3B" w14:textId="77777777" w:rsidR="00261C63" w:rsidRPr="00843AA7" w:rsidRDefault="00261C63" w:rsidP="00261C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3.</w:t>
      </w:r>
      <w:r w:rsidRPr="00843AA7">
        <w:rPr>
          <w:rFonts w:ascii="Arial" w:hAnsi="Arial" w:cs="Arial"/>
        </w:rPr>
        <w:tab/>
        <w:t>Heat can travel through empty space (for example, bet</w:t>
      </w:r>
      <w:r w:rsidR="00A85F63" w:rsidRPr="00843AA7">
        <w:rPr>
          <w:rFonts w:ascii="Arial" w:hAnsi="Arial" w:cs="Arial"/>
        </w:rPr>
        <w:t>ween the S</w:t>
      </w:r>
      <w:r w:rsidRPr="00843AA7">
        <w:rPr>
          <w:rFonts w:ascii="Arial" w:hAnsi="Arial" w:cs="Arial"/>
        </w:rPr>
        <w:t xml:space="preserve">un and Earth). How </w:t>
      </w:r>
      <w:r w:rsidRPr="00843AA7">
        <w:rPr>
          <w:rFonts w:ascii="Arial" w:hAnsi="Arial" w:cs="Arial"/>
        </w:rPr>
        <w:tab/>
        <w:t>does the heat move?</w:t>
      </w:r>
    </w:p>
    <w:p w14:paraId="2FFFBF12" w14:textId="77777777" w:rsidR="00261C63" w:rsidRPr="00843AA7" w:rsidRDefault="00261C63" w:rsidP="00261C63">
      <w:pPr>
        <w:rPr>
          <w:rFonts w:ascii="Arial" w:hAnsi="Arial" w:cs="Arial"/>
        </w:rPr>
      </w:pPr>
    </w:p>
    <w:p w14:paraId="0151F3E1" w14:textId="30385B6F" w:rsidR="00261C63" w:rsidRPr="00843AA7" w:rsidRDefault="00261C63" w:rsidP="00261C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4.</w:t>
      </w:r>
      <w:r w:rsidRPr="00843AA7">
        <w:rPr>
          <w:rFonts w:ascii="Arial" w:hAnsi="Arial" w:cs="Arial"/>
        </w:rPr>
        <w:tab/>
        <w:t>What three things can happen to radiated heat when it arrives at any surface</w:t>
      </w:r>
      <w:r w:rsidR="00843AA7" w:rsidRPr="00843AA7">
        <w:rPr>
          <w:rFonts w:ascii="Arial" w:hAnsi="Arial" w:cs="Arial"/>
        </w:rPr>
        <w:t>?  </w:t>
      </w:r>
    </w:p>
    <w:p w14:paraId="4005A627" w14:textId="77777777" w:rsidR="00261C63" w:rsidRPr="00843AA7" w:rsidRDefault="00261C63" w:rsidP="00261C63">
      <w:pPr>
        <w:rPr>
          <w:rFonts w:ascii="Arial" w:hAnsi="Arial" w:cs="Arial"/>
        </w:rPr>
      </w:pPr>
    </w:p>
    <w:p w14:paraId="33C3EE7A" w14:textId="77777777" w:rsidR="00261C63" w:rsidRPr="00843AA7" w:rsidRDefault="00261C63" w:rsidP="00261C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5.</w:t>
      </w:r>
      <w:r w:rsidRPr="00843AA7">
        <w:rPr>
          <w:rFonts w:ascii="Arial" w:hAnsi="Arial" w:cs="Arial"/>
        </w:rPr>
        <w:tab/>
        <w:t xml:space="preserve">Conduction occurs in solid materials like metals but is not an effective way of </w:t>
      </w:r>
      <w:r w:rsidRPr="00843AA7">
        <w:rPr>
          <w:rFonts w:ascii="Arial" w:hAnsi="Arial" w:cs="Arial"/>
        </w:rPr>
        <w:tab/>
        <w:t>transferring heat in liquids and gases. Explain why this is so.</w:t>
      </w:r>
    </w:p>
    <w:p w14:paraId="7EA0881F" w14:textId="77777777" w:rsidR="00261C63" w:rsidRPr="00843AA7" w:rsidRDefault="00261C63" w:rsidP="00261C63">
      <w:pPr>
        <w:rPr>
          <w:rFonts w:ascii="Arial" w:hAnsi="Arial" w:cs="Arial"/>
        </w:rPr>
      </w:pPr>
    </w:p>
    <w:p w14:paraId="6F930A3D" w14:textId="77777777" w:rsidR="00261C63" w:rsidRPr="00843AA7" w:rsidRDefault="00A85F63" w:rsidP="00261C63">
      <w:pPr>
        <w:rPr>
          <w:rFonts w:ascii="Arial" w:hAnsi="Arial" w:cs="Arial"/>
          <w:b/>
        </w:rPr>
      </w:pPr>
      <w:r w:rsidRPr="00843AA7">
        <w:rPr>
          <w:rFonts w:ascii="Arial" w:hAnsi="Arial" w:cs="Arial"/>
          <w:b/>
        </w:rPr>
        <w:t>Sound Energy (See Ch. 10.5 of textbook)</w:t>
      </w:r>
    </w:p>
    <w:p w14:paraId="76FCC576" w14:textId="77777777" w:rsidR="00A85F63" w:rsidRPr="00843AA7" w:rsidRDefault="00A85F63" w:rsidP="00261C63">
      <w:pPr>
        <w:rPr>
          <w:rFonts w:ascii="Arial" w:hAnsi="Arial" w:cs="Arial"/>
        </w:rPr>
      </w:pPr>
    </w:p>
    <w:p w14:paraId="5A303115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1.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What is the cause of all sounds?</w:t>
      </w:r>
    </w:p>
    <w:p w14:paraId="05D7DE28" w14:textId="77777777" w:rsidR="00A85F63" w:rsidRPr="00843AA7" w:rsidRDefault="00A85F63" w:rsidP="00A85F63">
      <w:pPr>
        <w:rPr>
          <w:rFonts w:ascii="Arial" w:hAnsi="Arial" w:cs="Arial"/>
        </w:rPr>
      </w:pPr>
    </w:p>
    <w:p w14:paraId="45724ABF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2.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 xml:space="preserve">When compared with air particles in a silent room, how are the particles in 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compressions and rarefactions different?</w:t>
      </w:r>
    </w:p>
    <w:p w14:paraId="4CAA4D4A" w14:textId="77777777" w:rsidR="00A85F63" w:rsidRPr="00843AA7" w:rsidRDefault="00A85F63" w:rsidP="00A85F63">
      <w:pPr>
        <w:rPr>
          <w:rFonts w:ascii="Arial" w:hAnsi="Arial" w:cs="Arial"/>
        </w:rPr>
      </w:pPr>
    </w:p>
    <w:p w14:paraId="3C63E9CC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3.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Explain why sound can’t travel through empty space.</w:t>
      </w:r>
    </w:p>
    <w:p w14:paraId="600D0FBF" w14:textId="77777777" w:rsidR="00A85F63" w:rsidRPr="00843AA7" w:rsidRDefault="00A85F63" w:rsidP="00A85F63">
      <w:pPr>
        <w:rPr>
          <w:rFonts w:ascii="Arial" w:hAnsi="Arial" w:cs="Arial"/>
        </w:rPr>
      </w:pPr>
    </w:p>
    <w:p w14:paraId="70220E04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4.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 xml:space="preserve">If you blow across the top of a straw, a sound is made. How could you increase the 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 xml:space="preserve">pitch of the sound? How do we know, without taking any measurements, that light 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travels through air faster than sound?</w:t>
      </w:r>
    </w:p>
    <w:p w14:paraId="6580A46A" w14:textId="77777777" w:rsidR="00A85F63" w:rsidRPr="00843AA7" w:rsidRDefault="00A85F63" w:rsidP="00A85F63">
      <w:pPr>
        <w:rPr>
          <w:rFonts w:ascii="Arial" w:hAnsi="Arial" w:cs="Arial"/>
        </w:rPr>
      </w:pPr>
    </w:p>
    <w:p w14:paraId="1330652E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5.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 xml:space="preserve">Which vibrates more quickly — a long string or a short string made of the same 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material?</w:t>
      </w:r>
    </w:p>
    <w:p w14:paraId="42A6540D" w14:textId="77777777" w:rsidR="00A85F63" w:rsidRPr="00843AA7" w:rsidRDefault="00A85F63" w:rsidP="00A85F63">
      <w:pPr>
        <w:rPr>
          <w:rFonts w:ascii="Arial" w:hAnsi="Arial" w:cs="Arial"/>
        </w:rPr>
      </w:pPr>
    </w:p>
    <w:p w14:paraId="01F3555C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6.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 xml:space="preserve">Describe what can happen to sound energy travelling through the air when it meets a 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new substance.</w:t>
      </w:r>
    </w:p>
    <w:p w14:paraId="6F1E6DB4" w14:textId="77777777" w:rsidR="00A85F63" w:rsidRPr="00843AA7" w:rsidRDefault="00A85F63" w:rsidP="00A85F63">
      <w:pPr>
        <w:rPr>
          <w:rFonts w:ascii="Arial" w:hAnsi="Arial" w:cs="Arial"/>
        </w:rPr>
      </w:pPr>
    </w:p>
    <w:p w14:paraId="7D6396F0" w14:textId="77777777" w:rsidR="00A85F63" w:rsidRPr="00843AA7" w:rsidRDefault="00A85F63" w:rsidP="00A85F63">
      <w:pPr>
        <w:rPr>
          <w:rFonts w:ascii="Arial" w:hAnsi="Arial" w:cs="Arial"/>
        </w:rPr>
      </w:pPr>
      <w:r w:rsidRPr="00843AA7">
        <w:rPr>
          <w:rFonts w:ascii="Arial" w:hAnsi="Arial" w:cs="Arial"/>
        </w:rPr>
        <w:t>7.</w:t>
      </w:r>
      <w:r w:rsidRPr="00843AA7">
        <w:rPr>
          <w:rFonts w:ascii="Arial" w:hAnsi="Arial" w:cs="Arial"/>
        </w:rPr>
        <w:tab/>
      </w:r>
      <w:r w:rsidRPr="00843AA7">
        <w:rPr>
          <w:rFonts w:ascii="Arial" w:hAnsi="Arial" w:cs="Arial"/>
        </w:rPr>
        <w:t>Which types of surfaces cause reverberation?</w:t>
      </w:r>
    </w:p>
    <w:p w14:paraId="70A27264" w14:textId="77777777" w:rsidR="00A85F63" w:rsidRPr="00843AA7" w:rsidRDefault="00A85F63" w:rsidP="00A85F63">
      <w:pPr>
        <w:rPr>
          <w:rFonts w:ascii="Arial" w:hAnsi="Arial" w:cs="Arial"/>
        </w:rPr>
      </w:pPr>
      <w:bookmarkStart w:id="0" w:name="_GoBack"/>
      <w:bookmarkEnd w:id="0"/>
    </w:p>
    <w:sectPr w:rsidR="00A85F63" w:rsidRPr="00843AA7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C63"/>
    <w:rsid w:val="00222BC9"/>
    <w:rsid w:val="00261C63"/>
    <w:rsid w:val="003D11C3"/>
    <w:rsid w:val="005872A5"/>
    <w:rsid w:val="00843AA7"/>
    <w:rsid w:val="00967719"/>
    <w:rsid w:val="00A85F63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2274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F6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F6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F6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F6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7</TotalTime>
  <Pages>1</Pages>
  <Words>188</Words>
  <Characters>1076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2015-10-12T09:46:00Z</dcterms:created>
  <dcterms:modified xsi:type="dcterms:W3CDTF">2015-10-12T09:58:00Z</dcterms:modified>
</cp:coreProperties>
</file>