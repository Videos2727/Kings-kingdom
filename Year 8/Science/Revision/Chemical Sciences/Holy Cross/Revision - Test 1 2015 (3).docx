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4148E6" w14:textId="77777777" w:rsidR="001B1513" w:rsidRDefault="001B1513" w:rsidP="001B1513">
      <w:pPr>
        <w:jc w:val="right"/>
        <w:rPr>
          <w:rFonts w:ascii="Arial" w:hAnsi="Arial"/>
        </w:rPr>
      </w:pPr>
      <w:r>
        <w:rPr>
          <w:rFonts w:ascii="Arial" w:hAnsi="Arial"/>
        </w:rPr>
        <w:t>W-15</w:t>
      </w:r>
    </w:p>
    <w:p w14:paraId="729697E3" w14:textId="77777777" w:rsidR="005872A5" w:rsidRPr="001B1513" w:rsidRDefault="001B1513" w:rsidP="001B1513">
      <w:pPr>
        <w:jc w:val="center"/>
        <w:rPr>
          <w:rFonts w:ascii="Arial" w:hAnsi="Arial"/>
          <w:b/>
        </w:rPr>
      </w:pPr>
      <w:r w:rsidRPr="001B1513">
        <w:rPr>
          <w:rFonts w:ascii="Arial" w:hAnsi="Arial"/>
          <w:b/>
        </w:rPr>
        <w:t>YEAR 8 SCIENCE</w:t>
      </w:r>
    </w:p>
    <w:p w14:paraId="164DD4BB" w14:textId="77777777" w:rsidR="001B1513" w:rsidRPr="001B1513" w:rsidRDefault="001B1513" w:rsidP="001B1513">
      <w:pPr>
        <w:jc w:val="center"/>
        <w:rPr>
          <w:rFonts w:ascii="Arial" w:hAnsi="Arial"/>
          <w:b/>
        </w:rPr>
      </w:pPr>
      <w:r w:rsidRPr="001B1513">
        <w:rPr>
          <w:rFonts w:ascii="Arial" w:hAnsi="Arial"/>
          <w:b/>
        </w:rPr>
        <w:t>CHEMICAL SCIENCES</w:t>
      </w:r>
    </w:p>
    <w:p w14:paraId="42E6C7C0" w14:textId="77777777" w:rsidR="001B1513" w:rsidRPr="001B1513" w:rsidRDefault="001B1513" w:rsidP="001B1513">
      <w:pPr>
        <w:jc w:val="center"/>
        <w:rPr>
          <w:rFonts w:ascii="Arial" w:hAnsi="Arial"/>
          <w:b/>
        </w:rPr>
      </w:pPr>
      <w:r w:rsidRPr="001B1513">
        <w:rPr>
          <w:rFonts w:ascii="Arial" w:hAnsi="Arial"/>
          <w:b/>
        </w:rPr>
        <w:t>REVISION - TEST 1</w:t>
      </w:r>
    </w:p>
    <w:p w14:paraId="2A89E4F9" w14:textId="77777777" w:rsidR="001B1513" w:rsidRDefault="001B1513" w:rsidP="00222BC9">
      <w:pPr>
        <w:rPr>
          <w:rFonts w:ascii="Arial" w:hAnsi="Arial"/>
        </w:rPr>
      </w:pPr>
    </w:p>
    <w:p w14:paraId="0721DE3B" w14:textId="5830223B" w:rsidR="001B1513" w:rsidRDefault="001B1513" w:rsidP="00222BC9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</w:r>
      <w:r w:rsidR="00FE1AE2">
        <w:rPr>
          <w:rFonts w:ascii="Arial" w:hAnsi="Arial"/>
        </w:rPr>
        <w:t xml:space="preserve">Look at p. 230 Science Quest 8 and use it to answer the following about the </w:t>
      </w:r>
      <w:r w:rsidR="00FE1AE2">
        <w:rPr>
          <w:rFonts w:ascii="Arial" w:hAnsi="Arial"/>
        </w:rPr>
        <w:tab/>
        <w:t>development of our current model of the atom</w:t>
      </w:r>
      <w:r w:rsidR="00B66D5E">
        <w:rPr>
          <w:rFonts w:ascii="Arial" w:hAnsi="Arial"/>
        </w:rPr>
        <w:t xml:space="preserve">.  </w:t>
      </w:r>
      <w:r w:rsidR="00FE1AE2">
        <w:rPr>
          <w:rFonts w:ascii="Arial" w:hAnsi="Arial"/>
        </w:rPr>
        <w:t xml:space="preserve">For </w:t>
      </w:r>
      <w:r w:rsidR="00B66D5E">
        <w:rPr>
          <w:rFonts w:ascii="Arial" w:hAnsi="Arial"/>
        </w:rPr>
        <w:t>each person, list what he or she</w:t>
      </w:r>
      <w:r w:rsidR="00FE1AE2">
        <w:rPr>
          <w:rFonts w:ascii="Arial" w:hAnsi="Arial"/>
        </w:rPr>
        <w:t xml:space="preserve"> </w:t>
      </w:r>
      <w:r w:rsidR="00504C4B">
        <w:rPr>
          <w:rFonts w:ascii="Arial" w:hAnsi="Arial"/>
        </w:rPr>
        <w:tab/>
        <w:t xml:space="preserve">found </w:t>
      </w:r>
      <w:bookmarkStart w:id="0" w:name="_GoBack"/>
      <w:bookmarkEnd w:id="0"/>
      <w:r w:rsidR="00FE1AE2">
        <w:rPr>
          <w:rFonts w:ascii="Arial" w:hAnsi="Arial"/>
        </w:rPr>
        <w:t>about the atom.</w:t>
      </w:r>
    </w:p>
    <w:p w14:paraId="395732A2" w14:textId="77777777" w:rsidR="00FE1AE2" w:rsidRDefault="00FE1AE2" w:rsidP="00222BC9">
      <w:pPr>
        <w:rPr>
          <w:rFonts w:ascii="Arial" w:hAnsi="Arial"/>
        </w:rPr>
      </w:pPr>
    </w:p>
    <w:p w14:paraId="613E4957" w14:textId="77777777" w:rsidR="00FE1AE2" w:rsidRDefault="00FE1AE2" w:rsidP="00222BC9">
      <w:pPr>
        <w:rPr>
          <w:rFonts w:ascii="Arial" w:hAnsi="Arial"/>
        </w:rPr>
      </w:pPr>
      <w:r>
        <w:rPr>
          <w:rFonts w:ascii="Arial" w:hAnsi="Arial"/>
        </w:rPr>
        <w:tab/>
        <w:t>Democritus (500 BC):</w:t>
      </w:r>
    </w:p>
    <w:p w14:paraId="2D907C4D" w14:textId="77777777" w:rsidR="00FE1AE2" w:rsidRDefault="00FE1AE2" w:rsidP="00222BC9">
      <w:pPr>
        <w:rPr>
          <w:rFonts w:ascii="Arial" w:hAnsi="Arial"/>
        </w:rPr>
      </w:pPr>
    </w:p>
    <w:p w14:paraId="1AFD6CD1" w14:textId="77777777" w:rsidR="00FE1AE2" w:rsidRDefault="00FE1AE2" w:rsidP="00222BC9">
      <w:pPr>
        <w:rPr>
          <w:rFonts w:ascii="Arial" w:hAnsi="Arial"/>
        </w:rPr>
      </w:pPr>
    </w:p>
    <w:p w14:paraId="07445569" w14:textId="77777777" w:rsidR="00FE1AE2" w:rsidRDefault="00FE1AE2" w:rsidP="00222BC9">
      <w:pPr>
        <w:rPr>
          <w:rFonts w:ascii="Arial" w:hAnsi="Arial"/>
        </w:rPr>
      </w:pPr>
    </w:p>
    <w:p w14:paraId="638D5B8F" w14:textId="77777777" w:rsidR="00FE1AE2" w:rsidRDefault="00FE1AE2" w:rsidP="00222BC9">
      <w:pPr>
        <w:rPr>
          <w:rFonts w:ascii="Arial" w:hAnsi="Arial"/>
        </w:rPr>
      </w:pPr>
      <w:r>
        <w:rPr>
          <w:rFonts w:ascii="Arial" w:hAnsi="Arial"/>
        </w:rPr>
        <w:tab/>
        <w:t>Dalton (1803):</w:t>
      </w:r>
    </w:p>
    <w:p w14:paraId="40FE628D" w14:textId="77777777" w:rsidR="00FE1AE2" w:rsidRDefault="00FE1AE2" w:rsidP="00222BC9">
      <w:pPr>
        <w:rPr>
          <w:rFonts w:ascii="Arial" w:hAnsi="Arial"/>
        </w:rPr>
      </w:pPr>
    </w:p>
    <w:p w14:paraId="7A17A0BF" w14:textId="77777777" w:rsidR="00FE1AE2" w:rsidRDefault="00FE1AE2" w:rsidP="00222BC9">
      <w:pPr>
        <w:rPr>
          <w:rFonts w:ascii="Arial" w:hAnsi="Arial"/>
        </w:rPr>
      </w:pPr>
    </w:p>
    <w:p w14:paraId="777EC44E" w14:textId="77777777" w:rsidR="00FE1AE2" w:rsidRDefault="00FE1AE2" w:rsidP="00222BC9">
      <w:pPr>
        <w:rPr>
          <w:rFonts w:ascii="Arial" w:hAnsi="Arial"/>
        </w:rPr>
      </w:pPr>
    </w:p>
    <w:p w14:paraId="553DED87" w14:textId="77777777" w:rsidR="00FE1AE2" w:rsidRDefault="00FE1AE2" w:rsidP="00222BC9">
      <w:pPr>
        <w:rPr>
          <w:rFonts w:ascii="Arial" w:hAnsi="Arial"/>
        </w:rPr>
      </w:pPr>
      <w:r>
        <w:rPr>
          <w:rFonts w:ascii="Arial" w:hAnsi="Arial"/>
        </w:rPr>
        <w:tab/>
        <w:t>Rutherford (1911):</w:t>
      </w:r>
    </w:p>
    <w:p w14:paraId="43CE445C" w14:textId="77777777" w:rsidR="00FE1AE2" w:rsidRDefault="00FE1AE2" w:rsidP="00222BC9">
      <w:pPr>
        <w:rPr>
          <w:rFonts w:ascii="Arial" w:hAnsi="Arial"/>
        </w:rPr>
      </w:pPr>
    </w:p>
    <w:p w14:paraId="5B2161F9" w14:textId="77777777" w:rsidR="00FE1AE2" w:rsidRDefault="00FE1AE2" w:rsidP="00222BC9">
      <w:pPr>
        <w:rPr>
          <w:rFonts w:ascii="Arial" w:hAnsi="Arial"/>
        </w:rPr>
      </w:pPr>
    </w:p>
    <w:p w14:paraId="2AB88485" w14:textId="77777777" w:rsidR="00FE1AE2" w:rsidRDefault="00FE1AE2" w:rsidP="00222BC9">
      <w:pPr>
        <w:rPr>
          <w:rFonts w:ascii="Arial" w:hAnsi="Arial"/>
        </w:rPr>
      </w:pPr>
    </w:p>
    <w:p w14:paraId="03C0ADD9" w14:textId="77777777" w:rsidR="00FE1AE2" w:rsidRDefault="00FE1AE2" w:rsidP="00222BC9">
      <w:pPr>
        <w:rPr>
          <w:rFonts w:ascii="Arial" w:hAnsi="Arial"/>
        </w:rPr>
      </w:pPr>
      <w:r>
        <w:rPr>
          <w:rFonts w:ascii="Arial" w:hAnsi="Arial"/>
        </w:rPr>
        <w:tab/>
        <w:t>Bohr (1931):</w:t>
      </w:r>
    </w:p>
    <w:p w14:paraId="11DA14E8" w14:textId="77777777" w:rsidR="00FE1AE2" w:rsidRDefault="00FE1AE2" w:rsidP="00222BC9">
      <w:pPr>
        <w:rPr>
          <w:rFonts w:ascii="Arial" w:hAnsi="Arial"/>
        </w:rPr>
      </w:pPr>
    </w:p>
    <w:p w14:paraId="7660CF29" w14:textId="77777777" w:rsidR="00FE1AE2" w:rsidRDefault="00FE1AE2" w:rsidP="00222BC9">
      <w:pPr>
        <w:rPr>
          <w:rFonts w:ascii="Arial" w:hAnsi="Arial"/>
        </w:rPr>
      </w:pPr>
    </w:p>
    <w:p w14:paraId="7AF851A6" w14:textId="77777777" w:rsidR="00FE1AE2" w:rsidRDefault="00FE1AE2" w:rsidP="00222BC9">
      <w:pPr>
        <w:rPr>
          <w:rFonts w:ascii="Arial" w:hAnsi="Arial"/>
        </w:rPr>
      </w:pPr>
    </w:p>
    <w:p w14:paraId="236153F4" w14:textId="77777777" w:rsidR="00FE1AE2" w:rsidRDefault="00FE1AE2" w:rsidP="00222BC9">
      <w:pPr>
        <w:rPr>
          <w:rFonts w:ascii="Arial" w:hAnsi="Arial"/>
        </w:rPr>
      </w:pPr>
      <w:r>
        <w:rPr>
          <w:rFonts w:ascii="Arial" w:hAnsi="Arial"/>
        </w:rPr>
        <w:tab/>
        <w:t>Chadwick (1932):</w:t>
      </w:r>
    </w:p>
    <w:p w14:paraId="67DE7AD9" w14:textId="77777777" w:rsidR="00FE1AE2" w:rsidRDefault="00FE1AE2" w:rsidP="00222BC9">
      <w:pPr>
        <w:rPr>
          <w:rFonts w:ascii="Arial" w:hAnsi="Arial"/>
        </w:rPr>
      </w:pPr>
    </w:p>
    <w:p w14:paraId="5D1BD469" w14:textId="77777777" w:rsidR="00FE1AE2" w:rsidRDefault="00FE1AE2" w:rsidP="00222BC9">
      <w:pPr>
        <w:rPr>
          <w:rFonts w:ascii="Arial" w:hAnsi="Arial"/>
        </w:rPr>
      </w:pPr>
    </w:p>
    <w:p w14:paraId="0FB0AA79" w14:textId="77777777" w:rsidR="00FE1AE2" w:rsidRDefault="00FE1AE2" w:rsidP="00222BC9">
      <w:pPr>
        <w:rPr>
          <w:rFonts w:ascii="Arial" w:hAnsi="Arial"/>
        </w:rPr>
      </w:pPr>
    </w:p>
    <w:p w14:paraId="721570C2" w14:textId="6593A7D0" w:rsidR="00492410" w:rsidRDefault="00FE1AE2" w:rsidP="00492410">
      <w:pPr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</w:r>
      <w:r w:rsidR="00492410" w:rsidRPr="00492410">
        <w:rPr>
          <w:rFonts w:ascii="Arial" w:hAnsi="Arial"/>
        </w:rPr>
        <w:t>Describe the structure of an atom</w:t>
      </w:r>
      <w:r w:rsidR="00B66D5E" w:rsidRPr="00492410">
        <w:rPr>
          <w:rFonts w:ascii="Arial" w:hAnsi="Arial"/>
        </w:rPr>
        <w:t xml:space="preserve">.  </w:t>
      </w:r>
      <w:r w:rsidR="00492410" w:rsidRPr="00492410">
        <w:rPr>
          <w:rFonts w:ascii="Arial" w:hAnsi="Arial"/>
        </w:rPr>
        <w:t xml:space="preserve">Draw a labelled diagram to help your explanation, </w:t>
      </w:r>
    </w:p>
    <w:p w14:paraId="6E007FD6" w14:textId="2C4A79DC" w:rsidR="00492410" w:rsidRPr="00492410" w:rsidRDefault="00492410" w:rsidP="00492410">
      <w:pPr>
        <w:rPr>
          <w:rFonts w:ascii="Arial" w:hAnsi="Arial"/>
        </w:rPr>
      </w:pPr>
      <w:r>
        <w:rPr>
          <w:rFonts w:ascii="Arial" w:hAnsi="Arial"/>
        </w:rPr>
        <w:tab/>
      </w:r>
      <w:r w:rsidRPr="00492410">
        <w:rPr>
          <w:rFonts w:ascii="Arial" w:hAnsi="Arial"/>
        </w:rPr>
        <w:t>listing the component particles and their charges.</w:t>
      </w:r>
    </w:p>
    <w:p w14:paraId="07888DC5" w14:textId="77777777" w:rsidR="00FE1AE2" w:rsidRDefault="00FE1AE2" w:rsidP="00222BC9">
      <w:pPr>
        <w:rPr>
          <w:rFonts w:ascii="Arial" w:hAnsi="Arial"/>
        </w:rPr>
      </w:pPr>
    </w:p>
    <w:p w14:paraId="1CB37FAE" w14:textId="77777777" w:rsidR="00FE1AE2" w:rsidRDefault="00FE1AE2" w:rsidP="00222BC9">
      <w:pPr>
        <w:rPr>
          <w:rFonts w:ascii="Arial" w:hAnsi="Arial"/>
        </w:rPr>
      </w:pPr>
    </w:p>
    <w:p w14:paraId="2D360A22" w14:textId="77777777" w:rsidR="00FE1AE2" w:rsidRDefault="00FE1AE2" w:rsidP="00222BC9">
      <w:pPr>
        <w:rPr>
          <w:rFonts w:ascii="Arial" w:hAnsi="Arial"/>
        </w:rPr>
      </w:pPr>
    </w:p>
    <w:p w14:paraId="4031B41B" w14:textId="77777777" w:rsidR="00492410" w:rsidRDefault="00492410" w:rsidP="00222BC9">
      <w:pPr>
        <w:rPr>
          <w:rFonts w:ascii="Arial" w:hAnsi="Arial"/>
        </w:rPr>
      </w:pPr>
    </w:p>
    <w:p w14:paraId="4DD738B7" w14:textId="77777777" w:rsidR="00492410" w:rsidRDefault="00492410" w:rsidP="00222BC9">
      <w:pPr>
        <w:rPr>
          <w:rFonts w:ascii="Arial" w:hAnsi="Arial"/>
        </w:rPr>
      </w:pPr>
    </w:p>
    <w:p w14:paraId="54A79434" w14:textId="77777777" w:rsidR="00492410" w:rsidRDefault="00492410" w:rsidP="00222BC9">
      <w:pPr>
        <w:rPr>
          <w:rFonts w:ascii="Arial" w:hAnsi="Arial"/>
        </w:rPr>
      </w:pPr>
    </w:p>
    <w:p w14:paraId="3BED72EC" w14:textId="77777777" w:rsidR="00492410" w:rsidRDefault="00492410" w:rsidP="00222BC9">
      <w:pPr>
        <w:rPr>
          <w:rFonts w:ascii="Arial" w:hAnsi="Arial"/>
        </w:rPr>
      </w:pPr>
    </w:p>
    <w:p w14:paraId="1F5E8E05" w14:textId="77777777" w:rsidR="00492410" w:rsidRDefault="00492410" w:rsidP="00222BC9">
      <w:pPr>
        <w:rPr>
          <w:rFonts w:ascii="Arial" w:hAnsi="Arial"/>
        </w:rPr>
      </w:pPr>
    </w:p>
    <w:p w14:paraId="097B17D5" w14:textId="77777777" w:rsidR="00492410" w:rsidRDefault="00492410" w:rsidP="00222BC9">
      <w:pPr>
        <w:rPr>
          <w:rFonts w:ascii="Arial" w:hAnsi="Arial"/>
        </w:rPr>
      </w:pPr>
    </w:p>
    <w:p w14:paraId="524DFAD4" w14:textId="77777777" w:rsidR="00492410" w:rsidRDefault="00492410" w:rsidP="00222BC9">
      <w:pPr>
        <w:rPr>
          <w:rFonts w:ascii="Arial" w:hAnsi="Arial"/>
        </w:rPr>
      </w:pPr>
    </w:p>
    <w:p w14:paraId="149C768D" w14:textId="77777777" w:rsidR="00492410" w:rsidRDefault="00492410" w:rsidP="00222BC9">
      <w:pPr>
        <w:rPr>
          <w:rFonts w:ascii="Arial" w:hAnsi="Arial"/>
        </w:rPr>
      </w:pPr>
    </w:p>
    <w:p w14:paraId="517CC967" w14:textId="77777777" w:rsidR="00492410" w:rsidRDefault="00492410" w:rsidP="00222BC9">
      <w:pPr>
        <w:rPr>
          <w:rFonts w:ascii="Arial" w:hAnsi="Arial"/>
        </w:rPr>
      </w:pPr>
    </w:p>
    <w:p w14:paraId="3B474784" w14:textId="77777777" w:rsidR="00492410" w:rsidRDefault="00492410" w:rsidP="00222BC9">
      <w:pPr>
        <w:rPr>
          <w:rFonts w:ascii="Arial" w:hAnsi="Arial"/>
        </w:rPr>
      </w:pPr>
    </w:p>
    <w:p w14:paraId="388F574A" w14:textId="77777777" w:rsidR="00492410" w:rsidRDefault="00492410" w:rsidP="00222BC9">
      <w:pPr>
        <w:rPr>
          <w:rFonts w:ascii="Arial" w:hAnsi="Arial"/>
        </w:rPr>
      </w:pPr>
    </w:p>
    <w:p w14:paraId="6E147E88" w14:textId="77777777" w:rsidR="00492410" w:rsidRDefault="00492410" w:rsidP="00222BC9">
      <w:pPr>
        <w:rPr>
          <w:rFonts w:ascii="Arial" w:hAnsi="Arial"/>
        </w:rPr>
      </w:pPr>
    </w:p>
    <w:p w14:paraId="234720A4" w14:textId="77777777" w:rsidR="00492410" w:rsidRDefault="00492410" w:rsidP="00222BC9">
      <w:pPr>
        <w:rPr>
          <w:rFonts w:ascii="Arial" w:hAnsi="Arial"/>
        </w:rPr>
      </w:pPr>
    </w:p>
    <w:p w14:paraId="7ABC0985" w14:textId="77777777" w:rsidR="00492410" w:rsidRDefault="00492410" w:rsidP="00222BC9">
      <w:pPr>
        <w:rPr>
          <w:rFonts w:ascii="Arial" w:hAnsi="Arial"/>
        </w:rPr>
      </w:pPr>
    </w:p>
    <w:p w14:paraId="1AC61A45" w14:textId="77777777" w:rsidR="00492410" w:rsidRDefault="00492410" w:rsidP="00222BC9">
      <w:pPr>
        <w:rPr>
          <w:rFonts w:ascii="Arial" w:hAnsi="Arial"/>
        </w:rPr>
      </w:pPr>
    </w:p>
    <w:p w14:paraId="3CEA92B9" w14:textId="77777777" w:rsidR="00492410" w:rsidRDefault="00492410" w:rsidP="00222BC9">
      <w:pPr>
        <w:rPr>
          <w:rFonts w:ascii="Arial" w:hAnsi="Arial"/>
        </w:rPr>
      </w:pPr>
    </w:p>
    <w:p w14:paraId="0E0B8BE4" w14:textId="6C0264A5" w:rsidR="00492410" w:rsidRDefault="00492410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2DBFE56" w14:textId="635513FF" w:rsidR="00492410" w:rsidRDefault="00492410" w:rsidP="00222BC9">
      <w:pPr>
        <w:rPr>
          <w:rFonts w:ascii="Arial" w:hAnsi="Arial"/>
        </w:rPr>
      </w:pPr>
      <w:r>
        <w:rPr>
          <w:rFonts w:ascii="Arial" w:hAnsi="Arial"/>
        </w:rPr>
        <w:lastRenderedPageBreak/>
        <w:t>3.</w:t>
      </w:r>
      <w:r>
        <w:rPr>
          <w:rFonts w:ascii="Arial" w:hAnsi="Arial"/>
        </w:rPr>
        <w:tab/>
        <w:t>Define the following terms.</w:t>
      </w:r>
    </w:p>
    <w:p w14:paraId="51ED1945" w14:textId="77777777" w:rsidR="00492410" w:rsidRDefault="00492410" w:rsidP="00222BC9">
      <w:pPr>
        <w:rPr>
          <w:rFonts w:ascii="Arial" w:hAnsi="Arial"/>
        </w:rPr>
      </w:pPr>
    </w:p>
    <w:p w14:paraId="0FEF3AAB" w14:textId="1224AC6F" w:rsidR="00492410" w:rsidRDefault="00492410" w:rsidP="00222BC9">
      <w:pPr>
        <w:rPr>
          <w:rFonts w:ascii="Arial" w:hAnsi="Arial"/>
        </w:rPr>
      </w:pPr>
      <w:r>
        <w:rPr>
          <w:rFonts w:ascii="Arial" w:hAnsi="Arial"/>
        </w:rPr>
        <w:tab/>
        <w:t>Element:</w:t>
      </w:r>
    </w:p>
    <w:p w14:paraId="67AA7A5A" w14:textId="77777777" w:rsidR="00492410" w:rsidRDefault="00492410" w:rsidP="00222BC9">
      <w:pPr>
        <w:rPr>
          <w:rFonts w:ascii="Arial" w:hAnsi="Arial"/>
        </w:rPr>
      </w:pPr>
    </w:p>
    <w:p w14:paraId="23F7DAB8" w14:textId="77777777" w:rsidR="00492410" w:rsidRDefault="00492410" w:rsidP="00222BC9">
      <w:pPr>
        <w:rPr>
          <w:rFonts w:ascii="Arial" w:hAnsi="Arial"/>
        </w:rPr>
      </w:pPr>
    </w:p>
    <w:p w14:paraId="768E87C0" w14:textId="3D0E7058" w:rsidR="00492410" w:rsidRDefault="00492410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="00B66D5E">
        <w:rPr>
          <w:rFonts w:ascii="Arial" w:hAnsi="Arial"/>
        </w:rPr>
        <w:t>Compound</w:t>
      </w:r>
      <w:r>
        <w:rPr>
          <w:rFonts w:ascii="Arial" w:hAnsi="Arial"/>
        </w:rPr>
        <w:t>:</w:t>
      </w:r>
    </w:p>
    <w:p w14:paraId="54FAD8D2" w14:textId="77777777" w:rsidR="00492410" w:rsidRDefault="00492410" w:rsidP="00222BC9">
      <w:pPr>
        <w:rPr>
          <w:rFonts w:ascii="Arial" w:hAnsi="Arial"/>
        </w:rPr>
      </w:pPr>
    </w:p>
    <w:p w14:paraId="1FF42EF9" w14:textId="77777777" w:rsidR="00492410" w:rsidRDefault="00492410" w:rsidP="00222BC9">
      <w:pPr>
        <w:rPr>
          <w:rFonts w:ascii="Arial" w:hAnsi="Arial"/>
        </w:rPr>
      </w:pPr>
    </w:p>
    <w:p w14:paraId="75BAD5A7" w14:textId="66CC0812" w:rsidR="00492410" w:rsidRDefault="00492410" w:rsidP="00222BC9">
      <w:pPr>
        <w:rPr>
          <w:rFonts w:ascii="Arial" w:hAnsi="Arial"/>
        </w:rPr>
      </w:pPr>
      <w:r>
        <w:rPr>
          <w:rFonts w:ascii="Arial" w:hAnsi="Arial"/>
        </w:rPr>
        <w:tab/>
        <w:t>Mixture:</w:t>
      </w:r>
    </w:p>
    <w:p w14:paraId="1BA367A6" w14:textId="77777777" w:rsidR="00492410" w:rsidRDefault="00492410" w:rsidP="00222BC9">
      <w:pPr>
        <w:rPr>
          <w:rFonts w:ascii="Arial" w:hAnsi="Arial"/>
        </w:rPr>
      </w:pPr>
    </w:p>
    <w:p w14:paraId="3C5E804B" w14:textId="77777777" w:rsidR="00492410" w:rsidRDefault="00492410" w:rsidP="00222BC9">
      <w:pPr>
        <w:rPr>
          <w:rFonts w:ascii="Arial" w:hAnsi="Arial"/>
        </w:rPr>
      </w:pPr>
    </w:p>
    <w:p w14:paraId="106C8A5A" w14:textId="534A19BC" w:rsidR="00492410" w:rsidRDefault="00492410" w:rsidP="00222BC9">
      <w:pPr>
        <w:rPr>
          <w:rFonts w:ascii="Arial" w:hAnsi="Arial"/>
        </w:rPr>
      </w:pPr>
      <w:r>
        <w:rPr>
          <w:rFonts w:ascii="Arial" w:hAnsi="Arial"/>
        </w:rPr>
        <w:tab/>
        <w:t>Atomic number:</w:t>
      </w:r>
    </w:p>
    <w:p w14:paraId="2F044EA7" w14:textId="77777777" w:rsidR="00492410" w:rsidRDefault="00492410" w:rsidP="00222BC9">
      <w:pPr>
        <w:rPr>
          <w:rFonts w:ascii="Arial" w:hAnsi="Arial"/>
        </w:rPr>
      </w:pPr>
    </w:p>
    <w:p w14:paraId="5CCA1C8F" w14:textId="77777777" w:rsidR="00492410" w:rsidRDefault="00492410" w:rsidP="00222BC9">
      <w:pPr>
        <w:rPr>
          <w:rFonts w:ascii="Arial" w:hAnsi="Arial"/>
        </w:rPr>
      </w:pPr>
    </w:p>
    <w:p w14:paraId="50B67CEE" w14:textId="4BD60F23" w:rsidR="00492410" w:rsidRDefault="00492410" w:rsidP="00222BC9">
      <w:pPr>
        <w:rPr>
          <w:rFonts w:ascii="Arial" w:hAnsi="Arial"/>
        </w:rPr>
      </w:pPr>
      <w:r>
        <w:rPr>
          <w:rFonts w:ascii="Arial" w:hAnsi="Arial"/>
        </w:rPr>
        <w:tab/>
        <w:t>Atomic mass:</w:t>
      </w:r>
    </w:p>
    <w:p w14:paraId="03E38E48" w14:textId="77777777" w:rsidR="00492410" w:rsidRDefault="00492410" w:rsidP="00222BC9">
      <w:pPr>
        <w:rPr>
          <w:rFonts w:ascii="Arial" w:hAnsi="Arial"/>
        </w:rPr>
      </w:pPr>
    </w:p>
    <w:p w14:paraId="6E0F8748" w14:textId="77777777" w:rsidR="00492410" w:rsidRDefault="00492410" w:rsidP="00222BC9">
      <w:pPr>
        <w:rPr>
          <w:rFonts w:ascii="Arial" w:hAnsi="Arial"/>
        </w:rPr>
      </w:pPr>
    </w:p>
    <w:p w14:paraId="24814E55" w14:textId="77777777" w:rsidR="007E6AE2" w:rsidRDefault="007E6AE2" w:rsidP="00222BC9">
      <w:pPr>
        <w:rPr>
          <w:rFonts w:ascii="Arial" w:hAnsi="Arial"/>
        </w:rPr>
      </w:pPr>
    </w:p>
    <w:p w14:paraId="0F759BCE" w14:textId="4D48160F" w:rsidR="007E6AE2" w:rsidRDefault="007E6AE2" w:rsidP="00222BC9">
      <w:pPr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Which of the diagrams below represent:</w:t>
      </w:r>
    </w:p>
    <w:p w14:paraId="1121806A" w14:textId="77777777" w:rsidR="007E6AE2" w:rsidRDefault="007E6AE2" w:rsidP="00222BC9">
      <w:pPr>
        <w:rPr>
          <w:rFonts w:ascii="Arial" w:hAnsi="Arial"/>
        </w:rPr>
      </w:pPr>
    </w:p>
    <w:p w14:paraId="61831616" w14:textId="2E7A7FD9" w:rsidR="007E6AE2" w:rsidRDefault="007E6AE2" w:rsidP="00222BC9">
      <w:pPr>
        <w:rPr>
          <w:rFonts w:ascii="Arial" w:hAnsi="Arial"/>
        </w:rPr>
      </w:pPr>
      <w:r>
        <w:rPr>
          <w:rFonts w:ascii="Arial" w:hAnsi="Arial"/>
        </w:rPr>
        <w:tab/>
        <w:t>(a)</w:t>
      </w:r>
      <w:r>
        <w:rPr>
          <w:rFonts w:ascii="Arial" w:hAnsi="Arial"/>
        </w:rPr>
        <w:tab/>
        <w:t>elements.</w:t>
      </w:r>
    </w:p>
    <w:p w14:paraId="7CF3459F" w14:textId="77777777" w:rsidR="007E6AE2" w:rsidRDefault="007E6AE2" w:rsidP="00222BC9">
      <w:pPr>
        <w:rPr>
          <w:rFonts w:ascii="Arial" w:hAnsi="Arial"/>
        </w:rPr>
      </w:pPr>
    </w:p>
    <w:p w14:paraId="1D277CE1" w14:textId="2C877024" w:rsidR="007E6AE2" w:rsidRDefault="007E6AE2" w:rsidP="00222BC9">
      <w:pPr>
        <w:rPr>
          <w:rFonts w:ascii="Arial" w:hAnsi="Arial"/>
        </w:rPr>
      </w:pPr>
      <w:r>
        <w:rPr>
          <w:rFonts w:ascii="Arial" w:hAnsi="Arial"/>
        </w:rPr>
        <w:tab/>
        <w:t>(b)</w:t>
      </w:r>
      <w:r>
        <w:rPr>
          <w:rFonts w:ascii="Arial" w:hAnsi="Arial"/>
        </w:rPr>
        <w:tab/>
        <w:t>compounds.</w:t>
      </w:r>
    </w:p>
    <w:p w14:paraId="0EEE8215" w14:textId="77777777" w:rsidR="007E6AE2" w:rsidRDefault="007E6AE2" w:rsidP="00222BC9">
      <w:pPr>
        <w:rPr>
          <w:rFonts w:ascii="Arial" w:hAnsi="Arial"/>
        </w:rPr>
      </w:pPr>
    </w:p>
    <w:p w14:paraId="17FEBC35" w14:textId="62E5D36B" w:rsidR="007E6AE2" w:rsidRDefault="007E6AE2" w:rsidP="00222BC9">
      <w:pPr>
        <w:rPr>
          <w:rFonts w:ascii="Arial" w:hAnsi="Arial"/>
        </w:rPr>
      </w:pPr>
      <w:r>
        <w:rPr>
          <w:rFonts w:ascii="Arial" w:hAnsi="Arial"/>
        </w:rPr>
        <w:tab/>
        <w:t>(c)</w:t>
      </w:r>
      <w:r>
        <w:rPr>
          <w:rFonts w:ascii="Arial" w:hAnsi="Arial"/>
        </w:rPr>
        <w:tab/>
        <w:t>mixtures.</w:t>
      </w:r>
    </w:p>
    <w:p w14:paraId="0FA6DCE9" w14:textId="77777777" w:rsidR="007E6AE2" w:rsidRDefault="007E6AE2" w:rsidP="00222BC9">
      <w:pPr>
        <w:rPr>
          <w:rFonts w:ascii="Arial" w:hAnsi="Arial"/>
        </w:rPr>
      </w:pPr>
    </w:p>
    <w:p w14:paraId="64C5BFA1" w14:textId="77777777" w:rsidR="00492410" w:rsidRDefault="00492410" w:rsidP="00222BC9">
      <w:pPr>
        <w:rPr>
          <w:rFonts w:ascii="Arial" w:hAnsi="Arial"/>
        </w:rPr>
      </w:pPr>
    </w:p>
    <w:p w14:paraId="115561AD" w14:textId="4F0C435E" w:rsidR="00492410" w:rsidRDefault="007E6AE2" w:rsidP="007E6AE2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60D81C3A" wp14:editId="351A5A70">
            <wp:extent cx="2885440" cy="3606800"/>
            <wp:effectExtent l="0" t="0" r="1016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943A" w14:textId="77777777" w:rsidR="007E6AE2" w:rsidRDefault="007E6AE2" w:rsidP="00222BC9">
      <w:pPr>
        <w:rPr>
          <w:rFonts w:ascii="Arial" w:hAnsi="Arial"/>
        </w:rPr>
      </w:pPr>
    </w:p>
    <w:p w14:paraId="4FA44338" w14:textId="77777777" w:rsidR="007E6AE2" w:rsidRDefault="007E6AE2" w:rsidP="00222BC9">
      <w:pPr>
        <w:rPr>
          <w:rFonts w:ascii="Arial" w:hAnsi="Arial"/>
        </w:rPr>
      </w:pPr>
    </w:p>
    <w:p w14:paraId="6BB3A67D" w14:textId="77777777" w:rsidR="007E6AE2" w:rsidRDefault="007E6AE2" w:rsidP="00222BC9">
      <w:pPr>
        <w:rPr>
          <w:rFonts w:ascii="Arial" w:hAnsi="Arial"/>
        </w:rPr>
      </w:pPr>
    </w:p>
    <w:p w14:paraId="7F23D482" w14:textId="77777777" w:rsidR="007E6AE2" w:rsidRDefault="007E6AE2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390E9B1" w14:textId="0377F0D8" w:rsidR="00492410" w:rsidRDefault="007E6AE2" w:rsidP="00222BC9">
      <w:pPr>
        <w:rPr>
          <w:rFonts w:ascii="Arial" w:hAnsi="Arial"/>
        </w:rPr>
      </w:pPr>
      <w:r>
        <w:rPr>
          <w:rFonts w:ascii="Arial" w:hAnsi="Arial"/>
        </w:rPr>
        <w:t>5</w:t>
      </w:r>
      <w:r w:rsidR="00492410">
        <w:rPr>
          <w:rFonts w:ascii="Arial" w:hAnsi="Arial"/>
        </w:rPr>
        <w:t>.</w:t>
      </w:r>
      <w:r w:rsidR="00492410">
        <w:rPr>
          <w:rFonts w:ascii="Arial" w:hAnsi="Arial"/>
        </w:rPr>
        <w:tab/>
      </w:r>
      <w:r w:rsidR="002F0857">
        <w:rPr>
          <w:rFonts w:ascii="Arial" w:hAnsi="Arial"/>
        </w:rPr>
        <w:t xml:space="preserve">Classify the following substances as element, </w:t>
      </w:r>
      <w:r w:rsidR="00B66D5E">
        <w:rPr>
          <w:rFonts w:ascii="Arial" w:hAnsi="Arial"/>
        </w:rPr>
        <w:t>compound</w:t>
      </w:r>
      <w:r w:rsidR="002F0857">
        <w:rPr>
          <w:rFonts w:ascii="Arial" w:hAnsi="Arial"/>
        </w:rPr>
        <w:t xml:space="preserve"> or mixture.</w:t>
      </w:r>
    </w:p>
    <w:p w14:paraId="2B9158BB" w14:textId="77777777" w:rsidR="002F0857" w:rsidRDefault="002F0857" w:rsidP="00222BC9">
      <w:pPr>
        <w:rPr>
          <w:rFonts w:ascii="Arial" w:hAnsi="Arial"/>
        </w:rPr>
      </w:pPr>
    </w:p>
    <w:p w14:paraId="303FF1A3" w14:textId="7A39C753" w:rsidR="002F0857" w:rsidRPr="002F0857" w:rsidRDefault="002F0857" w:rsidP="00222BC9">
      <w:pPr>
        <w:rPr>
          <w:rFonts w:ascii="Arial" w:hAnsi="Arial"/>
          <w:b/>
        </w:rPr>
      </w:pPr>
      <w:r>
        <w:rPr>
          <w:rFonts w:ascii="Arial" w:hAnsi="Arial"/>
        </w:rPr>
        <w:tab/>
      </w:r>
      <w:r w:rsidRPr="002F0857">
        <w:rPr>
          <w:rFonts w:ascii="Arial" w:hAnsi="Arial"/>
          <w:b/>
        </w:rPr>
        <w:t>H</w:t>
      </w:r>
      <w:r w:rsidRPr="002F0857">
        <w:rPr>
          <w:rFonts w:ascii="Arial" w:hAnsi="Arial"/>
          <w:b/>
          <w:vertAlign w:val="subscript"/>
        </w:rPr>
        <w:t>2</w:t>
      </w:r>
      <w:r w:rsidRPr="002F0857">
        <w:rPr>
          <w:rFonts w:ascii="Arial" w:hAnsi="Arial"/>
          <w:b/>
        </w:rPr>
        <w:t>O       air       H</w:t>
      </w:r>
      <w:r w:rsidRPr="002F0857">
        <w:rPr>
          <w:rFonts w:ascii="Arial" w:hAnsi="Arial"/>
          <w:b/>
          <w:vertAlign w:val="subscript"/>
        </w:rPr>
        <w:t>2</w:t>
      </w:r>
      <w:r w:rsidRPr="002F0857">
        <w:rPr>
          <w:rFonts w:ascii="Arial" w:hAnsi="Arial"/>
          <w:b/>
        </w:rPr>
        <w:t xml:space="preserve">       SiO</w:t>
      </w:r>
      <w:r w:rsidRPr="002F0857">
        <w:rPr>
          <w:rFonts w:ascii="Arial" w:hAnsi="Arial"/>
          <w:b/>
          <w:vertAlign w:val="subscript"/>
        </w:rPr>
        <w:t>2</w:t>
      </w:r>
      <w:r w:rsidRPr="002F0857">
        <w:rPr>
          <w:rFonts w:ascii="Arial" w:hAnsi="Arial"/>
          <w:b/>
        </w:rPr>
        <w:t xml:space="preserve">       cup of tea       gold       mercury oxide    </w:t>
      </w:r>
    </w:p>
    <w:p w14:paraId="1D9EB1FF" w14:textId="77777777" w:rsidR="00492410" w:rsidRDefault="00492410" w:rsidP="00222BC9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2"/>
        <w:gridCol w:w="3283"/>
        <w:gridCol w:w="3283"/>
      </w:tblGrid>
      <w:tr w:rsidR="002F0857" w14:paraId="2CBD3B09" w14:textId="77777777" w:rsidTr="002F0857">
        <w:tc>
          <w:tcPr>
            <w:tcW w:w="3282" w:type="dxa"/>
          </w:tcPr>
          <w:p w14:paraId="29640B07" w14:textId="53AFD655" w:rsidR="002F0857" w:rsidRDefault="002F0857" w:rsidP="002F085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Element</w:t>
            </w:r>
          </w:p>
        </w:tc>
        <w:tc>
          <w:tcPr>
            <w:tcW w:w="3283" w:type="dxa"/>
          </w:tcPr>
          <w:p w14:paraId="7E07DBA3" w14:textId="1BBE558B" w:rsidR="002F0857" w:rsidRDefault="002F0857" w:rsidP="002F085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Compound</w:t>
            </w:r>
          </w:p>
        </w:tc>
        <w:tc>
          <w:tcPr>
            <w:tcW w:w="3283" w:type="dxa"/>
          </w:tcPr>
          <w:p w14:paraId="0E820317" w14:textId="6FE48717" w:rsidR="002F0857" w:rsidRDefault="002F0857" w:rsidP="002F085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Mixture</w:t>
            </w:r>
          </w:p>
        </w:tc>
      </w:tr>
      <w:tr w:rsidR="002F0857" w14:paraId="285B5A9C" w14:textId="77777777" w:rsidTr="002F0857">
        <w:trPr>
          <w:trHeight w:val="1727"/>
        </w:trPr>
        <w:tc>
          <w:tcPr>
            <w:tcW w:w="3282" w:type="dxa"/>
          </w:tcPr>
          <w:p w14:paraId="728E8C27" w14:textId="77777777" w:rsidR="002F0857" w:rsidRDefault="002F0857" w:rsidP="00222BC9">
            <w:pPr>
              <w:rPr>
                <w:rFonts w:ascii="Arial" w:hAnsi="Arial"/>
              </w:rPr>
            </w:pPr>
          </w:p>
        </w:tc>
        <w:tc>
          <w:tcPr>
            <w:tcW w:w="3283" w:type="dxa"/>
          </w:tcPr>
          <w:p w14:paraId="61A3A3BC" w14:textId="77777777" w:rsidR="002F0857" w:rsidRDefault="002F0857" w:rsidP="00222BC9">
            <w:pPr>
              <w:rPr>
                <w:rFonts w:ascii="Arial" w:hAnsi="Arial"/>
              </w:rPr>
            </w:pPr>
          </w:p>
        </w:tc>
        <w:tc>
          <w:tcPr>
            <w:tcW w:w="3283" w:type="dxa"/>
          </w:tcPr>
          <w:p w14:paraId="5DCD4EF8" w14:textId="77777777" w:rsidR="002F0857" w:rsidRDefault="002F0857" w:rsidP="00222BC9">
            <w:pPr>
              <w:rPr>
                <w:rFonts w:ascii="Arial" w:hAnsi="Arial"/>
              </w:rPr>
            </w:pPr>
          </w:p>
        </w:tc>
      </w:tr>
    </w:tbl>
    <w:p w14:paraId="15A0BBE2" w14:textId="77777777" w:rsidR="002F0857" w:rsidRDefault="002F0857" w:rsidP="00222BC9">
      <w:pPr>
        <w:rPr>
          <w:rFonts w:ascii="Arial" w:hAnsi="Arial"/>
        </w:rPr>
      </w:pPr>
    </w:p>
    <w:p w14:paraId="6B8E339E" w14:textId="7E72099A" w:rsidR="007A4FF0" w:rsidRPr="007A4FF0" w:rsidRDefault="007E6AE2" w:rsidP="007A4FF0">
      <w:pPr>
        <w:rPr>
          <w:rFonts w:ascii="Arial" w:hAnsi="Arial"/>
        </w:rPr>
      </w:pPr>
      <w:r>
        <w:rPr>
          <w:rFonts w:ascii="Arial" w:hAnsi="Arial"/>
        </w:rPr>
        <w:t>6</w:t>
      </w:r>
      <w:r w:rsidR="002F0857">
        <w:rPr>
          <w:rFonts w:ascii="Arial" w:hAnsi="Arial"/>
        </w:rPr>
        <w:t>.</w:t>
      </w:r>
      <w:r w:rsidR="002F0857">
        <w:rPr>
          <w:rFonts w:ascii="Arial" w:hAnsi="Arial"/>
        </w:rPr>
        <w:tab/>
      </w:r>
      <w:r w:rsidR="007A4FF0" w:rsidRPr="007A4FF0">
        <w:rPr>
          <w:rFonts w:ascii="Arial" w:hAnsi="Arial"/>
        </w:rPr>
        <w:t xml:space="preserve">Complete the following table, </w:t>
      </w:r>
      <w:r w:rsidR="00B66D5E" w:rsidRPr="007A4FF0">
        <w:rPr>
          <w:rFonts w:ascii="Arial" w:hAnsi="Arial"/>
        </w:rPr>
        <w:t>with either the name or symbol</w:t>
      </w:r>
      <w:r w:rsidR="007A4FF0" w:rsidRPr="007A4FF0">
        <w:rPr>
          <w:rFonts w:ascii="Arial" w:hAnsi="Arial"/>
        </w:rPr>
        <w:t xml:space="preserve"> of the element.</w:t>
      </w:r>
    </w:p>
    <w:p w14:paraId="495F1A13" w14:textId="77777777" w:rsidR="007A4FF0" w:rsidRPr="007A4FF0" w:rsidRDefault="007A4FF0" w:rsidP="007A4FF0">
      <w:pPr>
        <w:rPr>
          <w:rFonts w:ascii="Arial" w:hAnsi="Arial"/>
        </w:rPr>
      </w:pP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9"/>
        <w:gridCol w:w="1270"/>
        <w:gridCol w:w="709"/>
        <w:gridCol w:w="2268"/>
        <w:gridCol w:w="1270"/>
      </w:tblGrid>
      <w:tr w:rsidR="007A4FF0" w:rsidRPr="007A4FF0" w14:paraId="40D9418E" w14:textId="77777777" w:rsidTr="00817FBB">
        <w:trPr>
          <w:trHeight w:val="340"/>
        </w:trPr>
        <w:tc>
          <w:tcPr>
            <w:tcW w:w="2269" w:type="dxa"/>
            <w:vAlign w:val="center"/>
          </w:tcPr>
          <w:p w14:paraId="60783779" w14:textId="77777777" w:rsidR="007A4FF0" w:rsidRPr="007A4FF0" w:rsidRDefault="007A4FF0" w:rsidP="007A4FF0">
            <w:pPr>
              <w:rPr>
                <w:rFonts w:ascii="Arial" w:hAnsi="Arial"/>
                <w:b/>
              </w:rPr>
            </w:pPr>
            <w:r w:rsidRPr="007A4FF0">
              <w:rPr>
                <w:rFonts w:ascii="Arial" w:hAnsi="Arial"/>
                <w:b/>
              </w:rPr>
              <w:t>ELEMENT</w:t>
            </w: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7EF4FE5C" w14:textId="77777777" w:rsidR="007A4FF0" w:rsidRPr="007A4FF0" w:rsidRDefault="007A4FF0" w:rsidP="007A4FF0">
            <w:pPr>
              <w:jc w:val="center"/>
              <w:rPr>
                <w:rFonts w:ascii="Arial" w:hAnsi="Arial"/>
                <w:b/>
              </w:rPr>
            </w:pPr>
            <w:r w:rsidRPr="007A4FF0">
              <w:rPr>
                <w:rFonts w:ascii="Arial" w:hAnsi="Arial"/>
                <w:b/>
              </w:rPr>
              <w:t>SYMBOL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CF14B9" w14:textId="77777777" w:rsidR="007A4FF0" w:rsidRPr="007A4FF0" w:rsidRDefault="007A4FF0" w:rsidP="007A4FF0">
            <w:pPr>
              <w:rPr>
                <w:rFonts w:ascii="Arial" w:hAnsi="Arial"/>
                <w:b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7E5AB613" w14:textId="77777777" w:rsidR="007A4FF0" w:rsidRPr="007A4FF0" w:rsidRDefault="007A4FF0" w:rsidP="007A4FF0">
            <w:pPr>
              <w:rPr>
                <w:rFonts w:ascii="Arial" w:hAnsi="Arial"/>
                <w:b/>
              </w:rPr>
            </w:pPr>
            <w:r w:rsidRPr="007A4FF0">
              <w:rPr>
                <w:rFonts w:ascii="Arial" w:hAnsi="Arial"/>
                <w:b/>
              </w:rPr>
              <w:t>ELEMENT</w:t>
            </w:r>
          </w:p>
        </w:tc>
        <w:tc>
          <w:tcPr>
            <w:tcW w:w="1270" w:type="dxa"/>
            <w:vAlign w:val="center"/>
          </w:tcPr>
          <w:p w14:paraId="7907F1EE" w14:textId="77777777" w:rsidR="007A4FF0" w:rsidRPr="007A4FF0" w:rsidRDefault="007A4FF0" w:rsidP="007A4FF0">
            <w:pPr>
              <w:jc w:val="center"/>
              <w:rPr>
                <w:rFonts w:ascii="Arial" w:hAnsi="Arial"/>
                <w:b/>
              </w:rPr>
            </w:pPr>
            <w:r w:rsidRPr="007A4FF0">
              <w:rPr>
                <w:rFonts w:ascii="Arial" w:hAnsi="Arial"/>
                <w:b/>
              </w:rPr>
              <w:t>SYMBOL</w:t>
            </w:r>
          </w:p>
        </w:tc>
      </w:tr>
      <w:tr w:rsidR="007A4FF0" w:rsidRPr="007A4FF0" w14:paraId="20AEEF25" w14:textId="77777777" w:rsidTr="00817FBB">
        <w:trPr>
          <w:trHeight w:val="454"/>
        </w:trPr>
        <w:tc>
          <w:tcPr>
            <w:tcW w:w="2269" w:type="dxa"/>
            <w:vAlign w:val="center"/>
          </w:tcPr>
          <w:p w14:paraId="69B4B56E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aluminium</w:t>
            </w: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54A13CCA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A5E693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1F8B8366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1270" w:type="dxa"/>
            <w:vAlign w:val="center"/>
          </w:tcPr>
          <w:p w14:paraId="463CAC68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Sn</w:t>
            </w:r>
          </w:p>
        </w:tc>
      </w:tr>
      <w:tr w:rsidR="007A4FF0" w:rsidRPr="007A4FF0" w14:paraId="32C38209" w14:textId="77777777" w:rsidTr="00817FBB">
        <w:trPr>
          <w:trHeight w:val="454"/>
        </w:trPr>
        <w:tc>
          <w:tcPr>
            <w:tcW w:w="2269" w:type="dxa"/>
            <w:vAlign w:val="center"/>
          </w:tcPr>
          <w:p w14:paraId="72191E5A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48AE6093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Na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BBC73C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12D72EDA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copper</w:t>
            </w:r>
          </w:p>
        </w:tc>
        <w:tc>
          <w:tcPr>
            <w:tcW w:w="1270" w:type="dxa"/>
            <w:vAlign w:val="center"/>
          </w:tcPr>
          <w:p w14:paraId="642D23CE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</w:tr>
      <w:tr w:rsidR="007A4FF0" w:rsidRPr="007A4FF0" w14:paraId="176265FC" w14:textId="77777777" w:rsidTr="00817FBB">
        <w:trPr>
          <w:trHeight w:val="454"/>
        </w:trPr>
        <w:tc>
          <w:tcPr>
            <w:tcW w:w="2269" w:type="dxa"/>
            <w:vAlign w:val="center"/>
          </w:tcPr>
          <w:p w14:paraId="116051D6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nitrogen</w:t>
            </w: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37304BEB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DD53A8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0FDF3358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1270" w:type="dxa"/>
            <w:vAlign w:val="center"/>
          </w:tcPr>
          <w:p w14:paraId="00C16C3F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Si</w:t>
            </w:r>
          </w:p>
        </w:tc>
      </w:tr>
      <w:tr w:rsidR="007A4FF0" w:rsidRPr="007A4FF0" w14:paraId="4EB3A4FF" w14:textId="77777777" w:rsidTr="00817FBB">
        <w:trPr>
          <w:trHeight w:val="454"/>
        </w:trPr>
        <w:tc>
          <w:tcPr>
            <w:tcW w:w="2269" w:type="dxa"/>
            <w:vAlign w:val="center"/>
          </w:tcPr>
          <w:p w14:paraId="34EF37C2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583AF032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B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1D80C5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4EE1FC8D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fluorine</w:t>
            </w:r>
          </w:p>
        </w:tc>
        <w:tc>
          <w:tcPr>
            <w:tcW w:w="1270" w:type="dxa"/>
            <w:vAlign w:val="center"/>
          </w:tcPr>
          <w:p w14:paraId="4EA29825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</w:tr>
      <w:tr w:rsidR="007A4FF0" w:rsidRPr="007A4FF0" w14:paraId="66E9342F" w14:textId="77777777" w:rsidTr="00817FBB">
        <w:trPr>
          <w:trHeight w:val="454"/>
        </w:trPr>
        <w:tc>
          <w:tcPr>
            <w:tcW w:w="2269" w:type="dxa"/>
            <w:vAlign w:val="center"/>
          </w:tcPr>
          <w:p w14:paraId="5CCDB782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zinc</w:t>
            </w: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5B05CD24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9BD2E5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5CF6557C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1270" w:type="dxa"/>
            <w:vAlign w:val="center"/>
          </w:tcPr>
          <w:p w14:paraId="713A5C06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He</w:t>
            </w:r>
          </w:p>
        </w:tc>
      </w:tr>
      <w:tr w:rsidR="007A4FF0" w:rsidRPr="007A4FF0" w14:paraId="6ECB3591" w14:textId="77777777" w:rsidTr="00817FBB">
        <w:trPr>
          <w:trHeight w:val="454"/>
        </w:trPr>
        <w:tc>
          <w:tcPr>
            <w:tcW w:w="2269" w:type="dxa"/>
            <w:vAlign w:val="center"/>
          </w:tcPr>
          <w:p w14:paraId="1B83DF65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2D1DE3E2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Pb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BC25CC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4302F500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magnesium</w:t>
            </w:r>
          </w:p>
        </w:tc>
        <w:tc>
          <w:tcPr>
            <w:tcW w:w="1270" w:type="dxa"/>
            <w:vAlign w:val="center"/>
          </w:tcPr>
          <w:p w14:paraId="637DDE6F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</w:tr>
      <w:tr w:rsidR="007A4FF0" w:rsidRPr="007A4FF0" w14:paraId="4DDCBDB8" w14:textId="77777777" w:rsidTr="00817FBB">
        <w:trPr>
          <w:trHeight w:val="454"/>
        </w:trPr>
        <w:tc>
          <w:tcPr>
            <w:tcW w:w="2269" w:type="dxa"/>
            <w:vAlign w:val="center"/>
          </w:tcPr>
          <w:p w14:paraId="04D2F570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iron</w:t>
            </w: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2C1E839C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ABBACF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3C2A6773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1270" w:type="dxa"/>
            <w:vAlign w:val="center"/>
          </w:tcPr>
          <w:p w14:paraId="41CF6EDC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Ag</w:t>
            </w:r>
          </w:p>
        </w:tc>
      </w:tr>
      <w:tr w:rsidR="007A4FF0" w:rsidRPr="007A4FF0" w14:paraId="68236597" w14:textId="77777777" w:rsidTr="00817FBB">
        <w:trPr>
          <w:trHeight w:val="454"/>
        </w:trPr>
        <w:tc>
          <w:tcPr>
            <w:tcW w:w="2269" w:type="dxa"/>
            <w:vAlign w:val="center"/>
          </w:tcPr>
          <w:p w14:paraId="286726D8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1849EEA2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Cl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547F3C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2FA21E74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gold</w:t>
            </w:r>
          </w:p>
        </w:tc>
        <w:tc>
          <w:tcPr>
            <w:tcW w:w="1270" w:type="dxa"/>
            <w:vAlign w:val="center"/>
          </w:tcPr>
          <w:p w14:paraId="79771311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</w:tr>
      <w:tr w:rsidR="007A4FF0" w:rsidRPr="007A4FF0" w14:paraId="222FAD19" w14:textId="77777777" w:rsidTr="00817FBB">
        <w:trPr>
          <w:trHeight w:val="454"/>
        </w:trPr>
        <w:tc>
          <w:tcPr>
            <w:tcW w:w="2269" w:type="dxa"/>
            <w:vAlign w:val="center"/>
          </w:tcPr>
          <w:p w14:paraId="30FD39C8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potassium</w:t>
            </w: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7D9E8505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620914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5D030C45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1270" w:type="dxa"/>
            <w:vAlign w:val="center"/>
          </w:tcPr>
          <w:p w14:paraId="58FAA242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Hg</w:t>
            </w:r>
          </w:p>
        </w:tc>
      </w:tr>
      <w:tr w:rsidR="007A4FF0" w:rsidRPr="007A4FF0" w14:paraId="2694BEB1" w14:textId="77777777" w:rsidTr="00817FBB">
        <w:trPr>
          <w:trHeight w:val="454"/>
        </w:trPr>
        <w:tc>
          <w:tcPr>
            <w:tcW w:w="2269" w:type="dxa"/>
            <w:vAlign w:val="center"/>
          </w:tcPr>
          <w:p w14:paraId="1A1059DF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  <w:tc>
          <w:tcPr>
            <w:tcW w:w="1270" w:type="dxa"/>
            <w:tcBorders>
              <w:right w:val="single" w:sz="4" w:space="0" w:color="auto"/>
            </w:tcBorders>
            <w:vAlign w:val="center"/>
          </w:tcPr>
          <w:p w14:paraId="005485ED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Ne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A27445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04534420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bromine</w:t>
            </w:r>
          </w:p>
        </w:tc>
        <w:tc>
          <w:tcPr>
            <w:tcW w:w="1270" w:type="dxa"/>
            <w:vAlign w:val="center"/>
          </w:tcPr>
          <w:p w14:paraId="09694550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</w:p>
        </w:tc>
      </w:tr>
    </w:tbl>
    <w:p w14:paraId="525482F9" w14:textId="2D1F7624" w:rsidR="002F0857" w:rsidRDefault="002F0857" w:rsidP="00222BC9">
      <w:pPr>
        <w:rPr>
          <w:rFonts w:ascii="Arial" w:hAnsi="Arial"/>
        </w:rPr>
      </w:pPr>
    </w:p>
    <w:p w14:paraId="57E166F6" w14:textId="77777777" w:rsidR="007E6AE2" w:rsidRDefault="007E6AE2" w:rsidP="007A4FF0">
      <w:pPr>
        <w:rPr>
          <w:rFonts w:ascii="Arial" w:hAnsi="Arial"/>
        </w:rPr>
      </w:pPr>
    </w:p>
    <w:p w14:paraId="4A31E89E" w14:textId="4FBE60FE" w:rsidR="007A4FF0" w:rsidRPr="007A4FF0" w:rsidRDefault="007E6AE2" w:rsidP="007A4FF0">
      <w:pPr>
        <w:rPr>
          <w:rFonts w:ascii="Arial" w:hAnsi="Arial"/>
        </w:rPr>
      </w:pPr>
      <w:r>
        <w:rPr>
          <w:rFonts w:ascii="Arial" w:hAnsi="Arial"/>
        </w:rPr>
        <w:t>7</w:t>
      </w:r>
      <w:r w:rsidR="007A4FF0">
        <w:rPr>
          <w:rFonts w:ascii="Arial" w:hAnsi="Arial"/>
        </w:rPr>
        <w:t>.</w:t>
      </w:r>
      <w:r w:rsidR="007A4FF0">
        <w:rPr>
          <w:rFonts w:ascii="Arial" w:hAnsi="Arial"/>
        </w:rPr>
        <w:tab/>
      </w:r>
      <w:r w:rsidR="007A4FF0" w:rsidRPr="007A4FF0">
        <w:rPr>
          <w:rFonts w:ascii="Arial" w:hAnsi="Arial"/>
        </w:rPr>
        <w:t xml:space="preserve">Name the elements found in the following compounds and give the number of atoms </w:t>
      </w:r>
      <w:r w:rsidR="007A4FF0">
        <w:rPr>
          <w:rFonts w:ascii="Arial" w:hAnsi="Arial"/>
        </w:rPr>
        <w:tab/>
      </w:r>
      <w:r w:rsidR="007A4FF0" w:rsidRPr="007A4FF0">
        <w:rPr>
          <w:rFonts w:ascii="Arial" w:hAnsi="Arial"/>
        </w:rPr>
        <w:t>of each.</w:t>
      </w:r>
    </w:p>
    <w:p w14:paraId="77B5D1C8" w14:textId="77777777" w:rsidR="007A4FF0" w:rsidRPr="007A4FF0" w:rsidRDefault="007A4FF0" w:rsidP="007A4FF0">
      <w:pPr>
        <w:rPr>
          <w:rFonts w:ascii="Arial" w:hAnsi="Arial"/>
        </w:rPr>
      </w:pP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1"/>
        <w:gridCol w:w="6662"/>
      </w:tblGrid>
      <w:tr w:rsidR="007A4FF0" w:rsidRPr="007A4FF0" w14:paraId="520B96AF" w14:textId="77777777" w:rsidTr="00817FBB">
        <w:trPr>
          <w:trHeight w:val="284"/>
        </w:trPr>
        <w:tc>
          <w:tcPr>
            <w:tcW w:w="1951" w:type="dxa"/>
            <w:vAlign w:val="center"/>
          </w:tcPr>
          <w:p w14:paraId="153DE470" w14:textId="77777777" w:rsidR="007A4FF0" w:rsidRPr="007A4FF0" w:rsidRDefault="007A4FF0" w:rsidP="007A4FF0">
            <w:pPr>
              <w:jc w:val="center"/>
              <w:rPr>
                <w:rFonts w:ascii="Arial" w:hAnsi="Arial"/>
                <w:b/>
              </w:rPr>
            </w:pPr>
            <w:r w:rsidRPr="007A4FF0">
              <w:rPr>
                <w:rFonts w:ascii="Arial" w:hAnsi="Arial"/>
                <w:b/>
              </w:rPr>
              <w:t>COMPOUND</w:t>
            </w:r>
          </w:p>
        </w:tc>
        <w:tc>
          <w:tcPr>
            <w:tcW w:w="6662" w:type="dxa"/>
            <w:vAlign w:val="center"/>
          </w:tcPr>
          <w:p w14:paraId="02715D0E" w14:textId="77777777" w:rsidR="007A4FF0" w:rsidRPr="007A4FF0" w:rsidRDefault="007A4FF0" w:rsidP="007A4FF0">
            <w:pPr>
              <w:jc w:val="center"/>
              <w:rPr>
                <w:rFonts w:ascii="Arial" w:hAnsi="Arial"/>
                <w:b/>
              </w:rPr>
            </w:pPr>
            <w:r w:rsidRPr="007A4FF0">
              <w:rPr>
                <w:rFonts w:ascii="Arial" w:hAnsi="Arial"/>
                <w:b/>
              </w:rPr>
              <w:t>NAME AND NUMBER OF ELEMENTS PRESENT</w:t>
            </w:r>
          </w:p>
        </w:tc>
      </w:tr>
      <w:tr w:rsidR="007A4FF0" w:rsidRPr="007A4FF0" w14:paraId="37DAD2C0" w14:textId="77777777" w:rsidTr="007A4FF0">
        <w:trPr>
          <w:trHeight w:val="680"/>
        </w:trPr>
        <w:tc>
          <w:tcPr>
            <w:tcW w:w="1951" w:type="dxa"/>
            <w:vAlign w:val="center"/>
          </w:tcPr>
          <w:p w14:paraId="21A0A50D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CH</w:t>
            </w:r>
            <w:r w:rsidRPr="007A4FF0">
              <w:rPr>
                <w:rFonts w:ascii="Arial" w:hAnsi="Arial"/>
                <w:vertAlign w:val="subscript"/>
              </w:rPr>
              <w:t>3</w:t>
            </w:r>
            <w:r w:rsidRPr="007A4FF0">
              <w:rPr>
                <w:rFonts w:ascii="Arial" w:hAnsi="Arial"/>
              </w:rPr>
              <w:t>COOH</w:t>
            </w:r>
          </w:p>
        </w:tc>
        <w:tc>
          <w:tcPr>
            <w:tcW w:w="6662" w:type="dxa"/>
          </w:tcPr>
          <w:p w14:paraId="2AE8964D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</w:tr>
      <w:tr w:rsidR="007A4FF0" w:rsidRPr="007A4FF0" w14:paraId="35632BE8" w14:textId="77777777" w:rsidTr="007A4FF0">
        <w:trPr>
          <w:trHeight w:val="680"/>
        </w:trPr>
        <w:tc>
          <w:tcPr>
            <w:tcW w:w="1951" w:type="dxa"/>
            <w:vAlign w:val="center"/>
          </w:tcPr>
          <w:p w14:paraId="60D3F43A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Al</w:t>
            </w:r>
            <w:r w:rsidRPr="007A4FF0">
              <w:rPr>
                <w:rFonts w:ascii="Arial" w:hAnsi="Arial"/>
                <w:vertAlign w:val="subscript"/>
              </w:rPr>
              <w:t>2</w:t>
            </w:r>
            <w:r w:rsidRPr="007A4FF0">
              <w:rPr>
                <w:rFonts w:ascii="Arial" w:hAnsi="Arial"/>
              </w:rPr>
              <w:t>O</w:t>
            </w:r>
            <w:r w:rsidRPr="007A4FF0">
              <w:rPr>
                <w:rFonts w:ascii="Arial" w:hAnsi="Arial"/>
                <w:vertAlign w:val="subscript"/>
              </w:rPr>
              <w:t>3</w:t>
            </w:r>
          </w:p>
        </w:tc>
        <w:tc>
          <w:tcPr>
            <w:tcW w:w="6662" w:type="dxa"/>
          </w:tcPr>
          <w:p w14:paraId="3E4D452A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</w:tr>
      <w:tr w:rsidR="007A4FF0" w:rsidRPr="007A4FF0" w14:paraId="65713683" w14:textId="77777777" w:rsidTr="007A4FF0">
        <w:trPr>
          <w:trHeight w:val="680"/>
        </w:trPr>
        <w:tc>
          <w:tcPr>
            <w:tcW w:w="1951" w:type="dxa"/>
            <w:vAlign w:val="center"/>
          </w:tcPr>
          <w:p w14:paraId="38984058" w14:textId="77777777" w:rsidR="007A4FF0" w:rsidRPr="007A4FF0" w:rsidRDefault="007A4FF0" w:rsidP="007A4FF0">
            <w:pPr>
              <w:jc w:val="center"/>
              <w:rPr>
                <w:rFonts w:ascii="Arial" w:hAnsi="Arial"/>
              </w:rPr>
            </w:pPr>
            <w:r w:rsidRPr="007A4FF0">
              <w:rPr>
                <w:rFonts w:ascii="Arial" w:hAnsi="Arial"/>
              </w:rPr>
              <w:t>H</w:t>
            </w:r>
            <w:r w:rsidRPr="007A4FF0">
              <w:rPr>
                <w:rFonts w:ascii="Arial" w:hAnsi="Arial"/>
                <w:vertAlign w:val="subscript"/>
              </w:rPr>
              <w:t>2</w:t>
            </w:r>
            <w:r w:rsidRPr="007A4FF0">
              <w:rPr>
                <w:rFonts w:ascii="Arial" w:hAnsi="Arial"/>
              </w:rPr>
              <w:t>SO</w:t>
            </w:r>
            <w:r w:rsidRPr="007A4FF0">
              <w:rPr>
                <w:rFonts w:ascii="Arial" w:hAnsi="Arial"/>
                <w:vertAlign w:val="subscript"/>
              </w:rPr>
              <w:t>4</w:t>
            </w:r>
          </w:p>
        </w:tc>
        <w:tc>
          <w:tcPr>
            <w:tcW w:w="6662" w:type="dxa"/>
          </w:tcPr>
          <w:p w14:paraId="43E93A5F" w14:textId="77777777" w:rsidR="007A4FF0" w:rsidRPr="007A4FF0" w:rsidRDefault="007A4FF0" w:rsidP="007A4FF0">
            <w:pPr>
              <w:rPr>
                <w:rFonts w:ascii="Arial" w:hAnsi="Arial"/>
              </w:rPr>
            </w:pPr>
          </w:p>
        </w:tc>
      </w:tr>
    </w:tbl>
    <w:p w14:paraId="0F317B4D" w14:textId="428D84F1" w:rsidR="002F0857" w:rsidRDefault="002F0857" w:rsidP="00222BC9">
      <w:pPr>
        <w:rPr>
          <w:rFonts w:ascii="Arial" w:hAnsi="Arial"/>
        </w:rPr>
      </w:pPr>
    </w:p>
    <w:p w14:paraId="77C10B56" w14:textId="5FE01090" w:rsidR="007E6AE2" w:rsidRDefault="007E6AE2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0AA8190" w14:textId="77777777" w:rsidR="007E6AE2" w:rsidRDefault="007E6AE2" w:rsidP="00222BC9">
      <w:pPr>
        <w:rPr>
          <w:rFonts w:ascii="Arial" w:hAnsi="Arial"/>
        </w:rPr>
      </w:pPr>
      <w:r>
        <w:rPr>
          <w:rFonts w:ascii="Arial" w:hAnsi="Arial"/>
        </w:rPr>
        <w:t>8.</w:t>
      </w:r>
      <w:r>
        <w:rPr>
          <w:rFonts w:ascii="Arial" w:hAnsi="Arial"/>
        </w:rPr>
        <w:tab/>
        <w:t xml:space="preserve">Complete the following table from the information presented about the Periodic </w:t>
      </w:r>
    </w:p>
    <w:p w14:paraId="31E845A5" w14:textId="6724DE6F" w:rsidR="00817FBB" w:rsidRDefault="007E6AE2" w:rsidP="00222BC9">
      <w:pPr>
        <w:rPr>
          <w:rFonts w:ascii="Arial" w:hAnsi="Arial"/>
        </w:rPr>
      </w:pPr>
      <w:r>
        <w:rPr>
          <w:rFonts w:ascii="Arial" w:hAnsi="Arial"/>
        </w:rPr>
        <w:tab/>
        <w:t>Table.</w:t>
      </w:r>
    </w:p>
    <w:p w14:paraId="0C7645C2" w14:textId="77777777" w:rsidR="007E6AE2" w:rsidRDefault="007E6AE2" w:rsidP="00222BC9">
      <w:pPr>
        <w:rPr>
          <w:rFonts w:ascii="Arial" w:hAnsi="Arial"/>
        </w:rPr>
      </w:pPr>
    </w:p>
    <w:p w14:paraId="305ED980" w14:textId="0115FCBB" w:rsidR="007E6AE2" w:rsidRDefault="00AA17DE" w:rsidP="00AA17DE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438D30F4" wp14:editId="7DAB72AF">
            <wp:extent cx="2550506" cy="20993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5-05-24 at 7.30.52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999" cy="20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A02E" w14:textId="77777777" w:rsidR="00AA17DE" w:rsidRDefault="00AA17DE" w:rsidP="00AA17DE">
      <w:pPr>
        <w:jc w:val="center"/>
        <w:rPr>
          <w:rFonts w:ascii="Arial" w:hAnsi="Arial"/>
        </w:rPr>
      </w:pPr>
    </w:p>
    <w:p w14:paraId="171CE140" w14:textId="75FDB582" w:rsidR="00AA17DE" w:rsidRPr="003D11C3" w:rsidRDefault="00AA17DE" w:rsidP="00AA17DE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21292FC5" wp14:editId="48FBF5A3">
            <wp:extent cx="6731000" cy="1797356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5-05-24 at 7.31.04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283" cy="1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7DE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513"/>
    <w:rsid w:val="001B1513"/>
    <w:rsid w:val="00222BC9"/>
    <w:rsid w:val="002F0857"/>
    <w:rsid w:val="003D11C3"/>
    <w:rsid w:val="00492410"/>
    <w:rsid w:val="00504C4B"/>
    <w:rsid w:val="005872A5"/>
    <w:rsid w:val="007A4FF0"/>
    <w:rsid w:val="007E6AE2"/>
    <w:rsid w:val="00817FBB"/>
    <w:rsid w:val="00967719"/>
    <w:rsid w:val="00AA17DE"/>
    <w:rsid w:val="00B66D5E"/>
    <w:rsid w:val="00BF67FC"/>
    <w:rsid w:val="00DA5783"/>
    <w:rsid w:val="00FE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21912B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08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6AE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AE2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08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6AE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AE2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25</TotalTime>
  <Pages>4</Pages>
  <Words>214</Words>
  <Characters>1221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8</cp:revision>
  <dcterms:created xsi:type="dcterms:W3CDTF">2015-05-24T10:51:00Z</dcterms:created>
  <dcterms:modified xsi:type="dcterms:W3CDTF">2015-05-25T11:56:00Z</dcterms:modified>
</cp:coreProperties>
</file>