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F03DE6" w14:textId="77777777" w:rsidR="00584188" w:rsidRDefault="00F53337" w:rsidP="00584188">
      <w:pPr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A64C92">
        <w:rPr>
          <w:rFonts w:ascii="Times New Roman" w:hAnsi="Times New Roman"/>
        </w:rPr>
        <w:tab/>
      </w:r>
      <w:r w:rsidR="00A64C92">
        <w:rPr>
          <w:rFonts w:ascii="Times New Roman" w:hAnsi="Times New Roman"/>
        </w:rPr>
        <w:tab/>
        <w:t>W-15</w:t>
      </w:r>
    </w:p>
    <w:p w14:paraId="6A8373CC" w14:textId="77777777" w:rsidR="00584188" w:rsidRPr="00584188" w:rsidRDefault="00584188" w:rsidP="00584188">
      <w:pPr>
        <w:jc w:val="center"/>
        <w:rPr>
          <w:rFonts w:ascii="Times New Roman" w:hAnsi="Times New Roman"/>
          <w:b/>
        </w:rPr>
      </w:pPr>
      <w:r w:rsidRPr="00584188">
        <w:rPr>
          <w:rFonts w:ascii="Times New Roman" w:hAnsi="Times New Roman"/>
          <w:b/>
        </w:rPr>
        <w:t>YEAR 8 SCIENCE</w:t>
      </w:r>
    </w:p>
    <w:p w14:paraId="4FFE51BE" w14:textId="77777777" w:rsidR="00584188" w:rsidRPr="00584188" w:rsidRDefault="00584188" w:rsidP="00584188">
      <w:pPr>
        <w:jc w:val="center"/>
        <w:rPr>
          <w:rFonts w:ascii="Times New Roman" w:hAnsi="Times New Roman"/>
          <w:b/>
        </w:rPr>
      </w:pPr>
      <w:r w:rsidRPr="00584188">
        <w:rPr>
          <w:rFonts w:ascii="Times New Roman" w:hAnsi="Times New Roman"/>
          <w:b/>
        </w:rPr>
        <w:t>GEOLOGY</w:t>
      </w:r>
    </w:p>
    <w:p w14:paraId="6A92D0CB" w14:textId="77777777" w:rsidR="00584188" w:rsidRPr="00584188" w:rsidRDefault="00584188" w:rsidP="00584188">
      <w:pPr>
        <w:jc w:val="center"/>
        <w:rPr>
          <w:rFonts w:ascii="Times New Roman" w:hAnsi="Times New Roman"/>
          <w:b/>
        </w:rPr>
      </w:pPr>
      <w:r w:rsidRPr="00584188">
        <w:rPr>
          <w:rFonts w:ascii="Times New Roman" w:hAnsi="Times New Roman"/>
          <w:b/>
        </w:rPr>
        <w:t>REVISION</w:t>
      </w:r>
    </w:p>
    <w:p w14:paraId="1D60F5BB" w14:textId="77777777" w:rsidR="00584188" w:rsidRPr="00584188" w:rsidRDefault="00584188" w:rsidP="00584188">
      <w:pPr>
        <w:rPr>
          <w:rFonts w:ascii="Times New Roman" w:hAnsi="Times New Roman"/>
        </w:rPr>
      </w:pPr>
    </w:p>
    <w:p w14:paraId="2BBFD5AF" w14:textId="77777777" w:rsidR="006E1EA4" w:rsidRDefault="00A31F0E">
      <w:pPr>
        <w:rPr>
          <w:rFonts w:ascii="Times New Roman" w:hAnsi="Times New Roman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2972FE85" wp14:editId="3B9AF189">
            <wp:simplePos x="0" y="0"/>
            <wp:positionH relativeFrom="column">
              <wp:posOffset>-342900</wp:posOffset>
            </wp:positionH>
            <wp:positionV relativeFrom="paragraph">
              <wp:posOffset>38100</wp:posOffset>
            </wp:positionV>
            <wp:extent cx="3251200" cy="890016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890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4230D79B" wp14:editId="66CC300B">
            <wp:simplePos x="0" y="0"/>
            <wp:positionH relativeFrom="column">
              <wp:posOffset>3314700</wp:posOffset>
            </wp:positionH>
            <wp:positionV relativeFrom="paragraph">
              <wp:posOffset>38100</wp:posOffset>
            </wp:positionV>
            <wp:extent cx="3352800" cy="706120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706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3F77">
        <w:rPr>
          <w:rFonts w:ascii="Times New Roman" w:hAnsi="Times New Roman"/>
        </w:rPr>
        <w:tab/>
      </w:r>
    </w:p>
    <w:p w14:paraId="797570BD" w14:textId="77777777" w:rsidR="00A64C92" w:rsidRPr="00584188" w:rsidRDefault="00A64C92">
      <w:pPr>
        <w:rPr>
          <w:rFonts w:ascii="Times New Roman" w:hAnsi="Times New Roman"/>
        </w:rPr>
      </w:pPr>
      <w:bookmarkStart w:id="0" w:name="_GoBack"/>
      <w:bookmarkEnd w:id="0"/>
    </w:p>
    <w:sectPr w:rsidR="00A64C92" w:rsidRPr="00584188" w:rsidSect="0025623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US" w:vendorID="64" w:dllVersion="131078" w:nlCheck="1" w:checkStyle="1"/>
  <w:activeWritingStyle w:appName="MSWord" w:lang="en-US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188"/>
    <w:rsid w:val="000E24DA"/>
    <w:rsid w:val="00256233"/>
    <w:rsid w:val="002B12B5"/>
    <w:rsid w:val="002E67A8"/>
    <w:rsid w:val="003B070C"/>
    <w:rsid w:val="004D0EDD"/>
    <w:rsid w:val="00584188"/>
    <w:rsid w:val="00603D7D"/>
    <w:rsid w:val="006E1EA4"/>
    <w:rsid w:val="00723F77"/>
    <w:rsid w:val="00A31F0E"/>
    <w:rsid w:val="00A64C92"/>
    <w:rsid w:val="00C3147F"/>
    <w:rsid w:val="00E57823"/>
    <w:rsid w:val="00F53337"/>
    <w:rsid w:val="00FC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19B966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1EA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1EA4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1EA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1EA4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ianwilson:Library:Application%20Support:Microsoft:Office:User%20Templates:My%20Templates:Word%20Processing%20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2.dot</Template>
  <TotalTime>9</TotalTime>
  <Pages>1</Pages>
  <Words>6</Words>
  <Characters>40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Holy Cross College Support</dc:creator>
  <cp:keywords/>
  <dc:description/>
  <cp:lastModifiedBy>wilson.ian</cp:lastModifiedBy>
  <cp:revision>2</cp:revision>
  <cp:lastPrinted>2012-09-19T03:28:00Z</cp:lastPrinted>
  <dcterms:created xsi:type="dcterms:W3CDTF">2015-04-20T10:24:00Z</dcterms:created>
  <dcterms:modified xsi:type="dcterms:W3CDTF">2015-04-21T01:42:00Z</dcterms:modified>
</cp:coreProperties>
</file>