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F5F" w:rsidRPr="005123A8" w:rsidRDefault="009B2F5F" w:rsidP="009B2F5F">
      <w:pPr>
        <w:pStyle w:val="Chaptertitle"/>
      </w:pPr>
      <w:bookmarkStart w:id="0" w:name="_GoBack"/>
      <w:bookmarkEnd w:id="0"/>
      <w:r w:rsidRPr="005123A8">
        <w:t xml:space="preserve">CHAPTER </w:t>
      </w:r>
      <w:r>
        <w:t>4: Systems — living connections</w:t>
      </w:r>
    </w:p>
    <w:p w:rsidR="009B2F5F" w:rsidRPr="00F41612" w:rsidRDefault="009B2F5F" w:rsidP="009B2F5F">
      <w:pPr>
        <w:pStyle w:val="worksheetchapterline"/>
        <w:spacing w:before="60"/>
        <w:rPr>
          <w:spacing w:val="0"/>
        </w:rPr>
      </w:pPr>
      <w:r>
        <w:rPr>
          <w:noProof/>
          <w:spacing w:val="0"/>
          <w:lang w:val="en-US"/>
        </w:rPr>
        <mc:AlternateContent>
          <mc:Choice Requires="wps">
            <w:drawing>
              <wp:anchor distT="0" distB="0" distL="114300" distR="114300" simplePos="0" relativeHeight="251666944" behindDoc="0" locked="0" layoutInCell="1" allowOverlap="1" wp14:anchorId="69A3BAFA" wp14:editId="4948E714">
                <wp:simplePos x="0" y="0"/>
                <wp:positionH relativeFrom="column">
                  <wp:posOffset>0</wp:posOffset>
                </wp:positionH>
                <wp:positionV relativeFrom="paragraph">
                  <wp:posOffset>20955</wp:posOffset>
                </wp:positionV>
                <wp:extent cx="6096000" cy="0"/>
                <wp:effectExtent l="9525" t="11430" r="9525" b="7620"/>
                <wp:wrapNone/>
                <wp:docPr id="21"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05"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FA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vsP1v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5920" behindDoc="0" locked="0" layoutInCell="1" allowOverlap="1" wp14:anchorId="0CD5D771" wp14:editId="02B6B01E">
                <wp:simplePos x="0" y="0"/>
                <wp:positionH relativeFrom="column">
                  <wp:posOffset>4648200</wp:posOffset>
                </wp:positionH>
                <wp:positionV relativeFrom="paragraph">
                  <wp:posOffset>20955</wp:posOffset>
                </wp:positionV>
                <wp:extent cx="1447800" cy="304800"/>
                <wp:effectExtent l="9525" t="11430" r="9525" b="7620"/>
                <wp:wrapNone/>
                <wp:docPr id="20" name="AutoShap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9B2F5F" w:rsidRDefault="009B2F5F" w:rsidP="009B2F5F">
                            <w:pPr>
                              <w:pStyle w:val="worksheeticontext"/>
                            </w:pPr>
                            <w:r>
                              <w:t>Worksheet 4.6</w:t>
                            </w:r>
                          </w:p>
                          <w:p w:rsidR="009B2F5F" w:rsidRDefault="009B2F5F" w:rsidP="009B2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4" o:spid="_x0000_s1026" style="position:absolute;margin-left:366pt;margin-top:1.65pt;width:114pt;height:2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" fillcolor="black">
                <v:textbox>
                  <w:txbxContent>
                    <w:p w:rsidR="009B2F5F" w:rsidRDefault="009B2F5F" w:rsidP="009B2F5F">
                      <w:pPr>
                        <w:pStyle w:val="worksheeticontext"/>
                      </w:pPr>
                      <w:r>
                        <w:t>Worksheet 4.6</w:t>
                      </w:r>
                    </w:p>
                    <w:p w:rsidR="009B2F5F" w:rsidRDefault="009B2F5F" w:rsidP="009B2F5F"/>
                  </w:txbxContent>
                </v:textbox>
              </v:roundrect>
            </w:pict>
          </mc:Fallback>
        </mc:AlternateContent>
      </w:r>
      <w:r>
        <w:rPr>
          <w:noProof/>
          <w:spacing w:val="0"/>
          <w:lang w:val="en-US"/>
        </w:rPr>
        <mc:AlternateContent>
          <mc:Choice Requires="wps">
            <w:drawing>
              <wp:anchor distT="0" distB="0" distL="114300" distR="114300" simplePos="0" relativeHeight="251664896" behindDoc="0" locked="0" layoutInCell="1" allowOverlap="1" wp14:anchorId="358F2CDD" wp14:editId="50B8FC71">
                <wp:simplePos x="0" y="0"/>
                <wp:positionH relativeFrom="column">
                  <wp:posOffset>5029200</wp:posOffset>
                </wp:positionH>
                <wp:positionV relativeFrom="paragraph">
                  <wp:posOffset>20955</wp:posOffset>
                </wp:positionV>
                <wp:extent cx="1066800" cy="304800"/>
                <wp:effectExtent l="9525" t="11430" r="9525" b="7620"/>
                <wp:wrapNone/>
                <wp:docPr id="19" name="Rectangle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9B2F5F" w:rsidRDefault="009B2F5F" w:rsidP="009B2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3" o:spid="_x0000_s1027" style="position:absolute;margin-left:396pt;margin-top:1.65pt;width:84pt;height:2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PoaIhMlAgAAUQQAAA4AAAAAAAAAAAAAAAAALgIAAGRycy9lMm9Eb2Mu&#10;eG1sUEsBAi0AFAAGAAgAAAAhAPCRCjPdAAAACAEAAA8AAAAAAAAAAAAAAAAAfwQAAGRycy9kb3du&#10;cmV2LnhtbFBLBQYAAAAABAAEAPMAAACJBQAAAAA=&#10;" fillcolor="black">
                <v:textbox>
                  <w:txbxContent>
                    <w:p w:rsidR="009B2F5F" w:rsidRDefault="009B2F5F" w:rsidP="009B2F5F"/>
                  </w:txbxContent>
                </v:textbox>
              </v:rect>
            </w:pict>
          </mc:Fallback>
        </mc:AlternateContent>
      </w:r>
    </w:p>
    <w:p w:rsidR="0072480F" w:rsidRPr="0072480F" w:rsidRDefault="0072480F" w:rsidP="009B2F5F">
      <w:pPr>
        <w:pStyle w:val="0Aheadingfirst"/>
      </w:pPr>
      <w:r w:rsidRPr="0072480F">
        <w:t>Removing waste from the blood</w:t>
      </w:r>
    </w:p>
    <w:p w:rsidR="0072480F" w:rsidRPr="009B2F5F" w:rsidRDefault="009B2F5F" w:rsidP="0072480F">
      <w:pPr>
        <w:pStyle w:val="StyleStyleWorksheetdateBefore13ptAfter12pt"/>
        <w:rPr>
          <w:b/>
          <w:sz w:val="28"/>
        </w:rPr>
      </w:pPr>
      <w:r w:rsidRPr="009B2F5F">
        <w:rPr>
          <w:b/>
          <w:sz w:val="28"/>
        </w:rPr>
        <w:t>Answers</w:t>
      </w:r>
    </w:p>
    <w:p w:rsidR="0057474E" w:rsidRPr="0072480F" w:rsidRDefault="0057474E" w:rsidP="0072480F">
      <w:pPr>
        <w:pStyle w:val="1wsquestions"/>
        <w:rPr>
          <w:b/>
        </w:rPr>
      </w:pPr>
      <w:r w:rsidRPr="0072480F">
        <w:rPr>
          <w:b/>
        </w:rPr>
        <w:t>1.</w:t>
      </w:r>
      <w:r w:rsidR="0072480F" w:rsidRPr="0072480F">
        <w:rPr>
          <w:b/>
        </w:rPr>
        <w:tab/>
      </w:r>
      <w:r w:rsidRPr="0072480F">
        <w:rPr>
          <w:b/>
        </w:rPr>
        <w:t>Removing waste from the lung</w:t>
      </w:r>
      <w:r w:rsidR="008617B0">
        <w:rPr>
          <w:b/>
        </w:rPr>
        <w:t>s</w:t>
      </w:r>
    </w:p>
    <w:p w:rsidR="0057474E" w:rsidRDefault="0057474E" w:rsidP="008B2106">
      <w:pPr>
        <w:pStyle w:val="1wsquestionsindent"/>
        <w:spacing w:after="120"/>
      </w:pPr>
      <w:r w:rsidRPr="000A31C4">
        <w:t>The following table compares the composition of the air breathed into</w:t>
      </w:r>
      <w:r w:rsidR="008617B0">
        <w:t xml:space="preserve"> and</w:t>
      </w:r>
      <w:r w:rsidR="008617B0" w:rsidRPr="008617B0">
        <w:t xml:space="preserve"> </w:t>
      </w:r>
      <w:r w:rsidR="008617B0">
        <w:t>out of</w:t>
      </w:r>
      <w:r w:rsidRPr="000A31C4">
        <w:t xml:space="preserve"> the lungs</w:t>
      </w:r>
      <w:r w:rsidR="008617B0">
        <w:t>.</w:t>
      </w:r>
    </w:p>
    <w:tbl>
      <w:tblPr>
        <w:tblStyle w:val="TableGrid"/>
        <w:tblW w:w="9173" w:type="dxa"/>
        <w:tblInd w:w="490" w:type="dxa"/>
        <w:tblLook w:val="01E0" w:firstRow="1" w:lastRow="1" w:firstColumn="1" w:lastColumn="1" w:noHBand="0" w:noVBand="0"/>
      </w:tblPr>
      <w:tblGrid>
        <w:gridCol w:w="1840"/>
        <w:gridCol w:w="1540"/>
        <w:gridCol w:w="2122"/>
        <w:gridCol w:w="1991"/>
        <w:gridCol w:w="1680"/>
      </w:tblGrid>
      <w:tr w:rsidR="00813424" w:rsidRPr="00813424" w:rsidTr="004225F6">
        <w:trPr>
          <w:trHeight w:val="360"/>
        </w:trPr>
        <w:tc>
          <w:tcPr>
            <w:tcW w:w="1840" w:type="dxa"/>
            <w:tcBorders>
              <w:bottom w:val="single" w:sz="4" w:space="0" w:color="FFFFFF"/>
              <w:right w:val="single" w:sz="4" w:space="0" w:color="FFFFFF"/>
            </w:tcBorders>
            <w:shd w:val="clear" w:color="auto" w:fill="000000"/>
            <w:vAlign w:val="center"/>
          </w:tcPr>
          <w:p w:rsidR="00813424" w:rsidRPr="00813424" w:rsidRDefault="00813424" w:rsidP="00FC48CF">
            <w:pPr>
              <w:pStyle w:val="TABLEHEADWHITELEFT"/>
            </w:pPr>
            <w:r w:rsidRPr="00813424">
              <w:t>Gas</w:t>
            </w:r>
          </w:p>
        </w:tc>
        <w:tc>
          <w:tcPr>
            <w:tcW w:w="1540" w:type="dxa"/>
            <w:tcBorders>
              <w:left w:val="single" w:sz="4" w:space="0" w:color="FFFFFF"/>
              <w:right w:val="single" w:sz="4" w:space="0" w:color="FFFFFF"/>
            </w:tcBorders>
            <w:shd w:val="clear" w:color="auto" w:fill="000000"/>
            <w:vAlign w:val="center"/>
          </w:tcPr>
          <w:p w:rsidR="00813424" w:rsidRPr="00813424" w:rsidRDefault="00813424" w:rsidP="00FC48CF">
            <w:pPr>
              <w:pStyle w:val="TABLEHEADWHITECENTRE"/>
            </w:pPr>
            <w:r w:rsidRPr="00813424">
              <w:t>Oxygen (%)</w:t>
            </w:r>
          </w:p>
        </w:tc>
        <w:tc>
          <w:tcPr>
            <w:tcW w:w="2122" w:type="dxa"/>
            <w:tcBorders>
              <w:left w:val="single" w:sz="4" w:space="0" w:color="FFFFFF"/>
              <w:right w:val="single" w:sz="4" w:space="0" w:color="FFFFFF"/>
            </w:tcBorders>
            <w:shd w:val="clear" w:color="auto" w:fill="000000"/>
            <w:vAlign w:val="center"/>
          </w:tcPr>
          <w:p w:rsidR="00813424" w:rsidRPr="00813424" w:rsidRDefault="00813424" w:rsidP="00FC48CF">
            <w:pPr>
              <w:pStyle w:val="TABLEHEADWHITECENTRE"/>
            </w:pPr>
            <w:r w:rsidRPr="00813424">
              <w:t>Carbon dioxide (%)</w:t>
            </w:r>
          </w:p>
        </w:tc>
        <w:tc>
          <w:tcPr>
            <w:tcW w:w="1991" w:type="dxa"/>
            <w:tcBorders>
              <w:left w:val="single" w:sz="4" w:space="0" w:color="FFFFFF"/>
              <w:right w:val="single" w:sz="4" w:space="0" w:color="FFFFFF"/>
            </w:tcBorders>
            <w:shd w:val="clear" w:color="auto" w:fill="000000"/>
            <w:vAlign w:val="center"/>
          </w:tcPr>
          <w:p w:rsidR="00813424" w:rsidRPr="00813424" w:rsidRDefault="00813424" w:rsidP="00FC48CF">
            <w:pPr>
              <w:pStyle w:val="TABLEHEADWHITECENTRE"/>
            </w:pPr>
            <w:r w:rsidRPr="00813424">
              <w:t>Water vapour (%)</w:t>
            </w:r>
          </w:p>
        </w:tc>
        <w:tc>
          <w:tcPr>
            <w:tcW w:w="1680" w:type="dxa"/>
            <w:tcBorders>
              <w:left w:val="single" w:sz="4" w:space="0" w:color="FFFFFF"/>
            </w:tcBorders>
            <w:shd w:val="clear" w:color="auto" w:fill="000000"/>
            <w:vAlign w:val="center"/>
          </w:tcPr>
          <w:p w:rsidR="00813424" w:rsidRPr="00813424" w:rsidRDefault="00813424" w:rsidP="00FC48CF">
            <w:pPr>
              <w:pStyle w:val="TABLEHEADWHITECENTRE"/>
            </w:pPr>
            <w:r w:rsidRPr="00813424">
              <w:t>Nitrogen (%)</w:t>
            </w:r>
          </w:p>
        </w:tc>
      </w:tr>
      <w:tr w:rsidR="00813424" w:rsidRPr="00813424" w:rsidTr="004225F6">
        <w:trPr>
          <w:trHeight w:val="360"/>
        </w:trPr>
        <w:tc>
          <w:tcPr>
            <w:tcW w:w="1840" w:type="dxa"/>
            <w:tcBorders>
              <w:top w:val="single" w:sz="4" w:space="0" w:color="FFFFFF"/>
              <w:bottom w:val="single" w:sz="4" w:space="0" w:color="FFFFFF"/>
            </w:tcBorders>
            <w:shd w:val="clear" w:color="auto" w:fill="000000"/>
            <w:vAlign w:val="center"/>
          </w:tcPr>
          <w:p w:rsidR="00813424" w:rsidRPr="00813424" w:rsidRDefault="00813424" w:rsidP="004225F6">
            <w:pPr>
              <w:pStyle w:val="TABLEHEADWHITELEFT"/>
            </w:pPr>
            <w:r w:rsidRPr="00813424">
              <w:t>Air breathed in</w:t>
            </w:r>
          </w:p>
        </w:tc>
        <w:tc>
          <w:tcPr>
            <w:tcW w:w="1540" w:type="dxa"/>
            <w:vAlign w:val="center"/>
          </w:tcPr>
          <w:p w:rsidR="00813424" w:rsidRPr="00813424" w:rsidRDefault="00813424" w:rsidP="00FC48CF">
            <w:pPr>
              <w:pStyle w:val="TABLETEXTCENTRE"/>
            </w:pPr>
            <w:r w:rsidRPr="00813424">
              <w:t>21</w:t>
            </w:r>
          </w:p>
        </w:tc>
        <w:tc>
          <w:tcPr>
            <w:tcW w:w="2122" w:type="dxa"/>
            <w:vAlign w:val="center"/>
          </w:tcPr>
          <w:p w:rsidR="00813424" w:rsidRPr="00813424" w:rsidRDefault="00813424" w:rsidP="005E6E6B">
            <w:pPr>
              <w:pStyle w:val="TABLETEXTLEFT"/>
              <w:ind w:left="740"/>
            </w:pPr>
            <w:r w:rsidRPr="00813424">
              <w:t>0.04</w:t>
            </w:r>
          </w:p>
        </w:tc>
        <w:tc>
          <w:tcPr>
            <w:tcW w:w="1991" w:type="dxa"/>
            <w:vAlign w:val="center"/>
          </w:tcPr>
          <w:p w:rsidR="00813424" w:rsidRPr="00813424" w:rsidRDefault="005E6E6B" w:rsidP="00FC48CF">
            <w:pPr>
              <w:pStyle w:val="TABLETEXTCENTRE"/>
            </w:pPr>
            <w:r>
              <w:t>U</w:t>
            </w:r>
            <w:r w:rsidR="00813424" w:rsidRPr="00813424">
              <w:t>sually &lt;1%</w:t>
            </w:r>
          </w:p>
        </w:tc>
        <w:tc>
          <w:tcPr>
            <w:tcW w:w="1680" w:type="dxa"/>
            <w:vAlign w:val="center"/>
          </w:tcPr>
          <w:p w:rsidR="00813424" w:rsidRPr="00813424" w:rsidRDefault="00813424" w:rsidP="00FC48CF">
            <w:pPr>
              <w:pStyle w:val="TABLETEXTCENTRE"/>
            </w:pPr>
            <w:r w:rsidRPr="00813424">
              <w:t>78</w:t>
            </w:r>
          </w:p>
        </w:tc>
      </w:tr>
      <w:tr w:rsidR="00813424" w:rsidRPr="00813424" w:rsidTr="004225F6">
        <w:trPr>
          <w:trHeight w:val="360"/>
        </w:trPr>
        <w:tc>
          <w:tcPr>
            <w:tcW w:w="1840" w:type="dxa"/>
            <w:tcBorders>
              <w:top w:val="single" w:sz="4" w:space="0" w:color="FFFFFF"/>
            </w:tcBorders>
            <w:shd w:val="clear" w:color="auto" w:fill="000000"/>
            <w:vAlign w:val="center"/>
          </w:tcPr>
          <w:p w:rsidR="00813424" w:rsidRPr="00813424" w:rsidRDefault="00813424" w:rsidP="004225F6">
            <w:pPr>
              <w:pStyle w:val="TABLEHEADWHITELEFT"/>
            </w:pPr>
            <w:r w:rsidRPr="00813424">
              <w:t>Air breathed out</w:t>
            </w:r>
          </w:p>
        </w:tc>
        <w:tc>
          <w:tcPr>
            <w:tcW w:w="1540" w:type="dxa"/>
            <w:vAlign w:val="center"/>
          </w:tcPr>
          <w:p w:rsidR="00813424" w:rsidRPr="00813424" w:rsidRDefault="00813424" w:rsidP="00FC48CF">
            <w:pPr>
              <w:pStyle w:val="TABLETEXTCENTRE"/>
            </w:pPr>
            <w:r w:rsidRPr="00813424">
              <w:t>16</w:t>
            </w:r>
          </w:p>
        </w:tc>
        <w:tc>
          <w:tcPr>
            <w:tcW w:w="2122" w:type="dxa"/>
            <w:vAlign w:val="center"/>
          </w:tcPr>
          <w:p w:rsidR="00813424" w:rsidRPr="00813424" w:rsidRDefault="00956B0E" w:rsidP="005E6E6B">
            <w:pPr>
              <w:pStyle w:val="TABLETEXTLEFT"/>
              <w:ind w:left="740"/>
            </w:pPr>
            <w:r>
              <w:rPr>
                <w:noProof/>
                <w:lang w:val="en-US"/>
              </w:rPr>
              <mc:AlternateContent>
                <mc:Choice Requires="wps">
                  <w:drawing>
                    <wp:anchor distT="0" distB="0" distL="114300" distR="114300" simplePos="0" relativeHeight="251656704" behindDoc="0" locked="0" layoutInCell="1" allowOverlap="1">
                      <wp:simplePos x="0" y="0"/>
                      <wp:positionH relativeFrom="column">
                        <wp:posOffset>854075</wp:posOffset>
                      </wp:positionH>
                      <wp:positionV relativeFrom="paragraph">
                        <wp:posOffset>205740</wp:posOffset>
                      </wp:positionV>
                      <wp:extent cx="1602105" cy="231140"/>
                      <wp:effectExtent l="0" t="0" r="17145" b="16510"/>
                      <wp:wrapNone/>
                      <wp:docPr id="8" name="Text Box 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1E7" w:rsidRPr="00615919" w:rsidRDefault="00615919" w:rsidP="00615919">
                                  <w:pPr>
                                    <w:pStyle w:val="Answer"/>
                                  </w:pPr>
                                  <w:r w:rsidRPr="00615919">
                                    <w:t>Carbon dioxide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64" o:spid="_x0000_s1028" type="#_x0000_t202" style="position:absolute;left:0;text-align:left;margin-left:67.25pt;margin-top:16.2pt;width:126.15pt;height:18.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" filled="f" stroked="f">
                      <v:textbox inset="0,0,0,0">
                        <w:txbxContent>
                          <w:p w:rsidR="00E001E7" w:rsidRPr="00615919" w:rsidRDefault="00615919" w:rsidP="00615919">
                            <w:pPr>
                              <w:pStyle w:val="Answer"/>
                            </w:pPr>
                            <w:r w:rsidRPr="00615919">
                              <w:t>Carbon dioxide</w:t>
                            </w:r>
                          </w:p>
                        </w:txbxContent>
                      </v:textbox>
                    </v:shape>
                  </w:pict>
                </mc:Fallback>
              </mc:AlternateContent>
            </w:r>
            <w:r w:rsidR="00813424" w:rsidRPr="00813424">
              <w:t>4</w:t>
            </w:r>
          </w:p>
        </w:tc>
        <w:tc>
          <w:tcPr>
            <w:tcW w:w="1991" w:type="dxa"/>
            <w:vAlign w:val="center"/>
          </w:tcPr>
          <w:p w:rsidR="00813424" w:rsidRPr="00813424" w:rsidRDefault="00030D34" w:rsidP="00FC48CF">
            <w:pPr>
              <w:pStyle w:val="TABLETEXTCENTRE"/>
            </w:pPr>
            <w:r>
              <w:t>2</w:t>
            </w:r>
          </w:p>
        </w:tc>
        <w:tc>
          <w:tcPr>
            <w:tcW w:w="1680" w:type="dxa"/>
            <w:vAlign w:val="center"/>
          </w:tcPr>
          <w:p w:rsidR="00813424" w:rsidRPr="00813424" w:rsidRDefault="00813424" w:rsidP="00FC48CF">
            <w:pPr>
              <w:pStyle w:val="TABLETEXTCENTRE"/>
            </w:pPr>
            <w:r w:rsidRPr="00813424">
              <w:t>78</w:t>
            </w:r>
          </w:p>
        </w:tc>
      </w:tr>
    </w:tbl>
    <w:p w:rsidR="0057474E" w:rsidRPr="000A31C4" w:rsidRDefault="0057474E" w:rsidP="008B2106">
      <w:pPr>
        <w:pStyle w:val="1wsquestionaleader"/>
        <w:spacing w:before="60"/>
        <w:ind w:left="806" w:hanging="446"/>
      </w:pPr>
      <w:r w:rsidRPr="00756D7F">
        <w:t>(a)</w:t>
      </w:r>
      <w:r w:rsidR="00813424" w:rsidRPr="00813424">
        <w:rPr>
          <w:b/>
        </w:rPr>
        <w:tab/>
      </w:r>
      <w:r w:rsidRPr="000A31C4">
        <w:t>Which listed gas is classif</w:t>
      </w:r>
      <w:r w:rsidR="00163A00">
        <w:t>i</w:t>
      </w:r>
      <w:r w:rsidRPr="000A31C4">
        <w:t xml:space="preserve">ed as a waste gas? </w:t>
      </w:r>
      <w:r w:rsidR="00466788">
        <w:tab/>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83"/>
        <w:gridCol w:w="6449"/>
      </w:tblGrid>
      <w:tr w:rsidR="00B67A41" w:rsidRPr="00F538F8" w:rsidTr="006067C1">
        <w:tc>
          <w:tcPr>
            <w:tcW w:w="3083" w:type="dxa"/>
            <w:shd w:val="clear" w:color="auto" w:fill="auto"/>
          </w:tcPr>
          <w:p w:rsidR="00B67A41" w:rsidRPr="00F538F8" w:rsidRDefault="00956B0E" w:rsidP="00AE03C3">
            <w:pPr>
              <w:pStyle w:val="1wsquestionaleader"/>
              <w:spacing w:before="60" w:line="240" w:lineRule="auto"/>
              <w:ind w:left="0" w:firstLine="0"/>
              <w:jc w:val="center"/>
            </w:pPr>
            <w:r>
              <w:rPr>
                <w:noProof/>
                <w:lang w:val="en-US"/>
              </w:rPr>
              <w:drawing>
                <wp:inline distT="0" distB="0" distL="0" distR="0">
                  <wp:extent cx="1359535" cy="2639695"/>
                  <wp:effectExtent l="0" t="0" r="0" b="8255"/>
                  <wp:docPr id="1"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9535" cy="2639695"/>
                          </a:xfrm>
                          <a:prstGeom prst="rect">
                            <a:avLst/>
                          </a:prstGeom>
                          <a:noFill/>
                          <a:ln>
                            <a:noFill/>
                          </a:ln>
                        </pic:spPr>
                      </pic:pic>
                    </a:graphicData>
                  </a:graphic>
                </wp:inline>
              </w:drawing>
            </w:r>
          </w:p>
        </w:tc>
        <w:tc>
          <w:tcPr>
            <w:tcW w:w="6449" w:type="dxa"/>
            <w:shd w:val="clear" w:color="auto" w:fill="auto"/>
          </w:tcPr>
          <w:p w:rsidR="002506D5" w:rsidRPr="000A31C4" w:rsidRDefault="00956B0E" w:rsidP="002506D5">
            <w:pPr>
              <w:pStyle w:val="1wsquestions"/>
              <w:spacing w:before="120"/>
            </w:pPr>
            <w:r>
              <w:rPr>
                <w:noProof/>
                <w:lang w:val="en-US"/>
              </w:rPr>
              <mc:AlternateContent>
                <mc:Choice Requires="wps">
                  <w:drawing>
                    <wp:anchor distT="0" distB="0" distL="114300" distR="114300" simplePos="0" relativeHeight="251655680" behindDoc="0" locked="0" layoutInCell="1" allowOverlap="1">
                      <wp:simplePos x="0" y="0"/>
                      <wp:positionH relativeFrom="column">
                        <wp:posOffset>242570</wp:posOffset>
                      </wp:positionH>
                      <wp:positionV relativeFrom="paragraph">
                        <wp:posOffset>401955</wp:posOffset>
                      </wp:positionV>
                      <wp:extent cx="3810000" cy="735330"/>
                      <wp:effectExtent l="0" t="0" r="0" b="7620"/>
                      <wp:wrapNone/>
                      <wp:docPr id="7" name="Text Box 1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73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1E7" w:rsidRPr="00DA2451" w:rsidRDefault="00DA2451" w:rsidP="00DA2451">
                                  <w:pPr>
                                    <w:pStyle w:val="Answer"/>
                                  </w:pPr>
                                  <w:r w:rsidRPr="00DA2451">
                                    <w:t>Some of the oxygen has been used for respiration. During respiration</w:t>
                                  </w:r>
                                  <w:r w:rsidR="009B2F5F">
                                    <w:t>,</w:t>
                                  </w:r>
                                  <w:r w:rsidRPr="00DA2451">
                                    <w:t xml:space="preserve"> carbon dioxide is formed and so the amount of carbon dioxide in exhaled air is higher.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3" o:spid="_x0000_s1029" type="#_x0000_t202" style="position:absolute;left:0;text-align:left;margin-left:19.1pt;margin-top:31.65pt;width:300pt;height:57.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" filled="f" stroked="f">
                      <v:textbox inset="0,0,0,0">
                        <w:txbxContent>
                          <w:p w:rsidR="00E001E7" w:rsidRPr="00DA2451" w:rsidRDefault="00DA2451" w:rsidP="00DA2451">
                            <w:pPr>
                              <w:pStyle w:val="Answer"/>
                            </w:pPr>
                            <w:r w:rsidRPr="00DA2451">
                              <w:t>Some of the oxygen has been used for respiration. During respiration</w:t>
                            </w:r>
                            <w:r w:rsidR="009B2F5F">
                              <w:t>,</w:t>
                            </w:r>
                            <w:r w:rsidRPr="00DA2451">
                              <w:t xml:space="preserve"> carbon dioxide is formed and so the amount of carbon dioxide in exhaled air is higher.</w:t>
                            </w:r>
                          </w:p>
                        </w:txbxContent>
                      </v:textbox>
                    </v:shape>
                  </w:pict>
                </mc:Fallback>
              </mc:AlternateContent>
            </w:r>
            <w:r w:rsidR="002506D5" w:rsidRPr="00756D7F">
              <w:t>(b)</w:t>
            </w:r>
            <w:r w:rsidR="002506D5" w:rsidRPr="00813424">
              <w:rPr>
                <w:b/>
              </w:rPr>
              <w:tab/>
            </w:r>
            <w:r w:rsidR="002506D5" w:rsidRPr="000A31C4">
              <w:t>Explain why the percentage of oxygen has decreased and the percentage of carbon dioxide has increased.</w:t>
            </w:r>
          </w:p>
          <w:p w:rsidR="002506D5" w:rsidRDefault="002506D5" w:rsidP="002506D5">
            <w:pPr>
              <w:pStyle w:val="1wsquestions"/>
              <w:tabs>
                <w:tab w:val="clear" w:pos="4580"/>
                <w:tab w:val="right" w:leader="dot" w:pos="6192"/>
              </w:tabs>
              <w:ind w:firstLine="0"/>
            </w:pPr>
            <w:r>
              <w:tab/>
            </w:r>
          </w:p>
          <w:p w:rsidR="002506D5" w:rsidRDefault="002506D5" w:rsidP="002506D5">
            <w:pPr>
              <w:pStyle w:val="1wsquestions"/>
              <w:tabs>
                <w:tab w:val="clear" w:pos="4580"/>
                <w:tab w:val="right" w:leader="dot" w:pos="6192"/>
              </w:tabs>
              <w:ind w:firstLine="0"/>
            </w:pPr>
            <w:r>
              <w:tab/>
            </w:r>
          </w:p>
          <w:p w:rsidR="002506D5" w:rsidRDefault="002506D5" w:rsidP="002506D5">
            <w:pPr>
              <w:pStyle w:val="1wsquestions"/>
              <w:tabs>
                <w:tab w:val="clear" w:pos="4580"/>
                <w:tab w:val="right" w:leader="dot" w:pos="6192"/>
              </w:tabs>
              <w:ind w:firstLine="0"/>
            </w:pPr>
            <w:r>
              <w:tab/>
            </w:r>
          </w:p>
          <w:p w:rsidR="00B67A41" w:rsidRDefault="00956B0E" w:rsidP="00933161">
            <w:pPr>
              <w:pStyle w:val="1wsquestions"/>
              <w:spacing w:before="120"/>
            </w:pPr>
            <w:r>
              <w:rPr>
                <w:noProof/>
                <w:lang w:val="en-US"/>
              </w:rPr>
              <mc:AlternateContent>
                <mc:Choice Requires="wps">
                  <w:drawing>
                    <wp:anchor distT="0" distB="0" distL="114300" distR="114300" simplePos="0" relativeHeight="251657728" behindDoc="0" locked="0" layoutInCell="1" allowOverlap="1">
                      <wp:simplePos x="0" y="0"/>
                      <wp:positionH relativeFrom="column">
                        <wp:posOffset>249555</wp:posOffset>
                      </wp:positionH>
                      <wp:positionV relativeFrom="paragraph">
                        <wp:posOffset>542925</wp:posOffset>
                      </wp:positionV>
                      <wp:extent cx="3810000" cy="735330"/>
                      <wp:effectExtent l="0" t="0" r="0" b="7620"/>
                      <wp:wrapNone/>
                      <wp:docPr id="6" name="Text Box 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73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1E7" w:rsidRPr="00DA2451" w:rsidRDefault="00DA2451" w:rsidP="00DA2451">
                                  <w:pPr>
                                    <w:pStyle w:val="Answer"/>
                                  </w:pPr>
                                  <w:r w:rsidRPr="00DA2451">
                                    <w:t>Alveoli have very thin walls and gases diffuse through these walls from the lung into the blood or in the reverse direction. In this way the exchange of gases is very rapid.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5" o:spid="_x0000_s1030" type="#_x0000_t202" style="position:absolute;left:0;text-align:left;margin-left:19.65pt;margin-top:42.75pt;width:300pt;height:57.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" filled="f" stroked="f">
                      <v:textbox inset="0,0,0,0">
                        <w:txbxContent>
                          <w:p w:rsidR="00E001E7" w:rsidRPr="00DA2451" w:rsidRDefault="00DA2451" w:rsidP="00DA2451">
                            <w:pPr>
                              <w:pStyle w:val="Answer"/>
                            </w:pPr>
                            <w:r w:rsidRPr="00DA2451">
                              <w:t>Alveoli have very thin walls and gases diffuse through these walls from the lung into the blood or in the reverse direction. In this way the exchange of gases is very rapid.</w:t>
                            </w:r>
                          </w:p>
                        </w:txbxContent>
                      </v:textbox>
                    </v:shape>
                  </w:pict>
                </mc:Fallback>
              </mc:AlternateContent>
            </w:r>
            <w:r w:rsidR="00B67A41" w:rsidRPr="00756D7F">
              <w:t>(c)</w:t>
            </w:r>
            <w:r w:rsidR="00B67A41" w:rsidRPr="00B67A41">
              <w:rPr>
                <w:b/>
              </w:rPr>
              <w:tab/>
            </w:r>
            <w:r w:rsidR="00B67A41">
              <w:t xml:space="preserve">The image </w:t>
            </w:r>
            <w:r w:rsidR="009B2F5F">
              <w:t xml:space="preserve">on the left </w:t>
            </w:r>
            <w:r w:rsidR="00B67A41" w:rsidRPr="000A31C4">
              <w:t>shows alveoli and blood capillaries. Explain the importance of the close association of these structures.</w:t>
            </w:r>
          </w:p>
          <w:p w:rsidR="006067C1" w:rsidRDefault="006067C1" w:rsidP="00945076">
            <w:pPr>
              <w:pStyle w:val="1wsquestions"/>
              <w:tabs>
                <w:tab w:val="clear" w:pos="4580"/>
                <w:tab w:val="right" w:leader="dot" w:pos="6192"/>
              </w:tabs>
              <w:ind w:firstLine="0"/>
            </w:pPr>
            <w:r>
              <w:tab/>
            </w:r>
          </w:p>
          <w:p w:rsidR="006067C1" w:rsidRDefault="006067C1" w:rsidP="00945076">
            <w:pPr>
              <w:pStyle w:val="1wsquestions"/>
              <w:tabs>
                <w:tab w:val="clear" w:pos="4580"/>
                <w:tab w:val="right" w:leader="dot" w:pos="6192"/>
              </w:tabs>
              <w:ind w:firstLine="0"/>
            </w:pPr>
            <w:r>
              <w:tab/>
            </w:r>
          </w:p>
          <w:p w:rsidR="006067C1" w:rsidRDefault="006067C1" w:rsidP="00945076">
            <w:pPr>
              <w:pStyle w:val="1wsquestions"/>
              <w:tabs>
                <w:tab w:val="clear" w:pos="4580"/>
                <w:tab w:val="right" w:leader="dot" w:pos="6192"/>
              </w:tabs>
              <w:ind w:firstLine="0"/>
            </w:pPr>
            <w:r>
              <w:tab/>
            </w:r>
          </w:p>
          <w:p w:rsidR="006067C1" w:rsidRPr="00B64B87" w:rsidRDefault="006067C1" w:rsidP="00945076">
            <w:pPr>
              <w:pStyle w:val="1wsquestions"/>
              <w:tabs>
                <w:tab w:val="clear" w:pos="4580"/>
                <w:tab w:val="right" w:leader="dot" w:pos="6192"/>
              </w:tabs>
              <w:ind w:firstLine="0"/>
            </w:pPr>
          </w:p>
        </w:tc>
      </w:tr>
    </w:tbl>
    <w:p w:rsidR="0057474E" w:rsidRPr="006B04F5" w:rsidRDefault="0057474E" w:rsidP="000D3EE9">
      <w:pPr>
        <w:pStyle w:val="1wsquestions"/>
        <w:spacing w:before="60"/>
        <w:rPr>
          <w:b/>
        </w:rPr>
      </w:pPr>
      <w:r w:rsidRPr="006B04F5">
        <w:rPr>
          <w:b/>
        </w:rPr>
        <w:t>2.</w:t>
      </w:r>
      <w:r w:rsidR="00336609" w:rsidRPr="006B04F5">
        <w:rPr>
          <w:b/>
        </w:rPr>
        <w:tab/>
      </w:r>
      <w:r w:rsidRPr="006B04F5">
        <w:rPr>
          <w:b/>
        </w:rPr>
        <w:t>Removing waste from the kidneys</w:t>
      </w:r>
    </w:p>
    <w:p w:rsidR="0057474E" w:rsidRDefault="0057474E" w:rsidP="00600A89">
      <w:pPr>
        <w:pStyle w:val="1wsquestionsindent"/>
        <w:spacing w:after="120"/>
      </w:pPr>
      <w:r>
        <w:t>Waste removal is also the responsibility of the kidneys. Blood is filtered and wastes leave the kidneys as urine. The following table provides data on the typical composition of urine.</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145"/>
        <w:gridCol w:w="5387"/>
      </w:tblGrid>
      <w:tr w:rsidR="005F684A" w:rsidRPr="00F538F8" w:rsidTr="007325E8">
        <w:tc>
          <w:tcPr>
            <w:tcW w:w="4145" w:type="dxa"/>
            <w:shd w:val="clear" w:color="auto" w:fill="auto"/>
          </w:tcPr>
          <w:tbl>
            <w:tblPr>
              <w:tblW w:w="3807"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1"/>
              <w:gridCol w:w="1386"/>
            </w:tblGrid>
            <w:tr w:rsidR="001D0867" w:rsidTr="00000073">
              <w:trPr>
                <w:trHeight w:val="360"/>
              </w:trPr>
              <w:tc>
                <w:tcPr>
                  <w:tcW w:w="2421" w:type="dxa"/>
                  <w:tcBorders>
                    <w:right w:val="single" w:sz="4" w:space="0" w:color="FFFFFF"/>
                  </w:tcBorders>
                  <w:shd w:val="clear" w:color="auto" w:fill="000000"/>
                  <w:vAlign w:val="bottom"/>
                </w:tcPr>
                <w:p w:rsidR="001D0867" w:rsidRPr="005F0A3C" w:rsidRDefault="001D0867" w:rsidP="00A00D50">
                  <w:pPr>
                    <w:pStyle w:val="TABLEHEADWHITELEFT"/>
                  </w:pPr>
                  <w:r w:rsidRPr="005F0A3C">
                    <w:t>Component</w:t>
                  </w:r>
                </w:p>
              </w:tc>
              <w:tc>
                <w:tcPr>
                  <w:tcW w:w="1386" w:type="dxa"/>
                  <w:tcBorders>
                    <w:left w:val="single" w:sz="4" w:space="0" w:color="FFFFFF"/>
                  </w:tcBorders>
                  <w:shd w:val="clear" w:color="auto" w:fill="000000"/>
                  <w:vAlign w:val="center"/>
                </w:tcPr>
                <w:p w:rsidR="001D0867" w:rsidRPr="005F0A3C" w:rsidRDefault="001D0867" w:rsidP="00A00D50">
                  <w:pPr>
                    <w:pStyle w:val="TABLEHEADWHITECENTRE"/>
                  </w:pPr>
                  <w:r w:rsidRPr="005F0A3C">
                    <w:t>%</w:t>
                  </w:r>
                  <w:r w:rsidR="005D1483">
                    <w:br/>
                  </w:r>
                  <w:r w:rsidRPr="005F0A3C">
                    <w:t>(by weight)</w:t>
                  </w:r>
                </w:p>
              </w:tc>
            </w:tr>
            <w:tr w:rsidR="001D0867" w:rsidTr="005D1483">
              <w:trPr>
                <w:trHeight w:val="360"/>
              </w:trPr>
              <w:tc>
                <w:tcPr>
                  <w:tcW w:w="2421" w:type="dxa"/>
                  <w:vAlign w:val="center"/>
                </w:tcPr>
                <w:p w:rsidR="001D0867" w:rsidRDefault="001D0867" w:rsidP="00A00D50">
                  <w:pPr>
                    <w:pStyle w:val="TABLETEXTLEFT"/>
                  </w:pPr>
                  <w:r>
                    <w:t>Water</w:t>
                  </w:r>
                </w:p>
              </w:tc>
              <w:tc>
                <w:tcPr>
                  <w:tcW w:w="1386" w:type="dxa"/>
                  <w:vAlign w:val="center"/>
                </w:tcPr>
                <w:p w:rsidR="001D0867" w:rsidRDefault="001D0867" w:rsidP="00A00D50">
                  <w:pPr>
                    <w:pStyle w:val="TABLETEXTLEFT"/>
                    <w:tabs>
                      <w:tab w:val="decimal" w:pos="669"/>
                    </w:tabs>
                  </w:pPr>
                  <w:r>
                    <w:t>95</w:t>
                  </w:r>
                </w:p>
              </w:tc>
            </w:tr>
            <w:tr w:rsidR="001D0867" w:rsidTr="005D1483">
              <w:trPr>
                <w:trHeight w:val="360"/>
              </w:trPr>
              <w:tc>
                <w:tcPr>
                  <w:tcW w:w="2421" w:type="dxa"/>
                  <w:vAlign w:val="center"/>
                </w:tcPr>
                <w:p w:rsidR="001D0867" w:rsidRDefault="001D0867" w:rsidP="00A00D50">
                  <w:pPr>
                    <w:pStyle w:val="TABLETEXTLEFT"/>
                  </w:pPr>
                  <w:r>
                    <w:t>Urea</w:t>
                  </w:r>
                </w:p>
              </w:tc>
              <w:tc>
                <w:tcPr>
                  <w:tcW w:w="1386" w:type="dxa"/>
                  <w:vAlign w:val="center"/>
                </w:tcPr>
                <w:p w:rsidR="001D0867" w:rsidRPr="000F7216" w:rsidRDefault="001D0867" w:rsidP="00A00D50">
                  <w:pPr>
                    <w:pStyle w:val="TABLETEXTLEFT"/>
                    <w:tabs>
                      <w:tab w:val="decimal" w:pos="669"/>
                    </w:tabs>
                  </w:pPr>
                  <w:r w:rsidRPr="000F7216">
                    <w:t>2.5</w:t>
                  </w:r>
                </w:p>
              </w:tc>
            </w:tr>
            <w:tr w:rsidR="001D0867" w:rsidTr="005D1483">
              <w:trPr>
                <w:trHeight w:val="360"/>
              </w:trPr>
              <w:tc>
                <w:tcPr>
                  <w:tcW w:w="2421" w:type="dxa"/>
                  <w:vAlign w:val="center"/>
                </w:tcPr>
                <w:p w:rsidR="001D0867" w:rsidRDefault="001D0867" w:rsidP="00A00D50">
                  <w:pPr>
                    <w:pStyle w:val="TABLETEXTLEFT"/>
                  </w:pPr>
                  <w:r>
                    <w:t>Other nitrogenous waste</w:t>
                  </w:r>
                </w:p>
              </w:tc>
              <w:tc>
                <w:tcPr>
                  <w:tcW w:w="1386" w:type="dxa"/>
                  <w:vAlign w:val="center"/>
                </w:tcPr>
                <w:p w:rsidR="001D0867" w:rsidRDefault="001D0867" w:rsidP="00A00D50">
                  <w:pPr>
                    <w:pStyle w:val="TABLETEXTLEFT"/>
                    <w:tabs>
                      <w:tab w:val="decimal" w:pos="669"/>
                    </w:tabs>
                  </w:pPr>
                  <w:r>
                    <w:t>0.3</w:t>
                  </w:r>
                </w:p>
              </w:tc>
            </w:tr>
            <w:tr w:rsidR="001D0867" w:rsidTr="005D1483">
              <w:trPr>
                <w:trHeight w:val="360"/>
              </w:trPr>
              <w:tc>
                <w:tcPr>
                  <w:tcW w:w="2421" w:type="dxa"/>
                  <w:vAlign w:val="center"/>
                </w:tcPr>
                <w:p w:rsidR="001D0867" w:rsidRDefault="001D0867" w:rsidP="00A00D50">
                  <w:pPr>
                    <w:pStyle w:val="TABLETEXTLEFT"/>
                  </w:pPr>
                  <w:r>
                    <w:t>Salts</w:t>
                  </w:r>
                </w:p>
              </w:tc>
              <w:tc>
                <w:tcPr>
                  <w:tcW w:w="1386" w:type="dxa"/>
                  <w:vAlign w:val="center"/>
                </w:tcPr>
                <w:p w:rsidR="001D0867" w:rsidRDefault="001D0867" w:rsidP="00A00D50">
                  <w:pPr>
                    <w:pStyle w:val="TABLETEXTLEFT"/>
                    <w:tabs>
                      <w:tab w:val="decimal" w:pos="669"/>
                    </w:tabs>
                  </w:pPr>
                  <w:r>
                    <w:t>1.9</w:t>
                  </w:r>
                </w:p>
              </w:tc>
            </w:tr>
            <w:tr w:rsidR="001D0867" w:rsidTr="005D1483">
              <w:trPr>
                <w:trHeight w:val="360"/>
              </w:trPr>
              <w:tc>
                <w:tcPr>
                  <w:tcW w:w="2421" w:type="dxa"/>
                  <w:vAlign w:val="center"/>
                </w:tcPr>
                <w:p w:rsidR="001D0867" w:rsidRDefault="001D0867" w:rsidP="00A00D50">
                  <w:pPr>
                    <w:pStyle w:val="TABLETEXTLEFT"/>
                  </w:pPr>
                  <w:r>
                    <w:t>Other</w:t>
                  </w:r>
                </w:p>
              </w:tc>
              <w:tc>
                <w:tcPr>
                  <w:tcW w:w="1386" w:type="dxa"/>
                  <w:vAlign w:val="center"/>
                </w:tcPr>
                <w:p w:rsidR="001D0867" w:rsidRDefault="001D0867" w:rsidP="00A00D50">
                  <w:pPr>
                    <w:pStyle w:val="TABLETEXTLEFT"/>
                    <w:tabs>
                      <w:tab w:val="decimal" w:pos="669"/>
                    </w:tabs>
                  </w:pPr>
                  <w:r>
                    <w:t>0.3</w:t>
                  </w:r>
                </w:p>
              </w:tc>
            </w:tr>
          </w:tbl>
          <w:p w:rsidR="005F684A" w:rsidRPr="00F538F8" w:rsidRDefault="005F684A" w:rsidP="00A00D50">
            <w:pPr>
              <w:pStyle w:val="1wsquestionaleader"/>
              <w:spacing w:before="60" w:line="240" w:lineRule="auto"/>
              <w:ind w:left="0" w:firstLine="0"/>
            </w:pPr>
          </w:p>
        </w:tc>
        <w:tc>
          <w:tcPr>
            <w:tcW w:w="5387" w:type="dxa"/>
            <w:shd w:val="clear" w:color="auto" w:fill="auto"/>
          </w:tcPr>
          <w:p w:rsidR="005F684A" w:rsidRPr="001802F7" w:rsidRDefault="00956B0E" w:rsidP="00000073">
            <w:pPr>
              <w:pStyle w:val="1wsquestions"/>
              <w:tabs>
                <w:tab w:val="clear" w:pos="4580"/>
                <w:tab w:val="right" w:leader="dot" w:pos="4968"/>
              </w:tabs>
              <w:spacing w:before="210"/>
            </w:pPr>
            <w:r>
              <w:rPr>
                <w:noProof/>
                <w:lang w:val="en-US"/>
              </w:rPr>
              <mc:AlternateContent>
                <mc:Choice Requires="wps">
                  <w:drawing>
                    <wp:anchor distT="0" distB="0" distL="114300" distR="114300" simplePos="0" relativeHeight="251659776" behindDoc="0" locked="0" layoutInCell="1" allowOverlap="1">
                      <wp:simplePos x="0" y="0"/>
                      <wp:positionH relativeFrom="column">
                        <wp:posOffset>2552700</wp:posOffset>
                      </wp:positionH>
                      <wp:positionV relativeFrom="paragraph">
                        <wp:posOffset>59690</wp:posOffset>
                      </wp:positionV>
                      <wp:extent cx="563245" cy="254000"/>
                      <wp:effectExtent l="0" t="2540" r="0" b="635"/>
                      <wp:wrapNone/>
                      <wp:docPr id="5" name="Text Box 1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1E7" w:rsidRPr="00DA2451" w:rsidRDefault="00DA2451" w:rsidP="00DA2451">
                                  <w:pPr>
                                    <w:pStyle w:val="Answer"/>
                                    <w:jc w:val="center"/>
                                  </w:pPr>
                                  <w:r w:rsidRPr="00DA2451">
                                    <w:t>Water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7" o:spid="_x0000_s1031" type="#_x0000_t202" style="position:absolute;left:0;text-align:left;margin-left:201pt;margin-top:4.7pt;width:44.35pt;height:2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" filled="f" stroked="f">
                      <v:textbox inset="0,0,0,0">
                        <w:txbxContent>
                          <w:p w:rsidR="00E001E7" w:rsidRPr="00DA2451" w:rsidRDefault="00DA2451" w:rsidP="00DA2451">
                            <w:pPr>
                              <w:pStyle w:val="Answer"/>
                              <w:jc w:val="center"/>
                            </w:pPr>
                            <w:r w:rsidRPr="00DA2451">
                              <w:t>Water</w:t>
                            </w:r>
                          </w:p>
                        </w:txbxContent>
                      </v:textbox>
                    </v:shape>
                  </w:pict>
                </mc:Fallback>
              </mc:AlternateContent>
            </w:r>
            <w:r w:rsidR="005F684A" w:rsidRPr="00756D7F">
              <w:t>(a)</w:t>
            </w:r>
            <w:r w:rsidR="005F684A" w:rsidRPr="005F684A">
              <w:rPr>
                <w:b/>
              </w:rPr>
              <w:tab/>
            </w:r>
            <w:r w:rsidR="005F684A" w:rsidRPr="001802F7">
              <w:t>Identify the major component of urine</w:t>
            </w:r>
            <w:r w:rsidR="005F684A">
              <w:t>.</w:t>
            </w:r>
            <w:r w:rsidR="00823EDC">
              <w:rPr>
                <w:rFonts w:ascii="Arial Unicode MS" w:eastAsia="Arial Unicode MS" w:hAnsi="Arial Unicode MS" w:cs="Arial Unicode MS"/>
              </w:rPr>
              <w:t> </w:t>
            </w:r>
            <w:r w:rsidR="00E14913">
              <w:tab/>
            </w:r>
          </w:p>
          <w:p w:rsidR="005F684A" w:rsidRPr="001802F7" w:rsidRDefault="00956B0E" w:rsidP="00A560D4">
            <w:pPr>
              <w:pStyle w:val="1wsquestions"/>
              <w:tabs>
                <w:tab w:val="clear" w:pos="4580"/>
                <w:tab w:val="right" w:leader="dot" w:pos="4968"/>
              </w:tabs>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2143760</wp:posOffset>
                      </wp:positionH>
                      <wp:positionV relativeFrom="paragraph">
                        <wp:posOffset>111125</wp:posOffset>
                      </wp:positionV>
                      <wp:extent cx="962025" cy="254000"/>
                      <wp:effectExtent l="635" t="0" r="0" b="0"/>
                      <wp:wrapNone/>
                      <wp:docPr id="4" name="Text 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1E7" w:rsidRPr="00DA2451" w:rsidRDefault="00DA2451" w:rsidP="00DA2451">
                                  <w:pPr>
                                    <w:pStyle w:val="Answer"/>
                                    <w:jc w:val="center"/>
                                  </w:pPr>
                                  <w:r w:rsidRPr="00DA2451">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8" o:spid="_x0000_s1032" type="#_x0000_t202" style="position:absolute;left:0;text-align:left;margin-left:168.8pt;margin-top:8.75pt;width:75.75pt;height:20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" filled="f" stroked="f">
                      <v:textbox inset="0,0,0,0">
                        <w:txbxContent>
                          <w:p w:rsidR="00E001E7" w:rsidRPr="00DA2451" w:rsidRDefault="00DA2451" w:rsidP="00DA2451">
                            <w:pPr>
                              <w:pStyle w:val="Answer"/>
                              <w:jc w:val="center"/>
                            </w:pPr>
                            <w:r w:rsidRPr="00DA2451">
                              <w:t>2.8%</w:t>
                            </w:r>
                          </w:p>
                        </w:txbxContent>
                      </v:textbox>
                    </v:shape>
                  </w:pict>
                </mc:Fallback>
              </mc:AlternateContent>
            </w:r>
            <w:r w:rsidR="005F684A" w:rsidRPr="00756D7F">
              <w:t>(b)</w:t>
            </w:r>
            <w:r w:rsidR="005F684A" w:rsidRPr="005F684A">
              <w:rPr>
                <w:b/>
              </w:rPr>
              <w:tab/>
            </w:r>
            <w:r w:rsidR="005F684A" w:rsidRPr="001802F7">
              <w:t>Urea is the major nitrogenous waste. Calculate the total nitrogenous waste in urine.</w:t>
            </w:r>
            <w:r w:rsidR="00823EDC">
              <w:rPr>
                <w:rFonts w:ascii="Arial Unicode MS" w:eastAsia="Arial Unicode MS" w:hAnsi="Arial Unicode MS" w:cs="Arial Unicode MS"/>
              </w:rPr>
              <w:t> </w:t>
            </w:r>
            <w:r w:rsidR="00E14913">
              <w:tab/>
            </w:r>
          </w:p>
          <w:p w:rsidR="005F684A" w:rsidRDefault="00956B0E" w:rsidP="00E14913">
            <w:pPr>
              <w:pStyle w:val="1wsquestions"/>
              <w:tabs>
                <w:tab w:val="clear" w:pos="4580"/>
                <w:tab w:val="right" w:leader="dot" w:pos="6120"/>
              </w:tabs>
            </w:pPr>
            <w:r>
              <w:rPr>
                <w:noProof/>
                <w:lang w:val="en-US"/>
              </w:rPr>
              <mc:AlternateContent>
                <mc:Choice Requires="wps">
                  <w:drawing>
                    <wp:anchor distT="0" distB="0" distL="114300" distR="114300" simplePos="0" relativeHeight="251658752" behindDoc="0" locked="0" layoutInCell="1" allowOverlap="1">
                      <wp:simplePos x="0" y="0"/>
                      <wp:positionH relativeFrom="column">
                        <wp:posOffset>229235</wp:posOffset>
                      </wp:positionH>
                      <wp:positionV relativeFrom="paragraph">
                        <wp:posOffset>685165</wp:posOffset>
                      </wp:positionV>
                      <wp:extent cx="2962910" cy="484505"/>
                      <wp:effectExtent l="635" t="0" r="0" b="1905"/>
                      <wp:wrapNone/>
                      <wp:docPr id="3" name="Text Box 1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910"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1E7" w:rsidRPr="00DA2451" w:rsidRDefault="00DA2451" w:rsidP="00DA2451">
                                  <w:pPr>
                                    <w:pStyle w:val="Answer"/>
                                  </w:pPr>
                                  <w:r w:rsidRPr="00DA2451">
                                    <w:t>Glucose is an important energy source for cellular respiration.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6" o:spid="_x0000_s1033" type="#_x0000_t202" style="position:absolute;left:0;text-align:left;margin-left:18.05pt;margin-top:53.95pt;width:233.3pt;height:38.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C1gsg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" filled="f" stroked="f">
                      <v:textbox inset="0,0,0,0">
                        <w:txbxContent>
                          <w:p w:rsidR="00E001E7" w:rsidRPr="00DA2451" w:rsidRDefault="00DA2451" w:rsidP="00DA2451">
                            <w:pPr>
                              <w:pStyle w:val="Answer"/>
                            </w:pPr>
                            <w:r w:rsidRPr="00DA2451">
                              <w:t>Glucose is an important energy source for cellu</w:t>
                            </w:r>
                            <w:bookmarkStart w:id="1" w:name="_GoBack"/>
                            <w:r w:rsidRPr="00DA2451">
                              <w:t>lar respiration.</w:t>
                            </w:r>
                            <w:bookmarkEnd w:id="1"/>
                          </w:p>
                        </w:txbxContent>
                      </v:textbox>
                    </v:shape>
                  </w:pict>
                </mc:Fallback>
              </mc:AlternateContent>
            </w:r>
            <w:r w:rsidR="005F684A" w:rsidRPr="00756D7F">
              <w:t>(c)</w:t>
            </w:r>
            <w:r w:rsidR="005F684A">
              <w:rPr>
                <w:b/>
              </w:rPr>
              <w:tab/>
            </w:r>
            <w:r w:rsidR="005F684A" w:rsidRPr="001802F7">
              <w:t>Glucose is initially filtered out of the blood by the kidneys but is reabsorbed and so is absent from the urine. Explain why it is important that glucose is not lost by the body.</w:t>
            </w:r>
          </w:p>
          <w:p w:rsidR="00E14913" w:rsidRDefault="00E14913" w:rsidP="00A560D4">
            <w:pPr>
              <w:pStyle w:val="1wsquestions"/>
              <w:tabs>
                <w:tab w:val="clear" w:pos="4580"/>
                <w:tab w:val="right" w:leader="dot" w:pos="4968"/>
              </w:tabs>
            </w:pPr>
            <w:r>
              <w:tab/>
            </w:r>
            <w:r>
              <w:tab/>
            </w:r>
          </w:p>
          <w:p w:rsidR="00E14913" w:rsidRPr="00B64B87" w:rsidRDefault="00E14913" w:rsidP="00000073">
            <w:pPr>
              <w:pStyle w:val="1wsquestions"/>
              <w:tabs>
                <w:tab w:val="clear" w:pos="4580"/>
                <w:tab w:val="right" w:leader="dot" w:pos="4968"/>
              </w:tabs>
            </w:pPr>
            <w:r>
              <w:tab/>
            </w:r>
            <w:r>
              <w:tab/>
            </w:r>
          </w:p>
        </w:tc>
      </w:tr>
    </w:tbl>
    <w:p w:rsidR="003604E6" w:rsidRDefault="00956B0E" w:rsidP="004F3811">
      <w:pPr>
        <w:pStyle w:val="1wsquestionaleader"/>
        <w:spacing w:before="60"/>
        <w:ind w:left="806" w:hanging="446"/>
      </w:pPr>
      <w:r>
        <w:rPr>
          <w:noProof/>
          <w:lang w:val="en-US"/>
        </w:rPr>
        <mc:AlternateContent>
          <mc:Choice Requires="wps">
            <w:drawing>
              <wp:anchor distT="0" distB="0" distL="114300" distR="114300" simplePos="0" relativeHeight="251661824" behindDoc="0" locked="0" layoutInCell="1" allowOverlap="1">
                <wp:simplePos x="0" y="0"/>
                <wp:positionH relativeFrom="column">
                  <wp:posOffset>521335</wp:posOffset>
                </wp:positionH>
                <wp:positionV relativeFrom="paragraph">
                  <wp:posOffset>372110</wp:posOffset>
                </wp:positionV>
                <wp:extent cx="5531485" cy="484505"/>
                <wp:effectExtent l="0" t="0" r="12065" b="10795"/>
                <wp:wrapNone/>
                <wp:docPr id="2" name="Text Box 1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1485"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01E7" w:rsidRPr="006607D9" w:rsidRDefault="006607D9" w:rsidP="006607D9">
                            <w:pPr>
                              <w:pStyle w:val="Answer"/>
                            </w:pPr>
                            <w:r w:rsidRPr="006607D9">
                              <w:t>The kidney</w:t>
                            </w:r>
                            <w:r w:rsidR="009B2F5F">
                              <w:t>s are</w:t>
                            </w:r>
                            <w:r w:rsidRPr="006607D9">
                              <w:t xml:space="preserve"> malfunctioning and further examination is required to find the reason (e.g. high blood pressure).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9" o:spid="_x0000_s1034" type="#_x0000_t202" style="position:absolute;left:0;text-align:left;margin-left:41.05pt;margin-top:29.3pt;width:435.55pt;height:38.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1F6sgIAALM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" filled="f" stroked="f">
                <v:textbox inset="0,0,0,0">
                  <w:txbxContent>
                    <w:p w:rsidR="00E001E7" w:rsidRPr="006607D9" w:rsidRDefault="006607D9" w:rsidP="006607D9">
                      <w:pPr>
                        <w:pStyle w:val="Answer"/>
                      </w:pPr>
                      <w:r w:rsidRPr="006607D9">
                        <w:t>The kidney</w:t>
                      </w:r>
                      <w:r w:rsidR="009B2F5F">
                        <w:t>s are</w:t>
                      </w:r>
                      <w:r w:rsidRPr="006607D9">
                        <w:t xml:space="preserve"> malfunctioning and further examination is required to find the reason (e.g. high blood pressure).</w:t>
                      </w:r>
                    </w:p>
                  </w:txbxContent>
                </v:textbox>
              </v:shape>
            </w:pict>
          </mc:Fallback>
        </mc:AlternateContent>
      </w:r>
      <w:r w:rsidR="003604E6" w:rsidRPr="00756D7F">
        <w:t>(d)</w:t>
      </w:r>
      <w:r w:rsidR="003604E6" w:rsidRPr="005F684A">
        <w:rPr>
          <w:b/>
        </w:rPr>
        <w:tab/>
      </w:r>
      <w:r w:rsidR="003604E6" w:rsidRPr="001802F7">
        <w:t xml:space="preserve">A patient’s urine </w:t>
      </w:r>
      <w:r w:rsidR="003604E6">
        <w:t>gives</w:t>
      </w:r>
      <w:r w:rsidR="003604E6" w:rsidRPr="001802F7">
        <w:t xml:space="preserve"> a positive glucose test. What i</w:t>
      </w:r>
      <w:r w:rsidR="003604E6">
        <w:t>nformation does this provide for</w:t>
      </w:r>
      <w:r w:rsidR="003604E6" w:rsidRPr="001802F7">
        <w:t xml:space="preserve"> </w:t>
      </w:r>
      <w:r w:rsidR="004F3811">
        <w:br/>
      </w:r>
      <w:r w:rsidR="003604E6" w:rsidRPr="001802F7">
        <w:t>a doctor?</w:t>
      </w:r>
    </w:p>
    <w:p w:rsidR="003604E6" w:rsidRDefault="004F3811" w:rsidP="004F3811">
      <w:pPr>
        <w:pStyle w:val="1wsquestionaleader"/>
        <w:spacing w:before="60"/>
        <w:ind w:left="806" w:hanging="446"/>
      </w:pPr>
      <w:r>
        <w:tab/>
      </w:r>
      <w:r w:rsidR="003604E6">
        <w:tab/>
      </w:r>
    </w:p>
    <w:p w:rsidR="003604E6" w:rsidRDefault="003604E6" w:rsidP="004F3811">
      <w:pPr>
        <w:pStyle w:val="1wsquestionaleader"/>
        <w:spacing w:before="60"/>
        <w:ind w:left="806" w:hanging="446"/>
      </w:pPr>
      <w:r>
        <w:tab/>
      </w:r>
      <w:r>
        <w:tab/>
      </w:r>
    </w:p>
    <w:sectPr w:rsidR="003604E6" w:rsidSect="00D22AA2">
      <w:footerReference w:type="even" r:id="rId9"/>
      <w:footerReference w:type="default" r:id="rId10"/>
      <w:type w:val="continuous"/>
      <w:pgSz w:w="11907" w:h="16839" w:code="9"/>
      <w:pgMar w:top="360" w:right="1185" w:bottom="940" w:left="1185" w:header="0" w:footer="500" w:gutter="0"/>
      <w:pgNumType w:start="87"/>
      <w:cols w:space="24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2A18" w:rsidRDefault="00212A18">
      <w:r>
        <w:separator/>
      </w:r>
    </w:p>
  </w:endnote>
  <w:endnote w:type="continuationSeparator" w:id="0">
    <w:p w:rsidR="00212A18" w:rsidRDefault="00212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 w:name="Arial-BoldMT">
    <w:panose1 w:val="00000000000000000000"/>
    <w:charset w:val="4D"/>
    <w:family w:val="auto"/>
    <w:notTrueType/>
    <w:pitch w:val="default"/>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A0E" w:rsidRPr="00245DCE" w:rsidRDefault="00546A0E" w:rsidP="00245DCE">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D7716C">
      <w:rPr>
        <w:rStyle w:val="PageNumber"/>
        <w:rFonts w:ascii="Arial" w:hAnsi="Arial" w:cs="Arial"/>
        <w:b/>
        <w:noProof/>
        <w:sz w:val="18"/>
        <w:szCs w:val="18"/>
      </w:rPr>
      <w:t>88</w:t>
    </w:r>
    <w:r w:rsidRPr="00011523">
      <w:rPr>
        <w:rStyle w:val="PageNumber"/>
        <w:rFonts w:ascii="Arial" w:hAnsi="Arial" w:cs="Arial"/>
        <w:b/>
        <w:sz w:val="18"/>
        <w:szCs w:val="18"/>
      </w:rPr>
      <w:fldChar w:fldCharType="end"/>
    </w:r>
    <w:r w:rsidRPr="00011523">
      <w:rPr>
        <w:rFonts w:ascii="Arial" w:hAnsi="Arial" w:cs="Arial"/>
        <w:b/>
        <w:sz w:val="18"/>
        <w:szCs w:val="18"/>
      </w:rPr>
      <w:t> </w:t>
    </w:r>
    <w:r w:rsidRPr="00823566">
      <w:rPr>
        <w:rFonts w:ascii="Arial" w:hAnsi="Arial" w:cs="Arial"/>
        <w:sz w:val="18"/>
        <w:szCs w:val="18"/>
      </w:rPr>
      <w:t>Core Science Stage 4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A0E" w:rsidRPr="000F1168" w:rsidRDefault="00546A0E" w:rsidP="009B2F5F">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xml:space="preserve">© John Wiley &amp; Sons Australia, </w:t>
    </w:r>
    <w:r w:rsidR="00D22AA2">
      <w:rPr>
        <w:rFonts w:ascii="Arial" w:hAnsi="Arial" w:cs="Arial"/>
        <w:sz w:val="15"/>
        <w:szCs w:val="15"/>
      </w:rPr>
      <w:t>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2A18" w:rsidRDefault="00212A18">
      <w:r>
        <w:separator/>
      </w:r>
    </w:p>
  </w:footnote>
  <w:footnote w:type="continuationSeparator" w:id="0">
    <w:p w:rsidR="00212A18" w:rsidRDefault="00212A1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D7045F0"/>
    <w:lvl w:ilvl="0">
      <w:start w:val="1"/>
      <w:numFmt w:val="decimal"/>
      <w:lvlText w:val="%1."/>
      <w:lvlJc w:val="left"/>
      <w:pPr>
        <w:tabs>
          <w:tab w:val="num" w:pos="1800"/>
        </w:tabs>
        <w:ind w:left="1800" w:hanging="360"/>
      </w:pPr>
    </w:lvl>
  </w:abstractNum>
  <w:abstractNum w:abstractNumId="1">
    <w:nsid w:val="FFFFFF7D"/>
    <w:multiLevelType w:val="singleLevel"/>
    <w:tmpl w:val="C2A48C2C"/>
    <w:lvl w:ilvl="0">
      <w:start w:val="1"/>
      <w:numFmt w:val="decimal"/>
      <w:lvlText w:val="%1."/>
      <w:lvlJc w:val="left"/>
      <w:pPr>
        <w:tabs>
          <w:tab w:val="num" w:pos="1440"/>
        </w:tabs>
        <w:ind w:left="1440" w:hanging="360"/>
      </w:pPr>
    </w:lvl>
  </w:abstractNum>
  <w:abstractNum w:abstractNumId="2">
    <w:nsid w:val="FFFFFF7E"/>
    <w:multiLevelType w:val="singleLevel"/>
    <w:tmpl w:val="0C2AE18E"/>
    <w:lvl w:ilvl="0">
      <w:start w:val="1"/>
      <w:numFmt w:val="decimal"/>
      <w:lvlText w:val="%1."/>
      <w:lvlJc w:val="left"/>
      <w:pPr>
        <w:tabs>
          <w:tab w:val="num" w:pos="1080"/>
        </w:tabs>
        <w:ind w:left="1080" w:hanging="360"/>
      </w:pPr>
    </w:lvl>
  </w:abstractNum>
  <w:abstractNum w:abstractNumId="3">
    <w:nsid w:val="FFFFFF7F"/>
    <w:multiLevelType w:val="singleLevel"/>
    <w:tmpl w:val="BA9EBA00"/>
    <w:lvl w:ilvl="0">
      <w:start w:val="1"/>
      <w:numFmt w:val="decimal"/>
      <w:lvlText w:val="%1."/>
      <w:lvlJc w:val="left"/>
      <w:pPr>
        <w:tabs>
          <w:tab w:val="num" w:pos="720"/>
        </w:tabs>
        <w:ind w:left="720" w:hanging="360"/>
      </w:pPr>
    </w:lvl>
  </w:abstractNum>
  <w:abstractNum w:abstractNumId="4">
    <w:nsid w:val="FFFFFF80"/>
    <w:multiLevelType w:val="singleLevel"/>
    <w:tmpl w:val="688C56F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68D2DA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5F4A4C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E1C516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B2E6D90"/>
    <w:lvl w:ilvl="0">
      <w:start w:val="1"/>
      <w:numFmt w:val="decimal"/>
      <w:lvlText w:val="%1."/>
      <w:lvlJc w:val="left"/>
      <w:pPr>
        <w:tabs>
          <w:tab w:val="num" w:pos="360"/>
        </w:tabs>
        <w:ind w:left="360" w:hanging="360"/>
      </w:pPr>
    </w:lvl>
  </w:abstractNum>
  <w:abstractNum w:abstractNumId="9">
    <w:nsid w:val="FFFFFF89"/>
    <w:multiLevelType w:val="singleLevel"/>
    <w:tmpl w:val="E54661D0"/>
    <w:lvl w:ilvl="0">
      <w:start w:val="1"/>
      <w:numFmt w:val="bullet"/>
      <w:lvlText w:val=""/>
      <w:lvlJc w:val="left"/>
      <w:pPr>
        <w:tabs>
          <w:tab w:val="num" w:pos="360"/>
        </w:tabs>
        <w:ind w:left="360" w:hanging="360"/>
      </w:pPr>
      <w:rPr>
        <w:rFonts w:ascii="Symbol" w:hAnsi="Symbol" w:hint="default"/>
      </w:rPr>
    </w:lvl>
  </w:abstractNum>
  <w:abstractNum w:abstractNumId="10">
    <w:nsid w:val="54A62F7B"/>
    <w:multiLevelType w:val="hybridMultilevel"/>
    <w:tmpl w:val="3506904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55C9421F"/>
    <w:multiLevelType w:val="hybridMultilevel"/>
    <w:tmpl w:val="4A02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B702C0"/>
    <w:multiLevelType w:val="hybridMultilevel"/>
    <w:tmpl w:val="D12047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00"/>
  <w:characterSpacingControl w:val="doNotCompress"/>
  <w:hdrShapeDefaults>
    <o:shapedefaults v:ext="edit" spidmax="2050">
      <v:stroke dashstyle="1 1" weight="1.7pt" endcap="round"/>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86C"/>
    <w:rsid w:val="00000073"/>
    <w:rsid w:val="000010E8"/>
    <w:rsid w:val="0000221B"/>
    <w:rsid w:val="00002C83"/>
    <w:rsid w:val="00002DF0"/>
    <w:rsid w:val="00004A71"/>
    <w:rsid w:val="000050D3"/>
    <w:rsid w:val="000058C2"/>
    <w:rsid w:val="00010FE9"/>
    <w:rsid w:val="00011523"/>
    <w:rsid w:val="00011895"/>
    <w:rsid w:val="000121D2"/>
    <w:rsid w:val="000134C8"/>
    <w:rsid w:val="0001393E"/>
    <w:rsid w:val="00013ADB"/>
    <w:rsid w:val="00013D83"/>
    <w:rsid w:val="000147D9"/>
    <w:rsid w:val="00014BF3"/>
    <w:rsid w:val="00015E49"/>
    <w:rsid w:val="00017323"/>
    <w:rsid w:val="00021F3C"/>
    <w:rsid w:val="000221E8"/>
    <w:rsid w:val="00022C12"/>
    <w:rsid w:val="00023BA7"/>
    <w:rsid w:val="00023E7F"/>
    <w:rsid w:val="00024524"/>
    <w:rsid w:val="000247BD"/>
    <w:rsid w:val="000252F0"/>
    <w:rsid w:val="00025CF6"/>
    <w:rsid w:val="00027EC6"/>
    <w:rsid w:val="00030D34"/>
    <w:rsid w:val="00031328"/>
    <w:rsid w:val="00031867"/>
    <w:rsid w:val="0003310A"/>
    <w:rsid w:val="000331D5"/>
    <w:rsid w:val="00034852"/>
    <w:rsid w:val="00034EB5"/>
    <w:rsid w:val="00040C56"/>
    <w:rsid w:val="000413AF"/>
    <w:rsid w:val="000413E0"/>
    <w:rsid w:val="00043096"/>
    <w:rsid w:val="0004320D"/>
    <w:rsid w:val="00044559"/>
    <w:rsid w:val="000462E4"/>
    <w:rsid w:val="000467C2"/>
    <w:rsid w:val="00047058"/>
    <w:rsid w:val="00047A18"/>
    <w:rsid w:val="00050284"/>
    <w:rsid w:val="00050297"/>
    <w:rsid w:val="000514A5"/>
    <w:rsid w:val="0005270A"/>
    <w:rsid w:val="000531A9"/>
    <w:rsid w:val="000539D1"/>
    <w:rsid w:val="00053CDB"/>
    <w:rsid w:val="00055FCE"/>
    <w:rsid w:val="000566F1"/>
    <w:rsid w:val="00062CC2"/>
    <w:rsid w:val="00063E3D"/>
    <w:rsid w:val="00067A30"/>
    <w:rsid w:val="00070E66"/>
    <w:rsid w:val="00073213"/>
    <w:rsid w:val="0007344B"/>
    <w:rsid w:val="00075043"/>
    <w:rsid w:val="00075C72"/>
    <w:rsid w:val="00076096"/>
    <w:rsid w:val="000763B1"/>
    <w:rsid w:val="00081A36"/>
    <w:rsid w:val="00081FEE"/>
    <w:rsid w:val="00082660"/>
    <w:rsid w:val="000835C6"/>
    <w:rsid w:val="000839C2"/>
    <w:rsid w:val="000857FA"/>
    <w:rsid w:val="00091E3B"/>
    <w:rsid w:val="00092AC1"/>
    <w:rsid w:val="00093E6B"/>
    <w:rsid w:val="00093ECD"/>
    <w:rsid w:val="00094A50"/>
    <w:rsid w:val="000956B6"/>
    <w:rsid w:val="00097C4F"/>
    <w:rsid w:val="00097D88"/>
    <w:rsid w:val="000A0295"/>
    <w:rsid w:val="000A0E5F"/>
    <w:rsid w:val="000A144F"/>
    <w:rsid w:val="000A4C1C"/>
    <w:rsid w:val="000A5190"/>
    <w:rsid w:val="000A51D9"/>
    <w:rsid w:val="000B12AA"/>
    <w:rsid w:val="000B1A9A"/>
    <w:rsid w:val="000B407B"/>
    <w:rsid w:val="000B4BD7"/>
    <w:rsid w:val="000B5285"/>
    <w:rsid w:val="000B5B3E"/>
    <w:rsid w:val="000B7DE3"/>
    <w:rsid w:val="000C17CF"/>
    <w:rsid w:val="000C3486"/>
    <w:rsid w:val="000C4432"/>
    <w:rsid w:val="000C5B64"/>
    <w:rsid w:val="000C6DAB"/>
    <w:rsid w:val="000C7364"/>
    <w:rsid w:val="000D0313"/>
    <w:rsid w:val="000D0AA4"/>
    <w:rsid w:val="000D10E1"/>
    <w:rsid w:val="000D18F3"/>
    <w:rsid w:val="000D1BAA"/>
    <w:rsid w:val="000D1E20"/>
    <w:rsid w:val="000D37BB"/>
    <w:rsid w:val="000D3EE9"/>
    <w:rsid w:val="000D50B0"/>
    <w:rsid w:val="000D7C70"/>
    <w:rsid w:val="000E2403"/>
    <w:rsid w:val="000E323D"/>
    <w:rsid w:val="000E32EB"/>
    <w:rsid w:val="000E5A0D"/>
    <w:rsid w:val="000E65D7"/>
    <w:rsid w:val="000F1168"/>
    <w:rsid w:val="000F4DBD"/>
    <w:rsid w:val="000F5E9B"/>
    <w:rsid w:val="000F642D"/>
    <w:rsid w:val="000F7E28"/>
    <w:rsid w:val="00100772"/>
    <w:rsid w:val="0010105B"/>
    <w:rsid w:val="00105222"/>
    <w:rsid w:val="00105BB0"/>
    <w:rsid w:val="00106759"/>
    <w:rsid w:val="001077D1"/>
    <w:rsid w:val="00111695"/>
    <w:rsid w:val="0011235A"/>
    <w:rsid w:val="001130F8"/>
    <w:rsid w:val="00113D9E"/>
    <w:rsid w:val="00114F57"/>
    <w:rsid w:val="00115838"/>
    <w:rsid w:val="00115A6A"/>
    <w:rsid w:val="00117287"/>
    <w:rsid w:val="00117406"/>
    <w:rsid w:val="00121166"/>
    <w:rsid w:val="00121236"/>
    <w:rsid w:val="001220CC"/>
    <w:rsid w:val="00125308"/>
    <w:rsid w:val="00125C2F"/>
    <w:rsid w:val="0013167D"/>
    <w:rsid w:val="001317F0"/>
    <w:rsid w:val="001319D2"/>
    <w:rsid w:val="00132625"/>
    <w:rsid w:val="00132F35"/>
    <w:rsid w:val="001339E0"/>
    <w:rsid w:val="00135218"/>
    <w:rsid w:val="00135274"/>
    <w:rsid w:val="00136551"/>
    <w:rsid w:val="00136E16"/>
    <w:rsid w:val="001375AA"/>
    <w:rsid w:val="00140D6F"/>
    <w:rsid w:val="001419B2"/>
    <w:rsid w:val="001423B0"/>
    <w:rsid w:val="00142EED"/>
    <w:rsid w:val="00144748"/>
    <w:rsid w:val="00147475"/>
    <w:rsid w:val="00150469"/>
    <w:rsid w:val="00150ED2"/>
    <w:rsid w:val="00151CE0"/>
    <w:rsid w:val="00153630"/>
    <w:rsid w:val="0015432E"/>
    <w:rsid w:val="0015616E"/>
    <w:rsid w:val="00156D91"/>
    <w:rsid w:val="001608DC"/>
    <w:rsid w:val="0016187D"/>
    <w:rsid w:val="001628A0"/>
    <w:rsid w:val="00163A00"/>
    <w:rsid w:val="001658B8"/>
    <w:rsid w:val="00166430"/>
    <w:rsid w:val="001671BB"/>
    <w:rsid w:val="00167295"/>
    <w:rsid w:val="001704B5"/>
    <w:rsid w:val="0017119A"/>
    <w:rsid w:val="0017253D"/>
    <w:rsid w:val="00173132"/>
    <w:rsid w:val="00173E64"/>
    <w:rsid w:val="0017509B"/>
    <w:rsid w:val="001752F2"/>
    <w:rsid w:val="0017549F"/>
    <w:rsid w:val="00175847"/>
    <w:rsid w:val="0018080B"/>
    <w:rsid w:val="001809F5"/>
    <w:rsid w:val="00183CD3"/>
    <w:rsid w:val="00183FB0"/>
    <w:rsid w:val="00184489"/>
    <w:rsid w:val="0018489A"/>
    <w:rsid w:val="00184D52"/>
    <w:rsid w:val="001850F3"/>
    <w:rsid w:val="00185665"/>
    <w:rsid w:val="00186A2B"/>
    <w:rsid w:val="00187C28"/>
    <w:rsid w:val="00191BCC"/>
    <w:rsid w:val="001937B3"/>
    <w:rsid w:val="001958C6"/>
    <w:rsid w:val="0019633A"/>
    <w:rsid w:val="001966DC"/>
    <w:rsid w:val="001972C8"/>
    <w:rsid w:val="001A3D24"/>
    <w:rsid w:val="001A429F"/>
    <w:rsid w:val="001A62C5"/>
    <w:rsid w:val="001A7EA9"/>
    <w:rsid w:val="001B0982"/>
    <w:rsid w:val="001B18AD"/>
    <w:rsid w:val="001B35CD"/>
    <w:rsid w:val="001B548A"/>
    <w:rsid w:val="001B5A5F"/>
    <w:rsid w:val="001B617A"/>
    <w:rsid w:val="001B76EA"/>
    <w:rsid w:val="001C2207"/>
    <w:rsid w:val="001C3A3F"/>
    <w:rsid w:val="001C3CD1"/>
    <w:rsid w:val="001C51D6"/>
    <w:rsid w:val="001D0867"/>
    <w:rsid w:val="001D1AA9"/>
    <w:rsid w:val="001E0BCE"/>
    <w:rsid w:val="001E1E25"/>
    <w:rsid w:val="001E1FBB"/>
    <w:rsid w:val="001E233E"/>
    <w:rsid w:val="001E414C"/>
    <w:rsid w:val="001E4B7D"/>
    <w:rsid w:val="001E6845"/>
    <w:rsid w:val="001E6A0D"/>
    <w:rsid w:val="001E6FCA"/>
    <w:rsid w:val="001E707E"/>
    <w:rsid w:val="001E7804"/>
    <w:rsid w:val="001F10E1"/>
    <w:rsid w:val="001F155F"/>
    <w:rsid w:val="001F2E23"/>
    <w:rsid w:val="001F3BA2"/>
    <w:rsid w:val="00201224"/>
    <w:rsid w:val="00201345"/>
    <w:rsid w:val="0020280C"/>
    <w:rsid w:val="00203354"/>
    <w:rsid w:val="00203EC6"/>
    <w:rsid w:val="00207090"/>
    <w:rsid w:val="00207389"/>
    <w:rsid w:val="00207687"/>
    <w:rsid w:val="002117FF"/>
    <w:rsid w:val="00212A18"/>
    <w:rsid w:val="00215B60"/>
    <w:rsid w:val="00215C31"/>
    <w:rsid w:val="002162A5"/>
    <w:rsid w:val="0021690F"/>
    <w:rsid w:val="00220309"/>
    <w:rsid w:val="00224128"/>
    <w:rsid w:val="002242AC"/>
    <w:rsid w:val="0022509E"/>
    <w:rsid w:val="002253BB"/>
    <w:rsid w:val="00225EFC"/>
    <w:rsid w:val="00227014"/>
    <w:rsid w:val="00230836"/>
    <w:rsid w:val="002317B8"/>
    <w:rsid w:val="00234794"/>
    <w:rsid w:val="0023534A"/>
    <w:rsid w:val="002355AC"/>
    <w:rsid w:val="00235C3D"/>
    <w:rsid w:val="00236BF4"/>
    <w:rsid w:val="0024110A"/>
    <w:rsid w:val="00241A33"/>
    <w:rsid w:val="002421D0"/>
    <w:rsid w:val="00244D47"/>
    <w:rsid w:val="002453F7"/>
    <w:rsid w:val="00245406"/>
    <w:rsid w:val="002457FE"/>
    <w:rsid w:val="00245DCE"/>
    <w:rsid w:val="0024651B"/>
    <w:rsid w:val="002506D5"/>
    <w:rsid w:val="00250839"/>
    <w:rsid w:val="00252D3D"/>
    <w:rsid w:val="00253B1F"/>
    <w:rsid w:val="00254215"/>
    <w:rsid w:val="00256B0E"/>
    <w:rsid w:val="00256BA0"/>
    <w:rsid w:val="00257469"/>
    <w:rsid w:val="00260A0D"/>
    <w:rsid w:val="0026292E"/>
    <w:rsid w:val="00262C23"/>
    <w:rsid w:val="00263188"/>
    <w:rsid w:val="00263457"/>
    <w:rsid w:val="0026392C"/>
    <w:rsid w:val="00266B22"/>
    <w:rsid w:val="002672A7"/>
    <w:rsid w:val="00270082"/>
    <w:rsid w:val="002701BA"/>
    <w:rsid w:val="002719DF"/>
    <w:rsid w:val="002738D8"/>
    <w:rsid w:val="0027393B"/>
    <w:rsid w:val="00273E46"/>
    <w:rsid w:val="002753DA"/>
    <w:rsid w:val="00275576"/>
    <w:rsid w:val="002759ED"/>
    <w:rsid w:val="00275F38"/>
    <w:rsid w:val="00277B4E"/>
    <w:rsid w:val="0028030A"/>
    <w:rsid w:val="00281468"/>
    <w:rsid w:val="002826CE"/>
    <w:rsid w:val="00282997"/>
    <w:rsid w:val="00283476"/>
    <w:rsid w:val="0028411E"/>
    <w:rsid w:val="00285444"/>
    <w:rsid w:val="002874C1"/>
    <w:rsid w:val="00287F86"/>
    <w:rsid w:val="002912E4"/>
    <w:rsid w:val="00293DE1"/>
    <w:rsid w:val="0029467F"/>
    <w:rsid w:val="002978D6"/>
    <w:rsid w:val="002A0539"/>
    <w:rsid w:val="002A07B5"/>
    <w:rsid w:val="002A1008"/>
    <w:rsid w:val="002A539F"/>
    <w:rsid w:val="002A5D1B"/>
    <w:rsid w:val="002A5F06"/>
    <w:rsid w:val="002A678F"/>
    <w:rsid w:val="002A6BDD"/>
    <w:rsid w:val="002A6DDC"/>
    <w:rsid w:val="002B350F"/>
    <w:rsid w:val="002B46B7"/>
    <w:rsid w:val="002B7BC5"/>
    <w:rsid w:val="002C0526"/>
    <w:rsid w:val="002C28F9"/>
    <w:rsid w:val="002C3331"/>
    <w:rsid w:val="002C655F"/>
    <w:rsid w:val="002D09A8"/>
    <w:rsid w:val="002D2330"/>
    <w:rsid w:val="002D62F5"/>
    <w:rsid w:val="002E172B"/>
    <w:rsid w:val="002E2161"/>
    <w:rsid w:val="002E4D56"/>
    <w:rsid w:val="002E50D3"/>
    <w:rsid w:val="002F0058"/>
    <w:rsid w:val="002F1D16"/>
    <w:rsid w:val="002F2D62"/>
    <w:rsid w:val="002F4381"/>
    <w:rsid w:val="002F4D60"/>
    <w:rsid w:val="002F5E21"/>
    <w:rsid w:val="002F7645"/>
    <w:rsid w:val="00300A82"/>
    <w:rsid w:val="003014A6"/>
    <w:rsid w:val="00302F4F"/>
    <w:rsid w:val="00304258"/>
    <w:rsid w:val="003048D9"/>
    <w:rsid w:val="00305532"/>
    <w:rsid w:val="003059A2"/>
    <w:rsid w:val="00305D0A"/>
    <w:rsid w:val="00305F8A"/>
    <w:rsid w:val="00307166"/>
    <w:rsid w:val="00307ACC"/>
    <w:rsid w:val="0031012A"/>
    <w:rsid w:val="00311225"/>
    <w:rsid w:val="0031190D"/>
    <w:rsid w:val="00313FD3"/>
    <w:rsid w:val="00314571"/>
    <w:rsid w:val="00316C16"/>
    <w:rsid w:val="00317A84"/>
    <w:rsid w:val="00320796"/>
    <w:rsid w:val="00320CC4"/>
    <w:rsid w:val="00321417"/>
    <w:rsid w:val="003224C3"/>
    <w:rsid w:val="00323736"/>
    <w:rsid w:val="00323D8D"/>
    <w:rsid w:val="003243DF"/>
    <w:rsid w:val="00325B67"/>
    <w:rsid w:val="00325EAA"/>
    <w:rsid w:val="003264E8"/>
    <w:rsid w:val="00330A2C"/>
    <w:rsid w:val="003311DA"/>
    <w:rsid w:val="00331F6D"/>
    <w:rsid w:val="003344B3"/>
    <w:rsid w:val="003355ED"/>
    <w:rsid w:val="00335984"/>
    <w:rsid w:val="0033618E"/>
    <w:rsid w:val="0033638C"/>
    <w:rsid w:val="00336609"/>
    <w:rsid w:val="00341CF5"/>
    <w:rsid w:val="0034233F"/>
    <w:rsid w:val="00344F5F"/>
    <w:rsid w:val="00346197"/>
    <w:rsid w:val="0034799D"/>
    <w:rsid w:val="00354E3E"/>
    <w:rsid w:val="0035596E"/>
    <w:rsid w:val="00355F87"/>
    <w:rsid w:val="00356E72"/>
    <w:rsid w:val="003579AA"/>
    <w:rsid w:val="003604E6"/>
    <w:rsid w:val="003608D2"/>
    <w:rsid w:val="0036150E"/>
    <w:rsid w:val="00362AB4"/>
    <w:rsid w:val="003641EE"/>
    <w:rsid w:val="00364380"/>
    <w:rsid w:val="003671F8"/>
    <w:rsid w:val="00370D6B"/>
    <w:rsid w:val="00371276"/>
    <w:rsid w:val="00371518"/>
    <w:rsid w:val="00371762"/>
    <w:rsid w:val="00371E80"/>
    <w:rsid w:val="00372B6E"/>
    <w:rsid w:val="00373119"/>
    <w:rsid w:val="00375EAB"/>
    <w:rsid w:val="0037676C"/>
    <w:rsid w:val="00376E32"/>
    <w:rsid w:val="003772DE"/>
    <w:rsid w:val="0038124A"/>
    <w:rsid w:val="003814CE"/>
    <w:rsid w:val="00381DA0"/>
    <w:rsid w:val="00383B7D"/>
    <w:rsid w:val="00385F0D"/>
    <w:rsid w:val="00386233"/>
    <w:rsid w:val="003866FF"/>
    <w:rsid w:val="0038696E"/>
    <w:rsid w:val="0038699A"/>
    <w:rsid w:val="0038726C"/>
    <w:rsid w:val="00390735"/>
    <w:rsid w:val="0039302C"/>
    <w:rsid w:val="003947BF"/>
    <w:rsid w:val="003965DC"/>
    <w:rsid w:val="003A05D0"/>
    <w:rsid w:val="003A10A5"/>
    <w:rsid w:val="003A1BC1"/>
    <w:rsid w:val="003A230E"/>
    <w:rsid w:val="003A28D1"/>
    <w:rsid w:val="003A3D0D"/>
    <w:rsid w:val="003A41B0"/>
    <w:rsid w:val="003A6729"/>
    <w:rsid w:val="003A6C34"/>
    <w:rsid w:val="003A712A"/>
    <w:rsid w:val="003A7F89"/>
    <w:rsid w:val="003B0401"/>
    <w:rsid w:val="003B0C5C"/>
    <w:rsid w:val="003B320F"/>
    <w:rsid w:val="003B33BA"/>
    <w:rsid w:val="003B5FEB"/>
    <w:rsid w:val="003C44C3"/>
    <w:rsid w:val="003C5094"/>
    <w:rsid w:val="003C6C4F"/>
    <w:rsid w:val="003C6CC3"/>
    <w:rsid w:val="003C7B24"/>
    <w:rsid w:val="003D05CD"/>
    <w:rsid w:val="003D3DA3"/>
    <w:rsid w:val="003D4692"/>
    <w:rsid w:val="003D4A2C"/>
    <w:rsid w:val="003E090D"/>
    <w:rsid w:val="003E0F6F"/>
    <w:rsid w:val="003E1247"/>
    <w:rsid w:val="003E1449"/>
    <w:rsid w:val="003E19D8"/>
    <w:rsid w:val="003E39DB"/>
    <w:rsid w:val="003E4EFB"/>
    <w:rsid w:val="003E5028"/>
    <w:rsid w:val="003E61D2"/>
    <w:rsid w:val="003E6B4B"/>
    <w:rsid w:val="003E7638"/>
    <w:rsid w:val="003E78C2"/>
    <w:rsid w:val="003F02FF"/>
    <w:rsid w:val="003F334A"/>
    <w:rsid w:val="003F3BC7"/>
    <w:rsid w:val="003F5049"/>
    <w:rsid w:val="003F56B4"/>
    <w:rsid w:val="003F58F5"/>
    <w:rsid w:val="003F5C57"/>
    <w:rsid w:val="003F7C29"/>
    <w:rsid w:val="004002B6"/>
    <w:rsid w:val="004004E7"/>
    <w:rsid w:val="00400FC8"/>
    <w:rsid w:val="0040140A"/>
    <w:rsid w:val="0040177E"/>
    <w:rsid w:val="00401C99"/>
    <w:rsid w:val="00403AB2"/>
    <w:rsid w:val="0040451A"/>
    <w:rsid w:val="00404827"/>
    <w:rsid w:val="004063A0"/>
    <w:rsid w:val="00412FF8"/>
    <w:rsid w:val="00415037"/>
    <w:rsid w:val="00415E60"/>
    <w:rsid w:val="0041729B"/>
    <w:rsid w:val="0042232B"/>
    <w:rsid w:val="00422574"/>
    <w:rsid w:val="004225F6"/>
    <w:rsid w:val="00422B5B"/>
    <w:rsid w:val="00422FDC"/>
    <w:rsid w:val="00426313"/>
    <w:rsid w:val="00426964"/>
    <w:rsid w:val="0043120C"/>
    <w:rsid w:val="00433BC4"/>
    <w:rsid w:val="0043429F"/>
    <w:rsid w:val="004354BE"/>
    <w:rsid w:val="00436F82"/>
    <w:rsid w:val="00437969"/>
    <w:rsid w:val="004424DC"/>
    <w:rsid w:val="00444D07"/>
    <w:rsid w:val="00446D06"/>
    <w:rsid w:val="00447079"/>
    <w:rsid w:val="00447398"/>
    <w:rsid w:val="004501D3"/>
    <w:rsid w:val="00451880"/>
    <w:rsid w:val="00452914"/>
    <w:rsid w:val="00452CD7"/>
    <w:rsid w:val="004539F7"/>
    <w:rsid w:val="00454B1A"/>
    <w:rsid w:val="0045554A"/>
    <w:rsid w:val="00457362"/>
    <w:rsid w:val="0046186F"/>
    <w:rsid w:val="0046282E"/>
    <w:rsid w:val="00464330"/>
    <w:rsid w:val="0046448D"/>
    <w:rsid w:val="004649F4"/>
    <w:rsid w:val="00466292"/>
    <w:rsid w:val="004662FC"/>
    <w:rsid w:val="00466788"/>
    <w:rsid w:val="00467741"/>
    <w:rsid w:val="0046780F"/>
    <w:rsid w:val="004706E4"/>
    <w:rsid w:val="00471A84"/>
    <w:rsid w:val="00473A5C"/>
    <w:rsid w:val="00474446"/>
    <w:rsid w:val="00474EDA"/>
    <w:rsid w:val="00475533"/>
    <w:rsid w:val="00476112"/>
    <w:rsid w:val="00476327"/>
    <w:rsid w:val="00476D47"/>
    <w:rsid w:val="00476D59"/>
    <w:rsid w:val="00477E00"/>
    <w:rsid w:val="0048354A"/>
    <w:rsid w:val="0048552D"/>
    <w:rsid w:val="004856E5"/>
    <w:rsid w:val="00486042"/>
    <w:rsid w:val="004915CA"/>
    <w:rsid w:val="00491BA0"/>
    <w:rsid w:val="004934A8"/>
    <w:rsid w:val="00495B80"/>
    <w:rsid w:val="00497980"/>
    <w:rsid w:val="004A2EB5"/>
    <w:rsid w:val="004A38A9"/>
    <w:rsid w:val="004A47E7"/>
    <w:rsid w:val="004A4860"/>
    <w:rsid w:val="004A5936"/>
    <w:rsid w:val="004A65B1"/>
    <w:rsid w:val="004A660F"/>
    <w:rsid w:val="004A6BC2"/>
    <w:rsid w:val="004B004F"/>
    <w:rsid w:val="004B2434"/>
    <w:rsid w:val="004B48E9"/>
    <w:rsid w:val="004B5632"/>
    <w:rsid w:val="004B5B54"/>
    <w:rsid w:val="004B5E36"/>
    <w:rsid w:val="004B6B88"/>
    <w:rsid w:val="004B7B35"/>
    <w:rsid w:val="004C109E"/>
    <w:rsid w:val="004C1B8F"/>
    <w:rsid w:val="004C38CB"/>
    <w:rsid w:val="004C5C53"/>
    <w:rsid w:val="004D0E77"/>
    <w:rsid w:val="004D1B4F"/>
    <w:rsid w:val="004D561A"/>
    <w:rsid w:val="004D7B00"/>
    <w:rsid w:val="004E0171"/>
    <w:rsid w:val="004E061B"/>
    <w:rsid w:val="004E39DA"/>
    <w:rsid w:val="004E5C11"/>
    <w:rsid w:val="004E6B38"/>
    <w:rsid w:val="004E73AC"/>
    <w:rsid w:val="004F07FF"/>
    <w:rsid w:val="004F19A5"/>
    <w:rsid w:val="004F2C84"/>
    <w:rsid w:val="004F3811"/>
    <w:rsid w:val="004F4193"/>
    <w:rsid w:val="004F5DDD"/>
    <w:rsid w:val="004F60C0"/>
    <w:rsid w:val="004F65C6"/>
    <w:rsid w:val="004F6600"/>
    <w:rsid w:val="004F69D3"/>
    <w:rsid w:val="0050021E"/>
    <w:rsid w:val="00500A56"/>
    <w:rsid w:val="005031F3"/>
    <w:rsid w:val="0050337C"/>
    <w:rsid w:val="00505151"/>
    <w:rsid w:val="00506314"/>
    <w:rsid w:val="00511EF7"/>
    <w:rsid w:val="005123A8"/>
    <w:rsid w:val="00515268"/>
    <w:rsid w:val="0051557B"/>
    <w:rsid w:val="005155B4"/>
    <w:rsid w:val="00515A43"/>
    <w:rsid w:val="00515D07"/>
    <w:rsid w:val="0051684F"/>
    <w:rsid w:val="00523C8A"/>
    <w:rsid w:val="00524090"/>
    <w:rsid w:val="00524793"/>
    <w:rsid w:val="0052521D"/>
    <w:rsid w:val="00526B6D"/>
    <w:rsid w:val="00527626"/>
    <w:rsid w:val="00527DA9"/>
    <w:rsid w:val="005308A9"/>
    <w:rsid w:val="00533702"/>
    <w:rsid w:val="005339B2"/>
    <w:rsid w:val="00534C1A"/>
    <w:rsid w:val="0053606C"/>
    <w:rsid w:val="005362CC"/>
    <w:rsid w:val="00536773"/>
    <w:rsid w:val="00536930"/>
    <w:rsid w:val="005408B8"/>
    <w:rsid w:val="0054299A"/>
    <w:rsid w:val="00545E88"/>
    <w:rsid w:val="00546A0E"/>
    <w:rsid w:val="005503A6"/>
    <w:rsid w:val="005513F7"/>
    <w:rsid w:val="00551A74"/>
    <w:rsid w:val="00551D86"/>
    <w:rsid w:val="00552AC6"/>
    <w:rsid w:val="0055384F"/>
    <w:rsid w:val="00554C52"/>
    <w:rsid w:val="00555CB1"/>
    <w:rsid w:val="00562305"/>
    <w:rsid w:val="00563140"/>
    <w:rsid w:val="00563270"/>
    <w:rsid w:val="00565591"/>
    <w:rsid w:val="005673FD"/>
    <w:rsid w:val="0056749B"/>
    <w:rsid w:val="00570182"/>
    <w:rsid w:val="00570464"/>
    <w:rsid w:val="00571083"/>
    <w:rsid w:val="00573C3A"/>
    <w:rsid w:val="005742D8"/>
    <w:rsid w:val="0057474E"/>
    <w:rsid w:val="00580021"/>
    <w:rsid w:val="005807C2"/>
    <w:rsid w:val="00580AB1"/>
    <w:rsid w:val="0058298F"/>
    <w:rsid w:val="00583007"/>
    <w:rsid w:val="0058410D"/>
    <w:rsid w:val="00584D4D"/>
    <w:rsid w:val="005853C9"/>
    <w:rsid w:val="00586EB3"/>
    <w:rsid w:val="00593B36"/>
    <w:rsid w:val="0059431C"/>
    <w:rsid w:val="005957A9"/>
    <w:rsid w:val="00596D23"/>
    <w:rsid w:val="005A0186"/>
    <w:rsid w:val="005A09B2"/>
    <w:rsid w:val="005A19C6"/>
    <w:rsid w:val="005A2C95"/>
    <w:rsid w:val="005A4602"/>
    <w:rsid w:val="005A4F21"/>
    <w:rsid w:val="005A5C7F"/>
    <w:rsid w:val="005A6F2F"/>
    <w:rsid w:val="005B00CB"/>
    <w:rsid w:val="005B0463"/>
    <w:rsid w:val="005B135F"/>
    <w:rsid w:val="005B2476"/>
    <w:rsid w:val="005B2A57"/>
    <w:rsid w:val="005B316D"/>
    <w:rsid w:val="005B3589"/>
    <w:rsid w:val="005B38F7"/>
    <w:rsid w:val="005B5557"/>
    <w:rsid w:val="005B58B3"/>
    <w:rsid w:val="005B6EC7"/>
    <w:rsid w:val="005B77E7"/>
    <w:rsid w:val="005B7FB6"/>
    <w:rsid w:val="005C097C"/>
    <w:rsid w:val="005C13DC"/>
    <w:rsid w:val="005C277D"/>
    <w:rsid w:val="005C2F41"/>
    <w:rsid w:val="005C2FBF"/>
    <w:rsid w:val="005C426A"/>
    <w:rsid w:val="005C4B7C"/>
    <w:rsid w:val="005C5C77"/>
    <w:rsid w:val="005C7469"/>
    <w:rsid w:val="005C7E37"/>
    <w:rsid w:val="005D1483"/>
    <w:rsid w:val="005D1687"/>
    <w:rsid w:val="005D2136"/>
    <w:rsid w:val="005D2BB3"/>
    <w:rsid w:val="005D42D7"/>
    <w:rsid w:val="005E293E"/>
    <w:rsid w:val="005E52C2"/>
    <w:rsid w:val="005E6BFF"/>
    <w:rsid w:val="005E6E6B"/>
    <w:rsid w:val="005E78C0"/>
    <w:rsid w:val="005F2AF1"/>
    <w:rsid w:val="005F2CA7"/>
    <w:rsid w:val="005F3FFF"/>
    <w:rsid w:val="005F59AB"/>
    <w:rsid w:val="005F684A"/>
    <w:rsid w:val="005F69D3"/>
    <w:rsid w:val="00600064"/>
    <w:rsid w:val="00600A89"/>
    <w:rsid w:val="00601945"/>
    <w:rsid w:val="00601FF5"/>
    <w:rsid w:val="006022CA"/>
    <w:rsid w:val="0060256F"/>
    <w:rsid w:val="00602A13"/>
    <w:rsid w:val="00603626"/>
    <w:rsid w:val="00603A55"/>
    <w:rsid w:val="00603DBD"/>
    <w:rsid w:val="00604A06"/>
    <w:rsid w:val="00605191"/>
    <w:rsid w:val="006067C1"/>
    <w:rsid w:val="00613A99"/>
    <w:rsid w:val="00613FA0"/>
    <w:rsid w:val="00614072"/>
    <w:rsid w:val="006148F9"/>
    <w:rsid w:val="00615919"/>
    <w:rsid w:val="00616DD9"/>
    <w:rsid w:val="00616F8F"/>
    <w:rsid w:val="00622788"/>
    <w:rsid w:val="0062648B"/>
    <w:rsid w:val="00626544"/>
    <w:rsid w:val="00631967"/>
    <w:rsid w:val="006335EB"/>
    <w:rsid w:val="00633EF7"/>
    <w:rsid w:val="006344B0"/>
    <w:rsid w:val="00636538"/>
    <w:rsid w:val="00637AB6"/>
    <w:rsid w:val="0064061A"/>
    <w:rsid w:val="00640B97"/>
    <w:rsid w:val="00644AC1"/>
    <w:rsid w:val="00646525"/>
    <w:rsid w:val="00646C46"/>
    <w:rsid w:val="00650329"/>
    <w:rsid w:val="00650578"/>
    <w:rsid w:val="0065137B"/>
    <w:rsid w:val="00652F94"/>
    <w:rsid w:val="00653966"/>
    <w:rsid w:val="006551CA"/>
    <w:rsid w:val="006570E2"/>
    <w:rsid w:val="00657EDC"/>
    <w:rsid w:val="006607D9"/>
    <w:rsid w:val="00661A21"/>
    <w:rsid w:val="006668B9"/>
    <w:rsid w:val="00666AE4"/>
    <w:rsid w:val="00666EE9"/>
    <w:rsid w:val="006677EA"/>
    <w:rsid w:val="00673B45"/>
    <w:rsid w:val="00675B74"/>
    <w:rsid w:val="00677D54"/>
    <w:rsid w:val="00680F11"/>
    <w:rsid w:val="00682207"/>
    <w:rsid w:val="0068398C"/>
    <w:rsid w:val="00684E63"/>
    <w:rsid w:val="00687C6F"/>
    <w:rsid w:val="0069020D"/>
    <w:rsid w:val="006909E4"/>
    <w:rsid w:val="006919A0"/>
    <w:rsid w:val="00692308"/>
    <w:rsid w:val="00692B04"/>
    <w:rsid w:val="006945B0"/>
    <w:rsid w:val="006951F0"/>
    <w:rsid w:val="00696457"/>
    <w:rsid w:val="006968D5"/>
    <w:rsid w:val="006979F2"/>
    <w:rsid w:val="00697F04"/>
    <w:rsid w:val="006A1260"/>
    <w:rsid w:val="006A1464"/>
    <w:rsid w:val="006A14A3"/>
    <w:rsid w:val="006A208F"/>
    <w:rsid w:val="006A4430"/>
    <w:rsid w:val="006A61D8"/>
    <w:rsid w:val="006A64C5"/>
    <w:rsid w:val="006B04F5"/>
    <w:rsid w:val="006B0F3D"/>
    <w:rsid w:val="006B1D8B"/>
    <w:rsid w:val="006B1EBE"/>
    <w:rsid w:val="006B2525"/>
    <w:rsid w:val="006B5EB3"/>
    <w:rsid w:val="006B6687"/>
    <w:rsid w:val="006C141E"/>
    <w:rsid w:val="006C2A08"/>
    <w:rsid w:val="006C2EBC"/>
    <w:rsid w:val="006C3494"/>
    <w:rsid w:val="006C4C0F"/>
    <w:rsid w:val="006C4DA2"/>
    <w:rsid w:val="006C50DD"/>
    <w:rsid w:val="006C6B1D"/>
    <w:rsid w:val="006C6BE5"/>
    <w:rsid w:val="006D24D2"/>
    <w:rsid w:val="006D3DDF"/>
    <w:rsid w:val="006D4398"/>
    <w:rsid w:val="006D43BB"/>
    <w:rsid w:val="006D5FFC"/>
    <w:rsid w:val="006D619A"/>
    <w:rsid w:val="006D644D"/>
    <w:rsid w:val="006D655D"/>
    <w:rsid w:val="006D6F67"/>
    <w:rsid w:val="006D7865"/>
    <w:rsid w:val="006D7BF2"/>
    <w:rsid w:val="006E2515"/>
    <w:rsid w:val="006E46DC"/>
    <w:rsid w:val="006E4F96"/>
    <w:rsid w:val="006E55FC"/>
    <w:rsid w:val="006E5B70"/>
    <w:rsid w:val="006E71BD"/>
    <w:rsid w:val="006F35CF"/>
    <w:rsid w:val="006F68BF"/>
    <w:rsid w:val="006F6B1D"/>
    <w:rsid w:val="006F6BB5"/>
    <w:rsid w:val="006F768E"/>
    <w:rsid w:val="007008E0"/>
    <w:rsid w:val="00701EF1"/>
    <w:rsid w:val="007035B6"/>
    <w:rsid w:val="0070540B"/>
    <w:rsid w:val="007058F8"/>
    <w:rsid w:val="007068E1"/>
    <w:rsid w:val="0071056B"/>
    <w:rsid w:val="007109A4"/>
    <w:rsid w:val="00711BE6"/>
    <w:rsid w:val="00712951"/>
    <w:rsid w:val="00712A51"/>
    <w:rsid w:val="00714B97"/>
    <w:rsid w:val="007150BE"/>
    <w:rsid w:val="0071622C"/>
    <w:rsid w:val="0071692A"/>
    <w:rsid w:val="00716C02"/>
    <w:rsid w:val="00716E81"/>
    <w:rsid w:val="0072009A"/>
    <w:rsid w:val="00720A6C"/>
    <w:rsid w:val="00722318"/>
    <w:rsid w:val="007228B3"/>
    <w:rsid w:val="00723B39"/>
    <w:rsid w:val="0072480F"/>
    <w:rsid w:val="00725880"/>
    <w:rsid w:val="00725B35"/>
    <w:rsid w:val="00726382"/>
    <w:rsid w:val="00726A83"/>
    <w:rsid w:val="00730417"/>
    <w:rsid w:val="007306D1"/>
    <w:rsid w:val="00730950"/>
    <w:rsid w:val="007310E3"/>
    <w:rsid w:val="00732485"/>
    <w:rsid w:val="007325E8"/>
    <w:rsid w:val="00733731"/>
    <w:rsid w:val="00734D74"/>
    <w:rsid w:val="00736DFC"/>
    <w:rsid w:val="00737433"/>
    <w:rsid w:val="00741205"/>
    <w:rsid w:val="007426B8"/>
    <w:rsid w:val="00742B0B"/>
    <w:rsid w:val="007441E6"/>
    <w:rsid w:val="00745307"/>
    <w:rsid w:val="0075010F"/>
    <w:rsid w:val="007505BE"/>
    <w:rsid w:val="00751AB4"/>
    <w:rsid w:val="00752E82"/>
    <w:rsid w:val="00753F0B"/>
    <w:rsid w:val="007558FD"/>
    <w:rsid w:val="00756D7F"/>
    <w:rsid w:val="0076033C"/>
    <w:rsid w:val="00760FDA"/>
    <w:rsid w:val="00761BFE"/>
    <w:rsid w:val="007663F0"/>
    <w:rsid w:val="00767F72"/>
    <w:rsid w:val="00771E9B"/>
    <w:rsid w:val="007729B1"/>
    <w:rsid w:val="00776320"/>
    <w:rsid w:val="0077776A"/>
    <w:rsid w:val="00777912"/>
    <w:rsid w:val="007810EB"/>
    <w:rsid w:val="0078126B"/>
    <w:rsid w:val="00783EA7"/>
    <w:rsid w:val="00784632"/>
    <w:rsid w:val="007858B4"/>
    <w:rsid w:val="00786C28"/>
    <w:rsid w:val="00791243"/>
    <w:rsid w:val="0079134A"/>
    <w:rsid w:val="0079166A"/>
    <w:rsid w:val="007919E1"/>
    <w:rsid w:val="007938AD"/>
    <w:rsid w:val="00793C08"/>
    <w:rsid w:val="0079408E"/>
    <w:rsid w:val="00794D2B"/>
    <w:rsid w:val="007953D0"/>
    <w:rsid w:val="00795752"/>
    <w:rsid w:val="00795F76"/>
    <w:rsid w:val="007A0B84"/>
    <w:rsid w:val="007A2C32"/>
    <w:rsid w:val="007A3686"/>
    <w:rsid w:val="007A3E93"/>
    <w:rsid w:val="007A41C8"/>
    <w:rsid w:val="007A4FF5"/>
    <w:rsid w:val="007A55A6"/>
    <w:rsid w:val="007A6110"/>
    <w:rsid w:val="007A73FD"/>
    <w:rsid w:val="007A7D1A"/>
    <w:rsid w:val="007B0601"/>
    <w:rsid w:val="007B11F1"/>
    <w:rsid w:val="007B1380"/>
    <w:rsid w:val="007B2B52"/>
    <w:rsid w:val="007B4345"/>
    <w:rsid w:val="007B445E"/>
    <w:rsid w:val="007B5485"/>
    <w:rsid w:val="007B6DFA"/>
    <w:rsid w:val="007B7BBC"/>
    <w:rsid w:val="007C26AD"/>
    <w:rsid w:val="007C2E65"/>
    <w:rsid w:val="007C2E87"/>
    <w:rsid w:val="007C4C24"/>
    <w:rsid w:val="007C61BF"/>
    <w:rsid w:val="007C6F42"/>
    <w:rsid w:val="007C7AC9"/>
    <w:rsid w:val="007D08A5"/>
    <w:rsid w:val="007D1710"/>
    <w:rsid w:val="007D1DCE"/>
    <w:rsid w:val="007D1EBB"/>
    <w:rsid w:val="007D266A"/>
    <w:rsid w:val="007D2A11"/>
    <w:rsid w:val="007D2C55"/>
    <w:rsid w:val="007D3D01"/>
    <w:rsid w:val="007D60D0"/>
    <w:rsid w:val="007D6633"/>
    <w:rsid w:val="007D7F5E"/>
    <w:rsid w:val="007E04B7"/>
    <w:rsid w:val="007E1D6B"/>
    <w:rsid w:val="007E22A0"/>
    <w:rsid w:val="007E29A0"/>
    <w:rsid w:val="007E3BAE"/>
    <w:rsid w:val="007E46B0"/>
    <w:rsid w:val="007E4CCD"/>
    <w:rsid w:val="007E4F0F"/>
    <w:rsid w:val="007E54FC"/>
    <w:rsid w:val="007E5DE1"/>
    <w:rsid w:val="007F0C9E"/>
    <w:rsid w:val="007F0CA6"/>
    <w:rsid w:val="007F2C5F"/>
    <w:rsid w:val="007F32DB"/>
    <w:rsid w:val="007F364B"/>
    <w:rsid w:val="007F432D"/>
    <w:rsid w:val="007F68A8"/>
    <w:rsid w:val="007F6F58"/>
    <w:rsid w:val="008003BA"/>
    <w:rsid w:val="008009E3"/>
    <w:rsid w:val="008016DF"/>
    <w:rsid w:val="00801975"/>
    <w:rsid w:val="00802454"/>
    <w:rsid w:val="00802E88"/>
    <w:rsid w:val="00806C7F"/>
    <w:rsid w:val="00810DD3"/>
    <w:rsid w:val="008115F4"/>
    <w:rsid w:val="00811910"/>
    <w:rsid w:val="00811A9F"/>
    <w:rsid w:val="00811F88"/>
    <w:rsid w:val="00813424"/>
    <w:rsid w:val="008137E6"/>
    <w:rsid w:val="008143D5"/>
    <w:rsid w:val="008149E6"/>
    <w:rsid w:val="008154C5"/>
    <w:rsid w:val="0081581F"/>
    <w:rsid w:val="00815E39"/>
    <w:rsid w:val="00820E78"/>
    <w:rsid w:val="0082151B"/>
    <w:rsid w:val="00823566"/>
    <w:rsid w:val="00823EDC"/>
    <w:rsid w:val="008243CF"/>
    <w:rsid w:val="00824CC5"/>
    <w:rsid w:val="00826B20"/>
    <w:rsid w:val="008313DC"/>
    <w:rsid w:val="00831DDB"/>
    <w:rsid w:val="00834FB7"/>
    <w:rsid w:val="00835080"/>
    <w:rsid w:val="00840EFF"/>
    <w:rsid w:val="008417CA"/>
    <w:rsid w:val="0084297A"/>
    <w:rsid w:val="008444ED"/>
    <w:rsid w:val="0084537F"/>
    <w:rsid w:val="00845DE5"/>
    <w:rsid w:val="00847497"/>
    <w:rsid w:val="008476F2"/>
    <w:rsid w:val="00847B0C"/>
    <w:rsid w:val="00847C38"/>
    <w:rsid w:val="00850673"/>
    <w:rsid w:val="00853DAE"/>
    <w:rsid w:val="00854EBC"/>
    <w:rsid w:val="00855964"/>
    <w:rsid w:val="00856A99"/>
    <w:rsid w:val="0086074F"/>
    <w:rsid w:val="0086147F"/>
    <w:rsid w:val="008617B0"/>
    <w:rsid w:val="00861D84"/>
    <w:rsid w:val="00862AB9"/>
    <w:rsid w:val="00863476"/>
    <w:rsid w:val="00866A72"/>
    <w:rsid w:val="00867504"/>
    <w:rsid w:val="00867D38"/>
    <w:rsid w:val="00870AF2"/>
    <w:rsid w:val="008710A6"/>
    <w:rsid w:val="00871F41"/>
    <w:rsid w:val="008742A0"/>
    <w:rsid w:val="00874FE5"/>
    <w:rsid w:val="008760A5"/>
    <w:rsid w:val="008777A8"/>
    <w:rsid w:val="00880D83"/>
    <w:rsid w:val="008811D1"/>
    <w:rsid w:val="008819E7"/>
    <w:rsid w:val="0088213E"/>
    <w:rsid w:val="00884A3B"/>
    <w:rsid w:val="008877D1"/>
    <w:rsid w:val="00887C7A"/>
    <w:rsid w:val="00890D3C"/>
    <w:rsid w:val="00891596"/>
    <w:rsid w:val="008922CB"/>
    <w:rsid w:val="00892F01"/>
    <w:rsid w:val="00893B2C"/>
    <w:rsid w:val="0089404D"/>
    <w:rsid w:val="008962DA"/>
    <w:rsid w:val="008A0371"/>
    <w:rsid w:val="008A0C99"/>
    <w:rsid w:val="008A2BA1"/>
    <w:rsid w:val="008A4BE8"/>
    <w:rsid w:val="008A5E99"/>
    <w:rsid w:val="008A6A54"/>
    <w:rsid w:val="008B022C"/>
    <w:rsid w:val="008B063E"/>
    <w:rsid w:val="008B0BE9"/>
    <w:rsid w:val="008B0ECF"/>
    <w:rsid w:val="008B0EFD"/>
    <w:rsid w:val="008B1364"/>
    <w:rsid w:val="008B2106"/>
    <w:rsid w:val="008B4A99"/>
    <w:rsid w:val="008B5708"/>
    <w:rsid w:val="008B65B9"/>
    <w:rsid w:val="008B6D95"/>
    <w:rsid w:val="008B7260"/>
    <w:rsid w:val="008B77DC"/>
    <w:rsid w:val="008B7E9E"/>
    <w:rsid w:val="008C02A6"/>
    <w:rsid w:val="008C177A"/>
    <w:rsid w:val="008C1C1C"/>
    <w:rsid w:val="008C304D"/>
    <w:rsid w:val="008C442C"/>
    <w:rsid w:val="008C691D"/>
    <w:rsid w:val="008C7F2A"/>
    <w:rsid w:val="008D0332"/>
    <w:rsid w:val="008D139F"/>
    <w:rsid w:val="008D20B0"/>
    <w:rsid w:val="008D422A"/>
    <w:rsid w:val="008D4FCB"/>
    <w:rsid w:val="008D552A"/>
    <w:rsid w:val="008D701B"/>
    <w:rsid w:val="008D7E30"/>
    <w:rsid w:val="008E3599"/>
    <w:rsid w:val="008E36B5"/>
    <w:rsid w:val="008E4F2B"/>
    <w:rsid w:val="008E5439"/>
    <w:rsid w:val="008E5620"/>
    <w:rsid w:val="008E64A3"/>
    <w:rsid w:val="008E7178"/>
    <w:rsid w:val="008F58CE"/>
    <w:rsid w:val="00901AB7"/>
    <w:rsid w:val="00901D05"/>
    <w:rsid w:val="009031AE"/>
    <w:rsid w:val="00903389"/>
    <w:rsid w:val="009044DF"/>
    <w:rsid w:val="00905434"/>
    <w:rsid w:val="00906312"/>
    <w:rsid w:val="0090706A"/>
    <w:rsid w:val="00910324"/>
    <w:rsid w:val="00911E67"/>
    <w:rsid w:val="00912E1A"/>
    <w:rsid w:val="00913B9C"/>
    <w:rsid w:val="00914632"/>
    <w:rsid w:val="00914BEC"/>
    <w:rsid w:val="00915F23"/>
    <w:rsid w:val="00916C2F"/>
    <w:rsid w:val="00917108"/>
    <w:rsid w:val="00920ECC"/>
    <w:rsid w:val="0092461C"/>
    <w:rsid w:val="0092482A"/>
    <w:rsid w:val="00925ECD"/>
    <w:rsid w:val="00927655"/>
    <w:rsid w:val="00927A19"/>
    <w:rsid w:val="00927A8C"/>
    <w:rsid w:val="0093231E"/>
    <w:rsid w:val="0093247D"/>
    <w:rsid w:val="009324F7"/>
    <w:rsid w:val="00932FB0"/>
    <w:rsid w:val="00933161"/>
    <w:rsid w:val="00933771"/>
    <w:rsid w:val="00933F53"/>
    <w:rsid w:val="00934B02"/>
    <w:rsid w:val="00935ABC"/>
    <w:rsid w:val="00937900"/>
    <w:rsid w:val="009400E6"/>
    <w:rsid w:val="0094183A"/>
    <w:rsid w:val="00942488"/>
    <w:rsid w:val="009425D8"/>
    <w:rsid w:val="00942665"/>
    <w:rsid w:val="0094293A"/>
    <w:rsid w:val="009439CF"/>
    <w:rsid w:val="00943C05"/>
    <w:rsid w:val="00945076"/>
    <w:rsid w:val="0094763A"/>
    <w:rsid w:val="00947A41"/>
    <w:rsid w:val="00950430"/>
    <w:rsid w:val="009515BB"/>
    <w:rsid w:val="00951795"/>
    <w:rsid w:val="0095477B"/>
    <w:rsid w:val="00954DC9"/>
    <w:rsid w:val="00956B0E"/>
    <w:rsid w:val="00956C69"/>
    <w:rsid w:val="0095796A"/>
    <w:rsid w:val="00961C8D"/>
    <w:rsid w:val="00964D19"/>
    <w:rsid w:val="0096589A"/>
    <w:rsid w:val="009674E3"/>
    <w:rsid w:val="0096770E"/>
    <w:rsid w:val="00967729"/>
    <w:rsid w:val="009718BA"/>
    <w:rsid w:val="00973262"/>
    <w:rsid w:val="00973BFE"/>
    <w:rsid w:val="00974645"/>
    <w:rsid w:val="00974753"/>
    <w:rsid w:val="00975462"/>
    <w:rsid w:val="0097568F"/>
    <w:rsid w:val="00975E1D"/>
    <w:rsid w:val="00977585"/>
    <w:rsid w:val="009866CD"/>
    <w:rsid w:val="00987BAF"/>
    <w:rsid w:val="00992069"/>
    <w:rsid w:val="00994163"/>
    <w:rsid w:val="00994BD3"/>
    <w:rsid w:val="00995D2A"/>
    <w:rsid w:val="00995DA5"/>
    <w:rsid w:val="009A02FD"/>
    <w:rsid w:val="009A2369"/>
    <w:rsid w:val="009A3336"/>
    <w:rsid w:val="009A3AB4"/>
    <w:rsid w:val="009A49DE"/>
    <w:rsid w:val="009A50E9"/>
    <w:rsid w:val="009A58E2"/>
    <w:rsid w:val="009A5994"/>
    <w:rsid w:val="009A602D"/>
    <w:rsid w:val="009B205E"/>
    <w:rsid w:val="009B2AEC"/>
    <w:rsid w:val="009B2C02"/>
    <w:rsid w:val="009B2F5F"/>
    <w:rsid w:val="009B60DD"/>
    <w:rsid w:val="009B61FD"/>
    <w:rsid w:val="009B6354"/>
    <w:rsid w:val="009B662C"/>
    <w:rsid w:val="009B6989"/>
    <w:rsid w:val="009C0F24"/>
    <w:rsid w:val="009C153D"/>
    <w:rsid w:val="009C2754"/>
    <w:rsid w:val="009C3F18"/>
    <w:rsid w:val="009C45DE"/>
    <w:rsid w:val="009C556F"/>
    <w:rsid w:val="009C78D5"/>
    <w:rsid w:val="009C79DF"/>
    <w:rsid w:val="009D0C13"/>
    <w:rsid w:val="009D25F6"/>
    <w:rsid w:val="009D3853"/>
    <w:rsid w:val="009D3B98"/>
    <w:rsid w:val="009E37BA"/>
    <w:rsid w:val="009E410E"/>
    <w:rsid w:val="009E43F7"/>
    <w:rsid w:val="009E4C15"/>
    <w:rsid w:val="009E6D41"/>
    <w:rsid w:val="009E7262"/>
    <w:rsid w:val="009F019E"/>
    <w:rsid w:val="009F0A83"/>
    <w:rsid w:val="009F206D"/>
    <w:rsid w:val="009F2AC0"/>
    <w:rsid w:val="009F2CB8"/>
    <w:rsid w:val="009F2FBA"/>
    <w:rsid w:val="009F331E"/>
    <w:rsid w:val="009F37ED"/>
    <w:rsid w:val="009F5DE4"/>
    <w:rsid w:val="00A0047E"/>
    <w:rsid w:val="00A00A39"/>
    <w:rsid w:val="00A00D50"/>
    <w:rsid w:val="00A01567"/>
    <w:rsid w:val="00A02D58"/>
    <w:rsid w:val="00A03930"/>
    <w:rsid w:val="00A04D21"/>
    <w:rsid w:val="00A04E4D"/>
    <w:rsid w:val="00A04EEC"/>
    <w:rsid w:val="00A05FC6"/>
    <w:rsid w:val="00A066C7"/>
    <w:rsid w:val="00A07229"/>
    <w:rsid w:val="00A07818"/>
    <w:rsid w:val="00A107ED"/>
    <w:rsid w:val="00A1199D"/>
    <w:rsid w:val="00A12884"/>
    <w:rsid w:val="00A12DFC"/>
    <w:rsid w:val="00A15837"/>
    <w:rsid w:val="00A16B2E"/>
    <w:rsid w:val="00A16C4B"/>
    <w:rsid w:val="00A16FA5"/>
    <w:rsid w:val="00A1733A"/>
    <w:rsid w:val="00A22D53"/>
    <w:rsid w:val="00A230B5"/>
    <w:rsid w:val="00A25AC9"/>
    <w:rsid w:val="00A264FD"/>
    <w:rsid w:val="00A26A87"/>
    <w:rsid w:val="00A30F17"/>
    <w:rsid w:val="00A30F66"/>
    <w:rsid w:val="00A331DC"/>
    <w:rsid w:val="00A333C4"/>
    <w:rsid w:val="00A33BEB"/>
    <w:rsid w:val="00A34ACB"/>
    <w:rsid w:val="00A35BA6"/>
    <w:rsid w:val="00A36893"/>
    <w:rsid w:val="00A36C91"/>
    <w:rsid w:val="00A40F76"/>
    <w:rsid w:val="00A42CEF"/>
    <w:rsid w:val="00A431E2"/>
    <w:rsid w:val="00A44BC4"/>
    <w:rsid w:val="00A44C79"/>
    <w:rsid w:val="00A455CD"/>
    <w:rsid w:val="00A53307"/>
    <w:rsid w:val="00A54693"/>
    <w:rsid w:val="00A5499D"/>
    <w:rsid w:val="00A560D4"/>
    <w:rsid w:val="00A562B3"/>
    <w:rsid w:val="00A570D1"/>
    <w:rsid w:val="00A57A99"/>
    <w:rsid w:val="00A60255"/>
    <w:rsid w:val="00A6199F"/>
    <w:rsid w:val="00A6247C"/>
    <w:rsid w:val="00A62582"/>
    <w:rsid w:val="00A635FD"/>
    <w:rsid w:val="00A63F3B"/>
    <w:rsid w:val="00A66955"/>
    <w:rsid w:val="00A72B14"/>
    <w:rsid w:val="00A73548"/>
    <w:rsid w:val="00A73D41"/>
    <w:rsid w:val="00A75149"/>
    <w:rsid w:val="00A75DD4"/>
    <w:rsid w:val="00A763FF"/>
    <w:rsid w:val="00A76444"/>
    <w:rsid w:val="00A76F17"/>
    <w:rsid w:val="00A773E4"/>
    <w:rsid w:val="00A774EA"/>
    <w:rsid w:val="00A77864"/>
    <w:rsid w:val="00A80431"/>
    <w:rsid w:val="00A81FE5"/>
    <w:rsid w:val="00A8448C"/>
    <w:rsid w:val="00A94C1C"/>
    <w:rsid w:val="00A955FD"/>
    <w:rsid w:val="00A95A34"/>
    <w:rsid w:val="00AA118D"/>
    <w:rsid w:val="00AA2CB8"/>
    <w:rsid w:val="00AA3C4F"/>
    <w:rsid w:val="00AA4E4E"/>
    <w:rsid w:val="00AA5AE7"/>
    <w:rsid w:val="00AA5B23"/>
    <w:rsid w:val="00AA5D97"/>
    <w:rsid w:val="00AB0BA0"/>
    <w:rsid w:val="00AB11B4"/>
    <w:rsid w:val="00AB3CD1"/>
    <w:rsid w:val="00AB4004"/>
    <w:rsid w:val="00AC12AE"/>
    <w:rsid w:val="00AC15C1"/>
    <w:rsid w:val="00AC1C7B"/>
    <w:rsid w:val="00AC1FE1"/>
    <w:rsid w:val="00AC42E1"/>
    <w:rsid w:val="00AC54E5"/>
    <w:rsid w:val="00AC6EAB"/>
    <w:rsid w:val="00AD35BD"/>
    <w:rsid w:val="00AD3FC7"/>
    <w:rsid w:val="00AD4243"/>
    <w:rsid w:val="00AD455A"/>
    <w:rsid w:val="00AD4F7B"/>
    <w:rsid w:val="00AD6902"/>
    <w:rsid w:val="00AE03A5"/>
    <w:rsid w:val="00AE03C3"/>
    <w:rsid w:val="00AE074F"/>
    <w:rsid w:val="00AE0D32"/>
    <w:rsid w:val="00AE1DC3"/>
    <w:rsid w:val="00AE2AB9"/>
    <w:rsid w:val="00AE4705"/>
    <w:rsid w:val="00AE52B0"/>
    <w:rsid w:val="00AE649E"/>
    <w:rsid w:val="00AE6E1D"/>
    <w:rsid w:val="00AE7E32"/>
    <w:rsid w:val="00AF1E53"/>
    <w:rsid w:val="00AF2FD5"/>
    <w:rsid w:val="00AF4410"/>
    <w:rsid w:val="00AF46C6"/>
    <w:rsid w:val="00AF48B4"/>
    <w:rsid w:val="00AF67DD"/>
    <w:rsid w:val="00B0069B"/>
    <w:rsid w:val="00B00E57"/>
    <w:rsid w:val="00B05CD3"/>
    <w:rsid w:val="00B05E6B"/>
    <w:rsid w:val="00B11AD3"/>
    <w:rsid w:val="00B11DCE"/>
    <w:rsid w:val="00B11E06"/>
    <w:rsid w:val="00B1273E"/>
    <w:rsid w:val="00B12CB7"/>
    <w:rsid w:val="00B12F99"/>
    <w:rsid w:val="00B13524"/>
    <w:rsid w:val="00B137A4"/>
    <w:rsid w:val="00B14B3F"/>
    <w:rsid w:val="00B15250"/>
    <w:rsid w:val="00B152A2"/>
    <w:rsid w:val="00B15BE1"/>
    <w:rsid w:val="00B15CD9"/>
    <w:rsid w:val="00B16D12"/>
    <w:rsid w:val="00B2204C"/>
    <w:rsid w:val="00B24886"/>
    <w:rsid w:val="00B27E43"/>
    <w:rsid w:val="00B30934"/>
    <w:rsid w:val="00B32170"/>
    <w:rsid w:val="00B33FBC"/>
    <w:rsid w:val="00B34610"/>
    <w:rsid w:val="00B363AF"/>
    <w:rsid w:val="00B3685C"/>
    <w:rsid w:val="00B440AF"/>
    <w:rsid w:val="00B44E69"/>
    <w:rsid w:val="00B451D6"/>
    <w:rsid w:val="00B45544"/>
    <w:rsid w:val="00B47B49"/>
    <w:rsid w:val="00B47DE9"/>
    <w:rsid w:val="00B500E8"/>
    <w:rsid w:val="00B512C9"/>
    <w:rsid w:val="00B51D6C"/>
    <w:rsid w:val="00B52A68"/>
    <w:rsid w:val="00B54250"/>
    <w:rsid w:val="00B54AA0"/>
    <w:rsid w:val="00B54ECA"/>
    <w:rsid w:val="00B55CDE"/>
    <w:rsid w:val="00B56031"/>
    <w:rsid w:val="00B5750A"/>
    <w:rsid w:val="00B63A7C"/>
    <w:rsid w:val="00B64B87"/>
    <w:rsid w:val="00B64D30"/>
    <w:rsid w:val="00B671B0"/>
    <w:rsid w:val="00B67A41"/>
    <w:rsid w:val="00B70108"/>
    <w:rsid w:val="00B723E4"/>
    <w:rsid w:val="00B7697E"/>
    <w:rsid w:val="00B800AE"/>
    <w:rsid w:val="00B81B17"/>
    <w:rsid w:val="00B82E1F"/>
    <w:rsid w:val="00B84C2E"/>
    <w:rsid w:val="00B85C6F"/>
    <w:rsid w:val="00B87161"/>
    <w:rsid w:val="00B90210"/>
    <w:rsid w:val="00B92299"/>
    <w:rsid w:val="00B926B0"/>
    <w:rsid w:val="00B95A88"/>
    <w:rsid w:val="00B96349"/>
    <w:rsid w:val="00BA19D3"/>
    <w:rsid w:val="00BA2A01"/>
    <w:rsid w:val="00BA6207"/>
    <w:rsid w:val="00BA7FB5"/>
    <w:rsid w:val="00BB1184"/>
    <w:rsid w:val="00BB19E9"/>
    <w:rsid w:val="00BB1E3B"/>
    <w:rsid w:val="00BB3B32"/>
    <w:rsid w:val="00BB3C85"/>
    <w:rsid w:val="00BB4316"/>
    <w:rsid w:val="00BB501B"/>
    <w:rsid w:val="00BB552B"/>
    <w:rsid w:val="00BB582A"/>
    <w:rsid w:val="00BB631E"/>
    <w:rsid w:val="00BC057C"/>
    <w:rsid w:val="00BC0FB0"/>
    <w:rsid w:val="00BC1C2A"/>
    <w:rsid w:val="00BC3C33"/>
    <w:rsid w:val="00BC3FBF"/>
    <w:rsid w:val="00BC653E"/>
    <w:rsid w:val="00BD0EB8"/>
    <w:rsid w:val="00BD1B0E"/>
    <w:rsid w:val="00BD220D"/>
    <w:rsid w:val="00BD28AF"/>
    <w:rsid w:val="00BD48DE"/>
    <w:rsid w:val="00BD5F76"/>
    <w:rsid w:val="00BE3947"/>
    <w:rsid w:val="00BE3DEE"/>
    <w:rsid w:val="00BE51AD"/>
    <w:rsid w:val="00BE68F7"/>
    <w:rsid w:val="00BE7335"/>
    <w:rsid w:val="00BF12A1"/>
    <w:rsid w:val="00BF1598"/>
    <w:rsid w:val="00BF1B24"/>
    <w:rsid w:val="00BF1C98"/>
    <w:rsid w:val="00BF3455"/>
    <w:rsid w:val="00BF3ACD"/>
    <w:rsid w:val="00BF5D52"/>
    <w:rsid w:val="00BF6585"/>
    <w:rsid w:val="00BF680E"/>
    <w:rsid w:val="00C00C95"/>
    <w:rsid w:val="00C00D28"/>
    <w:rsid w:val="00C00F3C"/>
    <w:rsid w:val="00C02F55"/>
    <w:rsid w:val="00C05CB8"/>
    <w:rsid w:val="00C065D0"/>
    <w:rsid w:val="00C07831"/>
    <w:rsid w:val="00C10390"/>
    <w:rsid w:val="00C109DF"/>
    <w:rsid w:val="00C1106B"/>
    <w:rsid w:val="00C1235D"/>
    <w:rsid w:val="00C12839"/>
    <w:rsid w:val="00C12C2F"/>
    <w:rsid w:val="00C12C8B"/>
    <w:rsid w:val="00C12D5A"/>
    <w:rsid w:val="00C166D7"/>
    <w:rsid w:val="00C17473"/>
    <w:rsid w:val="00C17547"/>
    <w:rsid w:val="00C206FE"/>
    <w:rsid w:val="00C20AAD"/>
    <w:rsid w:val="00C20C02"/>
    <w:rsid w:val="00C220AA"/>
    <w:rsid w:val="00C22368"/>
    <w:rsid w:val="00C23E84"/>
    <w:rsid w:val="00C2597A"/>
    <w:rsid w:val="00C271A5"/>
    <w:rsid w:val="00C3293B"/>
    <w:rsid w:val="00C3419C"/>
    <w:rsid w:val="00C373A1"/>
    <w:rsid w:val="00C37D8E"/>
    <w:rsid w:val="00C40718"/>
    <w:rsid w:val="00C41260"/>
    <w:rsid w:val="00C44454"/>
    <w:rsid w:val="00C4532D"/>
    <w:rsid w:val="00C46891"/>
    <w:rsid w:val="00C46EE4"/>
    <w:rsid w:val="00C47A58"/>
    <w:rsid w:val="00C47E8C"/>
    <w:rsid w:val="00C47FD5"/>
    <w:rsid w:val="00C514D1"/>
    <w:rsid w:val="00C51F1F"/>
    <w:rsid w:val="00C52BB5"/>
    <w:rsid w:val="00C5316A"/>
    <w:rsid w:val="00C54033"/>
    <w:rsid w:val="00C54920"/>
    <w:rsid w:val="00C54953"/>
    <w:rsid w:val="00C577F8"/>
    <w:rsid w:val="00C6017F"/>
    <w:rsid w:val="00C614E6"/>
    <w:rsid w:val="00C61E09"/>
    <w:rsid w:val="00C623BC"/>
    <w:rsid w:val="00C6383A"/>
    <w:rsid w:val="00C6443A"/>
    <w:rsid w:val="00C65F06"/>
    <w:rsid w:val="00C66C2A"/>
    <w:rsid w:val="00C678DC"/>
    <w:rsid w:val="00C727BA"/>
    <w:rsid w:val="00C7347B"/>
    <w:rsid w:val="00C7381F"/>
    <w:rsid w:val="00C73A78"/>
    <w:rsid w:val="00C7443E"/>
    <w:rsid w:val="00C812D5"/>
    <w:rsid w:val="00C91133"/>
    <w:rsid w:val="00C91630"/>
    <w:rsid w:val="00C94677"/>
    <w:rsid w:val="00C952AB"/>
    <w:rsid w:val="00C95BE8"/>
    <w:rsid w:val="00C95CC2"/>
    <w:rsid w:val="00CA302A"/>
    <w:rsid w:val="00CA3BA8"/>
    <w:rsid w:val="00CA4D1F"/>
    <w:rsid w:val="00CA5864"/>
    <w:rsid w:val="00CA6D37"/>
    <w:rsid w:val="00CA7892"/>
    <w:rsid w:val="00CB0374"/>
    <w:rsid w:val="00CB167D"/>
    <w:rsid w:val="00CB6052"/>
    <w:rsid w:val="00CB70A0"/>
    <w:rsid w:val="00CB7961"/>
    <w:rsid w:val="00CC0FAB"/>
    <w:rsid w:val="00CC3093"/>
    <w:rsid w:val="00CC5431"/>
    <w:rsid w:val="00CC6657"/>
    <w:rsid w:val="00CC7765"/>
    <w:rsid w:val="00CC77D9"/>
    <w:rsid w:val="00CC7C04"/>
    <w:rsid w:val="00CD0DCF"/>
    <w:rsid w:val="00CD26F4"/>
    <w:rsid w:val="00CD528C"/>
    <w:rsid w:val="00CD5486"/>
    <w:rsid w:val="00CD712A"/>
    <w:rsid w:val="00CD7F55"/>
    <w:rsid w:val="00CE0C27"/>
    <w:rsid w:val="00CE1E0D"/>
    <w:rsid w:val="00CE2476"/>
    <w:rsid w:val="00CE2999"/>
    <w:rsid w:val="00CE5EF2"/>
    <w:rsid w:val="00CE64B9"/>
    <w:rsid w:val="00CE7526"/>
    <w:rsid w:val="00CE7E23"/>
    <w:rsid w:val="00CF1A56"/>
    <w:rsid w:val="00CF36B6"/>
    <w:rsid w:val="00CF6B40"/>
    <w:rsid w:val="00D015A7"/>
    <w:rsid w:val="00D02523"/>
    <w:rsid w:val="00D03D6E"/>
    <w:rsid w:val="00D04977"/>
    <w:rsid w:val="00D06761"/>
    <w:rsid w:val="00D06DC8"/>
    <w:rsid w:val="00D123E2"/>
    <w:rsid w:val="00D12414"/>
    <w:rsid w:val="00D14970"/>
    <w:rsid w:val="00D14AB4"/>
    <w:rsid w:val="00D169C1"/>
    <w:rsid w:val="00D214D5"/>
    <w:rsid w:val="00D21B96"/>
    <w:rsid w:val="00D22AA2"/>
    <w:rsid w:val="00D23318"/>
    <w:rsid w:val="00D2497F"/>
    <w:rsid w:val="00D25D2A"/>
    <w:rsid w:val="00D30FAF"/>
    <w:rsid w:val="00D31CAA"/>
    <w:rsid w:val="00D3202D"/>
    <w:rsid w:val="00D32D52"/>
    <w:rsid w:val="00D32E02"/>
    <w:rsid w:val="00D32F4C"/>
    <w:rsid w:val="00D3539E"/>
    <w:rsid w:val="00D369EC"/>
    <w:rsid w:val="00D36F2A"/>
    <w:rsid w:val="00D40338"/>
    <w:rsid w:val="00D41F98"/>
    <w:rsid w:val="00D4326C"/>
    <w:rsid w:val="00D44C60"/>
    <w:rsid w:val="00D450C4"/>
    <w:rsid w:val="00D456F0"/>
    <w:rsid w:val="00D46AEA"/>
    <w:rsid w:val="00D5152E"/>
    <w:rsid w:val="00D52B84"/>
    <w:rsid w:val="00D54224"/>
    <w:rsid w:val="00D55B14"/>
    <w:rsid w:val="00D612F2"/>
    <w:rsid w:val="00D61492"/>
    <w:rsid w:val="00D614AD"/>
    <w:rsid w:val="00D617AA"/>
    <w:rsid w:val="00D61CF2"/>
    <w:rsid w:val="00D61F1F"/>
    <w:rsid w:val="00D62A29"/>
    <w:rsid w:val="00D632AE"/>
    <w:rsid w:val="00D65259"/>
    <w:rsid w:val="00D658FB"/>
    <w:rsid w:val="00D66807"/>
    <w:rsid w:val="00D70E8A"/>
    <w:rsid w:val="00D740FF"/>
    <w:rsid w:val="00D74A46"/>
    <w:rsid w:val="00D74A53"/>
    <w:rsid w:val="00D75374"/>
    <w:rsid w:val="00D753F7"/>
    <w:rsid w:val="00D7716C"/>
    <w:rsid w:val="00D77E95"/>
    <w:rsid w:val="00D77EFA"/>
    <w:rsid w:val="00D81CCF"/>
    <w:rsid w:val="00D83DFF"/>
    <w:rsid w:val="00D844B7"/>
    <w:rsid w:val="00D8530B"/>
    <w:rsid w:val="00D858F8"/>
    <w:rsid w:val="00D8655B"/>
    <w:rsid w:val="00D868BC"/>
    <w:rsid w:val="00D870FB"/>
    <w:rsid w:val="00D900C7"/>
    <w:rsid w:val="00D905F3"/>
    <w:rsid w:val="00D91CED"/>
    <w:rsid w:val="00D91DD5"/>
    <w:rsid w:val="00D923DF"/>
    <w:rsid w:val="00D926B0"/>
    <w:rsid w:val="00D930AB"/>
    <w:rsid w:val="00D935A4"/>
    <w:rsid w:val="00D94930"/>
    <w:rsid w:val="00D94E33"/>
    <w:rsid w:val="00D9767B"/>
    <w:rsid w:val="00D97CB2"/>
    <w:rsid w:val="00DA2451"/>
    <w:rsid w:val="00DA36FC"/>
    <w:rsid w:val="00DA5075"/>
    <w:rsid w:val="00DA5761"/>
    <w:rsid w:val="00DA5B95"/>
    <w:rsid w:val="00DA65E0"/>
    <w:rsid w:val="00DB1E25"/>
    <w:rsid w:val="00DB2530"/>
    <w:rsid w:val="00DB48A0"/>
    <w:rsid w:val="00DB57F6"/>
    <w:rsid w:val="00DB668E"/>
    <w:rsid w:val="00DB68E6"/>
    <w:rsid w:val="00DB6E41"/>
    <w:rsid w:val="00DC2A30"/>
    <w:rsid w:val="00DC75AB"/>
    <w:rsid w:val="00DC7725"/>
    <w:rsid w:val="00DD1E74"/>
    <w:rsid w:val="00DD2552"/>
    <w:rsid w:val="00DD2B29"/>
    <w:rsid w:val="00DD53D7"/>
    <w:rsid w:val="00DD6D58"/>
    <w:rsid w:val="00DE062D"/>
    <w:rsid w:val="00DE08E2"/>
    <w:rsid w:val="00DE19AA"/>
    <w:rsid w:val="00DE35BE"/>
    <w:rsid w:val="00DE532D"/>
    <w:rsid w:val="00DE5618"/>
    <w:rsid w:val="00DE5ADF"/>
    <w:rsid w:val="00DF169D"/>
    <w:rsid w:val="00DF1F22"/>
    <w:rsid w:val="00DF43F1"/>
    <w:rsid w:val="00DF4DCD"/>
    <w:rsid w:val="00E001E7"/>
    <w:rsid w:val="00E004DA"/>
    <w:rsid w:val="00E00BD0"/>
    <w:rsid w:val="00E00C9C"/>
    <w:rsid w:val="00E019F4"/>
    <w:rsid w:val="00E12D3B"/>
    <w:rsid w:val="00E13CB6"/>
    <w:rsid w:val="00E14913"/>
    <w:rsid w:val="00E16B3D"/>
    <w:rsid w:val="00E1752E"/>
    <w:rsid w:val="00E20036"/>
    <w:rsid w:val="00E2232A"/>
    <w:rsid w:val="00E2345A"/>
    <w:rsid w:val="00E23463"/>
    <w:rsid w:val="00E23B73"/>
    <w:rsid w:val="00E23DDF"/>
    <w:rsid w:val="00E2415F"/>
    <w:rsid w:val="00E24BF5"/>
    <w:rsid w:val="00E2570F"/>
    <w:rsid w:val="00E27E89"/>
    <w:rsid w:val="00E30ABA"/>
    <w:rsid w:val="00E323CC"/>
    <w:rsid w:val="00E3527B"/>
    <w:rsid w:val="00E36164"/>
    <w:rsid w:val="00E4067F"/>
    <w:rsid w:val="00E4074B"/>
    <w:rsid w:val="00E441EE"/>
    <w:rsid w:val="00E44A6E"/>
    <w:rsid w:val="00E4537A"/>
    <w:rsid w:val="00E462BD"/>
    <w:rsid w:val="00E46FD0"/>
    <w:rsid w:val="00E51FA0"/>
    <w:rsid w:val="00E525C8"/>
    <w:rsid w:val="00E52C98"/>
    <w:rsid w:val="00E576E5"/>
    <w:rsid w:val="00E57A76"/>
    <w:rsid w:val="00E62910"/>
    <w:rsid w:val="00E6380C"/>
    <w:rsid w:val="00E63F19"/>
    <w:rsid w:val="00E64D46"/>
    <w:rsid w:val="00E657CA"/>
    <w:rsid w:val="00E6656B"/>
    <w:rsid w:val="00E72351"/>
    <w:rsid w:val="00E74D8F"/>
    <w:rsid w:val="00E7565B"/>
    <w:rsid w:val="00E76160"/>
    <w:rsid w:val="00E762C7"/>
    <w:rsid w:val="00E77BA3"/>
    <w:rsid w:val="00E81218"/>
    <w:rsid w:val="00E8300F"/>
    <w:rsid w:val="00E83913"/>
    <w:rsid w:val="00E84445"/>
    <w:rsid w:val="00E849F2"/>
    <w:rsid w:val="00E85106"/>
    <w:rsid w:val="00E900AE"/>
    <w:rsid w:val="00E9014F"/>
    <w:rsid w:val="00E9136A"/>
    <w:rsid w:val="00E965C5"/>
    <w:rsid w:val="00E972AA"/>
    <w:rsid w:val="00E97316"/>
    <w:rsid w:val="00EA269E"/>
    <w:rsid w:val="00EA28C0"/>
    <w:rsid w:val="00EA5B86"/>
    <w:rsid w:val="00EA5FA6"/>
    <w:rsid w:val="00EA6020"/>
    <w:rsid w:val="00EA6528"/>
    <w:rsid w:val="00EA7468"/>
    <w:rsid w:val="00EA7C1F"/>
    <w:rsid w:val="00EA7DC9"/>
    <w:rsid w:val="00EB1C91"/>
    <w:rsid w:val="00EB2A19"/>
    <w:rsid w:val="00EB327E"/>
    <w:rsid w:val="00EB4364"/>
    <w:rsid w:val="00EB5439"/>
    <w:rsid w:val="00EB686D"/>
    <w:rsid w:val="00EB762B"/>
    <w:rsid w:val="00EC0BB3"/>
    <w:rsid w:val="00EC0D5A"/>
    <w:rsid w:val="00EC0DE7"/>
    <w:rsid w:val="00EC1570"/>
    <w:rsid w:val="00EC1A8F"/>
    <w:rsid w:val="00EC2973"/>
    <w:rsid w:val="00EC451C"/>
    <w:rsid w:val="00EC6D0C"/>
    <w:rsid w:val="00EC77F2"/>
    <w:rsid w:val="00EC7A2A"/>
    <w:rsid w:val="00ED01AF"/>
    <w:rsid w:val="00ED04DD"/>
    <w:rsid w:val="00ED1624"/>
    <w:rsid w:val="00ED1E11"/>
    <w:rsid w:val="00ED20DB"/>
    <w:rsid w:val="00ED22BB"/>
    <w:rsid w:val="00ED38A3"/>
    <w:rsid w:val="00ED3D70"/>
    <w:rsid w:val="00ED510C"/>
    <w:rsid w:val="00ED605E"/>
    <w:rsid w:val="00ED6CA7"/>
    <w:rsid w:val="00ED72C1"/>
    <w:rsid w:val="00ED7D5F"/>
    <w:rsid w:val="00EE4E92"/>
    <w:rsid w:val="00EE5853"/>
    <w:rsid w:val="00EF0659"/>
    <w:rsid w:val="00EF1E9D"/>
    <w:rsid w:val="00EF202F"/>
    <w:rsid w:val="00EF2D8C"/>
    <w:rsid w:val="00EF352A"/>
    <w:rsid w:val="00EF3FEC"/>
    <w:rsid w:val="00EF42DE"/>
    <w:rsid w:val="00EF449A"/>
    <w:rsid w:val="00EF68A3"/>
    <w:rsid w:val="00EF6F9E"/>
    <w:rsid w:val="00EF7FCC"/>
    <w:rsid w:val="00F0101C"/>
    <w:rsid w:val="00F01297"/>
    <w:rsid w:val="00F028C2"/>
    <w:rsid w:val="00F03DCD"/>
    <w:rsid w:val="00F0425F"/>
    <w:rsid w:val="00F05689"/>
    <w:rsid w:val="00F05FFA"/>
    <w:rsid w:val="00F06C13"/>
    <w:rsid w:val="00F07076"/>
    <w:rsid w:val="00F0759D"/>
    <w:rsid w:val="00F07A34"/>
    <w:rsid w:val="00F103E6"/>
    <w:rsid w:val="00F12776"/>
    <w:rsid w:val="00F1297D"/>
    <w:rsid w:val="00F1375A"/>
    <w:rsid w:val="00F13A64"/>
    <w:rsid w:val="00F17942"/>
    <w:rsid w:val="00F20D74"/>
    <w:rsid w:val="00F2512A"/>
    <w:rsid w:val="00F25FC5"/>
    <w:rsid w:val="00F26156"/>
    <w:rsid w:val="00F27C60"/>
    <w:rsid w:val="00F302BF"/>
    <w:rsid w:val="00F322D4"/>
    <w:rsid w:val="00F33945"/>
    <w:rsid w:val="00F33D3B"/>
    <w:rsid w:val="00F35425"/>
    <w:rsid w:val="00F36030"/>
    <w:rsid w:val="00F43594"/>
    <w:rsid w:val="00F43EC1"/>
    <w:rsid w:val="00F44ABE"/>
    <w:rsid w:val="00F454A1"/>
    <w:rsid w:val="00F47EBD"/>
    <w:rsid w:val="00F504AC"/>
    <w:rsid w:val="00F505DD"/>
    <w:rsid w:val="00F51F5F"/>
    <w:rsid w:val="00F52229"/>
    <w:rsid w:val="00F538F8"/>
    <w:rsid w:val="00F542D1"/>
    <w:rsid w:val="00F5559E"/>
    <w:rsid w:val="00F55AD7"/>
    <w:rsid w:val="00F55F2F"/>
    <w:rsid w:val="00F56104"/>
    <w:rsid w:val="00F60D42"/>
    <w:rsid w:val="00F61CAE"/>
    <w:rsid w:val="00F61E09"/>
    <w:rsid w:val="00F61E1E"/>
    <w:rsid w:val="00F64223"/>
    <w:rsid w:val="00F647A0"/>
    <w:rsid w:val="00F655E4"/>
    <w:rsid w:val="00F67297"/>
    <w:rsid w:val="00F67511"/>
    <w:rsid w:val="00F67FEA"/>
    <w:rsid w:val="00F72BB2"/>
    <w:rsid w:val="00F74633"/>
    <w:rsid w:val="00F74DA7"/>
    <w:rsid w:val="00F74E00"/>
    <w:rsid w:val="00F765CD"/>
    <w:rsid w:val="00F76CE7"/>
    <w:rsid w:val="00F76FB8"/>
    <w:rsid w:val="00F82720"/>
    <w:rsid w:val="00F842AA"/>
    <w:rsid w:val="00F856D3"/>
    <w:rsid w:val="00F85B49"/>
    <w:rsid w:val="00F85BEE"/>
    <w:rsid w:val="00F86904"/>
    <w:rsid w:val="00F873A1"/>
    <w:rsid w:val="00F87AE7"/>
    <w:rsid w:val="00F90634"/>
    <w:rsid w:val="00F92864"/>
    <w:rsid w:val="00F9311F"/>
    <w:rsid w:val="00F9386C"/>
    <w:rsid w:val="00F942CA"/>
    <w:rsid w:val="00F96CDA"/>
    <w:rsid w:val="00F96EC4"/>
    <w:rsid w:val="00F97B23"/>
    <w:rsid w:val="00FA0841"/>
    <w:rsid w:val="00FA0D04"/>
    <w:rsid w:val="00FA0EBD"/>
    <w:rsid w:val="00FA1CA9"/>
    <w:rsid w:val="00FA1CB8"/>
    <w:rsid w:val="00FA228C"/>
    <w:rsid w:val="00FA2769"/>
    <w:rsid w:val="00FA355D"/>
    <w:rsid w:val="00FA5709"/>
    <w:rsid w:val="00FA6866"/>
    <w:rsid w:val="00FA721E"/>
    <w:rsid w:val="00FA78AD"/>
    <w:rsid w:val="00FB1169"/>
    <w:rsid w:val="00FB11A5"/>
    <w:rsid w:val="00FB1B81"/>
    <w:rsid w:val="00FB21D3"/>
    <w:rsid w:val="00FB337F"/>
    <w:rsid w:val="00FB3712"/>
    <w:rsid w:val="00FB4E8B"/>
    <w:rsid w:val="00FB5226"/>
    <w:rsid w:val="00FC48CF"/>
    <w:rsid w:val="00FC754B"/>
    <w:rsid w:val="00FD0052"/>
    <w:rsid w:val="00FD177B"/>
    <w:rsid w:val="00FD291B"/>
    <w:rsid w:val="00FD621B"/>
    <w:rsid w:val="00FD6912"/>
    <w:rsid w:val="00FD712D"/>
    <w:rsid w:val="00FE14DA"/>
    <w:rsid w:val="00FE1B39"/>
    <w:rsid w:val="00FE2602"/>
    <w:rsid w:val="00FE2CB2"/>
    <w:rsid w:val="00FE32DE"/>
    <w:rsid w:val="00FE3C45"/>
    <w:rsid w:val="00FE48A9"/>
    <w:rsid w:val="00FE4BBE"/>
    <w:rsid w:val="00FF3674"/>
    <w:rsid w:val="00FF3B75"/>
    <w:rsid w:val="00FF4F2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stroke dashstyle="1 1" weight="1.7pt" endcap="round"/>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3F53"/>
    <w:pPr>
      <w:autoSpaceDE w:val="0"/>
      <w:autoSpaceDN w:val="0"/>
    </w:pPr>
    <w:rPr>
      <w:sz w:val="24"/>
      <w:szCs w:val="24"/>
      <w:lang w:val="en-US" w:eastAsia="en-US"/>
    </w:rPr>
  </w:style>
  <w:style w:type="paragraph" w:styleId="Heading1">
    <w:name w:val="heading 1"/>
    <w:basedOn w:val="Normal"/>
    <w:next w:val="Normal"/>
    <w:qFormat/>
    <w:rsid w:val="00D8530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8530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8530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C17547"/>
    <w:pPr>
      <w:tabs>
        <w:tab w:val="center" w:pos="4320"/>
        <w:tab w:val="right" w:pos="8640"/>
      </w:tabs>
    </w:pPr>
  </w:style>
  <w:style w:type="paragraph" w:styleId="Footer">
    <w:name w:val="footer"/>
    <w:basedOn w:val="Normal"/>
    <w:semiHidden/>
    <w:rsid w:val="00C17547"/>
    <w:pPr>
      <w:tabs>
        <w:tab w:val="center" w:pos="4320"/>
        <w:tab w:val="right" w:pos="8640"/>
      </w:tabs>
    </w:pPr>
  </w:style>
  <w:style w:type="character" w:styleId="PageNumber">
    <w:name w:val="page number"/>
    <w:basedOn w:val="DefaultParagraphFont"/>
    <w:semiHidden/>
    <w:rsid w:val="00C17547"/>
  </w:style>
  <w:style w:type="paragraph" w:customStyle="1" w:styleId="NoParagraphStyle">
    <w:name w:val="[No Paragraph Style]"/>
    <w:rsid w:val="005A6F2F"/>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5A6F2F"/>
  </w:style>
  <w:style w:type="character" w:customStyle="1" w:styleId="BOLDROTIS">
    <w:name w:val="•BOLD ROTIS"/>
    <w:rsid w:val="005A6F2F"/>
    <w:rPr>
      <w:rFonts w:ascii="AgfaRotisSemisansExtraBold" w:hAnsi="AgfaRotisSemisansExtraBold" w:cs="AgfaRotisSemisansExtraBold"/>
      <w:b/>
      <w:bCs/>
      <w:color w:val="000000"/>
    </w:rPr>
  </w:style>
  <w:style w:type="paragraph" w:customStyle="1" w:styleId="CAPTION">
    <w:name w:val="•CAPTION"/>
    <w:basedOn w:val="NoParagraphStyle"/>
    <w:rsid w:val="005A6F2F"/>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D40338"/>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6E4F96"/>
    <w:rPr>
      <w:rFonts w:cs="StoneSansITC-Bold"/>
      <w:b/>
      <w:bCs/>
      <w:color w:val="FFFFFF"/>
    </w:rPr>
  </w:style>
  <w:style w:type="paragraph" w:customStyle="1" w:styleId="TABLEHEADWHITECENTRE">
    <w:name w:val="•TABLE HEAD WHITE CENTRE"/>
    <w:rsid w:val="006E4F96"/>
    <w:pPr>
      <w:jc w:val="center"/>
    </w:pPr>
    <w:rPr>
      <w:rFonts w:ascii="Arial" w:hAnsi="Arial" w:cs="StoneSansITC-Bold"/>
      <w:b/>
      <w:bCs/>
      <w:color w:val="FFFFFF"/>
      <w:lang w:val="en-GB" w:eastAsia="en-US"/>
    </w:rPr>
  </w:style>
  <w:style w:type="paragraph" w:customStyle="1" w:styleId="TABLETEXTCENTRE">
    <w:name w:val="•TABLE TEXT CENTRE"/>
    <w:basedOn w:val="TABLETEXTLEFT"/>
    <w:rsid w:val="00B926B0"/>
    <w:pPr>
      <w:jc w:val="center"/>
    </w:pPr>
  </w:style>
  <w:style w:type="paragraph" w:customStyle="1" w:styleId="YOUWILLNEEDbody">
    <w:name w:val="•YOU WILL NEED body"/>
    <w:basedOn w:val="NoParagraphStyle"/>
    <w:rsid w:val="005A6F2F"/>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5A6F2F"/>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5A6F2F"/>
    <w:pPr>
      <w:spacing w:before="0"/>
    </w:pPr>
  </w:style>
  <w:style w:type="paragraph" w:customStyle="1" w:styleId="0Aheading">
    <w:name w:val="0A heading"/>
    <w:link w:val="0AheadingChar"/>
    <w:rsid w:val="006668B9"/>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paragraph" w:customStyle="1" w:styleId="0Bhead">
    <w:name w:val="0B head"/>
    <w:basedOn w:val="NoParagraphStyle"/>
    <w:rsid w:val="005A6F2F"/>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5A6F2F"/>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rsid w:val="00C12C8B"/>
    <w:pPr>
      <w:tabs>
        <w:tab w:val="right" w:leader="dot" w:pos="4580"/>
      </w:tabs>
      <w:suppressAutoHyphens/>
      <w:spacing w:after="60" w:line="280" w:lineRule="exact"/>
      <w:ind w:left="360" w:hanging="360"/>
    </w:pPr>
    <w:rPr>
      <w:rFonts w:cs="AgfaRotisSemiSerif"/>
      <w:color w:val="000000"/>
      <w:sz w:val="23"/>
      <w:szCs w:val="23"/>
      <w:lang w:val="en-GB" w:eastAsia="en-US"/>
    </w:rPr>
  </w:style>
  <w:style w:type="paragraph" w:customStyle="1" w:styleId="1wsbullet">
    <w:name w:val="1ws bullet"/>
    <w:basedOn w:val="1wsquestions"/>
    <w:rsid w:val="005A6F2F"/>
  </w:style>
  <w:style w:type="paragraph" w:customStyle="1" w:styleId="1wsmainbodyfullout">
    <w:name w:val="1ws main body full out"/>
    <w:link w:val="1wsmainbodyfulloutChar"/>
    <w:rsid w:val="006D644D"/>
    <w:pPr>
      <w:suppressAutoHyphens/>
      <w:spacing w:after="60" w:line="280" w:lineRule="exact"/>
    </w:pPr>
    <w:rPr>
      <w:rFonts w:cs="RotisSemiSerif"/>
      <w:color w:val="000000"/>
      <w:sz w:val="23"/>
      <w:szCs w:val="23"/>
      <w:lang w:val="en-GB" w:eastAsia="en-US"/>
    </w:rPr>
  </w:style>
  <w:style w:type="paragraph" w:customStyle="1" w:styleId="1wsmainbodydrop">
    <w:name w:val="1ws main body drop"/>
    <w:basedOn w:val="1wsmainbodyfullout"/>
    <w:rsid w:val="005A6F2F"/>
  </w:style>
  <w:style w:type="paragraph" w:customStyle="1" w:styleId="1wsmainbodyindent">
    <w:name w:val="1ws main body indent"/>
    <w:basedOn w:val="1wsmainbodyfullout"/>
    <w:rsid w:val="005A6F2F"/>
    <w:pPr>
      <w:ind w:firstLine="360"/>
    </w:pPr>
  </w:style>
  <w:style w:type="character" w:customStyle="1" w:styleId="1wsquestionnumbers">
    <w:name w:val="1ws question numbers"/>
    <w:rsid w:val="005A6F2F"/>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5A6F2F"/>
    <w:pPr>
      <w:ind w:left="480" w:hanging="480"/>
    </w:pPr>
  </w:style>
  <w:style w:type="paragraph" w:customStyle="1" w:styleId="1wssummingupbody">
    <w:name w:val="1ws summing up body"/>
    <w:basedOn w:val="1wsmainbodyfullout"/>
    <w:rsid w:val="005A6F2F"/>
    <w:pPr>
      <w:spacing w:after="180" w:line="340" w:lineRule="atLeast"/>
      <w:ind w:left="480" w:hanging="480"/>
    </w:pPr>
  </w:style>
  <w:style w:type="paragraph" w:customStyle="1" w:styleId="3Crosswordsubheads">
    <w:name w:val="3Crossword subheads"/>
    <w:basedOn w:val="NoParagraphStyle"/>
    <w:rsid w:val="005A6F2F"/>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5A6F2F"/>
    <w:rPr>
      <w:rFonts w:ascii="RotisSemiSerif" w:hAnsi="RotisSemiSerif" w:cs="RotisSemiSerif"/>
      <w:spacing w:val="0"/>
      <w:sz w:val="12"/>
      <w:szCs w:val="12"/>
    </w:rPr>
  </w:style>
  <w:style w:type="paragraph" w:customStyle="1" w:styleId="worksheetnumber">
    <w:name w:val="worksheet number"/>
    <w:basedOn w:val="NoParagraphStyle"/>
    <w:rsid w:val="005A6F2F"/>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link w:val="ChaptertitleChar"/>
    <w:rsid w:val="0035596E"/>
    <w:rPr>
      <w:rFonts w:ascii="Arial" w:hAnsi="Arial" w:cs="Arial"/>
      <w:b/>
      <w:sz w:val="18"/>
      <w:szCs w:val="18"/>
      <w:lang w:val="en-US" w:eastAsia="en-US"/>
    </w:rPr>
  </w:style>
  <w:style w:type="paragraph" w:customStyle="1" w:styleId="Worksheetnumber12pt">
    <w:name w:val="Worksheet number 12pt"/>
    <w:rsid w:val="00E85106"/>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224C3"/>
    <w:rPr>
      <w:sz w:val="18"/>
    </w:rPr>
  </w:style>
  <w:style w:type="paragraph" w:customStyle="1" w:styleId="Worksheetdate">
    <w:name w:val="Worksheet date"/>
    <w:rsid w:val="00D61492"/>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F25FC5"/>
    <w:pPr>
      <w:spacing w:before="520"/>
    </w:pPr>
    <w:rPr>
      <w:rFonts w:ascii="Arial Black" w:hAnsi="Arial Black"/>
    </w:rPr>
  </w:style>
  <w:style w:type="paragraph" w:customStyle="1" w:styleId="StyleWorksheetdateBefore13pt">
    <w:name w:val="Style Worksheet date + Before:  13 pt"/>
    <w:basedOn w:val="Worksheetdate"/>
    <w:rsid w:val="002E50D3"/>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2E50D3"/>
    <w:pPr>
      <w:spacing w:after="240"/>
    </w:pPr>
  </w:style>
  <w:style w:type="paragraph" w:customStyle="1" w:styleId="1wsleader">
    <w:name w:val="1ws leader"/>
    <w:basedOn w:val="1wsquestions"/>
    <w:rsid w:val="00050297"/>
    <w:pPr>
      <w:tabs>
        <w:tab w:val="clear" w:pos="4580"/>
        <w:tab w:val="right" w:leader="dot" w:pos="9540"/>
      </w:tabs>
      <w:ind w:firstLine="0"/>
    </w:pPr>
  </w:style>
  <w:style w:type="paragraph" w:customStyle="1" w:styleId="1wsquestiona">
    <w:name w:val="1ws question (a)"/>
    <w:basedOn w:val="1wsquestions"/>
    <w:rsid w:val="005853C9"/>
    <w:pPr>
      <w:tabs>
        <w:tab w:val="clear" w:pos="4580"/>
        <w:tab w:val="left" w:pos="500"/>
      </w:tabs>
      <w:ind w:left="800" w:hanging="440"/>
    </w:pPr>
  </w:style>
  <w:style w:type="paragraph" w:customStyle="1" w:styleId="1wsquestionaleader">
    <w:name w:val="1ws question (a) leader"/>
    <w:basedOn w:val="1wsquestiona"/>
    <w:rsid w:val="005853C9"/>
    <w:pPr>
      <w:tabs>
        <w:tab w:val="clear" w:pos="500"/>
        <w:tab w:val="right" w:leader="dot" w:pos="9540"/>
      </w:tabs>
    </w:pPr>
  </w:style>
  <w:style w:type="paragraph" w:customStyle="1" w:styleId="Tablebody">
    <w:name w:val="Table body"/>
    <w:rsid w:val="00892F01"/>
    <w:pPr>
      <w:jc w:val="center"/>
    </w:pPr>
    <w:rPr>
      <w:rFonts w:ascii="Arial" w:hAnsi="Arial" w:cs="Arial"/>
      <w:color w:val="000000"/>
      <w:sz w:val="18"/>
      <w:szCs w:val="18"/>
      <w:lang w:val="en-GB" w:eastAsia="en-US"/>
    </w:rPr>
  </w:style>
  <w:style w:type="table" w:styleId="TableGrid">
    <w:name w:val="Table Grid"/>
    <w:basedOn w:val="TableNormal"/>
    <w:rsid w:val="005631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wsquestionsindent">
    <w:name w:val="1ws questions indent"/>
    <w:basedOn w:val="1wsquestions"/>
    <w:rsid w:val="00F302BF"/>
    <w:pPr>
      <w:ind w:firstLine="0"/>
    </w:pPr>
  </w:style>
  <w:style w:type="paragraph" w:customStyle="1" w:styleId="Answer">
    <w:name w:val="Answer"/>
    <w:basedOn w:val="Normal"/>
    <w:link w:val="AnswerChar"/>
    <w:rsid w:val="00FD621B"/>
    <w:pPr>
      <w:tabs>
        <w:tab w:val="left" w:pos="284"/>
        <w:tab w:val="left" w:pos="567"/>
      </w:tabs>
      <w:spacing w:line="340" w:lineRule="exact"/>
    </w:pPr>
    <w:rPr>
      <w:rFonts w:ascii="Arial" w:hAnsi="Arial"/>
      <w:color w:val="000000"/>
      <w:sz w:val="21"/>
      <w:szCs w:val="20"/>
      <w:lang w:val="en-AU"/>
    </w:rPr>
  </w:style>
  <w:style w:type="paragraph" w:customStyle="1" w:styleId="MTDisplayEquation">
    <w:name w:val="MTDisplayEquation"/>
    <w:basedOn w:val="Normal"/>
    <w:next w:val="Normal"/>
    <w:rsid w:val="007B6DFA"/>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5853C9"/>
    <w:rPr>
      <w:rFonts w:cs="Times New Roman"/>
      <w:szCs w:val="20"/>
    </w:rPr>
  </w:style>
  <w:style w:type="paragraph" w:customStyle="1" w:styleId="BodyText31">
    <w:name w:val="Body Text 31"/>
    <w:basedOn w:val="Heading3"/>
    <w:rsid w:val="00793C08"/>
    <w:pPr>
      <w:spacing w:before="120"/>
      <w:outlineLvl w:val="9"/>
    </w:pPr>
    <w:rPr>
      <w:rFonts w:cs="Times New Roman"/>
      <w:b w:val="0"/>
      <w:bCs w:val="0"/>
      <w:sz w:val="20"/>
      <w:szCs w:val="20"/>
      <w:lang w:val="en-AU"/>
    </w:rPr>
  </w:style>
  <w:style w:type="paragraph" w:customStyle="1" w:styleId="Answer2">
    <w:name w:val="Answer2"/>
    <w:basedOn w:val="Normal"/>
    <w:rsid w:val="00793C08"/>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793C08"/>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6D655D"/>
    <w:pPr>
      <w:spacing w:before="660"/>
    </w:pPr>
    <w:rPr>
      <w:rFonts w:cs="Times New Roman"/>
      <w:bCs/>
      <w:szCs w:val="20"/>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185665"/>
    <w:pPr>
      <w:spacing w:before="520"/>
    </w:pPr>
  </w:style>
  <w:style w:type="character" w:customStyle="1" w:styleId="0AheadingChar">
    <w:name w:val="0A heading Char"/>
    <w:basedOn w:val="DefaultParagraphFont"/>
    <w:link w:val="0Aheading"/>
    <w:rsid w:val="00823566"/>
    <w:rPr>
      <w:rFonts w:ascii="Arial" w:hAnsi="Arial" w:cs="VAGRoundedLT-Black"/>
      <w:b/>
      <w:color w:val="000000"/>
      <w:spacing w:val="16"/>
      <w:sz w:val="62"/>
      <w:szCs w:val="62"/>
      <w:lang w:val="en-AU" w:eastAsia="en-US" w:bidi="ar-SA"/>
    </w:rPr>
  </w:style>
  <w:style w:type="character" w:customStyle="1" w:styleId="0AheadingfirstChar">
    <w:name w:val="0A heading first Char"/>
    <w:basedOn w:val="0AheadingChar"/>
    <w:link w:val="0Aheadingfirst"/>
    <w:rsid w:val="00F25FC5"/>
    <w:rPr>
      <w:rFonts w:ascii="Arial Black" w:hAnsi="Arial Black" w:cs="VAGRoundedLT-Black"/>
      <w:b/>
      <w:color w:val="000000"/>
      <w:spacing w:val="16"/>
      <w:sz w:val="62"/>
      <w:szCs w:val="62"/>
      <w:lang w:val="en-AU" w:eastAsia="en-US" w:bidi="ar-SA"/>
    </w:rPr>
  </w:style>
  <w:style w:type="character" w:customStyle="1" w:styleId="Style0AheadingfirstBefore32ptChar">
    <w:name w:val="Style 0A heading first + Before:  32 pt Char"/>
    <w:basedOn w:val="0AheadingfirstChar"/>
    <w:link w:val="Style0AheadingfirstBefore32pt"/>
    <w:rsid w:val="00823566"/>
    <w:rPr>
      <w:rFonts w:ascii="Arial Black" w:hAnsi="Arial Black" w:cs="VAGRoundedLT-Black"/>
      <w:b/>
      <w:bCs/>
      <w:color w:val="000000"/>
      <w:spacing w:val="16"/>
      <w:sz w:val="62"/>
      <w:szCs w:val="62"/>
      <w:lang w:val="en-AU" w:eastAsia="en-US" w:bidi="ar-SA"/>
    </w:r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185665"/>
    <w:rPr>
      <w:rFonts w:ascii="Arial Black" w:hAnsi="Arial Black" w:cs="VAGRoundedLT-Black"/>
      <w:b/>
      <w:bCs/>
      <w:color w:val="000000"/>
      <w:spacing w:val="16"/>
      <w:sz w:val="62"/>
      <w:szCs w:val="62"/>
      <w:lang w:val="en-AU" w:eastAsia="en-US" w:bidi="ar-SA"/>
    </w:rPr>
  </w:style>
  <w:style w:type="paragraph" w:customStyle="1" w:styleId="Style0AheadingfirstBefore33pt">
    <w:name w:val="Style 0A heading first + Before:  33 pt"/>
    <w:basedOn w:val="0Aheadingfirst"/>
    <w:rsid w:val="00570464"/>
    <w:pPr>
      <w:spacing w:before="560"/>
    </w:pPr>
    <w:rPr>
      <w:rFonts w:cs="Times New Roman"/>
      <w:bCs/>
      <w:szCs w:val="20"/>
    </w:rPr>
  </w:style>
  <w:style w:type="character" w:customStyle="1" w:styleId="symbol">
    <w:name w:val="symbol"/>
    <w:basedOn w:val="DefaultParagraphFont"/>
    <w:rsid w:val="007150BE"/>
    <w:rPr>
      <w:rFonts w:ascii="Times New Roman" w:hAnsi="Times New Roman" w:cs="Times New Roman"/>
      <w:vertAlign w:val="baseline"/>
    </w:rPr>
  </w:style>
  <w:style w:type="paragraph" w:customStyle="1" w:styleId="worksheetreversetitle">
    <w:name w:val="worksheet reverse title"/>
    <w:rsid w:val="00EF6F9E"/>
    <w:pPr>
      <w:jc w:val="center"/>
    </w:pPr>
    <w:rPr>
      <w:rFonts w:ascii="Arial" w:hAnsi="Arial" w:cs="Arial"/>
      <w:i/>
      <w:color w:val="FFFFFF"/>
      <w:sz w:val="14"/>
      <w:szCs w:val="14"/>
      <w:lang w:val="en-GB" w:eastAsia="en-US"/>
    </w:rPr>
  </w:style>
  <w:style w:type="character" w:styleId="CommentReference">
    <w:name w:val="annotation reference"/>
    <w:basedOn w:val="DefaultParagraphFont"/>
    <w:rsid w:val="00933F53"/>
    <w:rPr>
      <w:sz w:val="16"/>
      <w:szCs w:val="16"/>
    </w:rPr>
  </w:style>
  <w:style w:type="paragraph" w:styleId="CommentText">
    <w:name w:val="annotation text"/>
    <w:basedOn w:val="Normal"/>
    <w:link w:val="CommentTextChar"/>
    <w:rsid w:val="00933F53"/>
    <w:pPr>
      <w:spacing w:after="200" w:line="276" w:lineRule="auto"/>
    </w:pPr>
    <w:rPr>
      <w:sz w:val="20"/>
      <w:szCs w:val="20"/>
    </w:rPr>
  </w:style>
  <w:style w:type="character" w:customStyle="1" w:styleId="CommentTextChar">
    <w:name w:val="Comment Text Char"/>
    <w:basedOn w:val="DefaultParagraphFont"/>
    <w:link w:val="CommentText"/>
    <w:semiHidden/>
    <w:rsid w:val="00EF352A"/>
    <w:rPr>
      <w:lang w:val="en-US" w:eastAsia="en-US" w:bidi="ar-SA"/>
    </w:rPr>
  </w:style>
  <w:style w:type="paragraph" w:customStyle="1" w:styleId="Bodytext4indent">
    <w:name w:val="Body text 4 indent"/>
    <w:basedOn w:val="Normal"/>
    <w:rsid w:val="00EF352A"/>
    <w:pPr>
      <w:overflowPunct w:val="0"/>
      <w:adjustRightInd w:val="0"/>
      <w:ind w:firstLine="720"/>
      <w:textAlignment w:val="baseline"/>
    </w:pPr>
    <w:rPr>
      <w:szCs w:val="20"/>
      <w:lang w:val="en-AU"/>
    </w:rPr>
  </w:style>
  <w:style w:type="paragraph" w:customStyle="1" w:styleId="Bodytext3a">
    <w:name w:val="Body text 3a"/>
    <w:basedOn w:val="Normal"/>
    <w:rsid w:val="00091E3B"/>
    <w:pPr>
      <w:keepNext/>
      <w:overflowPunct w:val="0"/>
      <w:adjustRightInd w:val="0"/>
      <w:spacing w:before="40" w:after="40"/>
      <w:textAlignment w:val="baseline"/>
    </w:pPr>
    <w:rPr>
      <w:rFonts w:ascii="Arial" w:hAnsi="Arial"/>
      <w:sz w:val="20"/>
      <w:szCs w:val="20"/>
      <w:lang w:val="en-AU"/>
    </w:rPr>
  </w:style>
  <w:style w:type="character" w:customStyle="1" w:styleId="1wsmainbodyfulloutChar">
    <w:name w:val="1ws main body full out Char"/>
    <w:basedOn w:val="DefaultParagraphFont"/>
    <w:link w:val="1wsmainbodyfullout"/>
    <w:rsid w:val="005408B8"/>
    <w:rPr>
      <w:rFonts w:cs="RotisSemiSerif"/>
      <w:color w:val="000000"/>
      <w:sz w:val="23"/>
      <w:szCs w:val="23"/>
      <w:lang w:val="en-GB" w:eastAsia="en-US" w:bidi="ar-SA"/>
    </w:rPr>
  </w:style>
  <w:style w:type="character" w:customStyle="1" w:styleId="AnswerChar">
    <w:name w:val="Answer Char"/>
    <w:basedOn w:val="DefaultParagraphFont"/>
    <w:link w:val="Answer"/>
    <w:rsid w:val="00FD621B"/>
    <w:rPr>
      <w:rFonts w:ascii="Arial" w:hAnsi="Arial"/>
      <w:color w:val="000000"/>
      <w:sz w:val="21"/>
      <w:lang w:val="en-AU" w:eastAsia="en-US" w:bidi="ar-SA"/>
    </w:rPr>
  </w:style>
  <w:style w:type="paragraph" w:styleId="BalloonText">
    <w:name w:val="Balloon Text"/>
    <w:basedOn w:val="Normal"/>
    <w:link w:val="BalloonTextChar"/>
    <w:rsid w:val="009B2F5F"/>
    <w:rPr>
      <w:rFonts w:ascii="Tahoma" w:hAnsi="Tahoma" w:cs="Tahoma"/>
      <w:sz w:val="16"/>
      <w:szCs w:val="16"/>
    </w:rPr>
  </w:style>
  <w:style w:type="character" w:customStyle="1" w:styleId="BalloonTextChar">
    <w:name w:val="Balloon Text Char"/>
    <w:basedOn w:val="DefaultParagraphFont"/>
    <w:link w:val="BalloonText"/>
    <w:rsid w:val="009B2F5F"/>
    <w:rPr>
      <w:rFonts w:ascii="Tahoma" w:hAnsi="Tahoma" w:cs="Tahoma"/>
      <w:sz w:val="16"/>
      <w:szCs w:val="16"/>
      <w:lang w:val="en-US" w:eastAsia="en-US"/>
    </w:rPr>
  </w:style>
  <w:style w:type="paragraph" w:customStyle="1" w:styleId="worksheeticontext">
    <w:name w:val="worksheet icon text"/>
    <w:basedOn w:val="NoParagraphStyle"/>
    <w:semiHidden/>
    <w:rsid w:val="009B2F5F"/>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9B2F5F"/>
    <w:pPr>
      <w:tabs>
        <w:tab w:val="left" w:pos="300"/>
      </w:tabs>
      <w:suppressAutoHyphens/>
      <w:spacing w:line="220" w:lineRule="atLeast"/>
      <w:textAlignment w:val="baseline"/>
    </w:pPr>
    <w:rPr>
      <w:rFonts w:ascii="Arial" w:hAnsi="Arial" w:cs="Arial-BoldMT"/>
      <w:b/>
      <w:bCs/>
      <w:spacing w:val="4"/>
      <w:sz w:val="18"/>
      <w:szCs w:val="18"/>
    </w:rPr>
  </w:style>
  <w:style w:type="character" w:customStyle="1" w:styleId="ChaptertitleChar">
    <w:name w:val="Chapter title Char"/>
    <w:basedOn w:val="DefaultParagraphFont"/>
    <w:link w:val="Chaptertitle"/>
    <w:rsid w:val="009B2F5F"/>
    <w:rPr>
      <w:rFonts w:ascii="Arial" w:hAnsi="Arial" w:cs="Arial"/>
      <w:b/>
      <w:sz w:val="18"/>
      <w:szCs w:val="18"/>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33F53"/>
    <w:pPr>
      <w:autoSpaceDE w:val="0"/>
      <w:autoSpaceDN w:val="0"/>
    </w:pPr>
    <w:rPr>
      <w:sz w:val="24"/>
      <w:szCs w:val="24"/>
      <w:lang w:val="en-US" w:eastAsia="en-US"/>
    </w:rPr>
  </w:style>
  <w:style w:type="paragraph" w:styleId="Heading1">
    <w:name w:val="heading 1"/>
    <w:basedOn w:val="Normal"/>
    <w:next w:val="Normal"/>
    <w:qFormat/>
    <w:rsid w:val="00D8530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8530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8530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C17547"/>
    <w:pPr>
      <w:tabs>
        <w:tab w:val="center" w:pos="4320"/>
        <w:tab w:val="right" w:pos="8640"/>
      </w:tabs>
    </w:pPr>
  </w:style>
  <w:style w:type="paragraph" w:styleId="Footer">
    <w:name w:val="footer"/>
    <w:basedOn w:val="Normal"/>
    <w:semiHidden/>
    <w:rsid w:val="00C17547"/>
    <w:pPr>
      <w:tabs>
        <w:tab w:val="center" w:pos="4320"/>
        <w:tab w:val="right" w:pos="8640"/>
      </w:tabs>
    </w:pPr>
  </w:style>
  <w:style w:type="character" w:styleId="PageNumber">
    <w:name w:val="page number"/>
    <w:basedOn w:val="DefaultParagraphFont"/>
    <w:semiHidden/>
    <w:rsid w:val="00C17547"/>
  </w:style>
  <w:style w:type="paragraph" w:customStyle="1" w:styleId="NoParagraphStyle">
    <w:name w:val="[No Paragraph Style]"/>
    <w:rsid w:val="005A6F2F"/>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5A6F2F"/>
  </w:style>
  <w:style w:type="character" w:customStyle="1" w:styleId="BOLDROTIS">
    <w:name w:val="•BOLD ROTIS"/>
    <w:rsid w:val="005A6F2F"/>
    <w:rPr>
      <w:rFonts w:ascii="AgfaRotisSemisansExtraBold" w:hAnsi="AgfaRotisSemisansExtraBold" w:cs="AgfaRotisSemisansExtraBold"/>
      <w:b/>
      <w:bCs/>
      <w:color w:val="000000"/>
    </w:rPr>
  </w:style>
  <w:style w:type="paragraph" w:customStyle="1" w:styleId="CAPTION">
    <w:name w:val="•CAPTION"/>
    <w:basedOn w:val="NoParagraphStyle"/>
    <w:rsid w:val="005A6F2F"/>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D40338"/>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6E4F96"/>
    <w:rPr>
      <w:rFonts w:cs="StoneSansITC-Bold"/>
      <w:b/>
      <w:bCs/>
      <w:color w:val="FFFFFF"/>
    </w:rPr>
  </w:style>
  <w:style w:type="paragraph" w:customStyle="1" w:styleId="TABLEHEADWHITECENTRE">
    <w:name w:val="•TABLE HEAD WHITE CENTRE"/>
    <w:rsid w:val="006E4F96"/>
    <w:pPr>
      <w:jc w:val="center"/>
    </w:pPr>
    <w:rPr>
      <w:rFonts w:ascii="Arial" w:hAnsi="Arial" w:cs="StoneSansITC-Bold"/>
      <w:b/>
      <w:bCs/>
      <w:color w:val="FFFFFF"/>
      <w:lang w:val="en-GB" w:eastAsia="en-US"/>
    </w:rPr>
  </w:style>
  <w:style w:type="paragraph" w:customStyle="1" w:styleId="TABLETEXTCENTRE">
    <w:name w:val="•TABLE TEXT CENTRE"/>
    <w:basedOn w:val="TABLETEXTLEFT"/>
    <w:rsid w:val="00B926B0"/>
    <w:pPr>
      <w:jc w:val="center"/>
    </w:pPr>
  </w:style>
  <w:style w:type="paragraph" w:customStyle="1" w:styleId="YOUWILLNEEDbody">
    <w:name w:val="•YOU WILL NEED body"/>
    <w:basedOn w:val="NoParagraphStyle"/>
    <w:rsid w:val="005A6F2F"/>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5A6F2F"/>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5A6F2F"/>
    <w:pPr>
      <w:spacing w:before="0"/>
    </w:pPr>
  </w:style>
  <w:style w:type="paragraph" w:customStyle="1" w:styleId="0Aheading">
    <w:name w:val="0A heading"/>
    <w:link w:val="0AheadingChar"/>
    <w:rsid w:val="006668B9"/>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paragraph" w:customStyle="1" w:styleId="0Bhead">
    <w:name w:val="0B head"/>
    <w:basedOn w:val="NoParagraphStyle"/>
    <w:rsid w:val="005A6F2F"/>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5A6F2F"/>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rsid w:val="00C12C8B"/>
    <w:pPr>
      <w:tabs>
        <w:tab w:val="right" w:leader="dot" w:pos="4580"/>
      </w:tabs>
      <w:suppressAutoHyphens/>
      <w:spacing w:after="60" w:line="280" w:lineRule="exact"/>
      <w:ind w:left="360" w:hanging="360"/>
    </w:pPr>
    <w:rPr>
      <w:rFonts w:cs="AgfaRotisSemiSerif"/>
      <w:color w:val="000000"/>
      <w:sz w:val="23"/>
      <w:szCs w:val="23"/>
      <w:lang w:val="en-GB" w:eastAsia="en-US"/>
    </w:rPr>
  </w:style>
  <w:style w:type="paragraph" w:customStyle="1" w:styleId="1wsbullet">
    <w:name w:val="1ws bullet"/>
    <w:basedOn w:val="1wsquestions"/>
    <w:rsid w:val="005A6F2F"/>
  </w:style>
  <w:style w:type="paragraph" w:customStyle="1" w:styleId="1wsmainbodyfullout">
    <w:name w:val="1ws main body full out"/>
    <w:link w:val="1wsmainbodyfulloutChar"/>
    <w:rsid w:val="006D644D"/>
    <w:pPr>
      <w:suppressAutoHyphens/>
      <w:spacing w:after="60" w:line="280" w:lineRule="exact"/>
    </w:pPr>
    <w:rPr>
      <w:rFonts w:cs="RotisSemiSerif"/>
      <w:color w:val="000000"/>
      <w:sz w:val="23"/>
      <w:szCs w:val="23"/>
      <w:lang w:val="en-GB" w:eastAsia="en-US"/>
    </w:rPr>
  </w:style>
  <w:style w:type="paragraph" w:customStyle="1" w:styleId="1wsmainbodydrop">
    <w:name w:val="1ws main body drop"/>
    <w:basedOn w:val="1wsmainbodyfullout"/>
    <w:rsid w:val="005A6F2F"/>
  </w:style>
  <w:style w:type="paragraph" w:customStyle="1" w:styleId="1wsmainbodyindent">
    <w:name w:val="1ws main body indent"/>
    <w:basedOn w:val="1wsmainbodyfullout"/>
    <w:rsid w:val="005A6F2F"/>
    <w:pPr>
      <w:ind w:firstLine="360"/>
    </w:pPr>
  </w:style>
  <w:style w:type="character" w:customStyle="1" w:styleId="1wsquestionnumbers">
    <w:name w:val="1ws question numbers"/>
    <w:rsid w:val="005A6F2F"/>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5A6F2F"/>
    <w:pPr>
      <w:ind w:left="480" w:hanging="480"/>
    </w:pPr>
  </w:style>
  <w:style w:type="paragraph" w:customStyle="1" w:styleId="1wssummingupbody">
    <w:name w:val="1ws summing up body"/>
    <w:basedOn w:val="1wsmainbodyfullout"/>
    <w:rsid w:val="005A6F2F"/>
    <w:pPr>
      <w:spacing w:after="180" w:line="340" w:lineRule="atLeast"/>
      <w:ind w:left="480" w:hanging="480"/>
    </w:pPr>
  </w:style>
  <w:style w:type="paragraph" w:customStyle="1" w:styleId="3Crosswordsubheads">
    <w:name w:val="3Crossword subheads"/>
    <w:basedOn w:val="NoParagraphStyle"/>
    <w:rsid w:val="005A6F2F"/>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5A6F2F"/>
    <w:rPr>
      <w:rFonts w:ascii="RotisSemiSerif" w:hAnsi="RotisSemiSerif" w:cs="RotisSemiSerif"/>
      <w:spacing w:val="0"/>
      <w:sz w:val="12"/>
      <w:szCs w:val="12"/>
    </w:rPr>
  </w:style>
  <w:style w:type="paragraph" w:customStyle="1" w:styleId="worksheetnumber">
    <w:name w:val="worksheet number"/>
    <w:basedOn w:val="NoParagraphStyle"/>
    <w:rsid w:val="005A6F2F"/>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link w:val="ChaptertitleChar"/>
    <w:rsid w:val="0035596E"/>
    <w:rPr>
      <w:rFonts w:ascii="Arial" w:hAnsi="Arial" w:cs="Arial"/>
      <w:b/>
      <w:sz w:val="18"/>
      <w:szCs w:val="18"/>
      <w:lang w:val="en-US" w:eastAsia="en-US"/>
    </w:rPr>
  </w:style>
  <w:style w:type="paragraph" w:customStyle="1" w:styleId="Worksheetnumber12pt">
    <w:name w:val="Worksheet number 12pt"/>
    <w:rsid w:val="00E85106"/>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224C3"/>
    <w:rPr>
      <w:sz w:val="18"/>
    </w:rPr>
  </w:style>
  <w:style w:type="paragraph" w:customStyle="1" w:styleId="Worksheetdate">
    <w:name w:val="Worksheet date"/>
    <w:rsid w:val="00D61492"/>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F25FC5"/>
    <w:pPr>
      <w:spacing w:before="520"/>
    </w:pPr>
    <w:rPr>
      <w:rFonts w:ascii="Arial Black" w:hAnsi="Arial Black"/>
    </w:rPr>
  </w:style>
  <w:style w:type="paragraph" w:customStyle="1" w:styleId="StyleWorksheetdateBefore13pt">
    <w:name w:val="Style Worksheet date + Before:  13 pt"/>
    <w:basedOn w:val="Worksheetdate"/>
    <w:rsid w:val="002E50D3"/>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2E50D3"/>
    <w:pPr>
      <w:spacing w:after="240"/>
    </w:pPr>
  </w:style>
  <w:style w:type="paragraph" w:customStyle="1" w:styleId="1wsleader">
    <w:name w:val="1ws leader"/>
    <w:basedOn w:val="1wsquestions"/>
    <w:rsid w:val="00050297"/>
    <w:pPr>
      <w:tabs>
        <w:tab w:val="clear" w:pos="4580"/>
        <w:tab w:val="right" w:leader="dot" w:pos="9540"/>
      </w:tabs>
      <w:ind w:firstLine="0"/>
    </w:pPr>
  </w:style>
  <w:style w:type="paragraph" w:customStyle="1" w:styleId="1wsquestiona">
    <w:name w:val="1ws question (a)"/>
    <w:basedOn w:val="1wsquestions"/>
    <w:rsid w:val="005853C9"/>
    <w:pPr>
      <w:tabs>
        <w:tab w:val="clear" w:pos="4580"/>
        <w:tab w:val="left" w:pos="500"/>
      </w:tabs>
      <w:ind w:left="800" w:hanging="440"/>
    </w:pPr>
  </w:style>
  <w:style w:type="paragraph" w:customStyle="1" w:styleId="1wsquestionaleader">
    <w:name w:val="1ws question (a) leader"/>
    <w:basedOn w:val="1wsquestiona"/>
    <w:rsid w:val="005853C9"/>
    <w:pPr>
      <w:tabs>
        <w:tab w:val="clear" w:pos="500"/>
        <w:tab w:val="right" w:leader="dot" w:pos="9540"/>
      </w:tabs>
    </w:pPr>
  </w:style>
  <w:style w:type="paragraph" w:customStyle="1" w:styleId="Tablebody">
    <w:name w:val="Table body"/>
    <w:rsid w:val="00892F01"/>
    <w:pPr>
      <w:jc w:val="center"/>
    </w:pPr>
    <w:rPr>
      <w:rFonts w:ascii="Arial" w:hAnsi="Arial" w:cs="Arial"/>
      <w:color w:val="000000"/>
      <w:sz w:val="18"/>
      <w:szCs w:val="18"/>
      <w:lang w:val="en-GB" w:eastAsia="en-US"/>
    </w:rPr>
  </w:style>
  <w:style w:type="table" w:styleId="TableGrid">
    <w:name w:val="Table Grid"/>
    <w:basedOn w:val="TableNormal"/>
    <w:rsid w:val="005631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wsquestionsindent">
    <w:name w:val="1ws questions indent"/>
    <w:basedOn w:val="1wsquestions"/>
    <w:rsid w:val="00F302BF"/>
    <w:pPr>
      <w:ind w:firstLine="0"/>
    </w:pPr>
  </w:style>
  <w:style w:type="paragraph" w:customStyle="1" w:styleId="Answer">
    <w:name w:val="Answer"/>
    <w:basedOn w:val="Normal"/>
    <w:link w:val="AnswerChar"/>
    <w:rsid w:val="00FD621B"/>
    <w:pPr>
      <w:tabs>
        <w:tab w:val="left" w:pos="284"/>
        <w:tab w:val="left" w:pos="567"/>
      </w:tabs>
      <w:spacing w:line="340" w:lineRule="exact"/>
    </w:pPr>
    <w:rPr>
      <w:rFonts w:ascii="Arial" w:hAnsi="Arial"/>
      <w:color w:val="000000"/>
      <w:sz w:val="21"/>
      <w:szCs w:val="20"/>
      <w:lang w:val="en-AU"/>
    </w:rPr>
  </w:style>
  <w:style w:type="paragraph" w:customStyle="1" w:styleId="MTDisplayEquation">
    <w:name w:val="MTDisplayEquation"/>
    <w:basedOn w:val="Normal"/>
    <w:next w:val="Normal"/>
    <w:rsid w:val="007B6DFA"/>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5853C9"/>
    <w:rPr>
      <w:rFonts w:cs="Times New Roman"/>
      <w:szCs w:val="20"/>
    </w:rPr>
  </w:style>
  <w:style w:type="paragraph" w:customStyle="1" w:styleId="BodyText31">
    <w:name w:val="Body Text 31"/>
    <w:basedOn w:val="Heading3"/>
    <w:rsid w:val="00793C08"/>
    <w:pPr>
      <w:spacing w:before="120"/>
      <w:outlineLvl w:val="9"/>
    </w:pPr>
    <w:rPr>
      <w:rFonts w:cs="Times New Roman"/>
      <w:b w:val="0"/>
      <w:bCs w:val="0"/>
      <w:sz w:val="20"/>
      <w:szCs w:val="20"/>
      <w:lang w:val="en-AU"/>
    </w:rPr>
  </w:style>
  <w:style w:type="paragraph" w:customStyle="1" w:styleId="Answer2">
    <w:name w:val="Answer2"/>
    <w:basedOn w:val="Normal"/>
    <w:rsid w:val="00793C08"/>
    <w:pPr>
      <w:tabs>
        <w:tab w:val="left" w:pos="284"/>
        <w:tab w:val="left" w:pos="567"/>
      </w:tabs>
      <w:overflowPunct w:val="0"/>
      <w:adjustRightInd w:val="0"/>
      <w:ind w:left="568" w:hanging="284"/>
      <w:textAlignment w:val="baseline"/>
    </w:pPr>
    <w:rPr>
      <w:szCs w:val="20"/>
      <w:lang w:val="en-AU"/>
    </w:rPr>
  </w:style>
  <w:style w:type="paragraph" w:customStyle="1" w:styleId="Answer3">
    <w:name w:val="Answer3"/>
    <w:basedOn w:val="Answer"/>
    <w:next w:val="Answer2"/>
    <w:rsid w:val="00793C08"/>
    <w:pPr>
      <w:overflowPunct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6D655D"/>
    <w:pPr>
      <w:spacing w:before="660"/>
    </w:pPr>
    <w:rPr>
      <w:rFonts w:cs="Times New Roman"/>
      <w:bCs/>
      <w:szCs w:val="20"/>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185665"/>
    <w:pPr>
      <w:spacing w:before="520"/>
    </w:pPr>
  </w:style>
  <w:style w:type="character" w:customStyle="1" w:styleId="0AheadingChar">
    <w:name w:val="0A heading Char"/>
    <w:basedOn w:val="DefaultParagraphFont"/>
    <w:link w:val="0Aheading"/>
    <w:rsid w:val="00823566"/>
    <w:rPr>
      <w:rFonts w:ascii="Arial" w:hAnsi="Arial" w:cs="VAGRoundedLT-Black"/>
      <w:b/>
      <w:color w:val="000000"/>
      <w:spacing w:val="16"/>
      <w:sz w:val="62"/>
      <w:szCs w:val="62"/>
      <w:lang w:val="en-AU" w:eastAsia="en-US" w:bidi="ar-SA"/>
    </w:rPr>
  </w:style>
  <w:style w:type="character" w:customStyle="1" w:styleId="0AheadingfirstChar">
    <w:name w:val="0A heading first Char"/>
    <w:basedOn w:val="0AheadingChar"/>
    <w:link w:val="0Aheadingfirst"/>
    <w:rsid w:val="00F25FC5"/>
    <w:rPr>
      <w:rFonts w:ascii="Arial Black" w:hAnsi="Arial Black" w:cs="VAGRoundedLT-Black"/>
      <w:b/>
      <w:color w:val="000000"/>
      <w:spacing w:val="16"/>
      <w:sz w:val="62"/>
      <w:szCs w:val="62"/>
      <w:lang w:val="en-AU" w:eastAsia="en-US" w:bidi="ar-SA"/>
    </w:rPr>
  </w:style>
  <w:style w:type="character" w:customStyle="1" w:styleId="Style0AheadingfirstBefore32ptChar">
    <w:name w:val="Style 0A heading first + Before:  32 pt Char"/>
    <w:basedOn w:val="0AheadingfirstChar"/>
    <w:link w:val="Style0AheadingfirstBefore32pt"/>
    <w:rsid w:val="00823566"/>
    <w:rPr>
      <w:rFonts w:ascii="Arial Black" w:hAnsi="Arial Black" w:cs="VAGRoundedLT-Black"/>
      <w:b/>
      <w:bCs/>
      <w:color w:val="000000"/>
      <w:spacing w:val="16"/>
      <w:sz w:val="62"/>
      <w:szCs w:val="62"/>
      <w:lang w:val="en-AU" w:eastAsia="en-US" w:bidi="ar-SA"/>
    </w:r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185665"/>
    <w:rPr>
      <w:rFonts w:ascii="Arial Black" w:hAnsi="Arial Black" w:cs="VAGRoundedLT-Black"/>
      <w:b/>
      <w:bCs/>
      <w:color w:val="000000"/>
      <w:spacing w:val="16"/>
      <w:sz w:val="62"/>
      <w:szCs w:val="62"/>
      <w:lang w:val="en-AU" w:eastAsia="en-US" w:bidi="ar-SA"/>
    </w:rPr>
  </w:style>
  <w:style w:type="paragraph" w:customStyle="1" w:styleId="Style0AheadingfirstBefore33pt">
    <w:name w:val="Style 0A heading first + Before:  33 pt"/>
    <w:basedOn w:val="0Aheadingfirst"/>
    <w:rsid w:val="00570464"/>
    <w:pPr>
      <w:spacing w:before="560"/>
    </w:pPr>
    <w:rPr>
      <w:rFonts w:cs="Times New Roman"/>
      <w:bCs/>
      <w:szCs w:val="20"/>
    </w:rPr>
  </w:style>
  <w:style w:type="character" w:customStyle="1" w:styleId="symbol">
    <w:name w:val="symbol"/>
    <w:basedOn w:val="DefaultParagraphFont"/>
    <w:rsid w:val="007150BE"/>
    <w:rPr>
      <w:rFonts w:ascii="Times New Roman" w:hAnsi="Times New Roman" w:cs="Times New Roman"/>
      <w:vertAlign w:val="baseline"/>
    </w:rPr>
  </w:style>
  <w:style w:type="paragraph" w:customStyle="1" w:styleId="worksheetreversetitle">
    <w:name w:val="worksheet reverse title"/>
    <w:rsid w:val="00EF6F9E"/>
    <w:pPr>
      <w:jc w:val="center"/>
    </w:pPr>
    <w:rPr>
      <w:rFonts w:ascii="Arial" w:hAnsi="Arial" w:cs="Arial"/>
      <w:i/>
      <w:color w:val="FFFFFF"/>
      <w:sz w:val="14"/>
      <w:szCs w:val="14"/>
      <w:lang w:val="en-GB" w:eastAsia="en-US"/>
    </w:rPr>
  </w:style>
  <w:style w:type="character" w:styleId="CommentReference">
    <w:name w:val="annotation reference"/>
    <w:basedOn w:val="DefaultParagraphFont"/>
    <w:rsid w:val="00933F53"/>
    <w:rPr>
      <w:sz w:val="16"/>
      <w:szCs w:val="16"/>
    </w:rPr>
  </w:style>
  <w:style w:type="paragraph" w:styleId="CommentText">
    <w:name w:val="annotation text"/>
    <w:basedOn w:val="Normal"/>
    <w:link w:val="CommentTextChar"/>
    <w:rsid w:val="00933F53"/>
    <w:pPr>
      <w:spacing w:after="200" w:line="276" w:lineRule="auto"/>
    </w:pPr>
    <w:rPr>
      <w:sz w:val="20"/>
      <w:szCs w:val="20"/>
    </w:rPr>
  </w:style>
  <w:style w:type="character" w:customStyle="1" w:styleId="CommentTextChar">
    <w:name w:val="Comment Text Char"/>
    <w:basedOn w:val="DefaultParagraphFont"/>
    <w:link w:val="CommentText"/>
    <w:semiHidden/>
    <w:rsid w:val="00EF352A"/>
    <w:rPr>
      <w:lang w:val="en-US" w:eastAsia="en-US" w:bidi="ar-SA"/>
    </w:rPr>
  </w:style>
  <w:style w:type="paragraph" w:customStyle="1" w:styleId="Bodytext4indent">
    <w:name w:val="Body text 4 indent"/>
    <w:basedOn w:val="Normal"/>
    <w:rsid w:val="00EF352A"/>
    <w:pPr>
      <w:overflowPunct w:val="0"/>
      <w:adjustRightInd w:val="0"/>
      <w:ind w:firstLine="720"/>
      <w:textAlignment w:val="baseline"/>
    </w:pPr>
    <w:rPr>
      <w:szCs w:val="20"/>
      <w:lang w:val="en-AU"/>
    </w:rPr>
  </w:style>
  <w:style w:type="paragraph" w:customStyle="1" w:styleId="Bodytext3a">
    <w:name w:val="Body text 3a"/>
    <w:basedOn w:val="Normal"/>
    <w:rsid w:val="00091E3B"/>
    <w:pPr>
      <w:keepNext/>
      <w:overflowPunct w:val="0"/>
      <w:adjustRightInd w:val="0"/>
      <w:spacing w:before="40" w:after="40"/>
      <w:textAlignment w:val="baseline"/>
    </w:pPr>
    <w:rPr>
      <w:rFonts w:ascii="Arial" w:hAnsi="Arial"/>
      <w:sz w:val="20"/>
      <w:szCs w:val="20"/>
      <w:lang w:val="en-AU"/>
    </w:rPr>
  </w:style>
  <w:style w:type="character" w:customStyle="1" w:styleId="1wsmainbodyfulloutChar">
    <w:name w:val="1ws main body full out Char"/>
    <w:basedOn w:val="DefaultParagraphFont"/>
    <w:link w:val="1wsmainbodyfullout"/>
    <w:rsid w:val="005408B8"/>
    <w:rPr>
      <w:rFonts w:cs="RotisSemiSerif"/>
      <w:color w:val="000000"/>
      <w:sz w:val="23"/>
      <w:szCs w:val="23"/>
      <w:lang w:val="en-GB" w:eastAsia="en-US" w:bidi="ar-SA"/>
    </w:rPr>
  </w:style>
  <w:style w:type="character" w:customStyle="1" w:styleId="AnswerChar">
    <w:name w:val="Answer Char"/>
    <w:basedOn w:val="DefaultParagraphFont"/>
    <w:link w:val="Answer"/>
    <w:rsid w:val="00FD621B"/>
    <w:rPr>
      <w:rFonts w:ascii="Arial" w:hAnsi="Arial"/>
      <w:color w:val="000000"/>
      <w:sz w:val="21"/>
      <w:lang w:val="en-AU" w:eastAsia="en-US" w:bidi="ar-SA"/>
    </w:rPr>
  </w:style>
  <w:style w:type="paragraph" w:styleId="BalloonText">
    <w:name w:val="Balloon Text"/>
    <w:basedOn w:val="Normal"/>
    <w:link w:val="BalloonTextChar"/>
    <w:rsid w:val="009B2F5F"/>
    <w:rPr>
      <w:rFonts w:ascii="Tahoma" w:hAnsi="Tahoma" w:cs="Tahoma"/>
      <w:sz w:val="16"/>
      <w:szCs w:val="16"/>
    </w:rPr>
  </w:style>
  <w:style w:type="character" w:customStyle="1" w:styleId="BalloonTextChar">
    <w:name w:val="Balloon Text Char"/>
    <w:basedOn w:val="DefaultParagraphFont"/>
    <w:link w:val="BalloonText"/>
    <w:rsid w:val="009B2F5F"/>
    <w:rPr>
      <w:rFonts w:ascii="Tahoma" w:hAnsi="Tahoma" w:cs="Tahoma"/>
      <w:sz w:val="16"/>
      <w:szCs w:val="16"/>
      <w:lang w:val="en-US" w:eastAsia="en-US"/>
    </w:rPr>
  </w:style>
  <w:style w:type="paragraph" w:customStyle="1" w:styleId="worksheeticontext">
    <w:name w:val="worksheet icon text"/>
    <w:basedOn w:val="NoParagraphStyle"/>
    <w:semiHidden/>
    <w:rsid w:val="009B2F5F"/>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9B2F5F"/>
    <w:pPr>
      <w:tabs>
        <w:tab w:val="left" w:pos="300"/>
      </w:tabs>
      <w:suppressAutoHyphens/>
      <w:spacing w:line="220" w:lineRule="atLeast"/>
      <w:textAlignment w:val="baseline"/>
    </w:pPr>
    <w:rPr>
      <w:rFonts w:ascii="Arial" w:hAnsi="Arial" w:cs="Arial-BoldMT"/>
      <w:b/>
      <w:bCs/>
      <w:spacing w:val="4"/>
      <w:sz w:val="18"/>
      <w:szCs w:val="18"/>
    </w:rPr>
  </w:style>
  <w:style w:type="character" w:customStyle="1" w:styleId="ChaptertitleChar">
    <w:name w:val="Chapter title Char"/>
    <w:basedOn w:val="DefaultParagraphFont"/>
    <w:link w:val="Chaptertitle"/>
    <w:rsid w:val="009B2F5F"/>
    <w:rPr>
      <w:rFonts w:ascii="Arial" w:hAnsi="Arial" w:cs="Arial"/>
      <w:b/>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Gulshan\JOBS\JWAU\JWAU108\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\Gulshan\JOBS\JWAU\JWAU108\Template.dot</Template>
  <TotalTime>1</TotalTime>
  <Pages>1</Pages>
  <Words>210</Words>
  <Characters>1197</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2009-08-02T21:38:00Z</cp:lastPrinted>
  <dcterms:created xsi:type="dcterms:W3CDTF">2015-11-29T11:42:00Z</dcterms:created>
  <dcterms:modified xsi:type="dcterms:W3CDTF">2015-11-29T11:42:00Z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