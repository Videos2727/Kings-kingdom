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0509" w:rsidRPr="005123A8" w:rsidRDefault="00EE0509" w:rsidP="00EE0509">
      <w:pPr>
        <w:pStyle w:val="Chaptertitle"/>
      </w:pPr>
      <w:r w:rsidRPr="005123A8">
        <w:t xml:space="preserve">CHAPTER </w:t>
      </w:r>
      <w:r>
        <w:t>4: Systems — living connections</w:t>
      </w:r>
    </w:p>
    <w:p w:rsidR="00EE0509" w:rsidRPr="00F41612" w:rsidRDefault="00EE0509" w:rsidP="00EE0509">
      <w:pPr>
        <w:pStyle w:val="worksheetchapterline"/>
        <w:spacing w:before="60"/>
        <w:rPr>
          <w:spacing w:val="0"/>
        </w:rPr>
      </w:pPr>
      <w:r>
        <w:rPr>
          <w:noProof/>
          <w:spacing w:val="0"/>
          <w:lang w:val="en-US"/>
        </w:rPr>
        <mc:AlternateContent>
          <mc:Choice Requires="wps">
            <w:drawing>
              <wp:anchor distT="0" distB="0" distL="114300" distR="114300" simplePos="0" relativeHeight="251666944" behindDoc="0" locked="0" layoutInCell="1" allowOverlap="1" wp14:anchorId="2585DC53" wp14:editId="1B623219">
                <wp:simplePos x="0" y="0"/>
                <wp:positionH relativeFrom="column">
                  <wp:posOffset>0</wp:posOffset>
                </wp:positionH>
                <wp:positionV relativeFrom="paragraph">
                  <wp:posOffset>20955</wp:posOffset>
                </wp:positionV>
                <wp:extent cx="6096000" cy="0"/>
                <wp:effectExtent l="9525" t="11430" r="9525" b="7620"/>
                <wp:wrapNone/>
                <wp:docPr id="21" name="Lin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05"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FAIAACs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vsP1vh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65920" behindDoc="0" locked="0" layoutInCell="1" allowOverlap="1" wp14:anchorId="2128A9AC" wp14:editId="3001F4FE">
                <wp:simplePos x="0" y="0"/>
                <wp:positionH relativeFrom="column">
                  <wp:posOffset>4648200</wp:posOffset>
                </wp:positionH>
                <wp:positionV relativeFrom="paragraph">
                  <wp:posOffset>20955</wp:posOffset>
                </wp:positionV>
                <wp:extent cx="1447800" cy="304800"/>
                <wp:effectExtent l="9525" t="11430" r="9525" b="7620"/>
                <wp:wrapNone/>
                <wp:docPr id="20" name="AutoShape 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EE0509" w:rsidRDefault="00EE0509" w:rsidP="00EE0509">
                            <w:pPr>
                              <w:pStyle w:val="worksheeticontext"/>
                            </w:pPr>
                            <w:r>
                              <w:t>Worksheet 4.6</w:t>
                            </w:r>
                          </w:p>
                          <w:p w:rsidR="00EE0509" w:rsidRDefault="00EE0509" w:rsidP="00EE050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04" o:spid="_x0000_s1026" style="position:absolute;margin-left:366pt;margin-top:1.65pt;width:114pt;height:2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" fillcolor="black">
                <v:textbox>
                  <w:txbxContent>
                    <w:p w:rsidR="00EE0509" w:rsidRDefault="00EE0509" w:rsidP="00EE0509">
                      <w:pPr>
                        <w:pStyle w:val="worksheeticontext"/>
                      </w:pPr>
                      <w:r>
                        <w:t>Worksheet 4.</w:t>
                      </w:r>
                      <w:r>
                        <w:t>6</w:t>
                      </w:r>
                      <w:bookmarkStart w:id="1" w:name="_GoBack"/>
                      <w:bookmarkEnd w:id="1"/>
                    </w:p>
                    <w:p w:rsidR="00EE0509" w:rsidRDefault="00EE0509" w:rsidP="00EE0509"/>
                  </w:txbxContent>
                </v:textbox>
              </v:roundrect>
            </w:pict>
          </mc:Fallback>
        </mc:AlternateContent>
      </w:r>
      <w:r>
        <w:rPr>
          <w:noProof/>
          <w:spacing w:val="0"/>
          <w:lang w:val="en-US"/>
        </w:rPr>
        <mc:AlternateContent>
          <mc:Choice Requires="wps">
            <w:drawing>
              <wp:anchor distT="0" distB="0" distL="114300" distR="114300" simplePos="0" relativeHeight="251664896" behindDoc="0" locked="0" layoutInCell="1" allowOverlap="1" wp14:anchorId="56206F04" wp14:editId="354FD5E1">
                <wp:simplePos x="0" y="0"/>
                <wp:positionH relativeFrom="column">
                  <wp:posOffset>5029200</wp:posOffset>
                </wp:positionH>
                <wp:positionV relativeFrom="paragraph">
                  <wp:posOffset>20955</wp:posOffset>
                </wp:positionV>
                <wp:extent cx="1066800" cy="304800"/>
                <wp:effectExtent l="9525" t="11430" r="9525" b="7620"/>
                <wp:wrapNone/>
                <wp:docPr id="19" name="Rectangle 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EE0509" w:rsidRDefault="00EE0509" w:rsidP="00EE050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03" o:spid="_x0000_s1027" style="position:absolute;margin-left:396pt;margin-top:1.65pt;width:84pt;height:2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" fillcolor="black">
                <v:textbox>
                  <w:txbxContent>
                    <w:p w:rsidR="00EE0509" w:rsidRDefault="00EE0509" w:rsidP="00EE0509"/>
                  </w:txbxContent>
                </v:textbox>
              </v:rect>
            </w:pict>
          </mc:Fallback>
        </mc:AlternateContent>
      </w:r>
    </w:p>
    <w:p w:rsidR="0072480F" w:rsidRPr="0072480F" w:rsidRDefault="0072480F" w:rsidP="00EE0509">
      <w:pPr>
        <w:pStyle w:val="0Aheadingfirst"/>
        <w:tabs>
          <w:tab w:val="clear" w:pos="360"/>
        </w:tabs>
      </w:pPr>
      <w:bookmarkStart w:id="0" w:name="_GoBack"/>
      <w:r w:rsidRPr="0072480F">
        <w:t>Removing waste from the blood</w:t>
      </w:r>
    </w:p>
    <w:bookmarkEnd w:id="0"/>
    <w:p w:rsidR="0072480F" w:rsidRDefault="0072480F" w:rsidP="0072480F">
      <w:pPr>
        <w:pStyle w:val="StyleStyleWorksheetdateBefore13ptAfter12pt"/>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r>
        <w:rPr>
          <w:rFonts w:ascii="MS Gothic" w:eastAsia="MS Gothic" w:hAnsi="MS Gothic" w:cs="MS Gothic" w:hint="eastAsia"/>
        </w:rPr>
        <w:t> </w:t>
      </w:r>
      <w:r>
        <w:t>Date:</w:t>
      </w:r>
      <w:r>
        <w:rPr>
          <w:rFonts w:ascii="Arial Unicode MS" w:eastAsia="Arial Unicode MS" w:hAnsi="Arial Unicode MS" w:cs="Arial Unicode MS"/>
        </w:rPr>
        <w:t> </w:t>
      </w:r>
      <w:r>
        <w:tab/>
      </w:r>
    </w:p>
    <w:p w:rsidR="0057474E" w:rsidRPr="0072480F" w:rsidRDefault="0057474E" w:rsidP="0072480F">
      <w:pPr>
        <w:pStyle w:val="1wsquestions"/>
        <w:rPr>
          <w:b/>
        </w:rPr>
      </w:pPr>
      <w:r w:rsidRPr="0072480F">
        <w:rPr>
          <w:b/>
        </w:rPr>
        <w:t>1.</w:t>
      </w:r>
      <w:r w:rsidR="0072480F" w:rsidRPr="0072480F">
        <w:rPr>
          <w:b/>
        </w:rPr>
        <w:tab/>
      </w:r>
      <w:r w:rsidRPr="0072480F">
        <w:rPr>
          <w:b/>
        </w:rPr>
        <w:t>Removing waste from the lung</w:t>
      </w:r>
      <w:r w:rsidR="008617B0">
        <w:rPr>
          <w:b/>
        </w:rPr>
        <w:t>s</w:t>
      </w:r>
    </w:p>
    <w:p w:rsidR="0057474E" w:rsidRDefault="0057474E" w:rsidP="008B2106">
      <w:pPr>
        <w:pStyle w:val="1wsquestionsindent"/>
        <w:spacing w:after="120"/>
      </w:pPr>
      <w:r w:rsidRPr="000A31C4">
        <w:t>The following table compares the composition of the air breathed into</w:t>
      </w:r>
      <w:r w:rsidR="008617B0">
        <w:t xml:space="preserve"> and</w:t>
      </w:r>
      <w:r w:rsidR="008617B0" w:rsidRPr="008617B0">
        <w:t xml:space="preserve"> </w:t>
      </w:r>
      <w:r w:rsidR="008617B0">
        <w:t>out of</w:t>
      </w:r>
      <w:r w:rsidRPr="000A31C4">
        <w:t xml:space="preserve"> the lungs</w:t>
      </w:r>
      <w:r w:rsidR="008617B0">
        <w:t>.</w:t>
      </w:r>
    </w:p>
    <w:tbl>
      <w:tblPr>
        <w:tblStyle w:val="TableGrid"/>
        <w:tblW w:w="9173" w:type="dxa"/>
        <w:tblInd w:w="490" w:type="dxa"/>
        <w:tblLook w:val="01E0" w:firstRow="1" w:lastRow="1" w:firstColumn="1" w:lastColumn="1" w:noHBand="0" w:noVBand="0"/>
      </w:tblPr>
      <w:tblGrid>
        <w:gridCol w:w="1840"/>
        <w:gridCol w:w="1540"/>
        <w:gridCol w:w="2122"/>
        <w:gridCol w:w="1991"/>
        <w:gridCol w:w="1680"/>
      </w:tblGrid>
      <w:tr w:rsidR="00813424" w:rsidRPr="00813424" w:rsidTr="004225F6">
        <w:trPr>
          <w:trHeight w:val="360"/>
        </w:trPr>
        <w:tc>
          <w:tcPr>
            <w:tcW w:w="1840" w:type="dxa"/>
            <w:tcBorders>
              <w:bottom w:val="single" w:sz="4" w:space="0" w:color="FFFFFF"/>
              <w:right w:val="single" w:sz="4" w:space="0" w:color="FFFFFF"/>
            </w:tcBorders>
            <w:shd w:val="clear" w:color="auto" w:fill="000000"/>
            <w:vAlign w:val="center"/>
          </w:tcPr>
          <w:p w:rsidR="00813424" w:rsidRPr="00813424" w:rsidRDefault="00813424" w:rsidP="00FC48CF">
            <w:pPr>
              <w:pStyle w:val="TABLEHEADWHITELEFT"/>
            </w:pPr>
            <w:r w:rsidRPr="00813424">
              <w:t>Gas</w:t>
            </w:r>
          </w:p>
        </w:tc>
        <w:tc>
          <w:tcPr>
            <w:tcW w:w="1540" w:type="dxa"/>
            <w:tcBorders>
              <w:left w:val="single" w:sz="4" w:space="0" w:color="FFFFFF"/>
              <w:right w:val="single" w:sz="4" w:space="0" w:color="FFFFFF"/>
            </w:tcBorders>
            <w:shd w:val="clear" w:color="auto" w:fill="000000"/>
            <w:vAlign w:val="center"/>
          </w:tcPr>
          <w:p w:rsidR="00813424" w:rsidRPr="00813424" w:rsidRDefault="00813424" w:rsidP="00FC48CF">
            <w:pPr>
              <w:pStyle w:val="TABLEHEADWHITECENTRE"/>
            </w:pPr>
            <w:r w:rsidRPr="00813424">
              <w:t>Oxygen (%)</w:t>
            </w:r>
          </w:p>
        </w:tc>
        <w:tc>
          <w:tcPr>
            <w:tcW w:w="2122" w:type="dxa"/>
            <w:tcBorders>
              <w:left w:val="single" w:sz="4" w:space="0" w:color="FFFFFF"/>
              <w:right w:val="single" w:sz="4" w:space="0" w:color="FFFFFF"/>
            </w:tcBorders>
            <w:shd w:val="clear" w:color="auto" w:fill="000000"/>
            <w:vAlign w:val="center"/>
          </w:tcPr>
          <w:p w:rsidR="00813424" w:rsidRPr="00813424" w:rsidRDefault="00813424" w:rsidP="00FC48CF">
            <w:pPr>
              <w:pStyle w:val="TABLEHEADWHITECENTRE"/>
            </w:pPr>
            <w:r w:rsidRPr="00813424">
              <w:t>Carbon dioxide (%)</w:t>
            </w:r>
          </w:p>
        </w:tc>
        <w:tc>
          <w:tcPr>
            <w:tcW w:w="1991" w:type="dxa"/>
            <w:tcBorders>
              <w:left w:val="single" w:sz="4" w:space="0" w:color="FFFFFF"/>
              <w:right w:val="single" w:sz="4" w:space="0" w:color="FFFFFF"/>
            </w:tcBorders>
            <w:shd w:val="clear" w:color="auto" w:fill="000000"/>
            <w:vAlign w:val="center"/>
          </w:tcPr>
          <w:p w:rsidR="00813424" w:rsidRPr="00813424" w:rsidRDefault="00813424" w:rsidP="00FC48CF">
            <w:pPr>
              <w:pStyle w:val="TABLEHEADWHITECENTRE"/>
            </w:pPr>
            <w:r w:rsidRPr="00813424">
              <w:t>Water vapour (%)</w:t>
            </w:r>
          </w:p>
        </w:tc>
        <w:tc>
          <w:tcPr>
            <w:tcW w:w="1680" w:type="dxa"/>
            <w:tcBorders>
              <w:left w:val="single" w:sz="4" w:space="0" w:color="FFFFFF"/>
            </w:tcBorders>
            <w:shd w:val="clear" w:color="auto" w:fill="000000"/>
            <w:vAlign w:val="center"/>
          </w:tcPr>
          <w:p w:rsidR="00813424" w:rsidRPr="00813424" w:rsidRDefault="00813424" w:rsidP="00FC48CF">
            <w:pPr>
              <w:pStyle w:val="TABLEHEADWHITECENTRE"/>
            </w:pPr>
            <w:r w:rsidRPr="00813424">
              <w:t>Nitrogen (%)</w:t>
            </w:r>
          </w:p>
        </w:tc>
      </w:tr>
      <w:tr w:rsidR="00813424" w:rsidRPr="00813424" w:rsidTr="004225F6">
        <w:trPr>
          <w:trHeight w:val="360"/>
        </w:trPr>
        <w:tc>
          <w:tcPr>
            <w:tcW w:w="1840" w:type="dxa"/>
            <w:tcBorders>
              <w:top w:val="single" w:sz="4" w:space="0" w:color="FFFFFF"/>
              <w:bottom w:val="single" w:sz="4" w:space="0" w:color="FFFFFF"/>
            </w:tcBorders>
            <w:shd w:val="clear" w:color="auto" w:fill="000000"/>
            <w:vAlign w:val="center"/>
          </w:tcPr>
          <w:p w:rsidR="00813424" w:rsidRPr="00813424" w:rsidRDefault="00813424" w:rsidP="004225F6">
            <w:pPr>
              <w:pStyle w:val="TABLEHEADWHITELEFT"/>
            </w:pPr>
            <w:r w:rsidRPr="00813424">
              <w:t>Air breathed in</w:t>
            </w:r>
          </w:p>
        </w:tc>
        <w:tc>
          <w:tcPr>
            <w:tcW w:w="1540" w:type="dxa"/>
            <w:vAlign w:val="center"/>
          </w:tcPr>
          <w:p w:rsidR="00813424" w:rsidRPr="00813424" w:rsidRDefault="00813424" w:rsidP="00FC48CF">
            <w:pPr>
              <w:pStyle w:val="TABLETEXTCENTRE"/>
            </w:pPr>
            <w:r w:rsidRPr="00813424">
              <w:t>21</w:t>
            </w:r>
          </w:p>
        </w:tc>
        <w:tc>
          <w:tcPr>
            <w:tcW w:w="2122" w:type="dxa"/>
            <w:vAlign w:val="center"/>
          </w:tcPr>
          <w:p w:rsidR="00813424" w:rsidRPr="00813424" w:rsidRDefault="00813424" w:rsidP="005E6E6B">
            <w:pPr>
              <w:pStyle w:val="TABLETEXTLEFT"/>
              <w:ind w:left="740"/>
            </w:pPr>
            <w:r w:rsidRPr="00813424">
              <w:t>0.04</w:t>
            </w:r>
          </w:p>
        </w:tc>
        <w:tc>
          <w:tcPr>
            <w:tcW w:w="1991" w:type="dxa"/>
            <w:vAlign w:val="center"/>
          </w:tcPr>
          <w:p w:rsidR="00813424" w:rsidRPr="00813424" w:rsidRDefault="005E6E6B" w:rsidP="00FC48CF">
            <w:pPr>
              <w:pStyle w:val="TABLETEXTCENTRE"/>
            </w:pPr>
            <w:r>
              <w:t>U</w:t>
            </w:r>
            <w:r w:rsidR="00813424" w:rsidRPr="00813424">
              <w:t>sually &lt;1%</w:t>
            </w:r>
          </w:p>
        </w:tc>
        <w:tc>
          <w:tcPr>
            <w:tcW w:w="1680" w:type="dxa"/>
            <w:vAlign w:val="center"/>
          </w:tcPr>
          <w:p w:rsidR="00813424" w:rsidRPr="00813424" w:rsidRDefault="00813424" w:rsidP="00FC48CF">
            <w:pPr>
              <w:pStyle w:val="TABLETEXTCENTRE"/>
            </w:pPr>
            <w:r w:rsidRPr="00813424">
              <w:t>78</w:t>
            </w:r>
          </w:p>
        </w:tc>
      </w:tr>
      <w:tr w:rsidR="00813424" w:rsidRPr="00813424" w:rsidTr="004225F6">
        <w:trPr>
          <w:trHeight w:val="360"/>
        </w:trPr>
        <w:tc>
          <w:tcPr>
            <w:tcW w:w="1840" w:type="dxa"/>
            <w:tcBorders>
              <w:top w:val="single" w:sz="4" w:space="0" w:color="FFFFFF"/>
            </w:tcBorders>
            <w:shd w:val="clear" w:color="auto" w:fill="000000"/>
            <w:vAlign w:val="center"/>
          </w:tcPr>
          <w:p w:rsidR="00813424" w:rsidRPr="00813424" w:rsidRDefault="00813424" w:rsidP="004225F6">
            <w:pPr>
              <w:pStyle w:val="TABLEHEADWHITELEFT"/>
            </w:pPr>
            <w:r w:rsidRPr="00813424">
              <w:t>Air breathed out</w:t>
            </w:r>
          </w:p>
        </w:tc>
        <w:tc>
          <w:tcPr>
            <w:tcW w:w="1540" w:type="dxa"/>
            <w:vAlign w:val="center"/>
          </w:tcPr>
          <w:p w:rsidR="00813424" w:rsidRPr="00813424" w:rsidRDefault="00813424" w:rsidP="00FC48CF">
            <w:pPr>
              <w:pStyle w:val="TABLETEXTCENTRE"/>
            </w:pPr>
            <w:r w:rsidRPr="00813424">
              <w:t>16</w:t>
            </w:r>
          </w:p>
        </w:tc>
        <w:tc>
          <w:tcPr>
            <w:tcW w:w="2122" w:type="dxa"/>
            <w:vAlign w:val="center"/>
          </w:tcPr>
          <w:p w:rsidR="00813424" w:rsidRPr="00813424" w:rsidRDefault="00813424" w:rsidP="005E6E6B">
            <w:pPr>
              <w:pStyle w:val="TABLETEXTLEFT"/>
              <w:ind w:left="740"/>
            </w:pPr>
            <w:r w:rsidRPr="00813424">
              <w:t>4</w:t>
            </w:r>
          </w:p>
        </w:tc>
        <w:tc>
          <w:tcPr>
            <w:tcW w:w="1991" w:type="dxa"/>
            <w:vAlign w:val="center"/>
          </w:tcPr>
          <w:p w:rsidR="00813424" w:rsidRPr="00813424" w:rsidRDefault="00030D34" w:rsidP="00FC48CF">
            <w:pPr>
              <w:pStyle w:val="TABLETEXTCENTRE"/>
            </w:pPr>
            <w:r>
              <w:t>2</w:t>
            </w:r>
          </w:p>
        </w:tc>
        <w:tc>
          <w:tcPr>
            <w:tcW w:w="1680" w:type="dxa"/>
            <w:vAlign w:val="center"/>
          </w:tcPr>
          <w:p w:rsidR="00813424" w:rsidRPr="00813424" w:rsidRDefault="00813424" w:rsidP="00FC48CF">
            <w:pPr>
              <w:pStyle w:val="TABLETEXTCENTRE"/>
            </w:pPr>
            <w:r w:rsidRPr="00813424">
              <w:t>78</w:t>
            </w:r>
          </w:p>
        </w:tc>
      </w:tr>
    </w:tbl>
    <w:p w:rsidR="0057474E" w:rsidRPr="000A31C4" w:rsidRDefault="0057474E" w:rsidP="008B2106">
      <w:pPr>
        <w:pStyle w:val="1wsquestionaleader"/>
        <w:spacing w:before="60"/>
        <w:ind w:left="806" w:hanging="446"/>
      </w:pPr>
      <w:r w:rsidRPr="00756D7F">
        <w:t>(a)</w:t>
      </w:r>
      <w:r w:rsidR="00813424" w:rsidRPr="00813424">
        <w:rPr>
          <w:b/>
        </w:rPr>
        <w:tab/>
      </w:r>
      <w:r w:rsidRPr="000A31C4">
        <w:t>Which listed gas is classif</w:t>
      </w:r>
      <w:r w:rsidR="00B90D7A">
        <w:t>i</w:t>
      </w:r>
      <w:r w:rsidRPr="000A31C4">
        <w:t xml:space="preserve">ed as a waste gas? </w:t>
      </w:r>
      <w:r w:rsidR="00466788">
        <w:tab/>
      </w:r>
    </w:p>
    <w:tbl>
      <w:tblPr>
        <w:tblStyle w:val="TableGrid"/>
        <w:tblW w:w="9532"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83"/>
        <w:gridCol w:w="6449"/>
      </w:tblGrid>
      <w:tr w:rsidR="00B67A41" w:rsidRPr="00F538F8" w:rsidTr="006067C1">
        <w:tc>
          <w:tcPr>
            <w:tcW w:w="3083" w:type="dxa"/>
            <w:shd w:val="clear" w:color="auto" w:fill="auto"/>
          </w:tcPr>
          <w:p w:rsidR="00B67A41" w:rsidRPr="00F538F8" w:rsidRDefault="00E6753F" w:rsidP="00AE03C3">
            <w:pPr>
              <w:pStyle w:val="1wsquestionaleader"/>
              <w:spacing w:before="60" w:line="240" w:lineRule="auto"/>
              <w:ind w:left="0" w:firstLine="0"/>
              <w:jc w:val="center"/>
            </w:pPr>
            <w:r>
              <w:rPr>
                <w:noProof/>
                <w:lang w:val="en-US"/>
              </w:rPr>
              <w:drawing>
                <wp:inline distT="0" distB="0" distL="0" distR="0">
                  <wp:extent cx="1359535" cy="2639695"/>
                  <wp:effectExtent l="0" t="0" r="0" b="8255"/>
                  <wp:docPr id="1" name="Picture 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9535" cy="2639695"/>
                          </a:xfrm>
                          <a:prstGeom prst="rect">
                            <a:avLst/>
                          </a:prstGeom>
                          <a:noFill/>
                          <a:ln>
                            <a:noFill/>
                          </a:ln>
                        </pic:spPr>
                      </pic:pic>
                    </a:graphicData>
                  </a:graphic>
                </wp:inline>
              </w:drawing>
            </w:r>
          </w:p>
        </w:tc>
        <w:tc>
          <w:tcPr>
            <w:tcW w:w="6449" w:type="dxa"/>
            <w:shd w:val="clear" w:color="auto" w:fill="auto"/>
          </w:tcPr>
          <w:p w:rsidR="002506D5" w:rsidRPr="000A31C4" w:rsidRDefault="002506D5" w:rsidP="002506D5">
            <w:pPr>
              <w:pStyle w:val="1wsquestions"/>
              <w:spacing w:before="120"/>
            </w:pPr>
            <w:r w:rsidRPr="00756D7F">
              <w:t>(b)</w:t>
            </w:r>
            <w:r w:rsidRPr="00813424">
              <w:rPr>
                <w:b/>
              </w:rPr>
              <w:tab/>
            </w:r>
            <w:r w:rsidRPr="000A31C4">
              <w:t>Explain why the percentage of oxygen has decreased and the percentage of carbon dioxide has increased.</w:t>
            </w:r>
          </w:p>
          <w:p w:rsidR="002506D5" w:rsidRDefault="002506D5" w:rsidP="002506D5">
            <w:pPr>
              <w:pStyle w:val="1wsquestions"/>
              <w:tabs>
                <w:tab w:val="clear" w:pos="4580"/>
                <w:tab w:val="right" w:leader="dot" w:pos="6192"/>
              </w:tabs>
              <w:ind w:firstLine="0"/>
            </w:pPr>
            <w:r>
              <w:tab/>
            </w:r>
          </w:p>
          <w:p w:rsidR="002506D5" w:rsidRDefault="002506D5" w:rsidP="002506D5">
            <w:pPr>
              <w:pStyle w:val="1wsquestions"/>
              <w:tabs>
                <w:tab w:val="clear" w:pos="4580"/>
                <w:tab w:val="right" w:leader="dot" w:pos="6192"/>
              </w:tabs>
              <w:ind w:firstLine="0"/>
            </w:pPr>
            <w:r>
              <w:tab/>
            </w:r>
          </w:p>
          <w:p w:rsidR="002506D5" w:rsidRDefault="002506D5" w:rsidP="002506D5">
            <w:pPr>
              <w:pStyle w:val="1wsquestions"/>
              <w:tabs>
                <w:tab w:val="clear" w:pos="4580"/>
                <w:tab w:val="right" w:leader="dot" w:pos="6192"/>
              </w:tabs>
              <w:ind w:firstLine="0"/>
            </w:pPr>
            <w:r>
              <w:tab/>
            </w:r>
          </w:p>
          <w:p w:rsidR="00B67A41" w:rsidRDefault="00B67A41" w:rsidP="00933161">
            <w:pPr>
              <w:pStyle w:val="1wsquestions"/>
              <w:spacing w:before="120"/>
            </w:pPr>
            <w:r w:rsidRPr="00756D7F">
              <w:t>(c)</w:t>
            </w:r>
            <w:r w:rsidRPr="00B67A41">
              <w:rPr>
                <w:b/>
              </w:rPr>
              <w:tab/>
            </w:r>
            <w:r>
              <w:t xml:space="preserve">The image </w:t>
            </w:r>
            <w:r w:rsidR="00A514BB">
              <w:t xml:space="preserve">on the left </w:t>
            </w:r>
            <w:r w:rsidRPr="000A31C4">
              <w:t>shows alveoli and blood capillaries. Explain the importance of the close association of these structures.</w:t>
            </w:r>
          </w:p>
          <w:p w:rsidR="006067C1" w:rsidRDefault="006067C1" w:rsidP="00945076">
            <w:pPr>
              <w:pStyle w:val="1wsquestions"/>
              <w:tabs>
                <w:tab w:val="clear" w:pos="4580"/>
                <w:tab w:val="right" w:leader="dot" w:pos="6192"/>
              </w:tabs>
              <w:ind w:firstLine="0"/>
            </w:pPr>
            <w:r>
              <w:tab/>
            </w:r>
          </w:p>
          <w:p w:rsidR="006067C1" w:rsidRDefault="006067C1" w:rsidP="00945076">
            <w:pPr>
              <w:pStyle w:val="1wsquestions"/>
              <w:tabs>
                <w:tab w:val="clear" w:pos="4580"/>
                <w:tab w:val="right" w:leader="dot" w:pos="6192"/>
              </w:tabs>
              <w:ind w:firstLine="0"/>
            </w:pPr>
            <w:r>
              <w:tab/>
            </w:r>
          </w:p>
          <w:p w:rsidR="006067C1" w:rsidRDefault="006067C1" w:rsidP="00945076">
            <w:pPr>
              <w:pStyle w:val="1wsquestions"/>
              <w:tabs>
                <w:tab w:val="clear" w:pos="4580"/>
                <w:tab w:val="right" w:leader="dot" w:pos="6192"/>
              </w:tabs>
              <w:ind w:firstLine="0"/>
            </w:pPr>
            <w:r>
              <w:tab/>
            </w:r>
          </w:p>
          <w:p w:rsidR="006067C1" w:rsidRPr="00B64B87" w:rsidRDefault="006067C1" w:rsidP="00945076">
            <w:pPr>
              <w:pStyle w:val="1wsquestions"/>
              <w:tabs>
                <w:tab w:val="clear" w:pos="4580"/>
                <w:tab w:val="right" w:leader="dot" w:pos="6192"/>
              </w:tabs>
              <w:ind w:firstLine="0"/>
            </w:pPr>
          </w:p>
        </w:tc>
      </w:tr>
    </w:tbl>
    <w:p w:rsidR="0057474E" w:rsidRPr="006B04F5" w:rsidRDefault="0057474E" w:rsidP="000D3EE9">
      <w:pPr>
        <w:pStyle w:val="1wsquestions"/>
        <w:spacing w:before="60"/>
        <w:rPr>
          <w:b/>
        </w:rPr>
      </w:pPr>
      <w:r w:rsidRPr="006B04F5">
        <w:rPr>
          <w:b/>
        </w:rPr>
        <w:t>2.</w:t>
      </w:r>
      <w:r w:rsidR="00336609" w:rsidRPr="006B04F5">
        <w:rPr>
          <w:b/>
        </w:rPr>
        <w:tab/>
      </w:r>
      <w:r w:rsidRPr="006B04F5">
        <w:rPr>
          <w:b/>
        </w:rPr>
        <w:t>Removing waste from the kidneys</w:t>
      </w:r>
    </w:p>
    <w:p w:rsidR="0057474E" w:rsidRDefault="0057474E" w:rsidP="00600A89">
      <w:pPr>
        <w:pStyle w:val="1wsquestionsindent"/>
        <w:spacing w:after="120"/>
      </w:pPr>
      <w:r>
        <w:t>Waste removal is also the responsibility of the kidneys. Blood is filtered and wastes leave the kidneys as urine. The following table provides data on the typical composition of urine.</w:t>
      </w:r>
    </w:p>
    <w:tbl>
      <w:tblPr>
        <w:tblStyle w:val="TableGrid"/>
        <w:tblW w:w="9532"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145"/>
        <w:gridCol w:w="5387"/>
      </w:tblGrid>
      <w:tr w:rsidR="005F684A" w:rsidRPr="00F538F8" w:rsidTr="007325E8">
        <w:tc>
          <w:tcPr>
            <w:tcW w:w="4145" w:type="dxa"/>
            <w:shd w:val="clear" w:color="auto" w:fill="auto"/>
          </w:tcPr>
          <w:tbl>
            <w:tblPr>
              <w:tblW w:w="3807"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21"/>
              <w:gridCol w:w="1386"/>
            </w:tblGrid>
            <w:tr w:rsidR="001D0867" w:rsidTr="00000073">
              <w:trPr>
                <w:trHeight w:val="360"/>
              </w:trPr>
              <w:tc>
                <w:tcPr>
                  <w:tcW w:w="2421" w:type="dxa"/>
                  <w:tcBorders>
                    <w:right w:val="single" w:sz="4" w:space="0" w:color="FFFFFF"/>
                  </w:tcBorders>
                  <w:shd w:val="clear" w:color="auto" w:fill="000000"/>
                  <w:vAlign w:val="bottom"/>
                </w:tcPr>
                <w:p w:rsidR="001D0867" w:rsidRPr="005F0A3C" w:rsidRDefault="001D0867" w:rsidP="00A00D50">
                  <w:pPr>
                    <w:pStyle w:val="TABLEHEADWHITELEFT"/>
                  </w:pPr>
                  <w:r w:rsidRPr="005F0A3C">
                    <w:t>Component</w:t>
                  </w:r>
                </w:p>
              </w:tc>
              <w:tc>
                <w:tcPr>
                  <w:tcW w:w="1386" w:type="dxa"/>
                  <w:tcBorders>
                    <w:left w:val="single" w:sz="4" w:space="0" w:color="FFFFFF"/>
                  </w:tcBorders>
                  <w:shd w:val="clear" w:color="auto" w:fill="000000"/>
                  <w:vAlign w:val="center"/>
                </w:tcPr>
                <w:p w:rsidR="001D0867" w:rsidRPr="005F0A3C" w:rsidRDefault="001D0867" w:rsidP="00A00D50">
                  <w:pPr>
                    <w:pStyle w:val="TABLEHEADWHITECENTRE"/>
                  </w:pPr>
                  <w:r w:rsidRPr="005F0A3C">
                    <w:t>%</w:t>
                  </w:r>
                  <w:r w:rsidR="005D1483">
                    <w:br/>
                  </w:r>
                  <w:r w:rsidRPr="005F0A3C">
                    <w:t>(by weight)</w:t>
                  </w:r>
                </w:p>
              </w:tc>
            </w:tr>
            <w:tr w:rsidR="001D0867" w:rsidTr="005D1483">
              <w:trPr>
                <w:trHeight w:val="360"/>
              </w:trPr>
              <w:tc>
                <w:tcPr>
                  <w:tcW w:w="2421" w:type="dxa"/>
                  <w:vAlign w:val="center"/>
                </w:tcPr>
                <w:p w:rsidR="001D0867" w:rsidRDefault="001D0867" w:rsidP="00A00D50">
                  <w:pPr>
                    <w:pStyle w:val="TABLETEXTLEFT"/>
                  </w:pPr>
                  <w:r>
                    <w:t>Water</w:t>
                  </w:r>
                </w:p>
              </w:tc>
              <w:tc>
                <w:tcPr>
                  <w:tcW w:w="1386" w:type="dxa"/>
                  <w:vAlign w:val="center"/>
                </w:tcPr>
                <w:p w:rsidR="001D0867" w:rsidRDefault="001D0867" w:rsidP="00A00D50">
                  <w:pPr>
                    <w:pStyle w:val="TABLETEXTLEFT"/>
                    <w:tabs>
                      <w:tab w:val="decimal" w:pos="669"/>
                    </w:tabs>
                  </w:pPr>
                  <w:r>
                    <w:t>95</w:t>
                  </w:r>
                </w:p>
              </w:tc>
            </w:tr>
            <w:tr w:rsidR="001D0867" w:rsidTr="005D1483">
              <w:trPr>
                <w:trHeight w:val="360"/>
              </w:trPr>
              <w:tc>
                <w:tcPr>
                  <w:tcW w:w="2421" w:type="dxa"/>
                  <w:vAlign w:val="center"/>
                </w:tcPr>
                <w:p w:rsidR="001D0867" w:rsidRDefault="001D0867" w:rsidP="00A00D50">
                  <w:pPr>
                    <w:pStyle w:val="TABLETEXTLEFT"/>
                  </w:pPr>
                  <w:r>
                    <w:t>Urea</w:t>
                  </w:r>
                </w:p>
              </w:tc>
              <w:tc>
                <w:tcPr>
                  <w:tcW w:w="1386" w:type="dxa"/>
                  <w:vAlign w:val="center"/>
                </w:tcPr>
                <w:p w:rsidR="001D0867" w:rsidRPr="000F7216" w:rsidRDefault="001D0867" w:rsidP="00A00D50">
                  <w:pPr>
                    <w:pStyle w:val="TABLETEXTLEFT"/>
                    <w:tabs>
                      <w:tab w:val="decimal" w:pos="669"/>
                    </w:tabs>
                  </w:pPr>
                  <w:r w:rsidRPr="000F7216">
                    <w:t>2.5</w:t>
                  </w:r>
                </w:p>
              </w:tc>
            </w:tr>
            <w:tr w:rsidR="001D0867" w:rsidTr="005D1483">
              <w:trPr>
                <w:trHeight w:val="360"/>
              </w:trPr>
              <w:tc>
                <w:tcPr>
                  <w:tcW w:w="2421" w:type="dxa"/>
                  <w:vAlign w:val="center"/>
                </w:tcPr>
                <w:p w:rsidR="001D0867" w:rsidRDefault="001D0867" w:rsidP="00A00D50">
                  <w:pPr>
                    <w:pStyle w:val="TABLETEXTLEFT"/>
                  </w:pPr>
                  <w:r>
                    <w:t>Other nitrogenous waste</w:t>
                  </w:r>
                </w:p>
              </w:tc>
              <w:tc>
                <w:tcPr>
                  <w:tcW w:w="1386" w:type="dxa"/>
                  <w:vAlign w:val="center"/>
                </w:tcPr>
                <w:p w:rsidR="001D0867" w:rsidRDefault="001D0867" w:rsidP="00A00D50">
                  <w:pPr>
                    <w:pStyle w:val="TABLETEXTLEFT"/>
                    <w:tabs>
                      <w:tab w:val="decimal" w:pos="669"/>
                    </w:tabs>
                  </w:pPr>
                  <w:r>
                    <w:t>0.3</w:t>
                  </w:r>
                </w:p>
              </w:tc>
            </w:tr>
            <w:tr w:rsidR="001D0867" w:rsidTr="005D1483">
              <w:trPr>
                <w:trHeight w:val="360"/>
              </w:trPr>
              <w:tc>
                <w:tcPr>
                  <w:tcW w:w="2421" w:type="dxa"/>
                  <w:vAlign w:val="center"/>
                </w:tcPr>
                <w:p w:rsidR="001D0867" w:rsidRDefault="001D0867" w:rsidP="00A00D50">
                  <w:pPr>
                    <w:pStyle w:val="TABLETEXTLEFT"/>
                  </w:pPr>
                  <w:r>
                    <w:t>Salts</w:t>
                  </w:r>
                </w:p>
              </w:tc>
              <w:tc>
                <w:tcPr>
                  <w:tcW w:w="1386" w:type="dxa"/>
                  <w:vAlign w:val="center"/>
                </w:tcPr>
                <w:p w:rsidR="001D0867" w:rsidRDefault="001D0867" w:rsidP="00A00D50">
                  <w:pPr>
                    <w:pStyle w:val="TABLETEXTLEFT"/>
                    <w:tabs>
                      <w:tab w:val="decimal" w:pos="669"/>
                    </w:tabs>
                  </w:pPr>
                  <w:r>
                    <w:t>1.9</w:t>
                  </w:r>
                </w:p>
              </w:tc>
            </w:tr>
            <w:tr w:rsidR="001D0867" w:rsidTr="005D1483">
              <w:trPr>
                <w:trHeight w:val="360"/>
              </w:trPr>
              <w:tc>
                <w:tcPr>
                  <w:tcW w:w="2421" w:type="dxa"/>
                  <w:vAlign w:val="center"/>
                </w:tcPr>
                <w:p w:rsidR="001D0867" w:rsidRDefault="001D0867" w:rsidP="00A00D50">
                  <w:pPr>
                    <w:pStyle w:val="TABLETEXTLEFT"/>
                  </w:pPr>
                  <w:r>
                    <w:t>Other</w:t>
                  </w:r>
                </w:p>
              </w:tc>
              <w:tc>
                <w:tcPr>
                  <w:tcW w:w="1386" w:type="dxa"/>
                  <w:vAlign w:val="center"/>
                </w:tcPr>
                <w:p w:rsidR="001D0867" w:rsidRDefault="001D0867" w:rsidP="00A00D50">
                  <w:pPr>
                    <w:pStyle w:val="TABLETEXTLEFT"/>
                    <w:tabs>
                      <w:tab w:val="decimal" w:pos="669"/>
                    </w:tabs>
                  </w:pPr>
                  <w:r>
                    <w:t>0.3</w:t>
                  </w:r>
                </w:p>
              </w:tc>
            </w:tr>
          </w:tbl>
          <w:p w:rsidR="005F684A" w:rsidRPr="00F538F8" w:rsidRDefault="005F684A" w:rsidP="00A00D50">
            <w:pPr>
              <w:pStyle w:val="1wsquestionaleader"/>
              <w:spacing w:before="60" w:line="240" w:lineRule="auto"/>
              <w:ind w:left="0" w:firstLine="0"/>
            </w:pPr>
          </w:p>
        </w:tc>
        <w:tc>
          <w:tcPr>
            <w:tcW w:w="5387" w:type="dxa"/>
            <w:shd w:val="clear" w:color="auto" w:fill="auto"/>
          </w:tcPr>
          <w:p w:rsidR="005F684A" w:rsidRPr="001802F7" w:rsidRDefault="005F684A" w:rsidP="00000073">
            <w:pPr>
              <w:pStyle w:val="1wsquestions"/>
              <w:tabs>
                <w:tab w:val="clear" w:pos="4580"/>
                <w:tab w:val="right" w:leader="dot" w:pos="4968"/>
              </w:tabs>
              <w:spacing w:before="210"/>
            </w:pPr>
            <w:r w:rsidRPr="00756D7F">
              <w:t>(a)</w:t>
            </w:r>
            <w:r w:rsidRPr="005F684A">
              <w:rPr>
                <w:b/>
              </w:rPr>
              <w:tab/>
            </w:r>
            <w:r w:rsidRPr="001802F7">
              <w:t>Identify the major component of urine</w:t>
            </w:r>
            <w:r>
              <w:t>.</w:t>
            </w:r>
            <w:r w:rsidR="00823EDC">
              <w:rPr>
                <w:rFonts w:ascii="Arial Unicode MS" w:eastAsia="Arial Unicode MS" w:hAnsi="Arial Unicode MS" w:cs="Arial Unicode MS"/>
              </w:rPr>
              <w:t> </w:t>
            </w:r>
            <w:r w:rsidR="00E14913">
              <w:tab/>
            </w:r>
          </w:p>
          <w:p w:rsidR="005F684A" w:rsidRPr="001802F7" w:rsidRDefault="005F684A" w:rsidP="00A560D4">
            <w:pPr>
              <w:pStyle w:val="1wsquestions"/>
              <w:tabs>
                <w:tab w:val="clear" w:pos="4580"/>
                <w:tab w:val="right" w:leader="dot" w:pos="4968"/>
              </w:tabs>
            </w:pPr>
            <w:r w:rsidRPr="00756D7F">
              <w:t>(b)</w:t>
            </w:r>
            <w:r w:rsidRPr="005F684A">
              <w:rPr>
                <w:b/>
              </w:rPr>
              <w:tab/>
            </w:r>
            <w:r w:rsidRPr="001802F7">
              <w:t>Urea is the major nitrogenous waste. Calculate the total nitrogenous waste in urine.</w:t>
            </w:r>
            <w:r w:rsidR="00823EDC">
              <w:rPr>
                <w:rFonts w:ascii="Arial Unicode MS" w:eastAsia="Arial Unicode MS" w:hAnsi="Arial Unicode MS" w:cs="Arial Unicode MS"/>
              </w:rPr>
              <w:t> </w:t>
            </w:r>
            <w:r w:rsidR="00E14913">
              <w:tab/>
            </w:r>
          </w:p>
          <w:p w:rsidR="005F684A" w:rsidRDefault="005F684A" w:rsidP="00E14913">
            <w:pPr>
              <w:pStyle w:val="1wsquestions"/>
              <w:tabs>
                <w:tab w:val="clear" w:pos="4580"/>
                <w:tab w:val="right" w:leader="dot" w:pos="6120"/>
              </w:tabs>
            </w:pPr>
            <w:r w:rsidRPr="00756D7F">
              <w:t>(c)</w:t>
            </w:r>
            <w:r>
              <w:rPr>
                <w:b/>
              </w:rPr>
              <w:tab/>
            </w:r>
            <w:r w:rsidRPr="001802F7">
              <w:t>Glucose is initially filtered out of the blood by the kidneys but is reabsorbed and so is absent from the urine. Explain why it is important that glucose is not lost by the body.</w:t>
            </w:r>
          </w:p>
          <w:p w:rsidR="00E14913" w:rsidRDefault="00E14913" w:rsidP="00A560D4">
            <w:pPr>
              <w:pStyle w:val="1wsquestions"/>
              <w:tabs>
                <w:tab w:val="clear" w:pos="4580"/>
                <w:tab w:val="right" w:leader="dot" w:pos="4968"/>
              </w:tabs>
            </w:pPr>
            <w:r>
              <w:tab/>
            </w:r>
            <w:r>
              <w:tab/>
            </w:r>
          </w:p>
          <w:p w:rsidR="00E14913" w:rsidRPr="00B64B87" w:rsidRDefault="00E14913" w:rsidP="00000073">
            <w:pPr>
              <w:pStyle w:val="1wsquestions"/>
              <w:tabs>
                <w:tab w:val="clear" w:pos="4580"/>
                <w:tab w:val="right" w:leader="dot" w:pos="4968"/>
              </w:tabs>
            </w:pPr>
            <w:r>
              <w:tab/>
            </w:r>
            <w:r>
              <w:tab/>
            </w:r>
          </w:p>
        </w:tc>
      </w:tr>
    </w:tbl>
    <w:p w:rsidR="003604E6" w:rsidRDefault="003604E6" w:rsidP="004F3811">
      <w:pPr>
        <w:pStyle w:val="1wsquestionaleader"/>
        <w:spacing w:before="60"/>
        <w:ind w:left="806" w:hanging="446"/>
      </w:pPr>
      <w:r w:rsidRPr="00756D7F">
        <w:t>(d)</w:t>
      </w:r>
      <w:r w:rsidRPr="005F684A">
        <w:rPr>
          <w:b/>
        </w:rPr>
        <w:tab/>
      </w:r>
      <w:r w:rsidRPr="001802F7">
        <w:t xml:space="preserve">A patient’s urine </w:t>
      </w:r>
      <w:r>
        <w:t>gives</w:t>
      </w:r>
      <w:r w:rsidRPr="001802F7">
        <w:t xml:space="preserve"> a positive glucose test. What i</w:t>
      </w:r>
      <w:r>
        <w:t>nformation does this provide for</w:t>
      </w:r>
      <w:r w:rsidRPr="001802F7">
        <w:t xml:space="preserve"> </w:t>
      </w:r>
      <w:r w:rsidR="004F3811">
        <w:br/>
      </w:r>
      <w:r w:rsidRPr="001802F7">
        <w:t>a doctor?</w:t>
      </w:r>
    </w:p>
    <w:p w:rsidR="003604E6" w:rsidRDefault="004F3811" w:rsidP="004F3811">
      <w:pPr>
        <w:pStyle w:val="1wsquestionaleader"/>
        <w:spacing w:before="60"/>
        <w:ind w:left="806" w:hanging="446"/>
      </w:pPr>
      <w:r>
        <w:tab/>
      </w:r>
      <w:r w:rsidR="003604E6">
        <w:tab/>
      </w:r>
    </w:p>
    <w:p w:rsidR="003604E6" w:rsidRDefault="003604E6" w:rsidP="004F3811">
      <w:pPr>
        <w:pStyle w:val="1wsquestionaleader"/>
        <w:spacing w:before="60"/>
        <w:ind w:left="806" w:hanging="446"/>
      </w:pPr>
      <w:r>
        <w:tab/>
      </w:r>
      <w:r>
        <w:tab/>
      </w:r>
    </w:p>
    <w:sectPr w:rsidR="003604E6" w:rsidSect="00D22AA2">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360" w:right="1185" w:bottom="940" w:left="1185" w:header="0" w:footer="500" w:gutter="0"/>
      <w:pgNumType w:start="87"/>
      <w:cols w:space="24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276F" w:rsidRDefault="002E276F">
      <w:r>
        <w:separator/>
      </w:r>
    </w:p>
  </w:endnote>
  <w:endnote w:type="continuationSeparator" w:id="0">
    <w:p w:rsidR="002E276F" w:rsidRDefault="002E2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Tahoma">
    <w:panose1 w:val="020B0604030504040204"/>
    <w:charset w:val="00"/>
    <w:family w:val="auto"/>
    <w:pitch w:val="variable"/>
    <w:sig w:usb0="E1002AFF" w:usb1="C000605B" w:usb2="00000029" w:usb3="00000000" w:csb0="000101FF" w:csb1="00000000"/>
  </w:font>
  <w:font w:name="Arial-BoldMT">
    <w:panose1 w:val="00000000000000000000"/>
    <w:charset w:val="4D"/>
    <w:family w:val="auto"/>
    <w:notTrueType/>
    <w:pitch w:val="default"/>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A0E" w:rsidRPr="00245DCE" w:rsidRDefault="00546A0E" w:rsidP="00245DCE">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D7716C">
      <w:rPr>
        <w:rStyle w:val="PageNumber"/>
        <w:rFonts w:ascii="Arial" w:hAnsi="Arial" w:cs="Arial"/>
        <w:b/>
        <w:noProof/>
        <w:sz w:val="18"/>
        <w:szCs w:val="18"/>
      </w:rPr>
      <w:t>88</w:t>
    </w:r>
    <w:r w:rsidRPr="00011523">
      <w:rPr>
        <w:rStyle w:val="PageNumber"/>
        <w:rFonts w:ascii="Arial" w:hAnsi="Arial" w:cs="Arial"/>
        <w:b/>
        <w:sz w:val="18"/>
        <w:szCs w:val="18"/>
      </w:rPr>
      <w:fldChar w:fldCharType="end"/>
    </w:r>
    <w:r w:rsidRPr="00011523">
      <w:rPr>
        <w:rFonts w:ascii="Arial" w:hAnsi="Arial" w:cs="Arial"/>
        <w:b/>
        <w:sz w:val="18"/>
        <w:szCs w:val="18"/>
      </w:rPr>
      <w:t> </w:t>
    </w:r>
    <w:r w:rsidRPr="00823566">
      <w:rPr>
        <w:rFonts w:ascii="Arial" w:hAnsi="Arial" w:cs="Arial"/>
        <w:sz w:val="18"/>
        <w:szCs w:val="18"/>
      </w:rPr>
      <w:t>Core Science Stage 4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10</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A0E" w:rsidRPr="000F1168" w:rsidRDefault="00546A0E" w:rsidP="00A514BB">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xml:space="preserve">© John Wiley &amp; Sons Australia, </w:t>
    </w:r>
    <w:r w:rsidR="00D22AA2">
      <w:rPr>
        <w:rFonts w:ascii="Arial" w:hAnsi="Arial" w:cs="Arial"/>
        <w:sz w:val="15"/>
        <w:szCs w:val="15"/>
      </w:rPr>
      <w:t>Ltd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14BB" w:rsidRDefault="00A514BB">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276F" w:rsidRDefault="002E276F">
      <w:r>
        <w:separator/>
      </w:r>
    </w:p>
  </w:footnote>
  <w:footnote w:type="continuationSeparator" w:id="0">
    <w:p w:rsidR="002E276F" w:rsidRDefault="002E276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14BB" w:rsidRDefault="00A514BB">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14BB" w:rsidRDefault="00A514BB">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14BB" w:rsidRDefault="00A514BB">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D7045F0"/>
    <w:lvl w:ilvl="0">
      <w:start w:val="1"/>
      <w:numFmt w:val="decimal"/>
      <w:lvlText w:val="%1."/>
      <w:lvlJc w:val="left"/>
      <w:pPr>
        <w:tabs>
          <w:tab w:val="num" w:pos="1800"/>
        </w:tabs>
        <w:ind w:left="1800" w:hanging="360"/>
      </w:pPr>
    </w:lvl>
  </w:abstractNum>
  <w:abstractNum w:abstractNumId="1">
    <w:nsid w:val="FFFFFF7D"/>
    <w:multiLevelType w:val="singleLevel"/>
    <w:tmpl w:val="C2A48C2C"/>
    <w:lvl w:ilvl="0">
      <w:start w:val="1"/>
      <w:numFmt w:val="decimal"/>
      <w:lvlText w:val="%1."/>
      <w:lvlJc w:val="left"/>
      <w:pPr>
        <w:tabs>
          <w:tab w:val="num" w:pos="1440"/>
        </w:tabs>
        <w:ind w:left="1440" w:hanging="360"/>
      </w:pPr>
    </w:lvl>
  </w:abstractNum>
  <w:abstractNum w:abstractNumId="2">
    <w:nsid w:val="FFFFFF7E"/>
    <w:multiLevelType w:val="singleLevel"/>
    <w:tmpl w:val="0C2AE18E"/>
    <w:lvl w:ilvl="0">
      <w:start w:val="1"/>
      <w:numFmt w:val="decimal"/>
      <w:lvlText w:val="%1."/>
      <w:lvlJc w:val="left"/>
      <w:pPr>
        <w:tabs>
          <w:tab w:val="num" w:pos="1080"/>
        </w:tabs>
        <w:ind w:left="1080" w:hanging="360"/>
      </w:pPr>
    </w:lvl>
  </w:abstractNum>
  <w:abstractNum w:abstractNumId="3">
    <w:nsid w:val="FFFFFF7F"/>
    <w:multiLevelType w:val="singleLevel"/>
    <w:tmpl w:val="BA9EBA00"/>
    <w:lvl w:ilvl="0">
      <w:start w:val="1"/>
      <w:numFmt w:val="decimal"/>
      <w:lvlText w:val="%1."/>
      <w:lvlJc w:val="left"/>
      <w:pPr>
        <w:tabs>
          <w:tab w:val="num" w:pos="720"/>
        </w:tabs>
        <w:ind w:left="720" w:hanging="360"/>
      </w:pPr>
    </w:lvl>
  </w:abstractNum>
  <w:abstractNum w:abstractNumId="4">
    <w:nsid w:val="FFFFFF80"/>
    <w:multiLevelType w:val="singleLevel"/>
    <w:tmpl w:val="688C56F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68D2DA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5F4A4C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DE1C516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BB2E6D90"/>
    <w:lvl w:ilvl="0">
      <w:start w:val="1"/>
      <w:numFmt w:val="decimal"/>
      <w:lvlText w:val="%1."/>
      <w:lvlJc w:val="left"/>
      <w:pPr>
        <w:tabs>
          <w:tab w:val="num" w:pos="360"/>
        </w:tabs>
        <w:ind w:left="360" w:hanging="360"/>
      </w:pPr>
    </w:lvl>
  </w:abstractNum>
  <w:abstractNum w:abstractNumId="9">
    <w:nsid w:val="FFFFFF89"/>
    <w:multiLevelType w:val="singleLevel"/>
    <w:tmpl w:val="E54661D0"/>
    <w:lvl w:ilvl="0">
      <w:start w:val="1"/>
      <w:numFmt w:val="bullet"/>
      <w:lvlText w:val=""/>
      <w:lvlJc w:val="left"/>
      <w:pPr>
        <w:tabs>
          <w:tab w:val="num" w:pos="360"/>
        </w:tabs>
        <w:ind w:left="360" w:hanging="360"/>
      </w:pPr>
      <w:rPr>
        <w:rFonts w:ascii="Symbol" w:hAnsi="Symbol" w:hint="default"/>
      </w:rPr>
    </w:lvl>
  </w:abstractNum>
  <w:abstractNum w:abstractNumId="10">
    <w:nsid w:val="54A62F7B"/>
    <w:multiLevelType w:val="hybridMultilevel"/>
    <w:tmpl w:val="3506904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55C9421F"/>
    <w:multiLevelType w:val="hybridMultilevel"/>
    <w:tmpl w:val="4A028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7B702C0"/>
    <w:multiLevelType w:val="hybridMultilevel"/>
    <w:tmpl w:val="D12047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00"/>
  <w:characterSpacingControl w:val="doNotCompress"/>
  <w:hdrShapeDefaults>
    <o:shapedefaults v:ext="edit" spidmax="2050">
      <v:stroke dashstyle="1 1" weight="1.7pt" endcap="round"/>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86C"/>
    <w:rsid w:val="00000073"/>
    <w:rsid w:val="000010E8"/>
    <w:rsid w:val="0000221B"/>
    <w:rsid w:val="00002C83"/>
    <w:rsid w:val="00002DF0"/>
    <w:rsid w:val="00004A71"/>
    <w:rsid w:val="000050D3"/>
    <w:rsid w:val="000058C2"/>
    <w:rsid w:val="00010FE9"/>
    <w:rsid w:val="00011523"/>
    <w:rsid w:val="00011895"/>
    <w:rsid w:val="000121D2"/>
    <w:rsid w:val="000134C8"/>
    <w:rsid w:val="0001393E"/>
    <w:rsid w:val="00013ADB"/>
    <w:rsid w:val="00013D83"/>
    <w:rsid w:val="000147D9"/>
    <w:rsid w:val="00014BF3"/>
    <w:rsid w:val="00015E49"/>
    <w:rsid w:val="00017323"/>
    <w:rsid w:val="00021F3C"/>
    <w:rsid w:val="000221E8"/>
    <w:rsid w:val="00022C12"/>
    <w:rsid w:val="00023BA7"/>
    <w:rsid w:val="00023E7F"/>
    <w:rsid w:val="00024524"/>
    <w:rsid w:val="000247BD"/>
    <w:rsid w:val="000252F0"/>
    <w:rsid w:val="00025CF6"/>
    <w:rsid w:val="00027EC6"/>
    <w:rsid w:val="00030D34"/>
    <w:rsid w:val="00031328"/>
    <w:rsid w:val="00031867"/>
    <w:rsid w:val="0003310A"/>
    <w:rsid w:val="000331D5"/>
    <w:rsid w:val="00034852"/>
    <w:rsid w:val="00034EB5"/>
    <w:rsid w:val="00040C56"/>
    <w:rsid w:val="000413AF"/>
    <w:rsid w:val="000413E0"/>
    <w:rsid w:val="00043096"/>
    <w:rsid w:val="0004320D"/>
    <w:rsid w:val="00044559"/>
    <w:rsid w:val="000462E4"/>
    <w:rsid w:val="000467C2"/>
    <w:rsid w:val="00047058"/>
    <w:rsid w:val="00047A18"/>
    <w:rsid w:val="00050284"/>
    <w:rsid w:val="00050297"/>
    <w:rsid w:val="000514A5"/>
    <w:rsid w:val="0005270A"/>
    <w:rsid w:val="000531A9"/>
    <w:rsid w:val="000539D1"/>
    <w:rsid w:val="00053CDB"/>
    <w:rsid w:val="00055FCE"/>
    <w:rsid w:val="000566F1"/>
    <w:rsid w:val="00062CC2"/>
    <w:rsid w:val="00063E3D"/>
    <w:rsid w:val="00067A30"/>
    <w:rsid w:val="00070E66"/>
    <w:rsid w:val="00073213"/>
    <w:rsid w:val="0007344B"/>
    <w:rsid w:val="00075043"/>
    <w:rsid w:val="00075C72"/>
    <w:rsid w:val="00076096"/>
    <w:rsid w:val="000763B1"/>
    <w:rsid w:val="00081A36"/>
    <w:rsid w:val="00081FEE"/>
    <w:rsid w:val="00082660"/>
    <w:rsid w:val="000835C6"/>
    <w:rsid w:val="000839C2"/>
    <w:rsid w:val="000857FA"/>
    <w:rsid w:val="00091E3B"/>
    <w:rsid w:val="00092AC1"/>
    <w:rsid w:val="00093E6B"/>
    <w:rsid w:val="00093ECD"/>
    <w:rsid w:val="00094A50"/>
    <w:rsid w:val="000956B6"/>
    <w:rsid w:val="00097C4F"/>
    <w:rsid w:val="00097D88"/>
    <w:rsid w:val="000A0295"/>
    <w:rsid w:val="000A0E5F"/>
    <w:rsid w:val="000A144F"/>
    <w:rsid w:val="000A4C1C"/>
    <w:rsid w:val="000A5190"/>
    <w:rsid w:val="000A51D9"/>
    <w:rsid w:val="000B12AA"/>
    <w:rsid w:val="000B1A9A"/>
    <w:rsid w:val="000B407B"/>
    <w:rsid w:val="000B4BD7"/>
    <w:rsid w:val="000B5285"/>
    <w:rsid w:val="000B5B3E"/>
    <w:rsid w:val="000B7DE3"/>
    <w:rsid w:val="000C17CF"/>
    <w:rsid w:val="000C3486"/>
    <w:rsid w:val="000C4432"/>
    <w:rsid w:val="000C5B64"/>
    <w:rsid w:val="000C6DAB"/>
    <w:rsid w:val="000C7364"/>
    <w:rsid w:val="000D0313"/>
    <w:rsid w:val="000D0AA4"/>
    <w:rsid w:val="000D10E1"/>
    <w:rsid w:val="000D18F3"/>
    <w:rsid w:val="000D1BAA"/>
    <w:rsid w:val="000D1E20"/>
    <w:rsid w:val="000D37BB"/>
    <w:rsid w:val="000D3EE9"/>
    <w:rsid w:val="000D50B0"/>
    <w:rsid w:val="000D7C70"/>
    <w:rsid w:val="000E2403"/>
    <w:rsid w:val="000E323D"/>
    <w:rsid w:val="000E32EB"/>
    <w:rsid w:val="000E5A0D"/>
    <w:rsid w:val="000E65D7"/>
    <w:rsid w:val="000F1168"/>
    <w:rsid w:val="000F4DBD"/>
    <w:rsid w:val="000F5E9B"/>
    <w:rsid w:val="000F642D"/>
    <w:rsid w:val="000F7E28"/>
    <w:rsid w:val="00100772"/>
    <w:rsid w:val="0010105B"/>
    <w:rsid w:val="00105222"/>
    <w:rsid w:val="00105BB0"/>
    <w:rsid w:val="00106759"/>
    <w:rsid w:val="001077D1"/>
    <w:rsid w:val="00111695"/>
    <w:rsid w:val="0011235A"/>
    <w:rsid w:val="001130F8"/>
    <w:rsid w:val="00113D9E"/>
    <w:rsid w:val="00114F57"/>
    <w:rsid w:val="00115838"/>
    <w:rsid w:val="00115A6A"/>
    <w:rsid w:val="00117287"/>
    <w:rsid w:val="00117406"/>
    <w:rsid w:val="00121166"/>
    <w:rsid w:val="00121236"/>
    <w:rsid w:val="001220CC"/>
    <w:rsid w:val="00125308"/>
    <w:rsid w:val="00125C2F"/>
    <w:rsid w:val="0013167D"/>
    <w:rsid w:val="001317F0"/>
    <w:rsid w:val="001319D2"/>
    <w:rsid w:val="00132625"/>
    <w:rsid w:val="00132F35"/>
    <w:rsid w:val="001339E0"/>
    <w:rsid w:val="00135218"/>
    <w:rsid w:val="00135274"/>
    <w:rsid w:val="00136551"/>
    <w:rsid w:val="00136E16"/>
    <w:rsid w:val="001375AA"/>
    <w:rsid w:val="00140D6F"/>
    <w:rsid w:val="001419B2"/>
    <w:rsid w:val="001423B0"/>
    <w:rsid w:val="00142EED"/>
    <w:rsid w:val="00144748"/>
    <w:rsid w:val="00147475"/>
    <w:rsid w:val="00150469"/>
    <w:rsid w:val="00150ED2"/>
    <w:rsid w:val="00151CE0"/>
    <w:rsid w:val="00153630"/>
    <w:rsid w:val="0015432E"/>
    <w:rsid w:val="0015616E"/>
    <w:rsid w:val="00156D91"/>
    <w:rsid w:val="001608DC"/>
    <w:rsid w:val="0016187D"/>
    <w:rsid w:val="001628A0"/>
    <w:rsid w:val="001658B8"/>
    <w:rsid w:val="00166430"/>
    <w:rsid w:val="001671BB"/>
    <w:rsid w:val="00167295"/>
    <w:rsid w:val="001704B5"/>
    <w:rsid w:val="0017119A"/>
    <w:rsid w:val="0017253D"/>
    <w:rsid w:val="00173132"/>
    <w:rsid w:val="00173E64"/>
    <w:rsid w:val="0017509B"/>
    <w:rsid w:val="001752F2"/>
    <w:rsid w:val="0017549F"/>
    <w:rsid w:val="00175847"/>
    <w:rsid w:val="0018080B"/>
    <w:rsid w:val="001809F5"/>
    <w:rsid w:val="00183CD3"/>
    <w:rsid w:val="00183FB0"/>
    <w:rsid w:val="00184489"/>
    <w:rsid w:val="0018489A"/>
    <w:rsid w:val="00184D52"/>
    <w:rsid w:val="001850F3"/>
    <w:rsid w:val="00185665"/>
    <w:rsid w:val="00186A2B"/>
    <w:rsid w:val="00187C28"/>
    <w:rsid w:val="00191BCC"/>
    <w:rsid w:val="001937B3"/>
    <w:rsid w:val="001958C6"/>
    <w:rsid w:val="0019633A"/>
    <w:rsid w:val="001966DC"/>
    <w:rsid w:val="001972C8"/>
    <w:rsid w:val="001A3D24"/>
    <w:rsid w:val="001A429F"/>
    <w:rsid w:val="001A62C5"/>
    <w:rsid w:val="001A7EA9"/>
    <w:rsid w:val="001B0982"/>
    <w:rsid w:val="001B18AD"/>
    <w:rsid w:val="001B35CD"/>
    <w:rsid w:val="001B548A"/>
    <w:rsid w:val="001B5A5F"/>
    <w:rsid w:val="001B617A"/>
    <w:rsid w:val="001B76EA"/>
    <w:rsid w:val="001C2207"/>
    <w:rsid w:val="001C3A3F"/>
    <w:rsid w:val="001C3CD1"/>
    <w:rsid w:val="001C51D6"/>
    <w:rsid w:val="001D0867"/>
    <w:rsid w:val="001D1AA9"/>
    <w:rsid w:val="001E0BCE"/>
    <w:rsid w:val="001E1E25"/>
    <w:rsid w:val="001E1FBB"/>
    <w:rsid w:val="001E233E"/>
    <w:rsid w:val="001E414C"/>
    <w:rsid w:val="001E4B7D"/>
    <w:rsid w:val="001E6845"/>
    <w:rsid w:val="001E6A0D"/>
    <w:rsid w:val="001E6FCA"/>
    <w:rsid w:val="001E707E"/>
    <w:rsid w:val="001E7804"/>
    <w:rsid w:val="001F10E1"/>
    <w:rsid w:val="001F155F"/>
    <w:rsid w:val="001F2E23"/>
    <w:rsid w:val="001F3BA2"/>
    <w:rsid w:val="00201224"/>
    <w:rsid w:val="00201345"/>
    <w:rsid w:val="0020280C"/>
    <w:rsid w:val="00203354"/>
    <w:rsid w:val="00203EC6"/>
    <w:rsid w:val="00207090"/>
    <w:rsid w:val="00207389"/>
    <w:rsid w:val="00207687"/>
    <w:rsid w:val="002117FF"/>
    <w:rsid w:val="00215B60"/>
    <w:rsid w:val="00215C31"/>
    <w:rsid w:val="002162A5"/>
    <w:rsid w:val="0021690F"/>
    <w:rsid w:val="00220309"/>
    <w:rsid w:val="00224128"/>
    <w:rsid w:val="002242AC"/>
    <w:rsid w:val="0022509E"/>
    <w:rsid w:val="002253BB"/>
    <w:rsid w:val="00225EFC"/>
    <w:rsid w:val="00227014"/>
    <w:rsid w:val="00230836"/>
    <w:rsid w:val="002317B8"/>
    <w:rsid w:val="00234794"/>
    <w:rsid w:val="0023534A"/>
    <w:rsid w:val="002355AC"/>
    <w:rsid w:val="00235C3D"/>
    <w:rsid w:val="00236BF4"/>
    <w:rsid w:val="0024110A"/>
    <w:rsid w:val="00241A33"/>
    <w:rsid w:val="002421D0"/>
    <w:rsid w:val="00244D47"/>
    <w:rsid w:val="002453F7"/>
    <w:rsid w:val="00245406"/>
    <w:rsid w:val="002457FE"/>
    <w:rsid w:val="00245DCE"/>
    <w:rsid w:val="0024651B"/>
    <w:rsid w:val="002506D5"/>
    <w:rsid w:val="00250839"/>
    <w:rsid w:val="00252D3D"/>
    <w:rsid w:val="00253B1F"/>
    <w:rsid w:val="00254215"/>
    <w:rsid w:val="00256B0E"/>
    <w:rsid w:val="00256BA0"/>
    <w:rsid w:val="00257469"/>
    <w:rsid w:val="00260A0D"/>
    <w:rsid w:val="0026292E"/>
    <w:rsid w:val="00262C23"/>
    <w:rsid w:val="00263188"/>
    <w:rsid w:val="00263457"/>
    <w:rsid w:val="0026392C"/>
    <w:rsid w:val="00266B22"/>
    <w:rsid w:val="002672A7"/>
    <w:rsid w:val="00270082"/>
    <w:rsid w:val="002701BA"/>
    <w:rsid w:val="002719DF"/>
    <w:rsid w:val="002738D8"/>
    <w:rsid w:val="0027393B"/>
    <w:rsid w:val="00273E46"/>
    <w:rsid w:val="002753DA"/>
    <w:rsid w:val="00275576"/>
    <w:rsid w:val="002759ED"/>
    <w:rsid w:val="00275F38"/>
    <w:rsid w:val="00277B4E"/>
    <w:rsid w:val="0028030A"/>
    <w:rsid w:val="00281468"/>
    <w:rsid w:val="002826CE"/>
    <w:rsid w:val="00282997"/>
    <w:rsid w:val="00283476"/>
    <w:rsid w:val="0028411E"/>
    <w:rsid w:val="00285444"/>
    <w:rsid w:val="002874C1"/>
    <w:rsid w:val="00287F86"/>
    <w:rsid w:val="002912E4"/>
    <w:rsid w:val="00293DE1"/>
    <w:rsid w:val="0029467F"/>
    <w:rsid w:val="002978D6"/>
    <w:rsid w:val="002A0539"/>
    <w:rsid w:val="002A07B5"/>
    <w:rsid w:val="002A1008"/>
    <w:rsid w:val="002A539F"/>
    <w:rsid w:val="002A5D1B"/>
    <w:rsid w:val="002A5F06"/>
    <w:rsid w:val="002A678F"/>
    <w:rsid w:val="002A6BDD"/>
    <w:rsid w:val="002A6DDC"/>
    <w:rsid w:val="002B350F"/>
    <w:rsid w:val="002B46B7"/>
    <w:rsid w:val="002B7BC5"/>
    <w:rsid w:val="002C0526"/>
    <w:rsid w:val="002C28F9"/>
    <w:rsid w:val="002C3331"/>
    <w:rsid w:val="002C655F"/>
    <w:rsid w:val="002D09A8"/>
    <w:rsid w:val="002D2330"/>
    <w:rsid w:val="002D62F5"/>
    <w:rsid w:val="002E172B"/>
    <w:rsid w:val="002E2161"/>
    <w:rsid w:val="002E276F"/>
    <w:rsid w:val="002E4D56"/>
    <w:rsid w:val="002E50D3"/>
    <w:rsid w:val="002F0058"/>
    <w:rsid w:val="002F1D16"/>
    <w:rsid w:val="002F2D62"/>
    <w:rsid w:val="002F4381"/>
    <w:rsid w:val="002F4D60"/>
    <w:rsid w:val="002F5E21"/>
    <w:rsid w:val="002F7645"/>
    <w:rsid w:val="00300A82"/>
    <w:rsid w:val="003014A6"/>
    <w:rsid w:val="00302F4F"/>
    <w:rsid w:val="00304258"/>
    <w:rsid w:val="003048D9"/>
    <w:rsid w:val="00305532"/>
    <w:rsid w:val="003059A2"/>
    <w:rsid w:val="00305D0A"/>
    <w:rsid w:val="00305F8A"/>
    <w:rsid w:val="00307166"/>
    <w:rsid w:val="00307ACC"/>
    <w:rsid w:val="0031012A"/>
    <w:rsid w:val="00311225"/>
    <w:rsid w:val="0031190D"/>
    <w:rsid w:val="00313FD3"/>
    <w:rsid w:val="00314571"/>
    <w:rsid w:val="00316C16"/>
    <w:rsid w:val="00317A84"/>
    <w:rsid w:val="00320796"/>
    <w:rsid w:val="00320CC4"/>
    <w:rsid w:val="00321417"/>
    <w:rsid w:val="003224C3"/>
    <w:rsid w:val="00323736"/>
    <w:rsid w:val="00323D8D"/>
    <w:rsid w:val="003243DF"/>
    <w:rsid w:val="00325B67"/>
    <w:rsid w:val="00325EAA"/>
    <w:rsid w:val="003264E8"/>
    <w:rsid w:val="00330A2C"/>
    <w:rsid w:val="003311DA"/>
    <w:rsid w:val="00331F6D"/>
    <w:rsid w:val="003344B3"/>
    <w:rsid w:val="003355ED"/>
    <w:rsid w:val="00335984"/>
    <w:rsid w:val="0033618E"/>
    <w:rsid w:val="0033638C"/>
    <w:rsid w:val="00336609"/>
    <w:rsid w:val="00341CF5"/>
    <w:rsid w:val="0034233F"/>
    <w:rsid w:val="00344F5F"/>
    <w:rsid w:val="00346197"/>
    <w:rsid w:val="0034799D"/>
    <w:rsid w:val="00354E3E"/>
    <w:rsid w:val="0035596E"/>
    <w:rsid w:val="00355F87"/>
    <w:rsid w:val="00356E72"/>
    <w:rsid w:val="003579AA"/>
    <w:rsid w:val="003604E6"/>
    <w:rsid w:val="003608D2"/>
    <w:rsid w:val="0036150E"/>
    <w:rsid w:val="00362AB4"/>
    <w:rsid w:val="003641EE"/>
    <w:rsid w:val="00364380"/>
    <w:rsid w:val="003671F8"/>
    <w:rsid w:val="00370D6B"/>
    <w:rsid w:val="00371276"/>
    <w:rsid w:val="00371518"/>
    <w:rsid w:val="00371762"/>
    <w:rsid w:val="00371E80"/>
    <w:rsid w:val="00372B6E"/>
    <w:rsid w:val="00373119"/>
    <w:rsid w:val="00375EAB"/>
    <w:rsid w:val="0037676C"/>
    <w:rsid w:val="00376E32"/>
    <w:rsid w:val="003772DE"/>
    <w:rsid w:val="0038124A"/>
    <w:rsid w:val="003814CE"/>
    <w:rsid w:val="00381DA0"/>
    <w:rsid w:val="00383B7D"/>
    <w:rsid w:val="00385F0D"/>
    <w:rsid w:val="00386233"/>
    <w:rsid w:val="003866FF"/>
    <w:rsid w:val="0038696E"/>
    <w:rsid w:val="0038699A"/>
    <w:rsid w:val="0038726C"/>
    <w:rsid w:val="00390735"/>
    <w:rsid w:val="0039302C"/>
    <w:rsid w:val="003947BF"/>
    <w:rsid w:val="003965DC"/>
    <w:rsid w:val="003A05D0"/>
    <w:rsid w:val="003A10A5"/>
    <w:rsid w:val="003A1BC1"/>
    <w:rsid w:val="003A230E"/>
    <w:rsid w:val="003A28D1"/>
    <w:rsid w:val="003A3D0D"/>
    <w:rsid w:val="003A41B0"/>
    <w:rsid w:val="003A6729"/>
    <w:rsid w:val="003A6C34"/>
    <w:rsid w:val="003A712A"/>
    <w:rsid w:val="003A7F89"/>
    <w:rsid w:val="003B0401"/>
    <w:rsid w:val="003B0C5C"/>
    <w:rsid w:val="003B320F"/>
    <w:rsid w:val="003B33BA"/>
    <w:rsid w:val="003B5FEB"/>
    <w:rsid w:val="003C44C3"/>
    <w:rsid w:val="003C5094"/>
    <w:rsid w:val="003C6C4F"/>
    <w:rsid w:val="003C6CC3"/>
    <w:rsid w:val="003C7B24"/>
    <w:rsid w:val="003D05CD"/>
    <w:rsid w:val="003D3DA3"/>
    <w:rsid w:val="003D4692"/>
    <w:rsid w:val="003D4A2C"/>
    <w:rsid w:val="003E090D"/>
    <w:rsid w:val="003E0F6F"/>
    <w:rsid w:val="003E1247"/>
    <w:rsid w:val="003E1449"/>
    <w:rsid w:val="003E19D8"/>
    <w:rsid w:val="003E39DB"/>
    <w:rsid w:val="003E4EFB"/>
    <w:rsid w:val="003E5028"/>
    <w:rsid w:val="003E61D2"/>
    <w:rsid w:val="003E6B4B"/>
    <w:rsid w:val="003E7638"/>
    <w:rsid w:val="003E78C2"/>
    <w:rsid w:val="003F02FF"/>
    <w:rsid w:val="003F334A"/>
    <w:rsid w:val="003F3BC7"/>
    <w:rsid w:val="003F5049"/>
    <w:rsid w:val="003F56B4"/>
    <w:rsid w:val="003F58F5"/>
    <w:rsid w:val="003F5C57"/>
    <w:rsid w:val="003F7C29"/>
    <w:rsid w:val="004002B6"/>
    <w:rsid w:val="004004E7"/>
    <w:rsid w:val="00400FC8"/>
    <w:rsid w:val="0040140A"/>
    <w:rsid w:val="0040177E"/>
    <w:rsid w:val="00401C99"/>
    <w:rsid w:val="00403AB2"/>
    <w:rsid w:val="0040451A"/>
    <w:rsid w:val="00404827"/>
    <w:rsid w:val="004063A0"/>
    <w:rsid w:val="00412FF8"/>
    <w:rsid w:val="00415037"/>
    <w:rsid w:val="00415E60"/>
    <w:rsid w:val="0041729B"/>
    <w:rsid w:val="0042232B"/>
    <w:rsid w:val="00422574"/>
    <w:rsid w:val="004225F6"/>
    <w:rsid w:val="00422B5B"/>
    <w:rsid w:val="00422FDC"/>
    <w:rsid w:val="00426313"/>
    <w:rsid w:val="00426964"/>
    <w:rsid w:val="0043120C"/>
    <w:rsid w:val="00433BC4"/>
    <w:rsid w:val="0043429F"/>
    <w:rsid w:val="004354BE"/>
    <w:rsid w:val="00436F82"/>
    <w:rsid w:val="00437969"/>
    <w:rsid w:val="004424DC"/>
    <w:rsid w:val="00444D07"/>
    <w:rsid w:val="00446D06"/>
    <w:rsid w:val="00447079"/>
    <w:rsid w:val="00447398"/>
    <w:rsid w:val="004501D3"/>
    <w:rsid w:val="00451880"/>
    <w:rsid w:val="00452914"/>
    <w:rsid w:val="00452CD7"/>
    <w:rsid w:val="004539F7"/>
    <w:rsid w:val="00454B1A"/>
    <w:rsid w:val="0045554A"/>
    <w:rsid w:val="00457362"/>
    <w:rsid w:val="0046186F"/>
    <w:rsid w:val="0046282E"/>
    <w:rsid w:val="00464330"/>
    <w:rsid w:val="0046448D"/>
    <w:rsid w:val="004649F4"/>
    <w:rsid w:val="00466292"/>
    <w:rsid w:val="004662FC"/>
    <w:rsid w:val="00466788"/>
    <w:rsid w:val="00467741"/>
    <w:rsid w:val="0046780F"/>
    <w:rsid w:val="004706E4"/>
    <w:rsid w:val="00471A84"/>
    <w:rsid w:val="00473A5C"/>
    <w:rsid w:val="00474446"/>
    <w:rsid w:val="00474EDA"/>
    <w:rsid w:val="00475533"/>
    <w:rsid w:val="00476112"/>
    <w:rsid w:val="00476327"/>
    <w:rsid w:val="00476D47"/>
    <w:rsid w:val="00476D59"/>
    <w:rsid w:val="00477E00"/>
    <w:rsid w:val="0048354A"/>
    <w:rsid w:val="0048552D"/>
    <w:rsid w:val="004856E5"/>
    <w:rsid w:val="00486042"/>
    <w:rsid w:val="004915CA"/>
    <w:rsid w:val="00491BA0"/>
    <w:rsid w:val="004934A8"/>
    <w:rsid w:val="00495B80"/>
    <w:rsid w:val="00497980"/>
    <w:rsid w:val="004A2EB5"/>
    <w:rsid w:val="004A38A9"/>
    <w:rsid w:val="004A47E7"/>
    <w:rsid w:val="004A4860"/>
    <w:rsid w:val="004A5936"/>
    <w:rsid w:val="004A65B1"/>
    <w:rsid w:val="004A660F"/>
    <w:rsid w:val="004A6BC2"/>
    <w:rsid w:val="004B004F"/>
    <w:rsid w:val="004B2434"/>
    <w:rsid w:val="004B48E9"/>
    <w:rsid w:val="004B5632"/>
    <w:rsid w:val="004B5B54"/>
    <w:rsid w:val="004B5E36"/>
    <w:rsid w:val="004B6B88"/>
    <w:rsid w:val="004B7B35"/>
    <w:rsid w:val="004C109E"/>
    <w:rsid w:val="004C1B8F"/>
    <w:rsid w:val="004C38CB"/>
    <w:rsid w:val="004C5C53"/>
    <w:rsid w:val="004D0E77"/>
    <w:rsid w:val="004D1B4F"/>
    <w:rsid w:val="004D561A"/>
    <w:rsid w:val="004D7B00"/>
    <w:rsid w:val="004E0171"/>
    <w:rsid w:val="004E061B"/>
    <w:rsid w:val="004E39DA"/>
    <w:rsid w:val="004E4B0E"/>
    <w:rsid w:val="004E5C11"/>
    <w:rsid w:val="004E6B38"/>
    <w:rsid w:val="004E73AC"/>
    <w:rsid w:val="004F07FF"/>
    <w:rsid w:val="004F19A5"/>
    <w:rsid w:val="004F2C84"/>
    <w:rsid w:val="004F3811"/>
    <w:rsid w:val="004F4193"/>
    <w:rsid w:val="004F5DDD"/>
    <w:rsid w:val="004F60C0"/>
    <w:rsid w:val="004F65C6"/>
    <w:rsid w:val="004F6600"/>
    <w:rsid w:val="004F69D3"/>
    <w:rsid w:val="0050021E"/>
    <w:rsid w:val="00500A56"/>
    <w:rsid w:val="005031F3"/>
    <w:rsid w:val="0050337C"/>
    <w:rsid w:val="00505151"/>
    <w:rsid w:val="00506314"/>
    <w:rsid w:val="00511EF7"/>
    <w:rsid w:val="005123A8"/>
    <w:rsid w:val="00515268"/>
    <w:rsid w:val="0051557B"/>
    <w:rsid w:val="005155B4"/>
    <w:rsid w:val="00515A43"/>
    <w:rsid w:val="00515D07"/>
    <w:rsid w:val="0051684F"/>
    <w:rsid w:val="00523C8A"/>
    <w:rsid w:val="00524090"/>
    <w:rsid w:val="00524793"/>
    <w:rsid w:val="0052521D"/>
    <w:rsid w:val="00526B6D"/>
    <w:rsid w:val="00527626"/>
    <w:rsid w:val="00527DA9"/>
    <w:rsid w:val="005308A9"/>
    <w:rsid w:val="00533702"/>
    <w:rsid w:val="005339B2"/>
    <w:rsid w:val="00534C1A"/>
    <w:rsid w:val="0053606C"/>
    <w:rsid w:val="005362CC"/>
    <w:rsid w:val="00536773"/>
    <w:rsid w:val="00536930"/>
    <w:rsid w:val="005408B8"/>
    <w:rsid w:val="0054299A"/>
    <w:rsid w:val="00545E88"/>
    <w:rsid w:val="00546A0E"/>
    <w:rsid w:val="005503A6"/>
    <w:rsid w:val="005513F7"/>
    <w:rsid w:val="00551A74"/>
    <w:rsid w:val="00551D86"/>
    <w:rsid w:val="00552AC6"/>
    <w:rsid w:val="0055384F"/>
    <w:rsid w:val="00554C52"/>
    <w:rsid w:val="00555CB1"/>
    <w:rsid w:val="00562305"/>
    <w:rsid w:val="00563140"/>
    <w:rsid w:val="00563270"/>
    <w:rsid w:val="00565591"/>
    <w:rsid w:val="005673FD"/>
    <w:rsid w:val="0056749B"/>
    <w:rsid w:val="00570182"/>
    <w:rsid w:val="00570464"/>
    <w:rsid w:val="00571083"/>
    <w:rsid w:val="00573C3A"/>
    <w:rsid w:val="005742D8"/>
    <w:rsid w:val="0057474E"/>
    <w:rsid w:val="00580021"/>
    <w:rsid w:val="005807C2"/>
    <w:rsid w:val="00580AB1"/>
    <w:rsid w:val="0058298F"/>
    <w:rsid w:val="00583007"/>
    <w:rsid w:val="0058410D"/>
    <w:rsid w:val="00584D4D"/>
    <w:rsid w:val="005853C9"/>
    <w:rsid w:val="00586EB3"/>
    <w:rsid w:val="00593B36"/>
    <w:rsid w:val="0059431C"/>
    <w:rsid w:val="005957A9"/>
    <w:rsid w:val="00596D23"/>
    <w:rsid w:val="005A0186"/>
    <w:rsid w:val="005A09B2"/>
    <w:rsid w:val="005A19C6"/>
    <w:rsid w:val="005A2C95"/>
    <w:rsid w:val="005A4602"/>
    <w:rsid w:val="005A4F21"/>
    <w:rsid w:val="005A5C7F"/>
    <w:rsid w:val="005A6F2F"/>
    <w:rsid w:val="005B00CB"/>
    <w:rsid w:val="005B0463"/>
    <w:rsid w:val="005B135F"/>
    <w:rsid w:val="005B2476"/>
    <w:rsid w:val="005B2A57"/>
    <w:rsid w:val="005B316D"/>
    <w:rsid w:val="005B3589"/>
    <w:rsid w:val="005B38F7"/>
    <w:rsid w:val="005B5557"/>
    <w:rsid w:val="005B58B3"/>
    <w:rsid w:val="005B6EC7"/>
    <w:rsid w:val="005B77E7"/>
    <w:rsid w:val="005B7FB6"/>
    <w:rsid w:val="005C097C"/>
    <w:rsid w:val="005C13DC"/>
    <w:rsid w:val="005C277D"/>
    <w:rsid w:val="005C2F41"/>
    <w:rsid w:val="005C2FBF"/>
    <w:rsid w:val="005C426A"/>
    <w:rsid w:val="005C4B7C"/>
    <w:rsid w:val="005C5C77"/>
    <w:rsid w:val="005C7469"/>
    <w:rsid w:val="005C7E37"/>
    <w:rsid w:val="005D1483"/>
    <w:rsid w:val="005D1687"/>
    <w:rsid w:val="005D2136"/>
    <w:rsid w:val="005D2BB3"/>
    <w:rsid w:val="005D42D7"/>
    <w:rsid w:val="005E293E"/>
    <w:rsid w:val="005E52C2"/>
    <w:rsid w:val="005E6BFF"/>
    <w:rsid w:val="005E6E6B"/>
    <w:rsid w:val="005E78C0"/>
    <w:rsid w:val="005F2AF1"/>
    <w:rsid w:val="005F2CA7"/>
    <w:rsid w:val="005F3FFF"/>
    <w:rsid w:val="005F59AB"/>
    <w:rsid w:val="005F684A"/>
    <w:rsid w:val="005F69D3"/>
    <w:rsid w:val="00600064"/>
    <w:rsid w:val="00600A89"/>
    <w:rsid w:val="00601945"/>
    <w:rsid w:val="00601FF5"/>
    <w:rsid w:val="006022CA"/>
    <w:rsid w:val="0060256F"/>
    <w:rsid w:val="00602A13"/>
    <w:rsid w:val="00603626"/>
    <w:rsid w:val="00603A55"/>
    <w:rsid w:val="00603DBD"/>
    <w:rsid w:val="00604A06"/>
    <w:rsid w:val="00605191"/>
    <w:rsid w:val="006067C1"/>
    <w:rsid w:val="00613A99"/>
    <w:rsid w:val="00613FA0"/>
    <w:rsid w:val="00614072"/>
    <w:rsid w:val="006148F9"/>
    <w:rsid w:val="00615919"/>
    <w:rsid w:val="00616DD9"/>
    <w:rsid w:val="00616F8F"/>
    <w:rsid w:val="00622788"/>
    <w:rsid w:val="0062648B"/>
    <w:rsid w:val="00626544"/>
    <w:rsid w:val="00631967"/>
    <w:rsid w:val="006335EB"/>
    <w:rsid w:val="00633EF7"/>
    <w:rsid w:val="006344B0"/>
    <w:rsid w:val="00636538"/>
    <w:rsid w:val="00637AB6"/>
    <w:rsid w:val="0064061A"/>
    <w:rsid w:val="00640B97"/>
    <w:rsid w:val="00644AC1"/>
    <w:rsid w:val="00646525"/>
    <w:rsid w:val="00646C46"/>
    <w:rsid w:val="00650329"/>
    <w:rsid w:val="00650578"/>
    <w:rsid w:val="0065137B"/>
    <w:rsid w:val="00652F94"/>
    <w:rsid w:val="00653966"/>
    <w:rsid w:val="006551CA"/>
    <w:rsid w:val="006570E2"/>
    <w:rsid w:val="00657EDC"/>
    <w:rsid w:val="006607D9"/>
    <w:rsid w:val="00661A21"/>
    <w:rsid w:val="006668B9"/>
    <w:rsid w:val="00666AE4"/>
    <w:rsid w:val="00666EE9"/>
    <w:rsid w:val="006677EA"/>
    <w:rsid w:val="00673B45"/>
    <w:rsid w:val="00675B74"/>
    <w:rsid w:val="00677D54"/>
    <w:rsid w:val="00680F11"/>
    <w:rsid w:val="00682207"/>
    <w:rsid w:val="0068398C"/>
    <w:rsid w:val="00684E63"/>
    <w:rsid w:val="00687C6F"/>
    <w:rsid w:val="0069020D"/>
    <w:rsid w:val="006909E4"/>
    <w:rsid w:val="006919A0"/>
    <w:rsid w:val="00692308"/>
    <w:rsid w:val="00692B04"/>
    <w:rsid w:val="006945B0"/>
    <w:rsid w:val="006951F0"/>
    <w:rsid w:val="00696457"/>
    <w:rsid w:val="006968D5"/>
    <w:rsid w:val="006979F2"/>
    <w:rsid w:val="00697F04"/>
    <w:rsid w:val="006A1260"/>
    <w:rsid w:val="006A1464"/>
    <w:rsid w:val="006A14A3"/>
    <w:rsid w:val="006A208F"/>
    <w:rsid w:val="006A4430"/>
    <w:rsid w:val="006A61D8"/>
    <w:rsid w:val="006A64C5"/>
    <w:rsid w:val="006B04F5"/>
    <w:rsid w:val="006B0F3D"/>
    <w:rsid w:val="006B1D8B"/>
    <w:rsid w:val="006B1EBE"/>
    <w:rsid w:val="006B2525"/>
    <w:rsid w:val="006B5EB3"/>
    <w:rsid w:val="006B6687"/>
    <w:rsid w:val="006C141E"/>
    <w:rsid w:val="006C2A08"/>
    <w:rsid w:val="006C2EBC"/>
    <w:rsid w:val="006C3494"/>
    <w:rsid w:val="006C4C0F"/>
    <w:rsid w:val="006C4DA2"/>
    <w:rsid w:val="006C50DD"/>
    <w:rsid w:val="006C6B1D"/>
    <w:rsid w:val="006C6BE5"/>
    <w:rsid w:val="006D24D2"/>
    <w:rsid w:val="006D3DDF"/>
    <w:rsid w:val="006D4398"/>
    <w:rsid w:val="006D43BB"/>
    <w:rsid w:val="006D5FFC"/>
    <w:rsid w:val="006D619A"/>
    <w:rsid w:val="006D644D"/>
    <w:rsid w:val="006D655D"/>
    <w:rsid w:val="006D6F67"/>
    <w:rsid w:val="006D7865"/>
    <w:rsid w:val="006D7BF2"/>
    <w:rsid w:val="006E2515"/>
    <w:rsid w:val="006E46DC"/>
    <w:rsid w:val="006E4F96"/>
    <w:rsid w:val="006E55FC"/>
    <w:rsid w:val="006E5B70"/>
    <w:rsid w:val="006E71BD"/>
    <w:rsid w:val="006F35CF"/>
    <w:rsid w:val="006F68BF"/>
    <w:rsid w:val="006F6B1D"/>
    <w:rsid w:val="006F6BB5"/>
    <w:rsid w:val="006F768E"/>
    <w:rsid w:val="007008E0"/>
    <w:rsid w:val="00701EF1"/>
    <w:rsid w:val="007035B6"/>
    <w:rsid w:val="0070540B"/>
    <w:rsid w:val="007058F8"/>
    <w:rsid w:val="007068E1"/>
    <w:rsid w:val="0071056B"/>
    <w:rsid w:val="007109A4"/>
    <w:rsid w:val="00711BE6"/>
    <w:rsid w:val="00712951"/>
    <w:rsid w:val="00712A51"/>
    <w:rsid w:val="00714B97"/>
    <w:rsid w:val="007150BE"/>
    <w:rsid w:val="0071622C"/>
    <w:rsid w:val="0071692A"/>
    <w:rsid w:val="00716C02"/>
    <w:rsid w:val="00716E81"/>
    <w:rsid w:val="0072009A"/>
    <w:rsid w:val="00720A6C"/>
    <w:rsid w:val="00722318"/>
    <w:rsid w:val="007228B3"/>
    <w:rsid w:val="00723B39"/>
    <w:rsid w:val="0072480F"/>
    <w:rsid w:val="00725880"/>
    <w:rsid w:val="00725B35"/>
    <w:rsid w:val="00726382"/>
    <w:rsid w:val="00726A83"/>
    <w:rsid w:val="007306D1"/>
    <w:rsid w:val="00730950"/>
    <w:rsid w:val="007310E3"/>
    <w:rsid w:val="00732485"/>
    <w:rsid w:val="007325E8"/>
    <w:rsid w:val="00733731"/>
    <w:rsid w:val="00734D74"/>
    <w:rsid w:val="00736DFC"/>
    <w:rsid w:val="00737433"/>
    <w:rsid w:val="00741205"/>
    <w:rsid w:val="007426B8"/>
    <w:rsid w:val="00742B0B"/>
    <w:rsid w:val="007441E6"/>
    <w:rsid w:val="00745307"/>
    <w:rsid w:val="0075010F"/>
    <w:rsid w:val="007505BE"/>
    <w:rsid w:val="00751AB4"/>
    <w:rsid w:val="00752E82"/>
    <w:rsid w:val="00753F0B"/>
    <w:rsid w:val="007558FD"/>
    <w:rsid w:val="00756D7F"/>
    <w:rsid w:val="0076033C"/>
    <w:rsid w:val="00760FDA"/>
    <w:rsid w:val="00761BFE"/>
    <w:rsid w:val="007663F0"/>
    <w:rsid w:val="00767F72"/>
    <w:rsid w:val="00771E9B"/>
    <w:rsid w:val="007729B1"/>
    <w:rsid w:val="00776320"/>
    <w:rsid w:val="0077776A"/>
    <w:rsid w:val="00777912"/>
    <w:rsid w:val="007810EB"/>
    <w:rsid w:val="0078126B"/>
    <w:rsid w:val="00783EA7"/>
    <w:rsid w:val="00784632"/>
    <w:rsid w:val="007858B4"/>
    <w:rsid w:val="00786C28"/>
    <w:rsid w:val="00791243"/>
    <w:rsid w:val="0079134A"/>
    <w:rsid w:val="0079166A"/>
    <w:rsid w:val="007919E1"/>
    <w:rsid w:val="007938AD"/>
    <w:rsid w:val="00793C08"/>
    <w:rsid w:val="0079408E"/>
    <w:rsid w:val="00794D2B"/>
    <w:rsid w:val="007953D0"/>
    <w:rsid w:val="00795752"/>
    <w:rsid w:val="00795F76"/>
    <w:rsid w:val="007A0B84"/>
    <w:rsid w:val="007A2C32"/>
    <w:rsid w:val="007A3686"/>
    <w:rsid w:val="007A3E93"/>
    <w:rsid w:val="007A41C8"/>
    <w:rsid w:val="007A4FF5"/>
    <w:rsid w:val="007A55A6"/>
    <w:rsid w:val="007A6110"/>
    <w:rsid w:val="007A73FD"/>
    <w:rsid w:val="007A7D1A"/>
    <w:rsid w:val="007B0601"/>
    <w:rsid w:val="007B11F1"/>
    <w:rsid w:val="007B1380"/>
    <w:rsid w:val="007B2B52"/>
    <w:rsid w:val="007B4345"/>
    <w:rsid w:val="007B445E"/>
    <w:rsid w:val="007B5485"/>
    <w:rsid w:val="007B6DFA"/>
    <w:rsid w:val="007B7BBC"/>
    <w:rsid w:val="007C26AD"/>
    <w:rsid w:val="007C2E65"/>
    <w:rsid w:val="007C2E87"/>
    <w:rsid w:val="007C4C24"/>
    <w:rsid w:val="007C61BF"/>
    <w:rsid w:val="007C6F42"/>
    <w:rsid w:val="007C7AC9"/>
    <w:rsid w:val="007D08A5"/>
    <w:rsid w:val="007D1710"/>
    <w:rsid w:val="007D1DCE"/>
    <w:rsid w:val="007D1EBB"/>
    <w:rsid w:val="007D266A"/>
    <w:rsid w:val="007D2A11"/>
    <w:rsid w:val="007D2C55"/>
    <w:rsid w:val="007D3D01"/>
    <w:rsid w:val="007D60D0"/>
    <w:rsid w:val="007D6633"/>
    <w:rsid w:val="007D7F5E"/>
    <w:rsid w:val="007E04B7"/>
    <w:rsid w:val="007E1D6B"/>
    <w:rsid w:val="007E22A0"/>
    <w:rsid w:val="007E29A0"/>
    <w:rsid w:val="007E3BAE"/>
    <w:rsid w:val="007E46B0"/>
    <w:rsid w:val="007E4CCD"/>
    <w:rsid w:val="007E4F0F"/>
    <w:rsid w:val="007E54FC"/>
    <w:rsid w:val="007E5DE1"/>
    <w:rsid w:val="007F0C9E"/>
    <w:rsid w:val="007F0CA6"/>
    <w:rsid w:val="007F2C5F"/>
    <w:rsid w:val="007F32DB"/>
    <w:rsid w:val="007F364B"/>
    <w:rsid w:val="007F432D"/>
    <w:rsid w:val="007F68A8"/>
    <w:rsid w:val="007F6F58"/>
    <w:rsid w:val="008003BA"/>
    <w:rsid w:val="008009E3"/>
    <w:rsid w:val="008016DF"/>
    <w:rsid w:val="00801975"/>
    <w:rsid w:val="00802454"/>
    <w:rsid w:val="00802E88"/>
    <w:rsid w:val="00806C7F"/>
    <w:rsid w:val="00810DD3"/>
    <w:rsid w:val="008115F4"/>
    <w:rsid w:val="00811910"/>
    <w:rsid w:val="00811A9F"/>
    <w:rsid w:val="00811F88"/>
    <w:rsid w:val="00813424"/>
    <w:rsid w:val="008137E6"/>
    <w:rsid w:val="008143D5"/>
    <w:rsid w:val="008149E6"/>
    <w:rsid w:val="008154C5"/>
    <w:rsid w:val="0081581F"/>
    <w:rsid w:val="00815E39"/>
    <w:rsid w:val="00820E78"/>
    <w:rsid w:val="0082151B"/>
    <w:rsid w:val="00823566"/>
    <w:rsid w:val="00823EDC"/>
    <w:rsid w:val="008243CF"/>
    <w:rsid w:val="00824CC5"/>
    <w:rsid w:val="00826B20"/>
    <w:rsid w:val="008313DC"/>
    <w:rsid w:val="00831DDB"/>
    <w:rsid w:val="00834FB7"/>
    <w:rsid w:val="00835080"/>
    <w:rsid w:val="00840EFF"/>
    <w:rsid w:val="008417CA"/>
    <w:rsid w:val="0084297A"/>
    <w:rsid w:val="008444ED"/>
    <w:rsid w:val="0084537F"/>
    <w:rsid w:val="00845DE5"/>
    <w:rsid w:val="00847497"/>
    <w:rsid w:val="008476F2"/>
    <w:rsid w:val="00847B0C"/>
    <w:rsid w:val="00847C38"/>
    <w:rsid w:val="00850673"/>
    <w:rsid w:val="00853DAE"/>
    <w:rsid w:val="00854EBC"/>
    <w:rsid w:val="00855964"/>
    <w:rsid w:val="00856A99"/>
    <w:rsid w:val="0086074F"/>
    <w:rsid w:val="0086147F"/>
    <w:rsid w:val="008617B0"/>
    <w:rsid w:val="00861D84"/>
    <w:rsid w:val="00862AB9"/>
    <w:rsid w:val="00863476"/>
    <w:rsid w:val="00866A72"/>
    <w:rsid w:val="00867504"/>
    <w:rsid w:val="00867D38"/>
    <w:rsid w:val="00870AF2"/>
    <w:rsid w:val="008710A6"/>
    <w:rsid w:val="00871F41"/>
    <w:rsid w:val="008742A0"/>
    <w:rsid w:val="00874FE5"/>
    <w:rsid w:val="008760A5"/>
    <w:rsid w:val="008777A8"/>
    <w:rsid w:val="00880D83"/>
    <w:rsid w:val="008811D1"/>
    <w:rsid w:val="008819E7"/>
    <w:rsid w:val="0088213E"/>
    <w:rsid w:val="00884A3B"/>
    <w:rsid w:val="008877D1"/>
    <w:rsid w:val="00887C7A"/>
    <w:rsid w:val="00890D3C"/>
    <w:rsid w:val="00891596"/>
    <w:rsid w:val="008922CB"/>
    <w:rsid w:val="00892F01"/>
    <w:rsid w:val="00893B2C"/>
    <w:rsid w:val="0089404D"/>
    <w:rsid w:val="008962DA"/>
    <w:rsid w:val="008A0371"/>
    <w:rsid w:val="008A0C99"/>
    <w:rsid w:val="008A2BA1"/>
    <w:rsid w:val="008A4BE8"/>
    <w:rsid w:val="008A5E99"/>
    <w:rsid w:val="008A6A54"/>
    <w:rsid w:val="008B022C"/>
    <w:rsid w:val="008B063E"/>
    <w:rsid w:val="008B0BE9"/>
    <w:rsid w:val="008B0ECF"/>
    <w:rsid w:val="008B0EFD"/>
    <w:rsid w:val="008B1364"/>
    <w:rsid w:val="008B2106"/>
    <w:rsid w:val="008B4A99"/>
    <w:rsid w:val="008B5708"/>
    <w:rsid w:val="008B65B9"/>
    <w:rsid w:val="008B6D95"/>
    <w:rsid w:val="008B7260"/>
    <w:rsid w:val="008B77DC"/>
    <w:rsid w:val="008B7E9E"/>
    <w:rsid w:val="008C02A6"/>
    <w:rsid w:val="008C177A"/>
    <w:rsid w:val="008C1C1C"/>
    <w:rsid w:val="008C304D"/>
    <w:rsid w:val="008C442C"/>
    <w:rsid w:val="008C691D"/>
    <w:rsid w:val="008C7F2A"/>
    <w:rsid w:val="008D0332"/>
    <w:rsid w:val="008D139F"/>
    <w:rsid w:val="008D20B0"/>
    <w:rsid w:val="008D422A"/>
    <w:rsid w:val="008D4FCB"/>
    <w:rsid w:val="008D552A"/>
    <w:rsid w:val="008D701B"/>
    <w:rsid w:val="008D7E30"/>
    <w:rsid w:val="008E3599"/>
    <w:rsid w:val="008E36B5"/>
    <w:rsid w:val="008E4F2B"/>
    <w:rsid w:val="008E5439"/>
    <w:rsid w:val="008E5620"/>
    <w:rsid w:val="008E64A3"/>
    <w:rsid w:val="008E7178"/>
    <w:rsid w:val="008F58CE"/>
    <w:rsid w:val="00901AB7"/>
    <w:rsid w:val="00901D05"/>
    <w:rsid w:val="009031AE"/>
    <w:rsid w:val="00903389"/>
    <w:rsid w:val="009044DF"/>
    <w:rsid w:val="00905434"/>
    <w:rsid w:val="00906312"/>
    <w:rsid w:val="0090706A"/>
    <w:rsid w:val="00910324"/>
    <w:rsid w:val="00911E67"/>
    <w:rsid w:val="00912E1A"/>
    <w:rsid w:val="00913B9C"/>
    <w:rsid w:val="00914632"/>
    <w:rsid w:val="00914BEC"/>
    <w:rsid w:val="00915F23"/>
    <w:rsid w:val="00916C2F"/>
    <w:rsid w:val="00917108"/>
    <w:rsid w:val="00920ECC"/>
    <w:rsid w:val="0092461C"/>
    <w:rsid w:val="0092482A"/>
    <w:rsid w:val="00925ECD"/>
    <w:rsid w:val="00927655"/>
    <w:rsid w:val="00927A19"/>
    <w:rsid w:val="00927A8C"/>
    <w:rsid w:val="0093231E"/>
    <w:rsid w:val="0093247D"/>
    <w:rsid w:val="009324F7"/>
    <w:rsid w:val="00932FB0"/>
    <w:rsid w:val="00933161"/>
    <w:rsid w:val="00933771"/>
    <w:rsid w:val="00933F53"/>
    <w:rsid w:val="00934B02"/>
    <w:rsid w:val="00935ABC"/>
    <w:rsid w:val="00937900"/>
    <w:rsid w:val="009400E6"/>
    <w:rsid w:val="0094183A"/>
    <w:rsid w:val="00942488"/>
    <w:rsid w:val="009425D8"/>
    <w:rsid w:val="00942665"/>
    <w:rsid w:val="0094293A"/>
    <w:rsid w:val="009439CF"/>
    <w:rsid w:val="00943C05"/>
    <w:rsid w:val="00945076"/>
    <w:rsid w:val="0094763A"/>
    <w:rsid w:val="00947A41"/>
    <w:rsid w:val="00950430"/>
    <w:rsid w:val="009515BB"/>
    <w:rsid w:val="00951795"/>
    <w:rsid w:val="0095477B"/>
    <w:rsid w:val="00954DC9"/>
    <w:rsid w:val="00956C69"/>
    <w:rsid w:val="0095796A"/>
    <w:rsid w:val="00961C8D"/>
    <w:rsid w:val="00964D19"/>
    <w:rsid w:val="0096589A"/>
    <w:rsid w:val="009674E3"/>
    <w:rsid w:val="0096770E"/>
    <w:rsid w:val="00967729"/>
    <w:rsid w:val="009718BA"/>
    <w:rsid w:val="00973262"/>
    <w:rsid w:val="00973BFE"/>
    <w:rsid w:val="00974645"/>
    <w:rsid w:val="00974753"/>
    <w:rsid w:val="00975462"/>
    <w:rsid w:val="0097568F"/>
    <w:rsid w:val="00975E1D"/>
    <w:rsid w:val="00977585"/>
    <w:rsid w:val="009866CD"/>
    <w:rsid w:val="00987BAF"/>
    <w:rsid w:val="00992069"/>
    <w:rsid w:val="00994163"/>
    <w:rsid w:val="00994BD3"/>
    <w:rsid w:val="00995D2A"/>
    <w:rsid w:val="00995DA5"/>
    <w:rsid w:val="009A02FD"/>
    <w:rsid w:val="009A2369"/>
    <w:rsid w:val="009A3336"/>
    <w:rsid w:val="009A3AB4"/>
    <w:rsid w:val="009A49DE"/>
    <w:rsid w:val="009A50E9"/>
    <w:rsid w:val="009A58E2"/>
    <w:rsid w:val="009A5994"/>
    <w:rsid w:val="009A602D"/>
    <w:rsid w:val="009B205E"/>
    <w:rsid w:val="009B2AEC"/>
    <w:rsid w:val="009B2C02"/>
    <w:rsid w:val="009B60DD"/>
    <w:rsid w:val="009B61FD"/>
    <w:rsid w:val="009B6354"/>
    <w:rsid w:val="009B662C"/>
    <w:rsid w:val="009B6989"/>
    <w:rsid w:val="009C0F24"/>
    <w:rsid w:val="009C153D"/>
    <w:rsid w:val="009C2754"/>
    <w:rsid w:val="009C3F18"/>
    <w:rsid w:val="009C45DE"/>
    <w:rsid w:val="009C556F"/>
    <w:rsid w:val="009C78D5"/>
    <w:rsid w:val="009C79DF"/>
    <w:rsid w:val="009D0C13"/>
    <w:rsid w:val="009D25F6"/>
    <w:rsid w:val="009D3853"/>
    <w:rsid w:val="009D3B98"/>
    <w:rsid w:val="009E37BA"/>
    <w:rsid w:val="009E410E"/>
    <w:rsid w:val="009E43F7"/>
    <w:rsid w:val="009E4C15"/>
    <w:rsid w:val="009E6D41"/>
    <w:rsid w:val="009E7262"/>
    <w:rsid w:val="009F019E"/>
    <w:rsid w:val="009F0A83"/>
    <w:rsid w:val="009F206D"/>
    <w:rsid w:val="009F2AC0"/>
    <w:rsid w:val="009F2CB8"/>
    <w:rsid w:val="009F2FBA"/>
    <w:rsid w:val="009F331E"/>
    <w:rsid w:val="009F37ED"/>
    <w:rsid w:val="009F5DE4"/>
    <w:rsid w:val="00A0047E"/>
    <w:rsid w:val="00A00A39"/>
    <w:rsid w:val="00A00D50"/>
    <w:rsid w:val="00A01567"/>
    <w:rsid w:val="00A02D58"/>
    <w:rsid w:val="00A03930"/>
    <w:rsid w:val="00A04D21"/>
    <w:rsid w:val="00A04E4D"/>
    <w:rsid w:val="00A04EEC"/>
    <w:rsid w:val="00A05FC6"/>
    <w:rsid w:val="00A066C7"/>
    <w:rsid w:val="00A07229"/>
    <w:rsid w:val="00A07818"/>
    <w:rsid w:val="00A107ED"/>
    <w:rsid w:val="00A1199D"/>
    <w:rsid w:val="00A12884"/>
    <w:rsid w:val="00A12DFC"/>
    <w:rsid w:val="00A15837"/>
    <w:rsid w:val="00A16B2E"/>
    <w:rsid w:val="00A16C4B"/>
    <w:rsid w:val="00A16FA5"/>
    <w:rsid w:val="00A1733A"/>
    <w:rsid w:val="00A22D53"/>
    <w:rsid w:val="00A230B5"/>
    <w:rsid w:val="00A25AC9"/>
    <w:rsid w:val="00A264FD"/>
    <w:rsid w:val="00A26A87"/>
    <w:rsid w:val="00A30F17"/>
    <w:rsid w:val="00A30F66"/>
    <w:rsid w:val="00A331DC"/>
    <w:rsid w:val="00A333C4"/>
    <w:rsid w:val="00A33BEB"/>
    <w:rsid w:val="00A34ACB"/>
    <w:rsid w:val="00A35BA6"/>
    <w:rsid w:val="00A36893"/>
    <w:rsid w:val="00A36C91"/>
    <w:rsid w:val="00A40F76"/>
    <w:rsid w:val="00A42CEF"/>
    <w:rsid w:val="00A431E2"/>
    <w:rsid w:val="00A44BC4"/>
    <w:rsid w:val="00A44C79"/>
    <w:rsid w:val="00A455CD"/>
    <w:rsid w:val="00A514BB"/>
    <w:rsid w:val="00A53307"/>
    <w:rsid w:val="00A54693"/>
    <w:rsid w:val="00A5499D"/>
    <w:rsid w:val="00A560D4"/>
    <w:rsid w:val="00A562B3"/>
    <w:rsid w:val="00A570D1"/>
    <w:rsid w:val="00A57A99"/>
    <w:rsid w:val="00A60255"/>
    <w:rsid w:val="00A6199F"/>
    <w:rsid w:val="00A6247C"/>
    <w:rsid w:val="00A62582"/>
    <w:rsid w:val="00A635FD"/>
    <w:rsid w:val="00A63F3B"/>
    <w:rsid w:val="00A66955"/>
    <w:rsid w:val="00A72B14"/>
    <w:rsid w:val="00A73548"/>
    <w:rsid w:val="00A73D41"/>
    <w:rsid w:val="00A75149"/>
    <w:rsid w:val="00A75DD4"/>
    <w:rsid w:val="00A763FF"/>
    <w:rsid w:val="00A76444"/>
    <w:rsid w:val="00A76F17"/>
    <w:rsid w:val="00A773E4"/>
    <w:rsid w:val="00A774EA"/>
    <w:rsid w:val="00A77864"/>
    <w:rsid w:val="00A80431"/>
    <w:rsid w:val="00A81FE5"/>
    <w:rsid w:val="00A8448C"/>
    <w:rsid w:val="00A94C1C"/>
    <w:rsid w:val="00A955FD"/>
    <w:rsid w:val="00A95A34"/>
    <w:rsid w:val="00AA118D"/>
    <w:rsid w:val="00AA2CB8"/>
    <w:rsid w:val="00AA3C4F"/>
    <w:rsid w:val="00AA4E4E"/>
    <w:rsid w:val="00AA5AE7"/>
    <w:rsid w:val="00AA5B23"/>
    <w:rsid w:val="00AA5D97"/>
    <w:rsid w:val="00AB0BA0"/>
    <w:rsid w:val="00AB11B4"/>
    <w:rsid w:val="00AB3CD1"/>
    <w:rsid w:val="00AB4004"/>
    <w:rsid w:val="00AC12AE"/>
    <w:rsid w:val="00AC15C1"/>
    <w:rsid w:val="00AC1C7B"/>
    <w:rsid w:val="00AC1FE1"/>
    <w:rsid w:val="00AC42E1"/>
    <w:rsid w:val="00AC54E5"/>
    <w:rsid w:val="00AC6EAB"/>
    <w:rsid w:val="00AD35BD"/>
    <w:rsid w:val="00AD3FC7"/>
    <w:rsid w:val="00AD4243"/>
    <w:rsid w:val="00AD455A"/>
    <w:rsid w:val="00AD4F7B"/>
    <w:rsid w:val="00AD6902"/>
    <w:rsid w:val="00AE03A5"/>
    <w:rsid w:val="00AE03C3"/>
    <w:rsid w:val="00AE074F"/>
    <w:rsid w:val="00AE0D32"/>
    <w:rsid w:val="00AE1DC3"/>
    <w:rsid w:val="00AE2AB9"/>
    <w:rsid w:val="00AE4705"/>
    <w:rsid w:val="00AE52B0"/>
    <w:rsid w:val="00AE649E"/>
    <w:rsid w:val="00AE6E1D"/>
    <w:rsid w:val="00AE7E32"/>
    <w:rsid w:val="00AF1E53"/>
    <w:rsid w:val="00AF2FD5"/>
    <w:rsid w:val="00AF4410"/>
    <w:rsid w:val="00AF46C6"/>
    <w:rsid w:val="00AF48B4"/>
    <w:rsid w:val="00AF67DD"/>
    <w:rsid w:val="00B0069B"/>
    <w:rsid w:val="00B00E57"/>
    <w:rsid w:val="00B05CD3"/>
    <w:rsid w:val="00B05E6B"/>
    <w:rsid w:val="00B11AD3"/>
    <w:rsid w:val="00B11DCE"/>
    <w:rsid w:val="00B11E06"/>
    <w:rsid w:val="00B1273E"/>
    <w:rsid w:val="00B12CB7"/>
    <w:rsid w:val="00B12F99"/>
    <w:rsid w:val="00B13524"/>
    <w:rsid w:val="00B137A4"/>
    <w:rsid w:val="00B14B3F"/>
    <w:rsid w:val="00B15250"/>
    <w:rsid w:val="00B152A2"/>
    <w:rsid w:val="00B15BE1"/>
    <w:rsid w:val="00B15CD9"/>
    <w:rsid w:val="00B16D12"/>
    <w:rsid w:val="00B2204C"/>
    <w:rsid w:val="00B24886"/>
    <w:rsid w:val="00B27E43"/>
    <w:rsid w:val="00B30934"/>
    <w:rsid w:val="00B32170"/>
    <w:rsid w:val="00B33FBC"/>
    <w:rsid w:val="00B34610"/>
    <w:rsid w:val="00B363AF"/>
    <w:rsid w:val="00B3685C"/>
    <w:rsid w:val="00B440AF"/>
    <w:rsid w:val="00B44E69"/>
    <w:rsid w:val="00B451D6"/>
    <w:rsid w:val="00B45544"/>
    <w:rsid w:val="00B47B49"/>
    <w:rsid w:val="00B47DE9"/>
    <w:rsid w:val="00B500E8"/>
    <w:rsid w:val="00B512C9"/>
    <w:rsid w:val="00B51D6C"/>
    <w:rsid w:val="00B52A68"/>
    <w:rsid w:val="00B54250"/>
    <w:rsid w:val="00B54AA0"/>
    <w:rsid w:val="00B54ECA"/>
    <w:rsid w:val="00B55CDE"/>
    <w:rsid w:val="00B56031"/>
    <w:rsid w:val="00B5750A"/>
    <w:rsid w:val="00B63A7C"/>
    <w:rsid w:val="00B64B87"/>
    <w:rsid w:val="00B64D30"/>
    <w:rsid w:val="00B671B0"/>
    <w:rsid w:val="00B67A41"/>
    <w:rsid w:val="00B70108"/>
    <w:rsid w:val="00B723E4"/>
    <w:rsid w:val="00B7697E"/>
    <w:rsid w:val="00B800AE"/>
    <w:rsid w:val="00B81B17"/>
    <w:rsid w:val="00B82E1F"/>
    <w:rsid w:val="00B84C2E"/>
    <w:rsid w:val="00B85C6F"/>
    <w:rsid w:val="00B87161"/>
    <w:rsid w:val="00B90210"/>
    <w:rsid w:val="00B90D7A"/>
    <w:rsid w:val="00B92299"/>
    <w:rsid w:val="00B926B0"/>
    <w:rsid w:val="00B95A88"/>
    <w:rsid w:val="00B96349"/>
    <w:rsid w:val="00BA19D3"/>
    <w:rsid w:val="00BA2A01"/>
    <w:rsid w:val="00BA6207"/>
    <w:rsid w:val="00BA7FB5"/>
    <w:rsid w:val="00BB1184"/>
    <w:rsid w:val="00BB19E9"/>
    <w:rsid w:val="00BB1E3B"/>
    <w:rsid w:val="00BB3B32"/>
    <w:rsid w:val="00BB3C85"/>
    <w:rsid w:val="00BB4316"/>
    <w:rsid w:val="00BB501B"/>
    <w:rsid w:val="00BB552B"/>
    <w:rsid w:val="00BB582A"/>
    <w:rsid w:val="00BB631E"/>
    <w:rsid w:val="00BC057C"/>
    <w:rsid w:val="00BC0FB0"/>
    <w:rsid w:val="00BC1C2A"/>
    <w:rsid w:val="00BC3C33"/>
    <w:rsid w:val="00BC3FBF"/>
    <w:rsid w:val="00BC653E"/>
    <w:rsid w:val="00BD0EB8"/>
    <w:rsid w:val="00BD1B0E"/>
    <w:rsid w:val="00BD220D"/>
    <w:rsid w:val="00BD28AF"/>
    <w:rsid w:val="00BD48DE"/>
    <w:rsid w:val="00BD5F76"/>
    <w:rsid w:val="00BE3947"/>
    <w:rsid w:val="00BE3DEE"/>
    <w:rsid w:val="00BE51AD"/>
    <w:rsid w:val="00BE68F7"/>
    <w:rsid w:val="00BE7335"/>
    <w:rsid w:val="00BF12A1"/>
    <w:rsid w:val="00BF1598"/>
    <w:rsid w:val="00BF1B24"/>
    <w:rsid w:val="00BF1C98"/>
    <w:rsid w:val="00BF3455"/>
    <w:rsid w:val="00BF3ACD"/>
    <w:rsid w:val="00BF5D52"/>
    <w:rsid w:val="00BF6585"/>
    <w:rsid w:val="00BF680E"/>
    <w:rsid w:val="00C00C95"/>
    <w:rsid w:val="00C00D28"/>
    <w:rsid w:val="00C00F3C"/>
    <w:rsid w:val="00C02F55"/>
    <w:rsid w:val="00C05CB8"/>
    <w:rsid w:val="00C065D0"/>
    <w:rsid w:val="00C07831"/>
    <w:rsid w:val="00C10390"/>
    <w:rsid w:val="00C109DF"/>
    <w:rsid w:val="00C1106B"/>
    <w:rsid w:val="00C1235D"/>
    <w:rsid w:val="00C12839"/>
    <w:rsid w:val="00C12C2F"/>
    <w:rsid w:val="00C12C8B"/>
    <w:rsid w:val="00C12D5A"/>
    <w:rsid w:val="00C166D7"/>
    <w:rsid w:val="00C17473"/>
    <w:rsid w:val="00C17547"/>
    <w:rsid w:val="00C206FE"/>
    <w:rsid w:val="00C20AAD"/>
    <w:rsid w:val="00C20C02"/>
    <w:rsid w:val="00C220AA"/>
    <w:rsid w:val="00C22368"/>
    <w:rsid w:val="00C23E84"/>
    <w:rsid w:val="00C2597A"/>
    <w:rsid w:val="00C271A5"/>
    <w:rsid w:val="00C3293B"/>
    <w:rsid w:val="00C3419C"/>
    <w:rsid w:val="00C373A1"/>
    <w:rsid w:val="00C37D8E"/>
    <w:rsid w:val="00C40718"/>
    <w:rsid w:val="00C41260"/>
    <w:rsid w:val="00C44454"/>
    <w:rsid w:val="00C4532D"/>
    <w:rsid w:val="00C46891"/>
    <w:rsid w:val="00C46EE4"/>
    <w:rsid w:val="00C47A58"/>
    <w:rsid w:val="00C47E8C"/>
    <w:rsid w:val="00C47FD5"/>
    <w:rsid w:val="00C514D1"/>
    <w:rsid w:val="00C51F1F"/>
    <w:rsid w:val="00C522EC"/>
    <w:rsid w:val="00C52BB5"/>
    <w:rsid w:val="00C5316A"/>
    <w:rsid w:val="00C54033"/>
    <w:rsid w:val="00C54920"/>
    <w:rsid w:val="00C54953"/>
    <w:rsid w:val="00C577F8"/>
    <w:rsid w:val="00C6017F"/>
    <w:rsid w:val="00C614E6"/>
    <w:rsid w:val="00C61E09"/>
    <w:rsid w:val="00C623BC"/>
    <w:rsid w:val="00C6383A"/>
    <w:rsid w:val="00C6443A"/>
    <w:rsid w:val="00C65F06"/>
    <w:rsid w:val="00C66C2A"/>
    <w:rsid w:val="00C678DC"/>
    <w:rsid w:val="00C727BA"/>
    <w:rsid w:val="00C7347B"/>
    <w:rsid w:val="00C7381F"/>
    <w:rsid w:val="00C73A78"/>
    <w:rsid w:val="00C7443E"/>
    <w:rsid w:val="00C812D5"/>
    <w:rsid w:val="00C91133"/>
    <w:rsid w:val="00C91630"/>
    <w:rsid w:val="00C94677"/>
    <w:rsid w:val="00C952AB"/>
    <w:rsid w:val="00C95BE8"/>
    <w:rsid w:val="00C95CC2"/>
    <w:rsid w:val="00CA302A"/>
    <w:rsid w:val="00CA3BA8"/>
    <w:rsid w:val="00CA4D1F"/>
    <w:rsid w:val="00CA5864"/>
    <w:rsid w:val="00CA6D37"/>
    <w:rsid w:val="00CA7892"/>
    <w:rsid w:val="00CB0374"/>
    <w:rsid w:val="00CB167D"/>
    <w:rsid w:val="00CB6052"/>
    <w:rsid w:val="00CB70A0"/>
    <w:rsid w:val="00CB7961"/>
    <w:rsid w:val="00CC0FAB"/>
    <w:rsid w:val="00CC3093"/>
    <w:rsid w:val="00CC5431"/>
    <w:rsid w:val="00CC6657"/>
    <w:rsid w:val="00CC7765"/>
    <w:rsid w:val="00CC77D9"/>
    <w:rsid w:val="00CC7C04"/>
    <w:rsid w:val="00CD0DCF"/>
    <w:rsid w:val="00CD26F4"/>
    <w:rsid w:val="00CD528C"/>
    <w:rsid w:val="00CD5486"/>
    <w:rsid w:val="00CD712A"/>
    <w:rsid w:val="00CD7F55"/>
    <w:rsid w:val="00CE0C27"/>
    <w:rsid w:val="00CE1E0D"/>
    <w:rsid w:val="00CE2476"/>
    <w:rsid w:val="00CE2999"/>
    <w:rsid w:val="00CE5EF2"/>
    <w:rsid w:val="00CE64B9"/>
    <w:rsid w:val="00CE7526"/>
    <w:rsid w:val="00CE7E23"/>
    <w:rsid w:val="00CF1A56"/>
    <w:rsid w:val="00CF36B6"/>
    <w:rsid w:val="00CF6B40"/>
    <w:rsid w:val="00D015A7"/>
    <w:rsid w:val="00D02523"/>
    <w:rsid w:val="00D03D6E"/>
    <w:rsid w:val="00D04977"/>
    <w:rsid w:val="00D06761"/>
    <w:rsid w:val="00D06DC8"/>
    <w:rsid w:val="00D123E2"/>
    <w:rsid w:val="00D12414"/>
    <w:rsid w:val="00D14970"/>
    <w:rsid w:val="00D14AB4"/>
    <w:rsid w:val="00D169C1"/>
    <w:rsid w:val="00D214D5"/>
    <w:rsid w:val="00D21B96"/>
    <w:rsid w:val="00D22AA2"/>
    <w:rsid w:val="00D23318"/>
    <w:rsid w:val="00D2497F"/>
    <w:rsid w:val="00D25D2A"/>
    <w:rsid w:val="00D30FAF"/>
    <w:rsid w:val="00D31CAA"/>
    <w:rsid w:val="00D3202D"/>
    <w:rsid w:val="00D32D52"/>
    <w:rsid w:val="00D32E02"/>
    <w:rsid w:val="00D32F4C"/>
    <w:rsid w:val="00D3539E"/>
    <w:rsid w:val="00D369EC"/>
    <w:rsid w:val="00D36F2A"/>
    <w:rsid w:val="00D40338"/>
    <w:rsid w:val="00D41F98"/>
    <w:rsid w:val="00D4326C"/>
    <w:rsid w:val="00D44C60"/>
    <w:rsid w:val="00D450C4"/>
    <w:rsid w:val="00D456F0"/>
    <w:rsid w:val="00D46AEA"/>
    <w:rsid w:val="00D5152E"/>
    <w:rsid w:val="00D52B84"/>
    <w:rsid w:val="00D54224"/>
    <w:rsid w:val="00D55B14"/>
    <w:rsid w:val="00D612F2"/>
    <w:rsid w:val="00D61492"/>
    <w:rsid w:val="00D614AD"/>
    <w:rsid w:val="00D617AA"/>
    <w:rsid w:val="00D61CF2"/>
    <w:rsid w:val="00D61F1F"/>
    <w:rsid w:val="00D62A29"/>
    <w:rsid w:val="00D632AE"/>
    <w:rsid w:val="00D65259"/>
    <w:rsid w:val="00D658FB"/>
    <w:rsid w:val="00D66807"/>
    <w:rsid w:val="00D70E8A"/>
    <w:rsid w:val="00D740FF"/>
    <w:rsid w:val="00D74A46"/>
    <w:rsid w:val="00D74A53"/>
    <w:rsid w:val="00D75374"/>
    <w:rsid w:val="00D753F7"/>
    <w:rsid w:val="00D7716C"/>
    <w:rsid w:val="00D77E95"/>
    <w:rsid w:val="00D77EFA"/>
    <w:rsid w:val="00D81CCF"/>
    <w:rsid w:val="00D83DFF"/>
    <w:rsid w:val="00D844B7"/>
    <w:rsid w:val="00D8530B"/>
    <w:rsid w:val="00D858F8"/>
    <w:rsid w:val="00D8655B"/>
    <w:rsid w:val="00D868BC"/>
    <w:rsid w:val="00D870FB"/>
    <w:rsid w:val="00D900C7"/>
    <w:rsid w:val="00D905F3"/>
    <w:rsid w:val="00D91CED"/>
    <w:rsid w:val="00D91DD5"/>
    <w:rsid w:val="00D923DF"/>
    <w:rsid w:val="00D926B0"/>
    <w:rsid w:val="00D930AB"/>
    <w:rsid w:val="00D935A4"/>
    <w:rsid w:val="00D94930"/>
    <w:rsid w:val="00D94E33"/>
    <w:rsid w:val="00D9767B"/>
    <w:rsid w:val="00D97CB2"/>
    <w:rsid w:val="00DA2451"/>
    <w:rsid w:val="00DA36FC"/>
    <w:rsid w:val="00DA5075"/>
    <w:rsid w:val="00DA5761"/>
    <w:rsid w:val="00DA5B95"/>
    <w:rsid w:val="00DA65E0"/>
    <w:rsid w:val="00DB1E25"/>
    <w:rsid w:val="00DB2530"/>
    <w:rsid w:val="00DB48A0"/>
    <w:rsid w:val="00DB57F6"/>
    <w:rsid w:val="00DB668E"/>
    <w:rsid w:val="00DB68E6"/>
    <w:rsid w:val="00DB6E41"/>
    <w:rsid w:val="00DC2A30"/>
    <w:rsid w:val="00DC75AB"/>
    <w:rsid w:val="00DC7725"/>
    <w:rsid w:val="00DD1E74"/>
    <w:rsid w:val="00DD2552"/>
    <w:rsid w:val="00DD2B29"/>
    <w:rsid w:val="00DD53D7"/>
    <w:rsid w:val="00DD6D58"/>
    <w:rsid w:val="00DE062D"/>
    <w:rsid w:val="00DE08E2"/>
    <w:rsid w:val="00DE19AA"/>
    <w:rsid w:val="00DE35BE"/>
    <w:rsid w:val="00DE532D"/>
    <w:rsid w:val="00DE5618"/>
    <w:rsid w:val="00DE5ADF"/>
    <w:rsid w:val="00DF169D"/>
    <w:rsid w:val="00DF1F22"/>
    <w:rsid w:val="00DF43F1"/>
    <w:rsid w:val="00DF4DCD"/>
    <w:rsid w:val="00E001E7"/>
    <w:rsid w:val="00E004DA"/>
    <w:rsid w:val="00E00BD0"/>
    <w:rsid w:val="00E00C9C"/>
    <w:rsid w:val="00E019F4"/>
    <w:rsid w:val="00E12D3B"/>
    <w:rsid w:val="00E13CB6"/>
    <w:rsid w:val="00E14913"/>
    <w:rsid w:val="00E16B3D"/>
    <w:rsid w:val="00E1752E"/>
    <w:rsid w:val="00E20036"/>
    <w:rsid w:val="00E2232A"/>
    <w:rsid w:val="00E2345A"/>
    <w:rsid w:val="00E23463"/>
    <w:rsid w:val="00E23B73"/>
    <w:rsid w:val="00E23DDF"/>
    <w:rsid w:val="00E2415F"/>
    <w:rsid w:val="00E24BF5"/>
    <w:rsid w:val="00E2570F"/>
    <w:rsid w:val="00E27E89"/>
    <w:rsid w:val="00E30ABA"/>
    <w:rsid w:val="00E323CC"/>
    <w:rsid w:val="00E3527B"/>
    <w:rsid w:val="00E36164"/>
    <w:rsid w:val="00E4067F"/>
    <w:rsid w:val="00E4074B"/>
    <w:rsid w:val="00E441EE"/>
    <w:rsid w:val="00E44A6E"/>
    <w:rsid w:val="00E4537A"/>
    <w:rsid w:val="00E462BD"/>
    <w:rsid w:val="00E46FD0"/>
    <w:rsid w:val="00E51FA0"/>
    <w:rsid w:val="00E525C8"/>
    <w:rsid w:val="00E52C98"/>
    <w:rsid w:val="00E576E5"/>
    <w:rsid w:val="00E57A76"/>
    <w:rsid w:val="00E62910"/>
    <w:rsid w:val="00E6380C"/>
    <w:rsid w:val="00E63F19"/>
    <w:rsid w:val="00E64D46"/>
    <w:rsid w:val="00E657CA"/>
    <w:rsid w:val="00E6656B"/>
    <w:rsid w:val="00E6753F"/>
    <w:rsid w:val="00E72351"/>
    <w:rsid w:val="00E74D8F"/>
    <w:rsid w:val="00E7565B"/>
    <w:rsid w:val="00E76160"/>
    <w:rsid w:val="00E762C7"/>
    <w:rsid w:val="00E77BA3"/>
    <w:rsid w:val="00E81218"/>
    <w:rsid w:val="00E8300F"/>
    <w:rsid w:val="00E83913"/>
    <w:rsid w:val="00E84445"/>
    <w:rsid w:val="00E849F2"/>
    <w:rsid w:val="00E85106"/>
    <w:rsid w:val="00E900AE"/>
    <w:rsid w:val="00E9014F"/>
    <w:rsid w:val="00E907A4"/>
    <w:rsid w:val="00E9136A"/>
    <w:rsid w:val="00E965C5"/>
    <w:rsid w:val="00E972AA"/>
    <w:rsid w:val="00E97316"/>
    <w:rsid w:val="00EA269E"/>
    <w:rsid w:val="00EA28C0"/>
    <w:rsid w:val="00EA5B86"/>
    <w:rsid w:val="00EA5FA6"/>
    <w:rsid w:val="00EA6020"/>
    <w:rsid w:val="00EA6528"/>
    <w:rsid w:val="00EA7468"/>
    <w:rsid w:val="00EA7C1F"/>
    <w:rsid w:val="00EA7DC9"/>
    <w:rsid w:val="00EB1C91"/>
    <w:rsid w:val="00EB2A19"/>
    <w:rsid w:val="00EB327E"/>
    <w:rsid w:val="00EB4364"/>
    <w:rsid w:val="00EB5439"/>
    <w:rsid w:val="00EB686D"/>
    <w:rsid w:val="00EB762B"/>
    <w:rsid w:val="00EC0BB3"/>
    <w:rsid w:val="00EC0D5A"/>
    <w:rsid w:val="00EC0DE7"/>
    <w:rsid w:val="00EC1570"/>
    <w:rsid w:val="00EC1A8F"/>
    <w:rsid w:val="00EC2973"/>
    <w:rsid w:val="00EC451C"/>
    <w:rsid w:val="00EC6D0C"/>
    <w:rsid w:val="00EC77F2"/>
    <w:rsid w:val="00EC7A2A"/>
    <w:rsid w:val="00ED01AF"/>
    <w:rsid w:val="00ED04DD"/>
    <w:rsid w:val="00ED1624"/>
    <w:rsid w:val="00ED1E11"/>
    <w:rsid w:val="00ED20DB"/>
    <w:rsid w:val="00ED22BB"/>
    <w:rsid w:val="00ED38A3"/>
    <w:rsid w:val="00ED3D70"/>
    <w:rsid w:val="00ED510C"/>
    <w:rsid w:val="00ED605E"/>
    <w:rsid w:val="00ED6CA7"/>
    <w:rsid w:val="00ED72C1"/>
    <w:rsid w:val="00ED7D5F"/>
    <w:rsid w:val="00EE0509"/>
    <w:rsid w:val="00EE4E92"/>
    <w:rsid w:val="00EE5853"/>
    <w:rsid w:val="00EF0659"/>
    <w:rsid w:val="00EF1E9D"/>
    <w:rsid w:val="00EF202F"/>
    <w:rsid w:val="00EF2D8C"/>
    <w:rsid w:val="00EF352A"/>
    <w:rsid w:val="00EF3FEC"/>
    <w:rsid w:val="00EF42DE"/>
    <w:rsid w:val="00EF449A"/>
    <w:rsid w:val="00EF68A3"/>
    <w:rsid w:val="00EF6F9E"/>
    <w:rsid w:val="00EF7FCC"/>
    <w:rsid w:val="00F0101C"/>
    <w:rsid w:val="00F01297"/>
    <w:rsid w:val="00F028C2"/>
    <w:rsid w:val="00F03DCD"/>
    <w:rsid w:val="00F0425F"/>
    <w:rsid w:val="00F05689"/>
    <w:rsid w:val="00F05FFA"/>
    <w:rsid w:val="00F06C13"/>
    <w:rsid w:val="00F07076"/>
    <w:rsid w:val="00F0759D"/>
    <w:rsid w:val="00F07A34"/>
    <w:rsid w:val="00F103E6"/>
    <w:rsid w:val="00F12776"/>
    <w:rsid w:val="00F1297D"/>
    <w:rsid w:val="00F1375A"/>
    <w:rsid w:val="00F13A64"/>
    <w:rsid w:val="00F17942"/>
    <w:rsid w:val="00F20D74"/>
    <w:rsid w:val="00F2512A"/>
    <w:rsid w:val="00F25FC5"/>
    <w:rsid w:val="00F26156"/>
    <w:rsid w:val="00F27C60"/>
    <w:rsid w:val="00F302BF"/>
    <w:rsid w:val="00F322D4"/>
    <w:rsid w:val="00F33945"/>
    <w:rsid w:val="00F33D3B"/>
    <w:rsid w:val="00F35425"/>
    <w:rsid w:val="00F36030"/>
    <w:rsid w:val="00F43594"/>
    <w:rsid w:val="00F43EC1"/>
    <w:rsid w:val="00F44ABE"/>
    <w:rsid w:val="00F454A1"/>
    <w:rsid w:val="00F47EBD"/>
    <w:rsid w:val="00F504AC"/>
    <w:rsid w:val="00F505DD"/>
    <w:rsid w:val="00F51F5F"/>
    <w:rsid w:val="00F52229"/>
    <w:rsid w:val="00F538F8"/>
    <w:rsid w:val="00F542D1"/>
    <w:rsid w:val="00F5559E"/>
    <w:rsid w:val="00F55AD7"/>
    <w:rsid w:val="00F55F2F"/>
    <w:rsid w:val="00F56104"/>
    <w:rsid w:val="00F60D42"/>
    <w:rsid w:val="00F61CAE"/>
    <w:rsid w:val="00F61E09"/>
    <w:rsid w:val="00F61E1E"/>
    <w:rsid w:val="00F64223"/>
    <w:rsid w:val="00F647A0"/>
    <w:rsid w:val="00F655E4"/>
    <w:rsid w:val="00F67297"/>
    <w:rsid w:val="00F67511"/>
    <w:rsid w:val="00F67FEA"/>
    <w:rsid w:val="00F72BB2"/>
    <w:rsid w:val="00F74633"/>
    <w:rsid w:val="00F74DA7"/>
    <w:rsid w:val="00F74E00"/>
    <w:rsid w:val="00F765CD"/>
    <w:rsid w:val="00F76CE7"/>
    <w:rsid w:val="00F76FB8"/>
    <w:rsid w:val="00F82720"/>
    <w:rsid w:val="00F842AA"/>
    <w:rsid w:val="00F856D3"/>
    <w:rsid w:val="00F85B49"/>
    <w:rsid w:val="00F85BEE"/>
    <w:rsid w:val="00F86904"/>
    <w:rsid w:val="00F873A1"/>
    <w:rsid w:val="00F87AE7"/>
    <w:rsid w:val="00F90634"/>
    <w:rsid w:val="00F92864"/>
    <w:rsid w:val="00F9311F"/>
    <w:rsid w:val="00F9386C"/>
    <w:rsid w:val="00F942CA"/>
    <w:rsid w:val="00F96CDA"/>
    <w:rsid w:val="00F96EC4"/>
    <w:rsid w:val="00F97B23"/>
    <w:rsid w:val="00FA0841"/>
    <w:rsid w:val="00FA0D04"/>
    <w:rsid w:val="00FA0EBD"/>
    <w:rsid w:val="00FA1CA9"/>
    <w:rsid w:val="00FA1CB8"/>
    <w:rsid w:val="00FA228C"/>
    <w:rsid w:val="00FA2769"/>
    <w:rsid w:val="00FA355D"/>
    <w:rsid w:val="00FA5709"/>
    <w:rsid w:val="00FA6866"/>
    <w:rsid w:val="00FA721E"/>
    <w:rsid w:val="00FA78AD"/>
    <w:rsid w:val="00FB1169"/>
    <w:rsid w:val="00FB11A5"/>
    <w:rsid w:val="00FB1B81"/>
    <w:rsid w:val="00FB21D3"/>
    <w:rsid w:val="00FB337F"/>
    <w:rsid w:val="00FB3712"/>
    <w:rsid w:val="00FB4E8B"/>
    <w:rsid w:val="00FB5226"/>
    <w:rsid w:val="00FC48CF"/>
    <w:rsid w:val="00FC754B"/>
    <w:rsid w:val="00FD0052"/>
    <w:rsid w:val="00FD177B"/>
    <w:rsid w:val="00FD291B"/>
    <w:rsid w:val="00FD621B"/>
    <w:rsid w:val="00FD6912"/>
    <w:rsid w:val="00FD712D"/>
    <w:rsid w:val="00FE14DA"/>
    <w:rsid w:val="00FE1B39"/>
    <w:rsid w:val="00FE2602"/>
    <w:rsid w:val="00FE2CB2"/>
    <w:rsid w:val="00FE32DE"/>
    <w:rsid w:val="00FE3C45"/>
    <w:rsid w:val="00FE48A9"/>
    <w:rsid w:val="00FE4BBE"/>
    <w:rsid w:val="00FF3674"/>
    <w:rsid w:val="00FF3B75"/>
    <w:rsid w:val="00FF4F2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stroke dashstyle="1 1" weight="1.7pt" endcap="round"/>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33F53"/>
    <w:pPr>
      <w:autoSpaceDE w:val="0"/>
      <w:autoSpaceDN w:val="0"/>
    </w:pPr>
    <w:rPr>
      <w:sz w:val="24"/>
      <w:szCs w:val="24"/>
      <w:lang w:val="en-US" w:eastAsia="en-US"/>
    </w:rPr>
  </w:style>
  <w:style w:type="paragraph" w:styleId="Heading1">
    <w:name w:val="heading 1"/>
    <w:basedOn w:val="Normal"/>
    <w:next w:val="Normal"/>
    <w:qFormat/>
    <w:rsid w:val="00D8530B"/>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8530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8530B"/>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C17547"/>
    <w:pPr>
      <w:tabs>
        <w:tab w:val="center" w:pos="4320"/>
        <w:tab w:val="right" w:pos="8640"/>
      </w:tabs>
    </w:pPr>
  </w:style>
  <w:style w:type="paragraph" w:styleId="Footer">
    <w:name w:val="footer"/>
    <w:basedOn w:val="Normal"/>
    <w:semiHidden/>
    <w:rsid w:val="00C17547"/>
    <w:pPr>
      <w:tabs>
        <w:tab w:val="center" w:pos="4320"/>
        <w:tab w:val="right" w:pos="8640"/>
      </w:tabs>
    </w:pPr>
  </w:style>
  <w:style w:type="character" w:styleId="PageNumber">
    <w:name w:val="page number"/>
    <w:basedOn w:val="DefaultParagraphFont"/>
    <w:semiHidden/>
    <w:rsid w:val="00C17547"/>
  </w:style>
  <w:style w:type="paragraph" w:customStyle="1" w:styleId="NoParagraphStyle">
    <w:name w:val="[No Paragraph Style]"/>
    <w:rsid w:val="005A6F2F"/>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5A6F2F"/>
  </w:style>
  <w:style w:type="character" w:customStyle="1" w:styleId="BOLDROTIS">
    <w:name w:val="•BOLD ROTIS"/>
    <w:rsid w:val="005A6F2F"/>
    <w:rPr>
      <w:rFonts w:ascii="AgfaRotisSemisansExtraBold" w:hAnsi="AgfaRotisSemisansExtraBold" w:cs="AgfaRotisSemisansExtraBold"/>
      <w:b/>
      <w:bCs/>
      <w:color w:val="000000"/>
    </w:rPr>
  </w:style>
  <w:style w:type="paragraph" w:customStyle="1" w:styleId="CAPTION">
    <w:name w:val="•CAPTION"/>
    <w:basedOn w:val="NoParagraphStyle"/>
    <w:rsid w:val="005A6F2F"/>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D40338"/>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6E4F96"/>
    <w:rPr>
      <w:rFonts w:cs="StoneSansITC-Bold"/>
      <w:b/>
      <w:bCs/>
      <w:color w:val="FFFFFF"/>
    </w:rPr>
  </w:style>
  <w:style w:type="paragraph" w:customStyle="1" w:styleId="TABLEHEADWHITECENTRE">
    <w:name w:val="•TABLE HEAD WHITE CENTRE"/>
    <w:rsid w:val="006E4F96"/>
    <w:pPr>
      <w:jc w:val="center"/>
    </w:pPr>
    <w:rPr>
      <w:rFonts w:ascii="Arial" w:hAnsi="Arial" w:cs="StoneSansITC-Bold"/>
      <w:b/>
      <w:bCs/>
      <w:color w:val="FFFFFF"/>
      <w:lang w:val="en-GB" w:eastAsia="en-US"/>
    </w:rPr>
  </w:style>
  <w:style w:type="paragraph" w:customStyle="1" w:styleId="TABLETEXTCENTRE">
    <w:name w:val="•TABLE TEXT CENTRE"/>
    <w:basedOn w:val="TABLETEXTLEFT"/>
    <w:rsid w:val="00B926B0"/>
    <w:pPr>
      <w:jc w:val="center"/>
    </w:pPr>
  </w:style>
  <w:style w:type="paragraph" w:customStyle="1" w:styleId="YOUWILLNEEDbody">
    <w:name w:val="•YOU WILL NEED body"/>
    <w:basedOn w:val="NoParagraphStyle"/>
    <w:rsid w:val="005A6F2F"/>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5A6F2F"/>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5A6F2F"/>
    <w:pPr>
      <w:spacing w:before="0"/>
    </w:pPr>
  </w:style>
  <w:style w:type="paragraph" w:customStyle="1" w:styleId="0Aheading">
    <w:name w:val="0A heading"/>
    <w:link w:val="0AheadingChar"/>
    <w:rsid w:val="006668B9"/>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paragraph" w:customStyle="1" w:styleId="0Bhead">
    <w:name w:val="0B head"/>
    <w:basedOn w:val="NoParagraphStyle"/>
    <w:rsid w:val="005A6F2F"/>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5A6F2F"/>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rsid w:val="00C12C8B"/>
    <w:pPr>
      <w:tabs>
        <w:tab w:val="right" w:leader="dot" w:pos="4580"/>
      </w:tabs>
      <w:suppressAutoHyphens/>
      <w:spacing w:after="60" w:line="280" w:lineRule="exact"/>
      <w:ind w:left="360" w:hanging="360"/>
    </w:pPr>
    <w:rPr>
      <w:rFonts w:cs="AgfaRotisSemiSerif"/>
      <w:color w:val="000000"/>
      <w:sz w:val="23"/>
      <w:szCs w:val="23"/>
      <w:lang w:val="en-GB" w:eastAsia="en-US"/>
    </w:rPr>
  </w:style>
  <w:style w:type="paragraph" w:customStyle="1" w:styleId="1wsbullet">
    <w:name w:val="1ws bullet"/>
    <w:basedOn w:val="1wsquestions"/>
    <w:rsid w:val="005A6F2F"/>
  </w:style>
  <w:style w:type="paragraph" w:customStyle="1" w:styleId="1wsmainbodyfullout">
    <w:name w:val="1ws main body full out"/>
    <w:link w:val="1wsmainbodyfulloutChar"/>
    <w:rsid w:val="006D644D"/>
    <w:pPr>
      <w:suppressAutoHyphens/>
      <w:spacing w:after="60" w:line="280" w:lineRule="exact"/>
    </w:pPr>
    <w:rPr>
      <w:rFonts w:cs="RotisSemiSerif"/>
      <w:color w:val="000000"/>
      <w:sz w:val="23"/>
      <w:szCs w:val="23"/>
      <w:lang w:val="en-GB" w:eastAsia="en-US"/>
    </w:rPr>
  </w:style>
  <w:style w:type="paragraph" w:customStyle="1" w:styleId="1wsmainbodydrop">
    <w:name w:val="1ws main body drop"/>
    <w:basedOn w:val="1wsmainbodyfullout"/>
    <w:rsid w:val="005A6F2F"/>
  </w:style>
  <w:style w:type="paragraph" w:customStyle="1" w:styleId="1wsmainbodyindent">
    <w:name w:val="1ws main body indent"/>
    <w:basedOn w:val="1wsmainbodyfullout"/>
    <w:rsid w:val="005A6F2F"/>
    <w:pPr>
      <w:ind w:firstLine="360"/>
    </w:pPr>
  </w:style>
  <w:style w:type="character" w:customStyle="1" w:styleId="1wsquestionnumbers">
    <w:name w:val="1ws question numbers"/>
    <w:rsid w:val="005A6F2F"/>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5A6F2F"/>
    <w:pPr>
      <w:ind w:left="480" w:hanging="480"/>
    </w:pPr>
  </w:style>
  <w:style w:type="paragraph" w:customStyle="1" w:styleId="1wssummingupbody">
    <w:name w:val="1ws summing up body"/>
    <w:basedOn w:val="1wsmainbodyfullout"/>
    <w:rsid w:val="005A6F2F"/>
    <w:pPr>
      <w:spacing w:after="180" w:line="340" w:lineRule="atLeast"/>
      <w:ind w:left="480" w:hanging="480"/>
    </w:pPr>
  </w:style>
  <w:style w:type="paragraph" w:customStyle="1" w:styleId="3Crosswordsubheads">
    <w:name w:val="3Crossword subheads"/>
    <w:basedOn w:val="NoParagraphStyle"/>
    <w:rsid w:val="005A6F2F"/>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5A6F2F"/>
    <w:rPr>
      <w:rFonts w:ascii="RotisSemiSerif" w:hAnsi="RotisSemiSerif" w:cs="RotisSemiSerif"/>
      <w:spacing w:val="0"/>
      <w:sz w:val="12"/>
      <w:szCs w:val="12"/>
    </w:rPr>
  </w:style>
  <w:style w:type="paragraph" w:customStyle="1" w:styleId="worksheetnumber">
    <w:name w:val="worksheet number"/>
    <w:basedOn w:val="NoParagraphStyle"/>
    <w:rsid w:val="005A6F2F"/>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link w:val="ChaptertitleChar"/>
    <w:rsid w:val="0035596E"/>
    <w:rPr>
      <w:rFonts w:ascii="Arial" w:hAnsi="Arial" w:cs="Arial"/>
      <w:b/>
      <w:sz w:val="18"/>
      <w:szCs w:val="18"/>
      <w:lang w:val="en-US" w:eastAsia="en-US"/>
    </w:rPr>
  </w:style>
  <w:style w:type="paragraph" w:customStyle="1" w:styleId="Worksheetnumber12pt">
    <w:name w:val="Worksheet number 12pt"/>
    <w:rsid w:val="00E85106"/>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224C3"/>
    <w:rPr>
      <w:sz w:val="18"/>
    </w:rPr>
  </w:style>
  <w:style w:type="paragraph" w:customStyle="1" w:styleId="Worksheetdate">
    <w:name w:val="Worksheet date"/>
    <w:rsid w:val="00D61492"/>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F25FC5"/>
    <w:pPr>
      <w:spacing w:before="520"/>
    </w:pPr>
    <w:rPr>
      <w:rFonts w:ascii="Arial Black" w:hAnsi="Arial Black"/>
    </w:rPr>
  </w:style>
  <w:style w:type="paragraph" w:customStyle="1" w:styleId="StyleWorksheetdateBefore13pt">
    <w:name w:val="Style Worksheet date + Before:  13 pt"/>
    <w:basedOn w:val="Worksheetdate"/>
    <w:rsid w:val="002E50D3"/>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2E50D3"/>
    <w:pPr>
      <w:spacing w:after="240"/>
    </w:pPr>
  </w:style>
  <w:style w:type="paragraph" w:customStyle="1" w:styleId="1wsleader">
    <w:name w:val="1ws leader"/>
    <w:basedOn w:val="1wsquestions"/>
    <w:rsid w:val="00050297"/>
    <w:pPr>
      <w:tabs>
        <w:tab w:val="clear" w:pos="4580"/>
        <w:tab w:val="right" w:leader="dot" w:pos="9540"/>
      </w:tabs>
      <w:ind w:firstLine="0"/>
    </w:pPr>
  </w:style>
  <w:style w:type="paragraph" w:customStyle="1" w:styleId="1wsquestiona">
    <w:name w:val="1ws question (a)"/>
    <w:basedOn w:val="1wsquestions"/>
    <w:rsid w:val="005853C9"/>
    <w:pPr>
      <w:tabs>
        <w:tab w:val="clear" w:pos="4580"/>
        <w:tab w:val="left" w:pos="500"/>
      </w:tabs>
      <w:ind w:left="800" w:hanging="440"/>
    </w:pPr>
  </w:style>
  <w:style w:type="paragraph" w:customStyle="1" w:styleId="1wsquestionaleader">
    <w:name w:val="1ws question (a) leader"/>
    <w:basedOn w:val="1wsquestiona"/>
    <w:rsid w:val="005853C9"/>
    <w:pPr>
      <w:tabs>
        <w:tab w:val="clear" w:pos="500"/>
        <w:tab w:val="right" w:leader="dot" w:pos="9540"/>
      </w:tabs>
    </w:pPr>
  </w:style>
  <w:style w:type="paragraph" w:customStyle="1" w:styleId="Tablebody">
    <w:name w:val="Table body"/>
    <w:rsid w:val="00892F01"/>
    <w:pPr>
      <w:jc w:val="center"/>
    </w:pPr>
    <w:rPr>
      <w:rFonts w:ascii="Arial" w:hAnsi="Arial" w:cs="Arial"/>
      <w:color w:val="000000"/>
      <w:sz w:val="18"/>
      <w:szCs w:val="18"/>
      <w:lang w:val="en-GB" w:eastAsia="en-US"/>
    </w:rPr>
  </w:style>
  <w:style w:type="table" w:styleId="TableGrid">
    <w:name w:val="Table Grid"/>
    <w:basedOn w:val="TableNormal"/>
    <w:rsid w:val="005631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wsquestionsindent">
    <w:name w:val="1ws questions indent"/>
    <w:basedOn w:val="1wsquestions"/>
    <w:rsid w:val="00F302BF"/>
    <w:pPr>
      <w:ind w:firstLine="0"/>
    </w:pPr>
  </w:style>
  <w:style w:type="paragraph" w:customStyle="1" w:styleId="Answer">
    <w:name w:val="Answer"/>
    <w:basedOn w:val="Normal"/>
    <w:link w:val="AnswerChar"/>
    <w:rsid w:val="00FD621B"/>
    <w:pPr>
      <w:tabs>
        <w:tab w:val="left" w:pos="284"/>
        <w:tab w:val="left" w:pos="567"/>
      </w:tabs>
      <w:spacing w:line="340" w:lineRule="exact"/>
    </w:pPr>
    <w:rPr>
      <w:rFonts w:ascii="Arial" w:hAnsi="Arial"/>
      <w:color w:val="000000"/>
      <w:sz w:val="21"/>
      <w:szCs w:val="20"/>
      <w:lang w:val="en-AU"/>
    </w:rPr>
  </w:style>
  <w:style w:type="paragraph" w:customStyle="1" w:styleId="MTDisplayEquation">
    <w:name w:val="MTDisplayEquation"/>
    <w:basedOn w:val="Normal"/>
    <w:next w:val="Normal"/>
    <w:rsid w:val="007B6DFA"/>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5853C9"/>
    <w:rPr>
      <w:rFonts w:cs="Times New Roman"/>
      <w:szCs w:val="20"/>
    </w:rPr>
  </w:style>
  <w:style w:type="paragraph" w:customStyle="1" w:styleId="BodyText31">
    <w:name w:val="Body Text 31"/>
    <w:basedOn w:val="Heading3"/>
    <w:rsid w:val="00793C08"/>
    <w:pPr>
      <w:spacing w:before="120"/>
      <w:outlineLvl w:val="9"/>
    </w:pPr>
    <w:rPr>
      <w:rFonts w:cs="Times New Roman"/>
      <w:b w:val="0"/>
      <w:bCs w:val="0"/>
      <w:sz w:val="20"/>
      <w:szCs w:val="20"/>
      <w:lang w:val="en-AU"/>
    </w:rPr>
  </w:style>
  <w:style w:type="paragraph" w:customStyle="1" w:styleId="Answer2">
    <w:name w:val="Answer2"/>
    <w:basedOn w:val="Normal"/>
    <w:rsid w:val="00793C08"/>
    <w:pPr>
      <w:tabs>
        <w:tab w:val="left" w:pos="284"/>
        <w:tab w:val="left" w:pos="567"/>
      </w:tabs>
      <w:overflowPunct w:val="0"/>
      <w:adjustRightInd w:val="0"/>
      <w:ind w:left="568" w:hanging="284"/>
      <w:textAlignment w:val="baseline"/>
    </w:pPr>
    <w:rPr>
      <w:szCs w:val="20"/>
      <w:lang w:val="en-AU"/>
    </w:rPr>
  </w:style>
  <w:style w:type="paragraph" w:customStyle="1" w:styleId="Answer3">
    <w:name w:val="Answer3"/>
    <w:basedOn w:val="Answer"/>
    <w:next w:val="Answer2"/>
    <w:rsid w:val="00793C08"/>
    <w:pPr>
      <w:overflowPunct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6D655D"/>
    <w:pPr>
      <w:spacing w:before="660"/>
    </w:pPr>
    <w:rPr>
      <w:rFonts w:cs="Times New Roman"/>
      <w:bCs/>
      <w:szCs w:val="20"/>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185665"/>
    <w:pPr>
      <w:spacing w:before="520"/>
    </w:pPr>
  </w:style>
  <w:style w:type="character" w:customStyle="1" w:styleId="0AheadingChar">
    <w:name w:val="0A heading Char"/>
    <w:basedOn w:val="DefaultParagraphFont"/>
    <w:link w:val="0Aheading"/>
    <w:rsid w:val="00823566"/>
    <w:rPr>
      <w:rFonts w:ascii="Arial" w:hAnsi="Arial" w:cs="VAGRoundedLT-Black"/>
      <w:b/>
      <w:color w:val="000000"/>
      <w:spacing w:val="16"/>
      <w:sz w:val="62"/>
      <w:szCs w:val="62"/>
      <w:lang w:val="en-AU" w:eastAsia="en-US" w:bidi="ar-SA"/>
    </w:rPr>
  </w:style>
  <w:style w:type="character" w:customStyle="1" w:styleId="0AheadingfirstChar">
    <w:name w:val="0A heading first Char"/>
    <w:basedOn w:val="0AheadingChar"/>
    <w:link w:val="0Aheadingfirst"/>
    <w:rsid w:val="00F25FC5"/>
    <w:rPr>
      <w:rFonts w:ascii="Arial Black" w:hAnsi="Arial Black" w:cs="VAGRoundedLT-Black"/>
      <w:b/>
      <w:color w:val="000000"/>
      <w:spacing w:val="16"/>
      <w:sz w:val="62"/>
      <w:szCs w:val="62"/>
      <w:lang w:val="en-AU" w:eastAsia="en-US" w:bidi="ar-SA"/>
    </w:rPr>
  </w:style>
  <w:style w:type="character" w:customStyle="1" w:styleId="Style0AheadingfirstBefore32ptChar">
    <w:name w:val="Style 0A heading first + Before:  32 pt Char"/>
    <w:basedOn w:val="0AheadingfirstChar"/>
    <w:link w:val="Style0AheadingfirstBefore32pt"/>
    <w:rsid w:val="00823566"/>
    <w:rPr>
      <w:rFonts w:ascii="Arial Black" w:hAnsi="Arial Black" w:cs="VAGRoundedLT-Black"/>
      <w:b/>
      <w:bCs/>
      <w:color w:val="000000"/>
      <w:spacing w:val="16"/>
      <w:sz w:val="62"/>
      <w:szCs w:val="62"/>
      <w:lang w:val="en-AU" w:eastAsia="en-US" w:bidi="ar-SA"/>
    </w:r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185665"/>
    <w:rPr>
      <w:rFonts w:ascii="Arial Black" w:hAnsi="Arial Black" w:cs="VAGRoundedLT-Black"/>
      <w:b/>
      <w:bCs/>
      <w:color w:val="000000"/>
      <w:spacing w:val="16"/>
      <w:sz w:val="62"/>
      <w:szCs w:val="62"/>
      <w:lang w:val="en-AU" w:eastAsia="en-US" w:bidi="ar-SA"/>
    </w:rPr>
  </w:style>
  <w:style w:type="paragraph" w:customStyle="1" w:styleId="Style0AheadingfirstBefore33pt">
    <w:name w:val="Style 0A heading first + Before:  33 pt"/>
    <w:basedOn w:val="0Aheadingfirst"/>
    <w:rsid w:val="00570464"/>
    <w:pPr>
      <w:spacing w:before="560"/>
    </w:pPr>
    <w:rPr>
      <w:rFonts w:cs="Times New Roman"/>
      <w:bCs/>
      <w:szCs w:val="20"/>
    </w:rPr>
  </w:style>
  <w:style w:type="character" w:customStyle="1" w:styleId="symbol">
    <w:name w:val="symbol"/>
    <w:basedOn w:val="DefaultParagraphFont"/>
    <w:rsid w:val="007150BE"/>
    <w:rPr>
      <w:rFonts w:ascii="Times New Roman" w:hAnsi="Times New Roman" w:cs="Times New Roman"/>
      <w:vertAlign w:val="baseline"/>
    </w:rPr>
  </w:style>
  <w:style w:type="paragraph" w:customStyle="1" w:styleId="worksheetreversetitle">
    <w:name w:val="worksheet reverse title"/>
    <w:rsid w:val="00EF6F9E"/>
    <w:pPr>
      <w:jc w:val="center"/>
    </w:pPr>
    <w:rPr>
      <w:rFonts w:ascii="Arial" w:hAnsi="Arial" w:cs="Arial"/>
      <w:i/>
      <w:color w:val="FFFFFF"/>
      <w:sz w:val="14"/>
      <w:szCs w:val="14"/>
      <w:lang w:val="en-GB" w:eastAsia="en-US"/>
    </w:rPr>
  </w:style>
  <w:style w:type="character" w:styleId="CommentReference">
    <w:name w:val="annotation reference"/>
    <w:basedOn w:val="DefaultParagraphFont"/>
    <w:rsid w:val="00933F53"/>
    <w:rPr>
      <w:sz w:val="16"/>
      <w:szCs w:val="16"/>
    </w:rPr>
  </w:style>
  <w:style w:type="paragraph" w:styleId="CommentText">
    <w:name w:val="annotation text"/>
    <w:basedOn w:val="Normal"/>
    <w:link w:val="CommentTextChar"/>
    <w:rsid w:val="00933F53"/>
    <w:pPr>
      <w:spacing w:after="200" w:line="276" w:lineRule="auto"/>
    </w:pPr>
    <w:rPr>
      <w:sz w:val="20"/>
      <w:szCs w:val="20"/>
    </w:rPr>
  </w:style>
  <w:style w:type="character" w:customStyle="1" w:styleId="CommentTextChar">
    <w:name w:val="Comment Text Char"/>
    <w:basedOn w:val="DefaultParagraphFont"/>
    <w:link w:val="CommentText"/>
    <w:semiHidden/>
    <w:rsid w:val="00EF352A"/>
    <w:rPr>
      <w:lang w:val="en-US" w:eastAsia="en-US" w:bidi="ar-SA"/>
    </w:rPr>
  </w:style>
  <w:style w:type="paragraph" w:customStyle="1" w:styleId="Bodytext4indent">
    <w:name w:val="Body text 4 indent"/>
    <w:basedOn w:val="Normal"/>
    <w:rsid w:val="00EF352A"/>
    <w:pPr>
      <w:overflowPunct w:val="0"/>
      <w:adjustRightInd w:val="0"/>
      <w:ind w:firstLine="720"/>
      <w:textAlignment w:val="baseline"/>
    </w:pPr>
    <w:rPr>
      <w:szCs w:val="20"/>
      <w:lang w:val="en-AU"/>
    </w:rPr>
  </w:style>
  <w:style w:type="paragraph" w:customStyle="1" w:styleId="Bodytext3a">
    <w:name w:val="Body text 3a"/>
    <w:basedOn w:val="Normal"/>
    <w:rsid w:val="00091E3B"/>
    <w:pPr>
      <w:keepNext/>
      <w:overflowPunct w:val="0"/>
      <w:adjustRightInd w:val="0"/>
      <w:spacing w:before="40" w:after="40"/>
      <w:textAlignment w:val="baseline"/>
    </w:pPr>
    <w:rPr>
      <w:rFonts w:ascii="Arial" w:hAnsi="Arial"/>
      <w:sz w:val="20"/>
      <w:szCs w:val="20"/>
      <w:lang w:val="en-AU"/>
    </w:rPr>
  </w:style>
  <w:style w:type="character" w:customStyle="1" w:styleId="1wsmainbodyfulloutChar">
    <w:name w:val="1ws main body full out Char"/>
    <w:basedOn w:val="DefaultParagraphFont"/>
    <w:link w:val="1wsmainbodyfullout"/>
    <w:rsid w:val="005408B8"/>
    <w:rPr>
      <w:rFonts w:cs="RotisSemiSerif"/>
      <w:color w:val="000000"/>
      <w:sz w:val="23"/>
      <w:szCs w:val="23"/>
      <w:lang w:val="en-GB" w:eastAsia="en-US" w:bidi="ar-SA"/>
    </w:rPr>
  </w:style>
  <w:style w:type="character" w:customStyle="1" w:styleId="AnswerChar">
    <w:name w:val="Answer Char"/>
    <w:basedOn w:val="DefaultParagraphFont"/>
    <w:link w:val="Answer"/>
    <w:rsid w:val="00FD621B"/>
    <w:rPr>
      <w:rFonts w:ascii="Arial" w:hAnsi="Arial"/>
      <w:color w:val="000000"/>
      <w:sz w:val="21"/>
      <w:lang w:val="en-AU" w:eastAsia="en-US" w:bidi="ar-SA"/>
    </w:rPr>
  </w:style>
  <w:style w:type="paragraph" w:styleId="BalloonText">
    <w:name w:val="Balloon Text"/>
    <w:basedOn w:val="Normal"/>
    <w:link w:val="BalloonTextChar"/>
    <w:rsid w:val="00EE0509"/>
    <w:rPr>
      <w:rFonts w:ascii="Tahoma" w:hAnsi="Tahoma" w:cs="Tahoma"/>
      <w:sz w:val="16"/>
      <w:szCs w:val="16"/>
    </w:rPr>
  </w:style>
  <w:style w:type="character" w:customStyle="1" w:styleId="BalloonTextChar">
    <w:name w:val="Balloon Text Char"/>
    <w:basedOn w:val="DefaultParagraphFont"/>
    <w:link w:val="BalloonText"/>
    <w:rsid w:val="00EE0509"/>
    <w:rPr>
      <w:rFonts w:ascii="Tahoma" w:hAnsi="Tahoma" w:cs="Tahoma"/>
      <w:sz w:val="16"/>
      <w:szCs w:val="16"/>
      <w:lang w:val="en-US" w:eastAsia="en-US"/>
    </w:rPr>
  </w:style>
  <w:style w:type="paragraph" w:customStyle="1" w:styleId="worksheeticontext">
    <w:name w:val="worksheet icon text"/>
    <w:basedOn w:val="NoParagraphStyle"/>
    <w:semiHidden/>
    <w:rsid w:val="00EE0509"/>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EE0509"/>
    <w:pPr>
      <w:tabs>
        <w:tab w:val="left" w:pos="300"/>
      </w:tabs>
      <w:suppressAutoHyphens/>
      <w:spacing w:line="220" w:lineRule="atLeast"/>
      <w:textAlignment w:val="baseline"/>
    </w:pPr>
    <w:rPr>
      <w:rFonts w:ascii="Arial" w:hAnsi="Arial" w:cs="Arial-BoldMT"/>
      <w:b/>
      <w:bCs/>
      <w:spacing w:val="4"/>
      <w:sz w:val="18"/>
      <w:szCs w:val="18"/>
    </w:rPr>
  </w:style>
  <w:style w:type="character" w:customStyle="1" w:styleId="ChaptertitleChar">
    <w:name w:val="Chapter title Char"/>
    <w:basedOn w:val="DefaultParagraphFont"/>
    <w:link w:val="Chaptertitle"/>
    <w:rsid w:val="00EE0509"/>
    <w:rPr>
      <w:rFonts w:ascii="Arial" w:hAnsi="Arial" w:cs="Arial"/>
      <w:b/>
      <w:sz w:val="18"/>
      <w:szCs w:val="18"/>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33F53"/>
    <w:pPr>
      <w:autoSpaceDE w:val="0"/>
      <w:autoSpaceDN w:val="0"/>
    </w:pPr>
    <w:rPr>
      <w:sz w:val="24"/>
      <w:szCs w:val="24"/>
      <w:lang w:val="en-US" w:eastAsia="en-US"/>
    </w:rPr>
  </w:style>
  <w:style w:type="paragraph" w:styleId="Heading1">
    <w:name w:val="heading 1"/>
    <w:basedOn w:val="Normal"/>
    <w:next w:val="Normal"/>
    <w:qFormat/>
    <w:rsid w:val="00D8530B"/>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8530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8530B"/>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C17547"/>
    <w:pPr>
      <w:tabs>
        <w:tab w:val="center" w:pos="4320"/>
        <w:tab w:val="right" w:pos="8640"/>
      </w:tabs>
    </w:pPr>
  </w:style>
  <w:style w:type="paragraph" w:styleId="Footer">
    <w:name w:val="footer"/>
    <w:basedOn w:val="Normal"/>
    <w:semiHidden/>
    <w:rsid w:val="00C17547"/>
    <w:pPr>
      <w:tabs>
        <w:tab w:val="center" w:pos="4320"/>
        <w:tab w:val="right" w:pos="8640"/>
      </w:tabs>
    </w:pPr>
  </w:style>
  <w:style w:type="character" w:styleId="PageNumber">
    <w:name w:val="page number"/>
    <w:basedOn w:val="DefaultParagraphFont"/>
    <w:semiHidden/>
    <w:rsid w:val="00C17547"/>
  </w:style>
  <w:style w:type="paragraph" w:customStyle="1" w:styleId="NoParagraphStyle">
    <w:name w:val="[No Paragraph Style]"/>
    <w:rsid w:val="005A6F2F"/>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5A6F2F"/>
  </w:style>
  <w:style w:type="character" w:customStyle="1" w:styleId="BOLDROTIS">
    <w:name w:val="•BOLD ROTIS"/>
    <w:rsid w:val="005A6F2F"/>
    <w:rPr>
      <w:rFonts w:ascii="AgfaRotisSemisansExtraBold" w:hAnsi="AgfaRotisSemisansExtraBold" w:cs="AgfaRotisSemisansExtraBold"/>
      <w:b/>
      <w:bCs/>
      <w:color w:val="000000"/>
    </w:rPr>
  </w:style>
  <w:style w:type="paragraph" w:customStyle="1" w:styleId="CAPTION">
    <w:name w:val="•CAPTION"/>
    <w:basedOn w:val="NoParagraphStyle"/>
    <w:rsid w:val="005A6F2F"/>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D40338"/>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6E4F96"/>
    <w:rPr>
      <w:rFonts w:cs="StoneSansITC-Bold"/>
      <w:b/>
      <w:bCs/>
      <w:color w:val="FFFFFF"/>
    </w:rPr>
  </w:style>
  <w:style w:type="paragraph" w:customStyle="1" w:styleId="TABLEHEADWHITECENTRE">
    <w:name w:val="•TABLE HEAD WHITE CENTRE"/>
    <w:rsid w:val="006E4F96"/>
    <w:pPr>
      <w:jc w:val="center"/>
    </w:pPr>
    <w:rPr>
      <w:rFonts w:ascii="Arial" w:hAnsi="Arial" w:cs="StoneSansITC-Bold"/>
      <w:b/>
      <w:bCs/>
      <w:color w:val="FFFFFF"/>
      <w:lang w:val="en-GB" w:eastAsia="en-US"/>
    </w:rPr>
  </w:style>
  <w:style w:type="paragraph" w:customStyle="1" w:styleId="TABLETEXTCENTRE">
    <w:name w:val="•TABLE TEXT CENTRE"/>
    <w:basedOn w:val="TABLETEXTLEFT"/>
    <w:rsid w:val="00B926B0"/>
    <w:pPr>
      <w:jc w:val="center"/>
    </w:pPr>
  </w:style>
  <w:style w:type="paragraph" w:customStyle="1" w:styleId="YOUWILLNEEDbody">
    <w:name w:val="•YOU WILL NEED body"/>
    <w:basedOn w:val="NoParagraphStyle"/>
    <w:rsid w:val="005A6F2F"/>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5A6F2F"/>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5A6F2F"/>
    <w:pPr>
      <w:spacing w:before="0"/>
    </w:pPr>
  </w:style>
  <w:style w:type="paragraph" w:customStyle="1" w:styleId="0Aheading">
    <w:name w:val="0A heading"/>
    <w:link w:val="0AheadingChar"/>
    <w:rsid w:val="006668B9"/>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paragraph" w:customStyle="1" w:styleId="0Bhead">
    <w:name w:val="0B head"/>
    <w:basedOn w:val="NoParagraphStyle"/>
    <w:rsid w:val="005A6F2F"/>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5A6F2F"/>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rsid w:val="00C12C8B"/>
    <w:pPr>
      <w:tabs>
        <w:tab w:val="right" w:leader="dot" w:pos="4580"/>
      </w:tabs>
      <w:suppressAutoHyphens/>
      <w:spacing w:after="60" w:line="280" w:lineRule="exact"/>
      <w:ind w:left="360" w:hanging="360"/>
    </w:pPr>
    <w:rPr>
      <w:rFonts w:cs="AgfaRotisSemiSerif"/>
      <w:color w:val="000000"/>
      <w:sz w:val="23"/>
      <w:szCs w:val="23"/>
      <w:lang w:val="en-GB" w:eastAsia="en-US"/>
    </w:rPr>
  </w:style>
  <w:style w:type="paragraph" w:customStyle="1" w:styleId="1wsbullet">
    <w:name w:val="1ws bullet"/>
    <w:basedOn w:val="1wsquestions"/>
    <w:rsid w:val="005A6F2F"/>
  </w:style>
  <w:style w:type="paragraph" w:customStyle="1" w:styleId="1wsmainbodyfullout">
    <w:name w:val="1ws main body full out"/>
    <w:link w:val="1wsmainbodyfulloutChar"/>
    <w:rsid w:val="006D644D"/>
    <w:pPr>
      <w:suppressAutoHyphens/>
      <w:spacing w:after="60" w:line="280" w:lineRule="exact"/>
    </w:pPr>
    <w:rPr>
      <w:rFonts w:cs="RotisSemiSerif"/>
      <w:color w:val="000000"/>
      <w:sz w:val="23"/>
      <w:szCs w:val="23"/>
      <w:lang w:val="en-GB" w:eastAsia="en-US"/>
    </w:rPr>
  </w:style>
  <w:style w:type="paragraph" w:customStyle="1" w:styleId="1wsmainbodydrop">
    <w:name w:val="1ws main body drop"/>
    <w:basedOn w:val="1wsmainbodyfullout"/>
    <w:rsid w:val="005A6F2F"/>
  </w:style>
  <w:style w:type="paragraph" w:customStyle="1" w:styleId="1wsmainbodyindent">
    <w:name w:val="1ws main body indent"/>
    <w:basedOn w:val="1wsmainbodyfullout"/>
    <w:rsid w:val="005A6F2F"/>
    <w:pPr>
      <w:ind w:firstLine="360"/>
    </w:pPr>
  </w:style>
  <w:style w:type="character" w:customStyle="1" w:styleId="1wsquestionnumbers">
    <w:name w:val="1ws question numbers"/>
    <w:rsid w:val="005A6F2F"/>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5A6F2F"/>
    <w:pPr>
      <w:ind w:left="480" w:hanging="480"/>
    </w:pPr>
  </w:style>
  <w:style w:type="paragraph" w:customStyle="1" w:styleId="1wssummingupbody">
    <w:name w:val="1ws summing up body"/>
    <w:basedOn w:val="1wsmainbodyfullout"/>
    <w:rsid w:val="005A6F2F"/>
    <w:pPr>
      <w:spacing w:after="180" w:line="340" w:lineRule="atLeast"/>
      <w:ind w:left="480" w:hanging="480"/>
    </w:pPr>
  </w:style>
  <w:style w:type="paragraph" w:customStyle="1" w:styleId="3Crosswordsubheads">
    <w:name w:val="3Crossword subheads"/>
    <w:basedOn w:val="NoParagraphStyle"/>
    <w:rsid w:val="005A6F2F"/>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5A6F2F"/>
    <w:rPr>
      <w:rFonts w:ascii="RotisSemiSerif" w:hAnsi="RotisSemiSerif" w:cs="RotisSemiSerif"/>
      <w:spacing w:val="0"/>
      <w:sz w:val="12"/>
      <w:szCs w:val="12"/>
    </w:rPr>
  </w:style>
  <w:style w:type="paragraph" w:customStyle="1" w:styleId="worksheetnumber">
    <w:name w:val="worksheet number"/>
    <w:basedOn w:val="NoParagraphStyle"/>
    <w:rsid w:val="005A6F2F"/>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link w:val="ChaptertitleChar"/>
    <w:rsid w:val="0035596E"/>
    <w:rPr>
      <w:rFonts w:ascii="Arial" w:hAnsi="Arial" w:cs="Arial"/>
      <w:b/>
      <w:sz w:val="18"/>
      <w:szCs w:val="18"/>
      <w:lang w:val="en-US" w:eastAsia="en-US"/>
    </w:rPr>
  </w:style>
  <w:style w:type="paragraph" w:customStyle="1" w:styleId="Worksheetnumber12pt">
    <w:name w:val="Worksheet number 12pt"/>
    <w:rsid w:val="00E85106"/>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224C3"/>
    <w:rPr>
      <w:sz w:val="18"/>
    </w:rPr>
  </w:style>
  <w:style w:type="paragraph" w:customStyle="1" w:styleId="Worksheetdate">
    <w:name w:val="Worksheet date"/>
    <w:rsid w:val="00D61492"/>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F25FC5"/>
    <w:pPr>
      <w:spacing w:before="520"/>
    </w:pPr>
    <w:rPr>
      <w:rFonts w:ascii="Arial Black" w:hAnsi="Arial Black"/>
    </w:rPr>
  </w:style>
  <w:style w:type="paragraph" w:customStyle="1" w:styleId="StyleWorksheetdateBefore13pt">
    <w:name w:val="Style Worksheet date + Before:  13 pt"/>
    <w:basedOn w:val="Worksheetdate"/>
    <w:rsid w:val="002E50D3"/>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2E50D3"/>
    <w:pPr>
      <w:spacing w:after="240"/>
    </w:pPr>
  </w:style>
  <w:style w:type="paragraph" w:customStyle="1" w:styleId="1wsleader">
    <w:name w:val="1ws leader"/>
    <w:basedOn w:val="1wsquestions"/>
    <w:rsid w:val="00050297"/>
    <w:pPr>
      <w:tabs>
        <w:tab w:val="clear" w:pos="4580"/>
        <w:tab w:val="right" w:leader="dot" w:pos="9540"/>
      </w:tabs>
      <w:ind w:firstLine="0"/>
    </w:pPr>
  </w:style>
  <w:style w:type="paragraph" w:customStyle="1" w:styleId="1wsquestiona">
    <w:name w:val="1ws question (a)"/>
    <w:basedOn w:val="1wsquestions"/>
    <w:rsid w:val="005853C9"/>
    <w:pPr>
      <w:tabs>
        <w:tab w:val="clear" w:pos="4580"/>
        <w:tab w:val="left" w:pos="500"/>
      </w:tabs>
      <w:ind w:left="800" w:hanging="440"/>
    </w:pPr>
  </w:style>
  <w:style w:type="paragraph" w:customStyle="1" w:styleId="1wsquestionaleader">
    <w:name w:val="1ws question (a) leader"/>
    <w:basedOn w:val="1wsquestiona"/>
    <w:rsid w:val="005853C9"/>
    <w:pPr>
      <w:tabs>
        <w:tab w:val="clear" w:pos="500"/>
        <w:tab w:val="right" w:leader="dot" w:pos="9540"/>
      </w:tabs>
    </w:pPr>
  </w:style>
  <w:style w:type="paragraph" w:customStyle="1" w:styleId="Tablebody">
    <w:name w:val="Table body"/>
    <w:rsid w:val="00892F01"/>
    <w:pPr>
      <w:jc w:val="center"/>
    </w:pPr>
    <w:rPr>
      <w:rFonts w:ascii="Arial" w:hAnsi="Arial" w:cs="Arial"/>
      <w:color w:val="000000"/>
      <w:sz w:val="18"/>
      <w:szCs w:val="18"/>
      <w:lang w:val="en-GB" w:eastAsia="en-US"/>
    </w:rPr>
  </w:style>
  <w:style w:type="table" w:styleId="TableGrid">
    <w:name w:val="Table Grid"/>
    <w:basedOn w:val="TableNormal"/>
    <w:rsid w:val="005631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wsquestionsindent">
    <w:name w:val="1ws questions indent"/>
    <w:basedOn w:val="1wsquestions"/>
    <w:rsid w:val="00F302BF"/>
    <w:pPr>
      <w:ind w:firstLine="0"/>
    </w:pPr>
  </w:style>
  <w:style w:type="paragraph" w:customStyle="1" w:styleId="Answer">
    <w:name w:val="Answer"/>
    <w:basedOn w:val="Normal"/>
    <w:link w:val="AnswerChar"/>
    <w:rsid w:val="00FD621B"/>
    <w:pPr>
      <w:tabs>
        <w:tab w:val="left" w:pos="284"/>
        <w:tab w:val="left" w:pos="567"/>
      </w:tabs>
      <w:spacing w:line="340" w:lineRule="exact"/>
    </w:pPr>
    <w:rPr>
      <w:rFonts w:ascii="Arial" w:hAnsi="Arial"/>
      <w:color w:val="000000"/>
      <w:sz w:val="21"/>
      <w:szCs w:val="20"/>
      <w:lang w:val="en-AU"/>
    </w:rPr>
  </w:style>
  <w:style w:type="paragraph" w:customStyle="1" w:styleId="MTDisplayEquation">
    <w:name w:val="MTDisplayEquation"/>
    <w:basedOn w:val="Normal"/>
    <w:next w:val="Normal"/>
    <w:rsid w:val="007B6DFA"/>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5853C9"/>
    <w:rPr>
      <w:rFonts w:cs="Times New Roman"/>
      <w:szCs w:val="20"/>
    </w:rPr>
  </w:style>
  <w:style w:type="paragraph" w:customStyle="1" w:styleId="BodyText31">
    <w:name w:val="Body Text 31"/>
    <w:basedOn w:val="Heading3"/>
    <w:rsid w:val="00793C08"/>
    <w:pPr>
      <w:spacing w:before="120"/>
      <w:outlineLvl w:val="9"/>
    </w:pPr>
    <w:rPr>
      <w:rFonts w:cs="Times New Roman"/>
      <w:b w:val="0"/>
      <w:bCs w:val="0"/>
      <w:sz w:val="20"/>
      <w:szCs w:val="20"/>
      <w:lang w:val="en-AU"/>
    </w:rPr>
  </w:style>
  <w:style w:type="paragraph" w:customStyle="1" w:styleId="Answer2">
    <w:name w:val="Answer2"/>
    <w:basedOn w:val="Normal"/>
    <w:rsid w:val="00793C08"/>
    <w:pPr>
      <w:tabs>
        <w:tab w:val="left" w:pos="284"/>
        <w:tab w:val="left" w:pos="567"/>
      </w:tabs>
      <w:overflowPunct w:val="0"/>
      <w:adjustRightInd w:val="0"/>
      <w:ind w:left="568" w:hanging="284"/>
      <w:textAlignment w:val="baseline"/>
    </w:pPr>
    <w:rPr>
      <w:szCs w:val="20"/>
      <w:lang w:val="en-AU"/>
    </w:rPr>
  </w:style>
  <w:style w:type="paragraph" w:customStyle="1" w:styleId="Answer3">
    <w:name w:val="Answer3"/>
    <w:basedOn w:val="Answer"/>
    <w:next w:val="Answer2"/>
    <w:rsid w:val="00793C08"/>
    <w:pPr>
      <w:overflowPunct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6D655D"/>
    <w:pPr>
      <w:spacing w:before="660"/>
    </w:pPr>
    <w:rPr>
      <w:rFonts w:cs="Times New Roman"/>
      <w:bCs/>
      <w:szCs w:val="20"/>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185665"/>
    <w:pPr>
      <w:spacing w:before="520"/>
    </w:pPr>
  </w:style>
  <w:style w:type="character" w:customStyle="1" w:styleId="0AheadingChar">
    <w:name w:val="0A heading Char"/>
    <w:basedOn w:val="DefaultParagraphFont"/>
    <w:link w:val="0Aheading"/>
    <w:rsid w:val="00823566"/>
    <w:rPr>
      <w:rFonts w:ascii="Arial" w:hAnsi="Arial" w:cs="VAGRoundedLT-Black"/>
      <w:b/>
      <w:color w:val="000000"/>
      <w:spacing w:val="16"/>
      <w:sz w:val="62"/>
      <w:szCs w:val="62"/>
      <w:lang w:val="en-AU" w:eastAsia="en-US" w:bidi="ar-SA"/>
    </w:rPr>
  </w:style>
  <w:style w:type="character" w:customStyle="1" w:styleId="0AheadingfirstChar">
    <w:name w:val="0A heading first Char"/>
    <w:basedOn w:val="0AheadingChar"/>
    <w:link w:val="0Aheadingfirst"/>
    <w:rsid w:val="00F25FC5"/>
    <w:rPr>
      <w:rFonts w:ascii="Arial Black" w:hAnsi="Arial Black" w:cs="VAGRoundedLT-Black"/>
      <w:b/>
      <w:color w:val="000000"/>
      <w:spacing w:val="16"/>
      <w:sz w:val="62"/>
      <w:szCs w:val="62"/>
      <w:lang w:val="en-AU" w:eastAsia="en-US" w:bidi="ar-SA"/>
    </w:rPr>
  </w:style>
  <w:style w:type="character" w:customStyle="1" w:styleId="Style0AheadingfirstBefore32ptChar">
    <w:name w:val="Style 0A heading first + Before:  32 pt Char"/>
    <w:basedOn w:val="0AheadingfirstChar"/>
    <w:link w:val="Style0AheadingfirstBefore32pt"/>
    <w:rsid w:val="00823566"/>
    <w:rPr>
      <w:rFonts w:ascii="Arial Black" w:hAnsi="Arial Black" w:cs="VAGRoundedLT-Black"/>
      <w:b/>
      <w:bCs/>
      <w:color w:val="000000"/>
      <w:spacing w:val="16"/>
      <w:sz w:val="62"/>
      <w:szCs w:val="62"/>
      <w:lang w:val="en-AU" w:eastAsia="en-US" w:bidi="ar-SA"/>
    </w:r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185665"/>
    <w:rPr>
      <w:rFonts w:ascii="Arial Black" w:hAnsi="Arial Black" w:cs="VAGRoundedLT-Black"/>
      <w:b/>
      <w:bCs/>
      <w:color w:val="000000"/>
      <w:spacing w:val="16"/>
      <w:sz w:val="62"/>
      <w:szCs w:val="62"/>
      <w:lang w:val="en-AU" w:eastAsia="en-US" w:bidi="ar-SA"/>
    </w:rPr>
  </w:style>
  <w:style w:type="paragraph" w:customStyle="1" w:styleId="Style0AheadingfirstBefore33pt">
    <w:name w:val="Style 0A heading first + Before:  33 pt"/>
    <w:basedOn w:val="0Aheadingfirst"/>
    <w:rsid w:val="00570464"/>
    <w:pPr>
      <w:spacing w:before="560"/>
    </w:pPr>
    <w:rPr>
      <w:rFonts w:cs="Times New Roman"/>
      <w:bCs/>
      <w:szCs w:val="20"/>
    </w:rPr>
  </w:style>
  <w:style w:type="character" w:customStyle="1" w:styleId="symbol">
    <w:name w:val="symbol"/>
    <w:basedOn w:val="DefaultParagraphFont"/>
    <w:rsid w:val="007150BE"/>
    <w:rPr>
      <w:rFonts w:ascii="Times New Roman" w:hAnsi="Times New Roman" w:cs="Times New Roman"/>
      <w:vertAlign w:val="baseline"/>
    </w:rPr>
  </w:style>
  <w:style w:type="paragraph" w:customStyle="1" w:styleId="worksheetreversetitle">
    <w:name w:val="worksheet reverse title"/>
    <w:rsid w:val="00EF6F9E"/>
    <w:pPr>
      <w:jc w:val="center"/>
    </w:pPr>
    <w:rPr>
      <w:rFonts w:ascii="Arial" w:hAnsi="Arial" w:cs="Arial"/>
      <w:i/>
      <w:color w:val="FFFFFF"/>
      <w:sz w:val="14"/>
      <w:szCs w:val="14"/>
      <w:lang w:val="en-GB" w:eastAsia="en-US"/>
    </w:rPr>
  </w:style>
  <w:style w:type="character" w:styleId="CommentReference">
    <w:name w:val="annotation reference"/>
    <w:basedOn w:val="DefaultParagraphFont"/>
    <w:rsid w:val="00933F53"/>
    <w:rPr>
      <w:sz w:val="16"/>
      <w:szCs w:val="16"/>
    </w:rPr>
  </w:style>
  <w:style w:type="paragraph" w:styleId="CommentText">
    <w:name w:val="annotation text"/>
    <w:basedOn w:val="Normal"/>
    <w:link w:val="CommentTextChar"/>
    <w:rsid w:val="00933F53"/>
    <w:pPr>
      <w:spacing w:after="200" w:line="276" w:lineRule="auto"/>
    </w:pPr>
    <w:rPr>
      <w:sz w:val="20"/>
      <w:szCs w:val="20"/>
    </w:rPr>
  </w:style>
  <w:style w:type="character" w:customStyle="1" w:styleId="CommentTextChar">
    <w:name w:val="Comment Text Char"/>
    <w:basedOn w:val="DefaultParagraphFont"/>
    <w:link w:val="CommentText"/>
    <w:semiHidden/>
    <w:rsid w:val="00EF352A"/>
    <w:rPr>
      <w:lang w:val="en-US" w:eastAsia="en-US" w:bidi="ar-SA"/>
    </w:rPr>
  </w:style>
  <w:style w:type="paragraph" w:customStyle="1" w:styleId="Bodytext4indent">
    <w:name w:val="Body text 4 indent"/>
    <w:basedOn w:val="Normal"/>
    <w:rsid w:val="00EF352A"/>
    <w:pPr>
      <w:overflowPunct w:val="0"/>
      <w:adjustRightInd w:val="0"/>
      <w:ind w:firstLine="720"/>
      <w:textAlignment w:val="baseline"/>
    </w:pPr>
    <w:rPr>
      <w:szCs w:val="20"/>
      <w:lang w:val="en-AU"/>
    </w:rPr>
  </w:style>
  <w:style w:type="paragraph" w:customStyle="1" w:styleId="Bodytext3a">
    <w:name w:val="Body text 3a"/>
    <w:basedOn w:val="Normal"/>
    <w:rsid w:val="00091E3B"/>
    <w:pPr>
      <w:keepNext/>
      <w:overflowPunct w:val="0"/>
      <w:adjustRightInd w:val="0"/>
      <w:spacing w:before="40" w:after="40"/>
      <w:textAlignment w:val="baseline"/>
    </w:pPr>
    <w:rPr>
      <w:rFonts w:ascii="Arial" w:hAnsi="Arial"/>
      <w:sz w:val="20"/>
      <w:szCs w:val="20"/>
      <w:lang w:val="en-AU"/>
    </w:rPr>
  </w:style>
  <w:style w:type="character" w:customStyle="1" w:styleId="1wsmainbodyfulloutChar">
    <w:name w:val="1ws main body full out Char"/>
    <w:basedOn w:val="DefaultParagraphFont"/>
    <w:link w:val="1wsmainbodyfullout"/>
    <w:rsid w:val="005408B8"/>
    <w:rPr>
      <w:rFonts w:cs="RotisSemiSerif"/>
      <w:color w:val="000000"/>
      <w:sz w:val="23"/>
      <w:szCs w:val="23"/>
      <w:lang w:val="en-GB" w:eastAsia="en-US" w:bidi="ar-SA"/>
    </w:rPr>
  </w:style>
  <w:style w:type="character" w:customStyle="1" w:styleId="AnswerChar">
    <w:name w:val="Answer Char"/>
    <w:basedOn w:val="DefaultParagraphFont"/>
    <w:link w:val="Answer"/>
    <w:rsid w:val="00FD621B"/>
    <w:rPr>
      <w:rFonts w:ascii="Arial" w:hAnsi="Arial"/>
      <w:color w:val="000000"/>
      <w:sz w:val="21"/>
      <w:lang w:val="en-AU" w:eastAsia="en-US" w:bidi="ar-SA"/>
    </w:rPr>
  </w:style>
  <w:style w:type="paragraph" w:styleId="BalloonText">
    <w:name w:val="Balloon Text"/>
    <w:basedOn w:val="Normal"/>
    <w:link w:val="BalloonTextChar"/>
    <w:rsid w:val="00EE0509"/>
    <w:rPr>
      <w:rFonts w:ascii="Tahoma" w:hAnsi="Tahoma" w:cs="Tahoma"/>
      <w:sz w:val="16"/>
      <w:szCs w:val="16"/>
    </w:rPr>
  </w:style>
  <w:style w:type="character" w:customStyle="1" w:styleId="BalloonTextChar">
    <w:name w:val="Balloon Text Char"/>
    <w:basedOn w:val="DefaultParagraphFont"/>
    <w:link w:val="BalloonText"/>
    <w:rsid w:val="00EE0509"/>
    <w:rPr>
      <w:rFonts w:ascii="Tahoma" w:hAnsi="Tahoma" w:cs="Tahoma"/>
      <w:sz w:val="16"/>
      <w:szCs w:val="16"/>
      <w:lang w:val="en-US" w:eastAsia="en-US"/>
    </w:rPr>
  </w:style>
  <w:style w:type="paragraph" w:customStyle="1" w:styleId="worksheeticontext">
    <w:name w:val="worksheet icon text"/>
    <w:basedOn w:val="NoParagraphStyle"/>
    <w:semiHidden/>
    <w:rsid w:val="00EE0509"/>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EE0509"/>
    <w:pPr>
      <w:tabs>
        <w:tab w:val="left" w:pos="300"/>
      </w:tabs>
      <w:suppressAutoHyphens/>
      <w:spacing w:line="220" w:lineRule="atLeast"/>
      <w:textAlignment w:val="baseline"/>
    </w:pPr>
    <w:rPr>
      <w:rFonts w:ascii="Arial" w:hAnsi="Arial" w:cs="Arial-BoldMT"/>
      <w:b/>
      <w:bCs/>
      <w:spacing w:val="4"/>
      <w:sz w:val="18"/>
      <w:szCs w:val="18"/>
    </w:rPr>
  </w:style>
  <w:style w:type="character" w:customStyle="1" w:styleId="ChaptertitleChar">
    <w:name w:val="Chapter title Char"/>
    <w:basedOn w:val="DefaultParagraphFont"/>
    <w:link w:val="Chaptertitle"/>
    <w:rsid w:val="00EE0509"/>
    <w:rPr>
      <w:rFonts w:ascii="Arial" w:hAnsi="Arial" w:cs="Arial"/>
      <w:b/>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header" Target="header1.xml"/><Relationship Id="rId10"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Gulshan\JOBS\JWAU\JWAU108\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\Gulshan\JOBS\JWAU\JWAU108\Template.dot</Template>
  <TotalTime>1</TotalTime>
  <Pages>1</Pages>
  <Words>211</Words>
  <Characters>1209</Characters>
  <Application>Microsoft Macintosh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2009-08-02T21:38:00Z</cp:lastPrinted>
  <dcterms:created xsi:type="dcterms:W3CDTF">2015-11-29T10:49:00Z</dcterms:created>
  <dcterms:modified xsi:type="dcterms:W3CDTF">2015-11-29T10:49:00Z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