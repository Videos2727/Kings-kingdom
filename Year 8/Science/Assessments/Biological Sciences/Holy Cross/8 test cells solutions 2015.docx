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36B38" w14:textId="77777777" w:rsidR="00626FB4" w:rsidRPr="00626FB4" w:rsidRDefault="00626FB4" w:rsidP="00626FB4">
      <w:pPr>
        <w:pStyle w:val="Heading1"/>
        <w:ind w:left="426"/>
        <w:rPr>
          <w:rFonts w:asciiTheme="majorHAnsi" w:hAnsiTheme="majorHAnsi"/>
        </w:rPr>
      </w:pPr>
      <w:r w:rsidRPr="00626FB4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01BEECA" wp14:editId="2AA493A6">
            <wp:simplePos x="0" y="0"/>
            <wp:positionH relativeFrom="column">
              <wp:posOffset>3937635</wp:posOffset>
            </wp:positionH>
            <wp:positionV relativeFrom="paragraph">
              <wp:posOffset>-22225</wp:posOffset>
            </wp:positionV>
            <wp:extent cx="2209800" cy="1900555"/>
            <wp:effectExtent l="0" t="0" r="0" b="4445"/>
            <wp:wrapSquare wrapText="bothSides"/>
            <wp:docPr id="12" name="Picture 12" descr="Macintosh HD:private:var:folders:8f:6jzcxkzx7b7bgkl3j2m3vnn80000gn:T:TemporaryItems:image_08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8f:6jzcxkzx7b7bgkl3j2m3vnn80000gn:T:TemporaryItems:image_0859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FB4">
        <w:rPr>
          <w:rFonts w:asciiTheme="majorHAnsi" w:hAnsiTheme="majorHAnsi"/>
        </w:rPr>
        <w:t>Year 8 Science 2015</w:t>
      </w:r>
    </w:p>
    <w:p w14:paraId="3ED52C05" w14:textId="77777777" w:rsidR="00626FB4" w:rsidRPr="00626FB4" w:rsidRDefault="00626FB4" w:rsidP="00626FB4">
      <w:pPr>
        <w:pStyle w:val="Heading1"/>
        <w:ind w:left="426"/>
        <w:rPr>
          <w:rFonts w:asciiTheme="majorHAnsi" w:hAnsiTheme="majorHAnsi"/>
        </w:rPr>
      </w:pPr>
      <w:r w:rsidRPr="00626FB4">
        <w:rPr>
          <w:rFonts w:asciiTheme="majorHAnsi" w:hAnsiTheme="majorHAnsi"/>
        </w:rPr>
        <w:t xml:space="preserve">Energy Topic Test </w:t>
      </w:r>
    </w:p>
    <w:p w14:paraId="13068C25" w14:textId="77777777" w:rsidR="00626FB4" w:rsidRPr="001239F7" w:rsidRDefault="00626FB4" w:rsidP="00626FB4"/>
    <w:p w14:paraId="7D3B1020" w14:textId="77777777" w:rsidR="00626FB4" w:rsidRPr="001239F7" w:rsidRDefault="00626FB4" w:rsidP="00626FB4">
      <w:pPr>
        <w:pStyle w:val="Subtitle"/>
        <w:ind w:left="426"/>
      </w:pPr>
      <w:r w:rsidRPr="001239F7">
        <w:t>Name</w:t>
      </w:r>
      <w:r>
        <w:tab/>
      </w:r>
      <w:r w:rsidRPr="001239F7">
        <w:t xml:space="preserve"> ____________________________</w:t>
      </w:r>
    </w:p>
    <w:p w14:paraId="5DE68DAA" w14:textId="77777777" w:rsidR="00626FB4" w:rsidRPr="001239F7" w:rsidRDefault="00626FB4" w:rsidP="00626FB4">
      <w:pPr>
        <w:pStyle w:val="Subtitle"/>
        <w:ind w:left="426"/>
      </w:pPr>
      <w:r w:rsidRPr="001239F7">
        <w:t>Teacher</w:t>
      </w:r>
      <w:r>
        <w:tab/>
        <w:t xml:space="preserve"> ____________________________</w:t>
      </w:r>
    </w:p>
    <w:p w14:paraId="70D59E47" w14:textId="77777777" w:rsidR="00626FB4" w:rsidRDefault="00626FB4" w:rsidP="00626FB4">
      <w:pPr>
        <w:pStyle w:val="Subtitle"/>
        <w:ind w:left="426"/>
      </w:pPr>
      <w:r w:rsidRPr="001239F7">
        <w:t>Score</w:t>
      </w:r>
      <w:r>
        <w:tab/>
      </w:r>
      <w:r w:rsidRPr="001239F7">
        <w:t xml:space="preserve"> _____ / </w:t>
      </w:r>
      <w:r w:rsidR="002F5881">
        <w:t>50</w:t>
      </w:r>
      <w:r>
        <w:tab/>
      </w:r>
      <w:r>
        <w:tab/>
      </w:r>
      <w:r w:rsidRPr="001239F7">
        <w:t>_____ %</w:t>
      </w:r>
    </w:p>
    <w:p w14:paraId="4E25FCBC" w14:textId="77777777" w:rsidR="002E5A73" w:rsidRDefault="002E5A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76"/>
        <w:gridCol w:w="4752"/>
        <w:gridCol w:w="4667"/>
        <w:gridCol w:w="567"/>
      </w:tblGrid>
      <w:tr w:rsidR="002E5A73" w14:paraId="16C07142" w14:textId="77777777" w:rsidTr="00FE6996">
        <w:trPr>
          <w:cantSplit/>
        </w:trPr>
        <w:tc>
          <w:tcPr>
            <w:tcW w:w="576" w:type="dxa"/>
            <w:tcBorders>
              <w:top w:val="single" w:sz="4" w:space="0" w:color="auto"/>
              <w:right w:val="single" w:sz="4" w:space="0" w:color="auto"/>
            </w:tcBorders>
          </w:tcPr>
          <w:p w14:paraId="225D845A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B322E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Cells are the basic building blocks of:</w:t>
            </w:r>
          </w:p>
          <w:p w14:paraId="5AB10579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plants, but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animals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542BC90C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animals, but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plants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2ECCC640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 w:rsidRPr="00B315DA">
              <w:rPr>
                <w:b/>
                <w:snapToGrid w:val="0"/>
                <w:lang w:eastAsia="en-US"/>
              </w:rPr>
              <w:t>both</w:t>
            </w:r>
            <w:r>
              <w:rPr>
                <w:snapToGrid w:val="0"/>
                <w:lang w:eastAsia="en-US"/>
              </w:rPr>
              <w:t xml:space="preserve"> plants and animals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00DE4684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 w:rsidRPr="00B315DA">
              <w:rPr>
                <w:b/>
                <w:snapToGrid w:val="0"/>
                <w:lang w:eastAsia="en-US"/>
              </w:rPr>
              <w:t>only some</w:t>
            </w:r>
            <w:r>
              <w:rPr>
                <w:snapToGrid w:val="0"/>
                <w:lang w:eastAsia="en-US"/>
              </w:rPr>
              <w:t xml:space="preserve"> parts of plants and animals.</w:t>
            </w:r>
          </w:p>
          <w:p w14:paraId="6A43F172" w14:textId="77777777" w:rsidR="002E5A73" w:rsidRDefault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284CC" w14:textId="77777777" w:rsidR="002E5A73" w:rsidRDefault="002E5A73">
            <w:pPr>
              <w:widowControl w:val="0"/>
            </w:pPr>
            <w: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4EFD5801" w14:textId="77777777" w:rsidR="002E5A73" w:rsidRDefault="002E5A73">
            <w:pPr>
              <w:widowControl w:val="0"/>
              <w:jc w:val="right"/>
              <w:rPr>
                <w:snapToGrid w:val="0"/>
                <w:color w:val="FF0000"/>
                <w:lang w:eastAsia="en-US"/>
              </w:rPr>
            </w:pPr>
            <w:r>
              <w:rPr>
                <w:snapToGrid w:val="0"/>
                <w:color w:val="FF0000"/>
                <w:lang w:eastAsia="en-US"/>
              </w:rPr>
              <w:t>1</w:t>
            </w:r>
          </w:p>
          <w:p w14:paraId="68260CA8" w14:textId="77777777" w:rsidR="002E5A73" w:rsidRDefault="002E5A73">
            <w:pPr>
              <w:widowControl w:val="0"/>
              <w:jc w:val="right"/>
              <w:rPr>
                <w:snapToGrid w:val="0"/>
                <w:color w:val="FF0000"/>
                <w:lang w:eastAsia="en-US"/>
              </w:rPr>
            </w:pPr>
          </w:p>
        </w:tc>
      </w:tr>
      <w:tr w:rsidR="002E5A73" w14:paraId="2EBBCB7B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FC5BDDA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0113BF9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Which one of the following is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a type of microscope?</w:t>
            </w:r>
          </w:p>
          <w:p w14:paraId="003688F7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proton microscope</w:t>
            </w:r>
          </w:p>
          <w:p w14:paraId="47312679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scanning electron microscope</w:t>
            </w:r>
          </w:p>
          <w:p w14:paraId="439DD962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light microscope</w:t>
            </w:r>
          </w:p>
          <w:p w14:paraId="19A95C45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monocular microscope</w:t>
            </w:r>
          </w:p>
          <w:p w14:paraId="11458A7A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stereo microscope</w:t>
            </w:r>
          </w:p>
          <w:p w14:paraId="33DE21C5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BC245ED" w14:textId="77777777" w:rsidR="002E5A73" w:rsidRDefault="002E5A73">
            <w:pPr>
              <w:widowControl w:val="0"/>
              <w:spacing w:before="4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7017A41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7A03C1E1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57A0C8A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64008AF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If light travels through </w:t>
            </w:r>
            <w:r w:rsidR="00A40F8A">
              <w:rPr>
                <w:snapToGrid w:val="0"/>
                <w:lang w:eastAsia="en-US"/>
              </w:rPr>
              <w:t>a</w:t>
            </w:r>
            <w:r>
              <w:rPr>
                <w:snapToGrid w:val="0"/>
                <w:lang w:eastAsia="en-US"/>
              </w:rPr>
              <w:t xml:space="preserve"> lens of magnification </w:t>
            </w: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>10</w:t>
            </w:r>
            <w:r w:rsidR="00A40F8A">
              <w:rPr>
                <w:snapToGrid w:val="0"/>
                <w:lang w:eastAsia="en-US"/>
              </w:rPr>
              <w:t xml:space="preserve"> and</w:t>
            </w:r>
            <w:r>
              <w:rPr>
                <w:snapToGrid w:val="0"/>
                <w:lang w:eastAsia="en-US"/>
              </w:rPr>
              <w:t xml:space="preserve"> then </w:t>
            </w:r>
            <w:r w:rsidR="00A40F8A">
              <w:rPr>
                <w:snapToGrid w:val="0"/>
                <w:lang w:eastAsia="en-US"/>
              </w:rPr>
              <w:t xml:space="preserve">through a lens of magnification </w:t>
            </w: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 xml:space="preserve">20, the </w:t>
            </w:r>
            <w:r w:rsidRPr="00B315DA">
              <w:rPr>
                <w:b/>
                <w:snapToGrid w:val="0"/>
                <w:lang w:eastAsia="en-US"/>
              </w:rPr>
              <w:t>overall</w:t>
            </w:r>
            <w:r>
              <w:rPr>
                <w:snapToGrid w:val="0"/>
                <w:lang w:eastAsia="en-US"/>
              </w:rPr>
              <w:t xml:space="preserve"> magnification will be:</w:t>
            </w:r>
          </w:p>
          <w:p w14:paraId="419A19D6" w14:textId="77777777" w:rsidR="002E5A73" w:rsidRDefault="002E5A73">
            <w:pPr>
              <w:numPr>
                <w:ilvl w:val="0"/>
                <w:numId w:val="6"/>
              </w:numPr>
            </w:pP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>10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4FDDEEAC" w14:textId="77777777" w:rsidR="002E5A73" w:rsidRDefault="002E5A73">
            <w:pPr>
              <w:numPr>
                <w:ilvl w:val="0"/>
                <w:numId w:val="6"/>
              </w:numPr>
            </w:pP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>30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101A24B6" w14:textId="77777777" w:rsidR="002E5A73" w:rsidRDefault="002E5A73">
            <w:pPr>
              <w:numPr>
                <w:ilvl w:val="0"/>
                <w:numId w:val="6"/>
              </w:numPr>
            </w:pP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>200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55FF26FE" w14:textId="77777777" w:rsidR="002E5A73" w:rsidRDefault="002E5A73">
            <w:pPr>
              <w:numPr>
                <w:ilvl w:val="0"/>
                <w:numId w:val="6"/>
              </w:numPr>
            </w:pPr>
            <w:r>
              <w:rPr>
                <w:snapToGrid w:val="0"/>
                <w:lang w:eastAsia="en-US"/>
              </w:rPr>
              <w:sym w:font="Symbol" w:char="F0B4"/>
            </w:r>
            <w:r>
              <w:rPr>
                <w:snapToGrid w:val="0"/>
                <w:lang w:eastAsia="en-US"/>
              </w:rPr>
              <w:t>1020.</w:t>
            </w:r>
          </w:p>
          <w:p w14:paraId="3887C60D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4BC5AA27" w14:textId="77777777" w:rsidR="002E5A73" w:rsidRDefault="002E5A73">
            <w:pPr>
              <w:widowControl w:val="0"/>
              <w:spacing w:before="40"/>
            </w:pPr>
            <w:r>
              <w:t>C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91D744E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2A17A543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D31C427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93F1043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field of view gets </w:t>
            </w:r>
            <w:r w:rsidRPr="00B315DA">
              <w:rPr>
                <w:b/>
                <w:snapToGrid w:val="0"/>
                <w:lang w:eastAsia="en-US"/>
              </w:rPr>
              <w:t>smaller</w:t>
            </w:r>
            <w:r>
              <w:rPr>
                <w:snapToGrid w:val="0"/>
                <w:lang w:eastAsia="en-US"/>
              </w:rPr>
              <w:t xml:space="preserve"> when the magnification:</w:t>
            </w:r>
          </w:p>
          <w:p w14:paraId="035FE38A" w14:textId="77777777" w:rsidR="002E5A73" w:rsidRDefault="002E5A73">
            <w:pPr>
              <w:numPr>
                <w:ilvl w:val="0"/>
                <w:numId w:val="7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decreases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10A8C8BA" w14:textId="77777777" w:rsidR="002E5A73" w:rsidRDefault="002E5A73">
            <w:pPr>
              <w:numPr>
                <w:ilvl w:val="0"/>
                <w:numId w:val="7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increases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62945C3" w14:textId="77777777" w:rsidR="002E5A73" w:rsidRDefault="002E5A73">
            <w:pPr>
              <w:numPr>
                <w:ilvl w:val="0"/>
                <w:numId w:val="7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remains the same.</w:t>
            </w:r>
          </w:p>
          <w:p w14:paraId="68661A89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014EBA9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DA18FD5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4AD0CB6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82BCEBC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3A6E281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drop of pond water is to be viewed using a microscope. It should first be put on:</w:t>
            </w:r>
          </w:p>
          <w:p w14:paraId="644C5164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stage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5EDB6422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slide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19D6164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coverslip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DAE0887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lens.</w:t>
            </w:r>
          </w:p>
          <w:p w14:paraId="0889FCA9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0AE9C2A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5A9B6A6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0A55F5F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7182B19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53A4184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</w:t>
            </w:r>
            <w:r w:rsidRPr="00B315DA">
              <w:rPr>
                <w:b/>
                <w:snapToGrid w:val="0"/>
                <w:lang w:eastAsia="en-US"/>
              </w:rPr>
              <w:t xml:space="preserve">control centre </w:t>
            </w:r>
            <w:r>
              <w:rPr>
                <w:snapToGrid w:val="0"/>
                <w:lang w:eastAsia="en-US"/>
              </w:rPr>
              <w:t>of a cell is:</w:t>
            </w:r>
          </w:p>
          <w:p w14:paraId="26F019DB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nucleus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641CA32C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epicentre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39ACCD2A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cytoplasm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547999A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DNA.</w:t>
            </w:r>
          </w:p>
          <w:p w14:paraId="16DC7E84" w14:textId="77777777" w:rsidR="002E5A73" w:rsidRDefault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3EE5211" w14:textId="77777777" w:rsidR="002E5A73" w:rsidRDefault="002E5A73">
            <w:pPr>
              <w:widowControl w:val="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8CF0DED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1FF78893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1EC9FFC4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665BF6B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</w:t>
            </w:r>
            <w:r w:rsidRPr="00B315DA">
              <w:rPr>
                <w:b/>
                <w:snapToGrid w:val="0"/>
                <w:lang w:eastAsia="en-US"/>
              </w:rPr>
              <w:t>green pigment</w:t>
            </w:r>
            <w:r>
              <w:rPr>
                <w:snapToGrid w:val="0"/>
                <w:lang w:eastAsia="en-US"/>
              </w:rPr>
              <w:t xml:space="preserve"> in plant cells is:</w:t>
            </w:r>
          </w:p>
          <w:p w14:paraId="486D5512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chloroplast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5656E47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chlorophyll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F44725C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lime cordial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FE401B9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algae.</w:t>
            </w:r>
          </w:p>
          <w:p w14:paraId="2922E8EE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B4EBA51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64E96AF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49A1D38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63F3070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1322C00" w14:textId="77777777" w:rsidR="002E5A73" w:rsidRDefault="002E5A73">
            <w:pPr>
              <w:rPr>
                <w:snapToGrid w:val="0"/>
              </w:rPr>
            </w:pPr>
            <w:r>
              <w:rPr>
                <w:snapToGrid w:val="0"/>
              </w:rPr>
              <w:t xml:space="preserve">The </w:t>
            </w:r>
            <w:r w:rsidRPr="00B315DA">
              <w:rPr>
                <w:b/>
                <w:snapToGrid w:val="0"/>
              </w:rPr>
              <w:t>cell membrane</w:t>
            </w:r>
            <w:r>
              <w:rPr>
                <w:snapToGrid w:val="0"/>
              </w:rPr>
              <w:t xml:space="preserve"> of living cells:</w:t>
            </w:r>
          </w:p>
          <w:p w14:paraId="2CCEEAD2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 xml:space="preserve">protects, supports and gives </w:t>
            </w:r>
            <w:r w:rsidR="00327AE3">
              <w:rPr>
                <w:snapToGrid w:val="0"/>
              </w:rPr>
              <w:t xml:space="preserve">rigid </w:t>
            </w:r>
            <w:r>
              <w:rPr>
                <w:snapToGrid w:val="0"/>
              </w:rPr>
              <w:t>shape to the cell</w:t>
            </w:r>
            <w:r w:rsidR="00A40F8A">
              <w:rPr>
                <w:snapToGrid w:val="0"/>
              </w:rPr>
              <w:t>.</w:t>
            </w:r>
          </w:p>
          <w:p w14:paraId="191346A5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controls the flow of substances in and out of the cell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1389DEF1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is the part of the cell where photosynthesis takes place</w:t>
            </w:r>
            <w:r w:rsidR="00A40F8A">
              <w:rPr>
                <w:snapToGrid w:val="0"/>
              </w:rPr>
              <w:t>.</w:t>
            </w:r>
          </w:p>
          <w:p w14:paraId="2B3A8377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supplies energy to all of the other parts of the cell.</w:t>
            </w:r>
          </w:p>
          <w:p w14:paraId="7ED243BE" w14:textId="77777777" w:rsidR="002E5A73" w:rsidRDefault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37DD638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D900878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5D958420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03D16FE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22A80184" w14:textId="77777777" w:rsidR="002E5A73" w:rsidRDefault="002E5A73">
            <w:pPr>
              <w:rPr>
                <w:snapToGrid w:val="0"/>
              </w:rPr>
            </w:pPr>
            <w:r>
              <w:rPr>
                <w:snapToGrid w:val="0"/>
              </w:rPr>
              <w:t xml:space="preserve">A </w:t>
            </w:r>
            <w:r w:rsidRPr="00B315DA">
              <w:rPr>
                <w:b/>
                <w:snapToGrid w:val="0"/>
              </w:rPr>
              <w:t>large</w:t>
            </w:r>
            <w:r>
              <w:rPr>
                <w:snapToGrid w:val="0"/>
              </w:rPr>
              <w:t xml:space="preserve"> vacuole can be found inside the cells of:</w:t>
            </w:r>
          </w:p>
          <w:p w14:paraId="224EE65E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plants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47E86D94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animals</w:t>
            </w:r>
            <w:r w:rsidR="00A40F8A">
              <w:rPr>
                <w:snapToGrid w:val="0"/>
              </w:rPr>
              <w:t>.</w:t>
            </w:r>
          </w:p>
          <w:p w14:paraId="3AC0A0E8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fungi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0AE9AB77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bacteria.</w:t>
            </w:r>
          </w:p>
          <w:p w14:paraId="4163BD23" w14:textId="77777777" w:rsidR="002E5A73" w:rsidRDefault="002E5A73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A5BB771" w14:textId="77777777" w:rsidR="002E5A73" w:rsidRDefault="002E5A73">
            <w:pPr>
              <w:widowControl w:val="0"/>
              <w:spacing w:before="4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B9927B8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6F87E002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BFAA800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A0BE2D0" w14:textId="77777777" w:rsidR="002E5A73" w:rsidRDefault="002E5A73">
            <w:pPr>
              <w:rPr>
                <w:snapToGrid w:val="0"/>
              </w:rPr>
            </w:pPr>
            <w:r>
              <w:rPr>
                <w:snapToGrid w:val="0"/>
              </w:rPr>
              <w:t xml:space="preserve">Which characteristic do all plants and fungi have </w:t>
            </w:r>
            <w:r w:rsidRPr="00B315DA">
              <w:rPr>
                <w:b/>
                <w:snapToGrid w:val="0"/>
              </w:rPr>
              <w:t>in common</w:t>
            </w:r>
            <w:r>
              <w:rPr>
                <w:snapToGrid w:val="0"/>
              </w:rPr>
              <w:t>?</w:t>
            </w:r>
          </w:p>
          <w:p w14:paraId="65092518" w14:textId="77777777" w:rsidR="002E5A73" w:rsidRDefault="002E5A73" w:rsidP="00B12D00">
            <w:pPr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They are unicellular.</w:t>
            </w:r>
          </w:p>
          <w:p w14:paraId="2AE0FA43" w14:textId="77777777" w:rsidR="002E5A73" w:rsidRDefault="002E5A73" w:rsidP="00B12D00">
            <w:pPr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They make their own food.</w:t>
            </w:r>
          </w:p>
          <w:p w14:paraId="13EDAF70" w14:textId="77777777" w:rsidR="002E5A73" w:rsidRDefault="002E5A73" w:rsidP="00B12D00">
            <w:pPr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Their cells have cell walls.</w:t>
            </w:r>
          </w:p>
          <w:p w14:paraId="20702006" w14:textId="77777777" w:rsidR="002E5A73" w:rsidRDefault="002E5A73" w:rsidP="00B12D00">
            <w:pPr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Their cells contain chloroplasts.</w:t>
            </w:r>
          </w:p>
          <w:p w14:paraId="088952D6" w14:textId="77777777" w:rsidR="002E5A73" w:rsidRDefault="002E5A73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173B8841" w14:textId="77777777" w:rsidR="002E5A73" w:rsidRDefault="002E5A73">
            <w:pPr>
              <w:widowControl w:val="0"/>
              <w:spacing w:before="40"/>
            </w:pPr>
            <w:r>
              <w:t>C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1E6D50B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3426F" w14:paraId="7B4E078A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AA9A4D6" w14:textId="77777777" w:rsidR="0083426F" w:rsidRDefault="0083426F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925862C" w14:textId="77777777" w:rsidR="0083426F" w:rsidRDefault="0083426F">
            <w:pPr>
              <w:rPr>
                <w:snapToGrid w:val="0"/>
              </w:rPr>
            </w:pPr>
            <w:r>
              <w:rPr>
                <w:snapToGrid w:val="0"/>
              </w:rPr>
              <w:t xml:space="preserve">Which of these animal cells have </w:t>
            </w:r>
            <w:r w:rsidRPr="00B315DA">
              <w:rPr>
                <w:b/>
                <w:snapToGrid w:val="0"/>
              </w:rPr>
              <w:t>tails</w:t>
            </w:r>
            <w:r>
              <w:rPr>
                <w:snapToGrid w:val="0"/>
              </w:rPr>
              <w:t xml:space="preserve"> that allow them to swim?</w:t>
            </w:r>
          </w:p>
          <w:p w14:paraId="5F993D6B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Blood cells</w:t>
            </w:r>
          </w:p>
          <w:p w14:paraId="14D6203E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Trachea cells</w:t>
            </w:r>
          </w:p>
          <w:p w14:paraId="759FB35A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Ova</w:t>
            </w:r>
          </w:p>
          <w:p w14:paraId="0AB072D1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Sperm</w:t>
            </w:r>
          </w:p>
          <w:p w14:paraId="2E317DCA" w14:textId="77777777" w:rsidR="0083426F" w:rsidRDefault="0083426F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BB37B43" w14:textId="77777777" w:rsidR="0083426F" w:rsidRDefault="0083426F">
            <w:pPr>
              <w:widowControl w:val="0"/>
              <w:spacing w:before="40"/>
            </w:pPr>
            <w:r>
              <w:t>D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F8C7AC0" w14:textId="77777777" w:rsidR="0083426F" w:rsidRDefault="0083426F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6673C1" w14:paraId="0FC7284B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B8439A2" w14:textId="77777777" w:rsidR="006673C1" w:rsidRDefault="006673C1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AA3E979" w14:textId="77777777" w:rsidR="006673C1" w:rsidRDefault="006673C1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Which of the following is one of the biggest </w:t>
            </w:r>
            <w:r w:rsidRPr="00B315DA">
              <w:rPr>
                <w:b/>
                <w:snapToGrid w:val="0"/>
                <w:lang w:eastAsia="en-US"/>
              </w:rPr>
              <w:t>differences</w:t>
            </w:r>
            <w:r>
              <w:rPr>
                <w:snapToGrid w:val="0"/>
                <w:lang w:eastAsia="en-US"/>
              </w:rPr>
              <w:t xml:space="preserve"> between plant and animal cells?</w:t>
            </w:r>
          </w:p>
          <w:p w14:paraId="1D4096E8" w14:textId="77777777" w:rsidR="006673C1" w:rsidRDefault="006673C1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presence of a cell wall</w:t>
            </w:r>
          </w:p>
          <w:p w14:paraId="51EA14DA" w14:textId="77777777" w:rsidR="006673C1" w:rsidRDefault="006673C1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position of the nucleus</w:t>
            </w:r>
          </w:p>
          <w:p w14:paraId="1C2ECF7B" w14:textId="77777777" w:rsidR="006673C1" w:rsidRDefault="006673C1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presence of cytoplasm</w:t>
            </w:r>
          </w:p>
          <w:p w14:paraId="4ADA64D2" w14:textId="77777777" w:rsidR="006673C1" w:rsidRDefault="006673C1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presence of a cell membrane</w:t>
            </w:r>
          </w:p>
          <w:p w14:paraId="375A9C8A" w14:textId="77777777" w:rsidR="006673C1" w:rsidRDefault="006673C1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A342237" w14:textId="77777777" w:rsidR="006673C1" w:rsidRDefault="006673C1"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D1167C8" w14:textId="77777777" w:rsidR="006673C1" w:rsidRDefault="006673C1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6673C1" w14:paraId="6B5FAC30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6618768" w14:textId="77777777" w:rsidR="006673C1" w:rsidRDefault="006673C1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6948988" w14:textId="77777777" w:rsidR="006673C1" w:rsidRDefault="007E16A3" w:rsidP="007E16A3">
            <w:pPr>
              <w:rPr>
                <w:snapToGrid w:val="0"/>
              </w:rPr>
            </w:pPr>
            <w:r>
              <w:rPr>
                <w:snapToGrid w:val="0"/>
              </w:rPr>
              <w:t xml:space="preserve">Which plant </w:t>
            </w:r>
            <w:r w:rsidRPr="00B315DA">
              <w:rPr>
                <w:b/>
                <w:snapToGrid w:val="0"/>
              </w:rPr>
              <w:t>tissue</w:t>
            </w:r>
            <w:r>
              <w:rPr>
                <w:snapToGrid w:val="0"/>
              </w:rPr>
              <w:t xml:space="preserve"> </w:t>
            </w:r>
            <w:r w:rsidR="006673C1" w:rsidRPr="00BA1795">
              <w:rPr>
                <w:snapToGrid w:val="0"/>
              </w:rPr>
              <w:t>carries water and dissolved minerals from the soil through</w:t>
            </w:r>
            <w:r w:rsidR="006673C1">
              <w:rPr>
                <w:snapToGrid w:val="0"/>
              </w:rPr>
              <w:t>o</w:t>
            </w:r>
            <w:r w:rsidR="006673C1" w:rsidRPr="00BA1795">
              <w:rPr>
                <w:snapToGrid w:val="0"/>
              </w:rPr>
              <w:t>ut the plant</w:t>
            </w:r>
            <w:r>
              <w:rPr>
                <w:snapToGrid w:val="0"/>
              </w:rPr>
              <w:t>?</w:t>
            </w:r>
          </w:p>
          <w:p w14:paraId="4B6CFDB3" w14:textId="77777777" w:rsidR="007E16A3" w:rsidRDefault="007E16A3" w:rsidP="00B12D00">
            <w:pPr>
              <w:numPr>
                <w:ilvl w:val="0"/>
                <w:numId w:val="27"/>
              </w:numPr>
              <w:rPr>
                <w:snapToGrid w:val="0"/>
              </w:rPr>
            </w:pPr>
            <w:r>
              <w:rPr>
                <w:snapToGrid w:val="0"/>
              </w:rPr>
              <w:t>Xylem</w:t>
            </w:r>
          </w:p>
          <w:p w14:paraId="2F4D86F5" w14:textId="77777777" w:rsidR="007E16A3" w:rsidRDefault="007E16A3" w:rsidP="00B12D00">
            <w:pPr>
              <w:numPr>
                <w:ilvl w:val="0"/>
                <w:numId w:val="27"/>
              </w:numPr>
              <w:rPr>
                <w:snapToGrid w:val="0"/>
              </w:rPr>
            </w:pPr>
            <w:r>
              <w:rPr>
                <w:snapToGrid w:val="0"/>
              </w:rPr>
              <w:t>Phloem</w:t>
            </w:r>
          </w:p>
          <w:p w14:paraId="4C3F310E" w14:textId="77777777" w:rsidR="007E16A3" w:rsidRDefault="007E16A3" w:rsidP="00B12D00">
            <w:pPr>
              <w:numPr>
                <w:ilvl w:val="0"/>
                <w:numId w:val="27"/>
              </w:numPr>
              <w:rPr>
                <w:snapToGrid w:val="0"/>
              </w:rPr>
            </w:pPr>
            <w:r>
              <w:rPr>
                <w:snapToGrid w:val="0"/>
              </w:rPr>
              <w:t>Cellulose</w:t>
            </w:r>
          </w:p>
          <w:p w14:paraId="2F49CDF0" w14:textId="77777777" w:rsidR="006673C1" w:rsidRPr="007E16A3" w:rsidRDefault="007E16A3" w:rsidP="00B12D00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7E16A3">
              <w:rPr>
                <w:snapToGrid w:val="0"/>
              </w:rPr>
              <w:t>Root tissue</w:t>
            </w:r>
          </w:p>
          <w:p w14:paraId="3D6E4096" w14:textId="77777777" w:rsidR="006673C1" w:rsidRPr="00BA1795" w:rsidRDefault="006673C1" w:rsidP="002E5A73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49B09082" w14:textId="77777777" w:rsidR="006673C1" w:rsidRPr="00BA1795" w:rsidRDefault="006673C1" w:rsidP="002E5A73">
            <w:pPr>
              <w:widowControl w:val="0"/>
            </w:pPr>
            <w:r w:rsidRPr="00BA1795"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5A4B926" w14:textId="77777777" w:rsidR="006673C1" w:rsidRDefault="00626FB4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626FB4" w14:paraId="6A58E8A2" w14:textId="77777777" w:rsidTr="00626FB4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505D8EEB" w14:textId="77777777" w:rsidR="00626FB4" w:rsidRDefault="00626FB4" w:rsidP="00626FB4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040B35A" w14:textId="77777777" w:rsidR="00626FB4" w:rsidRDefault="00626FB4" w:rsidP="00626FB4">
            <w:pPr>
              <w:rPr>
                <w:snapToGrid w:val="0"/>
              </w:rPr>
            </w:pPr>
            <w:r>
              <w:rPr>
                <w:snapToGrid w:val="0"/>
              </w:rPr>
              <w:t xml:space="preserve">Groups of </w:t>
            </w:r>
            <w:r w:rsidRPr="004312B8">
              <w:rPr>
                <w:b/>
                <w:snapToGrid w:val="0"/>
              </w:rPr>
              <w:t>similar cells</w:t>
            </w:r>
            <w:r>
              <w:rPr>
                <w:snapToGrid w:val="0"/>
              </w:rPr>
              <w:t xml:space="preserve"> that carry out a particular job are called: </w:t>
            </w:r>
          </w:p>
          <w:p w14:paraId="3D2D3F57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team cells.</w:t>
            </w:r>
          </w:p>
          <w:p w14:paraId="0BE3B690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organs.</w:t>
            </w:r>
          </w:p>
          <w:p w14:paraId="39DF7081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organelles.</w:t>
            </w:r>
          </w:p>
          <w:p w14:paraId="4BEBD590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 xml:space="preserve">tissues. </w:t>
            </w:r>
          </w:p>
          <w:p w14:paraId="316CC0D7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42ED58B" w14:textId="77777777" w:rsidR="00626FB4" w:rsidRDefault="00626FB4" w:rsidP="00626FB4">
            <w:pPr>
              <w:widowControl w:val="0"/>
            </w:pPr>
            <w:r>
              <w:t>D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3C2FC62" w14:textId="77777777" w:rsidR="00626FB4" w:rsidRDefault="002F5881" w:rsidP="00626FB4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080E7E45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FE16F0F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66E74FB" w14:textId="77777777" w:rsidR="00B66E1D" w:rsidRDefault="00B66E1D" w:rsidP="002E5A73">
            <w:pPr>
              <w:rPr>
                <w:snapToGrid w:val="0"/>
                <w:lang w:eastAsia="en-US"/>
              </w:rPr>
            </w:pPr>
            <w:r w:rsidRPr="00B315DA">
              <w:rPr>
                <w:b/>
                <w:snapToGrid w:val="0"/>
                <w:lang w:eastAsia="en-US"/>
              </w:rPr>
              <w:t>Identify</w:t>
            </w:r>
            <w:r>
              <w:rPr>
                <w:snapToGrid w:val="0"/>
                <w:lang w:eastAsia="en-US"/>
              </w:rPr>
              <w:t xml:space="preserve"> parts (a) to (e) on the microscope diagram below.</w:t>
            </w:r>
          </w:p>
          <w:p w14:paraId="468A95A1" w14:textId="77777777" w:rsidR="00B66E1D" w:rsidRDefault="00671EF7" w:rsidP="002E5A73">
            <w:pPr>
              <w:jc w:val="center"/>
              <w:rPr>
                <w:snapToGrid w:val="0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C12019" wp14:editId="39F91BED">
                  <wp:extent cx="2924175" cy="4438650"/>
                  <wp:effectExtent l="0" t="0" r="9525" b="0"/>
                  <wp:docPr id="1" name="Picture 1" descr="SQ1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Q1-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B102A" w14:textId="77777777" w:rsidR="00B66E1D" w:rsidRDefault="00B66E1D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50C7EA75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Eyepiece lens </w:t>
            </w:r>
          </w:p>
          <w:p w14:paraId="207A641F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Focus knob </w:t>
            </w:r>
          </w:p>
          <w:p w14:paraId="125FB608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Stage </w:t>
            </w:r>
          </w:p>
          <w:p w14:paraId="7CD7104B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Base </w:t>
            </w:r>
          </w:p>
          <w:p w14:paraId="619900B5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Mirror</w:t>
            </w:r>
            <w:r w:rsidR="00B315DA">
              <w:rPr>
                <w:snapToGrid w:val="0"/>
                <w:lang w:eastAsia="en-US"/>
              </w:rPr>
              <w:t>/Light source</w:t>
            </w:r>
          </w:p>
          <w:p w14:paraId="45BD1C82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02FB91A1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</w:tr>
      <w:tr w:rsidR="00B66E1D" w14:paraId="2896BF7D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2F0EDA10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7D05CBC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Give </w:t>
            </w:r>
            <w:r w:rsidRPr="00B315DA">
              <w:rPr>
                <w:b/>
                <w:snapToGrid w:val="0"/>
                <w:lang w:eastAsia="en-US"/>
              </w:rPr>
              <w:t>two tips</w:t>
            </w:r>
            <w:r>
              <w:rPr>
                <w:snapToGrid w:val="0"/>
                <w:lang w:eastAsia="en-US"/>
              </w:rPr>
              <w:t xml:space="preserve"> for the effective use of a microscope.</w:t>
            </w:r>
          </w:p>
          <w:p w14:paraId="3F828D73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0E793B3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5BE15690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EC2CB3F" w14:textId="77777777" w:rsidR="00D85839" w:rsidRDefault="00D85839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Answers will vary but may include:</w:t>
            </w:r>
          </w:p>
          <w:p w14:paraId="41FC102B" w14:textId="77777777" w:rsidR="00D85839" w:rsidRDefault="00D85839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U</w:t>
            </w:r>
            <w:r w:rsidR="00B66E1D">
              <w:rPr>
                <w:snapToGrid w:val="0"/>
                <w:lang w:eastAsia="en-US"/>
              </w:rPr>
              <w:t xml:space="preserve">se </w:t>
            </w:r>
            <w:r>
              <w:rPr>
                <w:snapToGrid w:val="0"/>
                <w:lang w:eastAsia="en-US"/>
              </w:rPr>
              <w:t xml:space="preserve">the microscope </w:t>
            </w:r>
            <w:r w:rsidR="00B66E1D">
              <w:rPr>
                <w:snapToGrid w:val="0"/>
                <w:lang w:eastAsia="en-US"/>
              </w:rPr>
              <w:t>on a flat surface</w:t>
            </w:r>
            <w:r>
              <w:rPr>
                <w:snapToGrid w:val="0"/>
                <w:lang w:eastAsia="en-US"/>
              </w:rPr>
              <w:t>.</w:t>
            </w:r>
          </w:p>
          <w:p w14:paraId="7E052B31" w14:textId="77777777" w:rsidR="00B66E1D" w:rsidRDefault="00D85839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W</w:t>
            </w:r>
            <w:r w:rsidR="00B66E1D">
              <w:rPr>
                <w:snapToGrid w:val="0"/>
                <w:lang w:eastAsia="en-US"/>
              </w:rPr>
              <w:t>atch from the side when lowering the objective (lower) lens.</w:t>
            </w:r>
          </w:p>
          <w:p w14:paraId="2756F462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4DEA1790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  <w:tr w:rsidR="00B66E1D" w14:paraId="29A4FB9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3A3CDF86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C57EB99" w14:textId="77777777" w:rsidR="00B66E1D" w:rsidRDefault="00B66E1D" w:rsidP="002E5A73">
            <w:pPr>
              <w:rPr>
                <w:snapToGrid w:val="0"/>
                <w:lang w:eastAsia="en-US"/>
              </w:rPr>
            </w:pPr>
            <w:r w:rsidRPr="00B315DA">
              <w:rPr>
                <w:b/>
                <w:snapToGrid w:val="0"/>
                <w:lang w:eastAsia="en-US"/>
              </w:rPr>
              <w:t>Rewrite</w:t>
            </w:r>
            <w:r>
              <w:rPr>
                <w:snapToGrid w:val="0"/>
                <w:lang w:eastAsia="en-US"/>
              </w:rPr>
              <w:t xml:space="preserve"> the following sentence to make a </w:t>
            </w:r>
            <w:r w:rsidRPr="00B315DA">
              <w:rPr>
                <w:b/>
                <w:snapToGrid w:val="0"/>
                <w:lang w:eastAsia="en-US"/>
              </w:rPr>
              <w:t>true</w:t>
            </w:r>
            <w:r>
              <w:rPr>
                <w:snapToGrid w:val="0"/>
                <w:lang w:eastAsia="en-US"/>
              </w:rPr>
              <w:t xml:space="preserve"> statement:</w:t>
            </w:r>
          </w:p>
          <w:p w14:paraId="63F63734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‘The human body is made up of a small number of identical cells.’</w:t>
            </w:r>
          </w:p>
          <w:p w14:paraId="77B0B1EF" w14:textId="77777777" w:rsidR="00B66E1D" w:rsidRDefault="00D85839" w:rsidP="002E5A73">
            <w:pPr>
              <w:rPr>
                <w:snapToGrid w:val="0"/>
                <w:lang w:eastAsia="en-US"/>
              </w:rPr>
            </w:pPr>
            <w:r>
              <w:rPr>
                <w:iCs/>
                <w:snapToGrid w:val="0"/>
                <w:lang w:eastAsia="en-US"/>
              </w:rPr>
              <w:t>(</w:t>
            </w:r>
            <w:r w:rsidR="00B66E1D">
              <w:rPr>
                <w:i/>
                <w:snapToGrid w:val="0"/>
                <w:lang w:eastAsia="en-US"/>
              </w:rPr>
              <w:t>Hint</w:t>
            </w:r>
            <w:r w:rsidR="00B66E1D">
              <w:rPr>
                <w:snapToGrid w:val="0"/>
                <w:lang w:eastAsia="en-US"/>
              </w:rPr>
              <w:t>: You will need to alter or delete a few words to make it true.</w:t>
            </w:r>
            <w:r>
              <w:rPr>
                <w:snapToGrid w:val="0"/>
                <w:lang w:eastAsia="en-US"/>
              </w:rPr>
              <w:t>)</w:t>
            </w:r>
          </w:p>
          <w:p w14:paraId="50A71B2E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5CA8934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human body is made up of </w:t>
            </w:r>
            <w:r w:rsidRPr="00D85839">
              <w:rPr>
                <w:i/>
                <w:iCs/>
                <w:snapToGrid w:val="0"/>
                <w:lang w:eastAsia="en-US"/>
              </w:rPr>
              <w:t>lots</w:t>
            </w:r>
            <w:r>
              <w:rPr>
                <w:snapToGrid w:val="0"/>
                <w:lang w:eastAsia="en-US"/>
              </w:rPr>
              <w:t xml:space="preserve"> of </w:t>
            </w:r>
            <w:r w:rsidRPr="00D85839">
              <w:rPr>
                <w:i/>
                <w:iCs/>
                <w:snapToGrid w:val="0"/>
                <w:lang w:eastAsia="en-US"/>
              </w:rPr>
              <w:t>different</w:t>
            </w:r>
            <w:r>
              <w:rPr>
                <w:snapToGrid w:val="0"/>
                <w:lang w:eastAsia="en-US"/>
              </w:rPr>
              <w:t xml:space="preserve"> cells.</w:t>
            </w:r>
          </w:p>
          <w:p w14:paraId="35FE7365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7D9DCBEB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  <w:tr w:rsidR="00B66E1D" w14:paraId="151F3206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3954CE8F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58523B6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Draw a simple sketch of a</w:t>
            </w:r>
            <w:r w:rsidR="00B315DA">
              <w:rPr>
                <w:snapToGrid w:val="0"/>
                <w:lang w:eastAsia="en-US"/>
              </w:rPr>
              <w:t xml:space="preserve"> </w:t>
            </w:r>
            <w:r w:rsidR="00B315DA" w:rsidRPr="00B315DA">
              <w:rPr>
                <w:b/>
                <w:snapToGrid w:val="0"/>
                <w:lang w:eastAsia="en-US"/>
              </w:rPr>
              <w:t>human cheek</w:t>
            </w:r>
            <w:r w:rsidRPr="00B315DA">
              <w:rPr>
                <w:b/>
                <w:snapToGrid w:val="0"/>
                <w:lang w:eastAsia="en-US"/>
              </w:rPr>
              <w:t xml:space="preserve"> cell</w:t>
            </w:r>
            <w:r>
              <w:rPr>
                <w:snapToGrid w:val="0"/>
                <w:lang w:eastAsia="en-US"/>
              </w:rPr>
              <w:t xml:space="preserve">. Label the </w:t>
            </w:r>
            <w:r w:rsidRPr="00B315DA">
              <w:rPr>
                <w:b/>
                <w:snapToGrid w:val="0"/>
                <w:lang w:eastAsia="en-US"/>
              </w:rPr>
              <w:t>cell membrane</w:t>
            </w:r>
            <w:r>
              <w:rPr>
                <w:snapToGrid w:val="0"/>
                <w:lang w:eastAsia="en-US"/>
              </w:rPr>
              <w:t xml:space="preserve"> and the </w:t>
            </w:r>
            <w:r w:rsidRPr="00B315DA">
              <w:rPr>
                <w:b/>
                <w:snapToGrid w:val="0"/>
                <w:lang w:eastAsia="en-US"/>
              </w:rPr>
              <w:t>nucleus</w:t>
            </w:r>
            <w:r>
              <w:rPr>
                <w:snapToGrid w:val="0"/>
                <w:lang w:eastAsia="en-US"/>
              </w:rPr>
              <w:t>.</w:t>
            </w:r>
          </w:p>
          <w:p w14:paraId="5FB7B5D6" w14:textId="77777777" w:rsidR="00B66E1D" w:rsidRDefault="00B66E1D" w:rsidP="002E5A73">
            <w:pPr>
              <w:rPr>
                <w:snapToGrid w:val="0"/>
                <w:lang w:eastAsia="en-US"/>
              </w:rPr>
            </w:pPr>
          </w:p>
          <w:p w14:paraId="25C7BFD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7B176090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4AE05CC3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C5386C6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4B661CEA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77025AF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4627AE6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111989B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3B183DFD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C0ED7EC" w14:textId="77777777" w:rsidR="00B66E1D" w:rsidRDefault="00671EF7" w:rsidP="002E5A73">
            <w:pPr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24B11975" wp14:editId="392A667C">
                  <wp:extent cx="2028825" cy="1800225"/>
                  <wp:effectExtent l="0" t="0" r="9525" b="9525"/>
                  <wp:docPr id="2" name="Picture 2" descr="c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07E3760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B66E1D" w14:paraId="34B018C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8CEC2FB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5F1AF6DE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Name </w:t>
            </w:r>
            <w:r w:rsidRPr="00B315DA">
              <w:rPr>
                <w:b/>
                <w:snapToGrid w:val="0"/>
                <w:lang w:eastAsia="en-US"/>
              </w:rPr>
              <w:t>three</w:t>
            </w:r>
            <w:r>
              <w:rPr>
                <w:snapToGrid w:val="0"/>
                <w:lang w:eastAsia="en-US"/>
              </w:rPr>
              <w:t xml:space="preserve"> of the </w:t>
            </w:r>
            <w:r w:rsidRPr="00B315DA">
              <w:rPr>
                <w:b/>
                <w:snapToGrid w:val="0"/>
                <w:lang w:eastAsia="en-US"/>
              </w:rPr>
              <w:t>kingdoms</w:t>
            </w:r>
            <w:r>
              <w:rPr>
                <w:snapToGrid w:val="0"/>
                <w:lang w:eastAsia="en-US"/>
              </w:rPr>
              <w:t xml:space="preserve"> into which organisms may be grouped.</w:t>
            </w:r>
          </w:p>
          <w:p w14:paraId="287D7AC4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70DB7C0E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F331089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550E1D8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98FA201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646D1A9" w14:textId="77777777" w:rsidR="00252983" w:rsidRDefault="00252983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Kingdoms include:</w:t>
            </w:r>
          </w:p>
          <w:p w14:paraId="55E61D4E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Animalia</w:t>
            </w:r>
          </w:p>
          <w:p w14:paraId="77FF1C2A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Fungi</w:t>
            </w:r>
          </w:p>
          <w:p w14:paraId="10E86781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Plantae</w:t>
            </w:r>
          </w:p>
          <w:p w14:paraId="3ED7773C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Prokaryotae (Monera)</w:t>
            </w:r>
          </w:p>
          <w:p w14:paraId="6B061B8D" w14:textId="77777777" w:rsidR="00B66E1D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Protoctista (Protista).</w:t>
            </w:r>
          </w:p>
          <w:p w14:paraId="645BD97F" w14:textId="77777777" w:rsidR="00B66E1D" w:rsidRDefault="00B66E1D" w:rsidP="002E5A73">
            <w:pPr>
              <w:widowControl w:val="0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2B3BEEB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B66E1D" w14:paraId="13A2EFC4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2B3A192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204A53FA" w14:textId="77777777" w:rsidR="00115EC0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What </w:t>
            </w:r>
            <w:r w:rsidR="007E16A3">
              <w:rPr>
                <w:snapToGrid w:val="0"/>
                <w:lang w:eastAsia="en-US"/>
              </w:rPr>
              <w:t xml:space="preserve">small </w:t>
            </w:r>
            <w:r w:rsidR="007E16A3" w:rsidRPr="00B315DA">
              <w:rPr>
                <w:b/>
                <w:snapToGrid w:val="0"/>
                <w:lang w:eastAsia="en-US"/>
              </w:rPr>
              <w:t>structures in a cell</w:t>
            </w:r>
            <w:r w:rsidR="007E16A3">
              <w:rPr>
                <w:snapToGrid w:val="0"/>
                <w:lang w:eastAsia="en-US"/>
              </w:rPr>
              <w:t xml:space="preserve"> convert glucose into </w:t>
            </w:r>
            <w:r w:rsidR="007E16A3" w:rsidRPr="00B315DA">
              <w:rPr>
                <w:b/>
                <w:snapToGrid w:val="0"/>
                <w:lang w:eastAsia="en-US"/>
              </w:rPr>
              <w:t>energy</w:t>
            </w:r>
            <w:r w:rsidR="007E16A3">
              <w:rPr>
                <w:snapToGrid w:val="0"/>
                <w:lang w:eastAsia="en-US"/>
              </w:rPr>
              <w:t xml:space="preserve"> for the cell? </w:t>
            </w:r>
          </w:p>
          <w:p w14:paraId="5E8473E9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1A5FA689" w14:textId="77777777" w:rsidR="00B66E1D" w:rsidRDefault="00A025DF" w:rsidP="007E16A3">
            <w:r>
              <w:rPr>
                <w:snapToGrid w:val="0"/>
                <w:lang w:eastAsia="en-US"/>
              </w:rPr>
              <w:t xml:space="preserve">Mitochondria 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2849708" w14:textId="77777777" w:rsidR="00B66E1D" w:rsidRDefault="007E16A3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7EEE2A6C" w14:textId="77777777" w:rsidTr="00A40F8A">
        <w:trPr>
          <w:cantSplit/>
          <w:trHeight w:val="480"/>
        </w:trPr>
        <w:tc>
          <w:tcPr>
            <w:tcW w:w="576" w:type="dxa"/>
            <w:tcBorders>
              <w:right w:val="single" w:sz="4" w:space="0" w:color="auto"/>
            </w:tcBorders>
          </w:tcPr>
          <w:p w14:paraId="6CD4EE38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FC3C724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Copy and complete the following sentence:</w:t>
            </w:r>
          </w:p>
          <w:p w14:paraId="54BB8007" w14:textId="77777777" w:rsidR="00115EC0" w:rsidRDefault="00B66E1D" w:rsidP="007E16A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large</w:t>
            </w:r>
            <w:r w:rsidR="00B315DA">
              <w:rPr>
                <w:snapToGrid w:val="0"/>
                <w:lang w:eastAsia="en-US"/>
              </w:rPr>
              <w:t xml:space="preserve"> storage</w:t>
            </w:r>
            <w:r>
              <w:rPr>
                <w:snapToGrid w:val="0"/>
                <w:lang w:eastAsia="en-US"/>
              </w:rPr>
              <w:t xml:space="preserve"> cavity in the centre of</w:t>
            </w:r>
            <w:r w:rsidR="007E16A3">
              <w:rPr>
                <w:snapToGrid w:val="0"/>
                <w:lang w:eastAsia="en-US"/>
              </w:rPr>
              <w:t xml:space="preserve"> a plant cell is called a _____. </w:t>
            </w: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82B5F1D" w14:textId="77777777" w:rsidR="00B66E1D" w:rsidRDefault="00B66E1D" w:rsidP="007E16A3">
            <w:r>
              <w:rPr>
                <w:snapToGrid w:val="0"/>
                <w:lang w:eastAsia="en-US"/>
              </w:rPr>
              <w:t xml:space="preserve">The large cavity in the centre of a plant cell is called a </w:t>
            </w:r>
            <w:r w:rsidRPr="00A025DF">
              <w:rPr>
                <w:i/>
                <w:iCs/>
                <w:snapToGrid w:val="0"/>
                <w:lang w:eastAsia="en-US"/>
              </w:rPr>
              <w:t>vacuole</w:t>
            </w:r>
            <w:r w:rsidR="007E16A3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2ECBBD1" w14:textId="77777777" w:rsidR="00B66E1D" w:rsidRDefault="007E16A3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0672183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11DE67D9" w14:textId="77777777" w:rsidR="00B66E1D" w:rsidRDefault="00671EF7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  <w:r>
              <w:rPr>
                <w:b/>
                <w:noProof/>
                <w:color w:val="0000FF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2AAA79BE" wp14:editId="690D2791">
                      <wp:simplePos x="0" y="0"/>
                      <wp:positionH relativeFrom="column">
                        <wp:posOffset>3383280</wp:posOffset>
                      </wp:positionH>
                      <wp:positionV relativeFrom="paragraph">
                        <wp:posOffset>543560</wp:posOffset>
                      </wp:positionV>
                      <wp:extent cx="3017520" cy="1463040"/>
                      <wp:effectExtent l="0" t="0" r="0" b="0"/>
                      <wp:wrapNone/>
                      <wp:docPr id="6" name="Text Box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17520" cy="146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-34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702"/>
                                    <w:gridCol w:w="1503"/>
                                    <w:gridCol w:w="1290"/>
                                  </w:tblGrid>
                                  <w:tr w:rsidR="00626FB4" w14:paraId="7F7F7BAB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4A6B374C" w14:textId="77777777" w:rsidR="00626FB4" w:rsidRDefault="00626FB4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Organelle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0E353FA5" w14:textId="77777777" w:rsidR="00626FB4" w:rsidRDefault="00626FB4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Animal cell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BD75909" w14:textId="77777777" w:rsidR="00626FB4" w:rsidRDefault="00626FB4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Plant cell</w:t>
                                        </w:r>
                                      </w:p>
                                    </w:tc>
                                  </w:tr>
                                  <w:tr w:rsidR="00626FB4" w14:paraId="6C6A0A4D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58B84150" w14:textId="77777777" w:rsidR="00626FB4" w:rsidRDefault="00626FB4">
                                        <w:r>
                                          <w:t>Nucleus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2FAE6D02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5198C27D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626FB4" w14:paraId="2195FBBF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3B1A2475" w14:textId="77777777" w:rsidR="00626FB4" w:rsidRDefault="00626FB4">
                                        <w:r>
                                          <w:t>Cell wall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4F57956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083CDA79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626FB4" w14:paraId="6C2ACBC1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11E7932D" w14:textId="77777777" w:rsidR="00626FB4" w:rsidRDefault="00626FB4">
                                        <w:r>
                                          <w:t>Cell membrane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C05CF14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05E63924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626FB4" w14:paraId="2E32E48E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40D7955D" w14:textId="77777777" w:rsidR="00626FB4" w:rsidRDefault="00626FB4">
                                        <w:r>
                                          <w:t>Cytoplasm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2989DA24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8826A40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626FB4" w14:paraId="683AAFD5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7176E41D" w14:textId="77777777" w:rsidR="00626FB4" w:rsidRDefault="00626FB4">
                                        <w:r>
                                          <w:t>Large vacuole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91A2624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7B362BC9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626FB4" w14:paraId="211D5397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2E787B49" w14:textId="77777777" w:rsidR="00626FB4" w:rsidRDefault="00626FB4">
                                        <w:r>
                                          <w:t>Chloroplast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5F1E717D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DF4BDAD" w14:textId="77777777" w:rsidR="00626FB4" w:rsidRDefault="00626FB4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</w:tbl>
                                <w:p w14:paraId="7D1C951A" w14:textId="77777777" w:rsidR="00626FB4" w:rsidRDefault="00626F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61" o:spid="_x0000_s1026" type="#_x0000_t202" style="position:absolute;left:0;text-align:left;margin-left:266.4pt;margin-top:42.8pt;width:237.6pt;height:11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" o:allowincell="f" filled="f" stroked="f">
                      <v:textbox>
                        <w:txbxContent>
                          <w:tbl>
                            <w:tblPr>
                              <w:tblW w:w="0" w:type="auto"/>
                              <w:tblInd w:w="-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702"/>
                              <w:gridCol w:w="1503"/>
                              <w:gridCol w:w="1290"/>
                            </w:tblGrid>
                            <w:tr w:rsidR="00626FB4" w14:paraId="7F7F7BAB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4A6B374C" w14:textId="77777777" w:rsidR="00626FB4" w:rsidRDefault="00626FB4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0E353FA5" w14:textId="77777777" w:rsidR="00626FB4" w:rsidRDefault="00626FB4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Animal cell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BD75909" w14:textId="77777777" w:rsidR="00626FB4" w:rsidRDefault="00626FB4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 cell</w:t>
                                  </w:r>
                                </w:p>
                              </w:tc>
                            </w:tr>
                            <w:tr w:rsidR="00626FB4" w14:paraId="6C6A0A4D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58B84150" w14:textId="77777777" w:rsidR="00626FB4" w:rsidRDefault="00626FB4">
                                  <w: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2FAE6D02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198C27D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626FB4" w14:paraId="2195FBBF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3B1A2475" w14:textId="77777777" w:rsidR="00626FB4" w:rsidRDefault="00626FB4">
                                  <w: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4F57956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83CDA79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626FB4" w14:paraId="6C2ACBC1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11E7932D" w14:textId="77777777" w:rsidR="00626FB4" w:rsidRDefault="00626FB4">
                                  <w: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C05CF14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5E63924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626FB4" w14:paraId="2E32E48E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40D7955D" w14:textId="77777777" w:rsidR="00626FB4" w:rsidRDefault="00626FB4">
                                  <w: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2989DA24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8826A40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626FB4" w14:paraId="683AAFD5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7176E41D" w14:textId="77777777" w:rsidR="00626FB4" w:rsidRDefault="00626FB4">
                                  <w:r>
                                    <w:t>Large vacuole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91A2624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B362BC9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626FB4" w14:paraId="211D5397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2E787B49" w14:textId="77777777" w:rsidR="00626FB4" w:rsidRDefault="00626FB4">
                                  <w: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5F1E717D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DF4BDAD" w14:textId="77777777" w:rsidR="00626FB4" w:rsidRDefault="00626FB4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</w:tbl>
                          <w:p w14:paraId="7D1C951A" w14:textId="77777777" w:rsidR="00626FB4" w:rsidRDefault="00626FB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color w:val="0000FF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38B3D2B2" wp14:editId="65A6DB8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543560</wp:posOffset>
                      </wp:positionV>
                      <wp:extent cx="3017520" cy="1463040"/>
                      <wp:effectExtent l="0" t="0" r="0" b="0"/>
                      <wp:wrapNone/>
                      <wp:docPr id="5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17520" cy="146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843"/>
                                    <w:gridCol w:w="1418"/>
                                    <w:gridCol w:w="1218"/>
                                  </w:tblGrid>
                                  <w:tr w:rsidR="00626FB4" w14:paraId="541AD6A8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74486E26" w14:textId="77777777" w:rsidR="00626FB4" w:rsidRDefault="00626FB4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Organelle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19B691C2" w14:textId="77777777" w:rsidR="00626FB4" w:rsidRDefault="00626FB4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Animal cell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C026CF6" w14:textId="77777777" w:rsidR="00626FB4" w:rsidRDefault="00626FB4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Plant cell</w:t>
                                        </w:r>
                                      </w:p>
                                    </w:tc>
                                  </w:tr>
                                  <w:tr w:rsidR="00626FB4" w14:paraId="3DEEA861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24A9DB33" w14:textId="77777777" w:rsidR="00626FB4" w:rsidRDefault="00626FB4">
                                        <w:r>
                                          <w:t>Nucleus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34B0A26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10D10662" w14:textId="77777777" w:rsidR="00626FB4" w:rsidRDefault="00626FB4"/>
                                    </w:tc>
                                  </w:tr>
                                  <w:tr w:rsidR="00626FB4" w14:paraId="465D6FC9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07BE75B9" w14:textId="77777777" w:rsidR="00626FB4" w:rsidRDefault="00626FB4">
                                        <w:r>
                                          <w:t>Cell wall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30B6DD93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725F200C" w14:textId="77777777" w:rsidR="00626FB4" w:rsidRDefault="00626FB4"/>
                                    </w:tc>
                                  </w:tr>
                                  <w:tr w:rsidR="00626FB4" w14:paraId="26E4AD89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09963C94" w14:textId="77777777" w:rsidR="00626FB4" w:rsidRDefault="00626FB4">
                                        <w:r>
                                          <w:t>Cell membrane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639EA2F9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57DF26E9" w14:textId="77777777" w:rsidR="00626FB4" w:rsidRDefault="00626FB4"/>
                                    </w:tc>
                                  </w:tr>
                                  <w:tr w:rsidR="00626FB4" w14:paraId="5E2F7E23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2DE22209" w14:textId="77777777" w:rsidR="00626FB4" w:rsidRDefault="00626FB4">
                                        <w:r>
                                          <w:t>Cytoplasm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57406EC3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5DE61138" w14:textId="77777777" w:rsidR="00626FB4" w:rsidRDefault="00626FB4"/>
                                    </w:tc>
                                  </w:tr>
                                  <w:tr w:rsidR="00626FB4" w14:paraId="0B7F916E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5F06FB06" w14:textId="77777777" w:rsidR="00626FB4" w:rsidRDefault="00626FB4">
                                        <w:r>
                                          <w:t>Large vacuole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9D90E1E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6FF4ED2" w14:textId="77777777" w:rsidR="00626FB4" w:rsidRDefault="00626FB4"/>
                                    </w:tc>
                                  </w:tr>
                                  <w:tr w:rsidR="00626FB4" w14:paraId="3472EFD6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37FAD2D9" w14:textId="77777777" w:rsidR="00626FB4" w:rsidRDefault="00626FB4">
                                        <w:r>
                                          <w:t>Chloroplast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C7796EA" w14:textId="77777777" w:rsidR="00626FB4" w:rsidRDefault="00626FB4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2E55ECF" w14:textId="77777777" w:rsidR="00626FB4" w:rsidRDefault="00626FB4"/>
                                    </w:tc>
                                  </w:tr>
                                </w:tbl>
                                <w:p w14:paraId="3867A6E8" w14:textId="77777777" w:rsidR="00626FB4" w:rsidRDefault="00626FB4"/>
                                <w:p w14:paraId="7B7AEBAB" w14:textId="77777777" w:rsidR="00626FB4" w:rsidRDefault="00626FB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0" o:spid="_x0000_s1027" type="#_x0000_t202" style="position:absolute;left:0;text-align:left;margin-left:21.6pt;margin-top:42.8pt;width:237.6pt;height:11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" o:allowincell="f" filled="f" stroked="f">
                      <v:textbox>
                        <w:txbxContent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43"/>
                              <w:gridCol w:w="1418"/>
                              <w:gridCol w:w="1218"/>
                            </w:tblGrid>
                            <w:tr w:rsidR="00626FB4" w14:paraId="541AD6A8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74486E26" w14:textId="77777777" w:rsidR="00626FB4" w:rsidRDefault="00626FB4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B691C2" w14:textId="77777777" w:rsidR="00626FB4" w:rsidRDefault="00626FB4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Animal cell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0C026CF6" w14:textId="77777777" w:rsidR="00626FB4" w:rsidRDefault="00626FB4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 cell</w:t>
                                  </w:r>
                                </w:p>
                              </w:tc>
                            </w:tr>
                            <w:tr w:rsidR="00626FB4" w14:paraId="3DEEA861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24A9DB33" w14:textId="77777777" w:rsidR="00626FB4" w:rsidRDefault="00626FB4">
                                  <w: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4B0A26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10D10662" w14:textId="77777777" w:rsidR="00626FB4" w:rsidRDefault="00626FB4"/>
                              </w:tc>
                            </w:tr>
                            <w:tr w:rsidR="00626FB4" w14:paraId="465D6FC9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07BE75B9" w14:textId="77777777" w:rsidR="00626FB4" w:rsidRDefault="00626FB4">
                                  <w: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0B6DD93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725F200C" w14:textId="77777777" w:rsidR="00626FB4" w:rsidRDefault="00626FB4"/>
                              </w:tc>
                            </w:tr>
                            <w:tr w:rsidR="00626FB4" w14:paraId="26E4AD89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09963C94" w14:textId="77777777" w:rsidR="00626FB4" w:rsidRDefault="00626FB4">
                                  <w: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39EA2F9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57DF26E9" w14:textId="77777777" w:rsidR="00626FB4" w:rsidRDefault="00626FB4"/>
                              </w:tc>
                            </w:tr>
                            <w:tr w:rsidR="00626FB4" w14:paraId="5E2F7E23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2DE22209" w14:textId="77777777" w:rsidR="00626FB4" w:rsidRDefault="00626FB4">
                                  <w: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7406EC3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5DE61138" w14:textId="77777777" w:rsidR="00626FB4" w:rsidRDefault="00626FB4"/>
                              </w:tc>
                            </w:tr>
                            <w:tr w:rsidR="00626FB4" w14:paraId="0B7F916E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5F06FB06" w14:textId="77777777" w:rsidR="00626FB4" w:rsidRDefault="00626FB4">
                                  <w:r>
                                    <w:t>Large vacuole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9D90E1E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06FF4ED2" w14:textId="77777777" w:rsidR="00626FB4" w:rsidRDefault="00626FB4"/>
                              </w:tc>
                            </w:tr>
                            <w:tr w:rsidR="00626FB4" w14:paraId="3472EFD6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37FAD2D9" w14:textId="77777777" w:rsidR="00626FB4" w:rsidRDefault="00626FB4">
                                  <w: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7796EA" w14:textId="77777777" w:rsidR="00626FB4" w:rsidRDefault="00626FB4"/>
                              </w:tc>
                              <w:tc>
                                <w:tcPr>
                                  <w:tcW w:w="1218" w:type="dxa"/>
                                </w:tcPr>
                                <w:p w14:paraId="02E55ECF" w14:textId="77777777" w:rsidR="00626FB4" w:rsidRDefault="00626FB4"/>
                              </w:tc>
                            </w:tr>
                          </w:tbl>
                          <w:p w14:paraId="3867A6E8" w14:textId="77777777" w:rsidR="00626FB4" w:rsidRDefault="00626FB4"/>
                          <w:p w14:paraId="7B7AEBAB" w14:textId="77777777" w:rsidR="00626FB4" w:rsidRDefault="00626FB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C42B7FE" w14:textId="77777777" w:rsidR="00B66E1D" w:rsidRDefault="007E16A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Use ticks and crosses to identify which </w:t>
            </w:r>
            <w:r w:rsidR="00B66E1D">
              <w:rPr>
                <w:snapToGrid w:val="0"/>
                <w:lang w:eastAsia="en-US"/>
              </w:rPr>
              <w:t xml:space="preserve">organelles </w:t>
            </w:r>
            <w:r w:rsidR="00A025DF">
              <w:rPr>
                <w:snapToGrid w:val="0"/>
                <w:lang w:eastAsia="en-US"/>
              </w:rPr>
              <w:t>are</w:t>
            </w:r>
            <w:r w:rsidR="00B66E1D">
              <w:rPr>
                <w:snapToGrid w:val="0"/>
                <w:lang w:eastAsia="en-US"/>
              </w:rPr>
              <w:t xml:space="preserve"> found in the various cell types.</w:t>
            </w:r>
          </w:p>
          <w:p w14:paraId="46993BAD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F9342B8" w14:textId="77777777" w:rsidR="00A025DF" w:rsidRDefault="00A025DF">
            <w:pPr>
              <w:rPr>
                <w:snapToGrid w:val="0"/>
                <w:lang w:eastAsia="en-US"/>
              </w:rPr>
            </w:pPr>
          </w:p>
          <w:p w14:paraId="4F739C1B" w14:textId="77777777" w:rsidR="00A025DF" w:rsidRDefault="00A025DF">
            <w:pPr>
              <w:rPr>
                <w:snapToGrid w:val="0"/>
                <w:lang w:eastAsia="en-US"/>
              </w:rPr>
            </w:pPr>
          </w:p>
          <w:p w14:paraId="21389D0A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13ED4B52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116F5598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73362A9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095CE150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4B3C6D8A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684318CD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11B7039" w14:textId="77777777" w:rsidR="00B66E1D" w:rsidRDefault="00B66E1D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44AD2F4C" w14:textId="77777777" w:rsidR="00B66E1D" w:rsidRDefault="00B66E1D"/>
          <w:p w14:paraId="42FC425D" w14:textId="77777777" w:rsidR="00B66E1D" w:rsidRDefault="00B66E1D"/>
          <w:p w14:paraId="628AB5C3" w14:textId="77777777" w:rsidR="00B66E1D" w:rsidRDefault="00B66E1D"/>
          <w:p w14:paraId="7E6BDAB8" w14:textId="77777777" w:rsidR="00B66E1D" w:rsidRDefault="00B66E1D"/>
        </w:tc>
        <w:tc>
          <w:tcPr>
            <w:tcW w:w="567" w:type="dxa"/>
            <w:tcBorders>
              <w:left w:val="single" w:sz="4" w:space="0" w:color="auto"/>
            </w:tcBorders>
          </w:tcPr>
          <w:p w14:paraId="0AB2BFBB" w14:textId="77777777" w:rsidR="00B66E1D" w:rsidRDefault="00B66E1D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</w:tr>
      <w:tr w:rsidR="00B66E1D" w14:paraId="79C9CAEF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217C10F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4563670" w14:textId="77777777" w:rsidR="00B66E1D" w:rsidRDefault="00B66E1D" w:rsidP="002E5A73">
            <w:r w:rsidRPr="008F0EF1">
              <w:t xml:space="preserve">Complete the table below </w:t>
            </w:r>
            <w:r w:rsidR="00A025DF">
              <w:t>to include</w:t>
            </w:r>
            <w:r w:rsidRPr="008F0EF1">
              <w:t xml:space="preserve"> the </w:t>
            </w:r>
            <w:r w:rsidRPr="00626FB4">
              <w:rPr>
                <w:b/>
              </w:rPr>
              <w:t>names and function</w:t>
            </w:r>
            <w:r w:rsidR="00A025DF" w:rsidRPr="00626FB4">
              <w:rPr>
                <w:b/>
              </w:rPr>
              <w:t>s</w:t>
            </w:r>
            <w:r w:rsidRPr="00626FB4">
              <w:rPr>
                <w:b/>
              </w:rPr>
              <w:t xml:space="preserve"> of the cell parts</w:t>
            </w:r>
            <w:r w:rsidRPr="008F0EF1">
              <w:t xml:space="preserve"> in plant </w:t>
            </w:r>
            <w:r w:rsidR="00A025DF">
              <w:t>and</w:t>
            </w:r>
            <w:r w:rsidRPr="008F0EF1">
              <w:t xml:space="preserve"> animal cells.</w:t>
            </w:r>
          </w:p>
          <w:p w14:paraId="3A73464C" w14:textId="77777777" w:rsidR="009B5689" w:rsidRDefault="009B5689" w:rsidP="002E5A73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54"/>
              <w:gridCol w:w="2339"/>
            </w:tblGrid>
            <w:tr w:rsidR="009B5689" w14:paraId="06101601" w14:textId="77777777" w:rsidTr="009B5689">
              <w:tc>
                <w:tcPr>
                  <w:tcW w:w="2254" w:type="dxa"/>
                </w:tcPr>
                <w:p w14:paraId="735CA2C1" w14:textId="77777777" w:rsidR="009B5689" w:rsidRPr="009B5689" w:rsidRDefault="009B5689" w:rsidP="002E5A73">
                  <w:pPr>
                    <w:rPr>
                      <w:b/>
                    </w:rPr>
                  </w:pPr>
                  <w:r w:rsidRPr="009B5689">
                    <w:rPr>
                      <w:b/>
                    </w:rPr>
                    <w:t>Name of cell part</w:t>
                  </w:r>
                </w:p>
              </w:tc>
              <w:tc>
                <w:tcPr>
                  <w:tcW w:w="2339" w:type="dxa"/>
                </w:tcPr>
                <w:p w14:paraId="43DCBB73" w14:textId="77777777" w:rsidR="009B5689" w:rsidRPr="009B5689" w:rsidRDefault="009B5689" w:rsidP="002E5A73">
                  <w:pPr>
                    <w:rPr>
                      <w:b/>
                    </w:rPr>
                  </w:pPr>
                  <w:r w:rsidRPr="009B5689">
                    <w:rPr>
                      <w:b/>
                    </w:rPr>
                    <w:t>Function of cell part</w:t>
                  </w:r>
                </w:p>
              </w:tc>
            </w:tr>
            <w:tr w:rsidR="009B5689" w14:paraId="2B7B71BB" w14:textId="77777777" w:rsidTr="009B5689">
              <w:tc>
                <w:tcPr>
                  <w:tcW w:w="2254" w:type="dxa"/>
                </w:tcPr>
                <w:p w14:paraId="3228D511" w14:textId="77777777" w:rsidR="009B5689" w:rsidRDefault="009B5689" w:rsidP="002E5A73">
                  <w:r>
                    <w:t>Nucleus</w:t>
                  </w:r>
                </w:p>
              </w:tc>
              <w:tc>
                <w:tcPr>
                  <w:tcW w:w="2339" w:type="dxa"/>
                </w:tcPr>
                <w:p w14:paraId="6382C98F" w14:textId="77777777" w:rsidR="009B5689" w:rsidRDefault="009B5689" w:rsidP="002E5A73"/>
              </w:tc>
            </w:tr>
            <w:tr w:rsidR="009B5689" w14:paraId="2007FF83" w14:textId="77777777" w:rsidTr="009B5689">
              <w:tc>
                <w:tcPr>
                  <w:tcW w:w="2254" w:type="dxa"/>
                </w:tcPr>
                <w:p w14:paraId="39C6D34C" w14:textId="77777777" w:rsidR="009B5689" w:rsidRDefault="009B5689" w:rsidP="002E5A73"/>
              </w:tc>
              <w:tc>
                <w:tcPr>
                  <w:tcW w:w="2339" w:type="dxa"/>
                </w:tcPr>
                <w:p w14:paraId="1BA4E593" w14:textId="77777777" w:rsidR="009B5689" w:rsidRDefault="009B5689" w:rsidP="002E5A73">
                  <w:r>
                    <w:t>Site of chemical reactions</w:t>
                  </w:r>
                </w:p>
              </w:tc>
            </w:tr>
            <w:tr w:rsidR="009B5689" w14:paraId="7D29B431" w14:textId="77777777" w:rsidTr="009B5689">
              <w:tc>
                <w:tcPr>
                  <w:tcW w:w="2254" w:type="dxa"/>
                </w:tcPr>
                <w:p w14:paraId="6DE20686" w14:textId="77777777" w:rsidR="009B5689" w:rsidRDefault="009B5689" w:rsidP="002E5A73">
                  <w:r>
                    <w:t>Cell membrane</w:t>
                  </w:r>
                </w:p>
              </w:tc>
              <w:tc>
                <w:tcPr>
                  <w:tcW w:w="2339" w:type="dxa"/>
                </w:tcPr>
                <w:p w14:paraId="13213CE4" w14:textId="77777777" w:rsidR="009B5689" w:rsidRDefault="009B5689" w:rsidP="002E5A73"/>
              </w:tc>
            </w:tr>
            <w:tr w:rsidR="009B5689" w14:paraId="0EB399A2" w14:textId="77777777" w:rsidTr="009B5689">
              <w:tc>
                <w:tcPr>
                  <w:tcW w:w="2254" w:type="dxa"/>
                </w:tcPr>
                <w:p w14:paraId="43F2B2F0" w14:textId="77777777" w:rsidR="009B5689" w:rsidRDefault="009B5689" w:rsidP="002E5A73"/>
              </w:tc>
              <w:tc>
                <w:tcPr>
                  <w:tcW w:w="2339" w:type="dxa"/>
                </w:tcPr>
                <w:p w14:paraId="50C773D5" w14:textId="77777777" w:rsidR="009B5689" w:rsidRDefault="009B5689" w:rsidP="002E5A73">
                  <w:r>
                    <w:t>Site of photosynthesis</w:t>
                  </w:r>
                </w:p>
              </w:tc>
            </w:tr>
            <w:tr w:rsidR="009B5689" w14:paraId="65BECCFD" w14:textId="77777777" w:rsidTr="009B5689">
              <w:tc>
                <w:tcPr>
                  <w:tcW w:w="2254" w:type="dxa"/>
                </w:tcPr>
                <w:p w14:paraId="1B199ADE" w14:textId="77777777" w:rsidR="009B5689" w:rsidRDefault="009B5689" w:rsidP="002E5A73">
                  <w:r>
                    <w:t>Cell wall</w:t>
                  </w:r>
                </w:p>
              </w:tc>
              <w:tc>
                <w:tcPr>
                  <w:tcW w:w="2339" w:type="dxa"/>
                </w:tcPr>
                <w:p w14:paraId="40570746" w14:textId="77777777" w:rsidR="009B5689" w:rsidRDefault="009B5689" w:rsidP="002E5A73"/>
              </w:tc>
            </w:tr>
          </w:tbl>
          <w:p w14:paraId="63CAE777" w14:textId="77777777" w:rsidR="009B5689" w:rsidRPr="008F0EF1" w:rsidRDefault="009B5689" w:rsidP="002E5A73"/>
          <w:p w14:paraId="7A1EAD19" w14:textId="77777777" w:rsidR="00115EC0" w:rsidRDefault="00115EC0" w:rsidP="002E5A73"/>
          <w:p w14:paraId="05E3955E" w14:textId="77777777" w:rsidR="00115EC0" w:rsidRPr="008F0EF1" w:rsidRDefault="00115EC0" w:rsidP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06E5DF3D" w14:textId="77777777" w:rsidR="00B66E1D" w:rsidRPr="008F0EF1" w:rsidRDefault="00B66E1D" w:rsidP="002E5A73">
            <w:pPr>
              <w:widowControl w:val="0"/>
              <w:jc w:val="center"/>
            </w:pPr>
          </w:p>
          <w:p w14:paraId="3BB1E174" w14:textId="77777777" w:rsidR="00B66E1D" w:rsidRDefault="00B66E1D" w:rsidP="002E5A73">
            <w:pPr>
              <w:widowControl w:val="0"/>
              <w:jc w:val="center"/>
            </w:pPr>
          </w:p>
          <w:tbl>
            <w:tblPr>
              <w:tblStyle w:val="TableGrid"/>
              <w:tblW w:w="9016" w:type="dxa"/>
              <w:tblLayout w:type="fixed"/>
              <w:tblLook w:val="04A0" w:firstRow="1" w:lastRow="0" w:firstColumn="1" w:lastColumn="0" w:noHBand="0" w:noVBand="1"/>
            </w:tblPr>
            <w:tblGrid>
              <w:gridCol w:w="2038"/>
              <w:gridCol w:w="2470"/>
              <w:gridCol w:w="2254"/>
              <w:gridCol w:w="2254"/>
            </w:tblGrid>
            <w:tr w:rsidR="009B5689" w14:paraId="77B6DA8A" w14:textId="77777777" w:rsidTr="005C0104">
              <w:tc>
                <w:tcPr>
                  <w:tcW w:w="2038" w:type="dxa"/>
                </w:tcPr>
                <w:p w14:paraId="3223051F" w14:textId="77777777" w:rsidR="009B5689" w:rsidRPr="009B5689" w:rsidRDefault="009B5689" w:rsidP="007A54D5">
                  <w:pPr>
                    <w:rPr>
                      <w:b/>
                    </w:rPr>
                  </w:pPr>
                  <w:r w:rsidRPr="009B5689">
                    <w:rPr>
                      <w:b/>
                    </w:rPr>
                    <w:t>Name of cell part</w:t>
                  </w:r>
                </w:p>
              </w:tc>
              <w:tc>
                <w:tcPr>
                  <w:tcW w:w="2470" w:type="dxa"/>
                </w:tcPr>
                <w:p w14:paraId="048831E9" w14:textId="77777777" w:rsidR="009B5689" w:rsidRPr="009B5689" w:rsidRDefault="009B5689" w:rsidP="007A54D5">
                  <w:pPr>
                    <w:rPr>
                      <w:b/>
                    </w:rPr>
                  </w:pPr>
                  <w:r w:rsidRPr="009B5689">
                    <w:rPr>
                      <w:b/>
                    </w:rPr>
                    <w:t>Function of cell part</w:t>
                  </w:r>
                </w:p>
              </w:tc>
              <w:tc>
                <w:tcPr>
                  <w:tcW w:w="2254" w:type="dxa"/>
                </w:tcPr>
                <w:p w14:paraId="77EF5B3B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348BF15A" w14:textId="77777777" w:rsidR="009B5689" w:rsidRDefault="009B5689" w:rsidP="009B5689">
                  <w:pPr>
                    <w:widowControl w:val="0"/>
                  </w:pPr>
                </w:p>
              </w:tc>
            </w:tr>
            <w:tr w:rsidR="009B5689" w14:paraId="078C7A8C" w14:textId="77777777" w:rsidTr="005C0104">
              <w:tc>
                <w:tcPr>
                  <w:tcW w:w="2038" w:type="dxa"/>
                </w:tcPr>
                <w:p w14:paraId="3CEADFF6" w14:textId="77777777" w:rsidR="009B5689" w:rsidRDefault="009B5689" w:rsidP="007A54D5">
                  <w:r>
                    <w:t>Nucleus</w:t>
                  </w:r>
                </w:p>
              </w:tc>
              <w:tc>
                <w:tcPr>
                  <w:tcW w:w="2470" w:type="dxa"/>
                </w:tcPr>
                <w:p w14:paraId="199EB5B7" w14:textId="77777777" w:rsidR="009B5689" w:rsidRDefault="005C0104" w:rsidP="007A54D5">
                  <w:r>
                    <w:t>Control centre of the cell</w:t>
                  </w:r>
                </w:p>
              </w:tc>
              <w:tc>
                <w:tcPr>
                  <w:tcW w:w="2254" w:type="dxa"/>
                </w:tcPr>
                <w:p w14:paraId="78ADDCAF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40F8100C" w14:textId="77777777" w:rsidR="009B5689" w:rsidRDefault="009B5689" w:rsidP="009B5689">
                  <w:pPr>
                    <w:widowControl w:val="0"/>
                  </w:pPr>
                </w:p>
              </w:tc>
            </w:tr>
            <w:tr w:rsidR="009B5689" w14:paraId="3207FECB" w14:textId="77777777" w:rsidTr="005C0104">
              <w:tc>
                <w:tcPr>
                  <w:tcW w:w="2038" w:type="dxa"/>
                </w:tcPr>
                <w:p w14:paraId="43AA9247" w14:textId="01BA9952" w:rsidR="009B5689" w:rsidRDefault="00881B8E" w:rsidP="007A54D5">
                  <w:r>
                    <w:t>Cytoplasm</w:t>
                  </w:r>
                </w:p>
                <w:p w14:paraId="33460CB3" w14:textId="6E988500" w:rsidR="00881B8E" w:rsidRDefault="00881B8E" w:rsidP="007A54D5">
                  <w:r>
                    <w:t>Mitochondria</w:t>
                  </w:r>
                </w:p>
              </w:tc>
              <w:tc>
                <w:tcPr>
                  <w:tcW w:w="2470" w:type="dxa"/>
                </w:tcPr>
                <w:p w14:paraId="2161FF94" w14:textId="77777777" w:rsidR="009B5689" w:rsidRDefault="009B5689" w:rsidP="007A54D5">
                  <w:r>
                    <w:t>Site of chemical reactions</w:t>
                  </w:r>
                </w:p>
              </w:tc>
              <w:tc>
                <w:tcPr>
                  <w:tcW w:w="2254" w:type="dxa"/>
                </w:tcPr>
                <w:p w14:paraId="47968E5B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75E01EBC" w14:textId="77777777" w:rsidR="009B5689" w:rsidRDefault="009B5689" w:rsidP="009B5689">
                  <w:pPr>
                    <w:widowControl w:val="0"/>
                  </w:pPr>
                </w:p>
              </w:tc>
            </w:tr>
            <w:tr w:rsidR="009B5689" w14:paraId="2AE92D0B" w14:textId="77777777" w:rsidTr="005C0104">
              <w:tc>
                <w:tcPr>
                  <w:tcW w:w="2038" w:type="dxa"/>
                </w:tcPr>
                <w:p w14:paraId="77C68C2E" w14:textId="77777777" w:rsidR="009B5689" w:rsidRDefault="009B5689" w:rsidP="007A54D5">
                  <w:r>
                    <w:t>Cell membrane</w:t>
                  </w:r>
                </w:p>
              </w:tc>
              <w:tc>
                <w:tcPr>
                  <w:tcW w:w="2470" w:type="dxa"/>
                </w:tcPr>
                <w:p w14:paraId="16FCCA22" w14:textId="77777777" w:rsidR="009B5689" w:rsidRDefault="005C0104" w:rsidP="007A54D5">
                  <w:r>
                    <w:t>Controls the substances moving in and out of the cell</w:t>
                  </w:r>
                </w:p>
              </w:tc>
              <w:tc>
                <w:tcPr>
                  <w:tcW w:w="2254" w:type="dxa"/>
                </w:tcPr>
                <w:p w14:paraId="7AE332EB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792566E4" w14:textId="77777777" w:rsidR="009B5689" w:rsidRDefault="009B5689" w:rsidP="009B5689">
                  <w:pPr>
                    <w:widowControl w:val="0"/>
                  </w:pPr>
                </w:p>
              </w:tc>
            </w:tr>
            <w:tr w:rsidR="009B5689" w14:paraId="6F51879E" w14:textId="77777777" w:rsidTr="005C0104">
              <w:tc>
                <w:tcPr>
                  <w:tcW w:w="2038" w:type="dxa"/>
                </w:tcPr>
                <w:p w14:paraId="4E71CE58" w14:textId="77777777" w:rsidR="009B5689" w:rsidRDefault="005C0104" w:rsidP="007A54D5">
                  <w:r>
                    <w:t>Chloroplast</w:t>
                  </w:r>
                </w:p>
              </w:tc>
              <w:tc>
                <w:tcPr>
                  <w:tcW w:w="2470" w:type="dxa"/>
                </w:tcPr>
                <w:p w14:paraId="7F05ED84" w14:textId="77777777" w:rsidR="009B5689" w:rsidRDefault="009B5689" w:rsidP="007A54D5">
                  <w:r>
                    <w:t>Site of photosynthesis</w:t>
                  </w:r>
                </w:p>
              </w:tc>
              <w:tc>
                <w:tcPr>
                  <w:tcW w:w="2254" w:type="dxa"/>
                </w:tcPr>
                <w:p w14:paraId="2175E235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4273CB78" w14:textId="77777777" w:rsidR="009B5689" w:rsidRDefault="009B5689" w:rsidP="009B5689">
                  <w:pPr>
                    <w:widowControl w:val="0"/>
                  </w:pPr>
                </w:p>
              </w:tc>
            </w:tr>
            <w:tr w:rsidR="009B5689" w14:paraId="0E5382F9" w14:textId="77777777" w:rsidTr="005C0104">
              <w:tc>
                <w:tcPr>
                  <w:tcW w:w="2038" w:type="dxa"/>
                </w:tcPr>
                <w:p w14:paraId="25CCAE1D" w14:textId="77777777" w:rsidR="009B5689" w:rsidRDefault="009B5689" w:rsidP="007A54D5">
                  <w:r>
                    <w:t>Cell wall</w:t>
                  </w:r>
                </w:p>
              </w:tc>
              <w:tc>
                <w:tcPr>
                  <w:tcW w:w="2470" w:type="dxa"/>
                </w:tcPr>
                <w:p w14:paraId="38404FCC" w14:textId="77777777" w:rsidR="009B5689" w:rsidRDefault="005C0104" w:rsidP="007A54D5">
                  <w:r>
                    <w:t>Protects and supports the cell</w:t>
                  </w:r>
                </w:p>
              </w:tc>
              <w:tc>
                <w:tcPr>
                  <w:tcW w:w="2254" w:type="dxa"/>
                </w:tcPr>
                <w:p w14:paraId="164226F8" w14:textId="77777777" w:rsidR="009B5689" w:rsidRDefault="009B5689" w:rsidP="009B5689">
                  <w:pPr>
                    <w:widowControl w:val="0"/>
                  </w:pPr>
                </w:p>
              </w:tc>
              <w:tc>
                <w:tcPr>
                  <w:tcW w:w="2254" w:type="dxa"/>
                </w:tcPr>
                <w:p w14:paraId="02DDB41E" w14:textId="77777777" w:rsidR="009B5689" w:rsidRDefault="009B5689" w:rsidP="009B5689">
                  <w:pPr>
                    <w:widowControl w:val="0"/>
                  </w:pPr>
                </w:p>
              </w:tc>
            </w:tr>
          </w:tbl>
          <w:p w14:paraId="34D4340C" w14:textId="77777777" w:rsidR="00B66E1D" w:rsidRPr="008F0EF1" w:rsidRDefault="00B66E1D" w:rsidP="002E5A73">
            <w:pPr>
              <w:widowControl w:val="0"/>
            </w:pPr>
          </w:p>
          <w:p w14:paraId="4BDD7392" w14:textId="77777777" w:rsidR="00B66E1D" w:rsidRPr="008F0EF1" w:rsidRDefault="00B66E1D" w:rsidP="002E5A73">
            <w:pPr>
              <w:widowControl w:val="0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9A77F42" w14:textId="77777777" w:rsidR="00B66E1D" w:rsidRDefault="00B66E1D" w:rsidP="002E5A7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5</w:t>
            </w:r>
          </w:p>
        </w:tc>
      </w:tr>
      <w:tr w:rsidR="00B66E1D" w14:paraId="7F8DE335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D7B295C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8EE960D" w14:textId="77777777" w:rsidR="00B66E1D" w:rsidRDefault="007E16A3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List </w:t>
            </w:r>
            <w:r w:rsidR="004312B8">
              <w:rPr>
                <w:snapToGrid w:val="0"/>
                <w:lang w:eastAsia="en-US"/>
              </w:rPr>
              <w:t>three</w:t>
            </w:r>
            <w:r>
              <w:rPr>
                <w:snapToGrid w:val="0"/>
                <w:lang w:eastAsia="en-US"/>
              </w:rPr>
              <w:t xml:space="preserve"> different </w:t>
            </w:r>
            <w:r w:rsidRPr="00626FB4">
              <w:rPr>
                <w:b/>
                <w:snapToGrid w:val="0"/>
                <w:lang w:eastAsia="en-US"/>
              </w:rPr>
              <w:t>types of animal cell</w:t>
            </w:r>
            <w:r>
              <w:rPr>
                <w:snapToGrid w:val="0"/>
                <w:lang w:eastAsia="en-US"/>
              </w:rPr>
              <w:t>.</w:t>
            </w:r>
            <w:r w:rsidR="00B66E1D">
              <w:rPr>
                <w:snapToGrid w:val="0"/>
                <w:lang w:eastAsia="en-US"/>
              </w:rPr>
              <w:t xml:space="preserve"> </w:t>
            </w:r>
          </w:p>
          <w:p w14:paraId="43FF2C3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F501C5D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F5CE238" w14:textId="77777777" w:rsidR="00B66E1D" w:rsidRDefault="00A025DF" w:rsidP="00A025DF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Examples include:</w:t>
            </w:r>
            <w:r w:rsidR="00B66E1D">
              <w:rPr>
                <w:snapToGrid w:val="0"/>
                <w:lang w:eastAsia="en-US"/>
              </w:rPr>
              <w:t xml:space="preserve"> blood, cheek</w:t>
            </w:r>
            <w:r>
              <w:rPr>
                <w:snapToGrid w:val="0"/>
                <w:lang w:eastAsia="en-US"/>
              </w:rPr>
              <w:t xml:space="preserve"> and muscle cells.</w:t>
            </w:r>
          </w:p>
          <w:p w14:paraId="195F4E4C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784B65D0" w14:textId="77777777" w:rsidR="00B66E1D" w:rsidRDefault="004312B8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626FB4" w14:paraId="402652D6" w14:textId="77777777" w:rsidTr="00626FB4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015251D5" w14:textId="77777777" w:rsidR="00626FB4" w:rsidRDefault="00626FB4" w:rsidP="00626FB4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E1A094E" w14:textId="77777777" w:rsidR="00626FB4" w:rsidRDefault="00626FB4" w:rsidP="00626FB4">
            <w:pPr>
              <w:rPr>
                <w:snapToGrid w:val="0"/>
              </w:rPr>
            </w:pPr>
            <w:r w:rsidRPr="008F0EF1">
              <w:rPr>
                <w:snapToGrid w:val="0"/>
              </w:rPr>
              <w:t xml:space="preserve">Describe the </w:t>
            </w:r>
            <w:r w:rsidRPr="00626FB4">
              <w:rPr>
                <w:b/>
                <w:snapToGrid w:val="0"/>
              </w:rPr>
              <w:t>differences</w:t>
            </w:r>
            <w:r w:rsidRPr="008F0EF1">
              <w:rPr>
                <w:snapToGrid w:val="0"/>
              </w:rPr>
              <w:t xml:space="preserve"> between plant and animal cells.</w:t>
            </w:r>
          </w:p>
          <w:p w14:paraId="57E3E6A1" w14:textId="77777777" w:rsidR="00626FB4" w:rsidRDefault="00626FB4" w:rsidP="00626FB4">
            <w:pPr>
              <w:rPr>
                <w:snapToGrid w:val="0"/>
              </w:rPr>
            </w:pPr>
          </w:p>
          <w:p w14:paraId="5D138601" w14:textId="77777777" w:rsidR="00626FB4" w:rsidRPr="008F0EF1" w:rsidRDefault="00626FB4" w:rsidP="00626FB4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5108B432" w14:textId="77777777" w:rsidR="00626FB4" w:rsidRPr="008F0EF1" w:rsidRDefault="00626FB4" w:rsidP="00626FB4">
            <w:pPr>
              <w:widowControl w:val="0"/>
            </w:pPr>
            <w:r w:rsidRPr="008F0EF1">
              <w:t>Plant cells have a cellulose cell wall and a central vacuole containing cell sap. A plant cell may also contain chloroplasts.</w:t>
            </w:r>
          </w:p>
          <w:p w14:paraId="55F5C837" w14:textId="77777777" w:rsidR="00626FB4" w:rsidRPr="008F0EF1" w:rsidRDefault="00626FB4" w:rsidP="00626FB4">
            <w:pPr>
              <w:widowControl w:val="0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10ECEF4" w14:textId="77777777" w:rsidR="00626FB4" w:rsidRDefault="00626FB4" w:rsidP="00626FB4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3</w:t>
            </w:r>
          </w:p>
        </w:tc>
      </w:tr>
      <w:tr w:rsidR="00626FB4" w14:paraId="7F8D299F" w14:textId="77777777" w:rsidTr="00626FB4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1944C0AC" w14:textId="77777777" w:rsidR="00626FB4" w:rsidRDefault="00626FB4" w:rsidP="00626FB4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DA053A8" w14:textId="77777777" w:rsidR="00626FB4" w:rsidRDefault="00626FB4" w:rsidP="00626FB4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Give </w:t>
            </w:r>
            <w:r w:rsidRPr="002F5881">
              <w:rPr>
                <w:b/>
                <w:snapToGrid w:val="0"/>
                <w:lang w:eastAsia="en-US"/>
              </w:rPr>
              <w:t>two ways</w:t>
            </w:r>
            <w:r>
              <w:rPr>
                <w:snapToGrid w:val="0"/>
                <w:lang w:eastAsia="en-US"/>
              </w:rPr>
              <w:t xml:space="preserve"> in which prokaryotes are </w:t>
            </w:r>
            <w:r w:rsidRPr="002F5881">
              <w:rPr>
                <w:b/>
                <w:snapToGrid w:val="0"/>
                <w:lang w:eastAsia="en-US"/>
              </w:rPr>
              <w:t>different</w:t>
            </w:r>
            <w:r>
              <w:rPr>
                <w:snapToGrid w:val="0"/>
                <w:lang w:eastAsia="en-US"/>
              </w:rPr>
              <w:t xml:space="preserve"> from eukaryotes.</w:t>
            </w:r>
          </w:p>
          <w:p w14:paraId="0AB657AF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  <w:p w14:paraId="104E8D99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  <w:p w14:paraId="309AE2D3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  <w:p w14:paraId="40FC93FD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  <w:p w14:paraId="34C63ADC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3CCDD9E" w14:textId="77777777" w:rsidR="00626FB4" w:rsidRDefault="00626FB4" w:rsidP="00626FB4">
            <w:r>
              <w:t>Examples include:</w:t>
            </w:r>
          </w:p>
          <w:p w14:paraId="555ECC1E" w14:textId="77777777" w:rsidR="00626FB4" w:rsidRPr="00115EC0" w:rsidRDefault="00626FB4" w:rsidP="00626FB4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 w:rsidRPr="00115EC0">
              <w:rPr>
                <w:snapToGrid w:val="0"/>
                <w:lang w:eastAsia="en-US"/>
              </w:rPr>
              <w:t xml:space="preserve">Prokaryotes do not have a membrane around their organelles </w:t>
            </w:r>
            <w:r>
              <w:rPr>
                <w:snapToGrid w:val="0"/>
                <w:lang w:eastAsia="en-US"/>
              </w:rPr>
              <w:t>but</w:t>
            </w:r>
            <w:r w:rsidRPr="00115EC0">
              <w:rPr>
                <w:snapToGrid w:val="0"/>
                <w:lang w:eastAsia="en-US"/>
              </w:rPr>
              <w:t xml:space="preserve"> eukaryotes do.</w:t>
            </w:r>
          </w:p>
          <w:p w14:paraId="30C96CF2" w14:textId="77777777" w:rsidR="00626FB4" w:rsidRPr="00115EC0" w:rsidRDefault="00626FB4" w:rsidP="00626FB4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 w:rsidRPr="00115EC0">
              <w:rPr>
                <w:snapToGrid w:val="0"/>
                <w:lang w:eastAsia="en-US"/>
              </w:rPr>
              <w:t>Prokaryotes evolved before eukaryotes.</w:t>
            </w:r>
          </w:p>
          <w:p w14:paraId="3A6555C8" w14:textId="77777777" w:rsidR="00626FB4" w:rsidRPr="00115EC0" w:rsidRDefault="00626FB4" w:rsidP="00626FB4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 w:rsidRPr="00115EC0">
              <w:rPr>
                <w:snapToGrid w:val="0"/>
                <w:lang w:eastAsia="en-US"/>
              </w:rPr>
              <w:t>Prokaryotes are simpler organisms than eukaryotes.</w:t>
            </w:r>
          </w:p>
          <w:p w14:paraId="5C98B9A3" w14:textId="63F78085" w:rsidR="00626FB4" w:rsidRDefault="004D56AD" w:rsidP="00626FB4">
            <w:r>
              <w:t xml:space="preserve">•    </w:t>
            </w:r>
            <w:r w:rsidRPr="00115EC0">
              <w:rPr>
                <w:snapToGrid w:val="0"/>
                <w:lang w:eastAsia="en-US"/>
              </w:rPr>
              <w:t>Prokaryotes</w:t>
            </w:r>
            <w:r>
              <w:rPr>
                <w:snapToGrid w:val="0"/>
                <w:lang w:eastAsia="en-US"/>
              </w:rPr>
              <w:t xml:space="preserve"> have no nucleus.</w:t>
            </w:r>
            <w:bookmarkStart w:id="0" w:name="_GoBack"/>
            <w:bookmarkEnd w:id="0"/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A169634" w14:textId="77777777" w:rsidR="00626FB4" w:rsidRDefault="00626FB4" w:rsidP="00626FB4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</w:tbl>
    <w:p w14:paraId="6582A5B5" w14:textId="77777777" w:rsidR="002E5A73" w:rsidRDefault="002E5A73" w:rsidP="00115EC0">
      <w:pPr>
        <w:tabs>
          <w:tab w:val="left" w:pos="286"/>
        </w:tabs>
        <w:ind w:left="284"/>
      </w:pPr>
    </w:p>
    <w:sectPr w:rsidR="002E5A73" w:rsidSect="00626FB4">
      <w:footerReference w:type="default" r:id="rId11"/>
      <w:headerReference w:type="first" r:id="rId12"/>
      <w:footerReference w:type="first" r:id="rId13"/>
      <w:type w:val="continuous"/>
      <w:pgSz w:w="11909" w:h="16834" w:code="9"/>
      <w:pgMar w:top="1009" w:right="720" w:bottom="1009" w:left="72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5023D5" w14:textId="77777777" w:rsidR="00626FB4" w:rsidRDefault="00626FB4">
      <w:r>
        <w:separator/>
      </w:r>
    </w:p>
  </w:endnote>
  <w:endnote w:type="continuationSeparator" w:id="0">
    <w:p w14:paraId="0B071657" w14:textId="77777777" w:rsidR="00626FB4" w:rsidRDefault="00626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3E43C" w14:textId="77777777" w:rsidR="00626FB4" w:rsidRPr="00115EC0" w:rsidRDefault="00626FB4" w:rsidP="00214201">
    <w:pPr>
      <w:pStyle w:val="Footer"/>
      <w:tabs>
        <w:tab w:val="clear" w:pos="4320"/>
        <w:tab w:val="clear" w:pos="8640"/>
        <w:tab w:val="center" w:pos="5245"/>
        <w:tab w:val="right" w:pos="10490"/>
      </w:tabs>
      <w:rPr>
        <w:sz w:val="20"/>
      </w:rPr>
    </w:pP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4D56AD">
      <w:rPr>
        <w:noProof/>
        <w:sz w:val="20"/>
      </w:rPr>
      <w:t>5</w:t>
    </w:r>
    <w:r w:rsidRPr="008305F4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B5FC4" w14:textId="77777777" w:rsidR="00626FB4" w:rsidRPr="00214201" w:rsidRDefault="00626FB4" w:rsidP="00214201">
    <w:pPr>
      <w:pStyle w:val="Footer"/>
      <w:tabs>
        <w:tab w:val="clear" w:pos="4320"/>
        <w:tab w:val="clear" w:pos="8640"/>
        <w:tab w:val="center" w:pos="5245"/>
        <w:tab w:val="right" w:pos="10490"/>
      </w:tabs>
      <w:rPr>
        <w:sz w:val="20"/>
      </w:rPr>
    </w:pP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4D56AD">
      <w:rPr>
        <w:noProof/>
        <w:sz w:val="20"/>
      </w:rPr>
      <w:t>1</w:t>
    </w:r>
    <w:r w:rsidRPr="008305F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404386" w14:textId="77777777" w:rsidR="00626FB4" w:rsidRDefault="00626FB4">
      <w:r>
        <w:separator/>
      </w:r>
    </w:p>
  </w:footnote>
  <w:footnote w:type="continuationSeparator" w:id="0">
    <w:p w14:paraId="707923EC" w14:textId="77777777" w:rsidR="00626FB4" w:rsidRDefault="00626FB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1D4E42" w14:textId="77777777" w:rsidR="00626FB4" w:rsidRDefault="00626FB4" w:rsidP="00115EC0">
    <w:pPr>
      <w:pStyle w:val="Header"/>
      <w:jc w:val="center"/>
    </w:pPr>
  </w:p>
  <w:p w14:paraId="084FF3C0" w14:textId="77777777" w:rsidR="00626FB4" w:rsidRDefault="00626FB4" w:rsidP="00115EC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6A689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5D87074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">
    <w:nsid w:val="0A4B0095"/>
    <w:multiLevelType w:val="singleLevel"/>
    <w:tmpl w:val="19AA0056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3">
    <w:nsid w:val="0C6A6557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">
    <w:nsid w:val="0C986469"/>
    <w:multiLevelType w:val="hybridMultilevel"/>
    <w:tmpl w:val="D132FFC6"/>
    <w:lvl w:ilvl="0" w:tplc="AA646EB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49429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6">
    <w:nsid w:val="0FE92391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7">
    <w:nsid w:val="14E1406F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8">
    <w:nsid w:val="20451BF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9">
    <w:nsid w:val="20965A80"/>
    <w:multiLevelType w:val="hybridMultilevel"/>
    <w:tmpl w:val="5398424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87771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1">
    <w:nsid w:val="26A30457"/>
    <w:multiLevelType w:val="hybridMultilevel"/>
    <w:tmpl w:val="38488F34"/>
    <w:lvl w:ilvl="0" w:tplc="F50679E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2C6A1D6F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3">
    <w:nsid w:val="2D1C36F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4">
    <w:nsid w:val="30E1738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5">
    <w:nsid w:val="337246F2"/>
    <w:multiLevelType w:val="singleLevel"/>
    <w:tmpl w:val="32DA457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6">
    <w:nsid w:val="36133E4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7">
    <w:nsid w:val="37B96489"/>
    <w:multiLevelType w:val="hybridMultilevel"/>
    <w:tmpl w:val="518A8E04"/>
    <w:lvl w:ilvl="0" w:tplc="BA1A089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79EA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0AF9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FF8F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E93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50A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E08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EA5E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7494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2000D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9">
    <w:nsid w:val="3C6A00F7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0">
    <w:nsid w:val="40623AB0"/>
    <w:multiLevelType w:val="hybridMultilevel"/>
    <w:tmpl w:val="79E85A0C"/>
    <w:lvl w:ilvl="0" w:tplc="A98E43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15C2B1C"/>
    <w:multiLevelType w:val="hybridMultilevel"/>
    <w:tmpl w:val="38DCC42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426A62"/>
    <w:multiLevelType w:val="hybridMultilevel"/>
    <w:tmpl w:val="15D29D74"/>
    <w:lvl w:ilvl="0" w:tplc="989292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D3B0EBA"/>
    <w:multiLevelType w:val="hybridMultilevel"/>
    <w:tmpl w:val="65667EC6"/>
    <w:lvl w:ilvl="0" w:tplc="AA646EB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EF83801"/>
    <w:multiLevelType w:val="hybridMultilevel"/>
    <w:tmpl w:val="74101F3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1253EDD"/>
    <w:multiLevelType w:val="hybridMultilevel"/>
    <w:tmpl w:val="A5F091A0"/>
    <w:lvl w:ilvl="0" w:tplc="2B48D02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1B55A7F"/>
    <w:multiLevelType w:val="hybridMultilevel"/>
    <w:tmpl w:val="0106862A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22A52E9"/>
    <w:multiLevelType w:val="hybridMultilevel"/>
    <w:tmpl w:val="12D000C0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3CF69BA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9">
    <w:nsid w:val="58DD561D"/>
    <w:multiLevelType w:val="hybridMultilevel"/>
    <w:tmpl w:val="518A8E04"/>
    <w:lvl w:ilvl="0" w:tplc="BA1A089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79EA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0AF9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FF8F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E93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50A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E08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EA5E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7494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113113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1">
    <w:nsid w:val="5A8D2C30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2">
    <w:nsid w:val="5F726226"/>
    <w:multiLevelType w:val="hybridMultilevel"/>
    <w:tmpl w:val="26FE4CB6"/>
    <w:lvl w:ilvl="0" w:tplc="4502E77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8A41A68"/>
    <w:multiLevelType w:val="hybridMultilevel"/>
    <w:tmpl w:val="6616DC38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9E676E2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5">
    <w:nsid w:val="6F37737D"/>
    <w:multiLevelType w:val="hybridMultilevel"/>
    <w:tmpl w:val="75B4E9F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135538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7">
    <w:nsid w:val="71A62B94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8">
    <w:nsid w:val="74524EE7"/>
    <w:multiLevelType w:val="hybridMultilevel"/>
    <w:tmpl w:val="5B54FAB6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4F818A9"/>
    <w:multiLevelType w:val="hybridMultilevel"/>
    <w:tmpl w:val="89C49C6E"/>
    <w:lvl w:ilvl="0" w:tplc="FFFFFFFF">
      <w:start w:val="1"/>
      <w:numFmt w:val="upperLetter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88D7C0C"/>
    <w:multiLevelType w:val="hybridMultilevel"/>
    <w:tmpl w:val="390C11EA"/>
    <w:lvl w:ilvl="0" w:tplc="04E8A4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8A24124"/>
    <w:multiLevelType w:val="hybridMultilevel"/>
    <w:tmpl w:val="7EAE59E2"/>
    <w:lvl w:ilvl="0" w:tplc="2BF2275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C4231D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3">
    <w:nsid w:val="7D6E296B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num w:numId="1">
    <w:abstractNumId w:val="15"/>
  </w:num>
  <w:num w:numId="2">
    <w:abstractNumId w:val="31"/>
  </w:num>
  <w:num w:numId="3">
    <w:abstractNumId w:val="34"/>
  </w:num>
  <w:num w:numId="4">
    <w:abstractNumId w:val="1"/>
  </w:num>
  <w:num w:numId="5">
    <w:abstractNumId w:val="6"/>
  </w:num>
  <w:num w:numId="6">
    <w:abstractNumId w:val="36"/>
  </w:num>
  <w:num w:numId="7">
    <w:abstractNumId w:val="18"/>
  </w:num>
  <w:num w:numId="8">
    <w:abstractNumId w:val="19"/>
  </w:num>
  <w:num w:numId="9">
    <w:abstractNumId w:val="8"/>
  </w:num>
  <w:num w:numId="10">
    <w:abstractNumId w:val="2"/>
  </w:num>
  <w:num w:numId="11">
    <w:abstractNumId w:val="14"/>
  </w:num>
  <w:num w:numId="12">
    <w:abstractNumId w:val="3"/>
  </w:num>
  <w:num w:numId="13">
    <w:abstractNumId w:val="42"/>
  </w:num>
  <w:num w:numId="14">
    <w:abstractNumId w:val="30"/>
  </w:num>
  <w:num w:numId="15">
    <w:abstractNumId w:val="28"/>
  </w:num>
  <w:num w:numId="16">
    <w:abstractNumId w:val="7"/>
  </w:num>
  <w:num w:numId="17">
    <w:abstractNumId w:val="25"/>
  </w:num>
  <w:num w:numId="18">
    <w:abstractNumId w:val="41"/>
  </w:num>
  <w:num w:numId="19">
    <w:abstractNumId w:val="40"/>
  </w:num>
  <w:num w:numId="20">
    <w:abstractNumId w:val="32"/>
  </w:num>
  <w:num w:numId="21">
    <w:abstractNumId w:val="4"/>
  </w:num>
  <w:num w:numId="22">
    <w:abstractNumId w:val="26"/>
  </w:num>
  <w:num w:numId="23">
    <w:abstractNumId w:val="20"/>
  </w:num>
  <w:num w:numId="24">
    <w:abstractNumId w:val="27"/>
  </w:num>
  <w:num w:numId="25">
    <w:abstractNumId w:val="9"/>
  </w:num>
  <w:num w:numId="26">
    <w:abstractNumId w:val="39"/>
  </w:num>
  <w:num w:numId="27">
    <w:abstractNumId w:val="17"/>
  </w:num>
  <w:num w:numId="28">
    <w:abstractNumId w:val="29"/>
  </w:num>
  <w:num w:numId="29">
    <w:abstractNumId w:val="35"/>
  </w:num>
  <w:num w:numId="30">
    <w:abstractNumId w:val="21"/>
  </w:num>
  <w:num w:numId="31">
    <w:abstractNumId w:val="23"/>
  </w:num>
  <w:num w:numId="32">
    <w:abstractNumId w:val="37"/>
  </w:num>
  <w:num w:numId="33">
    <w:abstractNumId w:val="13"/>
  </w:num>
  <w:num w:numId="34">
    <w:abstractNumId w:val="16"/>
  </w:num>
  <w:num w:numId="35">
    <w:abstractNumId w:val="10"/>
  </w:num>
  <w:num w:numId="36">
    <w:abstractNumId w:val="12"/>
  </w:num>
  <w:num w:numId="37">
    <w:abstractNumId w:val="5"/>
  </w:num>
  <w:num w:numId="38">
    <w:abstractNumId w:val="43"/>
  </w:num>
  <w:num w:numId="39">
    <w:abstractNumId w:val="24"/>
  </w:num>
  <w:num w:numId="40">
    <w:abstractNumId w:val="11"/>
  </w:num>
  <w:num w:numId="41">
    <w:abstractNumId w:val="22"/>
  </w:num>
  <w:num w:numId="42">
    <w:abstractNumId w:val="38"/>
  </w:num>
  <w:num w:numId="43">
    <w:abstractNumId w:val="33"/>
  </w:num>
  <w:num w:numId="44">
    <w:abstractNumId w:val="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ttachedTemplate r:id="rId1"/>
  <w:defaultTabStop w:val="28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2CF"/>
    <w:rsid w:val="00001CDD"/>
    <w:rsid w:val="00007505"/>
    <w:rsid w:val="000224DD"/>
    <w:rsid w:val="0003547D"/>
    <w:rsid w:val="00047CAB"/>
    <w:rsid w:val="000978DF"/>
    <w:rsid w:val="000B7317"/>
    <w:rsid w:val="000E0805"/>
    <w:rsid w:val="00115EC0"/>
    <w:rsid w:val="001E01E5"/>
    <w:rsid w:val="001E1C01"/>
    <w:rsid w:val="001E3FFC"/>
    <w:rsid w:val="00214201"/>
    <w:rsid w:val="002402F4"/>
    <w:rsid w:val="00252983"/>
    <w:rsid w:val="00255F93"/>
    <w:rsid w:val="002607C2"/>
    <w:rsid w:val="002628FC"/>
    <w:rsid w:val="00287B9A"/>
    <w:rsid w:val="002A0695"/>
    <w:rsid w:val="002A239F"/>
    <w:rsid w:val="002E5A73"/>
    <w:rsid w:val="002F5881"/>
    <w:rsid w:val="003040E9"/>
    <w:rsid w:val="00306C9E"/>
    <w:rsid w:val="00327AE3"/>
    <w:rsid w:val="00360F6B"/>
    <w:rsid w:val="003672CF"/>
    <w:rsid w:val="003907DE"/>
    <w:rsid w:val="0039299A"/>
    <w:rsid w:val="00393EF5"/>
    <w:rsid w:val="003E58BA"/>
    <w:rsid w:val="004312B8"/>
    <w:rsid w:val="004A40BD"/>
    <w:rsid w:val="004B213B"/>
    <w:rsid w:val="004D56AD"/>
    <w:rsid w:val="005C0104"/>
    <w:rsid w:val="005C1748"/>
    <w:rsid w:val="006173ED"/>
    <w:rsid w:val="00626FB4"/>
    <w:rsid w:val="00652D43"/>
    <w:rsid w:val="006673C1"/>
    <w:rsid w:val="00671EF7"/>
    <w:rsid w:val="00683284"/>
    <w:rsid w:val="006C56E6"/>
    <w:rsid w:val="00786690"/>
    <w:rsid w:val="007A54D5"/>
    <w:rsid w:val="007E16A3"/>
    <w:rsid w:val="00825E65"/>
    <w:rsid w:val="0083426F"/>
    <w:rsid w:val="00857DFE"/>
    <w:rsid w:val="00881B8E"/>
    <w:rsid w:val="008F1AF2"/>
    <w:rsid w:val="009B5689"/>
    <w:rsid w:val="00A025DF"/>
    <w:rsid w:val="00A1248C"/>
    <w:rsid w:val="00A40F8A"/>
    <w:rsid w:val="00A42422"/>
    <w:rsid w:val="00A57D41"/>
    <w:rsid w:val="00AC4E97"/>
    <w:rsid w:val="00AC508F"/>
    <w:rsid w:val="00B12D00"/>
    <w:rsid w:val="00B20091"/>
    <w:rsid w:val="00B315DA"/>
    <w:rsid w:val="00B66E1D"/>
    <w:rsid w:val="00BD4778"/>
    <w:rsid w:val="00C37BF7"/>
    <w:rsid w:val="00CD3877"/>
    <w:rsid w:val="00CE4933"/>
    <w:rsid w:val="00CF5D57"/>
    <w:rsid w:val="00D36F11"/>
    <w:rsid w:val="00D75816"/>
    <w:rsid w:val="00D85839"/>
    <w:rsid w:val="00E267AC"/>
    <w:rsid w:val="00EB56DE"/>
    <w:rsid w:val="00EB797C"/>
    <w:rsid w:val="00F15FD9"/>
    <w:rsid w:val="00F24475"/>
    <w:rsid w:val="00F367A9"/>
    <w:rsid w:val="00F77A23"/>
    <w:rsid w:val="00FA4293"/>
    <w:rsid w:val="00FA73B3"/>
    <w:rsid w:val="00FB7042"/>
    <w:rsid w:val="00FC78D7"/>
    <w:rsid w:val="00FE6996"/>
    <w:rsid w:val="00FF460E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4A80C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b/>
      <w:kern w:val="28"/>
      <w:lang w:val="en-AU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sheadingbold">
    <w:name w:val="Maths heading (bold)"/>
    <w:basedOn w:val="Normal"/>
    <w:rPr>
      <w:b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ate">
    <w:name w:val="Date"/>
    <w:basedOn w:val="Normal"/>
    <w:next w:val="Normal"/>
    <w:semiHidden/>
    <w:rPr>
      <w:szCs w:val="24"/>
      <w:lang w:val="en-AU" w:eastAsia="en-US"/>
    </w:rPr>
  </w:style>
  <w:style w:type="table" w:styleId="TableGrid">
    <w:name w:val="Table Grid"/>
    <w:basedOn w:val="TableNormal"/>
    <w:uiPriority w:val="59"/>
    <w:rsid w:val="00B200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FA73B3"/>
    <w:rPr>
      <w:b/>
      <w:color w:val="0000FF"/>
      <w:sz w:val="28"/>
      <w:lang w:val="en-US" w:eastAsia="en-AU" w:bidi="ar-SA"/>
    </w:rPr>
  </w:style>
  <w:style w:type="character" w:customStyle="1" w:styleId="HeaderChar">
    <w:name w:val="Header Char"/>
    <w:link w:val="Header"/>
    <w:uiPriority w:val="99"/>
    <w:semiHidden/>
    <w:rsid w:val="00115EC0"/>
    <w:rPr>
      <w:sz w:val="24"/>
      <w:lang w:val="en-US" w:eastAsia="en-AU" w:bidi="ar-SA"/>
    </w:rPr>
  </w:style>
  <w:style w:type="paragraph" w:customStyle="1" w:styleId="a-Headingchapter">
    <w:name w:val="a-Heading chapter"/>
    <w:basedOn w:val="Normal"/>
    <w:qFormat/>
    <w:rsid w:val="00115EC0"/>
    <w:pPr>
      <w:spacing w:after="120"/>
      <w:jc w:val="center"/>
    </w:pPr>
    <w:rPr>
      <w:rFonts w:eastAsia="Calibri"/>
      <w:b/>
      <w:sz w:val="28"/>
      <w:szCs w:val="28"/>
      <w:lang w:val="en-AU" w:eastAsia="en-US"/>
    </w:rPr>
  </w:style>
  <w:style w:type="character" w:customStyle="1" w:styleId="FooterChar">
    <w:name w:val="Footer Char"/>
    <w:link w:val="Footer"/>
    <w:uiPriority w:val="99"/>
    <w:semiHidden/>
    <w:rsid w:val="00115EC0"/>
    <w:rPr>
      <w:sz w:val="24"/>
      <w:lang w:val="en-US" w:eastAsia="en-AU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89"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B4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26F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b/>
      <w:kern w:val="28"/>
      <w:lang w:val="en-AU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sheadingbold">
    <w:name w:val="Maths heading (bold)"/>
    <w:basedOn w:val="Normal"/>
    <w:rPr>
      <w:b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ate">
    <w:name w:val="Date"/>
    <w:basedOn w:val="Normal"/>
    <w:next w:val="Normal"/>
    <w:semiHidden/>
    <w:rPr>
      <w:szCs w:val="24"/>
      <w:lang w:val="en-AU" w:eastAsia="en-US"/>
    </w:rPr>
  </w:style>
  <w:style w:type="table" w:styleId="TableGrid">
    <w:name w:val="Table Grid"/>
    <w:basedOn w:val="TableNormal"/>
    <w:uiPriority w:val="59"/>
    <w:rsid w:val="00B200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FA73B3"/>
    <w:rPr>
      <w:b/>
      <w:color w:val="0000FF"/>
      <w:sz w:val="28"/>
      <w:lang w:val="en-US" w:eastAsia="en-AU" w:bidi="ar-SA"/>
    </w:rPr>
  </w:style>
  <w:style w:type="character" w:customStyle="1" w:styleId="HeaderChar">
    <w:name w:val="Header Char"/>
    <w:link w:val="Header"/>
    <w:uiPriority w:val="99"/>
    <w:semiHidden/>
    <w:rsid w:val="00115EC0"/>
    <w:rPr>
      <w:sz w:val="24"/>
      <w:lang w:val="en-US" w:eastAsia="en-AU" w:bidi="ar-SA"/>
    </w:rPr>
  </w:style>
  <w:style w:type="paragraph" w:customStyle="1" w:styleId="a-Headingchapter">
    <w:name w:val="a-Heading chapter"/>
    <w:basedOn w:val="Normal"/>
    <w:qFormat/>
    <w:rsid w:val="00115EC0"/>
    <w:pPr>
      <w:spacing w:after="120"/>
      <w:jc w:val="center"/>
    </w:pPr>
    <w:rPr>
      <w:rFonts w:eastAsia="Calibri"/>
      <w:b/>
      <w:sz w:val="28"/>
      <w:szCs w:val="28"/>
      <w:lang w:val="en-AU" w:eastAsia="en-US"/>
    </w:rPr>
  </w:style>
  <w:style w:type="character" w:customStyle="1" w:styleId="FooterChar">
    <w:name w:val="Footer Char"/>
    <w:link w:val="Footer"/>
    <w:uiPriority w:val="99"/>
    <w:semiHidden/>
    <w:rsid w:val="00115EC0"/>
    <w:rPr>
      <w:sz w:val="24"/>
      <w:lang w:val="en-US" w:eastAsia="en-AU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89"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B4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26F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MQH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\Program Files\Microsoft Office\Templates\MQHW.dot</Template>
  <TotalTime>4</TotalTime>
  <Pages>5</Pages>
  <Words>676</Words>
  <Characters>3854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TopicName Test</vt:lpstr>
    </vt:vector>
  </TitlesOfParts>
  <Company/>
  <LinksUpToDate>false</LinksUpToDate>
  <CharactersWithSpaces>4521</CharactersWithSpaces>
  <SharedDoc>false</SharedDoc>
  <HLinks>
    <vt:vector size="30" baseType="variant">
      <vt:variant>
        <vt:i4>6029435</vt:i4>
      </vt:variant>
      <vt:variant>
        <vt:i4>6109</vt:i4>
      </vt:variant>
      <vt:variant>
        <vt:i4>1033</vt:i4>
      </vt:variant>
      <vt:variant>
        <vt:i4>1</vt:i4>
      </vt:variant>
      <vt:variant>
        <vt:lpwstr>SQ1-9</vt:lpwstr>
      </vt:variant>
      <vt:variant>
        <vt:lpwstr/>
      </vt:variant>
      <vt:variant>
        <vt:i4>589839</vt:i4>
      </vt:variant>
      <vt:variant>
        <vt:i4>6702</vt:i4>
      </vt:variant>
      <vt:variant>
        <vt:i4>1032</vt:i4>
      </vt:variant>
      <vt:variant>
        <vt:i4>1</vt:i4>
      </vt:variant>
      <vt:variant>
        <vt:lpwstr>cell</vt:lpwstr>
      </vt:variant>
      <vt:variant>
        <vt:lpwstr/>
      </vt:variant>
      <vt:variant>
        <vt:i4>3211317</vt:i4>
      </vt:variant>
      <vt:variant>
        <vt:i4>8191</vt:i4>
      </vt:variant>
      <vt:variant>
        <vt:i4>1026</vt:i4>
      </vt:variant>
      <vt:variant>
        <vt:i4>1</vt:i4>
      </vt:variant>
      <vt:variant>
        <vt:lpwstr>51</vt:lpwstr>
      </vt:variant>
      <vt:variant>
        <vt:lpwstr/>
      </vt:variant>
      <vt:variant>
        <vt:i4>3276853</vt:i4>
      </vt:variant>
      <vt:variant>
        <vt:i4>8197</vt:i4>
      </vt:variant>
      <vt:variant>
        <vt:i4>1027</vt:i4>
      </vt:variant>
      <vt:variant>
        <vt:i4>1</vt:i4>
      </vt:variant>
      <vt:variant>
        <vt:lpwstr>52</vt:lpwstr>
      </vt:variant>
      <vt:variant>
        <vt:lpwstr/>
      </vt:variant>
      <vt:variant>
        <vt:i4>7143539</vt:i4>
      </vt:variant>
      <vt:variant>
        <vt:i4>8658</vt:i4>
      </vt:variant>
      <vt:variant>
        <vt:i4>1025</vt:i4>
      </vt:variant>
      <vt:variant>
        <vt:i4>1</vt:i4>
      </vt:variant>
      <vt:variant>
        <vt:lpwstr>SQ1-11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4</cp:revision>
  <cp:lastPrinted>2006-06-05T04:20:00Z</cp:lastPrinted>
  <dcterms:created xsi:type="dcterms:W3CDTF">2015-11-23T02:16:00Z</dcterms:created>
  <dcterms:modified xsi:type="dcterms:W3CDTF">2015-11-23T11:51:00Z</dcterms:modified>
</cp:coreProperties>
</file>