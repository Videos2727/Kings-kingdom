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236B38" w14:textId="77777777" w:rsidR="00626FB4" w:rsidRPr="00626FB4" w:rsidRDefault="00626FB4" w:rsidP="00626FB4">
      <w:pPr>
        <w:pStyle w:val="Heading1"/>
        <w:ind w:left="426"/>
        <w:rPr>
          <w:rFonts w:asciiTheme="majorHAnsi" w:hAnsiTheme="majorHAnsi"/>
        </w:rPr>
      </w:pPr>
      <w:bookmarkStart w:id="0" w:name="_GoBack"/>
      <w:bookmarkEnd w:id="0"/>
      <w:r w:rsidRPr="00626FB4">
        <w:rPr>
          <w:rFonts w:asciiTheme="majorHAnsi" w:hAnsiTheme="majorHAns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01BEECA" wp14:editId="2AA493A6">
            <wp:simplePos x="0" y="0"/>
            <wp:positionH relativeFrom="column">
              <wp:posOffset>3937635</wp:posOffset>
            </wp:positionH>
            <wp:positionV relativeFrom="paragraph">
              <wp:posOffset>-22225</wp:posOffset>
            </wp:positionV>
            <wp:extent cx="2209800" cy="1900555"/>
            <wp:effectExtent l="0" t="0" r="0" b="4445"/>
            <wp:wrapSquare wrapText="bothSides"/>
            <wp:docPr id="12" name="Picture 12" descr="Macintosh HD:private:var:folders:8f:6jzcxkzx7b7bgkl3j2m3vnn80000gn:T:TemporaryItems:image_085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private:var:folders:8f:6jzcxkzx7b7bgkl3j2m3vnn80000gn:T:TemporaryItems:image_0859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6FB4">
        <w:rPr>
          <w:rFonts w:asciiTheme="majorHAnsi" w:hAnsiTheme="majorHAnsi"/>
        </w:rPr>
        <w:t>Year 8 Science 2015</w:t>
      </w:r>
    </w:p>
    <w:p w14:paraId="3ED52C05" w14:textId="77777777" w:rsidR="00626FB4" w:rsidRPr="00626FB4" w:rsidRDefault="00626FB4" w:rsidP="00626FB4">
      <w:pPr>
        <w:pStyle w:val="Heading1"/>
        <w:ind w:left="426"/>
        <w:rPr>
          <w:rFonts w:asciiTheme="majorHAnsi" w:hAnsiTheme="majorHAnsi"/>
        </w:rPr>
      </w:pPr>
      <w:r w:rsidRPr="00626FB4">
        <w:rPr>
          <w:rFonts w:asciiTheme="majorHAnsi" w:hAnsiTheme="majorHAnsi"/>
        </w:rPr>
        <w:t xml:space="preserve">Energy Topic Test </w:t>
      </w:r>
    </w:p>
    <w:p w14:paraId="13068C25" w14:textId="77777777" w:rsidR="00626FB4" w:rsidRPr="001239F7" w:rsidRDefault="00626FB4" w:rsidP="00626FB4"/>
    <w:p w14:paraId="7D3B1020" w14:textId="77777777" w:rsidR="00626FB4" w:rsidRPr="001239F7" w:rsidRDefault="00626FB4" w:rsidP="00626FB4">
      <w:pPr>
        <w:pStyle w:val="Subtitle"/>
        <w:ind w:left="426"/>
      </w:pPr>
      <w:r w:rsidRPr="001239F7">
        <w:t>Name</w:t>
      </w:r>
      <w:r>
        <w:tab/>
      </w:r>
      <w:r w:rsidRPr="001239F7">
        <w:t xml:space="preserve"> ____________________________</w:t>
      </w:r>
    </w:p>
    <w:p w14:paraId="5DE68DAA" w14:textId="77777777" w:rsidR="00626FB4" w:rsidRPr="001239F7" w:rsidRDefault="00626FB4" w:rsidP="00626FB4">
      <w:pPr>
        <w:pStyle w:val="Subtitle"/>
        <w:ind w:left="426"/>
      </w:pPr>
      <w:r w:rsidRPr="001239F7">
        <w:t>Teacher</w:t>
      </w:r>
      <w:r>
        <w:tab/>
        <w:t xml:space="preserve"> ____________________________</w:t>
      </w:r>
    </w:p>
    <w:p w14:paraId="70D59E47" w14:textId="4222D29B" w:rsidR="00626FB4" w:rsidRDefault="00626FB4" w:rsidP="00626FB4">
      <w:pPr>
        <w:pStyle w:val="Subtitle"/>
        <w:ind w:left="426"/>
      </w:pPr>
      <w:r w:rsidRPr="001239F7">
        <w:t>Score</w:t>
      </w:r>
      <w:r>
        <w:tab/>
      </w:r>
      <w:r w:rsidRPr="001239F7">
        <w:t xml:space="preserve"> _____ / </w:t>
      </w:r>
      <w:r w:rsidR="00296627">
        <w:t>4</w:t>
      </w:r>
      <w:r w:rsidR="002F5881">
        <w:t>0</w:t>
      </w:r>
      <w:r>
        <w:tab/>
      </w:r>
      <w:r>
        <w:tab/>
      </w:r>
      <w:r w:rsidRPr="001239F7">
        <w:t>_____ %</w:t>
      </w:r>
    </w:p>
    <w:p w14:paraId="4E25FCBC" w14:textId="77777777" w:rsidR="002E5A73" w:rsidRDefault="002E5A73"/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76"/>
        <w:gridCol w:w="4752"/>
        <w:gridCol w:w="4667"/>
        <w:gridCol w:w="567"/>
      </w:tblGrid>
      <w:tr w:rsidR="002E5A73" w14:paraId="16C07142" w14:textId="77777777" w:rsidTr="00FE6996">
        <w:trPr>
          <w:cantSplit/>
        </w:trPr>
        <w:tc>
          <w:tcPr>
            <w:tcW w:w="576" w:type="dxa"/>
            <w:tcBorders>
              <w:top w:val="single" w:sz="4" w:space="0" w:color="auto"/>
              <w:right w:val="single" w:sz="4" w:space="0" w:color="auto"/>
            </w:tcBorders>
          </w:tcPr>
          <w:p w14:paraId="225D845A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AB322E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Cells are the basic building blocks of:</w:t>
            </w:r>
          </w:p>
          <w:p w14:paraId="5AB10579" w14:textId="77777777" w:rsidR="002E5A73" w:rsidRDefault="002E5A73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plants, but </w:t>
            </w:r>
            <w:r w:rsidRPr="00B315DA">
              <w:rPr>
                <w:b/>
                <w:snapToGrid w:val="0"/>
                <w:lang w:eastAsia="en-US"/>
              </w:rPr>
              <w:t>not</w:t>
            </w:r>
            <w:r>
              <w:rPr>
                <w:snapToGrid w:val="0"/>
                <w:lang w:eastAsia="en-US"/>
              </w:rPr>
              <w:t xml:space="preserve"> animals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542BC90C" w14:textId="77777777" w:rsidR="002E5A73" w:rsidRDefault="002E5A73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animals, but </w:t>
            </w:r>
            <w:r w:rsidRPr="00B315DA">
              <w:rPr>
                <w:b/>
                <w:snapToGrid w:val="0"/>
                <w:lang w:eastAsia="en-US"/>
              </w:rPr>
              <w:t>not</w:t>
            </w:r>
            <w:r>
              <w:rPr>
                <w:snapToGrid w:val="0"/>
                <w:lang w:eastAsia="en-US"/>
              </w:rPr>
              <w:t xml:space="preserve"> plants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00DE4684" w14:textId="1CDA9036" w:rsidR="002E5A73" w:rsidRDefault="00BA139B">
            <w:pPr>
              <w:numPr>
                <w:ilvl w:val="0"/>
                <w:numId w:val="2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all living things</w:t>
            </w:r>
          </w:p>
          <w:p w14:paraId="6A43F172" w14:textId="77777777" w:rsidR="002E5A73" w:rsidRDefault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284CC" w14:textId="77777777" w:rsidR="002E5A73" w:rsidRDefault="002E5A73">
            <w:pPr>
              <w:widowControl w:val="0"/>
            </w:pPr>
            <w: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</w:tcBorders>
          </w:tcPr>
          <w:p w14:paraId="4EFD5801" w14:textId="77777777" w:rsidR="002E5A73" w:rsidRDefault="002E5A73">
            <w:pPr>
              <w:widowControl w:val="0"/>
              <w:jc w:val="right"/>
              <w:rPr>
                <w:snapToGrid w:val="0"/>
                <w:color w:val="FF0000"/>
                <w:lang w:eastAsia="en-US"/>
              </w:rPr>
            </w:pPr>
            <w:r>
              <w:rPr>
                <w:snapToGrid w:val="0"/>
                <w:color w:val="FF0000"/>
                <w:lang w:eastAsia="en-US"/>
              </w:rPr>
              <w:t>1</w:t>
            </w:r>
          </w:p>
          <w:p w14:paraId="68260CA8" w14:textId="77777777" w:rsidR="002E5A73" w:rsidRDefault="002E5A73">
            <w:pPr>
              <w:widowControl w:val="0"/>
              <w:jc w:val="right"/>
              <w:rPr>
                <w:snapToGrid w:val="0"/>
                <w:color w:val="FF0000"/>
                <w:lang w:eastAsia="en-US"/>
              </w:rPr>
            </w:pPr>
          </w:p>
        </w:tc>
      </w:tr>
      <w:tr w:rsidR="002E5A73" w14:paraId="2EBBCB7B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FC5BDDA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0113BF9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Which one of the following is </w:t>
            </w:r>
            <w:r w:rsidRPr="00B315DA">
              <w:rPr>
                <w:b/>
                <w:snapToGrid w:val="0"/>
                <w:lang w:eastAsia="en-US"/>
              </w:rPr>
              <w:t>not</w:t>
            </w:r>
            <w:r>
              <w:rPr>
                <w:snapToGrid w:val="0"/>
                <w:lang w:eastAsia="en-US"/>
              </w:rPr>
              <w:t xml:space="preserve"> a type of microscope?</w:t>
            </w:r>
          </w:p>
          <w:p w14:paraId="003688F7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proton microscope</w:t>
            </w:r>
          </w:p>
          <w:p w14:paraId="47312679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scanning electron microscope</w:t>
            </w:r>
          </w:p>
          <w:p w14:paraId="439DD962" w14:textId="77777777" w:rsidR="002E5A73" w:rsidRDefault="002E5A73">
            <w:pPr>
              <w:numPr>
                <w:ilvl w:val="0"/>
                <w:numId w:val="4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light microscope</w:t>
            </w:r>
          </w:p>
          <w:p w14:paraId="33DE21C5" w14:textId="77777777" w:rsidR="002E5A73" w:rsidRDefault="002E5A73" w:rsidP="005F3EDE">
            <w:pPr>
              <w:ind w:left="360"/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6BC245ED" w14:textId="77777777" w:rsidR="002E5A73" w:rsidRDefault="002E5A73">
            <w:pPr>
              <w:widowControl w:val="0"/>
              <w:spacing w:before="40"/>
            </w:pPr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7017A41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2A17A543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D31C427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793F1043" w14:textId="503A3FF3" w:rsidR="002E5A73" w:rsidRPr="005F3EDE" w:rsidRDefault="005F3EDE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Which of these was viewed at a </w:t>
            </w:r>
            <w:r>
              <w:rPr>
                <w:b/>
                <w:snapToGrid w:val="0"/>
                <w:lang w:eastAsia="en-US"/>
              </w:rPr>
              <w:t>larger</w:t>
            </w:r>
            <w:r>
              <w:rPr>
                <w:snapToGrid w:val="0"/>
                <w:lang w:eastAsia="en-US"/>
              </w:rPr>
              <w:t xml:space="preserve"> magnification?</w:t>
            </w:r>
          </w:p>
          <w:p w14:paraId="65B42B4F" w14:textId="007DE275" w:rsidR="002E5A73" w:rsidRDefault="005F3EDE" w:rsidP="005F3EDE">
            <w:pPr>
              <w:ind w:left="360"/>
              <w:rPr>
                <w:snapToGrid w:val="0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5F1934F" wp14:editId="121287D7">
                  <wp:extent cx="2565660" cy="1805940"/>
                  <wp:effectExtent l="0" t="0" r="0" b="0"/>
                  <wp:docPr id="13" name="Picture 13" descr="HolyCrossHDD:Users:kendricklaura:Desktop:258-1628-1-P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lyCrossHDD:Users:kendricklaura:Desktop:258-1628-1-P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7242" cy="1807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61A89" w14:textId="77777777" w:rsidR="005F3EDE" w:rsidRDefault="005F3EDE" w:rsidP="005F3EDE">
            <w:pPr>
              <w:ind w:left="360"/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014EBA9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DA18FD5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4AD0CB68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82BCEBC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7CC193D" w14:textId="77777777" w:rsidR="0020447D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drop of pond water is to be viewed using a microscope.</w:t>
            </w:r>
          </w:p>
          <w:p w14:paraId="4CFB39AC" w14:textId="0BF10956" w:rsidR="0020447D" w:rsidRDefault="0020447D">
            <w:pPr>
              <w:rPr>
                <w:snapToGrid w:val="0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3E4C93C" wp14:editId="63F6D512">
                  <wp:extent cx="1630468" cy="1348377"/>
                  <wp:effectExtent l="0" t="0" r="0" b="0"/>
                  <wp:docPr id="14" name="Picture 14" descr="HolyCrossHDD:Users:kendricklaura:Desktop:lp_brunei_clip_image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olyCrossHDD:Users:kendricklaura:Desktop:lp_brunei_clip_image00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711" cy="134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A6E281" w14:textId="4CA81BFA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 </w:t>
            </w:r>
            <w:r w:rsidR="0020447D">
              <w:rPr>
                <w:snapToGrid w:val="0"/>
                <w:lang w:eastAsia="en-US"/>
              </w:rPr>
              <w:t>This picture shows that it</w:t>
            </w:r>
            <w:r>
              <w:rPr>
                <w:snapToGrid w:val="0"/>
                <w:lang w:eastAsia="en-US"/>
              </w:rPr>
              <w:t xml:space="preserve"> should first be put on:</w:t>
            </w:r>
          </w:p>
          <w:p w14:paraId="644C5164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stage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5EDB6422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slide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219D6164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coverslip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2DAE0887" w14:textId="77777777" w:rsidR="002E5A73" w:rsidRDefault="002E5A73">
            <w:pPr>
              <w:numPr>
                <w:ilvl w:val="0"/>
                <w:numId w:val="9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 lens.</w:t>
            </w:r>
          </w:p>
          <w:p w14:paraId="0889FCA9" w14:textId="77777777" w:rsidR="002E5A73" w:rsidRDefault="002E5A73"/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0AE9C2A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5A9B6A6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0A55F5F9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7182B19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53A4184" w14:textId="77777777" w:rsidR="002E5A73" w:rsidRDefault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</w:t>
            </w:r>
            <w:r w:rsidRPr="00B315DA">
              <w:rPr>
                <w:b/>
                <w:snapToGrid w:val="0"/>
                <w:lang w:eastAsia="en-US"/>
              </w:rPr>
              <w:t xml:space="preserve">control centre </w:t>
            </w:r>
            <w:r>
              <w:rPr>
                <w:snapToGrid w:val="0"/>
                <w:lang w:eastAsia="en-US"/>
              </w:rPr>
              <w:t>of a cell is:</w:t>
            </w:r>
          </w:p>
          <w:p w14:paraId="26F019DB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nucleus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641CA32C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epicentre</w:t>
            </w:r>
            <w:r w:rsidR="00A40F8A">
              <w:rPr>
                <w:snapToGrid w:val="0"/>
                <w:lang w:eastAsia="en-US"/>
              </w:rPr>
              <w:t>.</w:t>
            </w:r>
          </w:p>
          <w:p w14:paraId="39ACCD2A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cytoplasm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3547999A" w14:textId="77777777" w:rsidR="002E5A73" w:rsidRDefault="002E5A73">
            <w:pPr>
              <w:numPr>
                <w:ilvl w:val="0"/>
                <w:numId w:val="10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DNA.</w:t>
            </w:r>
          </w:p>
          <w:p w14:paraId="16DC7E84" w14:textId="77777777" w:rsidR="002E5A73" w:rsidRDefault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3EE5211" w14:textId="77777777" w:rsidR="002E5A73" w:rsidRDefault="002E5A73">
            <w:pPr>
              <w:widowControl w:val="0"/>
            </w:pPr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8CF0DED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1FF78893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1EC9FFC4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665BF6B" w14:textId="1362C166" w:rsidR="002E5A73" w:rsidRDefault="0020447D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pigment that makes </w:t>
            </w:r>
            <w:r w:rsidRPr="0020447D">
              <w:rPr>
                <w:b/>
                <w:snapToGrid w:val="0"/>
                <w:lang w:eastAsia="en-US"/>
              </w:rPr>
              <w:t>plants look green</w:t>
            </w:r>
            <w:r>
              <w:rPr>
                <w:snapToGrid w:val="0"/>
                <w:lang w:eastAsia="en-US"/>
              </w:rPr>
              <w:t xml:space="preserve"> is found in their cells. It helps make food out of sunlight. It is called</w:t>
            </w:r>
            <w:r w:rsidR="002E5A73">
              <w:rPr>
                <w:snapToGrid w:val="0"/>
                <w:lang w:eastAsia="en-US"/>
              </w:rPr>
              <w:t>:</w:t>
            </w:r>
          </w:p>
          <w:p w14:paraId="486D5512" w14:textId="1255D195" w:rsidR="002E5A73" w:rsidRDefault="0020447D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algae</w:t>
            </w:r>
            <w:r w:rsidR="00A40F8A">
              <w:rPr>
                <w:snapToGrid w:val="0"/>
                <w:lang w:eastAsia="en-US"/>
              </w:rPr>
              <w:t>.</w:t>
            </w:r>
            <w:r w:rsidR="002E5A73">
              <w:rPr>
                <w:snapToGrid w:val="0"/>
                <w:lang w:eastAsia="en-US"/>
              </w:rPr>
              <w:t xml:space="preserve"> </w:t>
            </w:r>
          </w:p>
          <w:p w14:paraId="25656E47" w14:textId="77777777" w:rsidR="002E5A73" w:rsidRDefault="002E5A73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chlorophyll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3F44725C" w14:textId="77777777" w:rsidR="002E5A73" w:rsidRDefault="002E5A73">
            <w:pPr>
              <w:numPr>
                <w:ilvl w:val="0"/>
                <w:numId w:val="13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lime cordial</w:t>
            </w:r>
            <w:r w:rsidR="00A40F8A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  <w:p w14:paraId="2922E8EE" w14:textId="77777777" w:rsidR="002E5A73" w:rsidRDefault="002E5A73" w:rsidP="0020447D">
            <w:pPr>
              <w:ind w:left="360"/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B4EBA51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64E96AF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49A1D389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63F3070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71322C00" w14:textId="77777777" w:rsidR="002E5A73" w:rsidRDefault="002E5A73">
            <w:pPr>
              <w:rPr>
                <w:snapToGrid w:val="0"/>
              </w:rPr>
            </w:pPr>
            <w:r>
              <w:rPr>
                <w:snapToGrid w:val="0"/>
              </w:rPr>
              <w:t xml:space="preserve">The </w:t>
            </w:r>
            <w:r w:rsidRPr="00B315DA">
              <w:rPr>
                <w:b/>
                <w:snapToGrid w:val="0"/>
              </w:rPr>
              <w:t>cell membrane</w:t>
            </w:r>
            <w:r>
              <w:rPr>
                <w:snapToGrid w:val="0"/>
              </w:rPr>
              <w:t xml:space="preserve"> of living cells:</w:t>
            </w:r>
          </w:p>
          <w:p w14:paraId="5AD7A17F" w14:textId="77777777" w:rsidR="0020447D" w:rsidRDefault="0020447D" w:rsidP="0020447D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>supplies energy to all of the other parts of the cell.</w:t>
            </w:r>
          </w:p>
          <w:p w14:paraId="191346A5" w14:textId="77777777" w:rsidR="002E5A73" w:rsidRDefault="002E5A73" w:rsidP="00B12D00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>controls the flow of substances in and out of the cell</w:t>
            </w:r>
            <w:r w:rsidR="00A40F8A">
              <w:rPr>
                <w:snapToGrid w:val="0"/>
              </w:rPr>
              <w:t>.</w:t>
            </w:r>
            <w:r>
              <w:rPr>
                <w:snapToGrid w:val="0"/>
              </w:rPr>
              <w:t xml:space="preserve"> </w:t>
            </w:r>
          </w:p>
          <w:p w14:paraId="1389DEF1" w14:textId="77777777" w:rsidR="002E5A73" w:rsidRDefault="002E5A73" w:rsidP="00B12D00">
            <w:pPr>
              <w:numPr>
                <w:ilvl w:val="0"/>
                <w:numId w:val="18"/>
              </w:numPr>
              <w:rPr>
                <w:snapToGrid w:val="0"/>
              </w:rPr>
            </w:pPr>
            <w:r>
              <w:rPr>
                <w:snapToGrid w:val="0"/>
              </w:rPr>
              <w:t>is the part of the cell where photosynthesis takes place</w:t>
            </w:r>
            <w:r w:rsidR="00A40F8A">
              <w:rPr>
                <w:snapToGrid w:val="0"/>
              </w:rPr>
              <w:t>.</w:t>
            </w:r>
          </w:p>
          <w:p w14:paraId="7ED243BE" w14:textId="77777777" w:rsidR="002E5A73" w:rsidRDefault="002E5A73" w:rsidP="0020447D">
            <w:pPr>
              <w:ind w:left="360"/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637DD638" w14:textId="77777777" w:rsidR="002E5A73" w:rsidRDefault="002E5A73">
            <w:pPr>
              <w:widowControl w:val="0"/>
              <w:spacing w:before="40"/>
            </w:pPr>
            <w:r>
              <w:t>B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D900878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2E5A73" w14:paraId="5D958420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03D16FE" w14:textId="77777777" w:rsidR="002E5A73" w:rsidRDefault="002E5A73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22A80184" w14:textId="0F590F53" w:rsidR="002E5A73" w:rsidRDefault="002E5A73">
            <w:pPr>
              <w:rPr>
                <w:snapToGrid w:val="0"/>
              </w:rPr>
            </w:pPr>
            <w:r>
              <w:rPr>
                <w:snapToGrid w:val="0"/>
              </w:rPr>
              <w:t xml:space="preserve">A </w:t>
            </w:r>
            <w:r w:rsidR="0020447D" w:rsidRPr="0020447D">
              <w:rPr>
                <w:b/>
                <w:snapToGrid w:val="0"/>
              </w:rPr>
              <w:t>very</w:t>
            </w:r>
            <w:r w:rsidR="0020447D">
              <w:rPr>
                <w:snapToGrid w:val="0"/>
              </w:rPr>
              <w:t xml:space="preserve"> </w:t>
            </w:r>
            <w:r w:rsidRPr="00B315DA">
              <w:rPr>
                <w:b/>
                <w:snapToGrid w:val="0"/>
              </w:rPr>
              <w:t>large</w:t>
            </w:r>
            <w:r>
              <w:rPr>
                <w:snapToGrid w:val="0"/>
              </w:rPr>
              <w:t xml:space="preserve"> vacuole can be found inside the cells of:</w:t>
            </w:r>
          </w:p>
          <w:p w14:paraId="224EE65E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plants</w:t>
            </w:r>
            <w:r w:rsidR="00A40F8A">
              <w:rPr>
                <w:snapToGrid w:val="0"/>
              </w:rPr>
              <w:t>.</w:t>
            </w:r>
            <w:r>
              <w:rPr>
                <w:snapToGrid w:val="0"/>
              </w:rPr>
              <w:t xml:space="preserve"> </w:t>
            </w:r>
          </w:p>
          <w:p w14:paraId="47E86D94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animals</w:t>
            </w:r>
            <w:r w:rsidR="00A40F8A">
              <w:rPr>
                <w:snapToGrid w:val="0"/>
              </w:rPr>
              <w:t>.</w:t>
            </w:r>
          </w:p>
          <w:p w14:paraId="3AC0A0E8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fungi</w:t>
            </w:r>
            <w:r w:rsidR="00A40F8A">
              <w:rPr>
                <w:snapToGrid w:val="0"/>
              </w:rPr>
              <w:t>.</w:t>
            </w:r>
            <w:r>
              <w:rPr>
                <w:snapToGrid w:val="0"/>
              </w:rPr>
              <w:t xml:space="preserve"> </w:t>
            </w:r>
          </w:p>
          <w:p w14:paraId="0AE9AB77" w14:textId="77777777" w:rsidR="002E5A73" w:rsidRDefault="002E5A73" w:rsidP="00B12D00">
            <w:pPr>
              <w:numPr>
                <w:ilvl w:val="0"/>
                <w:numId w:val="19"/>
              </w:numPr>
              <w:rPr>
                <w:snapToGrid w:val="0"/>
              </w:rPr>
            </w:pPr>
            <w:r>
              <w:rPr>
                <w:snapToGrid w:val="0"/>
              </w:rPr>
              <w:t>bacteria.</w:t>
            </w:r>
          </w:p>
          <w:p w14:paraId="4163BD23" w14:textId="77777777" w:rsidR="002E5A73" w:rsidRDefault="002E5A73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A5BB771" w14:textId="77777777" w:rsidR="002E5A73" w:rsidRDefault="002E5A73">
            <w:pPr>
              <w:widowControl w:val="0"/>
              <w:spacing w:before="40"/>
            </w:pPr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B9927B8" w14:textId="77777777" w:rsidR="002E5A73" w:rsidRDefault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83426F" w14:paraId="7B4E078A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AA9A4D6" w14:textId="77777777" w:rsidR="0083426F" w:rsidRDefault="0083426F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6925862C" w14:textId="77777777" w:rsidR="0083426F" w:rsidRDefault="0083426F">
            <w:pPr>
              <w:rPr>
                <w:snapToGrid w:val="0"/>
              </w:rPr>
            </w:pPr>
            <w:r>
              <w:rPr>
                <w:snapToGrid w:val="0"/>
              </w:rPr>
              <w:t xml:space="preserve">Which of these animal cells have </w:t>
            </w:r>
            <w:r w:rsidRPr="00B315DA">
              <w:rPr>
                <w:b/>
                <w:snapToGrid w:val="0"/>
              </w:rPr>
              <w:t>tails</w:t>
            </w:r>
            <w:r>
              <w:rPr>
                <w:snapToGrid w:val="0"/>
              </w:rPr>
              <w:t xml:space="preserve"> that allow them to swim?</w:t>
            </w:r>
          </w:p>
          <w:p w14:paraId="5F993D6B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Blood cells</w:t>
            </w:r>
          </w:p>
          <w:p w14:paraId="14D6203E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Trachea cells</w:t>
            </w:r>
          </w:p>
          <w:p w14:paraId="759FB35A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Ova</w:t>
            </w:r>
          </w:p>
          <w:p w14:paraId="0AB072D1" w14:textId="77777777" w:rsidR="0083426F" w:rsidRDefault="0083426F" w:rsidP="00B12D00">
            <w:pPr>
              <w:numPr>
                <w:ilvl w:val="0"/>
                <w:numId w:val="23"/>
              </w:numPr>
              <w:rPr>
                <w:snapToGrid w:val="0"/>
              </w:rPr>
            </w:pPr>
            <w:r>
              <w:rPr>
                <w:snapToGrid w:val="0"/>
              </w:rPr>
              <w:t>Sperm</w:t>
            </w:r>
          </w:p>
          <w:p w14:paraId="2E317DCA" w14:textId="77777777" w:rsidR="0083426F" w:rsidRDefault="0083426F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BB37B43" w14:textId="77777777" w:rsidR="0083426F" w:rsidRDefault="0083426F">
            <w:pPr>
              <w:widowControl w:val="0"/>
              <w:spacing w:before="40"/>
            </w:pPr>
            <w:r>
              <w:t>D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F8C7AC0" w14:textId="77777777" w:rsidR="0083426F" w:rsidRDefault="0083426F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6673C1" w14:paraId="0FC7284B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7B8439A2" w14:textId="77777777" w:rsidR="006673C1" w:rsidRDefault="006673C1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AA3E979" w14:textId="77777777" w:rsidR="006673C1" w:rsidRDefault="006673C1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Which of the following is one of the biggest </w:t>
            </w:r>
            <w:r w:rsidRPr="00B315DA">
              <w:rPr>
                <w:b/>
                <w:snapToGrid w:val="0"/>
                <w:lang w:eastAsia="en-US"/>
              </w:rPr>
              <w:t>differences</w:t>
            </w:r>
            <w:r>
              <w:rPr>
                <w:snapToGrid w:val="0"/>
                <w:lang w:eastAsia="en-US"/>
              </w:rPr>
              <w:t xml:space="preserve"> between plant and animal cells?</w:t>
            </w:r>
          </w:p>
          <w:p w14:paraId="1D4096E8" w14:textId="118201B1" w:rsidR="006673C1" w:rsidRDefault="0020447D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Plant cells have a</w:t>
            </w:r>
            <w:r w:rsidR="006673C1">
              <w:rPr>
                <w:snapToGrid w:val="0"/>
                <w:lang w:eastAsia="en-US"/>
              </w:rPr>
              <w:t xml:space="preserve"> cell wall</w:t>
            </w:r>
            <w:r>
              <w:rPr>
                <w:snapToGrid w:val="0"/>
                <w:lang w:eastAsia="en-US"/>
              </w:rPr>
              <w:t>, animals do not</w:t>
            </w:r>
          </w:p>
          <w:p w14:paraId="51EA14DA" w14:textId="3A7842D8" w:rsidR="006673C1" w:rsidRDefault="006673C1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nucleus</w:t>
            </w:r>
            <w:r w:rsidR="00EC43D9">
              <w:rPr>
                <w:snapToGrid w:val="0"/>
                <w:lang w:eastAsia="en-US"/>
              </w:rPr>
              <w:t xml:space="preserve"> is in</w:t>
            </w:r>
            <w:r w:rsidR="0020447D">
              <w:rPr>
                <w:snapToGrid w:val="0"/>
                <w:lang w:eastAsia="en-US"/>
              </w:rPr>
              <w:t xml:space="preserve"> a different position</w:t>
            </w:r>
          </w:p>
          <w:p w14:paraId="1C2ECF7B" w14:textId="1D3C5744" w:rsidR="006673C1" w:rsidRDefault="0020447D">
            <w:pPr>
              <w:numPr>
                <w:ilvl w:val="0"/>
                <w:numId w:val="15"/>
              </w:num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Animals have</w:t>
            </w:r>
            <w:r w:rsidR="006673C1">
              <w:rPr>
                <w:snapToGrid w:val="0"/>
                <w:lang w:eastAsia="en-US"/>
              </w:rPr>
              <w:t xml:space="preserve"> cytoplasm</w:t>
            </w:r>
            <w:r>
              <w:rPr>
                <w:snapToGrid w:val="0"/>
                <w:lang w:eastAsia="en-US"/>
              </w:rPr>
              <w:t>, plants do not</w:t>
            </w:r>
          </w:p>
          <w:p w14:paraId="375A9C8A" w14:textId="77777777" w:rsidR="006673C1" w:rsidRDefault="006673C1" w:rsidP="0020447D">
            <w:pPr>
              <w:ind w:left="360"/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A342237" w14:textId="77777777" w:rsidR="006673C1" w:rsidRDefault="006673C1">
            <w:r>
              <w:t>A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2D1167C8" w14:textId="77777777" w:rsidR="006673C1" w:rsidRDefault="006673C1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626FB4" w14:paraId="6A58E8A2" w14:textId="77777777" w:rsidTr="00626FB4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505D8EEB" w14:textId="77777777" w:rsidR="00626FB4" w:rsidRDefault="00626FB4" w:rsidP="00626FB4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3040B35A" w14:textId="4D6DBBCB" w:rsidR="00626FB4" w:rsidRDefault="00EC43D9" w:rsidP="00626FB4">
            <w:pPr>
              <w:rPr>
                <w:snapToGrid w:val="0"/>
              </w:rPr>
            </w:pPr>
            <w:r>
              <w:rPr>
                <w:snapToGrid w:val="0"/>
              </w:rPr>
              <w:t>When lots of similar cells combine, you get</w:t>
            </w:r>
            <w:r w:rsidR="00626FB4">
              <w:rPr>
                <w:snapToGrid w:val="0"/>
              </w:rPr>
              <w:t xml:space="preserve">: </w:t>
            </w:r>
          </w:p>
          <w:p w14:paraId="3D2D3F57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>team cells.</w:t>
            </w:r>
          </w:p>
          <w:p w14:paraId="0BE3B690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>organs.</w:t>
            </w:r>
          </w:p>
          <w:p w14:paraId="39DF7081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>organelles.</w:t>
            </w:r>
          </w:p>
          <w:p w14:paraId="4BEBD590" w14:textId="77777777" w:rsidR="00626FB4" w:rsidRDefault="00626FB4" w:rsidP="00626FB4">
            <w:pPr>
              <w:numPr>
                <w:ilvl w:val="0"/>
                <w:numId w:val="31"/>
              </w:numPr>
              <w:rPr>
                <w:snapToGrid w:val="0"/>
              </w:rPr>
            </w:pPr>
            <w:r>
              <w:rPr>
                <w:snapToGrid w:val="0"/>
              </w:rPr>
              <w:t xml:space="preserve">tissues. </w:t>
            </w:r>
          </w:p>
          <w:p w14:paraId="316CC0D7" w14:textId="77777777" w:rsidR="00626FB4" w:rsidRDefault="00626FB4" w:rsidP="00626FB4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42ED58B" w14:textId="77777777" w:rsidR="00626FB4" w:rsidRDefault="00626FB4" w:rsidP="00626FB4">
            <w:pPr>
              <w:widowControl w:val="0"/>
            </w:pPr>
            <w:r>
              <w:t>D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03C2FC62" w14:textId="77777777" w:rsidR="00626FB4" w:rsidRDefault="002F5881" w:rsidP="00626FB4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B66E1D" w14:paraId="080E7E45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FE16F0F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366E74FB" w14:textId="77777777" w:rsidR="00B66E1D" w:rsidRDefault="00B66E1D" w:rsidP="002E5A73">
            <w:pPr>
              <w:rPr>
                <w:snapToGrid w:val="0"/>
                <w:lang w:eastAsia="en-US"/>
              </w:rPr>
            </w:pPr>
            <w:r w:rsidRPr="00B315DA">
              <w:rPr>
                <w:b/>
                <w:snapToGrid w:val="0"/>
                <w:lang w:eastAsia="en-US"/>
              </w:rPr>
              <w:t>Identify</w:t>
            </w:r>
            <w:r>
              <w:rPr>
                <w:snapToGrid w:val="0"/>
                <w:lang w:eastAsia="en-US"/>
              </w:rPr>
              <w:t xml:space="preserve"> parts (a) to (e) on the microscope diagram below.</w:t>
            </w:r>
          </w:p>
          <w:p w14:paraId="468A95A1" w14:textId="77777777" w:rsidR="00B66E1D" w:rsidRDefault="00671EF7" w:rsidP="002E5A73">
            <w:pPr>
              <w:jc w:val="center"/>
              <w:rPr>
                <w:snapToGrid w:val="0"/>
                <w:lang w:eastAsia="en-US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6C12019" wp14:editId="39F91BED">
                  <wp:extent cx="2924175" cy="4438650"/>
                  <wp:effectExtent l="0" t="0" r="9525" b="0"/>
                  <wp:docPr id="1" name="Picture 1" descr="SQ1-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Q1-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4175" cy="443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9B102A" w14:textId="77777777" w:rsidR="00B66E1D" w:rsidRDefault="00B66E1D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50C7EA75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Eyepiece lens </w:t>
            </w:r>
          </w:p>
          <w:p w14:paraId="207A641F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Focus knob </w:t>
            </w:r>
          </w:p>
          <w:p w14:paraId="125FB608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Stage </w:t>
            </w:r>
          </w:p>
          <w:p w14:paraId="7CD7104B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Base </w:t>
            </w:r>
          </w:p>
          <w:p w14:paraId="619900B5" w14:textId="77777777" w:rsidR="00B66E1D" w:rsidRDefault="00B66E1D" w:rsidP="00B12D00">
            <w:pPr>
              <w:numPr>
                <w:ilvl w:val="0"/>
                <w:numId w:val="39"/>
              </w:numPr>
              <w:tabs>
                <w:tab w:val="left" w:pos="484"/>
              </w:tabs>
              <w:ind w:left="626" w:hanging="626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Mirror</w:t>
            </w:r>
            <w:r w:rsidR="00B315DA">
              <w:rPr>
                <w:snapToGrid w:val="0"/>
                <w:lang w:eastAsia="en-US"/>
              </w:rPr>
              <w:t>/Light source</w:t>
            </w:r>
          </w:p>
          <w:p w14:paraId="45BD1C82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02FB91A1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5</w:t>
            </w:r>
          </w:p>
        </w:tc>
      </w:tr>
      <w:tr w:rsidR="00B66E1D" w14:paraId="2896BF7D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2F0EDA10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67D05CBC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Give </w:t>
            </w:r>
            <w:r w:rsidRPr="00B315DA">
              <w:rPr>
                <w:b/>
                <w:snapToGrid w:val="0"/>
                <w:lang w:eastAsia="en-US"/>
              </w:rPr>
              <w:t>two tips</w:t>
            </w:r>
            <w:r>
              <w:rPr>
                <w:snapToGrid w:val="0"/>
                <w:lang w:eastAsia="en-US"/>
              </w:rPr>
              <w:t xml:space="preserve"> for the effective use of a microscope.</w:t>
            </w:r>
          </w:p>
          <w:p w14:paraId="3F828D73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0E793B3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5BE15690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6EC2CB3F" w14:textId="77777777" w:rsidR="00D85839" w:rsidRDefault="00D85839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Answers will vary but may include:</w:t>
            </w:r>
          </w:p>
          <w:p w14:paraId="41FC102B" w14:textId="77777777" w:rsidR="00D85839" w:rsidRDefault="00D85839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U</w:t>
            </w:r>
            <w:r w:rsidR="00B66E1D">
              <w:rPr>
                <w:snapToGrid w:val="0"/>
                <w:lang w:eastAsia="en-US"/>
              </w:rPr>
              <w:t xml:space="preserve">se </w:t>
            </w:r>
            <w:r>
              <w:rPr>
                <w:snapToGrid w:val="0"/>
                <w:lang w:eastAsia="en-US"/>
              </w:rPr>
              <w:t xml:space="preserve">the microscope </w:t>
            </w:r>
            <w:r w:rsidR="00B66E1D">
              <w:rPr>
                <w:snapToGrid w:val="0"/>
                <w:lang w:eastAsia="en-US"/>
              </w:rPr>
              <w:t>on a flat surface</w:t>
            </w:r>
            <w:r>
              <w:rPr>
                <w:snapToGrid w:val="0"/>
                <w:lang w:eastAsia="en-US"/>
              </w:rPr>
              <w:t>.</w:t>
            </w:r>
          </w:p>
          <w:p w14:paraId="7E052B31" w14:textId="77777777" w:rsidR="00B66E1D" w:rsidRDefault="00D85839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W</w:t>
            </w:r>
            <w:r w:rsidR="00B66E1D">
              <w:rPr>
                <w:snapToGrid w:val="0"/>
                <w:lang w:eastAsia="en-US"/>
              </w:rPr>
              <w:t>atch from the side when lowering the objective (lower) lens.</w:t>
            </w:r>
          </w:p>
          <w:p w14:paraId="2756F462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4DEA1790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  <w:tr w:rsidR="00B66E1D" w14:paraId="29A4FB98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3A3CDF86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4C57EB99" w14:textId="1F8BB76B" w:rsidR="00B66E1D" w:rsidRDefault="00EC43D9" w:rsidP="002E5A73">
            <w:pPr>
              <w:rPr>
                <w:snapToGrid w:val="0"/>
                <w:lang w:eastAsia="en-US"/>
              </w:rPr>
            </w:pPr>
            <w:r>
              <w:rPr>
                <w:b/>
                <w:snapToGrid w:val="0"/>
                <w:lang w:eastAsia="en-US"/>
              </w:rPr>
              <w:t>Pick the correct words</w:t>
            </w:r>
            <w:r w:rsidR="00B66E1D">
              <w:rPr>
                <w:snapToGrid w:val="0"/>
                <w:lang w:eastAsia="en-US"/>
              </w:rPr>
              <w:t xml:space="preserve"> to make a </w:t>
            </w:r>
            <w:r w:rsidR="00B66E1D" w:rsidRPr="00B315DA">
              <w:rPr>
                <w:b/>
                <w:snapToGrid w:val="0"/>
                <w:lang w:eastAsia="en-US"/>
              </w:rPr>
              <w:t>true</w:t>
            </w:r>
            <w:r w:rsidR="00B66E1D">
              <w:rPr>
                <w:snapToGrid w:val="0"/>
                <w:lang w:eastAsia="en-US"/>
              </w:rPr>
              <w:t xml:space="preserve"> statement:</w:t>
            </w:r>
          </w:p>
          <w:p w14:paraId="63F63734" w14:textId="0C25C4E5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‘The human body is made up of a </w:t>
            </w:r>
            <w:r w:rsidR="00EC43D9" w:rsidRPr="00EC43D9">
              <w:rPr>
                <w:i/>
                <w:snapToGrid w:val="0"/>
                <w:lang w:eastAsia="en-US"/>
              </w:rPr>
              <w:t>large/</w:t>
            </w:r>
            <w:r w:rsidRPr="00EC43D9">
              <w:rPr>
                <w:i/>
                <w:snapToGrid w:val="0"/>
                <w:lang w:eastAsia="en-US"/>
              </w:rPr>
              <w:t>small</w:t>
            </w:r>
            <w:r w:rsidR="00EC43D9">
              <w:rPr>
                <w:snapToGrid w:val="0"/>
                <w:lang w:eastAsia="en-US"/>
              </w:rPr>
              <w:t xml:space="preserve"> number of </w:t>
            </w:r>
            <w:r w:rsidR="00EC43D9">
              <w:rPr>
                <w:i/>
                <w:snapToGrid w:val="0"/>
                <w:lang w:eastAsia="en-US"/>
              </w:rPr>
              <w:t>different</w:t>
            </w:r>
            <w:r w:rsidR="00EC43D9" w:rsidRPr="00EC43D9">
              <w:rPr>
                <w:i/>
                <w:snapToGrid w:val="0"/>
                <w:lang w:eastAsia="en-US"/>
              </w:rPr>
              <w:t>/</w:t>
            </w:r>
            <w:r w:rsidR="00EC43D9">
              <w:rPr>
                <w:i/>
                <w:snapToGrid w:val="0"/>
                <w:lang w:eastAsia="en-US"/>
              </w:rPr>
              <w:t>identical</w:t>
            </w:r>
            <w:r>
              <w:rPr>
                <w:snapToGrid w:val="0"/>
                <w:lang w:eastAsia="en-US"/>
              </w:rPr>
              <w:t xml:space="preserve"> cells.’</w:t>
            </w:r>
          </w:p>
          <w:p w14:paraId="77B0B1EF" w14:textId="1FFF329A" w:rsidR="00B66E1D" w:rsidRDefault="00B66E1D" w:rsidP="002E5A73">
            <w:pPr>
              <w:rPr>
                <w:snapToGrid w:val="0"/>
                <w:lang w:eastAsia="en-US"/>
              </w:rPr>
            </w:pPr>
          </w:p>
          <w:p w14:paraId="50A71B2E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5CA8934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The human body is made up of </w:t>
            </w:r>
            <w:r w:rsidRPr="00D85839">
              <w:rPr>
                <w:i/>
                <w:iCs/>
                <w:snapToGrid w:val="0"/>
                <w:lang w:eastAsia="en-US"/>
              </w:rPr>
              <w:t>lots</w:t>
            </w:r>
            <w:r>
              <w:rPr>
                <w:snapToGrid w:val="0"/>
                <w:lang w:eastAsia="en-US"/>
              </w:rPr>
              <w:t xml:space="preserve"> of </w:t>
            </w:r>
            <w:r w:rsidRPr="00D85839">
              <w:rPr>
                <w:i/>
                <w:iCs/>
                <w:snapToGrid w:val="0"/>
                <w:lang w:eastAsia="en-US"/>
              </w:rPr>
              <w:t>different</w:t>
            </w:r>
            <w:r>
              <w:rPr>
                <w:snapToGrid w:val="0"/>
                <w:lang w:eastAsia="en-US"/>
              </w:rPr>
              <w:t xml:space="preserve"> cells.</w:t>
            </w:r>
          </w:p>
          <w:p w14:paraId="35FE7365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7D9DCBEB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2</w:t>
            </w:r>
          </w:p>
        </w:tc>
      </w:tr>
      <w:tr w:rsidR="00B66E1D" w14:paraId="151F3206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3954CE8F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58523B6" w14:textId="497A3A6A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Draw a simple sketch of a</w:t>
            </w:r>
            <w:r w:rsidR="00EC43D9">
              <w:rPr>
                <w:snapToGrid w:val="0"/>
                <w:lang w:eastAsia="en-US"/>
              </w:rPr>
              <w:t xml:space="preserve">n </w:t>
            </w:r>
            <w:r w:rsidR="00EC43D9" w:rsidRPr="00EC43D9">
              <w:rPr>
                <w:b/>
                <w:snapToGrid w:val="0"/>
                <w:lang w:eastAsia="en-US"/>
              </w:rPr>
              <w:t>animal</w:t>
            </w:r>
            <w:r w:rsidR="00EC43D9">
              <w:rPr>
                <w:snapToGrid w:val="0"/>
                <w:lang w:eastAsia="en-US"/>
              </w:rPr>
              <w:t xml:space="preserve"> </w:t>
            </w:r>
            <w:r w:rsidRPr="00B315DA">
              <w:rPr>
                <w:b/>
                <w:snapToGrid w:val="0"/>
                <w:lang w:eastAsia="en-US"/>
              </w:rPr>
              <w:t>cell</w:t>
            </w:r>
            <w:r>
              <w:rPr>
                <w:snapToGrid w:val="0"/>
                <w:lang w:eastAsia="en-US"/>
              </w:rPr>
              <w:t xml:space="preserve">. Label the </w:t>
            </w:r>
            <w:r w:rsidRPr="00B315DA">
              <w:rPr>
                <w:b/>
                <w:snapToGrid w:val="0"/>
                <w:lang w:eastAsia="en-US"/>
              </w:rPr>
              <w:t>cell membrane</w:t>
            </w:r>
            <w:r>
              <w:rPr>
                <w:snapToGrid w:val="0"/>
                <w:lang w:eastAsia="en-US"/>
              </w:rPr>
              <w:t xml:space="preserve"> and the </w:t>
            </w:r>
            <w:r w:rsidRPr="00B315DA">
              <w:rPr>
                <w:b/>
                <w:snapToGrid w:val="0"/>
                <w:lang w:eastAsia="en-US"/>
              </w:rPr>
              <w:t>nucleus</w:t>
            </w:r>
            <w:r>
              <w:rPr>
                <w:snapToGrid w:val="0"/>
                <w:lang w:eastAsia="en-US"/>
              </w:rPr>
              <w:t>.</w:t>
            </w:r>
          </w:p>
          <w:p w14:paraId="5FB7B5D6" w14:textId="77777777" w:rsidR="00B66E1D" w:rsidRDefault="00B66E1D" w:rsidP="002E5A73">
            <w:pPr>
              <w:rPr>
                <w:snapToGrid w:val="0"/>
                <w:lang w:eastAsia="en-US"/>
              </w:rPr>
            </w:pPr>
          </w:p>
          <w:p w14:paraId="25C7BFD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7B176090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4AE05CC3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1C5386C6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4B661CEA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77025AF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14627AE6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111989B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3B183DFD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C0ED7EC" w14:textId="77777777" w:rsidR="00B66E1D" w:rsidRDefault="00671EF7" w:rsidP="002E5A73">
            <w:pPr>
              <w:jc w:val="center"/>
            </w:pPr>
            <w:r>
              <w:rPr>
                <w:noProof/>
                <w:lang w:eastAsia="en-US"/>
              </w:rPr>
              <w:drawing>
                <wp:inline distT="0" distB="0" distL="0" distR="0" wp14:anchorId="24B11975" wp14:editId="392A667C">
                  <wp:extent cx="2028825" cy="1800225"/>
                  <wp:effectExtent l="0" t="0" r="9525" b="9525"/>
                  <wp:docPr id="2" name="Picture 2" descr="c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07E3760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B66E1D" w14:paraId="34B018C9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8CEC2FB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5F1AF6DE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Name </w:t>
            </w:r>
            <w:r w:rsidRPr="00B315DA">
              <w:rPr>
                <w:b/>
                <w:snapToGrid w:val="0"/>
                <w:lang w:eastAsia="en-US"/>
              </w:rPr>
              <w:t>three</w:t>
            </w:r>
            <w:r>
              <w:rPr>
                <w:snapToGrid w:val="0"/>
                <w:lang w:eastAsia="en-US"/>
              </w:rPr>
              <w:t xml:space="preserve"> of the </w:t>
            </w:r>
            <w:r w:rsidRPr="00B315DA">
              <w:rPr>
                <w:b/>
                <w:snapToGrid w:val="0"/>
                <w:lang w:eastAsia="en-US"/>
              </w:rPr>
              <w:t>kingdoms</w:t>
            </w:r>
            <w:r>
              <w:rPr>
                <w:snapToGrid w:val="0"/>
                <w:lang w:eastAsia="en-US"/>
              </w:rPr>
              <w:t xml:space="preserve"> into which organisms may be grouped.</w:t>
            </w:r>
          </w:p>
          <w:p w14:paraId="287D7AC4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70DB7C0E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F331089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550E1D8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198FA201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646D1A9" w14:textId="77777777" w:rsidR="00252983" w:rsidRDefault="00252983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Kingdoms include:</w:t>
            </w:r>
          </w:p>
          <w:p w14:paraId="55E61D4E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Animalia</w:t>
            </w:r>
          </w:p>
          <w:p w14:paraId="77FF1C2A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Fungi</w:t>
            </w:r>
          </w:p>
          <w:p w14:paraId="10E86781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Plantae</w:t>
            </w:r>
          </w:p>
          <w:p w14:paraId="3ED7773C" w14:textId="77777777" w:rsidR="00252983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Prokaryotae (Monera)</w:t>
            </w:r>
          </w:p>
          <w:p w14:paraId="6B061B8D" w14:textId="77777777" w:rsidR="00B66E1D" w:rsidRDefault="00B66E1D" w:rsidP="00B12D00">
            <w:pPr>
              <w:numPr>
                <w:ilvl w:val="0"/>
                <w:numId w:val="40"/>
              </w:numPr>
              <w:tabs>
                <w:tab w:val="left" w:pos="286"/>
              </w:tabs>
              <w:ind w:left="284" w:hanging="284"/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Protoctista (Protista).</w:t>
            </w:r>
          </w:p>
          <w:p w14:paraId="645BD97F" w14:textId="77777777" w:rsidR="00B66E1D" w:rsidRDefault="00B66E1D" w:rsidP="002E5A73">
            <w:pPr>
              <w:widowControl w:val="0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2B3BEEB" w14:textId="77777777" w:rsidR="00B66E1D" w:rsidRDefault="00B66E1D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B66E1D" w14:paraId="13A2EFC4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62B3A192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204A53FA" w14:textId="6D10B46E" w:rsidR="00115EC0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What </w:t>
            </w:r>
            <w:r w:rsidR="007E16A3">
              <w:rPr>
                <w:snapToGrid w:val="0"/>
                <w:lang w:eastAsia="en-US"/>
              </w:rPr>
              <w:t xml:space="preserve">small </w:t>
            </w:r>
            <w:r w:rsidR="007E16A3" w:rsidRPr="00B315DA">
              <w:rPr>
                <w:b/>
                <w:snapToGrid w:val="0"/>
                <w:lang w:eastAsia="en-US"/>
              </w:rPr>
              <w:t>structures in a cell</w:t>
            </w:r>
            <w:r w:rsidR="007E16A3">
              <w:rPr>
                <w:snapToGrid w:val="0"/>
                <w:lang w:eastAsia="en-US"/>
              </w:rPr>
              <w:t xml:space="preserve"> </w:t>
            </w:r>
            <w:r w:rsidR="00EC43D9">
              <w:rPr>
                <w:snapToGrid w:val="0"/>
                <w:lang w:eastAsia="en-US"/>
              </w:rPr>
              <w:t>create</w:t>
            </w:r>
            <w:r w:rsidR="007E16A3">
              <w:rPr>
                <w:snapToGrid w:val="0"/>
                <w:lang w:eastAsia="en-US"/>
              </w:rPr>
              <w:t xml:space="preserve"> </w:t>
            </w:r>
            <w:r w:rsidR="007E16A3" w:rsidRPr="00B315DA">
              <w:rPr>
                <w:b/>
                <w:snapToGrid w:val="0"/>
                <w:lang w:eastAsia="en-US"/>
              </w:rPr>
              <w:t>energy</w:t>
            </w:r>
            <w:r w:rsidR="007E16A3">
              <w:rPr>
                <w:snapToGrid w:val="0"/>
                <w:lang w:eastAsia="en-US"/>
              </w:rPr>
              <w:t xml:space="preserve"> for the cell? </w:t>
            </w:r>
            <w:r w:rsidR="00EC43D9">
              <w:rPr>
                <w:snapToGrid w:val="0"/>
                <w:lang w:eastAsia="en-US"/>
              </w:rPr>
              <w:t>Hint: they are called the powerhouse of the cell.</w:t>
            </w:r>
          </w:p>
          <w:p w14:paraId="34E6E1AA" w14:textId="77777777" w:rsidR="00EC43D9" w:rsidRDefault="00EC43D9" w:rsidP="002E5A73">
            <w:pPr>
              <w:rPr>
                <w:snapToGrid w:val="0"/>
                <w:lang w:eastAsia="en-US"/>
              </w:rPr>
            </w:pPr>
          </w:p>
          <w:p w14:paraId="0172B58A" w14:textId="28AB1A5E" w:rsidR="00EC43D9" w:rsidRDefault="00EC43D9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M _ _ _ C H _ _ D _ _ A</w:t>
            </w:r>
          </w:p>
          <w:p w14:paraId="5E8473E9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1A5FA689" w14:textId="77777777" w:rsidR="00B66E1D" w:rsidRDefault="00A025DF" w:rsidP="007E16A3">
            <w:r>
              <w:rPr>
                <w:snapToGrid w:val="0"/>
                <w:lang w:eastAsia="en-US"/>
              </w:rPr>
              <w:t xml:space="preserve">Mitochondria 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62849708" w14:textId="77777777" w:rsidR="00B66E1D" w:rsidRDefault="007E16A3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B66E1D" w14:paraId="7EEE2A6C" w14:textId="77777777" w:rsidTr="00A40F8A">
        <w:trPr>
          <w:cantSplit/>
          <w:trHeight w:val="480"/>
        </w:trPr>
        <w:tc>
          <w:tcPr>
            <w:tcW w:w="576" w:type="dxa"/>
            <w:tcBorders>
              <w:right w:val="single" w:sz="4" w:space="0" w:color="auto"/>
            </w:tcBorders>
          </w:tcPr>
          <w:p w14:paraId="6CD4EE38" w14:textId="186BFA6C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3FC3C724" w14:textId="77777777" w:rsidR="00B66E1D" w:rsidRDefault="00B66E1D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Copy and complete the following sentence:</w:t>
            </w:r>
          </w:p>
          <w:p w14:paraId="54BB8007" w14:textId="471F5A92" w:rsidR="00115EC0" w:rsidRDefault="00B66E1D" w:rsidP="007E16A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The large</w:t>
            </w:r>
            <w:r w:rsidR="00B315DA">
              <w:rPr>
                <w:snapToGrid w:val="0"/>
                <w:lang w:eastAsia="en-US"/>
              </w:rPr>
              <w:t xml:space="preserve"> storage</w:t>
            </w:r>
            <w:r>
              <w:rPr>
                <w:snapToGrid w:val="0"/>
                <w:lang w:eastAsia="en-US"/>
              </w:rPr>
              <w:t xml:space="preserve"> cavity in the centre of</w:t>
            </w:r>
            <w:r w:rsidR="007E16A3">
              <w:rPr>
                <w:snapToGrid w:val="0"/>
                <w:lang w:eastAsia="en-US"/>
              </w:rPr>
              <w:t xml:space="preserve"> a plant cell is called a </w:t>
            </w:r>
            <w:r w:rsidR="00EC43D9">
              <w:rPr>
                <w:snapToGrid w:val="0"/>
                <w:lang w:eastAsia="en-US"/>
              </w:rPr>
              <w:t xml:space="preserve">V </w:t>
            </w:r>
            <w:r w:rsidR="007E16A3">
              <w:rPr>
                <w:snapToGrid w:val="0"/>
                <w:lang w:eastAsia="en-US"/>
              </w:rPr>
              <w:t xml:space="preserve">_____. </w:t>
            </w: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382B5F1D" w14:textId="77777777" w:rsidR="00B66E1D" w:rsidRDefault="00B66E1D" w:rsidP="007E16A3">
            <w:r>
              <w:rPr>
                <w:snapToGrid w:val="0"/>
                <w:lang w:eastAsia="en-US"/>
              </w:rPr>
              <w:t xml:space="preserve">The large cavity in the centre of a plant cell is called a </w:t>
            </w:r>
            <w:r w:rsidRPr="00A025DF">
              <w:rPr>
                <w:i/>
                <w:iCs/>
                <w:snapToGrid w:val="0"/>
                <w:lang w:eastAsia="en-US"/>
              </w:rPr>
              <w:t>vacuole</w:t>
            </w:r>
            <w:r w:rsidR="007E16A3">
              <w:rPr>
                <w:snapToGrid w:val="0"/>
                <w:lang w:eastAsia="en-US"/>
              </w:rPr>
              <w:t>.</w:t>
            </w:r>
            <w:r>
              <w:rPr>
                <w:snapToGrid w:val="0"/>
                <w:lang w:eastAsia="en-US"/>
              </w:rPr>
              <w:t xml:space="preserve"> 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72ECBBD1" w14:textId="77777777" w:rsidR="00B66E1D" w:rsidRDefault="007E16A3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B66E1D" w14:paraId="06721838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11DE67D9" w14:textId="77777777" w:rsidR="00B66E1D" w:rsidRDefault="00671EF7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  <w:r>
              <w:rPr>
                <w:b/>
                <w:noProof/>
                <w:color w:val="0000FF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2AAA79BE" wp14:editId="690D2791">
                      <wp:simplePos x="0" y="0"/>
                      <wp:positionH relativeFrom="column">
                        <wp:posOffset>3383280</wp:posOffset>
                      </wp:positionH>
                      <wp:positionV relativeFrom="paragraph">
                        <wp:posOffset>543560</wp:posOffset>
                      </wp:positionV>
                      <wp:extent cx="3017520" cy="1463040"/>
                      <wp:effectExtent l="0" t="0" r="0" b="0"/>
                      <wp:wrapNone/>
                      <wp:docPr id="6" name="Text Box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17520" cy="146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-34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702"/>
                                    <w:gridCol w:w="1503"/>
                                    <w:gridCol w:w="1290"/>
                                  </w:tblGrid>
                                  <w:tr w:rsidR="00296627" w14:paraId="7F7F7BAB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4A6B374C" w14:textId="77777777" w:rsidR="00296627" w:rsidRDefault="00296627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Organelle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0E353FA5" w14:textId="77777777" w:rsidR="00296627" w:rsidRDefault="00296627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Animal cell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2BD75909" w14:textId="77777777" w:rsidR="00296627" w:rsidRDefault="00296627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Plant cell</w:t>
                                        </w:r>
                                      </w:p>
                                    </w:tc>
                                  </w:tr>
                                  <w:tr w:rsidR="00296627" w14:paraId="6C6A0A4D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58B84150" w14:textId="77777777" w:rsidR="00296627" w:rsidRDefault="00296627">
                                        <w:r>
                                          <w:t>Nucleus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2FAE6D02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5198C27D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296627" w14:paraId="2195FBBF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3B1A2475" w14:textId="77777777" w:rsidR="00296627" w:rsidRDefault="00296627">
                                        <w:r>
                                          <w:t>Cell wall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74F57956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Absent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083CDA79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296627" w14:paraId="6C2ACBC1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11E7932D" w14:textId="77777777" w:rsidR="00296627" w:rsidRDefault="00296627">
                                        <w:r>
                                          <w:t>Cell membrane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7C05CF14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05E63924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296627" w14:paraId="2E32E48E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40D7955D" w14:textId="77777777" w:rsidR="00296627" w:rsidRDefault="00296627">
                                        <w:r>
                                          <w:t>Cytoplasm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2989DA24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28826A40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296627" w14:paraId="683AAFD5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7176E41D" w14:textId="77777777" w:rsidR="00296627" w:rsidRDefault="00296627">
                                        <w:r>
                                          <w:t>Large vacuole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791A2624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Absent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7B362BC9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  <w:tr w:rsidR="00296627" w14:paraId="211D5397" w14:textId="77777777" w:rsidTr="00652D43">
                                    <w:tc>
                                      <w:tcPr>
                                        <w:tcW w:w="1702" w:type="dxa"/>
                                      </w:tcPr>
                                      <w:p w14:paraId="2E787B49" w14:textId="77777777" w:rsidR="00296627" w:rsidRDefault="00296627">
                                        <w:r>
                                          <w:t>Chloroplast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503" w:type="dxa"/>
                                      </w:tcPr>
                                      <w:p w14:paraId="5F1E717D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Absent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90" w:type="dxa"/>
                                      </w:tcPr>
                                      <w:p w14:paraId="2DF4BDAD" w14:textId="77777777" w:rsidR="00296627" w:rsidRDefault="00296627" w:rsidP="00A025DF">
                                        <w:pPr>
                                          <w:jc w:val="center"/>
                                        </w:pPr>
                                        <w:r>
                                          <w:t>Present</w:t>
                                        </w:r>
                                      </w:p>
                                    </w:tc>
                                  </w:tr>
                                </w:tbl>
                                <w:p w14:paraId="7D1C951A" w14:textId="77777777" w:rsidR="00296627" w:rsidRDefault="0029662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0,0l0,21600,21600,21600,21600,0xe">
                      <v:stroke joinstyle="miter"/>
                      <v:path gradientshapeok="t" o:connecttype="rect"/>
                    </v:shapetype>
                    <v:shape id="Text Box 61" o:spid="_x0000_s1026" type="#_x0000_t202" style="position:absolute;left:0;text-align:left;margin-left:266.4pt;margin-top:42.8pt;width:237.6pt;height:11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" o:allowincell="f" filled="f" stroked="f">
                      <v:textbox>
                        <w:txbxContent>
                          <w:tbl>
                            <w:tblPr>
                              <w:tblW w:w="0" w:type="auto"/>
                              <w:tblInd w:w="-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702"/>
                              <w:gridCol w:w="1503"/>
                              <w:gridCol w:w="1290"/>
                            </w:tblGrid>
                            <w:tr w:rsidR="00296627" w14:paraId="7F7F7BAB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4A6B374C" w14:textId="77777777" w:rsidR="00296627" w:rsidRDefault="00296627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0E353FA5" w14:textId="77777777" w:rsidR="00296627" w:rsidRDefault="00296627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Animal cell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BD75909" w14:textId="77777777" w:rsidR="00296627" w:rsidRDefault="00296627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 cell</w:t>
                                  </w:r>
                                </w:p>
                              </w:tc>
                            </w:tr>
                            <w:tr w:rsidR="00296627" w14:paraId="6C6A0A4D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58B84150" w14:textId="77777777" w:rsidR="00296627" w:rsidRDefault="00296627">
                                  <w: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2FAE6D02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5198C27D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296627" w14:paraId="2195FBBF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3B1A2475" w14:textId="77777777" w:rsidR="00296627" w:rsidRDefault="00296627">
                                  <w: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4F57956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83CDA79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296627" w14:paraId="6C2ACBC1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11E7932D" w14:textId="77777777" w:rsidR="00296627" w:rsidRDefault="00296627">
                                  <w: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C05CF14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05E63924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296627" w14:paraId="2E32E48E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40D7955D" w14:textId="77777777" w:rsidR="00296627" w:rsidRDefault="00296627">
                                  <w: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2989DA24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8826A40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296627" w14:paraId="683AAFD5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7176E41D" w14:textId="77777777" w:rsidR="00296627" w:rsidRDefault="00296627">
                                  <w:r>
                                    <w:t>Large vacuole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791A2624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7B362BC9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  <w:tr w:rsidR="00296627" w14:paraId="211D5397" w14:textId="77777777" w:rsidTr="00652D43">
                              <w:tc>
                                <w:tcPr>
                                  <w:tcW w:w="1702" w:type="dxa"/>
                                </w:tcPr>
                                <w:p w14:paraId="2E787B49" w14:textId="77777777" w:rsidR="00296627" w:rsidRDefault="00296627">
                                  <w:r>
                                    <w:t>Chloroplast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</w:tcPr>
                                <w:p w14:paraId="5F1E717D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Absent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</w:tcPr>
                                <w:p w14:paraId="2DF4BDAD" w14:textId="77777777" w:rsidR="00296627" w:rsidRDefault="00296627" w:rsidP="00A025DF">
                                  <w:pPr>
                                    <w:jc w:val="center"/>
                                  </w:pPr>
                                  <w:r>
                                    <w:t>Present</w:t>
                                  </w:r>
                                </w:p>
                              </w:tc>
                            </w:tr>
                          </w:tbl>
                          <w:p w14:paraId="7D1C951A" w14:textId="77777777" w:rsidR="00296627" w:rsidRDefault="00296627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color w:val="0000FF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0" allowOverlap="1" wp14:anchorId="38B3D2B2" wp14:editId="65A6DB84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543560</wp:posOffset>
                      </wp:positionV>
                      <wp:extent cx="3017520" cy="1463040"/>
                      <wp:effectExtent l="0" t="0" r="0" b="0"/>
                      <wp:wrapNone/>
                      <wp:docPr id="5" name="Text Box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17520" cy="1463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108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1843"/>
                                    <w:gridCol w:w="1418"/>
                                    <w:gridCol w:w="1218"/>
                                  </w:tblGrid>
                                  <w:tr w:rsidR="00296627" w14:paraId="541AD6A8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74486E26" w14:textId="77777777" w:rsidR="00296627" w:rsidRDefault="00296627">
                                        <w:pPr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Organelle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19B691C2" w14:textId="77777777" w:rsidR="00296627" w:rsidRDefault="00296627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Animal cell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0C026CF6" w14:textId="77777777" w:rsidR="00296627" w:rsidRDefault="00296627" w:rsidP="00A025DF">
                                        <w:pPr>
                                          <w:jc w:val="center"/>
                                          <w:rPr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</w:rPr>
                                          <w:t>Plant cell</w:t>
                                        </w:r>
                                      </w:p>
                                    </w:tc>
                                  </w:tr>
                                  <w:tr w:rsidR="00296627" w14:paraId="3DEEA861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24A9DB33" w14:textId="77777777" w:rsidR="00296627" w:rsidRDefault="00296627">
                                        <w:r>
                                          <w:t>Nucleus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234B0A26" w14:textId="3D22693B" w:rsidR="00296627" w:rsidRDefault="00296627">
                                        <w:r w:rsidRPr="008A77FA">
                                          <w:rPr>
                                            <w:rFonts w:ascii="Zapf Dingbats" w:hAnsi="Zapf Dingbats"/>
                                            <w:color w:val="000000"/>
                                          </w:rPr>
                                          <w:t>✓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10D10662" w14:textId="45A70581" w:rsidR="00296627" w:rsidRDefault="00296627">
                                        <w:r w:rsidRPr="00113695">
                                          <w:rPr>
                                            <w:rFonts w:ascii="Zapf Dingbats" w:hAnsi="Zapf Dingbats"/>
                                            <w:color w:val="000000"/>
                                          </w:rPr>
                                          <w:t>✓</w:t>
                                        </w:r>
                                      </w:p>
                                    </w:tc>
                                  </w:tr>
                                  <w:tr w:rsidR="00296627" w14:paraId="465D6FC9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07BE75B9" w14:textId="77777777" w:rsidR="00296627" w:rsidRDefault="00296627">
                                        <w:r>
                                          <w:t>Cell wall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30B6DD93" w14:textId="25F0053A" w:rsidR="00296627" w:rsidRDefault="00296627">
                                        <w:r w:rsidRPr="007C6DA1">
                                          <w:rPr>
                                            <w:rFonts w:ascii="Zapf Dingbats" w:hAnsi="Zapf Dingbats"/>
                                            <w:color w:val="000000"/>
                                          </w:rPr>
                                          <w:t>✗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725F200C" w14:textId="77777777" w:rsidR="00296627" w:rsidRDefault="00296627"/>
                                    </w:tc>
                                  </w:tr>
                                  <w:tr w:rsidR="00296627" w14:paraId="26E4AD89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09963C94" w14:textId="77777777" w:rsidR="00296627" w:rsidRDefault="00296627">
                                        <w:r>
                                          <w:t>Cell membrane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639EA2F9" w14:textId="77777777" w:rsidR="00296627" w:rsidRDefault="00296627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57DF26E9" w14:textId="0D831243" w:rsidR="00296627" w:rsidRDefault="00296627">
                                        <w:r w:rsidRPr="002A66AA">
                                          <w:rPr>
                                            <w:rFonts w:ascii="Zapf Dingbats" w:hAnsi="Zapf Dingbats"/>
                                            <w:color w:val="000000"/>
                                          </w:rPr>
                                          <w:t>✓</w:t>
                                        </w:r>
                                      </w:p>
                                    </w:tc>
                                  </w:tr>
                                  <w:tr w:rsidR="00296627" w14:paraId="5E2F7E23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2DE22209" w14:textId="77777777" w:rsidR="00296627" w:rsidRDefault="00296627">
                                        <w:r>
                                          <w:t>Cytoplasm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57406EC3" w14:textId="77777777" w:rsidR="00296627" w:rsidRDefault="00296627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5DE61138" w14:textId="77777777" w:rsidR="00296627" w:rsidRDefault="00296627"/>
                                    </w:tc>
                                  </w:tr>
                                  <w:tr w:rsidR="00296627" w14:paraId="0B7F916E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5F06FB06" w14:textId="77777777" w:rsidR="00296627" w:rsidRDefault="00296627">
                                        <w:r>
                                          <w:t>Large vacuole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29D90E1E" w14:textId="353D1F37" w:rsidR="00296627" w:rsidRDefault="00296627">
                                        <w:r w:rsidRPr="005F1E96">
                                          <w:rPr>
                                            <w:rFonts w:ascii="Zapf Dingbats" w:hAnsi="Zapf Dingbats"/>
                                            <w:color w:val="000000"/>
                                          </w:rPr>
                                          <w:t>✗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06FF4ED2" w14:textId="77777777" w:rsidR="00296627" w:rsidRDefault="00296627"/>
                                    </w:tc>
                                  </w:tr>
                                  <w:tr w:rsidR="00296627" w14:paraId="3472EFD6" w14:textId="77777777" w:rsidTr="00652D43">
                                    <w:tc>
                                      <w:tcPr>
                                        <w:tcW w:w="1843" w:type="dxa"/>
                                      </w:tcPr>
                                      <w:p w14:paraId="37FAD2D9" w14:textId="77777777" w:rsidR="00296627" w:rsidRDefault="00296627">
                                        <w:r>
                                          <w:t>Chloroplast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18" w:type="dxa"/>
                                      </w:tcPr>
                                      <w:p w14:paraId="2C7796EA" w14:textId="77777777" w:rsidR="00296627" w:rsidRDefault="00296627"/>
                                    </w:tc>
                                    <w:tc>
                                      <w:tcPr>
                                        <w:tcW w:w="1218" w:type="dxa"/>
                                      </w:tcPr>
                                      <w:p w14:paraId="02E55ECF" w14:textId="3BA2A51E" w:rsidR="00296627" w:rsidRDefault="00296627">
                                        <w:r w:rsidRPr="00E321A3">
                                          <w:rPr>
                                            <w:rFonts w:ascii="Zapf Dingbats" w:hAnsi="Zapf Dingbats"/>
                                            <w:color w:val="000000"/>
                                          </w:rPr>
                                          <w:t>✓</w:t>
                                        </w:r>
                                      </w:p>
                                    </w:tc>
                                  </w:tr>
                                </w:tbl>
                                <w:p w14:paraId="3867A6E8" w14:textId="77777777" w:rsidR="00296627" w:rsidRDefault="00296627"/>
                                <w:p w14:paraId="7B7AEBAB" w14:textId="77777777" w:rsidR="00296627" w:rsidRDefault="0029662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0" o:spid="_x0000_s1027" type="#_x0000_t202" style="position:absolute;left:0;text-align:left;margin-left:21.6pt;margin-top:42.8pt;width:237.6pt;height:11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" o:allowincell="f" filled="f" stroked="f">
                      <v:textbox>
                        <w:txbxContent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1843"/>
                              <w:gridCol w:w="1418"/>
                              <w:gridCol w:w="1218"/>
                            </w:tblGrid>
                            <w:tr w:rsidR="00296627" w14:paraId="541AD6A8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74486E26" w14:textId="77777777" w:rsidR="00296627" w:rsidRDefault="00296627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Organelle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9B691C2" w14:textId="77777777" w:rsidR="00296627" w:rsidRDefault="00296627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Animal cell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0C026CF6" w14:textId="77777777" w:rsidR="00296627" w:rsidRDefault="00296627" w:rsidP="00A025D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Plant cell</w:t>
                                  </w:r>
                                </w:p>
                              </w:tc>
                            </w:tr>
                            <w:tr w:rsidR="00296627" w14:paraId="3DEEA861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24A9DB33" w14:textId="77777777" w:rsidR="00296627" w:rsidRDefault="00296627">
                                  <w:r>
                                    <w:t>Nucleus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4B0A26" w14:textId="3D22693B" w:rsidR="00296627" w:rsidRDefault="00296627">
                                  <w:r w:rsidRPr="008A77FA">
                                    <w:rPr>
                                      <w:rFonts w:ascii="Zapf Dingbats" w:hAnsi="Zapf Dingbats"/>
                                      <w:color w:val="000000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10D10662" w14:textId="45A70581" w:rsidR="00296627" w:rsidRDefault="00296627">
                                  <w:r w:rsidRPr="00113695">
                                    <w:rPr>
                                      <w:rFonts w:ascii="Zapf Dingbats" w:hAnsi="Zapf Dingbats"/>
                                      <w:color w:val="00000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296627" w14:paraId="465D6FC9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07BE75B9" w14:textId="77777777" w:rsidR="00296627" w:rsidRDefault="00296627">
                                  <w:r>
                                    <w:t>Cell wall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0B6DD93" w14:textId="25F0053A" w:rsidR="00296627" w:rsidRDefault="00296627">
                                  <w:r w:rsidRPr="007C6DA1">
                                    <w:rPr>
                                      <w:rFonts w:ascii="Zapf Dingbats" w:hAnsi="Zapf Dingbats"/>
                                      <w:color w:val="00000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725F200C" w14:textId="77777777" w:rsidR="00296627" w:rsidRDefault="00296627"/>
                              </w:tc>
                            </w:tr>
                            <w:tr w:rsidR="00296627" w14:paraId="26E4AD89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09963C94" w14:textId="77777777" w:rsidR="00296627" w:rsidRDefault="00296627">
                                  <w:r>
                                    <w:t>Cell membrane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39EA2F9" w14:textId="77777777" w:rsidR="00296627" w:rsidRDefault="00296627"/>
                              </w:tc>
                              <w:tc>
                                <w:tcPr>
                                  <w:tcW w:w="1218" w:type="dxa"/>
                                </w:tcPr>
                                <w:p w14:paraId="57DF26E9" w14:textId="0D831243" w:rsidR="00296627" w:rsidRDefault="00296627">
                                  <w:r w:rsidRPr="002A66AA">
                                    <w:rPr>
                                      <w:rFonts w:ascii="Zapf Dingbats" w:hAnsi="Zapf Dingbats"/>
                                      <w:color w:val="00000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  <w:tr w:rsidR="00296627" w14:paraId="5E2F7E23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2DE22209" w14:textId="77777777" w:rsidR="00296627" w:rsidRDefault="00296627">
                                  <w:r>
                                    <w:t>Cytoplasm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7406EC3" w14:textId="77777777" w:rsidR="00296627" w:rsidRDefault="00296627"/>
                              </w:tc>
                              <w:tc>
                                <w:tcPr>
                                  <w:tcW w:w="1218" w:type="dxa"/>
                                </w:tcPr>
                                <w:p w14:paraId="5DE61138" w14:textId="77777777" w:rsidR="00296627" w:rsidRDefault="00296627"/>
                              </w:tc>
                            </w:tr>
                            <w:tr w:rsidR="00296627" w14:paraId="0B7F916E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5F06FB06" w14:textId="77777777" w:rsidR="00296627" w:rsidRDefault="00296627">
                                  <w:r>
                                    <w:t>Large vacuole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9D90E1E" w14:textId="353D1F37" w:rsidR="00296627" w:rsidRDefault="00296627">
                                  <w:r w:rsidRPr="005F1E96">
                                    <w:rPr>
                                      <w:rFonts w:ascii="Zapf Dingbats" w:hAnsi="Zapf Dingbats"/>
                                      <w:color w:val="000000"/>
                                    </w:rPr>
                                    <w:t>✗</w:t>
                                  </w:r>
                                </w:p>
                              </w:tc>
                              <w:tc>
                                <w:tcPr>
                                  <w:tcW w:w="1218" w:type="dxa"/>
                                </w:tcPr>
                                <w:p w14:paraId="06FF4ED2" w14:textId="77777777" w:rsidR="00296627" w:rsidRDefault="00296627"/>
                              </w:tc>
                            </w:tr>
                            <w:tr w:rsidR="00296627" w14:paraId="3472EFD6" w14:textId="77777777" w:rsidTr="00652D43">
                              <w:tc>
                                <w:tcPr>
                                  <w:tcW w:w="1843" w:type="dxa"/>
                                </w:tcPr>
                                <w:p w14:paraId="37FAD2D9" w14:textId="77777777" w:rsidR="00296627" w:rsidRDefault="00296627">
                                  <w:r>
                                    <w:t>Chloroplast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7796EA" w14:textId="77777777" w:rsidR="00296627" w:rsidRDefault="00296627"/>
                              </w:tc>
                              <w:tc>
                                <w:tcPr>
                                  <w:tcW w:w="1218" w:type="dxa"/>
                                </w:tcPr>
                                <w:p w14:paraId="02E55ECF" w14:textId="3BA2A51E" w:rsidR="00296627" w:rsidRDefault="00296627">
                                  <w:r w:rsidRPr="00E321A3">
                                    <w:rPr>
                                      <w:rFonts w:ascii="Zapf Dingbats" w:hAnsi="Zapf Dingbats"/>
                                      <w:color w:val="000000"/>
                                    </w:rPr>
                                    <w:t>✓</w:t>
                                  </w:r>
                                </w:p>
                              </w:tc>
                            </w:tr>
                          </w:tbl>
                          <w:p w14:paraId="3867A6E8" w14:textId="77777777" w:rsidR="00296627" w:rsidRDefault="00296627"/>
                          <w:p w14:paraId="7B7AEBAB" w14:textId="77777777" w:rsidR="00296627" w:rsidRDefault="00296627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1C42B7FE" w14:textId="6AED8E66" w:rsidR="00B66E1D" w:rsidRDefault="007E16A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Use ticks and crosses to identify which </w:t>
            </w:r>
            <w:r w:rsidR="00B66E1D">
              <w:rPr>
                <w:snapToGrid w:val="0"/>
                <w:lang w:eastAsia="en-US"/>
              </w:rPr>
              <w:t xml:space="preserve">organelles </w:t>
            </w:r>
            <w:r w:rsidR="00A025DF">
              <w:rPr>
                <w:snapToGrid w:val="0"/>
                <w:lang w:eastAsia="en-US"/>
              </w:rPr>
              <w:t>are</w:t>
            </w:r>
            <w:r w:rsidR="00B66E1D">
              <w:rPr>
                <w:snapToGrid w:val="0"/>
                <w:lang w:eastAsia="en-US"/>
              </w:rPr>
              <w:t xml:space="preserve"> found in the various cell types.</w:t>
            </w:r>
            <w:r w:rsidR="00EC43D9">
              <w:rPr>
                <w:snapToGrid w:val="0"/>
                <w:lang w:eastAsia="en-US"/>
              </w:rPr>
              <w:t xml:space="preserve"> Some have been done for you.</w:t>
            </w:r>
          </w:p>
          <w:p w14:paraId="46993BAD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7F9342B8" w14:textId="77777777" w:rsidR="00A025DF" w:rsidRDefault="00A025DF">
            <w:pPr>
              <w:rPr>
                <w:snapToGrid w:val="0"/>
                <w:lang w:eastAsia="en-US"/>
              </w:rPr>
            </w:pPr>
          </w:p>
          <w:p w14:paraId="4F739C1B" w14:textId="77777777" w:rsidR="00A025DF" w:rsidRDefault="00A025DF">
            <w:pPr>
              <w:rPr>
                <w:snapToGrid w:val="0"/>
                <w:lang w:eastAsia="en-US"/>
              </w:rPr>
            </w:pPr>
          </w:p>
          <w:p w14:paraId="21389D0A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13ED4B52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116F5598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773362A9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095CE150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4B3C6D8A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684318CD" w14:textId="77777777" w:rsidR="00B66E1D" w:rsidRDefault="00B66E1D">
            <w:pPr>
              <w:rPr>
                <w:snapToGrid w:val="0"/>
                <w:lang w:eastAsia="en-US"/>
              </w:rPr>
            </w:pPr>
          </w:p>
          <w:p w14:paraId="711B7039" w14:textId="77777777" w:rsidR="00B66E1D" w:rsidRDefault="00B66E1D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44AD2F4C" w14:textId="77777777" w:rsidR="00B66E1D" w:rsidRDefault="00B66E1D"/>
          <w:p w14:paraId="42FC425D" w14:textId="77777777" w:rsidR="00B66E1D" w:rsidRDefault="00B66E1D"/>
          <w:p w14:paraId="628AB5C3" w14:textId="77777777" w:rsidR="00B66E1D" w:rsidRDefault="00B66E1D"/>
          <w:p w14:paraId="7E6BDAB8" w14:textId="77777777" w:rsidR="00B66E1D" w:rsidRDefault="00B66E1D"/>
        </w:tc>
        <w:tc>
          <w:tcPr>
            <w:tcW w:w="567" w:type="dxa"/>
            <w:tcBorders>
              <w:left w:val="single" w:sz="4" w:space="0" w:color="auto"/>
            </w:tcBorders>
          </w:tcPr>
          <w:p w14:paraId="0AB2BFBB" w14:textId="77777777" w:rsidR="00B66E1D" w:rsidRDefault="00B66E1D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6</w:t>
            </w:r>
          </w:p>
        </w:tc>
      </w:tr>
      <w:tr w:rsidR="00B66E1D" w14:paraId="7F8DE335" w14:textId="77777777" w:rsidTr="00A40F8A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4D7B295C" w14:textId="77777777" w:rsidR="00B66E1D" w:rsidRDefault="00B66E1D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8EE960D" w14:textId="77777777" w:rsidR="00B66E1D" w:rsidRDefault="007E16A3" w:rsidP="002E5A73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 xml:space="preserve">List </w:t>
            </w:r>
            <w:r w:rsidR="004312B8">
              <w:rPr>
                <w:snapToGrid w:val="0"/>
                <w:lang w:eastAsia="en-US"/>
              </w:rPr>
              <w:t>three</w:t>
            </w:r>
            <w:r>
              <w:rPr>
                <w:snapToGrid w:val="0"/>
                <w:lang w:eastAsia="en-US"/>
              </w:rPr>
              <w:t xml:space="preserve"> different </w:t>
            </w:r>
            <w:r w:rsidRPr="00626FB4">
              <w:rPr>
                <w:b/>
                <w:snapToGrid w:val="0"/>
                <w:lang w:eastAsia="en-US"/>
              </w:rPr>
              <w:t>types of animal cell</w:t>
            </w:r>
            <w:r>
              <w:rPr>
                <w:snapToGrid w:val="0"/>
                <w:lang w:eastAsia="en-US"/>
              </w:rPr>
              <w:t>.</w:t>
            </w:r>
            <w:r w:rsidR="00B66E1D">
              <w:rPr>
                <w:snapToGrid w:val="0"/>
                <w:lang w:eastAsia="en-US"/>
              </w:rPr>
              <w:t xml:space="preserve"> </w:t>
            </w:r>
          </w:p>
          <w:p w14:paraId="43FF2C37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  <w:p w14:paraId="2F501C5D" w14:textId="77777777" w:rsidR="00115EC0" w:rsidRDefault="00115EC0" w:rsidP="002E5A73">
            <w:pPr>
              <w:rPr>
                <w:snapToGrid w:val="0"/>
                <w:lang w:eastAsia="en-US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2F5CE238" w14:textId="77777777" w:rsidR="00B66E1D" w:rsidRDefault="00A025DF" w:rsidP="00A025DF">
            <w:pPr>
              <w:rPr>
                <w:snapToGrid w:val="0"/>
                <w:lang w:eastAsia="en-US"/>
              </w:rPr>
            </w:pPr>
            <w:r>
              <w:rPr>
                <w:snapToGrid w:val="0"/>
                <w:lang w:eastAsia="en-US"/>
              </w:rPr>
              <w:t>Examples include:</w:t>
            </w:r>
            <w:r w:rsidR="00B66E1D">
              <w:rPr>
                <w:snapToGrid w:val="0"/>
                <w:lang w:eastAsia="en-US"/>
              </w:rPr>
              <w:t xml:space="preserve"> blood, cheek</w:t>
            </w:r>
            <w:r>
              <w:rPr>
                <w:snapToGrid w:val="0"/>
                <w:lang w:eastAsia="en-US"/>
              </w:rPr>
              <w:t xml:space="preserve"> and muscle cells.</w:t>
            </w:r>
          </w:p>
          <w:p w14:paraId="195F4E4C" w14:textId="77777777" w:rsidR="00B66E1D" w:rsidRDefault="00B66E1D" w:rsidP="002E5A73"/>
        </w:tc>
        <w:tc>
          <w:tcPr>
            <w:tcW w:w="567" w:type="dxa"/>
            <w:tcBorders>
              <w:left w:val="single" w:sz="4" w:space="0" w:color="auto"/>
            </w:tcBorders>
          </w:tcPr>
          <w:p w14:paraId="784B65D0" w14:textId="77777777" w:rsidR="00B66E1D" w:rsidRDefault="004312B8" w:rsidP="002E5A73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3</w:t>
            </w:r>
          </w:p>
        </w:tc>
      </w:tr>
      <w:tr w:rsidR="00626FB4" w14:paraId="402652D6" w14:textId="77777777" w:rsidTr="00626FB4">
        <w:trPr>
          <w:cantSplit/>
        </w:trPr>
        <w:tc>
          <w:tcPr>
            <w:tcW w:w="576" w:type="dxa"/>
            <w:tcBorders>
              <w:right w:val="single" w:sz="4" w:space="0" w:color="auto"/>
            </w:tcBorders>
          </w:tcPr>
          <w:p w14:paraId="015251D5" w14:textId="77777777" w:rsidR="00626FB4" w:rsidRDefault="00626FB4" w:rsidP="00626FB4">
            <w:pPr>
              <w:widowControl w:val="0"/>
              <w:numPr>
                <w:ilvl w:val="0"/>
                <w:numId w:val="1"/>
              </w:numPr>
              <w:rPr>
                <w:b/>
                <w:noProof/>
                <w:color w:val="0000FF"/>
              </w:rPr>
            </w:pPr>
          </w:p>
        </w:tc>
        <w:tc>
          <w:tcPr>
            <w:tcW w:w="4752" w:type="dxa"/>
            <w:tcBorders>
              <w:left w:val="single" w:sz="4" w:space="0" w:color="auto"/>
              <w:right w:val="single" w:sz="4" w:space="0" w:color="auto"/>
            </w:tcBorders>
          </w:tcPr>
          <w:p w14:paraId="0F8B7E25" w14:textId="05517ADE" w:rsidR="00EC43D9" w:rsidRDefault="00EC43D9" w:rsidP="00626FB4">
            <w:pPr>
              <w:rPr>
                <w:snapToGrid w:val="0"/>
              </w:rPr>
            </w:pPr>
            <w:r>
              <w:rPr>
                <w:snapToGrid w:val="0"/>
              </w:rPr>
              <w:t>These are pictures of plant and animal cells.  What are</w:t>
            </w:r>
            <w:r w:rsidR="00626FB4" w:rsidRPr="008F0EF1">
              <w:rPr>
                <w:snapToGrid w:val="0"/>
              </w:rPr>
              <w:t xml:space="preserve"> the </w:t>
            </w:r>
            <w:r w:rsidR="00626FB4" w:rsidRPr="00626FB4">
              <w:rPr>
                <w:b/>
                <w:snapToGrid w:val="0"/>
              </w:rPr>
              <w:t>differences</w:t>
            </w:r>
            <w:r w:rsidR="00626FB4" w:rsidRPr="008F0EF1">
              <w:rPr>
                <w:snapToGrid w:val="0"/>
              </w:rPr>
              <w:t xml:space="preserve"> between plant and animal cells</w:t>
            </w:r>
            <w:r>
              <w:rPr>
                <w:snapToGrid w:val="0"/>
              </w:rPr>
              <w:t>?</w:t>
            </w:r>
          </w:p>
          <w:p w14:paraId="757317B9" w14:textId="77777777" w:rsidR="00EC43D9" w:rsidRDefault="00EC43D9" w:rsidP="00626FB4">
            <w:pPr>
              <w:rPr>
                <w:snapToGrid w:val="0"/>
              </w:rPr>
            </w:pPr>
          </w:p>
          <w:p w14:paraId="5B61FC95" w14:textId="628E39EF" w:rsidR="00EC43D9" w:rsidRDefault="00EC43D9" w:rsidP="00626FB4">
            <w:pPr>
              <w:rPr>
                <w:snapToGrid w:val="0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1E1DB156" wp14:editId="3131E796">
                  <wp:extent cx="2929255" cy="1938655"/>
                  <wp:effectExtent l="0" t="0" r="0" b="0"/>
                  <wp:docPr id="15" name="Picture 15" descr="HolyCrossHDD:private:var:folders:yk:dbqmzfxx30q4jfzjn9905csc0000gp:T:TemporaryItems:untitled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olyCrossHDD:private:var:folders:yk:dbqmzfxx30q4jfzjn9905csc0000gp:T:TemporaryItems:untitled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9255" cy="193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3BB04" w14:textId="77777777" w:rsidR="00EC43D9" w:rsidRDefault="00EC43D9" w:rsidP="00626FB4">
            <w:pPr>
              <w:rPr>
                <w:snapToGrid w:val="0"/>
              </w:rPr>
            </w:pPr>
          </w:p>
          <w:p w14:paraId="5D138601" w14:textId="77777777" w:rsidR="00626FB4" w:rsidRPr="008F0EF1" w:rsidRDefault="00626FB4" w:rsidP="00626FB4">
            <w:pPr>
              <w:rPr>
                <w:snapToGrid w:val="0"/>
              </w:rPr>
            </w:pPr>
          </w:p>
        </w:tc>
        <w:tc>
          <w:tcPr>
            <w:tcW w:w="4667" w:type="dxa"/>
            <w:tcBorders>
              <w:left w:val="single" w:sz="4" w:space="0" w:color="auto"/>
              <w:right w:val="single" w:sz="4" w:space="0" w:color="auto"/>
            </w:tcBorders>
          </w:tcPr>
          <w:p w14:paraId="5108B432" w14:textId="5592316E" w:rsidR="00626FB4" w:rsidRPr="008F0EF1" w:rsidRDefault="00626FB4" w:rsidP="00626FB4">
            <w:pPr>
              <w:widowControl w:val="0"/>
            </w:pPr>
            <w:r w:rsidRPr="008F0EF1">
              <w:t xml:space="preserve">Plant cells have a </w:t>
            </w:r>
            <w:r w:rsidR="00EC43D9">
              <w:t>c</w:t>
            </w:r>
            <w:r w:rsidRPr="008F0EF1">
              <w:t>ell wall and a </w:t>
            </w:r>
            <w:r w:rsidR="00EC43D9">
              <w:t xml:space="preserve">large </w:t>
            </w:r>
            <w:r w:rsidRPr="008F0EF1">
              <w:t>central vacuole. A plant cell may also contain chloroplasts.</w:t>
            </w:r>
          </w:p>
          <w:p w14:paraId="55F5C837" w14:textId="77777777" w:rsidR="00626FB4" w:rsidRPr="008F0EF1" w:rsidRDefault="00626FB4" w:rsidP="00626FB4">
            <w:pPr>
              <w:widowControl w:val="0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510ECEF4" w14:textId="77777777" w:rsidR="00626FB4" w:rsidRDefault="00626FB4" w:rsidP="00626FB4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3</w:t>
            </w:r>
          </w:p>
        </w:tc>
      </w:tr>
    </w:tbl>
    <w:p w14:paraId="6582A5B5" w14:textId="0BD154C0" w:rsidR="002E5A73" w:rsidRDefault="002E5A73" w:rsidP="00115EC0">
      <w:pPr>
        <w:tabs>
          <w:tab w:val="left" w:pos="286"/>
        </w:tabs>
        <w:ind w:left="284"/>
      </w:pPr>
    </w:p>
    <w:sectPr w:rsidR="002E5A73" w:rsidSect="00626FB4">
      <w:footerReference w:type="default" r:id="rId14"/>
      <w:headerReference w:type="first" r:id="rId15"/>
      <w:footerReference w:type="first" r:id="rId16"/>
      <w:type w:val="continuous"/>
      <w:pgSz w:w="11909" w:h="16834" w:code="9"/>
      <w:pgMar w:top="1009" w:right="720" w:bottom="1009" w:left="720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5023D5" w14:textId="77777777" w:rsidR="00296627" w:rsidRDefault="00296627">
      <w:r>
        <w:separator/>
      </w:r>
    </w:p>
  </w:endnote>
  <w:endnote w:type="continuationSeparator" w:id="0">
    <w:p w14:paraId="0B071657" w14:textId="77777777" w:rsidR="00296627" w:rsidRDefault="00296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Zapf Dingbats">
    <w:panose1 w:val="05020102010704020609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3E43C" w14:textId="77777777" w:rsidR="00296627" w:rsidRPr="00115EC0" w:rsidRDefault="00296627" w:rsidP="00214201">
    <w:pPr>
      <w:pStyle w:val="Footer"/>
      <w:tabs>
        <w:tab w:val="clear" w:pos="4320"/>
        <w:tab w:val="clear" w:pos="8640"/>
        <w:tab w:val="center" w:pos="5245"/>
        <w:tab w:val="right" w:pos="10490"/>
      </w:tabs>
      <w:rPr>
        <w:sz w:val="20"/>
      </w:rPr>
    </w:pPr>
    <w:r w:rsidRPr="008305F4"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8F56DB">
      <w:rPr>
        <w:noProof/>
        <w:sz w:val="20"/>
      </w:rPr>
      <w:t>4</w:t>
    </w:r>
    <w:r w:rsidRPr="008305F4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B5FC4" w14:textId="77777777" w:rsidR="00296627" w:rsidRPr="00214201" w:rsidRDefault="00296627" w:rsidP="00214201">
    <w:pPr>
      <w:pStyle w:val="Footer"/>
      <w:tabs>
        <w:tab w:val="clear" w:pos="4320"/>
        <w:tab w:val="clear" w:pos="8640"/>
        <w:tab w:val="center" w:pos="5245"/>
        <w:tab w:val="right" w:pos="10490"/>
      </w:tabs>
      <w:rPr>
        <w:sz w:val="20"/>
      </w:rPr>
    </w:pPr>
    <w:r w:rsidRPr="008305F4"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8F56DB">
      <w:rPr>
        <w:noProof/>
        <w:sz w:val="20"/>
      </w:rPr>
      <w:t>1</w:t>
    </w:r>
    <w:r w:rsidRPr="008305F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404386" w14:textId="77777777" w:rsidR="00296627" w:rsidRDefault="00296627">
      <w:r>
        <w:separator/>
      </w:r>
    </w:p>
  </w:footnote>
  <w:footnote w:type="continuationSeparator" w:id="0">
    <w:p w14:paraId="707923EC" w14:textId="77777777" w:rsidR="00296627" w:rsidRDefault="0029662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1D4E42" w14:textId="77777777" w:rsidR="00296627" w:rsidRDefault="00296627" w:rsidP="00115EC0">
    <w:pPr>
      <w:pStyle w:val="Header"/>
      <w:jc w:val="center"/>
    </w:pPr>
  </w:p>
  <w:p w14:paraId="084FF3C0" w14:textId="77777777" w:rsidR="00296627" w:rsidRDefault="00296627" w:rsidP="00115EC0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6A689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5D87074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">
    <w:nsid w:val="0A4B0095"/>
    <w:multiLevelType w:val="singleLevel"/>
    <w:tmpl w:val="19AA0056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3">
    <w:nsid w:val="0C6A6557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4">
    <w:nsid w:val="0C986469"/>
    <w:multiLevelType w:val="hybridMultilevel"/>
    <w:tmpl w:val="D132FFC6"/>
    <w:lvl w:ilvl="0" w:tplc="AA646EB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E49429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6">
    <w:nsid w:val="0FE92391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7">
    <w:nsid w:val="14E1406F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8">
    <w:nsid w:val="20451BFD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9">
    <w:nsid w:val="20965A80"/>
    <w:multiLevelType w:val="hybridMultilevel"/>
    <w:tmpl w:val="5398424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1877715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1">
    <w:nsid w:val="26A30457"/>
    <w:multiLevelType w:val="hybridMultilevel"/>
    <w:tmpl w:val="38488F34"/>
    <w:lvl w:ilvl="0" w:tplc="F50679E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2">
    <w:nsid w:val="2C6A1D6F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3">
    <w:nsid w:val="2D1C36F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4">
    <w:nsid w:val="30E17385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5">
    <w:nsid w:val="337246F2"/>
    <w:multiLevelType w:val="singleLevel"/>
    <w:tmpl w:val="32DA457E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</w:abstractNum>
  <w:abstractNum w:abstractNumId="16">
    <w:nsid w:val="36133E4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7">
    <w:nsid w:val="37B96489"/>
    <w:multiLevelType w:val="hybridMultilevel"/>
    <w:tmpl w:val="518A8E04"/>
    <w:lvl w:ilvl="0" w:tplc="BA1A089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79EAC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0AF9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FF8F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1E93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50AA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E08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EA5E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7494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B2000DD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19">
    <w:nsid w:val="3C6A00F7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0">
    <w:nsid w:val="40623AB0"/>
    <w:multiLevelType w:val="hybridMultilevel"/>
    <w:tmpl w:val="79E85A0C"/>
    <w:lvl w:ilvl="0" w:tplc="A98E43E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15C2B1C"/>
    <w:multiLevelType w:val="hybridMultilevel"/>
    <w:tmpl w:val="38DCC426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426A62"/>
    <w:multiLevelType w:val="hybridMultilevel"/>
    <w:tmpl w:val="15D29D74"/>
    <w:lvl w:ilvl="0" w:tplc="9892927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D3B0EBA"/>
    <w:multiLevelType w:val="hybridMultilevel"/>
    <w:tmpl w:val="65667EC6"/>
    <w:lvl w:ilvl="0" w:tplc="AA646EB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EF83801"/>
    <w:multiLevelType w:val="hybridMultilevel"/>
    <w:tmpl w:val="74101F30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51253EDD"/>
    <w:multiLevelType w:val="hybridMultilevel"/>
    <w:tmpl w:val="A5F091A0"/>
    <w:lvl w:ilvl="0" w:tplc="2B48D02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1B55A7F"/>
    <w:multiLevelType w:val="hybridMultilevel"/>
    <w:tmpl w:val="0106862A"/>
    <w:lvl w:ilvl="0" w:tplc="9892927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22A52E9"/>
    <w:multiLevelType w:val="hybridMultilevel"/>
    <w:tmpl w:val="12D000C0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3CF69BA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9">
    <w:nsid w:val="58DD561D"/>
    <w:multiLevelType w:val="hybridMultilevel"/>
    <w:tmpl w:val="518A8E04"/>
    <w:lvl w:ilvl="0" w:tplc="BA1A089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79EAC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50AF9B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FF8FA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1E93A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E50AA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7E08B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EA5E6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7494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9113113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1">
    <w:nsid w:val="5A8D2C30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2">
    <w:nsid w:val="5F726226"/>
    <w:multiLevelType w:val="hybridMultilevel"/>
    <w:tmpl w:val="26FE4CB6"/>
    <w:lvl w:ilvl="0" w:tplc="4502E77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8A41A68"/>
    <w:multiLevelType w:val="hybridMultilevel"/>
    <w:tmpl w:val="6616DC38"/>
    <w:lvl w:ilvl="0" w:tplc="9892927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9E676E2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5">
    <w:nsid w:val="6F37737D"/>
    <w:multiLevelType w:val="hybridMultilevel"/>
    <w:tmpl w:val="75B4E9FE"/>
    <w:lvl w:ilvl="0" w:tplc="FFFFFFFF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135538D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7">
    <w:nsid w:val="71A62B94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38">
    <w:nsid w:val="74524EE7"/>
    <w:multiLevelType w:val="hybridMultilevel"/>
    <w:tmpl w:val="5B54FAB6"/>
    <w:lvl w:ilvl="0" w:tplc="9892927A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4F818A9"/>
    <w:multiLevelType w:val="hybridMultilevel"/>
    <w:tmpl w:val="89C49C6E"/>
    <w:lvl w:ilvl="0" w:tplc="FFFFFFFF">
      <w:start w:val="1"/>
      <w:numFmt w:val="upperLetter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88D7C0C"/>
    <w:multiLevelType w:val="hybridMultilevel"/>
    <w:tmpl w:val="390C11EA"/>
    <w:lvl w:ilvl="0" w:tplc="04E8A4E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8A24124"/>
    <w:multiLevelType w:val="hybridMultilevel"/>
    <w:tmpl w:val="7EAE59E2"/>
    <w:lvl w:ilvl="0" w:tplc="2BF22752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C4231D8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43">
    <w:nsid w:val="7D6E296B"/>
    <w:multiLevelType w:val="singleLevel"/>
    <w:tmpl w:val="AA646E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num w:numId="1">
    <w:abstractNumId w:val="15"/>
  </w:num>
  <w:num w:numId="2">
    <w:abstractNumId w:val="31"/>
  </w:num>
  <w:num w:numId="3">
    <w:abstractNumId w:val="34"/>
  </w:num>
  <w:num w:numId="4">
    <w:abstractNumId w:val="1"/>
  </w:num>
  <w:num w:numId="5">
    <w:abstractNumId w:val="6"/>
  </w:num>
  <w:num w:numId="6">
    <w:abstractNumId w:val="36"/>
  </w:num>
  <w:num w:numId="7">
    <w:abstractNumId w:val="18"/>
  </w:num>
  <w:num w:numId="8">
    <w:abstractNumId w:val="19"/>
  </w:num>
  <w:num w:numId="9">
    <w:abstractNumId w:val="8"/>
  </w:num>
  <w:num w:numId="10">
    <w:abstractNumId w:val="2"/>
  </w:num>
  <w:num w:numId="11">
    <w:abstractNumId w:val="14"/>
  </w:num>
  <w:num w:numId="12">
    <w:abstractNumId w:val="3"/>
  </w:num>
  <w:num w:numId="13">
    <w:abstractNumId w:val="42"/>
  </w:num>
  <w:num w:numId="14">
    <w:abstractNumId w:val="30"/>
  </w:num>
  <w:num w:numId="15">
    <w:abstractNumId w:val="28"/>
  </w:num>
  <w:num w:numId="16">
    <w:abstractNumId w:val="7"/>
  </w:num>
  <w:num w:numId="17">
    <w:abstractNumId w:val="25"/>
  </w:num>
  <w:num w:numId="18">
    <w:abstractNumId w:val="41"/>
  </w:num>
  <w:num w:numId="19">
    <w:abstractNumId w:val="40"/>
  </w:num>
  <w:num w:numId="20">
    <w:abstractNumId w:val="32"/>
  </w:num>
  <w:num w:numId="21">
    <w:abstractNumId w:val="4"/>
  </w:num>
  <w:num w:numId="22">
    <w:abstractNumId w:val="26"/>
  </w:num>
  <w:num w:numId="23">
    <w:abstractNumId w:val="20"/>
  </w:num>
  <w:num w:numId="24">
    <w:abstractNumId w:val="27"/>
  </w:num>
  <w:num w:numId="25">
    <w:abstractNumId w:val="9"/>
  </w:num>
  <w:num w:numId="26">
    <w:abstractNumId w:val="39"/>
  </w:num>
  <w:num w:numId="27">
    <w:abstractNumId w:val="17"/>
  </w:num>
  <w:num w:numId="28">
    <w:abstractNumId w:val="29"/>
  </w:num>
  <w:num w:numId="29">
    <w:abstractNumId w:val="35"/>
  </w:num>
  <w:num w:numId="30">
    <w:abstractNumId w:val="21"/>
  </w:num>
  <w:num w:numId="31">
    <w:abstractNumId w:val="23"/>
  </w:num>
  <w:num w:numId="32">
    <w:abstractNumId w:val="37"/>
  </w:num>
  <w:num w:numId="33">
    <w:abstractNumId w:val="13"/>
  </w:num>
  <w:num w:numId="34">
    <w:abstractNumId w:val="16"/>
  </w:num>
  <w:num w:numId="35">
    <w:abstractNumId w:val="10"/>
  </w:num>
  <w:num w:numId="36">
    <w:abstractNumId w:val="12"/>
  </w:num>
  <w:num w:numId="37">
    <w:abstractNumId w:val="5"/>
  </w:num>
  <w:num w:numId="38">
    <w:abstractNumId w:val="43"/>
  </w:num>
  <w:num w:numId="39">
    <w:abstractNumId w:val="24"/>
  </w:num>
  <w:num w:numId="40">
    <w:abstractNumId w:val="11"/>
  </w:num>
  <w:num w:numId="41">
    <w:abstractNumId w:val="22"/>
  </w:num>
  <w:num w:numId="42">
    <w:abstractNumId w:val="38"/>
  </w:num>
  <w:num w:numId="43">
    <w:abstractNumId w:val="33"/>
  </w:num>
  <w:num w:numId="44">
    <w:abstractNumId w:val="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ttachedTemplate r:id="rId1"/>
  <w:defaultTabStop w:val="28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72CF"/>
    <w:rsid w:val="00001CDD"/>
    <w:rsid w:val="00007505"/>
    <w:rsid w:val="000224DD"/>
    <w:rsid w:val="0003547D"/>
    <w:rsid w:val="00047CAB"/>
    <w:rsid w:val="000978DF"/>
    <w:rsid w:val="000B7317"/>
    <w:rsid w:val="000E0805"/>
    <w:rsid w:val="00115EC0"/>
    <w:rsid w:val="001E01E5"/>
    <w:rsid w:val="001E1C01"/>
    <w:rsid w:val="001E3FFC"/>
    <w:rsid w:val="0020447D"/>
    <w:rsid w:val="00214201"/>
    <w:rsid w:val="002402F4"/>
    <w:rsid w:val="00252983"/>
    <w:rsid w:val="00255F93"/>
    <w:rsid w:val="002607C2"/>
    <w:rsid w:val="002628FC"/>
    <w:rsid w:val="00287B9A"/>
    <w:rsid w:val="00296627"/>
    <w:rsid w:val="002A0695"/>
    <w:rsid w:val="002A239F"/>
    <w:rsid w:val="002E5A73"/>
    <w:rsid w:val="002F5881"/>
    <w:rsid w:val="003040E9"/>
    <w:rsid w:val="00306C9E"/>
    <w:rsid w:val="00327AE3"/>
    <w:rsid w:val="00360F6B"/>
    <w:rsid w:val="003672CF"/>
    <w:rsid w:val="003907DE"/>
    <w:rsid w:val="00393EF5"/>
    <w:rsid w:val="003E58BA"/>
    <w:rsid w:val="004312B8"/>
    <w:rsid w:val="004A40BD"/>
    <w:rsid w:val="004B213B"/>
    <w:rsid w:val="005C0104"/>
    <w:rsid w:val="005C1748"/>
    <w:rsid w:val="005F3EDE"/>
    <w:rsid w:val="006173ED"/>
    <w:rsid w:val="00626FB4"/>
    <w:rsid w:val="00652D43"/>
    <w:rsid w:val="006673C1"/>
    <w:rsid w:val="00671EF7"/>
    <w:rsid w:val="00683284"/>
    <w:rsid w:val="006C56E6"/>
    <w:rsid w:val="00786690"/>
    <w:rsid w:val="007A54D5"/>
    <w:rsid w:val="007E16A3"/>
    <w:rsid w:val="00825E65"/>
    <w:rsid w:val="0083426F"/>
    <w:rsid w:val="00857DFE"/>
    <w:rsid w:val="008F1AF2"/>
    <w:rsid w:val="008F56DB"/>
    <w:rsid w:val="009B5689"/>
    <w:rsid w:val="00A025DF"/>
    <w:rsid w:val="00A1248C"/>
    <w:rsid w:val="00A40F8A"/>
    <w:rsid w:val="00A42422"/>
    <w:rsid w:val="00A57D41"/>
    <w:rsid w:val="00AC4E97"/>
    <w:rsid w:val="00AC508F"/>
    <w:rsid w:val="00B12D00"/>
    <w:rsid w:val="00B20091"/>
    <w:rsid w:val="00B315DA"/>
    <w:rsid w:val="00B66E1D"/>
    <w:rsid w:val="00BA139B"/>
    <w:rsid w:val="00BD4778"/>
    <w:rsid w:val="00C37BF7"/>
    <w:rsid w:val="00CD3877"/>
    <w:rsid w:val="00CE4933"/>
    <w:rsid w:val="00CF5D57"/>
    <w:rsid w:val="00D36F11"/>
    <w:rsid w:val="00D75816"/>
    <w:rsid w:val="00D85839"/>
    <w:rsid w:val="00E267AC"/>
    <w:rsid w:val="00EB56DE"/>
    <w:rsid w:val="00EB797C"/>
    <w:rsid w:val="00EC43D9"/>
    <w:rsid w:val="00F15FD9"/>
    <w:rsid w:val="00F24475"/>
    <w:rsid w:val="00F367A9"/>
    <w:rsid w:val="00F52455"/>
    <w:rsid w:val="00F77A23"/>
    <w:rsid w:val="00FA4293"/>
    <w:rsid w:val="00FA73B3"/>
    <w:rsid w:val="00FB7042"/>
    <w:rsid w:val="00FC78D7"/>
    <w:rsid w:val="00FE6996"/>
    <w:rsid w:val="00FF460E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4A80C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spacing w:before="240" w:after="60"/>
      <w:outlineLvl w:val="0"/>
    </w:pPr>
    <w:rPr>
      <w:b/>
      <w:kern w:val="28"/>
      <w:lang w:val="en-AU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hsheadingbold">
    <w:name w:val="Maths heading (bold)"/>
    <w:basedOn w:val="Normal"/>
    <w:rPr>
      <w:b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Date">
    <w:name w:val="Date"/>
    <w:basedOn w:val="Normal"/>
    <w:next w:val="Normal"/>
    <w:semiHidden/>
    <w:rPr>
      <w:szCs w:val="24"/>
      <w:lang w:val="en-AU" w:eastAsia="en-US"/>
    </w:rPr>
  </w:style>
  <w:style w:type="table" w:styleId="TableGrid">
    <w:name w:val="Table Grid"/>
    <w:basedOn w:val="TableNormal"/>
    <w:uiPriority w:val="59"/>
    <w:rsid w:val="00B200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FA73B3"/>
    <w:rPr>
      <w:b/>
      <w:color w:val="0000FF"/>
      <w:sz w:val="28"/>
      <w:lang w:val="en-US" w:eastAsia="en-AU" w:bidi="ar-SA"/>
    </w:rPr>
  </w:style>
  <w:style w:type="character" w:customStyle="1" w:styleId="HeaderChar">
    <w:name w:val="Header Char"/>
    <w:link w:val="Header"/>
    <w:uiPriority w:val="99"/>
    <w:semiHidden/>
    <w:rsid w:val="00115EC0"/>
    <w:rPr>
      <w:sz w:val="24"/>
      <w:lang w:val="en-US" w:eastAsia="en-AU" w:bidi="ar-SA"/>
    </w:rPr>
  </w:style>
  <w:style w:type="paragraph" w:customStyle="1" w:styleId="a-Headingchapter">
    <w:name w:val="a-Heading chapter"/>
    <w:basedOn w:val="Normal"/>
    <w:qFormat/>
    <w:rsid w:val="00115EC0"/>
    <w:pPr>
      <w:spacing w:after="120"/>
      <w:jc w:val="center"/>
    </w:pPr>
    <w:rPr>
      <w:rFonts w:eastAsia="Calibri"/>
      <w:b/>
      <w:sz w:val="28"/>
      <w:szCs w:val="28"/>
      <w:lang w:val="en-AU" w:eastAsia="en-US"/>
    </w:rPr>
  </w:style>
  <w:style w:type="character" w:customStyle="1" w:styleId="FooterChar">
    <w:name w:val="Footer Char"/>
    <w:link w:val="Footer"/>
    <w:uiPriority w:val="99"/>
    <w:semiHidden/>
    <w:rsid w:val="00115EC0"/>
    <w:rPr>
      <w:sz w:val="24"/>
      <w:lang w:val="en-US" w:eastAsia="en-AU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689"/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B4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26F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spacing w:before="240" w:after="60"/>
      <w:outlineLvl w:val="0"/>
    </w:pPr>
    <w:rPr>
      <w:b/>
      <w:kern w:val="28"/>
      <w:lang w:val="en-AU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thsheadingbold">
    <w:name w:val="Maths heading (bold)"/>
    <w:basedOn w:val="Normal"/>
    <w:rPr>
      <w:b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Date">
    <w:name w:val="Date"/>
    <w:basedOn w:val="Normal"/>
    <w:next w:val="Normal"/>
    <w:semiHidden/>
    <w:rPr>
      <w:szCs w:val="24"/>
      <w:lang w:val="en-AU" w:eastAsia="en-US"/>
    </w:rPr>
  </w:style>
  <w:style w:type="table" w:styleId="TableGrid">
    <w:name w:val="Table Grid"/>
    <w:basedOn w:val="TableNormal"/>
    <w:uiPriority w:val="59"/>
    <w:rsid w:val="00B2009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link w:val="Heading2"/>
    <w:rsid w:val="00FA73B3"/>
    <w:rPr>
      <w:b/>
      <w:color w:val="0000FF"/>
      <w:sz w:val="28"/>
      <w:lang w:val="en-US" w:eastAsia="en-AU" w:bidi="ar-SA"/>
    </w:rPr>
  </w:style>
  <w:style w:type="character" w:customStyle="1" w:styleId="HeaderChar">
    <w:name w:val="Header Char"/>
    <w:link w:val="Header"/>
    <w:uiPriority w:val="99"/>
    <w:semiHidden/>
    <w:rsid w:val="00115EC0"/>
    <w:rPr>
      <w:sz w:val="24"/>
      <w:lang w:val="en-US" w:eastAsia="en-AU" w:bidi="ar-SA"/>
    </w:rPr>
  </w:style>
  <w:style w:type="paragraph" w:customStyle="1" w:styleId="a-Headingchapter">
    <w:name w:val="a-Heading chapter"/>
    <w:basedOn w:val="Normal"/>
    <w:qFormat/>
    <w:rsid w:val="00115EC0"/>
    <w:pPr>
      <w:spacing w:after="120"/>
      <w:jc w:val="center"/>
    </w:pPr>
    <w:rPr>
      <w:rFonts w:eastAsia="Calibri"/>
      <w:b/>
      <w:sz w:val="28"/>
      <w:szCs w:val="28"/>
      <w:lang w:val="en-AU" w:eastAsia="en-US"/>
    </w:rPr>
  </w:style>
  <w:style w:type="character" w:customStyle="1" w:styleId="FooterChar">
    <w:name w:val="Footer Char"/>
    <w:link w:val="Footer"/>
    <w:uiPriority w:val="99"/>
    <w:semiHidden/>
    <w:rsid w:val="00115EC0"/>
    <w:rPr>
      <w:sz w:val="24"/>
      <w:lang w:val="en-US" w:eastAsia="en-AU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6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689"/>
    <w:rPr>
      <w:rFonts w:ascii="Tahoma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B4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26FB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MQH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\Program Files\Microsoft Office\Templates\MQHW.dot</Template>
  <TotalTime>1</TotalTime>
  <Pages>4</Pages>
  <Words>473</Words>
  <Characters>2698</Characters>
  <Application>Microsoft Macintosh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TopicName Test</vt:lpstr>
    </vt:vector>
  </TitlesOfParts>
  <Company/>
  <LinksUpToDate>false</LinksUpToDate>
  <CharactersWithSpaces>3165</CharactersWithSpaces>
  <SharedDoc>false</SharedDoc>
  <HLinks>
    <vt:vector size="30" baseType="variant">
      <vt:variant>
        <vt:i4>6029435</vt:i4>
      </vt:variant>
      <vt:variant>
        <vt:i4>6109</vt:i4>
      </vt:variant>
      <vt:variant>
        <vt:i4>1033</vt:i4>
      </vt:variant>
      <vt:variant>
        <vt:i4>1</vt:i4>
      </vt:variant>
      <vt:variant>
        <vt:lpwstr>SQ1-9</vt:lpwstr>
      </vt:variant>
      <vt:variant>
        <vt:lpwstr/>
      </vt:variant>
      <vt:variant>
        <vt:i4>589839</vt:i4>
      </vt:variant>
      <vt:variant>
        <vt:i4>6702</vt:i4>
      </vt:variant>
      <vt:variant>
        <vt:i4>1032</vt:i4>
      </vt:variant>
      <vt:variant>
        <vt:i4>1</vt:i4>
      </vt:variant>
      <vt:variant>
        <vt:lpwstr>cell</vt:lpwstr>
      </vt:variant>
      <vt:variant>
        <vt:lpwstr/>
      </vt:variant>
      <vt:variant>
        <vt:i4>3211317</vt:i4>
      </vt:variant>
      <vt:variant>
        <vt:i4>8191</vt:i4>
      </vt:variant>
      <vt:variant>
        <vt:i4>1026</vt:i4>
      </vt:variant>
      <vt:variant>
        <vt:i4>1</vt:i4>
      </vt:variant>
      <vt:variant>
        <vt:lpwstr>51</vt:lpwstr>
      </vt:variant>
      <vt:variant>
        <vt:lpwstr/>
      </vt:variant>
      <vt:variant>
        <vt:i4>3276853</vt:i4>
      </vt:variant>
      <vt:variant>
        <vt:i4>8197</vt:i4>
      </vt:variant>
      <vt:variant>
        <vt:i4>1027</vt:i4>
      </vt:variant>
      <vt:variant>
        <vt:i4>1</vt:i4>
      </vt:variant>
      <vt:variant>
        <vt:lpwstr>52</vt:lpwstr>
      </vt:variant>
      <vt:variant>
        <vt:lpwstr/>
      </vt:variant>
      <vt:variant>
        <vt:i4>7143539</vt:i4>
      </vt:variant>
      <vt:variant>
        <vt:i4>8658</vt:i4>
      </vt:variant>
      <vt:variant>
        <vt:i4>1025</vt:i4>
      </vt:variant>
      <vt:variant>
        <vt:i4>1</vt:i4>
      </vt:variant>
      <vt:variant>
        <vt:lpwstr>SQ1-11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2006-06-05T04:20:00Z</cp:lastPrinted>
  <dcterms:created xsi:type="dcterms:W3CDTF">2015-11-23T02:17:00Z</dcterms:created>
  <dcterms:modified xsi:type="dcterms:W3CDTF">2015-11-23T02:17:00Z</dcterms:modified>
</cp:coreProperties>
</file>