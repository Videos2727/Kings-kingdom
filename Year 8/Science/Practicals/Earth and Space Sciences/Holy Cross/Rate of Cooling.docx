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Pr="002E7E4E" w:rsidRDefault="002E7E4E" w:rsidP="002E7E4E">
      <w:pPr>
        <w:jc w:val="center"/>
        <w:rPr>
          <w:rFonts w:ascii="Arial" w:hAnsi="Arial"/>
          <w:b/>
        </w:rPr>
      </w:pPr>
      <w:r w:rsidRPr="002E7E4E">
        <w:rPr>
          <w:rFonts w:ascii="Arial" w:hAnsi="Arial"/>
          <w:b/>
        </w:rPr>
        <w:t>Year 8 Science</w:t>
      </w:r>
    </w:p>
    <w:p w:rsidR="002E7E4E" w:rsidRPr="002E7E4E" w:rsidRDefault="002E7E4E" w:rsidP="002E7E4E">
      <w:pPr>
        <w:jc w:val="center"/>
        <w:rPr>
          <w:rFonts w:ascii="Arial" w:hAnsi="Arial"/>
          <w:b/>
        </w:rPr>
      </w:pPr>
      <w:r w:rsidRPr="002E7E4E">
        <w:rPr>
          <w:rFonts w:ascii="Arial" w:hAnsi="Arial"/>
          <w:b/>
        </w:rPr>
        <w:t>Earth and Space Sciences</w:t>
      </w:r>
    </w:p>
    <w:p w:rsidR="002E7E4E" w:rsidRPr="002E7E4E" w:rsidRDefault="002E7E4E" w:rsidP="002E7E4E">
      <w:pPr>
        <w:jc w:val="center"/>
        <w:rPr>
          <w:rFonts w:ascii="Arial" w:hAnsi="Arial"/>
          <w:b/>
        </w:rPr>
      </w:pPr>
      <w:r w:rsidRPr="002E7E4E">
        <w:rPr>
          <w:rFonts w:ascii="Arial" w:hAnsi="Arial"/>
          <w:b/>
        </w:rPr>
        <w:t>Investigation - Rate of Cooling</w:t>
      </w:r>
    </w:p>
    <w:p w:rsidR="002E7E4E" w:rsidRDefault="002E7E4E" w:rsidP="00222BC9">
      <w:pPr>
        <w:rPr>
          <w:rFonts w:ascii="Arial" w:hAnsi="Arial"/>
        </w:rPr>
      </w:pPr>
      <w:bookmarkStart w:id="0" w:name="_GoBack"/>
      <w:bookmarkEnd w:id="0"/>
    </w:p>
    <w:p w:rsidR="002E7E4E" w:rsidRDefault="002E7E4E" w:rsidP="00222BC9">
      <w:pPr>
        <w:rPr>
          <w:rFonts w:ascii="Arial" w:hAnsi="Arial"/>
        </w:rPr>
      </w:pPr>
    </w:p>
    <w:p w:rsidR="002E7E4E" w:rsidRDefault="002E7E4E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>
            <wp:extent cx="6116320" cy="4432451"/>
            <wp:effectExtent l="0" t="0" r="508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43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2E7E4E" w:rsidRPr="003D11C3" w:rsidRDefault="002E7E4E" w:rsidP="00222BC9">
      <w:pPr>
        <w:rPr>
          <w:rFonts w:ascii="Arial" w:hAnsi="Arial"/>
        </w:rPr>
      </w:pPr>
    </w:p>
    <w:sectPr w:rsidR="002E7E4E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E4E"/>
    <w:rsid w:val="00222BC9"/>
    <w:rsid w:val="002E7E4E"/>
    <w:rsid w:val="003D11C3"/>
    <w:rsid w:val="005872A5"/>
    <w:rsid w:val="00967719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7E4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E4E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7E4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E4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</TotalTime>
  <Pages>1</Pages>
  <Words>11</Words>
  <Characters>66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2015-02-20T02:03:00Z</dcterms:created>
  <dcterms:modified xsi:type="dcterms:W3CDTF">2015-02-20T02:05:00Z</dcterms:modified>
</cp:coreProperties>
</file>