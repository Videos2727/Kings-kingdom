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2A5" w:rsidRPr="00F66AC9" w:rsidRDefault="00F66AC9" w:rsidP="00F66AC9">
      <w:pPr>
        <w:jc w:val="center"/>
        <w:rPr>
          <w:rFonts w:ascii="Arial" w:hAnsi="Arial"/>
          <w:b/>
        </w:rPr>
      </w:pPr>
      <w:r w:rsidRPr="00F66AC9">
        <w:rPr>
          <w:rFonts w:ascii="Arial" w:hAnsi="Arial"/>
          <w:b/>
        </w:rPr>
        <w:t>Year 8 Science</w:t>
      </w:r>
    </w:p>
    <w:p w:rsidR="00F66AC9" w:rsidRPr="00F66AC9" w:rsidRDefault="00F66AC9" w:rsidP="00F66AC9">
      <w:pPr>
        <w:jc w:val="center"/>
        <w:rPr>
          <w:rFonts w:ascii="Arial" w:hAnsi="Arial"/>
          <w:b/>
        </w:rPr>
      </w:pPr>
      <w:r w:rsidRPr="00F66AC9">
        <w:rPr>
          <w:rFonts w:ascii="Arial" w:hAnsi="Arial"/>
          <w:b/>
        </w:rPr>
        <w:t>Biological Sciences</w:t>
      </w:r>
    </w:p>
    <w:p w:rsidR="00F66AC9" w:rsidRPr="00F66AC9" w:rsidRDefault="00F66AC9" w:rsidP="00F66AC9">
      <w:pPr>
        <w:jc w:val="center"/>
        <w:rPr>
          <w:rFonts w:ascii="Arial" w:hAnsi="Arial"/>
          <w:b/>
        </w:rPr>
      </w:pPr>
      <w:r w:rsidRPr="00F66AC9">
        <w:rPr>
          <w:rFonts w:ascii="Arial" w:hAnsi="Arial"/>
          <w:b/>
        </w:rPr>
        <w:t>Investigation - Microscopes</w:t>
      </w:r>
    </w:p>
    <w:p w:rsidR="00F66AC9" w:rsidRDefault="00F66AC9" w:rsidP="00222BC9">
      <w:pPr>
        <w:rPr>
          <w:rFonts w:ascii="Arial" w:hAnsi="Arial"/>
        </w:rPr>
      </w:pPr>
    </w:p>
    <w:p w:rsidR="00F66AC9" w:rsidRDefault="00F66AC9" w:rsidP="00222BC9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>
            <wp:extent cx="6116320" cy="47244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5-10-18 at 5.40.16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AC9" w:rsidRDefault="00F66AC9" w:rsidP="00222BC9">
      <w:pPr>
        <w:rPr>
          <w:rFonts w:ascii="Arial" w:hAnsi="Arial"/>
        </w:rPr>
      </w:pPr>
    </w:p>
    <w:p w:rsidR="00F66AC9" w:rsidRPr="003D11C3" w:rsidRDefault="00F66AC9" w:rsidP="00222BC9">
      <w:pPr>
        <w:rPr>
          <w:rFonts w:ascii="Arial" w:hAnsi="Arial"/>
        </w:rPr>
      </w:pPr>
      <w:bookmarkStart w:id="0" w:name="_GoBack"/>
      <w:bookmarkEnd w:id="0"/>
    </w:p>
    <w:sectPr w:rsidR="00F66AC9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6AC9"/>
    <w:rsid w:val="00222BC9"/>
    <w:rsid w:val="003D11C3"/>
    <w:rsid w:val="005872A5"/>
    <w:rsid w:val="00967719"/>
    <w:rsid w:val="00BF67FC"/>
    <w:rsid w:val="00DA5783"/>
    <w:rsid w:val="00F6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6AC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AC9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6AC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AC9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1</TotalTime>
  <Pages>1</Pages>
  <Words>10</Words>
  <Characters>58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</cp:revision>
  <dcterms:created xsi:type="dcterms:W3CDTF">2015-10-18T09:12:00Z</dcterms:created>
  <dcterms:modified xsi:type="dcterms:W3CDTF">2015-10-18T09:41:00Z</dcterms:modified>
</cp:coreProperties>
</file>