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7B6D49" w14:textId="77777777" w:rsidR="005872A5" w:rsidRPr="007B68CB" w:rsidRDefault="007B68CB" w:rsidP="007B68CB">
      <w:pPr>
        <w:jc w:val="center"/>
        <w:rPr>
          <w:rFonts w:ascii="Arial" w:hAnsi="Arial"/>
          <w:b/>
        </w:rPr>
      </w:pPr>
      <w:r w:rsidRPr="007B68CB">
        <w:rPr>
          <w:rFonts w:ascii="Arial" w:hAnsi="Arial"/>
          <w:b/>
        </w:rPr>
        <w:t>Year 8 Science</w:t>
      </w:r>
    </w:p>
    <w:p w14:paraId="111C8142" w14:textId="77777777" w:rsidR="007B68CB" w:rsidRDefault="007B68CB" w:rsidP="007B68CB">
      <w:pPr>
        <w:jc w:val="center"/>
        <w:rPr>
          <w:rFonts w:ascii="Arial" w:hAnsi="Arial"/>
          <w:b/>
        </w:rPr>
      </w:pPr>
      <w:r w:rsidRPr="007B68CB">
        <w:rPr>
          <w:rFonts w:ascii="Arial" w:hAnsi="Arial"/>
          <w:b/>
        </w:rPr>
        <w:t>Investigating</w:t>
      </w:r>
      <w:r w:rsidR="00DA1B88">
        <w:rPr>
          <w:rFonts w:ascii="Arial" w:hAnsi="Arial"/>
          <w:b/>
        </w:rPr>
        <w:t xml:space="preserve"> a Pendulum</w:t>
      </w:r>
    </w:p>
    <w:p w14:paraId="0D977E7F" w14:textId="77777777" w:rsidR="007B68CB" w:rsidRDefault="007B68CB" w:rsidP="007B68CB">
      <w:pPr>
        <w:rPr>
          <w:rFonts w:ascii="Arial" w:hAnsi="Arial"/>
        </w:rPr>
      </w:pPr>
    </w:p>
    <w:p w14:paraId="07DC867D" w14:textId="77777777" w:rsidR="007B68CB" w:rsidRDefault="007B68CB" w:rsidP="007B68CB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4985C8D9" wp14:editId="068BFA68">
            <wp:extent cx="6116320" cy="7160895"/>
            <wp:effectExtent l="0" t="0" r="508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2200D4D" w14:textId="77777777" w:rsidR="007B68CB" w:rsidRDefault="007B68CB" w:rsidP="007B68CB">
      <w:pPr>
        <w:jc w:val="center"/>
        <w:rPr>
          <w:rFonts w:ascii="Arial" w:hAnsi="Arial"/>
        </w:rPr>
      </w:pPr>
    </w:p>
    <w:p w14:paraId="12AB1D0A" w14:textId="77777777" w:rsidR="007B68CB" w:rsidRPr="007B68CB" w:rsidRDefault="007B68CB" w:rsidP="007B68CB">
      <w:pPr>
        <w:rPr>
          <w:rFonts w:ascii="Arial" w:hAnsi="Arial"/>
        </w:rPr>
      </w:pPr>
      <w:bookmarkStart w:id="0" w:name="_GoBack"/>
      <w:bookmarkEnd w:id="0"/>
    </w:p>
    <w:sectPr w:rsidR="007B68CB" w:rsidRPr="007B68CB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8CB"/>
    <w:rsid w:val="00222BC9"/>
    <w:rsid w:val="003D11C3"/>
    <w:rsid w:val="005872A5"/>
    <w:rsid w:val="007B68CB"/>
    <w:rsid w:val="00967719"/>
    <w:rsid w:val="00990FF6"/>
    <w:rsid w:val="00BF67FC"/>
    <w:rsid w:val="00DA1B88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810A9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8C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8C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8C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8C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1</Pages>
  <Words>6</Words>
  <Characters>39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2015-02-07T02:47:00Z</dcterms:created>
  <dcterms:modified xsi:type="dcterms:W3CDTF">2015-02-07T02:53:00Z</dcterms:modified>
</cp:coreProperties>
</file>