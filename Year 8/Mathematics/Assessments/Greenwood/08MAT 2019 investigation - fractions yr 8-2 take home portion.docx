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2A149" w14:textId="64EE36FE" w:rsidR="000617EA" w:rsidRPr="00C379D1" w:rsidRDefault="000617EA" w:rsidP="000617EA">
      <w:pPr>
        <w:pStyle w:val="Title"/>
        <w:rPr>
          <w:rFonts w:ascii="Comic Sans MS" w:hAnsi="Comic Sans MS"/>
          <w:sz w:val="24"/>
          <w:szCs w:val="24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7456" behindDoc="1" locked="0" layoutInCell="1" allowOverlap="1" wp14:anchorId="567E0930" wp14:editId="4172D64F">
            <wp:simplePos x="0" y="0"/>
            <wp:positionH relativeFrom="column">
              <wp:posOffset>25400</wp:posOffset>
            </wp:positionH>
            <wp:positionV relativeFrom="paragraph">
              <wp:posOffset>-142240</wp:posOffset>
            </wp:positionV>
            <wp:extent cx="772160" cy="954405"/>
            <wp:effectExtent l="0" t="0" r="8890" b="0"/>
            <wp:wrapTight wrapText="bothSides">
              <wp:wrapPolygon edited="0">
                <wp:start x="0" y="0"/>
                <wp:lineTo x="0" y="21126"/>
                <wp:lineTo x="21316" y="21126"/>
                <wp:lineTo x="21316" y="0"/>
                <wp:lineTo x="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571DA4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6" o:title=""/>
          </v:shape>
          <o:OLEObject Type="Embed" ProgID="FXEquation.Equation" ShapeID="_x0000_i1025" DrawAspect="Content" ObjectID="_1585048985" r:id="rId7"/>
        </w:object>
      </w:r>
      <w:r w:rsidRPr="00C379D1">
        <w:rPr>
          <w:rFonts w:ascii="Comic Sans MS" w:hAnsi="Comic Sans MS"/>
          <w:sz w:val="24"/>
          <w:szCs w:val="24"/>
        </w:rPr>
        <w:t>Greenwood College</w:t>
      </w:r>
    </w:p>
    <w:p w14:paraId="5C62414A" w14:textId="38A362F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8-2018</w:t>
      </w:r>
    </w:p>
    <w:p w14:paraId="406F9092" w14:textId="4F9C422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>
        <w:rPr>
          <w:rFonts w:ascii="Comic Sans MS" w:hAnsi="Comic Sans MS"/>
          <w:b/>
          <w:bCs/>
          <w:lang w:val="en-NZ"/>
        </w:rPr>
        <w:t xml:space="preserve">–Take home section </w:t>
      </w:r>
    </w:p>
    <w:p w14:paraId="37E26FEB" w14:textId="77777777" w:rsidR="000617EA" w:rsidRPr="00C10552" w:rsidRDefault="000617EA" w:rsidP="000617EA">
      <w:pPr>
        <w:rPr>
          <w:lang w:val="en-NZ"/>
        </w:rPr>
      </w:pPr>
    </w:p>
    <w:p w14:paraId="496C02C5" w14:textId="64F5D128" w:rsidR="00D74B6B" w:rsidRDefault="000617EA" w:rsidP="000617EA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MARK:  _____/</w:t>
      </w:r>
      <w:r w:rsidR="00EC367F">
        <w:rPr>
          <w:rFonts w:ascii="Comic Sans MS" w:hAnsi="Comic Sans MS"/>
        </w:rPr>
        <w:t>____</w:t>
      </w:r>
      <w:r>
        <w:rPr>
          <w:rFonts w:ascii="Comic Sans MS" w:hAnsi="Comic Sans MS"/>
        </w:rPr>
        <w:t xml:space="preserve">    = _______%</w:t>
      </w:r>
    </w:p>
    <w:p w14:paraId="7389887B" w14:textId="77777777" w:rsidR="000617EA" w:rsidRPr="000617EA" w:rsidRDefault="000617EA" w:rsidP="000617EA">
      <w:pPr>
        <w:rPr>
          <w:lang w:val="en-NZ"/>
        </w:rPr>
      </w:pPr>
    </w:p>
    <w:p w14:paraId="4A93295C" w14:textId="7E45D409" w:rsidR="00D74B6B" w:rsidRPr="000617EA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8"/>
          <w:szCs w:val="48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Smooth fractions – Take home section</w:t>
      </w:r>
      <w:r w:rsid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 PART 1</w:t>
      </w:r>
    </w:p>
    <w:p w14:paraId="0AA697D9" w14:textId="3A7E8842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D1549C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 xml:space="preserve">To calculate fractional quantities for the ingredients in smoothie recipes </w:t>
      </w:r>
    </w:p>
    <w:p w14:paraId="341C291D" w14:textId="020068A1" w:rsidR="00D74B6B" w:rsidRDefault="00D1549C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21516B0F" wp14:editId="73EF43D4">
            <wp:simplePos x="0" y="0"/>
            <wp:positionH relativeFrom="column">
              <wp:posOffset>6219190</wp:posOffset>
            </wp:positionH>
            <wp:positionV relativeFrom="paragraph">
              <wp:posOffset>69215</wp:posOffset>
            </wp:positionV>
            <wp:extent cx="889000" cy="2588260"/>
            <wp:effectExtent l="0" t="0" r="6350" b="254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B6B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You will need </w:t>
      </w:r>
    </w:p>
    <w:p w14:paraId="376209BD" w14:textId="5A0B1ABE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• </w:t>
      </w:r>
      <w:r w:rsidR="00D1549C">
        <w:rPr>
          <w:rFonts w:ascii="Times" w:hAnsi="Times" w:cs="Times"/>
          <w:sz w:val="30"/>
          <w:szCs w:val="30"/>
          <w:lang w:val="en-US"/>
        </w:rPr>
        <w:t>Calculator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71C671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17BC9" wp14:editId="7F90AB63">
                <wp:simplePos x="0" y="0"/>
                <wp:positionH relativeFrom="column">
                  <wp:posOffset>3773170</wp:posOffset>
                </wp:positionH>
                <wp:positionV relativeFrom="paragraph">
                  <wp:posOffset>46990</wp:posOffset>
                </wp:positionV>
                <wp:extent cx="2588260" cy="1448435"/>
                <wp:effectExtent l="0" t="0" r="21590" b="18415"/>
                <wp:wrapTight wrapText="bothSides">
                  <wp:wrapPolygon edited="0">
                    <wp:start x="0" y="0"/>
                    <wp:lineTo x="0" y="21591"/>
                    <wp:lineTo x="21621" y="21591"/>
                    <wp:lineTo x="21621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1448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5BEB93" w14:textId="77777777" w:rsidR="001118B9" w:rsidRDefault="001118B9" w:rsidP="00D74B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Recipe: 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Strawberry smoothie </w:t>
                            </w:r>
                          </w:p>
                          <w:p w14:paraId="5969487B" w14:textId="77777777" w:rsidR="001118B9" w:rsidRPr="0054352A" w:rsidRDefault="001118B9" w:rsidP="00D74B6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70E8DF8" w14:textId="77777777" w:rsidR="001118B9" w:rsidRDefault="001118B9" w:rsidP="00D74B6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Serves 2 people </w:t>
                            </w:r>
                          </w:p>
                          <w:p w14:paraId="44694387" w14:textId="77777777" w:rsidR="001118B9" w:rsidRPr="0054352A" w:rsidRDefault="001118B9" w:rsidP="00D74B6B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550631E" w14:textId="1528FAE6" w:rsidR="001118B9" w:rsidRPr="00D1549C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2</w:t>
                            </w:r>
                            <w:r w:rsidRPr="00D1549C">
                              <w:rPr>
                                <w:lang w:val="en-US"/>
                              </w:rPr>
                              <w:t xml:space="preserve"> bananas</w:t>
                            </w:r>
                          </w:p>
                          <w:p w14:paraId="47F73DE8" w14:textId="3D0A1879" w:rsidR="001118B9" w:rsidRPr="00D1549C" w:rsidRDefault="00D1549C" w:rsidP="00D1549C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>2¾</w:t>
                            </w:r>
                            <w:r w:rsidR="001118B9" w:rsidRPr="00D1549C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lang w:val="en-US"/>
                              </w:rPr>
                              <w:t>cups of milk</w:t>
                            </w:r>
                          </w:p>
                          <w:p w14:paraId="730EB61C" w14:textId="4759A88F" w:rsidR="001118B9" w:rsidRPr="0054352A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3½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scoops vanilla ice-cream </w:t>
                            </w:r>
                          </w:p>
                          <w:p w14:paraId="166D3F4B" w14:textId="55A43E2E" w:rsidR="001118B9" w:rsidRPr="0054352A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5 strawberries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17B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7.1pt;margin-top:3.7pt;width:203.8pt;height:1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" filled="f" strokecolor="#4f81bd">
                <v:textbox>
                  <w:txbxContent>
                    <w:p w14:paraId="585BEB93" w14:textId="77777777" w:rsidR="001118B9" w:rsidRDefault="001118B9" w:rsidP="00D74B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Recipe: </w:t>
                      </w:r>
                      <w:r w:rsidRPr="00A044AF">
                        <w:rPr>
                          <w:lang w:val="en-US"/>
                        </w:rPr>
                        <w:t xml:space="preserve">Strawberry smoothie </w:t>
                      </w:r>
                    </w:p>
                    <w:p w14:paraId="5969487B" w14:textId="77777777" w:rsidR="001118B9" w:rsidRPr="0054352A" w:rsidRDefault="001118B9" w:rsidP="00D74B6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70E8DF8" w14:textId="77777777" w:rsidR="001118B9" w:rsidRDefault="001118B9" w:rsidP="00D74B6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Serves 2 people </w:t>
                      </w:r>
                    </w:p>
                    <w:p w14:paraId="44694387" w14:textId="77777777" w:rsidR="001118B9" w:rsidRPr="0054352A" w:rsidRDefault="001118B9" w:rsidP="00D74B6B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1550631E" w14:textId="1528FAE6" w:rsidR="001118B9" w:rsidRPr="00D1549C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2</w:t>
                      </w:r>
                      <w:r w:rsidRPr="00D1549C">
                        <w:rPr>
                          <w:lang w:val="en-US"/>
                        </w:rPr>
                        <w:t xml:space="preserve"> bananas</w:t>
                      </w:r>
                    </w:p>
                    <w:p w14:paraId="47F73DE8" w14:textId="3D0A1879" w:rsidR="001118B9" w:rsidRPr="00D1549C" w:rsidRDefault="00D1549C" w:rsidP="00D1549C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>2¾</w:t>
                      </w:r>
                      <w:r w:rsidR="001118B9" w:rsidRPr="00D1549C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>
                        <w:rPr>
                          <w:position w:val="-16"/>
                          <w:lang w:val="en-US"/>
                        </w:rPr>
                        <w:t>cups of milk</w:t>
                      </w:r>
                    </w:p>
                    <w:p w14:paraId="730EB61C" w14:textId="4759A88F" w:rsidR="001118B9" w:rsidRPr="0054352A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3½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lang w:val="en-US"/>
                        </w:rPr>
                        <w:t xml:space="preserve">scoops vanilla ice-cream </w:t>
                      </w:r>
                    </w:p>
                    <w:p w14:paraId="166D3F4B" w14:textId="55A43E2E" w:rsidR="001118B9" w:rsidRPr="0054352A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1118B9" w:rsidRPr="0054352A">
                        <w:rPr>
                          <w:lang w:val="en-US"/>
                        </w:rPr>
                        <w:t xml:space="preserve">5 strawberries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What to do </w:t>
      </w:r>
    </w:p>
    <w:p w14:paraId="27AB7F2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 w:rsidRPr="00D1549C">
        <w:rPr>
          <w:rFonts w:ascii="Times" w:hAnsi="Times" w:cs="Times"/>
          <w:sz w:val="28"/>
          <w:szCs w:val="28"/>
          <w:lang w:val="en-US"/>
        </w:rPr>
        <w:t xml:space="preserve">Paris has invited </w:t>
      </w:r>
      <w:r w:rsidRPr="00D1549C">
        <w:rPr>
          <w:rFonts w:ascii="Times" w:hAnsi="Times" w:cs="Times"/>
          <w:b/>
          <w:sz w:val="28"/>
          <w:szCs w:val="28"/>
          <w:lang w:val="en-US"/>
        </w:rPr>
        <w:t>three</w:t>
      </w:r>
      <w:r w:rsidRPr="00D1549C">
        <w:rPr>
          <w:rFonts w:ascii="Times" w:hAnsi="Times" w:cs="Times"/>
          <w:sz w:val="28"/>
          <w:szCs w:val="28"/>
          <w:lang w:val="en-US"/>
        </w:rPr>
        <w:t xml:space="preserve"> friends over for a swim and wishes to make strawberry smoothies for them to have by the pool. She finds the following recipe</w:t>
      </w:r>
      <w:r w:rsidRPr="00D1549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7EEAA834" w14:textId="654B4710" w:rsidR="000B7B1B" w:rsidRDefault="000B7B1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DF2C849" w14:textId="77777777" w:rsidR="00C12CB4" w:rsidRPr="00680FEA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color w:val="0B66FF"/>
          <w:sz w:val="28"/>
          <w:szCs w:val="28"/>
          <w:lang w:val="en-US"/>
        </w:rPr>
        <w:t xml:space="preserve"> </w:t>
      </w:r>
      <w:r w:rsidRPr="00680FEA">
        <w:rPr>
          <w:rFonts w:ascii="Times" w:hAnsi="Times" w:cs="Times"/>
          <w:b/>
          <w:bCs/>
          <w:sz w:val="28"/>
          <w:szCs w:val="28"/>
          <w:lang w:val="en-US"/>
        </w:rPr>
        <w:t>Calculate</w:t>
      </w:r>
      <w:r w:rsidR="00D74B6B" w:rsidRPr="00680FEA">
        <w:rPr>
          <w:rFonts w:ascii="Times" w:hAnsi="Times" w:cs="Times"/>
          <w:sz w:val="28"/>
          <w:szCs w:val="28"/>
          <w:lang w:val="en-US"/>
        </w:rPr>
        <w:t xml:space="preserve"> the amount of each ingredient she will require to make </w:t>
      </w:r>
    </w:p>
    <w:p w14:paraId="7939AB92" w14:textId="4F94CFFE" w:rsidR="00D74B6B" w:rsidRPr="00680FEA" w:rsidRDefault="00D74B6B" w:rsidP="00C12CB4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sz w:val="28"/>
          <w:szCs w:val="28"/>
          <w:lang w:val="en-US"/>
        </w:rPr>
        <w:t xml:space="preserve">smoothies for herself and all the friends she has invited.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Include units in your answers.</w:t>
      </w:r>
    </w:p>
    <w:p w14:paraId="441A307C" w14:textId="77777777" w:rsidR="000B7B1B" w:rsidRPr="00680FEA" w:rsidRDefault="000B7B1B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28"/>
          <w:szCs w:val="28"/>
          <w:lang w:val="en-US"/>
        </w:rPr>
      </w:pPr>
    </w:p>
    <w:p w14:paraId="566CD85E" w14:textId="77777777" w:rsidR="00C66807" w:rsidRPr="00680FEA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_________________________________________________________________________</w:t>
      </w:r>
    </w:p>
    <w:p w14:paraId="608C1A8B" w14:textId="77777777" w:rsidR="00C66807" w:rsidRPr="00680FEA" w:rsidRDefault="00C66807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</w:p>
    <w:p w14:paraId="25C5C3E9" w14:textId="1E9C1FB7" w:rsidR="00D1549C" w:rsidRPr="00680FEA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</w:t>
      </w:r>
      <w:r w:rsidR="00F03B41" w:rsidRPr="00680FEA">
        <w:rPr>
          <w:rFonts w:ascii="Times" w:hAnsi="Times" w:cs="Times"/>
          <w:b/>
          <w:bCs/>
          <w:sz w:val="28"/>
          <w:szCs w:val="28"/>
          <w:lang w:val="en-US"/>
        </w:rPr>
        <w:t>____________</w:t>
      </w:r>
    </w:p>
    <w:p w14:paraId="667976CF" w14:textId="77777777" w:rsidR="00C12CB4" w:rsidRPr="00680FEA" w:rsidRDefault="00C12CB4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</w:p>
    <w:p w14:paraId="5F5B3A1C" w14:textId="77777777" w:rsidR="00F03B41" w:rsidRPr="00680FEA" w:rsidRDefault="00F03B41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28"/>
          <w:szCs w:val="28"/>
          <w:lang w:val="en-US"/>
        </w:rPr>
      </w:pPr>
    </w:p>
    <w:p w14:paraId="3477E6EB" w14:textId="5967188B" w:rsidR="00D74B6B" w:rsidRPr="00680FEA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Two</w:t>
      </w:r>
      <w:r w:rsidR="00D74B6B" w:rsidRPr="00680FEA">
        <w:rPr>
          <w:rFonts w:ascii="Times" w:hAnsi="Times" w:cs="Times"/>
          <w:sz w:val="28"/>
          <w:szCs w:val="28"/>
          <w:lang w:val="en-US"/>
        </w:rPr>
        <w:t xml:space="preserve"> more friends decide to drop in just as Paris is about to make the smoothies. Find the </w:t>
      </w:r>
      <w:r w:rsidR="00F03B41" w:rsidRPr="00680FEA">
        <w:rPr>
          <w:rFonts w:ascii="Times" w:hAnsi="Times" w:cs="Times"/>
          <w:sz w:val="28"/>
          <w:szCs w:val="28"/>
          <w:lang w:val="en-US"/>
        </w:rPr>
        <w:t xml:space="preserve">  </w:t>
      </w:r>
      <w:r w:rsidR="00D74B6B" w:rsidRPr="00680FEA">
        <w:rPr>
          <w:rFonts w:ascii="Times" w:hAnsi="Times" w:cs="Times"/>
          <w:sz w:val="28"/>
          <w:szCs w:val="28"/>
          <w:lang w:val="en-US"/>
        </w:rPr>
        <w:t>amount of each ingredient she will need to make smoo</w:t>
      </w:r>
      <w:r w:rsidR="00680FEA" w:rsidRPr="00680FEA">
        <w:rPr>
          <w:rFonts w:ascii="Times" w:hAnsi="Times" w:cs="Times"/>
          <w:sz w:val="28"/>
          <w:szCs w:val="28"/>
          <w:lang w:val="en-US"/>
        </w:rPr>
        <w:t>thies for everyone at the pool. Include units in your answers.</w:t>
      </w:r>
    </w:p>
    <w:p w14:paraId="1E305D4E" w14:textId="77777777" w:rsidR="00C66807" w:rsidRPr="00680FEA" w:rsidRDefault="00D1549C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_________________________________________________________________________</w:t>
      </w:r>
    </w:p>
    <w:p w14:paraId="389AE0DE" w14:textId="21C9981F" w:rsidR="00D1549C" w:rsidRPr="00680FEA" w:rsidRDefault="00D1549C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_________________________________________________________________</w:t>
      </w:r>
      <w:r w:rsidR="00F03B41" w:rsidRPr="00680FEA">
        <w:rPr>
          <w:rFonts w:ascii="Times" w:hAnsi="Times" w:cs="Times"/>
          <w:b/>
          <w:bCs/>
          <w:sz w:val="28"/>
          <w:szCs w:val="28"/>
          <w:lang w:val="en-US"/>
        </w:rPr>
        <w:t>________</w:t>
      </w:r>
    </w:p>
    <w:p w14:paraId="4DDD9C80" w14:textId="77777777" w:rsidR="00C12CB4" w:rsidRPr="00680FEA" w:rsidRDefault="00C12CB4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sz w:val="28"/>
          <w:szCs w:val="28"/>
          <w:lang w:val="en-US"/>
        </w:rPr>
      </w:pPr>
    </w:p>
    <w:p w14:paraId="3F494C7D" w14:textId="045F3966" w:rsidR="000B7B1B" w:rsidRPr="00680FEA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 w:firstLine="0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color w:val="0B66FF"/>
          <w:sz w:val="28"/>
          <w:szCs w:val="28"/>
          <w:lang w:val="en-US"/>
        </w:rPr>
        <w:t> </w:t>
      </w:r>
      <w:r w:rsidRPr="00680FEA">
        <w:rPr>
          <w:rFonts w:ascii="Times" w:hAnsi="Times" w:cs="Times"/>
          <w:sz w:val="28"/>
          <w:szCs w:val="28"/>
          <w:lang w:val="en-US"/>
        </w:rPr>
        <w:t xml:space="preserve">Paris’ parents then ask if they could have a smoothie also. Calculate the amount of each </w:t>
      </w:r>
      <w:r w:rsidR="00F03B41" w:rsidRPr="00680FEA">
        <w:rPr>
          <w:rFonts w:ascii="Times" w:hAnsi="Times" w:cs="Times"/>
          <w:sz w:val="28"/>
          <w:szCs w:val="28"/>
          <w:lang w:val="en-US"/>
        </w:rPr>
        <w:t xml:space="preserve">  </w:t>
      </w:r>
      <w:r w:rsidRPr="00680FEA">
        <w:rPr>
          <w:rFonts w:ascii="Times" w:hAnsi="Times" w:cs="Times"/>
          <w:sz w:val="28"/>
          <w:szCs w:val="28"/>
          <w:lang w:val="en-US"/>
        </w:rPr>
        <w:t xml:space="preserve">ingredient she will now require to make smoothies for her </w:t>
      </w:r>
      <w:r w:rsidR="00E019E1" w:rsidRPr="00680FEA">
        <w:rPr>
          <w:rFonts w:ascii="Times" w:hAnsi="Times" w:cs="Times"/>
          <w:sz w:val="28"/>
          <w:szCs w:val="28"/>
          <w:lang w:val="en-US"/>
        </w:rPr>
        <w:t xml:space="preserve">2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parents. Include units in your answers.</w:t>
      </w:r>
    </w:p>
    <w:p w14:paraId="75E0D378" w14:textId="77777777" w:rsidR="00C66807" w:rsidRDefault="00F03B4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sz w:val="28"/>
          <w:szCs w:val="28"/>
          <w:lang w:val="en-US"/>
        </w:rPr>
        <w:t xml:space="preserve">     _______________________________________________________________________________</w:t>
      </w:r>
    </w:p>
    <w:p w14:paraId="00E20D24" w14:textId="77777777" w:rsidR="00C66807" w:rsidRDefault="00C66807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562ED718" w14:textId="5429B593" w:rsidR="00F03B41" w:rsidRDefault="00F03B4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sz w:val="28"/>
          <w:szCs w:val="28"/>
          <w:lang w:val="en-US"/>
        </w:rPr>
        <w:t>_______________________________________________</w:t>
      </w:r>
      <w:r>
        <w:rPr>
          <w:rFonts w:ascii="Times" w:hAnsi="Times" w:cs="Times"/>
          <w:sz w:val="28"/>
          <w:szCs w:val="28"/>
          <w:lang w:val="en-US"/>
        </w:rPr>
        <w:t>________________________________</w:t>
      </w:r>
    </w:p>
    <w:p w14:paraId="5F27B918" w14:textId="77777777" w:rsidR="00680FEA" w:rsidRDefault="00680FEA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3CD00544" w14:textId="77777777" w:rsidR="00841E91" w:rsidRDefault="00841E9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6B879461" w14:textId="613AF43D" w:rsidR="00D74B6B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30"/>
          <w:szCs w:val="30"/>
          <w:lang w:val="en-US"/>
        </w:rPr>
      </w:pPr>
      <w:r w:rsidRPr="00F03B41">
        <w:rPr>
          <w:rFonts w:ascii="Times" w:hAnsi="Times" w:cs="Times"/>
          <w:sz w:val="30"/>
          <w:szCs w:val="30"/>
          <w:lang w:val="en-US"/>
        </w:rPr>
        <w:lastRenderedPageBreak/>
        <w:t xml:space="preserve">To make enough smoothies for her, her </w:t>
      </w:r>
      <w:r w:rsidR="00DC0BD8">
        <w:rPr>
          <w:rFonts w:ascii="Times" w:hAnsi="Times" w:cs="Times"/>
          <w:sz w:val="30"/>
          <w:szCs w:val="30"/>
          <w:lang w:val="en-US"/>
        </w:rPr>
        <w:t xml:space="preserve">2 </w:t>
      </w:r>
      <w:r w:rsidRPr="00F03B41">
        <w:rPr>
          <w:rFonts w:ascii="Times" w:hAnsi="Times" w:cs="Times"/>
          <w:sz w:val="30"/>
          <w:szCs w:val="30"/>
          <w:lang w:val="en-US"/>
        </w:rPr>
        <w:t xml:space="preserve">parents and all her friends, Paris needs to find the right quantities to make 8 smoothies. Using the information above, find two different ways that she can calculate the quantities needed to make 8 smoothies.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Include units in your answers.</w:t>
      </w:r>
    </w:p>
    <w:p w14:paraId="09FF66C0" w14:textId="77777777" w:rsidR="000B7B1B" w:rsidRPr="00F03B41" w:rsidRDefault="000B7B1B" w:rsidP="000B7B1B">
      <w:pPr>
        <w:pStyle w:val="ListParagraph"/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</w:p>
    <w:p w14:paraId="496487CE" w14:textId="65D3435B" w:rsidR="00F03B41" w:rsidRDefault="00F03B41" w:rsidP="00C66807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 w:line="480" w:lineRule="auto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332181" w14:textId="67F89972" w:rsidR="00F03B41" w:rsidRDefault="00D74B6B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5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Calculate the quantities needed using both the methods you found in question</w:t>
      </w:r>
      <w:r w:rsidRPr="00A044AF">
        <w:rPr>
          <w:rFonts w:ascii="Times" w:hAnsi="Times" w:cs="Times"/>
          <w:sz w:val="30"/>
          <w:szCs w:val="30"/>
          <w:lang w:val="en-US"/>
        </w:rPr>
        <w:t xml:space="preserve"> </w:t>
      </w:r>
      <w:r w:rsidRPr="00A044AF">
        <w:rPr>
          <w:rFonts w:ascii="Times" w:hAnsi="Times" w:cs="Times"/>
          <w:b/>
          <w:bCs/>
          <w:sz w:val="30"/>
          <w:szCs w:val="30"/>
          <w:lang w:val="en-US"/>
        </w:rPr>
        <w:t>4</w:t>
      </w:r>
      <w:r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4B54322B" w14:textId="12C66CE6" w:rsidR="00D74B6B" w:rsidRDefault="00F03B41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D74B6B">
        <w:rPr>
          <w:rFonts w:ascii="Times" w:hAnsi="Times" w:cs="Times"/>
          <w:sz w:val="30"/>
          <w:szCs w:val="30"/>
          <w:lang w:val="en-US"/>
        </w:rPr>
        <w:t xml:space="preserve">Are the results what you expected? Explain. </w:t>
      </w:r>
    </w:p>
    <w:p w14:paraId="614C78F0" w14:textId="77777777" w:rsidR="00C66807" w:rsidRPr="00C66807" w:rsidRDefault="00C66807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10"/>
          <w:szCs w:val="10"/>
          <w:lang w:val="en-US"/>
        </w:rPr>
      </w:pPr>
    </w:p>
    <w:p w14:paraId="6333FD57" w14:textId="5C8AD955" w:rsidR="00F03B41" w:rsidRDefault="00F03B41" w:rsidP="00C6680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80" w:lineRule="auto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9648B2" w14:textId="77777777" w:rsidR="00F03B41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6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Paris spills one smoothie and needs to make a replacement so that she does not miss out. </w:t>
      </w:r>
      <w:r w:rsidR="00F03B41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781568DE" w14:textId="6EB9994C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How much of each ingredient does she require to make one smoothie?</w:t>
      </w:r>
      <w:r w:rsidR="00680FEA" w:rsidRPr="00680FEA">
        <w:rPr>
          <w:rFonts w:ascii="Times" w:hAnsi="Times" w:cs="Times"/>
          <w:sz w:val="28"/>
          <w:szCs w:val="28"/>
          <w:lang w:val="en-US"/>
        </w:rPr>
        <w:t xml:space="preserve"> Include units in your answers.</w:t>
      </w:r>
    </w:p>
    <w:p w14:paraId="748015C2" w14:textId="33A9AE0D" w:rsidR="00F03B41" w:rsidRDefault="00F03B41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0F86FCF2" w14:textId="77777777" w:rsidR="00C66807" w:rsidRDefault="00C66807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70CFBB2B" w14:textId="6C4C5F06" w:rsidR="00F03B41" w:rsidRDefault="00F03B41" w:rsidP="00C66807">
      <w:pPr>
        <w:widowControl w:val="0"/>
        <w:autoSpaceDE w:val="0"/>
        <w:autoSpaceDN w:val="0"/>
        <w:adjustRightInd w:val="0"/>
        <w:spacing w:line="480" w:lineRule="auto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68651743" w14:textId="77777777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B9246CF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05B32D4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5DC8124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37530A1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92ABF43" w14:textId="4D45A77D" w:rsidR="008E3DBE" w:rsidRPr="00F03B41" w:rsidRDefault="008E3DBE" w:rsidP="00F03B41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lastRenderedPageBreak/>
        <w:t xml:space="preserve">Fractions on the farm </w:t>
      </w:r>
      <w:r w:rsidR="00B55D08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–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 </w:t>
      </w:r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Take home </w:t>
      </w:r>
      <w:proofErr w:type="gramStart"/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section</w:t>
      </w:r>
      <w:proofErr w:type="gramEnd"/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Part 2</w:t>
      </w:r>
    </w:p>
    <w:p w14:paraId="23102801" w14:textId="2351882F" w:rsidR="00240069" w:rsidRDefault="008E3DBE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240069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>To explore the four operations on fractions within the real-life context of</w:t>
      </w:r>
    </w:p>
    <w:p w14:paraId="590C4CB0" w14:textId="005FF76E" w:rsidR="008E3DBE" w:rsidRPr="00240069" w:rsidRDefault="00240069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picking </w:t>
      </w:r>
      <w:r>
        <w:rPr>
          <w:rFonts w:ascii="Times" w:hAnsi="Times" w:cs="Times"/>
          <w:sz w:val="30"/>
          <w:szCs w:val="30"/>
          <w:lang w:val="en-US"/>
        </w:rPr>
        <w:t xml:space="preserve">fruit.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F7F3C55" w14:textId="47D05426" w:rsidR="009B2C47" w:rsidRDefault="004A0A11" w:rsidP="008E3DB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ind w:hanging="72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>W</w:t>
      </w:r>
      <w:r w:rsidR="008E3DBE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hat to do </w:t>
      </w:r>
    </w:p>
    <w:p w14:paraId="6BFDFFD3" w14:textId="77777777" w:rsidR="00240069" w:rsidRDefault="008E3DBE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 w:rsidRPr="00240069">
        <w:rPr>
          <w:rFonts w:ascii="Times" w:hAnsi="Times" w:cs="Times"/>
          <w:sz w:val="28"/>
          <w:szCs w:val="28"/>
          <w:lang w:val="en-US"/>
        </w:rPr>
        <w:t>Jenny and James have decided to work on a berry farm to pay for some of their expenses as they travel around Australia. The berry farm grows strawberries, raspberries, blueberries and blackberries.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In their </w:t>
      </w:r>
      <w:r w:rsidR="00240069" w:rsidRPr="00240069">
        <w:rPr>
          <w:rFonts w:ascii="Times" w:hAnsi="Times" w:cs="Times"/>
          <w:b/>
          <w:sz w:val="28"/>
          <w:szCs w:val="28"/>
          <w:lang w:val="en-US"/>
        </w:rPr>
        <w:t>first hour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of picking:</w:t>
      </w:r>
    </w:p>
    <w:p w14:paraId="374A0692" w14:textId="67A5DC3F" w:rsidR="008E3DBE" w:rsidRPr="00240069" w:rsidRDefault="00240069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James picked 3¾ </w:t>
      </w:r>
      <w:r w:rsidR="008E3DBE">
        <w:rPr>
          <w:rFonts w:ascii="Times" w:hAnsi="Times" w:cs="Times"/>
          <w:sz w:val="30"/>
          <w:szCs w:val="30"/>
          <w:lang w:val="en-US"/>
        </w:rPr>
        <w:t>buckets of</w:t>
      </w:r>
      <w:r>
        <w:rPr>
          <w:rFonts w:ascii="Times" w:hAnsi="Times" w:cs="Times"/>
          <w:sz w:val="30"/>
          <w:szCs w:val="30"/>
          <w:lang w:val="en-US"/>
        </w:rPr>
        <w:t xml:space="preserve"> strawberries and Jenny picked 2</w:t>
      </w:r>
      <w:r w:rsidR="009A05DC">
        <w:rPr>
          <w:rFonts w:ascii="Times" w:hAnsi="Times" w:cs="Times"/>
          <w:sz w:val="30"/>
          <w:szCs w:val="3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2</m:t>
            </m:r>
          </m:num>
          <m:den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3</m:t>
            </m:r>
          </m:den>
        </m:f>
      </m:oMath>
      <w:r w:rsidR="009A05DC" w:rsidRPr="0054352A">
        <w:rPr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position w:val="-16"/>
          <w:lang w:val="en-US"/>
        </w:rPr>
        <w:t xml:space="preserve">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buckets. </w:t>
      </w:r>
    </w:p>
    <w:p w14:paraId="2DEAE090" w14:textId="6B6D3CBA" w:rsidR="008E3DBE" w:rsidRDefault="008E3DBE" w:rsidP="000B7B1B">
      <w:pPr>
        <w:widowControl w:val="0"/>
        <w:tabs>
          <w:tab w:val="left" w:pos="284"/>
          <w:tab w:val="left" w:pos="940"/>
        </w:tabs>
        <w:autoSpaceDE w:val="0"/>
        <w:autoSpaceDN w:val="0"/>
        <w:adjustRightInd w:val="0"/>
        <w:spacing w:after="293"/>
        <w:ind w:left="1440" w:hanging="1298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How many buc</w:t>
      </w:r>
      <w:r w:rsidR="000B7B1B">
        <w:rPr>
          <w:rFonts w:ascii="Times" w:hAnsi="Times" w:cs="Times"/>
          <w:sz w:val="30"/>
          <w:szCs w:val="30"/>
          <w:lang w:val="en-US"/>
        </w:rPr>
        <w:t>kets did they pick altogether? ___________________________</w:t>
      </w:r>
    </w:p>
    <w:p w14:paraId="26B5CB3B" w14:textId="481FEB4A" w:rsidR="008E3DBE" w:rsidRDefault="008E3DBE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Who pi</w:t>
      </w:r>
      <w:r w:rsidR="000B7B1B">
        <w:rPr>
          <w:rFonts w:ascii="Times" w:hAnsi="Times" w:cs="Times"/>
          <w:sz w:val="30"/>
          <w:szCs w:val="30"/>
          <w:lang w:val="en-US"/>
        </w:rPr>
        <w:t>cked the most and by how much? _____________________________________</w:t>
      </w:r>
    </w:p>
    <w:p w14:paraId="04374EA4" w14:textId="77777777" w:rsidR="000B7B1B" w:rsidRDefault="000B7B1B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</w:p>
    <w:p w14:paraId="58D0A718" w14:textId="77777777" w:rsidR="000B7B1B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When collected, the strawberries are placed in 15-kg boxes and then packed into </w:t>
      </w:r>
    </w:p>
    <w:p w14:paraId="274264E3" w14:textId="66E15CF9" w:rsidR="008E3DBE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position w:val="-16"/>
          <w:lang w:val="en-US"/>
        </w:rPr>
        <w:t xml:space="preserve"> </w:t>
      </w:r>
      <w:r w:rsidR="00BA6F89">
        <w:rPr>
          <w:rFonts w:ascii="Times" w:hAnsi="Times" w:cs="Times"/>
          <w:sz w:val="30"/>
          <w:szCs w:val="30"/>
          <w:lang w:val="en-US"/>
        </w:rPr>
        <w:t xml:space="preserve">½kg (500 g), </w:t>
      </w:r>
      <w:r w:rsidR="000B7B1B"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0B7B1B">
        <w:rPr>
          <w:rFonts w:ascii="Times" w:hAnsi="Times" w:cs="Times"/>
          <w:sz w:val="30"/>
          <w:szCs w:val="30"/>
          <w:lang w:val="en-US"/>
        </w:rPr>
        <w:t>kg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(750 g) </w:t>
      </w:r>
      <w:proofErr w:type="gramStart"/>
      <w:r w:rsidR="000617EA">
        <w:rPr>
          <w:rFonts w:ascii="Times" w:hAnsi="Times" w:cs="Times"/>
          <w:sz w:val="30"/>
          <w:szCs w:val="30"/>
          <w:lang w:val="en-US"/>
        </w:rPr>
        <w:t xml:space="preserve">or  </w:t>
      </w:r>
      <w:r w:rsidR="000B7B1B">
        <w:rPr>
          <w:rFonts w:ascii="Times" w:hAnsi="Times" w:cs="Times"/>
          <w:sz w:val="30"/>
          <w:szCs w:val="30"/>
          <w:lang w:val="en-US"/>
        </w:rPr>
        <w:t>1</w:t>
      </w:r>
      <w:proofErr w:type="gramEnd"/>
      <w:r w:rsidR="000B7B1B">
        <w:rPr>
          <w:rFonts w:ascii="Times" w:hAnsi="Times" w:cs="Times"/>
          <w:sz w:val="30"/>
          <w:szCs w:val="30"/>
          <w:lang w:val="en-US"/>
        </w:rPr>
        <w:t>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(1250 g) punnets. </w:t>
      </w:r>
    </w:p>
    <w:p w14:paraId="6F5E4C21" w14:textId="77777777" w:rsidR="000B7B1B" w:rsidRDefault="000B7B1B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</w:p>
    <w:p w14:paraId="776D8F1C" w14:textId="77777777" w:rsidR="000B7B1B" w:rsidRDefault="008E3DBE" w:rsidP="000B7B1B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</w:t>
      </w:r>
      <w:r w:rsidR="000B7B1B">
        <w:rPr>
          <w:rFonts w:ascii="Times" w:hAnsi="Times" w:cs="Times"/>
          <w:sz w:val="30"/>
          <w:szCs w:val="30"/>
          <w:lang w:val="en-US"/>
        </w:rPr>
        <w:t xml:space="preserve">the 15 kg box of strawberries? </w:t>
      </w:r>
    </w:p>
    <w:p w14:paraId="5A1ABF09" w14:textId="09812113" w:rsidR="000B7B1B" w:rsidRDefault="000B7B1B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a) </w:t>
      </w: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</w:t>
      </w: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)</w:t>
      </w:r>
      <w:r w:rsidRPr="000B7B1B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kg_______________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c) </w:t>
      </w:r>
      <w:r>
        <w:rPr>
          <w:rFonts w:ascii="Times" w:hAnsi="Times" w:cs="Times"/>
          <w:sz w:val="30"/>
          <w:szCs w:val="30"/>
          <w:lang w:val="en-US"/>
        </w:rPr>
        <w:t>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_______________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</w:p>
    <w:p w14:paraId="6B808ED6" w14:textId="77777777" w:rsidR="009A05DC" w:rsidRPr="000B7B1B" w:rsidRDefault="009A05DC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sz w:val="30"/>
          <w:szCs w:val="30"/>
          <w:lang w:val="en-US"/>
        </w:rPr>
      </w:pPr>
    </w:p>
    <w:p w14:paraId="73AB6E31" w14:textId="06F4800A" w:rsidR="00F50ADD" w:rsidRDefault="008E3DBE" w:rsidP="00F50ADD">
      <w:pPr>
        <w:pStyle w:val="ListParagraph"/>
        <w:widowControl w:val="0"/>
        <w:numPr>
          <w:ilvl w:val="0"/>
          <w:numId w:val="6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Pr="00F50ADD">
        <w:rPr>
          <w:rFonts w:ascii="Times" w:hAnsi="Times" w:cs="Times"/>
          <w:sz w:val="30"/>
          <w:szCs w:val="30"/>
          <w:lang w:val="en-US"/>
        </w:rPr>
        <w:t>Jenny and James have been told that one of the 15 kg boxes needs to be divided into two different sized punnets. They need to pack 9 kg of strawberries into</w:t>
      </w:r>
      <w:r w:rsidR="00F50ADD"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 and the remainder of the box into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punnets. How many of the followin</w:t>
      </w:r>
      <w:r w:rsidR="00F50ADD">
        <w:rPr>
          <w:rFonts w:ascii="Times" w:hAnsi="Times" w:cs="Times"/>
          <w:sz w:val="30"/>
          <w:szCs w:val="30"/>
          <w:lang w:val="en-US"/>
        </w:rPr>
        <w:t xml:space="preserve">g sized punnets can be packed? </w:t>
      </w:r>
    </w:p>
    <w:p w14:paraId="0DC5775B" w14:textId="77777777" w:rsidR="009A05DC" w:rsidRPr="00F50ADD" w:rsidRDefault="009A05DC" w:rsidP="009A05DC">
      <w:pPr>
        <w:pStyle w:val="ListParagraph"/>
        <w:widowControl w:val="0"/>
        <w:tabs>
          <w:tab w:val="left" w:pos="142"/>
          <w:tab w:val="left" w:pos="940"/>
        </w:tabs>
        <w:autoSpaceDE w:val="0"/>
        <w:autoSpaceDN w:val="0"/>
        <w:adjustRightInd w:val="0"/>
        <w:spacing w:after="293"/>
        <w:ind w:left="435"/>
        <w:rPr>
          <w:rFonts w:ascii="Times" w:hAnsi="Times" w:cs="Times"/>
          <w:sz w:val="30"/>
          <w:szCs w:val="30"/>
          <w:lang w:val="en-US"/>
        </w:rPr>
      </w:pPr>
    </w:p>
    <w:p w14:paraId="0E30804D" w14:textId="6C16D1B1" w:rsidR="00BA6F89" w:rsidRDefault="00F50ADD" w:rsidP="00236667">
      <w:pPr>
        <w:pStyle w:val="ListParagraph"/>
        <w:widowControl w:val="0"/>
        <w:numPr>
          <w:ilvl w:val="0"/>
          <w:numId w:val="7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</w:pP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=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___________________ punnets  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b)</w:t>
      </w:r>
      <w:r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________________</w:t>
      </w:r>
      <w:r w:rsidR="00236667">
        <w:rPr>
          <w:rFonts w:ascii="Times" w:hAnsi="Times" w:cs="Times"/>
          <w:sz w:val="30"/>
          <w:szCs w:val="30"/>
          <w:lang w:val="en-US"/>
        </w:rPr>
        <w:t>punnets</w:t>
      </w:r>
      <w:bookmarkStart w:id="0" w:name="_GoBack"/>
      <w:bookmarkEnd w:id="0"/>
    </w:p>
    <w:sectPr w:rsidR="00BA6F89" w:rsidSect="00D74B6B">
      <w:pgSz w:w="12240" w:h="15840"/>
      <w:pgMar w:top="426" w:right="616" w:bottom="142" w:left="42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7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14E92"/>
    <w:multiLevelType w:val="hybridMultilevel"/>
    <w:tmpl w:val="8D267F60"/>
    <w:lvl w:ilvl="0" w:tplc="B52272EE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DCB54FD"/>
    <w:multiLevelType w:val="hybridMultilevel"/>
    <w:tmpl w:val="14CA1176"/>
    <w:lvl w:ilvl="0" w:tplc="EE283922">
      <w:start w:val="1"/>
      <w:numFmt w:val="decimal"/>
      <w:lvlText w:val="%1."/>
      <w:lvlJc w:val="left"/>
      <w:pPr>
        <w:ind w:left="1095" w:hanging="375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4AF54BCA"/>
    <w:multiLevelType w:val="hybridMultilevel"/>
    <w:tmpl w:val="51689ADE"/>
    <w:lvl w:ilvl="0" w:tplc="38AEBDA0">
      <w:start w:val="3"/>
      <w:numFmt w:val="decimal"/>
      <w:lvlText w:val="%1&gt;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5F3DAE"/>
    <w:multiLevelType w:val="hybridMultilevel"/>
    <w:tmpl w:val="12640E28"/>
    <w:lvl w:ilvl="0" w:tplc="D904130C">
      <w:start w:val="3"/>
      <w:numFmt w:val="decimal"/>
      <w:lvlText w:val="%1."/>
      <w:lvlJc w:val="left"/>
      <w:pPr>
        <w:ind w:left="1455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7BF52BC3"/>
    <w:multiLevelType w:val="hybridMultilevel"/>
    <w:tmpl w:val="271E284A"/>
    <w:lvl w:ilvl="0" w:tplc="0F90447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BF"/>
    <w:rsid w:val="000617EA"/>
    <w:rsid w:val="000B7B1B"/>
    <w:rsid w:val="000C0EFC"/>
    <w:rsid w:val="001118B9"/>
    <w:rsid w:val="00116F07"/>
    <w:rsid w:val="001647FC"/>
    <w:rsid w:val="001B27F3"/>
    <w:rsid w:val="001B35C5"/>
    <w:rsid w:val="00236667"/>
    <w:rsid w:val="00240069"/>
    <w:rsid w:val="00276E9A"/>
    <w:rsid w:val="00293D31"/>
    <w:rsid w:val="002A2F01"/>
    <w:rsid w:val="00360770"/>
    <w:rsid w:val="0037708B"/>
    <w:rsid w:val="00390FC8"/>
    <w:rsid w:val="003A31AA"/>
    <w:rsid w:val="003A64FA"/>
    <w:rsid w:val="003D21A0"/>
    <w:rsid w:val="00405118"/>
    <w:rsid w:val="0041091E"/>
    <w:rsid w:val="00434359"/>
    <w:rsid w:val="004A0A11"/>
    <w:rsid w:val="0054352A"/>
    <w:rsid w:val="00680FEA"/>
    <w:rsid w:val="00682CBE"/>
    <w:rsid w:val="006D327B"/>
    <w:rsid w:val="00841E91"/>
    <w:rsid w:val="008E3DBE"/>
    <w:rsid w:val="00925CBF"/>
    <w:rsid w:val="00966ED0"/>
    <w:rsid w:val="009A05DC"/>
    <w:rsid w:val="009B2C47"/>
    <w:rsid w:val="009F0BD1"/>
    <w:rsid w:val="00A044AF"/>
    <w:rsid w:val="00A1302A"/>
    <w:rsid w:val="00A273CE"/>
    <w:rsid w:val="00AC6C6B"/>
    <w:rsid w:val="00B10F17"/>
    <w:rsid w:val="00B27931"/>
    <w:rsid w:val="00B55D08"/>
    <w:rsid w:val="00BA0F21"/>
    <w:rsid w:val="00BA6F89"/>
    <w:rsid w:val="00C12CB4"/>
    <w:rsid w:val="00C66807"/>
    <w:rsid w:val="00D1549C"/>
    <w:rsid w:val="00D41635"/>
    <w:rsid w:val="00D72C70"/>
    <w:rsid w:val="00D74B6B"/>
    <w:rsid w:val="00DC0BD8"/>
    <w:rsid w:val="00DE67EF"/>
    <w:rsid w:val="00E019E1"/>
    <w:rsid w:val="00EC367F"/>
    <w:rsid w:val="00EF1993"/>
    <w:rsid w:val="00F03B41"/>
    <w:rsid w:val="00F50063"/>
    <w:rsid w:val="00F50ADD"/>
    <w:rsid w:val="00F7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9F61E77"/>
  <w14:defaultImageDpi w14:val="300"/>
  <w15:docId w15:val="{428A3F04-A4F8-4AA4-8057-A23CB9B9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360770"/>
    <w:pPr>
      <w:keepNext/>
      <w:outlineLvl w:val="0"/>
    </w:pPr>
    <w:rPr>
      <w:rFonts w:ascii="Times New Roman" w:eastAsia="Times New Roman" w:hAnsi="Times New Roman" w:cs="Times New Roman"/>
      <w:b/>
      <w:bCs/>
      <w:szCs w:val="20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C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F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543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60770"/>
    <w:rPr>
      <w:rFonts w:ascii="Times New Roman" w:eastAsia="Times New Roman" w:hAnsi="Times New Roman" w:cs="Times New Roman"/>
      <w:b/>
      <w:bCs/>
      <w:szCs w:val="20"/>
      <w:lang w:val="en-NZ"/>
    </w:rPr>
  </w:style>
  <w:style w:type="paragraph" w:styleId="Title">
    <w:name w:val="Title"/>
    <w:basedOn w:val="Normal"/>
    <w:link w:val="TitleChar"/>
    <w:qFormat/>
    <w:rsid w:val="00360770"/>
    <w:pPr>
      <w:jc w:val="center"/>
    </w:pPr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customStyle="1" w:styleId="TitleChar">
    <w:name w:val="Title Char"/>
    <w:basedOn w:val="DefaultParagraphFont"/>
    <w:link w:val="Title"/>
    <w:rsid w:val="00360770"/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styleId="PlaceholderText">
    <w:name w:val="Placeholder Text"/>
    <w:basedOn w:val="DefaultParagraphFont"/>
    <w:uiPriority w:val="99"/>
    <w:semiHidden/>
    <w:rsid w:val="001B27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BA0AFE5A</Template>
  <TotalTime>2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Macoboy</dc:creator>
  <cp:keywords/>
  <dc:description/>
  <cp:lastModifiedBy>MACOBOY Melissa [Greenwood College]</cp:lastModifiedBy>
  <cp:revision>3</cp:revision>
  <cp:lastPrinted>2018-03-28T09:06:00Z</cp:lastPrinted>
  <dcterms:created xsi:type="dcterms:W3CDTF">2018-04-12T06:36:00Z</dcterms:created>
  <dcterms:modified xsi:type="dcterms:W3CDTF">2018-04-12T06:37:00Z</dcterms:modified>
</cp:coreProperties>
</file>