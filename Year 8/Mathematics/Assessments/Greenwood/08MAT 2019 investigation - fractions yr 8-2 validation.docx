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BCEEC7" w14:textId="77777777" w:rsidR="00360770" w:rsidRPr="00C379D1" w:rsidRDefault="00360770" w:rsidP="00360770">
      <w:pPr>
        <w:pStyle w:val="Title"/>
        <w:rPr>
          <w:rFonts w:ascii="Comic Sans MS" w:hAnsi="Comic Sans MS"/>
          <w:sz w:val="24"/>
          <w:szCs w:val="24"/>
        </w:rPr>
      </w:pPr>
      <w:bookmarkStart w:id="0" w:name="_GoBack"/>
      <w:bookmarkEnd w:id="0"/>
      <w:r>
        <w:rPr>
          <w:noProof/>
          <w:lang w:val="en-AU" w:eastAsia="en-AU"/>
        </w:rPr>
        <w:drawing>
          <wp:anchor distT="0" distB="0" distL="114300" distR="114300" simplePos="0" relativeHeight="251665408" behindDoc="1" locked="0" layoutInCell="1" allowOverlap="1" wp14:anchorId="3E9B1DEC" wp14:editId="2408DEC2">
            <wp:simplePos x="0" y="0"/>
            <wp:positionH relativeFrom="column">
              <wp:posOffset>-135890</wp:posOffset>
            </wp:positionH>
            <wp:positionV relativeFrom="paragraph">
              <wp:posOffset>-635</wp:posOffset>
            </wp:positionV>
            <wp:extent cx="681990" cy="843280"/>
            <wp:effectExtent l="0" t="0" r="3810" b="0"/>
            <wp:wrapTight wrapText="bothSides">
              <wp:wrapPolygon edited="0">
                <wp:start x="0" y="0"/>
                <wp:lineTo x="0" y="20982"/>
                <wp:lineTo x="21117" y="20982"/>
                <wp:lineTo x="21117" y="0"/>
                <wp:lineTo x="0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1FE628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pt;height:12.75pt" o:ole="">
            <v:imagedata r:id="rId6" o:title=""/>
          </v:shape>
          <o:OLEObject Type="Embed" ProgID="FXEquation.Equation" ShapeID="_x0000_i1026" DrawAspect="Content" ObjectID="_1585048958" r:id="rId7"/>
        </w:object>
      </w:r>
      <w:r w:rsidRPr="00C379D1">
        <w:rPr>
          <w:rFonts w:ascii="Comic Sans MS" w:hAnsi="Comic Sans MS"/>
          <w:sz w:val="24"/>
          <w:szCs w:val="24"/>
        </w:rPr>
        <w:t xml:space="preserve"> Greenwood College</w:t>
      </w:r>
    </w:p>
    <w:p w14:paraId="7A212A98" w14:textId="642D856C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</w:t>
      </w:r>
      <w:r w:rsidR="000617EA">
        <w:rPr>
          <w:rFonts w:ascii="Comic Sans MS" w:hAnsi="Comic Sans MS"/>
          <w:b/>
          <w:bCs/>
          <w:lang w:val="en-NZ"/>
        </w:rPr>
        <w:t>-2018</w:t>
      </w:r>
    </w:p>
    <w:p w14:paraId="656C1568" w14:textId="663396D0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 w:rsidR="000617EA">
        <w:rPr>
          <w:rFonts w:ascii="Comic Sans MS" w:hAnsi="Comic Sans MS"/>
          <w:b/>
          <w:bCs/>
          <w:lang w:val="en-NZ"/>
        </w:rPr>
        <w:t>– In class</w:t>
      </w:r>
    </w:p>
    <w:p w14:paraId="0AA2550C" w14:textId="77777777" w:rsidR="00360770" w:rsidRPr="00C10552" w:rsidRDefault="00360770" w:rsidP="00360770">
      <w:pPr>
        <w:rPr>
          <w:lang w:val="en-NZ"/>
        </w:rPr>
      </w:pPr>
    </w:p>
    <w:p w14:paraId="10A55F1D" w14:textId="288C9AED" w:rsidR="00360770" w:rsidRDefault="00360770" w:rsidP="00360770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    MARK:  ____/</w:t>
      </w:r>
      <w:r w:rsidR="001647FC">
        <w:rPr>
          <w:rFonts w:ascii="Comic Sans MS" w:hAnsi="Comic Sans MS"/>
        </w:rPr>
        <w:t>30</w:t>
      </w:r>
      <w:r>
        <w:rPr>
          <w:rFonts w:ascii="Comic Sans MS" w:hAnsi="Comic Sans MS"/>
        </w:rPr>
        <w:t xml:space="preserve"> = _______%</w:t>
      </w:r>
    </w:p>
    <w:p w14:paraId="333EA664" w14:textId="77777777" w:rsidR="00360770" w:rsidRDefault="00360770" w:rsidP="00360770">
      <w:pPr>
        <w:rPr>
          <w:lang w:val="en-NZ"/>
        </w:rPr>
      </w:pPr>
    </w:p>
    <w:p w14:paraId="31480655" w14:textId="27C3CC70" w:rsidR="00BA6F89" w:rsidRPr="00360770" w:rsidRDefault="00360770" w:rsidP="00360770">
      <w:pPr>
        <w:rPr>
          <w:rFonts w:ascii="Comic Sans MS" w:hAnsi="Comic Sans MS"/>
          <w:b/>
          <w:lang w:val="en-NZ"/>
        </w:rPr>
      </w:pPr>
      <w:r w:rsidRPr="009B589C">
        <w:rPr>
          <w:rFonts w:ascii="Comic Sans MS" w:hAnsi="Comic Sans MS"/>
          <w:b/>
          <w:lang w:val="en-NZ"/>
        </w:rPr>
        <w:t xml:space="preserve"> CALCULATORS ALLOWED</w:t>
      </w:r>
      <w:r>
        <w:rPr>
          <w:rFonts w:ascii="Comic Sans MS" w:hAnsi="Comic Sans MS"/>
          <w:b/>
          <w:lang w:val="en-NZ"/>
        </w:rPr>
        <w:t>: Mobile phones are to be placed in bags at the front of the classroom.</w:t>
      </w:r>
    </w:p>
    <w:p w14:paraId="03E3EEB7" w14:textId="0FEA6CD4" w:rsidR="001B35C5" w:rsidRPr="003A31AA" w:rsidRDefault="001B35C5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0"/>
          <w:szCs w:val="40"/>
          <w:u w:val="single"/>
          <w:lang w:val="en-US"/>
        </w:rPr>
      </w:pP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Smooth fractions – Validation in class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- Part 1</w:t>
      </w:r>
    </w:p>
    <w:p w14:paraId="5A49902F" w14:textId="0195D3DD" w:rsidR="001B35C5" w:rsidRDefault="009A05DC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Paris’ brother, Michael, and his friend, Kevin, join </w:t>
      </w:r>
      <w:r w:rsidR="00276E9A">
        <w:rPr>
          <w:rFonts w:ascii="Times" w:hAnsi="Times" w:cs="Times"/>
          <w:sz w:val="30"/>
          <w:szCs w:val="30"/>
          <w:lang w:val="en-US"/>
        </w:rPr>
        <w:t xml:space="preserve">Nikki, Jenna </w:t>
      </w:r>
      <w:r>
        <w:rPr>
          <w:rFonts w:ascii="Times" w:hAnsi="Times" w:cs="Times"/>
          <w:sz w:val="30"/>
          <w:szCs w:val="30"/>
          <w:lang w:val="en-US"/>
        </w:rPr>
        <w:t>and Paris</w:t>
      </w:r>
      <w:r w:rsidR="00276E9A">
        <w:rPr>
          <w:rFonts w:ascii="Times" w:hAnsi="Times" w:cs="Times"/>
          <w:sz w:val="30"/>
          <w:szCs w:val="30"/>
          <w:lang w:val="en-US"/>
        </w:rPr>
        <w:t xml:space="preserve"> at Nikki’s house.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276E9A">
        <w:rPr>
          <w:rFonts w:ascii="Times" w:hAnsi="Times" w:cs="Times"/>
          <w:sz w:val="30"/>
          <w:szCs w:val="30"/>
          <w:lang w:val="en-US"/>
        </w:rPr>
        <w:t>Everyone wants a</w:t>
      </w:r>
      <w:r>
        <w:rPr>
          <w:rFonts w:ascii="Times" w:hAnsi="Times" w:cs="Times"/>
          <w:sz w:val="30"/>
          <w:szCs w:val="30"/>
          <w:lang w:val="en-US"/>
        </w:rPr>
        <w:t xml:space="preserve"> ‘Power Smoothie’. The ingredients Paris needs for 1 serve are listed below.</w:t>
      </w:r>
    </w:p>
    <w:p w14:paraId="532D53A2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CEE51A9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DBF71C6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47C874F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4614AD13" wp14:editId="62916ACA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</w:p>
    <w:p w14:paraId="4516A1C8" w14:textId="77777777" w:rsidR="009A05DC" w:rsidRDefault="009A05DC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5E4F147" w14:textId="1FF5A6F1" w:rsidR="001B35C5" w:rsidRPr="009A05DC" w:rsidRDefault="001B35C5" w:rsidP="00DE67E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F95DB" wp14:editId="5C94A954">
                <wp:simplePos x="0" y="0"/>
                <wp:positionH relativeFrom="column">
                  <wp:posOffset>3086100</wp:posOffset>
                </wp:positionH>
                <wp:positionV relativeFrom="paragraph">
                  <wp:posOffset>-2581275</wp:posOffset>
                </wp:positionV>
                <wp:extent cx="3086100" cy="2404110"/>
                <wp:effectExtent l="0" t="0" r="38100" b="34290"/>
                <wp:wrapTight wrapText="bothSides">
                  <wp:wrapPolygon edited="0">
                    <wp:start x="0" y="0"/>
                    <wp:lineTo x="0" y="21680"/>
                    <wp:lineTo x="21689" y="21680"/>
                    <wp:lineTo x="21689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404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DC77C13" w14:textId="77777777" w:rsidR="001118B9" w:rsidRDefault="001118B9" w:rsidP="001B35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Recipe: Power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 smoothie </w:t>
                            </w:r>
                          </w:p>
                          <w:p w14:paraId="68EFF271" w14:textId="77777777" w:rsidR="001118B9" w:rsidRPr="0054352A" w:rsidRDefault="001118B9" w:rsidP="001B35C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834B789" w14:textId="77777777" w:rsidR="001118B9" w:rsidRDefault="001118B9" w:rsidP="001B35C5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Serves 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pe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rson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 w14:paraId="7971DE7B" w14:textId="77777777" w:rsidR="001118B9" w:rsidRPr="0054352A" w:rsidRDefault="001118B9" w:rsidP="001B35C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070FB1D" w14:textId="7470D869" w:rsidR="001118B9" w:rsidRPr="0054352A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1½ bananas</w:t>
                            </w:r>
                          </w:p>
                          <w:p w14:paraId="295E46B4" w14:textId="4D007AD6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1¾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skim milk powder</w:t>
                            </w:r>
                          </w:p>
                          <w:p w14:paraId="20CB1F97" w14:textId="4A29A10C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1¼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>cups milk</w:t>
                            </w:r>
                          </w:p>
                          <w:p w14:paraId="418B0EBA" w14:textId="77777777" w:rsidR="00D72C70" w:rsidRPr="00A273CE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2B87A02D" w14:textId="3F97CA4A" w:rsidR="001118B9" w:rsidRDefault="00902940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9A05DC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honey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BC295A" w14:textId="77777777" w:rsidR="00D72C70" w:rsidRPr="0054352A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D189A4B" w14:textId="4480F41B" w:rsidR="001118B9" w:rsidRPr="0054352A" w:rsidRDefault="00902940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cup thick yoghurt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95DB" id="Text Box 42" o:spid="_x0000_s1027" type="#_x0000_t202" style="position:absolute;margin-left:243pt;margin-top:-203.25pt;width:243pt;height:18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" filled="f" strokecolor="#4f81bd">
                <v:textbox>
                  <w:txbxContent>
                    <w:p w14:paraId="7DC77C13" w14:textId="77777777" w:rsidR="001118B9" w:rsidRDefault="001118B9" w:rsidP="001B35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Recipe: Power</w:t>
                      </w:r>
                      <w:r w:rsidRPr="00A044AF">
                        <w:rPr>
                          <w:lang w:val="en-US"/>
                        </w:rPr>
                        <w:t xml:space="preserve"> smoothie </w:t>
                      </w:r>
                    </w:p>
                    <w:p w14:paraId="68EFF271" w14:textId="77777777" w:rsidR="001118B9" w:rsidRPr="0054352A" w:rsidRDefault="001118B9" w:rsidP="001B35C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834B789" w14:textId="77777777" w:rsidR="001118B9" w:rsidRDefault="001118B9" w:rsidP="001B35C5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Serves 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pe</w:t>
                      </w:r>
                      <w:r>
                        <w:rPr>
                          <w:i/>
                          <w:iCs/>
                          <w:lang w:val="en-US"/>
                        </w:rPr>
                        <w:t>rson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</w:p>
                    <w:p w14:paraId="7971DE7B" w14:textId="77777777" w:rsidR="001118B9" w:rsidRPr="0054352A" w:rsidRDefault="001118B9" w:rsidP="001B35C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2070FB1D" w14:textId="7470D869" w:rsidR="001118B9" w:rsidRPr="0054352A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1½ bananas</w:t>
                      </w:r>
                    </w:p>
                    <w:p w14:paraId="295E46B4" w14:textId="4D007AD6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1¾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skim milk powder</w:t>
                      </w:r>
                    </w:p>
                    <w:p w14:paraId="20CB1F97" w14:textId="4A29A10C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1¼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>cups milk</w:t>
                      </w:r>
                    </w:p>
                    <w:p w14:paraId="418B0EBA" w14:textId="77777777" w:rsidR="00D72C70" w:rsidRPr="00A273CE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2B87A02D" w14:textId="3F97CA4A" w:rsidR="001118B9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9A05DC" w:rsidRPr="0054352A">
                        <w:rPr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honey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04BC295A" w14:textId="77777777" w:rsidR="00D72C70" w:rsidRPr="0054352A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D189A4B" w14:textId="4480F41B" w:rsidR="001118B9" w:rsidRPr="0054352A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cup thick yoghurt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Pr="009A05DC">
        <w:rPr>
          <w:rFonts w:ascii="Times" w:hAnsi="Times" w:cs="Times"/>
          <w:sz w:val="30"/>
          <w:szCs w:val="30"/>
          <w:lang w:val="en-US"/>
        </w:rPr>
        <w:t>Calculate the amount of each i</w:t>
      </w:r>
      <w:r w:rsidR="00EF1993" w:rsidRPr="009A05DC">
        <w:rPr>
          <w:rFonts w:ascii="Times" w:hAnsi="Times" w:cs="Times"/>
          <w:sz w:val="30"/>
          <w:szCs w:val="30"/>
          <w:lang w:val="en-US"/>
        </w:rPr>
        <w:t>ngredient required to make two Power S</w:t>
      </w:r>
      <w:r w:rsidRPr="009A05DC">
        <w:rPr>
          <w:rFonts w:ascii="Times" w:hAnsi="Times" w:cs="Times"/>
          <w:sz w:val="30"/>
          <w:szCs w:val="30"/>
          <w:lang w:val="en-US"/>
        </w:rPr>
        <w:t xml:space="preserve">moothies for Michael and Kevin.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(7 marks)</w:t>
      </w:r>
    </w:p>
    <w:p w14:paraId="495C74C9" w14:textId="77777777" w:rsidR="00DE67EF" w:rsidRPr="00DE67EF" w:rsidRDefault="00DE67EF" w:rsidP="00DE67EF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sz w:val="8"/>
          <w:szCs w:val="8"/>
          <w:lang w:val="en-US"/>
        </w:rPr>
      </w:pPr>
    </w:p>
    <w:p w14:paraId="7AF90D6C" w14:textId="57B31699" w:rsidR="00DE67EF" w:rsidRPr="00DE67EF" w:rsidRDefault="00DE67EF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lang w:val="en-US"/>
        </w:rPr>
      </w:pPr>
      <w:r w:rsidRPr="00DE67EF"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14:paraId="1B09126D" w14:textId="3B97B180" w:rsidR="001B35C5" w:rsidRDefault="003A64FA" w:rsidP="009A05D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. </w:t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1B35C5">
        <w:rPr>
          <w:rFonts w:ascii="Times" w:hAnsi="Times" w:cs="Times"/>
          <w:sz w:val="30"/>
          <w:szCs w:val="30"/>
          <w:lang w:val="en-US"/>
        </w:rPr>
        <w:t>Find the amount of each</w:t>
      </w:r>
      <w:r w:rsidR="00EF1993">
        <w:rPr>
          <w:rFonts w:ascii="Times" w:hAnsi="Times" w:cs="Times"/>
          <w:sz w:val="30"/>
          <w:szCs w:val="30"/>
          <w:lang w:val="en-US"/>
        </w:rPr>
        <w:t xml:space="preserve"> </w:t>
      </w:r>
      <w:r w:rsidR="009A05DC">
        <w:rPr>
          <w:rFonts w:ascii="Times" w:hAnsi="Times" w:cs="Times"/>
          <w:sz w:val="30"/>
          <w:szCs w:val="30"/>
          <w:lang w:val="en-US"/>
        </w:rPr>
        <w:t xml:space="preserve">ingredient needed to make </w:t>
      </w:r>
      <w:r w:rsidR="00EF1993">
        <w:rPr>
          <w:rFonts w:ascii="Times" w:hAnsi="Times" w:cs="Times"/>
          <w:sz w:val="30"/>
          <w:szCs w:val="30"/>
          <w:lang w:val="en-US"/>
        </w:rPr>
        <w:t>Power S</w:t>
      </w:r>
      <w:r w:rsidR="001B35C5">
        <w:rPr>
          <w:rFonts w:ascii="Times" w:hAnsi="Times" w:cs="Times"/>
          <w:sz w:val="30"/>
          <w:szCs w:val="30"/>
          <w:lang w:val="en-US"/>
        </w:rPr>
        <w:t xml:space="preserve">moothies for all the people at </w:t>
      </w:r>
      <w:r w:rsidR="00276E9A">
        <w:rPr>
          <w:rFonts w:ascii="Times" w:hAnsi="Times" w:cs="Times"/>
          <w:sz w:val="30"/>
          <w:szCs w:val="30"/>
          <w:lang w:val="en-US"/>
        </w:rPr>
        <w:t>Nikki’s house</w:t>
      </w:r>
      <w:r w:rsidR="001B35C5">
        <w:rPr>
          <w:rFonts w:ascii="Times" w:hAnsi="Times" w:cs="Times"/>
          <w:sz w:val="30"/>
          <w:szCs w:val="30"/>
          <w:lang w:val="en-US"/>
        </w:rPr>
        <w:t xml:space="preserve">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(8 marks)</w:t>
      </w:r>
    </w:p>
    <w:p w14:paraId="0C76C593" w14:textId="77777777" w:rsidR="00DE67EF" w:rsidRDefault="00DE67EF" w:rsidP="00DE67EF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438651A6" w14:textId="77777777" w:rsidR="00DE67EF" w:rsidRDefault="00DE67EF" w:rsidP="00DE67EF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40764E36" w14:textId="62EE5614" w:rsidR="003A31AA" w:rsidRDefault="003A31AA" w:rsidP="003A31AA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lastRenderedPageBreak/>
        <w:t xml:space="preserve">               </w:t>
      </w:r>
      <w:r w:rsidR="008E3DBE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Fractions o</w:t>
      </w: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 xml:space="preserve">n the farm – 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part 2</w:t>
      </w:r>
      <w:r>
        <w:rPr>
          <w:rFonts w:ascii="Times" w:hAnsi="Times" w:cs="Times"/>
          <w:noProof/>
          <w:lang w:eastAsia="en-AU"/>
        </w:rPr>
        <w:t xml:space="preserve">            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35DA9779" wp14:editId="1E7B3737">
            <wp:extent cx="1120462" cy="6158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2FAE" w14:textId="77777777" w:rsidR="003A31AA" w:rsidRPr="003A31AA" w:rsidRDefault="003A31AA" w:rsidP="003A31AA">
      <w:pPr>
        <w:rPr>
          <w:rFonts w:ascii="Times" w:hAnsi="Times" w:cs="Times"/>
          <w:b/>
          <w:bCs/>
          <w:color w:val="0B66FF"/>
          <w:lang w:val="en-US"/>
        </w:rPr>
      </w:pPr>
    </w:p>
    <w:p w14:paraId="7302AE3C" w14:textId="77777777" w:rsidR="003A31AA" w:rsidRPr="003A31AA" w:rsidRDefault="009A05DC" w:rsidP="009A05D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Raspberries are collected and placed in 18 kg boxes. </w:t>
      </w:r>
    </w:p>
    <w:p w14:paraId="2B50A385" w14:textId="3327C5B1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They are then packed into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</w:t>
      </w:r>
      <w:proofErr w:type="spellStart"/>
      <w:r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>
        <w:rPr>
          <w:rFonts w:ascii="Times" w:hAnsi="Times" w:cs="Times"/>
          <w:sz w:val="30"/>
          <w:szCs w:val="30"/>
          <w:lang w:val="en-US"/>
        </w:rPr>
        <w:t xml:space="preserve"> or 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1B35C5" w:rsidRPr="009A05DC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34DE03ED" w14:textId="77777777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the 18 kg box of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0EF669E7" w14:textId="776A059D" w:rsidR="001B35C5" w:rsidRPr="009A05DC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BA6F89">
        <w:rPr>
          <w:rFonts w:ascii="Times" w:hAnsi="Times" w:cs="Times"/>
          <w:sz w:val="30"/>
          <w:szCs w:val="30"/>
          <w:lang w:val="en-US"/>
        </w:rPr>
        <w:t>raspberries</w:t>
      </w:r>
      <w:r>
        <w:rPr>
          <w:rFonts w:ascii="Times" w:hAnsi="Times" w:cs="Times"/>
          <w:sz w:val="30"/>
          <w:szCs w:val="30"/>
          <w:lang w:val="en-US"/>
        </w:rPr>
        <w:t>?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  <w:t xml:space="preserve">(4 marks)             </w:t>
      </w:r>
    </w:p>
    <w:p w14:paraId="1E49835C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2DDBA243" wp14:editId="5DECA6A6">
            <wp:extent cx="51435" cy="82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5AC224FD" wp14:editId="6511F352">
            <wp:extent cx="51435" cy="825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1BFE" w14:textId="5396C07E" w:rsidR="001B35C5" w:rsidRDefault="006D327B" w:rsidP="003A31AA">
      <w:pPr>
        <w:widowControl w:val="0"/>
        <w:autoSpaceDE w:val="0"/>
        <w:autoSpaceDN w:val="0"/>
        <w:adjustRightInd w:val="0"/>
        <w:spacing w:after="240"/>
        <w:ind w:firstLine="42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a)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b </w:t>
      </w:r>
      <w:r w:rsidR="003A31AA">
        <w:rPr>
          <w:rFonts w:ascii="Times" w:hAnsi="Times" w:cs="Times"/>
          <w:sz w:val="30"/>
          <w:szCs w:val="30"/>
          <w:lang w:val="en-US"/>
        </w:rPr>
        <w:t>1¼</w:t>
      </w:r>
      <w:r w:rsidR="003A31AA">
        <w:rPr>
          <w:rFonts w:ascii="Times" w:hAnsi="Times" w:cs="Times"/>
          <w:position w:val="-16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</w:t>
      </w:r>
    </w:p>
    <w:p w14:paraId="4292E247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2333459A" w14:textId="1FBD49B9" w:rsidR="001118B9" w:rsidRDefault="003A64FA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4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a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)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>Which sized punnet results in raspberries being left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 in the box? </w:t>
      </w:r>
    </w:p>
    <w:p w14:paraId="3FE98C9F" w14:textId="158AFEF4" w:rsidR="001118B9" w:rsidRPr="006D327B" w:rsidRDefault="003A31AA" w:rsidP="006D327B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        ____________________________________________________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27B4E7D" w14:textId="3D1E96ED" w:rsidR="00925CBF" w:rsidRPr="003A31AA" w:rsidRDefault="003A31AA" w:rsidP="003A31A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 w:rsidRPr="003A31AA">
        <w:rPr>
          <w:rFonts w:ascii="Times" w:hAnsi="Times" w:cs="Times"/>
          <w:sz w:val="30"/>
          <w:szCs w:val="30"/>
          <w:lang w:val="en-US"/>
        </w:rPr>
        <w:t xml:space="preserve">How many kilograms are left? </w:t>
      </w:r>
      <w:r>
        <w:rPr>
          <w:rFonts w:ascii="Times" w:hAnsi="Times" w:cs="Times"/>
          <w:sz w:val="30"/>
          <w:szCs w:val="30"/>
          <w:lang w:val="en-US"/>
        </w:rPr>
        <w:t>____________________________</w:t>
      </w:r>
      <w:proofErr w:type="gramStart"/>
      <w:r>
        <w:rPr>
          <w:rFonts w:ascii="Times" w:hAnsi="Times" w:cs="Times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7DC48148" w14:textId="77777777" w:rsidR="001118B9" w:rsidRDefault="001118B9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42A93214" w14:textId="77777777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 next day, James and Jenny collect blueberries and placed them in a box. </w:t>
      </w:r>
    </w:p>
    <w:p w14:paraId="58E1F372" w14:textId="5443C454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They then packed them into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kg </w:t>
      </w:r>
      <w:r>
        <w:rPr>
          <w:rFonts w:ascii="Times" w:hAnsi="Times" w:cs="Times"/>
          <w:sz w:val="30"/>
          <w:szCs w:val="30"/>
          <w:lang w:val="en-US"/>
        </w:rPr>
        <w:t xml:space="preserve">punnets. </w:t>
      </w:r>
    </w:p>
    <w:p w14:paraId="4F7EC0B0" w14:textId="46CFBFA1" w:rsidR="00925CBF" w:rsidRP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When fi</w:t>
      </w:r>
      <w:r w:rsidR="003A31AA">
        <w:rPr>
          <w:rFonts w:ascii="Times" w:hAnsi="Times" w:cs="Times"/>
          <w:sz w:val="30"/>
          <w:szCs w:val="30"/>
          <w:lang w:val="en-US"/>
        </w:rPr>
        <w:t>nished, they had 18 punnets and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½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sz w:val="30"/>
          <w:szCs w:val="30"/>
          <w:lang w:val="en-US"/>
        </w:rPr>
        <w:t xml:space="preserve"> of blueberries left in the box. </w:t>
      </w:r>
    </w:p>
    <w:p w14:paraId="03A4F474" w14:textId="77777777" w:rsidR="003A31AA" w:rsidRPr="003A31AA" w:rsidRDefault="003A31AA" w:rsidP="003A31A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</w:p>
    <w:p w14:paraId="4CB31161" w14:textId="39CF7CD1" w:rsidR="00925CBF" w:rsidRPr="00293D31" w:rsidRDefault="00293D31" w:rsidP="00293D3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435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5.   </w:t>
      </w:r>
      <w:r w:rsidR="00925CBF" w:rsidRPr="00293D3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 w:rsidRPr="00293D31">
        <w:rPr>
          <w:rFonts w:ascii="Times" w:hAnsi="Times" w:cs="Times"/>
          <w:sz w:val="30"/>
          <w:szCs w:val="30"/>
          <w:lang w:val="en-US"/>
        </w:rPr>
        <w:t xml:space="preserve">How many kilograms of blueberries did the box hold? </w:t>
      </w:r>
    </w:p>
    <w:p w14:paraId="16F78E0E" w14:textId="7BE174C6" w:rsidR="00293D31" w:rsidRPr="00293D31" w:rsidRDefault="00293D31" w:rsidP="00293D3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            ____________________________________________________________________</w:t>
      </w:r>
      <w:proofErr w:type="gramStart"/>
      <w:r>
        <w:rPr>
          <w:rFonts w:ascii="Times" w:hAnsi="Times" w:cs="Times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3 marks)             </w:t>
      </w:r>
    </w:p>
    <w:p w14:paraId="0CAEA73C" w14:textId="1B9545D4" w:rsidR="00925CBF" w:rsidRDefault="00293D31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6.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>
        <w:rPr>
          <w:rFonts w:ascii="Times" w:hAnsi="Times" w:cs="Times"/>
          <w:sz w:val="30"/>
          <w:szCs w:val="30"/>
          <w:lang w:val="en-US"/>
        </w:rPr>
        <w:t xml:space="preserve">Could they pack </w:t>
      </w:r>
      <w:r w:rsidR="00405118">
        <w:rPr>
          <w:rFonts w:ascii="Times" w:hAnsi="Times" w:cs="Times"/>
          <w:sz w:val="30"/>
          <w:szCs w:val="30"/>
          <w:lang w:val="en-US"/>
        </w:rPr>
        <w:t xml:space="preserve">this amount (answer of Question 5) of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blueberries </w:t>
      </w:r>
      <w:r>
        <w:rPr>
          <w:rFonts w:ascii="Times" w:hAnsi="Times" w:cs="Times"/>
          <w:sz w:val="30"/>
          <w:szCs w:val="30"/>
          <w:lang w:val="en-US"/>
        </w:rPr>
        <w:t>into</w:t>
      </w:r>
      <w:r w:rsidR="00405118">
        <w:rPr>
          <w:rFonts w:ascii="Times" w:hAnsi="Times" w:cs="Times"/>
          <w:sz w:val="30"/>
          <w:szCs w:val="30"/>
          <w:lang w:val="en-US"/>
        </w:rPr>
        <w:t xml:space="preserve"> </w:t>
      </w:r>
      <w:r w:rsidR="006D327B">
        <w:rPr>
          <w:rFonts w:ascii="Times" w:hAnsi="Times" w:cs="Times"/>
          <w:sz w:val="30"/>
          <w:szCs w:val="30"/>
          <w:lang w:val="en-US"/>
        </w:rPr>
        <w:t xml:space="preserve">½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925CBF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925CBF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925CBF">
        <w:rPr>
          <w:rFonts w:ascii="Times" w:hAnsi="Times" w:cs="Times"/>
          <w:sz w:val="30"/>
          <w:szCs w:val="30"/>
          <w:lang w:val="en-US"/>
        </w:rPr>
        <w:t xml:space="preserve"> without any left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overs? Explain your answer. </w:t>
      </w:r>
    </w:p>
    <w:p w14:paraId="1E88DA24" w14:textId="77777777" w:rsidR="00C66807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_____________________________________________________________________</w:t>
      </w:r>
    </w:p>
    <w:p w14:paraId="1E3A1395" w14:textId="1066A9D3" w:rsidR="006D327B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1AA3E44A" w14:textId="77AB4355" w:rsidR="00434359" w:rsidRPr="006D327B" w:rsidRDefault="003A64FA" w:rsidP="006D327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40"/>
        <w:ind w:left="720" w:hanging="43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</w:t>
      </w:r>
      <w:r w:rsidR="006D327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682CBE">
        <w:rPr>
          <w:rFonts w:ascii="Times" w:hAnsi="Times" w:cs="Times"/>
          <w:sz w:val="30"/>
          <w:szCs w:val="30"/>
          <w:lang w:val="en-US"/>
        </w:rPr>
        <w:t>Could they pack this amount (answer of Question 5) of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blueberries evenly into 1¼</w:t>
      </w:r>
      <w:r w:rsidR="00925CBF">
        <w:rPr>
          <w:rFonts w:ascii="Times" w:hAnsi="Times" w:cs="Times"/>
          <w:position w:val="-16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kg punnets? Explain your answer. </w:t>
      </w:r>
    </w:p>
    <w:p w14:paraId="27A8A25C" w14:textId="77777777" w:rsidR="00C66807" w:rsidRDefault="006D327B" w:rsidP="006D327B">
      <w:pPr>
        <w:ind w:left="720"/>
      </w:pPr>
      <w:r>
        <w:t xml:space="preserve">            _____________________________________________________________________________________________________________________</w:t>
      </w:r>
    </w:p>
    <w:p w14:paraId="6625C578" w14:textId="77777777" w:rsidR="00C66807" w:rsidRDefault="00C66807" w:rsidP="006D327B">
      <w:pPr>
        <w:ind w:left="720"/>
      </w:pPr>
    </w:p>
    <w:p w14:paraId="2176C2A6" w14:textId="52B9C783" w:rsidR="006D327B" w:rsidRDefault="006D327B" w:rsidP="006D327B">
      <w:pPr>
        <w:ind w:left="720"/>
      </w:pPr>
      <w:r>
        <w:t>_________________________________________________________________________________________________</w:t>
      </w:r>
      <w:proofErr w:type="gramStart"/>
      <w: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7E59923" w14:textId="77777777" w:rsidR="00BA6F89" w:rsidRDefault="00BA6F89" w:rsidP="006D327B">
      <w:pPr>
        <w:ind w:left="720"/>
      </w:pPr>
    </w:p>
    <w:p w14:paraId="0E30804D" w14:textId="75B6C05E" w:rsidR="00BA6F89" w:rsidRDefault="00BA6F89" w:rsidP="00BA6F89">
      <w:pPr>
        <w:ind w:left="720"/>
        <w:jc w:val="center"/>
      </w:pPr>
      <w:r>
        <w:t>THE END</w:t>
      </w:r>
    </w:p>
    <w:sectPr w:rsidR="00BA6F89" w:rsidSect="00D74B6B">
      <w:pgSz w:w="12240" w:h="15840"/>
      <w:pgMar w:top="426" w:right="616" w:bottom="142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14E92"/>
    <w:multiLevelType w:val="hybridMultilevel"/>
    <w:tmpl w:val="8D267F60"/>
    <w:lvl w:ilvl="0" w:tplc="B52272EE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DCB54FD"/>
    <w:multiLevelType w:val="hybridMultilevel"/>
    <w:tmpl w:val="14CA1176"/>
    <w:lvl w:ilvl="0" w:tplc="EE283922">
      <w:start w:val="1"/>
      <w:numFmt w:val="decimal"/>
      <w:lvlText w:val="%1."/>
      <w:lvlJc w:val="left"/>
      <w:pPr>
        <w:ind w:left="1095" w:hanging="375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4AF54BCA"/>
    <w:multiLevelType w:val="hybridMultilevel"/>
    <w:tmpl w:val="51689ADE"/>
    <w:lvl w:ilvl="0" w:tplc="38AEBDA0">
      <w:start w:val="3"/>
      <w:numFmt w:val="decimal"/>
      <w:lvlText w:val="%1&gt;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5F3DAE"/>
    <w:multiLevelType w:val="hybridMultilevel"/>
    <w:tmpl w:val="12640E28"/>
    <w:lvl w:ilvl="0" w:tplc="D904130C">
      <w:start w:val="3"/>
      <w:numFmt w:val="decimal"/>
      <w:lvlText w:val="%1."/>
      <w:lvlJc w:val="left"/>
      <w:pPr>
        <w:ind w:left="1455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7BF52BC3"/>
    <w:multiLevelType w:val="hybridMultilevel"/>
    <w:tmpl w:val="271E284A"/>
    <w:lvl w:ilvl="0" w:tplc="0F9044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BF"/>
    <w:rsid w:val="000617EA"/>
    <w:rsid w:val="0007073E"/>
    <w:rsid w:val="000B7B1B"/>
    <w:rsid w:val="000C0EFC"/>
    <w:rsid w:val="001118B9"/>
    <w:rsid w:val="00116F07"/>
    <w:rsid w:val="001647FC"/>
    <w:rsid w:val="001B27F3"/>
    <w:rsid w:val="001B35C5"/>
    <w:rsid w:val="00240069"/>
    <w:rsid w:val="00276E9A"/>
    <w:rsid w:val="00293D31"/>
    <w:rsid w:val="002A2F01"/>
    <w:rsid w:val="00360770"/>
    <w:rsid w:val="0037708B"/>
    <w:rsid w:val="00390FC8"/>
    <w:rsid w:val="003A31AA"/>
    <w:rsid w:val="003A64FA"/>
    <w:rsid w:val="003D21A0"/>
    <w:rsid w:val="00405118"/>
    <w:rsid w:val="0041091E"/>
    <w:rsid w:val="00434359"/>
    <w:rsid w:val="004A0A11"/>
    <w:rsid w:val="0054352A"/>
    <w:rsid w:val="00680FEA"/>
    <w:rsid w:val="00682CBE"/>
    <w:rsid w:val="006D327B"/>
    <w:rsid w:val="00841E91"/>
    <w:rsid w:val="008E3DBE"/>
    <w:rsid w:val="00902940"/>
    <w:rsid w:val="00925CBF"/>
    <w:rsid w:val="00966ED0"/>
    <w:rsid w:val="009A05DC"/>
    <w:rsid w:val="009B2C47"/>
    <w:rsid w:val="009F0BD1"/>
    <w:rsid w:val="00A044AF"/>
    <w:rsid w:val="00A1302A"/>
    <w:rsid w:val="00A273CE"/>
    <w:rsid w:val="00AC6C6B"/>
    <w:rsid w:val="00B10F17"/>
    <w:rsid w:val="00B27931"/>
    <w:rsid w:val="00B55D08"/>
    <w:rsid w:val="00BA0F21"/>
    <w:rsid w:val="00BA6F89"/>
    <w:rsid w:val="00C12CB4"/>
    <w:rsid w:val="00C66807"/>
    <w:rsid w:val="00D1549C"/>
    <w:rsid w:val="00D41635"/>
    <w:rsid w:val="00D72C70"/>
    <w:rsid w:val="00D74B6B"/>
    <w:rsid w:val="00DC0BD8"/>
    <w:rsid w:val="00DE67EF"/>
    <w:rsid w:val="00E019E1"/>
    <w:rsid w:val="00EC367F"/>
    <w:rsid w:val="00EF1993"/>
    <w:rsid w:val="00F03B41"/>
    <w:rsid w:val="00F50063"/>
    <w:rsid w:val="00F50ADD"/>
    <w:rsid w:val="00F7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9F61E77"/>
  <w14:defaultImageDpi w14:val="300"/>
  <w15:docId w15:val="{428A3F04-A4F8-4AA4-8057-A23CB9B9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360770"/>
    <w:pPr>
      <w:keepNext/>
      <w:outlineLvl w:val="0"/>
    </w:pPr>
    <w:rPr>
      <w:rFonts w:ascii="Times New Roman" w:eastAsia="Times New Roman" w:hAnsi="Times New Roman" w:cs="Times New Roman"/>
      <w:b/>
      <w:bCs/>
      <w:szCs w:val="20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C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F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543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0770"/>
    <w:rPr>
      <w:rFonts w:ascii="Times New Roman" w:eastAsia="Times New Roman" w:hAnsi="Times New Roman" w:cs="Times New Roman"/>
      <w:b/>
      <w:bCs/>
      <w:szCs w:val="20"/>
      <w:lang w:val="en-NZ"/>
    </w:rPr>
  </w:style>
  <w:style w:type="paragraph" w:styleId="Title">
    <w:name w:val="Title"/>
    <w:basedOn w:val="Normal"/>
    <w:link w:val="TitleChar"/>
    <w:qFormat/>
    <w:rsid w:val="00360770"/>
    <w:pPr>
      <w:jc w:val="center"/>
    </w:pPr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customStyle="1" w:styleId="TitleChar">
    <w:name w:val="Title Char"/>
    <w:basedOn w:val="DefaultParagraphFont"/>
    <w:link w:val="Title"/>
    <w:rsid w:val="00360770"/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styleId="PlaceholderText">
    <w:name w:val="Placeholder Text"/>
    <w:basedOn w:val="DefaultParagraphFont"/>
    <w:uiPriority w:val="99"/>
    <w:semiHidden/>
    <w:rsid w:val="001B2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BA0AFE5A</Template>
  <TotalTime>0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Macoboy</dc:creator>
  <cp:keywords/>
  <dc:description/>
  <cp:lastModifiedBy>MACOBOY Melissa [Greenwood College]</cp:lastModifiedBy>
  <cp:revision>3</cp:revision>
  <cp:lastPrinted>2018-03-28T09:06:00Z</cp:lastPrinted>
  <dcterms:created xsi:type="dcterms:W3CDTF">2018-04-12T06:36:00Z</dcterms:created>
  <dcterms:modified xsi:type="dcterms:W3CDTF">2018-04-12T06:36:00Z</dcterms:modified>
</cp:coreProperties>
</file>