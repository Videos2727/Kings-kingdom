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23434">
              <w:rPr>
                <w:rFonts w:ascii="Calibri" w:hAnsi="Calibri" w:cs="Calibri"/>
                <w:b/>
                <w:sz w:val="32"/>
                <w:szCs w:val="32"/>
              </w:rPr>
              <w:t>Year 8</w:t>
            </w:r>
            <w:r w:rsidR="00F61199">
              <w:rPr>
                <w:rFonts w:ascii="Calibri" w:hAnsi="Calibri" w:cs="Calibri"/>
                <w:b/>
                <w:sz w:val="32"/>
                <w:szCs w:val="32"/>
              </w:rPr>
              <w:t xml:space="preserve"> - 2015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823434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823434">
              <w:rPr>
                <w:rFonts w:ascii="Calibri" w:hAnsi="Calibri" w:cs="Calibri"/>
                <w:szCs w:val="32"/>
                <w:u w:val="none"/>
              </w:rPr>
              <w:t>One Term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ab/>
            </w:r>
            <w:r w:rsidR="00823434"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Circles</w:t>
            </w:r>
          </w:p>
          <w:p w:rsidR="00F61199" w:rsidRDefault="00F61199" w:rsidP="0082343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  <w:p w:rsidR="00F61199" w:rsidRPr="00F61199" w:rsidRDefault="00F61199" w:rsidP="00F61199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This investigation will be completed in class under test conditions. No guidance or hints will be provided.</w:t>
            </w:r>
            <w:r w:rsidR="0082343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You will need access to a scientific calculator.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investigating </w:t>
            </w:r>
            <w:r w:rsidR="00823434">
              <w:rPr>
                <w:rFonts w:asciiTheme="minorHAnsi" w:hAnsiTheme="minorHAnsi"/>
                <w:i/>
                <w:sz w:val="22"/>
                <w:szCs w:val="22"/>
              </w:rPr>
              <w:t xml:space="preserve">the properties of circles and the relationship between circumference, area, radius and diameter. You will also use formulas to solve problems involving circumference and area.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This will be done using both diagrams and calculations.</w:t>
            </w:r>
          </w:p>
          <w:p w:rsidR="00ED0C6C" w:rsidRDefault="00E72423" w:rsidP="00823434">
            <w:pPr>
              <w:pStyle w:val="Heading1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AE3AF1">
              <w:rPr>
                <w:rFonts w:ascii="Calibri" w:hAnsi="Calibri" w:cs="Calibri"/>
                <w:sz w:val="22"/>
                <w:szCs w:val="22"/>
              </w:rPr>
              <w:t xml:space="preserve">  Total:              </w:t>
            </w:r>
            <w:r w:rsidR="0024113B">
              <w:rPr>
                <w:rFonts w:ascii="Calibri" w:hAnsi="Calibri" w:cs="Calibri"/>
                <w:sz w:val="22"/>
                <w:szCs w:val="22"/>
              </w:rPr>
              <w:t>/12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  <w:tr w:rsidR="00823434" w:rsidRPr="0044011E" w:rsidTr="00F61199">
        <w:tc>
          <w:tcPr>
            <w:tcW w:w="10188" w:type="dxa"/>
          </w:tcPr>
          <w:p w:rsidR="00823434" w:rsidRPr="0044011E" w:rsidRDefault="00823434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3449C0" w:rsidRPr="00F135AF" w:rsidRDefault="00823434" w:rsidP="00F135AF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sz w:val="22"/>
          <w:szCs w:val="22"/>
        </w:rPr>
        <w:t>Label the par</w:t>
      </w:r>
      <w:r w:rsidR="00C73748">
        <w:rPr>
          <w:rFonts w:ascii="Calibri" w:hAnsi="Calibri"/>
          <w:sz w:val="22"/>
          <w:szCs w:val="22"/>
        </w:rPr>
        <w:t>ts of the circle on the diagram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(3)</w:t>
      </w:r>
    </w:p>
    <w:p w:rsidR="00823434" w:rsidRDefault="00823434" w:rsidP="00823434">
      <w:pPr>
        <w:rPr>
          <w:rFonts w:ascii="Calibri" w:hAnsi="Calibri"/>
          <w:sz w:val="22"/>
          <w:szCs w:val="22"/>
        </w:rPr>
      </w:pPr>
    </w:p>
    <w:p w:rsidR="00823434" w:rsidRDefault="00823434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56A50" wp14:editId="4D5C40A0">
                <wp:simplePos x="0" y="0"/>
                <wp:positionH relativeFrom="column">
                  <wp:posOffset>2082965</wp:posOffset>
                </wp:positionH>
                <wp:positionV relativeFrom="paragraph">
                  <wp:posOffset>164646</wp:posOffset>
                </wp:positionV>
                <wp:extent cx="1712760" cy="1684910"/>
                <wp:effectExtent l="19050" t="19050" r="40005" b="2984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760" cy="168491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D83E1BE" id="Oval 14" o:spid="_x0000_s1026" style="position:absolute;margin-left:164pt;margin-top:12.95pt;width:134.85pt;height:13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" filled="f" strokecolor="black [3213]" strokeweight="4.5pt"/>
            </w:pict>
          </mc:Fallback>
        </mc:AlternateContent>
      </w:r>
    </w:p>
    <w:p w:rsidR="00823434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326E4" wp14:editId="4A77B36C">
                <wp:simplePos x="0" y="0"/>
                <wp:positionH relativeFrom="column">
                  <wp:posOffset>2083960</wp:posOffset>
                </wp:positionH>
                <wp:positionV relativeFrom="paragraph">
                  <wp:posOffset>815846</wp:posOffset>
                </wp:positionV>
                <wp:extent cx="1717401" cy="27850"/>
                <wp:effectExtent l="19050" t="19050" r="35560" b="298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401" cy="2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0BE41F6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1pt,64.25pt" to="299.3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" strokecolor="black [3213]" strokeweight="2.25pt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8000E" wp14:editId="1156FEC4">
                <wp:simplePos x="0" y="0"/>
                <wp:positionH relativeFrom="column">
                  <wp:posOffset>3341841</wp:posOffset>
                </wp:positionH>
                <wp:positionV relativeFrom="paragraph">
                  <wp:posOffset>286701</wp:posOffset>
                </wp:positionV>
                <wp:extent cx="951533" cy="13925"/>
                <wp:effectExtent l="38100" t="76200" r="0" b="819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1533" cy="1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CD51E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63.15pt;margin-top:22.55pt;width:74.9pt;height:1.1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86B56" wp14:editId="13BA9CAF">
                <wp:simplePos x="0" y="0"/>
                <wp:positionH relativeFrom="column">
                  <wp:posOffset>3392898</wp:posOffset>
                </wp:positionH>
                <wp:positionV relativeFrom="paragraph">
                  <wp:posOffset>843696</wp:posOffset>
                </wp:positionV>
                <wp:extent cx="956175" cy="584844"/>
                <wp:effectExtent l="38100" t="38100" r="15875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6175" cy="584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F58802F" id="Straight Arrow Connector 19" o:spid="_x0000_s1026" type="#_x0000_t32" style="position:absolute;margin-left:267.15pt;margin-top:66.45pt;width:75.3pt;height:46.0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9A243" wp14:editId="6772E97C">
                <wp:simplePos x="0" y="0"/>
                <wp:positionH relativeFrom="column">
                  <wp:posOffset>1434133</wp:posOffset>
                </wp:positionH>
                <wp:positionV relativeFrom="paragraph">
                  <wp:posOffset>1215026</wp:posOffset>
                </wp:positionV>
                <wp:extent cx="733377" cy="343480"/>
                <wp:effectExtent l="0" t="38100" r="4826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377" cy="34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9F38218" id="Straight Arrow Connector 18" o:spid="_x0000_s1026" type="#_x0000_t32" style="position:absolute;margin-left:112.9pt;margin-top:95.65pt;width:57.75pt;height:27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431B5" wp14:editId="0AA3C9AB">
                <wp:simplePos x="0" y="0"/>
                <wp:positionH relativeFrom="column">
                  <wp:posOffset>2947303</wp:posOffset>
                </wp:positionH>
                <wp:positionV relativeFrom="paragraph">
                  <wp:posOffset>156735</wp:posOffset>
                </wp:positionV>
                <wp:extent cx="492012" cy="668394"/>
                <wp:effectExtent l="19050" t="19050" r="22860" b="177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012" cy="66839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AB00C8" id="Straight Connector 1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2.35pt" to="270.8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" strokecolor="black [3213]" strokeweight="2.25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2107"/>
        <w:gridCol w:w="2107"/>
        <w:gridCol w:w="2107"/>
        <w:gridCol w:w="2108"/>
      </w:tblGrid>
      <w:tr w:rsidR="00881361" w:rsidTr="00881361"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pie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radius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circumference</w:t>
            </w:r>
          </w:p>
        </w:tc>
        <w:tc>
          <w:tcPr>
            <w:tcW w:w="2108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diameter</w:t>
            </w:r>
          </w:p>
        </w:tc>
      </w:tr>
    </w:tbl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0D4096" w:rsidRDefault="000D4096" w:rsidP="00823434">
      <w:pPr>
        <w:rPr>
          <w:rFonts w:ascii="Calibri" w:hAnsi="Calibri"/>
          <w:sz w:val="22"/>
          <w:szCs w:val="22"/>
        </w:rPr>
      </w:pPr>
    </w:p>
    <w:p w:rsidR="00F135AF" w:rsidRPr="00082F26" w:rsidRDefault="00F135AF" w:rsidP="00082F26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Using the formula </w:t>
      </w:r>
      <m:oMath>
        <m:r>
          <w:rPr>
            <w:rFonts w:ascii="Cambria Math" w:hAnsi="Cambria Math"/>
            <w:sz w:val="22"/>
            <w:szCs w:val="22"/>
          </w:rPr>
          <m:t>C=π×d</m:t>
        </m:r>
      </m:oMath>
      <w:r>
        <w:rPr>
          <w:rFonts w:ascii="Calibri" w:hAnsi="Calibri"/>
          <w:sz w:val="22"/>
          <w:szCs w:val="22"/>
        </w:rPr>
        <w:t xml:space="preserve"> find the </w:t>
      </w:r>
      <w:r w:rsidR="00082F26">
        <w:rPr>
          <w:rFonts w:ascii="Calibri" w:hAnsi="Calibri"/>
          <w:sz w:val="22"/>
          <w:szCs w:val="22"/>
        </w:rPr>
        <w:t>circumfe</w:t>
      </w:r>
      <w:r w:rsidR="00C73748" w:rsidRPr="00082F26">
        <w:rPr>
          <w:rFonts w:ascii="Calibri" w:hAnsi="Calibri"/>
          <w:sz w:val="22"/>
          <w:szCs w:val="22"/>
        </w:rPr>
        <w:t>rence of the circle below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FA66A" wp14:editId="379FFA03">
                <wp:simplePos x="0" y="0"/>
                <wp:positionH relativeFrom="column">
                  <wp:posOffset>964835</wp:posOffset>
                </wp:positionH>
                <wp:positionV relativeFrom="paragraph">
                  <wp:posOffset>3720</wp:posOffset>
                </wp:positionV>
                <wp:extent cx="905117" cy="886550"/>
                <wp:effectExtent l="0" t="0" r="28575" b="279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5CA06DD3" id="Oval 21" o:spid="_x0000_s1026" style="position:absolute;margin-left:75.95pt;margin-top:.3pt;width:71.25pt;height:6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" filled="f" strokecolor="black [3213]" strokeweight="2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A66EC3" wp14:editId="05F41040">
                <wp:simplePos x="0" y="0"/>
                <wp:positionH relativeFrom="column">
                  <wp:posOffset>1200150</wp:posOffset>
                </wp:positionH>
                <wp:positionV relativeFrom="paragraph">
                  <wp:posOffset>4445</wp:posOffset>
                </wp:positionV>
                <wp:extent cx="501015" cy="2686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5AF" w:rsidRPr="00F135AF" w:rsidRDefault="00F135A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F135AF">
                              <w:rPr>
                                <w:rFonts w:asciiTheme="minorHAnsi" w:hAnsiTheme="minorHAnsi"/>
                              </w:rPr>
                              <w:t>12cm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5pt;margin-top:.35pt;width:39.45pt;height:21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" stroked="f">
                <v:textbox>
                  <w:txbxContent>
                    <w:p w:rsidR="00F135AF" w:rsidRPr="00F135AF" w:rsidRDefault="00F135AF">
                      <w:pPr>
                        <w:rPr>
                          <w:rFonts w:asciiTheme="minorHAnsi" w:hAnsiTheme="minorHAnsi"/>
                        </w:rPr>
                      </w:pPr>
                      <w:r w:rsidRPr="00F135AF">
                        <w:rPr>
                          <w:rFonts w:asciiTheme="minorHAnsi" w:hAnsiTheme="minorHAnsi"/>
                        </w:rPr>
                        <w:t>12cm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41509" wp14:editId="2D77D648">
                <wp:simplePos x="0" y="0"/>
                <wp:positionH relativeFrom="column">
                  <wp:posOffset>965329</wp:posOffset>
                </wp:positionH>
                <wp:positionV relativeFrom="paragraph">
                  <wp:posOffset>108843</wp:posOffset>
                </wp:positionV>
                <wp:extent cx="909758" cy="4641"/>
                <wp:effectExtent l="0" t="0" r="24130" b="3365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9758" cy="464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C116CE0" id="Straight Connector 2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8.55pt" to="147.6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" strokecolor="black [3213]" strokeweight="1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C73748">
        <w:rPr>
          <w:rFonts w:ascii="Calibri" w:hAnsi="Calibri"/>
          <w:sz w:val="22"/>
          <w:szCs w:val="22"/>
        </w:rPr>
        <w:t xml:space="preserve">Circumference can also be found using the </w:t>
      </w:r>
      <w:proofErr w:type="gramStart"/>
      <w:r w:rsidRPr="00C73748">
        <w:rPr>
          <w:rFonts w:ascii="Calibri" w:hAnsi="Calibri"/>
          <w:sz w:val="22"/>
          <w:szCs w:val="22"/>
        </w:rPr>
        <w:t xml:space="preserve">formula </w:t>
      </w:r>
      <w:proofErr w:type="gramEnd"/>
      <m:oMath>
        <m:r>
          <w:rPr>
            <w:rFonts w:ascii="Cambria Math" w:hAnsi="Cambria Math"/>
            <w:sz w:val="22"/>
            <w:szCs w:val="22"/>
          </w:rPr>
          <m:t>C=2×π×r</m:t>
        </m:r>
      </m:oMath>
      <w:r>
        <w:rPr>
          <w:rFonts w:ascii="Calibri" w:hAnsi="Calibri"/>
          <w:sz w:val="22"/>
          <w:szCs w:val="22"/>
        </w:rPr>
        <w:t>. Use this formula to find the circumference of the circle below</w:t>
      </w:r>
      <w:r w:rsidR="00294ADB">
        <w:rPr>
          <w:rFonts w:ascii="Calibri" w:hAnsi="Calibri"/>
          <w:sz w:val="22"/>
          <w:szCs w:val="22"/>
        </w:rPr>
        <w:t>. Give your answer in exact form.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CDB694" wp14:editId="68E2115F">
                <wp:simplePos x="0" y="0"/>
                <wp:positionH relativeFrom="column">
                  <wp:posOffset>1029866</wp:posOffset>
                </wp:positionH>
                <wp:positionV relativeFrom="paragraph">
                  <wp:posOffset>49137</wp:posOffset>
                </wp:positionV>
                <wp:extent cx="905117" cy="886550"/>
                <wp:effectExtent l="0" t="0" r="28575" b="279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E143FC6" id="Oval 23" o:spid="_x0000_s1026" style="position:absolute;margin-left:81.1pt;margin-top:3.85pt;width:71.25pt;height:6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" filled="f" strokecolor="windowText" strokeweight="2pt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P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8DBC881" wp14:editId="42A7CE76">
                <wp:simplePos x="0" y="0"/>
                <wp:positionH relativeFrom="column">
                  <wp:posOffset>1400810</wp:posOffset>
                </wp:positionH>
                <wp:positionV relativeFrom="paragraph">
                  <wp:posOffset>79375</wp:posOffset>
                </wp:positionV>
                <wp:extent cx="431165" cy="222250"/>
                <wp:effectExtent l="0" t="0" r="6985" b="63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3748" w:rsidRDefault="00C73748">
                            <w:r>
                              <w:t>3cm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10.3pt;margin-top:6.25pt;width:33.95pt;height:17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" stroked="f">
                <v:textbox>
                  <w:txbxContent>
                    <w:p w:rsidR="00C73748" w:rsidRDefault="00C73748">
                      <w:r>
                        <w:t>3cm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1480549</wp:posOffset>
                </wp:positionH>
                <wp:positionV relativeFrom="paragraph">
                  <wp:posOffset>155859</wp:posOffset>
                </wp:positionV>
                <wp:extent cx="454638" cy="4641"/>
                <wp:effectExtent l="0" t="0" r="22225" b="3365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638" cy="46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68A7C26" id="Straight Connector 2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2.25pt" to="152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P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For the following circles, use the formulas you have already used to find their circumferences</w:t>
      </w:r>
      <w:r w:rsidR="00294ADB">
        <w:rPr>
          <w:rFonts w:ascii="Calibri" w:hAnsi="Calibri"/>
          <w:sz w:val="22"/>
          <w:szCs w:val="22"/>
        </w:rPr>
        <w:t>. Give your answer to</w:t>
      </w:r>
      <w:r w:rsidR="00D333AD">
        <w:rPr>
          <w:rFonts w:ascii="Calibri" w:hAnsi="Calibri"/>
          <w:sz w:val="22"/>
          <w:szCs w:val="22"/>
        </w:rPr>
        <w:t xml:space="preserve"> </w:t>
      </w:r>
      <w:r w:rsidR="00294ADB">
        <w:rPr>
          <w:rFonts w:ascii="Calibri" w:hAnsi="Calibri"/>
          <w:sz w:val="22"/>
          <w:szCs w:val="22"/>
        </w:rPr>
        <w:t>2 decimal place</w:t>
      </w:r>
      <w:r w:rsidR="00D333AD">
        <w:rPr>
          <w:rFonts w:ascii="Calibri" w:hAnsi="Calibri"/>
          <w:sz w:val="22"/>
          <w:szCs w:val="22"/>
        </w:rPr>
        <w:t>s</w:t>
      </w:r>
      <w:r w:rsidR="00294ADB">
        <w:rPr>
          <w:rFonts w:ascii="Calibri" w:hAnsi="Calibri"/>
          <w:sz w:val="22"/>
          <w:szCs w:val="22"/>
        </w:rPr>
        <w:t>.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(4)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D29C2E" wp14:editId="12BE3F5B">
                <wp:simplePos x="0" y="0"/>
                <wp:positionH relativeFrom="column">
                  <wp:posOffset>927913</wp:posOffset>
                </wp:positionH>
                <wp:positionV relativeFrom="paragraph">
                  <wp:posOffset>101949</wp:posOffset>
                </wp:positionV>
                <wp:extent cx="905117" cy="886550"/>
                <wp:effectExtent l="0" t="0" r="28575" b="279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44C036F9" id="Oval 26" o:spid="_x0000_s1026" style="position:absolute;margin-left:73.05pt;margin-top:8.05pt;width:71.25pt;height:6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bN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Jg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C769E11" wp14:editId="5D9AB888">
                <wp:simplePos x="0" y="0"/>
                <wp:positionH relativeFrom="column">
                  <wp:posOffset>1187572</wp:posOffset>
                </wp:positionH>
                <wp:positionV relativeFrom="paragraph">
                  <wp:posOffset>6437</wp:posOffset>
                </wp:positionV>
                <wp:extent cx="473075" cy="231775"/>
                <wp:effectExtent l="0" t="0" r="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317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3.5pt;margin-top:.5pt;width:37.25pt;height:18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" stroked="f">
                <v:fill opacity="0"/>
                <v:textbox>
                  <w:txbxContent>
                    <w:p w:rsidR="008C0974" w:rsidRDefault="008C0974">
                      <w:r>
                        <w:t>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D1242" wp14:editId="5F3242A5">
                <wp:simplePos x="0" y="0"/>
                <wp:positionH relativeFrom="column">
                  <wp:posOffset>932838</wp:posOffset>
                </wp:positionH>
                <wp:positionV relativeFrom="paragraph">
                  <wp:posOffset>30886</wp:posOffset>
                </wp:positionV>
                <wp:extent cx="909758" cy="4642"/>
                <wp:effectExtent l="0" t="0" r="24130" b="3365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9758" cy="46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502F64F" id="Straight Connector 3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45pt,2.45pt" to="145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" strokecolor="black [3040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1BEC0" wp14:editId="3ACFC62F">
                <wp:simplePos x="0" y="0"/>
                <wp:positionH relativeFrom="column">
                  <wp:posOffset>928325</wp:posOffset>
                </wp:positionH>
                <wp:positionV relativeFrom="paragraph">
                  <wp:posOffset>13924</wp:posOffset>
                </wp:positionV>
                <wp:extent cx="905117" cy="886550"/>
                <wp:effectExtent l="0" t="0" r="28575" b="279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138CC318" id="Oval 27" o:spid="_x0000_s1026" style="position:absolute;margin-left:73.1pt;margin-top:1.1pt;width:71.25pt;height:6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3ftZQ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40D200" wp14:editId="54C53E23">
                <wp:simplePos x="0" y="0"/>
                <wp:positionH relativeFrom="column">
                  <wp:posOffset>1433830</wp:posOffset>
                </wp:positionH>
                <wp:positionV relativeFrom="paragraph">
                  <wp:posOffset>85090</wp:posOffset>
                </wp:positionV>
                <wp:extent cx="366395" cy="24130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96926">
                          <a:off x="0" y="0"/>
                          <a:ext cx="366395" cy="241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6m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12.9pt;margin-top:6.7pt;width:28.85pt;height:19pt;rotation:2945762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" stroked="f">
                <v:fill opacity="0"/>
                <v:textbox>
                  <w:txbxContent>
                    <w:p w:rsidR="008C0974" w:rsidRDefault="008C0974">
                      <w:r>
                        <w:t>6m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DB363" wp14:editId="13079B4F">
                <wp:simplePos x="0" y="0"/>
                <wp:positionH relativeFrom="column">
                  <wp:posOffset>1387717</wp:posOffset>
                </wp:positionH>
                <wp:positionV relativeFrom="paragraph">
                  <wp:posOffset>105810</wp:posOffset>
                </wp:positionV>
                <wp:extent cx="324913" cy="315630"/>
                <wp:effectExtent l="0" t="0" r="37465" b="2730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913" cy="315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2AB712B" id="Straight Connector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5pt,8.35pt" to="134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56F43" wp14:editId="5BBA3F58">
                <wp:simplePos x="0" y="0"/>
                <wp:positionH relativeFrom="column">
                  <wp:posOffset>909758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800F277" id="Oval 28" o:spid="_x0000_s1026" style="position:absolute;margin-left:71.65pt;margin-top:6.95pt;width:71.25pt;height:6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2D9E7C5" wp14:editId="5C9D64EE">
                <wp:simplePos x="0" y="0"/>
                <wp:positionH relativeFrom="column">
                  <wp:posOffset>1131570</wp:posOffset>
                </wp:positionH>
                <wp:positionV relativeFrom="paragraph">
                  <wp:posOffset>158750</wp:posOffset>
                </wp:positionV>
                <wp:extent cx="412750" cy="25527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380106">
                          <a:off x="0" y="0"/>
                          <a:ext cx="412750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89.1pt;margin-top:12.5pt;width:32.5pt;height:20.1pt;rotation:-2424716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5DBAD" wp14:editId="36392DD3">
                <wp:simplePos x="0" y="0"/>
                <wp:positionH relativeFrom="column">
                  <wp:posOffset>997820</wp:posOffset>
                </wp:positionH>
                <wp:positionV relativeFrom="paragraph">
                  <wp:posOffset>98705</wp:posOffset>
                </wp:positionV>
                <wp:extent cx="724094" cy="510579"/>
                <wp:effectExtent l="0" t="0" r="19050" b="2286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094" cy="5105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7CDF3F0" id="Straight Connector 192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5pt,7.75pt" to="135.5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1303613</wp:posOffset>
                </wp:positionH>
                <wp:positionV relativeFrom="paragraph">
                  <wp:posOffset>250600</wp:posOffset>
                </wp:positionV>
                <wp:extent cx="523875" cy="24574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45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12mm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02.65pt;margin-top:19.75pt;width:41.25pt;height:19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12mm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1364509</wp:posOffset>
                </wp:positionH>
                <wp:positionV relativeFrom="paragraph">
                  <wp:posOffset>139578</wp:posOffset>
                </wp:positionV>
                <wp:extent cx="9283" cy="440954"/>
                <wp:effectExtent l="0" t="0" r="29210" b="1651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83" cy="4409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FD6976A" id="Straight Connector 193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11pt" to="108.2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" strokecolor="black [3213]"/>
            </w:pict>
          </mc:Fallback>
        </mc:AlternateContent>
      </w:r>
      <w:r w:rsidR="00C7374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26845" wp14:editId="4036E786">
                <wp:simplePos x="0" y="0"/>
                <wp:positionH relativeFrom="column">
                  <wp:posOffset>891192</wp:posOffset>
                </wp:positionH>
                <wp:positionV relativeFrom="paragraph">
                  <wp:posOffset>129330</wp:posOffset>
                </wp:positionV>
                <wp:extent cx="905117" cy="886550"/>
                <wp:effectExtent l="0" t="0" r="28575" b="2794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0D256DB" id="Oval 29" o:spid="_x0000_s1026" style="position:absolute;margin-left:70.15pt;margin-top:10.2pt;width:71.25pt;height:6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vx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w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The area of a circle can be found using the formula   </w:t>
      </w:r>
      <m:oMath>
        <m:r>
          <w:rPr>
            <w:rFonts w:ascii="Cambria Math" w:hAnsi="Cambria Math"/>
            <w:sz w:val="22"/>
            <w:szCs w:val="22"/>
          </w:rPr>
          <m:t>A=π×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rFonts w:ascii="Calibri" w:hAnsi="Calibri"/>
          <w:sz w:val="22"/>
          <w:szCs w:val="22"/>
        </w:rPr>
        <w:t xml:space="preserve">    Use this formula to find the area of the following circle</w:t>
      </w:r>
      <w:r w:rsidR="00D333AD">
        <w:rPr>
          <w:rFonts w:ascii="Calibri" w:hAnsi="Calibri"/>
          <w:sz w:val="22"/>
          <w:szCs w:val="22"/>
        </w:rPr>
        <w:t>. Give your answer to 2</w:t>
      </w:r>
      <w:bookmarkStart w:id="0" w:name="_GoBack"/>
      <w:bookmarkEnd w:id="0"/>
      <w:r w:rsidR="00F3331C">
        <w:rPr>
          <w:rFonts w:ascii="Calibri" w:hAnsi="Calibri"/>
          <w:sz w:val="22"/>
          <w:szCs w:val="22"/>
        </w:rPr>
        <w:t xml:space="preserve"> decimal places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FE2F35" wp14:editId="3465FF10">
                <wp:simplePos x="0" y="0"/>
                <wp:positionH relativeFrom="column">
                  <wp:posOffset>872625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2BE69E76" id="Oval 198" o:spid="_x0000_s1026" style="position:absolute;margin-left:68.7pt;margin-top:6.95pt;width:71.25pt;height:6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" filled="f" strokecolor="windowText" strokeweight="2pt"/>
            </w:pict>
          </mc:Fallback>
        </mc:AlternateConten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149225</wp:posOffset>
                </wp:positionV>
                <wp:extent cx="417195" cy="25527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07.05pt;margin-top:11.75pt;width:32.85pt;height:20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1350584</wp:posOffset>
                </wp:positionH>
                <wp:positionV relativeFrom="paragraph">
                  <wp:posOffset>359072</wp:posOffset>
                </wp:positionV>
                <wp:extent cx="431671" cy="0"/>
                <wp:effectExtent l="0" t="0" r="26035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67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C88CC3" id="Straight Connector 19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5pt,28.25pt" to="140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" strokecolor="black [3213]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How would you use this formula to find the area of a circle if you only knew the diameter?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your answer from question 6 to find the area of the circle below</w:t>
      </w:r>
      <w:r w:rsidR="00F3331C">
        <w:rPr>
          <w:rFonts w:ascii="Calibri" w:hAnsi="Calibri"/>
          <w:sz w:val="22"/>
          <w:szCs w:val="22"/>
        </w:rPr>
        <w:t>. Give your answer in exact form.</w:t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751260</wp:posOffset>
                </wp:positionH>
                <wp:positionV relativeFrom="paragraph">
                  <wp:posOffset>600626</wp:posOffset>
                </wp:positionV>
                <wp:extent cx="523875" cy="25971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59.15pt;margin-top:47.3pt;width:41.25pt;height:20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" stroked="f">
                <v:fill opacity="0"/>
                <v:textbox>
                  <w:txbxContent>
                    <w:p w:rsidR="008C0974" w:rsidRDefault="008C0974">
                      <w:r>
                        <w:t>17cm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519733</wp:posOffset>
                </wp:positionH>
                <wp:positionV relativeFrom="paragraph">
                  <wp:posOffset>809989</wp:posOffset>
                </wp:positionV>
                <wp:extent cx="895592" cy="4642"/>
                <wp:effectExtent l="0" t="0" r="19050" b="33655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592" cy="46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419F17A" id="Straight Connector 20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63.8pt" to="111.4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" strokecolor="black [3213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FE2F35" wp14:editId="3465FF10">
                <wp:simplePos x="0" y="0"/>
                <wp:positionH relativeFrom="column">
                  <wp:posOffset>510579</wp:posOffset>
                </wp:positionH>
                <wp:positionV relativeFrom="paragraph">
                  <wp:posOffset>370695</wp:posOffset>
                </wp:positionV>
                <wp:extent cx="905117" cy="886550"/>
                <wp:effectExtent l="0" t="0" r="28575" b="2794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8CEB9BA" id="Oval 201" o:spid="_x0000_s1026" style="position:absolute;margin-left:40.2pt;margin-top:29.2pt;width:71.25pt;height:6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082F26" w:rsidRPr="0024113B" w:rsidRDefault="00082F26" w:rsidP="0024113B">
      <w:pPr>
        <w:rPr>
          <w:rFonts w:ascii="Calibri" w:hAnsi="Calibri"/>
          <w:sz w:val="22"/>
          <w:szCs w:val="22"/>
        </w:rPr>
      </w:pPr>
    </w:p>
    <w:sectPr w:rsidR="00082F26" w:rsidRPr="0024113B" w:rsidSect="007C7AFA">
      <w:footerReference w:type="default" r:id="rId10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981" w:rsidRDefault="00382981" w:rsidP="00A83674">
      <w:r>
        <w:separator/>
      </w:r>
    </w:p>
  </w:endnote>
  <w:endnote w:type="continuationSeparator" w:id="0">
    <w:p w:rsidR="00382981" w:rsidRDefault="00382981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3A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981" w:rsidRDefault="00382981" w:rsidP="00A83674">
      <w:r>
        <w:separator/>
      </w:r>
    </w:p>
  </w:footnote>
  <w:footnote w:type="continuationSeparator" w:id="0">
    <w:p w:rsidR="00382981" w:rsidRDefault="00382981" w:rsidP="00A8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1102A42"/>
    <w:multiLevelType w:val="hybridMultilevel"/>
    <w:tmpl w:val="DFE8756C"/>
    <w:lvl w:ilvl="0" w:tplc="0C090019">
      <w:start w:val="1"/>
      <w:numFmt w:val="lowerLetter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">
    <w:nsid w:val="28532EBB"/>
    <w:multiLevelType w:val="hybridMultilevel"/>
    <w:tmpl w:val="36E691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3964918"/>
    <w:multiLevelType w:val="hybridMultilevel"/>
    <w:tmpl w:val="35C88E74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382901"/>
    <w:multiLevelType w:val="hybridMultilevel"/>
    <w:tmpl w:val="992A738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3206F7"/>
    <w:multiLevelType w:val="hybridMultilevel"/>
    <w:tmpl w:val="61A0BB0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A446988"/>
    <w:multiLevelType w:val="hybridMultilevel"/>
    <w:tmpl w:val="A918A96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4">
    <w:nsid w:val="5D5125D4"/>
    <w:multiLevelType w:val="hybridMultilevel"/>
    <w:tmpl w:val="EFD418C0"/>
    <w:lvl w:ilvl="0" w:tplc="CC44D9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B4F0FDB"/>
    <w:multiLevelType w:val="hybridMultilevel"/>
    <w:tmpl w:val="C512D52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7"/>
  </w:num>
  <w:num w:numId="5">
    <w:abstractNumId w:val="19"/>
  </w:num>
  <w:num w:numId="6">
    <w:abstractNumId w:val="16"/>
  </w:num>
  <w:num w:numId="7">
    <w:abstractNumId w:val="15"/>
  </w:num>
  <w:num w:numId="8">
    <w:abstractNumId w:val="20"/>
  </w:num>
  <w:num w:numId="9">
    <w:abstractNumId w:val="13"/>
  </w:num>
  <w:num w:numId="10">
    <w:abstractNumId w:val="0"/>
  </w:num>
  <w:num w:numId="11">
    <w:abstractNumId w:val="12"/>
  </w:num>
  <w:num w:numId="12">
    <w:abstractNumId w:val="10"/>
  </w:num>
  <w:num w:numId="13">
    <w:abstractNumId w:val="7"/>
  </w:num>
  <w:num w:numId="14">
    <w:abstractNumId w:val="14"/>
  </w:num>
  <w:num w:numId="15">
    <w:abstractNumId w:val="4"/>
  </w:num>
  <w:num w:numId="16">
    <w:abstractNumId w:val="8"/>
  </w:num>
  <w:num w:numId="17">
    <w:abstractNumId w:val="11"/>
  </w:num>
  <w:num w:numId="18">
    <w:abstractNumId w:val="6"/>
  </w:num>
  <w:num w:numId="19">
    <w:abstractNumId w:val="18"/>
  </w:num>
  <w:num w:numId="20">
    <w:abstractNumId w:val="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25D32"/>
    <w:rsid w:val="00082F26"/>
    <w:rsid w:val="000B28D4"/>
    <w:rsid w:val="000D34BE"/>
    <w:rsid w:val="000D4096"/>
    <w:rsid w:val="000E286A"/>
    <w:rsid w:val="000F759E"/>
    <w:rsid w:val="00111E4D"/>
    <w:rsid w:val="001271A3"/>
    <w:rsid w:val="00180D33"/>
    <w:rsid w:val="001D3FF7"/>
    <w:rsid w:val="0024113B"/>
    <w:rsid w:val="00260756"/>
    <w:rsid w:val="00265DE7"/>
    <w:rsid w:val="002824B9"/>
    <w:rsid w:val="00294ADB"/>
    <w:rsid w:val="003003D2"/>
    <w:rsid w:val="00325356"/>
    <w:rsid w:val="00337929"/>
    <w:rsid w:val="00337EFB"/>
    <w:rsid w:val="003449C0"/>
    <w:rsid w:val="00382981"/>
    <w:rsid w:val="003A6980"/>
    <w:rsid w:val="003D65D5"/>
    <w:rsid w:val="0044011E"/>
    <w:rsid w:val="00453945"/>
    <w:rsid w:val="00461760"/>
    <w:rsid w:val="00472FEA"/>
    <w:rsid w:val="004A4E14"/>
    <w:rsid w:val="004E3B2F"/>
    <w:rsid w:val="004E497A"/>
    <w:rsid w:val="004E6389"/>
    <w:rsid w:val="00517596"/>
    <w:rsid w:val="00542ADC"/>
    <w:rsid w:val="00561618"/>
    <w:rsid w:val="00563B35"/>
    <w:rsid w:val="0057117E"/>
    <w:rsid w:val="00632345"/>
    <w:rsid w:val="0067228C"/>
    <w:rsid w:val="006970D3"/>
    <w:rsid w:val="00697BEF"/>
    <w:rsid w:val="00697E2C"/>
    <w:rsid w:val="006E7249"/>
    <w:rsid w:val="006F0CC9"/>
    <w:rsid w:val="007763CD"/>
    <w:rsid w:val="007C7AFA"/>
    <w:rsid w:val="007D3BAE"/>
    <w:rsid w:val="00823434"/>
    <w:rsid w:val="0084083C"/>
    <w:rsid w:val="00840A92"/>
    <w:rsid w:val="00851C54"/>
    <w:rsid w:val="008672BB"/>
    <w:rsid w:val="00881361"/>
    <w:rsid w:val="00882EDD"/>
    <w:rsid w:val="00896555"/>
    <w:rsid w:val="008C0974"/>
    <w:rsid w:val="00916DA3"/>
    <w:rsid w:val="00953AB0"/>
    <w:rsid w:val="0097008D"/>
    <w:rsid w:val="009A471C"/>
    <w:rsid w:val="009B5D9B"/>
    <w:rsid w:val="00A1138C"/>
    <w:rsid w:val="00A83674"/>
    <w:rsid w:val="00A83C32"/>
    <w:rsid w:val="00AE3AF1"/>
    <w:rsid w:val="00B3504C"/>
    <w:rsid w:val="00B60D03"/>
    <w:rsid w:val="00B85D30"/>
    <w:rsid w:val="00C436F6"/>
    <w:rsid w:val="00C56E8C"/>
    <w:rsid w:val="00C73748"/>
    <w:rsid w:val="00CD2455"/>
    <w:rsid w:val="00D2179C"/>
    <w:rsid w:val="00D333AD"/>
    <w:rsid w:val="00D75107"/>
    <w:rsid w:val="00DB4F39"/>
    <w:rsid w:val="00DC1621"/>
    <w:rsid w:val="00DD7961"/>
    <w:rsid w:val="00E04938"/>
    <w:rsid w:val="00E16C7C"/>
    <w:rsid w:val="00E72423"/>
    <w:rsid w:val="00ED0C6C"/>
    <w:rsid w:val="00EE22A0"/>
    <w:rsid w:val="00EE5760"/>
    <w:rsid w:val="00EF25B5"/>
    <w:rsid w:val="00F135AF"/>
    <w:rsid w:val="00F3331C"/>
    <w:rsid w:val="00F53AAE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8FF43-FE01-4173-867E-73DFF404A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6F10AD5A</Template>
  <TotalTime>1</TotalTime>
  <Pages>3</Pages>
  <Words>244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KEEN Stephanie</cp:lastModifiedBy>
  <cp:revision>2</cp:revision>
  <cp:lastPrinted>2015-06-04T08:58:00Z</cp:lastPrinted>
  <dcterms:created xsi:type="dcterms:W3CDTF">2015-06-04T09:24:00Z</dcterms:created>
  <dcterms:modified xsi:type="dcterms:W3CDTF">2015-06-04T09:24:00Z</dcterms:modified>
</cp:coreProperties>
</file>