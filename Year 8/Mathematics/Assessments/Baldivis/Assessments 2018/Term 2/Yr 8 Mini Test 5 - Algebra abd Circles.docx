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34ADF" w:rsidRPr="005F4018" w14:paraId="288B48D0" w14:textId="77777777" w:rsidTr="00AA27B7">
        <w:trPr>
          <w:trHeight w:val="360"/>
        </w:trPr>
        <w:tc>
          <w:tcPr>
            <w:tcW w:w="1803" w:type="dxa"/>
          </w:tcPr>
          <w:p w14:paraId="7907EC10" w14:textId="77777777"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3FF81F2B" w14:textId="77777777"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CD08A1E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14:paraId="574F5E0A" w14:textId="77777777"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1AD787DE" w14:textId="77777777"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9840825" w14:textId="77777777"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39394BA2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14:paraId="661757AC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  <w:r w:rsidR="00A761B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_________</w:t>
            </w:r>
          </w:p>
        </w:tc>
      </w:tr>
      <w:tr w:rsidR="00534ADF" w:rsidRPr="005F4018" w14:paraId="5826E4FE" w14:textId="77777777" w:rsidTr="00AA27B7">
        <w:trPr>
          <w:trHeight w:val="1898"/>
        </w:trPr>
        <w:tc>
          <w:tcPr>
            <w:tcW w:w="1803" w:type="dxa"/>
          </w:tcPr>
          <w:p w14:paraId="0275198D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499BDABB" wp14:editId="7B230ED9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23495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14:paraId="6161DC5C" w14:textId="57051230" w:rsidR="00534ADF" w:rsidRPr="005F4018" w:rsidRDefault="00534ADF" w:rsidP="00565293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</w:t>
            </w:r>
            <w:r w:rsidR="00F86682">
              <w:rPr>
                <w:rFonts w:ascii="Arial" w:hAnsi="Arial" w:cs="Arial"/>
                <w:b/>
                <w:sz w:val="28"/>
              </w:rPr>
              <w:t>8</w:t>
            </w:r>
            <w:r>
              <w:rPr>
                <w:rFonts w:ascii="Arial" w:hAnsi="Arial" w:cs="Arial"/>
                <w:b/>
                <w:sz w:val="28"/>
              </w:rPr>
              <w:t xml:space="preserve"> Mathematics</w:t>
            </w:r>
          </w:p>
          <w:p w14:paraId="024FA0BA" w14:textId="6E43088D" w:rsidR="00534ADF" w:rsidRPr="005F4018" w:rsidRDefault="002562A4" w:rsidP="00565293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Mini</w:t>
            </w:r>
            <w:r w:rsidR="00A761B1">
              <w:rPr>
                <w:rFonts w:ascii="Arial" w:hAnsi="Arial" w:cs="Arial"/>
                <w:b/>
                <w:sz w:val="28"/>
              </w:rPr>
              <w:t>-</w:t>
            </w:r>
            <w:r>
              <w:rPr>
                <w:rFonts w:ascii="Arial" w:hAnsi="Arial" w:cs="Arial"/>
                <w:b/>
                <w:sz w:val="28"/>
              </w:rPr>
              <w:t>Test</w:t>
            </w:r>
            <w:r w:rsidR="00A761B1">
              <w:rPr>
                <w:rFonts w:ascii="Arial" w:hAnsi="Arial" w:cs="Arial"/>
                <w:b/>
                <w:sz w:val="28"/>
              </w:rPr>
              <w:t xml:space="preserve"> </w:t>
            </w:r>
            <w:r w:rsidR="00F86682">
              <w:rPr>
                <w:rFonts w:ascii="Arial" w:hAnsi="Arial" w:cs="Arial"/>
                <w:b/>
                <w:sz w:val="28"/>
              </w:rPr>
              <w:t>5</w:t>
            </w:r>
            <w:r w:rsidR="00534ADF"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14:paraId="43D5A7E2" w14:textId="29B3015A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</w:t>
            </w:r>
            <w:r w:rsidR="004C51BD">
              <w:rPr>
                <w:rFonts w:ascii="Arial" w:hAnsi="Arial" w:cs="Arial"/>
                <w:b/>
                <w:sz w:val="22"/>
              </w:rPr>
              <w:t>–</w:t>
            </w:r>
            <w:r>
              <w:rPr>
                <w:rFonts w:ascii="Arial" w:hAnsi="Arial" w:cs="Arial"/>
                <w:b/>
                <w:sz w:val="22"/>
              </w:rPr>
              <w:t xml:space="preserve"> </w:t>
            </w:r>
            <w:r w:rsidR="00F86682">
              <w:rPr>
                <w:rFonts w:ascii="Arial" w:hAnsi="Arial" w:cs="Arial"/>
                <w:b/>
                <w:sz w:val="22"/>
              </w:rPr>
              <w:t xml:space="preserve">Circles and </w:t>
            </w:r>
            <w:r w:rsidR="004C51BD">
              <w:rPr>
                <w:rFonts w:ascii="Arial" w:hAnsi="Arial" w:cs="Arial"/>
                <w:b/>
                <w:sz w:val="22"/>
              </w:rPr>
              <w:t>Algebra</w:t>
            </w:r>
          </w:p>
          <w:p w14:paraId="7696584D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14:paraId="00C67298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AFD8FA6" wp14:editId="3C7C8DAD">
                      <wp:simplePos x="0" y="0"/>
                      <wp:positionH relativeFrom="column">
                        <wp:posOffset>-487045</wp:posOffset>
                      </wp:positionH>
                      <wp:positionV relativeFrom="paragraph">
                        <wp:posOffset>56198</wp:posOffset>
                      </wp:positionV>
                      <wp:extent cx="175260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95A45F" w14:textId="04E83177" w:rsidR="00534ADF" w:rsidRDefault="00534ADF" w:rsidP="00534ADF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496B97">
                                    <w:rPr>
                                      <w:sz w:val="32"/>
                                    </w:rPr>
                                    <w:t>3</w:t>
                                  </w:r>
                                  <w:r w:rsidR="007C60F2">
                                    <w:rPr>
                                      <w:sz w:val="32"/>
                                    </w:rPr>
                                    <w:t>9</w:t>
                                  </w:r>
                                </w:p>
                                <w:p w14:paraId="42CFC3D4" w14:textId="77777777" w:rsidR="00534ADF" w:rsidRDefault="00534ADF" w:rsidP="00534ADF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37986479" w14:textId="77777777" w:rsidR="00534ADF" w:rsidRPr="00914C56" w:rsidRDefault="00534ADF" w:rsidP="00534ADF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0AFD8F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8.35pt;margin-top:4.45pt;width:138pt;height:8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">
                      <v:textbox>
                        <w:txbxContent>
                          <w:p w14:paraId="7795A45F" w14:textId="04E83177" w:rsidR="00534ADF" w:rsidRDefault="00534ADF" w:rsidP="00534ADF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496B97">
                              <w:rPr>
                                <w:sz w:val="32"/>
                              </w:rPr>
                              <w:t>3</w:t>
                            </w:r>
                            <w:r w:rsidR="007C60F2">
                              <w:rPr>
                                <w:sz w:val="32"/>
                              </w:rPr>
                              <w:t>9</w:t>
                            </w:r>
                          </w:p>
                          <w:p w14:paraId="42CFC3D4" w14:textId="77777777" w:rsidR="00534ADF" w:rsidRDefault="00534ADF" w:rsidP="00534ADF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37986479" w14:textId="77777777" w:rsidR="00534ADF" w:rsidRPr="00914C56" w:rsidRDefault="00534ADF" w:rsidP="00534ADF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34ADF" w:rsidRPr="005F4018" w14:paraId="5FF148C4" w14:textId="77777777" w:rsidTr="00AA27B7">
        <w:trPr>
          <w:trHeight w:val="265"/>
        </w:trPr>
        <w:tc>
          <w:tcPr>
            <w:tcW w:w="1803" w:type="dxa"/>
            <w:vAlign w:val="center"/>
          </w:tcPr>
          <w:p w14:paraId="672BD1D1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171D39A9" w14:textId="510AC806" w:rsidR="00534ADF" w:rsidRPr="005F4018" w:rsidRDefault="003F29E3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7C60F2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14:paraId="5739D01A" w14:textId="77777777" w:rsidR="00534ADF" w:rsidRPr="005F4018" w:rsidRDefault="00534ADF" w:rsidP="00565293">
            <w:pPr>
              <w:rPr>
                <w:rFonts w:ascii="Arial" w:hAnsi="Arial" w:cs="Arial"/>
                <w:sz w:val="20"/>
              </w:rPr>
            </w:pPr>
          </w:p>
        </w:tc>
      </w:tr>
      <w:tr w:rsidR="00534ADF" w:rsidRPr="005F4018" w14:paraId="30333745" w14:textId="77777777" w:rsidTr="00AA27B7">
        <w:trPr>
          <w:trHeight w:val="232"/>
        </w:trPr>
        <w:tc>
          <w:tcPr>
            <w:tcW w:w="1803" w:type="dxa"/>
            <w:vAlign w:val="center"/>
          </w:tcPr>
          <w:p w14:paraId="46816071" w14:textId="0894715C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3172" w:type="dxa"/>
            <w:vAlign w:val="center"/>
          </w:tcPr>
          <w:p w14:paraId="6C5DB5B3" w14:textId="33ED0393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5971" w:type="dxa"/>
            <w:gridSpan w:val="2"/>
            <w:vMerge/>
            <w:vAlign w:val="center"/>
          </w:tcPr>
          <w:p w14:paraId="62108E62" w14:textId="77777777" w:rsidR="00534ADF" w:rsidRPr="005F4018" w:rsidRDefault="00534ADF" w:rsidP="00565293">
            <w:pPr>
              <w:rPr>
                <w:rFonts w:ascii="Arial" w:hAnsi="Arial" w:cs="Arial"/>
                <w:sz w:val="20"/>
              </w:rPr>
            </w:pPr>
          </w:p>
        </w:tc>
      </w:tr>
      <w:tr w:rsidR="00534ADF" w:rsidRPr="005F4018" w14:paraId="06ABC14A" w14:textId="77777777" w:rsidTr="00AA27B7">
        <w:trPr>
          <w:trHeight w:val="222"/>
        </w:trPr>
        <w:tc>
          <w:tcPr>
            <w:tcW w:w="1803" w:type="dxa"/>
            <w:vAlign w:val="center"/>
          </w:tcPr>
          <w:p w14:paraId="37DC1A99" w14:textId="77777777"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11F532D5" w14:textId="77777777" w:rsidR="00534ADF" w:rsidRPr="005F4018" w:rsidRDefault="004C51BD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Calculator and 1 page of notes A4 (one sided)</w:t>
            </w:r>
            <w:r w:rsidR="00931CB8">
              <w:rPr>
                <w:rFonts w:ascii="Arial" w:hAnsi="Arial" w:cs="Arial"/>
                <w:i/>
                <w:sz w:val="20"/>
              </w:rPr>
              <w:t>. *SHOW ALL WORKING OUT*</w:t>
            </w:r>
          </w:p>
        </w:tc>
      </w:tr>
    </w:tbl>
    <w:p w14:paraId="0622F84C" w14:textId="77777777" w:rsidR="008E221E" w:rsidRDefault="008E221E"/>
    <w:tbl>
      <w:tblPr>
        <w:tblW w:w="10268" w:type="dxa"/>
        <w:tblInd w:w="-5" w:type="dxa"/>
        <w:tblLook w:val="04A0" w:firstRow="1" w:lastRow="0" w:firstColumn="1" w:lastColumn="0" w:noHBand="0" w:noVBand="1"/>
      </w:tblPr>
      <w:tblGrid>
        <w:gridCol w:w="9271"/>
        <w:gridCol w:w="997"/>
      </w:tblGrid>
      <w:tr w:rsidR="00E44689" w:rsidRPr="00E44689" w14:paraId="23CE6E39" w14:textId="77777777" w:rsidTr="00E44689">
        <w:trPr>
          <w:trHeight w:val="254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9C28DF" w14:textId="77777777"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A Grade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FD89B66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4C540323" w14:textId="77777777" w:rsidTr="00E44689">
        <w:trPr>
          <w:trHeight w:val="376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75633" w14:textId="69CA6626" w:rsidR="00E44689" w:rsidRPr="007C60F2" w:rsidRDefault="00330C2F" w:rsidP="00330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rPr>
                <w:rFonts w:ascii="Calibri" w:eastAsia="Times New Roman" w:hAnsi="Calibri" w:cs="Calibri"/>
                <w:color w:val="000000"/>
                <w:lang w:eastAsia="en-AU"/>
              </w:rPr>
              <w:t>Determines the radius and diameter of circles, given their circumference or area and the perimeter and area of composite figures involving circles, quadrants or semicircles.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2C608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44689" w:rsidRPr="00E44689" w14:paraId="0086700B" w14:textId="77777777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93493" w14:textId="4B109338" w:rsidR="00E44689" w:rsidRPr="007C60F2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t>Solves a variety of problems involving circles and part circles, giving approximate or exact answers as required.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2C398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14:paraId="2E10D1AA" w14:textId="77777777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516F6" w14:textId="5E90E31C" w:rsidR="00E44689" w:rsidRPr="007C60F2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t>Flexibly moves between simplified</w:t>
            </w:r>
            <w:r w:rsidR="007C60F2">
              <w:t xml:space="preserve"> and</w:t>
            </w:r>
            <w:r w:rsidRPr="007C60F2">
              <w:t xml:space="preserve"> complex algebraic expressions, choosing the most appropriate form where variables are to the power of one</w:t>
            </w:r>
            <w:r w:rsidR="007C60F2"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EA15A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14:paraId="647D3CC3" w14:textId="77777777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181852" w14:textId="77777777"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B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C69DE2D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681AFEAF" w14:textId="77777777" w:rsidTr="00E44689">
        <w:trPr>
          <w:trHeight w:val="376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0EB91" w14:textId="0275C3A0" w:rsidR="00E44689" w:rsidRPr="007C60F2" w:rsidRDefault="00330C2F" w:rsidP="007C60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rPr>
                <w:rFonts w:ascii="Calibri" w:eastAsia="Times New Roman" w:hAnsi="Calibri" w:cs="Calibri"/>
                <w:color w:val="000000"/>
                <w:lang w:eastAsia="en-AU"/>
              </w:rPr>
              <w:t>Determines the circumference, perimeter and area of circles and simple composite figures involving circles, quadrants and</w:t>
            </w:r>
            <w:r w:rsidR="007C60F2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</w:t>
            </w:r>
            <w:r w:rsidRPr="007C60F2">
              <w:rPr>
                <w:rFonts w:ascii="Calibri" w:eastAsia="Times New Roman" w:hAnsi="Calibri" w:cs="Calibri"/>
                <w:color w:val="000000"/>
                <w:lang w:eastAsia="en-AU"/>
              </w:rPr>
              <w:t>semicircles.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9F4A3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2AFAD813" w14:textId="77777777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A967DF" w14:textId="02E25656" w:rsidR="00E44689" w:rsidRPr="007C60F2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t>Plans and carries out the solution to practical problems involving circles, quadrants or semicircles, including those which involve more than one step.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2D038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6484BF52" w14:textId="77777777" w:rsidTr="00E44689">
        <w:trPr>
          <w:trHeight w:val="56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021BF" w14:textId="776594FE" w:rsidR="00E44689" w:rsidRPr="007C60F2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t>Moves between simplified algebraic expressions where variables are to the power of one.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B9C37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17249E5C" w14:textId="77777777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0F3101" w14:textId="77777777"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C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ED7C81B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3FD98D0F" w14:textId="77777777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BEE22" w14:textId="4A7DEA6E" w:rsidR="00E44689" w:rsidRPr="007C60F2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t>Chooses appropriate formulas to calculate the circumference, in terms of diameter or radius, and area of circles in routine or familiar problems.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B8FD3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261389CB" w14:textId="77777777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55896" w14:textId="395CAB5B" w:rsidR="00E44689" w:rsidRPr="007C60F2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t>Solves simple and familiar practical problems involving circles.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427B2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7C916FA6" w14:textId="77777777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9F814" w14:textId="6E9F6218" w:rsidR="00E44689" w:rsidRPr="007C60F2" w:rsidRDefault="00A7479B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C60F2">
              <w:t>Moves between factorised and expanded algebraic expressions involving a single numerical common factor.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EEE1B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4F1DB1D2" w14:textId="77777777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4274EA" w14:textId="77777777"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D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18BE6AF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5C82CF13" w14:textId="77777777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BB4DC" w14:textId="6B955C48" w:rsidR="00E44689" w:rsidRPr="00E44689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>
              <w:t>Uses formulas to calculate the circumference and area of circles, but sometimes confuses radius and diameter or circumference and area.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62128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17B04D6D" w14:textId="77777777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EFA0D" w14:textId="5EF2DEE3" w:rsidR="00E44689" w:rsidRPr="00E44689" w:rsidRDefault="00330C2F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>
              <w:t>Attempts solutions to some practical problems involving circles, but confuses situations where circumference or area are involved.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B78A5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2D83018D" w14:textId="77777777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70F42" w14:textId="397040F5" w:rsidR="00E44689" w:rsidRPr="00E44689" w:rsidRDefault="00A7479B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>
              <w:t xml:space="preserve">Uses a model to </w:t>
            </w:r>
            <w:r w:rsidR="007C60F2">
              <w:t>simplify an algebraic expression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14DCF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45A259B3" w14:textId="77777777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B1177D" w14:textId="77777777"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E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ADEEFCD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14:paraId="533B26BC" w14:textId="77777777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7F3C9" w14:textId="77777777" w:rsidR="00E44689" w:rsidRPr="007C60F2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eastAsia="en-AU"/>
              </w:rPr>
            </w:pPr>
            <w:r w:rsidRPr="007C60F2">
              <w:rPr>
                <w:rFonts w:ascii="Calibri" w:eastAsia="Times New Roman" w:hAnsi="Calibri" w:cs="Calibri"/>
                <w:color w:val="000000"/>
                <w:szCs w:val="18"/>
                <w:lang w:eastAsia="en-AU"/>
              </w:rPr>
              <w:t>Does not meet the requirements of a D grade.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00BA2" w14:textId="77777777"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</w:tbl>
    <w:p w14:paraId="1F49DD34" w14:textId="77777777" w:rsidR="004C51BD" w:rsidRDefault="004C51BD" w:rsidP="00336C61">
      <w:pPr>
        <w:spacing w:after="0"/>
      </w:pPr>
    </w:p>
    <w:p w14:paraId="6FB7E4BC" w14:textId="77777777" w:rsidR="00534ADF" w:rsidRPr="00336C61" w:rsidRDefault="00336C61" w:rsidP="00336C61">
      <w:pPr>
        <w:spacing w:after="0"/>
        <w:rPr>
          <w:b/>
        </w:rPr>
      </w:pPr>
      <w:r>
        <w:rPr>
          <w:b/>
        </w:rPr>
        <w:t>Teacher F</w:t>
      </w:r>
      <w:r w:rsidRPr="00336C61">
        <w:rPr>
          <w:b/>
        </w:rPr>
        <w:t xml:space="preserve">eedback: </w:t>
      </w:r>
    </w:p>
    <w:p w14:paraId="7CCF001F" w14:textId="77777777" w:rsidR="00336C61" w:rsidRDefault="00336C61" w:rsidP="00336C61">
      <w:pPr>
        <w:spacing w:after="0"/>
      </w:pPr>
    </w:p>
    <w:p w14:paraId="2C44A0F8" w14:textId="77777777" w:rsidR="00336C61" w:rsidRDefault="00336C61" w:rsidP="00336C61">
      <w:pPr>
        <w:spacing w:after="0"/>
      </w:pPr>
    </w:p>
    <w:p w14:paraId="5FE01FBC" w14:textId="77777777" w:rsidR="00336C61" w:rsidRDefault="00336C61"/>
    <w:p w14:paraId="342E60BD" w14:textId="77777777" w:rsidR="008D774F" w:rsidRDefault="008D774F"/>
    <w:p w14:paraId="72420CA5" w14:textId="77777777" w:rsidR="008D774F" w:rsidRDefault="008D774F"/>
    <w:p w14:paraId="6AEC1BE9" w14:textId="77777777" w:rsidR="008D774F" w:rsidRDefault="008D774F"/>
    <w:p w14:paraId="7EF7B127" w14:textId="77777777" w:rsidR="008D774F" w:rsidRDefault="008D774F"/>
    <w:p w14:paraId="262F6197" w14:textId="77777777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F86682" w:rsidRPr="00F86682" w14:paraId="0E8709E5" w14:textId="77777777" w:rsidTr="00F86682">
        <w:trPr>
          <w:trHeight w:val="297"/>
          <w:jc w:val="center"/>
        </w:trPr>
        <w:tc>
          <w:tcPr>
            <w:tcW w:w="10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BFAE1C" w14:textId="77777777" w:rsidR="00F86682" w:rsidRPr="00F86682" w:rsidRDefault="00F86682">
            <w:pPr>
              <w:rPr>
                <w:b/>
                <w:sz w:val="22"/>
                <w:szCs w:val="22"/>
              </w:rPr>
            </w:pPr>
            <w:r w:rsidRPr="00F86682">
              <w:rPr>
                <w:b/>
                <w:sz w:val="22"/>
                <w:szCs w:val="22"/>
              </w:rPr>
              <w:t>Part A – Multiple Choice</w:t>
            </w:r>
            <w:r w:rsidRPr="00F86682">
              <w:rPr>
                <w:i/>
                <w:sz w:val="22"/>
                <w:szCs w:val="22"/>
              </w:rPr>
              <w:t xml:space="preserve"> –Circle only 1 answer                                                                </w:t>
            </w:r>
            <w:r w:rsidRPr="00F86682">
              <w:rPr>
                <w:b/>
                <w:sz w:val="22"/>
                <w:szCs w:val="22"/>
              </w:rPr>
              <w:t>9 marks</w:t>
            </w:r>
          </w:p>
        </w:tc>
      </w:tr>
    </w:tbl>
    <w:p w14:paraId="6D933FA0" w14:textId="4620ECC8" w:rsidR="00F86682" w:rsidRPr="00F86682" w:rsidRDefault="00795703" w:rsidP="00F86682">
      <w:pPr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6239FBD5" wp14:editId="22D5DABC">
            <wp:simplePos x="0" y="0"/>
            <wp:positionH relativeFrom="column">
              <wp:posOffset>4084320</wp:posOffset>
            </wp:positionH>
            <wp:positionV relativeFrom="paragraph">
              <wp:posOffset>231775</wp:posOffset>
            </wp:positionV>
            <wp:extent cx="2019300" cy="1990090"/>
            <wp:effectExtent l="0" t="0" r="0" b="0"/>
            <wp:wrapTight wrapText="bothSides">
              <wp:wrapPolygon edited="0">
                <wp:start x="0" y="0"/>
                <wp:lineTo x="0" y="21297"/>
                <wp:lineTo x="21396" y="21297"/>
                <wp:lineTo x="213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34449" r="83375" b="37422"/>
                    <a:stretch/>
                  </pic:blipFill>
                  <pic:spPr bwMode="auto">
                    <a:xfrm>
                      <a:off x="0" y="0"/>
                      <a:ext cx="2019300" cy="199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278DE" w14:textId="77777777" w:rsidR="00795703" w:rsidRPr="00F86682" w:rsidRDefault="00795703" w:rsidP="00795703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t>Question 1</w:t>
      </w:r>
      <w:r w:rsidRPr="00F86682">
        <w:rPr>
          <w:rFonts w:ascii="Times New Roman" w:hAnsi="Times New Roman" w:cs="Times New Roman"/>
        </w:rPr>
        <w:t xml:space="preserve"> </w:t>
      </w:r>
    </w:p>
    <w:p w14:paraId="11E3D476" w14:textId="3194E645" w:rsidR="00795703" w:rsidRPr="00F86682" w:rsidRDefault="00795703" w:rsidP="007957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diameter?</w:t>
      </w:r>
    </w:p>
    <w:p w14:paraId="6C5A776D" w14:textId="20A5A8F1" w:rsidR="00795703" w:rsidRPr="00F86682" w:rsidRDefault="00795703" w:rsidP="00795703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PT</w:t>
      </w:r>
    </w:p>
    <w:p w14:paraId="65A47227" w14:textId="3D445722" w:rsidR="00795703" w:rsidRPr="00F86682" w:rsidRDefault="00795703" w:rsidP="00795703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PQ</w:t>
      </w:r>
    </w:p>
    <w:p w14:paraId="70BC2F30" w14:textId="697E2B84" w:rsidR="00795703" w:rsidRDefault="00795703" w:rsidP="00795703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PR</w:t>
      </w:r>
    </w:p>
    <w:p w14:paraId="7E6B294A" w14:textId="32FF8E4A" w:rsidR="00795703" w:rsidRDefault="00795703" w:rsidP="00795703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SQ</w:t>
      </w:r>
    </w:p>
    <w:p w14:paraId="11026FCC" w14:textId="478C4BB1" w:rsidR="00795703" w:rsidRDefault="0008446D" w:rsidP="0079570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noProof/>
          <w:sz w:val="22"/>
          <w:szCs w:val="22"/>
          <w:bdr w:val="none" w:sz="0" w:space="0" w:color="auto"/>
          <w:lang w:val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40AF79" wp14:editId="26E321FB">
                <wp:simplePos x="0" y="0"/>
                <wp:positionH relativeFrom="column">
                  <wp:posOffset>3528060</wp:posOffset>
                </wp:positionH>
                <wp:positionV relativeFrom="paragraph">
                  <wp:posOffset>196215</wp:posOffset>
                </wp:positionV>
                <wp:extent cx="868680" cy="762000"/>
                <wp:effectExtent l="19050" t="38100" r="45720" b="190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762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00DFE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77.8pt;margin-top:15.45pt;width:68.4pt;height:60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" strokecolor="black [3213]" strokeweight="2.25pt">
                <v:stroke endarrow="block" joinstyle="miter"/>
              </v:shape>
            </w:pict>
          </mc:Fallback>
        </mc:AlternateContent>
      </w:r>
    </w:p>
    <w:p w14:paraId="773F0A1A" w14:textId="5F235695" w:rsidR="00795703" w:rsidRPr="00F86682" w:rsidRDefault="00795703" w:rsidP="00795703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2</w:t>
      </w:r>
      <w:r w:rsidRPr="00F86682">
        <w:rPr>
          <w:rFonts w:ascii="Times New Roman" w:hAnsi="Times New Roman" w:cs="Times New Roman"/>
        </w:rPr>
        <w:t xml:space="preserve"> </w:t>
      </w:r>
    </w:p>
    <w:p w14:paraId="48737B82" w14:textId="45B94C04" w:rsidR="00795703" w:rsidRPr="00F86682" w:rsidRDefault="0008446D" w:rsidP="007957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795703">
        <w:rPr>
          <w:rFonts w:ascii="Times New Roman" w:hAnsi="Times New Roman" w:cs="Times New Roman"/>
        </w:rPr>
        <w:t>hich of the following is the radius</w:t>
      </w:r>
      <w:r>
        <w:rPr>
          <w:rFonts w:ascii="Times New Roman" w:hAnsi="Times New Roman" w:cs="Times New Roman"/>
        </w:rPr>
        <w:t>?</w:t>
      </w:r>
    </w:p>
    <w:p w14:paraId="11561201" w14:textId="10A98534" w:rsidR="00795703" w:rsidRPr="00F86682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PT</w:t>
      </w:r>
    </w:p>
    <w:p w14:paraId="2DFD79CB" w14:textId="0B11C1B2" w:rsidR="00795703" w:rsidRPr="00F86682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PQ</w:t>
      </w:r>
    </w:p>
    <w:p w14:paraId="70363AE2" w14:textId="7A709F96" w:rsidR="00795703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PR</w:t>
      </w:r>
    </w:p>
    <w:p w14:paraId="6B7DDDA5" w14:textId="545C8CC6" w:rsidR="00795703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All of the above</w:t>
      </w:r>
    </w:p>
    <w:p w14:paraId="7D916536" w14:textId="73892B96" w:rsidR="00795703" w:rsidRDefault="00795703" w:rsidP="00795703">
      <w:pPr>
        <w:spacing w:line="360" w:lineRule="auto"/>
        <w:contextualSpacing/>
        <w:rPr>
          <w:rFonts w:cs="Times New Roman"/>
        </w:rPr>
      </w:pPr>
    </w:p>
    <w:p w14:paraId="4A25C42B" w14:textId="16E06FCE" w:rsidR="00795703" w:rsidRPr="00F86682" w:rsidRDefault="00795703" w:rsidP="00795703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3</w:t>
      </w:r>
      <w:r w:rsidRPr="00F86682">
        <w:rPr>
          <w:rFonts w:ascii="Times New Roman" w:hAnsi="Times New Roman" w:cs="Times New Roman"/>
        </w:rPr>
        <w:t xml:space="preserve"> </w:t>
      </w:r>
    </w:p>
    <w:p w14:paraId="25E3878E" w14:textId="53A52CDC" w:rsidR="00795703" w:rsidRPr="00F86682" w:rsidRDefault="0008446D" w:rsidP="007957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arrow is pointing to the:</w:t>
      </w:r>
    </w:p>
    <w:p w14:paraId="24D41593" w14:textId="789F0D7D" w:rsidR="00795703" w:rsidRPr="00F86682" w:rsidRDefault="0008446D" w:rsidP="00795703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Center of the circle</w:t>
      </w:r>
    </w:p>
    <w:p w14:paraId="49A6BECE" w14:textId="5E29D193" w:rsidR="00795703" w:rsidRPr="0008446D" w:rsidRDefault="0008446D" w:rsidP="0008446D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Circumference</w:t>
      </w:r>
    </w:p>
    <w:p w14:paraId="1CF2B3E3" w14:textId="296FF153" w:rsidR="00795703" w:rsidRDefault="00EA7069" w:rsidP="00795703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Diameter</w:t>
      </w:r>
    </w:p>
    <w:p w14:paraId="35376466" w14:textId="2FBD1F5E" w:rsidR="0008446D" w:rsidRDefault="0008446D" w:rsidP="00795703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Pi</w:t>
      </w:r>
    </w:p>
    <w:p w14:paraId="0569340A" w14:textId="77777777" w:rsidR="0008446D" w:rsidRPr="00795703" w:rsidRDefault="0008446D" w:rsidP="0008446D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</w:p>
    <w:p w14:paraId="0559D849" w14:textId="3BA3E0A8" w:rsidR="0008446D" w:rsidRPr="00F86682" w:rsidRDefault="0008446D" w:rsidP="0008446D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4</w:t>
      </w:r>
      <w:r w:rsidRPr="00F86682">
        <w:rPr>
          <w:rFonts w:ascii="Times New Roman" w:hAnsi="Times New Roman" w:cs="Times New Roman"/>
        </w:rPr>
        <w:t xml:space="preserve"> </w:t>
      </w:r>
    </w:p>
    <w:p w14:paraId="62CB20DD" w14:textId="5719DDD8" w:rsidR="0008446D" w:rsidRPr="00F86682" w:rsidRDefault="0008446D" w:rsidP="000844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 is an irrational number that is derived from:</w:t>
      </w:r>
    </w:p>
    <w:p w14:paraId="25B8AEE8" w14:textId="08532965" w:rsidR="0008446D" w:rsidRPr="00F86682" w:rsidRDefault="0008446D" w:rsidP="0008446D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Circumference ÷ diameter</w:t>
      </w:r>
    </w:p>
    <w:p w14:paraId="391AADFC" w14:textId="4039FCB3" w:rsidR="0008446D" w:rsidRPr="00F86682" w:rsidRDefault="0008446D" w:rsidP="0008446D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Diameter ÷ radius</w:t>
      </w:r>
    </w:p>
    <w:p w14:paraId="4F915CC3" w14:textId="3E85D805" w:rsidR="0008446D" w:rsidRDefault="0008446D" w:rsidP="0008446D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Area ÷ circumference</w:t>
      </w:r>
    </w:p>
    <w:p w14:paraId="323B7ED1" w14:textId="77777777" w:rsidR="0008446D" w:rsidRDefault="0008446D" w:rsidP="00F86682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Circumference × radius</w:t>
      </w:r>
    </w:p>
    <w:p w14:paraId="44FCDF20" w14:textId="48063C13" w:rsidR="00F86682" w:rsidRPr="0008446D" w:rsidRDefault="00F86682" w:rsidP="0008446D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 w:rsidRPr="0008446D">
        <w:rPr>
          <w:rFonts w:cs="Times New Roman"/>
          <w:b/>
        </w:rPr>
        <w:tab/>
      </w:r>
      <w:r w:rsidRPr="0008446D">
        <w:rPr>
          <w:rFonts w:cs="Times New Roman"/>
          <w:b/>
        </w:rPr>
        <w:tab/>
      </w:r>
      <w:r w:rsidRPr="0008446D">
        <w:rPr>
          <w:rFonts w:cs="Times New Roman"/>
          <w:b/>
        </w:rPr>
        <w:tab/>
      </w:r>
      <w:r w:rsidRPr="0008446D">
        <w:rPr>
          <w:rFonts w:cs="Times New Roman"/>
          <w:b/>
        </w:rPr>
        <w:tab/>
      </w:r>
      <w:r w:rsidRPr="0008446D">
        <w:rPr>
          <w:rFonts w:cs="Times New Roman"/>
          <w:b/>
        </w:rPr>
        <w:tab/>
      </w:r>
      <w:r w:rsidRPr="0008446D">
        <w:rPr>
          <w:rFonts w:cs="Times New Roman"/>
          <w:b/>
        </w:rPr>
        <w:tab/>
      </w:r>
      <w:r w:rsidRPr="0008446D">
        <w:rPr>
          <w:rFonts w:cs="Times New Roman"/>
          <w:b/>
        </w:rPr>
        <w:tab/>
      </w:r>
    </w:p>
    <w:p w14:paraId="3408AE29" w14:textId="43AF28FD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t xml:space="preserve">Question </w:t>
      </w:r>
      <w:r w:rsidR="0008446D">
        <w:rPr>
          <w:rFonts w:ascii="Times New Roman" w:hAnsi="Times New Roman" w:cs="Times New Roman"/>
          <w:b/>
        </w:rPr>
        <w:t>5</w:t>
      </w:r>
      <w:r w:rsidRPr="00F86682">
        <w:rPr>
          <w:rFonts w:ascii="Times New Roman" w:hAnsi="Times New Roman" w:cs="Times New Roman"/>
        </w:rPr>
        <w:t xml:space="preserve"> </w:t>
      </w:r>
    </w:p>
    <w:p w14:paraId="4C0E2513" w14:textId="1E95976E" w:rsidR="00F86682" w:rsidRPr="00F86682" w:rsidRDefault="00795703" w:rsidP="00F866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like term for 8abc is:</w:t>
      </w:r>
    </w:p>
    <w:p w14:paraId="55B11CFF" w14:textId="06FF1C73" w:rsidR="00F86682" w:rsidRPr="00F86682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3cab</w:t>
      </w:r>
      <w:r w:rsidR="00F86682" w:rsidRPr="00F86682">
        <w:rPr>
          <w:rFonts w:cs="Times New Roman"/>
          <w:sz w:val="22"/>
          <w:szCs w:val="22"/>
        </w:rPr>
        <w:t xml:space="preserve"> </w:t>
      </w:r>
    </w:p>
    <w:p w14:paraId="06B24D57" w14:textId="39CEDFEC" w:rsidR="00F86682" w:rsidRPr="00F86682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8ab</w:t>
      </w:r>
    </w:p>
    <w:p w14:paraId="1B552C11" w14:textId="0A12825C" w:rsidR="00F86682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8ac</w:t>
      </w:r>
    </w:p>
    <w:p w14:paraId="031FC91C" w14:textId="4689BAD1" w:rsidR="00795703" w:rsidRPr="00795703" w:rsidRDefault="00795703" w:rsidP="00795703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8bc</w:t>
      </w:r>
      <w:r w:rsidR="00EA7069">
        <w:rPr>
          <w:rFonts w:cs="Times New Roman"/>
          <w:sz w:val="22"/>
          <w:szCs w:val="22"/>
        </w:rPr>
        <w:t>c</w:t>
      </w:r>
    </w:p>
    <w:p w14:paraId="2D88379C" w14:textId="77777777" w:rsidR="00F86682" w:rsidRPr="00F86682" w:rsidRDefault="00F86682" w:rsidP="00F86682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DCA19D3" w14:textId="51A6816A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t xml:space="preserve">Question </w:t>
      </w:r>
      <w:r w:rsidR="0008446D">
        <w:rPr>
          <w:rFonts w:ascii="Times New Roman" w:hAnsi="Times New Roman" w:cs="Times New Roman"/>
          <w:b/>
        </w:rPr>
        <w:t>6</w:t>
      </w:r>
      <w:r w:rsidRPr="00F86682">
        <w:rPr>
          <w:rFonts w:ascii="Times New Roman" w:hAnsi="Times New Roman" w:cs="Times New Roman"/>
        </w:rPr>
        <w:t xml:space="preserve"> </w:t>
      </w:r>
    </w:p>
    <w:p w14:paraId="2D4D940D" w14:textId="1B66D191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</w:rPr>
        <w:t xml:space="preserve">Which of the following is </w:t>
      </w:r>
      <w:r w:rsidR="00795703">
        <w:rPr>
          <w:rFonts w:ascii="Times New Roman" w:hAnsi="Times New Roman" w:cs="Times New Roman"/>
        </w:rPr>
        <w:t>obtained when 3p+5+6p-2</w:t>
      </w:r>
      <w:r w:rsidRPr="00F86682">
        <w:rPr>
          <w:rFonts w:ascii="Times New Roman" w:hAnsi="Times New Roman" w:cs="Times New Roman"/>
        </w:rPr>
        <w:t>?</w:t>
      </w:r>
    </w:p>
    <w:p w14:paraId="1435712B" w14:textId="15FC0FAE" w:rsidR="00F86682" w:rsidRPr="00F86682" w:rsidRDefault="00795703" w:rsidP="00F86682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12p</w:t>
      </w:r>
    </w:p>
    <w:p w14:paraId="61434C2C" w14:textId="297D6F10" w:rsidR="00F86682" w:rsidRPr="00F86682" w:rsidRDefault="00795703" w:rsidP="00F86682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14p+2</w:t>
      </w:r>
    </w:p>
    <w:p w14:paraId="6DCE0DBF" w14:textId="79B3BEEB" w:rsidR="00F86682" w:rsidRPr="00F86682" w:rsidRDefault="00795703" w:rsidP="00F86682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9p-3</w:t>
      </w:r>
    </w:p>
    <w:p w14:paraId="14F24975" w14:textId="4FFA8985" w:rsidR="00F86682" w:rsidRPr="00F86682" w:rsidRDefault="00795703" w:rsidP="00F86682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9p+3</w:t>
      </w:r>
    </w:p>
    <w:p w14:paraId="2DF8C4BA" w14:textId="77777777" w:rsidR="00F86682" w:rsidRPr="00F86682" w:rsidRDefault="00F86682" w:rsidP="00F86682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B9FE864" w14:textId="3B0E15CF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lastRenderedPageBreak/>
        <w:t xml:space="preserve">Question </w:t>
      </w:r>
      <w:r w:rsidR="0008446D">
        <w:rPr>
          <w:rFonts w:ascii="Times New Roman" w:hAnsi="Times New Roman" w:cs="Times New Roman"/>
          <w:b/>
        </w:rPr>
        <w:t>7</w:t>
      </w:r>
    </w:p>
    <w:p w14:paraId="00A30F7C" w14:textId="4AF0D714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</w:rPr>
        <w:t>I</w:t>
      </w:r>
      <w:r w:rsidR="00795703">
        <w:rPr>
          <w:rFonts w:ascii="Times New Roman" w:hAnsi="Times New Roman" w:cs="Times New Roman"/>
        </w:rPr>
        <w:t>n the algebraic expression 3x+7, which is the coefficient?</w:t>
      </w:r>
    </w:p>
    <w:p w14:paraId="0A95C2A5" w14:textId="2B1AE092" w:rsidR="00F86682" w:rsidRPr="00F86682" w:rsidRDefault="00795703" w:rsidP="00F86682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3x</w:t>
      </w:r>
    </w:p>
    <w:p w14:paraId="2E58E911" w14:textId="0E27B17B" w:rsidR="00F86682" w:rsidRPr="00F86682" w:rsidRDefault="00795703" w:rsidP="00F86682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x</w:t>
      </w:r>
    </w:p>
    <w:p w14:paraId="23F20E34" w14:textId="6B82A74E" w:rsidR="00F86682" w:rsidRPr="00F86682" w:rsidRDefault="00795703" w:rsidP="00F86682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3</w:t>
      </w:r>
    </w:p>
    <w:p w14:paraId="181794A2" w14:textId="0A5F5C9B" w:rsidR="00F86682" w:rsidRPr="00F86682" w:rsidRDefault="00795703" w:rsidP="00F86682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7</w:t>
      </w:r>
    </w:p>
    <w:p w14:paraId="5BADBB5E" w14:textId="77777777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</w:p>
    <w:p w14:paraId="32F9E34C" w14:textId="62D0AFB6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  <w:b/>
        </w:rPr>
        <w:t xml:space="preserve">Question </w:t>
      </w:r>
      <w:r w:rsidR="0008446D">
        <w:rPr>
          <w:rFonts w:ascii="Times New Roman" w:hAnsi="Times New Roman" w:cs="Times New Roman"/>
          <w:b/>
        </w:rPr>
        <w:t>8</w:t>
      </w:r>
    </w:p>
    <w:p w14:paraId="6A3AA32A" w14:textId="3932328B" w:rsidR="00F86682" w:rsidRPr="00F86682" w:rsidRDefault="00F86682" w:rsidP="00795703">
      <w:pPr>
        <w:spacing w:after="0" w:line="240" w:lineRule="auto"/>
        <w:rPr>
          <w:rFonts w:ascii="Times New Roman" w:hAnsi="Times New Roman" w:cs="Times New Roman"/>
        </w:rPr>
      </w:pPr>
      <w:r w:rsidRPr="00F86682">
        <w:rPr>
          <w:rFonts w:ascii="Times New Roman" w:hAnsi="Times New Roman" w:cs="Times New Roman"/>
        </w:rPr>
        <w:t xml:space="preserve"> </w:t>
      </w:r>
      <w:r w:rsidR="00795703" w:rsidRPr="00F86682">
        <w:rPr>
          <w:rFonts w:ascii="Times New Roman" w:hAnsi="Times New Roman" w:cs="Times New Roman"/>
        </w:rPr>
        <w:t>I</w:t>
      </w:r>
      <w:r w:rsidR="00795703">
        <w:rPr>
          <w:rFonts w:ascii="Times New Roman" w:hAnsi="Times New Roman" w:cs="Times New Roman"/>
        </w:rPr>
        <w:t>n the algebraic expression 18ab-8b+2, which is the constant?</w:t>
      </w:r>
    </w:p>
    <w:p w14:paraId="0601E605" w14:textId="11E20BC9" w:rsidR="00795703" w:rsidRDefault="00795703" w:rsidP="00F86682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2</w:t>
      </w:r>
    </w:p>
    <w:p w14:paraId="66927725" w14:textId="665FD882" w:rsidR="00F86682" w:rsidRPr="00F86682" w:rsidRDefault="00795703" w:rsidP="00F86682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18ab</w:t>
      </w:r>
    </w:p>
    <w:p w14:paraId="1BF1AE12" w14:textId="0A423CAE" w:rsidR="00F86682" w:rsidRPr="00F86682" w:rsidRDefault="00795703" w:rsidP="00F86682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a</w:t>
      </w:r>
    </w:p>
    <w:p w14:paraId="03882B14" w14:textId="4C7A5CAF" w:rsidR="00795703" w:rsidRPr="00795703" w:rsidRDefault="00795703" w:rsidP="00795703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-8</w:t>
      </w:r>
    </w:p>
    <w:p w14:paraId="6A34A949" w14:textId="77777777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</w:p>
    <w:p w14:paraId="014F4252" w14:textId="77777777" w:rsidR="00F86682" w:rsidRPr="00F86682" w:rsidRDefault="00F86682" w:rsidP="00F86682">
      <w:pPr>
        <w:spacing w:after="0" w:line="240" w:lineRule="auto"/>
        <w:rPr>
          <w:rFonts w:ascii="Times New Roman" w:hAnsi="Times New Roman" w:cs="Times New Roman"/>
        </w:rPr>
      </w:pPr>
    </w:p>
    <w:p w14:paraId="58AFED60" w14:textId="2A5BF9C6" w:rsidR="00F86682" w:rsidRPr="00F86682" w:rsidRDefault="00F86682" w:rsidP="00F86682">
      <w:pPr>
        <w:spacing w:after="0" w:line="360" w:lineRule="auto"/>
        <w:rPr>
          <w:rFonts w:ascii="Times New Roman" w:hAnsi="Times New Roman" w:cs="Times New Roman"/>
          <w:b/>
        </w:rPr>
      </w:pPr>
      <w:r w:rsidRPr="00F86682">
        <w:rPr>
          <w:rFonts w:ascii="Times New Roman" w:hAnsi="Times New Roman" w:cs="Times New Roman"/>
          <w:b/>
        </w:rPr>
        <w:t xml:space="preserve">Question </w:t>
      </w:r>
      <w:r w:rsidR="0008446D">
        <w:rPr>
          <w:rFonts w:ascii="Times New Roman" w:hAnsi="Times New Roman" w:cs="Times New Roman"/>
          <w:b/>
        </w:rPr>
        <w:t>9</w:t>
      </w:r>
      <w:r w:rsidRPr="00F86682">
        <w:rPr>
          <w:rFonts w:ascii="Times New Roman" w:hAnsi="Times New Roman" w:cs="Times New Roman"/>
          <w:noProof/>
          <w:lang w:val="en-GB" w:eastAsia="en-GB"/>
        </w:rPr>
        <w:t xml:space="preserve"> </w:t>
      </w:r>
    </w:p>
    <w:p w14:paraId="70324E72" w14:textId="0BFD32FC" w:rsidR="00F86682" w:rsidRPr="00F86682" w:rsidRDefault="0008446D" w:rsidP="00F8668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the most simplified version of 3y+y+y+y</w:t>
      </w:r>
      <w:r w:rsidR="00F86682" w:rsidRPr="00F86682">
        <w:rPr>
          <w:rFonts w:ascii="Times New Roman" w:hAnsi="Times New Roman" w:cs="Times New Roman"/>
        </w:rPr>
        <w:t>?</w:t>
      </w:r>
    </w:p>
    <w:p w14:paraId="54F85729" w14:textId="2DBC2191" w:rsidR="00F86682" w:rsidRPr="00F86682" w:rsidRDefault="0008446D" w:rsidP="00F86682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3y+3y</w:t>
      </w:r>
    </w:p>
    <w:p w14:paraId="5634A186" w14:textId="1AA91098" w:rsidR="00F86682" w:rsidRPr="00F86682" w:rsidRDefault="0008446D" w:rsidP="00F86682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3y³</w:t>
      </w:r>
    </w:p>
    <w:p w14:paraId="3C258585" w14:textId="1E95D544" w:rsidR="00F86682" w:rsidRPr="00F86682" w:rsidRDefault="0008446D" w:rsidP="00F86682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9y³</w:t>
      </w:r>
    </w:p>
    <w:p w14:paraId="0680121E" w14:textId="3277325E" w:rsidR="00F86682" w:rsidRPr="00F86682" w:rsidRDefault="0008446D" w:rsidP="00F86682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6y</w:t>
      </w:r>
    </w:p>
    <w:p w14:paraId="7A43B15B" w14:textId="77777777" w:rsidR="00F86682" w:rsidRPr="00F86682" w:rsidRDefault="00F86682" w:rsidP="00F86682">
      <w:pPr>
        <w:pStyle w:val="ListParagraph"/>
        <w:rPr>
          <w:rFonts w:cs="Times New Roman"/>
          <w:sz w:val="22"/>
          <w:szCs w:val="22"/>
        </w:rPr>
      </w:pPr>
    </w:p>
    <w:p w14:paraId="4B16606B" w14:textId="77777777" w:rsidR="00F86682" w:rsidRPr="00F86682" w:rsidRDefault="00F86682" w:rsidP="00F86682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491"/>
        <w:rPr>
          <w:rFonts w:ascii="Times New Roman" w:hAnsi="Times New Roman" w:cs="Times New Roman"/>
          <w:color w:val="000000" w:themeColor="text1"/>
        </w:rPr>
      </w:pPr>
    </w:p>
    <w:p w14:paraId="098DCF4A" w14:textId="77777777" w:rsidR="00F86682" w:rsidRPr="00F86682" w:rsidRDefault="00F86682" w:rsidP="00AB76F0">
      <w:pPr>
        <w:spacing w:after="0"/>
        <w:rPr>
          <w:rFonts w:ascii="Times New Roman" w:hAnsi="Times New Roman" w:cs="Times New Roman"/>
          <w:b/>
        </w:rPr>
      </w:pPr>
    </w:p>
    <w:tbl>
      <w:tblPr>
        <w:tblStyle w:val="TableGrid"/>
        <w:tblW w:w="9870" w:type="dxa"/>
        <w:jc w:val="center"/>
        <w:tblLook w:val="04A0" w:firstRow="1" w:lastRow="0" w:firstColumn="1" w:lastColumn="0" w:noHBand="0" w:noVBand="1"/>
      </w:tblPr>
      <w:tblGrid>
        <w:gridCol w:w="9870"/>
      </w:tblGrid>
      <w:tr w:rsidR="0008446D" w14:paraId="6E4A3AC8" w14:textId="77777777" w:rsidTr="0008446D">
        <w:trPr>
          <w:trHeight w:val="198"/>
          <w:jc w:val="center"/>
        </w:trPr>
        <w:tc>
          <w:tcPr>
            <w:tcW w:w="9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8D1ACF" w14:textId="70742CF1" w:rsidR="0008446D" w:rsidRDefault="0008446D">
            <w:pPr>
              <w:rPr>
                <w:rFonts w:cs="Arial"/>
                <w:b/>
                <w:sz w:val="28"/>
                <w:szCs w:val="28"/>
              </w:rPr>
            </w:pPr>
            <w:r w:rsidRPr="0008446D">
              <w:rPr>
                <w:rFonts w:cs="Arial"/>
                <w:b/>
                <w:sz w:val="24"/>
                <w:szCs w:val="28"/>
              </w:rPr>
              <w:t>Part B – Short Answer</w:t>
            </w:r>
            <w:r w:rsidRPr="0008446D">
              <w:rPr>
                <w:rFonts w:cs="Arial"/>
                <w:i/>
                <w:sz w:val="24"/>
                <w:szCs w:val="28"/>
              </w:rPr>
              <w:t xml:space="preserve">  </w:t>
            </w:r>
            <w:r w:rsidRPr="0008446D">
              <w:rPr>
                <w:rFonts w:cs="Arial"/>
                <w:i/>
                <w:sz w:val="22"/>
                <w:szCs w:val="24"/>
              </w:rPr>
              <w:t xml:space="preserve">** Answer Each Question and Show Full working ** </w:t>
            </w:r>
            <w:r w:rsidRPr="0008446D">
              <w:rPr>
                <w:rFonts w:cs="Arial"/>
                <w:i/>
                <w:sz w:val="24"/>
                <w:szCs w:val="28"/>
              </w:rPr>
              <w:t xml:space="preserve">           </w:t>
            </w:r>
            <w:r w:rsidR="007C60F2">
              <w:rPr>
                <w:rFonts w:cs="Arial"/>
                <w:i/>
                <w:sz w:val="24"/>
                <w:szCs w:val="28"/>
              </w:rPr>
              <w:t>30</w:t>
            </w:r>
            <w:r w:rsidRPr="0008446D">
              <w:rPr>
                <w:rFonts w:cs="Arial"/>
                <w:b/>
                <w:sz w:val="24"/>
                <w:szCs w:val="28"/>
              </w:rPr>
              <w:t xml:space="preserve"> marks</w:t>
            </w:r>
          </w:p>
        </w:tc>
      </w:tr>
    </w:tbl>
    <w:p w14:paraId="49B69922" w14:textId="77777777" w:rsidR="00F86682" w:rsidRDefault="00F86682" w:rsidP="00AB76F0">
      <w:pPr>
        <w:spacing w:after="0"/>
        <w:rPr>
          <w:b/>
        </w:rPr>
      </w:pPr>
    </w:p>
    <w:p w14:paraId="7F541A94" w14:textId="5BE7AB88" w:rsidR="00A309CE" w:rsidRPr="00AB76F0" w:rsidRDefault="00A309CE" w:rsidP="00AB76F0">
      <w:pPr>
        <w:spacing w:after="0"/>
        <w:rPr>
          <w:b/>
        </w:rPr>
      </w:pPr>
      <w:r w:rsidRPr="00AB76F0">
        <w:rPr>
          <w:b/>
        </w:rPr>
        <w:t>Question 1</w:t>
      </w:r>
      <w:r w:rsidR="0008446D">
        <w:rPr>
          <w:b/>
        </w:rPr>
        <w:t>0</w:t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  <w:t>[</w:t>
      </w:r>
      <w:r w:rsidR="00496B97">
        <w:rPr>
          <w:b/>
        </w:rPr>
        <w:t>10</w:t>
      </w:r>
      <w:r w:rsidRPr="00AB76F0">
        <w:rPr>
          <w:b/>
        </w:rPr>
        <w:t xml:space="preserve"> marks]</w:t>
      </w:r>
    </w:p>
    <w:p w14:paraId="15FB2180" w14:textId="6CCC198F" w:rsidR="00F86682" w:rsidRDefault="00243761" w:rsidP="00AB76F0">
      <w:pPr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FD7D14" wp14:editId="6C38867F">
                <wp:simplePos x="0" y="0"/>
                <wp:positionH relativeFrom="column">
                  <wp:posOffset>4743450</wp:posOffset>
                </wp:positionH>
                <wp:positionV relativeFrom="paragraph">
                  <wp:posOffset>2572385</wp:posOffset>
                </wp:positionV>
                <wp:extent cx="581025" cy="285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AA35D" w14:textId="3DF14CBB" w:rsidR="00243761" w:rsidRDefault="00243761">
                            <w:r>
                              <w:t>40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D7D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3.5pt;margin-top:202.55pt;width:45.75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">
                <v:textbox>
                  <w:txbxContent>
                    <w:p w14:paraId="375AA35D" w14:textId="3DF14CBB" w:rsidR="00243761" w:rsidRDefault="00243761">
                      <w:r>
                        <w:t>40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35B94E" wp14:editId="4D915C29">
                <wp:simplePos x="0" y="0"/>
                <wp:positionH relativeFrom="column">
                  <wp:posOffset>723900</wp:posOffset>
                </wp:positionH>
                <wp:positionV relativeFrom="paragraph">
                  <wp:posOffset>2743835</wp:posOffset>
                </wp:positionV>
                <wp:extent cx="571500" cy="571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CE7BA" id="Rectangle 2" o:spid="_x0000_s1026" style="position:absolute;margin-left:57pt;margin-top:216.05pt;width:4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" fillcolor="white [3212]" strokecolor="white [3212]" strokeweight="1pt"/>
            </w:pict>
          </mc:Fallback>
        </mc:AlternateContent>
      </w:r>
      <w:r w:rsidR="00496B97"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63182D72" wp14:editId="7560BDD2">
            <wp:simplePos x="0" y="0"/>
            <wp:positionH relativeFrom="column">
              <wp:posOffset>274320</wp:posOffset>
            </wp:positionH>
            <wp:positionV relativeFrom="paragraph">
              <wp:posOffset>322580</wp:posOffset>
            </wp:positionV>
            <wp:extent cx="5806440" cy="3170555"/>
            <wp:effectExtent l="0" t="0" r="381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4" t="30168" r="38543" b="20299"/>
                    <a:stretch/>
                  </pic:blipFill>
                  <pic:spPr bwMode="auto">
                    <a:xfrm>
                      <a:off x="0" y="0"/>
                      <a:ext cx="5806440" cy="317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682">
        <w:t xml:space="preserve">Find the </w:t>
      </w:r>
      <w:r w:rsidR="00F86682" w:rsidRPr="00EA7069">
        <w:rPr>
          <w:b/>
          <w:u w:val="single"/>
        </w:rPr>
        <w:t>circumference</w:t>
      </w:r>
      <w:r w:rsidR="00496B97" w:rsidRPr="00EA7069">
        <w:rPr>
          <w:b/>
          <w:u w:val="single"/>
        </w:rPr>
        <w:t>/perimeter</w:t>
      </w:r>
      <w:r w:rsidR="00F86682">
        <w:t xml:space="preserve"> of the following circles</w:t>
      </w:r>
      <w:r w:rsidR="00496B97">
        <w:t>/shapes</w:t>
      </w:r>
      <w:r w:rsidR="00F86682">
        <w:t>:</w:t>
      </w:r>
    </w:p>
    <w:p w14:paraId="1798EA46" w14:textId="082E35F5" w:rsidR="00F86682" w:rsidRDefault="00F86682" w:rsidP="00AB76F0">
      <w:pPr>
        <w:spacing w:after="0"/>
      </w:pPr>
    </w:p>
    <w:p w14:paraId="0A2B6780" w14:textId="1B58FAA2" w:rsidR="00F86682" w:rsidRDefault="00F86682" w:rsidP="00AB76F0">
      <w:pPr>
        <w:spacing w:after="0"/>
      </w:pPr>
    </w:p>
    <w:p w14:paraId="1A247D94" w14:textId="77777777" w:rsidR="00496B97" w:rsidRDefault="00496B97" w:rsidP="00AB76F0">
      <w:pPr>
        <w:spacing w:after="0"/>
      </w:pPr>
      <w:bookmarkStart w:id="0" w:name="_GoBack"/>
      <w:bookmarkEnd w:id="0"/>
    </w:p>
    <w:p w14:paraId="7AB9A2D9" w14:textId="12A8C790" w:rsidR="00F86682" w:rsidRDefault="00F86682" w:rsidP="00AB76F0">
      <w:pPr>
        <w:spacing w:after="0"/>
        <w:rPr>
          <w:b/>
        </w:rPr>
      </w:pPr>
    </w:p>
    <w:p w14:paraId="048718D0" w14:textId="77777777" w:rsidR="00F86682" w:rsidRDefault="00F86682" w:rsidP="00AB76F0">
      <w:pPr>
        <w:spacing w:after="0"/>
        <w:rPr>
          <w:b/>
        </w:rPr>
      </w:pPr>
    </w:p>
    <w:p w14:paraId="709A7B8D" w14:textId="1B3E67B6" w:rsidR="00E34EA3" w:rsidRDefault="00A309CE" w:rsidP="00AB76F0">
      <w:pPr>
        <w:spacing w:after="0"/>
        <w:rPr>
          <w:b/>
        </w:rPr>
      </w:pPr>
      <w:r w:rsidRPr="00AB76F0">
        <w:rPr>
          <w:b/>
        </w:rPr>
        <w:t xml:space="preserve">Question </w:t>
      </w:r>
      <w:r w:rsidR="0008446D">
        <w:rPr>
          <w:b/>
        </w:rPr>
        <w:t>11</w:t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  <w:t>[</w:t>
      </w:r>
      <w:r w:rsidR="00496B97">
        <w:rPr>
          <w:b/>
        </w:rPr>
        <w:t>10</w:t>
      </w:r>
      <w:r w:rsidR="00E34EA3" w:rsidRPr="00AB76F0">
        <w:rPr>
          <w:b/>
        </w:rPr>
        <w:t xml:space="preserve"> marks]</w:t>
      </w:r>
    </w:p>
    <w:p w14:paraId="1DD873AF" w14:textId="13DAC510" w:rsidR="00496B97" w:rsidRDefault="00496B97" w:rsidP="00AB76F0">
      <w:pPr>
        <w:spacing w:after="0"/>
        <w:rPr>
          <w:b/>
        </w:rPr>
      </w:pPr>
    </w:p>
    <w:p w14:paraId="4AC6C20A" w14:textId="7472D9FF" w:rsidR="00496B97" w:rsidRPr="00496B97" w:rsidRDefault="00496B97" w:rsidP="00AB76F0">
      <w:pPr>
        <w:spacing w:after="0"/>
      </w:pPr>
      <w:r w:rsidRPr="00496B97">
        <w:t xml:space="preserve">Find the </w:t>
      </w:r>
      <w:r w:rsidRPr="00EA7069">
        <w:rPr>
          <w:b/>
          <w:u w:val="single"/>
        </w:rPr>
        <w:t>area</w:t>
      </w:r>
      <w:r w:rsidRPr="00496B97">
        <w:t xml:space="preserve"> of each of the following shapes:</w:t>
      </w:r>
    </w:p>
    <w:p w14:paraId="1BD8973E" w14:textId="5E1BE2BF" w:rsidR="00941136" w:rsidRDefault="00496B97" w:rsidP="00AB76F0">
      <w:pPr>
        <w:spacing w:after="0"/>
      </w:pPr>
      <w:r>
        <w:rPr>
          <w:noProof/>
          <w:lang w:eastAsia="en-AU"/>
        </w:rPr>
        <w:drawing>
          <wp:inline distT="0" distB="0" distL="0" distR="0" wp14:anchorId="6ED6B05F" wp14:editId="29CCBAF3">
            <wp:extent cx="5996940" cy="3304436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204" t="39748" r="39231" b="10719"/>
                    <a:stretch/>
                  </pic:blipFill>
                  <pic:spPr bwMode="auto">
                    <a:xfrm>
                      <a:off x="0" y="0"/>
                      <a:ext cx="6023818" cy="331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EF0C0" w14:textId="77777777" w:rsidR="00E34EA3" w:rsidRPr="00AB76F0" w:rsidRDefault="00E34EA3" w:rsidP="00AB76F0">
      <w:pPr>
        <w:spacing w:after="0"/>
      </w:pPr>
    </w:p>
    <w:p w14:paraId="075EAB60" w14:textId="2F1DDFB1" w:rsidR="00EA7069" w:rsidRPr="00AB76F0" w:rsidRDefault="00EA7069" w:rsidP="00EA7069">
      <w:pPr>
        <w:spacing w:after="0"/>
        <w:rPr>
          <w:b/>
        </w:rPr>
      </w:pPr>
      <w:r w:rsidRPr="00AB76F0">
        <w:rPr>
          <w:b/>
        </w:rPr>
        <w:t xml:space="preserve">Question </w:t>
      </w:r>
      <w:r>
        <w:rPr>
          <w:b/>
        </w:rPr>
        <w:t>12</w:t>
      </w:r>
      <w:r w:rsidRPr="00AB76F0">
        <w:rPr>
          <w:b/>
        </w:rPr>
        <w:t xml:space="preserve"> </w:t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 w:rsidRPr="00AB76F0"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[4 </w:t>
      </w:r>
      <w:r w:rsidRPr="00AB76F0">
        <w:rPr>
          <w:b/>
        </w:rPr>
        <w:t>marks]</w:t>
      </w:r>
    </w:p>
    <w:p w14:paraId="26D6DDAD" w14:textId="40DB36DC" w:rsidR="00E34EA3" w:rsidRDefault="00EA7069" w:rsidP="00AB76F0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EA7069">
        <w:rPr>
          <w:rFonts w:ascii="Times New Roman" w:hAnsi="Times New Roman" w:cs="Times New Roman"/>
          <w:color w:val="000000"/>
          <w:shd w:val="clear" w:color="auto" w:fill="FFFFFF"/>
        </w:rPr>
        <w:t>Arthur ran around a circular field 3 times. If he ran a total distance of 750 m, what is the diameter and radius of the field?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(round your answer to 2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d.p.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3EEF5659" w14:textId="7ED07D14" w:rsidR="00EA7069" w:rsidRDefault="00EA7069" w:rsidP="00AB76F0">
      <w:pPr>
        <w:spacing w:after="0"/>
        <w:rPr>
          <w:rFonts w:ascii="Times New Roman" w:hAnsi="Times New Roman" w:cs="Times New Roman"/>
        </w:rPr>
      </w:pPr>
    </w:p>
    <w:p w14:paraId="1F5B65EC" w14:textId="1061D9BE" w:rsidR="00EA7069" w:rsidRDefault="00EA7069" w:rsidP="00AB76F0">
      <w:pPr>
        <w:spacing w:after="0"/>
        <w:rPr>
          <w:rFonts w:ascii="Times New Roman" w:hAnsi="Times New Roman" w:cs="Times New Roman"/>
        </w:rPr>
      </w:pPr>
    </w:p>
    <w:p w14:paraId="14EAFAAF" w14:textId="159FC8F2" w:rsidR="00EA7069" w:rsidRDefault="00EA7069" w:rsidP="00AB76F0">
      <w:pPr>
        <w:spacing w:after="0"/>
        <w:rPr>
          <w:rFonts w:ascii="Times New Roman" w:hAnsi="Times New Roman" w:cs="Times New Roman"/>
        </w:rPr>
      </w:pPr>
    </w:p>
    <w:p w14:paraId="2DEC9653" w14:textId="684FC0A5" w:rsidR="00EA7069" w:rsidRDefault="00EA7069" w:rsidP="00AB76F0">
      <w:pPr>
        <w:spacing w:after="0"/>
        <w:rPr>
          <w:rFonts w:ascii="Times New Roman" w:hAnsi="Times New Roman" w:cs="Times New Roman"/>
        </w:rPr>
      </w:pPr>
    </w:p>
    <w:p w14:paraId="569E799E" w14:textId="77777777" w:rsidR="00EA7069" w:rsidRPr="00EA7069" w:rsidRDefault="00EA7069" w:rsidP="00AB76F0">
      <w:pPr>
        <w:spacing w:after="0"/>
        <w:rPr>
          <w:rFonts w:ascii="Times New Roman" w:hAnsi="Times New Roman" w:cs="Times New Roman"/>
        </w:rPr>
      </w:pPr>
    </w:p>
    <w:p w14:paraId="61732CF9" w14:textId="6DA7D9F2" w:rsidR="00EA7069" w:rsidRDefault="00EA7069" w:rsidP="00AB76F0">
      <w:pPr>
        <w:spacing w:after="0"/>
      </w:pPr>
    </w:p>
    <w:p w14:paraId="4FFDC62F" w14:textId="55A8CBF2" w:rsidR="00EA7069" w:rsidRDefault="00EA7069" w:rsidP="00AB76F0">
      <w:pPr>
        <w:spacing w:after="0"/>
      </w:pPr>
    </w:p>
    <w:p w14:paraId="47A4D8B5" w14:textId="77777777" w:rsidR="00EA7069" w:rsidRPr="00AB76F0" w:rsidRDefault="00EA7069" w:rsidP="00AB76F0">
      <w:pPr>
        <w:spacing w:after="0"/>
      </w:pPr>
    </w:p>
    <w:p w14:paraId="1C030D37" w14:textId="48F26BE3" w:rsidR="00E34EA3" w:rsidRPr="00AB76F0" w:rsidRDefault="00A309CE" w:rsidP="00AB76F0">
      <w:pPr>
        <w:spacing w:after="0"/>
        <w:rPr>
          <w:b/>
        </w:rPr>
      </w:pPr>
      <w:r w:rsidRPr="00AB76F0">
        <w:rPr>
          <w:b/>
        </w:rPr>
        <w:t xml:space="preserve">Question </w:t>
      </w:r>
      <w:r w:rsidR="0008446D">
        <w:rPr>
          <w:b/>
        </w:rPr>
        <w:t>12</w:t>
      </w:r>
      <w:r w:rsidR="00E34EA3" w:rsidRPr="00AB76F0">
        <w:rPr>
          <w:b/>
        </w:rPr>
        <w:t xml:space="preserve"> </w:t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F87277">
        <w:rPr>
          <w:b/>
        </w:rPr>
        <w:tab/>
      </w:r>
      <w:r w:rsidR="00F87277">
        <w:rPr>
          <w:b/>
        </w:rPr>
        <w:tab/>
        <w:t>[</w:t>
      </w:r>
      <w:r w:rsidR="00496B97">
        <w:rPr>
          <w:b/>
        </w:rPr>
        <w:t>6</w:t>
      </w:r>
      <w:r w:rsidR="00F87277">
        <w:rPr>
          <w:b/>
        </w:rPr>
        <w:t xml:space="preserve"> </w:t>
      </w:r>
      <w:r w:rsidR="00E34EA3" w:rsidRPr="00AB76F0">
        <w:rPr>
          <w:b/>
        </w:rPr>
        <w:t>marks]</w:t>
      </w:r>
    </w:p>
    <w:p w14:paraId="167E266A" w14:textId="77777777" w:rsidR="00E34EA3" w:rsidRPr="00496B97" w:rsidRDefault="00E34EA3" w:rsidP="00AB76F0">
      <w:pPr>
        <w:spacing w:after="0"/>
        <w:rPr>
          <w:rFonts w:cstheme="minorHAnsi"/>
          <w:sz w:val="18"/>
        </w:rPr>
      </w:pPr>
    </w:p>
    <w:p w14:paraId="21ACECB9" w14:textId="77777777" w:rsidR="00496B97" w:rsidRPr="00496B97" w:rsidRDefault="00496B97" w:rsidP="00496B97">
      <w:pPr>
        <w:rPr>
          <w:rFonts w:ascii="Times New Roman" w:eastAsia="Times New Roman" w:hAnsi="Times New Roman" w:cs="Times New Roman"/>
          <w:sz w:val="20"/>
          <w:szCs w:val="24"/>
          <w:lang w:eastAsia="en-AU"/>
        </w:rPr>
      </w:pPr>
      <w:r w:rsidRPr="00496B97">
        <w:rPr>
          <w:rFonts w:ascii="Times New Roman" w:eastAsia="Times New Roman" w:hAnsi="Times New Roman" w:cs="Times New Roman"/>
          <w:szCs w:val="28"/>
          <w:lang w:eastAsia="en-AU"/>
        </w:rPr>
        <w:t>Simplify each expression where possible by collecting like terms.</w:t>
      </w:r>
    </w:p>
    <w:p w14:paraId="02023AD2" w14:textId="77777777" w:rsidR="00496B97" w:rsidRPr="00D367CC" w:rsidRDefault="00496B97" w:rsidP="0049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629A7F" w14:textId="63F9FDF5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 </w:t>
      </w:r>
      <w:r w:rsidRPr="00496B97">
        <w:rPr>
          <w:rFonts w:ascii="Times New Roman" w:eastAsia="Times New Roman" w:hAnsi="Times New Roman" w:cs="Times New Roman"/>
          <w:b/>
          <w:szCs w:val="28"/>
          <w:lang w:eastAsia="en-AU"/>
        </w:rPr>
        <w:t>(a)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23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y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– </w:t>
      </w:r>
      <w:proofErr w:type="gramStart"/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 xml:space="preserve">y  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>_</w:t>
      </w:r>
      <w:proofErr w:type="gramEnd"/>
      <w:r w:rsidRPr="00496B97">
        <w:rPr>
          <w:rFonts w:ascii="Times New Roman" w:eastAsia="Times New Roman" w:hAnsi="Times New Roman" w:cs="Times New Roman"/>
          <w:szCs w:val="28"/>
          <w:lang w:eastAsia="en-AU"/>
        </w:rPr>
        <w:t>__________________</w:t>
      </w:r>
    </w:p>
    <w:p w14:paraId="089094F8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</w:p>
    <w:p w14:paraId="2A9733F3" w14:textId="54CDB45B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 </w:t>
      </w:r>
      <w:r w:rsidRPr="00496B97">
        <w:rPr>
          <w:rFonts w:ascii="Times New Roman" w:eastAsia="Times New Roman" w:hAnsi="Times New Roman" w:cs="Times New Roman"/>
          <w:b/>
          <w:szCs w:val="28"/>
          <w:lang w:eastAsia="en-AU"/>
        </w:rPr>
        <w:t>(b)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szCs w:val="28"/>
          <w:vertAlign w:val="superscript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>10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ab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– 7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 xml:space="preserve">b </w:t>
      </w:r>
      <w:r w:rsidRPr="00496B97">
        <w:rPr>
          <w:rFonts w:ascii="Times New Roman" w:eastAsia="Times New Roman" w:hAnsi="Times New Roman" w:cs="Times New Roman"/>
          <w:i/>
          <w:szCs w:val="28"/>
          <w:vertAlign w:val="superscript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szCs w:val="28"/>
          <w:vertAlign w:val="superscript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>____________________</w:t>
      </w:r>
    </w:p>
    <w:p w14:paraId="05B0CAD3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</w:p>
    <w:p w14:paraId="2B34EAD3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 </w:t>
      </w:r>
      <w:r w:rsidRPr="00496B97">
        <w:rPr>
          <w:rFonts w:ascii="Times New Roman" w:eastAsia="Times New Roman" w:hAnsi="Times New Roman" w:cs="Times New Roman"/>
          <w:b/>
          <w:szCs w:val="28"/>
          <w:lang w:eastAsia="en-AU"/>
        </w:rPr>
        <w:t>(c)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2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a</w:t>
      </w:r>
      <w:r w:rsidRPr="00496B97">
        <w:rPr>
          <w:rFonts w:ascii="Times New Roman" w:eastAsia="Times New Roman" w:hAnsi="Times New Roman" w:cs="Times New Roman"/>
          <w:i/>
          <w:szCs w:val="28"/>
          <w:vertAlign w:val="superscript"/>
          <w:lang w:eastAsia="en-AU"/>
        </w:rPr>
        <w:t>2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+ 5 + 6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a</w:t>
      </w:r>
      <w:proofErr w:type="gramStart"/>
      <w:r w:rsidRPr="00496B97">
        <w:rPr>
          <w:rFonts w:ascii="Times New Roman" w:eastAsia="Times New Roman" w:hAnsi="Times New Roman" w:cs="Times New Roman"/>
          <w:i/>
          <w:szCs w:val="28"/>
          <w:vertAlign w:val="superscript"/>
          <w:lang w:eastAsia="en-AU"/>
        </w:rPr>
        <w:t>2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 _</w:t>
      </w:r>
      <w:proofErr w:type="gramEnd"/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______________  </w:t>
      </w:r>
    </w:p>
    <w:p w14:paraId="250680BC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b/>
          <w:szCs w:val="28"/>
          <w:lang w:eastAsia="en-AU"/>
        </w:rPr>
      </w:pPr>
    </w:p>
    <w:p w14:paraId="6A61A717" w14:textId="2DA9BE65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  <w:r w:rsidRPr="00496B97">
        <w:rPr>
          <w:rFonts w:ascii="Times New Roman" w:eastAsia="Times New Roman" w:hAnsi="Times New Roman" w:cs="Times New Roman"/>
          <w:b/>
          <w:szCs w:val="28"/>
          <w:lang w:eastAsia="en-AU"/>
        </w:rPr>
        <w:t xml:space="preserve">  (d)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 2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x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– 5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x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+ 4 </w:t>
      </w:r>
      <w:r w:rsidRPr="00496B97">
        <w:rPr>
          <w:rFonts w:ascii="Times New Roman" w:eastAsia="Times New Roman" w:hAnsi="Times New Roman" w:cs="Times New Roman"/>
          <w:szCs w:val="28"/>
          <w:vertAlign w:val="superscript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__________________</w:t>
      </w:r>
    </w:p>
    <w:p w14:paraId="3F53FE2A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</w:p>
    <w:p w14:paraId="144A5ED0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b/>
          <w:szCs w:val="28"/>
          <w:lang w:eastAsia="en-AU"/>
        </w:rPr>
        <w:t>(e)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2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p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+ 9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q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+ 3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p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– 8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q ______________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ab/>
      </w:r>
    </w:p>
    <w:p w14:paraId="042404F8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</w:p>
    <w:p w14:paraId="74DF426E" w14:textId="77777777" w:rsidR="00496B97" w:rsidRPr="00496B97" w:rsidRDefault="00496B97" w:rsidP="00496B97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szCs w:val="28"/>
          <w:lang w:eastAsia="en-AU"/>
        </w:rPr>
      </w:pP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 </w:t>
      </w:r>
      <w:r w:rsidRPr="00496B97">
        <w:rPr>
          <w:rFonts w:ascii="Times New Roman" w:eastAsia="Times New Roman" w:hAnsi="Times New Roman" w:cs="Times New Roman"/>
          <w:b/>
          <w:szCs w:val="28"/>
          <w:lang w:eastAsia="en-AU"/>
        </w:rPr>
        <w:t>(f)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</w:t>
      </w:r>
      <w:r w:rsidRPr="00496B97">
        <w:rPr>
          <w:rFonts w:ascii="Times New Roman" w:eastAsia="Times New Roman" w:hAnsi="Times New Roman" w:cs="Times New Roman"/>
          <w:szCs w:val="28"/>
          <w:vertAlign w:val="superscript"/>
          <w:lang w:eastAsia="en-AU"/>
        </w:rPr>
        <w:t xml:space="preserve">  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>3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m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+ 10 + 4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n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+ </w:t>
      </w:r>
      <w:r w:rsidRPr="00496B97">
        <w:rPr>
          <w:rFonts w:ascii="Times New Roman" w:eastAsia="Times New Roman" w:hAnsi="Times New Roman" w:cs="Times New Roman"/>
          <w:i/>
          <w:szCs w:val="28"/>
          <w:lang w:eastAsia="en-AU"/>
        </w:rPr>
        <w:t>m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 xml:space="preserve"> – </w:t>
      </w:r>
      <w:proofErr w:type="gramStart"/>
      <w:r w:rsidRPr="00496B97">
        <w:rPr>
          <w:rFonts w:ascii="Times New Roman" w:eastAsia="Times New Roman" w:hAnsi="Times New Roman" w:cs="Times New Roman"/>
          <w:szCs w:val="28"/>
          <w:lang w:eastAsia="en-AU"/>
        </w:rPr>
        <w:t>6</w:t>
      </w:r>
      <w:r w:rsidRPr="00496B97">
        <w:rPr>
          <w:rFonts w:ascii="Times New Roman" w:eastAsia="Times New Roman" w:hAnsi="Times New Roman" w:cs="Times New Roman"/>
          <w:szCs w:val="28"/>
          <w:vertAlign w:val="superscript"/>
          <w:lang w:eastAsia="en-AU"/>
        </w:rPr>
        <w:t xml:space="preserve">  </w:t>
      </w:r>
      <w:r w:rsidRPr="00496B97">
        <w:rPr>
          <w:rFonts w:ascii="Times New Roman" w:eastAsia="Times New Roman" w:hAnsi="Times New Roman" w:cs="Times New Roman"/>
          <w:szCs w:val="28"/>
          <w:lang w:eastAsia="en-AU"/>
        </w:rPr>
        <w:t>_</w:t>
      </w:r>
      <w:proofErr w:type="gramEnd"/>
      <w:r w:rsidRPr="00496B97">
        <w:rPr>
          <w:rFonts w:ascii="Times New Roman" w:eastAsia="Times New Roman" w:hAnsi="Times New Roman" w:cs="Times New Roman"/>
          <w:szCs w:val="28"/>
          <w:lang w:eastAsia="en-AU"/>
        </w:rPr>
        <w:t>_______________</w:t>
      </w:r>
    </w:p>
    <w:p w14:paraId="340479D6" w14:textId="77777777" w:rsidR="00496B97" w:rsidRPr="00496B97" w:rsidRDefault="00496B97" w:rsidP="00496B97">
      <w:pPr>
        <w:spacing w:line="240" w:lineRule="auto"/>
        <w:rPr>
          <w:szCs w:val="28"/>
        </w:rPr>
      </w:pPr>
    </w:p>
    <w:p w14:paraId="009473A6" w14:textId="77777777" w:rsidR="00941136" w:rsidRDefault="00941136" w:rsidP="00AB76F0">
      <w:pPr>
        <w:spacing w:after="0"/>
        <w:rPr>
          <w:rFonts w:cstheme="minorHAnsi"/>
        </w:rPr>
      </w:pPr>
    </w:p>
    <w:p w14:paraId="2EC90D26" w14:textId="441D741A" w:rsidR="00F87277" w:rsidRDefault="00F87277" w:rsidP="00AB76F0">
      <w:pPr>
        <w:spacing w:after="0"/>
        <w:rPr>
          <w:rFonts w:cstheme="minorHAnsi"/>
          <w:b/>
        </w:rPr>
      </w:pPr>
    </w:p>
    <w:sectPr w:rsidR="00F87277" w:rsidSect="00534A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531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50E06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F1B"/>
    <w:multiLevelType w:val="hybridMultilevel"/>
    <w:tmpl w:val="47EA5FA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8090019">
      <w:start w:val="1"/>
      <w:numFmt w:val="lowerLetter"/>
      <w:lvlText w:val="%2."/>
      <w:lvlJc w:val="left"/>
      <w:pPr>
        <w:ind w:left="1866" w:hanging="360"/>
      </w:pPr>
    </w:lvl>
    <w:lvl w:ilvl="2" w:tplc="0809001B">
      <w:start w:val="1"/>
      <w:numFmt w:val="lowerRoman"/>
      <w:lvlText w:val="%3."/>
      <w:lvlJc w:val="right"/>
      <w:pPr>
        <w:ind w:left="2586" w:hanging="180"/>
      </w:pPr>
    </w:lvl>
    <w:lvl w:ilvl="3" w:tplc="0809000F">
      <w:start w:val="1"/>
      <w:numFmt w:val="decimal"/>
      <w:lvlText w:val="%4."/>
      <w:lvlJc w:val="left"/>
      <w:pPr>
        <w:ind w:left="3306" w:hanging="360"/>
      </w:pPr>
    </w:lvl>
    <w:lvl w:ilvl="4" w:tplc="08090019">
      <w:start w:val="1"/>
      <w:numFmt w:val="lowerLetter"/>
      <w:lvlText w:val="%5."/>
      <w:lvlJc w:val="left"/>
      <w:pPr>
        <w:ind w:left="4026" w:hanging="360"/>
      </w:pPr>
    </w:lvl>
    <w:lvl w:ilvl="5" w:tplc="0809001B">
      <w:start w:val="1"/>
      <w:numFmt w:val="lowerRoman"/>
      <w:lvlText w:val="%6."/>
      <w:lvlJc w:val="right"/>
      <w:pPr>
        <w:ind w:left="4746" w:hanging="180"/>
      </w:pPr>
    </w:lvl>
    <w:lvl w:ilvl="6" w:tplc="0809000F">
      <w:start w:val="1"/>
      <w:numFmt w:val="decimal"/>
      <w:lvlText w:val="%7."/>
      <w:lvlJc w:val="left"/>
      <w:pPr>
        <w:ind w:left="5466" w:hanging="360"/>
      </w:pPr>
    </w:lvl>
    <w:lvl w:ilvl="7" w:tplc="08090019">
      <w:start w:val="1"/>
      <w:numFmt w:val="lowerLetter"/>
      <w:lvlText w:val="%8."/>
      <w:lvlJc w:val="left"/>
      <w:pPr>
        <w:ind w:left="6186" w:hanging="360"/>
      </w:pPr>
    </w:lvl>
    <w:lvl w:ilvl="8" w:tplc="0809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1863E91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C5827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B63A8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80A26"/>
    <w:multiLevelType w:val="hybridMultilevel"/>
    <w:tmpl w:val="47EA5FA4"/>
    <w:lvl w:ilvl="0" w:tplc="04090017">
      <w:start w:val="1"/>
      <w:numFmt w:val="lowerLetter"/>
      <w:lvlText w:val="%1)"/>
      <w:lvlJc w:val="left"/>
      <w:pPr>
        <w:ind w:left="851" w:hanging="360"/>
      </w:pPr>
    </w:lvl>
    <w:lvl w:ilvl="1" w:tplc="08090019">
      <w:start w:val="1"/>
      <w:numFmt w:val="lowerLetter"/>
      <w:lvlText w:val="%2."/>
      <w:lvlJc w:val="left"/>
      <w:pPr>
        <w:ind w:left="1571" w:hanging="360"/>
      </w:pPr>
    </w:lvl>
    <w:lvl w:ilvl="2" w:tplc="0809001B">
      <w:start w:val="1"/>
      <w:numFmt w:val="lowerRoman"/>
      <w:lvlText w:val="%3."/>
      <w:lvlJc w:val="right"/>
      <w:pPr>
        <w:ind w:left="2291" w:hanging="180"/>
      </w:pPr>
    </w:lvl>
    <w:lvl w:ilvl="3" w:tplc="0809000F">
      <w:start w:val="1"/>
      <w:numFmt w:val="decimal"/>
      <w:lvlText w:val="%4."/>
      <w:lvlJc w:val="left"/>
      <w:pPr>
        <w:ind w:left="3011" w:hanging="360"/>
      </w:pPr>
    </w:lvl>
    <w:lvl w:ilvl="4" w:tplc="08090019">
      <w:start w:val="1"/>
      <w:numFmt w:val="lowerLetter"/>
      <w:lvlText w:val="%5."/>
      <w:lvlJc w:val="left"/>
      <w:pPr>
        <w:ind w:left="3731" w:hanging="360"/>
      </w:pPr>
    </w:lvl>
    <w:lvl w:ilvl="5" w:tplc="0809001B">
      <w:start w:val="1"/>
      <w:numFmt w:val="lowerRoman"/>
      <w:lvlText w:val="%6."/>
      <w:lvlJc w:val="right"/>
      <w:pPr>
        <w:ind w:left="4451" w:hanging="180"/>
      </w:pPr>
    </w:lvl>
    <w:lvl w:ilvl="6" w:tplc="0809000F">
      <w:start w:val="1"/>
      <w:numFmt w:val="decimal"/>
      <w:lvlText w:val="%7."/>
      <w:lvlJc w:val="left"/>
      <w:pPr>
        <w:ind w:left="5171" w:hanging="360"/>
      </w:pPr>
    </w:lvl>
    <w:lvl w:ilvl="7" w:tplc="08090019">
      <w:start w:val="1"/>
      <w:numFmt w:val="lowerLetter"/>
      <w:lvlText w:val="%8."/>
      <w:lvlJc w:val="left"/>
      <w:pPr>
        <w:ind w:left="5891" w:hanging="360"/>
      </w:pPr>
    </w:lvl>
    <w:lvl w:ilvl="8" w:tplc="0809001B">
      <w:start w:val="1"/>
      <w:numFmt w:val="lowerRoman"/>
      <w:lvlText w:val="%9."/>
      <w:lvlJc w:val="right"/>
      <w:pPr>
        <w:ind w:left="6611" w:hanging="180"/>
      </w:pPr>
    </w:lvl>
  </w:abstractNum>
  <w:abstractNum w:abstractNumId="7" w15:restartNumberingAfterBreak="0">
    <w:nsid w:val="34270384"/>
    <w:multiLevelType w:val="hybridMultilevel"/>
    <w:tmpl w:val="17465DBE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DB1217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B01D9"/>
    <w:multiLevelType w:val="hybridMultilevel"/>
    <w:tmpl w:val="7A5475C4"/>
    <w:lvl w:ilvl="0" w:tplc="98EC1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40529C"/>
    <w:multiLevelType w:val="hybridMultilevel"/>
    <w:tmpl w:val="D3946732"/>
    <w:lvl w:ilvl="0" w:tplc="4824E44E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/>
        <w:sz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1B1324"/>
    <w:multiLevelType w:val="hybridMultilevel"/>
    <w:tmpl w:val="F74474C4"/>
    <w:lvl w:ilvl="0" w:tplc="1B68BC6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C43DA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E63CF"/>
    <w:multiLevelType w:val="hybridMultilevel"/>
    <w:tmpl w:val="FA02B956"/>
    <w:lvl w:ilvl="0" w:tplc="88FA573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36BCD"/>
    <w:multiLevelType w:val="hybridMultilevel"/>
    <w:tmpl w:val="B18032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06E74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A36DD"/>
    <w:multiLevelType w:val="hybridMultilevel"/>
    <w:tmpl w:val="C3761FCC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664C7D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DF6526"/>
    <w:multiLevelType w:val="hybridMultilevel"/>
    <w:tmpl w:val="7F7C4E10"/>
    <w:lvl w:ilvl="0" w:tplc="3850E04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D4FB9"/>
    <w:multiLevelType w:val="hybridMultilevel"/>
    <w:tmpl w:val="6E367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F645DD"/>
    <w:multiLevelType w:val="hybridMultilevel"/>
    <w:tmpl w:val="06009D5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4"/>
  </w:num>
  <w:num w:numId="4">
    <w:abstractNumId w:val="11"/>
  </w:num>
  <w:num w:numId="5">
    <w:abstractNumId w:val="19"/>
  </w:num>
  <w:num w:numId="6">
    <w:abstractNumId w:val="13"/>
  </w:num>
  <w:num w:numId="7">
    <w:abstractNumId w:val="17"/>
  </w:num>
  <w:num w:numId="8">
    <w:abstractNumId w:val="10"/>
  </w:num>
  <w:num w:numId="9">
    <w:abstractNumId w:val="7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12"/>
  </w:num>
  <w:num w:numId="20">
    <w:abstractNumId w:val="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DF"/>
    <w:rsid w:val="0008446D"/>
    <w:rsid w:val="00243761"/>
    <w:rsid w:val="002562A4"/>
    <w:rsid w:val="002579F6"/>
    <w:rsid w:val="00317CFF"/>
    <w:rsid w:val="00330C2F"/>
    <w:rsid w:val="00336C61"/>
    <w:rsid w:val="003F29E3"/>
    <w:rsid w:val="003F79E1"/>
    <w:rsid w:val="00496B97"/>
    <w:rsid w:val="004A257C"/>
    <w:rsid w:val="004C51BD"/>
    <w:rsid w:val="00534ADF"/>
    <w:rsid w:val="00560C58"/>
    <w:rsid w:val="00795703"/>
    <w:rsid w:val="007C60F2"/>
    <w:rsid w:val="0084227E"/>
    <w:rsid w:val="008D774F"/>
    <w:rsid w:val="008E221E"/>
    <w:rsid w:val="00931CB8"/>
    <w:rsid w:val="00941136"/>
    <w:rsid w:val="00A238C3"/>
    <w:rsid w:val="00A309CE"/>
    <w:rsid w:val="00A7479B"/>
    <w:rsid w:val="00A761B1"/>
    <w:rsid w:val="00AA27B7"/>
    <w:rsid w:val="00AB76F0"/>
    <w:rsid w:val="00C41480"/>
    <w:rsid w:val="00CC17BE"/>
    <w:rsid w:val="00D03E4F"/>
    <w:rsid w:val="00D41522"/>
    <w:rsid w:val="00D6154E"/>
    <w:rsid w:val="00D9169A"/>
    <w:rsid w:val="00DD7ACD"/>
    <w:rsid w:val="00E34EA3"/>
    <w:rsid w:val="00E44689"/>
    <w:rsid w:val="00E65599"/>
    <w:rsid w:val="00EA7069"/>
    <w:rsid w:val="00ED72C0"/>
    <w:rsid w:val="00F33D44"/>
    <w:rsid w:val="00F86682"/>
    <w:rsid w:val="00F87277"/>
    <w:rsid w:val="00FD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56AD"/>
  <w15:chartTrackingRefBased/>
  <w15:docId w15:val="{4479162C-E7C9-485E-8B1A-78B44BB7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A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534ADF"/>
    <w:rPr>
      <w:sz w:val="24"/>
      <w:szCs w:val="24"/>
    </w:rPr>
  </w:style>
  <w:style w:type="paragraph" w:styleId="Header">
    <w:name w:val="header"/>
    <w:basedOn w:val="Normal"/>
    <w:link w:val="HeaderChar"/>
    <w:rsid w:val="00534ADF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534ADF"/>
  </w:style>
  <w:style w:type="paragraph" w:customStyle="1" w:styleId="Body">
    <w:name w:val="Body"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ListParagraph">
    <w:name w:val="List Paragraph"/>
    <w:uiPriority w:val="34"/>
    <w:qFormat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NLNUMOrange">
    <w:name w:val="NL_NUM_Orange"/>
    <w:basedOn w:val="DefaultParagraphFont"/>
    <w:uiPriority w:val="1"/>
    <w:qFormat/>
    <w:rsid w:val="00E65599"/>
    <w:rPr>
      <w:rFonts w:ascii="Times New Roman Bold" w:hAnsi="Times New Roman Bold"/>
      <w:b/>
      <w:color w:val="F47521"/>
      <w:sz w:val="20"/>
      <w:szCs w:val="20"/>
    </w:rPr>
  </w:style>
  <w:style w:type="table" w:styleId="TableGrid">
    <w:name w:val="Table Grid"/>
    <w:basedOn w:val="TableNormal"/>
    <w:uiPriority w:val="39"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txt">
    <w:name w:val="para_txt"/>
    <w:basedOn w:val="Normal"/>
    <w:rsid w:val="00E65599"/>
    <w:pPr>
      <w:spacing w:after="0" w:line="240" w:lineRule="auto"/>
    </w:pPr>
    <w:rPr>
      <w:rFonts w:ascii="Cambria" w:eastAsia="Times New Roman" w:hAnsi="Cambria" w:cs="Times New Roman"/>
      <w:sz w:val="24"/>
      <w:szCs w:val="20"/>
      <w:lang w:val="en-US"/>
    </w:rPr>
  </w:style>
  <w:style w:type="paragraph" w:customStyle="1" w:styleId="list1">
    <w:name w:val="list_1"/>
    <w:basedOn w:val="paratxt"/>
    <w:rsid w:val="00E65599"/>
    <w:pPr>
      <w:ind w:left="720" w:hanging="720"/>
    </w:pPr>
  </w:style>
  <w:style w:type="paragraph" w:customStyle="1" w:styleId="list2">
    <w:name w:val="list_2"/>
    <w:basedOn w:val="paratxt"/>
    <w:rsid w:val="00E65599"/>
    <w:pPr>
      <w:tabs>
        <w:tab w:val="left" w:pos="720"/>
        <w:tab w:val="left" w:pos="1152"/>
        <w:tab w:val="left" w:pos="3312"/>
        <w:tab w:val="left" w:pos="3744"/>
        <w:tab w:val="left" w:pos="6048"/>
        <w:tab w:val="left" w:pos="6480"/>
      </w:tabs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70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0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E3F60-3636-4E38-A3CE-B34EAC2C3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A63D7107</Template>
  <TotalTime>0</TotalTime>
  <Pages>4</Pages>
  <Words>539</Words>
  <Characters>3073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MILLER Belinda [Baldivis Secondary College]</cp:lastModifiedBy>
  <cp:revision>2</cp:revision>
  <cp:lastPrinted>2018-06-25T07:51:00Z</cp:lastPrinted>
  <dcterms:created xsi:type="dcterms:W3CDTF">2018-06-27T00:00:00Z</dcterms:created>
  <dcterms:modified xsi:type="dcterms:W3CDTF">2018-06-27T00:00:00Z</dcterms:modified>
</cp:coreProperties>
</file>