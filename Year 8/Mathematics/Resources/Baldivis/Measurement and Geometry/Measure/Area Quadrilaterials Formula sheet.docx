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AE6D22" w:rsidTr="00AE6D22">
        <w:trPr>
          <w:trHeight w:val="1552"/>
        </w:trPr>
        <w:tc>
          <w:tcPr>
            <w:tcW w:w="5478" w:type="dxa"/>
            <w:vMerge w:val="restart"/>
            <w:tcBorders>
              <w:top w:val="nil"/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Square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Rectangle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CD3694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Kite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Parallelogram</w:t>
            </w:r>
          </w:p>
        </w:tc>
      </w:tr>
      <w:tr w:rsidR="00AE6D22" w:rsidTr="00AE6D22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Rhombus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Trapezium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</w:p>
        </w:tc>
      </w:tr>
      <w:tr w:rsidR="00AE6D22" w:rsidTr="00AE6D22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</w:p>
        </w:tc>
      </w:tr>
    </w:tbl>
    <w:p w:rsidR="00DC4553" w:rsidRDefault="00DC4553"/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DDA2F63" wp14:editId="5658BD68">
                      <wp:simplePos x="0" y="0"/>
                      <wp:positionH relativeFrom="column">
                        <wp:posOffset>1214157</wp:posOffset>
                      </wp:positionH>
                      <wp:positionV relativeFrom="paragraph">
                        <wp:posOffset>42171</wp:posOffset>
                      </wp:positionV>
                      <wp:extent cx="723153" cy="280894"/>
                      <wp:effectExtent l="0" t="0" r="1270" b="508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153" cy="28089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95.6pt;margin-top:3.3pt;width:56.95pt;height:22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256733D2" wp14:editId="033BCE7E">
                  <wp:extent cx="1176645" cy="926353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22773" t="21682"/>
                          <a:stretch/>
                        </pic:blipFill>
                        <pic:spPr bwMode="auto">
                          <a:xfrm>
                            <a:off x="0" y="0"/>
                            <a:ext cx="1182827" cy="93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3" behindDoc="0" locked="0" layoutInCell="1" allowOverlap="1" wp14:anchorId="286D6B07" wp14:editId="08AFA851">
                      <wp:simplePos x="0" y="0"/>
                      <wp:positionH relativeFrom="column">
                        <wp:posOffset>1002366</wp:posOffset>
                      </wp:positionH>
                      <wp:positionV relativeFrom="paragraph">
                        <wp:posOffset>219299</wp:posOffset>
                      </wp:positionV>
                      <wp:extent cx="466164" cy="376518"/>
                      <wp:effectExtent l="0" t="0" r="0" b="508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164" cy="376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4580" w:rsidRDefault="00A54580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" o:spid="_x0000_s1027" type="#_x0000_t202" style="position:absolute;margin-left:78.95pt;margin-top:17.25pt;width:36.7pt;height:29.6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" fillcolor="white [3201]" stroked="f" strokeweight=".5pt">
                      <v:textbox>
                        <w:txbxContent>
                          <w:p w:rsidR="00A54580" w:rsidRDefault="00A54580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55D8DB74" wp14:editId="7B67DB89">
                  <wp:extent cx="1033930" cy="926353"/>
                  <wp:effectExtent l="0" t="0" r="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/>
                          <a:srcRect l="22773" t="21682" r="9366"/>
                          <a:stretch/>
                        </pic:blipFill>
                        <pic:spPr bwMode="auto">
                          <a:xfrm>
                            <a:off x="0" y="0"/>
                            <a:ext cx="1039362" cy="93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5E1446" wp14:editId="663CA4DC">
                      <wp:simplePos x="0" y="0"/>
                      <wp:positionH relativeFrom="column">
                        <wp:posOffset>1536662</wp:posOffset>
                      </wp:positionH>
                      <wp:positionV relativeFrom="paragraph">
                        <wp:posOffset>84044</wp:posOffset>
                      </wp:positionV>
                      <wp:extent cx="722630" cy="280670"/>
                      <wp:effectExtent l="0" t="0" r="1270" b="508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28" type="#_x0000_t202" style="position:absolute;margin-left:121pt;margin-top:6.6pt;width:56.9pt;height:22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3F8D672F" wp14:editId="2EBC590E">
                  <wp:extent cx="1612453" cy="1057835"/>
                  <wp:effectExtent l="0" t="0" r="698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04" cy="105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AB145E8" wp14:editId="4DD38443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-1606</wp:posOffset>
                      </wp:positionV>
                      <wp:extent cx="292735" cy="167341"/>
                      <wp:effectExtent l="0" t="0" r="0" b="444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34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3103E3" w:rsidP="00A54580">
                                  <w:r>
                                    <w:t>5</w:t>
                                  </w:r>
                                  <w:r w:rsidR="00A54580"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" o:spid="_x0000_s1029" type="#_x0000_t202" style="position:absolute;margin-left:45.05pt;margin-top:-.15pt;width:23.05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" fillcolor="window" stroked="f" strokeweight=".5pt">
                      <v:textbox inset="0,0,0,0">
                        <w:txbxContent>
                          <w:p w:rsidR="00A54580" w:rsidRDefault="003103E3" w:rsidP="00A54580">
                            <w:r>
                              <w:t>5</w:t>
                            </w:r>
                            <w:r w:rsidR="00A54580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685D3E8" wp14:editId="171F55C2">
                      <wp:simplePos x="0" y="0"/>
                      <wp:positionH relativeFrom="column">
                        <wp:posOffset>1384263</wp:posOffset>
                      </wp:positionH>
                      <wp:positionV relativeFrom="paragraph">
                        <wp:posOffset>463999</wp:posOffset>
                      </wp:positionV>
                      <wp:extent cx="292847" cy="245036"/>
                      <wp:effectExtent l="0" t="0" r="0" b="317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847" cy="2450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4580" w:rsidRDefault="00A54580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0" type="#_x0000_t202" style="position:absolute;margin-left:109pt;margin-top:36.55pt;width:23.0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" fillcolor="white [3201]" stroked="f" strokeweight=".5pt">
                      <v:textbox inset="1mm,1mm,0,0">
                        <w:txbxContent>
                          <w:p w:rsidR="00A54580" w:rsidRDefault="00A54580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2829AB3A" wp14:editId="619A88F0">
                  <wp:extent cx="1612453" cy="1057835"/>
                  <wp:effectExtent l="0" t="0" r="698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04" cy="105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694" w:rsidTr="00BD0C74">
        <w:trPr>
          <w:trHeight w:val="1773"/>
        </w:trPr>
        <w:tc>
          <w:tcPr>
            <w:tcW w:w="5478" w:type="dxa"/>
          </w:tcPr>
          <w:p w:rsidR="00CD3694" w:rsidRDefault="00CD3694" w:rsidP="00090E99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B8D8B3D" wp14:editId="50234FD1">
                      <wp:simplePos x="0" y="0"/>
                      <wp:positionH relativeFrom="column">
                        <wp:posOffset>1391995</wp:posOffset>
                      </wp:positionH>
                      <wp:positionV relativeFrom="paragraph">
                        <wp:posOffset>55655</wp:posOffset>
                      </wp:positionV>
                      <wp:extent cx="722630" cy="280670"/>
                      <wp:effectExtent l="0" t="0" r="1270" b="508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D3694" w:rsidRDefault="00CD3694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31" type="#_x0000_t202" style="position:absolute;margin-left:109.6pt;margin-top:4.4pt;width:56.9pt;height:22.1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" fillcolor="window" stroked="f" strokeweight=".5pt">
                      <v:textbox>
                        <w:txbxContent>
                          <w:p w:rsidR="00CD3694" w:rsidRDefault="00CD3694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75B9E8A7" wp14:editId="781F45CD">
                  <wp:extent cx="1381494" cy="1099670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75" cy="11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CD3694" w:rsidRDefault="00CD3694" w:rsidP="00090E99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2C5C27B" wp14:editId="57C2D002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854075</wp:posOffset>
                      </wp:positionV>
                      <wp:extent cx="340360" cy="167005"/>
                      <wp:effectExtent l="0" t="0" r="2540" b="4445"/>
                      <wp:wrapNone/>
                      <wp:docPr id="317" name="Text Box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36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D3694" w:rsidRDefault="00CD3694" w:rsidP="003103E3">
                                  <w:r>
                                    <w:t>10m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7" o:spid="_x0000_s1032" type="#_x0000_t202" style="position:absolute;margin-left:43.55pt;margin-top:67.25pt;width:26.8pt;height:13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" fillcolor="window" stroked="f" strokeweight=".5pt">
                      <v:textbox inset="0,0,0,0">
                        <w:txbxContent>
                          <w:p w:rsidR="00CD3694" w:rsidRDefault="00CD3694" w:rsidP="003103E3">
                            <w:r>
                              <w:t>10m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7B2C912" wp14:editId="50D8AA67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407670</wp:posOffset>
                      </wp:positionV>
                      <wp:extent cx="196850" cy="167005"/>
                      <wp:effectExtent l="0" t="0" r="0" b="4445"/>
                      <wp:wrapNone/>
                      <wp:docPr id="316" name="Text Box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D3694" w:rsidRDefault="00CD3694" w:rsidP="003103E3">
                                  <w:r>
                                    <w:t>8m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6" o:spid="_x0000_s1033" type="#_x0000_t202" style="position:absolute;margin-left:72.5pt;margin-top:32.1pt;width:15.5pt;height:13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" fillcolor="window" stroked="f" strokeweight=".5pt">
                      <v:textbox inset="0,0,0,0">
                        <w:txbxContent>
                          <w:p w:rsidR="00CD3694" w:rsidRDefault="00CD3694" w:rsidP="003103E3">
                            <w:r>
                              <w:t>8m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230E1CB8" wp14:editId="6F707683">
                  <wp:extent cx="1381494" cy="1099670"/>
                  <wp:effectExtent l="0" t="0" r="0" b="5715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75" cy="11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F715F95" wp14:editId="6B6CDAC7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126365</wp:posOffset>
                      </wp:positionV>
                      <wp:extent cx="722630" cy="280670"/>
                      <wp:effectExtent l="0" t="0" r="1270" b="508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34" type="#_x0000_t202" style="position:absolute;margin-left:123.35pt;margin-top:9.95pt;width:56.9pt;height:22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4A11E3AD" wp14:editId="2B584688">
                  <wp:extent cx="1488105" cy="10877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492384" cy="109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4968B59" wp14:editId="4E6CBB29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919443</wp:posOffset>
                      </wp:positionV>
                      <wp:extent cx="197112" cy="167005"/>
                      <wp:effectExtent l="0" t="0" r="0" b="4445"/>
                      <wp:wrapNone/>
                      <wp:docPr id="291" name="Text Box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12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1" o:spid="_x0000_s1035" type="#_x0000_t202" style="position:absolute;margin-left:45.05pt;margin-top:72.4pt;width:15.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C54E80A" wp14:editId="2056A0CD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447675</wp:posOffset>
                      </wp:positionV>
                      <wp:extent cx="292735" cy="167005"/>
                      <wp:effectExtent l="0" t="0" r="0" b="4445"/>
                      <wp:wrapNone/>
                      <wp:docPr id="290" name="Text Box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0" o:spid="_x0000_s1036" type="#_x0000_t202" style="position:absolute;margin-left:45pt;margin-top:35.25pt;width:23.05pt;height:13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366391CB" wp14:editId="24DCF0DD">
                  <wp:extent cx="1488105" cy="108771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492384" cy="109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B111923" wp14:editId="69FE3F29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81654</wp:posOffset>
                      </wp:positionV>
                      <wp:extent cx="722630" cy="280670"/>
                      <wp:effectExtent l="0" t="0" r="1270" b="508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37" type="#_x0000_t202" style="position:absolute;margin-left:138.85pt;margin-top:6.45pt;width:56.9pt;height:22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59C9F3DD" wp14:editId="339D5BAC">
                  <wp:extent cx="1697318" cy="95676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699372" cy="9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6D2AF06" wp14:editId="4B915557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518160</wp:posOffset>
                      </wp:positionV>
                      <wp:extent cx="196850" cy="167005"/>
                      <wp:effectExtent l="0" t="0" r="0" b="4445"/>
                      <wp:wrapNone/>
                      <wp:docPr id="311" name="Text Box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1" o:spid="_x0000_s1038" type="#_x0000_t202" style="position:absolute;margin-left:66.9pt;margin-top:40.8pt;width:15.5pt;height:1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183D47B" wp14:editId="597B3F69">
                      <wp:simplePos x="0" y="0"/>
                      <wp:positionH relativeFrom="column">
                        <wp:posOffset>610720</wp:posOffset>
                      </wp:positionH>
                      <wp:positionV relativeFrom="paragraph">
                        <wp:posOffset>285115</wp:posOffset>
                      </wp:positionV>
                      <wp:extent cx="196850" cy="167005"/>
                      <wp:effectExtent l="0" t="0" r="0" b="4445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0" o:spid="_x0000_s1039" type="#_x0000_t202" style="position:absolute;margin-left:48.1pt;margin-top:22.45pt;width:15.5pt;height:1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683C78FB" wp14:editId="72FA2D37">
                  <wp:extent cx="1697318" cy="956769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699372" cy="9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3103E3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2A596BD" wp14:editId="25947899">
                      <wp:simplePos x="0" y="0"/>
                      <wp:positionH relativeFrom="column">
                        <wp:posOffset>1437192</wp:posOffset>
                      </wp:positionH>
                      <wp:positionV relativeFrom="paragraph">
                        <wp:posOffset>19237</wp:posOffset>
                      </wp:positionV>
                      <wp:extent cx="722630" cy="280670"/>
                      <wp:effectExtent l="0" t="0" r="1270" b="508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40" type="#_x0000_t202" style="position:absolute;margin-left:113.15pt;margin-top:1.5pt;width:56.9pt;height:22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4BE3584E" wp14:editId="6BBF8731">
                  <wp:extent cx="1565836" cy="94576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49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  <w:vAlign w:val="center"/>
          </w:tcPr>
          <w:p w:rsidR="00AE6D22" w:rsidRDefault="003103E3" w:rsidP="003103E3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DB2615B" wp14:editId="2F4DB1F5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756920</wp:posOffset>
                      </wp:positionV>
                      <wp:extent cx="196850" cy="167005"/>
                      <wp:effectExtent l="0" t="0" r="0" b="4445"/>
                      <wp:wrapNone/>
                      <wp:docPr id="315" name="Text Box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8m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5" o:spid="_x0000_s1041" type="#_x0000_t202" style="position:absolute;margin-left:46.65pt;margin-top:59.6pt;width:15.5pt;height:13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8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2B0CBEF" wp14:editId="638C780C">
                      <wp:simplePos x="0" y="0"/>
                      <wp:positionH relativeFrom="column">
                        <wp:posOffset>512445</wp:posOffset>
                      </wp:positionH>
                      <wp:positionV relativeFrom="paragraph">
                        <wp:posOffset>-40005</wp:posOffset>
                      </wp:positionV>
                      <wp:extent cx="196850" cy="166370"/>
                      <wp:effectExtent l="0" t="0" r="0" b="5080"/>
                      <wp:wrapNone/>
                      <wp:docPr id="314" name="Text Box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6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4m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4" o:spid="_x0000_s1042" type="#_x0000_t202" style="position:absolute;margin-left:40.35pt;margin-top:-3.15pt;width:15.5pt;height:1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4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EE6579A" wp14:editId="05BB705D">
                      <wp:simplePos x="0" y="0"/>
                      <wp:positionH relativeFrom="column">
                        <wp:posOffset>359410</wp:posOffset>
                      </wp:positionH>
                      <wp:positionV relativeFrom="paragraph">
                        <wp:posOffset>303530</wp:posOffset>
                      </wp:positionV>
                      <wp:extent cx="196850" cy="167005"/>
                      <wp:effectExtent l="0" t="0" r="0" b="4445"/>
                      <wp:wrapNone/>
                      <wp:docPr id="312" name="Text Box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2" o:spid="_x0000_s1043" type="#_x0000_t202" style="position:absolute;margin-left:28.3pt;margin-top:23.9pt;width:15.5pt;height:13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02D242DB" wp14:editId="575B7F55">
                  <wp:extent cx="1563381" cy="962212"/>
                  <wp:effectExtent l="0" t="0" r="0" b="9525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6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E6D22" w:rsidP="00BD0C74"/>
        </w:tc>
        <w:tc>
          <w:tcPr>
            <w:tcW w:w="5478" w:type="dxa"/>
          </w:tcPr>
          <w:p w:rsidR="00AE6D22" w:rsidRDefault="00AE6D22" w:rsidP="00BD0C74"/>
        </w:tc>
      </w:tr>
    </w:tbl>
    <w:p w:rsidR="00AE6D22" w:rsidRDefault="00AE6D22"/>
    <w:sectPr w:rsidR="00AE6D22" w:rsidSect="00AE6D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D22"/>
    <w:rsid w:val="003103E3"/>
    <w:rsid w:val="004416D0"/>
    <w:rsid w:val="00A54580"/>
    <w:rsid w:val="00AE6D22"/>
    <w:rsid w:val="00CD3694"/>
    <w:rsid w:val="00DC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D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6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D2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16D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D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6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D2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16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95F40E63</Template>
  <TotalTime>1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RUST Joanne</cp:lastModifiedBy>
  <cp:revision>2</cp:revision>
  <cp:lastPrinted>2014-09-15T00:09:00Z</cp:lastPrinted>
  <dcterms:created xsi:type="dcterms:W3CDTF">2014-09-15T00:20:00Z</dcterms:created>
  <dcterms:modified xsi:type="dcterms:W3CDTF">2014-09-15T00:20:00Z</dcterms:modified>
</cp:coreProperties>
</file>