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2"/>
        <w:gridCol w:w="2363"/>
        <w:gridCol w:w="2363"/>
      </w:tblGrid>
      <w:tr w:rsidR="00FE00AD" w:rsidTr="00FE00AD">
        <w:tc>
          <w:tcPr>
            <w:tcW w:w="2362" w:type="dxa"/>
            <w:vAlign w:val="center"/>
          </w:tcPr>
          <w:p w:rsidR="00FE00AD" w:rsidRDefault="00FE00AD" w:rsidP="00FE00AD">
            <w:pPr>
              <w:jc w:val="center"/>
            </w:pPr>
          </w:p>
        </w:tc>
        <w:tc>
          <w:tcPr>
            <w:tcW w:w="2362" w:type="dxa"/>
            <w:vAlign w:val="center"/>
          </w:tcPr>
          <w:p w:rsidR="00FE00AD" w:rsidRPr="00FE00AD" w:rsidRDefault="00FE00AD" w:rsidP="00FE00AD">
            <w:pPr>
              <w:jc w:val="center"/>
              <w:rPr>
                <w:b/>
              </w:rPr>
            </w:pPr>
            <w:r w:rsidRPr="00FE00AD">
              <w:rPr>
                <w:b/>
              </w:rPr>
              <w:t>A</w:t>
            </w:r>
          </w:p>
        </w:tc>
        <w:tc>
          <w:tcPr>
            <w:tcW w:w="2362" w:type="dxa"/>
            <w:vAlign w:val="center"/>
          </w:tcPr>
          <w:p w:rsidR="00FE00AD" w:rsidRPr="00FE00AD" w:rsidRDefault="00FE00AD" w:rsidP="00FE00AD">
            <w:pPr>
              <w:jc w:val="center"/>
              <w:rPr>
                <w:b/>
              </w:rPr>
            </w:pPr>
            <w:r w:rsidRPr="00FE00AD">
              <w:rPr>
                <w:b/>
              </w:rPr>
              <w:t>B</w:t>
            </w:r>
          </w:p>
        </w:tc>
        <w:tc>
          <w:tcPr>
            <w:tcW w:w="2362" w:type="dxa"/>
            <w:vAlign w:val="center"/>
          </w:tcPr>
          <w:p w:rsidR="00FE00AD" w:rsidRPr="00FE00AD" w:rsidRDefault="00FE00AD" w:rsidP="00FE00AD">
            <w:pPr>
              <w:jc w:val="center"/>
              <w:rPr>
                <w:b/>
              </w:rPr>
            </w:pPr>
            <w:r w:rsidRPr="00FE00AD">
              <w:rPr>
                <w:b/>
              </w:rPr>
              <w:t>C</w:t>
            </w:r>
          </w:p>
        </w:tc>
        <w:tc>
          <w:tcPr>
            <w:tcW w:w="2363" w:type="dxa"/>
            <w:vAlign w:val="center"/>
          </w:tcPr>
          <w:p w:rsidR="00FE00AD" w:rsidRPr="00FE00AD" w:rsidRDefault="00FE00AD" w:rsidP="00FE00AD">
            <w:pPr>
              <w:jc w:val="center"/>
              <w:rPr>
                <w:b/>
              </w:rPr>
            </w:pPr>
            <w:r w:rsidRPr="00FE00AD">
              <w:rPr>
                <w:b/>
              </w:rPr>
              <w:t>D</w:t>
            </w:r>
          </w:p>
        </w:tc>
        <w:tc>
          <w:tcPr>
            <w:tcW w:w="2363" w:type="dxa"/>
            <w:vAlign w:val="center"/>
          </w:tcPr>
          <w:p w:rsidR="00FE00AD" w:rsidRPr="00FE00AD" w:rsidRDefault="00FE00AD" w:rsidP="00FE00AD">
            <w:pPr>
              <w:jc w:val="center"/>
              <w:rPr>
                <w:b/>
              </w:rPr>
            </w:pPr>
            <w:r w:rsidRPr="00FE00AD">
              <w:rPr>
                <w:b/>
              </w:rPr>
              <w:t>E</w:t>
            </w:r>
          </w:p>
        </w:tc>
      </w:tr>
      <w:tr w:rsidR="00954D95" w:rsidTr="00954D95">
        <w:tc>
          <w:tcPr>
            <w:tcW w:w="2362" w:type="dxa"/>
            <w:vMerge w:val="restart"/>
            <w:vAlign w:val="center"/>
          </w:tcPr>
          <w:p w:rsidR="00954D95" w:rsidRPr="00954D95" w:rsidRDefault="00954D95" w:rsidP="00954D95">
            <w:pPr>
              <w:jc w:val="center"/>
              <w:rPr>
                <w:b/>
              </w:rPr>
            </w:pPr>
            <w:r w:rsidRPr="00954D95">
              <w:rPr>
                <w:b/>
              </w:rPr>
              <w:t>Percentages, Rates and ratios</w:t>
            </w:r>
          </w:p>
        </w:tc>
        <w:tc>
          <w:tcPr>
            <w:tcW w:w="2362" w:type="dxa"/>
          </w:tcPr>
          <w:p w:rsidR="00954D95" w:rsidRDefault="00954D95">
            <w:r>
              <w:t>Applies percentages, rates and ratios to solve complex word problems requiring at least 3 calculations, including inverse, with and without technologies</w:t>
            </w:r>
          </w:p>
          <w:p w:rsidR="00954D95" w:rsidRDefault="00954D95"/>
          <w:p w:rsidR="00954D95" w:rsidRDefault="00954D95"/>
        </w:tc>
        <w:tc>
          <w:tcPr>
            <w:tcW w:w="2362" w:type="dxa"/>
          </w:tcPr>
          <w:p w:rsidR="00954D95" w:rsidRDefault="00954D95">
            <w:r>
              <w:t>Applies percentages, rates and ratios to solve word problems requiring multiple calculations, including inverse, with and without technologies</w:t>
            </w:r>
          </w:p>
          <w:p w:rsidR="00954D95" w:rsidRDefault="00954D95"/>
          <w:p w:rsidR="00954D95" w:rsidRDefault="00954D95"/>
        </w:tc>
        <w:tc>
          <w:tcPr>
            <w:tcW w:w="2362" w:type="dxa"/>
          </w:tcPr>
          <w:p w:rsidR="00954D95" w:rsidRDefault="00954D95">
            <w:r>
              <w:t>Applies percentages, rates and ratios to solve simple, everyday word problems, with and without technologies</w:t>
            </w:r>
          </w:p>
          <w:p w:rsidR="00954D95" w:rsidRDefault="00954D95"/>
          <w:p w:rsidR="00954D95" w:rsidRDefault="00954D95"/>
          <w:p w:rsidR="00954D95" w:rsidRDefault="00954D95">
            <w:r>
              <w:t>.</w:t>
            </w:r>
          </w:p>
          <w:p w:rsidR="00954D95" w:rsidRDefault="00954D95"/>
        </w:tc>
        <w:tc>
          <w:tcPr>
            <w:tcW w:w="2363" w:type="dxa"/>
          </w:tcPr>
          <w:p w:rsidR="00954D95" w:rsidRDefault="00954D95">
            <w:r>
              <w:t>Make calculations using percentages, rates and ratios in simple one –step problems</w:t>
            </w:r>
          </w:p>
          <w:p w:rsidR="00954D95" w:rsidRDefault="00954D95"/>
          <w:p w:rsidR="00954D95" w:rsidRDefault="00954D95"/>
          <w:p w:rsidR="00954D95" w:rsidRDefault="00954D95"/>
        </w:tc>
        <w:tc>
          <w:tcPr>
            <w:tcW w:w="2363" w:type="dxa"/>
          </w:tcPr>
          <w:p w:rsidR="00954D95" w:rsidRDefault="00954D95">
            <w:r>
              <w:t>Make calculations using percentages and rates in simple one –step problems</w:t>
            </w:r>
          </w:p>
          <w:p w:rsidR="00954D95" w:rsidRDefault="00954D95"/>
          <w:p w:rsidR="00954D95" w:rsidRDefault="00954D95"/>
          <w:p w:rsidR="00954D95" w:rsidRDefault="00954D95" w:rsidP="00D03936"/>
        </w:tc>
      </w:tr>
      <w:tr w:rsidR="00954D95" w:rsidTr="00FE00AD">
        <w:tc>
          <w:tcPr>
            <w:tcW w:w="2362" w:type="dxa"/>
            <w:vMerge/>
          </w:tcPr>
          <w:p w:rsidR="00954D95" w:rsidRDefault="00954D95"/>
        </w:tc>
        <w:tc>
          <w:tcPr>
            <w:tcW w:w="2362" w:type="dxa"/>
          </w:tcPr>
          <w:p w:rsidR="00954D95" w:rsidRDefault="00954D95" w:rsidP="00D03936">
            <w:r>
              <w:t>Percentage:</w:t>
            </w:r>
          </w:p>
          <w:p w:rsidR="00954D95" w:rsidRDefault="00954D95" w:rsidP="00D03936">
            <w:r>
              <w:t>Use at least 3 percentage increase and decrease calculations to solve word problems, with and without a calculator.</w:t>
            </w:r>
          </w:p>
        </w:tc>
        <w:tc>
          <w:tcPr>
            <w:tcW w:w="2362" w:type="dxa"/>
          </w:tcPr>
          <w:p w:rsidR="00954D95" w:rsidRDefault="00954D95" w:rsidP="00D03936">
            <w:r>
              <w:t xml:space="preserve">Percentage: </w:t>
            </w:r>
          </w:p>
          <w:p w:rsidR="00954D95" w:rsidRDefault="00954D95" w:rsidP="00D03936">
            <w:r>
              <w:t>Use multiple percentage increase and decrease calculations to solve word problems, with and without a calculator.</w:t>
            </w:r>
          </w:p>
        </w:tc>
        <w:tc>
          <w:tcPr>
            <w:tcW w:w="2362" w:type="dxa"/>
          </w:tcPr>
          <w:p w:rsidR="00954D95" w:rsidRDefault="00954D95" w:rsidP="00D03936">
            <w:r>
              <w:t xml:space="preserve">Percentage: </w:t>
            </w:r>
          </w:p>
          <w:p w:rsidR="00954D95" w:rsidRDefault="00954D95" w:rsidP="00D03936">
            <w:r>
              <w:t>Determine percentage increase and decrease of numbers in relation to everyday word problems</w:t>
            </w:r>
          </w:p>
          <w:p w:rsidR="00954D95" w:rsidRDefault="00954D95"/>
        </w:tc>
        <w:tc>
          <w:tcPr>
            <w:tcW w:w="2363" w:type="dxa"/>
          </w:tcPr>
          <w:p w:rsidR="00954D95" w:rsidRDefault="00954D95" w:rsidP="00D03936">
            <w:r>
              <w:t>Percentage:</w:t>
            </w:r>
          </w:p>
          <w:p w:rsidR="00954D95" w:rsidRDefault="00954D95" w:rsidP="00D03936">
            <w:r>
              <w:t>Finding simple percentages of a numbers with and without a calculator</w:t>
            </w:r>
          </w:p>
          <w:p w:rsidR="00954D95" w:rsidRDefault="00954D95"/>
        </w:tc>
        <w:tc>
          <w:tcPr>
            <w:tcW w:w="2363" w:type="dxa"/>
          </w:tcPr>
          <w:p w:rsidR="00954D95" w:rsidRDefault="00954D95" w:rsidP="00D03936">
            <w:r>
              <w:t>Percentage:</w:t>
            </w:r>
          </w:p>
          <w:p w:rsidR="00954D95" w:rsidRDefault="00954D95" w:rsidP="00D03936">
            <w:r>
              <w:t xml:space="preserve"> Find simple percentages (10%, 20%, 50% etc.) of numbers with a calculator.</w:t>
            </w:r>
          </w:p>
          <w:p w:rsidR="00954D95" w:rsidRDefault="00954D95"/>
        </w:tc>
      </w:tr>
      <w:tr w:rsidR="00954D95" w:rsidTr="00FE00AD">
        <w:tc>
          <w:tcPr>
            <w:tcW w:w="2362" w:type="dxa"/>
            <w:vMerge/>
          </w:tcPr>
          <w:p w:rsidR="00954D95" w:rsidRDefault="00954D95"/>
        </w:tc>
        <w:tc>
          <w:tcPr>
            <w:tcW w:w="2362" w:type="dxa"/>
          </w:tcPr>
          <w:p w:rsidR="00954D95" w:rsidRDefault="00954D95">
            <w:r>
              <w:t>Rates:</w:t>
            </w:r>
          </w:p>
          <w:p w:rsidR="00954D95" w:rsidRDefault="00954D95">
            <w:r>
              <w:t>Use Rates to solve worded problems that require at least 3 steps, with and without a calculator.</w:t>
            </w:r>
          </w:p>
        </w:tc>
        <w:tc>
          <w:tcPr>
            <w:tcW w:w="2362" w:type="dxa"/>
          </w:tcPr>
          <w:p w:rsidR="00954D95" w:rsidRDefault="00954D95">
            <w:r>
              <w:t>Rates:</w:t>
            </w:r>
          </w:p>
          <w:p w:rsidR="00954D95" w:rsidRDefault="00954D95">
            <w:r>
              <w:t>Use rates to solve multiple step worded problems, with and without a calculator.</w:t>
            </w:r>
          </w:p>
        </w:tc>
        <w:tc>
          <w:tcPr>
            <w:tcW w:w="2362" w:type="dxa"/>
          </w:tcPr>
          <w:p w:rsidR="00954D95" w:rsidRDefault="00954D95" w:rsidP="00D03936">
            <w:r>
              <w:t>Rates:</w:t>
            </w:r>
          </w:p>
          <w:p w:rsidR="00954D95" w:rsidRDefault="00954D95" w:rsidP="00D03936">
            <w:r>
              <w:t>Use rates to solve everyday word problems with and without a calculator</w:t>
            </w:r>
          </w:p>
        </w:tc>
        <w:tc>
          <w:tcPr>
            <w:tcW w:w="2363" w:type="dxa"/>
          </w:tcPr>
          <w:p w:rsidR="00954D95" w:rsidRDefault="00954D95" w:rsidP="00D03936">
            <w:r>
              <w:t>Rates:</w:t>
            </w:r>
          </w:p>
          <w:p w:rsidR="00954D95" w:rsidRDefault="00954D95" w:rsidP="00D03936">
            <w:r>
              <w:t>Use rates to solve simple one-step problems with and without a calculator.</w:t>
            </w:r>
          </w:p>
          <w:p w:rsidR="00954D95" w:rsidRDefault="00954D95" w:rsidP="00D03936"/>
          <w:p w:rsidR="00954D95" w:rsidRDefault="00954D95"/>
        </w:tc>
        <w:tc>
          <w:tcPr>
            <w:tcW w:w="2363" w:type="dxa"/>
          </w:tcPr>
          <w:p w:rsidR="00954D95" w:rsidRDefault="00954D95" w:rsidP="00D03936">
            <w:r>
              <w:t>Rates:</w:t>
            </w:r>
          </w:p>
          <w:p w:rsidR="00954D95" w:rsidRDefault="00954D95" w:rsidP="00D03936">
            <w:r>
              <w:t>Use rates to solve simple one-step problems with a calculator.</w:t>
            </w:r>
          </w:p>
          <w:p w:rsidR="00954D95" w:rsidRDefault="00954D95"/>
        </w:tc>
      </w:tr>
      <w:tr w:rsidR="00954D95" w:rsidTr="00FE00AD">
        <w:tc>
          <w:tcPr>
            <w:tcW w:w="2362" w:type="dxa"/>
            <w:vMerge/>
          </w:tcPr>
          <w:p w:rsidR="00954D95" w:rsidRDefault="00954D95"/>
        </w:tc>
        <w:tc>
          <w:tcPr>
            <w:tcW w:w="2362" w:type="dxa"/>
          </w:tcPr>
          <w:p w:rsidR="00954D95" w:rsidRDefault="00954D95">
            <w:r>
              <w:t>Ratios:</w:t>
            </w:r>
          </w:p>
          <w:p w:rsidR="003122B2" w:rsidRDefault="003122B2">
            <w:r>
              <w:t>Use Ratios to solve worded problems requiring at least 3 steps, with and without a calculator</w:t>
            </w:r>
            <w:bookmarkStart w:id="0" w:name="_GoBack"/>
            <w:bookmarkEnd w:id="0"/>
          </w:p>
        </w:tc>
        <w:tc>
          <w:tcPr>
            <w:tcW w:w="2362" w:type="dxa"/>
          </w:tcPr>
          <w:p w:rsidR="00954D95" w:rsidRDefault="00954D95">
            <w:r>
              <w:t>Ratios:</w:t>
            </w:r>
          </w:p>
          <w:p w:rsidR="004E6058" w:rsidRDefault="003122B2" w:rsidP="004E6058">
            <w:r>
              <w:t>Use ratios to solve multiple step worded problems, with and without a calculator</w:t>
            </w:r>
          </w:p>
          <w:p w:rsidR="004E6058" w:rsidRDefault="004E6058" w:rsidP="004E6058"/>
        </w:tc>
        <w:tc>
          <w:tcPr>
            <w:tcW w:w="2362" w:type="dxa"/>
          </w:tcPr>
          <w:p w:rsidR="00954D95" w:rsidRDefault="00954D95">
            <w:r>
              <w:t>Ratios:</w:t>
            </w:r>
          </w:p>
          <w:p w:rsidR="00954D95" w:rsidRDefault="004E6058">
            <w:r>
              <w:t>-simplify</w:t>
            </w:r>
            <w:r w:rsidR="003122B2">
              <w:t xml:space="preserve"> ratios with multiple steps</w:t>
            </w:r>
          </w:p>
          <w:p w:rsidR="004E6058" w:rsidRDefault="004E6058">
            <w:r>
              <w:t>-divide</w:t>
            </w:r>
            <w:r w:rsidR="003122B2">
              <w:t xml:space="preserve"> numbers </w:t>
            </w:r>
            <w:r>
              <w:t xml:space="preserve"> into</w:t>
            </w:r>
            <w:r w:rsidR="003122B2">
              <w:t xml:space="preserve"> a given</w:t>
            </w:r>
            <w:r>
              <w:t xml:space="preserve"> ratio</w:t>
            </w:r>
          </w:p>
          <w:p w:rsidR="004E6058" w:rsidRDefault="004E6058">
            <w:r>
              <w:t xml:space="preserve">- </w:t>
            </w:r>
            <w:r w:rsidR="003122B2">
              <w:t xml:space="preserve">Solve </w:t>
            </w:r>
            <w:r>
              <w:t xml:space="preserve">everyday word problems (recipes) </w:t>
            </w:r>
          </w:p>
        </w:tc>
        <w:tc>
          <w:tcPr>
            <w:tcW w:w="2363" w:type="dxa"/>
          </w:tcPr>
          <w:p w:rsidR="00954D95" w:rsidRDefault="00954D95">
            <w:r>
              <w:t>Ratios:</w:t>
            </w:r>
          </w:p>
          <w:p w:rsidR="00954D95" w:rsidRDefault="004E6058" w:rsidP="00886BC5">
            <w:pPr>
              <w:pStyle w:val="ListParagraph"/>
              <w:numPr>
                <w:ilvl w:val="0"/>
                <w:numId w:val="2"/>
              </w:numPr>
            </w:pPr>
            <w:r>
              <w:t>Simplify simple ratios</w:t>
            </w:r>
          </w:p>
          <w:p w:rsidR="004E6058" w:rsidRDefault="004E6058" w:rsidP="00886BC5">
            <w:pPr>
              <w:pStyle w:val="ListParagraph"/>
              <w:numPr>
                <w:ilvl w:val="0"/>
                <w:numId w:val="2"/>
              </w:numPr>
            </w:pPr>
            <w:r>
              <w:t>Represent ratio</w:t>
            </w:r>
            <w:r w:rsidR="00886BC5">
              <w:t>s</w:t>
            </w:r>
            <w:r>
              <w:t xml:space="preserve"> as a fraction</w:t>
            </w:r>
          </w:p>
        </w:tc>
        <w:tc>
          <w:tcPr>
            <w:tcW w:w="2363" w:type="dxa"/>
          </w:tcPr>
          <w:p w:rsidR="00954D95" w:rsidRDefault="00954D95">
            <w:r>
              <w:t>Ratios:</w:t>
            </w:r>
          </w:p>
          <w:p w:rsidR="00954D95" w:rsidRDefault="00954D95">
            <w:r>
              <w:t>Write ratios to represent worded situations</w:t>
            </w:r>
          </w:p>
        </w:tc>
      </w:tr>
      <w:tr w:rsidR="00954D95" w:rsidTr="00FE00AD">
        <w:tc>
          <w:tcPr>
            <w:tcW w:w="2362" w:type="dxa"/>
            <w:vMerge/>
          </w:tcPr>
          <w:p w:rsidR="00954D95" w:rsidRDefault="00954D95"/>
        </w:tc>
        <w:tc>
          <w:tcPr>
            <w:tcW w:w="2362" w:type="dxa"/>
          </w:tcPr>
          <w:p w:rsidR="00954D95" w:rsidRDefault="00954D95">
            <w:r>
              <w:t>Profit and loss:</w:t>
            </w:r>
          </w:p>
          <w:p w:rsidR="00954D95" w:rsidRDefault="00954D95">
            <w:r>
              <w:t>Solve complex multistep word problems involving profit and loss, including inverse calculations, with and without a calculator.</w:t>
            </w:r>
          </w:p>
        </w:tc>
        <w:tc>
          <w:tcPr>
            <w:tcW w:w="2362" w:type="dxa"/>
          </w:tcPr>
          <w:p w:rsidR="00954D95" w:rsidRDefault="00954D95">
            <w:r>
              <w:t>Profit and loss:</w:t>
            </w:r>
          </w:p>
          <w:p w:rsidR="00954D95" w:rsidRDefault="00954D95">
            <w:r>
              <w:t>Solves word problems involving profit and loss with multiple steps, with and without a calculator.</w:t>
            </w:r>
          </w:p>
        </w:tc>
        <w:tc>
          <w:tcPr>
            <w:tcW w:w="2362" w:type="dxa"/>
          </w:tcPr>
          <w:p w:rsidR="00954D95" w:rsidRDefault="00954D95">
            <w:r>
              <w:t>Profit and loss:</w:t>
            </w:r>
          </w:p>
          <w:p w:rsidR="00954D95" w:rsidRDefault="00954D95">
            <w:r>
              <w:t>Solve simple word problems involving profit and loss, with and without a calculator</w:t>
            </w:r>
          </w:p>
        </w:tc>
        <w:tc>
          <w:tcPr>
            <w:tcW w:w="2363" w:type="dxa"/>
          </w:tcPr>
          <w:p w:rsidR="00954D95" w:rsidRDefault="00954D95">
            <w:r>
              <w:t>Profit and loss:</w:t>
            </w:r>
          </w:p>
          <w:p w:rsidR="00954D95" w:rsidRDefault="00954D95">
            <w:r>
              <w:t>Calculate profit and loss with and without a calculator.</w:t>
            </w:r>
          </w:p>
        </w:tc>
        <w:tc>
          <w:tcPr>
            <w:tcW w:w="2363" w:type="dxa"/>
          </w:tcPr>
          <w:p w:rsidR="00954D95" w:rsidRDefault="00954D95">
            <w:r>
              <w:t>Profit and loss:</w:t>
            </w:r>
          </w:p>
          <w:p w:rsidR="00954D95" w:rsidRDefault="00954D95">
            <w:r>
              <w:t>Calculate the profit or loss using a calculator</w:t>
            </w:r>
          </w:p>
        </w:tc>
      </w:tr>
    </w:tbl>
    <w:p w:rsidR="00907879" w:rsidRDefault="00907879"/>
    <w:sectPr w:rsidR="00907879" w:rsidSect="00FE00AD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BC5" w:rsidRDefault="00886BC5" w:rsidP="00954D95">
      <w:pPr>
        <w:spacing w:after="0" w:line="240" w:lineRule="auto"/>
      </w:pPr>
      <w:r>
        <w:separator/>
      </w:r>
    </w:p>
  </w:endnote>
  <w:endnote w:type="continuationSeparator" w:id="0">
    <w:p w:rsidR="00886BC5" w:rsidRDefault="00886BC5" w:rsidP="00954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BC5" w:rsidRDefault="00886BC5" w:rsidP="00954D95">
      <w:pPr>
        <w:spacing w:after="0" w:line="240" w:lineRule="auto"/>
      </w:pPr>
      <w:r>
        <w:separator/>
      </w:r>
    </w:p>
  </w:footnote>
  <w:footnote w:type="continuationSeparator" w:id="0">
    <w:p w:rsidR="00886BC5" w:rsidRDefault="00886BC5" w:rsidP="00954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6BC5" w:rsidRDefault="00886BC5">
    <w:pPr>
      <w:pStyle w:val="Header"/>
    </w:pPr>
    <w:r>
      <w:t>Yr8 Percentages, Rates and Ratios.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8398C"/>
    <w:multiLevelType w:val="hybridMultilevel"/>
    <w:tmpl w:val="B32AE7CE"/>
    <w:lvl w:ilvl="0" w:tplc="BE844E9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E15A6F"/>
    <w:multiLevelType w:val="hybridMultilevel"/>
    <w:tmpl w:val="CDD87780"/>
    <w:lvl w:ilvl="0" w:tplc="326CDC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AD"/>
    <w:rsid w:val="000736BC"/>
    <w:rsid w:val="000A7604"/>
    <w:rsid w:val="00117AB8"/>
    <w:rsid w:val="001D4961"/>
    <w:rsid w:val="0020647A"/>
    <w:rsid w:val="002606BC"/>
    <w:rsid w:val="00284CC4"/>
    <w:rsid w:val="002C0263"/>
    <w:rsid w:val="003122B2"/>
    <w:rsid w:val="00316D5C"/>
    <w:rsid w:val="003453CF"/>
    <w:rsid w:val="004D638D"/>
    <w:rsid w:val="004E6058"/>
    <w:rsid w:val="0057317D"/>
    <w:rsid w:val="006A0685"/>
    <w:rsid w:val="00733977"/>
    <w:rsid w:val="00797B7B"/>
    <w:rsid w:val="007A4378"/>
    <w:rsid w:val="008243EA"/>
    <w:rsid w:val="00886BC5"/>
    <w:rsid w:val="00907879"/>
    <w:rsid w:val="00954D95"/>
    <w:rsid w:val="00A879F5"/>
    <w:rsid w:val="00B50FA7"/>
    <w:rsid w:val="00B6045C"/>
    <w:rsid w:val="00C34232"/>
    <w:rsid w:val="00CF61C5"/>
    <w:rsid w:val="00D03936"/>
    <w:rsid w:val="00EA0374"/>
    <w:rsid w:val="00F42599"/>
    <w:rsid w:val="00FE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00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95"/>
  </w:style>
  <w:style w:type="paragraph" w:styleId="Footer">
    <w:name w:val="footer"/>
    <w:basedOn w:val="Normal"/>
    <w:link w:val="FooterChar"/>
    <w:uiPriority w:val="99"/>
    <w:unhideWhenUsed/>
    <w:rsid w:val="0095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95"/>
  </w:style>
  <w:style w:type="paragraph" w:styleId="ListParagraph">
    <w:name w:val="List Paragraph"/>
    <w:basedOn w:val="Normal"/>
    <w:uiPriority w:val="34"/>
    <w:qFormat/>
    <w:rsid w:val="004E60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00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95"/>
  </w:style>
  <w:style w:type="paragraph" w:styleId="Footer">
    <w:name w:val="footer"/>
    <w:basedOn w:val="Normal"/>
    <w:link w:val="FooterChar"/>
    <w:uiPriority w:val="99"/>
    <w:unhideWhenUsed/>
    <w:rsid w:val="0095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95"/>
  </w:style>
  <w:style w:type="paragraph" w:styleId="ListParagraph">
    <w:name w:val="List Paragraph"/>
    <w:basedOn w:val="Normal"/>
    <w:uiPriority w:val="34"/>
    <w:qFormat/>
    <w:rsid w:val="004E6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248D29A6</Template>
  <TotalTime>77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2</cp:revision>
  <dcterms:created xsi:type="dcterms:W3CDTF">2016-07-18T05:56:00Z</dcterms:created>
  <dcterms:modified xsi:type="dcterms:W3CDTF">2016-07-18T07:15:00Z</dcterms:modified>
</cp:coreProperties>
</file>