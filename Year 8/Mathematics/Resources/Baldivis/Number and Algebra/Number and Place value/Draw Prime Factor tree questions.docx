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E102BB" w:rsidRDefault="00727CEC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503311952" behindDoc="1" locked="0" layoutInCell="1" allowOverlap="1">
                <wp:simplePos x="0" y="0"/>
                <wp:positionH relativeFrom="page">
                  <wp:posOffset>284480</wp:posOffset>
                </wp:positionH>
                <wp:positionV relativeFrom="page">
                  <wp:posOffset>772160</wp:posOffset>
                </wp:positionV>
                <wp:extent cx="6962775" cy="9530715"/>
                <wp:effectExtent l="8255" t="635" r="1270" b="3175"/>
                <wp:wrapNone/>
                <wp:docPr id="70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62775" cy="9530715"/>
                          <a:chOff x="448" y="1216"/>
                          <a:chExt cx="10965" cy="15009"/>
                        </a:xfrm>
                      </wpg:grpSpPr>
                      <wpg:grpSp>
                        <wpg:cNvPr id="71" name="Group 84"/>
                        <wpg:cNvGrpSpPr>
                          <a:grpSpLocks/>
                        </wpg:cNvGrpSpPr>
                        <wpg:grpSpPr bwMode="auto">
                          <a:xfrm>
                            <a:off x="448" y="1488"/>
                            <a:ext cx="10965" cy="14736"/>
                            <a:chOff x="448" y="1488"/>
                            <a:chExt cx="10965" cy="14736"/>
                          </a:xfrm>
                        </wpg:grpSpPr>
                        <wps:wsp>
                          <wps:cNvPr id="72" name="Freeform 127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654 448"/>
                                <a:gd name="T1" fmla="*/ T0 w 10965"/>
                                <a:gd name="T2" fmla="+- 0 16200 1488"/>
                                <a:gd name="T3" fmla="*/ 16200 h 14736"/>
                                <a:gd name="T4" fmla="+- 0 591 448"/>
                                <a:gd name="T5" fmla="*/ T4 w 10965"/>
                                <a:gd name="T6" fmla="+- 0 16200 1488"/>
                                <a:gd name="T7" fmla="*/ 16200 h 14736"/>
                                <a:gd name="T8" fmla="+- 0 599 448"/>
                                <a:gd name="T9" fmla="*/ T8 w 10965"/>
                                <a:gd name="T10" fmla="+- 0 16224 1488"/>
                                <a:gd name="T11" fmla="*/ 16224 h 14736"/>
                                <a:gd name="T12" fmla="+- 0 664 448"/>
                                <a:gd name="T13" fmla="*/ T12 w 10965"/>
                                <a:gd name="T14" fmla="+- 0 16224 1488"/>
                                <a:gd name="T15" fmla="*/ 16224 h 14736"/>
                                <a:gd name="T16" fmla="+- 0 654 448"/>
                                <a:gd name="T17" fmla="*/ T16 w 10965"/>
                                <a:gd name="T18" fmla="+- 0 16200 1488"/>
                                <a:gd name="T19" fmla="*/ 16200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206" y="14712"/>
                                  </a:moveTo>
                                  <a:lnTo>
                                    <a:pt x="143" y="14712"/>
                                  </a:lnTo>
                                  <a:lnTo>
                                    <a:pt x="151" y="14736"/>
                                  </a:lnTo>
                                  <a:lnTo>
                                    <a:pt x="216" y="14736"/>
                                  </a:lnTo>
                                  <a:lnTo>
                                    <a:pt x="206" y="147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Freeform 126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269 448"/>
                                <a:gd name="T1" fmla="*/ T0 w 10965"/>
                                <a:gd name="T2" fmla="+- 0 16200 1488"/>
                                <a:gd name="T3" fmla="*/ 16200 h 14736"/>
                                <a:gd name="T4" fmla="+- 0 11206 448"/>
                                <a:gd name="T5" fmla="*/ T4 w 10965"/>
                                <a:gd name="T6" fmla="+- 0 16200 1488"/>
                                <a:gd name="T7" fmla="*/ 16200 h 14736"/>
                                <a:gd name="T8" fmla="+- 0 11196 448"/>
                                <a:gd name="T9" fmla="*/ T8 w 10965"/>
                                <a:gd name="T10" fmla="+- 0 16224 1488"/>
                                <a:gd name="T11" fmla="*/ 16224 h 14736"/>
                                <a:gd name="T12" fmla="+- 0 11261 448"/>
                                <a:gd name="T13" fmla="*/ T12 w 10965"/>
                                <a:gd name="T14" fmla="+- 0 16224 1488"/>
                                <a:gd name="T15" fmla="*/ 16224 h 14736"/>
                                <a:gd name="T16" fmla="+- 0 11269 448"/>
                                <a:gd name="T17" fmla="*/ T16 w 10965"/>
                                <a:gd name="T18" fmla="+- 0 16200 1488"/>
                                <a:gd name="T19" fmla="*/ 16200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821" y="14712"/>
                                  </a:moveTo>
                                  <a:lnTo>
                                    <a:pt x="10758" y="14712"/>
                                  </a:lnTo>
                                  <a:lnTo>
                                    <a:pt x="10748" y="14736"/>
                                  </a:lnTo>
                                  <a:lnTo>
                                    <a:pt x="10813" y="14736"/>
                                  </a:lnTo>
                                  <a:lnTo>
                                    <a:pt x="10821" y="147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Freeform 125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586 448"/>
                                <a:gd name="T1" fmla="*/ T0 w 10965"/>
                                <a:gd name="T2" fmla="+- 0 16176 1488"/>
                                <a:gd name="T3" fmla="*/ 16176 h 14736"/>
                                <a:gd name="T4" fmla="+- 0 547 448"/>
                                <a:gd name="T5" fmla="*/ T4 w 10965"/>
                                <a:gd name="T6" fmla="+- 0 16176 1488"/>
                                <a:gd name="T7" fmla="*/ 16176 h 14736"/>
                                <a:gd name="T8" fmla="+- 0 554 448"/>
                                <a:gd name="T9" fmla="*/ T8 w 10965"/>
                                <a:gd name="T10" fmla="+- 0 16200 1488"/>
                                <a:gd name="T11" fmla="*/ 16200 h 14736"/>
                                <a:gd name="T12" fmla="+- 0 594 448"/>
                                <a:gd name="T13" fmla="*/ T12 w 10965"/>
                                <a:gd name="T14" fmla="+- 0 16200 1488"/>
                                <a:gd name="T15" fmla="*/ 16200 h 14736"/>
                                <a:gd name="T16" fmla="+- 0 586 448"/>
                                <a:gd name="T17" fmla="*/ T16 w 10965"/>
                                <a:gd name="T18" fmla="+- 0 16176 1488"/>
                                <a:gd name="T19" fmla="*/ 16176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38" y="14688"/>
                                  </a:moveTo>
                                  <a:lnTo>
                                    <a:pt x="99" y="14688"/>
                                  </a:lnTo>
                                  <a:lnTo>
                                    <a:pt x="106" y="14712"/>
                                  </a:lnTo>
                                  <a:lnTo>
                                    <a:pt x="146" y="14712"/>
                                  </a:lnTo>
                                  <a:lnTo>
                                    <a:pt x="138" y="146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" name="Freeform 124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312 448"/>
                                <a:gd name="T1" fmla="*/ T0 w 10965"/>
                                <a:gd name="T2" fmla="+- 0 16176 1488"/>
                                <a:gd name="T3" fmla="*/ 16176 h 14736"/>
                                <a:gd name="T4" fmla="+- 0 11274 448"/>
                                <a:gd name="T5" fmla="*/ T4 w 10965"/>
                                <a:gd name="T6" fmla="+- 0 16176 1488"/>
                                <a:gd name="T7" fmla="*/ 16176 h 14736"/>
                                <a:gd name="T8" fmla="+- 0 11266 448"/>
                                <a:gd name="T9" fmla="*/ T8 w 10965"/>
                                <a:gd name="T10" fmla="+- 0 16200 1488"/>
                                <a:gd name="T11" fmla="*/ 16200 h 14736"/>
                                <a:gd name="T12" fmla="+- 0 11306 448"/>
                                <a:gd name="T13" fmla="*/ T12 w 10965"/>
                                <a:gd name="T14" fmla="+- 0 16200 1488"/>
                                <a:gd name="T15" fmla="*/ 16200 h 14736"/>
                                <a:gd name="T16" fmla="+- 0 11312 448"/>
                                <a:gd name="T17" fmla="*/ T16 w 10965"/>
                                <a:gd name="T18" fmla="+- 0 16176 1488"/>
                                <a:gd name="T19" fmla="*/ 16176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864" y="14688"/>
                                  </a:moveTo>
                                  <a:lnTo>
                                    <a:pt x="10826" y="14688"/>
                                  </a:lnTo>
                                  <a:lnTo>
                                    <a:pt x="10818" y="14712"/>
                                  </a:lnTo>
                                  <a:lnTo>
                                    <a:pt x="10858" y="14712"/>
                                  </a:lnTo>
                                  <a:lnTo>
                                    <a:pt x="10864" y="146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Freeform 123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549 448"/>
                                <a:gd name="T1" fmla="*/ T0 w 10965"/>
                                <a:gd name="T2" fmla="+- 0 16152 1488"/>
                                <a:gd name="T3" fmla="*/ 16152 h 14736"/>
                                <a:gd name="T4" fmla="+- 0 522 448"/>
                                <a:gd name="T5" fmla="*/ T4 w 10965"/>
                                <a:gd name="T6" fmla="+- 0 16152 1488"/>
                                <a:gd name="T7" fmla="*/ 16152 h 14736"/>
                                <a:gd name="T8" fmla="+- 0 528 448"/>
                                <a:gd name="T9" fmla="*/ T8 w 10965"/>
                                <a:gd name="T10" fmla="+- 0 16176 1488"/>
                                <a:gd name="T11" fmla="*/ 16176 h 14736"/>
                                <a:gd name="T12" fmla="+- 0 556 448"/>
                                <a:gd name="T13" fmla="*/ T12 w 10965"/>
                                <a:gd name="T14" fmla="+- 0 16176 1488"/>
                                <a:gd name="T15" fmla="*/ 16176 h 14736"/>
                                <a:gd name="T16" fmla="+- 0 549 448"/>
                                <a:gd name="T17" fmla="*/ T16 w 10965"/>
                                <a:gd name="T18" fmla="+- 0 16152 1488"/>
                                <a:gd name="T19" fmla="*/ 16152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1" y="14664"/>
                                  </a:moveTo>
                                  <a:lnTo>
                                    <a:pt x="74" y="14664"/>
                                  </a:lnTo>
                                  <a:lnTo>
                                    <a:pt x="80" y="14688"/>
                                  </a:lnTo>
                                  <a:lnTo>
                                    <a:pt x="108" y="14688"/>
                                  </a:lnTo>
                                  <a:lnTo>
                                    <a:pt x="101" y="146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Freeform 122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338 448"/>
                                <a:gd name="T1" fmla="*/ T0 w 10965"/>
                                <a:gd name="T2" fmla="+- 0 16152 1488"/>
                                <a:gd name="T3" fmla="*/ 16152 h 14736"/>
                                <a:gd name="T4" fmla="+- 0 11311 448"/>
                                <a:gd name="T5" fmla="*/ T4 w 10965"/>
                                <a:gd name="T6" fmla="+- 0 16152 1488"/>
                                <a:gd name="T7" fmla="*/ 16152 h 14736"/>
                                <a:gd name="T8" fmla="+- 0 11304 448"/>
                                <a:gd name="T9" fmla="*/ T8 w 10965"/>
                                <a:gd name="T10" fmla="+- 0 16176 1488"/>
                                <a:gd name="T11" fmla="*/ 16176 h 14736"/>
                                <a:gd name="T12" fmla="+- 0 11332 448"/>
                                <a:gd name="T13" fmla="*/ T12 w 10965"/>
                                <a:gd name="T14" fmla="+- 0 16176 1488"/>
                                <a:gd name="T15" fmla="*/ 16176 h 14736"/>
                                <a:gd name="T16" fmla="+- 0 11338 448"/>
                                <a:gd name="T17" fmla="*/ T16 w 10965"/>
                                <a:gd name="T18" fmla="+- 0 16152 1488"/>
                                <a:gd name="T19" fmla="*/ 16152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890" y="14664"/>
                                  </a:moveTo>
                                  <a:lnTo>
                                    <a:pt x="10863" y="14664"/>
                                  </a:lnTo>
                                  <a:lnTo>
                                    <a:pt x="10856" y="14688"/>
                                  </a:lnTo>
                                  <a:lnTo>
                                    <a:pt x="10884" y="14688"/>
                                  </a:lnTo>
                                  <a:lnTo>
                                    <a:pt x="10890" y="146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" name="Freeform 121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524 448"/>
                                <a:gd name="T1" fmla="*/ T0 w 10965"/>
                                <a:gd name="T2" fmla="+- 0 16128 1488"/>
                                <a:gd name="T3" fmla="*/ 16128 h 14736"/>
                                <a:gd name="T4" fmla="+- 0 500 448"/>
                                <a:gd name="T5" fmla="*/ T4 w 10965"/>
                                <a:gd name="T6" fmla="+- 0 16128 1488"/>
                                <a:gd name="T7" fmla="*/ 16128 h 14736"/>
                                <a:gd name="T8" fmla="+- 0 505 448"/>
                                <a:gd name="T9" fmla="*/ T8 w 10965"/>
                                <a:gd name="T10" fmla="+- 0 16152 1488"/>
                                <a:gd name="T11" fmla="*/ 16152 h 14736"/>
                                <a:gd name="T12" fmla="+- 0 530 448"/>
                                <a:gd name="T13" fmla="*/ T12 w 10965"/>
                                <a:gd name="T14" fmla="+- 0 16152 1488"/>
                                <a:gd name="T15" fmla="*/ 16152 h 14736"/>
                                <a:gd name="T16" fmla="+- 0 524 448"/>
                                <a:gd name="T17" fmla="*/ T16 w 10965"/>
                                <a:gd name="T18" fmla="+- 0 16128 1488"/>
                                <a:gd name="T19" fmla="*/ 16128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76" y="14640"/>
                                  </a:moveTo>
                                  <a:lnTo>
                                    <a:pt x="52" y="14640"/>
                                  </a:lnTo>
                                  <a:lnTo>
                                    <a:pt x="57" y="14664"/>
                                  </a:lnTo>
                                  <a:lnTo>
                                    <a:pt x="82" y="14664"/>
                                  </a:lnTo>
                                  <a:lnTo>
                                    <a:pt x="76" y="146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" name="Freeform 120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360 448"/>
                                <a:gd name="T1" fmla="*/ T0 w 10965"/>
                                <a:gd name="T2" fmla="+- 0 16128 1488"/>
                                <a:gd name="T3" fmla="*/ 16128 h 14736"/>
                                <a:gd name="T4" fmla="+- 0 11336 448"/>
                                <a:gd name="T5" fmla="*/ T4 w 10965"/>
                                <a:gd name="T6" fmla="+- 0 16128 1488"/>
                                <a:gd name="T7" fmla="*/ 16128 h 14736"/>
                                <a:gd name="T8" fmla="+- 0 11330 448"/>
                                <a:gd name="T9" fmla="*/ T8 w 10965"/>
                                <a:gd name="T10" fmla="+- 0 16152 1488"/>
                                <a:gd name="T11" fmla="*/ 16152 h 14736"/>
                                <a:gd name="T12" fmla="+- 0 11355 448"/>
                                <a:gd name="T13" fmla="*/ T12 w 10965"/>
                                <a:gd name="T14" fmla="+- 0 16152 1488"/>
                                <a:gd name="T15" fmla="*/ 16152 h 14736"/>
                                <a:gd name="T16" fmla="+- 0 11360 448"/>
                                <a:gd name="T17" fmla="*/ T16 w 10965"/>
                                <a:gd name="T18" fmla="+- 0 16128 1488"/>
                                <a:gd name="T19" fmla="*/ 16128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12" y="14640"/>
                                  </a:moveTo>
                                  <a:lnTo>
                                    <a:pt x="10888" y="14640"/>
                                  </a:lnTo>
                                  <a:lnTo>
                                    <a:pt x="10882" y="14664"/>
                                  </a:lnTo>
                                  <a:lnTo>
                                    <a:pt x="10907" y="14664"/>
                                  </a:lnTo>
                                  <a:lnTo>
                                    <a:pt x="10912" y="146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" name="Freeform 119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508 448"/>
                                <a:gd name="T1" fmla="*/ T0 w 10965"/>
                                <a:gd name="T2" fmla="+- 0 16104 1488"/>
                                <a:gd name="T3" fmla="*/ 16104 h 14736"/>
                                <a:gd name="T4" fmla="+- 0 485 448"/>
                                <a:gd name="T5" fmla="*/ T4 w 10965"/>
                                <a:gd name="T6" fmla="+- 0 16104 1488"/>
                                <a:gd name="T7" fmla="*/ 16104 h 14736"/>
                                <a:gd name="T8" fmla="+- 0 490 448"/>
                                <a:gd name="T9" fmla="*/ T8 w 10965"/>
                                <a:gd name="T10" fmla="+- 0 16128 1488"/>
                                <a:gd name="T11" fmla="*/ 16128 h 14736"/>
                                <a:gd name="T12" fmla="+- 0 513 448"/>
                                <a:gd name="T13" fmla="*/ T12 w 10965"/>
                                <a:gd name="T14" fmla="+- 0 16128 1488"/>
                                <a:gd name="T15" fmla="*/ 16128 h 14736"/>
                                <a:gd name="T16" fmla="+- 0 508 448"/>
                                <a:gd name="T17" fmla="*/ T16 w 10965"/>
                                <a:gd name="T18" fmla="+- 0 16104 1488"/>
                                <a:gd name="T19" fmla="*/ 16104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60" y="14616"/>
                                  </a:moveTo>
                                  <a:lnTo>
                                    <a:pt x="37" y="14616"/>
                                  </a:lnTo>
                                  <a:lnTo>
                                    <a:pt x="42" y="14640"/>
                                  </a:lnTo>
                                  <a:lnTo>
                                    <a:pt x="65" y="14640"/>
                                  </a:lnTo>
                                  <a:lnTo>
                                    <a:pt x="60" y="146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" name="Freeform 118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375 448"/>
                                <a:gd name="T1" fmla="*/ T0 w 10965"/>
                                <a:gd name="T2" fmla="+- 0 16104 1488"/>
                                <a:gd name="T3" fmla="*/ 16104 h 14736"/>
                                <a:gd name="T4" fmla="+- 0 11352 448"/>
                                <a:gd name="T5" fmla="*/ T4 w 10965"/>
                                <a:gd name="T6" fmla="+- 0 16104 1488"/>
                                <a:gd name="T7" fmla="*/ 16104 h 14736"/>
                                <a:gd name="T8" fmla="+- 0 11347 448"/>
                                <a:gd name="T9" fmla="*/ T8 w 10965"/>
                                <a:gd name="T10" fmla="+- 0 16128 1488"/>
                                <a:gd name="T11" fmla="*/ 16128 h 14736"/>
                                <a:gd name="T12" fmla="+- 0 11370 448"/>
                                <a:gd name="T13" fmla="*/ T12 w 10965"/>
                                <a:gd name="T14" fmla="+- 0 16128 1488"/>
                                <a:gd name="T15" fmla="*/ 16128 h 14736"/>
                                <a:gd name="T16" fmla="+- 0 11375 448"/>
                                <a:gd name="T17" fmla="*/ T16 w 10965"/>
                                <a:gd name="T18" fmla="+- 0 16104 1488"/>
                                <a:gd name="T19" fmla="*/ 16104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27" y="14616"/>
                                  </a:moveTo>
                                  <a:lnTo>
                                    <a:pt x="10904" y="14616"/>
                                  </a:lnTo>
                                  <a:lnTo>
                                    <a:pt x="10899" y="14640"/>
                                  </a:lnTo>
                                  <a:lnTo>
                                    <a:pt x="10922" y="14640"/>
                                  </a:lnTo>
                                  <a:lnTo>
                                    <a:pt x="10927" y="146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" name="Freeform 117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494 448"/>
                                <a:gd name="T1" fmla="*/ T0 w 10965"/>
                                <a:gd name="T2" fmla="+- 0 16080 1488"/>
                                <a:gd name="T3" fmla="*/ 16080 h 14736"/>
                                <a:gd name="T4" fmla="+- 0 469 448"/>
                                <a:gd name="T5" fmla="*/ T4 w 10965"/>
                                <a:gd name="T6" fmla="+- 0 16080 1488"/>
                                <a:gd name="T7" fmla="*/ 16080 h 14736"/>
                                <a:gd name="T8" fmla="+- 0 473 448"/>
                                <a:gd name="T9" fmla="*/ T8 w 10965"/>
                                <a:gd name="T10" fmla="+- 0 16104 1488"/>
                                <a:gd name="T11" fmla="*/ 16104 h 14736"/>
                                <a:gd name="T12" fmla="+- 0 498 448"/>
                                <a:gd name="T13" fmla="*/ T12 w 10965"/>
                                <a:gd name="T14" fmla="+- 0 16104 1488"/>
                                <a:gd name="T15" fmla="*/ 16104 h 14736"/>
                                <a:gd name="T16" fmla="+- 0 494 448"/>
                                <a:gd name="T17" fmla="*/ T16 w 10965"/>
                                <a:gd name="T18" fmla="+- 0 16080 1488"/>
                                <a:gd name="T19" fmla="*/ 16080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46" y="14592"/>
                                  </a:moveTo>
                                  <a:lnTo>
                                    <a:pt x="21" y="14592"/>
                                  </a:lnTo>
                                  <a:lnTo>
                                    <a:pt x="25" y="14616"/>
                                  </a:lnTo>
                                  <a:lnTo>
                                    <a:pt x="50" y="14616"/>
                                  </a:lnTo>
                                  <a:lnTo>
                                    <a:pt x="46" y="145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" name="Freeform 116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391 448"/>
                                <a:gd name="T1" fmla="*/ T0 w 10965"/>
                                <a:gd name="T2" fmla="+- 0 16080 1488"/>
                                <a:gd name="T3" fmla="*/ 16080 h 14736"/>
                                <a:gd name="T4" fmla="+- 0 11366 448"/>
                                <a:gd name="T5" fmla="*/ T4 w 10965"/>
                                <a:gd name="T6" fmla="+- 0 16080 1488"/>
                                <a:gd name="T7" fmla="*/ 16080 h 14736"/>
                                <a:gd name="T8" fmla="+- 0 11362 448"/>
                                <a:gd name="T9" fmla="*/ T8 w 10965"/>
                                <a:gd name="T10" fmla="+- 0 16104 1488"/>
                                <a:gd name="T11" fmla="*/ 16104 h 14736"/>
                                <a:gd name="T12" fmla="+- 0 11387 448"/>
                                <a:gd name="T13" fmla="*/ T12 w 10965"/>
                                <a:gd name="T14" fmla="+- 0 16104 1488"/>
                                <a:gd name="T15" fmla="*/ 16104 h 14736"/>
                                <a:gd name="T16" fmla="+- 0 11391 448"/>
                                <a:gd name="T17" fmla="*/ T16 w 10965"/>
                                <a:gd name="T18" fmla="+- 0 16080 1488"/>
                                <a:gd name="T19" fmla="*/ 16080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43" y="14592"/>
                                  </a:moveTo>
                                  <a:lnTo>
                                    <a:pt x="10918" y="14592"/>
                                  </a:lnTo>
                                  <a:lnTo>
                                    <a:pt x="10914" y="14616"/>
                                  </a:lnTo>
                                  <a:lnTo>
                                    <a:pt x="10939" y="14616"/>
                                  </a:lnTo>
                                  <a:lnTo>
                                    <a:pt x="10943" y="145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Freeform 115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483 448"/>
                                <a:gd name="T1" fmla="*/ T0 w 10965"/>
                                <a:gd name="T2" fmla="+- 0 16056 1488"/>
                                <a:gd name="T3" fmla="*/ 16056 h 14736"/>
                                <a:gd name="T4" fmla="+- 0 460 448"/>
                                <a:gd name="T5" fmla="*/ T4 w 10965"/>
                                <a:gd name="T6" fmla="+- 0 16056 1488"/>
                                <a:gd name="T7" fmla="*/ 16056 h 14736"/>
                                <a:gd name="T8" fmla="+- 0 463 448"/>
                                <a:gd name="T9" fmla="*/ T8 w 10965"/>
                                <a:gd name="T10" fmla="+- 0 16080 1488"/>
                                <a:gd name="T11" fmla="*/ 16080 h 14736"/>
                                <a:gd name="T12" fmla="+- 0 486 448"/>
                                <a:gd name="T13" fmla="*/ T12 w 10965"/>
                                <a:gd name="T14" fmla="+- 0 16080 1488"/>
                                <a:gd name="T15" fmla="*/ 16080 h 14736"/>
                                <a:gd name="T16" fmla="+- 0 483 448"/>
                                <a:gd name="T17" fmla="*/ T16 w 10965"/>
                                <a:gd name="T18" fmla="+- 0 16056 1488"/>
                                <a:gd name="T19" fmla="*/ 16056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35" y="14568"/>
                                  </a:moveTo>
                                  <a:lnTo>
                                    <a:pt x="12" y="14568"/>
                                  </a:lnTo>
                                  <a:lnTo>
                                    <a:pt x="15" y="14592"/>
                                  </a:lnTo>
                                  <a:lnTo>
                                    <a:pt x="38" y="14592"/>
                                  </a:lnTo>
                                  <a:lnTo>
                                    <a:pt x="35" y="145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Freeform 114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400 448"/>
                                <a:gd name="T1" fmla="*/ T0 w 10965"/>
                                <a:gd name="T2" fmla="+- 0 16056 1488"/>
                                <a:gd name="T3" fmla="*/ 16056 h 14736"/>
                                <a:gd name="T4" fmla="+- 0 11377 448"/>
                                <a:gd name="T5" fmla="*/ T4 w 10965"/>
                                <a:gd name="T6" fmla="+- 0 16056 1488"/>
                                <a:gd name="T7" fmla="*/ 16056 h 14736"/>
                                <a:gd name="T8" fmla="+- 0 11374 448"/>
                                <a:gd name="T9" fmla="*/ T8 w 10965"/>
                                <a:gd name="T10" fmla="+- 0 16080 1488"/>
                                <a:gd name="T11" fmla="*/ 16080 h 14736"/>
                                <a:gd name="T12" fmla="+- 0 11397 448"/>
                                <a:gd name="T13" fmla="*/ T12 w 10965"/>
                                <a:gd name="T14" fmla="+- 0 16080 1488"/>
                                <a:gd name="T15" fmla="*/ 16080 h 14736"/>
                                <a:gd name="T16" fmla="+- 0 11400 448"/>
                                <a:gd name="T17" fmla="*/ T16 w 10965"/>
                                <a:gd name="T18" fmla="+- 0 16056 1488"/>
                                <a:gd name="T19" fmla="*/ 16056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52" y="14568"/>
                                  </a:moveTo>
                                  <a:lnTo>
                                    <a:pt x="10929" y="14568"/>
                                  </a:lnTo>
                                  <a:lnTo>
                                    <a:pt x="10926" y="14592"/>
                                  </a:lnTo>
                                  <a:lnTo>
                                    <a:pt x="10949" y="14592"/>
                                  </a:lnTo>
                                  <a:lnTo>
                                    <a:pt x="10952" y="145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Freeform 113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474 448"/>
                                <a:gd name="T1" fmla="*/ T0 w 10965"/>
                                <a:gd name="T2" fmla="+- 0 16032 1488"/>
                                <a:gd name="T3" fmla="*/ 16032 h 14736"/>
                                <a:gd name="T4" fmla="+- 0 453 448"/>
                                <a:gd name="T5" fmla="*/ T4 w 10965"/>
                                <a:gd name="T6" fmla="+- 0 16032 1488"/>
                                <a:gd name="T7" fmla="*/ 16032 h 14736"/>
                                <a:gd name="T8" fmla="+- 0 455 448"/>
                                <a:gd name="T9" fmla="*/ T8 w 10965"/>
                                <a:gd name="T10" fmla="+- 0 16056 1488"/>
                                <a:gd name="T11" fmla="*/ 16056 h 14736"/>
                                <a:gd name="T12" fmla="+- 0 477 448"/>
                                <a:gd name="T13" fmla="*/ T12 w 10965"/>
                                <a:gd name="T14" fmla="+- 0 16056 1488"/>
                                <a:gd name="T15" fmla="*/ 16056 h 14736"/>
                                <a:gd name="T16" fmla="+- 0 474 448"/>
                                <a:gd name="T17" fmla="*/ T16 w 10965"/>
                                <a:gd name="T18" fmla="+- 0 16032 1488"/>
                                <a:gd name="T19" fmla="*/ 16032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26" y="14544"/>
                                  </a:moveTo>
                                  <a:lnTo>
                                    <a:pt x="5" y="14544"/>
                                  </a:lnTo>
                                  <a:lnTo>
                                    <a:pt x="7" y="14568"/>
                                  </a:lnTo>
                                  <a:lnTo>
                                    <a:pt x="29" y="14568"/>
                                  </a:lnTo>
                                  <a:lnTo>
                                    <a:pt x="26" y="145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" name="Freeform 112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407 448"/>
                                <a:gd name="T1" fmla="*/ T0 w 10965"/>
                                <a:gd name="T2" fmla="+- 0 16032 1488"/>
                                <a:gd name="T3" fmla="*/ 16032 h 14736"/>
                                <a:gd name="T4" fmla="+- 0 11386 448"/>
                                <a:gd name="T5" fmla="*/ T4 w 10965"/>
                                <a:gd name="T6" fmla="+- 0 16032 1488"/>
                                <a:gd name="T7" fmla="*/ 16032 h 14736"/>
                                <a:gd name="T8" fmla="+- 0 11383 448"/>
                                <a:gd name="T9" fmla="*/ T8 w 10965"/>
                                <a:gd name="T10" fmla="+- 0 16056 1488"/>
                                <a:gd name="T11" fmla="*/ 16056 h 14736"/>
                                <a:gd name="T12" fmla="+- 0 11405 448"/>
                                <a:gd name="T13" fmla="*/ T12 w 10965"/>
                                <a:gd name="T14" fmla="+- 0 16056 1488"/>
                                <a:gd name="T15" fmla="*/ 16056 h 14736"/>
                                <a:gd name="T16" fmla="+- 0 11407 448"/>
                                <a:gd name="T17" fmla="*/ T16 w 10965"/>
                                <a:gd name="T18" fmla="+- 0 16032 1488"/>
                                <a:gd name="T19" fmla="*/ 16032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59" y="14544"/>
                                  </a:moveTo>
                                  <a:lnTo>
                                    <a:pt x="10938" y="14544"/>
                                  </a:lnTo>
                                  <a:lnTo>
                                    <a:pt x="10935" y="14568"/>
                                  </a:lnTo>
                                  <a:lnTo>
                                    <a:pt x="10957" y="14568"/>
                                  </a:lnTo>
                                  <a:lnTo>
                                    <a:pt x="10959" y="145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" name="Freeform 111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469 448"/>
                                <a:gd name="T1" fmla="*/ T0 w 10965"/>
                                <a:gd name="T2" fmla="+- 0 16008 1488"/>
                                <a:gd name="T3" fmla="*/ 16008 h 14736"/>
                                <a:gd name="T4" fmla="+- 0 450 448"/>
                                <a:gd name="T5" fmla="*/ T4 w 10965"/>
                                <a:gd name="T6" fmla="+- 0 16008 1488"/>
                                <a:gd name="T7" fmla="*/ 16008 h 14736"/>
                                <a:gd name="T8" fmla="+- 0 451 448"/>
                                <a:gd name="T9" fmla="*/ T8 w 10965"/>
                                <a:gd name="T10" fmla="+- 0 16032 1488"/>
                                <a:gd name="T11" fmla="*/ 16032 h 14736"/>
                                <a:gd name="T12" fmla="+- 0 471 448"/>
                                <a:gd name="T13" fmla="*/ T12 w 10965"/>
                                <a:gd name="T14" fmla="+- 0 16032 1488"/>
                                <a:gd name="T15" fmla="*/ 16032 h 14736"/>
                                <a:gd name="T16" fmla="+- 0 469 448"/>
                                <a:gd name="T17" fmla="*/ T16 w 10965"/>
                                <a:gd name="T18" fmla="+- 0 16008 1488"/>
                                <a:gd name="T19" fmla="*/ 16008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21" y="14520"/>
                                  </a:moveTo>
                                  <a:lnTo>
                                    <a:pt x="2" y="14520"/>
                                  </a:lnTo>
                                  <a:lnTo>
                                    <a:pt x="3" y="14544"/>
                                  </a:lnTo>
                                  <a:lnTo>
                                    <a:pt x="23" y="14544"/>
                                  </a:lnTo>
                                  <a:lnTo>
                                    <a:pt x="21" y="14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" name="Freeform 110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410 448"/>
                                <a:gd name="T1" fmla="*/ T0 w 10965"/>
                                <a:gd name="T2" fmla="+- 0 16008 1488"/>
                                <a:gd name="T3" fmla="*/ 16008 h 14736"/>
                                <a:gd name="T4" fmla="+- 0 11391 448"/>
                                <a:gd name="T5" fmla="*/ T4 w 10965"/>
                                <a:gd name="T6" fmla="+- 0 16008 1488"/>
                                <a:gd name="T7" fmla="*/ 16008 h 14736"/>
                                <a:gd name="T8" fmla="+- 0 11389 448"/>
                                <a:gd name="T9" fmla="*/ T8 w 10965"/>
                                <a:gd name="T10" fmla="+- 0 16032 1488"/>
                                <a:gd name="T11" fmla="*/ 16032 h 14736"/>
                                <a:gd name="T12" fmla="+- 0 11409 448"/>
                                <a:gd name="T13" fmla="*/ T12 w 10965"/>
                                <a:gd name="T14" fmla="+- 0 16032 1488"/>
                                <a:gd name="T15" fmla="*/ 16032 h 14736"/>
                                <a:gd name="T16" fmla="+- 0 11410 448"/>
                                <a:gd name="T17" fmla="*/ T16 w 10965"/>
                                <a:gd name="T18" fmla="+- 0 16008 1488"/>
                                <a:gd name="T19" fmla="*/ 16008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62" y="14520"/>
                                  </a:moveTo>
                                  <a:lnTo>
                                    <a:pt x="10943" y="14520"/>
                                  </a:lnTo>
                                  <a:lnTo>
                                    <a:pt x="10941" y="14544"/>
                                  </a:lnTo>
                                  <a:lnTo>
                                    <a:pt x="10961" y="14544"/>
                                  </a:lnTo>
                                  <a:lnTo>
                                    <a:pt x="10962" y="14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Freeform 109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468 448"/>
                                <a:gd name="T1" fmla="*/ T0 w 10965"/>
                                <a:gd name="T2" fmla="+- 0 15984 1488"/>
                                <a:gd name="T3" fmla="*/ 15984 h 14736"/>
                                <a:gd name="T4" fmla="+- 0 448 448"/>
                                <a:gd name="T5" fmla="*/ T4 w 10965"/>
                                <a:gd name="T6" fmla="+- 0 15984 1488"/>
                                <a:gd name="T7" fmla="*/ 15984 h 14736"/>
                                <a:gd name="T8" fmla="+- 0 448 448"/>
                                <a:gd name="T9" fmla="*/ T8 w 10965"/>
                                <a:gd name="T10" fmla="+- 0 16008 1488"/>
                                <a:gd name="T11" fmla="*/ 16008 h 14736"/>
                                <a:gd name="T12" fmla="+- 0 468 448"/>
                                <a:gd name="T13" fmla="*/ T12 w 10965"/>
                                <a:gd name="T14" fmla="+- 0 16008 1488"/>
                                <a:gd name="T15" fmla="*/ 16008 h 14736"/>
                                <a:gd name="T16" fmla="+- 0 468 448"/>
                                <a:gd name="T17" fmla="*/ T16 w 10965"/>
                                <a:gd name="T18" fmla="+- 0 15984 1488"/>
                                <a:gd name="T19" fmla="*/ 15984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20" y="14496"/>
                                  </a:moveTo>
                                  <a:lnTo>
                                    <a:pt x="0" y="14496"/>
                                  </a:lnTo>
                                  <a:lnTo>
                                    <a:pt x="0" y="14520"/>
                                  </a:lnTo>
                                  <a:lnTo>
                                    <a:pt x="20" y="14520"/>
                                  </a:lnTo>
                                  <a:lnTo>
                                    <a:pt x="20" y="144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" name="Freeform 108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412 448"/>
                                <a:gd name="T1" fmla="*/ T0 w 10965"/>
                                <a:gd name="T2" fmla="+- 0 15984 1488"/>
                                <a:gd name="T3" fmla="*/ 15984 h 14736"/>
                                <a:gd name="T4" fmla="+- 0 11392 448"/>
                                <a:gd name="T5" fmla="*/ T4 w 10965"/>
                                <a:gd name="T6" fmla="+- 0 15984 1488"/>
                                <a:gd name="T7" fmla="*/ 15984 h 14736"/>
                                <a:gd name="T8" fmla="+- 0 11392 448"/>
                                <a:gd name="T9" fmla="*/ T8 w 10965"/>
                                <a:gd name="T10" fmla="+- 0 16008 1488"/>
                                <a:gd name="T11" fmla="*/ 16008 h 14736"/>
                                <a:gd name="T12" fmla="+- 0 11412 448"/>
                                <a:gd name="T13" fmla="*/ T12 w 10965"/>
                                <a:gd name="T14" fmla="+- 0 16008 1488"/>
                                <a:gd name="T15" fmla="*/ 16008 h 14736"/>
                                <a:gd name="T16" fmla="+- 0 11412 448"/>
                                <a:gd name="T17" fmla="*/ T16 w 10965"/>
                                <a:gd name="T18" fmla="+- 0 15984 1488"/>
                                <a:gd name="T19" fmla="*/ 15984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64" y="14496"/>
                                  </a:moveTo>
                                  <a:lnTo>
                                    <a:pt x="10944" y="14496"/>
                                  </a:lnTo>
                                  <a:lnTo>
                                    <a:pt x="10944" y="14520"/>
                                  </a:lnTo>
                                  <a:lnTo>
                                    <a:pt x="10964" y="14520"/>
                                  </a:lnTo>
                                  <a:lnTo>
                                    <a:pt x="10964" y="144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" name="Freeform 107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468 448"/>
                                <a:gd name="T1" fmla="*/ T0 w 10965"/>
                                <a:gd name="T2" fmla="+- 0 1752 1488"/>
                                <a:gd name="T3" fmla="*/ 1752 h 14736"/>
                                <a:gd name="T4" fmla="+- 0 448 448"/>
                                <a:gd name="T5" fmla="*/ T4 w 10965"/>
                                <a:gd name="T6" fmla="+- 0 1752 1488"/>
                                <a:gd name="T7" fmla="*/ 1752 h 14736"/>
                                <a:gd name="T8" fmla="+- 0 448 448"/>
                                <a:gd name="T9" fmla="*/ T8 w 10965"/>
                                <a:gd name="T10" fmla="+- 0 15984 1488"/>
                                <a:gd name="T11" fmla="*/ 15984 h 14736"/>
                                <a:gd name="T12" fmla="+- 0 468 448"/>
                                <a:gd name="T13" fmla="*/ T12 w 10965"/>
                                <a:gd name="T14" fmla="+- 0 15984 1488"/>
                                <a:gd name="T15" fmla="*/ 15984 h 14736"/>
                                <a:gd name="T16" fmla="+- 0 468 448"/>
                                <a:gd name="T17" fmla="*/ T16 w 10965"/>
                                <a:gd name="T18" fmla="+- 0 1752 1488"/>
                                <a:gd name="T19" fmla="*/ 1752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20" y="264"/>
                                  </a:moveTo>
                                  <a:lnTo>
                                    <a:pt x="0" y="264"/>
                                  </a:lnTo>
                                  <a:lnTo>
                                    <a:pt x="0" y="14496"/>
                                  </a:lnTo>
                                  <a:lnTo>
                                    <a:pt x="20" y="14496"/>
                                  </a:lnTo>
                                  <a:lnTo>
                                    <a:pt x="20" y="2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" name="Freeform 106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412 448"/>
                                <a:gd name="T1" fmla="*/ T0 w 10965"/>
                                <a:gd name="T2" fmla="+- 0 1752 1488"/>
                                <a:gd name="T3" fmla="*/ 1752 h 14736"/>
                                <a:gd name="T4" fmla="+- 0 11392 448"/>
                                <a:gd name="T5" fmla="*/ T4 w 10965"/>
                                <a:gd name="T6" fmla="+- 0 1752 1488"/>
                                <a:gd name="T7" fmla="*/ 1752 h 14736"/>
                                <a:gd name="T8" fmla="+- 0 11392 448"/>
                                <a:gd name="T9" fmla="*/ T8 w 10965"/>
                                <a:gd name="T10" fmla="+- 0 15984 1488"/>
                                <a:gd name="T11" fmla="*/ 15984 h 14736"/>
                                <a:gd name="T12" fmla="+- 0 11412 448"/>
                                <a:gd name="T13" fmla="*/ T12 w 10965"/>
                                <a:gd name="T14" fmla="+- 0 15984 1488"/>
                                <a:gd name="T15" fmla="*/ 15984 h 14736"/>
                                <a:gd name="T16" fmla="+- 0 11412 448"/>
                                <a:gd name="T17" fmla="*/ T16 w 10965"/>
                                <a:gd name="T18" fmla="+- 0 1752 1488"/>
                                <a:gd name="T19" fmla="*/ 1752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64" y="264"/>
                                  </a:moveTo>
                                  <a:lnTo>
                                    <a:pt x="10944" y="264"/>
                                  </a:lnTo>
                                  <a:lnTo>
                                    <a:pt x="10944" y="14496"/>
                                  </a:lnTo>
                                  <a:lnTo>
                                    <a:pt x="10964" y="14496"/>
                                  </a:lnTo>
                                  <a:lnTo>
                                    <a:pt x="10964" y="2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Freeform 105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468 448"/>
                                <a:gd name="T1" fmla="*/ T0 w 10965"/>
                                <a:gd name="T2" fmla="+- 0 1728 1488"/>
                                <a:gd name="T3" fmla="*/ 1728 h 14736"/>
                                <a:gd name="T4" fmla="+- 0 448 448"/>
                                <a:gd name="T5" fmla="*/ T4 w 10965"/>
                                <a:gd name="T6" fmla="+- 0 1728 1488"/>
                                <a:gd name="T7" fmla="*/ 1728 h 14736"/>
                                <a:gd name="T8" fmla="+- 0 448 448"/>
                                <a:gd name="T9" fmla="*/ T8 w 10965"/>
                                <a:gd name="T10" fmla="+- 0 1752 1488"/>
                                <a:gd name="T11" fmla="*/ 1752 h 14736"/>
                                <a:gd name="T12" fmla="+- 0 468 448"/>
                                <a:gd name="T13" fmla="*/ T12 w 10965"/>
                                <a:gd name="T14" fmla="+- 0 1752 1488"/>
                                <a:gd name="T15" fmla="*/ 1752 h 14736"/>
                                <a:gd name="T16" fmla="+- 0 468 448"/>
                                <a:gd name="T17" fmla="*/ T16 w 10965"/>
                                <a:gd name="T18" fmla="+- 0 1728 1488"/>
                                <a:gd name="T19" fmla="*/ 1728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20" y="240"/>
                                  </a:moveTo>
                                  <a:lnTo>
                                    <a:pt x="0" y="240"/>
                                  </a:lnTo>
                                  <a:lnTo>
                                    <a:pt x="0" y="264"/>
                                  </a:lnTo>
                                  <a:lnTo>
                                    <a:pt x="20" y="264"/>
                                  </a:lnTo>
                                  <a:lnTo>
                                    <a:pt x="20" y="2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" name="Freeform 104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412 448"/>
                                <a:gd name="T1" fmla="*/ T0 w 10965"/>
                                <a:gd name="T2" fmla="+- 0 1728 1488"/>
                                <a:gd name="T3" fmla="*/ 1728 h 14736"/>
                                <a:gd name="T4" fmla="+- 0 11392 448"/>
                                <a:gd name="T5" fmla="*/ T4 w 10965"/>
                                <a:gd name="T6" fmla="+- 0 1728 1488"/>
                                <a:gd name="T7" fmla="*/ 1728 h 14736"/>
                                <a:gd name="T8" fmla="+- 0 11392 448"/>
                                <a:gd name="T9" fmla="*/ T8 w 10965"/>
                                <a:gd name="T10" fmla="+- 0 1752 1488"/>
                                <a:gd name="T11" fmla="*/ 1752 h 14736"/>
                                <a:gd name="T12" fmla="+- 0 11412 448"/>
                                <a:gd name="T13" fmla="*/ T12 w 10965"/>
                                <a:gd name="T14" fmla="+- 0 1752 1488"/>
                                <a:gd name="T15" fmla="*/ 1752 h 14736"/>
                                <a:gd name="T16" fmla="+- 0 11412 448"/>
                                <a:gd name="T17" fmla="*/ T16 w 10965"/>
                                <a:gd name="T18" fmla="+- 0 1728 1488"/>
                                <a:gd name="T19" fmla="*/ 1728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64" y="240"/>
                                  </a:moveTo>
                                  <a:lnTo>
                                    <a:pt x="10944" y="240"/>
                                  </a:lnTo>
                                  <a:lnTo>
                                    <a:pt x="10944" y="264"/>
                                  </a:lnTo>
                                  <a:lnTo>
                                    <a:pt x="10964" y="264"/>
                                  </a:lnTo>
                                  <a:lnTo>
                                    <a:pt x="10964" y="2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" name="Freeform 103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471 448"/>
                                <a:gd name="T1" fmla="*/ T0 w 10965"/>
                                <a:gd name="T2" fmla="+- 0 1704 1488"/>
                                <a:gd name="T3" fmla="*/ 1704 h 14736"/>
                                <a:gd name="T4" fmla="+- 0 450 448"/>
                                <a:gd name="T5" fmla="*/ T4 w 10965"/>
                                <a:gd name="T6" fmla="+- 0 1704 1488"/>
                                <a:gd name="T7" fmla="*/ 1704 h 14736"/>
                                <a:gd name="T8" fmla="+- 0 449 448"/>
                                <a:gd name="T9" fmla="*/ T8 w 10965"/>
                                <a:gd name="T10" fmla="+- 0 1728 1488"/>
                                <a:gd name="T11" fmla="*/ 1728 h 14736"/>
                                <a:gd name="T12" fmla="+- 0 469 448"/>
                                <a:gd name="T13" fmla="*/ T12 w 10965"/>
                                <a:gd name="T14" fmla="+- 0 1728 1488"/>
                                <a:gd name="T15" fmla="*/ 1728 h 14736"/>
                                <a:gd name="T16" fmla="+- 0 471 448"/>
                                <a:gd name="T17" fmla="*/ T16 w 10965"/>
                                <a:gd name="T18" fmla="+- 0 1704 1488"/>
                                <a:gd name="T19" fmla="*/ 1704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23" y="216"/>
                                  </a:moveTo>
                                  <a:lnTo>
                                    <a:pt x="2" y="216"/>
                                  </a:lnTo>
                                  <a:lnTo>
                                    <a:pt x="1" y="240"/>
                                  </a:lnTo>
                                  <a:lnTo>
                                    <a:pt x="21" y="240"/>
                                  </a:lnTo>
                                  <a:lnTo>
                                    <a:pt x="23" y="2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" name="Freeform 102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410 448"/>
                                <a:gd name="T1" fmla="*/ T0 w 10965"/>
                                <a:gd name="T2" fmla="+- 0 1704 1488"/>
                                <a:gd name="T3" fmla="*/ 1704 h 14736"/>
                                <a:gd name="T4" fmla="+- 0 11389 448"/>
                                <a:gd name="T5" fmla="*/ T4 w 10965"/>
                                <a:gd name="T6" fmla="+- 0 1704 1488"/>
                                <a:gd name="T7" fmla="*/ 1704 h 14736"/>
                                <a:gd name="T8" fmla="+- 0 11391 448"/>
                                <a:gd name="T9" fmla="*/ T8 w 10965"/>
                                <a:gd name="T10" fmla="+- 0 1728 1488"/>
                                <a:gd name="T11" fmla="*/ 1728 h 14736"/>
                                <a:gd name="T12" fmla="+- 0 11411 448"/>
                                <a:gd name="T13" fmla="*/ T12 w 10965"/>
                                <a:gd name="T14" fmla="+- 0 1728 1488"/>
                                <a:gd name="T15" fmla="*/ 1728 h 14736"/>
                                <a:gd name="T16" fmla="+- 0 11410 448"/>
                                <a:gd name="T17" fmla="*/ T16 w 10965"/>
                                <a:gd name="T18" fmla="+- 0 1704 1488"/>
                                <a:gd name="T19" fmla="*/ 1704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62" y="216"/>
                                  </a:moveTo>
                                  <a:lnTo>
                                    <a:pt x="10941" y="216"/>
                                  </a:lnTo>
                                  <a:lnTo>
                                    <a:pt x="10943" y="240"/>
                                  </a:lnTo>
                                  <a:lnTo>
                                    <a:pt x="10963" y="240"/>
                                  </a:lnTo>
                                  <a:lnTo>
                                    <a:pt x="10962" y="2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" name="Freeform 101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477 448"/>
                                <a:gd name="T1" fmla="*/ T0 w 10965"/>
                                <a:gd name="T2" fmla="+- 0 1680 1488"/>
                                <a:gd name="T3" fmla="*/ 1680 h 14736"/>
                                <a:gd name="T4" fmla="+- 0 455 448"/>
                                <a:gd name="T5" fmla="*/ T4 w 10965"/>
                                <a:gd name="T6" fmla="+- 0 1680 1488"/>
                                <a:gd name="T7" fmla="*/ 1680 h 14736"/>
                                <a:gd name="T8" fmla="+- 0 453 448"/>
                                <a:gd name="T9" fmla="*/ T8 w 10965"/>
                                <a:gd name="T10" fmla="+- 0 1704 1488"/>
                                <a:gd name="T11" fmla="*/ 1704 h 14736"/>
                                <a:gd name="T12" fmla="+- 0 474 448"/>
                                <a:gd name="T13" fmla="*/ T12 w 10965"/>
                                <a:gd name="T14" fmla="+- 0 1704 1488"/>
                                <a:gd name="T15" fmla="*/ 1704 h 14736"/>
                                <a:gd name="T16" fmla="+- 0 477 448"/>
                                <a:gd name="T17" fmla="*/ T16 w 10965"/>
                                <a:gd name="T18" fmla="+- 0 1680 1488"/>
                                <a:gd name="T19" fmla="*/ 1680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29" y="192"/>
                                  </a:moveTo>
                                  <a:lnTo>
                                    <a:pt x="7" y="192"/>
                                  </a:lnTo>
                                  <a:lnTo>
                                    <a:pt x="5" y="216"/>
                                  </a:lnTo>
                                  <a:lnTo>
                                    <a:pt x="26" y="216"/>
                                  </a:lnTo>
                                  <a:lnTo>
                                    <a:pt x="29" y="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Freeform 100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405 448"/>
                                <a:gd name="T1" fmla="*/ T0 w 10965"/>
                                <a:gd name="T2" fmla="+- 0 1680 1488"/>
                                <a:gd name="T3" fmla="*/ 1680 h 14736"/>
                                <a:gd name="T4" fmla="+- 0 11383 448"/>
                                <a:gd name="T5" fmla="*/ T4 w 10965"/>
                                <a:gd name="T6" fmla="+- 0 1680 1488"/>
                                <a:gd name="T7" fmla="*/ 1680 h 14736"/>
                                <a:gd name="T8" fmla="+- 0 11386 448"/>
                                <a:gd name="T9" fmla="*/ T8 w 10965"/>
                                <a:gd name="T10" fmla="+- 0 1704 1488"/>
                                <a:gd name="T11" fmla="*/ 1704 h 14736"/>
                                <a:gd name="T12" fmla="+- 0 11407 448"/>
                                <a:gd name="T13" fmla="*/ T12 w 10965"/>
                                <a:gd name="T14" fmla="+- 0 1704 1488"/>
                                <a:gd name="T15" fmla="*/ 1704 h 14736"/>
                                <a:gd name="T16" fmla="+- 0 11405 448"/>
                                <a:gd name="T17" fmla="*/ T16 w 10965"/>
                                <a:gd name="T18" fmla="+- 0 1680 1488"/>
                                <a:gd name="T19" fmla="*/ 1680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57" y="192"/>
                                  </a:moveTo>
                                  <a:lnTo>
                                    <a:pt x="10935" y="192"/>
                                  </a:lnTo>
                                  <a:lnTo>
                                    <a:pt x="10938" y="216"/>
                                  </a:lnTo>
                                  <a:lnTo>
                                    <a:pt x="10959" y="216"/>
                                  </a:lnTo>
                                  <a:lnTo>
                                    <a:pt x="10957" y="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Freeform 99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483 448"/>
                                <a:gd name="T1" fmla="*/ T0 w 10965"/>
                                <a:gd name="T2" fmla="+- 0 1656 1488"/>
                                <a:gd name="T3" fmla="*/ 1656 h 14736"/>
                                <a:gd name="T4" fmla="+- 0 463 448"/>
                                <a:gd name="T5" fmla="*/ T4 w 10965"/>
                                <a:gd name="T6" fmla="+- 0 1656 1488"/>
                                <a:gd name="T7" fmla="*/ 1656 h 14736"/>
                                <a:gd name="T8" fmla="+- 0 460 448"/>
                                <a:gd name="T9" fmla="*/ T8 w 10965"/>
                                <a:gd name="T10" fmla="+- 0 1680 1488"/>
                                <a:gd name="T11" fmla="*/ 1680 h 14736"/>
                                <a:gd name="T12" fmla="+- 0 479 448"/>
                                <a:gd name="T13" fmla="*/ T12 w 10965"/>
                                <a:gd name="T14" fmla="+- 0 1680 1488"/>
                                <a:gd name="T15" fmla="*/ 1680 h 14736"/>
                                <a:gd name="T16" fmla="+- 0 483 448"/>
                                <a:gd name="T17" fmla="*/ T16 w 10965"/>
                                <a:gd name="T18" fmla="+- 0 1656 1488"/>
                                <a:gd name="T19" fmla="*/ 1656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35" y="168"/>
                                  </a:moveTo>
                                  <a:lnTo>
                                    <a:pt x="15" y="168"/>
                                  </a:lnTo>
                                  <a:lnTo>
                                    <a:pt x="12" y="192"/>
                                  </a:lnTo>
                                  <a:lnTo>
                                    <a:pt x="31" y="192"/>
                                  </a:lnTo>
                                  <a:lnTo>
                                    <a:pt x="35" y="1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" name="Freeform 98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397 448"/>
                                <a:gd name="T1" fmla="*/ T0 w 10965"/>
                                <a:gd name="T2" fmla="+- 0 1656 1488"/>
                                <a:gd name="T3" fmla="*/ 1656 h 14736"/>
                                <a:gd name="T4" fmla="+- 0 11377 448"/>
                                <a:gd name="T5" fmla="*/ T4 w 10965"/>
                                <a:gd name="T6" fmla="+- 0 1656 1488"/>
                                <a:gd name="T7" fmla="*/ 1656 h 14736"/>
                                <a:gd name="T8" fmla="+- 0 11381 448"/>
                                <a:gd name="T9" fmla="*/ T8 w 10965"/>
                                <a:gd name="T10" fmla="+- 0 1680 1488"/>
                                <a:gd name="T11" fmla="*/ 1680 h 14736"/>
                                <a:gd name="T12" fmla="+- 0 11400 448"/>
                                <a:gd name="T13" fmla="*/ T12 w 10965"/>
                                <a:gd name="T14" fmla="+- 0 1680 1488"/>
                                <a:gd name="T15" fmla="*/ 1680 h 14736"/>
                                <a:gd name="T16" fmla="+- 0 11397 448"/>
                                <a:gd name="T17" fmla="*/ T16 w 10965"/>
                                <a:gd name="T18" fmla="+- 0 1656 1488"/>
                                <a:gd name="T19" fmla="*/ 1656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49" y="168"/>
                                  </a:moveTo>
                                  <a:lnTo>
                                    <a:pt x="10929" y="168"/>
                                  </a:lnTo>
                                  <a:lnTo>
                                    <a:pt x="10933" y="192"/>
                                  </a:lnTo>
                                  <a:lnTo>
                                    <a:pt x="10952" y="192"/>
                                  </a:lnTo>
                                  <a:lnTo>
                                    <a:pt x="10949" y="1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" name="Freeform 97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494 448"/>
                                <a:gd name="T1" fmla="*/ T0 w 10965"/>
                                <a:gd name="T2" fmla="+- 0 1632 1488"/>
                                <a:gd name="T3" fmla="*/ 1632 h 14736"/>
                                <a:gd name="T4" fmla="+- 0 473 448"/>
                                <a:gd name="T5" fmla="*/ T4 w 10965"/>
                                <a:gd name="T6" fmla="+- 0 1632 1488"/>
                                <a:gd name="T7" fmla="*/ 1632 h 14736"/>
                                <a:gd name="T8" fmla="+- 0 469 448"/>
                                <a:gd name="T9" fmla="*/ T8 w 10965"/>
                                <a:gd name="T10" fmla="+- 0 1656 1488"/>
                                <a:gd name="T11" fmla="*/ 1656 h 14736"/>
                                <a:gd name="T12" fmla="+- 0 490 448"/>
                                <a:gd name="T13" fmla="*/ T12 w 10965"/>
                                <a:gd name="T14" fmla="+- 0 1656 1488"/>
                                <a:gd name="T15" fmla="*/ 1656 h 14736"/>
                                <a:gd name="T16" fmla="+- 0 494 448"/>
                                <a:gd name="T17" fmla="*/ T16 w 10965"/>
                                <a:gd name="T18" fmla="+- 0 1632 1488"/>
                                <a:gd name="T19" fmla="*/ 1632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46" y="144"/>
                                  </a:moveTo>
                                  <a:lnTo>
                                    <a:pt x="25" y="144"/>
                                  </a:lnTo>
                                  <a:lnTo>
                                    <a:pt x="21" y="168"/>
                                  </a:lnTo>
                                  <a:lnTo>
                                    <a:pt x="42" y="168"/>
                                  </a:lnTo>
                                  <a:lnTo>
                                    <a:pt x="46" y="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" name="Freeform 96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387 448"/>
                                <a:gd name="T1" fmla="*/ T0 w 10965"/>
                                <a:gd name="T2" fmla="+- 0 1632 1488"/>
                                <a:gd name="T3" fmla="*/ 1632 h 14736"/>
                                <a:gd name="T4" fmla="+- 0 11366 448"/>
                                <a:gd name="T5" fmla="*/ T4 w 10965"/>
                                <a:gd name="T6" fmla="+- 0 1632 1488"/>
                                <a:gd name="T7" fmla="*/ 1632 h 14736"/>
                                <a:gd name="T8" fmla="+- 0 11370 448"/>
                                <a:gd name="T9" fmla="*/ T8 w 10965"/>
                                <a:gd name="T10" fmla="+- 0 1656 1488"/>
                                <a:gd name="T11" fmla="*/ 1656 h 14736"/>
                                <a:gd name="T12" fmla="+- 0 11391 448"/>
                                <a:gd name="T13" fmla="*/ T12 w 10965"/>
                                <a:gd name="T14" fmla="+- 0 1656 1488"/>
                                <a:gd name="T15" fmla="*/ 1656 h 14736"/>
                                <a:gd name="T16" fmla="+- 0 11387 448"/>
                                <a:gd name="T17" fmla="*/ T16 w 10965"/>
                                <a:gd name="T18" fmla="+- 0 1632 1488"/>
                                <a:gd name="T19" fmla="*/ 1632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39" y="144"/>
                                  </a:moveTo>
                                  <a:lnTo>
                                    <a:pt x="10918" y="144"/>
                                  </a:lnTo>
                                  <a:lnTo>
                                    <a:pt x="10922" y="168"/>
                                  </a:lnTo>
                                  <a:lnTo>
                                    <a:pt x="10943" y="168"/>
                                  </a:lnTo>
                                  <a:lnTo>
                                    <a:pt x="10939" y="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" name="Freeform 95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508 448"/>
                                <a:gd name="T1" fmla="*/ T0 w 10965"/>
                                <a:gd name="T2" fmla="+- 0 1608 1488"/>
                                <a:gd name="T3" fmla="*/ 1608 h 14736"/>
                                <a:gd name="T4" fmla="+- 0 485 448"/>
                                <a:gd name="T5" fmla="*/ T4 w 10965"/>
                                <a:gd name="T6" fmla="+- 0 1608 1488"/>
                                <a:gd name="T7" fmla="*/ 1608 h 14736"/>
                                <a:gd name="T8" fmla="+- 0 481 448"/>
                                <a:gd name="T9" fmla="*/ T8 w 10965"/>
                                <a:gd name="T10" fmla="+- 0 1632 1488"/>
                                <a:gd name="T11" fmla="*/ 1632 h 14736"/>
                                <a:gd name="T12" fmla="+- 0 503 448"/>
                                <a:gd name="T13" fmla="*/ T12 w 10965"/>
                                <a:gd name="T14" fmla="+- 0 1632 1488"/>
                                <a:gd name="T15" fmla="*/ 1632 h 14736"/>
                                <a:gd name="T16" fmla="+- 0 508 448"/>
                                <a:gd name="T17" fmla="*/ T16 w 10965"/>
                                <a:gd name="T18" fmla="+- 0 1608 1488"/>
                                <a:gd name="T19" fmla="*/ 1608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60" y="120"/>
                                  </a:moveTo>
                                  <a:lnTo>
                                    <a:pt x="37" y="120"/>
                                  </a:lnTo>
                                  <a:lnTo>
                                    <a:pt x="33" y="144"/>
                                  </a:lnTo>
                                  <a:lnTo>
                                    <a:pt x="55" y="144"/>
                                  </a:lnTo>
                                  <a:lnTo>
                                    <a:pt x="60" y="1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" name="Freeform 94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375 448"/>
                                <a:gd name="T1" fmla="*/ T0 w 10965"/>
                                <a:gd name="T2" fmla="+- 0 1608 1488"/>
                                <a:gd name="T3" fmla="*/ 1608 h 14736"/>
                                <a:gd name="T4" fmla="+- 0 11352 448"/>
                                <a:gd name="T5" fmla="*/ T4 w 10965"/>
                                <a:gd name="T6" fmla="+- 0 1608 1488"/>
                                <a:gd name="T7" fmla="*/ 1608 h 14736"/>
                                <a:gd name="T8" fmla="+- 0 11357 448"/>
                                <a:gd name="T9" fmla="*/ T8 w 10965"/>
                                <a:gd name="T10" fmla="+- 0 1632 1488"/>
                                <a:gd name="T11" fmla="*/ 1632 h 14736"/>
                                <a:gd name="T12" fmla="+- 0 11379 448"/>
                                <a:gd name="T13" fmla="*/ T12 w 10965"/>
                                <a:gd name="T14" fmla="+- 0 1632 1488"/>
                                <a:gd name="T15" fmla="*/ 1632 h 14736"/>
                                <a:gd name="T16" fmla="+- 0 11375 448"/>
                                <a:gd name="T17" fmla="*/ T16 w 10965"/>
                                <a:gd name="T18" fmla="+- 0 1608 1488"/>
                                <a:gd name="T19" fmla="*/ 1608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27" y="120"/>
                                  </a:moveTo>
                                  <a:lnTo>
                                    <a:pt x="10904" y="120"/>
                                  </a:lnTo>
                                  <a:lnTo>
                                    <a:pt x="10909" y="144"/>
                                  </a:lnTo>
                                  <a:lnTo>
                                    <a:pt x="10931" y="144"/>
                                  </a:lnTo>
                                  <a:lnTo>
                                    <a:pt x="10927" y="1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" name="Freeform 93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530 448"/>
                                <a:gd name="T1" fmla="*/ T0 w 10965"/>
                                <a:gd name="T2" fmla="+- 0 1584 1488"/>
                                <a:gd name="T3" fmla="*/ 1584 h 14736"/>
                                <a:gd name="T4" fmla="+- 0 500 448"/>
                                <a:gd name="T5" fmla="*/ T4 w 10965"/>
                                <a:gd name="T6" fmla="+- 0 1584 1488"/>
                                <a:gd name="T7" fmla="*/ 1584 h 14736"/>
                                <a:gd name="T8" fmla="+- 0 495 448"/>
                                <a:gd name="T9" fmla="*/ T8 w 10965"/>
                                <a:gd name="T10" fmla="+- 0 1608 1488"/>
                                <a:gd name="T11" fmla="*/ 1608 h 14736"/>
                                <a:gd name="T12" fmla="+- 0 524 448"/>
                                <a:gd name="T13" fmla="*/ T12 w 10965"/>
                                <a:gd name="T14" fmla="+- 0 1608 1488"/>
                                <a:gd name="T15" fmla="*/ 1608 h 14736"/>
                                <a:gd name="T16" fmla="+- 0 530 448"/>
                                <a:gd name="T17" fmla="*/ T16 w 10965"/>
                                <a:gd name="T18" fmla="+- 0 1584 1488"/>
                                <a:gd name="T19" fmla="*/ 1584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82" y="96"/>
                                  </a:moveTo>
                                  <a:lnTo>
                                    <a:pt x="52" y="96"/>
                                  </a:lnTo>
                                  <a:lnTo>
                                    <a:pt x="47" y="120"/>
                                  </a:lnTo>
                                  <a:lnTo>
                                    <a:pt x="76" y="120"/>
                                  </a:lnTo>
                                  <a:lnTo>
                                    <a:pt x="82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" name="Freeform 92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360 448"/>
                                <a:gd name="T1" fmla="*/ T0 w 10965"/>
                                <a:gd name="T2" fmla="+- 0 1584 1488"/>
                                <a:gd name="T3" fmla="*/ 1584 h 14736"/>
                                <a:gd name="T4" fmla="+- 0 11330 448"/>
                                <a:gd name="T5" fmla="*/ T4 w 10965"/>
                                <a:gd name="T6" fmla="+- 0 1584 1488"/>
                                <a:gd name="T7" fmla="*/ 1584 h 14736"/>
                                <a:gd name="T8" fmla="+- 0 11336 448"/>
                                <a:gd name="T9" fmla="*/ T8 w 10965"/>
                                <a:gd name="T10" fmla="+- 0 1608 1488"/>
                                <a:gd name="T11" fmla="*/ 1608 h 14736"/>
                                <a:gd name="T12" fmla="+- 0 11365 448"/>
                                <a:gd name="T13" fmla="*/ T12 w 10965"/>
                                <a:gd name="T14" fmla="+- 0 1608 1488"/>
                                <a:gd name="T15" fmla="*/ 1608 h 14736"/>
                                <a:gd name="T16" fmla="+- 0 11360 448"/>
                                <a:gd name="T17" fmla="*/ T16 w 10965"/>
                                <a:gd name="T18" fmla="+- 0 1584 1488"/>
                                <a:gd name="T19" fmla="*/ 1584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12" y="96"/>
                                  </a:moveTo>
                                  <a:lnTo>
                                    <a:pt x="10882" y="96"/>
                                  </a:lnTo>
                                  <a:lnTo>
                                    <a:pt x="10888" y="120"/>
                                  </a:lnTo>
                                  <a:lnTo>
                                    <a:pt x="10917" y="120"/>
                                  </a:lnTo>
                                  <a:lnTo>
                                    <a:pt x="10912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" name="Freeform 91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556 448"/>
                                <a:gd name="T1" fmla="*/ T0 w 10965"/>
                                <a:gd name="T2" fmla="+- 0 1560 1488"/>
                                <a:gd name="T3" fmla="*/ 1560 h 14736"/>
                                <a:gd name="T4" fmla="+- 0 522 448"/>
                                <a:gd name="T5" fmla="*/ T4 w 10965"/>
                                <a:gd name="T6" fmla="+- 0 1560 1488"/>
                                <a:gd name="T7" fmla="*/ 1560 h 14736"/>
                                <a:gd name="T8" fmla="+- 0 516 448"/>
                                <a:gd name="T9" fmla="*/ T8 w 10965"/>
                                <a:gd name="T10" fmla="+- 0 1584 1488"/>
                                <a:gd name="T11" fmla="*/ 1584 h 14736"/>
                                <a:gd name="T12" fmla="+- 0 549 448"/>
                                <a:gd name="T13" fmla="*/ T12 w 10965"/>
                                <a:gd name="T14" fmla="+- 0 1584 1488"/>
                                <a:gd name="T15" fmla="*/ 1584 h 14736"/>
                                <a:gd name="T16" fmla="+- 0 556 448"/>
                                <a:gd name="T17" fmla="*/ T16 w 10965"/>
                                <a:gd name="T18" fmla="+- 0 1560 1488"/>
                                <a:gd name="T19" fmla="*/ 1560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8" y="72"/>
                                  </a:moveTo>
                                  <a:lnTo>
                                    <a:pt x="74" y="72"/>
                                  </a:lnTo>
                                  <a:lnTo>
                                    <a:pt x="68" y="96"/>
                                  </a:lnTo>
                                  <a:lnTo>
                                    <a:pt x="101" y="96"/>
                                  </a:lnTo>
                                  <a:lnTo>
                                    <a:pt x="108" y="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" name="Freeform 90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338 448"/>
                                <a:gd name="T1" fmla="*/ T0 w 10965"/>
                                <a:gd name="T2" fmla="+- 0 1560 1488"/>
                                <a:gd name="T3" fmla="*/ 1560 h 14736"/>
                                <a:gd name="T4" fmla="+- 0 11304 448"/>
                                <a:gd name="T5" fmla="*/ T4 w 10965"/>
                                <a:gd name="T6" fmla="+- 0 1560 1488"/>
                                <a:gd name="T7" fmla="*/ 1560 h 14736"/>
                                <a:gd name="T8" fmla="+- 0 11311 448"/>
                                <a:gd name="T9" fmla="*/ T8 w 10965"/>
                                <a:gd name="T10" fmla="+- 0 1584 1488"/>
                                <a:gd name="T11" fmla="*/ 1584 h 14736"/>
                                <a:gd name="T12" fmla="+- 0 11344 448"/>
                                <a:gd name="T13" fmla="*/ T12 w 10965"/>
                                <a:gd name="T14" fmla="+- 0 1584 1488"/>
                                <a:gd name="T15" fmla="*/ 1584 h 14736"/>
                                <a:gd name="T16" fmla="+- 0 11338 448"/>
                                <a:gd name="T17" fmla="*/ T16 w 10965"/>
                                <a:gd name="T18" fmla="+- 0 1560 1488"/>
                                <a:gd name="T19" fmla="*/ 1560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890" y="72"/>
                                  </a:moveTo>
                                  <a:lnTo>
                                    <a:pt x="10856" y="72"/>
                                  </a:lnTo>
                                  <a:lnTo>
                                    <a:pt x="10863" y="96"/>
                                  </a:lnTo>
                                  <a:lnTo>
                                    <a:pt x="10896" y="96"/>
                                  </a:lnTo>
                                  <a:lnTo>
                                    <a:pt x="10890" y="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" name="Freeform 89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586 448"/>
                                <a:gd name="T1" fmla="*/ T0 w 10965"/>
                                <a:gd name="T2" fmla="+- 0 1536 1488"/>
                                <a:gd name="T3" fmla="*/ 1536 h 14736"/>
                                <a:gd name="T4" fmla="+- 0 547 448"/>
                                <a:gd name="T5" fmla="*/ T4 w 10965"/>
                                <a:gd name="T6" fmla="+- 0 1536 1488"/>
                                <a:gd name="T7" fmla="*/ 1536 h 14736"/>
                                <a:gd name="T8" fmla="+- 0 541 448"/>
                                <a:gd name="T9" fmla="*/ T8 w 10965"/>
                                <a:gd name="T10" fmla="+- 0 1560 1488"/>
                                <a:gd name="T11" fmla="*/ 1560 h 14736"/>
                                <a:gd name="T12" fmla="+- 0 578 448"/>
                                <a:gd name="T13" fmla="*/ T12 w 10965"/>
                                <a:gd name="T14" fmla="+- 0 1560 1488"/>
                                <a:gd name="T15" fmla="*/ 1560 h 14736"/>
                                <a:gd name="T16" fmla="+- 0 586 448"/>
                                <a:gd name="T17" fmla="*/ T16 w 10965"/>
                                <a:gd name="T18" fmla="+- 0 1536 1488"/>
                                <a:gd name="T19" fmla="*/ 1536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38" y="48"/>
                                  </a:moveTo>
                                  <a:lnTo>
                                    <a:pt x="99" y="48"/>
                                  </a:lnTo>
                                  <a:lnTo>
                                    <a:pt x="93" y="72"/>
                                  </a:lnTo>
                                  <a:lnTo>
                                    <a:pt x="130" y="72"/>
                                  </a:lnTo>
                                  <a:lnTo>
                                    <a:pt x="138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" name="Freeform 88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312 448"/>
                                <a:gd name="T1" fmla="*/ T0 w 10965"/>
                                <a:gd name="T2" fmla="+- 0 1536 1488"/>
                                <a:gd name="T3" fmla="*/ 1536 h 14736"/>
                                <a:gd name="T4" fmla="+- 0 11274 448"/>
                                <a:gd name="T5" fmla="*/ T4 w 10965"/>
                                <a:gd name="T6" fmla="+- 0 1536 1488"/>
                                <a:gd name="T7" fmla="*/ 1536 h 14736"/>
                                <a:gd name="T8" fmla="+- 0 11282 448"/>
                                <a:gd name="T9" fmla="*/ T8 w 10965"/>
                                <a:gd name="T10" fmla="+- 0 1560 1488"/>
                                <a:gd name="T11" fmla="*/ 1560 h 14736"/>
                                <a:gd name="T12" fmla="+- 0 11319 448"/>
                                <a:gd name="T13" fmla="*/ T12 w 10965"/>
                                <a:gd name="T14" fmla="+- 0 1560 1488"/>
                                <a:gd name="T15" fmla="*/ 1560 h 14736"/>
                                <a:gd name="T16" fmla="+- 0 11312 448"/>
                                <a:gd name="T17" fmla="*/ T16 w 10965"/>
                                <a:gd name="T18" fmla="+- 0 1536 1488"/>
                                <a:gd name="T19" fmla="*/ 1536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864" y="48"/>
                                  </a:moveTo>
                                  <a:lnTo>
                                    <a:pt x="10826" y="48"/>
                                  </a:lnTo>
                                  <a:lnTo>
                                    <a:pt x="10834" y="72"/>
                                  </a:lnTo>
                                  <a:lnTo>
                                    <a:pt x="10871" y="72"/>
                                  </a:lnTo>
                                  <a:lnTo>
                                    <a:pt x="10864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" name="Freeform 87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645 448"/>
                                <a:gd name="T1" fmla="*/ T0 w 10965"/>
                                <a:gd name="T2" fmla="+- 0 1512 1488"/>
                                <a:gd name="T3" fmla="*/ 1512 h 14736"/>
                                <a:gd name="T4" fmla="+- 0 591 448"/>
                                <a:gd name="T5" fmla="*/ T4 w 10965"/>
                                <a:gd name="T6" fmla="+- 0 1512 1488"/>
                                <a:gd name="T7" fmla="*/ 1512 h 14736"/>
                                <a:gd name="T8" fmla="+- 0 583 448"/>
                                <a:gd name="T9" fmla="*/ T8 w 10965"/>
                                <a:gd name="T10" fmla="+- 0 1536 1488"/>
                                <a:gd name="T11" fmla="*/ 1536 h 14736"/>
                                <a:gd name="T12" fmla="+- 0 636 448"/>
                                <a:gd name="T13" fmla="*/ T12 w 10965"/>
                                <a:gd name="T14" fmla="+- 0 1536 1488"/>
                                <a:gd name="T15" fmla="*/ 1536 h 14736"/>
                                <a:gd name="T16" fmla="+- 0 645 448"/>
                                <a:gd name="T17" fmla="*/ T16 w 10965"/>
                                <a:gd name="T18" fmla="+- 0 1512 1488"/>
                                <a:gd name="T19" fmla="*/ 1512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97" y="24"/>
                                  </a:moveTo>
                                  <a:lnTo>
                                    <a:pt x="143" y="24"/>
                                  </a:lnTo>
                                  <a:lnTo>
                                    <a:pt x="135" y="48"/>
                                  </a:lnTo>
                                  <a:lnTo>
                                    <a:pt x="188" y="48"/>
                                  </a:lnTo>
                                  <a:lnTo>
                                    <a:pt x="197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" name="Freeform 86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269 448"/>
                                <a:gd name="T1" fmla="*/ T0 w 10965"/>
                                <a:gd name="T2" fmla="+- 0 1512 1488"/>
                                <a:gd name="T3" fmla="*/ 1512 h 14736"/>
                                <a:gd name="T4" fmla="+- 0 11215 448"/>
                                <a:gd name="T5" fmla="*/ T4 w 10965"/>
                                <a:gd name="T6" fmla="+- 0 1512 1488"/>
                                <a:gd name="T7" fmla="*/ 1512 h 14736"/>
                                <a:gd name="T8" fmla="+- 0 11224 448"/>
                                <a:gd name="T9" fmla="*/ T8 w 10965"/>
                                <a:gd name="T10" fmla="+- 0 1536 1488"/>
                                <a:gd name="T11" fmla="*/ 1536 h 14736"/>
                                <a:gd name="T12" fmla="+- 0 11277 448"/>
                                <a:gd name="T13" fmla="*/ T12 w 10965"/>
                                <a:gd name="T14" fmla="+- 0 1536 1488"/>
                                <a:gd name="T15" fmla="*/ 1536 h 14736"/>
                                <a:gd name="T16" fmla="+- 0 11269 448"/>
                                <a:gd name="T17" fmla="*/ T16 w 10965"/>
                                <a:gd name="T18" fmla="+- 0 1512 1488"/>
                                <a:gd name="T19" fmla="*/ 1512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821" y="24"/>
                                  </a:moveTo>
                                  <a:lnTo>
                                    <a:pt x="10767" y="24"/>
                                  </a:lnTo>
                                  <a:lnTo>
                                    <a:pt x="10776" y="48"/>
                                  </a:lnTo>
                                  <a:lnTo>
                                    <a:pt x="10829" y="48"/>
                                  </a:lnTo>
                                  <a:lnTo>
                                    <a:pt x="10821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" name="Freeform 85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203 448"/>
                                <a:gd name="T1" fmla="*/ T0 w 10965"/>
                                <a:gd name="T2" fmla="+- 0 1488 1488"/>
                                <a:gd name="T3" fmla="*/ 1488 h 14736"/>
                                <a:gd name="T4" fmla="+- 0 657 448"/>
                                <a:gd name="T5" fmla="*/ T4 w 10965"/>
                                <a:gd name="T6" fmla="+- 0 1488 1488"/>
                                <a:gd name="T7" fmla="*/ 1488 h 14736"/>
                                <a:gd name="T8" fmla="+- 0 648 448"/>
                                <a:gd name="T9" fmla="*/ T8 w 10965"/>
                                <a:gd name="T10" fmla="+- 0 1512 1488"/>
                                <a:gd name="T11" fmla="*/ 1512 h 14736"/>
                                <a:gd name="T12" fmla="+- 0 11212 448"/>
                                <a:gd name="T13" fmla="*/ T12 w 10965"/>
                                <a:gd name="T14" fmla="+- 0 1512 1488"/>
                                <a:gd name="T15" fmla="*/ 1512 h 14736"/>
                                <a:gd name="T16" fmla="+- 0 11203 448"/>
                                <a:gd name="T17" fmla="*/ T16 w 10965"/>
                                <a:gd name="T18" fmla="+- 0 1488 1488"/>
                                <a:gd name="T19" fmla="*/ 1488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755" y="0"/>
                                  </a:moveTo>
                                  <a:lnTo>
                                    <a:pt x="209" y="0"/>
                                  </a:lnTo>
                                  <a:lnTo>
                                    <a:pt x="200" y="24"/>
                                  </a:lnTo>
                                  <a:lnTo>
                                    <a:pt x="10764" y="24"/>
                                  </a:lnTo>
                                  <a:lnTo>
                                    <a:pt x="107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5" name="Group 80"/>
                        <wpg:cNvGrpSpPr>
                          <a:grpSpLocks/>
                        </wpg:cNvGrpSpPr>
                        <wpg:grpSpPr bwMode="auto">
                          <a:xfrm>
                            <a:off x="4423" y="1226"/>
                            <a:ext cx="3015" cy="530"/>
                            <a:chOff x="4423" y="1226"/>
                            <a:chExt cx="3015" cy="530"/>
                          </a:xfrm>
                        </wpg:grpSpPr>
                        <wps:wsp>
                          <wps:cNvPr id="116" name="Freeform 83"/>
                          <wps:cNvSpPr>
                            <a:spLocks/>
                          </wps:cNvSpPr>
                          <wps:spPr bwMode="auto">
                            <a:xfrm>
                              <a:off x="4423" y="1226"/>
                              <a:ext cx="3015" cy="530"/>
                            </a:xfrm>
                            <a:custGeom>
                              <a:avLst/>
                              <a:gdLst>
                                <a:gd name="T0" fmla="+- 0 7357 4423"/>
                                <a:gd name="T1" fmla="*/ T0 w 3015"/>
                                <a:gd name="T2" fmla="+- 0 1663 1226"/>
                                <a:gd name="T3" fmla="*/ 1663 h 530"/>
                                <a:gd name="T4" fmla="+- 0 4503 4423"/>
                                <a:gd name="T5" fmla="*/ T4 w 3015"/>
                                <a:gd name="T6" fmla="+- 0 1663 1226"/>
                                <a:gd name="T7" fmla="*/ 1663 h 530"/>
                                <a:gd name="T8" fmla="+- 0 4509 4423"/>
                                <a:gd name="T9" fmla="*/ T8 w 3015"/>
                                <a:gd name="T10" fmla="+- 0 1668 1226"/>
                                <a:gd name="T11" fmla="*/ 1668 h 530"/>
                                <a:gd name="T12" fmla="+- 0 4559 4423"/>
                                <a:gd name="T13" fmla="*/ T12 w 3015"/>
                                <a:gd name="T14" fmla="+- 0 1702 1226"/>
                                <a:gd name="T15" fmla="*/ 1702 h 530"/>
                                <a:gd name="T16" fmla="+- 0 4618 4423"/>
                                <a:gd name="T17" fmla="*/ T16 w 3015"/>
                                <a:gd name="T18" fmla="+- 0 1729 1226"/>
                                <a:gd name="T19" fmla="*/ 1729 h 530"/>
                                <a:gd name="T20" fmla="+- 0 4683 4423"/>
                                <a:gd name="T21" fmla="*/ T20 w 3015"/>
                                <a:gd name="T22" fmla="+- 0 1747 1226"/>
                                <a:gd name="T23" fmla="*/ 1747 h 530"/>
                                <a:gd name="T24" fmla="+- 0 4744 4423"/>
                                <a:gd name="T25" fmla="*/ T24 w 3015"/>
                                <a:gd name="T26" fmla="+- 0 1755 1226"/>
                                <a:gd name="T27" fmla="*/ 1755 h 530"/>
                                <a:gd name="T28" fmla="+- 0 4776 4423"/>
                                <a:gd name="T29" fmla="*/ T28 w 3015"/>
                                <a:gd name="T30" fmla="+- 0 1756 1226"/>
                                <a:gd name="T31" fmla="*/ 1756 h 530"/>
                                <a:gd name="T32" fmla="+- 0 7084 4423"/>
                                <a:gd name="T33" fmla="*/ T32 w 3015"/>
                                <a:gd name="T34" fmla="+- 0 1756 1226"/>
                                <a:gd name="T35" fmla="*/ 1756 h 530"/>
                                <a:gd name="T36" fmla="+- 0 7147 4423"/>
                                <a:gd name="T37" fmla="*/ T36 w 3015"/>
                                <a:gd name="T38" fmla="+- 0 1752 1226"/>
                                <a:gd name="T39" fmla="*/ 1752 h 530"/>
                                <a:gd name="T40" fmla="+- 0 7215 4423"/>
                                <a:gd name="T41" fmla="*/ T40 w 3015"/>
                                <a:gd name="T42" fmla="+- 0 1738 1226"/>
                                <a:gd name="T43" fmla="*/ 1738 h 530"/>
                                <a:gd name="T44" fmla="+- 0 7277 4423"/>
                                <a:gd name="T45" fmla="*/ T44 w 3015"/>
                                <a:gd name="T46" fmla="+- 0 1715 1226"/>
                                <a:gd name="T47" fmla="*/ 1715 h 530"/>
                                <a:gd name="T48" fmla="+- 0 7330 4423"/>
                                <a:gd name="T49" fmla="*/ T48 w 3015"/>
                                <a:gd name="T50" fmla="+- 0 1684 1226"/>
                                <a:gd name="T51" fmla="*/ 1684 h 530"/>
                                <a:gd name="T52" fmla="+- 0 7357 4423"/>
                                <a:gd name="T53" fmla="*/ T52 w 3015"/>
                                <a:gd name="T54" fmla="+- 0 1663 1226"/>
                                <a:gd name="T55" fmla="*/ 1663 h 5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3015" h="530">
                                  <a:moveTo>
                                    <a:pt x="2934" y="437"/>
                                  </a:moveTo>
                                  <a:lnTo>
                                    <a:pt x="80" y="437"/>
                                  </a:lnTo>
                                  <a:lnTo>
                                    <a:pt x="86" y="442"/>
                                  </a:lnTo>
                                  <a:lnTo>
                                    <a:pt x="136" y="476"/>
                                  </a:lnTo>
                                  <a:lnTo>
                                    <a:pt x="195" y="503"/>
                                  </a:lnTo>
                                  <a:lnTo>
                                    <a:pt x="260" y="521"/>
                                  </a:lnTo>
                                  <a:lnTo>
                                    <a:pt x="321" y="529"/>
                                  </a:lnTo>
                                  <a:lnTo>
                                    <a:pt x="353" y="530"/>
                                  </a:lnTo>
                                  <a:lnTo>
                                    <a:pt x="2661" y="530"/>
                                  </a:lnTo>
                                  <a:lnTo>
                                    <a:pt x="2724" y="526"/>
                                  </a:lnTo>
                                  <a:lnTo>
                                    <a:pt x="2792" y="512"/>
                                  </a:lnTo>
                                  <a:lnTo>
                                    <a:pt x="2854" y="489"/>
                                  </a:lnTo>
                                  <a:lnTo>
                                    <a:pt x="2907" y="458"/>
                                  </a:lnTo>
                                  <a:lnTo>
                                    <a:pt x="2934" y="4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" name="Freeform 82"/>
                          <wps:cNvSpPr>
                            <a:spLocks/>
                          </wps:cNvSpPr>
                          <wps:spPr bwMode="auto">
                            <a:xfrm>
                              <a:off x="4423" y="1226"/>
                              <a:ext cx="3015" cy="530"/>
                            </a:xfrm>
                            <a:custGeom>
                              <a:avLst/>
                              <a:gdLst>
                                <a:gd name="T0" fmla="+- 0 7437 4423"/>
                                <a:gd name="T1" fmla="*/ T0 w 3015"/>
                                <a:gd name="T2" fmla="+- 0 1480 1226"/>
                                <a:gd name="T3" fmla="*/ 1480 h 530"/>
                                <a:gd name="T4" fmla="+- 0 4423 4423"/>
                                <a:gd name="T5" fmla="*/ T4 w 3015"/>
                                <a:gd name="T6" fmla="+- 0 1480 1226"/>
                                <a:gd name="T7" fmla="*/ 1480 h 530"/>
                                <a:gd name="T8" fmla="+- 0 4423 4423"/>
                                <a:gd name="T9" fmla="*/ T8 w 3015"/>
                                <a:gd name="T10" fmla="+- 0 1501 1226"/>
                                <a:gd name="T11" fmla="*/ 1501 h 530"/>
                                <a:gd name="T12" fmla="+- 0 4423 4423"/>
                                <a:gd name="T13" fmla="*/ T12 w 3015"/>
                                <a:gd name="T14" fmla="+- 0 1509 1226"/>
                                <a:gd name="T15" fmla="*/ 1509 h 530"/>
                                <a:gd name="T16" fmla="+- 0 7437 4423"/>
                                <a:gd name="T17" fmla="*/ T16 w 3015"/>
                                <a:gd name="T18" fmla="+- 0 1509 1226"/>
                                <a:gd name="T19" fmla="*/ 1509 h 530"/>
                                <a:gd name="T20" fmla="+- 0 7437 4423"/>
                                <a:gd name="T21" fmla="*/ T20 w 3015"/>
                                <a:gd name="T22" fmla="+- 0 1501 1226"/>
                                <a:gd name="T23" fmla="*/ 1501 h 530"/>
                                <a:gd name="T24" fmla="+- 0 7437 4423"/>
                                <a:gd name="T25" fmla="*/ T24 w 3015"/>
                                <a:gd name="T26" fmla="+- 0 1480 1226"/>
                                <a:gd name="T27" fmla="*/ 1480 h 5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3015" h="530">
                                  <a:moveTo>
                                    <a:pt x="3014" y="254"/>
                                  </a:moveTo>
                                  <a:lnTo>
                                    <a:pt x="0" y="254"/>
                                  </a:lnTo>
                                  <a:lnTo>
                                    <a:pt x="0" y="275"/>
                                  </a:lnTo>
                                  <a:lnTo>
                                    <a:pt x="0" y="283"/>
                                  </a:lnTo>
                                  <a:lnTo>
                                    <a:pt x="3014" y="283"/>
                                  </a:lnTo>
                                  <a:lnTo>
                                    <a:pt x="3014" y="275"/>
                                  </a:lnTo>
                                  <a:lnTo>
                                    <a:pt x="3014" y="2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" name="Freeform 81"/>
                          <wps:cNvSpPr>
                            <a:spLocks/>
                          </wps:cNvSpPr>
                          <wps:spPr bwMode="auto">
                            <a:xfrm>
                              <a:off x="4423" y="1226"/>
                              <a:ext cx="3015" cy="530"/>
                            </a:xfrm>
                            <a:custGeom>
                              <a:avLst/>
                              <a:gdLst>
                                <a:gd name="T0" fmla="+- 0 7084 4423"/>
                                <a:gd name="T1" fmla="*/ T0 w 3015"/>
                                <a:gd name="T2" fmla="+- 0 1226 1226"/>
                                <a:gd name="T3" fmla="*/ 1226 h 530"/>
                                <a:gd name="T4" fmla="+- 0 4776 4423"/>
                                <a:gd name="T5" fmla="*/ T4 w 3015"/>
                                <a:gd name="T6" fmla="+- 0 1226 1226"/>
                                <a:gd name="T7" fmla="*/ 1226 h 530"/>
                                <a:gd name="T8" fmla="+- 0 4765 4423"/>
                                <a:gd name="T9" fmla="*/ T8 w 3015"/>
                                <a:gd name="T10" fmla="+- 0 1226 1226"/>
                                <a:gd name="T11" fmla="*/ 1226 h 530"/>
                                <a:gd name="T12" fmla="+- 0 4703 4423"/>
                                <a:gd name="T13" fmla="*/ T12 w 3015"/>
                                <a:gd name="T14" fmla="+- 0 1231 1226"/>
                                <a:gd name="T15" fmla="*/ 1231 h 530"/>
                                <a:gd name="T16" fmla="+- 0 4636 4423"/>
                                <a:gd name="T17" fmla="*/ T16 w 3015"/>
                                <a:gd name="T18" fmla="+- 0 1246 1226"/>
                                <a:gd name="T19" fmla="*/ 1246 h 530"/>
                                <a:gd name="T20" fmla="+- 0 4575 4423"/>
                                <a:gd name="T21" fmla="*/ T20 w 3015"/>
                                <a:gd name="T22" fmla="+- 0 1271 1226"/>
                                <a:gd name="T23" fmla="*/ 1271 h 530"/>
                                <a:gd name="T24" fmla="+- 0 4523 4423"/>
                                <a:gd name="T25" fmla="*/ T24 w 3015"/>
                                <a:gd name="T26" fmla="+- 0 1303 1226"/>
                                <a:gd name="T27" fmla="*/ 1303 h 530"/>
                                <a:gd name="T28" fmla="+- 0 4503 4423"/>
                                <a:gd name="T29" fmla="*/ T28 w 3015"/>
                                <a:gd name="T30" fmla="+- 0 1319 1226"/>
                                <a:gd name="T31" fmla="*/ 1319 h 530"/>
                                <a:gd name="T32" fmla="+- 0 7357 4423"/>
                                <a:gd name="T33" fmla="*/ T32 w 3015"/>
                                <a:gd name="T34" fmla="+- 0 1319 1226"/>
                                <a:gd name="T35" fmla="*/ 1319 h 530"/>
                                <a:gd name="T36" fmla="+- 0 7308 4423"/>
                                <a:gd name="T37" fmla="*/ T36 w 3015"/>
                                <a:gd name="T38" fmla="+- 0 1284 1226"/>
                                <a:gd name="T39" fmla="*/ 1284 h 530"/>
                                <a:gd name="T40" fmla="+- 0 7251 4423"/>
                                <a:gd name="T41" fmla="*/ T40 w 3015"/>
                                <a:gd name="T42" fmla="+- 0 1256 1226"/>
                                <a:gd name="T43" fmla="*/ 1256 h 530"/>
                                <a:gd name="T44" fmla="+- 0 7186 4423"/>
                                <a:gd name="T45" fmla="*/ T44 w 3015"/>
                                <a:gd name="T46" fmla="+- 0 1237 1226"/>
                                <a:gd name="T47" fmla="*/ 1237 h 530"/>
                                <a:gd name="T48" fmla="+- 0 7126 4423"/>
                                <a:gd name="T49" fmla="*/ T48 w 3015"/>
                                <a:gd name="T50" fmla="+- 0 1228 1226"/>
                                <a:gd name="T51" fmla="*/ 1228 h 530"/>
                                <a:gd name="T52" fmla="+- 0 7084 4423"/>
                                <a:gd name="T53" fmla="*/ T52 w 3015"/>
                                <a:gd name="T54" fmla="+- 0 1226 1226"/>
                                <a:gd name="T55" fmla="*/ 1226 h 5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3015" h="530">
                                  <a:moveTo>
                                    <a:pt x="2661" y="0"/>
                                  </a:moveTo>
                                  <a:lnTo>
                                    <a:pt x="353" y="0"/>
                                  </a:lnTo>
                                  <a:lnTo>
                                    <a:pt x="342" y="0"/>
                                  </a:lnTo>
                                  <a:lnTo>
                                    <a:pt x="280" y="5"/>
                                  </a:lnTo>
                                  <a:lnTo>
                                    <a:pt x="213" y="20"/>
                                  </a:lnTo>
                                  <a:lnTo>
                                    <a:pt x="152" y="45"/>
                                  </a:lnTo>
                                  <a:lnTo>
                                    <a:pt x="100" y="77"/>
                                  </a:lnTo>
                                  <a:lnTo>
                                    <a:pt x="80" y="93"/>
                                  </a:lnTo>
                                  <a:lnTo>
                                    <a:pt x="2934" y="93"/>
                                  </a:lnTo>
                                  <a:lnTo>
                                    <a:pt x="2885" y="58"/>
                                  </a:lnTo>
                                  <a:lnTo>
                                    <a:pt x="2828" y="30"/>
                                  </a:lnTo>
                                  <a:lnTo>
                                    <a:pt x="2763" y="11"/>
                                  </a:lnTo>
                                  <a:lnTo>
                                    <a:pt x="2703" y="2"/>
                                  </a:lnTo>
                                  <a:lnTo>
                                    <a:pt x="26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9" name="Group 71"/>
                        <wpg:cNvGrpSpPr>
                          <a:grpSpLocks/>
                        </wpg:cNvGrpSpPr>
                        <wpg:grpSpPr bwMode="auto">
                          <a:xfrm>
                            <a:off x="4413" y="1216"/>
                            <a:ext cx="3035" cy="550"/>
                            <a:chOff x="4413" y="1216"/>
                            <a:chExt cx="3035" cy="550"/>
                          </a:xfrm>
                        </wpg:grpSpPr>
                        <wps:wsp>
                          <wps:cNvPr id="120" name="Freeform 79"/>
                          <wps:cNvSpPr>
                            <a:spLocks/>
                          </wps:cNvSpPr>
                          <wps:spPr bwMode="auto">
                            <a:xfrm>
                              <a:off x="4413" y="1216"/>
                              <a:ext cx="3035" cy="550"/>
                            </a:xfrm>
                            <a:custGeom>
                              <a:avLst/>
                              <a:gdLst>
                                <a:gd name="T0" fmla="+- 0 7135 4413"/>
                                <a:gd name="T1" fmla="*/ T0 w 3035"/>
                                <a:gd name="T2" fmla="+- 0 1763 1216"/>
                                <a:gd name="T3" fmla="*/ 1763 h 550"/>
                                <a:gd name="T4" fmla="+- 0 4725 4413"/>
                                <a:gd name="T5" fmla="*/ T4 w 3035"/>
                                <a:gd name="T6" fmla="+- 0 1763 1216"/>
                                <a:gd name="T7" fmla="*/ 1763 h 550"/>
                                <a:gd name="T8" fmla="+- 0 4735 4413"/>
                                <a:gd name="T9" fmla="*/ T8 w 3035"/>
                                <a:gd name="T10" fmla="+- 0 1766 1216"/>
                                <a:gd name="T11" fmla="*/ 1766 h 550"/>
                                <a:gd name="T12" fmla="+- 0 7125 4413"/>
                                <a:gd name="T13" fmla="*/ T12 w 3035"/>
                                <a:gd name="T14" fmla="+- 0 1766 1216"/>
                                <a:gd name="T15" fmla="*/ 1766 h 550"/>
                                <a:gd name="T16" fmla="+- 0 7135 4413"/>
                                <a:gd name="T17" fmla="*/ T16 w 3035"/>
                                <a:gd name="T18" fmla="+- 0 1763 1216"/>
                                <a:gd name="T19" fmla="*/ 1763 h 5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035" h="550">
                                  <a:moveTo>
                                    <a:pt x="2722" y="547"/>
                                  </a:moveTo>
                                  <a:lnTo>
                                    <a:pt x="312" y="547"/>
                                  </a:lnTo>
                                  <a:lnTo>
                                    <a:pt x="322" y="550"/>
                                  </a:lnTo>
                                  <a:lnTo>
                                    <a:pt x="2712" y="550"/>
                                  </a:lnTo>
                                  <a:lnTo>
                                    <a:pt x="2722" y="5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" name="Freeform 78"/>
                          <wps:cNvSpPr>
                            <a:spLocks/>
                          </wps:cNvSpPr>
                          <wps:spPr bwMode="auto">
                            <a:xfrm>
                              <a:off x="4413" y="1216"/>
                              <a:ext cx="3035" cy="550"/>
                            </a:xfrm>
                            <a:custGeom>
                              <a:avLst/>
                              <a:gdLst>
                                <a:gd name="T0" fmla="+- 0 7155 4413"/>
                                <a:gd name="T1" fmla="*/ T0 w 3035"/>
                                <a:gd name="T2" fmla="+- 0 1761 1216"/>
                                <a:gd name="T3" fmla="*/ 1761 h 550"/>
                                <a:gd name="T4" fmla="+- 0 4705 4413"/>
                                <a:gd name="T5" fmla="*/ T4 w 3035"/>
                                <a:gd name="T6" fmla="+- 0 1761 1216"/>
                                <a:gd name="T7" fmla="*/ 1761 h 550"/>
                                <a:gd name="T8" fmla="+- 0 4715 4413"/>
                                <a:gd name="T9" fmla="*/ T8 w 3035"/>
                                <a:gd name="T10" fmla="+- 0 1763 1216"/>
                                <a:gd name="T11" fmla="*/ 1763 h 550"/>
                                <a:gd name="T12" fmla="+- 0 7145 4413"/>
                                <a:gd name="T13" fmla="*/ T12 w 3035"/>
                                <a:gd name="T14" fmla="+- 0 1763 1216"/>
                                <a:gd name="T15" fmla="*/ 1763 h 550"/>
                                <a:gd name="T16" fmla="+- 0 7155 4413"/>
                                <a:gd name="T17" fmla="*/ T16 w 3035"/>
                                <a:gd name="T18" fmla="+- 0 1761 1216"/>
                                <a:gd name="T19" fmla="*/ 1761 h 5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035" h="550">
                                  <a:moveTo>
                                    <a:pt x="2742" y="545"/>
                                  </a:moveTo>
                                  <a:lnTo>
                                    <a:pt x="292" y="545"/>
                                  </a:lnTo>
                                  <a:lnTo>
                                    <a:pt x="302" y="547"/>
                                  </a:lnTo>
                                  <a:lnTo>
                                    <a:pt x="2732" y="547"/>
                                  </a:lnTo>
                                  <a:lnTo>
                                    <a:pt x="2742" y="5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" name="Freeform 77"/>
                          <wps:cNvSpPr>
                            <a:spLocks/>
                          </wps:cNvSpPr>
                          <wps:spPr bwMode="auto">
                            <a:xfrm>
                              <a:off x="4413" y="1216"/>
                              <a:ext cx="3035" cy="550"/>
                            </a:xfrm>
                            <a:custGeom>
                              <a:avLst/>
                              <a:gdLst>
                                <a:gd name="T0" fmla="+- 0 7183 4413"/>
                                <a:gd name="T1" fmla="*/ T0 w 3035"/>
                                <a:gd name="T2" fmla="+- 0 1756 1216"/>
                                <a:gd name="T3" fmla="*/ 1756 h 550"/>
                                <a:gd name="T4" fmla="+- 0 4677 4413"/>
                                <a:gd name="T5" fmla="*/ T4 w 3035"/>
                                <a:gd name="T6" fmla="+- 0 1756 1216"/>
                                <a:gd name="T7" fmla="*/ 1756 h 550"/>
                                <a:gd name="T8" fmla="+- 0 4696 4413"/>
                                <a:gd name="T9" fmla="*/ T8 w 3035"/>
                                <a:gd name="T10" fmla="+- 0 1761 1216"/>
                                <a:gd name="T11" fmla="*/ 1761 h 550"/>
                                <a:gd name="T12" fmla="+- 0 7164 4413"/>
                                <a:gd name="T13" fmla="*/ T12 w 3035"/>
                                <a:gd name="T14" fmla="+- 0 1761 1216"/>
                                <a:gd name="T15" fmla="*/ 1761 h 550"/>
                                <a:gd name="T16" fmla="+- 0 7183 4413"/>
                                <a:gd name="T17" fmla="*/ T16 w 3035"/>
                                <a:gd name="T18" fmla="+- 0 1756 1216"/>
                                <a:gd name="T19" fmla="*/ 1756 h 5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035" h="550">
                                  <a:moveTo>
                                    <a:pt x="2770" y="540"/>
                                  </a:moveTo>
                                  <a:lnTo>
                                    <a:pt x="264" y="540"/>
                                  </a:lnTo>
                                  <a:lnTo>
                                    <a:pt x="283" y="545"/>
                                  </a:lnTo>
                                  <a:lnTo>
                                    <a:pt x="2751" y="545"/>
                                  </a:lnTo>
                                  <a:lnTo>
                                    <a:pt x="2770" y="5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" name="Freeform 76"/>
                          <wps:cNvSpPr>
                            <a:spLocks/>
                          </wps:cNvSpPr>
                          <wps:spPr bwMode="auto">
                            <a:xfrm>
                              <a:off x="4413" y="1216"/>
                              <a:ext cx="3035" cy="550"/>
                            </a:xfrm>
                            <a:custGeom>
                              <a:avLst/>
                              <a:gdLst>
                                <a:gd name="T0" fmla="+- 0 4677 4413"/>
                                <a:gd name="T1" fmla="*/ T0 w 3035"/>
                                <a:gd name="T2" fmla="+- 0 1226 1216"/>
                                <a:gd name="T3" fmla="*/ 1226 h 550"/>
                                <a:gd name="T4" fmla="+- 0 4622 4413"/>
                                <a:gd name="T5" fmla="*/ T4 w 3035"/>
                                <a:gd name="T6" fmla="+- 0 1243 1216"/>
                                <a:gd name="T7" fmla="*/ 1243 h 550"/>
                                <a:gd name="T8" fmla="+- 0 4596 4413"/>
                                <a:gd name="T9" fmla="*/ T8 w 3035"/>
                                <a:gd name="T10" fmla="+- 0 1252 1216"/>
                                <a:gd name="T11" fmla="*/ 1252 h 550"/>
                                <a:gd name="T12" fmla="+- 0 4580 4413"/>
                                <a:gd name="T13" fmla="*/ T12 w 3035"/>
                                <a:gd name="T14" fmla="+- 0 1259 1216"/>
                                <a:gd name="T15" fmla="*/ 1259 h 550"/>
                                <a:gd name="T16" fmla="+- 0 4564 4413"/>
                                <a:gd name="T17" fmla="*/ T16 w 3035"/>
                                <a:gd name="T18" fmla="+- 0 1267 1216"/>
                                <a:gd name="T19" fmla="*/ 1267 h 550"/>
                                <a:gd name="T20" fmla="+- 0 4549 4413"/>
                                <a:gd name="T21" fmla="*/ T20 w 3035"/>
                                <a:gd name="T22" fmla="+- 0 1274 1216"/>
                                <a:gd name="T23" fmla="*/ 1274 h 550"/>
                                <a:gd name="T24" fmla="+- 0 4504 4413"/>
                                <a:gd name="T25" fmla="*/ T24 w 3035"/>
                                <a:gd name="T26" fmla="+- 0 1305 1216"/>
                                <a:gd name="T27" fmla="*/ 1305 h 550"/>
                                <a:gd name="T28" fmla="+- 0 4489 4413"/>
                                <a:gd name="T29" fmla="*/ T28 w 3035"/>
                                <a:gd name="T30" fmla="+- 0 1319 1216"/>
                                <a:gd name="T31" fmla="*/ 1319 h 550"/>
                                <a:gd name="T32" fmla="+- 0 4452 4413"/>
                                <a:gd name="T33" fmla="*/ T32 w 3035"/>
                                <a:gd name="T34" fmla="+- 0 1363 1216"/>
                                <a:gd name="T35" fmla="*/ 1363 h 550"/>
                                <a:gd name="T36" fmla="+- 0 4442 4413"/>
                                <a:gd name="T37" fmla="*/ T36 w 3035"/>
                                <a:gd name="T38" fmla="+- 0 1377 1216"/>
                                <a:gd name="T39" fmla="*/ 1377 h 550"/>
                                <a:gd name="T40" fmla="+- 0 4433 4413"/>
                                <a:gd name="T41" fmla="*/ T40 w 3035"/>
                                <a:gd name="T42" fmla="+- 0 1394 1216"/>
                                <a:gd name="T43" fmla="*/ 1394 h 550"/>
                                <a:gd name="T44" fmla="+- 0 4426 4413"/>
                                <a:gd name="T45" fmla="*/ T44 w 3035"/>
                                <a:gd name="T46" fmla="+- 0 1411 1216"/>
                                <a:gd name="T47" fmla="*/ 1411 h 550"/>
                                <a:gd name="T48" fmla="+- 0 4420 4413"/>
                                <a:gd name="T49" fmla="*/ T48 w 3035"/>
                                <a:gd name="T50" fmla="+- 0 1427 1216"/>
                                <a:gd name="T51" fmla="*/ 1427 h 550"/>
                                <a:gd name="T52" fmla="+- 0 4416 4413"/>
                                <a:gd name="T53" fmla="*/ T52 w 3035"/>
                                <a:gd name="T54" fmla="+- 0 1444 1216"/>
                                <a:gd name="T55" fmla="*/ 1444 h 550"/>
                                <a:gd name="T56" fmla="+- 0 4414 4413"/>
                                <a:gd name="T57" fmla="*/ T56 w 3035"/>
                                <a:gd name="T58" fmla="+- 0 1463 1216"/>
                                <a:gd name="T59" fmla="*/ 1463 h 550"/>
                                <a:gd name="T60" fmla="+- 0 4413 4413"/>
                                <a:gd name="T61" fmla="*/ T60 w 3035"/>
                                <a:gd name="T62" fmla="+- 0 1480 1216"/>
                                <a:gd name="T63" fmla="*/ 1480 h 550"/>
                                <a:gd name="T64" fmla="+- 0 4413 4413"/>
                                <a:gd name="T65" fmla="*/ T64 w 3035"/>
                                <a:gd name="T66" fmla="+- 0 1511 1216"/>
                                <a:gd name="T67" fmla="*/ 1511 h 550"/>
                                <a:gd name="T68" fmla="+- 0 4415 4413"/>
                                <a:gd name="T69" fmla="*/ T68 w 3035"/>
                                <a:gd name="T70" fmla="+- 0 1531 1216"/>
                                <a:gd name="T71" fmla="*/ 1531 h 550"/>
                                <a:gd name="T72" fmla="+- 0 4418 4413"/>
                                <a:gd name="T73" fmla="*/ T72 w 3035"/>
                                <a:gd name="T74" fmla="+- 0 1547 1216"/>
                                <a:gd name="T75" fmla="*/ 1547 h 550"/>
                                <a:gd name="T76" fmla="+- 0 4423 4413"/>
                                <a:gd name="T77" fmla="*/ T76 w 3035"/>
                                <a:gd name="T78" fmla="+- 0 1564 1216"/>
                                <a:gd name="T79" fmla="*/ 1564 h 550"/>
                                <a:gd name="T80" fmla="+- 0 4429 4413"/>
                                <a:gd name="T81" fmla="*/ T80 w 3035"/>
                                <a:gd name="T82" fmla="+- 0 1583 1216"/>
                                <a:gd name="T83" fmla="*/ 1583 h 550"/>
                                <a:gd name="T84" fmla="+- 0 4437 4413"/>
                                <a:gd name="T85" fmla="*/ T84 w 3035"/>
                                <a:gd name="T86" fmla="+- 0 1598 1216"/>
                                <a:gd name="T87" fmla="*/ 1598 h 550"/>
                                <a:gd name="T88" fmla="+- 0 4482 4413"/>
                                <a:gd name="T89" fmla="*/ T88 w 3035"/>
                                <a:gd name="T90" fmla="+- 0 1658 1216"/>
                                <a:gd name="T91" fmla="*/ 1658 h 550"/>
                                <a:gd name="T92" fmla="+- 0 4520 4413"/>
                                <a:gd name="T93" fmla="*/ T92 w 3035"/>
                                <a:gd name="T94" fmla="+- 0 1691 1216"/>
                                <a:gd name="T95" fmla="*/ 1691 h 550"/>
                                <a:gd name="T96" fmla="+- 0 4534 4413"/>
                                <a:gd name="T97" fmla="*/ T96 w 3035"/>
                                <a:gd name="T98" fmla="+- 0 1701 1216"/>
                                <a:gd name="T99" fmla="*/ 1701 h 550"/>
                                <a:gd name="T100" fmla="+- 0 4549 4413"/>
                                <a:gd name="T101" fmla="*/ T100 w 3035"/>
                                <a:gd name="T102" fmla="+- 0 1708 1216"/>
                                <a:gd name="T103" fmla="*/ 1708 h 550"/>
                                <a:gd name="T104" fmla="+- 0 4564 4413"/>
                                <a:gd name="T105" fmla="*/ T104 w 3035"/>
                                <a:gd name="T106" fmla="+- 0 1718 1216"/>
                                <a:gd name="T107" fmla="*/ 1718 h 550"/>
                                <a:gd name="T108" fmla="+- 0 4580 4413"/>
                                <a:gd name="T109" fmla="*/ T108 w 3035"/>
                                <a:gd name="T110" fmla="+- 0 1725 1216"/>
                                <a:gd name="T111" fmla="*/ 1725 h 550"/>
                                <a:gd name="T112" fmla="+- 0 4596 4413"/>
                                <a:gd name="T113" fmla="*/ T112 w 3035"/>
                                <a:gd name="T114" fmla="+- 0 1732 1216"/>
                                <a:gd name="T115" fmla="*/ 1732 h 550"/>
                                <a:gd name="T116" fmla="+- 0 4631 4413"/>
                                <a:gd name="T117" fmla="*/ T116 w 3035"/>
                                <a:gd name="T118" fmla="+- 0 1744 1216"/>
                                <a:gd name="T119" fmla="*/ 1744 h 550"/>
                                <a:gd name="T120" fmla="+- 0 4667 4413"/>
                                <a:gd name="T121" fmla="*/ T120 w 3035"/>
                                <a:gd name="T122" fmla="+- 0 1756 1216"/>
                                <a:gd name="T123" fmla="*/ 1756 h 550"/>
                                <a:gd name="T124" fmla="+- 0 7220 4413"/>
                                <a:gd name="T125" fmla="*/ T124 w 3035"/>
                                <a:gd name="T126" fmla="+- 0 1749 1216"/>
                                <a:gd name="T127" fmla="*/ 1749 h 550"/>
                                <a:gd name="T128" fmla="+- 0 4744 4413"/>
                                <a:gd name="T129" fmla="*/ T128 w 3035"/>
                                <a:gd name="T130" fmla="+- 0 1747 1216"/>
                                <a:gd name="T131" fmla="*/ 1747 h 550"/>
                                <a:gd name="T132" fmla="+- 0 4724 4413"/>
                                <a:gd name="T133" fmla="*/ T132 w 3035"/>
                                <a:gd name="T134" fmla="+- 0 1744 1216"/>
                                <a:gd name="T135" fmla="*/ 1744 h 550"/>
                                <a:gd name="T136" fmla="+- 0 4703 4413"/>
                                <a:gd name="T137" fmla="*/ T136 w 3035"/>
                                <a:gd name="T138" fmla="+- 0 1742 1216"/>
                                <a:gd name="T139" fmla="*/ 1742 h 550"/>
                                <a:gd name="T140" fmla="+- 0 4674 4413"/>
                                <a:gd name="T141" fmla="*/ T140 w 3035"/>
                                <a:gd name="T142" fmla="+- 0 1737 1216"/>
                                <a:gd name="T143" fmla="*/ 1737 h 550"/>
                                <a:gd name="T144" fmla="+- 0 4637 4413"/>
                                <a:gd name="T145" fmla="*/ T144 w 3035"/>
                                <a:gd name="T146" fmla="+- 0 1725 1216"/>
                                <a:gd name="T147" fmla="*/ 1725 h 550"/>
                                <a:gd name="T148" fmla="+- 0 4610 4413"/>
                                <a:gd name="T149" fmla="*/ T148 w 3035"/>
                                <a:gd name="T150" fmla="+- 0 1715 1216"/>
                                <a:gd name="T151" fmla="*/ 1715 h 550"/>
                                <a:gd name="T152" fmla="+- 0 4593 4413"/>
                                <a:gd name="T153" fmla="*/ T152 w 3035"/>
                                <a:gd name="T154" fmla="+- 0 1708 1216"/>
                                <a:gd name="T155" fmla="*/ 1708 h 550"/>
                                <a:gd name="T156" fmla="+- 0 4577 4413"/>
                                <a:gd name="T157" fmla="*/ T156 w 3035"/>
                                <a:gd name="T158" fmla="+- 0 1701 1216"/>
                                <a:gd name="T159" fmla="*/ 1701 h 550"/>
                                <a:gd name="T160" fmla="+- 0 4561 4413"/>
                                <a:gd name="T161" fmla="*/ T160 w 3035"/>
                                <a:gd name="T162" fmla="+- 0 1694 1216"/>
                                <a:gd name="T163" fmla="*/ 1694 h 550"/>
                                <a:gd name="T164" fmla="+- 0 4516 4413"/>
                                <a:gd name="T165" fmla="*/ T164 w 3035"/>
                                <a:gd name="T166" fmla="+- 0 1663 1216"/>
                                <a:gd name="T167" fmla="*/ 1663 h 550"/>
                                <a:gd name="T168" fmla="+- 0 4459 4413"/>
                                <a:gd name="T169" fmla="*/ T168 w 3035"/>
                                <a:gd name="T170" fmla="+- 0 1595 1216"/>
                                <a:gd name="T171" fmla="*/ 1595 h 550"/>
                                <a:gd name="T172" fmla="+- 0 4450 4413"/>
                                <a:gd name="T173" fmla="*/ T172 w 3035"/>
                                <a:gd name="T174" fmla="+- 0 1581 1216"/>
                                <a:gd name="T175" fmla="*/ 1581 h 550"/>
                                <a:gd name="T176" fmla="+- 0 4444 4413"/>
                                <a:gd name="T177" fmla="*/ T176 w 3035"/>
                                <a:gd name="T178" fmla="+- 0 1564 1216"/>
                                <a:gd name="T179" fmla="*/ 1564 h 550"/>
                                <a:gd name="T180" fmla="+- 0 4438 4413"/>
                                <a:gd name="T181" fmla="*/ T180 w 3035"/>
                                <a:gd name="T182" fmla="+- 0 1547 1216"/>
                                <a:gd name="T183" fmla="*/ 1547 h 550"/>
                                <a:gd name="T184" fmla="+- 0 4435 4413"/>
                                <a:gd name="T185" fmla="*/ T184 w 3035"/>
                                <a:gd name="T186" fmla="+- 0 1528 1216"/>
                                <a:gd name="T187" fmla="*/ 1528 h 550"/>
                                <a:gd name="T188" fmla="+- 0 4433 4413"/>
                                <a:gd name="T189" fmla="*/ T188 w 3035"/>
                                <a:gd name="T190" fmla="+- 0 1511 1216"/>
                                <a:gd name="T191" fmla="*/ 1511 h 550"/>
                                <a:gd name="T192" fmla="+- 0 4433 4413"/>
                                <a:gd name="T193" fmla="*/ T192 w 3035"/>
                                <a:gd name="T194" fmla="+- 0 1480 1216"/>
                                <a:gd name="T195" fmla="*/ 1480 h 550"/>
                                <a:gd name="T196" fmla="+- 0 4434 4413"/>
                                <a:gd name="T197" fmla="*/ T196 w 3035"/>
                                <a:gd name="T198" fmla="+- 0 1463 1216"/>
                                <a:gd name="T199" fmla="*/ 1463 h 550"/>
                                <a:gd name="T200" fmla="+- 0 4436 4413"/>
                                <a:gd name="T201" fmla="*/ T200 w 3035"/>
                                <a:gd name="T202" fmla="+- 0 1447 1216"/>
                                <a:gd name="T203" fmla="*/ 1447 h 550"/>
                                <a:gd name="T204" fmla="+- 0 4441 4413"/>
                                <a:gd name="T205" fmla="*/ T204 w 3035"/>
                                <a:gd name="T206" fmla="+- 0 1430 1216"/>
                                <a:gd name="T207" fmla="*/ 1430 h 550"/>
                                <a:gd name="T208" fmla="+- 0 4447 4413"/>
                                <a:gd name="T209" fmla="*/ T208 w 3035"/>
                                <a:gd name="T210" fmla="+- 0 1411 1216"/>
                                <a:gd name="T211" fmla="*/ 1411 h 550"/>
                                <a:gd name="T212" fmla="+- 0 4455 4413"/>
                                <a:gd name="T213" fmla="*/ T212 w 3035"/>
                                <a:gd name="T214" fmla="+- 0 1396 1216"/>
                                <a:gd name="T215" fmla="*/ 1396 h 550"/>
                                <a:gd name="T216" fmla="+- 0 4501 4413"/>
                                <a:gd name="T217" fmla="*/ T216 w 3035"/>
                                <a:gd name="T218" fmla="+- 0 1336 1216"/>
                                <a:gd name="T219" fmla="*/ 1336 h 550"/>
                                <a:gd name="T220" fmla="+- 0 4532 4413"/>
                                <a:gd name="T221" fmla="*/ T220 w 3035"/>
                                <a:gd name="T222" fmla="+- 0 1310 1216"/>
                                <a:gd name="T223" fmla="*/ 1310 h 550"/>
                                <a:gd name="T224" fmla="+- 0 4585 4413"/>
                                <a:gd name="T225" fmla="*/ T224 w 3035"/>
                                <a:gd name="T226" fmla="+- 0 1279 1216"/>
                                <a:gd name="T227" fmla="*/ 1279 h 550"/>
                                <a:gd name="T228" fmla="+- 0 4601 4413"/>
                                <a:gd name="T229" fmla="*/ T228 w 3035"/>
                                <a:gd name="T230" fmla="+- 0 1271 1216"/>
                                <a:gd name="T231" fmla="*/ 1271 h 550"/>
                                <a:gd name="T232" fmla="+- 0 4628 4413"/>
                                <a:gd name="T233" fmla="*/ T232 w 3035"/>
                                <a:gd name="T234" fmla="+- 0 1262 1216"/>
                                <a:gd name="T235" fmla="*/ 1262 h 550"/>
                                <a:gd name="T236" fmla="+- 0 4684 4413"/>
                                <a:gd name="T237" fmla="*/ T236 w 3035"/>
                                <a:gd name="T238" fmla="+- 0 1245 1216"/>
                                <a:gd name="T239" fmla="*/ 1245 h 550"/>
                                <a:gd name="T240" fmla="+- 0 4713 4413"/>
                                <a:gd name="T241" fmla="*/ T240 w 3035"/>
                                <a:gd name="T242" fmla="+- 0 1240 1216"/>
                                <a:gd name="T243" fmla="*/ 1240 h 550"/>
                                <a:gd name="T244" fmla="+- 0 4734 4413"/>
                                <a:gd name="T245" fmla="*/ T244 w 3035"/>
                                <a:gd name="T246" fmla="+- 0 1238 1216"/>
                                <a:gd name="T247" fmla="*/ 1238 h 550"/>
                                <a:gd name="T248" fmla="+- 0 7183 4413"/>
                                <a:gd name="T249" fmla="*/ T248 w 3035"/>
                                <a:gd name="T250" fmla="+- 0 1226 1216"/>
                                <a:gd name="T251" fmla="*/ 1226 h 5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  <a:cxn ang="0">
                                  <a:pos x="T193" y="T195"/>
                                </a:cxn>
                                <a:cxn ang="0">
                                  <a:pos x="T197" y="T199"/>
                                </a:cxn>
                                <a:cxn ang="0">
                                  <a:pos x="T201" y="T203"/>
                                </a:cxn>
                                <a:cxn ang="0">
                                  <a:pos x="T205" y="T207"/>
                                </a:cxn>
                                <a:cxn ang="0">
                                  <a:pos x="T209" y="T211"/>
                                </a:cxn>
                                <a:cxn ang="0">
                                  <a:pos x="T213" y="T215"/>
                                </a:cxn>
                                <a:cxn ang="0">
                                  <a:pos x="T217" y="T219"/>
                                </a:cxn>
                                <a:cxn ang="0">
                                  <a:pos x="T221" y="T223"/>
                                </a:cxn>
                                <a:cxn ang="0">
                                  <a:pos x="T225" y="T227"/>
                                </a:cxn>
                                <a:cxn ang="0">
                                  <a:pos x="T229" y="T231"/>
                                </a:cxn>
                                <a:cxn ang="0">
                                  <a:pos x="T233" y="T235"/>
                                </a:cxn>
                                <a:cxn ang="0">
                                  <a:pos x="T237" y="T239"/>
                                </a:cxn>
                                <a:cxn ang="0">
                                  <a:pos x="T241" y="T243"/>
                                </a:cxn>
                                <a:cxn ang="0">
                                  <a:pos x="T245" y="T247"/>
                                </a:cxn>
                                <a:cxn ang="0">
                                  <a:pos x="T249" y="T251"/>
                                </a:cxn>
                              </a:cxnLst>
                              <a:rect l="0" t="0" r="r" b="b"/>
                              <a:pathLst>
                                <a:path w="3035" h="550">
                                  <a:moveTo>
                                    <a:pt x="2770" y="10"/>
                                  </a:moveTo>
                                  <a:lnTo>
                                    <a:pt x="264" y="10"/>
                                  </a:lnTo>
                                  <a:lnTo>
                                    <a:pt x="218" y="22"/>
                                  </a:lnTo>
                                  <a:lnTo>
                                    <a:pt x="209" y="27"/>
                                  </a:lnTo>
                                  <a:lnTo>
                                    <a:pt x="192" y="31"/>
                                  </a:lnTo>
                                  <a:lnTo>
                                    <a:pt x="183" y="36"/>
                                  </a:lnTo>
                                  <a:lnTo>
                                    <a:pt x="175" y="39"/>
                                  </a:lnTo>
                                  <a:lnTo>
                                    <a:pt x="167" y="43"/>
                                  </a:lnTo>
                                  <a:lnTo>
                                    <a:pt x="159" y="46"/>
                                  </a:lnTo>
                                  <a:lnTo>
                                    <a:pt x="151" y="51"/>
                                  </a:lnTo>
                                  <a:lnTo>
                                    <a:pt x="143" y="55"/>
                                  </a:lnTo>
                                  <a:lnTo>
                                    <a:pt x="136" y="58"/>
                                  </a:lnTo>
                                  <a:lnTo>
                                    <a:pt x="99" y="84"/>
                                  </a:lnTo>
                                  <a:lnTo>
                                    <a:pt x="91" y="89"/>
                                  </a:lnTo>
                                  <a:lnTo>
                                    <a:pt x="84" y="96"/>
                                  </a:lnTo>
                                  <a:lnTo>
                                    <a:pt x="76" y="103"/>
                                  </a:lnTo>
                                  <a:lnTo>
                                    <a:pt x="69" y="108"/>
                                  </a:lnTo>
                                  <a:lnTo>
                                    <a:pt x="39" y="147"/>
                                  </a:lnTo>
                                  <a:lnTo>
                                    <a:pt x="34" y="154"/>
                                  </a:lnTo>
                                  <a:lnTo>
                                    <a:pt x="29" y="161"/>
                                  </a:lnTo>
                                  <a:lnTo>
                                    <a:pt x="24" y="168"/>
                                  </a:lnTo>
                                  <a:lnTo>
                                    <a:pt x="20" y="178"/>
                                  </a:lnTo>
                                  <a:lnTo>
                                    <a:pt x="16" y="185"/>
                                  </a:lnTo>
                                  <a:lnTo>
                                    <a:pt x="13" y="195"/>
                                  </a:lnTo>
                                  <a:lnTo>
                                    <a:pt x="10" y="202"/>
                                  </a:lnTo>
                                  <a:lnTo>
                                    <a:pt x="7" y="211"/>
                                  </a:lnTo>
                                  <a:lnTo>
                                    <a:pt x="5" y="221"/>
                                  </a:lnTo>
                                  <a:lnTo>
                                    <a:pt x="3" y="228"/>
                                  </a:lnTo>
                                  <a:lnTo>
                                    <a:pt x="2" y="238"/>
                                  </a:lnTo>
                                  <a:lnTo>
                                    <a:pt x="1" y="247"/>
                                  </a:lnTo>
                                  <a:lnTo>
                                    <a:pt x="0" y="257"/>
                                  </a:lnTo>
                                  <a:lnTo>
                                    <a:pt x="0" y="264"/>
                                  </a:lnTo>
                                  <a:lnTo>
                                    <a:pt x="0" y="286"/>
                                  </a:lnTo>
                                  <a:lnTo>
                                    <a:pt x="0" y="295"/>
                                  </a:lnTo>
                                  <a:lnTo>
                                    <a:pt x="1" y="305"/>
                                  </a:lnTo>
                                  <a:lnTo>
                                    <a:pt x="2" y="315"/>
                                  </a:lnTo>
                                  <a:lnTo>
                                    <a:pt x="3" y="322"/>
                                  </a:lnTo>
                                  <a:lnTo>
                                    <a:pt x="5" y="331"/>
                                  </a:lnTo>
                                  <a:lnTo>
                                    <a:pt x="7" y="341"/>
                                  </a:lnTo>
                                  <a:lnTo>
                                    <a:pt x="10" y="348"/>
                                  </a:lnTo>
                                  <a:lnTo>
                                    <a:pt x="13" y="358"/>
                                  </a:lnTo>
                                  <a:lnTo>
                                    <a:pt x="16" y="367"/>
                                  </a:lnTo>
                                  <a:lnTo>
                                    <a:pt x="20" y="375"/>
                                  </a:lnTo>
                                  <a:lnTo>
                                    <a:pt x="24" y="382"/>
                                  </a:lnTo>
                                  <a:lnTo>
                                    <a:pt x="29" y="391"/>
                                  </a:lnTo>
                                  <a:lnTo>
                                    <a:pt x="69" y="442"/>
                                  </a:lnTo>
                                  <a:lnTo>
                                    <a:pt x="99" y="468"/>
                                  </a:lnTo>
                                  <a:lnTo>
                                    <a:pt x="107" y="475"/>
                                  </a:lnTo>
                                  <a:lnTo>
                                    <a:pt x="114" y="480"/>
                                  </a:lnTo>
                                  <a:lnTo>
                                    <a:pt x="121" y="485"/>
                                  </a:lnTo>
                                  <a:lnTo>
                                    <a:pt x="128" y="490"/>
                                  </a:lnTo>
                                  <a:lnTo>
                                    <a:pt x="136" y="492"/>
                                  </a:lnTo>
                                  <a:lnTo>
                                    <a:pt x="143" y="497"/>
                                  </a:lnTo>
                                  <a:lnTo>
                                    <a:pt x="151" y="502"/>
                                  </a:lnTo>
                                  <a:lnTo>
                                    <a:pt x="159" y="507"/>
                                  </a:lnTo>
                                  <a:lnTo>
                                    <a:pt x="167" y="509"/>
                                  </a:lnTo>
                                  <a:lnTo>
                                    <a:pt x="175" y="514"/>
                                  </a:lnTo>
                                  <a:lnTo>
                                    <a:pt x="183" y="516"/>
                                  </a:lnTo>
                                  <a:lnTo>
                                    <a:pt x="192" y="521"/>
                                  </a:lnTo>
                                  <a:lnTo>
                                    <a:pt x="218" y="528"/>
                                  </a:lnTo>
                                  <a:lnTo>
                                    <a:pt x="227" y="533"/>
                                  </a:lnTo>
                                  <a:lnTo>
                                    <a:pt x="254" y="540"/>
                                  </a:lnTo>
                                  <a:lnTo>
                                    <a:pt x="2780" y="540"/>
                                  </a:lnTo>
                                  <a:lnTo>
                                    <a:pt x="2807" y="533"/>
                                  </a:lnTo>
                                  <a:lnTo>
                                    <a:pt x="2812" y="531"/>
                                  </a:lnTo>
                                  <a:lnTo>
                                    <a:pt x="331" y="531"/>
                                  </a:lnTo>
                                  <a:lnTo>
                                    <a:pt x="321" y="528"/>
                                  </a:lnTo>
                                  <a:lnTo>
                                    <a:pt x="311" y="528"/>
                                  </a:lnTo>
                                  <a:lnTo>
                                    <a:pt x="300" y="526"/>
                                  </a:lnTo>
                                  <a:lnTo>
                                    <a:pt x="290" y="526"/>
                                  </a:lnTo>
                                  <a:lnTo>
                                    <a:pt x="271" y="521"/>
                                  </a:lnTo>
                                  <a:lnTo>
                                    <a:pt x="261" y="521"/>
                                  </a:lnTo>
                                  <a:lnTo>
                                    <a:pt x="233" y="514"/>
                                  </a:lnTo>
                                  <a:lnTo>
                                    <a:pt x="224" y="509"/>
                                  </a:lnTo>
                                  <a:lnTo>
                                    <a:pt x="206" y="504"/>
                                  </a:lnTo>
                                  <a:lnTo>
                                    <a:pt x="197" y="499"/>
                                  </a:lnTo>
                                  <a:lnTo>
                                    <a:pt x="188" y="497"/>
                                  </a:lnTo>
                                  <a:lnTo>
                                    <a:pt x="180" y="492"/>
                                  </a:lnTo>
                                  <a:lnTo>
                                    <a:pt x="172" y="490"/>
                                  </a:lnTo>
                                  <a:lnTo>
                                    <a:pt x="164" y="485"/>
                                  </a:lnTo>
                                  <a:lnTo>
                                    <a:pt x="156" y="483"/>
                                  </a:lnTo>
                                  <a:lnTo>
                                    <a:pt x="148" y="478"/>
                                  </a:lnTo>
                                  <a:lnTo>
                                    <a:pt x="111" y="451"/>
                                  </a:lnTo>
                                  <a:lnTo>
                                    <a:pt x="103" y="447"/>
                                  </a:lnTo>
                                  <a:lnTo>
                                    <a:pt x="56" y="396"/>
                                  </a:lnTo>
                                  <a:lnTo>
                                    <a:pt x="46" y="379"/>
                                  </a:lnTo>
                                  <a:lnTo>
                                    <a:pt x="42" y="372"/>
                                  </a:lnTo>
                                  <a:lnTo>
                                    <a:pt x="37" y="365"/>
                                  </a:lnTo>
                                  <a:lnTo>
                                    <a:pt x="34" y="355"/>
                                  </a:lnTo>
                                  <a:lnTo>
                                    <a:pt x="31" y="348"/>
                                  </a:lnTo>
                                  <a:lnTo>
                                    <a:pt x="28" y="339"/>
                                  </a:lnTo>
                                  <a:lnTo>
                                    <a:pt x="25" y="331"/>
                                  </a:lnTo>
                                  <a:lnTo>
                                    <a:pt x="23" y="322"/>
                                  </a:lnTo>
                                  <a:lnTo>
                                    <a:pt x="22" y="312"/>
                                  </a:lnTo>
                                  <a:lnTo>
                                    <a:pt x="21" y="305"/>
                                  </a:lnTo>
                                  <a:lnTo>
                                    <a:pt x="20" y="295"/>
                                  </a:lnTo>
                                  <a:lnTo>
                                    <a:pt x="20" y="286"/>
                                  </a:lnTo>
                                  <a:lnTo>
                                    <a:pt x="20" y="264"/>
                                  </a:lnTo>
                                  <a:lnTo>
                                    <a:pt x="20" y="257"/>
                                  </a:lnTo>
                                  <a:lnTo>
                                    <a:pt x="21" y="247"/>
                                  </a:lnTo>
                                  <a:lnTo>
                                    <a:pt x="22" y="238"/>
                                  </a:lnTo>
                                  <a:lnTo>
                                    <a:pt x="23" y="231"/>
                                  </a:lnTo>
                                  <a:lnTo>
                                    <a:pt x="25" y="221"/>
                                  </a:lnTo>
                                  <a:lnTo>
                                    <a:pt x="28" y="214"/>
                                  </a:lnTo>
                                  <a:lnTo>
                                    <a:pt x="31" y="204"/>
                                  </a:lnTo>
                                  <a:lnTo>
                                    <a:pt x="34" y="195"/>
                                  </a:lnTo>
                                  <a:lnTo>
                                    <a:pt x="37" y="187"/>
                                  </a:lnTo>
                                  <a:lnTo>
                                    <a:pt x="42" y="180"/>
                                  </a:lnTo>
                                  <a:lnTo>
                                    <a:pt x="46" y="171"/>
                                  </a:lnTo>
                                  <a:lnTo>
                                    <a:pt x="88" y="120"/>
                                  </a:lnTo>
                                  <a:lnTo>
                                    <a:pt x="111" y="101"/>
                                  </a:lnTo>
                                  <a:lnTo>
                                    <a:pt x="119" y="94"/>
                                  </a:lnTo>
                                  <a:lnTo>
                                    <a:pt x="164" y="67"/>
                                  </a:lnTo>
                                  <a:lnTo>
                                    <a:pt x="172" y="63"/>
                                  </a:lnTo>
                                  <a:lnTo>
                                    <a:pt x="180" y="58"/>
                                  </a:lnTo>
                                  <a:lnTo>
                                    <a:pt x="188" y="55"/>
                                  </a:lnTo>
                                  <a:lnTo>
                                    <a:pt x="197" y="51"/>
                                  </a:lnTo>
                                  <a:lnTo>
                                    <a:pt x="215" y="46"/>
                                  </a:lnTo>
                                  <a:lnTo>
                                    <a:pt x="224" y="41"/>
                                  </a:lnTo>
                                  <a:lnTo>
                                    <a:pt x="271" y="29"/>
                                  </a:lnTo>
                                  <a:lnTo>
                                    <a:pt x="281" y="29"/>
                                  </a:lnTo>
                                  <a:lnTo>
                                    <a:pt x="300" y="24"/>
                                  </a:lnTo>
                                  <a:lnTo>
                                    <a:pt x="311" y="24"/>
                                  </a:lnTo>
                                  <a:lnTo>
                                    <a:pt x="321" y="22"/>
                                  </a:lnTo>
                                  <a:lnTo>
                                    <a:pt x="2816" y="22"/>
                                  </a:lnTo>
                                  <a:lnTo>
                                    <a:pt x="2770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" name="Freeform 75"/>
                          <wps:cNvSpPr>
                            <a:spLocks/>
                          </wps:cNvSpPr>
                          <wps:spPr bwMode="auto">
                            <a:xfrm>
                              <a:off x="4413" y="1216"/>
                              <a:ext cx="3035" cy="550"/>
                            </a:xfrm>
                            <a:custGeom>
                              <a:avLst/>
                              <a:gdLst>
                                <a:gd name="T0" fmla="+- 0 7126 4413"/>
                                <a:gd name="T1" fmla="*/ T0 w 3035"/>
                                <a:gd name="T2" fmla="+- 0 1238 1216"/>
                                <a:gd name="T3" fmla="*/ 1238 h 550"/>
                                <a:gd name="T4" fmla="+- 0 7147 4413"/>
                                <a:gd name="T5" fmla="*/ T4 w 3035"/>
                                <a:gd name="T6" fmla="+- 0 1240 1216"/>
                                <a:gd name="T7" fmla="*/ 1240 h 550"/>
                                <a:gd name="T8" fmla="+- 0 7176 4413"/>
                                <a:gd name="T9" fmla="*/ T8 w 3035"/>
                                <a:gd name="T10" fmla="+- 0 1245 1216"/>
                                <a:gd name="T11" fmla="*/ 1245 h 550"/>
                                <a:gd name="T12" fmla="+- 0 7232 4413"/>
                                <a:gd name="T13" fmla="*/ T12 w 3035"/>
                                <a:gd name="T14" fmla="+- 0 1262 1216"/>
                                <a:gd name="T15" fmla="*/ 1262 h 550"/>
                                <a:gd name="T16" fmla="+- 0 7259 4413"/>
                                <a:gd name="T17" fmla="*/ T16 w 3035"/>
                                <a:gd name="T18" fmla="+- 0 1271 1216"/>
                                <a:gd name="T19" fmla="*/ 1271 h 550"/>
                                <a:gd name="T20" fmla="+- 0 7275 4413"/>
                                <a:gd name="T21" fmla="*/ T20 w 3035"/>
                                <a:gd name="T22" fmla="+- 0 1279 1216"/>
                                <a:gd name="T23" fmla="*/ 1279 h 550"/>
                                <a:gd name="T24" fmla="+- 0 7291 4413"/>
                                <a:gd name="T25" fmla="*/ T24 w 3035"/>
                                <a:gd name="T26" fmla="+- 0 1286 1216"/>
                                <a:gd name="T27" fmla="*/ 1286 h 550"/>
                                <a:gd name="T28" fmla="+- 0 7336 4413"/>
                                <a:gd name="T29" fmla="*/ T28 w 3035"/>
                                <a:gd name="T30" fmla="+- 0 1317 1216"/>
                                <a:gd name="T31" fmla="*/ 1317 h 550"/>
                                <a:gd name="T32" fmla="+- 0 7391 4413"/>
                                <a:gd name="T33" fmla="*/ T32 w 3035"/>
                                <a:gd name="T34" fmla="+- 0 1372 1216"/>
                                <a:gd name="T35" fmla="*/ 1372 h 550"/>
                                <a:gd name="T36" fmla="+- 0 7410 4413"/>
                                <a:gd name="T37" fmla="*/ T36 w 3035"/>
                                <a:gd name="T38" fmla="+- 0 1403 1216"/>
                                <a:gd name="T39" fmla="*/ 1403 h 550"/>
                                <a:gd name="T40" fmla="+- 0 7416 4413"/>
                                <a:gd name="T41" fmla="*/ T40 w 3035"/>
                                <a:gd name="T42" fmla="+- 0 1420 1216"/>
                                <a:gd name="T43" fmla="*/ 1420 h 550"/>
                                <a:gd name="T44" fmla="+- 0 7422 4413"/>
                                <a:gd name="T45" fmla="*/ T44 w 3035"/>
                                <a:gd name="T46" fmla="+- 0 1437 1216"/>
                                <a:gd name="T47" fmla="*/ 1437 h 550"/>
                                <a:gd name="T48" fmla="+- 0 7425 4413"/>
                                <a:gd name="T49" fmla="*/ T48 w 3035"/>
                                <a:gd name="T50" fmla="+- 0 1454 1216"/>
                                <a:gd name="T51" fmla="*/ 1454 h 550"/>
                                <a:gd name="T52" fmla="+- 0 7427 4413"/>
                                <a:gd name="T53" fmla="*/ T52 w 3035"/>
                                <a:gd name="T54" fmla="+- 0 1473 1216"/>
                                <a:gd name="T55" fmla="*/ 1473 h 550"/>
                                <a:gd name="T56" fmla="+- 0 7427 4413"/>
                                <a:gd name="T57" fmla="*/ T56 w 3035"/>
                                <a:gd name="T58" fmla="+- 0 1502 1216"/>
                                <a:gd name="T59" fmla="*/ 1502 h 550"/>
                                <a:gd name="T60" fmla="+- 0 7416 4413"/>
                                <a:gd name="T61" fmla="*/ T60 w 3035"/>
                                <a:gd name="T62" fmla="+- 0 1564 1216"/>
                                <a:gd name="T63" fmla="*/ 1564 h 550"/>
                                <a:gd name="T64" fmla="+- 0 7410 4413"/>
                                <a:gd name="T65" fmla="*/ T64 w 3035"/>
                                <a:gd name="T66" fmla="+- 0 1581 1216"/>
                                <a:gd name="T67" fmla="*/ 1581 h 550"/>
                                <a:gd name="T68" fmla="+- 0 7401 4413"/>
                                <a:gd name="T69" fmla="*/ T68 w 3035"/>
                                <a:gd name="T70" fmla="+- 0 1595 1216"/>
                                <a:gd name="T71" fmla="*/ 1595 h 550"/>
                                <a:gd name="T72" fmla="+- 0 7391 4413"/>
                                <a:gd name="T73" fmla="*/ T72 w 3035"/>
                                <a:gd name="T74" fmla="+- 0 1612 1216"/>
                                <a:gd name="T75" fmla="*/ 1612 h 550"/>
                                <a:gd name="T76" fmla="+- 0 7336 4413"/>
                                <a:gd name="T77" fmla="*/ T76 w 3035"/>
                                <a:gd name="T78" fmla="+- 0 1667 1216"/>
                                <a:gd name="T79" fmla="*/ 1667 h 550"/>
                                <a:gd name="T80" fmla="+- 0 7283 4413"/>
                                <a:gd name="T81" fmla="*/ T80 w 3035"/>
                                <a:gd name="T82" fmla="+- 0 1701 1216"/>
                                <a:gd name="T83" fmla="*/ 1701 h 550"/>
                                <a:gd name="T84" fmla="+- 0 7267 4413"/>
                                <a:gd name="T85" fmla="*/ T84 w 3035"/>
                                <a:gd name="T86" fmla="+- 0 1708 1216"/>
                                <a:gd name="T87" fmla="*/ 1708 h 550"/>
                                <a:gd name="T88" fmla="+- 0 7250 4413"/>
                                <a:gd name="T89" fmla="*/ T88 w 3035"/>
                                <a:gd name="T90" fmla="+- 0 1715 1216"/>
                                <a:gd name="T91" fmla="*/ 1715 h 550"/>
                                <a:gd name="T92" fmla="+- 0 7223 4413"/>
                                <a:gd name="T93" fmla="*/ T92 w 3035"/>
                                <a:gd name="T94" fmla="+- 0 1725 1216"/>
                                <a:gd name="T95" fmla="*/ 1725 h 550"/>
                                <a:gd name="T96" fmla="+- 0 7186 4413"/>
                                <a:gd name="T97" fmla="*/ T96 w 3035"/>
                                <a:gd name="T98" fmla="+- 0 1737 1216"/>
                                <a:gd name="T99" fmla="*/ 1737 h 550"/>
                                <a:gd name="T100" fmla="+- 0 7157 4413"/>
                                <a:gd name="T101" fmla="*/ T100 w 3035"/>
                                <a:gd name="T102" fmla="+- 0 1742 1216"/>
                                <a:gd name="T103" fmla="*/ 1742 h 550"/>
                                <a:gd name="T104" fmla="+- 0 7136 4413"/>
                                <a:gd name="T105" fmla="*/ T104 w 3035"/>
                                <a:gd name="T106" fmla="+- 0 1744 1216"/>
                                <a:gd name="T107" fmla="*/ 1744 h 550"/>
                                <a:gd name="T108" fmla="+- 0 7116 4413"/>
                                <a:gd name="T109" fmla="*/ T108 w 3035"/>
                                <a:gd name="T110" fmla="+- 0 1747 1216"/>
                                <a:gd name="T111" fmla="*/ 1747 h 550"/>
                                <a:gd name="T112" fmla="+- 0 7229 4413"/>
                                <a:gd name="T113" fmla="*/ T112 w 3035"/>
                                <a:gd name="T114" fmla="+- 0 1744 1216"/>
                                <a:gd name="T115" fmla="*/ 1744 h 550"/>
                                <a:gd name="T116" fmla="+- 0 7264 4413"/>
                                <a:gd name="T117" fmla="*/ T116 w 3035"/>
                                <a:gd name="T118" fmla="+- 0 1732 1216"/>
                                <a:gd name="T119" fmla="*/ 1732 h 550"/>
                                <a:gd name="T120" fmla="+- 0 7280 4413"/>
                                <a:gd name="T121" fmla="*/ T120 w 3035"/>
                                <a:gd name="T122" fmla="+- 0 1725 1216"/>
                                <a:gd name="T123" fmla="*/ 1725 h 550"/>
                                <a:gd name="T124" fmla="+- 0 7296 4413"/>
                                <a:gd name="T125" fmla="*/ T124 w 3035"/>
                                <a:gd name="T126" fmla="+- 0 1718 1216"/>
                                <a:gd name="T127" fmla="*/ 1718 h 550"/>
                                <a:gd name="T128" fmla="+- 0 7311 4413"/>
                                <a:gd name="T129" fmla="*/ T128 w 3035"/>
                                <a:gd name="T130" fmla="+- 0 1708 1216"/>
                                <a:gd name="T131" fmla="*/ 1708 h 550"/>
                                <a:gd name="T132" fmla="+- 0 7326 4413"/>
                                <a:gd name="T133" fmla="*/ T132 w 3035"/>
                                <a:gd name="T134" fmla="+- 0 1701 1216"/>
                                <a:gd name="T135" fmla="*/ 1701 h 550"/>
                                <a:gd name="T136" fmla="+- 0 7340 4413"/>
                                <a:gd name="T137" fmla="*/ T136 w 3035"/>
                                <a:gd name="T138" fmla="+- 0 1691 1216"/>
                                <a:gd name="T139" fmla="*/ 1691 h 550"/>
                                <a:gd name="T140" fmla="+- 0 7356 4413"/>
                                <a:gd name="T141" fmla="*/ T140 w 3035"/>
                                <a:gd name="T142" fmla="+- 0 1679 1216"/>
                                <a:gd name="T143" fmla="*/ 1679 h 550"/>
                                <a:gd name="T144" fmla="+- 0 7423 4413"/>
                                <a:gd name="T145" fmla="*/ T144 w 3035"/>
                                <a:gd name="T146" fmla="+- 0 1598 1216"/>
                                <a:gd name="T147" fmla="*/ 1598 h 550"/>
                                <a:gd name="T148" fmla="+- 0 7431 4413"/>
                                <a:gd name="T149" fmla="*/ T148 w 3035"/>
                                <a:gd name="T150" fmla="+- 0 1583 1216"/>
                                <a:gd name="T151" fmla="*/ 1583 h 550"/>
                                <a:gd name="T152" fmla="+- 0 7437 4413"/>
                                <a:gd name="T153" fmla="*/ T152 w 3035"/>
                                <a:gd name="T154" fmla="+- 0 1564 1216"/>
                                <a:gd name="T155" fmla="*/ 1564 h 550"/>
                                <a:gd name="T156" fmla="+- 0 7442 4413"/>
                                <a:gd name="T157" fmla="*/ T156 w 3035"/>
                                <a:gd name="T158" fmla="+- 0 1547 1216"/>
                                <a:gd name="T159" fmla="*/ 1547 h 550"/>
                                <a:gd name="T160" fmla="+- 0 7445 4413"/>
                                <a:gd name="T161" fmla="*/ T160 w 3035"/>
                                <a:gd name="T162" fmla="+- 0 1531 1216"/>
                                <a:gd name="T163" fmla="*/ 1531 h 550"/>
                                <a:gd name="T164" fmla="+- 0 7447 4413"/>
                                <a:gd name="T165" fmla="*/ T164 w 3035"/>
                                <a:gd name="T166" fmla="+- 0 1511 1216"/>
                                <a:gd name="T167" fmla="*/ 1511 h 550"/>
                                <a:gd name="T168" fmla="+- 0 7447 4413"/>
                                <a:gd name="T169" fmla="*/ T168 w 3035"/>
                                <a:gd name="T170" fmla="+- 0 1480 1216"/>
                                <a:gd name="T171" fmla="*/ 1480 h 550"/>
                                <a:gd name="T172" fmla="+- 0 7440 4413"/>
                                <a:gd name="T173" fmla="*/ T172 w 3035"/>
                                <a:gd name="T174" fmla="+- 0 1427 1216"/>
                                <a:gd name="T175" fmla="*/ 1427 h 550"/>
                                <a:gd name="T176" fmla="+- 0 7434 4413"/>
                                <a:gd name="T177" fmla="*/ T176 w 3035"/>
                                <a:gd name="T178" fmla="+- 0 1411 1216"/>
                                <a:gd name="T179" fmla="*/ 1411 h 550"/>
                                <a:gd name="T180" fmla="+- 0 7427 4413"/>
                                <a:gd name="T181" fmla="*/ T180 w 3035"/>
                                <a:gd name="T182" fmla="+- 0 1394 1216"/>
                                <a:gd name="T183" fmla="*/ 1394 h 550"/>
                                <a:gd name="T184" fmla="+- 0 7418 4413"/>
                                <a:gd name="T185" fmla="*/ T184 w 3035"/>
                                <a:gd name="T186" fmla="+- 0 1377 1216"/>
                                <a:gd name="T187" fmla="*/ 1377 h 550"/>
                                <a:gd name="T188" fmla="+- 0 7408 4413"/>
                                <a:gd name="T189" fmla="*/ T188 w 3035"/>
                                <a:gd name="T190" fmla="+- 0 1363 1216"/>
                                <a:gd name="T191" fmla="*/ 1363 h 550"/>
                                <a:gd name="T192" fmla="+- 0 7371 4413"/>
                                <a:gd name="T193" fmla="*/ T192 w 3035"/>
                                <a:gd name="T194" fmla="+- 0 1319 1216"/>
                                <a:gd name="T195" fmla="*/ 1319 h 550"/>
                                <a:gd name="T196" fmla="+- 0 7356 4413"/>
                                <a:gd name="T197" fmla="*/ T196 w 3035"/>
                                <a:gd name="T198" fmla="+- 0 1305 1216"/>
                                <a:gd name="T199" fmla="*/ 1305 h 550"/>
                                <a:gd name="T200" fmla="+- 0 7340 4413"/>
                                <a:gd name="T201" fmla="*/ T200 w 3035"/>
                                <a:gd name="T202" fmla="+- 0 1293 1216"/>
                                <a:gd name="T203" fmla="*/ 1293 h 550"/>
                                <a:gd name="T204" fmla="+- 0 7296 4413"/>
                                <a:gd name="T205" fmla="*/ T204 w 3035"/>
                                <a:gd name="T206" fmla="+- 0 1267 1216"/>
                                <a:gd name="T207" fmla="*/ 1267 h 550"/>
                                <a:gd name="T208" fmla="+- 0 7280 4413"/>
                                <a:gd name="T209" fmla="*/ T208 w 3035"/>
                                <a:gd name="T210" fmla="+- 0 1259 1216"/>
                                <a:gd name="T211" fmla="*/ 1259 h 550"/>
                                <a:gd name="T212" fmla="+- 0 7264 4413"/>
                                <a:gd name="T213" fmla="*/ T212 w 3035"/>
                                <a:gd name="T214" fmla="+- 0 1252 1216"/>
                                <a:gd name="T215" fmla="*/ 1252 h 550"/>
                                <a:gd name="T216" fmla="+- 0 7238 4413"/>
                                <a:gd name="T217" fmla="*/ T216 w 3035"/>
                                <a:gd name="T218" fmla="+- 0 1243 1216"/>
                                <a:gd name="T219" fmla="*/ 1243 h 5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  <a:cxn ang="0">
                                  <a:pos x="T193" y="T195"/>
                                </a:cxn>
                                <a:cxn ang="0">
                                  <a:pos x="T197" y="T199"/>
                                </a:cxn>
                                <a:cxn ang="0">
                                  <a:pos x="T201" y="T203"/>
                                </a:cxn>
                                <a:cxn ang="0">
                                  <a:pos x="T205" y="T207"/>
                                </a:cxn>
                                <a:cxn ang="0">
                                  <a:pos x="T209" y="T211"/>
                                </a:cxn>
                                <a:cxn ang="0">
                                  <a:pos x="T213" y="T215"/>
                                </a:cxn>
                                <a:cxn ang="0">
                                  <a:pos x="T217" y="T219"/>
                                </a:cxn>
                              </a:cxnLst>
                              <a:rect l="0" t="0" r="r" b="b"/>
                              <a:pathLst>
                                <a:path w="3035" h="550">
                                  <a:moveTo>
                                    <a:pt x="2816" y="22"/>
                                  </a:moveTo>
                                  <a:lnTo>
                                    <a:pt x="2713" y="22"/>
                                  </a:lnTo>
                                  <a:lnTo>
                                    <a:pt x="2723" y="24"/>
                                  </a:lnTo>
                                  <a:lnTo>
                                    <a:pt x="2734" y="24"/>
                                  </a:lnTo>
                                  <a:lnTo>
                                    <a:pt x="2753" y="29"/>
                                  </a:lnTo>
                                  <a:lnTo>
                                    <a:pt x="2763" y="29"/>
                                  </a:lnTo>
                                  <a:lnTo>
                                    <a:pt x="2810" y="41"/>
                                  </a:lnTo>
                                  <a:lnTo>
                                    <a:pt x="2819" y="46"/>
                                  </a:lnTo>
                                  <a:lnTo>
                                    <a:pt x="2837" y="51"/>
                                  </a:lnTo>
                                  <a:lnTo>
                                    <a:pt x="2846" y="55"/>
                                  </a:lnTo>
                                  <a:lnTo>
                                    <a:pt x="2854" y="58"/>
                                  </a:lnTo>
                                  <a:lnTo>
                                    <a:pt x="2862" y="63"/>
                                  </a:lnTo>
                                  <a:lnTo>
                                    <a:pt x="2870" y="67"/>
                                  </a:lnTo>
                                  <a:lnTo>
                                    <a:pt x="2878" y="70"/>
                                  </a:lnTo>
                                  <a:lnTo>
                                    <a:pt x="2886" y="75"/>
                                  </a:lnTo>
                                  <a:lnTo>
                                    <a:pt x="2923" y="101"/>
                                  </a:lnTo>
                                  <a:lnTo>
                                    <a:pt x="2931" y="106"/>
                                  </a:lnTo>
                                  <a:lnTo>
                                    <a:pt x="2978" y="156"/>
                                  </a:lnTo>
                                  <a:lnTo>
                                    <a:pt x="2992" y="180"/>
                                  </a:lnTo>
                                  <a:lnTo>
                                    <a:pt x="2997" y="187"/>
                                  </a:lnTo>
                                  <a:lnTo>
                                    <a:pt x="3000" y="195"/>
                                  </a:lnTo>
                                  <a:lnTo>
                                    <a:pt x="3003" y="204"/>
                                  </a:lnTo>
                                  <a:lnTo>
                                    <a:pt x="3006" y="214"/>
                                  </a:lnTo>
                                  <a:lnTo>
                                    <a:pt x="3009" y="221"/>
                                  </a:lnTo>
                                  <a:lnTo>
                                    <a:pt x="3011" y="231"/>
                                  </a:lnTo>
                                  <a:lnTo>
                                    <a:pt x="3012" y="238"/>
                                  </a:lnTo>
                                  <a:lnTo>
                                    <a:pt x="3013" y="247"/>
                                  </a:lnTo>
                                  <a:lnTo>
                                    <a:pt x="3014" y="257"/>
                                  </a:lnTo>
                                  <a:lnTo>
                                    <a:pt x="3014" y="264"/>
                                  </a:lnTo>
                                  <a:lnTo>
                                    <a:pt x="3014" y="286"/>
                                  </a:lnTo>
                                  <a:lnTo>
                                    <a:pt x="3006" y="339"/>
                                  </a:lnTo>
                                  <a:lnTo>
                                    <a:pt x="3003" y="348"/>
                                  </a:lnTo>
                                  <a:lnTo>
                                    <a:pt x="3000" y="355"/>
                                  </a:lnTo>
                                  <a:lnTo>
                                    <a:pt x="2997" y="365"/>
                                  </a:lnTo>
                                  <a:lnTo>
                                    <a:pt x="2992" y="372"/>
                                  </a:lnTo>
                                  <a:lnTo>
                                    <a:pt x="2988" y="379"/>
                                  </a:lnTo>
                                  <a:lnTo>
                                    <a:pt x="2983" y="389"/>
                                  </a:lnTo>
                                  <a:lnTo>
                                    <a:pt x="2978" y="396"/>
                                  </a:lnTo>
                                  <a:lnTo>
                                    <a:pt x="2931" y="447"/>
                                  </a:lnTo>
                                  <a:lnTo>
                                    <a:pt x="2923" y="451"/>
                                  </a:lnTo>
                                  <a:lnTo>
                                    <a:pt x="2915" y="459"/>
                                  </a:lnTo>
                                  <a:lnTo>
                                    <a:pt x="2870" y="485"/>
                                  </a:lnTo>
                                  <a:lnTo>
                                    <a:pt x="2862" y="490"/>
                                  </a:lnTo>
                                  <a:lnTo>
                                    <a:pt x="2854" y="492"/>
                                  </a:lnTo>
                                  <a:lnTo>
                                    <a:pt x="2846" y="497"/>
                                  </a:lnTo>
                                  <a:lnTo>
                                    <a:pt x="2837" y="499"/>
                                  </a:lnTo>
                                  <a:lnTo>
                                    <a:pt x="2828" y="504"/>
                                  </a:lnTo>
                                  <a:lnTo>
                                    <a:pt x="2810" y="509"/>
                                  </a:lnTo>
                                  <a:lnTo>
                                    <a:pt x="2801" y="514"/>
                                  </a:lnTo>
                                  <a:lnTo>
                                    <a:pt x="2773" y="521"/>
                                  </a:lnTo>
                                  <a:lnTo>
                                    <a:pt x="2763" y="521"/>
                                  </a:lnTo>
                                  <a:lnTo>
                                    <a:pt x="2744" y="526"/>
                                  </a:lnTo>
                                  <a:lnTo>
                                    <a:pt x="2734" y="526"/>
                                  </a:lnTo>
                                  <a:lnTo>
                                    <a:pt x="2723" y="528"/>
                                  </a:lnTo>
                                  <a:lnTo>
                                    <a:pt x="2713" y="528"/>
                                  </a:lnTo>
                                  <a:lnTo>
                                    <a:pt x="2703" y="531"/>
                                  </a:lnTo>
                                  <a:lnTo>
                                    <a:pt x="2812" y="531"/>
                                  </a:lnTo>
                                  <a:lnTo>
                                    <a:pt x="2816" y="528"/>
                                  </a:lnTo>
                                  <a:lnTo>
                                    <a:pt x="2842" y="521"/>
                                  </a:lnTo>
                                  <a:lnTo>
                                    <a:pt x="2851" y="516"/>
                                  </a:lnTo>
                                  <a:lnTo>
                                    <a:pt x="2859" y="514"/>
                                  </a:lnTo>
                                  <a:lnTo>
                                    <a:pt x="2867" y="509"/>
                                  </a:lnTo>
                                  <a:lnTo>
                                    <a:pt x="2875" y="507"/>
                                  </a:lnTo>
                                  <a:lnTo>
                                    <a:pt x="2883" y="502"/>
                                  </a:lnTo>
                                  <a:lnTo>
                                    <a:pt x="2891" y="497"/>
                                  </a:lnTo>
                                  <a:lnTo>
                                    <a:pt x="2898" y="492"/>
                                  </a:lnTo>
                                  <a:lnTo>
                                    <a:pt x="2906" y="490"/>
                                  </a:lnTo>
                                  <a:lnTo>
                                    <a:pt x="2913" y="485"/>
                                  </a:lnTo>
                                  <a:lnTo>
                                    <a:pt x="2920" y="480"/>
                                  </a:lnTo>
                                  <a:lnTo>
                                    <a:pt x="2927" y="475"/>
                                  </a:lnTo>
                                  <a:lnTo>
                                    <a:pt x="2935" y="468"/>
                                  </a:lnTo>
                                  <a:lnTo>
                                    <a:pt x="2943" y="463"/>
                                  </a:lnTo>
                                  <a:lnTo>
                                    <a:pt x="2990" y="413"/>
                                  </a:lnTo>
                                  <a:lnTo>
                                    <a:pt x="3010" y="382"/>
                                  </a:lnTo>
                                  <a:lnTo>
                                    <a:pt x="3014" y="375"/>
                                  </a:lnTo>
                                  <a:lnTo>
                                    <a:pt x="3018" y="367"/>
                                  </a:lnTo>
                                  <a:lnTo>
                                    <a:pt x="3021" y="358"/>
                                  </a:lnTo>
                                  <a:lnTo>
                                    <a:pt x="3024" y="348"/>
                                  </a:lnTo>
                                  <a:lnTo>
                                    <a:pt x="3027" y="341"/>
                                  </a:lnTo>
                                  <a:lnTo>
                                    <a:pt x="3029" y="331"/>
                                  </a:lnTo>
                                  <a:lnTo>
                                    <a:pt x="3031" y="322"/>
                                  </a:lnTo>
                                  <a:lnTo>
                                    <a:pt x="3032" y="315"/>
                                  </a:lnTo>
                                  <a:lnTo>
                                    <a:pt x="3033" y="305"/>
                                  </a:lnTo>
                                  <a:lnTo>
                                    <a:pt x="3034" y="295"/>
                                  </a:lnTo>
                                  <a:lnTo>
                                    <a:pt x="3034" y="286"/>
                                  </a:lnTo>
                                  <a:lnTo>
                                    <a:pt x="3034" y="264"/>
                                  </a:lnTo>
                                  <a:lnTo>
                                    <a:pt x="3029" y="221"/>
                                  </a:lnTo>
                                  <a:lnTo>
                                    <a:pt x="3027" y="211"/>
                                  </a:lnTo>
                                  <a:lnTo>
                                    <a:pt x="3024" y="202"/>
                                  </a:lnTo>
                                  <a:lnTo>
                                    <a:pt x="3021" y="195"/>
                                  </a:lnTo>
                                  <a:lnTo>
                                    <a:pt x="3018" y="185"/>
                                  </a:lnTo>
                                  <a:lnTo>
                                    <a:pt x="3014" y="178"/>
                                  </a:lnTo>
                                  <a:lnTo>
                                    <a:pt x="3010" y="168"/>
                                  </a:lnTo>
                                  <a:lnTo>
                                    <a:pt x="3005" y="161"/>
                                  </a:lnTo>
                                  <a:lnTo>
                                    <a:pt x="3000" y="154"/>
                                  </a:lnTo>
                                  <a:lnTo>
                                    <a:pt x="2995" y="147"/>
                                  </a:lnTo>
                                  <a:lnTo>
                                    <a:pt x="2990" y="137"/>
                                  </a:lnTo>
                                  <a:lnTo>
                                    <a:pt x="2958" y="103"/>
                                  </a:lnTo>
                                  <a:lnTo>
                                    <a:pt x="2950" y="96"/>
                                  </a:lnTo>
                                  <a:lnTo>
                                    <a:pt x="2943" y="89"/>
                                  </a:lnTo>
                                  <a:lnTo>
                                    <a:pt x="2935" y="84"/>
                                  </a:lnTo>
                                  <a:lnTo>
                                    <a:pt x="2927" y="77"/>
                                  </a:lnTo>
                                  <a:lnTo>
                                    <a:pt x="2891" y="55"/>
                                  </a:lnTo>
                                  <a:lnTo>
                                    <a:pt x="2883" y="51"/>
                                  </a:lnTo>
                                  <a:lnTo>
                                    <a:pt x="2875" y="46"/>
                                  </a:lnTo>
                                  <a:lnTo>
                                    <a:pt x="2867" y="43"/>
                                  </a:lnTo>
                                  <a:lnTo>
                                    <a:pt x="2859" y="39"/>
                                  </a:lnTo>
                                  <a:lnTo>
                                    <a:pt x="2851" y="36"/>
                                  </a:lnTo>
                                  <a:lnTo>
                                    <a:pt x="2842" y="31"/>
                                  </a:lnTo>
                                  <a:lnTo>
                                    <a:pt x="2825" y="27"/>
                                  </a:lnTo>
                                  <a:lnTo>
                                    <a:pt x="2816" y="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" name="Freeform 74"/>
                          <wps:cNvSpPr>
                            <a:spLocks/>
                          </wps:cNvSpPr>
                          <wps:spPr bwMode="auto">
                            <a:xfrm>
                              <a:off x="4413" y="1216"/>
                              <a:ext cx="3035" cy="550"/>
                            </a:xfrm>
                            <a:custGeom>
                              <a:avLst/>
                              <a:gdLst>
                                <a:gd name="T0" fmla="+- 0 7155 4413"/>
                                <a:gd name="T1" fmla="*/ T0 w 3035"/>
                                <a:gd name="T2" fmla="+- 0 1221 1216"/>
                                <a:gd name="T3" fmla="*/ 1221 h 550"/>
                                <a:gd name="T4" fmla="+- 0 4705 4413"/>
                                <a:gd name="T5" fmla="*/ T4 w 3035"/>
                                <a:gd name="T6" fmla="+- 0 1221 1216"/>
                                <a:gd name="T7" fmla="*/ 1221 h 550"/>
                                <a:gd name="T8" fmla="+- 0 4686 4413"/>
                                <a:gd name="T9" fmla="*/ T8 w 3035"/>
                                <a:gd name="T10" fmla="+- 0 1226 1216"/>
                                <a:gd name="T11" fmla="*/ 1226 h 550"/>
                                <a:gd name="T12" fmla="+- 0 7174 4413"/>
                                <a:gd name="T13" fmla="*/ T12 w 3035"/>
                                <a:gd name="T14" fmla="+- 0 1226 1216"/>
                                <a:gd name="T15" fmla="*/ 1226 h 550"/>
                                <a:gd name="T16" fmla="+- 0 7155 4413"/>
                                <a:gd name="T17" fmla="*/ T16 w 3035"/>
                                <a:gd name="T18" fmla="+- 0 1221 1216"/>
                                <a:gd name="T19" fmla="*/ 1221 h 5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035" h="550">
                                  <a:moveTo>
                                    <a:pt x="2742" y="5"/>
                                  </a:moveTo>
                                  <a:lnTo>
                                    <a:pt x="292" y="5"/>
                                  </a:lnTo>
                                  <a:lnTo>
                                    <a:pt x="273" y="10"/>
                                  </a:lnTo>
                                  <a:lnTo>
                                    <a:pt x="2761" y="10"/>
                                  </a:lnTo>
                                  <a:lnTo>
                                    <a:pt x="2742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" name="Freeform 73"/>
                          <wps:cNvSpPr>
                            <a:spLocks/>
                          </wps:cNvSpPr>
                          <wps:spPr bwMode="auto">
                            <a:xfrm>
                              <a:off x="4413" y="1216"/>
                              <a:ext cx="3035" cy="550"/>
                            </a:xfrm>
                            <a:custGeom>
                              <a:avLst/>
                              <a:gdLst>
                                <a:gd name="T0" fmla="+- 0 7135 4413"/>
                                <a:gd name="T1" fmla="*/ T0 w 3035"/>
                                <a:gd name="T2" fmla="+- 0 1219 1216"/>
                                <a:gd name="T3" fmla="*/ 1219 h 550"/>
                                <a:gd name="T4" fmla="+- 0 4725 4413"/>
                                <a:gd name="T5" fmla="*/ T4 w 3035"/>
                                <a:gd name="T6" fmla="+- 0 1219 1216"/>
                                <a:gd name="T7" fmla="*/ 1219 h 550"/>
                                <a:gd name="T8" fmla="+- 0 4715 4413"/>
                                <a:gd name="T9" fmla="*/ T8 w 3035"/>
                                <a:gd name="T10" fmla="+- 0 1221 1216"/>
                                <a:gd name="T11" fmla="*/ 1221 h 550"/>
                                <a:gd name="T12" fmla="+- 0 7145 4413"/>
                                <a:gd name="T13" fmla="*/ T12 w 3035"/>
                                <a:gd name="T14" fmla="+- 0 1221 1216"/>
                                <a:gd name="T15" fmla="*/ 1221 h 550"/>
                                <a:gd name="T16" fmla="+- 0 7135 4413"/>
                                <a:gd name="T17" fmla="*/ T16 w 3035"/>
                                <a:gd name="T18" fmla="+- 0 1219 1216"/>
                                <a:gd name="T19" fmla="*/ 1219 h 5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035" h="550">
                                  <a:moveTo>
                                    <a:pt x="2722" y="3"/>
                                  </a:moveTo>
                                  <a:lnTo>
                                    <a:pt x="312" y="3"/>
                                  </a:lnTo>
                                  <a:lnTo>
                                    <a:pt x="302" y="5"/>
                                  </a:lnTo>
                                  <a:lnTo>
                                    <a:pt x="2732" y="5"/>
                                  </a:lnTo>
                                  <a:lnTo>
                                    <a:pt x="2722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" name="Freeform 72"/>
                          <wps:cNvSpPr>
                            <a:spLocks/>
                          </wps:cNvSpPr>
                          <wps:spPr bwMode="auto">
                            <a:xfrm>
                              <a:off x="4413" y="1216"/>
                              <a:ext cx="3035" cy="550"/>
                            </a:xfrm>
                            <a:custGeom>
                              <a:avLst/>
                              <a:gdLst>
                                <a:gd name="T0" fmla="+- 0 7095 4413"/>
                                <a:gd name="T1" fmla="*/ T0 w 3035"/>
                                <a:gd name="T2" fmla="+- 0 1216 1216"/>
                                <a:gd name="T3" fmla="*/ 1216 h 550"/>
                                <a:gd name="T4" fmla="+- 0 4765 4413"/>
                                <a:gd name="T5" fmla="*/ T4 w 3035"/>
                                <a:gd name="T6" fmla="+- 0 1216 1216"/>
                                <a:gd name="T7" fmla="*/ 1216 h 550"/>
                                <a:gd name="T8" fmla="+- 0 4755 4413"/>
                                <a:gd name="T9" fmla="*/ T8 w 3035"/>
                                <a:gd name="T10" fmla="+- 0 1219 1216"/>
                                <a:gd name="T11" fmla="*/ 1219 h 550"/>
                                <a:gd name="T12" fmla="+- 0 7105 4413"/>
                                <a:gd name="T13" fmla="*/ T12 w 3035"/>
                                <a:gd name="T14" fmla="+- 0 1219 1216"/>
                                <a:gd name="T15" fmla="*/ 1219 h 550"/>
                                <a:gd name="T16" fmla="+- 0 7095 4413"/>
                                <a:gd name="T17" fmla="*/ T16 w 3035"/>
                                <a:gd name="T18" fmla="+- 0 1216 1216"/>
                                <a:gd name="T19" fmla="*/ 1216 h 5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035" h="550">
                                  <a:moveTo>
                                    <a:pt x="2682" y="0"/>
                                  </a:moveTo>
                                  <a:lnTo>
                                    <a:pt x="352" y="0"/>
                                  </a:lnTo>
                                  <a:lnTo>
                                    <a:pt x="342" y="3"/>
                                  </a:lnTo>
                                  <a:lnTo>
                                    <a:pt x="2692" y="3"/>
                                  </a:lnTo>
                                  <a:lnTo>
                                    <a:pt x="26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8" name="Group 69"/>
                        <wpg:cNvGrpSpPr>
                          <a:grpSpLocks/>
                        </wpg:cNvGrpSpPr>
                        <wpg:grpSpPr bwMode="auto">
                          <a:xfrm>
                            <a:off x="4567" y="1344"/>
                            <a:ext cx="2739" cy="257"/>
                            <a:chOff x="4567" y="1344"/>
                            <a:chExt cx="2739" cy="257"/>
                          </a:xfrm>
                        </wpg:grpSpPr>
                        <wps:wsp>
                          <wps:cNvPr id="129" name="Freeform 70"/>
                          <wps:cNvSpPr>
                            <a:spLocks/>
                          </wps:cNvSpPr>
                          <wps:spPr bwMode="auto">
                            <a:xfrm>
                              <a:off x="4567" y="1344"/>
                              <a:ext cx="2739" cy="257"/>
                            </a:xfrm>
                            <a:custGeom>
                              <a:avLst/>
                              <a:gdLst>
                                <a:gd name="T0" fmla="+- 0 4567 4567"/>
                                <a:gd name="T1" fmla="*/ T0 w 2739"/>
                                <a:gd name="T2" fmla="+- 0 1600 1344"/>
                                <a:gd name="T3" fmla="*/ 1600 h 257"/>
                                <a:gd name="T4" fmla="+- 0 7306 4567"/>
                                <a:gd name="T5" fmla="*/ T4 w 2739"/>
                                <a:gd name="T6" fmla="+- 0 1600 1344"/>
                                <a:gd name="T7" fmla="*/ 1600 h 257"/>
                                <a:gd name="T8" fmla="+- 0 7306 4567"/>
                                <a:gd name="T9" fmla="*/ T8 w 2739"/>
                                <a:gd name="T10" fmla="+- 0 1344 1344"/>
                                <a:gd name="T11" fmla="*/ 1344 h 257"/>
                                <a:gd name="T12" fmla="+- 0 4567 4567"/>
                                <a:gd name="T13" fmla="*/ T12 w 2739"/>
                                <a:gd name="T14" fmla="+- 0 1344 1344"/>
                                <a:gd name="T15" fmla="*/ 1344 h 257"/>
                                <a:gd name="T16" fmla="+- 0 4567 4567"/>
                                <a:gd name="T17" fmla="*/ T16 w 2739"/>
                                <a:gd name="T18" fmla="+- 0 1600 1344"/>
                                <a:gd name="T19" fmla="*/ 1600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739" h="257">
                                  <a:moveTo>
                                    <a:pt x="0" y="256"/>
                                  </a:moveTo>
                                  <a:lnTo>
                                    <a:pt x="2739" y="256"/>
                                  </a:lnTo>
                                  <a:lnTo>
                                    <a:pt x="273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8" o:spid="_x0000_s1026" style="position:absolute;margin-left:22.4pt;margin-top:60.8pt;width:548.25pt;height:750.45pt;z-index:-4528;mso-position-horizontal-relative:page;mso-position-vertical-relative:page" coordorigin="448,1216" coordsize="10965,15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">
                <v:group id="Group 84" o:spid="_x0000_s1027" style="position:absolute;left:448;top:1488;width:10965;height:14736" coordorigin="448,1488" coordsize="10965,147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<v:shape id="Freeform 127" o:spid="_x0000_s1028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IAVsIA&#10;AADbAAAADwAAAGRycy9kb3ducmV2LnhtbESPQYvCMBSE74L/ITxhb5rawypdo4giuPSkVs+P5tmW&#10;bV5KErW7v34jCB6HmfmGWax604o7Od9YVjCdJCCIS6sbrhQUp914DsIHZI2tZVLwSx5Wy+FggZm2&#10;Dz7Q/RgqESHsM1RQh9BlUvqyJoN+Yjvi6F2tMxiidJXUDh8RblqZJsmnNNhwXKixo01N5c/xZhTI&#10;bXr5y/Opvp6L3N0ueTdb07dSH6N+/QUiUB/e4Vd7rxXMUnh+iT9AL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cgBWwgAAANsAAAAPAAAAAAAAAAAAAAAAAJgCAABkcnMvZG93&#10;bnJldi54bWxQSwUGAAAAAAQABAD1AAAAhwMAAAAA&#10;" path="m206,14712r-63,l151,14736r65,l206,14712xe" fillcolor="#2e3092" stroked="f">
                    <v:path arrowok="t" o:connecttype="custom" o:connectlocs="206,16200;143,16200;151,16224;216,16224;206,16200" o:connectangles="0,0,0,0,0"/>
                  </v:shape>
                  <v:shape id="Freeform 126" o:spid="_x0000_s1029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6lzcEA&#10;AADbAAAADwAAAGRycy9kb3ducmV2LnhtbESPQYvCMBSE74L/ITzBm6Yq6FKNIorg0tO66vnRPNti&#10;81KSqHV/vVkQPA4z8w2zWLWmFndyvrKsYDRMQBDnVldcKDj+7gZfIHxA1lhbJgVP8rBadjsLTLV9&#10;8A/dD6EQEcI+RQVlCE0qpc9LMuiHtiGO3sU6gyFKV0jt8BHhppbjJJlKgxXHhRIb2pSUXw83o0Bu&#10;x+e/LBvpy+mYuds5a2Zr+laq32vXcxCB2vAJv9t7rWA2gf8v8Qf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g+pc3BAAAA2wAAAA8AAAAAAAAAAAAAAAAAmAIAAGRycy9kb3du&#10;cmV2LnhtbFBLBQYAAAAABAAEAPUAAACGAwAAAAA=&#10;" path="m10821,14712r-63,l10748,14736r65,l10821,14712xe" fillcolor="#2e3092" stroked="f">
                    <v:path arrowok="t" o:connecttype="custom" o:connectlocs="10821,16200;10758,16200;10748,16224;10813,16224;10821,16200" o:connectangles="0,0,0,0,0"/>
                  </v:shape>
                  <v:shape id="Freeform 125" o:spid="_x0000_s1030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c9ucEA&#10;AADbAAAADwAAAGRycy9kb3ducmV2LnhtbESPQYvCMBSE74L/ITzBm6aK6FKNIorg0tO66vnRPNti&#10;81KSqHV/vVkQPA4z8w2zWLWmFndyvrKsYDRMQBDnVldcKDj+7gZfIHxA1lhbJgVP8rBadjsLTLV9&#10;8A/dD6EQEcI+RQVlCE0qpc9LMuiHtiGO3sU6gyFKV0jt8BHhppbjJJlKgxXHhRIb2pSUXw83o0Bu&#10;x+e/LBvpy+mYuds5a2Zr+laq32vXcxCB2vAJv9t7rWA2gf8v8Qf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fXPbnBAAAA2wAAAA8AAAAAAAAAAAAAAAAAmAIAAGRycy9kb3du&#10;cmV2LnhtbFBLBQYAAAAABAAEAPUAAACGAwAAAAA=&#10;" path="m138,14688r-39,l106,14712r40,l138,14688xe" fillcolor="#2e3092" stroked="f">
                    <v:path arrowok="t" o:connecttype="custom" o:connectlocs="138,16176;99,16176;106,16200;146,16200;138,16176" o:connectangles="0,0,0,0,0"/>
                  </v:shape>
                  <v:shape id="Freeform 124" o:spid="_x0000_s1031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uYIsEA&#10;AADbAAAADwAAAGRycy9kb3ducmV2LnhtbESPQYvCMBSE74L/ITzBm6YK6lKNIorg0tO66vnRPNti&#10;81KSqHV/vVkQPA4z8w2zWLWmFndyvrKsYDRMQBDnVldcKDj+7gZfIHxA1lhbJgVP8rBadjsLTLV9&#10;8A/dD6EQEcI+RQVlCE0qpc9LMuiHtiGO3sU6gyFKV0jt8BHhppbjJJlKgxXHhRIb2pSUXw83o0Bu&#10;x+e/LBvpy+mYuds5a2Zr+laq32vXcxCB2vAJv9t7rWA2gf8v8Qf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ibmCLBAAAA2wAAAA8AAAAAAAAAAAAAAAAAmAIAAGRycy9kb3du&#10;cmV2LnhtbFBLBQYAAAAABAAEAPUAAACGAwAAAAA=&#10;" path="m10864,14688r-38,l10818,14712r40,l10864,14688xe" fillcolor="#2e3092" stroked="f">
                    <v:path arrowok="t" o:connecttype="custom" o:connectlocs="10864,16176;10826,16176;10818,16200;10858,16200;10864,16176" o:connectangles="0,0,0,0,0"/>
                  </v:shape>
                  <v:shape id="Freeform 123" o:spid="_x0000_s1032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kGVcIA&#10;AADbAAAADwAAAGRycy9kb3ducmV2LnhtbESPS4sCMRCE78L+h9ALe9OMHlRGMyK7LChz8nluJj0P&#10;dtIZkqiz/nojCB6LqvqKWq5604orOd9YVjAeJSCIC6sbrhQcD7/DOQgfkDW2lknBP3lYZR+DJaba&#10;3nhH132oRISwT1FBHUKXSumLmgz6ke2Io1daZzBE6SqpHd4i3LRykiRTabDhuFBjR981FX/7i1Eg&#10;fybne56PdXk65u5yzrvZmrZKfX326wWIQH14h1/tjVYwm8LzS/wBMn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SQZVwgAAANsAAAAPAAAAAAAAAAAAAAAAAJgCAABkcnMvZG93&#10;bnJldi54bWxQSwUGAAAAAAQABAD1AAAAhwMAAAAA&#10;" path="m101,14664r-27,l80,14688r28,l101,14664xe" fillcolor="#2e3092" stroked="f">
                    <v:path arrowok="t" o:connecttype="custom" o:connectlocs="101,16152;74,16152;80,16176;108,16176;101,16152" o:connectangles="0,0,0,0,0"/>
                  </v:shape>
                  <v:shape id="Freeform 122" o:spid="_x0000_s1033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WjzsMA&#10;AADbAAAADwAAAGRycy9kb3ducmV2LnhtbESPQWvCQBSE74X+h+UVvNVNcjAlukpoKVRyqlXPj+wz&#10;CWbfht2NRn+9Wyj0OMzMN8xqM5leXMj5zrKCdJ6AIK6t7rhRsP/5fH0D4QOyxt4yKbiRh836+WmF&#10;hbZX/qbLLjQiQtgXqKANYSik9HVLBv3cDsTRO1lnMETpGqkdXiPc9DJLkoU02HFcaHGg95bq8240&#10;CuRHdrxXVapPh33lxmM15CVtlZq9TOUSRKAp/If/2l9aQZ7D75f4A+T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wWjzsMAAADbAAAADwAAAAAAAAAAAAAAAACYAgAAZHJzL2Rv&#10;d25yZXYueG1sUEsFBgAAAAAEAAQA9QAAAIgDAAAAAA==&#10;" path="m10890,14664r-27,l10856,14688r28,l10890,14664xe" fillcolor="#2e3092" stroked="f">
                    <v:path arrowok="t" o:connecttype="custom" o:connectlocs="10890,16152;10863,16152;10856,16176;10884,16176;10890,16152" o:connectangles="0,0,0,0,0"/>
                  </v:shape>
                  <v:shape id="Freeform 121" o:spid="_x0000_s1034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o3vL4A&#10;AADbAAAADwAAAGRycy9kb3ducmV2LnhtbERPTYvCMBC9C/6HMII3TfWgSzWKKILSk271PDRjW2wm&#10;JYla/fXmsLDHx/terjvTiCc5X1tWMBknIIgLq2suFeS/+9EPCB+QNTaWScGbPKxX/d4SU21ffKLn&#10;OZQihrBPUUEVQptK6YuKDPqxbYkjd7POYIjQlVI7fMVw08hpksykwZpjQ4UtbSsq7ueHUSB30+sn&#10;yyb6dskz97hm7XxDR6WGg26zABGoC//iP/dBK5jHsfFL/AFy9Q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aaN7y+AAAA2wAAAA8AAAAAAAAAAAAAAAAAmAIAAGRycy9kb3ducmV2&#10;LnhtbFBLBQYAAAAABAAEAPUAAACDAwAAAAA=&#10;" path="m76,14640r-24,l57,14664r25,l76,14640xe" fillcolor="#2e3092" stroked="f">
                    <v:path arrowok="t" o:connecttype="custom" o:connectlocs="76,16128;52,16128;57,16152;82,16152;76,16128" o:connectangles="0,0,0,0,0"/>
                  </v:shape>
                  <v:shape id="Freeform 120" o:spid="_x0000_s1035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aSJ8IA&#10;AADbAAAADwAAAGRycy9kb3ducmV2LnhtbESPQYvCMBSE74L/ITzBm6Z6ULcaRRTBpad11fOjebbF&#10;5qUkUev+eiMseBxm5htmsWpNLe7kfGVZwWiYgCDOra64UHD83Q1mIHxA1lhbJgVP8rBadjsLTLV9&#10;8A/dD6EQEcI+RQVlCE0qpc9LMuiHtiGO3sU6gyFKV0jt8BHhppbjJJlIgxXHhRIb2pSUXw83o0Bu&#10;x+e/LBvpy+mYuds5a6Zr+laq32vXcxCB2vAJ/7f3WsH0C95f4g+Qy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1pInwgAAANsAAAAPAAAAAAAAAAAAAAAAAJgCAABkcnMvZG93&#10;bnJldi54bWxQSwUGAAAAAAQABAD1AAAAhwMAAAAA&#10;" path="m10912,14640r-24,l10882,14664r25,l10912,14640xe" fillcolor="#2e3092" stroked="f">
                    <v:path arrowok="t" o:connecttype="custom" o:connectlocs="10912,16128;10888,16128;10882,16152;10907,16152;10912,16128" o:connectangles="0,0,0,0,0"/>
                  </v:shape>
                  <v:shape id="Freeform 119" o:spid="_x0000_s1036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lLnb4A&#10;AADbAAAADwAAAGRycy9kb3ducmV2LnhtbERPTYvCMBC9C/6HMII3TfXgSjWKKILSk271PDRjW2wm&#10;JYla/fXmsLDHx/terjvTiCc5X1tWMBknIIgLq2suFeS/+9EchA/IGhvLpOBNHtarfm+JqbYvPtHz&#10;HEoRQ9inqKAKoU2l9EVFBv3YtsSRu1lnMEToSqkdvmK4aeQ0SWbSYM2xocKWthUV9/PDKJC76fWT&#10;ZRN9u+SZe1yz9mdDR6WGg26zABGoC//iP/dBK5jH9fFL/AFy9Q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05S52+AAAA2wAAAA8AAAAAAAAAAAAAAAAAmAIAAGRycy9kb3ducmV2&#10;LnhtbFBLBQYAAAAABAAEAPUAAACDAwAAAAA=&#10;" path="m60,14616r-23,l42,14640r23,l60,14616xe" fillcolor="#2e3092" stroked="f">
                    <v:path arrowok="t" o:connecttype="custom" o:connectlocs="60,16104;37,16104;42,16128;65,16128;60,16104" o:connectangles="0,0,0,0,0"/>
                  </v:shape>
                  <v:shape id="Freeform 118" o:spid="_x0000_s1037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XuBsIA&#10;AADbAAAADwAAAGRycy9kb3ducmV2LnhtbESPQYvCMBSE78L+h/CEvWlaD6tUo4iL4NKTWj0/mmdb&#10;bF5KErW7v34jCB6HmfmGWax604o7Od9YVpCOExDEpdUNVwqK43Y0A+EDssbWMin4JQ+r5cdggZm2&#10;D97T/RAqESHsM1RQh9BlUvqyJoN+bDvi6F2sMxiidJXUDh8Rblo5SZIvabDhuFBjR5uayuvhZhTI&#10;78n5L89TfTkVubud8266ph+lPof9eg4iUB/e4Vd7pxXMUnh+iT9AL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de4GwgAAANsAAAAPAAAAAAAAAAAAAAAAAJgCAABkcnMvZG93&#10;bnJldi54bWxQSwUGAAAAAAQABAD1AAAAhwMAAAAA&#10;" path="m10927,14616r-23,l10899,14640r23,l10927,14616xe" fillcolor="#2e3092" stroked="f">
                    <v:path arrowok="t" o:connecttype="custom" o:connectlocs="10927,16104;10904,16104;10899,16128;10922,16128;10927,16104" o:connectangles="0,0,0,0,0"/>
                  </v:shape>
                  <v:shape id="Freeform 117" o:spid="_x0000_s1038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dwccIA&#10;AADbAAAADwAAAGRycy9kb3ducmV2LnhtbESPT4vCMBTE7wt+h/AEb2tqD65Uo4iysNLT+u/8aJ5t&#10;sXkpSdTqpzeC4HGYmd8ws0VnGnEl52vLCkbDBARxYXXNpYL97vd7AsIHZI2NZVJwJw+Lee9rhpm2&#10;N/6n6zaUIkLYZ6igCqHNpPRFRQb90LbE0TtZZzBE6UqpHd4i3DQyTZKxNFhzXKiwpVVFxXl7MQrk&#10;Oj0+8nykT4d97i7HvP1Z0kapQb9bTkEE6sIn/G7/aQWTFF5f4g+Q8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p3BxwgAAANsAAAAPAAAAAAAAAAAAAAAAAJgCAABkcnMvZG93&#10;bnJldi54bWxQSwUGAAAAAAQABAD1AAAAhwMAAAAA&#10;" path="m46,14592r-25,l25,14616r25,l46,14592xe" fillcolor="#2e3092" stroked="f">
                    <v:path arrowok="t" o:connecttype="custom" o:connectlocs="46,16080;21,16080;25,16104;50,16104;46,16080" o:connectangles="0,0,0,0,0"/>
                  </v:shape>
                  <v:shape id="Freeform 116" o:spid="_x0000_s1039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vV6sMA&#10;AADbAAAADwAAAGRycy9kb3ducmV2LnhtbESPQWvCQBSE7wX/w/IEb3UThVaiaxClUMmpqfX8yD6T&#10;YPZt2F1N7K/vFgo9DjPzDbPJR9OJOznfWlaQzhMQxJXVLdcKTp9vzysQPiBr7CyTggd5yLeTpw1m&#10;2g78Qfcy1CJC2GeooAmhz6T0VUMG/dz2xNG7WGcwROlqqR0OEW46uUiSF2mw5bjQYE/7hqpreTMK&#10;5GFx/i6KVF++ToW7nYv+dUdHpWbTcbcGEWgM/+G/9rtWsFrC75f4A+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evV6sMAAADbAAAADwAAAAAAAAAAAAAAAACYAgAAZHJzL2Rv&#10;d25yZXYueG1sUEsFBgAAAAAEAAQA9QAAAIgDAAAAAA==&#10;" path="m10943,14592r-25,l10914,14616r25,l10943,14592xe" fillcolor="#2e3092" stroked="f">
                    <v:path arrowok="t" o:connecttype="custom" o:connectlocs="10943,16080;10918,16080;10914,16104;10939,16104;10943,16080" o:connectangles="0,0,0,0,0"/>
                  </v:shape>
                  <v:shape id="Freeform 115" o:spid="_x0000_s1040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JNnsMA&#10;AADbAAAADwAAAGRycy9kb3ducmV2LnhtbESPQWvCQBSE7wX/w/IEb3UTkVaiaxClUMmpqfX8yD6T&#10;YPZt2F1N7K/vFgo9DjPzDbPJR9OJOznfWlaQzhMQxJXVLdcKTp9vzysQPiBr7CyTggd5yLeTpw1m&#10;2g78Qfcy1CJC2GeooAmhz6T0VUMG/dz2xNG7WGcwROlqqR0OEW46uUiSF2mw5bjQYE/7hqpreTMK&#10;5GFx/i6KVF++ToW7nYv+dUdHpWbTcbcGEWgM/+G/9rtWsFrC75f4A+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gJNnsMAAADbAAAADwAAAAAAAAAAAAAAAACYAgAAZHJzL2Rv&#10;d25yZXYueG1sUEsFBgAAAAAEAAQA9QAAAIgDAAAAAA==&#10;" path="m35,14568r-23,l15,14592r23,l35,14568xe" fillcolor="#2e3092" stroked="f">
                    <v:path arrowok="t" o:connecttype="custom" o:connectlocs="35,16056;12,16056;15,16080;38,16080;35,16056" o:connectangles="0,0,0,0,0"/>
                  </v:shape>
                  <v:shape id="Freeform 114" o:spid="_x0000_s1041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7oBcMA&#10;AADbAAAADwAAAGRycy9kb3ducmV2LnhtbESPQWvCQBSE7wX/w/IEb3UTwVaiaxClUMmpqfX8yD6T&#10;YPZt2F1N7K/vFgo9DjPzDbPJR9OJOznfWlaQzhMQxJXVLdcKTp9vzysQPiBr7CyTggd5yLeTpw1m&#10;2g78Qfcy1CJC2GeooAmhz6T0VUMG/dz2xNG7WGcwROlqqR0OEW46uUiSF2mw5bjQYE/7hqpreTMK&#10;5GFx/i6KVF++ToW7nYv+dUdHpWbTcbcGEWgM/+G/9rtWsFrC75f4A+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U7oBcMAAADbAAAADwAAAAAAAAAAAAAAAACYAgAAZHJzL2Rv&#10;d25yZXYueG1sUEsFBgAAAAAEAAQA9QAAAIgDAAAAAA==&#10;" path="m10952,14568r-23,l10926,14592r23,l10952,14568xe" fillcolor="#2e3092" stroked="f">
                    <v:path arrowok="t" o:connecttype="custom" o:connectlocs="10952,16056;10929,16056;10926,16080;10949,16080;10952,16056" o:connectangles="0,0,0,0,0"/>
                  </v:shape>
                  <v:shape id="Freeform 113" o:spid="_x0000_s1042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x2csIA&#10;AADbAAAADwAAAGRycy9kb3ducmV2LnhtbESPS4sCMRCE78L+h9ALe9OMHlRGMyK7LChz8nluJj0P&#10;dtIZkqiz/nojCB6LqvqKWq5604orOd9YVjAeJSCIC6sbrhQcD7/DOQgfkDW2lknBP3lYZR+DJaba&#10;3nhH132oRISwT1FBHUKXSumLmgz6ke2Io1daZzBE6SqpHd4i3LRykiRTabDhuFBjR981FX/7i1Eg&#10;fybne56PdXk65u5yzrvZmrZKfX326wWIQH14h1/tjVYwn8LzS/wBMn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nHZywgAAANsAAAAPAAAAAAAAAAAAAAAAAJgCAABkcnMvZG93&#10;bnJldi54bWxQSwUGAAAAAAQABAD1AAAAhwMAAAAA&#10;" path="m26,14544r-21,l7,14568r22,l26,14544xe" fillcolor="#2e3092" stroked="f">
                    <v:path arrowok="t" o:connecttype="custom" o:connectlocs="26,16032;5,16032;7,16056;29,16056;26,16032" o:connectangles="0,0,0,0,0"/>
                  </v:shape>
                  <v:shape id="Freeform 112" o:spid="_x0000_s1043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DT6cEA&#10;AADbAAAADwAAAGRycy9kb3ducmV2LnhtbESPzarCMBSE9xd8h3AEd9dUFyrVKKIISlfXv/WhObbF&#10;5qQkUatPfyMILoeZ+YaZLVpTizs5X1lWMOgnIIhzqysuFBwPm98JCB+QNdaWScGTPCzmnZ8Zpto+&#10;+I/u+1CICGGfooIyhCaV0uclGfR92xBH72KdwRClK6R2+IhwU8thkoykwYrjQokNrUrKr/ubUSDX&#10;w/Mrywb6cjpm7nbOmvGSdkr1uu1yCiJQG77hT3urFUzG8P4Sf4C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LQ0+nBAAAA2wAAAA8AAAAAAAAAAAAAAAAAmAIAAGRycy9kb3du&#10;cmV2LnhtbFBLBQYAAAAABAAEAPUAAACGAwAAAAA=&#10;" path="m10959,14544r-21,l10935,14568r22,l10959,14544xe" fillcolor="#2e3092" stroked="f">
                    <v:path arrowok="t" o:connecttype="custom" o:connectlocs="10959,16032;10938,16032;10935,16056;10957,16056;10959,16032" o:connectangles="0,0,0,0,0"/>
                  </v:shape>
                  <v:shape id="Freeform 111" o:spid="_x0000_s1044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9Hm74A&#10;AADbAAAADwAAAGRycy9kb3ducmV2LnhtbERPTYvCMBC9C/6HMII3TfXgSjWKKILSk271PDRjW2wm&#10;JYla/fXmsLDHx/terjvTiCc5X1tWMBknIIgLq2suFeS/+9EchA/IGhvLpOBNHtarfm+JqbYvPtHz&#10;HEoRQ9inqKAKoU2l9EVFBv3YtsSRu1lnMEToSqkdvmK4aeQ0SWbSYM2xocKWthUV9/PDKJC76fWT&#10;ZRN9u+SZe1yz9mdDR6WGg26zABGoC//iP/dBK5jHsfFL/AFy9Q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NPR5u+AAAA2wAAAA8AAAAAAAAAAAAAAAAAmAIAAGRycy9kb3ducmV2&#10;LnhtbFBLBQYAAAAABAAEAPUAAACDAwAAAAA=&#10;" path="m21,14520r-19,l3,14544r20,l21,14520xe" fillcolor="#2e3092" stroked="f">
                    <v:path arrowok="t" o:connecttype="custom" o:connectlocs="21,16008;2,16008;3,16032;23,16032;21,16008" o:connectangles="0,0,0,0,0"/>
                  </v:shape>
                  <v:shape id="Freeform 110" o:spid="_x0000_s1045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PiAMIA&#10;AADbAAAADwAAAGRycy9kb3ducmV2LnhtbESPQYvCMBSE74L/ITzBm6Z6ULcaRRTBpad11fOjebbF&#10;5qUkUev+erMgeBxm5htmsWpNLe7kfGVZwWiYgCDOra64UHD83Q1mIHxA1lhbJgVP8rBadjsLTLV9&#10;8A/dD6EQEcI+RQVlCE0qpc9LMuiHtiGO3sU6gyFKV0jt8BHhppbjJJlIgxXHhRIb2pSUXw83o0Bu&#10;x+e/LBvpy+mYuds5a6Zr+laq32vXcxCB2vAJv9t7rWD2Bf9f4g+Qy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A+IAwgAAANsAAAAPAAAAAAAAAAAAAAAAAJgCAABkcnMvZG93&#10;bnJldi54bWxQSwUGAAAAAAQABAD1AAAAhwMAAAAA&#10;" path="m10962,14520r-19,l10941,14544r20,l10962,14520xe" fillcolor="#2e3092" stroked="f">
                    <v:path arrowok="t" o:connecttype="custom" o:connectlocs="10962,16008;10943,16008;10941,16032;10961,16032;10962,16008" o:connectangles="0,0,0,0,0"/>
                  </v:shape>
                  <v:shape id="Freeform 109" o:spid="_x0000_s1046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DdQL8A&#10;AADbAAAADwAAAGRycy9kb3ducmV2LnhtbERPy4rCMBTdD/gP4QruxrQunLEaizgMKF35XF+aa1ts&#10;bkoStfr1k4Uwy8N5L/LetOJOzjeWFaTjBARxaXXDlYLj4ffzG4QPyBpby6TgSR7y5eBjgZm2D97R&#10;fR8qEUPYZ6igDqHLpPRlTQb92HbEkbtYZzBE6CqpHT5iuGnlJEmm0mDDsaHGjtY1ldf9zSiQP5Pz&#10;qyhSfTkdC3c7F93XirZKjYb9ag4iUB/+xW/3RiuYxfXxS/wBcvk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44N1AvwAAANsAAAAPAAAAAAAAAAAAAAAAAJgCAABkcnMvZG93bnJl&#10;di54bWxQSwUGAAAAAAQABAD1AAAAhAMAAAAA&#10;" path="m20,14496r-20,l,14520r20,l20,14496xe" fillcolor="#2e3092" stroked="f">
                    <v:path arrowok="t" o:connecttype="custom" o:connectlocs="20,15984;0,15984;0,16008;20,16008;20,15984" o:connectangles="0,0,0,0,0"/>
                  </v:shape>
                  <v:shape id="Freeform 108" o:spid="_x0000_s1047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x428MA&#10;AADbAAAADwAAAGRycy9kb3ducmV2LnhtbESPS2vDMBCE74X+B7GF3GrZOaSNYzmEhEKLT83rvFjr&#10;B7FWRlISt7++KhR6HGbmG6ZYT2YQN3K+t6wgS1IQxLXVPbcKjoe351cQPiBrHCyTgi/ysC4fHwrM&#10;tb3zJ932oRURwj5HBV0IYy6lrzsy6BM7Ekevsc5giNK1Uju8R7gZ5DxNF9Jgz3Ghw5G2HdWX/dUo&#10;kLv5+buqMt2cjpW7nqvxZUMfSs2eps0KRKAp/If/2u9awTKD3y/xB8j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6x428MAAADbAAAADwAAAAAAAAAAAAAAAACYAgAAZHJzL2Rv&#10;d25yZXYueG1sUEsFBgAAAAAEAAQA9QAAAIgDAAAAAA==&#10;" path="m10964,14496r-20,l10944,14520r20,l10964,14496xe" fillcolor="#2e3092" stroked="f">
                    <v:path arrowok="t" o:connecttype="custom" o:connectlocs="10964,15984;10944,15984;10944,16008;10964,16008;10964,15984" o:connectangles="0,0,0,0,0"/>
                  </v:shape>
                  <v:shape id="Freeform 107" o:spid="_x0000_s1048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7mrMIA&#10;AADbAAAADwAAAGRycy9kb3ducmV2LnhtbESPT4vCMBTE78J+h/AWvGlqD7pWo4giuPTk3/OjebbF&#10;5qUkUbv76TeCsMdhZn7DzJedacSDnK8tKxgNExDEhdU1lwpOx+3gC4QPyBoby6TghzwsFx+9OWba&#10;PnlPj0MoRYSwz1BBFUKbSemLigz6oW2Jo3e1zmCI0pVSO3xGuGlkmiRjabDmuFBhS+uKitvhbhTI&#10;TXr5zfORvp5Pubtf8nayom+l+p/dagYiUBf+w+/2TiuYpvD6En+AX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fuaswgAAANsAAAAPAAAAAAAAAAAAAAAAAJgCAABkcnMvZG93&#10;bnJldi54bWxQSwUGAAAAAAQABAD1AAAAhwMAAAAA&#10;" path="m20,264l,264,,14496r20,l20,264xe" fillcolor="#2e3092" stroked="f">
                    <v:path arrowok="t" o:connecttype="custom" o:connectlocs="20,1752;0,1752;0,15984;20,15984;20,1752" o:connectangles="0,0,0,0,0"/>
                  </v:shape>
                  <v:shape id="Freeform 106" o:spid="_x0000_s1049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JDN8QA&#10;AADbAAAADwAAAGRycy9kb3ducmV2LnhtbESPQWvCQBSE7wX/w/IEb3UThVajaxBLoSWnWvX8yD6T&#10;YPZt2N3EtL++Wyj0OMzMN8w2H00rBnK+sawgnScgiEurG64UnD5fH1cgfEDW2FomBV/kId9NHraY&#10;aXvnDxqOoRIRwj5DBXUIXSalL2sy6Oe2I47e1TqDIUpXSe3wHuGmlYskeZIGG44LNXZ0qKm8HXuj&#10;QL4sLt9Fkerr+VS4/lJ0z3t6V2o2HfcbEIHG8B/+a79pBesl/H6JP0D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gyQzfEAAAA2wAAAA8AAAAAAAAAAAAAAAAAmAIAAGRycy9k&#10;b3ducmV2LnhtbFBLBQYAAAAABAAEAPUAAACJAwAAAAA=&#10;" path="m10964,264r-20,l10944,14496r20,l10964,264xe" fillcolor="#2e3092" stroked="f">
                    <v:path arrowok="t" o:connecttype="custom" o:connectlocs="10964,1752;10944,1752;10944,15984;10964,15984;10964,1752" o:connectangles="0,0,0,0,0"/>
                  </v:shape>
                  <v:shape id="Freeform 105" o:spid="_x0000_s1050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vbQ8QA&#10;AADbAAAADwAAAGRycy9kb3ducmV2LnhtbESPQWvCQBSE7wX/w/IEb3UTkVajaxBLoSWnWvX8yD6T&#10;YPZt2N3EtL++Wyj0OMzMN8w2H00rBnK+sawgnScgiEurG64UnD5fH1cgfEDW2FomBV/kId9NHraY&#10;aXvnDxqOoRIRwj5DBXUIXSalL2sy6Oe2I47e1TqDIUpXSe3wHuGmlYskeZIGG44LNXZ0qKm8HXuj&#10;QL4sLt9Fkerr+VS4/lJ0z3t6V2o2HfcbEIHG8B/+a79pBesl/H6JP0D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fb20PEAAAA2wAAAA8AAAAAAAAAAAAAAAAAmAIAAGRycy9k&#10;b3ducmV2LnhtbFBLBQYAAAAABAAEAPUAAACJAwAAAAA=&#10;" path="m20,240l,240r,24l20,264r,-24xe" fillcolor="#2e3092" stroked="f">
                    <v:path arrowok="t" o:connecttype="custom" o:connectlocs="20,1728;0,1728;0,1752;20,1752;20,1728" o:connectangles="0,0,0,0,0"/>
                  </v:shape>
                  <v:shape id="Freeform 104" o:spid="_x0000_s1051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d+2MQA&#10;AADbAAAADwAAAGRycy9kb3ducmV2LnhtbESPQWvCQBSE7wX/w/IEb3UTwVajaxBLoSWnWvX8yD6T&#10;YPZt2N3EtL++Wyj0OMzMN8w2H00rBnK+sawgnScgiEurG64UnD5fH1cgfEDW2FomBV/kId9NHraY&#10;aXvnDxqOoRIRwj5DBXUIXSalL2sy6Oe2I47e1TqDIUpXSe3wHuGmlYskeZIGG44LNXZ0qKm8HXuj&#10;QL4sLt9Fkerr+VS4/lJ0z3t6V2o2HfcbEIHG8B/+a79pBesl/H6JP0D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XftjEAAAA2wAAAA8AAAAAAAAAAAAAAAAAmAIAAGRycy9k&#10;b3ducmV2LnhtbFBLBQYAAAAABAAEAPUAAACJAwAAAAA=&#10;" path="m10964,240r-20,l10944,264r20,l10964,240xe" fillcolor="#2e3092" stroked="f">
                    <v:path arrowok="t" o:connecttype="custom" o:connectlocs="10964,1728;10944,1728;10944,1752;10964,1752;10964,1728" o:connectangles="0,0,0,0,0"/>
                  </v:shape>
                  <v:shape id="Freeform 103" o:spid="_x0000_s1052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Xgr8IA&#10;AADbAAAADwAAAGRycy9kb3ducmV2LnhtbESPT4vCMBTE74LfITzBm6Z60LUaRVwWlJ78e340z7bY&#10;vJQkat1PvxGEPQ4z8xtmsWpNLR7kfGVZwWiYgCDOra64UHA6/gy+QPiArLG2TApe5GG17HYWmGr7&#10;5D09DqEQEcI+RQVlCE0qpc9LMuiHtiGO3tU6gyFKV0jt8BnhppbjJJlIgxXHhRIb2pSU3w53o0B+&#10;jy+/WTbS1/Mpc/dL1kzXtFOq32vXcxCB2vAf/rS3WsFsAu8v8QfI5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ReCvwgAAANsAAAAPAAAAAAAAAAAAAAAAAJgCAABkcnMvZG93&#10;bnJldi54bWxQSwUGAAAAAAQABAD1AAAAhwMAAAAA&#10;" path="m23,216r-21,l1,240r20,l23,216xe" fillcolor="#2e3092" stroked="f">
                    <v:path arrowok="t" o:connecttype="custom" o:connectlocs="23,1704;2,1704;1,1728;21,1728;23,1704" o:connectangles="0,0,0,0,0"/>
                  </v:shape>
                  <v:shape id="Freeform 102" o:spid="_x0000_s1053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lFNMIA&#10;AADbAAAADwAAAGRycy9kb3ducmV2LnhtbESPQYvCMBSE74L/ITzBm6Z6ULcaRRTBpad11fOjebbF&#10;5qUkUev+eiMseBxm5htmsWpNLe7kfGVZwWiYgCDOra64UHD83Q1mIHxA1lhbJgVP8rBadjsLTLV9&#10;8A/dD6EQEcI+RQVlCE0qpc9LMuiHtiGO3sU6gyFKV0jt8BHhppbjJJlIgxXHhRIb2pSUXw83o0Bu&#10;x+e/LBvpy+mYuds5a6Zr+laq32vXcxCB2vAJ/7f3WsHXFN5f4g+Qy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CUU0wgAAANsAAAAPAAAAAAAAAAAAAAAAAJgCAABkcnMvZG93&#10;bnJldi54bWxQSwUGAAAAAAQABAD1AAAAhwMAAAAA&#10;" path="m10962,216r-21,l10943,240r20,l10962,216xe" fillcolor="#2e3092" stroked="f">
                    <v:path arrowok="t" o:connecttype="custom" o:connectlocs="10962,1704;10941,1704;10943,1728;10963,1728;10962,1704" o:connectangles="0,0,0,0,0"/>
                  </v:shape>
                  <v:shape id="Freeform 101" o:spid="_x0000_s1054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bRRr8A&#10;AADbAAAADwAAAGRycy9kb3ducmV2LnhtbERPy4rCMBTdD/gP4QruxrQunLEaizgMKF35XF+aa1ts&#10;bkoStfr1k4Uwy8N5L/LetOJOzjeWFaTjBARxaXXDlYLj4ffzG4QPyBpby6TgSR7y5eBjgZm2D97R&#10;fR8qEUPYZ6igDqHLpPRlTQb92HbEkbtYZzBE6CqpHT5iuGnlJEmm0mDDsaHGjtY1ldf9zSiQP5Pz&#10;qyhSfTkdC3c7F93XirZKjYb9ag4iUB/+xW/3RiuYxbHxS/wBcvk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GltFGvwAAANsAAAAPAAAAAAAAAAAAAAAAAJgCAABkcnMvZG93bnJl&#10;di54bWxQSwUGAAAAAAQABAD1AAAAhAMAAAAA&#10;" path="m29,192r-22,l5,216r21,l29,192xe" fillcolor="#2e3092" stroked="f">
                    <v:path arrowok="t" o:connecttype="custom" o:connectlocs="29,1680;7,1680;5,1704;26,1704;29,1680" o:connectangles="0,0,0,0,0"/>
                  </v:shape>
                  <v:shape id="Freeform 100" o:spid="_x0000_s1055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p03cQA&#10;AADbAAAADwAAAGRycy9kb3ducmV2LnhtbESPQWvCQBSE7wX/w/IEb3UTD7ZG1yBKoZJTU+v5kX0m&#10;wezbsLua2F/fLRR6HGbmG2aTj6YTd3K+tawgnScgiCurW64VnD7fnl9B+ICssbNMCh7kId9OnjaY&#10;aTvwB93LUIsIYZ+hgiaEPpPSVw0Z9HPbE0fvYp3BEKWrpXY4RLjp5CJJltJgy3GhwZ72DVXX8mYU&#10;yMPi/F0Uqb58nQp3Oxf9y46OSs2m424NItAY/sN/7XetYLWC3y/xB8jt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adN3EAAAA2wAAAA8AAAAAAAAAAAAAAAAAmAIAAGRycy9k&#10;b3ducmV2LnhtbFBLBQYAAAAABAAEAPUAAACJAwAAAAA=&#10;" path="m10957,192r-22,l10938,216r21,l10957,192xe" fillcolor="#2e3092" stroked="f">
                    <v:path arrowok="t" o:connecttype="custom" o:connectlocs="10957,1680;10935,1680;10938,1704;10959,1704;10957,1680" o:connectangles="0,0,0,0,0"/>
                  </v:shape>
                  <v:shape id="Freeform 99" o:spid="_x0000_s1056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2CYdMQA&#10;AADcAAAADwAAAGRycy9kb3ducmV2LnhtbESPT2/CMAzF75P2HSJP4jZSODBUCAhtmjTU0/h3thrT&#10;VjROlQQofHp8QOJm6z2/9/N82btWXSjExrOB0TADRVx623BlYLf9/ZyCignZYuuZDNwownLx/jbH&#10;3Por/9NlkyolIRxzNFCn1OVax7Imh3HoO2LRjj44TLKGStuAVwl3rR5n2UQ7bFgaauzou6bytDk7&#10;A/pnfLgXxcge97sinA9F97WitTGDj341A5WoTy/z8/rPCn4m+PKMTK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tgmHTEAAAA3AAAAA8AAAAAAAAAAAAAAAAAmAIAAGRycy9k&#10;b3ducmV2LnhtbFBLBQYAAAAABAAEAPUAAACJAwAAAAA=&#10;" path="m35,168r-20,l12,192r19,l35,168xe" fillcolor="#2e3092" stroked="f">
                    <v:path arrowok="t" o:connecttype="custom" o:connectlocs="35,1656;15,1656;12,1680;31,1680;35,1656" o:connectangles="0,0,0,0,0"/>
                  </v:shape>
                  <v:shape id="Freeform 98" o:spid="_x0000_s1057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w978AA&#10;AADcAAAADwAAAGRycy9kb3ducmV2LnhtbERPTYvCMBC9L/gfwgje1rQedKlGEUVQelpXPQ/N2Bab&#10;SUmiVn/9RhC8zeN9zmzRmUbcyPnasoJ0mIAgLqyuuVRw+Nt8/4DwAVljY5kUPMjDYt77mmGm7Z1/&#10;6bYPpYgh7DNUUIXQZlL6oiKDfmhb4sidrTMYInSl1A7vMdw0cpQkY2mw5thQYUuriorL/moUyPXo&#10;9MzzVJ+Ph9xdT3k7WdJOqUG/W05BBOrCR/x2b3Wcn6TweiZeIO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Cw978AAAADcAAAADwAAAAAAAAAAAAAAAACYAgAAZHJzL2Rvd25y&#10;ZXYueG1sUEsFBgAAAAAEAAQA9QAAAIUDAAAAAA==&#10;" path="m10949,168r-20,l10933,192r19,l10949,168xe" fillcolor="#2e3092" stroked="f">
                    <v:path arrowok="t" o:connecttype="custom" o:connectlocs="10949,1656;10929,1656;10933,1680;10952,1680;10949,1656" o:connectangles="0,0,0,0,0"/>
                  </v:shape>
                  <v:shape id="Freeform 97" o:spid="_x0000_s1058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6jmMAA&#10;AADcAAAADwAAAGRycy9kb3ducmV2LnhtbERPTYvCMBC9C/sfwix409QeVKpRZJcFpSe1eh6asS3b&#10;TEoStbu/3giCt3m8z1mue9OKGznfWFYwGScgiEurG64UFMef0RyED8gaW8uk4I88rFcfgyVm2t55&#10;T7dDqEQMYZ+hgjqELpPSlzUZ9GPbEUfuYp3BEKGrpHZ4j+GmlWmSTKXBhmNDjR191VT+Hq5GgfxO&#10;z/95PtGXU5G76znvZhvaKTX87DcLEIH68Ba/3Fsd5ycpPJ+JF8jV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P6jmMAAAADcAAAADwAAAAAAAAAAAAAAAACYAgAAZHJzL2Rvd25y&#10;ZXYueG1sUEsFBgAAAAAEAAQA9QAAAIUDAAAAAA==&#10;" path="m46,144r-21,l21,168r21,l46,144xe" fillcolor="#2e3092" stroked="f">
                    <v:path arrowok="t" o:connecttype="custom" o:connectlocs="46,1632;25,1632;21,1656;42,1656;46,1632" o:connectangles="0,0,0,0,0"/>
                  </v:shape>
                  <v:shape id="Freeform 96" o:spid="_x0000_s1059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IGA8AA&#10;AADcAAAADwAAAGRycy9kb3ducmV2LnhtbERPS4vCMBC+L/gfwgje1lQFV6pRRBGUnnyeh2Zsi82k&#10;JFHr/vqNIOxtPr7nzBatqcWDnK8sKxj0ExDEudUVFwpOx833BIQPyBpry6TgRR4W887XDFNtn7yn&#10;xyEUIoawT1FBGUKTSunzkgz6vm2II3e1zmCI0BVSO3zGcFPLYZKMpcGKY0OJDa1Kym+Hu1Eg18PL&#10;b5YN9PV8ytz9kjU/S9op1eu2yymIQG34F3/cWx3nJyN4PxMvkPM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7IGA8AAAADcAAAADwAAAAAAAAAAAAAAAACYAgAAZHJzL2Rvd25y&#10;ZXYueG1sUEsFBgAAAAAEAAQA9QAAAIUDAAAAAA==&#10;" path="m10939,144r-21,l10922,168r21,l10939,144xe" fillcolor="#2e3092" stroked="f">
                    <v:path arrowok="t" o:connecttype="custom" o:connectlocs="10939,1632;10918,1632;10922,1656;10943,1656;10939,1632" o:connectangles="0,0,0,0,0"/>
                  </v:shape>
                  <v:shape id="Freeform 95" o:spid="_x0000_s1060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ued8AA&#10;AADcAAAADwAAAGRycy9kb3ducmV2LnhtbERPS4vCMBC+L/gfwgje1lQRV6pRRBGUnnyeh2Zsi82k&#10;JFHr/vqNIOxtPr7nzBatqcWDnK8sKxj0ExDEudUVFwpOx833BIQPyBpry6TgRR4W887XDFNtn7yn&#10;xyEUIoawT1FBGUKTSunzkgz6vm2II3e1zmCI0BVSO3zGcFPLYZKMpcGKY0OJDa1Kym+Hu1Eg18PL&#10;b5YN9PV8ytz9kjU/S9op1eu2yymIQG34F3/cWx3nJyN4PxMvkPM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Fued8AAAADcAAAADwAAAAAAAAAAAAAAAACYAgAAZHJzL2Rvd25y&#10;ZXYueG1sUEsFBgAAAAAEAAQA9QAAAIUDAAAAAA==&#10;" path="m60,120r-23,l33,144r22,l60,120xe" fillcolor="#2e3092" stroked="f">
                    <v:path arrowok="t" o:connecttype="custom" o:connectlocs="60,1608;37,1608;33,1632;55,1632;60,1608" o:connectangles="0,0,0,0,0"/>
                  </v:shape>
                  <v:shape id="Freeform 94" o:spid="_x0000_s1061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c77MAA&#10;AADcAAAADwAAAGRycy9kb3ducmV2LnhtbERPS4vCMBC+L/gfwgje1lRBV6pRRBGUnnyeh2Zsi82k&#10;JFHr/vqNIOxtPr7nzBatqcWDnK8sKxj0ExDEudUVFwpOx833BIQPyBpry6TgRR4W887XDFNtn7yn&#10;xyEUIoawT1FBGUKTSunzkgz6vm2II3e1zmCI0BVSO3zGcFPLYZKMpcGKY0OJDa1Kym+Hu1Eg18PL&#10;b5YN9PV8ytz9kjU/S9op1eu2yymIQG34F3/cWx3nJyN4PxMvkPM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xc77MAAAADcAAAADwAAAAAAAAAAAAAAAACYAgAAZHJzL2Rvd25y&#10;ZXYueG1sUEsFBgAAAAAEAAQA9QAAAIUDAAAAAA==&#10;" path="m10927,120r-23,l10909,144r22,l10927,120xe" fillcolor="#2e3092" stroked="f">
                    <v:path arrowok="t" o:connecttype="custom" o:connectlocs="10927,1608;10904,1608;10909,1632;10931,1632;10927,1608" o:connectangles="0,0,0,0,0"/>
                  </v:shape>
                  <v:shape id="Freeform 93" o:spid="_x0000_s1062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Wlm8AA&#10;AADcAAAADwAAAGRycy9kb3ducmV2LnhtbERPS4vCMBC+C/sfwgh701QPKl2jiIvg0pPP89BMH2wz&#10;KUmq3f31RhC8zcf3nOW6N424kfO1ZQWTcQKCOLe65lLB+bQbLUD4gKyxsUwK/sjDevUxWGKq7Z0P&#10;dDuGUsQQ9ikqqEJoUyl9XpFBP7YtceQK6wyGCF0ptcN7DDeNnCbJTBqsOTZU2NK2ovz32BkF8nt6&#10;/c+yiS4u58x116ydb+hHqc9hv/kCEagPb/HLvddxfjKD5zPxArl6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8Wlm8AAAADcAAAADwAAAAAAAAAAAAAAAACYAgAAZHJzL2Rvd25y&#10;ZXYueG1sUEsFBgAAAAAEAAQA9QAAAIUDAAAAAA==&#10;" path="m82,96r-30,l47,120r29,l82,96xe" fillcolor="#2e3092" stroked="f">
                    <v:path arrowok="t" o:connecttype="custom" o:connectlocs="82,1584;52,1584;47,1608;76,1608;82,1584" o:connectangles="0,0,0,0,0"/>
                  </v:shape>
                  <v:shape id="Freeform 92" o:spid="_x0000_s1063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kAAL8A&#10;AADcAAAADwAAAGRycy9kb3ducmV2LnhtbERPTYvCMBC9L/gfwgje1lQPulSjiCIoPemq56EZ22Iz&#10;KUnU6q83guBtHu9zpvPW1OJGzleWFQz6CQji3OqKCwWH//XvHwgfkDXWlknBgzzMZ52fKaba3nlH&#10;t30oRAxhn6KCMoQmldLnJRn0fdsQR+5sncEQoSukdniP4aaWwyQZSYMVx4YSG1qWlF/2V6NAroan&#10;Z5YN9Pl4yNz1lDXjBW2V6nXbxQREoDZ8xR/3Rsf5yRjez8QL5Ow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iQAAvwAAANwAAAAPAAAAAAAAAAAAAAAAAJgCAABkcnMvZG93bnJl&#10;di54bWxQSwUGAAAAAAQABAD1AAAAhAMAAAAA&#10;" path="m10912,96r-30,l10888,120r29,l10912,96xe" fillcolor="#2e3092" stroked="f">
                    <v:path arrowok="t" o:connecttype="custom" o:connectlocs="10912,1584;10882,1584;10888,1608;10917,1608;10912,1584" o:connectangles="0,0,0,0,0"/>
                  </v:shape>
                  <v:shape id="Freeform 91" o:spid="_x0000_s1064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aUcsQA&#10;AADcAAAADwAAAGRycy9kb3ducmV2LnhtbESPT2/CMAzF75P2HSJP4jZSODBUCAhtmjTU0/h3thrT&#10;VjROlQQofHp8QOJm6z2/9/N82btWXSjExrOB0TADRVx623BlYLf9/ZyCignZYuuZDNwownLx/jbH&#10;3Por/9NlkyolIRxzNFCn1OVax7Imh3HoO2LRjj44TLKGStuAVwl3rR5n2UQ7bFgaauzou6bytDk7&#10;A/pnfLgXxcge97sinA9F97WitTGDj341A5WoTy/z8/rPCn4mtPKMTK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UWlHLEAAAA3AAAAA8AAAAAAAAAAAAAAAAAmAIAAGRycy9k&#10;b3ducmV2LnhtbFBLBQYAAAAABAAEAPUAAACJAwAAAAA=&#10;" path="m108,72r-34,l68,96r33,l108,72xe" fillcolor="#2e3092" stroked="f">
                    <v:path arrowok="t" o:connecttype="custom" o:connectlocs="108,1560;74,1560;68,1584;101,1584;108,1560" o:connectangles="0,0,0,0,0"/>
                  </v:shape>
                  <v:shape id="Freeform 90" o:spid="_x0000_s1065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ox6cAA&#10;AADcAAAADwAAAGRycy9kb3ducmV2LnhtbERPS4vCMBC+L/gfwgje1lQPulajiCIoPfk8D83YFptJ&#10;SaLW/fUbQdjbfHzPmS1aU4sHOV9ZVjDoJyCIc6srLhScjpvvHxA+IGusLZOCF3lYzDtfM0y1ffKe&#10;HodQiBjCPkUFZQhNKqXPSzLo+7YhjtzVOoMhQldI7fAZw00th0kykgYrjg0lNrQqKb8d7kaBXA8v&#10;v1k20NfzKXP3S9aMl7RTqtdtl1MQgdrwL/64tzrOTybwfiZeIO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lox6cAAAADcAAAADwAAAAAAAAAAAAAAAACYAgAAZHJzL2Rvd25y&#10;ZXYueG1sUEsFBgAAAAAEAAQA9QAAAIUDAAAAAA==&#10;" path="m10890,72r-34,l10863,96r33,l10890,72xe" fillcolor="#2e3092" stroked="f">
                    <v:path arrowok="t" o:connecttype="custom" o:connectlocs="10890,1560;10856,1560;10863,1584;10896,1584;10890,1560" o:connectangles="0,0,0,0,0"/>
                  </v:shape>
                  <v:shape id="Freeform 89" o:spid="_x0000_s1066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kOqcUA&#10;AADcAAAADwAAAGRycy9kb3ducmV2LnhtbESPT2/CMAzF75P2HSIjcRtpOWxTR4oQ06RNPY0BZ6tx&#10;/2iNUyUByj79fEDiZus9v/fzaj25QZ0pxN6zgXyRgSKuve25NbD/+Xh6BRUTssXBMxm4UoR1+fiw&#10;wsL6C3/TeZdaJSEcCzTQpTQWWse6I4dx4Udi0RofHCZZQ6ttwIuEu0Evs+xZO+xZGjocadtR/bs7&#10;OQP6fXn8q6rcNod9FU7HanzZ0Jcx89m0eQOVaEp38+360wp+LvjyjEyg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uQ6pxQAAANwAAAAPAAAAAAAAAAAAAAAAAJgCAABkcnMv&#10;ZG93bnJldi54bWxQSwUGAAAAAAQABAD1AAAAigMAAAAA&#10;" path="m138,48r-39,l93,72r37,l138,48xe" fillcolor="#2e3092" stroked="f">
                    <v:path arrowok="t" o:connecttype="custom" o:connectlocs="138,1536;99,1536;93,1560;130,1560;138,1536" o:connectangles="0,0,0,0,0"/>
                  </v:shape>
                  <v:shape id="Freeform 88" o:spid="_x0000_s1067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WrMsIA&#10;AADcAAAADwAAAGRycy9kb3ducmV2LnhtbERPTWvCQBC9F/wPywi9NZvk0JbUVYIiKDnV2pyH7JgE&#10;s7Nhd9Xor+8WCr3N433OYjWZQVzJ+d6ygixJQRA3VvfcKjh+bV/eQfiArHGwTAru5GG1nD0tsND2&#10;xp90PYRWxBD2BSroQhgLKX3TkUGf2JE4cifrDIYIXSu1w1sMN4PM0/RVGuw5NnQ40rqj5ny4GAVy&#10;k9ePqsr06ftYuUtdjW8l7ZV6nk/lB4hAU/gX/7l3Os7PMvh9Jl4gl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9asywgAAANwAAAAPAAAAAAAAAAAAAAAAAJgCAABkcnMvZG93&#10;bnJldi54bWxQSwUGAAAAAAQABAD1AAAAhwMAAAAA&#10;" path="m10864,48r-38,l10834,72r37,l10864,48xe" fillcolor="#2e3092" stroked="f">
                    <v:path arrowok="t" o:connecttype="custom" o:connectlocs="10864,1536;10826,1536;10834,1560;10871,1560;10864,1536" o:connectangles="0,0,0,0,0"/>
                  </v:shape>
                  <v:shape id="Freeform 87" o:spid="_x0000_s1068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c1RcIA&#10;AADcAAAADwAAAGRycy9kb3ducmV2LnhtbERPPWvDMBDdC/kP4gLZatke0uJaCaEh0OKpbpr5sC62&#10;qXUykhI7+fVVodDtHu/zyu1sBnEl53vLCrIkBUHcWN1zq+D4eXh8BuEDssbBMim4kYftZvFQYqHt&#10;xB90rUMrYgj7AhV0IYyFlL7pyKBP7EgcubN1BkOErpXa4RTDzSDzNF1Lgz3Hhg5Heu2o+a4vRoHc&#10;56d7VWX6/HWs3OVUjU87eldqtZx3LyACzeFf/Od+03F+lsPvM/ECuf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JzVFwgAAANwAAAAPAAAAAAAAAAAAAAAAAJgCAABkcnMvZG93&#10;bnJldi54bWxQSwUGAAAAAAQABAD1AAAAhwMAAAAA&#10;" path="m197,24r-54,l135,48r53,l197,24xe" fillcolor="#2e3092" stroked="f">
                    <v:path arrowok="t" o:connecttype="custom" o:connectlocs="197,1512;143,1512;135,1536;188,1536;197,1512" o:connectangles="0,0,0,0,0"/>
                  </v:shape>
                  <v:shape id="Freeform 86" o:spid="_x0000_s1069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uQ3sEA&#10;AADcAAAADwAAAGRycy9kb3ducmV2LnhtbERPS4vCMBC+C/6HMMLeNK0LunSNIrsISk8+1vPQjG3Z&#10;ZlKSqNVfbwTB23x8z5ktOtOICzlfW1aQjhIQxIXVNZcKDvvV8AuED8gaG8uk4EYeFvN+b4aZtlfe&#10;0mUXShFD2GeooAqhzaT0RUUG/ci2xJE7WWcwROhKqR1eY7hp5DhJJtJgzbGhwpZ+Kir+d2ejQP6O&#10;j/c8T/Xp75C78zFvp0vaKPUx6JbfIAJ14S1+udc6zk8/4flMvE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5rkN7BAAAA3AAAAA8AAAAAAAAAAAAAAAAAmAIAAGRycy9kb3du&#10;cmV2LnhtbFBLBQYAAAAABAAEAPUAAACGAwAAAAA=&#10;" path="m10821,24r-54,l10776,48r53,l10821,24xe" fillcolor="#2e3092" stroked="f">
                    <v:path arrowok="t" o:connecttype="custom" o:connectlocs="10821,1512;10767,1512;10776,1536;10829,1536;10821,1512" o:connectangles="0,0,0,0,0"/>
                  </v:shape>
                  <v:shape id="Freeform 85" o:spid="_x0000_s1070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IIqsEA&#10;AADcAAAADwAAAGRycy9kb3ducmV2LnhtbERPS4vCMBC+C/6HMMLeNK0sunSNIrsISk8+1vPQjG3Z&#10;ZlKSqNVfbwTB23x8z5ktOtOICzlfW1aQjhIQxIXVNZcKDvvV8AuED8gaG8uk4EYeFvN+b4aZtlfe&#10;0mUXShFD2GeooAqhzaT0RUUG/ci2xJE7WWcwROhKqR1eY7hp5DhJJtJgzbGhwpZ+Kir+d2ejQP6O&#10;j/c8T/Xp75C78zFvp0vaKPUx6JbfIAJ14S1+udc6zk8/4flMvE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GCCKrBAAAA3AAAAA8AAAAAAAAAAAAAAAAAmAIAAGRycy9kb3du&#10;cmV2LnhtbFBLBQYAAAAABAAEAPUAAACGAwAAAAA=&#10;" path="m10755,l209,r-9,24l10764,24,10755,xe" fillcolor="#2e3092" stroked="f">
                    <v:path arrowok="t" o:connecttype="custom" o:connectlocs="10755,1488;209,1488;200,1512;10764,1512;10755,1488" o:connectangles="0,0,0,0,0"/>
                  </v:shape>
                </v:group>
                <v:group id="Group 80" o:spid="_x0000_s1071" style="position:absolute;left:4423;top:1226;width:3015;height:530" coordorigin="4423,1226" coordsize="3015,5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  <v:shape id="Freeform 83" o:spid="_x0000_s1072" style="position:absolute;left:4423;top:1226;width:3015;height:530;visibility:visible;mso-wrap-style:square;v-text-anchor:top" coordsize="3015,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6tMEA&#10;AADcAAAADwAAAGRycy9kb3ducmV2LnhtbERPTYvCMBC9L/gfwgje1rQqUqtRxEWqR90Fr0MztsVm&#10;UpusVn+9WVjwNo/3OYtVZ2pxo9ZVlhXEwwgEcW51xYWCn+/tZwLCeWSNtWVS8CAHq2XvY4Gptnc+&#10;0O3oCxFC2KWooPS+SaV0eUkG3dA2xIE729agD7AtpG7xHsJNLUdRNJUGKw4NJTa0KSm/HH+NgohP&#10;z9l+3MST62mbJV86q+UhU2rQ79ZzEJ46/xb/u3c6zI+n8PdMuEA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FMerTBAAAA3AAAAA8AAAAAAAAAAAAAAAAAmAIAAGRycy9kb3du&#10;cmV2LnhtbFBLBQYAAAAABAAEAPUAAACGAwAAAAA=&#10;" path="m2934,437l80,437r6,5l136,476r59,27l260,521r61,8l353,530r2308,l2724,526r68,-14l2854,489r53,-31l2934,437xe" stroked="f">
                    <v:path arrowok="t" o:connecttype="custom" o:connectlocs="2934,1663;80,1663;86,1668;136,1702;195,1729;260,1747;321,1755;353,1756;2661,1756;2724,1752;2792,1738;2854,1715;2907,1684;2934,1663" o:connectangles="0,0,0,0,0,0,0,0,0,0,0,0,0,0"/>
                  </v:shape>
                  <v:shape id="Freeform 82" o:spid="_x0000_s1073" style="position:absolute;left:4423;top:1226;width:3015;height:530;visibility:visible;mso-wrap-style:square;v-text-anchor:top" coordsize="3015,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DfL8MA&#10;AADcAAAADwAAAGRycy9kb3ducmV2LnhtbERPTWvCQBC9C/0PyxS86Sa1tDZ1DUUJ0aO24HXITpPQ&#10;7GyaXZPYX+8KBW/zeJ+zSkfTiJ46V1tWEM8jEMSF1TWXCr4+s9kShPPIGhvLpOBCDtL1w2SFibYD&#10;H6g/+lKEEHYJKqi8bxMpXVGRQTe3LXHgvm1n0AfYlVJ3OIRw08inKHqRBmsODRW2tKmo+DmejYKI&#10;T39v+0UbP/+esny51XkjD7lS08fx4x2Ep9Hfxf/unQ7z41e4PRMukO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gDfL8MAAADcAAAADwAAAAAAAAAAAAAAAACYAgAAZHJzL2Rv&#10;d25yZXYueG1sUEsFBgAAAAAEAAQA9QAAAIgDAAAAAA==&#10;" path="m3014,254l,254r,21l,283r3014,l3014,275r,-21xe" stroked="f">
                    <v:path arrowok="t" o:connecttype="custom" o:connectlocs="3014,1480;0,1480;0,1501;0,1509;3014,1509;3014,1501;3014,1480" o:connectangles="0,0,0,0,0,0,0"/>
                  </v:shape>
                  <v:shape id="Freeform 81" o:spid="_x0000_s1074" style="position:absolute;left:4423;top:1226;width:3015;height:530;visibility:visible;mso-wrap-style:square;v-text-anchor:top" coordsize="3015,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9LXcQA&#10;AADcAAAADwAAAGRycy9kb3ducmV2LnhtbESPT2vCQBDF7wW/wzKCt7qJlqLRVaQiaY/+Aa9DdkyC&#10;2dk0u2rsp+8cCr3N8N6895vluneNulMXas8G0nECirjwtubSwOm4e52BChHZYuOZDDwpwHo1eFli&#10;Zv2D93Q/xFJJCIcMDVQxtpnWoajIYRj7lli0i+8cRlm7UtsOHxLuGj1JknftsGZpqLClj4qK6+Hm&#10;DCR8/pl/Tdv07fu8y2dbmzd6nxszGvabBahIffw3/11/WsFPhVaekQn0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+fS13EAAAA3AAAAA8AAAAAAAAAAAAAAAAAmAIAAGRycy9k&#10;b3ducmV2LnhtbFBLBQYAAAAABAAEAPUAAACJAwAAAAA=&#10;" path="m2661,l353,,342,,280,5,213,20,152,45,100,77,80,93r2854,l2885,58,2828,30,2763,11,2703,2,2661,xe" stroked="f">
                    <v:path arrowok="t" o:connecttype="custom" o:connectlocs="2661,1226;353,1226;342,1226;280,1231;213,1246;152,1271;100,1303;80,1319;2934,1319;2885,1284;2828,1256;2763,1237;2703,1228;2661,1226" o:connectangles="0,0,0,0,0,0,0,0,0,0,0,0,0,0"/>
                  </v:shape>
                </v:group>
                <v:group id="Group 71" o:spid="_x0000_s1075" style="position:absolute;left:4413;top:1216;width:3035;height:550" coordorigin="4413,1216" coordsize="3035,5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yelHMQAAADcAAAADwAAAGRycy9kb3ducmV2LnhtbERPS2vCQBC+F/wPywi9&#10;NZsoLTVmFZFaegiFqiDehuyYBLOzIbvN4993C4Xe5uN7TrYdTSN66lxtWUESxSCIC6trLhWcT4en&#10;VxDOI2tsLJOCiRxsN7OHDFNtB/6i/uhLEULYpaig8r5NpXRFRQZdZFviwN1sZ9AH2JVSdziEcNPI&#10;RRy/SIM1h4YKW9pXVNyP30bB+4DDbpm89fn9tp+up+fPS56QUo/zcbcG4Wn0/+I/94cO85MV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yelHMQAAADcAAAA&#10;DwAAAAAAAAAAAAAAAACqAgAAZHJzL2Rvd25yZXYueG1sUEsFBgAAAAAEAAQA+gAAAJsDAAAAAA==&#10;">
                  <v:shape id="Freeform 79" o:spid="_x0000_s1076" style="position:absolute;left:4413;top:1216;width:3035;height:550;visibility:visible;mso-wrap-style:square;v-text-anchor:top" coordsize="3035,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Zfp8MA&#10;AADcAAAADwAAAGRycy9kb3ducmV2LnhtbESPQWvCQBCF7wX/wzKF3uqmWqWm2YgtCL2aCr0O2TEb&#10;kp0N2a3Gf+8cBG8zvDfvfVNsJ9+rM42xDWzgbZ6BIq6DbbkxcPzdv36AignZYh+YDFwpwracPRWY&#10;23DhA52r1CgJ4ZijAZfSkGsda0ce4zwMxKKdwugxyTo22o54kXDf60WWrbXHlqXB4UDfjuqu+vcG&#10;vrrN33LNp2FZrZhddThu3vvOmJfnafcJKtGUHub79Y8V/IXgyzMygS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dZfp8MAAADcAAAADwAAAAAAAAAAAAAAAACYAgAAZHJzL2Rv&#10;d25yZXYueG1sUEsFBgAAAAAEAAQA9QAAAIgDAAAAAA==&#10;" path="m2722,547r-2410,l322,550r2390,l2722,547xe" fillcolor="#2e3092" stroked="f">
                    <v:path arrowok="t" o:connecttype="custom" o:connectlocs="2722,1763;312,1763;322,1766;2712,1766;2722,1763" o:connectangles="0,0,0,0,0"/>
                  </v:shape>
                  <v:shape id="Freeform 78" o:spid="_x0000_s1077" style="position:absolute;left:4413;top:1216;width:3035;height:550;visibility:visible;mso-wrap-style:square;v-text-anchor:top" coordsize="3035,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r6PL8A&#10;AADcAAAADwAAAGRycy9kb3ducmV2LnhtbERPS4vCMBC+C/6HMII3TX2ydhtlFRa82hX2OjTTprSZ&#10;lCar9d9vBMHbfHzPyQ6DbcWNel87VrCYJyCIC6drrhRcf75nHyB8QNbYOiYFD/Jw2I9HGaba3flC&#10;tzxUIoawT1GBCaFLpfSFIYt+7jriyJWutxgi7Cupe7zHcNvKZZJspcWaY4PBjk6Giib/swqOze53&#10;teWyW+UbZpNfrrt12yg1nQxfnyACDeEtfrnPOs5fLuD5TLxA7v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Omvo8vwAAANwAAAAPAAAAAAAAAAAAAAAAAJgCAABkcnMvZG93bnJl&#10;di54bWxQSwUGAAAAAAQABAD1AAAAhAMAAAAA&#10;" path="m2742,545r-2450,l302,547r2430,l2742,545xe" fillcolor="#2e3092" stroked="f">
                    <v:path arrowok="t" o:connecttype="custom" o:connectlocs="2742,1761;292,1761;302,1763;2732,1763;2742,1761" o:connectangles="0,0,0,0,0"/>
                  </v:shape>
                  <v:shape id="Freeform 77" o:spid="_x0000_s1078" style="position:absolute;left:4413;top:1216;width:3035;height:550;visibility:visible;mso-wrap-style:square;v-text-anchor:top" coordsize="3035,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hkS8AA&#10;AADcAAAADwAAAGRycy9kb3ducmV2LnhtbERPTWvCQBC9F/wPywi9NZvGVjR1DSoUejUGvA7ZMRuS&#10;nQ3ZNab/vlso9DaP9zm7Yra9mGj0rWMFr0kKgrh2uuVGQXX5fNmA8AFZY++YFHyTh2K/eNphrt2D&#10;zzSVoRExhH2OCkwIQy6lrw1Z9IkbiCN3c6PFEOHYSD3iI4bbXmZpupYWW44NBgc6Gaq78m4VHLvt&#10;dbXm27Aq35lNea62b32n1PNyPnyACDSHf/Gf+0vH+VkGv8/EC+T+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khkS8AAAADcAAAADwAAAAAAAAAAAAAAAACYAgAAZHJzL2Rvd25y&#10;ZXYueG1sUEsFBgAAAAAEAAQA9QAAAIUDAAAAAA==&#10;" path="m2770,540r-2506,l283,545r2468,l2770,540xe" fillcolor="#2e3092" stroked="f">
                    <v:path arrowok="t" o:connecttype="custom" o:connectlocs="2770,1756;264,1756;283,1761;2751,1761;2770,1756" o:connectangles="0,0,0,0,0"/>
                  </v:shape>
                  <v:shape id="Freeform 76" o:spid="_x0000_s1079" style="position:absolute;left:4413;top:1216;width:3035;height:550;visibility:visible;mso-wrap-style:square;v-text-anchor:top" coordsize="3035,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TB0L4A&#10;AADcAAAADwAAAGRycy9kb3ducmV2LnhtbERPTYvCMBC9L/gfwgh7W1PtKlqNooLg1Sp4HZqxKW0m&#10;pYna/fdGWPA2j/c5q01vG/GgzleOFYxHCQjiwumKSwWX8+FnDsIHZI2NY1LwRx4268HXCjPtnnyi&#10;Rx5KEUPYZ6jAhNBmUvrCkEU/ci1x5G6usxgi7EqpO3zGcNvISZLMpMWKY4PBlvaGijq/WwW7enFN&#10;Z3xr03zKbPLTZfHb1Ep9D/vtEkSgPnzE/+6jjvMnKbyfiRfI9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EEwdC+AAAA3AAAAA8AAAAAAAAAAAAAAAAAmAIAAGRycy9kb3ducmV2&#10;LnhtbFBLBQYAAAAABAAEAPUAAACDAwAAAAA=&#10;" path="m2770,10l264,10,218,22r-9,5l192,31r-9,5l175,39r-8,4l159,46r-8,5l143,55r-7,3l99,84r-8,5l84,96r-8,7l69,108,39,147r-5,7l29,161r-5,7l20,178r-4,7l13,195r-3,7l7,211,5,221r-2,7l2,238r-1,9l,257r,7l,286r,9l1,305r1,10l3,322r2,9l7,341r3,7l13,358r3,9l20,375r4,7l29,391r40,51l99,468r8,7l114,480r7,5l128,490r8,2l143,497r8,5l159,507r8,2l175,514r8,2l192,521r26,7l227,533r27,7l2780,540r27,-7l2812,531r-2481,l321,528r-10,l300,526r-10,l271,521r-10,l233,514r-9,-5l206,504r-9,-5l188,497r-8,-5l172,490r-8,-5l156,483r-8,-5l111,451r-8,-4l56,396,46,379r-4,-7l37,365,34,355r-3,-7l28,339r-3,-8l23,322,22,312r-1,-7l20,295r,-9l20,264r,-7l21,247r1,-9l23,231r2,-10l28,214r3,-10l34,195r3,-8l42,180r4,-9l88,120r23,-19l119,94,164,67r8,-4l180,58r8,-3l197,51r18,-5l224,41,271,29r10,l300,24r11,l321,22r2495,l2770,10xe" fillcolor="#2e3092" stroked="f">
                    <v:path arrowok="t" o:connecttype="custom" o:connectlocs="264,1226;209,1243;183,1252;167,1259;151,1267;136,1274;91,1305;76,1319;39,1363;29,1377;20,1394;13,1411;7,1427;3,1444;1,1463;0,1480;0,1511;2,1531;5,1547;10,1564;16,1583;24,1598;69,1658;107,1691;121,1701;136,1708;151,1718;167,1725;183,1732;218,1744;254,1756;2807,1749;331,1747;311,1744;290,1742;261,1737;224,1725;197,1715;180,1708;164,1701;148,1694;103,1663;46,1595;37,1581;31,1564;25,1547;22,1528;20,1511;20,1480;21,1463;23,1447;28,1430;34,1411;42,1396;88,1336;119,1310;172,1279;188,1271;215,1262;271,1245;300,1240;321,1238;2770,1226" o:connectangles="0,0,0,0,0,0,0,0,0,0,0,0,0,0,0,0,0,0,0,0,0,0,0,0,0,0,0,0,0,0,0,0,0,0,0,0,0,0,0,0,0,0,0,0,0,0,0,0,0,0,0,0,0,0,0,0,0,0,0,0,0,0,0"/>
                  </v:shape>
                  <v:shape id="Freeform 75" o:spid="_x0000_s1080" style="position:absolute;left:4413;top:1216;width:3035;height:550;visibility:visible;mso-wrap-style:square;v-text-anchor:top" coordsize="3035,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1ZpL8A&#10;AADcAAAADwAAAGRycy9kb3ducmV2LnhtbERPS4vCMBC+C/sfwgjeNPWxsnYbZRUEr1bB69BMm9Jm&#10;Upqo3X+/EYS9zcf3nGw32FY8qPe1YwXzWQKCuHC65krB9XKcfoHwAVlj65gU/JKH3fZjlGGq3ZPP&#10;9MhDJWII+xQVmBC6VEpfGLLoZ64jjlzpeoshwr6SusdnDLetXCTJWlqsOTYY7OhgqGjyu1Wwbza3&#10;5ZrLbpl/Mpv8fN2s2kapyXj4+QYRaAj/4rf7pOP8xQpez8QL5PY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e7VmkvwAAANwAAAAPAAAAAAAAAAAAAAAAAJgCAABkcnMvZG93bnJl&#10;di54bWxQSwUGAAAAAAQABAD1AAAAhAMAAAAA&#10;" path="m2816,22r-103,l2723,24r11,l2753,29r10,l2810,41r9,5l2837,51r9,4l2854,58r8,5l2870,67r8,3l2886,75r37,26l2931,106r47,50l2992,180r5,7l3000,195r3,9l3006,214r3,7l3011,231r1,7l3013,247r1,10l3014,264r,22l3006,339r-3,9l3000,355r-3,10l2992,372r-4,7l2983,389r-5,7l2931,447r-8,4l2915,459r-45,26l2862,490r-8,2l2846,497r-9,2l2828,504r-18,5l2801,514r-28,7l2763,521r-19,5l2734,526r-11,2l2713,528r-10,3l2812,531r4,-3l2842,521r9,-5l2859,514r8,-5l2875,507r8,-5l2891,497r7,-5l2906,490r7,-5l2920,480r7,-5l2935,468r8,-5l2990,413r20,-31l3014,375r4,-8l3021,358r3,-10l3027,341r2,-10l3031,322r1,-7l3033,305r1,-10l3034,286r,-22l3029,221r-2,-10l3024,202r-3,-7l3018,185r-4,-7l3010,168r-5,-7l3000,154r-5,-7l2990,137r-32,-34l2950,96r-7,-7l2935,84r-8,-7l2891,55r-8,-4l2875,46r-8,-3l2859,39r-8,-3l2842,31r-17,-4l2816,22xe" fillcolor="#2e3092" stroked="f">
                    <v:path arrowok="t" o:connecttype="custom" o:connectlocs="2713,1238;2734,1240;2763,1245;2819,1262;2846,1271;2862,1279;2878,1286;2923,1317;2978,1372;2997,1403;3003,1420;3009,1437;3012,1454;3014,1473;3014,1502;3003,1564;2997,1581;2988,1595;2978,1612;2923,1667;2870,1701;2854,1708;2837,1715;2810,1725;2773,1737;2744,1742;2723,1744;2703,1747;2816,1744;2851,1732;2867,1725;2883,1718;2898,1708;2913,1701;2927,1691;2943,1679;3010,1598;3018,1583;3024,1564;3029,1547;3032,1531;3034,1511;3034,1480;3027,1427;3021,1411;3014,1394;3005,1377;2995,1363;2958,1319;2943,1305;2927,1293;2883,1267;2867,1259;2851,1252;2825,1243" o:connectangles="0,0,0,0,0,0,0,0,0,0,0,0,0,0,0,0,0,0,0,0,0,0,0,0,0,0,0,0,0,0,0,0,0,0,0,0,0,0,0,0,0,0,0,0,0,0,0,0,0,0,0,0,0,0,0"/>
                  </v:shape>
                  <v:shape id="Freeform 74" o:spid="_x0000_s1081" style="position:absolute;left:4413;top:1216;width:3035;height:550;visibility:visible;mso-wrap-style:square;v-text-anchor:top" coordsize="3035,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H8P78A&#10;AADcAAAADwAAAGRycy9kb3ducmV2LnhtbERPS4vCMBC+C/sfwgjeNPXJ2m2UVRC8WgWvQzNtSptJ&#10;aaJ2//1GWNjbfHzPyfaDbcWTel87VjCfJSCIC6drrhTcrqfpJwgfkDW2jknBD3nY7z5GGabavfhC&#10;zzxUIoawT1GBCaFLpfSFIYt+5jriyJWutxgi7Cupe3zFcNvKRZJspMWaY4PBjo6GiiZ/WAWHZntf&#10;brjslvma2eSX23bVNkpNxsP3F4hAQ/gX/7nPOs5frOH9TLxA7n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xofw/vwAAANwAAAAPAAAAAAAAAAAAAAAAAJgCAABkcnMvZG93bnJl&#10;di54bWxQSwUGAAAAAAQABAD1AAAAhAMAAAAA&#10;" path="m2742,5l292,5r-19,5l2761,10,2742,5xe" fillcolor="#2e3092" stroked="f">
                    <v:path arrowok="t" o:connecttype="custom" o:connectlocs="2742,1221;292,1221;273,1226;2761,1226;2742,1221" o:connectangles="0,0,0,0,0"/>
                  </v:shape>
                  <v:shape id="Freeform 73" o:spid="_x0000_s1082" style="position:absolute;left:4413;top:1216;width:3035;height:550;visibility:visible;mso-wrap-style:square;v-text-anchor:top" coordsize="3035,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NiSMAA&#10;AADcAAAADwAAAGRycy9kb3ducmV2LnhtbERPTWvCQBC9F/wPywi9NZuaNpjUVVQo9GoUvA7ZMRuS&#10;nQ3Z1aT/vlso9DaP9zmb3Wx78aDRt44VvCYpCOLa6ZYbBZfz58sahA/IGnvHpOCbPOy2i6cNltpN&#10;fKJHFRoRQ9iXqMCEMJRS+tqQRZ+4gThyNzdaDBGOjdQjTjHc9nKVprm02HJsMDjQ0VDdVXer4NAV&#10;1yzn25BV78ymOl2Kt75T6nk57z9ABJrDv/jP/aXj/FUOv8/EC+T2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XNiSMAAAADcAAAADwAAAAAAAAAAAAAAAACYAgAAZHJzL2Rvd25y&#10;ZXYueG1sUEsFBgAAAAAEAAQA9QAAAIUDAAAAAA==&#10;" path="m2722,3l312,3,302,5r2430,l2722,3xe" fillcolor="#2e3092" stroked="f">
                    <v:path arrowok="t" o:connecttype="custom" o:connectlocs="2722,1219;312,1219;302,1221;2732,1221;2722,1219" o:connectangles="0,0,0,0,0"/>
                  </v:shape>
                  <v:shape id="Freeform 72" o:spid="_x0000_s1083" style="position:absolute;left:4413;top:1216;width:3035;height:550;visibility:visible;mso-wrap-style:square;v-text-anchor:top" coordsize="3035,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/H08EA&#10;AADcAAAADwAAAGRycy9kb3ducmV2LnhtbERPTWvCQBC9F/wPywi9NRu1tTW6ihUKvRoDXofsmA3J&#10;zobsmsR/3y0UepvH+5zdYbKtGKj3tWMFiyQFQVw6XXOloLh8vXyA8AFZY+uYFDzIw2E/e9phpt3I&#10;ZxryUIkYwj5DBSaELpPSl4Ys+sR1xJG7ud5iiLCvpO5xjOG2lcs0XUuLNccGgx2dDJVNfrcKPpvN&#10;dbXmW7fK35hNfi42r22j1PN8Om5BBJrCv/jP/a3j/OU7/D4TL5D7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4/x9PBAAAA3AAAAA8AAAAAAAAAAAAAAAAAmAIAAGRycy9kb3du&#10;cmV2LnhtbFBLBQYAAAAABAAEAPUAAACGAwAAAAA=&#10;" path="m2682,l352,,342,3r2350,l2682,xe" fillcolor="#2e3092" stroked="f">
                    <v:path arrowok="t" o:connecttype="custom" o:connectlocs="2682,1216;352,1216;342,1219;2692,1219;2682,1216" o:connectangles="0,0,0,0,0"/>
                  </v:shape>
                </v:group>
                <v:group id="Group 69" o:spid="_x0000_s1084" style="position:absolute;left:4567;top:1344;width:2739;height:257" coordorigin="4567,1344" coordsize="27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fKOs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4HyjrFAAAA3AAA&#10;AA8AAAAAAAAAAAAAAAAAqgIAAGRycy9kb3ducmV2LnhtbFBLBQYAAAAABAAEAPoAAACcAwAAAAA=&#10;">
                  <v:shape id="Freeform 70" o:spid="_x0000_s1085" style="position:absolute;left:4567;top:1344;width:2739;height:257;visibility:visible;mso-wrap-style:square;v-text-anchor:top" coordsize="27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xaWMIA&#10;AADcAAAADwAAAGRycy9kb3ducmV2LnhtbERPTYvCMBC9C/6HMII3Te3BdatRZJcFLy5a9+BxaMam&#10;2kxKk9XqrzcLC97m8T5nsepsLa7U+sqxgsk4AUFcOF1xqeDn8DWagfABWWPtmBTcycNq2e8tMNPu&#10;xnu65qEUMYR9hgpMCE0mpS8MWfRj1xBH7uRaiyHCtpS6xVsMt7VMk2QqLVYcGww29GGouOS/VkE6&#10;k/i9uZwf2/vxszb7t4p3h1yp4aBbz0EE6sJL/O/e6Dg/fYe/Z+IFcvk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zFpYwgAAANwAAAAPAAAAAAAAAAAAAAAAAJgCAABkcnMvZG93&#10;bnJldi54bWxQSwUGAAAAAAQABAD1AAAAhwMAAAAA&#10;" path="m,256r2739,l2739,,,,,256xe" stroked="f">
                    <v:path arrowok="t" o:connecttype="custom" o:connectlocs="0,1600;2739,1600;2739,1344;0,1344;0,1600" o:connectangles="0,0,0,0,0"/>
                  </v:shape>
                </v:group>
                <w10:wrap anchorx="page" anchory="page"/>
              </v:group>
            </w:pict>
          </mc:Fallback>
        </mc:AlternateContent>
      </w:r>
    </w:p>
    <w:p w:rsidR="00E102BB" w:rsidRDefault="00E102BB">
      <w:pPr>
        <w:spacing w:before="11"/>
        <w:rPr>
          <w:rFonts w:ascii="Times New Roman" w:eastAsia="Times New Roman" w:hAnsi="Times New Roman" w:cs="Times New Roman"/>
          <w:sz w:val="16"/>
          <w:szCs w:val="16"/>
        </w:rPr>
      </w:pPr>
    </w:p>
    <w:p w:rsidR="00E102BB" w:rsidRDefault="007A1450">
      <w:pPr>
        <w:pStyle w:val="Heading1"/>
        <w:ind w:right="37"/>
        <w:jc w:val="center"/>
        <w:rPr>
          <w:b w:val="0"/>
          <w:bCs w:val="0"/>
        </w:rPr>
      </w:pPr>
      <w:r>
        <w:rPr>
          <w:color w:val="327ABF"/>
          <w:w w:val="95"/>
        </w:rPr>
        <w:t>Prime</w:t>
      </w:r>
      <w:r>
        <w:rPr>
          <w:color w:val="327ABF"/>
          <w:spacing w:val="-51"/>
          <w:w w:val="95"/>
        </w:rPr>
        <w:t xml:space="preserve"> </w:t>
      </w:r>
      <w:r>
        <w:rPr>
          <w:color w:val="327ABF"/>
          <w:spacing w:val="-3"/>
          <w:w w:val="95"/>
        </w:rPr>
        <w:t>Factor</w:t>
      </w:r>
      <w:r>
        <w:rPr>
          <w:color w:val="327ABF"/>
          <w:spacing w:val="-61"/>
          <w:w w:val="95"/>
        </w:rPr>
        <w:t xml:space="preserve"> </w:t>
      </w:r>
      <w:r>
        <w:rPr>
          <w:color w:val="327ABF"/>
          <w:spacing w:val="-7"/>
          <w:w w:val="95"/>
        </w:rPr>
        <w:t>Tree</w:t>
      </w:r>
    </w:p>
    <w:p w:rsidR="00E102BB" w:rsidRDefault="00E102BB">
      <w:pPr>
        <w:spacing w:before="7"/>
        <w:rPr>
          <w:rFonts w:ascii="Trebuchet MS" w:eastAsia="Trebuchet MS" w:hAnsi="Trebuchet MS" w:cs="Trebuchet MS"/>
          <w:b/>
          <w:bCs/>
          <w:sz w:val="18"/>
          <w:szCs w:val="18"/>
        </w:rPr>
      </w:pPr>
    </w:p>
    <w:p w:rsidR="00E102BB" w:rsidRDefault="007A1450">
      <w:pPr>
        <w:pStyle w:val="BodyText"/>
        <w:spacing w:before="12"/>
        <w:rPr>
          <w:rFonts w:cs="Lucida Sans Unicode"/>
        </w:rPr>
      </w:pPr>
      <w:r>
        <w:rPr>
          <w:color w:val="2E3092"/>
          <w:w w:val="90"/>
        </w:rPr>
        <w:t>Draw</w:t>
      </w:r>
      <w:r>
        <w:rPr>
          <w:color w:val="2E3092"/>
          <w:spacing w:val="-43"/>
          <w:w w:val="90"/>
        </w:rPr>
        <w:t xml:space="preserve"> </w:t>
      </w:r>
      <w:r>
        <w:rPr>
          <w:color w:val="2E3092"/>
          <w:w w:val="90"/>
        </w:rPr>
        <w:t>a</w:t>
      </w:r>
      <w:r>
        <w:rPr>
          <w:color w:val="2E3092"/>
          <w:spacing w:val="-43"/>
          <w:w w:val="90"/>
        </w:rPr>
        <w:t xml:space="preserve"> </w:t>
      </w:r>
      <w:r>
        <w:rPr>
          <w:color w:val="2E3092"/>
          <w:w w:val="90"/>
        </w:rPr>
        <w:t>prime</w:t>
      </w:r>
      <w:r>
        <w:rPr>
          <w:color w:val="2E3092"/>
          <w:spacing w:val="-43"/>
          <w:w w:val="90"/>
        </w:rPr>
        <w:t xml:space="preserve"> </w:t>
      </w:r>
      <w:r>
        <w:rPr>
          <w:color w:val="2E3092"/>
          <w:w w:val="90"/>
        </w:rPr>
        <w:t>factor</w:t>
      </w:r>
      <w:r>
        <w:rPr>
          <w:color w:val="2E3092"/>
          <w:spacing w:val="-43"/>
          <w:w w:val="90"/>
        </w:rPr>
        <w:t xml:space="preserve"> </w:t>
      </w:r>
      <w:r>
        <w:rPr>
          <w:color w:val="2E3092"/>
          <w:w w:val="90"/>
        </w:rPr>
        <w:t>tree</w:t>
      </w:r>
      <w:r>
        <w:rPr>
          <w:color w:val="2E3092"/>
          <w:spacing w:val="-43"/>
          <w:w w:val="90"/>
        </w:rPr>
        <w:t xml:space="preserve"> </w:t>
      </w:r>
      <w:r>
        <w:rPr>
          <w:color w:val="2E3092"/>
          <w:w w:val="90"/>
        </w:rPr>
        <w:t>for</w:t>
      </w:r>
      <w:r>
        <w:rPr>
          <w:color w:val="2E3092"/>
          <w:spacing w:val="-43"/>
          <w:w w:val="90"/>
        </w:rPr>
        <w:t xml:space="preserve"> </w:t>
      </w:r>
      <w:r>
        <w:rPr>
          <w:color w:val="2E3092"/>
          <w:w w:val="90"/>
        </w:rPr>
        <w:t>each</w:t>
      </w:r>
      <w:r>
        <w:rPr>
          <w:color w:val="2E3092"/>
          <w:spacing w:val="-43"/>
          <w:w w:val="90"/>
        </w:rPr>
        <w:t xml:space="preserve"> </w:t>
      </w:r>
      <w:r>
        <w:rPr>
          <w:color w:val="2E3092"/>
          <w:spacing w:val="-3"/>
          <w:w w:val="90"/>
        </w:rPr>
        <w:t>number</w:t>
      </w:r>
      <w:r w:rsidR="00727CEC">
        <w:rPr>
          <w:color w:val="2E3092"/>
          <w:spacing w:val="-3"/>
          <w:w w:val="90"/>
        </w:rPr>
        <w:t xml:space="preserve"> then express the number as a product of its prime factors</w:t>
      </w:r>
      <w:r>
        <w:rPr>
          <w:color w:val="2E3092"/>
          <w:spacing w:val="-3"/>
          <w:w w:val="90"/>
        </w:rPr>
        <w:t>.</w:t>
      </w:r>
    </w:p>
    <w:p w:rsidR="00E102BB" w:rsidRDefault="007A1450">
      <w:pPr>
        <w:tabs>
          <w:tab w:val="left" w:pos="903"/>
          <w:tab w:val="left" w:pos="6433"/>
          <w:tab w:val="left" w:pos="7028"/>
        </w:tabs>
        <w:spacing w:before="123"/>
        <w:ind w:left="308"/>
        <w:rPr>
          <w:rFonts w:ascii="Lucida Sans Unicode" w:eastAsia="Lucida Sans Unicode" w:hAnsi="Lucida Sans Unicode" w:cs="Lucida Sans Unicode"/>
          <w:sz w:val="28"/>
          <w:szCs w:val="28"/>
        </w:rPr>
      </w:pPr>
      <w:r>
        <w:rPr>
          <w:rFonts w:ascii="Lucida Sans Unicode"/>
          <w:color w:val="2E3092"/>
          <w:w w:val="80"/>
          <w:position w:val="1"/>
          <w:sz w:val="26"/>
        </w:rPr>
        <w:t>1)</w:t>
      </w:r>
      <w:r>
        <w:rPr>
          <w:rFonts w:ascii="Lucida Sans Unicode"/>
          <w:color w:val="2E3092"/>
          <w:w w:val="80"/>
          <w:position w:val="1"/>
          <w:sz w:val="26"/>
        </w:rPr>
        <w:tab/>
      </w:r>
      <w:r>
        <w:rPr>
          <w:rFonts w:ascii="Lucida Sans Unicode"/>
          <w:color w:val="2E3092"/>
          <w:w w:val="80"/>
          <w:sz w:val="28"/>
        </w:rPr>
        <w:t>80</w:t>
      </w:r>
      <w:r>
        <w:rPr>
          <w:rFonts w:ascii="Lucida Sans Unicode"/>
          <w:color w:val="2E3092"/>
          <w:w w:val="80"/>
          <w:sz w:val="28"/>
        </w:rPr>
        <w:tab/>
      </w:r>
      <w:r>
        <w:rPr>
          <w:rFonts w:ascii="Lucida Sans Unicode"/>
          <w:color w:val="2E3092"/>
          <w:w w:val="80"/>
          <w:position w:val="1"/>
          <w:sz w:val="26"/>
        </w:rPr>
        <w:t>2)</w:t>
      </w:r>
      <w:r>
        <w:rPr>
          <w:rFonts w:ascii="Lucida Sans Unicode"/>
          <w:color w:val="2E3092"/>
          <w:w w:val="80"/>
          <w:position w:val="1"/>
          <w:sz w:val="26"/>
        </w:rPr>
        <w:tab/>
      </w:r>
      <w:r>
        <w:rPr>
          <w:rFonts w:ascii="Lucida Sans Unicode"/>
          <w:color w:val="2E3092"/>
          <w:w w:val="90"/>
          <w:sz w:val="28"/>
        </w:rPr>
        <w:t>52</w:t>
      </w:r>
    </w:p>
    <w:p w:rsidR="00E102BB" w:rsidRDefault="00E102BB">
      <w:pPr>
        <w:rPr>
          <w:rFonts w:ascii="Lucida Sans Unicode" w:eastAsia="Lucida Sans Unicode" w:hAnsi="Lucida Sans Unicode" w:cs="Lucida Sans Unicode"/>
          <w:sz w:val="28"/>
          <w:szCs w:val="28"/>
        </w:rPr>
      </w:pPr>
    </w:p>
    <w:p w:rsidR="00E102BB" w:rsidRDefault="00E102BB">
      <w:pPr>
        <w:rPr>
          <w:rFonts w:ascii="Lucida Sans Unicode" w:eastAsia="Lucida Sans Unicode" w:hAnsi="Lucida Sans Unicode" w:cs="Lucida Sans Unicode"/>
          <w:sz w:val="28"/>
          <w:szCs w:val="28"/>
        </w:rPr>
      </w:pPr>
    </w:p>
    <w:p w:rsidR="00E102BB" w:rsidRDefault="00E102BB">
      <w:pPr>
        <w:rPr>
          <w:rFonts w:ascii="Lucida Sans Unicode" w:eastAsia="Lucida Sans Unicode" w:hAnsi="Lucida Sans Unicode" w:cs="Lucida Sans Unicode"/>
          <w:sz w:val="28"/>
          <w:szCs w:val="28"/>
        </w:rPr>
      </w:pPr>
    </w:p>
    <w:p w:rsidR="00E102BB" w:rsidRDefault="00E102BB">
      <w:pPr>
        <w:rPr>
          <w:rFonts w:ascii="Lucida Sans Unicode" w:eastAsia="Lucida Sans Unicode" w:hAnsi="Lucida Sans Unicode" w:cs="Lucida Sans Unicode"/>
          <w:sz w:val="28"/>
          <w:szCs w:val="28"/>
        </w:rPr>
      </w:pPr>
    </w:p>
    <w:p w:rsidR="00E102BB" w:rsidRDefault="00E102BB">
      <w:pPr>
        <w:rPr>
          <w:rFonts w:ascii="Lucida Sans Unicode" w:eastAsia="Lucida Sans Unicode" w:hAnsi="Lucida Sans Unicode" w:cs="Lucida Sans Unicode"/>
          <w:sz w:val="28"/>
          <w:szCs w:val="28"/>
        </w:rPr>
      </w:pPr>
    </w:p>
    <w:p w:rsidR="00E102BB" w:rsidRDefault="00E102BB">
      <w:pPr>
        <w:rPr>
          <w:rFonts w:ascii="Lucida Sans Unicode" w:eastAsia="Lucida Sans Unicode" w:hAnsi="Lucida Sans Unicode" w:cs="Lucida Sans Unicode"/>
          <w:sz w:val="28"/>
          <w:szCs w:val="28"/>
        </w:rPr>
      </w:pPr>
    </w:p>
    <w:p w:rsidR="00E102BB" w:rsidRDefault="00E102BB">
      <w:pPr>
        <w:rPr>
          <w:rFonts w:ascii="Lucida Sans Unicode" w:eastAsia="Lucida Sans Unicode" w:hAnsi="Lucida Sans Unicode" w:cs="Lucida Sans Unicode"/>
          <w:sz w:val="28"/>
          <w:szCs w:val="28"/>
        </w:rPr>
      </w:pPr>
    </w:p>
    <w:p w:rsidR="00E102BB" w:rsidRDefault="00E102BB">
      <w:pPr>
        <w:rPr>
          <w:rFonts w:ascii="Lucida Sans Unicode" w:eastAsia="Lucida Sans Unicode" w:hAnsi="Lucida Sans Unicode" w:cs="Lucida Sans Unicode"/>
          <w:sz w:val="28"/>
          <w:szCs w:val="28"/>
        </w:rPr>
      </w:pPr>
    </w:p>
    <w:p w:rsidR="00E102BB" w:rsidRDefault="00E102BB">
      <w:pPr>
        <w:rPr>
          <w:rFonts w:ascii="Lucida Sans Unicode" w:eastAsia="Lucida Sans Unicode" w:hAnsi="Lucida Sans Unicode" w:cs="Lucida Sans Unicode"/>
          <w:sz w:val="28"/>
          <w:szCs w:val="28"/>
        </w:rPr>
      </w:pPr>
    </w:p>
    <w:p w:rsidR="00E102BB" w:rsidRDefault="00E102BB">
      <w:pPr>
        <w:spacing w:before="2"/>
        <w:rPr>
          <w:rFonts w:ascii="Lucida Sans Unicode" w:eastAsia="Lucida Sans Unicode" w:hAnsi="Lucida Sans Unicode" w:cs="Lucida Sans Unicode"/>
          <w:sz w:val="21"/>
          <w:szCs w:val="21"/>
        </w:rPr>
      </w:pPr>
    </w:p>
    <w:p w:rsidR="00E102BB" w:rsidRDefault="007A1450">
      <w:pPr>
        <w:tabs>
          <w:tab w:val="left" w:pos="903"/>
          <w:tab w:val="left" w:pos="6433"/>
          <w:tab w:val="left" w:pos="7028"/>
        </w:tabs>
        <w:ind w:left="308"/>
        <w:rPr>
          <w:rFonts w:ascii="Lucida Sans Unicode" w:eastAsia="Lucida Sans Unicode" w:hAnsi="Lucida Sans Unicode" w:cs="Lucida Sans Unicode"/>
          <w:sz w:val="28"/>
          <w:szCs w:val="28"/>
        </w:rPr>
      </w:pPr>
      <w:r>
        <w:rPr>
          <w:rFonts w:ascii="Lucida Sans Unicode"/>
          <w:color w:val="2E3092"/>
          <w:w w:val="80"/>
          <w:position w:val="1"/>
          <w:sz w:val="26"/>
        </w:rPr>
        <w:t>3)</w:t>
      </w:r>
      <w:r>
        <w:rPr>
          <w:rFonts w:ascii="Lucida Sans Unicode"/>
          <w:color w:val="2E3092"/>
          <w:w w:val="80"/>
          <w:position w:val="1"/>
          <w:sz w:val="26"/>
        </w:rPr>
        <w:tab/>
      </w:r>
      <w:r>
        <w:rPr>
          <w:rFonts w:ascii="Lucida Sans Unicode"/>
          <w:color w:val="2E3092"/>
          <w:w w:val="80"/>
          <w:sz w:val="28"/>
        </w:rPr>
        <w:t>72</w:t>
      </w:r>
      <w:r>
        <w:rPr>
          <w:rFonts w:ascii="Lucida Sans Unicode"/>
          <w:color w:val="2E3092"/>
          <w:w w:val="80"/>
          <w:sz w:val="28"/>
        </w:rPr>
        <w:tab/>
      </w:r>
      <w:r>
        <w:rPr>
          <w:rFonts w:ascii="Lucida Sans Unicode"/>
          <w:color w:val="2E3092"/>
          <w:w w:val="80"/>
          <w:position w:val="1"/>
          <w:sz w:val="26"/>
        </w:rPr>
        <w:t>4)</w:t>
      </w:r>
      <w:r>
        <w:rPr>
          <w:rFonts w:ascii="Lucida Sans Unicode"/>
          <w:color w:val="2E3092"/>
          <w:w w:val="80"/>
          <w:position w:val="1"/>
          <w:sz w:val="26"/>
        </w:rPr>
        <w:tab/>
      </w:r>
      <w:r>
        <w:rPr>
          <w:rFonts w:ascii="Lucida Sans Unicode"/>
          <w:color w:val="2E3092"/>
          <w:w w:val="90"/>
          <w:sz w:val="28"/>
        </w:rPr>
        <w:t>99</w:t>
      </w:r>
    </w:p>
    <w:p w:rsidR="00E102BB" w:rsidRDefault="00E102BB">
      <w:pPr>
        <w:rPr>
          <w:rFonts w:ascii="Lucida Sans Unicode" w:eastAsia="Lucida Sans Unicode" w:hAnsi="Lucida Sans Unicode" w:cs="Lucida Sans Unicode"/>
          <w:sz w:val="28"/>
          <w:szCs w:val="28"/>
        </w:rPr>
      </w:pPr>
    </w:p>
    <w:p w:rsidR="00E102BB" w:rsidRDefault="00E102BB">
      <w:pPr>
        <w:rPr>
          <w:rFonts w:ascii="Lucida Sans Unicode" w:eastAsia="Lucida Sans Unicode" w:hAnsi="Lucida Sans Unicode" w:cs="Lucida Sans Unicode"/>
          <w:sz w:val="28"/>
          <w:szCs w:val="28"/>
        </w:rPr>
      </w:pPr>
    </w:p>
    <w:p w:rsidR="00E102BB" w:rsidRDefault="00E102BB">
      <w:pPr>
        <w:rPr>
          <w:rFonts w:ascii="Lucida Sans Unicode" w:eastAsia="Lucida Sans Unicode" w:hAnsi="Lucida Sans Unicode" w:cs="Lucida Sans Unicode"/>
          <w:sz w:val="28"/>
          <w:szCs w:val="28"/>
        </w:rPr>
      </w:pPr>
    </w:p>
    <w:p w:rsidR="00E102BB" w:rsidRDefault="00E102BB">
      <w:pPr>
        <w:rPr>
          <w:rFonts w:ascii="Lucida Sans Unicode" w:eastAsia="Lucida Sans Unicode" w:hAnsi="Lucida Sans Unicode" w:cs="Lucida Sans Unicode"/>
          <w:sz w:val="28"/>
          <w:szCs w:val="28"/>
        </w:rPr>
      </w:pPr>
    </w:p>
    <w:p w:rsidR="00E102BB" w:rsidRDefault="00E102BB">
      <w:pPr>
        <w:rPr>
          <w:rFonts w:ascii="Lucida Sans Unicode" w:eastAsia="Lucida Sans Unicode" w:hAnsi="Lucida Sans Unicode" w:cs="Lucida Sans Unicode"/>
          <w:sz w:val="28"/>
          <w:szCs w:val="28"/>
        </w:rPr>
      </w:pPr>
    </w:p>
    <w:p w:rsidR="00E102BB" w:rsidRDefault="00E102BB">
      <w:pPr>
        <w:rPr>
          <w:rFonts w:ascii="Lucida Sans Unicode" w:eastAsia="Lucida Sans Unicode" w:hAnsi="Lucida Sans Unicode" w:cs="Lucida Sans Unicode"/>
          <w:sz w:val="28"/>
          <w:szCs w:val="28"/>
        </w:rPr>
      </w:pPr>
    </w:p>
    <w:p w:rsidR="00E102BB" w:rsidRDefault="00E102BB">
      <w:pPr>
        <w:rPr>
          <w:rFonts w:ascii="Lucida Sans Unicode" w:eastAsia="Lucida Sans Unicode" w:hAnsi="Lucida Sans Unicode" w:cs="Lucida Sans Unicode"/>
          <w:sz w:val="28"/>
          <w:szCs w:val="28"/>
        </w:rPr>
      </w:pPr>
    </w:p>
    <w:p w:rsidR="00E102BB" w:rsidRDefault="00E102BB">
      <w:pPr>
        <w:rPr>
          <w:rFonts w:ascii="Lucida Sans Unicode" w:eastAsia="Lucida Sans Unicode" w:hAnsi="Lucida Sans Unicode" w:cs="Lucida Sans Unicode"/>
          <w:sz w:val="28"/>
          <w:szCs w:val="28"/>
        </w:rPr>
      </w:pPr>
    </w:p>
    <w:p w:rsidR="00E102BB" w:rsidRDefault="00E102BB">
      <w:pPr>
        <w:rPr>
          <w:rFonts w:ascii="Lucida Sans Unicode" w:eastAsia="Lucida Sans Unicode" w:hAnsi="Lucida Sans Unicode" w:cs="Lucida Sans Unicode"/>
          <w:sz w:val="28"/>
          <w:szCs w:val="28"/>
        </w:rPr>
      </w:pPr>
    </w:p>
    <w:p w:rsidR="00E102BB" w:rsidRDefault="00E102BB">
      <w:pPr>
        <w:spacing w:before="2"/>
        <w:rPr>
          <w:rFonts w:ascii="Lucida Sans Unicode" w:eastAsia="Lucida Sans Unicode" w:hAnsi="Lucida Sans Unicode" w:cs="Lucida Sans Unicode"/>
          <w:sz w:val="21"/>
          <w:szCs w:val="21"/>
        </w:rPr>
      </w:pPr>
    </w:p>
    <w:p w:rsidR="00E102BB" w:rsidRDefault="007A1450">
      <w:pPr>
        <w:tabs>
          <w:tab w:val="left" w:pos="903"/>
          <w:tab w:val="left" w:pos="6433"/>
          <w:tab w:val="left" w:pos="7028"/>
        </w:tabs>
        <w:ind w:left="308"/>
        <w:rPr>
          <w:rFonts w:ascii="Lucida Sans Unicode" w:eastAsia="Lucida Sans Unicode" w:hAnsi="Lucida Sans Unicode" w:cs="Lucida Sans Unicode"/>
          <w:sz w:val="28"/>
          <w:szCs w:val="28"/>
        </w:rPr>
      </w:pPr>
      <w:r>
        <w:rPr>
          <w:rFonts w:ascii="Lucida Sans Unicode"/>
          <w:color w:val="2E3092"/>
          <w:w w:val="80"/>
          <w:position w:val="1"/>
          <w:sz w:val="26"/>
        </w:rPr>
        <w:t>5)</w:t>
      </w:r>
      <w:r>
        <w:rPr>
          <w:rFonts w:ascii="Lucida Sans Unicode"/>
          <w:color w:val="2E3092"/>
          <w:w w:val="80"/>
          <w:position w:val="1"/>
          <w:sz w:val="26"/>
        </w:rPr>
        <w:tab/>
      </w:r>
      <w:r>
        <w:rPr>
          <w:rFonts w:ascii="Lucida Sans Unicode"/>
          <w:color w:val="2E3092"/>
          <w:w w:val="80"/>
          <w:sz w:val="28"/>
        </w:rPr>
        <w:t>60</w:t>
      </w:r>
      <w:r>
        <w:rPr>
          <w:rFonts w:ascii="Lucida Sans Unicode"/>
          <w:color w:val="2E3092"/>
          <w:w w:val="80"/>
          <w:sz w:val="28"/>
        </w:rPr>
        <w:tab/>
      </w:r>
      <w:r>
        <w:rPr>
          <w:rFonts w:ascii="Lucida Sans Unicode"/>
          <w:color w:val="2E3092"/>
          <w:w w:val="80"/>
          <w:position w:val="1"/>
          <w:sz w:val="26"/>
        </w:rPr>
        <w:t>6)</w:t>
      </w:r>
      <w:r>
        <w:rPr>
          <w:rFonts w:ascii="Lucida Sans Unicode"/>
          <w:color w:val="2E3092"/>
          <w:w w:val="80"/>
          <w:position w:val="1"/>
          <w:sz w:val="26"/>
        </w:rPr>
        <w:tab/>
      </w:r>
      <w:r>
        <w:rPr>
          <w:rFonts w:ascii="Lucida Sans Unicode"/>
          <w:color w:val="2E3092"/>
          <w:w w:val="90"/>
          <w:sz w:val="28"/>
        </w:rPr>
        <w:t>36</w:t>
      </w:r>
    </w:p>
    <w:p w:rsidR="00E102BB" w:rsidRDefault="00E102BB">
      <w:pPr>
        <w:rPr>
          <w:rFonts w:ascii="Lucida Sans Unicode" w:eastAsia="Lucida Sans Unicode" w:hAnsi="Lucida Sans Unicode" w:cs="Lucida Sans Unicode"/>
          <w:sz w:val="28"/>
          <w:szCs w:val="28"/>
        </w:rPr>
        <w:sectPr w:rsidR="00E102BB">
          <w:headerReference w:type="default" r:id="rId7"/>
          <w:footerReference w:type="default" r:id="rId8"/>
          <w:type w:val="continuous"/>
          <w:pgSz w:w="11900" w:h="16840"/>
          <w:pgMar w:top="700" w:right="400" w:bottom="420" w:left="400" w:header="518" w:footer="235" w:gutter="0"/>
          <w:cols w:space="720"/>
        </w:sectPr>
      </w:pPr>
    </w:p>
    <w:p w:rsidR="00E102BB" w:rsidRDefault="00727CEC">
      <w:pPr>
        <w:spacing w:line="314" w:lineRule="exact"/>
        <w:ind w:left="4703"/>
        <w:rPr>
          <w:rFonts w:ascii="Trebuchet MS" w:eastAsia="Trebuchet MS" w:hAnsi="Trebuchet MS" w:cs="Trebuchet MS"/>
          <w:sz w:val="32"/>
          <w:szCs w:val="32"/>
        </w:rPr>
      </w:pPr>
      <w:r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503311976" behindDoc="1" locked="0" layoutInCell="1" allowOverlap="1">
                <wp:simplePos x="0" y="0"/>
                <wp:positionH relativeFrom="page">
                  <wp:posOffset>284480</wp:posOffset>
                </wp:positionH>
                <wp:positionV relativeFrom="page">
                  <wp:posOffset>772160</wp:posOffset>
                </wp:positionV>
                <wp:extent cx="6962775" cy="9530715"/>
                <wp:effectExtent l="8255" t="635" r="1270" b="3175"/>
                <wp:wrapNone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62775" cy="9530715"/>
                          <a:chOff x="448" y="1216"/>
                          <a:chExt cx="10965" cy="15009"/>
                        </a:xfrm>
                      </wpg:grpSpPr>
                      <wpg:grpSp>
                        <wpg:cNvPr id="5" name="Group 24"/>
                        <wpg:cNvGrpSpPr>
                          <a:grpSpLocks/>
                        </wpg:cNvGrpSpPr>
                        <wpg:grpSpPr bwMode="auto">
                          <a:xfrm>
                            <a:off x="448" y="1488"/>
                            <a:ext cx="10965" cy="14736"/>
                            <a:chOff x="448" y="1488"/>
                            <a:chExt cx="10965" cy="14736"/>
                          </a:xfrm>
                        </wpg:grpSpPr>
                        <wps:wsp>
                          <wps:cNvPr id="6" name="Freeform 67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654 448"/>
                                <a:gd name="T1" fmla="*/ T0 w 10965"/>
                                <a:gd name="T2" fmla="+- 0 16200 1488"/>
                                <a:gd name="T3" fmla="*/ 16200 h 14736"/>
                                <a:gd name="T4" fmla="+- 0 591 448"/>
                                <a:gd name="T5" fmla="*/ T4 w 10965"/>
                                <a:gd name="T6" fmla="+- 0 16200 1488"/>
                                <a:gd name="T7" fmla="*/ 16200 h 14736"/>
                                <a:gd name="T8" fmla="+- 0 599 448"/>
                                <a:gd name="T9" fmla="*/ T8 w 10965"/>
                                <a:gd name="T10" fmla="+- 0 16224 1488"/>
                                <a:gd name="T11" fmla="*/ 16224 h 14736"/>
                                <a:gd name="T12" fmla="+- 0 664 448"/>
                                <a:gd name="T13" fmla="*/ T12 w 10965"/>
                                <a:gd name="T14" fmla="+- 0 16224 1488"/>
                                <a:gd name="T15" fmla="*/ 16224 h 14736"/>
                                <a:gd name="T16" fmla="+- 0 654 448"/>
                                <a:gd name="T17" fmla="*/ T16 w 10965"/>
                                <a:gd name="T18" fmla="+- 0 16200 1488"/>
                                <a:gd name="T19" fmla="*/ 16200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206" y="14712"/>
                                  </a:moveTo>
                                  <a:lnTo>
                                    <a:pt x="143" y="14712"/>
                                  </a:lnTo>
                                  <a:lnTo>
                                    <a:pt x="151" y="14736"/>
                                  </a:lnTo>
                                  <a:lnTo>
                                    <a:pt x="216" y="14736"/>
                                  </a:lnTo>
                                  <a:lnTo>
                                    <a:pt x="206" y="147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Freeform 66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269 448"/>
                                <a:gd name="T1" fmla="*/ T0 w 10965"/>
                                <a:gd name="T2" fmla="+- 0 16200 1488"/>
                                <a:gd name="T3" fmla="*/ 16200 h 14736"/>
                                <a:gd name="T4" fmla="+- 0 11206 448"/>
                                <a:gd name="T5" fmla="*/ T4 w 10965"/>
                                <a:gd name="T6" fmla="+- 0 16200 1488"/>
                                <a:gd name="T7" fmla="*/ 16200 h 14736"/>
                                <a:gd name="T8" fmla="+- 0 11196 448"/>
                                <a:gd name="T9" fmla="*/ T8 w 10965"/>
                                <a:gd name="T10" fmla="+- 0 16224 1488"/>
                                <a:gd name="T11" fmla="*/ 16224 h 14736"/>
                                <a:gd name="T12" fmla="+- 0 11261 448"/>
                                <a:gd name="T13" fmla="*/ T12 w 10965"/>
                                <a:gd name="T14" fmla="+- 0 16224 1488"/>
                                <a:gd name="T15" fmla="*/ 16224 h 14736"/>
                                <a:gd name="T16" fmla="+- 0 11269 448"/>
                                <a:gd name="T17" fmla="*/ T16 w 10965"/>
                                <a:gd name="T18" fmla="+- 0 16200 1488"/>
                                <a:gd name="T19" fmla="*/ 16200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821" y="14712"/>
                                  </a:moveTo>
                                  <a:lnTo>
                                    <a:pt x="10758" y="14712"/>
                                  </a:lnTo>
                                  <a:lnTo>
                                    <a:pt x="10748" y="14736"/>
                                  </a:lnTo>
                                  <a:lnTo>
                                    <a:pt x="10813" y="14736"/>
                                  </a:lnTo>
                                  <a:lnTo>
                                    <a:pt x="10821" y="147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Freeform 65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586 448"/>
                                <a:gd name="T1" fmla="*/ T0 w 10965"/>
                                <a:gd name="T2" fmla="+- 0 16176 1488"/>
                                <a:gd name="T3" fmla="*/ 16176 h 14736"/>
                                <a:gd name="T4" fmla="+- 0 547 448"/>
                                <a:gd name="T5" fmla="*/ T4 w 10965"/>
                                <a:gd name="T6" fmla="+- 0 16176 1488"/>
                                <a:gd name="T7" fmla="*/ 16176 h 14736"/>
                                <a:gd name="T8" fmla="+- 0 554 448"/>
                                <a:gd name="T9" fmla="*/ T8 w 10965"/>
                                <a:gd name="T10" fmla="+- 0 16200 1488"/>
                                <a:gd name="T11" fmla="*/ 16200 h 14736"/>
                                <a:gd name="T12" fmla="+- 0 594 448"/>
                                <a:gd name="T13" fmla="*/ T12 w 10965"/>
                                <a:gd name="T14" fmla="+- 0 16200 1488"/>
                                <a:gd name="T15" fmla="*/ 16200 h 14736"/>
                                <a:gd name="T16" fmla="+- 0 586 448"/>
                                <a:gd name="T17" fmla="*/ T16 w 10965"/>
                                <a:gd name="T18" fmla="+- 0 16176 1488"/>
                                <a:gd name="T19" fmla="*/ 16176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38" y="14688"/>
                                  </a:moveTo>
                                  <a:lnTo>
                                    <a:pt x="99" y="14688"/>
                                  </a:lnTo>
                                  <a:lnTo>
                                    <a:pt x="106" y="14712"/>
                                  </a:lnTo>
                                  <a:lnTo>
                                    <a:pt x="146" y="14712"/>
                                  </a:lnTo>
                                  <a:lnTo>
                                    <a:pt x="138" y="146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Freeform 64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312 448"/>
                                <a:gd name="T1" fmla="*/ T0 w 10965"/>
                                <a:gd name="T2" fmla="+- 0 16176 1488"/>
                                <a:gd name="T3" fmla="*/ 16176 h 14736"/>
                                <a:gd name="T4" fmla="+- 0 11274 448"/>
                                <a:gd name="T5" fmla="*/ T4 w 10965"/>
                                <a:gd name="T6" fmla="+- 0 16176 1488"/>
                                <a:gd name="T7" fmla="*/ 16176 h 14736"/>
                                <a:gd name="T8" fmla="+- 0 11266 448"/>
                                <a:gd name="T9" fmla="*/ T8 w 10965"/>
                                <a:gd name="T10" fmla="+- 0 16200 1488"/>
                                <a:gd name="T11" fmla="*/ 16200 h 14736"/>
                                <a:gd name="T12" fmla="+- 0 11306 448"/>
                                <a:gd name="T13" fmla="*/ T12 w 10965"/>
                                <a:gd name="T14" fmla="+- 0 16200 1488"/>
                                <a:gd name="T15" fmla="*/ 16200 h 14736"/>
                                <a:gd name="T16" fmla="+- 0 11312 448"/>
                                <a:gd name="T17" fmla="*/ T16 w 10965"/>
                                <a:gd name="T18" fmla="+- 0 16176 1488"/>
                                <a:gd name="T19" fmla="*/ 16176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864" y="14688"/>
                                  </a:moveTo>
                                  <a:lnTo>
                                    <a:pt x="10826" y="14688"/>
                                  </a:lnTo>
                                  <a:lnTo>
                                    <a:pt x="10818" y="14712"/>
                                  </a:lnTo>
                                  <a:lnTo>
                                    <a:pt x="10858" y="14712"/>
                                  </a:lnTo>
                                  <a:lnTo>
                                    <a:pt x="10864" y="146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Freeform 63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549 448"/>
                                <a:gd name="T1" fmla="*/ T0 w 10965"/>
                                <a:gd name="T2" fmla="+- 0 16152 1488"/>
                                <a:gd name="T3" fmla="*/ 16152 h 14736"/>
                                <a:gd name="T4" fmla="+- 0 522 448"/>
                                <a:gd name="T5" fmla="*/ T4 w 10965"/>
                                <a:gd name="T6" fmla="+- 0 16152 1488"/>
                                <a:gd name="T7" fmla="*/ 16152 h 14736"/>
                                <a:gd name="T8" fmla="+- 0 528 448"/>
                                <a:gd name="T9" fmla="*/ T8 w 10965"/>
                                <a:gd name="T10" fmla="+- 0 16176 1488"/>
                                <a:gd name="T11" fmla="*/ 16176 h 14736"/>
                                <a:gd name="T12" fmla="+- 0 556 448"/>
                                <a:gd name="T13" fmla="*/ T12 w 10965"/>
                                <a:gd name="T14" fmla="+- 0 16176 1488"/>
                                <a:gd name="T15" fmla="*/ 16176 h 14736"/>
                                <a:gd name="T16" fmla="+- 0 549 448"/>
                                <a:gd name="T17" fmla="*/ T16 w 10965"/>
                                <a:gd name="T18" fmla="+- 0 16152 1488"/>
                                <a:gd name="T19" fmla="*/ 16152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1" y="14664"/>
                                  </a:moveTo>
                                  <a:lnTo>
                                    <a:pt x="74" y="14664"/>
                                  </a:lnTo>
                                  <a:lnTo>
                                    <a:pt x="80" y="14688"/>
                                  </a:lnTo>
                                  <a:lnTo>
                                    <a:pt x="108" y="14688"/>
                                  </a:lnTo>
                                  <a:lnTo>
                                    <a:pt x="101" y="146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Freeform 62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338 448"/>
                                <a:gd name="T1" fmla="*/ T0 w 10965"/>
                                <a:gd name="T2" fmla="+- 0 16152 1488"/>
                                <a:gd name="T3" fmla="*/ 16152 h 14736"/>
                                <a:gd name="T4" fmla="+- 0 11311 448"/>
                                <a:gd name="T5" fmla="*/ T4 w 10965"/>
                                <a:gd name="T6" fmla="+- 0 16152 1488"/>
                                <a:gd name="T7" fmla="*/ 16152 h 14736"/>
                                <a:gd name="T8" fmla="+- 0 11304 448"/>
                                <a:gd name="T9" fmla="*/ T8 w 10965"/>
                                <a:gd name="T10" fmla="+- 0 16176 1488"/>
                                <a:gd name="T11" fmla="*/ 16176 h 14736"/>
                                <a:gd name="T12" fmla="+- 0 11332 448"/>
                                <a:gd name="T13" fmla="*/ T12 w 10965"/>
                                <a:gd name="T14" fmla="+- 0 16176 1488"/>
                                <a:gd name="T15" fmla="*/ 16176 h 14736"/>
                                <a:gd name="T16" fmla="+- 0 11338 448"/>
                                <a:gd name="T17" fmla="*/ T16 w 10965"/>
                                <a:gd name="T18" fmla="+- 0 16152 1488"/>
                                <a:gd name="T19" fmla="*/ 16152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890" y="14664"/>
                                  </a:moveTo>
                                  <a:lnTo>
                                    <a:pt x="10863" y="14664"/>
                                  </a:lnTo>
                                  <a:lnTo>
                                    <a:pt x="10856" y="14688"/>
                                  </a:lnTo>
                                  <a:lnTo>
                                    <a:pt x="10884" y="14688"/>
                                  </a:lnTo>
                                  <a:lnTo>
                                    <a:pt x="10890" y="146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Freeform 61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524 448"/>
                                <a:gd name="T1" fmla="*/ T0 w 10965"/>
                                <a:gd name="T2" fmla="+- 0 16128 1488"/>
                                <a:gd name="T3" fmla="*/ 16128 h 14736"/>
                                <a:gd name="T4" fmla="+- 0 500 448"/>
                                <a:gd name="T5" fmla="*/ T4 w 10965"/>
                                <a:gd name="T6" fmla="+- 0 16128 1488"/>
                                <a:gd name="T7" fmla="*/ 16128 h 14736"/>
                                <a:gd name="T8" fmla="+- 0 505 448"/>
                                <a:gd name="T9" fmla="*/ T8 w 10965"/>
                                <a:gd name="T10" fmla="+- 0 16152 1488"/>
                                <a:gd name="T11" fmla="*/ 16152 h 14736"/>
                                <a:gd name="T12" fmla="+- 0 530 448"/>
                                <a:gd name="T13" fmla="*/ T12 w 10965"/>
                                <a:gd name="T14" fmla="+- 0 16152 1488"/>
                                <a:gd name="T15" fmla="*/ 16152 h 14736"/>
                                <a:gd name="T16" fmla="+- 0 524 448"/>
                                <a:gd name="T17" fmla="*/ T16 w 10965"/>
                                <a:gd name="T18" fmla="+- 0 16128 1488"/>
                                <a:gd name="T19" fmla="*/ 16128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76" y="14640"/>
                                  </a:moveTo>
                                  <a:lnTo>
                                    <a:pt x="52" y="14640"/>
                                  </a:lnTo>
                                  <a:lnTo>
                                    <a:pt x="57" y="14664"/>
                                  </a:lnTo>
                                  <a:lnTo>
                                    <a:pt x="82" y="14664"/>
                                  </a:lnTo>
                                  <a:lnTo>
                                    <a:pt x="76" y="146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Freeform 60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360 448"/>
                                <a:gd name="T1" fmla="*/ T0 w 10965"/>
                                <a:gd name="T2" fmla="+- 0 16128 1488"/>
                                <a:gd name="T3" fmla="*/ 16128 h 14736"/>
                                <a:gd name="T4" fmla="+- 0 11336 448"/>
                                <a:gd name="T5" fmla="*/ T4 w 10965"/>
                                <a:gd name="T6" fmla="+- 0 16128 1488"/>
                                <a:gd name="T7" fmla="*/ 16128 h 14736"/>
                                <a:gd name="T8" fmla="+- 0 11330 448"/>
                                <a:gd name="T9" fmla="*/ T8 w 10965"/>
                                <a:gd name="T10" fmla="+- 0 16152 1488"/>
                                <a:gd name="T11" fmla="*/ 16152 h 14736"/>
                                <a:gd name="T12" fmla="+- 0 11355 448"/>
                                <a:gd name="T13" fmla="*/ T12 w 10965"/>
                                <a:gd name="T14" fmla="+- 0 16152 1488"/>
                                <a:gd name="T15" fmla="*/ 16152 h 14736"/>
                                <a:gd name="T16" fmla="+- 0 11360 448"/>
                                <a:gd name="T17" fmla="*/ T16 w 10965"/>
                                <a:gd name="T18" fmla="+- 0 16128 1488"/>
                                <a:gd name="T19" fmla="*/ 16128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12" y="14640"/>
                                  </a:moveTo>
                                  <a:lnTo>
                                    <a:pt x="10888" y="14640"/>
                                  </a:lnTo>
                                  <a:lnTo>
                                    <a:pt x="10882" y="14664"/>
                                  </a:lnTo>
                                  <a:lnTo>
                                    <a:pt x="10907" y="14664"/>
                                  </a:lnTo>
                                  <a:lnTo>
                                    <a:pt x="10912" y="146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Freeform 59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508 448"/>
                                <a:gd name="T1" fmla="*/ T0 w 10965"/>
                                <a:gd name="T2" fmla="+- 0 16104 1488"/>
                                <a:gd name="T3" fmla="*/ 16104 h 14736"/>
                                <a:gd name="T4" fmla="+- 0 485 448"/>
                                <a:gd name="T5" fmla="*/ T4 w 10965"/>
                                <a:gd name="T6" fmla="+- 0 16104 1488"/>
                                <a:gd name="T7" fmla="*/ 16104 h 14736"/>
                                <a:gd name="T8" fmla="+- 0 490 448"/>
                                <a:gd name="T9" fmla="*/ T8 w 10965"/>
                                <a:gd name="T10" fmla="+- 0 16128 1488"/>
                                <a:gd name="T11" fmla="*/ 16128 h 14736"/>
                                <a:gd name="T12" fmla="+- 0 513 448"/>
                                <a:gd name="T13" fmla="*/ T12 w 10965"/>
                                <a:gd name="T14" fmla="+- 0 16128 1488"/>
                                <a:gd name="T15" fmla="*/ 16128 h 14736"/>
                                <a:gd name="T16" fmla="+- 0 508 448"/>
                                <a:gd name="T17" fmla="*/ T16 w 10965"/>
                                <a:gd name="T18" fmla="+- 0 16104 1488"/>
                                <a:gd name="T19" fmla="*/ 16104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60" y="14616"/>
                                  </a:moveTo>
                                  <a:lnTo>
                                    <a:pt x="37" y="14616"/>
                                  </a:lnTo>
                                  <a:lnTo>
                                    <a:pt x="42" y="14640"/>
                                  </a:lnTo>
                                  <a:lnTo>
                                    <a:pt x="65" y="14640"/>
                                  </a:lnTo>
                                  <a:lnTo>
                                    <a:pt x="60" y="146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Freeform 58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375 448"/>
                                <a:gd name="T1" fmla="*/ T0 w 10965"/>
                                <a:gd name="T2" fmla="+- 0 16104 1488"/>
                                <a:gd name="T3" fmla="*/ 16104 h 14736"/>
                                <a:gd name="T4" fmla="+- 0 11352 448"/>
                                <a:gd name="T5" fmla="*/ T4 w 10965"/>
                                <a:gd name="T6" fmla="+- 0 16104 1488"/>
                                <a:gd name="T7" fmla="*/ 16104 h 14736"/>
                                <a:gd name="T8" fmla="+- 0 11347 448"/>
                                <a:gd name="T9" fmla="*/ T8 w 10965"/>
                                <a:gd name="T10" fmla="+- 0 16128 1488"/>
                                <a:gd name="T11" fmla="*/ 16128 h 14736"/>
                                <a:gd name="T12" fmla="+- 0 11370 448"/>
                                <a:gd name="T13" fmla="*/ T12 w 10965"/>
                                <a:gd name="T14" fmla="+- 0 16128 1488"/>
                                <a:gd name="T15" fmla="*/ 16128 h 14736"/>
                                <a:gd name="T16" fmla="+- 0 11375 448"/>
                                <a:gd name="T17" fmla="*/ T16 w 10965"/>
                                <a:gd name="T18" fmla="+- 0 16104 1488"/>
                                <a:gd name="T19" fmla="*/ 16104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27" y="14616"/>
                                  </a:moveTo>
                                  <a:lnTo>
                                    <a:pt x="10904" y="14616"/>
                                  </a:lnTo>
                                  <a:lnTo>
                                    <a:pt x="10899" y="14640"/>
                                  </a:lnTo>
                                  <a:lnTo>
                                    <a:pt x="10922" y="14640"/>
                                  </a:lnTo>
                                  <a:lnTo>
                                    <a:pt x="10927" y="146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Freeform 57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494 448"/>
                                <a:gd name="T1" fmla="*/ T0 w 10965"/>
                                <a:gd name="T2" fmla="+- 0 16080 1488"/>
                                <a:gd name="T3" fmla="*/ 16080 h 14736"/>
                                <a:gd name="T4" fmla="+- 0 469 448"/>
                                <a:gd name="T5" fmla="*/ T4 w 10965"/>
                                <a:gd name="T6" fmla="+- 0 16080 1488"/>
                                <a:gd name="T7" fmla="*/ 16080 h 14736"/>
                                <a:gd name="T8" fmla="+- 0 473 448"/>
                                <a:gd name="T9" fmla="*/ T8 w 10965"/>
                                <a:gd name="T10" fmla="+- 0 16104 1488"/>
                                <a:gd name="T11" fmla="*/ 16104 h 14736"/>
                                <a:gd name="T12" fmla="+- 0 498 448"/>
                                <a:gd name="T13" fmla="*/ T12 w 10965"/>
                                <a:gd name="T14" fmla="+- 0 16104 1488"/>
                                <a:gd name="T15" fmla="*/ 16104 h 14736"/>
                                <a:gd name="T16" fmla="+- 0 494 448"/>
                                <a:gd name="T17" fmla="*/ T16 w 10965"/>
                                <a:gd name="T18" fmla="+- 0 16080 1488"/>
                                <a:gd name="T19" fmla="*/ 16080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46" y="14592"/>
                                  </a:moveTo>
                                  <a:lnTo>
                                    <a:pt x="21" y="14592"/>
                                  </a:lnTo>
                                  <a:lnTo>
                                    <a:pt x="25" y="14616"/>
                                  </a:lnTo>
                                  <a:lnTo>
                                    <a:pt x="50" y="14616"/>
                                  </a:lnTo>
                                  <a:lnTo>
                                    <a:pt x="46" y="145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Freeform 56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391 448"/>
                                <a:gd name="T1" fmla="*/ T0 w 10965"/>
                                <a:gd name="T2" fmla="+- 0 16080 1488"/>
                                <a:gd name="T3" fmla="*/ 16080 h 14736"/>
                                <a:gd name="T4" fmla="+- 0 11366 448"/>
                                <a:gd name="T5" fmla="*/ T4 w 10965"/>
                                <a:gd name="T6" fmla="+- 0 16080 1488"/>
                                <a:gd name="T7" fmla="*/ 16080 h 14736"/>
                                <a:gd name="T8" fmla="+- 0 11362 448"/>
                                <a:gd name="T9" fmla="*/ T8 w 10965"/>
                                <a:gd name="T10" fmla="+- 0 16104 1488"/>
                                <a:gd name="T11" fmla="*/ 16104 h 14736"/>
                                <a:gd name="T12" fmla="+- 0 11387 448"/>
                                <a:gd name="T13" fmla="*/ T12 w 10965"/>
                                <a:gd name="T14" fmla="+- 0 16104 1488"/>
                                <a:gd name="T15" fmla="*/ 16104 h 14736"/>
                                <a:gd name="T16" fmla="+- 0 11391 448"/>
                                <a:gd name="T17" fmla="*/ T16 w 10965"/>
                                <a:gd name="T18" fmla="+- 0 16080 1488"/>
                                <a:gd name="T19" fmla="*/ 16080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43" y="14592"/>
                                  </a:moveTo>
                                  <a:lnTo>
                                    <a:pt x="10918" y="14592"/>
                                  </a:lnTo>
                                  <a:lnTo>
                                    <a:pt x="10914" y="14616"/>
                                  </a:lnTo>
                                  <a:lnTo>
                                    <a:pt x="10939" y="14616"/>
                                  </a:lnTo>
                                  <a:lnTo>
                                    <a:pt x="10943" y="145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Freeform 55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483 448"/>
                                <a:gd name="T1" fmla="*/ T0 w 10965"/>
                                <a:gd name="T2" fmla="+- 0 16056 1488"/>
                                <a:gd name="T3" fmla="*/ 16056 h 14736"/>
                                <a:gd name="T4" fmla="+- 0 460 448"/>
                                <a:gd name="T5" fmla="*/ T4 w 10965"/>
                                <a:gd name="T6" fmla="+- 0 16056 1488"/>
                                <a:gd name="T7" fmla="*/ 16056 h 14736"/>
                                <a:gd name="T8" fmla="+- 0 463 448"/>
                                <a:gd name="T9" fmla="*/ T8 w 10965"/>
                                <a:gd name="T10" fmla="+- 0 16080 1488"/>
                                <a:gd name="T11" fmla="*/ 16080 h 14736"/>
                                <a:gd name="T12" fmla="+- 0 486 448"/>
                                <a:gd name="T13" fmla="*/ T12 w 10965"/>
                                <a:gd name="T14" fmla="+- 0 16080 1488"/>
                                <a:gd name="T15" fmla="*/ 16080 h 14736"/>
                                <a:gd name="T16" fmla="+- 0 483 448"/>
                                <a:gd name="T17" fmla="*/ T16 w 10965"/>
                                <a:gd name="T18" fmla="+- 0 16056 1488"/>
                                <a:gd name="T19" fmla="*/ 16056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35" y="14568"/>
                                  </a:moveTo>
                                  <a:lnTo>
                                    <a:pt x="12" y="14568"/>
                                  </a:lnTo>
                                  <a:lnTo>
                                    <a:pt x="15" y="14592"/>
                                  </a:lnTo>
                                  <a:lnTo>
                                    <a:pt x="38" y="14592"/>
                                  </a:lnTo>
                                  <a:lnTo>
                                    <a:pt x="35" y="145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Freeform 54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400 448"/>
                                <a:gd name="T1" fmla="*/ T0 w 10965"/>
                                <a:gd name="T2" fmla="+- 0 16056 1488"/>
                                <a:gd name="T3" fmla="*/ 16056 h 14736"/>
                                <a:gd name="T4" fmla="+- 0 11377 448"/>
                                <a:gd name="T5" fmla="*/ T4 w 10965"/>
                                <a:gd name="T6" fmla="+- 0 16056 1488"/>
                                <a:gd name="T7" fmla="*/ 16056 h 14736"/>
                                <a:gd name="T8" fmla="+- 0 11374 448"/>
                                <a:gd name="T9" fmla="*/ T8 w 10965"/>
                                <a:gd name="T10" fmla="+- 0 16080 1488"/>
                                <a:gd name="T11" fmla="*/ 16080 h 14736"/>
                                <a:gd name="T12" fmla="+- 0 11397 448"/>
                                <a:gd name="T13" fmla="*/ T12 w 10965"/>
                                <a:gd name="T14" fmla="+- 0 16080 1488"/>
                                <a:gd name="T15" fmla="*/ 16080 h 14736"/>
                                <a:gd name="T16" fmla="+- 0 11400 448"/>
                                <a:gd name="T17" fmla="*/ T16 w 10965"/>
                                <a:gd name="T18" fmla="+- 0 16056 1488"/>
                                <a:gd name="T19" fmla="*/ 16056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52" y="14568"/>
                                  </a:moveTo>
                                  <a:lnTo>
                                    <a:pt x="10929" y="14568"/>
                                  </a:lnTo>
                                  <a:lnTo>
                                    <a:pt x="10926" y="14592"/>
                                  </a:lnTo>
                                  <a:lnTo>
                                    <a:pt x="10949" y="14592"/>
                                  </a:lnTo>
                                  <a:lnTo>
                                    <a:pt x="10952" y="145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Freeform 53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474 448"/>
                                <a:gd name="T1" fmla="*/ T0 w 10965"/>
                                <a:gd name="T2" fmla="+- 0 16032 1488"/>
                                <a:gd name="T3" fmla="*/ 16032 h 14736"/>
                                <a:gd name="T4" fmla="+- 0 453 448"/>
                                <a:gd name="T5" fmla="*/ T4 w 10965"/>
                                <a:gd name="T6" fmla="+- 0 16032 1488"/>
                                <a:gd name="T7" fmla="*/ 16032 h 14736"/>
                                <a:gd name="T8" fmla="+- 0 455 448"/>
                                <a:gd name="T9" fmla="*/ T8 w 10965"/>
                                <a:gd name="T10" fmla="+- 0 16056 1488"/>
                                <a:gd name="T11" fmla="*/ 16056 h 14736"/>
                                <a:gd name="T12" fmla="+- 0 477 448"/>
                                <a:gd name="T13" fmla="*/ T12 w 10965"/>
                                <a:gd name="T14" fmla="+- 0 16056 1488"/>
                                <a:gd name="T15" fmla="*/ 16056 h 14736"/>
                                <a:gd name="T16" fmla="+- 0 474 448"/>
                                <a:gd name="T17" fmla="*/ T16 w 10965"/>
                                <a:gd name="T18" fmla="+- 0 16032 1488"/>
                                <a:gd name="T19" fmla="*/ 16032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26" y="14544"/>
                                  </a:moveTo>
                                  <a:lnTo>
                                    <a:pt x="5" y="14544"/>
                                  </a:lnTo>
                                  <a:lnTo>
                                    <a:pt x="7" y="14568"/>
                                  </a:lnTo>
                                  <a:lnTo>
                                    <a:pt x="29" y="14568"/>
                                  </a:lnTo>
                                  <a:lnTo>
                                    <a:pt x="26" y="145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Freeform 52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407 448"/>
                                <a:gd name="T1" fmla="*/ T0 w 10965"/>
                                <a:gd name="T2" fmla="+- 0 16032 1488"/>
                                <a:gd name="T3" fmla="*/ 16032 h 14736"/>
                                <a:gd name="T4" fmla="+- 0 11386 448"/>
                                <a:gd name="T5" fmla="*/ T4 w 10965"/>
                                <a:gd name="T6" fmla="+- 0 16032 1488"/>
                                <a:gd name="T7" fmla="*/ 16032 h 14736"/>
                                <a:gd name="T8" fmla="+- 0 11383 448"/>
                                <a:gd name="T9" fmla="*/ T8 w 10965"/>
                                <a:gd name="T10" fmla="+- 0 16056 1488"/>
                                <a:gd name="T11" fmla="*/ 16056 h 14736"/>
                                <a:gd name="T12" fmla="+- 0 11405 448"/>
                                <a:gd name="T13" fmla="*/ T12 w 10965"/>
                                <a:gd name="T14" fmla="+- 0 16056 1488"/>
                                <a:gd name="T15" fmla="*/ 16056 h 14736"/>
                                <a:gd name="T16" fmla="+- 0 11407 448"/>
                                <a:gd name="T17" fmla="*/ T16 w 10965"/>
                                <a:gd name="T18" fmla="+- 0 16032 1488"/>
                                <a:gd name="T19" fmla="*/ 16032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59" y="14544"/>
                                  </a:moveTo>
                                  <a:lnTo>
                                    <a:pt x="10938" y="14544"/>
                                  </a:lnTo>
                                  <a:lnTo>
                                    <a:pt x="10935" y="14568"/>
                                  </a:lnTo>
                                  <a:lnTo>
                                    <a:pt x="10957" y="14568"/>
                                  </a:lnTo>
                                  <a:lnTo>
                                    <a:pt x="10959" y="145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51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469 448"/>
                                <a:gd name="T1" fmla="*/ T0 w 10965"/>
                                <a:gd name="T2" fmla="+- 0 16008 1488"/>
                                <a:gd name="T3" fmla="*/ 16008 h 14736"/>
                                <a:gd name="T4" fmla="+- 0 450 448"/>
                                <a:gd name="T5" fmla="*/ T4 w 10965"/>
                                <a:gd name="T6" fmla="+- 0 16008 1488"/>
                                <a:gd name="T7" fmla="*/ 16008 h 14736"/>
                                <a:gd name="T8" fmla="+- 0 451 448"/>
                                <a:gd name="T9" fmla="*/ T8 w 10965"/>
                                <a:gd name="T10" fmla="+- 0 16032 1488"/>
                                <a:gd name="T11" fmla="*/ 16032 h 14736"/>
                                <a:gd name="T12" fmla="+- 0 471 448"/>
                                <a:gd name="T13" fmla="*/ T12 w 10965"/>
                                <a:gd name="T14" fmla="+- 0 16032 1488"/>
                                <a:gd name="T15" fmla="*/ 16032 h 14736"/>
                                <a:gd name="T16" fmla="+- 0 469 448"/>
                                <a:gd name="T17" fmla="*/ T16 w 10965"/>
                                <a:gd name="T18" fmla="+- 0 16008 1488"/>
                                <a:gd name="T19" fmla="*/ 16008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21" y="14520"/>
                                  </a:moveTo>
                                  <a:lnTo>
                                    <a:pt x="2" y="14520"/>
                                  </a:lnTo>
                                  <a:lnTo>
                                    <a:pt x="3" y="14544"/>
                                  </a:lnTo>
                                  <a:lnTo>
                                    <a:pt x="23" y="14544"/>
                                  </a:lnTo>
                                  <a:lnTo>
                                    <a:pt x="21" y="14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Freeform 50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410 448"/>
                                <a:gd name="T1" fmla="*/ T0 w 10965"/>
                                <a:gd name="T2" fmla="+- 0 16008 1488"/>
                                <a:gd name="T3" fmla="*/ 16008 h 14736"/>
                                <a:gd name="T4" fmla="+- 0 11391 448"/>
                                <a:gd name="T5" fmla="*/ T4 w 10965"/>
                                <a:gd name="T6" fmla="+- 0 16008 1488"/>
                                <a:gd name="T7" fmla="*/ 16008 h 14736"/>
                                <a:gd name="T8" fmla="+- 0 11389 448"/>
                                <a:gd name="T9" fmla="*/ T8 w 10965"/>
                                <a:gd name="T10" fmla="+- 0 16032 1488"/>
                                <a:gd name="T11" fmla="*/ 16032 h 14736"/>
                                <a:gd name="T12" fmla="+- 0 11409 448"/>
                                <a:gd name="T13" fmla="*/ T12 w 10965"/>
                                <a:gd name="T14" fmla="+- 0 16032 1488"/>
                                <a:gd name="T15" fmla="*/ 16032 h 14736"/>
                                <a:gd name="T16" fmla="+- 0 11410 448"/>
                                <a:gd name="T17" fmla="*/ T16 w 10965"/>
                                <a:gd name="T18" fmla="+- 0 16008 1488"/>
                                <a:gd name="T19" fmla="*/ 16008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62" y="14520"/>
                                  </a:moveTo>
                                  <a:lnTo>
                                    <a:pt x="10943" y="14520"/>
                                  </a:lnTo>
                                  <a:lnTo>
                                    <a:pt x="10941" y="14544"/>
                                  </a:lnTo>
                                  <a:lnTo>
                                    <a:pt x="10961" y="14544"/>
                                  </a:lnTo>
                                  <a:lnTo>
                                    <a:pt x="10962" y="14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Freeform 49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468 448"/>
                                <a:gd name="T1" fmla="*/ T0 w 10965"/>
                                <a:gd name="T2" fmla="+- 0 15984 1488"/>
                                <a:gd name="T3" fmla="*/ 15984 h 14736"/>
                                <a:gd name="T4" fmla="+- 0 448 448"/>
                                <a:gd name="T5" fmla="*/ T4 w 10965"/>
                                <a:gd name="T6" fmla="+- 0 15984 1488"/>
                                <a:gd name="T7" fmla="*/ 15984 h 14736"/>
                                <a:gd name="T8" fmla="+- 0 448 448"/>
                                <a:gd name="T9" fmla="*/ T8 w 10965"/>
                                <a:gd name="T10" fmla="+- 0 16008 1488"/>
                                <a:gd name="T11" fmla="*/ 16008 h 14736"/>
                                <a:gd name="T12" fmla="+- 0 468 448"/>
                                <a:gd name="T13" fmla="*/ T12 w 10965"/>
                                <a:gd name="T14" fmla="+- 0 16008 1488"/>
                                <a:gd name="T15" fmla="*/ 16008 h 14736"/>
                                <a:gd name="T16" fmla="+- 0 468 448"/>
                                <a:gd name="T17" fmla="*/ T16 w 10965"/>
                                <a:gd name="T18" fmla="+- 0 15984 1488"/>
                                <a:gd name="T19" fmla="*/ 15984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20" y="14496"/>
                                  </a:moveTo>
                                  <a:lnTo>
                                    <a:pt x="0" y="14496"/>
                                  </a:lnTo>
                                  <a:lnTo>
                                    <a:pt x="0" y="14520"/>
                                  </a:lnTo>
                                  <a:lnTo>
                                    <a:pt x="20" y="14520"/>
                                  </a:lnTo>
                                  <a:lnTo>
                                    <a:pt x="20" y="144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Freeform 48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412 448"/>
                                <a:gd name="T1" fmla="*/ T0 w 10965"/>
                                <a:gd name="T2" fmla="+- 0 15984 1488"/>
                                <a:gd name="T3" fmla="*/ 15984 h 14736"/>
                                <a:gd name="T4" fmla="+- 0 11392 448"/>
                                <a:gd name="T5" fmla="*/ T4 w 10965"/>
                                <a:gd name="T6" fmla="+- 0 15984 1488"/>
                                <a:gd name="T7" fmla="*/ 15984 h 14736"/>
                                <a:gd name="T8" fmla="+- 0 11392 448"/>
                                <a:gd name="T9" fmla="*/ T8 w 10965"/>
                                <a:gd name="T10" fmla="+- 0 16008 1488"/>
                                <a:gd name="T11" fmla="*/ 16008 h 14736"/>
                                <a:gd name="T12" fmla="+- 0 11412 448"/>
                                <a:gd name="T13" fmla="*/ T12 w 10965"/>
                                <a:gd name="T14" fmla="+- 0 16008 1488"/>
                                <a:gd name="T15" fmla="*/ 16008 h 14736"/>
                                <a:gd name="T16" fmla="+- 0 11412 448"/>
                                <a:gd name="T17" fmla="*/ T16 w 10965"/>
                                <a:gd name="T18" fmla="+- 0 15984 1488"/>
                                <a:gd name="T19" fmla="*/ 15984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64" y="14496"/>
                                  </a:moveTo>
                                  <a:lnTo>
                                    <a:pt x="10944" y="14496"/>
                                  </a:lnTo>
                                  <a:lnTo>
                                    <a:pt x="10944" y="14520"/>
                                  </a:lnTo>
                                  <a:lnTo>
                                    <a:pt x="10964" y="14520"/>
                                  </a:lnTo>
                                  <a:lnTo>
                                    <a:pt x="10964" y="144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Freeform 47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468 448"/>
                                <a:gd name="T1" fmla="*/ T0 w 10965"/>
                                <a:gd name="T2" fmla="+- 0 1752 1488"/>
                                <a:gd name="T3" fmla="*/ 1752 h 14736"/>
                                <a:gd name="T4" fmla="+- 0 448 448"/>
                                <a:gd name="T5" fmla="*/ T4 w 10965"/>
                                <a:gd name="T6" fmla="+- 0 1752 1488"/>
                                <a:gd name="T7" fmla="*/ 1752 h 14736"/>
                                <a:gd name="T8" fmla="+- 0 448 448"/>
                                <a:gd name="T9" fmla="*/ T8 w 10965"/>
                                <a:gd name="T10" fmla="+- 0 15984 1488"/>
                                <a:gd name="T11" fmla="*/ 15984 h 14736"/>
                                <a:gd name="T12" fmla="+- 0 468 448"/>
                                <a:gd name="T13" fmla="*/ T12 w 10965"/>
                                <a:gd name="T14" fmla="+- 0 15984 1488"/>
                                <a:gd name="T15" fmla="*/ 15984 h 14736"/>
                                <a:gd name="T16" fmla="+- 0 468 448"/>
                                <a:gd name="T17" fmla="*/ T16 w 10965"/>
                                <a:gd name="T18" fmla="+- 0 1752 1488"/>
                                <a:gd name="T19" fmla="*/ 1752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20" y="264"/>
                                  </a:moveTo>
                                  <a:lnTo>
                                    <a:pt x="0" y="264"/>
                                  </a:lnTo>
                                  <a:lnTo>
                                    <a:pt x="0" y="14496"/>
                                  </a:lnTo>
                                  <a:lnTo>
                                    <a:pt x="20" y="14496"/>
                                  </a:lnTo>
                                  <a:lnTo>
                                    <a:pt x="20" y="2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Freeform 46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412 448"/>
                                <a:gd name="T1" fmla="*/ T0 w 10965"/>
                                <a:gd name="T2" fmla="+- 0 1752 1488"/>
                                <a:gd name="T3" fmla="*/ 1752 h 14736"/>
                                <a:gd name="T4" fmla="+- 0 11392 448"/>
                                <a:gd name="T5" fmla="*/ T4 w 10965"/>
                                <a:gd name="T6" fmla="+- 0 1752 1488"/>
                                <a:gd name="T7" fmla="*/ 1752 h 14736"/>
                                <a:gd name="T8" fmla="+- 0 11392 448"/>
                                <a:gd name="T9" fmla="*/ T8 w 10965"/>
                                <a:gd name="T10" fmla="+- 0 15984 1488"/>
                                <a:gd name="T11" fmla="*/ 15984 h 14736"/>
                                <a:gd name="T12" fmla="+- 0 11412 448"/>
                                <a:gd name="T13" fmla="*/ T12 w 10965"/>
                                <a:gd name="T14" fmla="+- 0 15984 1488"/>
                                <a:gd name="T15" fmla="*/ 15984 h 14736"/>
                                <a:gd name="T16" fmla="+- 0 11412 448"/>
                                <a:gd name="T17" fmla="*/ T16 w 10965"/>
                                <a:gd name="T18" fmla="+- 0 1752 1488"/>
                                <a:gd name="T19" fmla="*/ 1752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64" y="264"/>
                                  </a:moveTo>
                                  <a:lnTo>
                                    <a:pt x="10944" y="264"/>
                                  </a:lnTo>
                                  <a:lnTo>
                                    <a:pt x="10944" y="14496"/>
                                  </a:lnTo>
                                  <a:lnTo>
                                    <a:pt x="10964" y="14496"/>
                                  </a:lnTo>
                                  <a:lnTo>
                                    <a:pt x="10964" y="2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Freeform 45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468 448"/>
                                <a:gd name="T1" fmla="*/ T0 w 10965"/>
                                <a:gd name="T2" fmla="+- 0 1728 1488"/>
                                <a:gd name="T3" fmla="*/ 1728 h 14736"/>
                                <a:gd name="T4" fmla="+- 0 448 448"/>
                                <a:gd name="T5" fmla="*/ T4 w 10965"/>
                                <a:gd name="T6" fmla="+- 0 1728 1488"/>
                                <a:gd name="T7" fmla="*/ 1728 h 14736"/>
                                <a:gd name="T8" fmla="+- 0 448 448"/>
                                <a:gd name="T9" fmla="*/ T8 w 10965"/>
                                <a:gd name="T10" fmla="+- 0 1752 1488"/>
                                <a:gd name="T11" fmla="*/ 1752 h 14736"/>
                                <a:gd name="T12" fmla="+- 0 468 448"/>
                                <a:gd name="T13" fmla="*/ T12 w 10965"/>
                                <a:gd name="T14" fmla="+- 0 1752 1488"/>
                                <a:gd name="T15" fmla="*/ 1752 h 14736"/>
                                <a:gd name="T16" fmla="+- 0 468 448"/>
                                <a:gd name="T17" fmla="*/ T16 w 10965"/>
                                <a:gd name="T18" fmla="+- 0 1728 1488"/>
                                <a:gd name="T19" fmla="*/ 1728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20" y="240"/>
                                  </a:moveTo>
                                  <a:lnTo>
                                    <a:pt x="0" y="240"/>
                                  </a:lnTo>
                                  <a:lnTo>
                                    <a:pt x="0" y="264"/>
                                  </a:lnTo>
                                  <a:lnTo>
                                    <a:pt x="20" y="264"/>
                                  </a:lnTo>
                                  <a:lnTo>
                                    <a:pt x="20" y="2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Freeform 44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412 448"/>
                                <a:gd name="T1" fmla="*/ T0 w 10965"/>
                                <a:gd name="T2" fmla="+- 0 1728 1488"/>
                                <a:gd name="T3" fmla="*/ 1728 h 14736"/>
                                <a:gd name="T4" fmla="+- 0 11392 448"/>
                                <a:gd name="T5" fmla="*/ T4 w 10965"/>
                                <a:gd name="T6" fmla="+- 0 1728 1488"/>
                                <a:gd name="T7" fmla="*/ 1728 h 14736"/>
                                <a:gd name="T8" fmla="+- 0 11392 448"/>
                                <a:gd name="T9" fmla="*/ T8 w 10965"/>
                                <a:gd name="T10" fmla="+- 0 1752 1488"/>
                                <a:gd name="T11" fmla="*/ 1752 h 14736"/>
                                <a:gd name="T12" fmla="+- 0 11412 448"/>
                                <a:gd name="T13" fmla="*/ T12 w 10965"/>
                                <a:gd name="T14" fmla="+- 0 1752 1488"/>
                                <a:gd name="T15" fmla="*/ 1752 h 14736"/>
                                <a:gd name="T16" fmla="+- 0 11412 448"/>
                                <a:gd name="T17" fmla="*/ T16 w 10965"/>
                                <a:gd name="T18" fmla="+- 0 1728 1488"/>
                                <a:gd name="T19" fmla="*/ 1728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64" y="240"/>
                                  </a:moveTo>
                                  <a:lnTo>
                                    <a:pt x="10944" y="240"/>
                                  </a:lnTo>
                                  <a:lnTo>
                                    <a:pt x="10944" y="264"/>
                                  </a:lnTo>
                                  <a:lnTo>
                                    <a:pt x="10964" y="264"/>
                                  </a:lnTo>
                                  <a:lnTo>
                                    <a:pt x="10964" y="2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Freeform 43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471 448"/>
                                <a:gd name="T1" fmla="*/ T0 w 10965"/>
                                <a:gd name="T2" fmla="+- 0 1704 1488"/>
                                <a:gd name="T3" fmla="*/ 1704 h 14736"/>
                                <a:gd name="T4" fmla="+- 0 450 448"/>
                                <a:gd name="T5" fmla="*/ T4 w 10965"/>
                                <a:gd name="T6" fmla="+- 0 1704 1488"/>
                                <a:gd name="T7" fmla="*/ 1704 h 14736"/>
                                <a:gd name="T8" fmla="+- 0 449 448"/>
                                <a:gd name="T9" fmla="*/ T8 w 10965"/>
                                <a:gd name="T10" fmla="+- 0 1728 1488"/>
                                <a:gd name="T11" fmla="*/ 1728 h 14736"/>
                                <a:gd name="T12" fmla="+- 0 469 448"/>
                                <a:gd name="T13" fmla="*/ T12 w 10965"/>
                                <a:gd name="T14" fmla="+- 0 1728 1488"/>
                                <a:gd name="T15" fmla="*/ 1728 h 14736"/>
                                <a:gd name="T16" fmla="+- 0 471 448"/>
                                <a:gd name="T17" fmla="*/ T16 w 10965"/>
                                <a:gd name="T18" fmla="+- 0 1704 1488"/>
                                <a:gd name="T19" fmla="*/ 1704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23" y="216"/>
                                  </a:moveTo>
                                  <a:lnTo>
                                    <a:pt x="2" y="216"/>
                                  </a:lnTo>
                                  <a:lnTo>
                                    <a:pt x="1" y="240"/>
                                  </a:lnTo>
                                  <a:lnTo>
                                    <a:pt x="21" y="240"/>
                                  </a:lnTo>
                                  <a:lnTo>
                                    <a:pt x="23" y="2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Freeform 42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410 448"/>
                                <a:gd name="T1" fmla="*/ T0 w 10965"/>
                                <a:gd name="T2" fmla="+- 0 1704 1488"/>
                                <a:gd name="T3" fmla="*/ 1704 h 14736"/>
                                <a:gd name="T4" fmla="+- 0 11389 448"/>
                                <a:gd name="T5" fmla="*/ T4 w 10965"/>
                                <a:gd name="T6" fmla="+- 0 1704 1488"/>
                                <a:gd name="T7" fmla="*/ 1704 h 14736"/>
                                <a:gd name="T8" fmla="+- 0 11391 448"/>
                                <a:gd name="T9" fmla="*/ T8 w 10965"/>
                                <a:gd name="T10" fmla="+- 0 1728 1488"/>
                                <a:gd name="T11" fmla="*/ 1728 h 14736"/>
                                <a:gd name="T12" fmla="+- 0 11411 448"/>
                                <a:gd name="T13" fmla="*/ T12 w 10965"/>
                                <a:gd name="T14" fmla="+- 0 1728 1488"/>
                                <a:gd name="T15" fmla="*/ 1728 h 14736"/>
                                <a:gd name="T16" fmla="+- 0 11410 448"/>
                                <a:gd name="T17" fmla="*/ T16 w 10965"/>
                                <a:gd name="T18" fmla="+- 0 1704 1488"/>
                                <a:gd name="T19" fmla="*/ 1704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62" y="216"/>
                                  </a:moveTo>
                                  <a:lnTo>
                                    <a:pt x="10941" y="216"/>
                                  </a:lnTo>
                                  <a:lnTo>
                                    <a:pt x="10943" y="240"/>
                                  </a:lnTo>
                                  <a:lnTo>
                                    <a:pt x="10963" y="240"/>
                                  </a:lnTo>
                                  <a:lnTo>
                                    <a:pt x="10962" y="2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Freeform 41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477 448"/>
                                <a:gd name="T1" fmla="*/ T0 w 10965"/>
                                <a:gd name="T2" fmla="+- 0 1680 1488"/>
                                <a:gd name="T3" fmla="*/ 1680 h 14736"/>
                                <a:gd name="T4" fmla="+- 0 455 448"/>
                                <a:gd name="T5" fmla="*/ T4 w 10965"/>
                                <a:gd name="T6" fmla="+- 0 1680 1488"/>
                                <a:gd name="T7" fmla="*/ 1680 h 14736"/>
                                <a:gd name="T8" fmla="+- 0 453 448"/>
                                <a:gd name="T9" fmla="*/ T8 w 10965"/>
                                <a:gd name="T10" fmla="+- 0 1704 1488"/>
                                <a:gd name="T11" fmla="*/ 1704 h 14736"/>
                                <a:gd name="T12" fmla="+- 0 474 448"/>
                                <a:gd name="T13" fmla="*/ T12 w 10965"/>
                                <a:gd name="T14" fmla="+- 0 1704 1488"/>
                                <a:gd name="T15" fmla="*/ 1704 h 14736"/>
                                <a:gd name="T16" fmla="+- 0 477 448"/>
                                <a:gd name="T17" fmla="*/ T16 w 10965"/>
                                <a:gd name="T18" fmla="+- 0 1680 1488"/>
                                <a:gd name="T19" fmla="*/ 1680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29" y="192"/>
                                  </a:moveTo>
                                  <a:lnTo>
                                    <a:pt x="7" y="192"/>
                                  </a:lnTo>
                                  <a:lnTo>
                                    <a:pt x="5" y="216"/>
                                  </a:lnTo>
                                  <a:lnTo>
                                    <a:pt x="26" y="216"/>
                                  </a:lnTo>
                                  <a:lnTo>
                                    <a:pt x="29" y="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Freeform 40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405 448"/>
                                <a:gd name="T1" fmla="*/ T0 w 10965"/>
                                <a:gd name="T2" fmla="+- 0 1680 1488"/>
                                <a:gd name="T3" fmla="*/ 1680 h 14736"/>
                                <a:gd name="T4" fmla="+- 0 11383 448"/>
                                <a:gd name="T5" fmla="*/ T4 w 10965"/>
                                <a:gd name="T6" fmla="+- 0 1680 1488"/>
                                <a:gd name="T7" fmla="*/ 1680 h 14736"/>
                                <a:gd name="T8" fmla="+- 0 11386 448"/>
                                <a:gd name="T9" fmla="*/ T8 w 10965"/>
                                <a:gd name="T10" fmla="+- 0 1704 1488"/>
                                <a:gd name="T11" fmla="*/ 1704 h 14736"/>
                                <a:gd name="T12" fmla="+- 0 11407 448"/>
                                <a:gd name="T13" fmla="*/ T12 w 10965"/>
                                <a:gd name="T14" fmla="+- 0 1704 1488"/>
                                <a:gd name="T15" fmla="*/ 1704 h 14736"/>
                                <a:gd name="T16" fmla="+- 0 11405 448"/>
                                <a:gd name="T17" fmla="*/ T16 w 10965"/>
                                <a:gd name="T18" fmla="+- 0 1680 1488"/>
                                <a:gd name="T19" fmla="*/ 1680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57" y="192"/>
                                  </a:moveTo>
                                  <a:lnTo>
                                    <a:pt x="10935" y="192"/>
                                  </a:lnTo>
                                  <a:lnTo>
                                    <a:pt x="10938" y="216"/>
                                  </a:lnTo>
                                  <a:lnTo>
                                    <a:pt x="10959" y="216"/>
                                  </a:lnTo>
                                  <a:lnTo>
                                    <a:pt x="10957" y="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Freeform 39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483 448"/>
                                <a:gd name="T1" fmla="*/ T0 w 10965"/>
                                <a:gd name="T2" fmla="+- 0 1656 1488"/>
                                <a:gd name="T3" fmla="*/ 1656 h 14736"/>
                                <a:gd name="T4" fmla="+- 0 463 448"/>
                                <a:gd name="T5" fmla="*/ T4 w 10965"/>
                                <a:gd name="T6" fmla="+- 0 1656 1488"/>
                                <a:gd name="T7" fmla="*/ 1656 h 14736"/>
                                <a:gd name="T8" fmla="+- 0 460 448"/>
                                <a:gd name="T9" fmla="*/ T8 w 10965"/>
                                <a:gd name="T10" fmla="+- 0 1680 1488"/>
                                <a:gd name="T11" fmla="*/ 1680 h 14736"/>
                                <a:gd name="T12" fmla="+- 0 479 448"/>
                                <a:gd name="T13" fmla="*/ T12 w 10965"/>
                                <a:gd name="T14" fmla="+- 0 1680 1488"/>
                                <a:gd name="T15" fmla="*/ 1680 h 14736"/>
                                <a:gd name="T16" fmla="+- 0 483 448"/>
                                <a:gd name="T17" fmla="*/ T16 w 10965"/>
                                <a:gd name="T18" fmla="+- 0 1656 1488"/>
                                <a:gd name="T19" fmla="*/ 1656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35" y="168"/>
                                  </a:moveTo>
                                  <a:lnTo>
                                    <a:pt x="15" y="168"/>
                                  </a:lnTo>
                                  <a:lnTo>
                                    <a:pt x="12" y="192"/>
                                  </a:lnTo>
                                  <a:lnTo>
                                    <a:pt x="31" y="192"/>
                                  </a:lnTo>
                                  <a:lnTo>
                                    <a:pt x="35" y="1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Freeform 38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397 448"/>
                                <a:gd name="T1" fmla="*/ T0 w 10965"/>
                                <a:gd name="T2" fmla="+- 0 1656 1488"/>
                                <a:gd name="T3" fmla="*/ 1656 h 14736"/>
                                <a:gd name="T4" fmla="+- 0 11377 448"/>
                                <a:gd name="T5" fmla="*/ T4 w 10965"/>
                                <a:gd name="T6" fmla="+- 0 1656 1488"/>
                                <a:gd name="T7" fmla="*/ 1656 h 14736"/>
                                <a:gd name="T8" fmla="+- 0 11381 448"/>
                                <a:gd name="T9" fmla="*/ T8 w 10965"/>
                                <a:gd name="T10" fmla="+- 0 1680 1488"/>
                                <a:gd name="T11" fmla="*/ 1680 h 14736"/>
                                <a:gd name="T12" fmla="+- 0 11400 448"/>
                                <a:gd name="T13" fmla="*/ T12 w 10965"/>
                                <a:gd name="T14" fmla="+- 0 1680 1488"/>
                                <a:gd name="T15" fmla="*/ 1680 h 14736"/>
                                <a:gd name="T16" fmla="+- 0 11397 448"/>
                                <a:gd name="T17" fmla="*/ T16 w 10965"/>
                                <a:gd name="T18" fmla="+- 0 1656 1488"/>
                                <a:gd name="T19" fmla="*/ 1656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49" y="168"/>
                                  </a:moveTo>
                                  <a:lnTo>
                                    <a:pt x="10929" y="168"/>
                                  </a:lnTo>
                                  <a:lnTo>
                                    <a:pt x="10933" y="192"/>
                                  </a:lnTo>
                                  <a:lnTo>
                                    <a:pt x="10952" y="192"/>
                                  </a:lnTo>
                                  <a:lnTo>
                                    <a:pt x="10949" y="1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Freeform 37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494 448"/>
                                <a:gd name="T1" fmla="*/ T0 w 10965"/>
                                <a:gd name="T2" fmla="+- 0 1632 1488"/>
                                <a:gd name="T3" fmla="*/ 1632 h 14736"/>
                                <a:gd name="T4" fmla="+- 0 473 448"/>
                                <a:gd name="T5" fmla="*/ T4 w 10965"/>
                                <a:gd name="T6" fmla="+- 0 1632 1488"/>
                                <a:gd name="T7" fmla="*/ 1632 h 14736"/>
                                <a:gd name="T8" fmla="+- 0 469 448"/>
                                <a:gd name="T9" fmla="*/ T8 w 10965"/>
                                <a:gd name="T10" fmla="+- 0 1656 1488"/>
                                <a:gd name="T11" fmla="*/ 1656 h 14736"/>
                                <a:gd name="T12" fmla="+- 0 490 448"/>
                                <a:gd name="T13" fmla="*/ T12 w 10965"/>
                                <a:gd name="T14" fmla="+- 0 1656 1488"/>
                                <a:gd name="T15" fmla="*/ 1656 h 14736"/>
                                <a:gd name="T16" fmla="+- 0 494 448"/>
                                <a:gd name="T17" fmla="*/ T16 w 10965"/>
                                <a:gd name="T18" fmla="+- 0 1632 1488"/>
                                <a:gd name="T19" fmla="*/ 1632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46" y="144"/>
                                  </a:moveTo>
                                  <a:lnTo>
                                    <a:pt x="25" y="144"/>
                                  </a:lnTo>
                                  <a:lnTo>
                                    <a:pt x="21" y="168"/>
                                  </a:lnTo>
                                  <a:lnTo>
                                    <a:pt x="42" y="168"/>
                                  </a:lnTo>
                                  <a:lnTo>
                                    <a:pt x="46" y="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Freeform 36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387 448"/>
                                <a:gd name="T1" fmla="*/ T0 w 10965"/>
                                <a:gd name="T2" fmla="+- 0 1632 1488"/>
                                <a:gd name="T3" fmla="*/ 1632 h 14736"/>
                                <a:gd name="T4" fmla="+- 0 11366 448"/>
                                <a:gd name="T5" fmla="*/ T4 w 10965"/>
                                <a:gd name="T6" fmla="+- 0 1632 1488"/>
                                <a:gd name="T7" fmla="*/ 1632 h 14736"/>
                                <a:gd name="T8" fmla="+- 0 11370 448"/>
                                <a:gd name="T9" fmla="*/ T8 w 10965"/>
                                <a:gd name="T10" fmla="+- 0 1656 1488"/>
                                <a:gd name="T11" fmla="*/ 1656 h 14736"/>
                                <a:gd name="T12" fmla="+- 0 11391 448"/>
                                <a:gd name="T13" fmla="*/ T12 w 10965"/>
                                <a:gd name="T14" fmla="+- 0 1656 1488"/>
                                <a:gd name="T15" fmla="*/ 1656 h 14736"/>
                                <a:gd name="T16" fmla="+- 0 11387 448"/>
                                <a:gd name="T17" fmla="*/ T16 w 10965"/>
                                <a:gd name="T18" fmla="+- 0 1632 1488"/>
                                <a:gd name="T19" fmla="*/ 1632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39" y="144"/>
                                  </a:moveTo>
                                  <a:lnTo>
                                    <a:pt x="10918" y="144"/>
                                  </a:lnTo>
                                  <a:lnTo>
                                    <a:pt x="10922" y="168"/>
                                  </a:lnTo>
                                  <a:lnTo>
                                    <a:pt x="10943" y="168"/>
                                  </a:lnTo>
                                  <a:lnTo>
                                    <a:pt x="10939" y="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Freeform 35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508 448"/>
                                <a:gd name="T1" fmla="*/ T0 w 10965"/>
                                <a:gd name="T2" fmla="+- 0 1608 1488"/>
                                <a:gd name="T3" fmla="*/ 1608 h 14736"/>
                                <a:gd name="T4" fmla="+- 0 485 448"/>
                                <a:gd name="T5" fmla="*/ T4 w 10965"/>
                                <a:gd name="T6" fmla="+- 0 1608 1488"/>
                                <a:gd name="T7" fmla="*/ 1608 h 14736"/>
                                <a:gd name="T8" fmla="+- 0 481 448"/>
                                <a:gd name="T9" fmla="*/ T8 w 10965"/>
                                <a:gd name="T10" fmla="+- 0 1632 1488"/>
                                <a:gd name="T11" fmla="*/ 1632 h 14736"/>
                                <a:gd name="T12" fmla="+- 0 503 448"/>
                                <a:gd name="T13" fmla="*/ T12 w 10965"/>
                                <a:gd name="T14" fmla="+- 0 1632 1488"/>
                                <a:gd name="T15" fmla="*/ 1632 h 14736"/>
                                <a:gd name="T16" fmla="+- 0 508 448"/>
                                <a:gd name="T17" fmla="*/ T16 w 10965"/>
                                <a:gd name="T18" fmla="+- 0 1608 1488"/>
                                <a:gd name="T19" fmla="*/ 1608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60" y="120"/>
                                  </a:moveTo>
                                  <a:lnTo>
                                    <a:pt x="37" y="120"/>
                                  </a:lnTo>
                                  <a:lnTo>
                                    <a:pt x="33" y="144"/>
                                  </a:lnTo>
                                  <a:lnTo>
                                    <a:pt x="55" y="144"/>
                                  </a:lnTo>
                                  <a:lnTo>
                                    <a:pt x="60" y="1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Freeform 34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375 448"/>
                                <a:gd name="T1" fmla="*/ T0 w 10965"/>
                                <a:gd name="T2" fmla="+- 0 1608 1488"/>
                                <a:gd name="T3" fmla="*/ 1608 h 14736"/>
                                <a:gd name="T4" fmla="+- 0 11352 448"/>
                                <a:gd name="T5" fmla="*/ T4 w 10965"/>
                                <a:gd name="T6" fmla="+- 0 1608 1488"/>
                                <a:gd name="T7" fmla="*/ 1608 h 14736"/>
                                <a:gd name="T8" fmla="+- 0 11357 448"/>
                                <a:gd name="T9" fmla="*/ T8 w 10965"/>
                                <a:gd name="T10" fmla="+- 0 1632 1488"/>
                                <a:gd name="T11" fmla="*/ 1632 h 14736"/>
                                <a:gd name="T12" fmla="+- 0 11379 448"/>
                                <a:gd name="T13" fmla="*/ T12 w 10965"/>
                                <a:gd name="T14" fmla="+- 0 1632 1488"/>
                                <a:gd name="T15" fmla="*/ 1632 h 14736"/>
                                <a:gd name="T16" fmla="+- 0 11375 448"/>
                                <a:gd name="T17" fmla="*/ T16 w 10965"/>
                                <a:gd name="T18" fmla="+- 0 1608 1488"/>
                                <a:gd name="T19" fmla="*/ 1608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27" y="120"/>
                                  </a:moveTo>
                                  <a:lnTo>
                                    <a:pt x="10904" y="120"/>
                                  </a:lnTo>
                                  <a:lnTo>
                                    <a:pt x="10909" y="144"/>
                                  </a:lnTo>
                                  <a:lnTo>
                                    <a:pt x="10931" y="144"/>
                                  </a:lnTo>
                                  <a:lnTo>
                                    <a:pt x="10927" y="1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Freeform 33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530 448"/>
                                <a:gd name="T1" fmla="*/ T0 w 10965"/>
                                <a:gd name="T2" fmla="+- 0 1584 1488"/>
                                <a:gd name="T3" fmla="*/ 1584 h 14736"/>
                                <a:gd name="T4" fmla="+- 0 500 448"/>
                                <a:gd name="T5" fmla="*/ T4 w 10965"/>
                                <a:gd name="T6" fmla="+- 0 1584 1488"/>
                                <a:gd name="T7" fmla="*/ 1584 h 14736"/>
                                <a:gd name="T8" fmla="+- 0 495 448"/>
                                <a:gd name="T9" fmla="*/ T8 w 10965"/>
                                <a:gd name="T10" fmla="+- 0 1608 1488"/>
                                <a:gd name="T11" fmla="*/ 1608 h 14736"/>
                                <a:gd name="T12" fmla="+- 0 524 448"/>
                                <a:gd name="T13" fmla="*/ T12 w 10965"/>
                                <a:gd name="T14" fmla="+- 0 1608 1488"/>
                                <a:gd name="T15" fmla="*/ 1608 h 14736"/>
                                <a:gd name="T16" fmla="+- 0 530 448"/>
                                <a:gd name="T17" fmla="*/ T16 w 10965"/>
                                <a:gd name="T18" fmla="+- 0 1584 1488"/>
                                <a:gd name="T19" fmla="*/ 1584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82" y="96"/>
                                  </a:moveTo>
                                  <a:lnTo>
                                    <a:pt x="52" y="96"/>
                                  </a:lnTo>
                                  <a:lnTo>
                                    <a:pt x="47" y="120"/>
                                  </a:lnTo>
                                  <a:lnTo>
                                    <a:pt x="76" y="120"/>
                                  </a:lnTo>
                                  <a:lnTo>
                                    <a:pt x="82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Freeform 32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360 448"/>
                                <a:gd name="T1" fmla="*/ T0 w 10965"/>
                                <a:gd name="T2" fmla="+- 0 1584 1488"/>
                                <a:gd name="T3" fmla="*/ 1584 h 14736"/>
                                <a:gd name="T4" fmla="+- 0 11330 448"/>
                                <a:gd name="T5" fmla="*/ T4 w 10965"/>
                                <a:gd name="T6" fmla="+- 0 1584 1488"/>
                                <a:gd name="T7" fmla="*/ 1584 h 14736"/>
                                <a:gd name="T8" fmla="+- 0 11336 448"/>
                                <a:gd name="T9" fmla="*/ T8 w 10965"/>
                                <a:gd name="T10" fmla="+- 0 1608 1488"/>
                                <a:gd name="T11" fmla="*/ 1608 h 14736"/>
                                <a:gd name="T12" fmla="+- 0 11365 448"/>
                                <a:gd name="T13" fmla="*/ T12 w 10965"/>
                                <a:gd name="T14" fmla="+- 0 1608 1488"/>
                                <a:gd name="T15" fmla="*/ 1608 h 14736"/>
                                <a:gd name="T16" fmla="+- 0 11360 448"/>
                                <a:gd name="T17" fmla="*/ T16 w 10965"/>
                                <a:gd name="T18" fmla="+- 0 1584 1488"/>
                                <a:gd name="T19" fmla="*/ 1584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912" y="96"/>
                                  </a:moveTo>
                                  <a:lnTo>
                                    <a:pt x="10882" y="96"/>
                                  </a:lnTo>
                                  <a:lnTo>
                                    <a:pt x="10888" y="120"/>
                                  </a:lnTo>
                                  <a:lnTo>
                                    <a:pt x="10917" y="120"/>
                                  </a:lnTo>
                                  <a:lnTo>
                                    <a:pt x="10912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Freeform 31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556 448"/>
                                <a:gd name="T1" fmla="*/ T0 w 10965"/>
                                <a:gd name="T2" fmla="+- 0 1560 1488"/>
                                <a:gd name="T3" fmla="*/ 1560 h 14736"/>
                                <a:gd name="T4" fmla="+- 0 522 448"/>
                                <a:gd name="T5" fmla="*/ T4 w 10965"/>
                                <a:gd name="T6" fmla="+- 0 1560 1488"/>
                                <a:gd name="T7" fmla="*/ 1560 h 14736"/>
                                <a:gd name="T8" fmla="+- 0 516 448"/>
                                <a:gd name="T9" fmla="*/ T8 w 10965"/>
                                <a:gd name="T10" fmla="+- 0 1584 1488"/>
                                <a:gd name="T11" fmla="*/ 1584 h 14736"/>
                                <a:gd name="T12" fmla="+- 0 549 448"/>
                                <a:gd name="T13" fmla="*/ T12 w 10965"/>
                                <a:gd name="T14" fmla="+- 0 1584 1488"/>
                                <a:gd name="T15" fmla="*/ 1584 h 14736"/>
                                <a:gd name="T16" fmla="+- 0 556 448"/>
                                <a:gd name="T17" fmla="*/ T16 w 10965"/>
                                <a:gd name="T18" fmla="+- 0 1560 1488"/>
                                <a:gd name="T19" fmla="*/ 1560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8" y="72"/>
                                  </a:moveTo>
                                  <a:lnTo>
                                    <a:pt x="74" y="72"/>
                                  </a:lnTo>
                                  <a:lnTo>
                                    <a:pt x="68" y="96"/>
                                  </a:lnTo>
                                  <a:lnTo>
                                    <a:pt x="101" y="96"/>
                                  </a:lnTo>
                                  <a:lnTo>
                                    <a:pt x="108" y="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Freeform 30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338 448"/>
                                <a:gd name="T1" fmla="*/ T0 w 10965"/>
                                <a:gd name="T2" fmla="+- 0 1560 1488"/>
                                <a:gd name="T3" fmla="*/ 1560 h 14736"/>
                                <a:gd name="T4" fmla="+- 0 11304 448"/>
                                <a:gd name="T5" fmla="*/ T4 w 10965"/>
                                <a:gd name="T6" fmla="+- 0 1560 1488"/>
                                <a:gd name="T7" fmla="*/ 1560 h 14736"/>
                                <a:gd name="T8" fmla="+- 0 11311 448"/>
                                <a:gd name="T9" fmla="*/ T8 w 10965"/>
                                <a:gd name="T10" fmla="+- 0 1584 1488"/>
                                <a:gd name="T11" fmla="*/ 1584 h 14736"/>
                                <a:gd name="T12" fmla="+- 0 11344 448"/>
                                <a:gd name="T13" fmla="*/ T12 w 10965"/>
                                <a:gd name="T14" fmla="+- 0 1584 1488"/>
                                <a:gd name="T15" fmla="*/ 1584 h 14736"/>
                                <a:gd name="T16" fmla="+- 0 11338 448"/>
                                <a:gd name="T17" fmla="*/ T16 w 10965"/>
                                <a:gd name="T18" fmla="+- 0 1560 1488"/>
                                <a:gd name="T19" fmla="*/ 1560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890" y="72"/>
                                  </a:moveTo>
                                  <a:lnTo>
                                    <a:pt x="10856" y="72"/>
                                  </a:lnTo>
                                  <a:lnTo>
                                    <a:pt x="10863" y="96"/>
                                  </a:lnTo>
                                  <a:lnTo>
                                    <a:pt x="10896" y="96"/>
                                  </a:lnTo>
                                  <a:lnTo>
                                    <a:pt x="10890" y="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Freeform 29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586 448"/>
                                <a:gd name="T1" fmla="*/ T0 w 10965"/>
                                <a:gd name="T2" fmla="+- 0 1536 1488"/>
                                <a:gd name="T3" fmla="*/ 1536 h 14736"/>
                                <a:gd name="T4" fmla="+- 0 547 448"/>
                                <a:gd name="T5" fmla="*/ T4 w 10965"/>
                                <a:gd name="T6" fmla="+- 0 1536 1488"/>
                                <a:gd name="T7" fmla="*/ 1536 h 14736"/>
                                <a:gd name="T8" fmla="+- 0 541 448"/>
                                <a:gd name="T9" fmla="*/ T8 w 10965"/>
                                <a:gd name="T10" fmla="+- 0 1560 1488"/>
                                <a:gd name="T11" fmla="*/ 1560 h 14736"/>
                                <a:gd name="T12" fmla="+- 0 578 448"/>
                                <a:gd name="T13" fmla="*/ T12 w 10965"/>
                                <a:gd name="T14" fmla="+- 0 1560 1488"/>
                                <a:gd name="T15" fmla="*/ 1560 h 14736"/>
                                <a:gd name="T16" fmla="+- 0 586 448"/>
                                <a:gd name="T17" fmla="*/ T16 w 10965"/>
                                <a:gd name="T18" fmla="+- 0 1536 1488"/>
                                <a:gd name="T19" fmla="*/ 1536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38" y="48"/>
                                  </a:moveTo>
                                  <a:lnTo>
                                    <a:pt x="99" y="48"/>
                                  </a:lnTo>
                                  <a:lnTo>
                                    <a:pt x="93" y="72"/>
                                  </a:lnTo>
                                  <a:lnTo>
                                    <a:pt x="130" y="72"/>
                                  </a:lnTo>
                                  <a:lnTo>
                                    <a:pt x="138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Freeform 28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312 448"/>
                                <a:gd name="T1" fmla="*/ T0 w 10965"/>
                                <a:gd name="T2" fmla="+- 0 1536 1488"/>
                                <a:gd name="T3" fmla="*/ 1536 h 14736"/>
                                <a:gd name="T4" fmla="+- 0 11274 448"/>
                                <a:gd name="T5" fmla="*/ T4 w 10965"/>
                                <a:gd name="T6" fmla="+- 0 1536 1488"/>
                                <a:gd name="T7" fmla="*/ 1536 h 14736"/>
                                <a:gd name="T8" fmla="+- 0 11282 448"/>
                                <a:gd name="T9" fmla="*/ T8 w 10965"/>
                                <a:gd name="T10" fmla="+- 0 1560 1488"/>
                                <a:gd name="T11" fmla="*/ 1560 h 14736"/>
                                <a:gd name="T12" fmla="+- 0 11319 448"/>
                                <a:gd name="T13" fmla="*/ T12 w 10965"/>
                                <a:gd name="T14" fmla="+- 0 1560 1488"/>
                                <a:gd name="T15" fmla="*/ 1560 h 14736"/>
                                <a:gd name="T16" fmla="+- 0 11312 448"/>
                                <a:gd name="T17" fmla="*/ T16 w 10965"/>
                                <a:gd name="T18" fmla="+- 0 1536 1488"/>
                                <a:gd name="T19" fmla="*/ 1536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864" y="48"/>
                                  </a:moveTo>
                                  <a:lnTo>
                                    <a:pt x="10826" y="48"/>
                                  </a:lnTo>
                                  <a:lnTo>
                                    <a:pt x="10834" y="72"/>
                                  </a:lnTo>
                                  <a:lnTo>
                                    <a:pt x="10871" y="72"/>
                                  </a:lnTo>
                                  <a:lnTo>
                                    <a:pt x="10864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Freeform 27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645 448"/>
                                <a:gd name="T1" fmla="*/ T0 w 10965"/>
                                <a:gd name="T2" fmla="+- 0 1512 1488"/>
                                <a:gd name="T3" fmla="*/ 1512 h 14736"/>
                                <a:gd name="T4" fmla="+- 0 591 448"/>
                                <a:gd name="T5" fmla="*/ T4 w 10965"/>
                                <a:gd name="T6" fmla="+- 0 1512 1488"/>
                                <a:gd name="T7" fmla="*/ 1512 h 14736"/>
                                <a:gd name="T8" fmla="+- 0 583 448"/>
                                <a:gd name="T9" fmla="*/ T8 w 10965"/>
                                <a:gd name="T10" fmla="+- 0 1536 1488"/>
                                <a:gd name="T11" fmla="*/ 1536 h 14736"/>
                                <a:gd name="T12" fmla="+- 0 636 448"/>
                                <a:gd name="T13" fmla="*/ T12 w 10965"/>
                                <a:gd name="T14" fmla="+- 0 1536 1488"/>
                                <a:gd name="T15" fmla="*/ 1536 h 14736"/>
                                <a:gd name="T16" fmla="+- 0 645 448"/>
                                <a:gd name="T17" fmla="*/ T16 w 10965"/>
                                <a:gd name="T18" fmla="+- 0 1512 1488"/>
                                <a:gd name="T19" fmla="*/ 1512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97" y="24"/>
                                  </a:moveTo>
                                  <a:lnTo>
                                    <a:pt x="143" y="24"/>
                                  </a:lnTo>
                                  <a:lnTo>
                                    <a:pt x="135" y="48"/>
                                  </a:lnTo>
                                  <a:lnTo>
                                    <a:pt x="188" y="48"/>
                                  </a:lnTo>
                                  <a:lnTo>
                                    <a:pt x="197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Freeform 26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269 448"/>
                                <a:gd name="T1" fmla="*/ T0 w 10965"/>
                                <a:gd name="T2" fmla="+- 0 1512 1488"/>
                                <a:gd name="T3" fmla="*/ 1512 h 14736"/>
                                <a:gd name="T4" fmla="+- 0 11215 448"/>
                                <a:gd name="T5" fmla="*/ T4 w 10965"/>
                                <a:gd name="T6" fmla="+- 0 1512 1488"/>
                                <a:gd name="T7" fmla="*/ 1512 h 14736"/>
                                <a:gd name="T8" fmla="+- 0 11224 448"/>
                                <a:gd name="T9" fmla="*/ T8 w 10965"/>
                                <a:gd name="T10" fmla="+- 0 1536 1488"/>
                                <a:gd name="T11" fmla="*/ 1536 h 14736"/>
                                <a:gd name="T12" fmla="+- 0 11277 448"/>
                                <a:gd name="T13" fmla="*/ T12 w 10965"/>
                                <a:gd name="T14" fmla="+- 0 1536 1488"/>
                                <a:gd name="T15" fmla="*/ 1536 h 14736"/>
                                <a:gd name="T16" fmla="+- 0 11269 448"/>
                                <a:gd name="T17" fmla="*/ T16 w 10965"/>
                                <a:gd name="T18" fmla="+- 0 1512 1488"/>
                                <a:gd name="T19" fmla="*/ 1512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821" y="24"/>
                                  </a:moveTo>
                                  <a:lnTo>
                                    <a:pt x="10767" y="24"/>
                                  </a:lnTo>
                                  <a:lnTo>
                                    <a:pt x="10776" y="48"/>
                                  </a:lnTo>
                                  <a:lnTo>
                                    <a:pt x="10829" y="48"/>
                                  </a:lnTo>
                                  <a:lnTo>
                                    <a:pt x="10821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Freeform 25"/>
                          <wps:cNvSpPr>
                            <a:spLocks/>
                          </wps:cNvSpPr>
                          <wps:spPr bwMode="auto">
                            <a:xfrm>
                              <a:off x="448" y="1488"/>
                              <a:ext cx="10965" cy="14736"/>
                            </a:xfrm>
                            <a:custGeom>
                              <a:avLst/>
                              <a:gdLst>
                                <a:gd name="T0" fmla="+- 0 11203 448"/>
                                <a:gd name="T1" fmla="*/ T0 w 10965"/>
                                <a:gd name="T2" fmla="+- 0 1488 1488"/>
                                <a:gd name="T3" fmla="*/ 1488 h 14736"/>
                                <a:gd name="T4" fmla="+- 0 657 448"/>
                                <a:gd name="T5" fmla="*/ T4 w 10965"/>
                                <a:gd name="T6" fmla="+- 0 1488 1488"/>
                                <a:gd name="T7" fmla="*/ 1488 h 14736"/>
                                <a:gd name="T8" fmla="+- 0 648 448"/>
                                <a:gd name="T9" fmla="*/ T8 w 10965"/>
                                <a:gd name="T10" fmla="+- 0 1512 1488"/>
                                <a:gd name="T11" fmla="*/ 1512 h 14736"/>
                                <a:gd name="T12" fmla="+- 0 11212 448"/>
                                <a:gd name="T13" fmla="*/ T12 w 10965"/>
                                <a:gd name="T14" fmla="+- 0 1512 1488"/>
                                <a:gd name="T15" fmla="*/ 1512 h 14736"/>
                                <a:gd name="T16" fmla="+- 0 11203 448"/>
                                <a:gd name="T17" fmla="*/ T16 w 10965"/>
                                <a:gd name="T18" fmla="+- 0 1488 1488"/>
                                <a:gd name="T19" fmla="*/ 1488 h 147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965" h="14736">
                                  <a:moveTo>
                                    <a:pt x="10755" y="0"/>
                                  </a:moveTo>
                                  <a:lnTo>
                                    <a:pt x="209" y="0"/>
                                  </a:lnTo>
                                  <a:lnTo>
                                    <a:pt x="200" y="24"/>
                                  </a:lnTo>
                                  <a:lnTo>
                                    <a:pt x="10764" y="24"/>
                                  </a:lnTo>
                                  <a:lnTo>
                                    <a:pt x="107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" name="Group 20"/>
                        <wpg:cNvGrpSpPr>
                          <a:grpSpLocks/>
                        </wpg:cNvGrpSpPr>
                        <wpg:grpSpPr bwMode="auto">
                          <a:xfrm>
                            <a:off x="4423" y="1226"/>
                            <a:ext cx="3015" cy="530"/>
                            <a:chOff x="4423" y="1226"/>
                            <a:chExt cx="3015" cy="530"/>
                          </a:xfrm>
                        </wpg:grpSpPr>
                        <wps:wsp>
                          <wps:cNvPr id="50" name="Freeform 23"/>
                          <wps:cNvSpPr>
                            <a:spLocks/>
                          </wps:cNvSpPr>
                          <wps:spPr bwMode="auto">
                            <a:xfrm>
                              <a:off x="4423" y="1226"/>
                              <a:ext cx="3015" cy="530"/>
                            </a:xfrm>
                            <a:custGeom>
                              <a:avLst/>
                              <a:gdLst>
                                <a:gd name="T0" fmla="+- 0 7357 4423"/>
                                <a:gd name="T1" fmla="*/ T0 w 3015"/>
                                <a:gd name="T2" fmla="+- 0 1663 1226"/>
                                <a:gd name="T3" fmla="*/ 1663 h 530"/>
                                <a:gd name="T4" fmla="+- 0 4503 4423"/>
                                <a:gd name="T5" fmla="*/ T4 w 3015"/>
                                <a:gd name="T6" fmla="+- 0 1663 1226"/>
                                <a:gd name="T7" fmla="*/ 1663 h 530"/>
                                <a:gd name="T8" fmla="+- 0 4509 4423"/>
                                <a:gd name="T9" fmla="*/ T8 w 3015"/>
                                <a:gd name="T10" fmla="+- 0 1668 1226"/>
                                <a:gd name="T11" fmla="*/ 1668 h 530"/>
                                <a:gd name="T12" fmla="+- 0 4559 4423"/>
                                <a:gd name="T13" fmla="*/ T12 w 3015"/>
                                <a:gd name="T14" fmla="+- 0 1702 1226"/>
                                <a:gd name="T15" fmla="*/ 1702 h 530"/>
                                <a:gd name="T16" fmla="+- 0 4618 4423"/>
                                <a:gd name="T17" fmla="*/ T16 w 3015"/>
                                <a:gd name="T18" fmla="+- 0 1729 1226"/>
                                <a:gd name="T19" fmla="*/ 1729 h 530"/>
                                <a:gd name="T20" fmla="+- 0 4683 4423"/>
                                <a:gd name="T21" fmla="*/ T20 w 3015"/>
                                <a:gd name="T22" fmla="+- 0 1747 1226"/>
                                <a:gd name="T23" fmla="*/ 1747 h 530"/>
                                <a:gd name="T24" fmla="+- 0 4744 4423"/>
                                <a:gd name="T25" fmla="*/ T24 w 3015"/>
                                <a:gd name="T26" fmla="+- 0 1755 1226"/>
                                <a:gd name="T27" fmla="*/ 1755 h 530"/>
                                <a:gd name="T28" fmla="+- 0 4776 4423"/>
                                <a:gd name="T29" fmla="*/ T28 w 3015"/>
                                <a:gd name="T30" fmla="+- 0 1756 1226"/>
                                <a:gd name="T31" fmla="*/ 1756 h 530"/>
                                <a:gd name="T32" fmla="+- 0 7084 4423"/>
                                <a:gd name="T33" fmla="*/ T32 w 3015"/>
                                <a:gd name="T34" fmla="+- 0 1756 1226"/>
                                <a:gd name="T35" fmla="*/ 1756 h 530"/>
                                <a:gd name="T36" fmla="+- 0 7147 4423"/>
                                <a:gd name="T37" fmla="*/ T36 w 3015"/>
                                <a:gd name="T38" fmla="+- 0 1752 1226"/>
                                <a:gd name="T39" fmla="*/ 1752 h 530"/>
                                <a:gd name="T40" fmla="+- 0 7215 4423"/>
                                <a:gd name="T41" fmla="*/ T40 w 3015"/>
                                <a:gd name="T42" fmla="+- 0 1738 1226"/>
                                <a:gd name="T43" fmla="*/ 1738 h 530"/>
                                <a:gd name="T44" fmla="+- 0 7277 4423"/>
                                <a:gd name="T45" fmla="*/ T44 w 3015"/>
                                <a:gd name="T46" fmla="+- 0 1715 1226"/>
                                <a:gd name="T47" fmla="*/ 1715 h 530"/>
                                <a:gd name="T48" fmla="+- 0 7330 4423"/>
                                <a:gd name="T49" fmla="*/ T48 w 3015"/>
                                <a:gd name="T50" fmla="+- 0 1684 1226"/>
                                <a:gd name="T51" fmla="*/ 1684 h 530"/>
                                <a:gd name="T52" fmla="+- 0 7357 4423"/>
                                <a:gd name="T53" fmla="*/ T52 w 3015"/>
                                <a:gd name="T54" fmla="+- 0 1663 1226"/>
                                <a:gd name="T55" fmla="*/ 1663 h 5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3015" h="530">
                                  <a:moveTo>
                                    <a:pt x="2934" y="437"/>
                                  </a:moveTo>
                                  <a:lnTo>
                                    <a:pt x="80" y="437"/>
                                  </a:lnTo>
                                  <a:lnTo>
                                    <a:pt x="86" y="442"/>
                                  </a:lnTo>
                                  <a:lnTo>
                                    <a:pt x="136" y="476"/>
                                  </a:lnTo>
                                  <a:lnTo>
                                    <a:pt x="195" y="503"/>
                                  </a:lnTo>
                                  <a:lnTo>
                                    <a:pt x="260" y="521"/>
                                  </a:lnTo>
                                  <a:lnTo>
                                    <a:pt x="321" y="529"/>
                                  </a:lnTo>
                                  <a:lnTo>
                                    <a:pt x="353" y="530"/>
                                  </a:lnTo>
                                  <a:lnTo>
                                    <a:pt x="2661" y="530"/>
                                  </a:lnTo>
                                  <a:lnTo>
                                    <a:pt x="2724" y="526"/>
                                  </a:lnTo>
                                  <a:lnTo>
                                    <a:pt x="2792" y="512"/>
                                  </a:lnTo>
                                  <a:lnTo>
                                    <a:pt x="2854" y="489"/>
                                  </a:lnTo>
                                  <a:lnTo>
                                    <a:pt x="2907" y="458"/>
                                  </a:lnTo>
                                  <a:lnTo>
                                    <a:pt x="2934" y="4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Freeform 22"/>
                          <wps:cNvSpPr>
                            <a:spLocks/>
                          </wps:cNvSpPr>
                          <wps:spPr bwMode="auto">
                            <a:xfrm>
                              <a:off x="4423" y="1226"/>
                              <a:ext cx="3015" cy="530"/>
                            </a:xfrm>
                            <a:custGeom>
                              <a:avLst/>
                              <a:gdLst>
                                <a:gd name="T0" fmla="+- 0 7437 4423"/>
                                <a:gd name="T1" fmla="*/ T0 w 3015"/>
                                <a:gd name="T2" fmla="+- 0 1480 1226"/>
                                <a:gd name="T3" fmla="*/ 1480 h 530"/>
                                <a:gd name="T4" fmla="+- 0 4423 4423"/>
                                <a:gd name="T5" fmla="*/ T4 w 3015"/>
                                <a:gd name="T6" fmla="+- 0 1480 1226"/>
                                <a:gd name="T7" fmla="*/ 1480 h 530"/>
                                <a:gd name="T8" fmla="+- 0 4423 4423"/>
                                <a:gd name="T9" fmla="*/ T8 w 3015"/>
                                <a:gd name="T10" fmla="+- 0 1501 1226"/>
                                <a:gd name="T11" fmla="*/ 1501 h 530"/>
                                <a:gd name="T12" fmla="+- 0 4423 4423"/>
                                <a:gd name="T13" fmla="*/ T12 w 3015"/>
                                <a:gd name="T14" fmla="+- 0 1509 1226"/>
                                <a:gd name="T15" fmla="*/ 1509 h 530"/>
                                <a:gd name="T16" fmla="+- 0 7437 4423"/>
                                <a:gd name="T17" fmla="*/ T16 w 3015"/>
                                <a:gd name="T18" fmla="+- 0 1509 1226"/>
                                <a:gd name="T19" fmla="*/ 1509 h 530"/>
                                <a:gd name="T20" fmla="+- 0 7437 4423"/>
                                <a:gd name="T21" fmla="*/ T20 w 3015"/>
                                <a:gd name="T22" fmla="+- 0 1501 1226"/>
                                <a:gd name="T23" fmla="*/ 1501 h 530"/>
                                <a:gd name="T24" fmla="+- 0 7437 4423"/>
                                <a:gd name="T25" fmla="*/ T24 w 3015"/>
                                <a:gd name="T26" fmla="+- 0 1480 1226"/>
                                <a:gd name="T27" fmla="*/ 1480 h 5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3015" h="530">
                                  <a:moveTo>
                                    <a:pt x="3014" y="254"/>
                                  </a:moveTo>
                                  <a:lnTo>
                                    <a:pt x="0" y="254"/>
                                  </a:lnTo>
                                  <a:lnTo>
                                    <a:pt x="0" y="275"/>
                                  </a:lnTo>
                                  <a:lnTo>
                                    <a:pt x="0" y="283"/>
                                  </a:lnTo>
                                  <a:lnTo>
                                    <a:pt x="3014" y="283"/>
                                  </a:lnTo>
                                  <a:lnTo>
                                    <a:pt x="3014" y="275"/>
                                  </a:lnTo>
                                  <a:lnTo>
                                    <a:pt x="3014" y="2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Freeform 21"/>
                          <wps:cNvSpPr>
                            <a:spLocks/>
                          </wps:cNvSpPr>
                          <wps:spPr bwMode="auto">
                            <a:xfrm>
                              <a:off x="4423" y="1226"/>
                              <a:ext cx="3015" cy="530"/>
                            </a:xfrm>
                            <a:custGeom>
                              <a:avLst/>
                              <a:gdLst>
                                <a:gd name="T0" fmla="+- 0 7084 4423"/>
                                <a:gd name="T1" fmla="*/ T0 w 3015"/>
                                <a:gd name="T2" fmla="+- 0 1226 1226"/>
                                <a:gd name="T3" fmla="*/ 1226 h 530"/>
                                <a:gd name="T4" fmla="+- 0 4776 4423"/>
                                <a:gd name="T5" fmla="*/ T4 w 3015"/>
                                <a:gd name="T6" fmla="+- 0 1226 1226"/>
                                <a:gd name="T7" fmla="*/ 1226 h 530"/>
                                <a:gd name="T8" fmla="+- 0 4765 4423"/>
                                <a:gd name="T9" fmla="*/ T8 w 3015"/>
                                <a:gd name="T10" fmla="+- 0 1226 1226"/>
                                <a:gd name="T11" fmla="*/ 1226 h 530"/>
                                <a:gd name="T12" fmla="+- 0 4703 4423"/>
                                <a:gd name="T13" fmla="*/ T12 w 3015"/>
                                <a:gd name="T14" fmla="+- 0 1231 1226"/>
                                <a:gd name="T15" fmla="*/ 1231 h 530"/>
                                <a:gd name="T16" fmla="+- 0 4636 4423"/>
                                <a:gd name="T17" fmla="*/ T16 w 3015"/>
                                <a:gd name="T18" fmla="+- 0 1246 1226"/>
                                <a:gd name="T19" fmla="*/ 1246 h 530"/>
                                <a:gd name="T20" fmla="+- 0 4575 4423"/>
                                <a:gd name="T21" fmla="*/ T20 w 3015"/>
                                <a:gd name="T22" fmla="+- 0 1271 1226"/>
                                <a:gd name="T23" fmla="*/ 1271 h 530"/>
                                <a:gd name="T24" fmla="+- 0 4523 4423"/>
                                <a:gd name="T25" fmla="*/ T24 w 3015"/>
                                <a:gd name="T26" fmla="+- 0 1303 1226"/>
                                <a:gd name="T27" fmla="*/ 1303 h 530"/>
                                <a:gd name="T28" fmla="+- 0 4503 4423"/>
                                <a:gd name="T29" fmla="*/ T28 w 3015"/>
                                <a:gd name="T30" fmla="+- 0 1319 1226"/>
                                <a:gd name="T31" fmla="*/ 1319 h 530"/>
                                <a:gd name="T32" fmla="+- 0 7357 4423"/>
                                <a:gd name="T33" fmla="*/ T32 w 3015"/>
                                <a:gd name="T34" fmla="+- 0 1319 1226"/>
                                <a:gd name="T35" fmla="*/ 1319 h 530"/>
                                <a:gd name="T36" fmla="+- 0 7308 4423"/>
                                <a:gd name="T37" fmla="*/ T36 w 3015"/>
                                <a:gd name="T38" fmla="+- 0 1284 1226"/>
                                <a:gd name="T39" fmla="*/ 1284 h 530"/>
                                <a:gd name="T40" fmla="+- 0 7251 4423"/>
                                <a:gd name="T41" fmla="*/ T40 w 3015"/>
                                <a:gd name="T42" fmla="+- 0 1256 1226"/>
                                <a:gd name="T43" fmla="*/ 1256 h 530"/>
                                <a:gd name="T44" fmla="+- 0 7186 4423"/>
                                <a:gd name="T45" fmla="*/ T44 w 3015"/>
                                <a:gd name="T46" fmla="+- 0 1237 1226"/>
                                <a:gd name="T47" fmla="*/ 1237 h 530"/>
                                <a:gd name="T48" fmla="+- 0 7126 4423"/>
                                <a:gd name="T49" fmla="*/ T48 w 3015"/>
                                <a:gd name="T50" fmla="+- 0 1228 1226"/>
                                <a:gd name="T51" fmla="*/ 1228 h 530"/>
                                <a:gd name="T52" fmla="+- 0 7084 4423"/>
                                <a:gd name="T53" fmla="*/ T52 w 3015"/>
                                <a:gd name="T54" fmla="+- 0 1226 1226"/>
                                <a:gd name="T55" fmla="*/ 1226 h 5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3015" h="530">
                                  <a:moveTo>
                                    <a:pt x="2661" y="0"/>
                                  </a:moveTo>
                                  <a:lnTo>
                                    <a:pt x="353" y="0"/>
                                  </a:lnTo>
                                  <a:lnTo>
                                    <a:pt x="342" y="0"/>
                                  </a:lnTo>
                                  <a:lnTo>
                                    <a:pt x="280" y="5"/>
                                  </a:lnTo>
                                  <a:lnTo>
                                    <a:pt x="213" y="20"/>
                                  </a:lnTo>
                                  <a:lnTo>
                                    <a:pt x="152" y="45"/>
                                  </a:lnTo>
                                  <a:lnTo>
                                    <a:pt x="100" y="77"/>
                                  </a:lnTo>
                                  <a:lnTo>
                                    <a:pt x="80" y="93"/>
                                  </a:lnTo>
                                  <a:lnTo>
                                    <a:pt x="2934" y="93"/>
                                  </a:lnTo>
                                  <a:lnTo>
                                    <a:pt x="2885" y="58"/>
                                  </a:lnTo>
                                  <a:lnTo>
                                    <a:pt x="2828" y="30"/>
                                  </a:lnTo>
                                  <a:lnTo>
                                    <a:pt x="2763" y="11"/>
                                  </a:lnTo>
                                  <a:lnTo>
                                    <a:pt x="2703" y="2"/>
                                  </a:lnTo>
                                  <a:lnTo>
                                    <a:pt x="26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Group 11"/>
                        <wpg:cNvGrpSpPr>
                          <a:grpSpLocks/>
                        </wpg:cNvGrpSpPr>
                        <wpg:grpSpPr bwMode="auto">
                          <a:xfrm>
                            <a:off x="4413" y="1216"/>
                            <a:ext cx="3035" cy="550"/>
                            <a:chOff x="4413" y="1216"/>
                            <a:chExt cx="3035" cy="550"/>
                          </a:xfrm>
                        </wpg:grpSpPr>
                        <wps:wsp>
                          <wps:cNvPr id="54" name="Freeform 19"/>
                          <wps:cNvSpPr>
                            <a:spLocks/>
                          </wps:cNvSpPr>
                          <wps:spPr bwMode="auto">
                            <a:xfrm>
                              <a:off x="4413" y="1216"/>
                              <a:ext cx="3035" cy="550"/>
                            </a:xfrm>
                            <a:custGeom>
                              <a:avLst/>
                              <a:gdLst>
                                <a:gd name="T0" fmla="+- 0 7135 4413"/>
                                <a:gd name="T1" fmla="*/ T0 w 3035"/>
                                <a:gd name="T2" fmla="+- 0 1763 1216"/>
                                <a:gd name="T3" fmla="*/ 1763 h 550"/>
                                <a:gd name="T4" fmla="+- 0 4725 4413"/>
                                <a:gd name="T5" fmla="*/ T4 w 3035"/>
                                <a:gd name="T6" fmla="+- 0 1763 1216"/>
                                <a:gd name="T7" fmla="*/ 1763 h 550"/>
                                <a:gd name="T8" fmla="+- 0 4735 4413"/>
                                <a:gd name="T9" fmla="*/ T8 w 3035"/>
                                <a:gd name="T10" fmla="+- 0 1766 1216"/>
                                <a:gd name="T11" fmla="*/ 1766 h 550"/>
                                <a:gd name="T12" fmla="+- 0 7125 4413"/>
                                <a:gd name="T13" fmla="*/ T12 w 3035"/>
                                <a:gd name="T14" fmla="+- 0 1766 1216"/>
                                <a:gd name="T15" fmla="*/ 1766 h 550"/>
                                <a:gd name="T16" fmla="+- 0 7135 4413"/>
                                <a:gd name="T17" fmla="*/ T16 w 3035"/>
                                <a:gd name="T18" fmla="+- 0 1763 1216"/>
                                <a:gd name="T19" fmla="*/ 1763 h 5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035" h="550">
                                  <a:moveTo>
                                    <a:pt x="2722" y="547"/>
                                  </a:moveTo>
                                  <a:lnTo>
                                    <a:pt x="312" y="547"/>
                                  </a:lnTo>
                                  <a:lnTo>
                                    <a:pt x="322" y="550"/>
                                  </a:lnTo>
                                  <a:lnTo>
                                    <a:pt x="2712" y="550"/>
                                  </a:lnTo>
                                  <a:lnTo>
                                    <a:pt x="2722" y="5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" name="Freeform 18"/>
                          <wps:cNvSpPr>
                            <a:spLocks/>
                          </wps:cNvSpPr>
                          <wps:spPr bwMode="auto">
                            <a:xfrm>
                              <a:off x="4413" y="1216"/>
                              <a:ext cx="3035" cy="550"/>
                            </a:xfrm>
                            <a:custGeom>
                              <a:avLst/>
                              <a:gdLst>
                                <a:gd name="T0" fmla="+- 0 7155 4413"/>
                                <a:gd name="T1" fmla="*/ T0 w 3035"/>
                                <a:gd name="T2" fmla="+- 0 1761 1216"/>
                                <a:gd name="T3" fmla="*/ 1761 h 550"/>
                                <a:gd name="T4" fmla="+- 0 4705 4413"/>
                                <a:gd name="T5" fmla="*/ T4 w 3035"/>
                                <a:gd name="T6" fmla="+- 0 1761 1216"/>
                                <a:gd name="T7" fmla="*/ 1761 h 550"/>
                                <a:gd name="T8" fmla="+- 0 4715 4413"/>
                                <a:gd name="T9" fmla="*/ T8 w 3035"/>
                                <a:gd name="T10" fmla="+- 0 1763 1216"/>
                                <a:gd name="T11" fmla="*/ 1763 h 550"/>
                                <a:gd name="T12" fmla="+- 0 7145 4413"/>
                                <a:gd name="T13" fmla="*/ T12 w 3035"/>
                                <a:gd name="T14" fmla="+- 0 1763 1216"/>
                                <a:gd name="T15" fmla="*/ 1763 h 550"/>
                                <a:gd name="T16" fmla="+- 0 7155 4413"/>
                                <a:gd name="T17" fmla="*/ T16 w 3035"/>
                                <a:gd name="T18" fmla="+- 0 1761 1216"/>
                                <a:gd name="T19" fmla="*/ 1761 h 5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035" h="550">
                                  <a:moveTo>
                                    <a:pt x="2742" y="545"/>
                                  </a:moveTo>
                                  <a:lnTo>
                                    <a:pt x="292" y="545"/>
                                  </a:lnTo>
                                  <a:lnTo>
                                    <a:pt x="302" y="547"/>
                                  </a:lnTo>
                                  <a:lnTo>
                                    <a:pt x="2732" y="547"/>
                                  </a:lnTo>
                                  <a:lnTo>
                                    <a:pt x="2742" y="5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Freeform 17"/>
                          <wps:cNvSpPr>
                            <a:spLocks/>
                          </wps:cNvSpPr>
                          <wps:spPr bwMode="auto">
                            <a:xfrm>
                              <a:off x="4413" y="1216"/>
                              <a:ext cx="3035" cy="550"/>
                            </a:xfrm>
                            <a:custGeom>
                              <a:avLst/>
                              <a:gdLst>
                                <a:gd name="T0" fmla="+- 0 7183 4413"/>
                                <a:gd name="T1" fmla="*/ T0 w 3035"/>
                                <a:gd name="T2" fmla="+- 0 1756 1216"/>
                                <a:gd name="T3" fmla="*/ 1756 h 550"/>
                                <a:gd name="T4" fmla="+- 0 4677 4413"/>
                                <a:gd name="T5" fmla="*/ T4 w 3035"/>
                                <a:gd name="T6" fmla="+- 0 1756 1216"/>
                                <a:gd name="T7" fmla="*/ 1756 h 550"/>
                                <a:gd name="T8" fmla="+- 0 4696 4413"/>
                                <a:gd name="T9" fmla="*/ T8 w 3035"/>
                                <a:gd name="T10" fmla="+- 0 1761 1216"/>
                                <a:gd name="T11" fmla="*/ 1761 h 550"/>
                                <a:gd name="T12" fmla="+- 0 7164 4413"/>
                                <a:gd name="T13" fmla="*/ T12 w 3035"/>
                                <a:gd name="T14" fmla="+- 0 1761 1216"/>
                                <a:gd name="T15" fmla="*/ 1761 h 550"/>
                                <a:gd name="T16" fmla="+- 0 7183 4413"/>
                                <a:gd name="T17" fmla="*/ T16 w 3035"/>
                                <a:gd name="T18" fmla="+- 0 1756 1216"/>
                                <a:gd name="T19" fmla="*/ 1756 h 5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035" h="550">
                                  <a:moveTo>
                                    <a:pt x="2770" y="540"/>
                                  </a:moveTo>
                                  <a:lnTo>
                                    <a:pt x="264" y="540"/>
                                  </a:lnTo>
                                  <a:lnTo>
                                    <a:pt x="283" y="545"/>
                                  </a:lnTo>
                                  <a:lnTo>
                                    <a:pt x="2751" y="545"/>
                                  </a:lnTo>
                                  <a:lnTo>
                                    <a:pt x="2770" y="5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Freeform 16"/>
                          <wps:cNvSpPr>
                            <a:spLocks/>
                          </wps:cNvSpPr>
                          <wps:spPr bwMode="auto">
                            <a:xfrm>
                              <a:off x="4413" y="1216"/>
                              <a:ext cx="3035" cy="550"/>
                            </a:xfrm>
                            <a:custGeom>
                              <a:avLst/>
                              <a:gdLst>
                                <a:gd name="T0" fmla="+- 0 4677 4413"/>
                                <a:gd name="T1" fmla="*/ T0 w 3035"/>
                                <a:gd name="T2" fmla="+- 0 1226 1216"/>
                                <a:gd name="T3" fmla="*/ 1226 h 550"/>
                                <a:gd name="T4" fmla="+- 0 4622 4413"/>
                                <a:gd name="T5" fmla="*/ T4 w 3035"/>
                                <a:gd name="T6" fmla="+- 0 1243 1216"/>
                                <a:gd name="T7" fmla="*/ 1243 h 550"/>
                                <a:gd name="T8" fmla="+- 0 4596 4413"/>
                                <a:gd name="T9" fmla="*/ T8 w 3035"/>
                                <a:gd name="T10" fmla="+- 0 1252 1216"/>
                                <a:gd name="T11" fmla="*/ 1252 h 550"/>
                                <a:gd name="T12" fmla="+- 0 4580 4413"/>
                                <a:gd name="T13" fmla="*/ T12 w 3035"/>
                                <a:gd name="T14" fmla="+- 0 1259 1216"/>
                                <a:gd name="T15" fmla="*/ 1259 h 550"/>
                                <a:gd name="T16" fmla="+- 0 4564 4413"/>
                                <a:gd name="T17" fmla="*/ T16 w 3035"/>
                                <a:gd name="T18" fmla="+- 0 1267 1216"/>
                                <a:gd name="T19" fmla="*/ 1267 h 550"/>
                                <a:gd name="T20" fmla="+- 0 4549 4413"/>
                                <a:gd name="T21" fmla="*/ T20 w 3035"/>
                                <a:gd name="T22" fmla="+- 0 1274 1216"/>
                                <a:gd name="T23" fmla="*/ 1274 h 550"/>
                                <a:gd name="T24" fmla="+- 0 4504 4413"/>
                                <a:gd name="T25" fmla="*/ T24 w 3035"/>
                                <a:gd name="T26" fmla="+- 0 1305 1216"/>
                                <a:gd name="T27" fmla="*/ 1305 h 550"/>
                                <a:gd name="T28" fmla="+- 0 4489 4413"/>
                                <a:gd name="T29" fmla="*/ T28 w 3035"/>
                                <a:gd name="T30" fmla="+- 0 1319 1216"/>
                                <a:gd name="T31" fmla="*/ 1319 h 550"/>
                                <a:gd name="T32" fmla="+- 0 4452 4413"/>
                                <a:gd name="T33" fmla="*/ T32 w 3035"/>
                                <a:gd name="T34" fmla="+- 0 1363 1216"/>
                                <a:gd name="T35" fmla="*/ 1363 h 550"/>
                                <a:gd name="T36" fmla="+- 0 4442 4413"/>
                                <a:gd name="T37" fmla="*/ T36 w 3035"/>
                                <a:gd name="T38" fmla="+- 0 1377 1216"/>
                                <a:gd name="T39" fmla="*/ 1377 h 550"/>
                                <a:gd name="T40" fmla="+- 0 4433 4413"/>
                                <a:gd name="T41" fmla="*/ T40 w 3035"/>
                                <a:gd name="T42" fmla="+- 0 1394 1216"/>
                                <a:gd name="T43" fmla="*/ 1394 h 550"/>
                                <a:gd name="T44" fmla="+- 0 4426 4413"/>
                                <a:gd name="T45" fmla="*/ T44 w 3035"/>
                                <a:gd name="T46" fmla="+- 0 1411 1216"/>
                                <a:gd name="T47" fmla="*/ 1411 h 550"/>
                                <a:gd name="T48" fmla="+- 0 4420 4413"/>
                                <a:gd name="T49" fmla="*/ T48 w 3035"/>
                                <a:gd name="T50" fmla="+- 0 1427 1216"/>
                                <a:gd name="T51" fmla="*/ 1427 h 550"/>
                                <a:gd name="T52" fmla="+- 0 4416 4413"/>
                                <a:gd name="T53" fmla="*/ T52 w 3035"/>
                                <a:gd name="T54" fmla="+- 0 1444 1216"/>
                                <a:gd name="T55" fmla="*/ 1444 h 550"/>
                                <a:gd name="T56" fmla="+- 0 4414 4413"/>
                                <a:gd name="T57" fmla="*/ T56 w 3035"/>
                                <a:gd name="T58" fmla="+- 0 1463 1216"/>
                                <a:gd name="T59" fmla="*/ 1463 h 550"/>
                                <a:gd name="T60" fmla="+- 0 4413 4413"/>
                                <a:gd name="T61" fmla="*/ T60 w 3035"/>
                                <a:gd name="T62" fmla="+- 0 1480 1216"/>
                                <a:gd name="T63" fmla="*/ 1480 h 550"/>
                                <a:gd name="T64" fmla="+- 0 4413 4413"/>
                                <a:gd name="T65" fmla="*/ T64 w 3035"/>
                                <a:gd name="T66" fmla="+- 0 1511 1216"/>
                                <a:gd name="T67" fmla="*/ 1511 h 550"/>
                                <a:gd name="T68" fmla="+- 0 4415 4413"/>
                                <a:gd name="T69" fmla="*/ T68 w 3035"/>
                                <a:gd name="T70" fmla="+- 0 1531 1216"/>
                                <a:gd name="T71" fmla="*/ 1531 h 550"/>
                                <a:gd name="T72" fmla="+- 0 4418 4413"/>
                                <a:gd name="T73" fmla="*/ T72 w 3035"/>
                                <a:gd name="T74" fmla="+- 0 1547 1216"/>
                                <a:gd name="T75" fmla="*/ 1547 h 550"/>
                                <a:gd name="T76" fmla="+- 0 4423 4413"/>
                                <a:gd name="T77" fmla="*/ T76 w 3035"/>
                                <a:gd name="T78" fmla="+- 0 1564 1216"/>
                                <a:gd name="T79" fmla="*/ 1564 h 550"/>
                                <a:gd name="T80" fmla="+- 0 4429 4413"/>
                                <a:gd name="T81" fmla="*/ T80 w 3035"/>
                                <a:gd name="T82" fmla="+- 0 1583 1216"/>
                                <a:gd name="T83" fmla="*/ 1583 h 550"/>
                                <a:gd name="T84" fmla="+- 0 4437 4413"/>
                                <a:gd name="T85" fmla="*/ T84 w 3035"/>
                                <a:gd name="T86" fmla="+- 0 1598 1216"/>
                                <a:gd name="T87" fmla="*/ 1598 h 550"/>
                                <a:gd name="T88" fmla="+- 0 4482 4413"/>
                                <a:gd name="T89" fmla="*/ T88 w 3035"/>
                                <a:gd name="T90" fmla="+- 0 1658 1216"/>
                                <a:gd name="T91" fmla="*/ 1658 h 550"/>
                                <a:gd name="T92" fmla="+- 0 4520 4413"/>
                                <a:gd name="T93" fmla="*/ T92 w 3035"/>
                                <a:gd name="T94" fmla="+- 0 1691 1216"/>
                                <a:gd name="T95" fmla="*/ 1691 h 550"/>
                                <a:gd name="T96" fmla="+- 0 4534 4413"/>
                                <a:gd name="T97" fmla="*/ T96 w 3035"/>
                                <a:gd name="T98" fmla="+- 0 1701 1216"/>
                                <a:gd name="T99" fmla="*/ 1701 h 550"/>
                                <a:gd name="T100" fmla="+- 0 4549 4413"/>
                                <a:gd name="T101" fmla="*/ T100 w 3035"/>
                                <a:gd name="T102" fmla="+- 0 1708 1216"/>
                                <a:gd name="T103" fmla="*/ 1708 h 550"/>
                                <a:gd name="T104" fmla="+- 0 4564 4413"/>
                                <a:gd name="T105" fmla="*/ T104 w 3035"/>
                                <a:gd name="T106" fmla="+- 0 1718 1216"/>
                                <a:gd name="T107" fmla="*/ 1718 h 550"/>
                                <a:gd name="T108" fmla="+- 0 4580 4413"/>
                                <a:gd name="T109" fmla="*/ T108 w 3035"/>
                                <a:gd name="T110" fmla="+- 0 1725 1216"/>
                                <a:gd name="T111" fmla="*/ 1725 h 550"/>
                                <a:gd name="T112" fmla="+- 0 4596 4413"/>
                                <a:gd name="T113" fmla="*/ T112 w 3035"/>
                                <a:gd name="T114" fmla="+- 0 1732 1216"/>
                                <a:gd name="T115" fmla="*/ 1732 h 550"/>
                                <a:gd name="T116" fmla="+- 0 4631 4413"/>
                                <a:gd name="T117" fmla="*/ T116 w 3035"/>
                                <a:gd name="T118" fmla="+- 0 1744 1216"/>
                                <a:gd name="T119" fmla="*/ 1744 h 550"/>
                                <a:gd name="T120" fmla="+- 0 4667 4413"/>
                                <a:gd name="T121" fmla="*/ T120 w 3035"/>
                                <a:gd name="T122" fmla="+- 0 1756 1216"/>
                                <a:gd name="T123" fmla="*/ 1756 h 550"/>
                                <a:gd name="T124" fmla="+- 0 7220 4413"/>
                                <a:gd name="T125" fmla="*/ T124 w 3035"/>
                                <a:gd name="T126" fmla="+- 0 1749 1216"/>
                                <a:gd name="T127" fmla="*/ 1749 h 550"/>
                                <a:gd name="T128" fmla="+- 0 4744 4413"/>
                                <a:gd name="T129" fmla="*/ T128 w 3035"/>
                                <a:gd name="T130" fmla="+- 0 1747 1216"/>
                                <a:gd name="T131" fmla="*/ 1747 h 550"/>
                                <a:gd name="T132" fmla="+- 0 4724 4413"/>
                                <a:gd name="T133" fmla="*/ T132 w 3035"/>
                                <a:gd name="T134" fmla="+- 0 1744 1216"/>
                                <a:gd name="T135" fmla="*/ 1744 h 550"/>
                                <a:gd name="T136" fmla="+- 0 4703 4413"/>
                                <a:gd name="T137" fmla="*/ T136 w 3035"/>
                                <a:gd name="T138" fmla="+- 0 1742 1216"/>
                                <a:gd name="T139" fmla="*/ 1742 h 550"/>
                                <a:gd name="T140" fmla="+- 0 4674 4413"/>
                                <a:gd name="T141" fmla="*/ T140 w 3035"/>
                                <a:gd name="T142" fmla="+- 0 1737 1216"/>
                                <a:gd name="T143" fmla="*/ 1737 h 550"/>
                                <a:gd name="T144" fmla="+- 0 4637 4413"/>
                                <a:gd name="T145" fmla="*/ T144 w 3035"/>
                                <a:gd name="T146" fmla="+- 0 1725 1216"/>
                                <a:gd name="T147" fmla="*/ 1725 h 550"/>
                                <a:gd name="T148" fmla="+- 0 4610 4413"/>
                                <a:gd name="T149" fmla="*/ T148 w 3035"/>
                                <a:gd name="T150" fmla="+- 0 1715 1216"/>
                                <a:gd name="T151" fmla="*/ 1715 h 550"/>
                                <a:gd name="T152" fmla="+- 0 4593 4413"/>
                                <a:gd name="T153" fmla="*/ T152 w 3035"/>
                                <a:gd name="T154" fmla="+- 0 1708 1216"/>
                                <a:gd name="T155" fmla="*/ 1708 h 550"/>
                                <a:gd name="T156" fmla="+- 0 4577 4413"/>
                                <a:gd name="T157" fmla="*/ T156 w 3035"/>
                                <a:gd name="T158" fmla="+- 0 1701 1216"/>
                                <a:gd name="T159" fmla="*/ 1701 h 550"/>
                                <a:gd name="T160" fmla="+- 0 4561 4413"/>
                                <a:gd name="T161" fmla="*/ T160 w 3035"/>
                                <a:gd name="T162" fmla="+- 0 1694 1216"/>
                                <a:gd name="T163" fmla="*/ 1694 h 550"/>
                                <a:gd name="T164" fmla="+- 0 4516 4413"/>
                                <a:gd name="T165" fmla="*/ T164 w 3035"/>
                                <a:gd name="T166" fmla="+- 0 1663 1216"/>
                                <a:gd name="T167" fmla="*/ 1663 h 550"/>
                                <a:gd name="T168" fmla="+- 0 4459 4413"/>
                                <a:gd name="T169" fmla="*/ T168 w 3035"/>
                                <a:gd name="T170" fmla="+- 0 1595 1216"/>
                                <a:gd name="T171" fmla="*/ 1595 h 550"/>
                                <a:gd name="T172" fmla="+- 0 4450 4413"/>
                                <a:gd name="T173" fmla="*/ T172 w 3035"/>
                                <a:gd name="T174" fmla="+- 0 1581 1216"/>
                                <a:gd name="T175" fmla="*/ 1581 h 550"/>
                                <a:gd name="T176" fmla="+- 0 4444 4413"/>
                                <a:gd name="T177" fmla="*/ T176 w 3035"/>
                                <a:gd name="T178" fmla="+- 0 1564 1216"/>
                                <a:gd name="T179" fmla="*/ 1564 h 550"/>
                                <a:gd name="T180" fmla="+- 0 4438 4413"/>
                                <a:gd name="T181" fmla="*/ T180 w 3035"/>
                                <a:gd name="T182" fmla="+- 0 1547 1216"/>
                                <a:gd name="T183" fmla="*/ 1547 h 550"/>
                                <a:gd name="T184" fmla="+- 0 4435 4413"/>
                                <a:gd name="T185" fmla="*/ T184 w 3035"/>
                                <a:gd name="T186" fmla="+- 0 1528 1216"/>
                                <a:gd name="T187" fmla="*/ 1528 h 550"/>
                                <a:gd name="T188" fmla="+- 0 4433 4413"/>
                                <a:gd name="T189" fmla="*/ T188 w 3035"/>
                                <a:gd name="T190" fmla="+- 0 1511 1216"/>
                                <a:gd name="T191" fmla="*/ 1511 h 550"/>
                                <a:gd name="T192" fmla="+- 0 4433 4413"/>
                                <a:gd name="T193" fmla="*/ T192 w 3035"/>
                                <a:gd name="T194" fmla="+- 0 1480 1216"/>
                                <a:gd name="T195" fmla="*/ 1480 h 550"/>
                                <a:gd name="T196" fmla="+- 0 4434 4413"/>
                                <a:gd name="T197" fmla="*/ T196 w 3035"/>
                                <a:gd name="T198" fmla="+- 0 1463 1216"/>
                                <a:gd name="T199" fmla="*/ 1463 h 550"/>
                                <a:gd name="T200" fmla="+- 0 4436 4413"/>
                                <a:gd name="T201" fmla="*/ T200 w 3035"/>
                                <a:gd name="T202" fmla="+- 0 1447 1216"/>
                                <a:gd name="T203" fmla="*/ 1447 h 550"/>
                                <a:gd name="T204" fmla="+- 0 4441 4413"/>
                                <a:gd name="T205" fmla="*/ T204 w 3035"/>
                                <a:gd name="T206" fmla="+- 0 1430 1216"/>
                                <a:gd name="T207" fmla="*/ 1430 h 550"/>
                                <a:gd name="T208" fmla="+- 0 4447 4413"/>
                                <a:gd name="T209" fmla="*/ T208 w 3035"/>
                                <a:gd name="T210" fmla="+- 0 1411 1216"/>
                                <a:gd name="T211" fmla="*/ 1411 h 550"/>
                                <a:gd name="T212" fmla="+- 0 4455 4413"/>
                                <a:gd name="T213" fmla="*/ T212 w 3035"/>
                                <a:gd name="T214" fmla="+- 0 1396 1216"/>
                                <a:gd name="T215" fmla="*/ 1396 h 550"/>
                                <a:gd name="T216" fmla="+- 0 4501 4413"/>
                                <a:gd name="T217" fmla="*/ T216 w 3035"/>
                                <a:gd name="T218" fmla="+- 0 1336 1216"/>
                                <a:gd name="T219" fmla="*/ 1336 h 550"/>
                                <a:gd name="T220" fmla="+- 0 4532 4413"/>
                                <a:gd name="T221" fmla="*/ T220 w 3035"/>
                                <a:gd name="T222" fmla="+- 0 1310 1216"/>
                                <a:gd name="T223" fmla="*/ 1310 h 550"/>
                                <a:gd name="T224" fmla="+- 0 4585 4413"/>
                                <a:gd name="T225" fmla="*/ T224 w 3035"/>
                                <a:gd name="T226" fmla="+- 0 1279 1216"/>
                                <a:gd name="T227" fmla="*/ 1279 h 550"/>
                                <a:gd name="T228" fmla="+- 0 4601 4413"/>
                                <a:gd name="T229" fmla="*/ T228 w 3035"/>
                                <a:gd name="T230" fmla="+- 0 1271 1216"/>
                                <a:gd name="T231" fmla="*/ 1271 h 550"/>
                                <a:gd name="T232" fmla="+- 0 4628 4413"/>
                                <a:gd name="T233" fmla="*/ T232 w 3035"/>
                                <a:gd name="T234" fmla="+- 0 1262 1216"/>
                                <a:gd name="T235" fmla="*/ 1262 h 550"/>
                                <a:gd name="T236" fmla="+- 0 4684 4413"/>
                                <a:gd name="T237" fmla="*/ T236 w 3035"/>
                                <a:gd name="T238" fmla="+- 0 1245 1216"/>
                                <a:gd name="T239" fmla="*/ 1245 h 550"/>
                                <a:gd name="T240" fmla="+- 0 4713 4413"/>
                                <a:gd name="T241" fmla="*/ T240 w 3035"/>
                                <a:gd name="T242" fmla="+- 0 1240 1216"/>
                                <a:gd name="T243" fmla="*/ 1240 h 550"/>
                                <a:gd name="T244" fmla="+- 0 4734 4413"/>
                                <a:gd name="T245" fmla="*/ T244 w 3035"/>
                                <a:gd name="T246" fmla="+- 0 1238 1216"/>
                                <a:gd name="T247" fmla="*/ 1238 h 550"/>
                                <a:gd name="T248" fmla="+- 0 7183 4413"/>
                                <a:gd name="T249" fmla="*/ T248 w 3035"/>
                                <a:gd name="T250" fmla="+- 0 1226 1216"/>
                                <a:gd name="T251" fmla="*/ 1226 h 5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  <a:cxn ang="0">
                                  <a:pos x="T193" y="T195"/>
                                </a:cxn>
                                <a:cxn ang="0">
                                  <a:pos x="T197" y="T199"/>
                                </a:cxn>
                                <a:cxn ang="0">
                                  <a:pos x="T201" y="T203"/>
                                </a:cxn>
                                <a:cxn ang="0">
                                  <a:pos x="T205" y="T207"/>
                                </a:cxn>
                                <a:cxn ang="0">
                                  <a:pos x="T209" y="T211"/>
                                </a:cxn>
                                <a:cxn ang="0">
                                  <a:pos x="T213" y="T215"/>
                                </a:cxn>
                                <a:cxn ang="0">
                                  <a:pos x="T217" y="T219"/>
                                </a:cxn>
                                <a:cxn ang="0">
                                  <a:pos x="T221" y="T223"/>
                                </a:cxn>
                                <a:cxn ang="0">
                                  <a:pos x="T225" y="T227"/>
                                </a:cxn>
                                <a:cxn ang="0">
                                  <a:pos x="T229" y="T231"/>
                                </a:cxn>
                                <a:cxn ang="0">
                                  <a:pos x="T233" y="T235"/>
                                </a:cxn>
                                <a:cxn ang="0">
                                  <a:pos x="T237" y="T239"/>
                                </a:cxn>
                                <a:cxn ang="0">
                                  <a:pos x="T241" y="T243"/>
                                </a:cxn>
                                <a:cxn ang="0">
                                  <a:pos x="T245" y="T247"/>
                                </a:cxn>
                                <a:cxn ang="0">
                                  <a:pos x="T249" y="T251"/>
                                </a:cxn>
                              </a:cxnLst>
                              <a:rect l="0" t="0" r="r" b="b"/>
                              <a:pathLst>
                                <a:path w="3035" h="550">
                                  <a:moveTo>
                                    <a:pt x="2770" y="10"/>
                                  </a:moveTo>
                                  <a:lnTo>
                                    <a:pt x="264" y="10"/>
                                  </a:lnTo>
                                  <a:lnTo>
                                    <a:pt x="218" y="22"/>
                                  </a:lnTo>
                                  <a:lnTo>
                                    <a:pt x="209" y="27"/>
                                  </a:lnTo>
                                  <a:lnTo>
                                    <a:pt x="192" y="31"/>
                                  </a:lnTo>
                                  <a:lnTo>
                                    <a:pt x="183" y="36"/>
                                  </a:lnTo>
                                  <a:lnTo>
                                    <a:pt x="175" y="39"/>
                                  </a:lnTo>
                                  <a:lnTo>
                                    <a:pt x="167" y="43"/>
                                  </a:lnTo>
                                  <a:lnTo>
                                    <a:pt x="159" y="46"/>
                                  </a:lnTo>
                                  <a:lnTo>
                                    <a:pt x="151" y="51"/>
                                  </a:lnTo>
                                  <a:lnTo>
                                    <a:pt x="143" y="55"/>
                                  </a:lnTo>
                                  <a:lnTo>
                                    <a:pt x="136" y="58"/>
                                  </a:lnTo>
                                  <a:lnTo>
                                    <a:pt x="99" y="84"/>
                                  </a:lnTo>
                                  <a:lnTo>
                                    <a:pt x="91" y="89"/>
                                  </a:lnTo>
                                  <a:lnTo>
                                    <a:pt x="84" y="96"/>
                                  </a:lnTo>
                                  <a:lnTo>
                                    <a:pt x="76" y="103"/>
                                  </a:lnTo>
                                  <a:lnTo>
                                    <a:pt x="69" y="108"/>
                                  </a:lnTo>
                                  <a:lnTo>
                                    <a:pt x="39" y="147"/>
                                  </a:lnTo>
                                  <a:lnTo>
                                    <a:pt x="34" y="154"/>
                                  </a:lnTo>
                                  <a:lnTo>
                                    <a:pt x="29" y="161"/>
                                  </a:lnTo>
                                  <a:lnTo>
                                    <a:pt x="24" y="168"/>
                                  </a:lnTo>
                                  <a:lnTo>
                                    <a:pt x="20" y="178"/>
                                  </a:lnTo>
                                  <a:lnTo>
                                    <a:pt x="16" y="185"/>
                                  </a:lnTo>
                                  <a:lnTo>
                                    <a:pt x="13" y="195"/>
                                  </a:lnTo>
                                  <a:lnTo>
                                    <a:pt x="10" y="202"/>
                                  </a:lnTo>
                                  <a:lnTo>
                                    <a:pt x="7" y="211"/>
                                  </a:lnTo>
                                  <a:lnTo>
                                    <a:pt x="5" y="221"/>
                                  </a:lnTo>
                                  <a:lnTo>
                                    <a:pt x="3" y="228"/>
                                  </a:lnTo>
                                  <a:lnTo>
                                    <a:pt x="2" y="238"/>
                                  </a:lnTo>
                                  <a:lnTo>
                                    <a:pt x="1" y="247"/>
                                  </a:lnTo>
                                  <a:lnTo>
                                    <a:pt x="0" y="257"/>
                                  </a:lnTo>
                                  <a:lnTo>
                                    <a:pt x="0" y="264"/>
                                  </a:lnTo>
                                  <a:lnTo>
                                    <a:pt x="0" y="286"/>
                                  </a:lnTo>
                                  <a:lnTo>
                                    <a:pt x="0" y="295"/>
                                  </a:lnTo>
                                  <a:lnTo>
                                    <a:pt x="1" y="305"/>
                                  </a:lnTo>
                                  <a:lnTo>
                                    <a:pt x="2" y="315"/>
                                  </a:lnTo>
                                  <a:lnTo>
                                    <a:pt x="3" y="322"/>
                                  </a:lnTo>
                                  <a:lnTo>
                                    <a:pt x="5" y="331"/>
                                  </a:lnTo>
                                  <a:lnTo>
                                    <a:pt x="7" y="341"/>
                                  </a:lnTo>
                                  <a:lnTo>
                                    <a:pt x="10" y="348"/>
                                  </a:lnTo>
                                  <a:lnTo>
                                    <a:pt x="13" y="358"/>
                                  </a:lnTo>
                                  <a:lnTo>
                                    <a:pt x="16" y="367"/>
                                  </a:lnTo>
                                  <a:lnTo>
                                    <a:pt x="20" y="375"/>
                                  </a:lnTo>
                                  <a:lnTo>
                                    <a:pt x="24" y="382"/>
                                  </a:lnTo>
                                  <a:lnTo>
                                    <a:pt x="29" y="391"/>
                                  </a:lnTo>
                                  <a:lnTo>
                                    <a:pt x="69" y="442"/>
                                  </a:lnTo>
                                  <a:lnTo>
                                    <a:pt x="99" y="468"/>
                                  </a:lnTo>
                                  <a:lnTo>
                                    <a:pt x="107" y="475"/>
                                  </a:lnTo>
                                  <a:lnTo>
                                    <a:pt x="114" y="480"/>
                                  </a:lnTo>
                                  <a:lnTo>
                                    <a:pt x="121" y="485"/>
                                  </a:lnTo>
                                  <a:lnTo>
                                    <a:pt x="128" y="490"/>
                                  </a:lnTo>
                                  <a:lnTo>
                                    <a:pt x="136" y="492"/>
                                  </a:lnTo>
                                  <a:lnTo>
                                    <a:pt x="143" y="497"/>
                                  </a:lnTo>
                                  <a:lnTo>
                                    <a:pt x="151" y="502"/>
                                  </a:lnTo>
                                  <a:lnTo>
                                    <a:pt x="159" y="507"/>
                                  </a:lnTo>
                                  <a:lnTo>
                                    <a:pt x="167" y="509"/>
                                  </a:lnTo>
                                  <a:lnTo>
                                    <a:pt x="175" y="514"/>
                                  </a:lnTo>
                                  <a:lnTo>
                                    <a:pt x="183" y="516"/>
                                  </a:lnTo>
                                  <a:lnTo>
                                    <a:pt x="192" y="521"/>
                                  </a:lnTo>
                                  <a:lnTo>
                                    <a:pt x="218" y="528"/>
                                  </a:lnTo>
                                  <a:lnTo>
                                    <a:pt x="227" y="533"/>
                                  </a:lnTo>
                                  <a:lnTo>
                                    <a:pt x="254" y="540"/>
                                  </a:lnTo>
                                  <a:lnTo>
                                    <a:pt x="2780" y="540"/>
                                  </a:lnTo>
                                  <a:lnTo>
                                    <a:pt x="2807" y="533"/>
                                  </a:lnTo>
                                  <a:lnTo>
                                    <a:pt x="2812" y="531"/>
                                  </a:lnTo>
                                  <a:lnTo>
                                    <a:pt x="331" y="531"/>
                                  </a:lnTo>
                                  <a:lnTo>
                                    <a:pt x="321" y="528"/>
                                  </a:lnTo>
                                  <a:lnTo>
                                    <a:pt x="311" y="528"/>
                                  </a:lnTo>
                                  <a:lnTo>
                                    <a:pt x="300" y="526"/>
                                  </a:lnTo>
                                  <a:lnTo>
                                    <a:pt x="290" y="526"/>
                                  </a:lnTo>
                                  <a:lnTo>
                                    <a:pt x="271" y="521"/>
                                  </a:lnTo>
                                  <a:lnTo>
                                    <a:pt x="261" y="521"/>
                                  </a:lnTo>
                                  <a:lnTo>
                                    <a:pt x="233" y="514"/>
                                  </a:lnTo>
                                  <a:lnTo>
                                    <a:pt x="224" y="509"/>
                                  </a:lnTo>
                                  <a:lnTo>
                                    <a:pt x="206" y="504"/>
                                  </a:lnTo>
                                  <a:lnTo>
                                    <a:pt x="197" y="499"/>
                                  </a:lnTo>
                                  <a:lnTo>
                                    <a:pt x="188" y="497"/>
                                  </a:lnTo>
                                  <a:lnTo>
                                    <a:pt x="180" y="492"/>
                                  </a:lnTo>
                                  <a:lnTo>
                                    <a:pt x="172" y="490"/>
                                  </a:lnTo>
                                  <a:lnTo>
                                    <a:pt x="164" y="485"/>
                                  </a:lnTo>
                                  <a:lnTo>
                                    <a:pt x="156" y="483"/>
                                  </a:lnTo>
                                  <a:lnTo>
                                    <a:pt x="148" y="478"/>
                                  </a:lnTo>
                                  <a:lnTo>
                                    <a:pt x="111" y="451"/>
                                  </a:lnTo>
                                  <a:lnTo>
                                    <a:pt x="103" y="447"/>
                                  </a:lnTo>
                                  <a:lnTo>
                                    <a:pt x="56" y="396"/>
                                  </a:lnTo>
                                  <a:lnTo>
                                    <a:pt x="46" y="379"/>
                                  </a:lnTo>
                                  <a:lnTo>
                                    <a:pt x="42" y="372"/>
                                  </a:lnTo>
                                  <a:lnTo>
                                    <a:pt x="37" y="365"/>
                                  </a:lnTo>
                                  <a:lnTo>
                                    <a:pt x="34" y="355"/>
                                  </a:lnTo>
                                  <a:lnTo>
                                    <a:pt x="31" y="348"/>
                                  </a:lnTo>
                                  <a:lnTo>
                                    <a:pt x="28" y="339"/>
                                  </a:lnTo>
                                  <a:lnTo>
                                    <a:pt x="25" y="331"/>
                                  </a:lnTo>
                                  <a:lnTo>
                                    <a:pt x="23" y="322"/>
                                  </a:lnTo>
                                  <a:lnTo>
                                    <a:pt x="22" y="312"/>
                                  </a:lnTo>
                                  <a:lnTo>
                                    <a:pt x="21" y="305"/>
                                  </a:lnTo>
                                  <a:lnTo>
                                    <a:pt x="20" y="295"/>
                                  </a:lnTo>
                                  <a:lnTo>
                                    <a:pt x="20" y="286"/>
                                  </a:lnTo>
                                  <a:lnTo>
                                    <a:pt x="20" y="264"/>
                                  </a:lnTo>
                                  <a:lnTo>
                                    <a:pt x="20" y="257"/>
                                  </a:lnTo>
                                  <a:lnTo>
                                    <a:pt x="21" y="247"/>
                                  </a:lnTo>
                                  <a:lnTo>
                                    <a:pt x="22" y="238"/>
                                  </a:lnTo>
                                  <a:lnTo>
                                    <a:pt x="23" y="231"/>
                                  </a:lnTo>
                                  <a:lnTo>
                                    <a:pt x="25" y="221"/>
                                  </a:lnTo>
                                  <a:lnTo>
                                    <a:pt x="28" y="214"/>
                                  </a:lnTo>
                                  <a:lnTo>
                                    <a:pt x="31" y="204"/>
                                  </a:lnTo>
                                  <a:lnTo>
                                    <a:pt x="34" y="195"/>
                                  </a:lnTo>
                                  <a:lnTo>
                                    <a:pt x="37" y="187"/>
                                  </a:lnTo>
                                  <a:lnTo>
                                    <a:pt x="42" y="180"/>
                                  </a:lnTo>
                                  <a:lnTo>
                                    <a:pt x="46" y="171"/>
                                  </a:lnTo>
                                  <a:lnTo>
                                    <a:pt x="88" y="120"/>
                                  </a:lnTo>
                                  <a:lnTo>
                                    <a:pt x="111" y="101"/>
                                  </a:lnTo>
                                  <a:lnTo>
                                    <a:pt x="119" y="94"/>
                                  </a:lnTo>
                                  <a:lnTo>
                                    <a:pt x="164" y="67"/>
                                  </a:lnTo>
                                  <a:lnTo>
                                    <a:pt x="172" y="63"/>
                                  </a:lnTo>
                                  <a:lnTo>
                                    <a:pt x="180" y="58"/>
                                  </a:lnTo>
                                  <a:lnTo>
                                    <a:pt x="188" y="55"/>
                                  </a:lnTo>
                                  <a:lnTo>
                                    <a:pt x="197" y="51"/>
                                  </a:lnTo>
                                  <a:lnTo>
                                    <a:pt x="215" y="46"/>
                                  </a:lnTo>
                                  <a:lnTo>
                                    <a:pt x="224" y="41"/>
                                  </a:lnTo>
                                  <a:lnTo>
                                    <a:pt x="271" y="29"/>
                                  </a:lnTo>
                                  <a:lnTo>
                                    <a:pt x="281" y="29"/>
                                  </a:lnTo>
                                  <a:lnTo>
                                    <a:pt x="300" y="24"/>
                                  </a:lnTo>
                                  <a:lnTo>
                                    <a:pt x="311" y="24"/>
                                  </a:lnTo>
                                  <a:lnTo>
                                    <a:pt x="321" y="22"/>
                                  </a:lnTo>
                                  <a:lnTo>
                                    <a:pt x="2816" y="22"/>
                                  </a:lnTo>
                                  <a:lnTo>
                                    <a:pt x="2770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Freeform 15"/>
                          <wps:cNvSpPr>
                            <a:spLocks/>
                          </wps:cNvSpPr>
                          <wps:spPr bwMode="auto">
                            <a:xfrm>
                              <a:off x="4413" y="1216"/>
                              <a:ext cx="3035" cy="550"/>
                            </a:xfrm>
                            <a:custGeom>
                              <a:avLst/>
                              <a:gdLst>
                                <a:gd name="T0" fmla="+- 0 7126 4413"/>
                                <a:gd name="T1" fmla="*/ T0 w 3035"/>
                                <a:gd name="T2" fmla="+- 0 1238 1216"/>
                                <a:gd name="T3" fmla="*/ 1238 h 550"/>
                                <a:gd name="T4" fmla="+- 0 7147 4413"/>
                                <a:gd name="T5" fmla="*/ T4 w 3035"/>
                                <a:gd name="T6" fmla="+- 0 1240 1216"/>
                                <a:gd name="T7" fmla="*/ 1240 h 550"/>
                                <a:gd name="T8" fmla="+- 0 7176 4413"/>
                                <a:gd name="T9" fmla="*/ T8 w 3035"/>
                                <a:gd name="T10" fmla="+- 0 1245 1216"/>
                                <a:gd name="T11" fmla="*/ 1245 h 550"/>
                                <a:gd name="T12" fmla="+- 0 7232 4413"/>
                                <a:gd name="T13" fmla="*/ T12 w 3035"/>
                                <a:gd name="T14" fmla="+- 0 1262 1216"/>
                                <a:gd name="T15" fmla="*/ 1262 h 550"/>
                                <a:gd name="T16" fmla="+- 0 7259 4413"/>
                                <a:gd name="T17" fmla="*/ T16 w 3035"/>
                                <a:gd name="T18" fmla="+- 0 1271 1216"/>
                                <a:gd name="T19" fmla="*/ 1271 h 550"/>
                                <a:gd name="T20" fmla="+- 0 7275 4413"/>
                                <a:gd name="T21" fmla="*/ T20 w 3035"/>
                                <a:gd name="T22" fmla="+- 0 1279 1216"/>
                                <a:gd name="T23" fmla="*/ 1279 h 550"/>
                                <a:gd name="T24" fmla="+- 0 7291 4413"/>
                                <a:gd name="T25" fmla="*/ T24 w 3035"/>
                                <a:gd name="T26" fmla="+- 0 1286 1216"/>
                                <a:gd name="T27" fmla="*/ 1286 h 550"/>
                                <a:gd name="T28" fmla="+- 0 7336 4413"/>
                                <a:gd name="T29" fmla="*/ T28 w 3035"/>
                                <a:gd name="T30" fmla="+- 0 1317 1216"/>
                                <a:gd name="T31" fmla="*/ 1317 h 550"/>
                                <a:gd name="T32" fmla="+- 0 7391 4413"/>
                                <a:gd name="T33" fmla="*/ T32 w 3035"/>
                                <a:gd name="T34" fmla="+- 0 1372 1216"/>
                                <a:gd name="T35" fmla="*/ 1372 h 550"/>
                                <a:gd name="T36" fmla="+- 0 7410 4413"/>
                                <a:gd name="T37" fmla="*/ T36 w 3035"/>
                                <a:gd name="T38" fmla="+- 0 1403 1216"/>
                                <a:gd name="T39" fmla="*/ 1403 h 550"/>
                                <a:gd name="T40" fmla="+- 0 7416 4413"/>
                                <a:gd name="T41" fmla="*/ T40 w 3035"/>
                                <a:gd name="T42" fmla="+- 0 1420 1216"/>
                                <a:gd name="T43" fmla="*/ 1420 h 550"/>
                                <a:gd name="T44" fmla="+- 0 7422 4413"/>
                                <a:gd name="T45" fmla="*/ T44 w 3035"/>
                                <a:gd name="T46" fmla="+- 0 1437 1216"/>
                                <a:gd name="T47" fmla="*/ 1437 h 550"/>
                                <a:gd name="T48" fmla="+- 0 7425 4413"/>
                                <a:gd name="T49" fmla="*/ T48 w 3035"/>
                                <a:gd name="T50" fmla="+- 0 1454 1216"/>
                                <a:gd name="T51" fmla="*/ 1454 h 550"/>
                                <a:gd name="T52" fmla="+- 0 7427 4413"/>
                                <a:gd name="T53" fmla="*/ T52 w 3035"/>
                                <a:gd name="T54" fmla="+- 0 1473 1216"/>
                                <a:gd name="T55" fmla="*/ 1473 h 550"/>
                                <a:gd name="T56" fmla="+- 0 7427 4413"/>
                                <a:gd name="T57" fmla="*/ T56 w 3035"/>
                                <a:gd name="T58" fmla="+- 0 1502 1216"/>
                                <a:gd name="T59" fmla="*/ 1502 h 550"/>
                                <a:gd name="T60" fmla="+- 0 7416 4413"/>
                                <a:gd name="T61" fmla="*/ T60 w 3035"/>
                                <a:gd name="T62" fmla="+- 0 1564 1216"/>
                                <a:gd name="T63" fmla="*/ 1564 h 550"/>
                                <a:gd name="T64" fmla="+- 0 7410 4413"/>
                                <a:gd name="T65" fmla="*/ T64 w 3035"/>
                                <a:gd name="T66" fmla="+- 0 1581 1216"/>
                                <a:gd name="T67" fmla="*/ 1581 h 550"/>
                                <a:gd name="T68" fmla="+- 0 7401 4413"/>
                                <a:gd name="T69" fmla="*/ T68 w 3035"/>
                                <a:gd name="T70" fmla="+- 0 1595 1216"/>
                                <a:gd name="T71" fmla="*/ 1595 h 550"/>
                                <a:gd name="T72" fmla="+- 0 7391 4413"/>
                                <a:gd name="T73" fmla="*/ T72 w 3035"/>
                                <a:gd name="T74" fmla="+- 0 1612 1216"/>
                                <a:gd name="T75" fmla="*/ 1612 h 550"/>
                                <a:gd name="T76" fmla="+- 0 7336 4413"/>
                                <a:gd name="T77" fmla="*/ T76 w 3035"/>
                                <a:gd name="T78" fmla="+- 0 1667 1216"/>
                                <a:gd name="T79" fmla="*/ 1667 h 550"/>
                                <a:gd name="T80" fmla="+- 0 7283 4413"/>
                                <a:gd name="T81" fmla="*/ T80 w 3035"/>
                                <a:gd name="T82" fmla="+- 0 1701 1216"/>
                                <a:gd name="T83" fmla="*/ 1701 h 550"/>
                                <a:gd name="T84" fmla="+- 0 7267 4413"/>
                                <a:gd name="T85" fmla="*/ T84 w 3035"/>
                                <a:gd name="T86" fmla="+- 0 1708 1216"/>
                                <a:gd name="T87" fmla="*/ 1708 h 550"/>
                                <a:gd name="T88" fmla="+- 0 7250 4413"/>
                                <a:gd name="T89" fmla="*/ T88 w 3035"/>
                                <a:gd name="T90" fmla="+- 0 1715 1216"/>
                                <a:gd name="T91" fmla="*/ 1715 h 550"/>
                                <a:gd name="T92" fmla="+- 0 7223 4413"/>
                                <a:gd name="T93" fmla="*/ T92 w 3035"/>
                                <a:gd name="T94" fmla="+- 0 1725 1216"/>
                                <a:gd name="T95" fmla="*/ 1725 h 550"/>
                                <a:gd name="T96" fmla="+- 0 7186 4413"/>
                                <a:gd name="T97" fmla="*/ T96 w 3035"/>
                                <a:gd name="T98" fmla="+- 0 1737 1216"/>
                                <a:gd name="T99" fmla="*/ 1737 h 550"/>
                                <a:gd name="T100" fmla="+- 0 7157 4413"/>
                                <a:gd name="T101" fmla="*/ T100 w 3035"/>
                                <a:gd name="T102" fmla="+- 0 1742 1216"/>
                                <a:gd name="T103" fmla="*/ 1742 h 550"/>
                                <a:gd name="T104" fmla="+- 0 7136 4413"/>
                                <a:gd name="T105" fmla="*/ T104 w 3035"/>
                                <a:gd name="T106" fmla="+- 0 1744 1216"/>
                                <a:gd name="T107" fmla="*/ 1744 h 550"/>
                                <a:gd name="T108" fmla="+- 0 7116 4413"/>
                                <a:gd name="T109" fmla="*/ T108 w 3035"/>
                                <a:gd name="T110" fmla="+- 0 1747 1216"/>
                                <a:gd name="T111" fmla="*/ 1747 h 550"/>
                                <a:gd name="T112" fmla="+- 0 7229 4413"/>
                                <a:gd name="T113" fmla="*/ T112 w 3035"/>
                                <a:gd name="T114" fmla="+- 0 1744 1216"/>
                                <a:gd name="T115" fmla="*/ 1744 h 550"/>
                                <a:gd name="T116" fmla="+- 0 7264 4413"/>
                                <a:gd name="T117" fmla="*/ T116 w 3035"/>
                                <a:gd name="T118" fmla="+- 0 1732 1216"/>
                                <a:gd name="T119" fmla="*/ 1732 h 550"/>
                                <a:gd name="T120" fmla="+- 0 7280 4413"/>
                                <a:gd name="T121" fmla="*/ T120 w 3035"/>
                                <a:gd name="T122" fmla="+- 0 1725 1216"/>
                                <a:gd name="T123" fmla="*/ 1725 h 550"/>
                                <a:gd name="T124" fmla="+- 0 7296 4413"/>
                                <a:gd name="T125" fmla="*/ T124 w 3035"/>
                                <a:gd name="T126" fmla="+- 0 1718 1216"/>
                                <a:gd name="T127" fmla="*/ 1718 h 550"/>
                                <a:gd name="T128" fmla="+- 0 7311 4413"/>
                                <a:gd name="T129" fmla="*/ T128 w 3035"/>
                                <a:gd name="T130" fmla="+- 0 1708 1216"/>
                                <a:gd name="T131" fmla="*/ 1708 h 550"/>
                                <a:gd name="T132" fmla="+- 0 7326 4413"/>
                                <a:gd name="T133" fmla="*/ T132 w 3035"/>
                                <a:gd name="T134" fmla="+- 0 1701 1216"/>
                                <a:gd name="T135" fmla="*/ 1701 h 550"/>
                                <a:gd name="T136" fmla="+- 0 7340 4413"/>
                                <a:gd name="T137" fmla="*/ T136 w 3035"/>
                                <a:gd name="T138" fmla="+- 0 1691 1216"/>
                                <a:gd name="T139" fmla="*/ 1691 h 550"/>
                                <a:gd name="T140" fmla="+- 0 7356 4413"/>
                                <a:gd name="T141" fmla="*/ T140 w 3035"/>
                                <a:gd name="T142" fmla="+- 0 1679 1216"/>
                                <a:gd name="T143" fmla="*/ 1679 h 550"/>
                                <a:gd name="T144" fmla="+- 0 7423 4413"/>
                                <a:gd name="T145" fmla="*/ T144 w 3035"/>
                                <a:gd name="T146" fmla="+- 0 1598 1216"/>
                                <a:gd name="T147" fmla="*/ 1598 h 550"/>
                                <a:gd name="T148" fmla="+- 0 7431 4413"/>
                                <a:gd name="T149" fmla="*/ T148 w 3035"/>
                                <a:gd name="T150" fmla="+- 0 1583 1216"/>
                                <a:gd name="T151" fmla="*/ 1583 h 550"/>
                                <a:gd name="T152" fmla="+- 0 7437 4413"/>
                                <a:gd name="T153" fmla="*/ T152 w 3035"/>
                                <a:gd name="T154" fmla="+- 0 1564 1216"/>
                                <a:gd name="T155" fmla="*/ 1564 h 550"/>
                                <a:gd name="T156" fmla="+- 0 7442 4413"/>
                                <a:gd name="T157" fmla="*/ T156 w 3035"/>
                                <a:gd name="T158" fmla="+- 0 1547 1216"/>
                                <a:gd name="T159" fmla="*/ 1547 h 550"/>
                                <a:gd name="T160" fmla="+- 0 7445 4413"/>
                                <a:gd name="T161" fmla="*/ T160 w 3035"/>
                                <a:gd name="T162" fmla="+- 0 1531 1216"/>
                                <a:gd name="T163" fmla="*/ 1531 h 550"/>
                                <a:gd name="T164" fmla="+- 0 7447 4413"/>
                                <a:gd name="T165" fmla="*/ T164 w 3035"/>
                                <a:gd name="T166" fmla="+- 0 1511 1216"/>
                                <a:gd name="T167" fmla="*/ 1511 h 550"/>
                                <a:gd name="T168" fmla="+- 0 7447 4413"/>
                                <a:gd name="T169" fmla="*/ T168 w 3035"/>
                                <a:gd name="T170" fmla="+- 0 1480 1216"/>
                                <a:gd name="T171" fmla="*/ 1480 h 550"/>
                                <a:gd name="T172" fmla="+- 0 7440 4413"/>
                                <a:gd name="T173" fmla="*/ T172 w 3035"/>
                                <a:gd name="T174" fmla="+- 0 1427 1216"/>
                                <a:gd name="T175" fmla="*/ 1427 h 550"/>
                                <a:gd name="T176" fmla="+- 0 7434 4413"/>
                                <a:gd name="T177" fmla="*/ T176 w 3035"/>
                                <a:gd name="T178" fmla="+- 0 1411 1216"/>
                                <a:gd name="T179" fmla="*/ 1411 h 550"/>
                                <a:gd name="T180" fmla="+- 0 7427 4413"/>
                                <a:gd name="T181" fmla="*/ T180 w 3035"/>
                                <a:gd name="T182" fmla="+- 0 1394 1216"/>
                                <a:gd name="T183" fmla="*/ 1394 h 550"/>
                                <a:gd name="T184" fmla="+- 0 7418 4413"/>
                                <a:gd name="T185" fmla="*/ T184 w 3035"/>
                                <a:gd name="T186" fmla="+- 0 1377 1216"/>
                                <a:gd name="T187" fmla="*/ 1377 h 550"/>
                                <a:gd name="T188" fmla="+- 0 7408 4413"/>
                                <a:gd name="T189" fmla="*/ T188 w 3035"/>
                                <a:gd name="T190" fmla="+- 0 1363 1216"/>
                                <a:gd name="T191" fmla="*/ 1363 h 550"/>
                                <a:gd name="T192" fmla="+- 0 7371 4413"/>
                                <a:gd name="T193" fmla="*/ T192 w 3035"/>
                                <a:gd name="T194" fmla="+- 0 1319 1216"/>
                                <a:gd name="T195" fmla="*/ 1319 h 550"/>
                                <a:gd name="T196" fmla="+- 0 7356 4413"/>
                                <a:gd name="T197" fmla="*/ T196 w 3035"/>
                                <a:gd name="T198" fmla="+- 0 1305 1216"/>
                                <a:gd name="T199" fmla="*/ 1305 h 550"/>
                                <a:gd name="T200" fmla="+- 0 7340 4413"/>
                                <a:gd name="T201" fmla="*/ T200 w 3035"/>
                                <a:gd name="T202" fmla="+- 0 1293 1216"/>
                                <a:gd name="T203" fmla="*/ 1293 h 550"/>
                                <a:gd name="T204" fmla="+- 0 7296 4413"/>
                                <a:gd name="T205" fmla="*/ T204 w 3035"/>
                                <a:gd name="T206" fmla="+- 0 1267 1216"/>
                                <a:gd name="T207" fmla="*/ 1267 h 550"/>
                                <a:gd name="T208" fmla="+- 0 7280 4413"/>
                                <a:gd name="T209" fmla="*/ T208 w 3035"/>
                                <a:gd name="T210" fmla="+- 0 1259 1216"/>
                                <a:gd name="T211" fmla="*/ 1259 h 550"/>
                                <a:gd name="T212" fmla="+- 0 7264 4413"/>
                                <a:gd name="T213" fmla="*/ T212 w 3035"/>
                                <a:gd name="T214" fmla="+- 0 1252 1216"/>
                                <a:gd name="T215" fmla="*/ 1252 h 550"/>
                                <a:gd name="T216" fmla="+- 0 7238 4413"/>
                                <a:gd name="T217" fmla="*/ T216 w 3035"/>
                                <a:gd name="T218" fmla="+- 0 1243 1216"/>
                                <a:gd name="T219" fmla="*/ 1243 h 5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  <a:cxn ang="0">
                                  <a:pos x="T193" y="T195"/>
                                </a:cxn>
                                <a:cxn ang="0">
                                  <a:pos x="T197" y="T199"/>
                                </a:cxn>
                                <a:cxn ang="0">
                                  <a:pos x="T201" y="T203"/>
                                </a:cxn>
                                <a:cxn ang="0">
                                  <a:pos x="T205" y="T207"/>
                                </a:cxn>
                                <a:cxn ang="0">
                                  <a:pos x="T209" y="T211"/>
                                </a:cxn>
                                <a:cxn ang="0">
                                  <a:pos x="T213" y="T215"/>
                                </a:cxn>
                                <a:cxn ang="0">
                                  <a:pos x="T217" y="T219"/>
                                </a:cxn>
                              </a:cxnLst>
                              <a:rect l="0" t="0" r="r" b="b"/>
                              <a:pathLst>
                                <a:path w="3035" h="550">
                                  <a:moveTo>
                                    <a:pt x="2816" y="22"/>
                                  </a:moveTo>
                                  <a:lnTo>
                                    <a:pt x="2713" y="22"/>
                                  </a:lnTo>
                                  <a:lnTo>
                                    <a:pt x="2723" y="24"/>
                                  </a:lnTo>
                                  <a:lnTo>
                                    <a:pt x="2734" y="24"/>
                                  </a:lnTo>
                                  <a:lnTo>
                                    <a:pt x="2753" y="29"/>
                                  </a:lnTo>
                                  <a:lnTo>
                                    <a:pt x="2763" y="29"/>
                                  </a:lnTo>
                                  <a:lnTo>
                                    <a:pt x="2810" y="41"/>
                                  </a:lnTo>
                                  <a:lnTo>
                                    <a:pt x="2819" y="46"/>
                                  </a:lnTo>
                                  <a:lnTo>
                                    <a:pt x="2837" y="51"/>
                                  </a:lnTo>
                                  <a:lnTo>
                                    <a:pt x="2846" y="55"/>
                                  </a:lnTo>
                                  <a:lnTo>
                                    <a:pt x="2854" y="58"/>
                                  </a:lnTo>
                                  <a:lnTo>
                                    <a:pt x="2862" y="63"/>
                                  </a:lnTo>
                                  <a:lnTo>
                                    <a:pt x="2870" y="67"/>
                                  </a:lnTo>
                                  <a:lnTo>
                                    <a:pt x="2878" y="70"/>
                                  </a:lnTo>
                                  <a:lnTo>
                                    <a:pt x="2886" y="75"/>
                                  </a:lnTo>
                                  <a:lnTo>
                                    <a:pt x="2923" y="101"/>
                                  </a:lnTo>
                                  <a:lnTo>
                                    <a:pt x="2931" y="106"/>
                                  </a:lnTo>
                                  <a:lnTo>
                                    <a:pt x="2978" y="156"/>
                                  </a:lnTo>
                                  <a:lnTo>
                                    <a:pt x="2992" y="180"/>
                                  </a:lnTo>
                                  <a:lnTo>
                                    <a:pt x="2997" y="187"/>
                                  </a:lnTo>
                                  <a:lnTo>
                                    <a:pt x="3000" y="195"/>
                                  </a:lnTo>
                                  <a:lnTo>
                                    <a:pt x="3003" y="204"/>
                                  </a:lnTo>
                                  <a:lnTo>
                                    <a:pt x="3006" y="214"/>
                                  </a:lnTo>
                                  <a:lnTo>
                                    <a:pt x="3009" y="221"/>
                                  </a:lnTo>
                                  <a:lnTo>
                                    <a:pt x="3011" y="231"/>
                                  </a:lnTo>
                                  <a:lnTo>
                                    <a:pt x="3012" y="238"/>
                                  </a:lnTo>
                                  <a:lnTo>
                                    <a:pt x="3013" y="247"/>
                                  </a:lnTo>
                                  <a:lnTo>
                                    <a:pt x="3014" y="257"/>
                                  </a:lnTo>
                                  <a:lnTo>
                                    <a:pt x="3014" y="264"/>
                                  </a:lnTo>
                                  <a:lnTo>
                                    <a:pt x="3014" y="286"/>
                                  </a:lnTo>
                                  <a:lnTo>
                                    <a:pt x="3006" y="339"/>
                                  </a:lnTo>
                                  <a:lnTo>
                                    <a:pt x="3003" y="348"/>
                                  </a:lnTo>
                                  <a:lnTo>
                                    <a:pt x="3000" y="355"/>
                                  </a:lnTo>
                                  <a:lnTo>
                                    <a:pt x="2997" y="365"/>
                                  </a:lnTo>
                                  <a:lnTo>
                                    <a:pt x="2992" y="372"/>
                                  </a:lnTo>
                                  <a:lnTo>
                                    <a:pt x="2988" y="379"/>
                                  </a:lnTo>
                                  <a:lnTo>
                                    <a:pt x="2983" y="389"/>
                                  </a:lnTo>
                                  <a:lnTo>
                                    <a:pt x="2978" y="396"/>
                                  </a:lnTo>
                                  <a:lnTo>
                                    <a:pt x="2931" y="447"/>
                                  </a:lnTo>
                                  <a:lnTo>
                                    <a:pt x="2923" y="451"/>
                                  </a:lnTo>
                                  <a:lnTo>
                                    <a:pt x="2915" y="459"/>
                                  </a:lnTo>
                                  <a:lnTo>
                                    <a:pt x="2870" y="485"/>
                                  </a:lnTo>
                                  <a:lnTo>
                                    <a:pt x="2862" y="490"/>
                                  </a:lnTo>
                                  <a:lnTo>
                                    <a:pt x="2854" y="492"/>
                                  </a:lnTo>
                                  <a:lnTo>
                                    <a:pt x="2846" y="497"/>
                                  </a:lnTo>
                                  <a:lnTo>
                                    <a:pt x="2837" y="499"/>
                                  </a:lnTo>
                                  <a:lnTo>
                                    <a:pt x="2828" y="504"/>
                                  </a:lnTo>
                                  <a:lnTo>
                                    <a:pt x="2810" y="509"/>
                                  </a:lnTo>
                                  <a:lnTo>
                                    <a:pt x="2801" y="514"/>
                                  </a:lnTo>
                                  <a:lnTo>
                                    <a:pt x="2773" y="521"/>
                                  </a:lnTo>
                                  <a:lnTo>
                                    <a:pt x="2763" y="521"/>
                                  </a:lnTo>
                                  <a:lnTo>
                                    <a:pt x="2744" y="526"/>
                                  </a:lnTo>
                                  <a:lnTo>
                                    <a:pt x="2734" y="526"/>
                                  </a:lnTo>
                                  <a:lnTo>
                                    <a:pt x="2723" y="528"/>
                                  </a:lnTo>
                                  <a:lnTo>
                                    <a:pt x="2713" y="528"/>
                                  </a:lnTo>
                                  <a:lnTo>
                                    <a:pt x="2703" y="531"/>
                                  </a:lnTo>
                                  <a:lnTo>
                                    <a:pt x="2812" y="531"/>
                                  </a:lnTo>
                                  <a:lnTo>
                                    <a:pt x="2816" y="528"/>
                                  </a:lnTo>
                                  <a:lnTo>
                                    <a:pt x="2842" y="521"/>
                                  </a:lnTo>
                                  <a:lnTo>
                                    <a:pt x="2851" y="516"/>
                                  </a:lnTo>
                                  <a:lnTo>
                                    <a:pt x="2859" y="514"/>
                                  </a:lnTo>
                                  <a:lnTo>
                                    <a:pt x="2867" y="509"/>
                                  </a:lnTo>
                                  <a:lnTo>
                                    <a:pt x="2875" y="507"/>
                                  </a:lnTo>
                                  <a:lnTo>
                                    <a:pt x="2883" y="502"/>
                                  </a:lnTo>
                                  <a:lnTo>
                                    <a:pt x="2891" y="497"/>
                                  </a:lnTo>
                                  <a:lnTo>
                                    <a:pt x="2898" y="492"/>
                                  </a:lnTo>
                                  <a:lnTo>
                                    <a:pt x="2906" y="490"/>
                                  </a:lnTo>
                                  <a:lnTo>
                                    <a:pt x="2913" y="485"/>
                                  </a:lnTo>
                                  <a:lnTo>
                                    <a:pt x="2920" y="480"/>
                                  </a:lnTo>
                                  <a:lnTo>
                                    <a:pt x="2927" y="475"/>
                                  </a:lnTo>
                                  <a:lnTo>
                                    <a:pt x="2935" y="468"/>
                                  </a:lnTo>
                                  <a:lnTo>
                                    <a:pt x="2943" y="463"/>
                                  </a:lnTo>
                                  <a:lnTo>
                                    <a:pt x="2990" y="413"/>
                                  </a:lnTo>
                                  <a:lnTo>
                                    <a:pt x="3010" y="382"/>
                                  </a:lnTo>
                                  <a:lnTo>
                                    <a:pt x="3014" y="375"/>
                                  </a:lnTo>
                                  <a:lnTo>
                                    <a:pt x="3018" y="367"/>
                                  </a:lnTo>
                                  <a:lnTo>
                                    <a:pt x="3021" y="358"/>
                                  </a:lnTo>
                                  <a:lnTo>
                                    <a:pt x="3024" y="348"/>
                                  </a:lnTo>
                                  <a:lnTo>
                                    <a:pt x="3027" y="341"/>
                                  </a:lnTo>
                                  <a:lnTo>
                                    <a:pt x="3029" y="331"/>
                                  </a:lnTo>
                                  <a:lnTo>
                                    <a:pt x="3031" y="322"/>
                                  </a:lnTo>
                                  <a:lnTo>
                                    <a:pt x="3032" y="315"/>
                                  </a:lnTo>
                                  <a:lnTo>
                                    <a:pt x="3033" y="305"/>
                                  </a:lnTo>
                                  <a:lnTo>
                                    <a:pt x="3034" y="295"/>
                                  </a:lnTo>
                                  <a:lnTo>
                                    <a:pt x="3034" y="286"/>
                                  </a:lnTo>
                                  <a:lnTo>
                                    <a:pt x="3034" y="264"/>
                                  </a:lnTo>
                                  <a:lnTo>
                                    <a:pt x="3029" y="221"/>
                                  </a:lnTo>
                                  <a:lnTo>
                                    <a:pt x="3027" y="211"/>
                                  </a:lnTo>
                                  <a:lnTo>
                                    <a:pt x="3024" y="202"/>
                                  </a:lnTo>
                                  <a:lnTo>
                                    <a:pt x="3021" y="195"/>
                                  </a:lnTo>
                                  <a:lnTo>
                                    <a:pt x="3018" y="185"/>
                                  </a:lnTo>
                                  <a:lnTo>
                                    <a:pt x="3014" y="178"/>
                                  </a:lnTo>
                                  <a:lnTo>
                                    <a:pt x="3010" y="168"/>
                                  </a:lnTo>
                                  <a:lnTo>
                                    <a:pt x="3005" y="161"/>
                                  </a:lnTo>
                                  <a:lnTo>
                                    <a:pt x="3000" y="154"/>
                                  </a:lnTo>
                                  <a:lnTo>
                                    <a:pt x="2995" y="147"/>
                                  </a:lnTo>
                                  <a:lnTo>
                                    <a:pt x="2990" y="137"/>
                                  </a:lnTo>
                                  <a:lnTo>
                                    <a:pt x="2958" y="103"/>
                                  </a:lnTo>
                                  <a:lnTo>
                                    <a:pt x="2950" y="96"/>
                                  </a:lnTo>
                                  <a:lnTo>
                                    <a:pt x="2943" y="89"/>
                                  </a:lnTo>
                                  <a:lnTo>
                                    <a:pt x="2935" y="84"/>
                                  </a:lnTo>
                                  <a:lnTo>
                                    <a:pt x="2927" y="77"/>
                                  </a:lnTo>
                                  <a:lnTo>
                                    <a:pt x="2891" y="55"/>
                                  </a:lnTo>
                                  <a:lnTo>
                                    <a:pt x="2883" y="51"/>
                                  </a:lnTo>
                                  <a:lnTo>
                                    <a:pt x="2875" y="46"/>
                                  </a:lnTo>
                                  <a:lnTo>
                                    <a:pt x="2867" y="43"/>
                                  </a:lnTo>
                                  <a:lnTo>
                                    <a:pt x="2859" y="39"/>
                                  </a:lnTo>
                                  <a:lnTo>
                                    <a:pt x="2851" y="36"/>
                                  </a:lnTo>
                                  <a:lnTo>
                                    <a:pt x="2842" y="31"/>
                                  </a:lnTo>
                                  <a:lnTo>
                                    <a:pt x="2825" y="27"/>
                                  </a:lnTo>
                                  <a:lnTo>
                                    <a:pt x="2816" y="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Freeform 14"/>
                          <wps:cNvSpPr>
                            <a:spLocks/>
                          </wps:cNvSpPr>
                          <wps:spPr bwMode="auto">
                            <a:xfrm>
                              <a:off x="4413" y="1216"/>
                              <a:ext cx="3035" cy="550"/>
                            </a:xfrm>
                            <a:custGeom>
                              <a:avLst/>
                              <a:gdLst>
                                <a:gd name="T0" fmla="+- 0 7155 4413"/>
                                <a:gd name="T1" fmla="*/ T0 w 3035"/>
                                <a:gd name="T2" fmla="+- 0 1221 1216"/>
                                <a:gd name="T3" fmla="*/ 1221 h 550"/>
                                <a:gd name="T4" fmla="+- 0 4705 4413"/>
                                <a:gd name="T5" fmla="*/ T4 w 3035"/>
                                <a:gd name="T6" fmla="+- 0 1221 1216"/>
                                <a:gd name="T7" fmla="*/ 1221 h 550"/>
                                <a:gd name="T8" fmla="+- 0 4686 4413"/>
                                <a:gd name="T9" fmla="*/ T8 w 3035"/>
                                <a:gd name="T10" fmla="+- 0 1226 1216"/>
                                <a:gd name="T11" fmla="*/ 1226 h 550"/>
                                <a:gd name="T12" fmla="+- 0 7174 4413"/>
                                <a:gd name="T13" fmla="*/ T12 w 3035"/>
                                <a:gd name="T14" fmla="+- 0 1226 1216"/>
                                <a:gd name="T15" fmla="*/ 1226 h 550"/>
                                <a:gd name="T16" fmla="+- 0 7155 4413"/>
                                <a:gd name="T17" fmla="*/ T16 w 3035"/>
                                <a:gd name="T18" fmla="+- 0 1221 1216"/>
                                <a:gd name="T19" fmla="*/ 1221 h 5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035" h="550">
                                  <a:moveTo>
                                    <a:pt x="2742" y="5"/>
                                  </a:moveTo>
                                  <a:lnTo>
                                    <a:pt x="292" y="5"/>
                                  </a:lnTo>
                                  <a:lnTo>
                                    <a:pt x="273" y="10"/>
                                  </a:lnTo>
                                  <a:lnTo>
                                    <a:pt x="2761" y="10"/>
                                  </a:lnTo>
                                  <a:lnTo>
                                    <a:pt x="2742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Freeform 13"/>
                          <wps:cNvSpPr>
                            <a:spLocks/>
                          </wps:cNvSpPr>
                          <wps:spPr bwMode="auto">
                            <a:xfrm>
                              <a:off x="4413" y="1216"/>
                              <a:ext cx="3035" cy="550"/>
                            </a:xfrm>
                            <a:custGeom>
                              <a:avLst/>
                              <a:gdLst>
                                <a:gd name="T0" fmla="+- 0 7135 4413"/>
                                <a:gd name="T1" fmla="*/ T0 w 3035"/>
                                <a:gd name="T2" fmla="+- 0 1219 1216"/>
                                <a:gd name="T3" fmla="*/ 1219 h 550"/>
                                <a:gd name="T4" fmla="+- 0 4725 4413"/>
                                <a:gd name="T5" fmla="*/ T4 w 3035"/>
                                <a:gd name="T6" fmla="+- 0 1219 1216"/>
                                <a:gd name="T7" fmla="*/ 1219 h 550"/>
                                <a:gd name="T8" fmla="+- 0 4715 4413"/>
                                <a:gd name="T9" fmla="*/ T8 w 3035"/>
                                <a:gd name="T10" fmla="+- 0 1221 1216"/>
                                <a:gd name="T11" fmla="*/ 1221 h 550"/>
                                <a:gd name="T12" fmla="+- 0 7145 4413"/>
                                <a:gd name="T13" fmla="*/ T12 w 3035"/>
                                <a:gd name="T14" fmla="+- 0 1221 1216"/>
                                <a:gd name="T15" fmla="*/ 1221 h 550"/>
                                <a:gd name="T16" fmla="+- 0 7135 4413"/>
                                <a:gd name="T17" fmla="*/ T16 w 3035"/>
                                <a:gd name="T18" fmla="+- 0 1219 1216"/>
                                <a:gd name="T19" fmla="*/ 1219 h 5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035" h="550">
                                  <a:moveTo>
                                    <a:pt x="2722" y="3"/>
                                  </a:moveTo>
                                  <a:lnTo>
                                    <a:pt x="312" y="3"/>
                                  </a:lnTo>
                                  <a:lnTo>
                                    <a:pt x="302" y="5"/>
                                  </a:lnTo>
                                  <a:lnTo>
                                    <a:pt x="2732" y="5"/>
                                  </a:lnTo>
                                  <a:lnTo>
                                    <a:pt x="2722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Freeform 12"/>
                          <wps:cNvSpPr>
                            <a:spLocks/>
                          </wps:cNvSpPr>
                          <wps:spPr bwMode="auto">
                            <a:xfrm>
                              <a:off x="4413" y="1216"/>
                              <a:ext cx="3035" cy="550"/>
                            </a:xfrm>
                            <a:custGeom>
                              <a:avLst/>
                              <a:gdLst>
                                <a:gd name="T0" fmla="+- 0 7095 4413"/>
                                <a:gd name="T1" fmla="*/ T0 w 3035"/>
                                <a:gd name="T2" fmla="+- 0 1216 1216"/>
                                <a:gd name="T3" fmla="*/ 1216 h 550"/>
                                <a:gd name="T4" fmla="+- 0 4765 4413"/>
                                <a:gd name="T5" fmla="*/ T4 w 3035"/>
                                <a:gd name="T6" fmla="+- 0 1216 1216"/>
                                <a:gd name="T7" fmla="*/ 1216 h 550"/>
                                <a:gd name="T8" fmla="+- 0 4755 4413"/>
                                <a:gd name="T9" fmla="*/ T8 w 3035"/>
                                <a:gd name="T10" fmla="+- 0 1219 1216"/>
                                <a:gd name="T11" fmla="*/ 1219 h 550"/>
                                <a:gd name="T12" fmla="+- 0 7105 4413"/>
                                <a:gd name="T13" fmla="*/ T12 w 3035"/>
                                <a:gd name="T14" fmla="+- 0 1219 1216"/>
                                <a:gd name="T15" fmla="*/ 1219 h 550"/>
                                <a:gd name="T16" fmla="+- 0 7095 4413"/>
                                <a:gd name="T17" fmla="*/ T16 w 3035"/>
                                <a:gd name="T18" fmla="+- 0 1216 1216"/>
                                <a:gd name="T19" fmla="*/ 1216 h 5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035" h="550">
                                  <a:moveTo>
                                    <a:pt x="2682" y="0"/>
                                  </a:moveTo>
                                  <a:lnTo>
                                    <a:pt x="352" y="0"/>
                                  </a:lnTo>
                                  <a:lnTo>
                                    <a:pt x="342" y="3"/>
                                  </a:lnTo>
                                  <a:lnTo>
                                    <a:pt x="2692" y="3"/>
                                  </a:lnTo>
                                  <a:lnTo>
                                    <a:pt x="26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309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2" name="Group 3"/>
                        <wpg:cNvGrpSpPr>
                          <a:grpSpLocks/>
                        </wpg:cNvGrpSpPr>
                        <wpg:grpSpPr bwMode="auto">
                          <a:xfrm>
                            <a:off x="4567" y="1344"/>
                            <a:ext cx="2739" cy="257"/>
                            <a:chOff x="4567" y="1344"/>
                            <a:chExt cx="2739" cy="257"/>
                          </a:xfrm>
                        </wpg:grpSpPr>
                        <wps:wsp>
                          <wps:cNvPr id="63" name="Freeform 10"/>
                          <wps:cNvSpPr>
                            <a:spLocks/>
                          </wps:cNvSpPr>
                          <wps:spPr bwMode="auto">
                            <a:xfrm>
                              <a:off x="4567" y="1344"/>
                              <a:ext cx="2739" cy="257"/>
                            </a:xfrm>
                            <a:custGeom>
                              <a:avLst/>
                              <a:gdLst>
                                <a:gd name="T0" fmla="+- 0 4567 4567"/>
                                <a:gd name="T1" fmla="*/ T0 w 2739"/>
                                <a:gd name="T2" fmla="+- 0 1600 1344"/>
                                <a:gd name="T3" fmla="*/ 1600 h 257"/>
                                <a:gd name="T4" fmla="+- 0 7306 4567"/>
                                <a:gd name="T5" fmla="*/ T4 w 2739"/>
                                <a:gd name="T6" fmla="+- 0 1600 1344"/>
                                <a:gd name="T7" fmla="*/ 1600 h 257"/>
                                <a:gd name="T8" fmla="+- 0 7306 4567"/>
                                <a:gd name="T9" fmla="*/ T8 w 2739"/>
                                <a:gd name="T10" fmla="+- 0 1344 1344"/>
                                <a:gd name="T11" fmla="*/ 1344 h 257"/>
                                <a:gd name="T12" fmla="+- 0 4567 4567"/>
                                <a:gd name="T13" fmla="*/ T12 w 2739"/>
                                <a:gd name="T14" fmla="+- 0 1344 1344"/>
                                <a:gd name="T15" fmla="*/ 1344 h 257"/>
                                <a:gd name="T16" fmla="+- 0 4567 4567"/>
                                <a:gd name="T17" fmla="*/ T16 w 2739"/>
                                <a:gd name="T18" fmla="+- 0 1600 1344"/>
                                <a:gd name="T19" fmla="*/ 1600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739" h="257">
                                  <a:moveTo>
                                    <a:pt x="0" y="256"/>
                                  </a:moveTo>
                                  <a:lnTo>
                                    <a:pt x="2739" y="256"/>
                                  </a:lnTo>
                                  <a:lnTo>
                                    <a:pt x="273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4" name="Picture 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51" y="2710"/>
                              <a:ext cx="3307" cy="3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5" name="Picture 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243" y="2710"/>
                              <a:ext cx="3354" cy="2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6" name="Picture 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141" y="7338"/>
                              <a:ext cx="4542" cy="31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7" name="Picture 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876" y="7338"/>
                              <a:ext cx="3307" cy="22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8" name="Picture 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141" y="11964"/>
                              <a:ext cx="3917" cy="2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9" name="Picture 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266" y="11964"/>
                              <a:ext cx="3307" cy="3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22.4pt;margin-top:60.8pt;width:548.25pt;height:750.45pt;z-index:-4504;mso-position-horizontal-relative:page;mso-position-vertical-relative:page" coordorigin="448,1216" coordsize="10965,15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">
                <v:group id="Group 24" o:spid="_x0000_s1027" style="position:absolute;left:448;top:1488;width:10965;height:14736" coordorigin="448,1488" coordsize="10965,147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shape id="Freeform 67" o:spid="_x0000_s1028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MTQ8AA&#10;AADaAAAADwAAAGRycy9kb3ducmV2LnhtbESPQYvCMBSE7wv+h/AEb2uqB12qUUQRlJ501fOjebbF&#10;5qUkUau/3giCx2FmvmGm89bU4kbOV5YVDPoJCOLc6ooLBYf/9e8fCB+QNdaWScGDPMxnnZ8pptre&#10;eUe3fShEhLBPUUEZQpNK6fOSDPq+bYijd7bOYIjSFVI7vEe4qeUwSUbSYMVxocSGliXll/3VKJCr&#10;4emZZQN9Ph4ydz1lzXhBW6V63XYxARGoDd/wp73RCkbwvhJvgJy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TMTQ8AAAADaAAAADwAAAAAAAAAAAAAAAACYAgAAZHJzL2Rvd25y&#10;ZXYueG1sUEsFBgAAAAAEAAQA9QAAAIUDAAAAAA==&#10;" path="m206,14712r-63,l151,14736r65,l206,14712xe" fillcolor="#2e3092" stroked="f">
                    <v:path arrowok="t" o:connecttype="custom" o:connectlocs="206,16200;143,16200;151,16224;216,16224;206,16200" o:connectangles="0,0,0,0,0"/>
                  </v:shape>
                  <v:shape id="Freeform 66" o:spid="_x0000_s1029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+22MEA&#10;AADaAAAADwAAAGRycy9kb3ducmV2LnhtbESPS4sCMRCE78L+h9CCN83oYZVZMyIugsucfJ6bSc+D&#10;nXSGJOq4v34jCB6LqvqKWq5604obOd9YVjCdJCCIC6sbrhScjtvxAoQPyBpby6TgQR5W2cdgiam2&#10;d97T7RAqESHsU1RQh9ClUvqiJoN+Yjvi6JXWGQxRukpqh/cIN62cJcmnNNhwXKixo01Nxe/hahTI&#10;79nlL8+nujyfcne95N18TT9KjYb9+gtEoD68w6/2TiuYw/NKvAE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J/ttjBAAAA2gAAAA8AAAAAAAAAAAAAAAAAmAIAAGRycy9kb3du&#10;cmV2LnhtbFBLBQYAAAAABAAEAPUAAACGAwAAAAA=&#10;" path="m10821,14712r-63,l10748,14736r65,l10821,14712xe" fillcolor="#2e3092" stroked="f">
                    <v:path arrowok="t" o:connecttype="custom" o:connectlocs="10821,16200;10758,16200;10748,16224;10813,16224;10821,16200" o:connectangles="0,0,0,0,0"/>
                  </v:shape>
                  <v:shape id="Freeform 65" o:spid="_x0000_s1030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+Aiqr8A&#10;AADaAAAADwAAAGRycy9kb3ducmV2LnhtbERPz2vCMBS+D/wfwhN2W1M9bKMaRRTB0dNc7fnRPNti&#10;81KS2Hb+9eYw2PHj+73eTqYTAznfWlawSFIQxJXVLdcKip/j2ycIH5A1dpZJwS952G5mL2vMtB35&#10;m4ZzqEUMYZ+hgiaEPpPSVw0Z9IntiSN3tc5giNDVUjscY7jp5DJN36XBlmNDgz3tG6pu57tRIA/L&#10;8pHnC329FLm7l3n/saMvpV7n024FItAU/sV/7pNWELfGK/EGyM0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4CKqvwAAANoAAAAPAAAAAAAAAAAAAAAAAJgCAABkcnMvZG93bnJl&#10;di54bWxQSwUGAAAAAAQABAD1AAAAhAMAAAAA&#10;" path="m138,14688r-39,l106,14712r40,l138,14688xe" fillcolor="#2e3092" stroked="f">
                    <v:path arrowok="t" o:connecttype="custom" o:connectlocs="138,16176;99,16176;106,16200;146,16200;138,16176" o:connectangles="0,0,0,0,0"/>
                  </v:shape>
                  <v:shape id="Freeform 64" o:spid="_x0000_s1031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yHMcMA&#10;AADaAAAADwAAAGRycy9kb3ducmV2LnhtbESPzWrDMBCE74W8g9hAb7UcH9rGiRJCQqHBp+bH58Xa&#10;2CbWykhy4vTpq0Khx2FmvmGW69F04kbOt5YVzJIUBHFldcu1gtPx4+UdhA/IGjvLpOBBHtarydMS&#10;c23v/EW3Q6hFhLDPUUETQp9L6auGDPrE9sTRu1hnMETpaqkd3iPcdDJL01dpsOW40GBP24aq62Ew&#10;CuQuK7+LYqYv51PhhrLo3za0V+p5Om4WIAKN4T/81/7UCubweyXeAL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KyHMcMAAADaAAAADwAAAAAAAAAAAAAAAACYAgAAZHJzL2Rv&#10;d25yZXYueG1sUEsFBgAAAAAEAAQA9QAAAIgDAAAAAA==&#10;" path="m10864,14688r-38,l10818,14712r40,l10864,14688xe" fillcolor="#2e3092" stroked="f">
                    <v:path arrowok="t" o:connecttype="custom" o:connectlocs="10864,16176;10826,16176;10818,16200;10858,16200;10864,16176" o:connectangles="0,0,0,0,0"/>
                  </v:shape>
                  <v:shape id="Freeform 63" o:spid="_x0000_s1032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PeGsMA&#10;AADbAAAADwAAAGRycy9kb3ducmV2LnhtbESPT2/CMAzF75P2HSJP4jZSODBUCAhtmjTU0/h3thrT&#10;VjROlQQofHp8QOJm6z2/9/N82btWXSjExrOB0TADRVx623BlYLf9/ZyCignZYuuZDNwownLx/jbH&#10;3Por/9NlkyolIRxzNFCn1OVax7Imh3HoO2LRjj44TLKGStuAVwl3rR5n2UQ7bFgaauzou6bytDk7&#10;A/pnfLgXxcge97sinA9F97WitTGDj341A5WoTy/z8/rPCr7Qyy8ygF4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TPeGsMAAADbAAAADwAAAAAAAAAAAAAAAACYAgAAZHJzL2Rv&#10;d25yZXYueG1sUEsFBgAAAAAEAAQA9QAAAIgDAAAAAA==&#10;" path="m101,14664r-27,l80,14688r28,l101,14664xe" fillcolor="#2e3092" stroked="f">
                    <v:path arrowok="t" o:connecttype="custom" o:connectlocs="101,16152;74,16152;80,16176;108,16176;101,16152" o:connectangles="0,0,0,0,0"/>
                  </v:shape>
                  <v:shape id="Freeform 62" o:spid="_x0000_s1033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97gcEA&#10;AADbAAAADwAAAGRycy9kb3ducmV2LnhtbERPTWvCQBC9F/wPywjemk1ysCW6SqgISk61mvOQHZPQ&#10;7GzYXTXtr+8WCr3N433OejuZQdzJ+d6ygixJQRA3VvfcKjh/7J9fQfiArHGwTAq+yMN2M3taY6Ht&#10;g9/pfgqtiCHsC1TQhTAWUvqmI4M+sSNx5K7WGQwRulZqh48YbgaZp+lSGuw5NnQ40ltHzefpZhTI&#10;XV5/V1Wmr5dz5W51Nb6UdFRqMZ/KFYhAU/gX/7kPOs7P4PeXeIDc/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p/e4HBAAAA2wAAAA8AAAAAAAAAAAAAAAAAmAIAAGRycy9kb3du&#10;cmV2LnhtbFBLBQYAAAAABAAEAPUAAACGAwAAAAA=&#10;" path="m10890,14664r-27,l10856,14688r28,l10890,14664xe" fillcolor="#2e3092" stroked="f">
                    <v:path arrowok="t" o:connecttype="custom" o:connectlocs="10890,16152;10863,16152;10856,16176;10884,16176;10890,16152" o:connectangles="0,0,0,0,0"/>
                  </v:shape>
                  <v:shape id="Freeform 61" o:spid="_x0000_s1034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3l9sEA&#10;AADbAAAADwAAAGRycy9kb3ducmV2LnhtbERPPWvDMBDdA/0P4grdYjke2uBGCaGlkOApiev5sC62&#10;qXUykuy4/fVRodDtHu/zNrvZ9GIi5zvLClZJCoK4trrjRkF5+ViuQfiArLG3TAq+ycNu+7DYYK7t&#10;jU80nUMjYgj7HBW0IQy5lL5uyaBP7EAcuat1BkOErpHa4S2Gm15mafosDXYcG1oc6K2l+us8GgXy&#10;Pat+imKlr59l4caqGF72dFTq6XHev4IINId/8Z/7oOP8DH5/iQfI7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qt5fbBAAAA2wAAAA8AAAAAAAAAAAAAAAAAmAIAAGRycy9kb3du&#10;cmV2LnhtbFBLBQYAAAAABAAEAPUAAACGAwAAAAA=&#10;" path="m76,14640r-24,l57,14664r25,l76,14640xe" fillcolor="#2e3092" stroked="f">
                    <v:path arrowok="t" o:connecttype="custom" o:connectlocs="76,16128;52,16128;57,16152;82,16152;76,16128" o:connectangles="0,0,0,0,0"/>
                  </v:shape>
                  <v:shape id="Freeform 60" o:spid="_x0000_s1035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FAbcEA&#10;AADbAAAADwAAAGRycy9kb3ducmV2LnhtbERPS2vCQBC+F/wPywi9NRtTaCW6iiiFSk71kfOQHZNg&#10;djbsbjT213cLhd7m43vOcj2aTtzI+dayglmSgiCurG65VnA6frzMQfiArLGzTAoe5GG9mjwtMdf2&#10;zl90O4RaxBD2OSpoQuhzKX3VkEGf2J44chfrDIYIXS21w3sMN53M0vRNGmw5NjTY07ah6noYjAK5&#10;y8rvopjpy/lUuKEs+vcN7ZV6no6bBYhAY/gX/7k/dZz/Cr+/xAPk6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XhQG3BAAAA2wAAAA8AAAAAAAAAAAAAAAAAmAIAAGRycy9kb3du&#10;cmV2LnhtbFBLBQYAAAAABAAEAPUAAACGAwAAAAA=&#10;" path="m10912,14640r-24,l10882,14664r25,l10912,14640xe" fillcolor="#2e3092" stroked="f">
                    <v:path arrowok="t" o:connecttype="custom" o:connectlocs="10912,16128;10888,16128;10882,16152;10907,16152;10912,16128" o:connectangles="0,0,0,0,0"/>
                  </v:shape>
                  <v:shape id="Freeform 59" o:spid="_x0000_s1036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jYGcEA&#10;AADbAAAADwAAAGRycy9kb3ducmV2LnhtbERPS2vCQBC+F/wPywi9NRtDaSW6iiiFSk71kfOQHZNg&#10;djbsbjT213cLhd7m43vOcj2aTtzI+dayglmSgiCurG65VnA6frzMQfiArLGzTAoe5GG9mjwtMdf2&#10;zl90O4RaxBD2OSpoQuhzKX3VkEGf2J44chfrDIYIXS21w3sMN53M0vRNGmw5NjTY07ah6noYjAK5&#10;y8rvopjpy/lUuKEs+vcN7ZV6no6bBYhAY/gX/7k/dZz/Cr+/xAPk6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oI2BnBAAAA2wAAAA8AAAAAAAAAAAAAAAAAmAIAAGRycy9kb3du&#10;cmV2LnhtbFBLBQYAAAAABAAEAPUAAACGAwAAAAA=&#10;" path="m60,14616r-23,l42,14640r23,l60,14616xe" fillcolor="#2e3092" stroked="f">
                    <v:path arrowok="t" o:connecttype="custom" o:connectlocs="60,16104;37,16104;42,16128;65,16128;60,16104" o:connectangles="0,0,0,0,0"/>
                  </v:shape>
                  <v:shape id="Freeform 58" o:spid="_x0000_s1037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R9gsEA&#10;AADbAAAADwAAAGRycy9kb3ducmV2LnhtbERPS2vCQBC+F/wPywi9NRsDbSW6iiiFSk71kfOQHZNg&#10;djbsbjT213cLhd7m43vOcj2aTtzI+dayglmSgiCurG65VnA6frzMQfiArLGzTAoe5GG9mjwtMdf2&#10;zl90O4RaxBD2OSpoQuhzKX3VkEGf2J44chfrDIYIXS21w3sMN53M0vRNGmw5NjTY07ah6noYjAK5&#10;y8rvopjpy/lUuKEs+vcN7ZV6no6bBYhAY/gX/7k/dZz/Cr+/xAPk6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VEfYLBAAAA2wAAAA8AAAAAAAAAAAAAAAAAmAIAAGRycy9kb3du&#10;cmV2LnhtbFBLBQYAAAAABAAEAPUAAACGAwAAAAA=&#10;" path="m10927,14616r-23,l10899,14640r23,l10927,14616xe" fillcolor="#2e3092" stroked="f">
                    <v:path arrowok="t" o:connecttype="custom" o:connectlocs="10927,16104;10904,16104;10899,16128;10922,16128;10927,16104" o:connectangles="0,0,0,0,0"/>
                  </v:shape>
                  <v:shape id="Freeform 57" o:spid="_x0000_s1038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bj9b8A&#10;AADbAAAADwAAAGRycy9kb3ducmV2LnhtbERPS4vCMBC+C/sfwgh701QPKl2jiIvg0pPP89BMH2wz&#10;KUmq3f31RhC8zcf3nOW6N424kfO1ZQWTcQKCOLe65lLB+bQbLUD4gKyxsUwK/sjDevUxWGKq7Z0P&#10;dDuGUsQQ9ikqqEJoUyl9XpFBP7YtceQK6wyGCF0ptcN7DDeNnCbJTBqsOTZU2NK2ovz32BkF8nt6&#10;/c+yiS4u58x116ydb+hHqc9hv/kCEagPb/HLvddx/gyev8QD5O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1luP1vwAAANsAAAAPAAAAAAAAAAAAAAAAAJgCAABkcnMvZG93bnJl&#10;di54bWxQSwUGAAAAAAQABAD1AAAAhAMAAAAA&#10;" path="m46,14592r-25,l25,14616r25,l46,14592xe" fillcolor="#2e3092" stroked="f">
                    <v:path arrowok="t" o:connecttype="custom" o:connectlocs="46,16080;21,16080;25,16104;50,16104;46,16080" o:connectangles="0,0,0,0,0"/>
                  </v:shape>
                  <v:shape id="Freeform 56" o:spid="_x0000_s1039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pGbr8A&#10;AADbAAAADwAAAGRycy9kb3ducmV2LnhtbERPS4vCMBC+C/sfwgjeNNXDKl1TERfBpSef56GZPthm&#10;UpKodX/9RhC8zcf3nOWqN624kfONZQXTSQKCuLC64UrB6bgdL0D4gKyxtUwKHuRhlX0Mlphqe+c9&#10;3Q6hEjGEfYoK6hC6VEpf1GTQT2xHHLnSOoMhQldJ7fAew00rZ0nyKQ02HBtq7GhTU/F7uBoF8nt2&#10;+cvzqS7Pp9xdL3k3X9OPUqNhv/4CEagPb/HLvdNx/hyev8QDZPY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a2kZuvwAAANsAAAAPAAAAAAAAAAAAAAAAAJgCAABkcnMvZG93bnJl&#10;di54bWxQSwUGAAAAAAQABAD1AAAAhAMAAAAA&#10;" path="m10943,14592r-25,l10914,14616r25,l10943,14592xe" fillcolor="#2e3092" stroked="f">
                    <v:path arrowok="t" o:connecttype="custom" o:connectlocs="10943,16080;10918,16080;10914,16104;10939,16104;10943,16080" o:connectangles="0,0,0,0,0"/>
                  </v:shape>
                  <v:shape id="Freeform 55" o:spid="_x0000_s1040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XSHMMA&#10;AADbAAAADwAAAGRycy9kb3ducmV2LnhtbESPT2/CMAzF75P2HSJP4jZSODBUCAhtmjTU0/h3thrT&#10;VjROlQQofHp8QOJm6z2/9/N82btWXSjExrOB0TADRVx623BlYLf9/ZyCignZYuuZDNwownLx/jbH&#10;3Por/9NlkyolIRxzNFCn1OVax7Imh3HoO2LRjj44TLKGStuAVwl3rR5n2UQ7bFgaauzou6bytDk7&#10;A/pnfLgXxcge97sinA9F97WitTGDj341A5WoTy/z8/rPCr7Ayi8ygF4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0XSHMMAAADbAAAADwAAAAAAAAAAAAAAAACYAgAAZHJzL2Rv&#10;d25yZXYueG1sUEsFBgAAAAAEAAQA9QAAAIgDAAAAAA==&#10;" path="m35,14568r-23,l15,14592r23,l35,14568xe" fillcolor="#2e3092" stroked="f">
                    <v:path arrowok="t" o:connecttype="custom" o:connectlocs="35,16056;12,16056;15,16080;38,16080;35,16056" o:connectangles="0,0,0,0,0"/>
                  </v:shape>
                  <v:shape id="Freeform 54" o:spid="_x0000_s1041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l3h8IA&#10;AADbAAAADwAAAGRycy9kb3ducmV2LnhtbERPS2vCQBC+F/wPywi9NRtzaGt0FVEKlZzqI+chOybB&#10;7GzY3Wjsr+8WCr3Nx/ec5Xo0nbiR861lBbMkBUFcWd1yreB0/Hh5B+EDssbOMil4kIf1avK0xFzb&#10;O3/R7RBqEUPY56igCaHPpfRVQwZ9YnviyF2sMxgidLXUDu8x3HQyS9NXabDl2NBgT9uGquthMArk&#10;Liu/i2KmL+dT4Yay6N82tFfqeTpuFiACjeFf/Of+1HH+HH5/iQfI1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CXeHwgAAANsAAAAPAAAAAAAAAAAAAAAAAJgCAABkcnMvZG93&#10;bnJldi54bWxQSwUGAAAAAAQABAD1AAAAhwMAAAAA&#10;" path="m10952,14568r-23,l10926,14592r23,l10952,14568xe" fillcolor="#2e3092" stroked="f">
                    <v:path arrowok="t" o:connecttype="custom" o:connectlocs="10952,16056;10929,16056;10926,16080;10949,16080;10952,16056" o:connectangles="0,0,0,0,0"/>
                  </v:shape>
                  <v:shape id="Freeform 53" o:spid="_x0000_s1042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8Up78A&#10;AADbAAAADwAAAGRycy9kb3ducmV2LnhtbERPy4rCMBTdC/MP4QruNLWLUTqmIg6CQ1c+15fm9sE0&#10;NyWJWufrJwvB5eG8V+vBdOJOzreWFcxnCQji0uqWawXn0266BOEDssbOMil4kod1/jFaYabtgw90&#10;P4ZaxBD2GSpoQugzKX3ZkEE/sz1x5CrrDIYIXS21w0cMN51Mk+RTGmw5NjTY07ah8vd4Mwrkd3r9&#10;K4q5ri7nwt2uRb/Y0I9Sk/Gw+QIRaAhv8cu91wrSuD5+iT9A5v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XxSnvwAAANsAAAAPAAAAAAAAAAAAAAAAAJgCAABkcnMvZG93bnJl&#10;di54bWxQSwUGAAAAAAQABAD1AAAAhAMAAAAA&#10;" path="m26,14544r-21,l7,14568r22,l26,14544xe" fillcolor="#2e3092" stroked="f">
                    <v:path arrowok="t" o:connecttype="custom" o:connectlocs="26,16032;5,16032;7,16056;29,16056;26,16032" o:connectangles="0,0,0,0,0"/>
                  </v:shape>
                  <v:shape id="Freeform 52" o:spid="_x0000_s1043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OxPMIA&#10;AADbAAAADwAAAGRycy9kb3ducmV2LnhtbESPT4vCMBTE78J+h/AW9qZpe1ilGkVcFpSe/Ht+NM+2&#10;2LyUJGp3P70RBI/DzPyGmS1604obOd9YVpCOEhDEpdUNVwoO+9/hBIQPyBpby6Tgjzws5h+DGeba&#10;3nlLt12oRISwz1FBHUKXS+nLmgz6ke2Io3e2zmCI0lVSO7xHuGllliTf0mDDcaHGjlY1lZfd1SiQ&#10;P9npvyhSfT4eCnc9Fd14SRulvj775RREoD68w6/2WivIUnh+iT9Az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E7E8wgAAANsAAAAPAAAAAAAAAAAAAAAAAJgCAABkcnMvZG93&#10;bnJldi54bWxQSwUGAAAAAAQABAD1AAAAhwMAAAAA&#10;" path="m10959,14544r-21,l10935,14568r22,l10959,14544xe" fillcolor="#2e3092" stroked="f">
                    <v:path arrowok="t" o:connecttype="custom" o:connectlocs="10959,16032;10938,16032;10935,16056;10957,16056;10959,16032" o:connectangles="0,0,0,0,0"/>
                  </v:shape>
                  <v:shape id="Freeform 51" o:spid="_x0000_s1044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EvS8IA&#10;AADbAAAADwAAAGRycy9kb3ducmV2LnhtbESPQYvCMBSE78L+h/AWvGlqDyrVKLLLgtKTWj0/mmdb&#10;tnkpSdTu/nojCB6HmfmGWa5704obOd9YVjAZJyCIS6sbrhQUx5/RHIQPyBpby6TgjzysVx+DJWba&#10;3nlPt0OoRISwz1BBHUKXSenLmgz6se2Io3exzmCI0lVSO7xHuGllmiRTabDhuFBjR181lb+Hq1Eg&#10;v9Pzf55P9OVU5O56zrvZhnZKDT/7zQJEoD68w6/2VitIU3h+iT9Ar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wS9LwgAAANsAAAAPAAAAAAAAAAAAAAAAAJgCAABkcnMvZG93&#10;bnJldi54bWxQSwUGAAAAAAQABAD1AAAAhwMAAAAA&#10;" path="m21,14520r-19,l3,14544r20,l21,14520xe" fillcolor="#2e3092" stroked="f">
                    <v:path arrowok="t" o:connecttype="custom" o:connectlocs="21,16008;2,16008;3,16032;23,16032;21,16008" o:connectangles="0,0,0,0,0"/>
                  </v:shape>
                  <v:shape id="Freeform 50" o:spid="_x0000_s1045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42K0MIA&#10;AADbAAAADwAAAGRycy9kb3ducmV2LnhtbESPT4vCMBTE78J+h/AWvGlqBVeqUUQRXHry7/nRPNti&#10;81KSqN399BtB2OMwM79h5svONOJBzteWFYyGCQjiwuqaSwWn43YwBeEDssbGMin4IQ/LxUdvjpm2&#10;T97T4xBKESHsM1RQhdBmUvqiIoN+aFvi6F2tMxiidKXUDp8RbhqZJslEGqw5LlTY0rqi4na4GwVy&#10;k15+83ykr+dT7u6XvP1a0bdS/c9uNQMRqAv/4Xd7pxWkY3h9iT9AL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jYrQwgAAANsAAAAPAAAAAAAAAAAAAAAAAJgCAABkcnMvZG93&#10;bnJldi54bWxQSwUGAAAAAAQABAD1AAAAhwMAAAAA&#10;" path="m10962,14520r-19,l10941,14544r20,l10962,14520xe" fillcolor="#2e3092" stroked="f">
                    <v:path arrowok="t" o:connecttype="custom" o:connectlocs="10962,16008;10943,16008;10941,16032;10961,16032;10962,16008" o:connectangles="0,0,0,0,0"/>
                  </v:shape>
                  <v:shape id="Freeform 49" o:spid="_x0000_s1046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QSpMIA&#10;AADbAAAADwAAAGRycy9kb3ducmV2LnhtbESPT4vCMBTE78J+h/AWvGlqEVeqUUQRXHry7/nRPNti&#10;81KSqN399BtB2OMwM79h5svONOJBzteWFYyGCQjiwuqaSwWn43YwBeEDssbGMin4IQ/LxUdvjpm2&#10;T97T4xBKESHsM1RQhdBmUvqiIoN+aFvi6F2tMxiidKXUDp8RbhqZJslEGqw5LlTY0rqi4na4GwVy&#10;k15+83ykr+dT7u6XvP1a0bdS/c9uNQMRqAv/4Xd7pxWkY3h9iT9AL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ZBKkwgAAANsAAAAPAAAAAAAAAAAAAAAAAJgCAABkcnMvZG93&#10;bnJldi54bWxQSwUGAAAAAAQABAD1AAAAhwMAAAAA&#10;" path="m20,14496r-20,l,14520r20,l20,14496xe" fillcolor="#2e3092" stroked="f">
                    <v:path arrowok="t" o:connecttype="custom" o:connectlocs="20,15984;0,15984;0,16008;20,16008;20,15984" o:connectangles="0,0,0,0,0"/>
                  </v:shape>
                  <v:shape id="Freeform 48" o:spid="_x0000_s1047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i3P8IA&#10;AADbAAAADwAAAGRycy9kb3ducmV2LnhtbESPT4vCMBTE78J+h/AWvGlqQVeqUUQRXHry7/nRPNti&#10;81KSqN399BtB2OMwM79h5svONOJBzteWFYyGCQjiwuqaSwWn43YwBeEDssbGMin4IQ/LxUdvjpm2&#10;T97T4xBKESHsM1RQhdBmUvqiIoN+aFvi6F2tMxiidKXUDp8RbhqZJslEGqw5LlTY0rqi4na4GwVy&#10;k15+83ykr+dT7u6XvP1a0bdS/c9uNQMRqAv/4Xd7pxWkY3h9iT9AL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KLc/wgAAANsAAAAPAAAAAAAAAAAAAAAAAJgCAABkcnMvZG93&#10;bnJldi54bWxQSwUGAAAAAAQABAD1AAAAhwMAAAAA&#10;" path="m10964,14496r-20,l10944,14520r20,l10964,14496xe" fillcolor="#2e3092" stroked="f">
                    <v:path arrowok="t" o:connecttype="custom" o:connectlocs="10964,15984;10944,15984;10944,16008;10964,16008;10964,15984" o:connectangles="0,0,0,0,0"/>
                  </v:shape>
                  <v:shape id="Freeform 47" o:spid="_x0000_s1048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opSMIA&#10;AADbAAAADwAAAGRycy9kb3ducmV2LnhtbESPQYvCMBSE7wv+h/AEb2tqD65Uo4giKD2p1fOjebbF&#10;5qUkUbv7683Cwh6HmfmGWax604onOd9YVjAZJyCIS6sbrhQU593nDIQPyBpby6TgmzysloOPBWba&#10;vvhIz1OoRISwz1BBHUKXSenLmgz6se2Io3ezzmCI0lVSO3xFuGllmiRTabDhuFBjR5uayvvpYRTI&#10;bXr9yfOJvl2K3D2uefe1poNSo2G/noMI1If/8F97rxWkU/j9En+AXL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+ilIwgAAANsAAAAPAAAAAAAAAAAAAAAAAJgCAABkcnMvZG93&#10;bnJldi54bWxQSwUGAAAAAAQABAD1AAAAhwMAAAAA&#10;" path="m20,264l,264,,14496r20,l20,264xe" fillcolor="#2e3092" stroked="f">
                    <v:path arrowok="t" o:connecttype="custom" o:connectlocs="20,1752;0,1752;0,15984;20,15984;20,1752" o:connectangles="0,0,0,0,0"/>
                  </v:shape>
                  <v:shape id="Freeform 46" o:spid="_x0000_s1049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aM08IA&#10;AADbAAAADwAAAGRycy9kb3ducmV2LnhtbESPQYvCMBSE74L/ITxhb5rawypdo4giuPSkVs+P5tmW&#10;bV5KErW7v34jCB6HmfmGWax604o7Od9YVjCdJCCIS6sbrhQUp914DsIHZI2tZVLwSx5Wy+FggZm2&#10;Dz7Q/RgqESHsM1RQh9BlUvqyJoN+Yjvi6F2tMxiidJXUDh8RblqZJsmnNNhwXKixo01N5c/xZhTI&#10;bXr5y/Opvp6L3N0ueTdb07dSH6N+/QUiUB/e4Vd7rxWkM3h+iT9AL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tozTwgAAANsAAAAPAAAAAAAAAAAAAAAAAJgCAABkcnMvZG93&#10;bnJldi54bWxQSwUGAAAAAAQABAD1AAAAhwMAAAAA&#10;" path="m10964,264r-20,l10944,14496r20,l10964,264xe" fillcolor="#2e3092" stroked="f">
                    <v:path arrowok="t" o:connecttype="custom" o:connectlocs="10964,1752;10944,1752;10944,15984;10964,15984;10964,1752" o:connectangles="0,0,0,0,0"/>
                  </v:shape>
                  <v:shape id="Freeform 45" o:spid="_x0000_s1050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kYob8A&#10;AADbAAAADwAAAGRycy9kb3ducmV2LnhtbERPy4rCMBTdC/MP4QruNLWLUTqmIg6CQ1c+15fm9sE0&#10;NyWJWufrJwvB5eG8V+vBdOJOzreWFcxnCQji0uqWawXn0266BOEDssbOMil4kod1/jFaYabtgw90&#10;P4ZaxBD2GSpoQugzKX3ZkEE/sz1x5CrrDIYIXS21w0cMN51Mk+RTGmw5NjTY07ah8vd4Mwrkd3r9&#10;K4q5ri7nwt2uRb/Y0I9Sk/Gw+QIRaAhv8cu91wrSODZ+iT9A5v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lKRihvwAAANsAAAAPAAAAAAAAAAAAAAAAAJgCAABkcnMvZG93bnJl&#10;di54bWxQSwUGAAAAAAQABAD1AAAAhAMAAAAA&#10;" path="m20,240l,240r,24l20,264r,-24xe" fillcolor="#2e3092" stroked="f">
                    <v:path arrowok="t" o:connecttype="custom" o:connectlocs="20,1728;0,1728;0,1752;20,1752;20,1728" o:connectangles="0,0,0,0,0"/>
                  </v:shape>
                  <v:shape id="Freeform 44" o:spid="_x0000_s1051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W9OsIA&#10;AADbAAAADwAAAGRycy9kb3ducmV2LnhtbESPT4vCMBTE78J+h/AWvGlqD7pWo4giuPTk3/OjebbF&#10;5qUkUbv76TeCsMdhZn7DzJedacSDnK8tKxgNExDEhdU1lwpOx+3gC4QPyBoby6TghzwsFx+9OWba&#10;PnlPj0MoRYSwz1BBFUKbSemLigz6oW2Jo3e1zmCI0pVSO3xGuGlkmiRjabDmuFBhS+uKitvhbhTI&#10;TXr5zfORvp5Pubtf8nayom+l+p/dagYiUBf+w+/2TitIp/D6En+AX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Zb06wgAAANsAAAAPAAAAAAAAAAAAAAAAAJgCAABkcnMvZG93&#10;bnJldi54bWxQSwUGAAAAAAQABAD1AAAAhwMAAAAA&#10;" path="m10964,240r-20,l10944,264r20,l10964,240xe" fillcolor="#2e3092" stroked="f">
                    <v:path arrowok="t" o:connecttype="custom" o:connectlocs="10964,1728;10944,1728;10944,1752;10964,1752;10964,1728" o:connectangles="0,0,0,0,0"/>
                  </v:shape>
                  <v:shape id="Freeform 43" o:spid="_x0000_s1052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aCer8A&#10;AADbAAAADwAAAGRycy9kb3ducmV2LnhtbERPy4rCMBTdD/gP4QruxrQKM1KNRRwGlK58ri/NtS02&#10;NyWJWv36yUKY5eG8F3lvWnEn5xvLCtJxAoK4tLrhSsHx8Ps5A+EDssbWMil4kod8OfhYYKbtg3d0&#10;34dKxBD2GSqoQ+gyKX1Zk0E/th1x5C7WGQwRukpqh48Yblo5SZIvabDh2FBjR+uayuv+ZhTIn8n5&#10;VRSpvpyOhbudi+57RVulRsN+NQcRqA//4rd7oxVM4/r4Jf4Aufw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ehoJ6vwAAANsAAAAPAAAAAAAAAAAAAAAAAJgCAABkcnMvZG93bnJl&#10;di54bWxQSwUGAAAAAAQABAD1AAAAhAMAAAAA&#10;" path="m23,216r-21,l1,240r20,l23,216xe" fillcolor="#2e3092" stroked="f">
                    <v:path arrowok="t" o:connecttype="custom" o:connectlocs="23,1704;2,1704;1,1728;21,1728;23,1704" o:connectangles="0,0,0,0,0"/>
                  </v:shape>
                  <v:shape id="Freeform 42" o:spid="_x0000_s1053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on4cMA&#10;AADbAAAADwAAAGRycy9kb3ducmV2LnhtbESPS2vDMBCE74X+B7GF3GrZCbTBsRxCQqHFp+Z1Xqz1&#10;g1grIymJ219fFQo9DjPzDVOsJzOIGznfW1aQJSkI4trqnlsFx8Pb8xKED8gaB8uk4Is8rMvHhwJz&#10;be/8Sbd9aEWEsM9RQRfCmEvp644M+sSOxNFrrDMYonSt1A7vEW4GOU/TF2mw57jQ4UjbjurL/moU&#10;yN38/F1VmW5Ox8pdz9X4uqEPpWZP02YFItAU/sN/7XetYJHB75f4A2T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con4cMAAADbAAAADwAAAAAAAAAAAAAAAACYAgAAZHJzL2Rv&#10;d25yZXYueG1sUEsFBgAAAAAEAAQA9QAAAIgDAAAAAA==&#10;" path="m10962,216r-21,l10943,240r20,l10962,216xe" fillcolor="#2e3092" stroked="f">
                    <v:path arrowok="t" o:connecttype="custom" o:connectlocs="10962,1704;10941,1704;10943,1728;10963,1728;10962,1704" o:connectangles="0,0,0,0,0"/>
                  </v:shape>
                  <v:shape id="Freeform 41" o:spid="_x0000_s1054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i5lsIA&#10;AADbAAAADwAAAGRycy9kb3ducmV2LnhtbESPT4vCMBTE78J+h/AWvGlqBVeqUUQRXHry7/nRPNti&#10;81KSqN399BtB2OMwM79h5svONOJBzteWFYyGCQjiwuqaSwWn43YwBeEDssbGMin4IQ/LxUdvjpm2&#10;T97T4xBKESHsM1RQhdBmUvqiIoN+aFvi6F2tMxiidKXUDp8RbhqZJslEGqw5LlTY0rqi4na4GwVy&#10;k15+83ykr+dT7u6XvP1a0bdS/c9uNQMRqAv/4Xd7pxWMU3h9iT9AL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GLmWwgAAANsAAAAPAAAAAAAAAAAAAAAAAJgCAABkcnMvZG93&#10;bnJldi54bWxQSwUGAAAAAAQABAD1AAAAhwMAAAAA&#10;" path="m29,192r-22,l5,216r21,l29,192xe" fillcolor="#2e3092" stroked="f">
                    <v:path arrowok="t" o:connecttype="custom" o:connectlocs="29,1680;7,1680;5,1704;26,1704;29,1680" o:connectangles="0,0,0,0,0"/>
                  </v:shape>
                  <v:shape id="Freeform 40" o:spid="_x0000_s1055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QcDcEA&#10;AADbAAAADwAAAGRycy9kb3ducmV2LnhtbESPT4vCMBTE74LfITzBm6YquFKNIi4LSk/+PT+aZ1ts&#10;XkoSte6n3wjCHoeZ+Q2zWLWmFg9yvrKsYDRMQBDnVldcKDgdfwYzED4ga6wtk4IXeVgtu50Fpto+&#10;eU+PQyhEhLBPUUEZQpNK6fOSDPqhbYijd7XOYIjSFVI7fEa4qeU4SabSYMVxocSGNiXlt8PdKJDf&#10;48tvlo309XzK3P2SNV9r2inV77XrOYhAbfgPf9pbrWAygfeX+APk8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UHA3BAAAA2wAAAA8AAAAAAAAAAAAAAAAAmAIAAGRycy9kb3du&#10;cmV2LnhtbFBLBQYAAAAABAAEAPUAAACGAwAAAAA=&#10;" path="m10957,192r-22,l10938,216r21,l10957,192xe" fillcolor="#2e3092" stroked="f">
                    <v:path arrowok="t" o:connecttype="custom" o:connectlocs="10957,1680;10935,1680;10938,1704;10959,1704;10957,1680" o:connectangles="0,0,0,0,0"/>
                  </v:shape>
                  <v:shape id="Freeform 39" o:spid="_x0000_s1056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2EecQA&#10;AADbAAAADwAAAGRycy9kb3ducmV2LnhtbESPQWvCQBSE7wX/w/IEb3UTLVWiaxBLoSWnWvX8yD6T&#10;YPZt2N3EtL++Wyj0OMzMN8w2H00rBnK+sawgnScgiEurG64UnD5fH9cgfEDW2FomBV/kId9NHraY&#10;aXvnDxqOoRIRwj5DBXUIXSalL2sy6Oe2I47e1TqDIUpXSe3wHuGmlYskeZYGG44LNXZ0qKm8HXuj&#10;QL4sLt9Fkerr+VS4/lJ0qz29KzWbjvsNiEBj+A//td+0guUT/H6JP0D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9hHnEAAAA2wAAAA8AAAAAAAAAAAAAAAAAmAIAAGRycy9k&#10;b3ducmV2LnhtbFBLBQYAAAAABAAEAPUAAACJAwAAAAA=&#10;" path="m35,168r-20,l12,192r19,l35,168xe" fillcolor="#2e3092" stroked="f">
                    <v:path arrowok="t" o:connecttype="custom" o:connectlocs="35,1656;15,1656;12,1680;31,1680;35,1656" o:connectangles="0,0,0,0,0"/>
                  </v:shape>
                  <v:shape id="Freeform 38" o:spid="_x0000_s1057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Eh4sQA&#10;AADbAAAADwAAAGRycy9kb3ducmV2LnhtbESPQWvCQBSE7wX/w/IEb3UTpVWiaxBLoSWnWvX8yD6T&#10;YPZt2N3EtL++Wyj0OMzMN8w2H00rBnK+sawgnScgiEurG64UnD5fH9cgfEDW2FomBV/kId9NHraY&#10;aXvnDxqOoRIRwj5DBXUIXSalL2sy6Oe2I47e1TqDIUpXSe3wHuGmlYskeZYGG44LNXZ0qKm8HXuj&#10;QL4sLt9Fkerr+VS4/lJ0qz29KzWbjvsNiEBj+A//td+0guUT/H6JP0D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7xIeLEAAAA2wAAAA8AAAAAAAAAAAAAAAAAmAIAAGRycy9k&#10;b3ducmV2LnhtbFBLBQYAAAAABAAEAPUAAACJAwAAAAA=&#10;" path="m10949,168r-20,l10933,192r19,l10949,168xe" fillcolor="#2e3092" stroked="f">
                    <v:path arrowok="t" o:connecttype="custom" o:connectlocs="10949,1656;10929,1656;10933,1680;10952,1680;10949,1656" o:connectangles="0,0,0,0,0"/>
                  </v:shape>
                  <v:shape id="Freeform 37" o:spid="_x0000_s1058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O/lcEA&#10;AADbAAAADwAAAGRycy9kb3ducmV2LnhtbESPQYvCMBSE74L/ITzBm6Yq6FKNIorg0tO66vnRPNti&#10;81KSqHV/vREWPA4z8w2zWLWmFndyvrKsYDRMQBDnVldcKDj+7gZfIHxA1lhbJgVP8rBadjsLTLV9&#10;8A/dD6EQEcI+RQVlCE0qpc9LMuiHtiGO3sU6gyFKV0jt8BHhppbjJJlKgxXHhRIb2pSUXw83o0Bu&#10;x+e/LBvpy+mYuds5a2Zr+laq32vXcxCB2vAJ/7f3WsFkCu8v8Qf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4jv5XBAAAA2wAAAA8AAAAAAAAAAAAAAAAAmAIAAGRycy9kb3du&#10;cmV2LnhtbFBLBQYAAAAABAAEAPUAAACGAwAAAAA=&#10;" path="m46,144r-21,l21,168r21,l46,144xe" fillcolor="#2e3092" stroked="f">
                    <v:path arrowok="t" o:connecttype="custom" o:connectlocs="46,1632;25,1632;21,1656;42,1656;46,1632" o:connectangles="0,0,0,0,0"/>
                  </v:shape>
                  <v:shape id="Freeform 36" o:spid="_x0000_s1059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8aDsEA&#10;AADbAAAADwAAAGRycy9kb3ducmV2LnhtbESPQYvCMBSE74L/ITzBm6Yq6FKNIorg0tO66vnRPNti&#10;81KSqHV/vVkQPA4z8w2zWLWmFndyvrKsYDRMQBDnVldcKDj+7gZfIHxA1lhbJgVP8rBadjsLTLV9&#10;8A/dD6EQEcI+RQVlCE0qpc9LMuiHtiGO3sU6gyFKV0jt8BHhppbjJJlKgxXHhRIb2pSUXw83o0Bu&#10;x+e/LBvpy+mYuds5a2Zr+laq32vXcxCB2vAJv9t7rWAyg/8v8Qf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FvGg7BAAAA2wAAAA8AAAAAAAAAAAAAAAAAmAIAAGRycy9kb3du&#10;cmV2LnhtbFBLBQYAAAAABAAEAPUAAACGAwAAAAA=&#10;" path="m10939,144r-21,l10922,168r21,l10939,144xe" fillcolor="#2e3092" stroked="f">
                    <v:path arrowok="t" o:connecttype="custom" o:connectlocs="10939,1632;10918,1632;10922,1656;10943,1656;10939,1632" o:connectangles="0,0,0,0,0"/>
                  </v:shape>
                  <v:shape id="Freeform 35" o:spid="_x0000_s1060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COfL8A&#10;AADbAAAADwAAAGRycy9kb3ducmV2LnhtbERPy4rCMBTdD/gP4QruxrQKM1KNRRwGlK58ri/NtS02&#10;NyWJWv36yUKY5eG8F3lvWnEn5xvLCtJxAoK4tLrhSsHx8Ps5A+EDssbWMil4kod8OfhYYKbtg3d0&#10;34dKxBD2GSqoQ+gyKX1Zk0E/th1x5C7WGQwRukpqh48Yblo5SZIvabDh2FBjR+uayuv+ZhTIn8n5&#10;VRSpvpyOhbudi+57RVulRsN+NQcRqA//4rd7oxVM49j4Jf4Aufw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g8I58vwAAANsAAAAPAAAAAAAAAAAAAAAAAJgCAABkcnMvZG93bnJl&#10;di54bWxQSwUGAAAAAAQABAD1AAAAhAMAAAAA&#10;" path="m60,120r-23,l33,144r22,l60,120xe" fillcolor="#2e3092" stroked="f">
                    <v:path arrowok="t" o:connecttype="custom" o:connectlocs="60,1608;37,1608;33,1632;55,1632;60,1608" o:connectangles="0,0,0,0,0"/>
                  </v:shape>
                  <v:shape id="Freeform 34" o:spid="_x0000_s1061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wr58QA&#10;AADbAAAADwAAAGRycy9kb3ducmV2LnhtbESPQWvCQBSE7wX/w/IEb3UThVajaxBLoSWnWvX8yD6T&#10;YPZt2N3EtL++Wyj0OMzMN8w2H00rBnK+sawgnScgiEurG64UnD5fH1cgfEDW2FomBV/kId9NHraY&#10;aXvnDxqOoRIRwj5DBXUIXSalL2sy6Oe2I47e1TqDIUpXSe3wHuGmlYskeZIGG44LNXZ0qKm8HXuj&#10;QL4sLt9Fkerr+VS4/lJ0z3t6V2o2HfcbEIHG8B/+a79pBcs1/H6JP0D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+8K+fEAAAA2wAAAA8AAAAAAAAAAAAAAAAAmAIAAGRycy9k&#10;b3ducmV2LnhtbFBLBQYAAAAABAAEAPUAAACJAwAAAAA=&#10;" path="m10927,120r-23,l10909,144r22,l10927,120xe" fillcolor="#2e3092" stroked="f">
                    <v:path arrowok="t" o:connecttype="custom" o:connectlocs="10927,1608;10904,1608;10909,1632;10931,1632;10927,1608" o:connectangles="0,0,0,0,0"/>
                  </v:shape>
                  <v:shape id="Freeform 33" o:spid="_x0000_s1062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DxB78A&#10;AADbAAAADwAAAGRycy9kb3ducmV2LnhtbERPy4rCMBTdD/gP4QruxrQiM1KNRRwGlK58ri/NtS02&#10;NyWJWv36yUKY5eG8F3lvWnEn5xvLCtJxAoK4tLrhSsHx8Ps5A+EDssbWMil4kod8OfhYYKbtg3d0&#10;34dKxBD2GSqoQ+gyKX1Zk0E/th1x5C7WGQwRukpqh48Yblo5SZIvabDh2FBjR+uayuv+ZhTIn8n5&#10;VRSpvpyOhbudi+57RVulRsN+NQcRqA//4rd7oxVM4/r4Jf4Aufw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GgPEHvwAAANsAAAAPAAAAAAAAAAAAAAAAAJgCAABkcnMvZG93bnJl&#10;di54bWxQSwUGAAAAAAQABAD1AAAAhAMAAAAA&#10;" path="m82,96r-30,l47,120r29,l82,96xe" fillcolor="#2e3092" stroked="f">
                    <v:path arrowok="t" o:connecttype="custom" o:connectlocs="82,1584;52,1584;47,1608;76,1608;82,1584" o:connectangles="0,0,0,0,0"/>
                  </v:shape>
                  <v:shape id="Freeform 32" o:spid="_x0000_s1063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xUnMMA&#10;AADbAAAADwAAAGRycy9kb3ducmV2LnhtbESPS2vDMBCE74X+B7GF3GrZIbTBsRxCQqHFp+Z1Xqz1&#10;g1grIymJ219fFQo9DjPzDVOsJzOIGznfW1aQJSkI4trqnlsFx8Pb8xKED8gaB8uk4Is8rMvHhwJz&#10;be/8Sbd9aEWEsM9RQRfCmEvp644M+sSOxNFrrDMYonSt1A7vEW4GOU/TF2mw57jQ4UjbjurL/moU&#10;yN38/F1VmW5Ox8pdz9X4uqEPpWZP02YFItAU/sN/7XetYJHB75f4A2T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cxUnMMAAADbAAAADwAAAAAAAAAAAAAAAACYAgAAZHJzL2Rv&#10;d25yZXYueG1sUEsFBgAAAAAEAAQA9QAAAIgDAAAAAA==&#10;" path="m10912,96r-30,l10888,120r29,l10912,96xe" fillcolor="#2e3092" stroked="f">
                    <v:path arrowok="t" o:connecttype="custom" o:connectlocs="10912,1584;10882,1584;10888,1608;10917,1608;10912,1584" o:connectangles="0,0,0,0,0"/>
                  </v:shape>
                  <v:shape id="Freeform 31" o:spid="_x0000_s1064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7K68IA&#10;AADbAAAADwAAAGRycy9kb3ducmV2LnhtbESPT4vCMBTE78J+h/AWvGlqEVeqUUQRXHry7/nRPNti&#10;81KSqN399BtB2OMwM79h5svONOJBzteWFYyGCQjiwuqaSwWn43YwBeEDssbGMin4IQ/LxUdvjpm2&#10;T97T4xBKESHsM1RQhdBmUvqiIoN+aFvi6F2tMxiidKXUDp8RbhqZJslEGqw5LlTY0rqi4na4GwVy&#10;k15+83ykr+dT7u6XvP1a0bdS/c9uNQMRqAv/4Xd7pxWMU3h9iT9AL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HsrrwgAAANsAAAAPAAAAAAAAAAAAAAAAAJgCAABkcnMvZG93&#10;bnJldi54bWxQSwUGAAAAAAQABAD1AAAAhwMAAAAA&#10;" path="m108,72r-34,l68,96r33,l108,72xe" fillcolor="#2e3092" stroked="f">
                    <v:path arrowok="t" o:connecttype="custom" o:connectlocs="108,1560;74,1560;68,1584;101,1584;108,1560" o:connectangles="0,0,0,0,0"/>
                  </v:shape>
                  <v:shape id="Freeform 30" o:spid="_x0000_s1065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JvcMQA&#10;AADbAAAADwAAAGRycy9kb3ducmV2LnhtbESPQWvCQBSE7wX/w/IEb3UTLVWiaxBLoSWnWvX8yD6T&#10;YPZt2N3EtL++Wyj0OMzMN8w2H00rBnK+sawgnScgiEurG64UnD5fH9cgfEDW2FomBV/kId9NHraY&#10;aXvnDxqOoRIRwj5DBXUIXSalL2sy6Oe2I47e1TqDIUpXSe3wHuGmlYskeZYGG44LNXZ0qKm8HXuj&#10;QL4sLt9Fkerr+VS4/lJ0qz29KzWbjvsNiEBj+A//td+0gqcl/H6JP0D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Sb3DEAAAA2wAAAA8AAAAAAAAAAAAAAAAAmAIAAGRycy9k&#10;b3ducmV2LnhtbFBLBQYAAAAABAAEAPUAAACJAwAAAAA=&#10;" path="m10890,72r-34,l10863,96r33,l10890,72xe" fillcolor="#2e3092" stroked="f">
                    <v:path arrowok="t" o:connecttype="custom" o:connectlocs="10890,1560;10856,1560;10863,1584;10896,1584;10890,1560" o:connectangles="0,0,0,0,0"/>
                  </v:shape>
                  <v:shape id="Freeform 29" o:spid="_x0000_s1066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v3BMEA&#10;AADbAAAADwAAAGRycy9kb3ducmV2LnhtbESPT4vCMBTE74LfITzBm6aKuFKNIi4LSk/+PT+aZ1ts&#10;XkoSte6n3wjCHoeZ+Q2zWLWmFg9yvrKsYDRMQBDnVldcKDgdfwYzED4ga6wtk4IXeVgtu50Fpto+&#10;eU+PQyhEhLBPUUEZQpNK6fOSDPqhbYijd7XOYIjSFVI7fEa4qeU4SabSYMVxocSGNiXlt8PdKJDf&#10;48tvlo309XzK3P2SNV9r2inV77XrOYhAbfgPf9pbrWAygfeX+APk8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m79wTBAAAA2wAAAA8AAAAAAAAAAAAAAAAAmAIAAGRycy9kb3du&#10;cmV2LnhtbFBLBQYAAAAABAAEAPUAAACGAwAAAAA=&#10;" path="m138,48r-39,l93,72r37,l138,48xe" fillcolor="#2e3092" stroked="f">
                    <v:path arrowok="t" o:connecttype="custom" o:connectlocs="138,1536;99,1536;93,1560;130,1560;138,1536" o:connectangles="0,0,0,0,0"/>
                  </v:shape>
                  <v:shape id="Freeform 28" o:spid="_x0000_s1067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dSn8QA&#10;AADbAAAADwAAAGRycy9kb3ducmV2LnhtbESPQWvCQBSE7wX/w/IEb3UTsVWiaxBLoSWnWvX8yD6T&#10;YPZt2N3EtL++Wyj0OMzMN8w2H00rBnK+sawgnScgiEurG64UnD5fH9cgfEDW2FomBV/kId9NHraY&#10;aXvnDxqOoRIRwj5DBXUIXSalL2sy6Oe2I47e1TqDIUpXSe3wHuGmlYskeZYGG44LNXZ0qKm8HXuj&#10;QL4sLt9Fkerr+VS4/lJ0qz29KzWbjvsNiEBj+A//td+0guUT/H6JP0D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b3Up/EAAAA2wAAAA8AAAAAAAAAAAAAAAAAmAIAAGRycy9k&#10;b3ducmV2LnhtbFBLBQYAAAAABAAEAPUAAACJAwAAAAA=&#10;" path="m10864,48r-38,l10834,72r37,l10864,48xe" fillcolor="#2e3092" stroked="f">
                    <v:path arrowok="t" o:connecttype="custom" o:connectlocs="10864,1536;10826,1536;10834,1560;10871,1560;10864,1536" o:connectangles="0,0,0,0,0"/>
                  </v:shape>
                  <v:shape id="Freeform 27" o:spid="_x0000_s1068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XM6MEA&#10;AADbAAAADwAAAGRycy9kb3ducmV2LnhtbESPQYvCMBSE74L/ITzBm6aK6FKNIorg0tO66vnRPNti&#10;81KSqHV/vREWPA4z8w2zWLWmFndyvrKsYDRMQBDnVldcKDj+7gZfIHxA1lhbJgVP8rBadjsLTLV9&#10;8A/dD6EQEcI+RQVlCE0qpc9LMuiHtiGO3sU6gyFKV0jt8BHhppbjJJlKgxXHhRIb2pSUXw83o0Bu&#10;x+e/LBvpy+mYuds5a2Zr+laq32vXcxCB2vAJ/7f3WsFkCu8v8Qf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lzOjBAAAA2wAAAA8AAAAAAAAAAAAAAAAAmAIAAGRycy9kb3du&#10;cmV2LnhtbFBLBQYAAAAABAAEAPUAAACGAwAAAAA=&#10;" path="m197,24r-54,l135,48r53,l197,24xe" fillcolor="#2e3092" stroked="f">
                    <v:path arrowok="t" o:connecttype="custom" o:connectlocs="197,1512;143,1512;135,1536;188,1536;197,1512" o:connectangles="0,0,0,0,0"/>
                  </v:shape>
                  <v:shape id="Freeform 26" o:spid="_x0000_s1069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lpc8EA&#10;AADbAAAADwAAAGRycy9kb3ducmV2LnhtbESPQYvCMBSE74L/ITzBm6aK6FKNIorg0tO66vnRPNti&#10;81KSqHV/vVkQPA4z8w2zWLWmFndyvrKsYDRMQBDnVldcKDj+7gZfIHxA1lhbJgVP8rBadjsLTLV9&#10;8A/dD6EQEcI+RQVlCE0qpc9LMuiHtiGO3sU6gyFKV0jt8BHhppbjJJlKgxXHhRIb2pSUXw83o0Bu&#10;x+e/LBvpy+mYuds5a2Zr+laq32vXcxCB2vAJv9t7rWAyg/8v8Qf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lpaXPBAAAA2wAAAA8AAAAAAAAAAAAAAAAAmAIAAGRycy9kb3du&#10;cmV2LnhtbFBLBQYAAAAABAAEAPUAAACGAwAAAAA=&#10;" path="m10821,24r-54,l10776,48r53,l10821,24xe" fillcolor="#2e3092" stroked="f">
                    <v:path arrowok="t" o:connecttype="custom" o:connectlocs="10821,1512;10767,1512;10776,1536;10829,1536;10821,1512" o:connectangles="0,0,0,0,0"/>
                  </v:shape>
                  <v:shape id="Freeform 25" o:spid="_x0000_s1070" style="position:absolute;left:448;top:1488;width:10965;height:14736;visibility:visible;mso-wrap-style:square;v-text-anchor:top" coordsize="10965,14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b9Ab8A&#10;AADbAAAADwAAAGRycy9kb3ducmV2LnhtbERPy4rCMBTdD/gP4QruxrQiM1KNRRwGlK58ri/NtS02&#10;NyWJWv36yUKY5eG8F3lvWnEn5xvLCtJxAoK4tLrhSsHx8Ps5A+EDssbWMil4kod8OfhYYKbtg3d0&#10;34dKxBD2GSqoQ+gyKX1Zk0E/th1x5C7WGQwRukpqh48Yblo5SZIvabDh2FBjR+uayuv+ZhTIn8n5&#10;VRSpvpyOhbudi+57RVulRsN+NQcRqA//4rd7oxVM49j4Jf4Aufw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49v0BvwAAANsAAAAPAAAAAAAAAAAAAAAAAJgCAABkcnMvZG93bnJl&#10;di54bWxQSwUGAAAAAAQABAD1AAAAhAMAAAAA&#10;" path="m10755,l209,r-9,24l10764,24,10755,xe" fillcolor="#2e3092" stroked="f">
                    <v:path arrowok="t" o:connecttype="custom" o:connectlocs="10755,1488;209,1488;200,1512;10764,1512;10755,1488" o:connectangles="0,0,0,0,0"/>
                  </v:shape>
                </v:group>
                <v:group id="Group 20" o:spid="_x0000_s1071" style="position:absolute;left:4423;top:1226;width:3015;height:530" coordorigin="4423,1226" coordsize="3015,5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<v:shape id="Freeform 23" o:spid="_x0000_s1072" style="position:absolute;left:4423;top:1226;width:3015;height:530;visibility:visible;mso-wrap-style:square;v-text-anchor:top" coordsize="3015,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g38cAA&#10;AADbAAAADwAAAGRycy9kb3ducmV2LnhtbERPy4rCMBTdC/5DuII7TTs6orVRZAaps/QBbi/NtS02&#10;N7XJaJ2vnywEl4fzTtedqcWdWldZVhCPIxDEudUVFwpOx+1oDsJ5ZI21ZVLwJAfrVb+XYqLtg/d0&#10;P/hChBB2CSoovW8SKV1ekkE3tg1x4C62NegDbAupW3yEcFPLjyiaSYMVh4YSG/oqKb8efo2CiM9/&#10;i59JE09v5202/9ZZLfeZUsNBt1mC8NT5t/jl3mkFn2F9+BJ+gFz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Bg38cAAAADbAAAADwAAAAAAAAAAAAAAAACYAgAAZHJzL2Rvd25y&#10;ZXYueG1sUEsFBgAAAAAEAAQA9QAAAIUDAAAAAA==&#10;" path="m2934,437l80,437r6,5l136,476r59,27l260,521r61,8l353,530r2308,l2724,526r68,-14l2854,489r53,-31l2934,437xe" stroked="f">
                    <v:path arrowok="t" o:connecttype="custom" o:connectlocs="2934,1663;80,1663;86,1668;136,1702;195,1729;260,1747;321,1755;353,1756;2661,1756;2724,1752;2792,1738;2854,1715;2907,1684;2934,1663" o:connectangles="0,0,0,0,0,0,0,0,0,0,0,0,0,0"/>
                  </v:shape>
                  <v:shape id="Freeform 22" o:spid="_x0000_s1073" style="position:absolute;left:4423;top:1226;width:3015;height:530;visibility:visible;mso-wrap-style:square;v-text-anchor:top" coordsize="3015,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SSasMA&#10;AADbAAAADwAAAGRycy9kb3ducmV2LnhtbESPS4vCQBCE7wv+h6GFva2T+EKjo4gi2T36AK9Npk2C&#10;mZ6YGTXrr99ZEDwWVfUVNV+2phJ3alxpWUHci0AQZ1aXnCs4HrZfExDOI2usLJOCX3KwXHQ+5pho&#10;++Ad3fc+FwHCLkEFhfd1IqXLCjLoerYmDt7ZNgZ9kE0udYOPADeV7EfRWBosOSwUWNO6oOyyvxkF&#10;EZ+e059BHQ+vp2062ei0krtUqc9uu5qB8NT6d/jV/tYKRjH8fwk/QC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1SSasMAAADbAAAADwAAAAAAAAAAAAAAAACYAgAAZHJzL2Rv&#10;d25yZXYueG1sUEsFBgAAAAAEAAQA9QAAAIgDAAAAAA==&#10;" path="m3014,254l,254r,21l,283r3014,l3014,275r,-21xe" stroked="f">
                    <v:path arrowok="t" o:connecttype="custom" o:connectlocs="3014,1480;0,1480;0,1501;0,1509;3014,1509;3014,1501;3014,1480" o:connectangles="0,0,0,0,0,0,0"/>
                  </v:shape>
                  <v:shape id="Freeform 21" o:spid="_x0000_s1074" style="position:absolute;left:4423;top:1226;width:3015;height:530;visibility:visible;mso-wrap-style:square;v-text-anchor:top" coordsize="3015,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YMHcQA&#10;AADbAAAADwAAAGRycy9kb3ducmV2LnhtbESPT2vCQBTE74LfYXlCb2Zj2kqMrqG0SOzRP+D1kX0m&#10;wezbNLvVtJ/eLRQ8DjPzG2aVD6YVV+pdY1nBLIpBEJdWN1wpOB420xSE88gaW8uk4Icc5OvxaIWZ&#10;tjfe0XXvKxEg7DJUUHvfZVK6siaDLrIdcfDOtjfog+wrqXu8BbhpZRLHc2mw4bBQY0fvNZWX/bdR&#10;EPPpd/H53M1evk6bIv3QRSt3hVJPk+FtCcLT4B/h//ZWK3hN4O9L+AFyf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+GDB3EAAAA2wAAAA8AAAAAAAAAAAAAAAAAmAIAAGRycy9k&#10;b3ducmV2LnhtbFBLBQYAAAAABAAEAPUAAACJAwAAAAA=&#10;" path="m2661,l353,,342,,280,5,213,20,152,45,100,77,80,93r2854,l2885,58,2828,30,2763,11,2703,2,2661,xe" stroked="f">
                    <v:path arrowok="t" o:connecttype="custom" o:connectlocs="2661,1226;353,1226;342,1226;280,1231;213,1246;152,1271;100,1303;80,1319;2934,1319;2885,1284;2828,1256;2763,1237;2703,1228;2661,1226" o:connectangles="0,0,0,0,0,0,0,0,0,0,0,0,0,0"/>
                  </v:shape>
                </v:group>
                <v:group id="Group 11" o:spid="_x0000_s1075" style="position:absolute;left:4413;top:1216;width:3035;height:550" coordorigin="4413,1216" coordsize="3035,5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<v:shape id="Freeform 19" o:spid="_x0000_s1076" style="position:absolute;left:4413;top:1216;width:3035;height:550;visibility:visible;mso-wrap-style:square;v-text-anchor:top" coordsize="3035,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0YJMIA&#10;AADbAAAADwAAAGRycy9kb3ducmV2LnhtbESPQWvCQBSE7wX/w/KE3urGJhGNrqKC0GtSoddH9pkN&#10;yb4N2a2m/94tFHocZuYbZneYbC/uNPrWsYLlIgFBXDvdcqPg+nl5W4PwAVlj75gU/JCHw372ssNC&#10;uweXdK9CIyKEfYEKTAhDIaWvDVn0CzcQR+/mRoshyrGResRHhNtevifJSlpsOS4YHOhsqO6qb6vg&#10;1G2+0hXfhrTKmU1VXjdZ3yn1Op+OWxCBpvAf/mt/aAV5Br9f4g+Q+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PRgkwgAAANsAAAAPAAAAAAAAAAAAAAAAAJgCAABkcnMvZG93&#10;bnJldi54bWxQSwUGAAAAAAQABAD1AAAAhwMAAAAA&#10;" path="m2722,547r-2410,l322,550r2390,l2722,547xe" fillcolor="#2e3092" stroked="f">
                    <v:path arrowok="t" o:connecttype="custom" o:connectlocs="2722,1763;312,1763;322,1766;2712,1766;2722,1763" o:connectangles="0,0,0,0,0"/>
                  </v:shape>
                  <v:shape id="Freeform 18" o:spid="_x0000_s1077" style="position:absolute;left:4413;top:1216;width:3035;height:550;visibility:visible;mso-wrap-style:square;v-text-anchor:top" coordsize="3035,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G9v8IA&#10;AADbAAAADwAAAGRycy9kb3ducmV2LnhtbESPwWrDMBBE74X8g9hAb7XcpA6JG8WkhUKvcQy5LtbG&#10;MrZWxlId5++jQqHHYWbeMPtitr2YaPStYwWvSQqCuHa65UZBdf562YLwAVlj75gU3MlDcVg87THX&#10;7sYnmsrQiAhhn6MCE8KQS+lrQxZ94gbi6F3daDFEOTZSj3iLcNvLVZpupMWW44LBgT4N1V35YxV8&#10;dLvLesPXYV1mzKY8Vbu3vlPqeTkf30EEmsN/+K/9rRVkGfx+iT9AH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cb2/wgAAANsAAAAPAAAAAAAAAAAAAAAAAJgCAABkcnMvZG93&#10;bnJldi54bWxQSwUGAAAAAAQABAD1AAAAhwMAAAAA&#10;" path="m2742,545r-2450,l302,547r2430,l2742,545xe" fillcolor="#2e3092" stroked="f">
                    <v:path arrowok="t" o:connecttype="custom" o:connectlocs="2742,1761;292,1761;302,1763;2732,1763;2742,1761" o:connectangles="0,0,0,0,0"/>
                  </v:shape>
                  <v:shape id="Freeform 17" o:spid="_x0000_s1078" style="position:absolute;left:4413;top:1216;width:3035;height:550;visibility:visible;mso-wrap-style:square;v-text-anchor:top" coordsize="3035,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MjyMAA&#10;AADbAAAADwAAAGRycy9kb3ducmV2LnhtbESPT4vCMBTE74LfITzBm6brn6Jdo6iw4NUqeH00z6a0&#10;eSlN1PrtzcLCHoeZ+Q2z2fW2EU/qfOVYwdc0AUFcOF1xqeB6+ZmsQPiArLFxTAre5GG3HQ42mGn3&#10;4jM981CKCGGfoQITQptJ6QtDFv3UtcTRu7vOYoiyK6Xu8BXhtpGzJEmlxYrjgsGWjoaKOn9YBYd6&#10;fZunfG/n+ZLZ5OfretHUSo1H/f4bRKA+/If/2ietYJnC75f4A+T2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6MjyMAAAADbAAAADwAAAAAAAAAAAAAAAACYAgAAZHJzL2Rvd25y&#10;ZXYueG1sUEsFBgAAAAAEAAQA9QAAAIUDAAAAAA==&#10;" path="m2770,540r-2506,l283,545r2468,l2770,540xe" fillcolor="#2e3092" stroked="f">
                    <v:path arrowok="t" o:connecttype="custom" o:connectlocs="2770,1756;264,1756;283,1761;2751,1761;2770,1756" o:connectangles="0,0,0,0,0"/>
                  </v:shape>
                  <v:shape id="Freeform 16" o:spid="_x0000_s1079" style="position:absolute;left:4413;top:1216;width:3035;height:550;visibility:visible;mso-wrap-style:square;v-text-anchor:top" coordsize="3035,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+GU8IA&#10;AADbAAAADwAAAGRycy9kb3ducmV2LnhtbESPQWvCQBSE7wX/w/KE3upGbWyNrqEVCr0mFXp9ZJ/Z&#10;kOzbkF1j+u9dQehxmJlvmH0+2U6MNPjGsYLlIgFBXDndcK3g9PP18g7CB2SNnWNS8Ece8sPsaY+Z&#10;dlcuaCxDLSKEfYYKTAh9JqWvDFn0C9cTR+/sBoshyqGWesBrhNtOrpJkIy02HBcM9nQ0VLXlxSr4&#10;bLe/6w2f+3WZMpuyOG1fu1ap5/n0sQMRaAr/4Uf7WytI3+D+Jf4Aeb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74ZTwgAAANsAAAAPAAAAAAAAAAAAAAAAAJgCAABkcnMvZG93&#10;bnJldi54bWxQSwUGAAAAAAQABAD1AAAAhwMAAAAA&#10;" path="m2770,10l264,10,218,22r-9,5l192,31r-9,5l175,39r-8,4l159,46r-8,5l143,55r-7,3l99,84r-8,5l84,96r-8,7l69,108,39,147r-5,7l29,161r-5,7l20,178r-4,7l13,195r-3,7l7,211,5,221r-2,7l2,238r-1,9l,257r,7l,286r,9l1,305r1,10l3,322r2,9l7,341r3,7l13,358r3,9l20,375r4,7l29,391r40,51l99,468r8,7l114,480r7,5l128,490r8,2l143,497r8,5l159,507r8,2l175,514r8,2l192,521r26,7l227,533r27,7l2780,540r27,-7l2812,531r-2481,l321,528r-10,l300,526r-10,l271,521r-10,l233,514r-9,-5l206,504r-9,-5l188,497r-8,-5l172,490r-8,-5l156,483r-8,-5l111,451r-8,-4l56,396,46,379r-4,-7l37,365,34,355r-3,-7l28,339r-3,-8l23,322,22,312r-1,-7l20,295r,-9l20,264r,-7l21,247r1,-9l23,231r2,-10l28,214r3,-10l34,195r3,-8l42,180r4,-9l88,120r23,-19l119,94,164,67r8,-4l180,58r8,-3l197,51r18,-5l224,41,271,29r10,l300,24r11,l321,22r2495,l2770,10xe" fillcolor="#2e3092" stroked="f">
                    <v:path arrowok="t" o:connecttype="custom" o:connectlocs="264,1226;209,1243;183,1252;167,1259;151,1267;136,1274;91,1305;76,1319;39,1363;29,1377;20,1394;13,1411;7,1427;3,1444;1,1463;0,1480;0,1511;2,1531;5,1547;10,1564;16,1583;24,1598;69,1658;107,1691;121,1701;136,1708;151,1718;167,1725;183,1732;218,1744;254,1756;2807,1749;331,1747;311,1744;290,1742;261,1737;224,1725;197,1715;180,1708;164,1701;148,1694;103,1663;46,1595;37,1581;31,1564;25,1547;22,1528;20,1511;20,1480;21,1463;23,1447;28,1430;34,1411;42,1396;88,1336;119,1310;172,1279;188,1271;215,1262;271,1245;300,1240;321,1238;2770,1226" o:connectangles="0,0,0,0,0,0,0,0,0,0,0,0,0,0,0,0,0,0,0,0,0,0,0,0,0,0,0,0,0,0,0,0,0,0,0,0,0,0,0,0,0,0,0,0,0,0,0,0,0,0,0,0,0,0,0,0,0,0,0,0,0,0,0"/>
                  </v:shape>
                  <v:shape id="Freeform 15" o:spid="_x0000_s1080" style="position:absolute;left:4413;top:1216;width:3035;height:550;visibility:visible;mso-wrap-style:square;v-text-anchor:top" coordsize="3035,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ASIb0A&#10;AADbAAAADwAAAGRycy9kb3ducmV2LnhtbERPTYvCMBC9C/6HMII3TV21aDWKCsJerYLXoRmb0mZS&#10;mqzWf28OCx4f73u7720jntT5yrGC2TQBQVw4XXGp4HY9T1YgfEDW2DgmBW/ysN8NB1vMtHvxhZ55&#10;KEUMYZ+hAhNCm0npC0MW/dS1xJF7uM5iiLArpe7wFcNtI3+SJJUWK44NBls6GSrq/M8qONbr+zzl&#10;RzvPl8wmv9zWi6ZWajzqDxsQgfrwFf+7f7WCZRwbv8QfIHc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RXASIb0AAADbAAAADwAAAAAAAAAAAAAAAACYAgAAZHJzL2Rvd25yZXYu&#10;eG1sUEsFBgAAAAAEAAQA9QAAAIIDAAAAAA==&#10;" path="m2816,22r-103,l2723,24r11,l2753,29r10,l2810,41r9,5l2837,51r9,4l2854,58r8,5l2870,67r8,3l2886,75r37,26l2931,106r47,50l2992,180r5,7l3000,195r3,9l3006,214r3,7l3011,231r1,7l3013,247r1,10l3014,264r,22l3006,339r-3,9l3000,355r-3,10l2992,372r-4,7l2983,389r-5,7l2931,447r-8,4l2915,459r-45,26l2862,490r-8,2l2846,497r-9,2l2828,504r-18,5l2801,514r-28,7l2763,521r-19,5l2734,526r-11,2l2713,528r-10,3l2812,531r4,-3l2842,521r9,-5l2859,514r8,-5l2875,507r8,-5l2891,497r7,-5l2906,490r7,-5l2920,480r7,-5l2935,468r8,-5l2990,413r20,-31l3014,375r4,-8l3021,358r3,-10l3027,341r2,-10l3031,322r1,-7l3033,305r1,-10l3034,286r,-22l3029,221r-2,-10l3024,202r-3,-7l3018,185r-4,-7l3010,168r-5,-7l3000,154r-5,-7l2990,137r-32,-34l2950,96r-7,-7l2935,84r-8,-7l2891,55r-8,-4l2875,46r-8,-3l2859,39r-8,-3l2842,31r-17,-4l2816,22xe" fillcolor="#2e3092" stroked="f">
                    <v:path arrowok="t" o:connecttype="custom" o:connectlocs="2713,1238;2734,1240;2763,1245;2819,1262;2846,1271;2862,1279;2878,1286;2923,1317;2978,1372;2997,1403;3003,1420;3009,1437;3012,1454;3014,1473;3014,1502;3003,1564;2997,1581;2988,1595;2978,1612;2923,1667;2870,1701;2854,1708;2837,1715;2810,1725;2773,1737;2744,1742;2723,1744;2703,1747;2816,1744;2851,1732;2867,1725;2883,1718;2898,1708;2913,1701;2927,1691;2943,1679;3010,1598;3018,1583;3024,1564;3029,1547;3032,1531;3034,1511;3034,1480;3027,1427;3021,1411;3014,1394;3005,1377;2995,1363;2958,1319;2943,1305;2927,1293;2883,1267;2867,1259;2851,1252;2825,1243" o:connectangles="0,0,0,0,0,0,0,0,0,0,0,0,0,0,0,0,0,0,0,0,0,0,0,0,0,0,0,0,0,0,0,0,0,0,0,0,0,0,0,0,0,0,0,0,0,0,0,0,0,0,0,0,0,0,0"/>
                  </v:shape>
                  <v:shape id="Freeform 14" o:spid="_x0000_s1081" style="position:absolute;left:4413;top:1216;width:3035;height:550;visibility:visible;mso-wrap-style:square;v-text-anchor:top" coordsize="3035,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y3usIA&#10;AADbAAAADwAAAGRycy9kb3ducmV2LnhtbESPwWrDMBBE74X+g9hCb42cpjG1EyW0hUCvcQK9LtbG&#10;MpZWxlJt9++rQCDHYWbeMNv97KwYaQitZwXLRQaCuPa65UbB+XR4eQcRIrJG65kU/FGA/e7xYYul&#10;9hMfaaxiIxKEQ4kKTIx9KWWoDTkMC98TJ+/iB4cxyaGResApwZ2Vr1mWS4ctpwWDPX0Zqrvq1yn4&#10;7IqfVc6XflWtmU11PBdvtlPq+Wn+2ICINMd7+Nb+1grWBVy/pB8gd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PLe6wgAAANsAAAAPAAAAAAAAAAAAAAAAAJgCAABkcnMvZG93&#10;bnJldi54bWxQSwUGAAAAAAQABAD1AAAAhwMAAAAA&#10;" path="m2742,5l292,5r-19,5l2761,10,2742,5xe" fillcolor="#2e3092" stroked="f">
                    <v:path arrowok="t" o:connecttype="custom" o:connectlocs="2742,1221;292,1221;273,1226;2761,1226;2742,1221" o:connectangles="0,0,0,0,0"/>
                  </v:shape>
                  <v:shape id="Freeform 13" o:spid="_x0000_s1082" style="position:absolute;left:4413;top:1216;width:3035;height:550;visibility:visible;mso-wrap-style:square;v-text-anchor:top" coordsize="3035,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rUmr4A&#10;AADbAAAADwAAAGRycy9kb3ducmV2LnhtbERPTYvCMBC9C/sfwizsTVNXLWttKuuC4NUq7HVoxqa0&#10;mZQmav335iB4fLzvfDvaTtxo8I1jBfNZAoK4crrhWsH5tJ/+gPABWWPnmBQ8yMO2+JjkmGl35yPd&#10;ylCLGMI+QwUmhD6T0leGLPqZ64kjd3GDxRDhUEs94D2G205+J0kqLTYcGwz29GeoasurVbBr1/+L&#10;lC/9olwxm/J4Xi+7Vqmvz/F3AyLQGN7il/ugFaRxffwSf4Asn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Vq1Jq+AAAA2wAAAA8AAAAAAAAAAAAAAAAAmAIAAGRycy9kb3ducmV2&#10;LnhtbFBLBQYAAAAABAAEAPUAAACDAwAAAAA=&#10;" path="m2722,3l312,3,302,5r2430,l2722,3xe" fillcolor="#2e3092" stroked="f">
                    <v:path arrowok="t" o:connecttype="custom" o:connectlocs="2722,1219;312,1219;302,1221;2732,1221;2722,1219" o:connectangles="0,0,0,0,0"/>
                  </v:shape>
                  <v:shape id="Freeform 12" o:spid="_x0000_s1083" style="position:absolute;left:4413;top:1216;width:3035;height:550;visibility:visible;mso-wrap-style:square;v-text-anchor:top" coordsize="3035,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ZxAcIA&#10;AADbAAAADwAAAGRycy9kb3ducmV2LnhtbESPwWrDMBBE74H+g9hCb7GcpDW1G8W0hUKucQy9LtbG&#10;MrZWxlIc9++rQKHHYWbeMPtysYOYafKdYwWbJAVB3DjdcaugPn+tX0H4gKxxcEwKfshDeXhY7bHQ&#10;7sYnmqvQighhX6ACE8JYSOkbQxZ94kbi6F3cZDFEObVST3iLcDvIbZpm0mLHccHgSJ+Gmr66WgUf&#10;ff69y/gy7qoXZlOd6vx56JV6elze30AEWsJ/+K991AqyDdy/xB8gD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JnEBwgAAANsAAAAPAAAAAAAAAAAAAAAAAJgCAABkcnMvZG93&#10;bnJldi54bWxQSwUGAAAAAAQABAD1AAAAhwMAAAAA&#10;" path="m2682,l352,,342,3r2350,l2682,xe" fillcolor="#2e3092" stroked="f">
                    <v:path arrowok="t" o:connecttype="custom" o:connectlocs="2682,1216;352,1216;342,1219;2692,1219;2682,1216" o:connectangles="0,0,0,0,0"/>
                  </v:shape>
                </v:group>
                <v:group id="Group 3" o:spid="_x0000_s1084" style="position:absolute;left:4567;top:1344;width:2739;height:257" coordorigin="4567,1344" coordsize="27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<v:shape id="Freeform 10" o:spid="_x0000_s1085" style="position:absolute;left:4567;top:1344;width:2739;height:257;visibility:visible;mso-wrap-style:square;v-text-anchor:top" coordsize="27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N3nMUA&#10;AADbAAAADwAAAGRycy9kb3ducmV2LnhtbESPQWvCQBSE7wX/w/KE3urGFKxEV5GWgpcWjT14fGSf&#10;2Zjs25DdmqS/visUehxm5htmvR1sI27U+cqxgvksAUFcOF1xqeDr9P60BOEDssbGMSkYycN2M3lY&#10;Y6Zdz0e65aEUEcI+QwUmhDaT0heGLPqZa4mjd3GdxRBlV0rdYR/htpFpkiykxYrjgsGWXg0Vdf5t&#10;FaRLiZ/7+vrzMZ7fGnN8qfhwypV6nA67FYhAQ/gP/7X3WsHiGe5f4g+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Q3ecxQAAANsAAAAPAAAAAAAAAAAAAAAAAJgCAABkcnMv&#10;ZG93bnJldi54bWxQSwUGAAAAAAQABAD1AAAAigMAAAAA&#10;" path="m,256r2739,l2739,,,,,256xe" stroked="f">
                    <v:path arrowok="t" o:connecttype="custom" o:connectlocs="0,1600;2739,1600;2739,1344;0,1344;0,1600" o:connectangles="0,0,0,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9" o:spid="_x0000_s1086" type="#_x0000_t75" style="position:absolute;left:1751;top:2710;width:3307;height:39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dbKbDFAAAA2wAAAA8AAABkcnMvZG93bnJldi54bWxEj0FrwkAUhO+C/2F5Qm+6UUQkuoq2FItU&#10;qLHQ62v2NRvMvo3ZbUz767uC0OMwM98wy3VnK9FS40vHCsajBARx7nTJhYL30/NwDsIHZI2VY1Lw&#10;Qx7Wq35vial2Vz5Sm4VCRAj7FBWYEOpUSp8bsuhHriaO3pdrLIYom0LqBq8Rbis5SZKZtFhyXDBY&#10;06Oh/Jx9WwX+4H53u4/P7m16qbbmdf+UtfuTUg+DbrMAEagL/+F7+0UrmE3h9iX+ALn6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HWymwxQAAANsAAAAPAAAAAAAAAAAAAAAA&#10;AJ8CAABkcnMvZG93bnJldi54bWxQSwUGAAAAAAQABAD3AAAAkQMAAAAA&#10;">
                    <v:imagedata r:id="rId15" o:title=""/>
                  </v:shape>
                  <v:shape id="Picture 8" o:spid="_x0000_s1087" type="#_x0000_t75" style="position:absolute;left:7243;top:2710;width:3354;height:2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vfM53EAAAA2wAAAA8AAABkcnMvZG93bnJldi54bWxEj0FrwkAUhO+F/oflFXopZqNQqzGrSEER&#10;b0kFPT6zzySYfZtmt5r+e1cQPA4z8w2TLnrTiAt1rrasYBjFIIgLq2suFex+VoMJCOeRNTaWScE/&#10;OVjMX19STLS9ckaX3JciQNglqKDyvk2kdEVFBl1kW+LgnWxn0AfZlVJ3eA1w08hRHI+lwZrDQoUt&#10;fVdUnPM/o6DwX9Pjau+MHP1+HIY2W8fLrVHq/a1fzkB46v0z/GhvtILxJ9y/hB8g5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vfM53EAAAA2wAAAA8AAAAAAAAAAAAAAAAA&#10;nwIAAGRycy9kb3ducmV2LnhtbFBLBQYAAAAABAAEAPcAAACQAwAAAAA=&#10;">
                    <v:imagedata r:id="rId16" o:title=""/>
                  </v:shape>
                  <v:shape id="Picture 7" o:spid="_x0000_s1088" type="#_x0000_t75" style="position:absolute;left:1141;top:7338;width:4542;height:31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SJveTDAAAA2wAAAA8AAABkcnMvZG93bnJldi54bWxEj0+LwjAUxO/CfofwFrzZVIUiXaOIILt7&#10;Efxz2dujebalzUs3ibV+eyMIHoeZ+Q2zXA+mFT05X1tWME1SEMSF1TWXCs6n3WQBwgdkja1lUnAn&#10;D+vVx2iJubY3PlB/DKWIEPY5KqhC6HIpfVGRQZ/Yjjh6F+sMhihdKbXDW4SbVs7SNJMGa44LFXa0&#10;rahojlej4LJdfDf/+7/S+X5+krvGN/ffQqnx57D5AhFoCO/wq/2jFWQZPL/EHyBX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Im95MMAAADbAAAADwAAAAAAAAAAAAAAAACf&#10;AgAAZHJzL2Rvd25yZXYueG1sUEsFBgAAAAAEAAQA9wAAAI8DAAAAAA==&#10;">
                    <v:imagedata r:id="rId17" o:title=""/>
                  </v:shape>
                  <v:shape id="Picture 6" o:spid="_x0000_s1089" type="#_x0000_t75" style="position:absolute;left:7876;top:7338;width:3307;height:22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nwc2XDAAAA2wAAAA8AAABkcnMvZG93bnJldi54bWxEj0+LwjAUxO/CfofwFrxpqoh/ukYpC7J7&#10;0IPVy94ezWtTbF5KE7X77Y0geBxm5jfMetvbRtyo87VjBZNxAoK4cLrmSsH5tBstQfiArLFxTAr+&#10;ycN28zFYY6rdnY90y0MlIoR9igpMCG0qpS8MWfRj1xJHr3SdxRBlV0nd4T3CbSOnSTKXFmuOCwZb&#10;+jZUXPKrVVCaFWWHyrjyPHPZz2pHf/vpVanhZ599gQjUh3f41f7VCuYLeH6JP0BuH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fBzZcMAAADbAAAADwAAAAAAAAAAAAAAAACf&#10;AgAAZHJzL2Rvd25yZXYueG1sUEsFBgAAAAAEAAQA9wAAAI8DAAAAAA==&#10;">
                    <v:imagedata r:id="rId18" o:title=""/>
                  </v:shape>
                  <v:shape id="Picture 5" o:spid="_x0000_s1090" type="#_x0000_t75" style="position:absolute;left:1141;top:11964;width:3917;height:22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FX1yXBAAAA2wAAAA8AAABkcnMvZG93bnJldi54bWxET8uKwjAU3Qv+Q7iCO00dRKVjFB0UBEHx&#10;MQyzuzTXttjclCRq/XuzEFwezns6b0wl7uR8aVnBoJ+AIM6sLjlXcD6texMQPiBrrCyTgid5mM/a&#10;rSmm2j74QPdjyEUMYZ+igiKEOpXSZwUZ9H1bE0fuYp3BEKHLpXb4iOGmkl9JMpIGS44NBdb0U1B2&#10;Pd6MguXF/ubPldsP6vHfdhgWt8Pqf6dUt9MsvkEEasJH/HZvtIJRHBu/xB8gZy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FX1yXBAAAA2wAAAA8AAAAAAAAAAAAAAAAAnwIA&#10;AGRycy9kb3ducmV2LnhtbFBLBQYAAAAABAAEAPcAAACNAwAAAAA=&#10;">
                    <v:imagedata r:id="rId19" o:title=""/>
                  </v:shape>
                  <v:shape id="Picture 4" o:spid="_x0000_s1091" type="#_x0000_t75" style="position:absolute;left:7266;top:11964;width:3307;height:31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hT4AzFAAAA2wAAAA8AAABkcnMvZG93bnJldi54bWxEj81qwzAQhO+FvIPYQC8lltNCfpwoIZS6&#10;mEIOdYLPi7WxTayVsVTbffuqUOhxmJlvmP1xMq0YqHeNZQXLKAZBXFrdcKXgekkXGxDOI2tsLZOC&#10;b3JwPMwe9phoO/InDbmvRICwS1BB7X2XSOnKmgy6yHbEwbvZ3qAPsq+k7nEMcNPK5zheSYMNh4Ua&#10;O3qtqbznX0bB+/pj/bYdJv/yVNg8zYZzcUrPSj3Op9MOhKfJ/4f/2plWsNrC75fwA+Th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oU+AMxQAAANsAAAAPAAAAAAAAAAAAAAAA&#10;AJ8CAABkcnMvZG93bnJldi54bWxQSwUGAAAAAAQABAD3AAAAkQMAAAAA&#10;">
                    <v:imagedata r:id="rId20" o:title=""/>
                  </v:shape>
                </v:group>
                <w10:wrap anchorx="page" anchory="page"/>
              </v:group>
            </w:pict>
          </mc:Fallback>
        </mc:AlternateContent>
      </w:r>
      <w:r w:rsidR="007A1450">
        <w:rPr>
          <w:rFonts w:ascii="Trebuchet MS"/>
          <w:b/>
          <w:color w:val="ED1C24"/>
          <w:w w:val="95"/>
          <w:sz w:val="32"/>
        </w:rPr>
        <w:t>Answer</w:t>
      </w:r>
      <w:r w:rsidR="007A1450">
        <w:rPr>
          <w:rFonts w:ascii="Trebuchet MS"/>
          <w:b/>
          <w:color w:val="ED1C24"/>
          <w:spacing w:val="2"/>
          <w:w w:val="95"/>
          <w:sz w:val="32"/>
        </w:rPr>
        <w:t xml:space="preserve"> </w:t>
      </w:r>
      <w:r w:rsidR="007A1450">
        <w:rPr>
          <w:rFonts w:ascii="Trebuchet MS"/>
          <w:b/>
          <w:color w:val="ED1C24"/>
          <w:spacing w:val="-4"/>
          <w:w w:val="95"/>
          <w:sz w:val="32"/>
        </w:rPr>
        <w:t>Key</w:t>
      </w:r>
    </w:p>
    <w:p w:rsidR="00E102BB" w:rsidRDefault="007A1450">
      <w:pPr>
        <w:pStyle w:val="Heading1"/>
        <w:spacing w:before="226"/>
        <w:ind w:right="37"/>
        <w:jc w:val="center"/>
        <w:rPr>
          <w:rFonts w:cs="Trebuchet MS"/>
          <w:b w:val="0"/>
          <w:bCs w:val="0"/>
        </w:rPr>
      </w:pPr>
      <w:r>
        <w:rPr>
          <w:color w:val="327ABF"/>
          <w:w w:val="95"/>
        </w:rPr>
        <w:t>Prime</w:t>
      </w:r>
      <w:r>
        <w:rPr>
          <w:color w:val="327ABF"/>
          <w:spacing w:val="-51"/>
          <w:w w:val="95"/>
        </w:rPr>
        <w:t xml:space="preserve"> </w:t>
      </w:r>
      <w:r>
        <w:rPr>
          <w:color w:val="327ABF"/>
          <w:spacing w:val="-3"/>
          <w:w w:val="95"/>
        </w:rPr>
        <w:t>Factor</w:t>
      </w:r>
      <w:r>
        <w:rPr>
          <w:color w:val="327ABF"/>
          <w:spacing w:val="-61"/>
          <w:w w:val="95"/>
        </w:rPr>
        <w:t xml:space="preserve"> </w:t>
      </w:r>
      <w:r>
        <w:rPr>
          <w:color w:val="327ABF"/>
          <w:spacing w:val="-7"/>
          <w:w w:val="95"/>
        </w:rPr>
        <w:t>Tree</w:t>
      </w:r>
    </w:p>
    <w:p w:rsidR="00E102BB" w:rsidRDefault="00E102BB">
      <w:pPr>
        <w:rPr>
          <w:rFonts w:ascii="Trebuchet MS" w:eastAsia="Trebuchet MS" w:hAnsi="Trebuchet MS" w:cs="Trebuchet MS"/>
          <w:b/>
          <w:bCs/>
          <w:sz w:val="19"/>
          <w:szCs w:val="19"/>
        </w:rPr>
      </w:pPr>
    </w:p>
    <w:p w:rsidR="00E102BB" w:rsidRDefault="007A1450">
      <w:pPr>
        <w:pStyle w:val="BodyText"/>
      </w:pPr>
      <w:r>
        <w:rPr>
          <w:color w:val="2E3092"/>
          <w:w w:val="90"/>
        </w:rPr>
        <w:t>Draw</w:t>
      </w:r>
      <w:r>
        <w:rPr>
          <w:color w:val="2E3092"/>
          <w:spacing w:val="-48"/>
          <w:w w:val="90"/>
        </w:rPr>
        <w:t xml:space="preserve"> </w:t>
      </w:r>
      <w:r>
        <w:rPr>
          <w:color w:val="2E3092"/>
          <w:w w:val="90"/>
        </w:rPr>
        <w:t>a</w:t>
      </w:r>
      <w:r>
        <w:rPr>
          <w:color w:val="2E3092"/>
          <w:spacing w:val="-48"/>
          <w:w w:val="90"/>
        </w:rPr>
        <w:t xml:space="preserve"> </w:t>
      </w:r>
      <w:r>
        <w:rPr>
          <w:color w:val="2E3092"/>
          <w:w w:val="90"/>
        </w:rPr>
        <w:t>prime</w:t>
      </w:r>
      <w:r>
        <w:rPr>
          <w:color w:val="2E3092"/>
          <w:spacing w:val="-48"/>
          <w:w w:val="90"/>
        </w:rPr>
        <w:t xml:space="preserve"> </w:t>
      </w:r>
      <w:r>
        <w:rPr>
          <w:color w:val="2E3092"/>
          <w:w w:val="90"/>
        </w:rPr>
        <w:t>factor</w:t>
      </w:r>
      <w:r>
        <w:rPr>
          <w:color w:val="2E3092"/>
          <w:spacing w:val="-48"/>
          <w:w w:val="90"/>
        </w:rPr>
        <w:t xml:space="preserve"> </w:t>
      </w:r>
      <w:r>
        <w:rPr>
          <w:color w:val="2E3092"/>
          <w:w w:val="90"/>
        </w:rPr>
        <w:t>tree</w:t>
      </w:r>
      <w:r>
        <w:rPr>
          <w:color w:val="2E3092"/>
          <w:spacing w:val="-48"/>
          <w:w w:val="90"/>
        </w:rPr>
        <w:t xml:space="preserve"> </w:t>
      </w:r>
      <w:r>
        <w:rPr>
          <w:color w:val="2E3092"/>
          <w:w w:val="90"/>
        </w:rPr>
        <w:t>for</w:t>
      </w:r>
      <w:r>
        <w:rPr>
          <w:color w:val="2E3092"/>
          <w:spacing w:val="-48"/>
          <w:w w:val="90"/>
        </w:rPr>
        <w:t xml:space="preserve"> </w:t>
      </w:r>
      <w:r>
        <w:rPr>
          <w:color w:val="2E3092"/>
          <w:w w:val="90"/>
        </w:rPr>
        <w:t>each</w:t>
      </w:r>
      <w:r>
        <w:rPr>
          <w:color w:val="2E3092"/>
          <w:spacing w:val="-48"/>
          <w:w w:val="90"/>
        </w:rPr>
        <w:t xml:space="preserve"> </w:t>
      </w:r>
      <w:r>
        <w:rPr>
          <w:color w:val="2E3092"/>
          <w:spacing w:val="-3"/>
          <w:w w:val="90"/>
        </w:rPr>
        <w:t>number.</w:t>
      </w:r>
      <w:r>
        <w:rPr>
          <w:color w:val="2E3092"/>
          <w:spacing w:val="-48"/>
          <w:w w:val="90"/>
        </w:rPr>
        <w:t xml:space="preserve"> </w:t>
      </w:r>
      <w:r>
        <w:rPr>
          <w:color w:val="ED1C24"/>
          <w:w w:val="90"/>
        </w:rPr>
        <w:t>(</w:t>
      </w:r>
      <w:proofErr w:type="gramStart"/>
      <w:r>
        <w:rPr>
          <w:color w:val="ED1C24"/>
          <w:w w:val="90"/>
        </w:rPr>
        <w:t>diagrammatic</w:t>
      </w:r>
      <w:proofErr w:type="gramEnd"/>
      <w:r>
        <w:rPr>
          <w:color w:val="ED1C24"/>
          <w:spacing w:val="-48"/>
          <w:w w:val="90"/>
        </w:rPr>
        <w:t xml:space="preserve"> </w:t>
      </w:r>
      <w:r>
        <w:rPr>
          <w:color w:val="ED1C24"/>
          <w:w w:val="90"/>
        </w:rPr>
        <w:t>representation</w:t>
      </w:r>
      <w:r>
        <w:rPr>
          <w:color w:val="ED1C24"/>
          <w:spacing w:val="-48"/>
          <w:w w:val="90"/>
        </w:rPr>
        <w:t xml:space="preserve"> </w:t>
      </w:r>
      <w:r>
        <w:rPr>
          <w:color w:val="ED1C24"/>
          <w:w w:val="90"/>
        </w:rPr>
        <w:t>may</w:t>
      </w:r>
      <w:r>
        <w:rPr>
          <w:color w:val="ED1C24"/>
          <w:spacing w:val="-48"/>
          <w:w w:val="90"/>
        </w:rPr>
        <w:t xml:space="preserve"> </w:t>
      </w:r>
      <w:r>
        <w:rPr>
          <w:color w:val="ED1C24"/>
          <w:w w:val="90"/>
        </w:rPr>
        <w:t>vary)</w:t>
      </w:r>
    </w:p>
    <w:p w:rsidR="00E102BB" w:rsidRDefault="00E102BB">
      <w:pPr>
        <w:spacing w:before="8"/>
        <w:rPr>
          <w:rFonts w:ascii="Lucida Sans Unicode" w:eastAsia="Lucida Sans Unicode" w:hAnsi="Lucida Sans Unicode" w:cs="Lucida Sans Unicode"/>
          <w:sz w:val="7"/>
          <w:szCs w:val="7"/>
        </w:rPr>
      </w:pPr>
    </w:p>
    <w:p w:rsidR="00E102BB" w:rsidRDefault="007A1450">
      <w:pPr>
        <w:tabs>
          <w:tab w:val="left" w:pos="903"/>
          <w:tab w:val="left" w:pos="6433"/>
          <w:tab w:val="left" w:pos="7028"/>
        </w:tabs>
        <w:spacing w:before="7" w:line="366" w:lineRule="exact"/>
        <w:ind w:left="308"/>
        <w:rPr>
          <w:rFonts w:ascii="Lucida Sans Unicode" w:eastAsia="Lucida Sans Unicode" w:hAnsi="Lucida Sans Unicode" w:cs="Lucida Sans Unicode"/>
          <w:sz w:val="28"/>
          <w:szCs w:val="28"/>
        </w:rPr>
      </w:pPr>
      <w:r>
        <w:rPr>
          <w:rFonts w:ascii="Lucida Sans Unicode"/>
          <w:color w:val="2E3092"/>
          <w:w w:val="80"/>
          <w:position w:val="1"/>
          <w:sz w:val="26"/>
        </w:rPr>
        <w:t>1)</w:t>
      </w:r>
      <w:r>
        <w:rPr>
          <w:rFonts w:ascii="Lucida Sans Unicode"/>
          <w:color w:val="2E3092"/>
          <w:w w:val="80"/>
          <w:position w:val="1"/>
          <w:sz w:val="26"/>
        </w:rPr>
        <w:tab/>
      </w:r>
      <w:r>
        <w:rPr>
          <w:rFonts w:ascii="Lucida Sans Unicode"/>
          <w:color w:val="2E3092"/>
          <w:w w:val="80"/>
          <w:sz w:val="28"/>
        </w:rPr>
        <w:t>80</w:t>
      </w:r>
      <w:r>
        <w:rPr>
          <w:rFonts w:ascii="Lucida Sans Unicode"/>
          <w:color w:val="2E3092"/>
          <w:w w:val="80"/>
          <w:sz w:val="28"/>
        </w:rPr>
        <w:tab/>
      </w:r>
      <w:r>
        <w:rPr>
          <w:rFonts w:ascii="Lucida Sans Unicode"/>
          <w:color w:val="2E3092"/>
          <w:w w:val="80"/>
          <w:position w:val="1"/>
          <w:sz w:val="26"/>
        </w:rPr>
        <w:t>2)</w:t>
      </w:r>
      <w:r>
        <w:rPr>
          <w:rFonts w:ascii="Lucida Sans Unicode"/>
          <w:color w:val="2E3092"/>
          <w:w w:val="80"/>
          <w:position w:val="1"/>
          <w:sz w:val="26"/>
        </w:rPr>
        <w:tab/>
      </w:r>
      <w:r>
        <w:rPr>
          <w:rFonts w:ascii="Lucida Sans Unicode"/>
          <w:color w:val="2E3092"/>
          <w:w w:val="90"/>
          <w:sz w:val="28"/>
        </w:rPr>
        <w:t>52</w:t>
      </w:r>
    </w:p>
    <w:p w:rsidR="00E102BB" w:rsidRDefault="007A1450">
      <w:pPr>
        <w:pStyle w:val="Heading2"/>
        <w:tabs>
          <w:tab w:val="left" w:pos="8672"/>
        </w:tabs>
        <w:spacing w:before="0" w:line="260" w:lineRule="exact"/>
        <w:ind w:left="2541"/>
        <w:rPr>
          <w:b w:val="0"/>
          <w:bCs w:val="0"/>
        </w:rPr>
      </w:pPr>
      <w:r>
        <w:rPr>
          <w:color w:val="ED1C24"/>
          <w:w w:val="90"/>
        </w:rPr>
        <w:t>80</w:t>
      </w:r>
      <w:r>
        <w:rPr>
          <w:color w:val="ED1C24"/>
          <w:w w:val="90"/>
        </w:rPr>
        <w:tab/>
      </w:r>
      <w:r>
        <w:rPr>
          <w:color w:val="ED1C24"/>
        </w:rPr>
        <w:t>52</w:t>
      </w:r>
    </w:p>
    <w:p w:rsidR="00E102BB" w:rsidRDefault="00E102BB">
      <w:pPr>
        <w:rPr>
          <w:rFonts w:ascii="Trebuchet MS" w:eastAsia="Trebuchet MS" w:hAnsi="Trebuchet MS" w:cs="Trebuchet MS"/>
          <w:b/>
          <w:bCs/>
          <w:sz w:val="20"/>
          <w:szCs w:val="20"/>
        </w:rPr>
      </w:pPr>
    </w:p>
    <w:p w:rsidR="00E102BB" w:rsidRDefault="00E102BB">
      <w:pPr>
        <w:spacing w:before="8"/>
        <w:rPr>
          <w:rFonts w:ascii="Trebuchet MS" w:eastAsia="Trebuchet MS" w:hAnsi="Trebuchet MS" w:cs="Trebuchet MS"/>
          <w:b/>
          <w:bCs/>
          <w:sz w:val="21"/>
          <w:szCs w:val="21"/>
        </w:rPr>
      </w:pPr>
    </w:p>
    <w:p w:rsidR="00E102BB" w:rsidRDefault="007A1450">
      <w:pPr>
        <w:tabs>
          <w:tab w:val="left" w:pos="3631"/>
          <w:tab w:val="left" w:pos="7571"/>
          <w:tab w:val="left" w:pos="9843"/>
        </w:tabs>
        <w:spacing w:before="50"/>
        <w:ind w:left="1537"/>
        <w:rPr>
          <w:rFonts w:ascii="Trebuchet MS" w:eastAsia="Trebuchet MS" w:hAnsi="Trebuchet MS" w:cs="Trebuchet MS"/>
          <w:sz w:val="28"/>
          <w:szCs w:val="28"/>
        </w:rPr>
      </w:pPr>
      <w:r>
        <w:rPr>
          <w:rFonts w:ascii="Trebuchet MS"/>
          <w:b/>
          <w:color w:val="ED1C24"/>
          <w:w w:val="90"/>
          <w:sz w:val="28"/>
        </w:rPr>
        <w:t>2</w:t>
      </w:r>
      <w:r>
        <w:rPr>
          <w:rFonts w:ascii="Trebuchet MS"/>
          <w:b/>
          <w:color w:val="ED1C24"/>
          <w:w w:val="90"/>
          <w:sz w:val="28"/>
        </w:rPr>
        <w:tab/>
        <w:t>40</w:t>
      </w:r>
      <w:r>
        <w:rPr>
          <w:rFonts w:ascii="Trebuchet MS"/>
          <w:b/>
          <w:color w:val="ED1C24"/>
          <w:w w:val="90"/>
          <w:sz w:val="28"/>
        </w:rPr>
        <w:tab/>
        <w:t>26</w:t>
      </w:r>
      <w:r>
        <w:rPr>
          <w:rFonts w:ascii="Trebuchet MS"/>
          <w:b/>
          <w:color w:val="ED1C24"/>
          <w:w w:val="90"/>
          <w:sz w:val="28"/>
        </w:rPr>
        <w:tab/>
      </w:r>
      <w:r>
        <w:rPr>
          <w:rFonts w:ascii="Trebuchet MS"/>
          <w:b/>
          <w:color w:val="ED1C24"/>
          <w:sz w:val="28"/>
        </w:rPr>
        <w:t>2</w:t>
      </w:r>
    </w:p>
    <w:p w:rsidR="00E102BB" w:rsidRDefault="00E102BB">
      <w:pPr>
        <w:rPr>
          <w:rFonts w:ascii="Trebuchet MS" w:eastAsia="Trebuchet MS" w:hAnsi="Trebuchet MS" w:cs="Trebuchet MS"/>
          <w:b/>
          <w:bCs/>
          <w:sz w:val="20"/>
          <w:szCs w:val="20"/>
        </w:rPr>
      </w:pPr>
    </w:p>
    <w:p w:rsidR="00E102BB" w:rsidRDefault="00E102BB">
      <w:pPr>
        <w:spacing w:before="6"/>
        <w:rPr>
          <w:rFonts w:ascii="Trebuchet MS" w:eastAsia="Trebuchet MS" w:hAnsi="Trebuchet MS" w:cs="Trebuchet MS"/>
          <w:b/>
          <w:bCs/>
          <w:sz w:val="23"/>
          <w:szCs w:val="23"/>
        </w:rPr>
      </w:pPr>
    </w:p>
    <w:p w:rsidR="00E102BB" w:rsidRDefault="007A1450">
      <w:pPr>
        <w:tabs>
          <w:tab w:val="left" w:pos="4311"/>
          <w:tab w:val="left" w:pos="6949"/>
          <w:tab w:val="left" w:pos="8251"/>
        </w:tabs>
        <w:spacing w:before="50"/>
        <w:ind w:left="3028"/>
        <w:rPr>
          <w:rFonts w:ascii="Trebuchet MS" w:eastAsia="Trebuchet MS" w:hAnsi="Trebuchet MS" w:cs="Trebuchet MS"/>
          <w:sz w:val="28"/>
          <w:szCs w:val="28"/>
        </w:rPr>
      </w:pPr>
      <w:r>
        <w:rPr>
          <w:rFonts w:ascii="Trebuchet MS"/>
          <w:b/>
          <w:color w:val="ED1C24"/>
          <w:w w:val="90"/>
          <w:sz w:val="28"/>
        </w:rPr>
        <w:t>20</w:t>
      </w:r>
      <w:r>
        <w:rPr>
          <w:rFonts w:ascii="Trebuchet MS"/>
          <w:b/>
          <w:color w:val="ED1C24"/>
          <w:w w:val="90"/>
          <w:sz w:val="28"/>
        </w:rPr>
        <w:tab/>
        <w:t>2</w:t>
      </w:r>
      <w:r>
        <w:rPr>
          <w:rFonts w:ascii="Trebuchet MS"/>
          <w:b/>
          <w:color w:val="ED1C24"/>
          <w:w w:val="90"/>
          <w:sz w:val="28"/>
        </w:rPr>
        <w:tab/>
        <w:t>13</w:t>
      </w:r>
      <w:r>
        <w:rPr>
          <w:rFonts w:ascii="Trebuchet MS"/>
          <w:b/>
          <w:color w:val="ED1C24"/>
          <w:w w:val="90"/>
          <w:sz w:val="28"/>
        </w:rPr>
        <w:tab/>
      </w:r>
      <w:r>
        <w:rPr>
          <w:rFonts w:ascii="Trebuchet MS"/>
          <w:b/>
          <w:color w:val="ED1C24"/>
          <w:sz w:val="28"/>
        </w:rPr>
        <w:t>2</w:t>
      </w:r>
    </w:p>
    <w:p w:rsidR="00E102BB" w:rsidRDefault="00E102BB">
      <w:pPr>
        <w:rPr>
          <w:rFonts w:ascii="Trebuchet MS" w:eastAsia="Trebuchet MS" w:hAnsi="Trebuchet MS" w:cs="Trebuchet MS"/>
          <w:b/>
          <w:bCs/>
          <w:sz w:val="20"/>
          <w:szCs w:val="20"/>
        </w:rPr>
      </w:pPr>
    </w:p>
    <w:p w:rsidR="00E102BB" w:rsidRDefault="00E102BB">
      <w:pPr>
        <w:spacing w:before="6"/>
        <w:rPr>
          <w:rFonts w:ascii="Trebuchet MS" w:eastAsia="Trebuchet MS" w:hAnsi="Trebuchet MS" w:cs="Trebuchet MS"/>
          <w:b/>
          <w:bCs/>
          <w:sz w:val="23"/>
          <w:szCs w:val="23"/>
        </w:rPr>
      </w:pPr>
    </w:p>
    <w:p w:rsidR="00E102BB" w:rsidRDefault="007A1450">
      <w:pPr>
        <w:tabs>
          <w:tab w:val="left" w:pos="3623"/>
        </w:tabs>
        <w:spacing w:before="50"/>
        <w:ind w:left="2481"/>
        <w:rPr>
          <w:rFonts w:ascii="Trebuchet MS" w:eastAsia="Trebuchet MS" w:hAnsi="Trebuchet MS" w:cs="Trebuchet MS"/>
          <w:sz w:val="28"/>
          <w:szCs w:val="28"/>
        </w:rPr>
      </w:pPr>
      <w:r>
        <w:rPr>
          <w:rFonts w:ascii="Trebuchet MS"/>
          <w:b/>
          <w:color w:val="ED1C24"/>
          <w:w w:val="90"/>
          <w:sz w:val="28"/>
        </w:rPr>
        <w:t>2</w:t>
      </w:r>
      <w:r>
        <w:rPr>
          <w:rFonts w:ascii="Trebuchet MS"/>
          <w:b/>
          <w:color w:val="ED1C24"/>
          <w:w w:val="90"/>
          <w:sz w:val="28"/>
        </w:rPr>
        <w:tab/>
      </w:r>
      <w:r>
        <w:rPr>
          <w:rFonts w:ascii="Trebuchet MS"/>
          <w:b/>
          <w:color w:val="ED1C24"/>
          <w:sz w:val="28"/>
        </w:rPr>
        <w:t>10</w:t>
      </w:r>
    </w:p>
    <w:p w:rsidR="00E102BB" w:rsidRDefault="00E102BB">
      <w:pPr>
        <w:rPr>
          <w:rFonts w:ascii="Trebuchet MS" w:eastAsia="Trebuchet MS" w:hAnsi="Trebuchet MS" w:cs="Trebuchet MS"/>
          <w:b/>
          <w:bCs/>
          <w:sz w:val="20"/>
          <w:szCs w:val="20"/>
        </w:rPr>
      </w:pPr>
    </w:p>
    <w:p w:rsidR="00E102BB" w:rsidRDefault="00E102BB">
      <w:pPr>
        <w:spacing w:before="6"/>
        <w:rPr>
          <w:rFonts w:ascii="Trebuchet MS" w:eastAsia="Trebuchet MS" w:hAnsi="Trebuchet MS" w:cs="Trebuchet MS"/>
          <w:b/>
          <w:bCs/>
          <w:sz w:val="23"/>
          <w:szCs w:val="23"/>
        </w:rPr>
      </w:pPr>
    </w:p>
    <w:p w:rsidR="00E102BB" w:rsidRDefault="007A1450">
      <w:pPr>
        <w:tabs>
          <w:tab w:val="left" w:pos="4311"/>
        </w:tabs>
        <w:spacing w:before="50"/>
        <w:ind w:left="3088"/>
        <w:rPr>
          <w:rFonts w:ascii="Trebuchet MS" w:eastAsia="Trebuchet MS" w:hAnsi="Trebuchet MS" w:cs="Trebuchet MS"/>
          <w:sz w:val="28"/>
          <w:szCs w:val="28"/>
        </w:rPr>
      </w:pPr>
      <w:r>
        <w:rPr>
          <w:rFonts w:ascii="Trebuchet MS"/>
          <w:b/>
          <w:color w:val="ED1C24"/>
          <w:w w:val="90"/>
          <w:sz w:val="28"/>
        </w:rPr>
        <w:t>5</w:t>
      </w:r>
      <w:r>
        <w:rPr>
          <w:rFonts w:ascii="Trebuchet MS"/>
          <w:b/>
          <w:color w:val="ED1C24"/>
          <w:w w:val="90"/>
          <w:sz w:val="28"/>
        </w:rPr>
        <w:tab/>
      </w:r>
      <w:r>
        <w:rPr>
          <w:rFonts w:ascii="Trebuchet MS"/>
          <w:b/>
          <w:color w:val="ED1C24"/>
          <w:sz w:val="28"/>
        </w:rPr>
        <w:t>2</w:t>
      </w:r>
    </w:p>
    <w:p w:rsidR="00E102BB" w:rsidRDefault="00E102BB">
      <w:pPr>
        <w:rPr>
          <w:rFonts w:ascii="Trebuchet MS" w:eastAsia="Trebuchet MS" w:hAnsi="Trebuchet MS" w:cs="Trebuchet MS"/>
          <w:b/>
          <w:bCs/>
          <w:sz w:val="20"/>
          <w:szCs w:val="20"/>
        </w:rPr>
      </w:pPr>
    </w:p>
    <w:p w:rsidR="00E102BB" w:rsidRDefault="00E102BB">
      <w:pPr>
        <w:spacing w:before="7"/>
        <w:rPr>
          <w:rFonts w:ascii="Trebuchet MS" w:eastAsia="Trebuchet MS" w:hAnsi="Trebuchet MS" w:cs="Trebuchet MS"/>
          <w:b/>
          <w:bCs/>
        </w:rPr>
      </w:pPr>
    </w:p>
    <w:p w:rsidR="00E102BB" w:rsidRDefault="007A1450">
      <w:pPr>
        <w:tabs>
          <w:tab w:val="left" w:pos="903"/>
          <w:tab w:val="left" w:pos="6433"/>
          <w:tab w:val="left" w:pos="7028"/>
        </w:tabs>
        <w:spacing w:before="7" w:line="366" w:lineRule="exact"/>
        <w:ind w:left="308"/>
        <w:rPr>
          <w:rFonts w:ascii="Lucida Sans Unicode" w:eastAsia="Lucida Sans Unicode" w:hAnsi="Lucida Sans Unicode" w:cs="Lucida Sans Unicode"/>
          <w:sz w:val="28"/>
          <w:szCs w:val="28"/>
        </w:rPr>
      </w:pPr>
      <w:r>
        <w:rPr>
          <w:rFonts w:ascii="Lucida Sans Unicode"/>
          <w:color w:val="2E3092"/>
          <w:w w:val="80"/>
          <w:position w:val="1"/>
          <w:sz w:val="26"/>
        </w:rPr>
        <w:t>3)</w:t>
      </w:r>
      <w:r>
        <w:rPr>
          <w:rFonts w:ascii="Lucida Sans Unicode"/>
          <w:color w:val="2E3092"/>
          <w:w w:val="80"/>
          <w:position w:val="1"/>
          <w:sz w:val="26"/>
        </w:rPr>
        <w:tab/>
      </w:r>
      <w:r>
        <w:rPr>
          <w:rFonts w:ascii="Lucida Sans Unicode"/>
          <w:color w:val="2E3092"/>
          <w:w w:val="80"/>
          <w:sz w:val="28"/>
        </w:rPr>
        <w:t>72</w:t>
      </w:r>
      <w:r>
        <w:rPr>
          <w:rFonts w:ascii="Lucida Sans Unicode"/>
          <w:color w:val="2E3092"/>
          <w:w w:val="80"/>
          <w:sz w:val="28"/>
        </w:rPr>
        <w:tab/>
      </w:r>
      <w:r>
        <w:rPr>
          <w:rFonts w:ascii="Lucida Sans Unicode"/>
          <w:color w:val="2E3092"/>
          <w:w w:val="80"/>
          <w:position w:val="1"/>
          <w:sz w:val="26"/>
        </w:rPr>
        <w:t>4)</w:t>
      </w:r>
      <w:r>
        <w:rPr>
          <w:rFonts w:ascii="Lucida Sans Unicode"/>
          <w:color w:val="2E3092"/>
          <w:w w:val="80"/>
          <w:position w:val="1"/>
          <w:sz w:val="26"/>
        </w:rPr>
        <w:tab/>
      </w:r>
      <w:r>
        <w:rPr>
          <w:rFonts w:ascii="Lucida Sans Unicode"/>
          <w:color w:val="2E3092"/>
          <w:w w:val="90"/>
          <w:sz w:val="28"/>
        </w:rPr>
        <w:t>99</w:t>
      </w:r>
    </w:p>
    <w:p w:rsidR="00E102BB" w:rsidRDefault="007A1450">
      <w:pPr>
        <w:pStyle w:val="Heading2"/>
        <w:tabs>
          <w:tab w:val="left" w:pos="8672"/>
        </w:tabs>
        <w:spacing w:before="0" w:line="260" w:lineRule="exact"/>
        <w:ind w:left="2541"/>
        <w:rPr>
          <w:b w:val="0"/>
          <w:bCs w:val="0"/>
        </w:rPr>
      </w:pPr>
      <w:r>
        <w:rPr>
          <w:color w:val="ED1C24"/>
          <w:w w:val="90"/>
        </w:rPr>
        <w:t>72</w:t>
      </w:r>
      <w:r>
        <w:rPr>
          <w:color w:val="ED1C24"/>
          <w:w w:val="90"/>
        </w:rPr>
        <w:tab/>
      </w:r>
      <w:r>
        <w:rPr>
          <w:color w:val="ED1C24"/>
        </w:rPr>
        <w:t>99</w:t>
      </w:r>
    </w:p>
    <w:p w:rsidR="00E102BB" w:rsidRDefault="00E102BB">
      <w:pPr>
        <w:rPr>
          <w:rFonts w:ascii="Trebuchet MS" w:eastAsia="Trebuchet MS" w:hAnsi="Trebuchet MS" w:cs="Trebuchet MS"/>
          <w:b/>
          <w:bCs/>
          <w:sz w:val="20"/>
          <w:szCs w:val="20"/>
        </w:rPr>
      </w:pPr>
    </w:p>
    <w:p w:rsidR="00E102BB" w:rsidRDefault="00E102BB">
      <w:pPr>
        <w:spacing w:before="8"/>
        <w:rPr>
          <w:rFonts w:ascii="Trebuchet MS" w:eastAsia="Trebuchet MS" w:hAnsi="Trebuchet MS" w:cs="Trebuchet MS"/>
          <w:b/>
          <w:bCs/>
          <w:sz w:val="21"/>
          <w:szCs w:val="21"/>
        </w:rPr>
      </w:pPr>
    </w:p>
    <w:p w:rsidR="00E102BB" w:rsidRDefault="007A1450">
      <w:pPr>
        <w:tabs>
          <w:tab w:val="left" w:pos="3691"/>
          <w:tab w:val="left" w:pos="7661"/>
          <w:tab w:val="left" w:pos="9755"/>
        </w:tabs>
        <w:spacing w:before="50"/>
        <w:ind w:left="1537"/>
        <w:rPr>
          <w:rFonts w:ascii="Trebuchet MS" w:eastAsia="Trebuchet MS" w:hAnsi="Trebuchet MS" w:cs="Trebuchet MS"/>
          <w:sz w:val="28"/>
          <w:szCs w:val="28"/>
        </w:rPr>
      </w:pPr>
      <w:r>
        <w:rPr>
          <w:rFonts w:ascii="Trebuchet MS"/>
          <w:b/>
          <w:color w:val="ED1C24"/>
          <w:w w:val="90"/>
          <w:sz w:val="28"/>
        </w:rPr>
        <w:t>9</w:t>
      </w:r>
      <w:r>
        <w:rPr>
          <w:rFonts w:ascii="Trebuchet MS"/>
          <w:b/>
          <w:color w:val="ED1C24"/>
          <w:w w:val="90"/>
          <w:sz w:val="28"/>
        </w:rPr>
        <w:tab/>
        <w:t>8</w:t>
      </w:r>
      <w:r>
        <w:rPr>
          <w:rFonts w:ascii="Trebuchet MS"/>
          <w:b/>
          <w:color w:val="ED1C24"/>
          <w:w w:val="90"/>
          <w:sz w:val="28"/>
        </w:rPr>
        <w:tab/>
        <w:t>3</w:t>
      </w:r>
      <w:r>
        <w:rPr>
          <w:rFonts w:ascii="Trebuchet MS"/>
          <w:b/>
          <w:color w:val="ED1C24"/>
          <w:w w:val="90"/>
          <w:sz w:val="28"/>
        </w:rPr>
        <w:tab/>
      </w:r>
      <w:r>
        <w:rPr>
          <w:rFonts w:ascii="Trebuchet MS"/>
          <w:b/>
          <w:color w:val="ED1C24"/>
          <w:sz w:val="28"/>
        </w:rPr>
        <w:t>33</w:t>
      </w:r>
    </w:p>
    <w:p w:rsidR="00E102BB" w:rsidRDefault="00E102BB">
      <w:pPr>
        <w:rPr>
          <w:rFonts w:ascii="Trebuchet MS" w:eastAsia="Trebuchet MS" w:hAnsi="Trebuchet MS" w:cs="Trebuchet MS"/>
          <w:b/>
          <w:bCs/>
          <w:sz w:val="20"/>
          <w:szCs w:val="20"/>
        </w:rPr>
      </w:pPr>
    </w:p>
    <w:p w:rsidR="00E102BB" w:rsidRDefault="00E102BB">
      <w:pPr>
        <w:spacing w:before="6"/>
        <w:rPr>
          <w:rFonts w:ascii="Trebuchet MS" w:eastAsia="Trebuchet MS" w:hAnsi="Trebuchet MS" w:cs="Trebuchet MS"/>
          <w:b/>
          <w:bCs/>
          <w:sz w:val="23"/>
          <w:szCs w:val="23"/>
        </w:rPr>
      </w:pPr>
    </w:p>
    <w:p w:rsidR="00E102BB" w:rsidRDefault="007A1450">
      <w:pPr>
        <w:tabs>
          <w:tab w:val="left" w:pos="2169"/>
          <w:tab w:val="left" w:pos="3088"/>
          <w:tab w:val="left" w:pos="4311"/>
          <w:tab w:val="left" w:pos="9213"/>
          <w:tab w:val="left" w:pos="10355"/>
        </w:tabs>
        <w:spacing w:before="50"/>
        <w:ind w:left="947"/>
        <w:rPr>
          <w:rFonts w:ascii="Trebuchet MS" w:eastAsia="Trebuchet MS" w:hAnsi="Trebuchet MS" w:cs="Trebuchet MS"/>
          <w:sz w:val="28"/>
          <w:szCs w:val="28"/>
        </w:rPr>
      </w:pPr>
      <w:r>
        <w:rPr>
          <w:rFonts w:ascii="Trebuchet MS"/>
          <w:b/>
          <w:color w:val="ED1C24"/>
          <w:w w:val="90"/>
          <w:sz w:val="28"/>
        </w:rPr>
        <w:t>3</w:t>
      </w:r>
      <w:r>
        <w:rPr>
          <w:rFonts w:ascii="Trebuchet MS"/>
          <w:b/>
          <w:color w:val="ED1C24"/>
          <w:w w:val="90"/>
          <w:sz w:val="28"/>
        </w:rPr>
        <w:tab/>
        <w:t>3</w:t>
      </w:r>
      <w:r>
        <w:rPr>
          <w:rFonts w:ascii="Trebuchet MS"/>
          <w:b/>
          <w:color w:val="ED1C24"/>
          <w:w w:val="90"/>
          <w:sz w:val="28"/>
        </w:rPr>
        <w:tab/>
        <w:t>2</w:t>
      </w:r>
      <w:r>
        <w:rPr>
          <w:rFonts w:ascii="Trebuchet MS"/>
          <w:b/>
          <w:color w:val="ED1C24"/>
          <w:w w:val="90"/>
          <w:sz w:val="28"/>
        </w:rPr>
        <w:tab/>
        <w:t>4</w:t>
      </w:r>
      <w:r>
        <w:rPr>
          <w:rFonts w:ascii="Trebuchet MS"/>
          <w:b/>
          <w:color w:val="ED1C24"/>
          <w:w w:val="90"/>
          <w:sz w:val="28"/>
        </w:rPr>
        <w:tab/>
        <w:t>3</w:t>
      </w:r>
      <w:r>
        <w:rPr>
          <w:rFonts w:ascii="Trebuchet MS"/>
          <w:b/>
          <w:color w:val="ED1C24"/>
          <w:w w:val="90"/>
          <w:sz w:val="28"/>
        </w:rPr>
        <w:tab/>
      </w:r>
      <w:r>
        <w:rPr>
          <w:rFonts w:ascii="Trebuchet MS"/>
          <w:b/>
          <w:color w:val="ED1C24"/>
          <w:sz w:val="28"/>
        </w:rPr>
        <w:t>11</w:t>
      </w:r>
    </w:p>
    <w:p w:rsidR="00E102BB" w:rsidRDefault="00E102BB">
      <w:pPr>
        <w:rPr>
          <w:rFonts w:ascii="Trebuchet MS" w:eastAsia="Trebuchet MS" w:hAnsi="Trebuchet MS" w:cs="Trebuchet MS"/>
          <w:b/>
          <w:bCs/>
          <w:sz w:val="20"/>
          <w:szCs w:val="20"/>
        </w:rPr>
      </w:pPr>
    </w:p>
    <w:p w:rsidR="00E102BB" w:rsidRDefault="00E102BB">
      <w:pPr>
        <w:spacing w:before="6"/>
        <w:rPr>
          <w:rFonts w:ascii="Trebuchet MS" w:eastAsia="Trebuchet MS" w:hAnsi="Trebuchet MS" w:cs="Trebuchet MS"/>
          <w:b/>
          <w:bCs/>
          <w:sz w:val="23"/>
          <w:szCs w:val="23"/>
        </w:rPr>
      </w:pPr>
    </w:p>
    <w:p w:rsidR="00E102BB" w:rsidRDefault="007A1450">
      <w:pPr>
        <w:tabs>
          <w:tab w:val="left" w:pos="1222"/>
        </w:tabs>
        <w:spacing w:before="50"/>
        <w:ind w:right="2290"/>
        <w:jc w:val="center"/>
        <w:rPr>
          <w:rFonts w:ascii="Trebuchet MS" w:eastAsia="Trebuchet MS" w:hAnsi="Trebuchet MS" w:cs="Trebuchet MS"/>
          <w:sz w:val="28"/>
          <w:szCs w:val="28"/>
        </w:rPr>
      </w:pPr>
      <w:r>
        <w:rPr>
          <w:rFonts w:ascii="Trebuchet MS"/>
          <w:b/>
          <w:color w:val="ED1C24"/>
          <w:w w:val="90"/>
          <w:sz w:val="28"/>
        </w:rPr>
        <w:t>2</w:t>
      </w:r>
      <w:r>
        <w:rPr>
          <w:rFonts w:ascii="Trebuchet MS"/>
          <w:b/>
          <w:color w:val="ED1C24"/>
          <w:w w:val="90"/>
          <w:sz w:val="28"/>
        </w:rPr>
        <w:tab/>
      </w:r>
      <w:r>
        <w:rPr>
          <w:rFonts w:ascii="Trebuchet MS"/>
          <w:b/>
          <w:color w:val="ED1C24"/>
          <w:sz w:val="28"/>
        </w:rPr>
        <w:t>2</w:t>
      </w:r>
    </w:p>
    <w:p w:rsidR="00E102BB" w:rsidRDefault="00E102BB">
      <w:pPr>
        <w:rPr>
          <w:rFonts w:ascii="Trebuchet MS" w:eastAsia="Trebuchet MS" w:hAnsi="Trebuchet MS" w:cs="Trebuchet MS"/>
          <w:b/>
          <w:bCs/>
          <w:sz w:val="20"/>
          <w:szCs w:val="20"/>
        </w:rPr>
      </w:pPr>
    </w:p>
    <w:p w:rsidR="00E102BB" w:rsidRDefault="00E102BB">
      <w:pPr>
        <w:rPr>
          <w:rFonts w:ascii="Trebuchet MS" w:eastAsia="Trebuchet MS" w:hAnsi="Trebuchet MS" w:cs="Trebuchet MS"/>
          <w:b/>
          <w:bCs/>
          <w:sz w:val="20"/>
          <w:szCs w:val="20"/>
        </w:rPr>
      </w:pPr>
    </w:p>
    <w:p w:rsidR="00E102BB" w:rsidRDefault="00E102BB">
      <w:pPr>
        <w:rPr>
          <w:rFonts w:ascii="Trebuchet MS" w:eastAsia="Trebuchet MS" w:hAnsi="Trebuchet MS" w:cs="Trebuchet MS"/>
          <w:b/>
          <w:bCs/>
          <w:sz w:val="20"/>
          <w:szCs w:val="20"/>
        </w:rPr>
      </w:pPr>
    </w:p>
    <w:p w:rsidR="00E102BB" w:rsidRDefault="00E102BB">
      <w:pPr>
        <w:rPr>
          <w:rFonts w:ascii="Trebuchet MS" w:eastAsia="Trebuchet MS" w:hAnsi="Trebuchet MS" w:cs="Trebuchet MS"/>
          <w:b/>
          <w:bCs/>
          <w:sz w:val="20"/>
          <w:szCs w:val="20"/>
        </w:rPr>
      </w:pPr>
    </w:p>
    <w:p w:rsidR="00E102BB" w:rsidRDefault="00E102BB">
      <w:pPr>
        <w:rPr>
          <w:rFonts w:ascii="Trebuchet MS" w:eastAsia="Trebuchet MS" w:hAnsi="Trebuchet MS" w:cs="Trebuchet MS"/>
          <w:b/>
          <w:bCs/>
          <w:sz w:val="20"/>
          <w:szCs w:val="20"/>
        </w:rPr>
      </w:pPr>
    </w:p>
    <w:p w:rsidR="00E102BB" w:rsidRDefault="00E102BB">
      <w:pPr>
        <w:spacing w:before="5"/>
        <w:rPr>
          <w:rFonts w:ascii="Trebuchet MS" w:eastAsia="Trebuchet MS" w:hAnsi="Trebuchet MS" w:cs="Trebuchet MS"/>
          <w:b/>
          <w:bCs/>
          <w:sz w:val="18"/>
          <w:szCs w:val="18"/>
        </w:rPr>
      </w:pPr>
    </w:p>
    <w:p w:rsidR="00E102BB" w:rsidRDefault="007A1450">
      <w:pPr>
        <w:tabs>
          <w:tab w:val="left" w:pos="903"/>
          <w:tab w:val="left" w:pos="6433"/>
          <w:tab w:val="left" w:pos="7028"/>
        </w:tabs>
        <w:spacing w:before="7" w:line="366" w:lineRule="exact"/>
        <w:ind w:left="308"/>
        <w:rPr>
          <w:rFonts w:ascii="Lucida Sans Unicode" w:eastAsia="Lucida Sans Unicode" w:hAnsi="Lucida Sans Unicode" w:cs="Lucida Sans Unicode"/>
          <w:sz w:val="28"/>
          <w:szCs w:val="28"/>
        </w:rPr>
      </w:pPr>
      <w:r>
        <w:rPr>
          <w:rFonts w:ascii="Lucida Sans Unicode"/>
          <w:color w:val="2E3092"/>
          <w:w w:val="80"/>
          <w:position w:val="1"/>
          <w:sz w:val="26"/>
        </w:rPr>
        <w:t>5)</w:t>
      </w:r>
      <w:r>
        <w:rPr>
          <w:rFonts w:ascii="Lucida Sans Unicode"/>
          <w:color w:val="2E3092"/>
          <w:w w:val="80"/>
          <w:position w:val="1"/>
          <w:sz w:val="26"/>
        </w:rPr>
        <w:tab/>
      </w:r>
      <w:r>
        <w:rPr>
          <w:rFonts w:ascii="Lucida Sans Unicode"/>
          <w:color w:val="2E3092"/>
          <w:w w:val="80"/>
          <w:sz w:val="28"/>
        </w:rPr>
        <w:t>60</w:t>
      </w:r>
      <w:r>
        <w:rPr>
          <w:rFonts w:ascii="Lucida Sans Unicode"/>
          <w:color w:val="2E3092"/>
          <w:w w:val="80"/>
          <w:sz w:val="28"/>
        </w:rPr>
        <w:tab/>
      </w:r>
      <w:r>
        <w:rPr>
          <w:rFonts w:ascii="Lucida Sans Unicode"/>
          <w:color w:val="2E3092"/>
          <w:w w:val="80"/>
          <w:position w:val="1"/>
          <w:sz w:val="26"/>
        </w:rPr>
        <w:t>6)</w:t>
      </w:r>
      <w:r>
        <w:rPr>
          <w:rFonts w:ascii="Lucida Sans Unicode"/>
          <w:color w:val="2E3092"/>
          <w:w w:val="80"/>
          <w:position w:val="1"/>
          <w:sz w:val="26"/>
        </w:rPr>
        <w:tab/>
      </w:r>
      <w:r>
        <w:rPr>
          <w:rFonts w:ascii="Lucida Sans Unicode"/>
          <w:color w:val="2E3092"/>
          <w:w w:val="90"/>
          <w:sz w:val="28"/>
        </w:rPr>
        <w:t>36</w:t>
      </w:r>
    </w:p>
    <w:p w:rsidR="00E102BB" w:rsidRDefault="007A1450">
      <w:pPr>
        <w:pStyle w:val="Heading2"/>
        <w:tabs>
          <w:tab w:val="left" w:pos="8672"/>
        </w:tabs>
        <w:spacing w:before="0" w:line="260" w:lineRule="exact"/>
        <w:ind w:left="2541"/>
        <w:rPr>
          <w:b w:val="0"/>
          <w:bCs w:val="0"/>
        </w:rPr>
      </w:pPr>
      <w:r>
        <w:rPr>
          <w:color w:val="ED1C24"/>
          <w:w w:val="90"/>
        </w:rPr>
        <w:t>60</w:t>
      </w:r>
      <w:r>
        <w:rPr>
          <w:color w:val="ED1C24"/>
          <w:w w:val="90"/>
        </w:rPr>
        <w:tab/>
      </w:r>
      <w:r>
        <w:rPr>
          <w:color w:val="ED1C24"/>
        </w:rPr>
        <w:t>36</w:t>
      </w:r>
    </w:p>
    <w:p w:rsidR="00E102BB" w:rsidRDefault="00E102BB">
      <w:pPr>
        <w:rPr>
          <w:rFonts w:ascii="Trebuchet MS" w:eastAsia="Trebuchet MS" w:hAnsi="Trebuchet MS" w:cs="Trebuchet MS"/>
          <w:b/>
          <w:bCs/>
          <w:sz w:val="20"/>
          <w:szCs w:val="20"/>
        </w:rPr>
      </w:pPr>
    </w:p>
    <w:p w:rsidR="00E102BB" w:rsidRDefault="00E102BB">
      <w:pPr>
        <w:spacing w:before="8"/>
        <w:rPr>
          <w:rFonts w:ascii="Trebuchet MS" w:eastAsia="Trebuchet MS" w:hAnsi="Trebuchet MS" w:cs="Trebuchet MS"/>
          <w:b/>
          <w:bCs/>
          <w:sz w:val="21"/>
          <w:szCs w:val="21"/>
        </w:rPr>
      </w:pPr>
    </w:p>
    <w:p w:rsidR="00E102BB" w:rsidRDefault="007A1450">
      <w:pPr>
        <w:tabs>
          <w:tab w:val="left" w:pos="3631"/>
          <w:tab w:val="left" w:pos="7581"/>
          <w:tab w:val="left" w:pos="9835"/>
        </w:tabs>
        <w:spacing w:before="50"/>
        <w:ind w:left="1537"/>
        <w:rPr>
          <w:rFonts w:ascii="Trebuchet MS" w:eastAsia="Trebuchet MS" w:hAnsi="Trebuchet MS" w:cs="Trebuchet MS"/>
          <w:sz w:val="28"/>
          <w:szCs w:val="28"/>
        </w:rPr>
      </w:pPr>
      <w:r>
        <w:rPr>
          <w:rFonts w:ascii="Trebuchet MS"/>
          <w:b/>
          <w:color w:val="ED1C24"/>
          <w:w w:val="90"/>
          <w:sz w:val="28"/>
        </w:rPr>
        <w:t>6</w:t>
      </w:r>
      <w:r>
        <w:rPr>
          <w:rFonts w:ascii="Trebuchet MS"/>
          <w:b/>
          <w:color w:val="ED1C24"/>
          <w:w w:val="90"/>
          <w:sz w:val="28"/>
        </w:rPr>
        <w:tab/>
        <w:t>10</w:t>
      </w:r>
      <w:r>
        <w:rPr>
          <w:rFonts w:ascii="Trebuchet MS"/>
          <w:b/>
          <w:color w:val="ED1C24"/>
          <w:w w:val="90"/>
          <w:sz w:val="28"/>
        </w:rPr>
        <w:tab/>
        <w:t>18</w:t>
      </w:r>
      <w:r>
        <w:rPr>
          <w:rFonts w:ascii="Trebuchet MS"/>
          <w:b/>
          <w:color w:val="ED1C24"/>
          <w:w w:val="90"/>
          <w:sz w:val="28"/>
        </w:rPr>
        <w:tab/>
      </w:r>
      <w:r>
        <w:rPr>
          <w:rFonts w:ascii="Trebuchet MS"/>
          <w:b/>
          <w:color w:val="ED1C24"/>
          <w:sz w:val="28"/>
        </w:rPr>
        <w:t>2</w:t>
      </w:r>
    </w:p>
    <w:p w:rsidR="00E102BB" w:rsidRDefault="00E102BB">
      <w:pPr>
        <w:rPr>
          <w:rFonts w:ascii="Trebuchet MS" w:eastAsia="Trebuchet MS" w:hAnsi="Trebuchet MS" w:cs="Trebuchet MS"/>
          <w:b/>
          <w:bCs/>
          <w:sz w:val="20"/>
          <w:szCs w:val="20"/>
        </w:rPr>
      </w:pPr>
    </w:p>
    <w:p w:rsidR="00E102BB" w:rsidRDefault="00E102BB">
      <w:pPr>
        <w:spacing w:before="6"/>
        <w:rPr>
          <w:rFonts w:ascii="Trebuchet MS" w:eastAsia="Trebuchet MS" w:hAnsi="Trebuchet MS" w:cs="Trebuchet MS"/>
          <w:b/>
          <w:bCs/>
          <w:sz w:val="23"/>
          <w:szCs w:val="23"/>
        </w:rPr>
      </w:pPr>
    </w:p>
    <w:p w:rsidR="00E102BB" w:rsidRDefault="007A1450">
      <w:pPr>
        <w:tabs>
          <w:tab w:val="left" w:pos="2169"/>
          <w:tab w:val="left" w:pos="3088"/>
          <w:tab w:val="left" w:pos="4311"/>
          <w:tab w:val="left" w:pos="7051"/>
          <w:tab w:val="left" w:pos="8294"/>
        </w:tabs>
        <w:spacing w:before="50"/>
        <w:ind w:left="947"/>
        <w:rPr>
          <w:rFonts w:ascii="Trebuchet MS" w:eastAsia="Trebuchet MS" w:hAnsi="Trebuchet MS" w:cs="Trebuchet MS"/>
          <w:sz w:val="28"/>
          <w:szCs w:val="28"/>
        </w:rPr>
      </w:pPr>
      <w:r>
        <w:rPr>
          <w:rFonts w:ascii="Trebuchet MS"/>
          <w:b/>
          <w:color w:val="ED1C24"/>
          <w:w w:val="90"/>
          <w:sz w:val="28"/>
        </w:rPr>
        <w:t>2</w:t>
      </w:r>
      <w:r>
        <w:rPr>
          <w:rFonts w:ascii="Trebuchet MS"/>
          <w:b/>
          <w:color w:val="ED1C24"/>
          <w:w w:val="90"/>
          <w:sz w:val="28"/>
        </w:rPr>
        <w:tab/>
        <w:t>3</w:t>
      </w:r>
      <w:r>
        <w:rPr>
          <w:rFonts w:ascii="Trebuchet MS"/>
          <w:b/>
          <w:color w:val="ED1C24"/>
          <w:w w:val="90"/>
          <w:sz w:val="28"/>
        </w:rPr>
        <w:tab/>
        <w:t>5</w:t>
      </w:r>
      <w:r>
        <w:rPr>
          <w:rFonts w:ascii="Trebuchet MS"/>
          <w:b/>
          <w:color w:val="ED1C24"/>
          <w:w w:val="90"/>
          <w:sz w:val="28"/>
        </w:rPr>
        <w:tab/>
        <w:t>2</w:t>
      </w:r>
      <w:r>
        <w:rPr>
          <w:rFonts w:ascii="Trebuchet MS"/>
          <w:b/>
          <w:color w:val="ED1C24"/>
          <w:w w:val="90"/>
          <w:sz w:val="28"/>
        </w:rPr>
        <w:tab/>
        <w:t>2</w:t>
      </w:r>
      <w:r>
        <w:rPr>
          <w:rFonts w:ascii="Trebuchet MS"/>
          <w:b/>
          <w:color w:val="ED1C24"/>
          <w:w w:val="90"/>
          <w:sz w:val="28"/>
        </w:rPr>
        <w:tab/>
      </w:r>
      <w:r>
        <w:rPr>
          <w:rFonts w:ascii="Trebuchet MS"/>
          <w:b/>
          <w:color w:val="ED1C24"/>
          <w:sz w:val="28"/>
        </w:rPr>
        <w:t>9</w:t>
      </w:r>
    </w:p>
    <w:p w:rsidR="00E102BB" w:rsidRDefault="00E102BB">
      <w:pPr>
        <w:rPr>
          <w:rFonts w:ascii="Trebuchet MS" w:eastAsia="Trebuchet MS" w:hAnsi="Trebuchet MS" w:cs="Trebuchet MS"/>
          <w:b/>
          <w:bCs/>
          <w:sz w:val="20"/>
          <w:szCs w:val="20"/>
        </w:rPr>
      </w:pPr>
    </w:p>
    <w:p w:rsidR="00E102BB" w:rsidRDefault="00E102BB">
      <w:pPr>
        <w:spacing w:before="6"/>
        <w:rPr>
          <w:rFonts w:ascii="Trebuchet MS" w:eastAsia="Trebuchet MS" w:hAnsi="Trebuchet MS" w:cs="Trebuchet MS"/>
          <w:b/>
          <w:bCs/>
          <w:sz w:val="23"/>
          <w:szCs w:val="23"/>
        </w:rPr>
      </w:pPr>
    </w:p>
    <w:p w:rsidR="00E102BB" w:rsidRDefault="007A1450">
      <w:pPr>
        <w:tabs>
          <w:tab w:val="left" w:pos="1242"/>
        </w:tabs>
        <w:spacing w:before="50"/>
        <w:ind w:right="2040"/>
        <w:jc w:val="right"/>
        <w:rPr>
          <w:rFonts w:ascii="Trebuchet MS" w:eastAsia="Trebuchet MS" w:hAnsi="Trebuchet MS" w:cs="Trebuchet MS"/>
          <w:sz w:val="28"/>
          <w:szCs w:val="28"/>
        </w:rPr>
      </w:pPr>
      <w:r>
        <w:rPr>
          <w:rFonts w:ascii="Trebuchet MS"/>
          <w:b/>
          <w:color w:val="ED1C24"/>
          <w:w w:val="90"/>
          <w:sz w:val="28"/>
        </w:rPr>
        <w:t>3</w:t>
      </w:r>
      <w:r>
        <w:rPr>
          <w:rFonts w:ascii="Trebuchet MS"/>
          <w:b/>
          <w:color w:val="ED1C24"/>
          <w:w w:val="90"/>
          <w:sz w:val="28"/>
        </w:rPr>
        <w:tab/>
        <w:t>3</w:t>
      </w:r>
    </w:p>
    <w:sectPr w:rsidR="00E102BB">
      <w:pgSz w:w="11900" w:h="16840"/>
      <w:pgMar w:top="700" w:right="400" w:bottom="420" w:left="400" w:header="518" w:footer="23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2CDD" w:rsidRDefault="00B42CDD">
      <w:r>
        <w:separator/>
      </w:r>
    </w:p>
  </w:endnote>
  <w:endnote w:type="continuationSeparator" w:id="0">
    <w:p w:rsidR="00B42CDD" w:rsidRDefault="00B42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02BB" w:rsidRDefault="00727CEC">
    <w:pPr>
      <w:spacing w:line="14" w:lineRule="auto"/>
      <w:rPr>
        <w:sz w:val="20"/>
        <w:szCs w:val="20"/>
      </w:rPr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503312000" behindDoc="1" locked="0" layoutInCell="1" allowOverlap="1">
              <wp:simplePos x="0" y="0"/>
              <wp:positionH relativeFrom="page">
                <wp:posOffset>307340</wp:posOffset>
              </wp:positionH>
              <wp:positionV relativeFrom="page">
                <wp:posOffset>10404475</wp:posOffset>
              </wp:positionV>
              <wp:extent cx="3968115" cy="177800"/>
              <wp:effectExtent l="2540" t="3175" r="127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811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102BB" w:rsidRDefault="007A1450">
                          <w:pPr>
                            <w:spacing w:line="280" w:lineRule="exact"/>
                            <w:ind w:left="20"/>
                            <w:rPr>
                              <w:rFonts w:ascii="Lucida Sans Unicode" w:eastAsia="Lucida Sans Unicode" w:hAnsi="Lucida Sans Unicode" w:cs="Lucida Sans Unicode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Lucida Sans Unicode"/>
                              <w:color w:val="231F20"/>
                              <w:w w:val="85"/>
                              <w:sz w:val="24"/>
                            </w:rPr>
                            <w:t xml:space="preserve">Printable Math Worksheets </w:t>
                          </w:r>
                          <w:proofErr w:type="gramStart"/>
                          <w:r>
                            <w:rPr>
                              <w:rFonts w:ascii="Lucida Sans Unicode"/>
                              <w:color w:val="231F20"/>
                              <w:w w:val="85"/>
                              <w:sz w:val="24"/>
                            </w:rPr>
                            <w:t xml:space="preserve">@ </w:t>
                          </w:r>
                          <w:r>
                            <w:rPr>
                              <w:rFonts w:ascii="Lucida Sans Unicode"/>
                              <w:color w:val="231F20"/>
                              <w:spacing w:val="5"/>
                              <w:w w:val="85"/>
                              <w:sz w:val="24"/>
                            </w:rPr>
                            <w:t xml:space="preserve"> </w:t>
                          </w:r>
                          <w:proofErr w:type="gramEnd"/>
                          <w:hyperlink r:id="rId1">
                            <w:r>
                              <w:rPr>
                                <w:rFonts w:ascii="Lucida Sans Unicode"/>
                                <w:color w:val="21409A"/>
                                <w:w w:val="85"/>
                                <w:sz w:val="24"/>
                              </w:rPr>
                              <w:t>www.mathworksheets4kids.com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24.2pt;margin-top:819.25pt;width:312.45pt;height:14pt;z-index:-4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" filled="f" stroked="f">
              <v:textbox inset="0,0,0,0">
                <w:txbxContent>
                  <w:p w:rsidR="00E102BB" w:rsidRDefault="007A1450">
                    <w:pPr>
                      <w:spacing w:line="280" w:lineRule="exact"/>
                      <w:ind w:left="20"/>
                      <w:rPr>
                        <w:rFonts w:ascii="Lucida Sans Unicode" w:eastAsia="Lucida Sans Unicode" w:hAnsi="Lucida Sans Unicode" w:cs="Lucida Sans Unicode"/>
                        <w:sz w:val="24"/>
                        <w:szCs w:val="24"/>
                      </w:rPr>
                    </w:pPr>
                    <w:r>
                      <w:rPr>
                        <w:rFonts w:ascii="Lucida Sans Unicode"/>
                        <w:color w:val="231F20"/>
                        <w:w w:val="85"/>
                        <w:sz w:val="24"/>
                      </w:rPr>
                      <w:t xml:space="preserve">Printable Math Worksheets @ </w:t>
                    </w:r>
                    <w:r>
                      <w:rPr>
                        <w:rFonts w:ascii="Lucida Sans Unicode"/>
                        <w:color w:val="231F20"/>
                        <w:spacing w:val="5"/>
                        <w:w w:val="85"/>
                        <w:sz w:val="24"/>
                      </w:rPr>
                      <w:t xml:space="preserve"> </w:t>
                    </w:r>
                    <w:hyperlink r:id="rId2">
                      <w:r>
                        <w:rPr>
                          <w:rFonts w:ascii="Lucida Sans Unicode"/>
                          <w:color w:val="21409A"/>
                          <w:w w:val="85"/>
                          <w:sz w:val="24"/>
                        </w:rPr>
                        <w:t>www.mathworksheets4kids.com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2CDD" w:rsidRDefault="00B42CDD">
      <w:r>
        <w:separator/>
      </w:r>
    </w:p>
  </w:footnote>
  <w:footnote w:type="continuationSeparator" w:id="0">
    <w:p w:rsidR="00B42CDD" w:rsidRDefault="00B42C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02BB" w:rsidRDefault="00727CEC">
    <w:pPr>
      <w:spacing w:line="14" w:lineRule="auto"/>
      <w:rPr>
        <w:sz w:val="20"/>
        <w:szCs w:val="20"/>
      </w:rPr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503311952" behindDoc="1" locked="0" layoutInCell="1" allowOverlap="1">
              <wp:simplePos x="0" y="0"/>
              <wp:positionH relativeFrom="page">
                <wp:posOffset>307340</wp:posOffset>
              </wp:positionH>
              <wp:positionV relativeFrom="page">
                <wp:posOffset>354965</wp:posOffset>
              </wp:positionV>
              <wp:extent cx="2265045" cy="177800"/>
              <wp:effectExtent l="2540" t="2540" r="0" b="635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6504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102BB" w:rsidRDefault="007A1450">
                          <w:pPr>
                            <w:tabs>
                              <w:tab w:val="left" w:pos="3546"/>
                            </w:tabs>
                            <w:spacing w:line="280" w:lineRule="exact"/>
                            <w:ind w:left="20"/>
                            <w:rPr>
                              <w:rFonts w:ascii="Lucida Sans Unicode" w:eastAsia="Lucida Sans Unicode" w:hAnsi="Lucida Sans Unicode" w:cs="Lucida Sans Unicode"/>
                              <w:sz w:val="24"/>
                              <w:szCs w:val="24"/>
                            </w:rPr>
                          </w:pPr>
                          <w:proofErr w:type="gramStart"/>
                          <w:r>
                            <w:rPr>
                              <w:rFonts w:ascii="Lucida Sans Unicode"/>
                              <w:color w:val="2E3092"/>
                              <w:w w:val="90"/>
                              <w:sz w:val="24"/>
                            </w:rPr>
                            <w:t>Name</w:t>
                          </w:r>
                          <w:r>
                            <w:rPr>
                              <w:rFonts w:ascii="Lucida Sans Unicode"/>
                              <w:color w:val="2E3092"/>
                              <w:spacing w:val="-44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2E3092"/>
                              <w:w w:val="90"/>
                              <w:sz w:val="24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Lucida Sans Unicode"/>
                              <w:color w:val="2E3092"/>
                              <w:spacing w:val="-3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2E3092"/>
                              <w:w w:val="67"/>
                              <w:sz w:val="24"/>
                              <w:u w:val="single" w:color="2E3092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2E3092"/>
                              <w:sz w:val="24"/>
                              <w:u w:val="single" w:color="2E3092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4.2pt;margin-top:27.95pt;width:178.35pt;height:14pt;z-index:-4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" filled="f" stroked="f">
              <v:textbox inset="0,0,0,0">
                <w:txbxContent>
                  <w:p w:rsidR="00E102BB" w:rsidRDefault="007A1450">
                    <w:pPr>
                      <w:tabs>
                        <w:tab w:val="left" w:pos="3546"/>
                      </w:tabs>
                      <w:spacing w:line="280" w:lineRule="exact"/>
                      <w:ind w:left="20"/>
                      <w:rPr>
                        <w:rFonts w:ascii="Lucida Sans Unicode" w:eastAsia="Lucida Sans Unicode" w:hAnsi="Lucida Sans Unicode" w:cs="Lucida Sans Unicode"/>
                        <w:sz w:val="24"/>
                        <w:szCs w:val="24"/>
                      </w:rPr>
                    </w:pPr>
                    <w:r>
                      <w:rPr>
                        <w:rFonts w:ascii="Lucida Sans Unicode"/>
                        <w:color w:val="2E3092"/>
                        <w:w w:val="90"/>
                        <w:sz w:val="24"/>
                      </w:rPr>
                      <w:t>Name</w:t>
                    </w:r>
                    <w:r>
                      <w:rPr>
                        <w:rFonts w:ascii="Lucida Sans Unicode"/>
                        <w:color w:val="2E3092"/>
                        <w:spacing w:val="-44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2E3092"/>
                        <w:w w:val="90"/>
                        <w:sz w:val="24"/>
                      </w:rPr>
                      <w:t>:</w:t>
                    </w:r>
                    <w:r>
                      <w:rPr>
                        <w:rFonts w:ascii="Lucida Sans Unicode"/>
                        <w:color w:val="2E3092"/>
                        <w:spacing w:val="-31"/>
                        <w:sz w:val="2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2E3092"/>
                        <w:w w:val="67"/>
                        <w:sz w:val="24"/>
                        <w:u w:val="single" w:color="2E3092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2E3092"/>
                        <w:sz w:val="24"/>
                        <w:u w:val="single" w:color="2E3092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503311976" behindDoc="1" locked="0" layoutInCell="1" allowOverlap="1">
              <wp:simplePos x="0" y="0"/>
              <wp:positionH relativeFrom="page">
                <wp:posOffset>5314950</wp:posOffset>
              </wp:positionH>
              <wp:positionV relativeFrom="page">
                <wp:posOffset>354965</wp:posOffset>
              </wp:positionV>
              <wp:extent cx="1934845" cy="177800"/>
              <wp:effectExtent l="0" t="2540" r="0" b="63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484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102BB" w:rsidRDefault="007A1450">
                          <w:pPr>
                            <w:tabs>
                              <w:tab w:val="left" w:pos="3026"/>
                            </w:tabs>
                            <w:spacing w:line="280" w:lineRule="exact"/>
                            <w:ind w:left="20"/>
                            <w:rPr>
                              <w:rFonts w:ascii="Lucida Sans Unicode" w:eastAsia="Lucida Sans Unicode" w:hAnsi="Lucida Sans Unicode" w:cs="Lucida Sans Unicode"/>
                              <w:sz w:val="24"/>
                              <w:szCs w:val="24"/>
                            </w:rPr>
                          </w:pPr>
                          <w:proofErr w:type="gramStart"/>
                          <w:r>
                            <w:rPr>
                              <w:rFonts w:ascii="Lucida Sans Unicode"/>
                              <w:color w:val="2E3092"/>
                              <w:w w:val="85"/>
                              <w:sz w:val="24"/>
                            </w:rPr>
                            <w:t>Score</w:t>
                          </w:r>
                          <w:r>
                            <w:rPr>
                              <w:rFonts w:ascii="Lucida Sans Unicode"/>
                              <w:color w:val="2E3092"/>
                              <w:spacing w:val="-14"/>
                              <w:w w:val="8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2E3092"/>
                              <w:w w:val="85"/>
                              <w:sz w:val="24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Lucida Sans Unicode"/>
                              <w:color w:val="2E3092"/>
                              <w:spacing w:val="-2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2E3092"/>
                              <w:w w:val="67"/>
                              <w:sz w:val="24"/>
                              <w:u w:val="single" w:color="2E3092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2E3092"/>
                              <w:sz w:val="24"/>
                              <w:u w:val="single" w:color="2E3092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" o:spid="_x0000_s1027" type="#_x0000_t202" style="position:absolute;margin-left:418.5pt;margin-top:27.95pt;width:152.35pt;height:14pt;z-index:-4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" filled="f" stroked="f">
              <v:textbox inset="0,0,0,0">
                <w:txbxContent>
                  <w:p w:rsidR="00E102BB" w:rsidRDefault="007A1450">
                    <w:pPr>
                      <w:tabs>
                        <w:tab w:val="left" w:pos="3026"/>
                      </w:tabs>
                      <w:spacing w:line="280" w:lineRule="exact"/>
                      <w:ind w:left="20"/>
                      <w:rPr>
                        <w:rFonts w:ascii="Lucida Sans Unicode" w:eastAsia="Lucida Sans Unicode" w:hAnsi="Lucida Sans Unicode" w:cs="Lucida Sans Unicode"/>
                        <w:sz w:val="24"/>
                        <w:szCs w:val="24"/>
                      </w:rPr>
                    </w:pPr>
                    <w:r>
                      <w:rPr>
                        <w:rFonts w:ascii="Lucida Sans Unicode"/>
                        <w:color w:val="2E3092"/>
                        <w:w w:val="85"/>
                        <w:sz w:val="24"/>
                      </w:rPr>
                      <w:t>Score</w:t>
                    </w:r>
                    <w:r>
                      <w:rPr>
                        <w:rFonts w:ascii="Lucida Sans Unicode"/>
                        <w:color w:val="2E3092"/>
                        <w:spacing w:val="-14"/>
                        <w:w w:val="85"/>
                        <w:sz w:val="2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2E3092"/>
                        <w:w w:val="85"/>
                        <w:sz w:val="24"/>
                      </w:rPr>
                      <w:t>:</w:t>
                    </w:r>
                    <w:r>
                      <w:rPr>
                        <w:rFonts w:ascii="Lucida Sans Unicode"/>
                        <w:color w:val="2E3092"/>
                        <w:spacing w:val="-26"/>
                        <w:sz w:val="24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2E3092"/>
                        <w:w w:val="67"/>
                        <w:sz w:val="24"/>
                        <w:u w:val="single" w:color="2E3092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2E3092"/>
                        <w:sz w:val="24"/>
                        <w:u w:val="single" w:color="2E3092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02BB"/>
    <w:rsid w:val="0060583F"/>
    <w:rsid w:val="00727CEC"/>
    <w:rsid w:val="007A1450"/>
    <w:rsid w:val="00B42CDD"/>
    <w:rsid w:val="00E1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116"/>
      <w:outlineLvl w:val="0"/>
    </w:pPr>
    <w:rPr>
      <w:rFonts w:ascii="Trebuchet MS" w:eastAsia="Trebuchet MS" w:hAnsi="Trebuchet MS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50"/>
      <w:ind w:left="1537"/>
      <w:outlineLvl w:val="1"/>
    </w:pPr>
    <w:rPr>
      <w:rFonts w:ascii="Trebuchet MS" w:eastAsia="Trebuchet MS" w:hAnsi="Trebuchet MS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  <w:ind w:left="308"/>
    </w:pPr>
    <w:rPr>
      <w:rFonts w:ascii="Lucida Sans Unicode" w:eastAsia="Lucida Sans Unicode" w:hAnsi="Lucida Sans Unicode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116"/>
      <w:outlineLvl w:val="0"/>
    </w:pPr>
    <w:rPr>
      <w:rFonts w:ascii="Trebuchet MS" w:eastAsia="Trebuchet MS" w:hAnsi="Trebuchet MS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50"/>
      <w:ind w:left="1537"/>
      <w:outlineLvl w:val="1"/>
    </w:pPr>
    <w:rPr>
      <w:rFonts w:ascii="Trebuchet MS" w:eastAsia="Trebuchet MS" w:hAnsi="Trebuchet MS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  <w:ind w:left="308"/>
    </w:pPr>
    <w:rPr>
      <w:rFonts w:ascii="Lucida Sans Unicode" w:eastAsia="Lucida Sans Unicode" w:hAnsi="Lucida Sans Unicode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microsoft.com/office/2007/relationships/stylesWithEffects" Target="stylesWithEffect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athworksheets4kids.com/" TargetMode="External"/><Relationship Id="rId1" Type="http://schemas.openxmlformats.org/officeDocument/2006/relationships/hyperlink" Target="http://www.mathworksheets4kid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148A6315</Template>
  <TotalTime>0</TotalTime>
  <Pages>2</Pages>
  <Words>67</Words>
  <Characters>388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Prime Factor Tree</vt:lpstr>
      <vt:lpstr>Prime Factor Tree</vt:lpstr>
      <vt:lpstr>    80	52</vt:lpstr>
      <vt:lpstr>    72	99</vt:lpstr>
      <vt:lpstr>    60	36</vt:lpstr>
    </vt:vector>
  </TitlesOfParts>
  <Company>The Department of Education</Company>
  <LinksUpToDate>false</LinksUpToDate>
  <CharactersWithSpaces>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FRASER-JONES Laura</dc:creator>
  <cp:lastModifiedBy>PURCELL Laura</cp:lastModifiedBy>
  <cp:revision>2</cp:revision>
  <dcterms:created xsi:type="dcterms:W3CDTF">2016-02-11T00:26:00Z</dcterms:created>
  <dcterms:modified xsi:type="dcterms:W3CDTF">2016-02-11T00:26:00Z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2015-12-12T00:00:00Z</vt:filetime>
  </property>
  <property fmtid="{D5CDD505-2E9C-101B-9397-08002B2CF9AE}" pid="3" name="LastSaved">
    <vt:filetime>2015-12-12T00:00:00Z</vt:filetime>
  </property>
</Properties>
</file>