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5975CD" w:rsidRPr="00BA3BF6" w:rsidTr="00C975D6">
        <w:trPr>
          <w:trHeight w:val="540"/>
          <w:jc w:val="center"/>
        </w:trPr>
        <w:tc>
          <w:tcPr>
            <w:tcW w:w="1728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C975D6">
        <w:trPr>
          <w:jc w:val="center"/>
        </w:trPr>
        <w:tc>
          <w:tcPr>
            <w:tcW w:w="1728" w:type="dxa"/>
          </w:tcPr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 wp14:anchorId="04C8359D" wp14:editId="0FBD7A5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</w:tc>
        <w:tc>
          <w:tcPr>
            <w:tcW w:w="6660" w:type="dxa"/>
          </w:tcPr>
          <w:p w:rsidR="005975CD" w:rsidRPr="00397435" w:rsidRDefault="005B58DD" w:rsidP="00661E97">
            <w:pPr>
              <w:ind w:left="142"/>
              <w:rPr>
                <w:b/>
              </w:rPr>
            </w:pPr>
            <w:r>
              <w:rPr>
                <w:b/>
              </w:rPr>
              <w:t>Year 10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:rsidR="005975CD" w:rsidRPr="00397435" w:rsidRDefault="005975CD" w:rsidP="00661E97">
            <w:pPr>
              <w:ind w:left="142"/>
              <w:rPr>
                <w:b/>
              </w:rPr>
            </w:pPr>
          </w:p>
          <w:p w:rsidR="005975CD" w:rsidRPr="00397435" w:rsidRDefault="005975CD" w:rsidP="00661E97">
            <w:pPr>
              <w:ind w:left="142"/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 w:rsidR="00495B68">
              <w:rPr>
                <w:b/>
              </w:rPr>
              <w:t>1</w:t>
            </w:r>
            <w:r w:rsidR="005B58DD">
              <w:rPr>
                <w:b/>
              </w:rPr>
              <w:t>, 2015</w:t>
            </w:r>
          </w:p>
          <w:p w:rsidR="005975CD" w:rsidRPr="00397435" w:rsidRDefault="005975CD" w:rsidP="00661E97">
            <w:pPr>
              <w:ind w:left="142"/>
              <w:rPr>
                <w:b/>
              </w:rPr>
            </w:pPr>
          </w:p>
          <w:p w:rsidR="005975CD" w:rsidRPr="00397435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661E97">
              <w:rPr>
                <w:b/>
              </w:rPr>
              <w:t>Surface Area of Prisms</w:t>
            </w:r>
          </w:p>
          <w:p w:rsidR="005975CD" w:rsidRPr="00397435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b/>
              </w:rPr>
            </w:pPr>
          </w:p>
          <w:p w:rsidR="005975CD" w:rsidRPr="00FF088D" w:rsidRDefault="00DE1030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sz w:val="22"/>
                <w:szCs w:val="22"/>
              </w:rPr>
            </w:pPr>
            <w:r>
              <w:rPr>
                <w:b/>
              </w:rPr>
              <w:t>Validation</w:t>
            </w:r>
            <w:r w:rsidR="005975CD" w:rsidRPr="00397435">
              <w:rPr>
                <w:b/>
              </w:rPr>
              <w:t xml:space="preserve"> Section</w:t>
            </w:r>
          </w:p>
        </w:tc>
        <w:tc>
          <w:tcPr>
            <w:tcW w:w="2160" w:type="dxa"/>
          </w:tcPr>
          <w:p w:rsidR="005975CD" w:rsidRPr="00FF088D" w:rsidRDefault="00DE1030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30A2454" wp14:editId="67209F7A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301AB" w:rsidRPr="00364C0D" w:rsidRDefault="008301AB" w:rsidP="00DE1030"/>
                                <w:p w:rsidR="008301AB" w:rsidRPr="00364C0D" w:rsidRDefault="008301AB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8301AB" w:rsidRPr="000B3AA2" w:rsidRDefault="001875D7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30</w:t>
                                  </w: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</w:pPr>
                                </w:p>
                                <w:p w:rsidR="008301AB" w:rsidRPr="00364C0D" w:rsidRDefault="008301AB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8301AB" w:rsidRPr="00364C0D" w:rsidRDefault="008301AB" w:rsidP="00DE1030"/>
                          <w:p w:rsidR="008301AB" w:rsidRPr="00364C0D" w:rsidRDefault="008301AB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8301AB" w:rsidRPr="000B3AA2" w:rsidRDefault="001875D7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30</w:t>
                            </w:r>
                          </w:p>
                          <w:p w:rsidR="008301AB" w:rsidRPr="00364C0D" w:rsidRDefault="008301AB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8301AB" w:rsidRPr="00364C0D" w:rsidRDefault="008301AB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8301AB" w:rsidRPr="00364C0D" w:rsidRDefault="008301AB" w:rsidP="00DE1030">
                            <w:pPr>
                              <w:jc w:val="center"/>
                            </w:pPr>
                          </w:p>
                          <w:p w:rsidR="008301AB" w:rsidRPr="00364C0D" w:rsidRDefault="008301AB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75CD" w:rsidRPr="00FF088D" w:rsidRDefault="005975CD" w:rsidP="00661E97">
            <w:pPr>
              <w:pStyle w:val="Header"/>
              <w:tabs>
                <w:tab w:val="center" w:pos="-1980"/>
              </w:tabs>
              <w:ind w:left="142"/>
              <w:rPr>
                <w:sz w:val="22"/>
                <w:szCs w:val="22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bCs/>
                <w:sz w:val="20"/>
              </w:rPr>
              <w:t>Total Time:</w:t>
            </w:r>
          </w:p>
        </w:tc>
        <w:tc>
          <w:tcPr>
            <w:tcW w:w="6660" w:type="dxa"/>
          </w:tcPr>
          <w:p w:rsidR="00D97627" w:rsidRDefault="001875D7" w:rsidP="00661E97">
            <w:pPr>
              <w:ind w:left="142"/>
              <w:rPr>
                <w:b/>
              </w:rPr>
            </w:pPr>
            <w:r>
              <w:rPr>
                <w:b/>
                <w:i/>
                <w:sz w:val="28"/>
              </w:rPr>
              <w:t>30</w:t>
            </w:r>
            <w:r w:rsidR="00D97627" w:rsidRPr="00201D71">
              <w:rPr>
                <w:i/>
                <w:sz w:val="28"/>
              </w:rPr>
              <w:t xml:space="preserve"> </w:t>
            </w:r>
            <w:r w:rsidR="00D97627" w:rsidRPr="00201D71">
              <w:rPr>
                <w:i/>
                <w:sz w:val="20"/>
              </w:rPr>
              <w:t>minutes</w:t>
            </w:r>
          </w:p>
        </w:tc>
        <w:tc>
          <w:tcPr>
            <w:tcW w:w="21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Weighting:</w:t>
            </w:r>
          </w:p>
        </w:tc>
        <w:tc>
          <w:tcPr>
            <w:tcW w:w="6660" w:type="dxa"/>
          </w:tcPr>
          <w:p w:rsidR="00D97627" w:rsidRDefault="00661E97" w:rsidP="00661E97">
            <w:pPr>
              <w:ind w:left="142"/>
              <w:rPr>
                <w:b/>
              </w:rPr>
            </w:pPr>
            <w:r>
              <w:rPr>
                <w:i/>
                <w:sz w:val="20"/>
              </w:rPr>
              <w:t>7.5</w:t>
            </w:r>
            <w:r w:rsidR="00D97627">
              <w:rPr>
                <w:i/>
                <w:sz w:val="20"/>
              </w:rPr>
              <w:t xml:space="preserve">% </w:t>
            </w:r>
            <w:r w:rsidR="00D97627" w:rsidRPr="00201D71">
              <w:rPr>
                <w:i/>
                <w:sz w:val="20"/>
              </w:rPr>
              <w:t xml:space="preserve"> of the year</w:t>
            </w:r>
          </w:p>
        </w:tc>
        <w:tc>
          <w:tcPr>
            <w:tcW w:w="21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66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</w:pPr>
            <w:r>
              <w:t>Take-Home Section</w:t>
            </w:r>
          </w:p>
          <w:p w:rsidR="00D97627" w:rsidRDefault="00D97627" w:rsidP="00661E97">
            <w:pPr>
              <w:ind w:left="142"/>
              <w:rPr>
                <w:b/>
              </w:rPr>
            </w:pPr>
            <w:r w:rsidRPr="00522D48">
              <w:rPr>
                <w:b/>
              </w:rPr>
              <w:t xml:space="preserve">Calculators </w:t>
            </w:r>
            <w:r w:rsidR="001875D7">
              <w:rPr>
                <w:b/>
              </w:rPr>
              <w:t xml:space="preserve">and rulers </w:t>
            </w:r>
            <w:r w:rsidRPr="00522D48">
              <w:rPr>
                <w:b/>
              </w:rPr>
              <w:t xml:space="preserve">are </w:t>
            </w:r>
            <w:r w:rsidR="00661E97">
              <w:rPr>
                <w:b/>
              </w:rPr>
              <w:t>allowed</w:t>
            </w:r>
          </w:p>
          <w:p w:rsidR="00661E97" w:rsidRDefault="00661E97" w:rsidP="00661E97">
            <w:pPr>
              <w:ind w:left="142"/>
              <w:rPr>
                <w:b/>
              </w:rPr>
            </w:pPr>
          </w:p>
          <w:p w:rsidR="00661E97" w:rsidRDefault="00661E97" w:rsidP="00661E97">
            <w:pPr>
              <w:ind w:left="142"/>
              <w:rPr>
                <w:b/>
              </w:rPr>
            </w:pPr>
          </w:p>
          <w:p w:rsidR="00661E97" w:rsidRDefault="00661E97" w:rsidP="00661E97">
            <w:pPr>
              <w:ind w:left="142"/>
              <w:rPr>
                <w:b/>
              </w:rPr>
            </w:pPr>
          </w:p>
        </w:tc>
        <w:tc>
          <w:tcPr>
            <w:tcW w:w="2160" w:type="dxa"/>
          </w:tcPr>
          <w:p w:rsidR="00D97627" w:rsidRDefault="00D97627" w:rsidP="00661E97">
            <w:pPr>
              <w:pStyle w:val="Header"/>
              <w:tabs>
                <w:tab w:val="center" w:pos="-1980"/>
              </w:tabs>
              <w:ind w:left="142"/>
              <w:rPr>
                <w:b/>
                <w:noProof/>
                <w:sz w:val="28"/>
                <w:lang w:val="en-AU" w:eastAsia="en-AU"/>
              </w:rPr>
            </w:pPr>
          </w:p>
        </w:tc>
      </w:tr>
    </w:tbl>
    <w:p w:rsidR="00984BD9" w:rsidRDefault="00984BD9" w:rsidP="00661E97">
      <w:pPr>
        <w:ind w:left="142"/>
      </w:pPr>
    </w:p>
    <w:p w:rsidR="00661E97" w:rsidRDefault="00661E97" w:rsidP="00661E97">
      <w:pPr>
        <w:ind w:left="142" w:right="-755"/>
      </w:pPr>
    </w:p>
    <w:p w:rsidR="00661E97" w:rsidRDefault="00661E97" w:rsidP="00661E97">
      <w:pPr>
        <w:ind w:left="142" w:right="-755"/>
      </w:pPr>
      <w:r>
        <w:t xml:space="preserve">Calculate the areas of these shapes with full working out </w:t>
      </w:r>
    </w:p>
    <w:p w:rsidR="00661E97" w:rsidRDefault="00661E97" w:rsidP="00661E97">
      <w:pPr>
        <w:ind w:left="142" w:right="-755"/>
      </w:pPr>
      <w:proofErr w:type="gramStart"/>
      <w:r>
        <w:t>only</w:t>
      </w:r>
      <w:proofErr w:type="gramEnd"/>
      <w:r>
        <w:t xml:space="preserve"> 2 of 5 marks will be awarded with working out</w:t>
      </w:r>
      <w:r w:rsidRPr="00661E97">
        <w:t xml:space="preserve"> </w:t>
      </w:r>
    </w:p>
    <w:p w:rsidR="00661E97" w:rsidRDefault="00661E97" w:rsidP="00661E97">
      <w:pPr>
        <w:ind w:left="142" w:right="-755"/>
      </w:pPr>
    </w:p>
    <w:p w:rsidR="00661E97" w:rsidRPr="008301AB" w:rsidRDefault="00661E97" w:rsidP="00661E97">
      <w:pPr>
        <w:ind w:left="142" w:right="-755"/>
        <w:rPr>
          <w:b/>
        </w:rPr>
      </w:pPr>
      <w:r w:rsidRPr="008301AB">
        <w:rPr>
          <w:b/>
        </w:rPr>
        <w:t>Question 1 (5 marks)</w:t>
      </w:r>
    </w:p>
    <w:p w:rsidR="00661E97" w:rsidRDefault="00661E97" w:rsidP="00661E97">
      <w:pPr>
        <w:ind w:left="142" w:right="-755"/>
      </w:pPr>
    </w:p>
    <w:p w:rsidR="00661E97" w:rsidRDefault="00661E97" w:rsidP="00661E97">
      <w:pPr>
        <w:ind w:left="142" w:right="-755"/>
      </w:pPr>
      <w:r>
        <w:t>Calculate the area of this rectangle (show all working out)</w:t>
      </w:r>
    </w:p>
    <w:p w:rsidR="00661E97" w:rsidRDefault="00661E97" w:rsidP="00661E97">
      <w:pPr>
        <w:ind w:left="142" w:right="-755"/>
      </w:pPr>
      <w:r>
        <w:rPr>
          <w:noProof/>
          <w:lang w:val="en-AU" w:eastAsia="en-A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2pt;margin-top:.75pt;width:292.9pt;height:131pt;z-index:251683840;mso-position-horizontal-relative:text;mso-position-vertical-relative:text">
            <v:imagedata r:id="rId9" o:title=""/>
          </v:shape>
          <o:OLEObject Type="Embed" ProgID="FXDraw3.Document" ShapeID="_x0000_s1026" DrawAspect="Content" ObjectID="_1488113601" r:id="rId10"/>
        </w:pict>
      </w:r>
    </w:p>
    <w:p w:rsidR="00661E97" w:rsidRDefault="00661E97" w:rsidP="00661E97">
      <w:pPr>
        <w:ind w:left="142" w:right="-755"/>
      </w:pPr>
    </w:p>
    <w:p w:rsidR="00661E97" w:rsidRDefault="00661E97" w:rsidP="00661E97">
      <w:pPr>
        <w:spacing w:after="200" w:line="276" w:lineRule="auto"/>
        <w:ind w:left="142"/>
      </w:pPr>
      <w:r>
        <w:br w:type="page"/>
      </w:r>
    </w:p>
    <w:p w:rsidR="00661E97" w:rsidRPr="00661E97" w:rsidRDefault="00661E97" w:rsidP="00661E97">
      <w:pPr>
        <w:ind w:left="142" w:right="-755"/>
        <w:rPr>
          <w:b/>
        </w:rPr>
      </w:pPr>
      <w:r w:rsidRPr="00661E97">
        <w:rPr>
          <w:b/>
        </w:rPr>
        <w:lastRenderedPageBreak/>
        <w:t>Question 2 (5 marks)</w:t>
      </w:r>
    </w:p>
    <w:p w:rsidR="00661E97" w:rsidRDefault="00661E97" w:rsidP="00661E97">
      <w:pPr>
        <w:ind w:left="142" w:right="-755"/>
      </w:pPr>
    </w:p>
    <w:p w:rsidR="00661E97" w:rsidRDefault="00661E97" w:rsidP="00661E97">
      <w:pPr>
        <w:ind w:left="142" w:right="-755"/>
      </w:pPr>
      <w:r>
        <w:t>Calculate the area of this Triangle (show all working out)</w:t>
      </w:r>
    </w:p>
    <w:p w:rsidR="00661E97" w:rsidRDefault="00661E97" w:rsidP="00661E97">
      <w:pPr>
        <w:ind w:left="142" w:right="-755"/>
      </w:pPr>
    </w:p>
    <w:p w:rsidR="00661E97" w:rsidRDefault="00661E97" w:rsidP="00661E97">
      <w:pPr>
        <w:ind w:left="142" w:right="-755"/>
      </w:pPr>
      <w:r>
        <w:rPr>
          <w:noProof/>
          <w:lang w:val="en-AU" w:eastAsia="en-AU"/>
        </w:rPr>
        <w:pict>
          <v:shape id="_x0000_s1027" type="#_x0000_t75" style="position:absolute;left:0;text-align:left;margin-left:12pt;margin-top:5.05pt;width:264.75pt;height:177.95pt;z-index:251685888;mso-position-horizontal-relative:text;mso-position-vertical-relative:text">
            <v:imagedata r:id="rId11" o:title=""/>
          </v:shape>
          <o:OLEObject Type="Embed" ProgID="FXDraw3.Document" ShapeID="_x0000_s1027" DrawAspect="Content" ObjectID="_1488113600" r:id="rId12"/>
        </w:pict>
      </w: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spacing w:after="200" w:line="276" w:lineRule="auto"/>
        <w:ind w:left="142"/>
      </w:pPr>
    </w:p>
    <w:p w:rsidR="00661E97" w:rsidRPr="00661E97" w:rsidRDefault="00661E97" w:rsidP="00661E97">
      <w:pPr>
        <w:ind w:left="142" w:right="-755"/>
        <w:rPr>
          <w:b/>
        </w:rPr>
      </w:pPr>
      <w:r w:rsidRPr="00661E97">
        <w:rPr>
          <w:b/>
        </w:rPr>
        <w:t xml:space="preserve">Question </w:t>
      </w:r>
      <w:r w:rsidR="001875D7">
        <w:rPr>
          <w:b/>
        </w:rPr>
        <w:t>3</w:t>
      </w:r>
      <w:r w:rsidRPr="00661E97">
        <w:rPr>
          <w:b/>
        </w:rPr>
        <w:t xml:space="preserve"> (5 marks)</w:t>
      </w:r>
    </w:p>
    <w:p w:rsidR="00661E97" w:rsidRDefault="00661E97" w:rsidP="00661E97">
      <w:pPr>
        <w:spacing w:after="200" w:line="276" w:lineRule="auto"/>
        <w:ind w:left="142"/>
      </w:pPr>
    </w:p>
    <w:p w:rsidR="00661E97" w:rsidRDefault="00661E97" w:rsidP="00661E97">
      <w:pPr>
        <w:ind w:left="142" w:right="-755"/>
      </w:pPr>
      <w:r>
        <w:t>Calculate the area of this Parallelogram (show all working out)</w:t>
      </w:r>
    </w:p>
    <w:p w:rsidR="00661E97" w:rsidRDefault="00661E97" w:rsidP="00661E97">
      <w:pPr>
        <w:ind w:left="142" w:right="-755"/>
      </w:pPr>
      <w:r>
        <w:rPr>
          <w:noProof/>
          <w:lang w:val="en-AU" w:eastAsia="en-AU"/>
        </w:rPr>
        <w:pict>
          <v:shape id="_x0000_s1028" type="#_x0000_t75" style="position:absolute;left:0;text-align:left;margin-left:12pt;margin-top:.75pt;width:255.6pt;height:123.35pt;z-index:251687936;mso-position-horizontal-relative:text;mso-position-vertical-relative:text">
            <v:imagedata r:id="rId13" o:title=""/>
          </v:shape>
          <o:OLEObject Type="Embed" ProgID="FXDraw3.Document" ShapeID="_x0000_s1028" DrawAspect="Content" ObjectID="_1488113599" r:id="rId14"/>
        </w:pict>
      </w:r>
    </w:p>
    <w:p w:rsidR="00661E97" w:rsidRDefault="00661E97" w:rsidP="00661E97">
      <w:pPr>
        <w:ind w:left="142" w:right="-755"/>
      </w:pPr>
    </w:p>
    <w:p w:rsidR="00661E97" w:rsidRDefault="00661E97" w:rsidP="00661E97">
      <w:pPr>
        <w:spacing w:after="200" w:line="276" w:lineRule="auto"/>
        <w:ind w:left="142"/>
      </w:pPr>
      <w:r>
        <w:br w:type="page"/>
      </w:r>
    </w:p>
    <w:p w:rsidR="008301AB" w:rsidRPr="00661E97" w:rsidRDefault="008301AB" w:rsidP="008301AB">
      <w:pPr>
        <w:ind w:left="142" w:right="-755"/>
        <w:rPr>
          <w:b/>
        </w:rPr>
      </w:pPr>
      <w:r w:rsidRPr="00661E97">
        <w:rPr>
          <w:b/>
        </w:rPr>
        <w:lastRenderedPageBreak/>
        <w:t xml:space="preserve">Question </w:t>
      </w:r>
      <w:r w:rsidR="001875D7">
        <w:rPr>
          <w:b/>
        </w:rPr>
        <w:t>4</w:t>
      </w:r>
      <w:r w:rsidRPr="00661E97">
        <w:rPr>
          <w:b/>
        </w:rPr>
        <w:t xml:space="preserve"> (5 marks)</w:t>
      </w: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  <w:r>
        <w:rPr>
          <w:noProof/>
          <w:lang w:val="en-AU" w:eastAsia="en-AU"/>
        </w:rPr>
        <w:pict>
          <v:shape id="_x0000_s1029" type="#_x0000_t75" style="position:absolute;margin-left:9.05pt;margin-top:14.1pt;width:132.2pt;height:132.2pt;z-index:251688960;mso-position-horizontal-relative:text;mso-position-vertical-relative:text">
            <v:imagedata r:id="rId15" o:title=""/>
          </v:shape>
          <o:OLEObject Type="Embed" ProgID="FXDraw3.Document" ShapeID="_x0000_s1029" DrawAspect="Content" ObjectID="_1488113602" r:id="rId16"/>
        </w:pict>
      </w:r>
      <w:r>
        <w:t>Draw a net of this cube and calculate its total surface area</w:t>
      </w: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Pr="00661E97" w:rsidRDefault="008301AB" w:rsidP="008301AB">
      <w:pPr>
        <w:ind w:left="142" w:right="-755"/>
        <w:rPr>
          <w:b/>
        </w:rPr>
      </w:pPr>
      <w:r w:rsidRPr="00661E97">
        <w:rPr>
          <w:b/>
        </w:rPr>
        <w:t xml:space="preserve">Question </w:t>
      </w:r>
      <w:r w:rsidR="001875D7">
        <w:rPr>
          <w:b/>
        </w:rPr>
        <w:t>5</w:t>
      </w:r>
      <w:r w:rsidRPr="00661E97">
        <w:rPr>
          <w:b/>
        </w:rPr>
        <w:t xml:space="preserve"> (5 marks)</w:t>
      </w:r>
    </w:p>
    <w:p w:rsidR="008301AB" w:rsidRDefault="008301AB" w:rsidP="00661E97">
      <w:pPr>
        <w:spacing w:after="200" w:line="276" w:lineRule="auto"/>
      </w:pPr>
    </w:p>
    <w:p w:rsidR="008301AB" w:rsidRPr="00605CEA" w:rsidRDefault="008301AB" w:rsidP="008301AB">
      <w:pPr>
        <w:ind w:right="-755"/>
        <w:rPr>
          <w:b/>
        </w:rPr>
      </w:pPr>
      <w:r w:rsidRPr="00605CEA">
        <w:rPr>
          <w:b/>
        </w:rPr>
        <w:t>Below is an isometric drawing of a rectangular</w:t>
      </w:r>
      <w:r>
        <w:rPr>
          <w:b/>
        </w:rPr>
        <w:t xml:space="preserve"> prism</w:t>
      </w:r>
      <w:r w:rsidRPr="00605CEA">
        <w:rPr>
          <w:b/>
        </w:rPr>
        <w:t xml:space="preserve"> with its net next to it</w:t>
      </w:r>
    </w:p>
    <w:p w:rsidR="008301AB" w:rsidRDefault="008301AB" w:rsidP="008301AB">
      <w:pPr>
        <w:ind w:right="-755"/>
      </w:pPr>
      <w:r>
        <w:rPr>
          <w:noProof/>
        </w:rPr>
        <w:pict>
          <v:shape id="_x0000_s1030" type="#_x0000_t75" style="position:absolute;margin-left:225.75pt;margin-top:9.75pt;width:262.7pt;height:188.5pt;z-index:251691008;mso-position-horizontal-relative:text;mso-position-vertical-relative:text">
            <v:imagedata r:id="rId17" o:title=""/>
          </v:shape>
          <o:OLEObject Type="Embed" ProgID="FXDraw3.Document" ShapeID="_x0000_s1030" DrawAspect="Content" ObjectID="_1488113603" r:id="rId18"/>
        </w:pict>
      </w:r>
    </w:p>
    <w:p w:rsidR="008301AB" w:rsidRDefault="008301AB" w:rsidP="008301AB">
      <w:pPr>
        <w:ind w:right="-755"/>
      </w:pPr>
    </w:p>
    <w:p w:rsidR="008301AB" w:rsidRDefault="00542608" w:rsidP="008301AB">
      <w:pPr>
        <w:ind w:right="-755"/>
      </w:pPr>
      <w:r>
        <w:object w:dxaOrig="5659" w:dyaOrig="4525">
          <v:shape id="_x0000_i1099" type="#_x0000_t75" style="width:159.75pt;height:128.25pt" o:ole="">
            <v:imagedata r:id="rId19" o:title=""/>
          </v:shape>
          <o:OLEObject Type="Embed" ProgID="FXDraw3.Document" ShapeID="_x0000_i1099" DrawAspect="Content" ObjectID="_1488113597" r:id="rId20"/>
        </w:object>
      </w:r>
    </w:p>
    <w:p w:rsidR="008301AB" w:rsidRDefault="008301AB" w:rsidP="008301AB">
      <w:pPr>
        <w:ind w:right="-755"/>
      </w:pPr>
    </w:p>
    <w:p w:rsidR="008301AB" w:rsidRDefault="008301AB" w:rsidP="008301AB">
      <w:pPr>
        <w:ind w:right="-755"/>
      </w:pPr>
      <w:r>
        <w:t>Write down the lengths of the labeled sides</w:t>
      </w:r>
    </w:p>
    <w:p w:rsidR="008301AB" w:rsidRDefault="008301AB" w:rsidP="008301AB">
      <w:pPr>
        <w:ind w:right="-755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</w:tblGrid>
      <w:tr w:rsidR="008301AB" w:rsidTr="008301AB">
        <w:tc>
          <w:tcPr>
            <w:tcW w:w="2943" w:type="dxa"/>
          </w:tcPr>
          <w:p w:rsidR="008301AB" w:rsidRPr="008301AB" w:rsidRDefault="008301AB" w:rsidP="008301AB">
            <w:pPr>
              <w:ind w:right="-755"/>
              <w:rPr>
                <w:sz w:val="32"/>
              </w:rPr>
            </w:pPr>
            <w:r w:rsidRPr="008301AB">
              <w:rPr>
                <w:sz w:val="32"/>
              </w:rPr>
              <w:t>a</w:t>
            </w:r>
          </w:p>
        </w:tc>
      </w:tr>
      <w:tr w:rsidR="008301AB" w:rsidTr="008301AB">
        <w:tc>
          <w:tcPr>
            <w:tcW w:w="2943" w:type="dxa"/>
          </w:tcPr>
          <w:p w:rsidR="008301AB" w:rsidRPr="008301AB" w:rsidRDefault="008301AB" w:rsidP="008301AB">
            <w:pPr>
              <w:ind w:right="-755"/>
              <w:rPr>
                <w:sz w:val="32"/>
              </w:rPr>
            </w:pPr>
            <w:r w:rsidRPr="008301AB">
              <w:rPr>
                <w:sz w:val="32"/>
              </w:rPr>
              <w:t>b</w:t>
            </w:r>
          </w:p>
        </w:tc>
      </w:tr>
      <w:tr w:rsidR="008301AB" w:rsidTr="008301AB">
        <w:tc>
          <w:tcPr>
            <w:tcW w:w="2943" w:type="dxa"/>
          </w:tcPr>
          <w:p w:rsidR="008301AB" w:rsidRPr="008301AB" w:rsidRDefault="008301AB" w:rsidP="008301AB">
            <w:pPr>
              <w:ind w:right="-755"/>
              <w:rPr>
                <w:sz w:val="32"/>
              </w:rPr>
            </w:pPr>
            <w:r w:rsidRPr="008301AB">
              <w:rPr>
                <w:sz w:val="32"/>
              </w:rPr>
              <w:t>c</w:t>
            </w:r>
          </w:p>
        </w:tc>
      </w:tr>
      <w:tr w:rsidR="008301AB" w:rsidTr="008301AB">
        <w:tc>
          <w:tcPr>
            <w:tcW w:w="2943" w:type="dxa"/>
          </w:tcPr>
          <w:p w:rsidR="008301AB" w:rsidRPr="008301AB" w:rsidRDefault="008301AB" w:rsidP="008301AB">
            <w:pPr>
              <w:ind w:right="-755"/>
              <w:rPr>
                <w:sz w:val="32"/>
              </w:rPr>
            </w:pPr>
            <w:r w:rsidRPr="008301AB">
              <w:rPr>
                <w:sz w:val="32"/>
              </w:rPr>
              <w:t>d</w:t>
            </w:r>
          </w:p>
        </w:tc>
      </w:tr>
      <w:tr w:rsidR="008301AB" w:rsidTr="008301AB">
        <w:tc>
          <w:tcPr>
            <w:tcW w:w="2943" w:type="dxa"/>
          </w:tcPr>
          <w:p w:rsidR="008301AB" w:rsidRPr="008301AB" w:rsidRDefault="008301AB" w:rsidP="008301AB">
            <w:pPr>
              <w:ind w:right="-755"/>
              <w:rPr>
                <w:sz w:val="32"/>
              </w:rPr>
            </w:pPr>
            <w:r w:rsidRPr="008301AB">
              <w:rPr>
                <w:sz w:val="32"/>
              </w:rPr>
              <w:t>e</w:t>
            </w:r>
          </w:p>
        </w:tc>
      </w:tr>
    </w:tbl>
    <w:p w:rsidR="008301AB" w:rsidRDefault="008301AB" w:rsidP="008301AB">
      <w:pPr>
        <w:ind w:right="-755"/>
      </w:pPr>
    </w:p>
    <w:p w:rsidR="008301AB" w:rsidRPr="008301AB" w:rsidRDefault="008301AB" w:rsidP="008301AB">
      <w:pPr>
        <w:spacing w:after="200" w:line="276" w:lineRule="auto"/>
        <w:rPr>
          <w:b/>
        </w:rPr>
      </w:pPr>
      <w:r w:rsidRPr="008301AB">
        <w:rPr>
          <w:b/>
        </w:rPr>
        <w:lastRenderedPageBreak/>
        <w:t xml:space="preserve">Question </w:t>
      </w:r>
      <w:r w:rsidR="001875D7">
        <w:rPr>
          <w:b/>
        </w:rPr>
        <w:t>6</w:t>
      </w:r>
      <w:r w:rsidRPr="008301AB">
        <w:rPr>
          <w:b/>
        </w:rPr>
        <w:t xml:space="preserve"> </w:t>
      </w:r>
      <w:proofErr w:type="gramStart"/>
      <w:r w:rsidRPr="008301AB">
        <w:rPr>
          <w:b/>
        </w:rPr>
        <w:t>( 5</w:t>
      </w:r>
      <w:proofErr w:type="gramEnd"/>
      <w:r w:rsidRPr="008301AB">
        <w:rPr>
          <w:b/>
        </w:rPr>
        <w:t xml:space="preserve"> marks)</w:t>
      </w:r>
    </w:p>
    <w:p w:rsidR="008301AB" w:rsidRDefault="008301AB" w:rsidP="008301AB">
      <w:pPr>
        <w:spacing w:after="200" w:line="276" w:lineRule="auto"/>
      </w:pPr>
      <w:r>
        <w:t xml:space="preserve">Calculate the surface area of the triangular prism below (show all </w:t>
      </w:r>
      <w:proofErr w:type="gramStart"/>
      <w:r>
        <w:t>your</w:t>
      </w:r>
      <w:proofErr w:type="gramEnd"/>
      <w:r>
        <w:t xml:space="preserve"> working out)</w:t>
      </w:r>
    </w:p>
    <w:p w:rsidR="008301AB" w:rsidRDefault="008301AB" w:rsidP="008301AB">
      <w:pPr>
        <w:spacing w:after="200" w:line="276" w:lineRule="auto"/>
      </w:pPr>
    </w:p>
    <w:p w:rsidR="00661E97" w:rsidRDefault="00542608" w:rsidP="008301AB">
      <w:pPr>
        <w:spacing w:after="200" w:line="276" w:lineRule="auto"/>
      </w:pPr>
      <w:r>
        <w:object w:dxaOrig="3988" w:dyaOrig="6259">
          <v:shape id="_x0000_i1106" type="#_x0000_t75" style="width:130.5pt;height:204.75pt" o:ole="">
            <v:imagedata r:id="rId21" o:title=""/>
          </v:shape>
          <o:OLEObject Type="Embed" ProgID="FXDraw3.Document" ShapeID="_x0000_i1106" DrawAspect="Content" ObjectID="_1488113598" r:id="rId22"/>
        </w:object>
      </w:r>
      <w:r w:rsidR="00661E97">
        <w:br w:type="page"/>
      </w:r>
      <w:bookmarkStart w:id="0" w:name="_GoBack"/>
      <w:bookmarkEnd w:id="0"/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8301AB" w:rsidRDefault="008301AB" w:rsidP="00661E97">
      <w:pPr>
        <w:spacing w:after="200" w:line="276" w:lineRule="auto"/>
      </w:pPr>
    </w:p>
    <w:p w:rsidR="00661E97" w:rsidRDefault="00661E97" w:rsidP="00661E97">
      <w:pPr>
        <w:spacing w:after="200" w:line="276" w:lineRule="auto"/>
      </w:pPr>
    </w:p>
    <w:p w:rsidR="00661E97" w:rsidRDefault="00661E97" w:rsidP="005975CD">
      <w:pPr>
        <w:ind w:left="-567" w:right="-755"/>
      </w:pPr>
    </w:p>
    <w:sectPr w:rsidR="00661E97" w:rsidSect="008301AB">
      <w:footerReference w:type="default" r:id="rId23"/>
      <w:pgSz w:w="11906" w:h="16838"/>
      <w:pgMar w:top="1135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1AB" w:rsidRDefault="008301AB" w:rsidP="003D55EA">
      <w:r>
        <w:separator/>
      </w:r>
    </w:p>
  </w:endnote>
  <w:endnote w:type="continuationSeparator" w:id="0">
    <w:p w:rsidR="008301AB" w:rsidRDefault="008301AB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8301AB" w:rsidRPr="000463B7" w:rsidRDefault="008301AB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Y10 INV 1 Exact Values Validation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542608" w:rsidRPr="00542608">
          <w:rPr>
            <w:rFonts w:eastAsiaTheme="majorEastAsia"/>
            <w:noProof/>
            <w:sz w:val="20"/>
            <w:szCs w:val="20"/>
          </w:rPr>
          <w:t>3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 w:rsidRPr="000463B7">
          <w:rPr>
            <w:rFonts w:eastAsiaTheme="majorEastAsia"/>
            <w:noProof/>
            <w:sz w:val="20"/>
            <w:szCs w:val="20"/>
          </w:rPr>
          <w:tab/>
          <w:t>SBSHS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1AB" w:rsidRDefault="008301AB" w:rsidP="003D55EA">
      <w:r>
        <w:separator/>
      </w:r>
    </w:p>
  </w:footnote>
  <w:footnote w:type="continuationSeparator" w:id="0">
    <w:p w:rsidR="008301AB" w:rsidRDefault="008301AB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B599D"/>
    <w:rsid w:val="000D7B9A"/>
    <w:rsid w:val="000E0C23"/>
    <w:rsid w:val="0010738A"/>
    <w:rsid w:val="0011774E"/>
    <w:rsid w:val="00125802"/>
    <w:rsid w:val="0014331F"/>
    <w:rsid w:val="001634FD"/>
    <w:rsid w:val="00175482"/>
    <w:rsid w:val="001875D7"/>
    <w:rsid w:val="00192925"/>
    <w:rsid w:val="001946FB"/>
    <w:rsid w:val="00196861"/>
    <w:rsid w:val="001B69C0"/>
    <w:rsid w:val="001D0EF7"/>
    <w:rsid w:val="001D1D3C"/>
    <w:rsid w:val="00226DF6"/>
    <w:rsid w:val="0025342D"/>
    <w:rsid w:val="00276D0F"/>
    <w:rsid w:val="00290B8D"/>
    <w:rsid w:val="00310C45"/>
    <w:rsid w:val="00311793"/>
    <w:rsid w:val="0031237D"/>
    <w:rsid w:val="00395151"/>
    <w:rsid w:val="003A3BD0"/>
    <w:rsid w:val="003A6DC4"/>
    <w:rsid w:val="003C1766"/>
    <w:rsid w:val="003D55EA"/>
    <w:rsid w:val="00412407"/>
    <w:rsid w:val="00472E87"/>
    <w:rsid w:val="00495B68"/>
    <w:rsid w:val="004B4635"/>
    <w:rsid w:val="004E3268"/>
    <w:rsid w:val="004E374B"/>
    <w:rsid w:val="00512514"/>
    <w:rsid w:val="00533C3F"/>
    <w:rsid w:val="00542608"/>
    <w:rsid w:val="00552132"/>
    <w:rsid w:val="00552E8E"/>
    <w:rsid w:val="00566B70"/>
    <w:rsid w:val="0059420D"/>
    <w:rsid w:val="005975CD"/>
    <w:rsid w:val="005A5CD0"/>
    <w:rsid w:val="005B58DD"/>
    <w:rsid w:val="005C55E7"/>
    <w:rsid w:val="005C5660"/>
    <w:rsid w:val="005D35AF"/>
    <w:rsid w:val="005E295B"/>
    <w:rsid w:val="00602E18"/>
    <w:rsid w:val="00611834"/>
    <w:rsid w:val="00612608"/>
    <w:rsid w:val="00657EC1"/>
    <w:rsid w:val="00661E97"/>
    <w:rsid w:val="00696515"/>
    <w:rsid w:val="006B6102"/>
    <w:rsid w:val="006D073C"/>
    <w:rsid w:val="00704E1E"/>
    <w:rsid w:val="00713EB7"/>
    <w:rsid w:val="00756912"/>
    <w:rsid w:val="00810600"/>
    <w:rsid w:val="008301AB"/>
    <w:rsid w:val="008306DD"/>
    <w:rsid w:val="00852F23"/>
    <w:rsid w:val="00857AE0"/>
    <w:rsid w:val="00876379"/>
    <w:rsid w:val="00885119"/>
    <w:rsid w:val="008C18C1"/>
    <w:rsid w:val="008D66F9"/>
    <w:rsid w:val="008F564C"/>
    <w:rsid w:val="008F7ED7"/>
    <w:rsid w:val="009003E6"/>
    <w:rsid w:val="00901D86"/>
    <w:rsid w:val="00951A56"/>
    <w:rsid w:val="00984BD9"/>
    <w:rsid w:val="009A11FE"/>
    <w:rsid w:val="009C1CC8"/>
    <w:rsid w:val="009D6E79"/>
    <w:rsid w:val="00A51984"/>
    <w:rsid w:val="00AC2399"/>
    <w:rsid w:val="00B37303"/>
    <w:rsid w:val="00B46DBA"/>
    <w:rsid w:val="00B5033F"/>
    <w:rsid w:val="00B77626"/>
    <w:rsid w:val="00B77744"/>
    <w:rsid w:val="00BD0A31"/>
    <w:rsid w:val="00BD4DC1"/>
    <w:rsid w:val="00C13503"/>
    <w:rsid w:val="00C8510D"/>
    <w:rsid w:val="00C92DAD"/>
    <w:rsid w:val="00C975D6"/>
    <w:rsid w:val="00CA06AC"/>
    <w:rsid w:val="00CB39B8"/>
    <w:rsid w:val="00CD0A87"/>
    <w:rsid w:val="00D74847"/>
    <w:rsid w:val="00D97627"/>
    <w:rsid w:val="00DC0985"/>
    <w:rsid w:val="00DE1030"/>
    <w:rsid w:val="00DF4470"/>
    <w:rsid w:val="00DF6A75"/>
    <w:rsid w:val="00DF6E9A"/>
    <w:rsid w:val="00E00F4F"/>
    <w:rsid w:val="00E551D7"/>
    <w:rsid w:val="00E6524D"/>
    <w:rsid w:val="00E66F67"/>
    <w:rsid w:val="00E81FCE"/>
    <w:rsid w:val="00E95B3B"/>
    <w:rsid w:val="00EB50D0"/>
    <w:rsid w:val="00EC6598"/>
    <w:rsid w:val="00F0164B"/>
    <w:rsid w:val="00F113B1"/>
    <w:rsid w:val="00F31000"/>
    <w:rsid w:val="00F33E78"/>
    <w:rsid w:val="00F70431"/>
    <w:rsid w:val="00F74BDA"/>
    <w:rsid w:val="00F7622B"/>
    <w:rsid w:val="00F96E52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CEF57BBD</Template>
  <TotalTime>115</TotalTime>
  <Pages>5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CROTHERS Jody</cp:lastModifiedBy>
  <cp:revision>4</cp:revision>
  <cp:lastPrinted>2015-03-17T07:56:00Z</cp:lastPrinted>
  <dcterms:created xsi:type="dcterms:W3CDTF">2015-03-17T06:09:00Z</dcterms:created>
  <dcterms:modified xsi:type="dcterms:W3CDTF">2015-03-17T08:05:00Z</dcterms:modified>
</cp:coreProperties>
</file>