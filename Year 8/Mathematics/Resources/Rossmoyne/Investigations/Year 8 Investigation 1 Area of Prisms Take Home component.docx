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3289"/>
        <w:gridCol w:w="1985"/>
        <w:gridCol w:w="1129"/>
        <w:gridCol w:w="2160"/>
      </w:tblGrid>
      <w:tr w:rsidR="005975CD" w:rsidRPr="00BA3BF6" w:rsidTr="00C975D6">
        <w:trPr>
          <w:trHeight w:val="540"/>
          <w:jc w:val="center"/>
        </w:trPr>
        <w:tc>
          <w:tcPr>
            <w:tcW w:w="1728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  <w:gridSpan w:val="4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C975D6">
        <w:trPr>
          <w:jc w:val="center"/>
        </w:trPr>
        <w:tc>
          <w:tcPr>
            <w:tcW w:w="1728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660" w:type="dxa"/>
            <w:gridSpan w:val="4"/>
          </w:tcPr>
          <w:p w:rsidR="005975CD" w:rsidRPr="00397435" w:rsidRDefault="005B58DD" w:rsidP="00C975D6">
            <w:pPr>
              <w:rPr>
                <w:b/>
              </w:rPr>
            </w:pPr>
            <w:r>
              <w:rPr>
                <w:b/>
              </w:rPr>
              <w:t xml:space="preserve">Year </w:t>
            </w:r>
            <w:r w:rsidR="00C97827">
              <w:rPr>
                <w:b/>
              </w:rPr>
              <w:t>8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5975CD" w:rsidP="00C975D6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922794">
              <w:rPr>
                <w:b/>
              </w:rPr>
              <w:t xml:space="preserve">Surface </w:t>
            </w:r>
            <w:r w:rsidR="00C97827">
              <w:rPr>
                <w:b/>
              </w:rPr>
              <w:t>Area of Prisms</w:t>
            </w: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975CD" w:rsidRPr="00FF088D" w:rsidRDefault="00495B68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Take-Home</w:t>
            </w:r>
            <w:r w:rsidR="005975CD"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5975CD" w:rsidRPr="00BA3BF6" w:rsidTr="00C975D6">
        <w:trPr>
          <w:trHeight w:val="1715"/>
          <w:jc w:val="center"/>
        </w:trPr>
        <w:tc>
          <w:tcPr>
            <w:tcW w:w="10548" w:type="dxa"/>
            <w:gridSpan w:val="6"/>
            <w:vAlign w:val="center"/>
          </w:tcPr>
          <w:p w:rsidR="005975CD" w:rsidRDefault="005975CD" w:rsidP="00C975D6">
            <w:pPr>
              <w:rPr>
                <w:b/>
              </w:rPr>
            </w:pPr>
          </w:p>
          <w:p w:rsidR="005975CD" w:rsidRPr="00FF088D" w:rsidRDefault="005975CD" w:rsidP="00C975D6">
            <w:pPr>
              <w:rPr>
                <w:b/>
              </w:rPr>
            </w:pPr>
            <w:r w:rsidRPr="00FF088D">
              <w:rPr>
                <w:b/>
              </w:rPr>
              <w:t>Important Information:</w:t>
            </w:r>
          </w:p>
          <w:p w:rsidR="005975CD" w:rsidRPr="00FF088D" w:rsidRDefault="005975CD" w:rsidP="00C975D6">
            <w:pPr>
              <w:jc w:val="both"/>
              <w:rPr>
                <w:i/>
              </w:rPr>
            </w:pPr>
            <w:r w:rsidRPr="00FF088D">
              <w:rPr>
                <w:i/>
              </w:rPr>
              <w:t xml:space="preserve">Although the </w:t>
            </w:r>
            <w:r w:rsidR="00612608">
              <w:rPr>
                <w:i/>
              </w:rPr>
              <w:t xml:space="preserve">complete </w:t>
            </w:r>
            <w:r w:rsidR="00495B68">
              <w:rPr>
                <w:i/>
              </w:rPr>
              <w:t>take-home</w:t>
            </w:r>
            <w:r w:rsidRPr="00FF088D">
              <w:rPr>
                <w:i/>
              </w:rPr>
              <w:t xml:space="preserve"> component is </w:t>
            </w:r>
            <w:bookmarkStart w:id="0" w:name="_GoBack"/>
            <w:bookmarkEnd w:id="0"/>
            <w:r w:rsidRPr="00FF088D">
              <w:rPr>
                <w:i/>
              </w:rPr>
              <w:t xml:space="preserve">not worth any marks, it is essential in preparation for the </w:t>
            </w:r>
            <w:r w:rsidR="00495B68">
              <w:rPr>
                <w:i/>
              </w:rPr>
              <w:t xml:space="preserve">in-class </w:t>
            </w:r>
            <w:r w:rsidR="00612608">
              <w:rPr>
                <w:i/>
              </w:rPr>
              <w:t>validation</w:t>
            </w:r>
            <w:r w:rsidRPr="00FF088D">
              <w:rPr>
                <w:i/>
              </w:rPr>
              <w:t xml:space="preserve"> component. Knowledge and skills gained w</w:t>
            </w:r>
            <w:r w:rsidR="00612608">
              <w:rPr>
                <w:i/>
              </w:rPr>
              <w:t xml:space="preserve">ill be extended in the </w:t>
            </w:r>
            <w:r w:rsidRPr="00FF088D">
              <w:rPr>
                <w:i/>
              </w:rPr>
              <w:t xml:space="preserve">validation component. This in-class validation will be completed under test conditions on the day in which this </w:t>
            </w:r>
            <w:r w:rsidR="00495B68">
              <w:rPr>
                <w:i/>
              </w:rPr>
              <w:t>take-home</w:t>
            </w:r>
            <w:r w:rsidRPr="00FF088D">
              <w:rPr>
                <w:i/>
              </w:rPr>
              <w:t xml:space="preserve"> component is due. The </w:t>
            </w:r>
            <w:r w:rsidR="00495B68">
              <w:rPr>
                <w:i/>
              </w:rPr>
              <w:t>take home</w:t>
            </w:r>
            <w:r w:rsidRPr="00FF088D">
              <w:rPr>
                <w:i/>
              </w:rPr>
              <w:t xml:space="preserve"> component may be used when completing the </w:t>
            </w:r>
            <w:r w:rsidR="00612608">
              <w:rPr>
                <w:i/>
              </w:rPr>
              <w:t>validation</w:t>
            </w:r>
            <w:r>
              <w:rPr>
                <w:i/>
              </w:rPr>
              <w:t>.</w:t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5975CD" w:rsidRPr="00BA3BF6" w:rsidTr="00C975D6">
        <w:trPr>
          <w:trHeight w:val="694"/>
          <w:jc w:val="center"/>
        </w:trPr>
        <w:tc>
          <w:tcPr>
            <w:tcW w:w="1985" w:type="dxa"/>
            <w:gridSpan w:val="2"/>
            <w:vAlign w:val="center"/>
          </w:tcPr>
          <w:p w:rsidR="005975CD" w:rsidRPr="00FF088D" w:rsidRDefault="005975CD" w:rsidP="00C975D6">
            <w:pPr>
              <w:rPr>
                <w:b/>
              </w:rPr>
            </w:pPr>
            <w:r w:rsidRPr="00FF088D">
              <w:rPr>
                <w:b/>
                <w:bCs/>
              </w:rPr>
              <w:t>Date out:</w:t>
            </w:r>
            <w:r w:rsidRPr="00FF088D">
              <w:t xml:space="preserve"> </w:t>
            </w:r>
          </w:p>
        </w:tc>
        <w:tc>
          <w:tcPr>
            <w:tcW w:w="3289" w:type="dxa"/>
            <w:vAlign w:val="center"/>
          </w:tcPr>
          <w:p w:rsidR="005975CD" w:rsidRPr="00FF088D" w:rsidRDefault="005975CD" w:rsidP="00C975D6">
            <w:pPr>
              <w:rPr>
                <w:i/>
              </w:rPr>
            </w:pPr>
            <w:r>
              <w:rPr>
                <w:i/>
              </w:rPr>
              <w:t>Week ____</w:t>
            </w:r>
            <w:r>
              <w:rPr>
                <w:i/>
              </w:rPr>
              <w:tab/>
              <w:t>Date _________</w:t>
            </w:r>
          </w:p>
        </w:tc>
        <w:tc>
          <w:tcPr>
            <w:tcW w:w="1985" w:type="dxa"/>
            <w:vAlign w:val="center"/>
          </w:tcPr>
          <w:p w:rsidR="005975CD" w:rsidRPr="00FF088D" w:rsidRDefault="005975CD" w:rsidP="00C975D6">
            <w:pPr>
              <w:rPr>
                <w:b/>
              </w:rPr>
            </w:pPr>
            <w:r w:rsidRPr="00FF088D">
              <w:rPr>
                <w:b/>
                <w:bCs/>
              </w:rPr>
              <w:t>Date Due:</w:t>
            </w:r>
            <w:r w:rsidRPr="00FF088D">
              <w:t xml:space="preserve">  </w:t>
            </w:r>
          </w:p>
        </w:tc>
        <w:tc>
          <w:tcPr>
            <w:tcW w:w="3289" w:type="dxa"/>
            <w:gridSpan w:val="2"/>
            <w:vAlign w:val="center"/>
          </w:tcPr>
          <w:p w:rsidR="005975CD" w:rsidRPr="00FF088D" w:rsidRDefault="005975CD" w:rsidP="00C975D6">
            <w:pPr>
              <w:rPr>
                <w:b/>
              </w:rPr>
            </w:pPr>
            <w:r w:rsidRPr="00FF088D">
              <w:rPr>
                <w:i/>
              </w:rPr>
              <w:t>Week _</w:t>
            </w:r>
            <w:r>
              <w:rPr>
                <w:i/>
              </w:rPr>
              <w:t>___</w:t>
            </w:r>
            <w:r>
              <w:rPr>
                <w:i/>
              </w:rPr>
              <w:tab/>
              <w:t>Date _________</w:t>
            </w:r>
          </w:p>
        </w:tc>
      </w:tr>
      <w:tr w:rsidR="005975CD" w:rsidRPr="00BA3BF6" w:rsidTr="00C975D6">
        <w:trPr>
          <w:trHeight w:val="695"/>
          <w:jc w:val="center"/>
        </w:trPr>
        <w:tc>
          <w:tcPr>
            <w:tcW w:w="1985" w:type="dxa"/>
            <w:gridSpan w:val="2"/>
            <w:vAlign w:val="center"/>
          </w:tcPr>
          <w:p w:rsidR="005975CD" w:rsidRPr="00FF088D" w:rsidRDefault="005975CD" w:rsidP="00C975D6">
            <w:pPr>
              <w:rPr>
                <w:b/>
                <w:bCs/>
              </w:rPr>
            </w:pPr>
            <w:r w:rsidRPr="00FF088D">
              <w:rPr>
                <w:b/>
              </w:rPr>
              <w:t>Take home component weighting:</w:t>
            </w:r>
            <w:r w:rsidRPr="00FF088D">
              <w:rPr>
                <w:i/>
              </w:rPr>
              <w:t xml:space="preserve"> </w:t>
            </w:r>
          </w:p>
        </w:tc>
        <w:tc>
          <w:tcPr>
            <w:tcW w:w="3289" w:type="dxa"/>
            <w:vAlign w:val="center"/>
          </w:tcPr>
          <w:p w:rsidR="005975CD" w:rsidRPr="00FF088D" w:rsidRDefault="005975CD" w:rsidP="00C975D6">
            <w:pPr>
              <w:rPr>
                <w:b/>
              </w:rPr>
            </w:pPr>
            <w:r w:rsidRPr="00FF088D">
              <w:rPr>
                <w:i/>
              </w:rPr>
              <w:t>0% of the year</w:t>
            </w:r>
          </w:p>
        </w:tc>
        <w:tc>
          <w:tcPr>
            <w:tcW w:w="1985" w:type="dxa"/>
            <w:vAlign w:val="center"/>
          </w:tcPr>
          <w:p w:rsidR="005975CD" w:rsidRPr="00FF088D" w:rsidRDefault="005975CD" w:rsidP="00C975D6">
            <w:pPr>
              <w:rPr>
                <w:b/>
                <w:bCs/>
              </w:rPr>
            </w:pPr>
            <w:r w:rsidRPr="00FF088D">
              <w:rPr>
                <w:b/>
              </w:rPr>
              <w:t>In-class component weighting:</w:t>
            </w:r>
            <w:r w:rsidRPr="00FF088D">
              <w:rPr>
                <w:i/>
              </w:rPr>
              <w:t xml:space="preserve"> </w:t>
            </w:r>
          </w:p>
        </w:tc>
        <w:tc>
          <w:tcPr>
            <w:tcW w:w="3289" w:type="dxa"/>
            <w:gridSpan w:val="2"/>
            <w:vAlign w:val="center"/>
          </w:tcPr>
          <w:p w:rsidR="005975CD" w:rsidRPr="00FF088D" w:rsidRDefault="00922794" w:rsidP="00495B68">
            <w:pPr>
              <w:rPr>
                <w:b/>
              </w:rPr>
            </w:pPr>
            <w:r>
              <w:rPr>
                <w:i/>
              </w:rPr>
              <w:t xml:space="preserve">7.5 </w:t>
            </w:r>
            <w:r w:rsidR="005975CD" w:rsidRPr="00FF088D">
              <w:rPr>
                <w:i/>
              </w:rPr>
              <w:t xml:space="preserve"> % of the </w:t>
            </w:r>
            <w:r w:rsidR="00495B68">
              <w:rPr>
                <w:i/>
              </w:rPr>
              <w:t>year</w:t>
            </w:r>
          </w:p>
        </w:tc>
      </w:tr>
    </w:tbl>
    <w:p w:rsidR="00984BD9" w:rsidRDefault="00984BD9"/>
    <w:p w:rsidR="005975CD" w:rsidRDefault="005975CD" w:rsidP="005975CD">
      <w:pPr>
        <w:ind w:left="-567" w:right="-755"/>
      </w:pPr>
    </w:p>
    <w:p w:rsidR="005975CD" w:rsidRDefault="00C975D6" w:rsidP="005975CD">
      <w:pPr>
        <w:ind w:left="-567" w:right="-755"/>
        <w:rPr>
          <w:i/>
        </w:rPr>
      </w:pPr>
      <w:r>
        <w:rPr>
          <w:i/>
        </w:rPr>
        <w:t xml:space="preserve">In this </w:t>
      </w:r>
      <w:r w:rsidR="00C97827">
        <w:rPr>
          <w:i/>
        </w:rPr>
        <w:t>investigation you extend you knowledge and use of area of 2D shapes and apply them to simple Prisms</w:t>
      </w:r>
    </w:p>
    <w:p w:rsidR="00C97827" w:rsidRDefault="00C97827" w:rsidP="005975CD">
      <w:pPr>
        <w:ind w:left="-567" w:right="-755"/>
        <w:rPr>
          <w:i/>
        </w:rPr>
      </w:pPr>
    </w:p>
    <w:p w:rsidR="00C97827" w:rsidRDefault="00C97827" w:rsidP="005975CD">
      <w:pPr>
        <w:ind w:left="-567" w:right="-755"/>
        <w:rPr>
          <w:i/>
        </w:rPr>
      </w:pPr>
    </w:p>
    <w:p w:rsidR="00C97827" w:rsidRDefault="00C97827" w:rsidP="00C97827">
      <w:pPr>
        <w:spacing w:after="200" w:line="276" w:lineRule="auto"/>
      </w:pPr>
      <w:r>
        <w:t>The first three pages are revision on Rectangles Parallelograms and Triangles which you should have covered in year 7.</w:t>
      </w:r>
    </w:p>
    <w:p w:rsidR="00C97827" w:rsidRDefault="00C97827" w:rsidP="00C97827">
      <w:pPr>
        <w:spacing w:after="200" w:line="276" w:lineRule="auto"/>
      </w:pPr>
    </w:p>
    <w:p w:rsidR="00C97827" w:rsidRDefault="00C97827" w:rsidP="00C97827">
      <w:pPr>
        <w:spacing w:after="200" w:line="276" w:lineRule="auto"/>
      </w:pPr>
      <w:r>
        <w:t>The we look at prisms and there nets</w:t>
      </w:r>
      <w:r>
        <w:br w:type="page"/>
      </w:r>
    </w:p>
    <w:p w:rsidR="00C97827" w:rsidRDefault="00C97827">
      <w:pPr>
        <w:spacing w:after="200" w:line="276" w:lineRule="auto"/>
      </w:pPr>
    </w:p>
    <w:p w:rsidR="00C97827" w:rsidRDefault="00C97827" w:rsidP="005975CD">
      <w:pPr>
        <w:ind w:left="-567" w:right="-755"/>
      </w:pPr>
      <w:r w:rsidRPr="004C2FC1">
        <w:rPr>
          <w:sz w:val="36"/>
          <w:szCs w:val="36"/>
        </w:rPr>
        <w:pict>
          <v:shapetype id="_x0000_t141" coordsize="21600,21600" o:spt="141" adj="16200" path="m,l10800@1,21600,m0@0l10800,21600,21600@0e">
            <v:formulas>
              <v:f eqn="val #0"/>
              <v:f eqn="sum 21600 0 @0"/>
              <v:f eqn="prod #0 1 2"/>
              <v:f eqn="sum @2 10800 0"/>
            </v:formulas>
            <v:path textpathok="t" o:connecttype="custom" o:connectlocs="10800,@1;0,@2;10800,21600;21600,@2" o:connectangles="270,180,90,0"/>
            <v:textpath on="t" fitshape="t"/>
            <v:handles>
              <v:h position="topLeft,#0" yrange="10800,21600"/>
            </v:handles>
            <o:lock v:ext="edit" text="t" shapetype="t"/>
          </v:shapetype>
          <v:shape id="_x0000_i1029" type="#_x0000_t141" style="width:472.5pt;height:69pt">
            <v:shadow color="#868686"/>
            <v:textpath style="font-family:&quot;Arial Black&quot;;v-text-kern:t" trim="t" fitpath="t" string="Area of Rectangles"/>
          </v:shape>
        </w:pict>
      </w:r>
    </w:p>
    <w:p w:rsidR="00C97827" w:rsidRDefault="00C97827" w:rsidP="005975CD">
      <w:pPr>
        <w:ind w:left="-567" w:right="-755"/>
      </w:pPr>
    </w:p>
    <w:p w:rsidR="00C97827" w:rsidRPr="00922794" w:rsidRDefault="00C97827" w:rsidP="00C97827">
      <w:r w:rsidRPr="00922794">
        <w:t>Here is how to set out an area of a rectangle question.</w:t>
      </w:r>
    </w:p>
    <w:p w:rsidR="00C97827" w:rsidRPr="00922794" w:rsidRDefault="00C97827" w:rsidP="00C97827"/>
    <w:p w:rsidR="00C97827" w:rsidRPr="00922794" w:rsidRDefault="00C97827" w:rsidP="00C97827"/>
    <w:p w:rsidR="00C97827" w:rsidRPr="00922794" w:rsidRDefault="00C97827" w:rsidP="00C97827">
      <w:r w:rsidRPr="00922794">
        <w:rPr>
          <w:noProof/>
          <w:lang w:val="en-AU" w:eastAsia="en-AU"/>
        </w:rPr>
        <w:drawing>
          <wp:anchor distT="0" distB="0" distL="114300" distR="114300" simplePos="0" relativeHeight="251661312" behindDoc="1" locked="0" layoutInCell="0" allowOverlap="1" wp14:anchorId="5CF728DA" wp14:editId="10E72610">
            <wp:simplePos x="0" y="0"/>
            <wp:positionH relativeFrom="column">
              <wp:posOffset>-177165</wp:posOffset>
            </wp:positionH>
            <wp:positionV relativeFrom="paragraph">
              <wp:posOffset>92710</wp:posOffset>
            </wp:positionV>
            <wp:extent cx="1790700" cy="95250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7827" w:rsidRPr="00922794" w:rsidRDefault="00C97827" w:rsidP="00C97827">
      <w:r w:rsidRPr="00922794">
        <w:t>Length = 5cm</w:t>
      </w:r>
    </w:p>
    <w:p w:rsidR="00C97827" w:rsidRPr="00922794" w:rsidRDefault="00C97827" w:rsidP="00C97827">
      <w:r w:rsidRPr="00922794">
        <w:t xml:space="preserve">Width = 3cm </w:t>
      </w:r>
    </w:p>
    <w:p w:rsidR="00C97827" w:rsidRPr="00922794" w:rsidRDefault="00C97827" w:rsidP="00C97827"/>
    <w:p w:rsidR="00C97827" w:rsidRPr="00922794" w:rsidRDefault="00C97827" w:rsidP="00C97827">
      <w:r w:rsidRPr="00922794">
        <w:t xml:space="preserve">Area of Rectangle </w:t>
      </w:r>
      <w:r w:rsidRPr="00922794">
        <w:tab/>
        <w:t>= Length x Width</w:t>
      </w:r>
    </w:p>
    <w:p w:rsidR="00C97827" w:rsidRPr="00922794" w:rsidRDefault="00C97827" w:rsidP="00C97827">
      <w:r w:rsidRPr="00922794">
        <w:tab/>
      </w:r>
      <w:r w:rsidRPr="00922794">
        <w:tab/>
      </w:r>
      <w:r w:rsidRPr="00922794">
        <w:tab/>
        <w:t>= 5cm x 3cm</w:t>
      </w:r>
    </w:p>
    <w:p w:rsidR="00C97827" w:rsidRPr="00922794" w:rsidRDefault="00C97827" w:rsidP="00C97827">
      <w:r w:rsidRPr="00922794">
        <w:tab/>
      </w:r>
      <w:r w:rsidRPr="00922794">
        <w:tab/>
      </w:r>
      <w:r w:rsidRPr="00922794">
        <w:tab/>
      </w:r>
      <w:r w:rsidRPr="00922794">
        <w:tab/>
      </w:r>
      <w:r w:rsidRPr="00922794">
        <w:tab/>
      </w:r>
      <w:r w:rsidRPr="00922794">
        <w:tab/>
      </w:r>
      <w:r w:rsidRPr="00922794">
        <w:tab/>
        <w:t>= 15cm²</w:t>
      </w:r>
    </w:p>
    <w:p w:rsidR="00C97827" w:rsidRPr="00922794" w:rsidRDefault="00C97827" w:rsidP="00C97827"/>
    <w:p w:rsidR="00C97827" w:rsidRPr="00922794" w:rsidRDefault="00C97827" w:rsidP="00C97827"/>
    <w:p w:rsidR="00C97827" w:rsidRPr="00922794" w:rsidRDefault="00C97827" w:rsidP="00C97827">
      <w:r w:rsidRPr="00922794">
        <w:t>Use the above working out to calculate the area of these rectangles.</w:t>
      </w:r>
    </w:p>
    <w:p w:rsidR="00C97827" w:rsidRPr="00922794" w:rsidRDefault="00C97827" w:rsidP="00C97827"/>
    <w:p w:rsidR="00C97827" w:rsidRPr="00922794" w:rsidRDefault="00C97827" w:rsidP="00C97827">
      <w:r w:rsidRPr="00922794">
        <w:rPr>
          <w:noProof/>
          <w:lang w:val="en-AU" w:eastAsia="en-AU"/>
        </w:rPr>
        <w:drawing>
          <wp:anchor distT="0" distB="0" distL="114300" distR="114300" simplePos="0" relativeHeight="251659264" behindDoc="0" locked="0" layoutInCell="0" allowOverlap="1" wp14:anchorId="0EABF8C0" wp14:editId="7672956B">
            <wp:simplePos x="0" y="0"/>
            <wp:positionH relativeFrom="column">
              <wp:posOffset>872490</wp:posOffset>
            </wp:positionH>
            <wp:positionV relativeFrom="paragraph">
              <wp:posOffset>49530</wp:posOffset>
            </wp:positionV>
            <wp:extent cx="3981450" cy="1428750"/>
            <wp:effectExtent l="0" t="0" r="0" b="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7827" w:rsidRPr="00922794" w:rsidRDefault="00C97827" w:rsidP="00C97827"/>
    <w:p w:rsidR="00C97827" w:rsidRPr="00922794" w:rsidRDefault="00C97827">
      <w:pPr>
        <w:spacing w:after="200" w:line="276" w:lineRule="auto"/>
      </w:pPr>
      <w:r w:rsidRPr="00922794">
        <w:br w:type="page"/>
      </w:r>
    </w:p>
    <w:p w:rsidR="00C97827" w:rsidRDefault="00C97827" w:rsidP="00C97827">
      <w:pPr>
        <w:rPr>
          <w:sz w:val="36"/>
          <w:szCs w:val="36"/>
        </w:rPr>
      </w:pPr>
      <w:r w:rsidRPr="004C2FC1">
        <w:rPr>
          <w:sz w:val="36"/>
          <w:szCs w:val="36"/>
        </w:rPr>
        <w:lastRenderedPageBreak/>
        <w:pict>
          <v:shape id="_x0000_i1025" type="#_x0000_t141" style="width:472.85pt;height:69pt">
            <v:shadow color="#868686"/>
            <v:textpath style="font-family:&quot;Arial Black&quot;;v-text-kern:t" trim="t" fitpath="t" string="Area of Parallelograms"/>
          </v:shape>
        </w:pict>
      </w:r>
    </w:p>
    <w:p w:rsidR="00C97827" w:rsidRPr="00F878F6" w:rsidRDefault="00C97827" w:rsidP="00C97827">
      <w:pPr>
        <w:rPr>
          <w:sz w:val="36"/>
          <w:szCs w:val="36"/>
        </w:rPr>
      </w:pPr>
    </w:p>
    <w:p w:rsidR="00C97827" w:rsidRPr="00F878F6" w:rsidRDefault="00C97827" w:rsidP="00C97827">
      <w:pPr>
        <w:rPr>
          <w:sz w:val="28"/>
          <w:szCs w:val="28"/>
        </w:rPr>
      </w:pPr>
      <w:r w:rsidRPr="00922794">
        <w:rPr>
          <w:szCs w:val="28"/>
        </w:rPr>
        <w:t>Area of a Parallelograms how to answer questions in full</w:t>
      </w:r>
    </w:p>
    <w:p w:rsidR="00C97827" w:rsidRDefault="00C97827" w:rsidP="00C97827"/>
    <w:p w:rsidR="00C97827" w:rsidRPr="00F878F6" w:rsidRDefault="00C97827" w:rsidP="00C97827">
      <w:pPr>
        <w:rPr>
          <w:sz w:val="32"/>
          <w:szCs w:val="32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1D55B6" wp14:editId="3B6E26CC">
                <wp:simplePos x="0" y="0"/>
                <wp:positionH relativeFrom="column">
                  <wp:posOffset>-2338070</wp:posOffset>
                </wp:positionH>
                <wp:positionV relativeFrom="paragraph">
                  <wp:posOffset>81280</wp:posOffset>
                </wp:positionV>
                <wp:extent cx="152400" cy="142240"/>
                <wp:effectExtent l="5080" t="5080" r="13970" b="5080"/>
                <wp:wrapNone/>
                <wp:docPr id="90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42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0" o:spid="_x0000_s1026" style="position:absolute;margin-left:-184.1pt;margin-top:6.4pt;width:12pt;height:1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" filled="f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D3275F" wp14:editId="3E9A1106">
                <wp:simplePos x="0" y="0"/>
                <wp:positionH relativeFrom="column">
                  <wp:posOffset>-457200</wp:posOffset>
                </wp:positionH>
                <wp:positionV relativeFrom="paragraph">
                  <wp:posOffset>81280</wp:posOffset>
                </wp:positionV>
                <wp:extent cx="3048000" cy="1143000"/>
                <wp:effectExtent l="19050" t="5080" r="19050" b="13970"/>
                <wp:wrapSquare wrapText="bothSides"/>
                <wp:docPr id="89" name="Parallelogra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143000"/>
                        </a:xfrm>
                        <a:prstGeom prst="parallelogram">
                          <a:avLst>
                            <a:gd name="adj" fmla="val 6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9" o:spid="_x0000_s1026" type="#_x0000_t7" style="position:absolute;margin-left:-36pt;margin-top:6.4pt;width:240pt;height:9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" filled="f">
                <w10:wrap type="square"/>
              </v:shape>
            </w:pict>
          </mc:Fallback>
        </mc:AlternateContent>
      </w:r>
      <w:r>
        <w:rPr>
          <w:noProof/>
          <w:sz w:val="32"/>
          <w:szCs w:val="32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BDEC8" wp14:editId="0BEE8310">
                <wp:simplePos x="0" y="0"/>
                <wp:positionH relativeFrom="column">
                  <wp:posOffset>1929130</wp:posOffset>
                </wp:positionH>
                <wp:positionV relativeFrom="paragraph">
                  <wp:posOffset>81280</wp:posOffset>
                </wp:positionV>
                <wp:extent cx="1524000" cy="800100"/>
                <wp:effectExtent l="5080" t="5080" r="13970" b="13970"/>
                <wp:wrapNone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039" w:rsidRDefault="00970039" w:rsidP="00C97827">
                            <w:r>
                              <w:t>Note the answer is in square units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151.9pt;margin-top:6.4pt;width:120pt;height:6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">
                <v:textbox>
                  <w:txbxContent>
                    <w:p w:rsidR="00970039" w:rsidRDefault="00970039" w:rsidP="00C97827">
                      <w:r>
                        <w:t>Note the answer is in square units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26BF93" wp14:editId="61903E2C">
                <wp:simplePos x="0" y="0"/>
                <wp:positionH relativeFrom="column">
                  <wp:posOffset>-2338070</wp:posOffset>
                </wp:positionH>
                <wp:positionV relativeFrom="paragraph">
                  <wp:posOffset>81280</wp:posOffset>
                </wp:positionV>
                <wp:extent cx="0" cy="1143000"/>
                <wp:effectExtent l="52705" t="14605" r="61595" b="23495"/>
                <wp:wrapNone/>
                <wp:docPr id="87" name="Straight Connector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4.1pt,6.4pt" to="-184.1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">
                <v:stroke dashstyle="1 1" startarrow="block" endarrow="block"/>
              </v:line>
            </w:pict>
          </mc:Fallback>
        </mc:AlternateContent>
      </w:r>
      <w:r w:rsidRPr="00F878F6">
        <w:rPr>
          <w:sz w:val="32"/>
          <w:szCs w:val="32"/>
        </w:rPr>
        <w:t>Area (</w:t>
      </w:r>
      <w:r w:rsidRPr="0008067D">
        <w:rPr>
          <w:sz w:val="28"/>
          <w:szCs w:val="28"/>
        </w:rPr>
        <w:t>Parallelogram</w:t>
      </w:r>
      <w:r w:rsidRPr="00F878F6">
        <w:rPr>
          <w:sz w:val="32"/>
          <w:szCs w:val="32"/>
        </w:rPr>
        <w:t>)</w:t>
      </w:r>
    </w:p>
    <w:p w:rsidR="00C97827" w:rsidRPr="00F878F6" w:rsidRDefault="00C97827" w:rsidP="00C97827">
      <w:pPr>
        <w:rPr>
          <w:sz w:val="32"/>
          <w:szCs w:val="32"/>
        </w:rPr>
      </w:pPr>
      <w:r>
        <w:rPr>
          <w:noProof/>
          <w:sz w:val="32"/>
          <w:szCs w:val="32"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ADFAAB" wp14:editId="2E766669">
                <wp:simplePos x="0" y="0"/>
                <wp:positionH relativeFrom="column">
                  <wp:posOffset>-2338070</wp:posOffset>
                </wp:positionH>
                <wp:positionV relativeFrom="paragraph">
                  <wp:posOffset>190500</wp:posOffset>
                </wp:positionV>
                <wp:extent cx="817880" cy="266700"/>
                <wp:effectExtent l="0" t="0" r="0" b="0"/>
                <wp:wrapNone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78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4cm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7" type="#_x0000_t202" style="position:absolute;margin-left:-184.1pt;margin-top:15pt;width:64.4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" filled="f" stroked="f">
                <v:textbox style="mso-fit-shape-to-text:t">
                  <w:txbxContent>
                    <w:p w:rsidR="00970039" w:rsidRDefault="00970039" w:rsidP="00C97827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4cm</w:t>
                      </w:r>
                    </w:p>
                  </w:txbxContent>
                </v:textbox>
              </v:shape>
            </w:pict>
          </mc:Fallback>
        </mc:AlternateContent>
      </w:r>
      <w:r w:rsidRPr="00F878F6">
        <w:rPr>
          <w:sz w:val="32"/>
          <w:szCs w:val="32"/>
        </w:rPr>
        <w:t>= PH x B</w:t>
      </w:r>
    </w:p>
    <w:p w:rsidR="00C97827" w:rsidRPr="00F878F6" w:rsidRDefault="00C97827" w:rsidP="00C97827">
      <w:pPr>
        <w:rPr>
          <w:sz w:val="32"/>
          <w:szCs w:val="32"/>
        </w:rPr>
      </w:pPr>
      <w:r w:rsidRPr="00F878F6">
        <w:rPr>
          <w:sz w:val="32"/>
          <w:szCs w:val="32"/>
        </w:rPr>
        <w:t>= 4cm x 7cm</w:t>
      </w:r>
    </w:p>
    <w:p w:rsidR="00C97827" w:rsidRPr="00F878F6" w:rsidRDefault="00C97827" w:rsidP="00C97827">
      <w:pPr>
        <w:rPr>
          <w:sz w:val="32"/>
          <w:szCs w:val="32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43A064" wp14:editId="306CD26D">
                <wp:simplePos x="0" y="0"/>
                <wp:positionH relativeFrom="column">
                  <wp:posOffset>930910</wp:posOffset>
                </wp:positionH>
                <wp:positionV relativeFrom="paragraph">
                  <wp:posOffset>66040</wp:posOffset>
                </wp:positionV>
                <wp:extent cx="998220" cy="76200"/>
                <wp:effectExtent l="54610" t="46990" r="33020" b="124460"/>
                <wp:wrapNone/>
                <wp:docPr id="85" name="Straight Connector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98220" cy="7620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5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3pt,5.2pt" to="151.9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" strokeweight="4.5pt">
                <v:stroke endarrow="block"/>
              </v:line>
            </w:pict>
          </mc:Fallback>
        </mc:AlternateContent>
      </w:r>
      <w:r w:rsidRPr="00F878F6">
        <w:rPr>
          <w:sz w:val="32"/>
          <w:szCs w:val="32"/>
        </w:rPr>
        <w:t xml:space="preserve">= </w:t>
      </w:r>
      <w:r>
        <w:rPr>
          <w:sz w:val="32"/>
          <w:szCs w:val="32"/>
        </w:rPr>
        <w:t>28</w:t>
      </w:r>
      <w:r w:rsidRPr="00F878F6">
        <w:rPr>
          <w:sz w:val="32"/>
          <w:szCs w:val="32"/>
        </w:rPr>
        <w:t xml:space="preserve"> cm</w:t>
      </w:r>
      <w:r w:rsidRPr="00F878F6">
        <w:rPr>
          <w:rFonts w:ascii="Tahoma" w:hAnsi="Tahoma" w:cs="Tahoma"/>
          <w:sz w:val="32"/>
          <w:szCs w:val="32"/>
        </w:rPr>
        <w:t>²</w:t>
      </w:r>
    </w:p>
    <w:p w:rsidR="00C97827" w:rsidRDefault="00C97827" w:rsidP="00C97827"/>
    <w:p w:rsidR="00C97827" w:rsidRDefault="00C97827" w:rsidP="00C97827"/>
    <w:p w:rsidR="00C97827" w:rsidRDefault="00C97827" w:rsidP="00C97827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40005</wp:posOffset>
                </wp:positionV>
                <wp:extent cx="2209800" cy="266700"/>
                <wp:effectExtent l="19050" t="1905" r="1905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9800" cy="266700"/>
                          <a:chOff x="1560" y="5750"/>
                          <a:chExt cx="3480" cy="420"/>
                        </a:xfrm>
                      </wpg:grpSpPr>
                      <wps:wsp>
                        <wps:cNvPr id="83" name="Line 35"/>
                        <wps:cNvCnPr/>
                        <wps:spPr bwMode="auto">
                          <a:xfrm>
                            <a:off x="1560" y="5930"/>
                            <a:ext cx="3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000" y="5750"/>
                            <a:ext cx="84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7cm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28" style="position:absolute;margin-left:-36pt;margin-top:3.15pt;width:174pt;height:21pt;z-index:251674624" coordorigin="1560,5750" coordsize="348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">
                <v:line id="Line 35" o:spid="_x0000_s1029" style="position:absolute;visibility:visible;mso-wrap-style:square" from="1560,5930" to="5040,5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iqasMAAADbAAAADwAAAGRycy9kb3ducmV2LnhtbESPQWvCQBSE7wX/w/IEb3Wjgkh0FRGU&#10;XEqpLT0/s88kmn0bs9ts2l/vCkKPw8x8w6w2valFR62rLCuYjBMQxLnVFRcKvj73rwsQziNrrC2T&#10;gl9ysFkPXlaYahv4g7qjL0SEsEtRQel9k0rp8pIMurFtiKN3tq1BH2VbSN1iiHBTy2mSzKXBiuNC&#10;iQ3tSsqvxx+jIAl/B3mRWdW9Z2+30JzC9/QWlBoN++0ShKfe/4ef7UwrWMzg8SX+ALm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oqmrDAAAA2wAAAA8AAAAAAAAAAAAA&#10;AAAAoQIAAGRycy9kb3ducmV2LnhtbFBLBQYAAAAABAAEAPkAAACRAwAAAAA=&#10;">
                  <v:stroke startarrow="block" endarrow="block"/>
                </v:line>
                <v:shape id="Text Box 36" o:spid="_x0000_s1030" type="#_x0000_t202" style="position:absolute;left:3000;top:5750;width:84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l0UsEA&#10;AADbAAAADwAAAGRycy9kb3ducmV2LnhtbESPzYrCMBSF94LvEO6AO00VFalGGQRBxIU6s3B5ae40&#10;nTY3tYla394IgsvD+fk4i1VrK3GjxheOFQwHCQjizOmCcwW/P5v+DIQPyBorx6TgQR5Wy25ngal2&#10;dz7S7RRyEUfYp6jAhFCnUvrMkEU/cDVx9P5cYzFE2eRSN3iP47aSoySZSosFR4LBmtaGsvJ0tRGy&#10;99n16C7/w30pz6ac4uRgdkr1vtrvOYhAbfiE3+2tVjAbw+tL/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pdFLBAAAA2wAAAA8AAAAAAAAAAAAAAAAAmAIAAGRycy9kb3du&#10;cmV2LnhtbFBLBQYAAAAABAAEAPUAAACGAwAAAAA=&#10;" stroked="f">
                  <v:textbox style="mso-fit-shape-to-text:t">
                    <w:txbxContent>
                      <w:p w:rsidR="00970039" w:rsidRDefault="00970039" w:rsidP="00C97827">
                        <w:r>
                          <w:t>7cm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97827" w:rsidRDefault="00C97827" w:rsidP="00C97827"/>
    <w:p w:rsidR="00C97827" w:rsidRDefault="00C97827" w:rsidP="00C97827"/>
    <w:p w:rsidR="00C97827" w:rsidRDefault="00C97827" w:rsidP="00C9782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1886585</wp:posOffset>
                </wp:positionV>
                <wp:extent cx="152400" cy="142240"/>
                <wp:effectExtent l="9525" t="10160" r="9525" b="9525"/>
                <wp:wrapNone/>
                <wp:docPr id="8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42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1" o:spid="_x0000_s1026" style="position:absolute;margin-left:90pt;margin-top:148.55pt;width:12pt;height:11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" filled="f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4229735</wp:posOffset>
                </wp:positionH>
                <wp:positionV relativeFrom="paragraph">
                  <wp:posOffset>3987165</wp:posOffset>
                </wp:positionV>
                <wp:extent cx="0" cy="1007745"/>
                <wp:effectExtent l="391160" t="0" r="389890" b="0"/>
                <wp:wrapNone/>
                <wp:docPr id="80" name="Straight Connector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2573033" flipH="1">
                          <a:off x="0" y="0"/>
                          <a:ext cx="0" cy="1007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0" o:spid="_x0000_s1026" style="position:absolute;rotation:-2810438fd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05pt,313.95pt" to="333.05pt,3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">
                <v:stroke dashstyle="1 1" startarrow="block" endarrow="block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4802505</wp:posOffset>
                </wp:positionV>
                <wp:extent cx="152400" cy="137160"/>
                <wp:effectExtent l="45720" t="41910" r="45720" b="43815"/>
                <wp:wrapNone/>
                <wp:docPr id="79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8562285" flipH="1">
                          <a:off x="0" y="0"/>
                          <a:ext cx="15240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" o:spid="_x0000_s1026" style="position:absolute;margin-left:307.5pt;margin-top:378.15pt;width:12pt;height:10.8pt;rotation:3317995fd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2590165</wp:posOffset>
                </wp:positionH>
                <wp:positionV relativeFrom="paragraph">
                  <wp:posOffset>4886960</wp:posOffset>
                </wp:positionV>
                <wp:extent cx="2133600" cy="114300"/>
                <wp:effectExtent l="0" t="676910" r="0" b="675640"/>
                <wp:wrapNone/>
                <wp:docPr id="78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2573033" flipV="1">
                          <a:off x="0" y="0"/>
                          <a:ext cx="21336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8" o:spid="_x0000_s1026" style="position:absolute;rotation:-2810438fd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95pt,384.8pt" to="371.95pt,3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">
                <v:stroke startarrow="block" endarrow="block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3514725</wp:posOffset>
                </wp:positionV>
                <wp:extent cx="914400" cy="457200"/>
                <wp:effectExtent l="0" t="0" r="0" b="0"/>
                <wp:wrapNone/>
                <wp:docPr id="7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4.5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246pt;margin-top:276.75pt;width:1in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" filled="f" stroked="f">
                <v:textbox>
                  <w:txbxContent>
                    <w:p w:rsidR="00970039" w:rsidRDefault="00970039" w:rsidP="00C97827">
                      <w:r>
                        <w:t>4.5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3629025</wp:posOffset>
                </wp:positionV>
                <wp:extent cx="1143000" cy="342900"/>
                <wp:effectExtent l="28575" t="57150" r="28575" b="57150"/>
                <wp:wrapNone/>
                <wp:docPr id="76" name="Straight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pt,285.75pt" to="318pt,3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">
                <v:stroke startarrow="block" endarrow="block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4200525</wp:posOffset>
                </wp:positionV>
                <wp:extent cx="3077845" cy="992505"/>
                <wp:effectExtent l="0" t="381000" r="0" b="379095"/>
                <wp:wrapNone/>
                <wp:docPr id="75" name="Parallelogra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293727">
                          <a:off x="0" y="0"/>
                          <a:ext cx="3077845" cy="992505"/>
                        </a:xfrm>
                        <a:prstGeom prst="parallelogram">
                          <a:avLst>
                            <a:gd name="adj" fmla="val 7752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arallelogram 75" o:spid="_x0000_s1026" type="#_x0000_t7" style="position:absolute;margin-left:228pt;margin-top:330.75pt;width:242.35pt;height:78.15pt;rotation:2505362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" filled="f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4081145</wp:posOffset>
                </wp:positionV>
                <wp:extent cx="685800" cy="228600"/>
                <wp:effectExtent l="0" t="4445" r="0" b="0"/>
                <wp:wrapNone/>
                <wp:docPr id="7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4cm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32" type="#_x0000_t202" style="position:absolute;margin-left:318pt;margin-top:321.35pt;width:54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" filled="f" stroked="f">
                <v:textbox>
                  <w:txbxContent>
                    <w:p w:rsidR="00970039" w:rsidRDefault="00970039" w:rsidP="00C97827">
                      <w:r>
                        <w:t>4cm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5109845</wp:posOffset>
                </wp:positionV>
                <wp:extent cx="685800" cy="228600"/>
                <wp:effectExtent l="0" t="4445" r="0" b="0"/>
                <wp:wrapNone/>
                <wp:docPr id="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33" type="#_x0000_t202" style="position:absolute;margin-left:240pt;margin-top:402.35pt;width:54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" stroked="f">
                <v:textbox>
                  <w:txbxContent>
                    <w:p w:rsidR="00970039" w:rsidRDefault="00970039" w:rsidP="00C97827">
                      <w:r>
                        <w:t>6cm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85725</wp:posOffset>
                </wp:positionV>
                <wp:extent cx="3124200" cy="2857500"/>
                <wp:effectExtent l="9525" t="9525" r="9525" b="9525"/>
                <wp:wrapNone/>
                <wp:docPr id="7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85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039" w:rsidRDefault="00970039" w:rsidP="00C97827">
                            <w:r>
                              <w:t>Show your full working out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2" o:spid="_x0000_s1034" style="position:absolute;margin-left:240pt;margin-top:6.75pt;width:246pt;height:2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">
                <v:textbox>
                  <w:txbxContent>
                    <w:p w:rsidR="00970039" w:rsidRDefault="00970039" w:rsidP="00C97827">
                      <w:r>
                        <w:t>Show your full working out here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2257425</wp:posOffset>
                </wp:positionV>
                <wp:extent cx="2514600" cy="0"/>
                <wp:effectExtent l="19050" t="57150" r="19050" b="57150"/>
                <wp:wrapNone/>
                <wp:docPr id="7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177.75pt" to="162pt,1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">
                <v:stroke startarrow="block" endarrow="block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2143125</wp:posOffset>
                </wp:positionV>
                <wp:extent cx="685800" cy="266700"/>
                <wp:effectExtent l="0" t="0" r="0" b="0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10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35" type="#_x0000_t202" style="position:absolute;margin-left:42pt;margin-top:168.75pt;width:54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" stroked="f">
                <v:textbox style="mso-fit-shape-to-text:t">
                  <w:txbxContent>
                    <w:p w:rsidR="00970039" w:rsidRDefault="00970039" w:rsidP="00C97827">
                      <w:r>
                        <w:t>10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657225</wp:posOffset>
                </wp:positionV>
                <wp:extent cx="3429000" cy="1371600"/>
                <wp:effectExtent l="19050" t="9525" r="19050" b="9525"/>
                <wp:wrapNone/>
                <wp:docPr id="69" name="Parallelogra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1371600"/>
                        </a:xfrm>
                        <a:prstGeom prst="parallelogram">
                          <a:avLst>
                            <a:gd name="adj" fmla="val 6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arallelogram 69" o:spid="_x0000_s1026" type="#_x0000_t7" style="position:absolute;margin-left:-36pt;margin-top:51.75pt;width:270pt;height:10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" filled="f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1350645</wp:posOffset>
                </wp:positionV>
                <wp:extent cx="533400" cy="342900"/>
                <wp:effectExtent l="0" t="0" r="0" b="1905"/>
                <wp:wrapNone/>
                <wp:docPr id="6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5cm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36" type="#_x0000_t202" style="position:absolute;margin-left:90pt;margin-top:106.35pt;width:42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" filled="f" stroked="f">
                <v:textbox>
                  <w:txbxContent>
                    <w:p w:rsidR="00970039" w:rsidRDefault="00970039" w:rsidP="00C97827">
                      <w:r>
                        <w:t>5cm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664845</wp:posOffset>
                </wp:positionV>
                <wp:extent cx="0" cy="1371600"/>
                <wp:effectExtent l="57150" t="17145" r="57150" b="20955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52.35pt" to="90pt,1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">
                <v:stroke dashstyle="1 1" startarrow="block" endarrow="block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5681345</wp:posOffset>
                </wp:positionV>
                <wp:extent cx="2819400" cy="344805"/>
                <wp:effectExtent l="0" t="4445" r="0" b="3175"/>
                <wp:wrapNone/>
                <wp:docPr id="6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Be careful which measurements you use.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37" type="#_x0000_t202" style="position:absolute;margin-left:234pt;margin-top:447.35pt;width:222pt;height:2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" stroked="f">
                <v:textbox>
                  <w:txbxContent>
                    <w:p w:rsidR="00970039" w:rsidRDefault="00970039" w:rsidP="00C97827">
                      <w:r>
                        <w:t>Be careful which measurements you use.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3166745</wp:posOffset>
                </wp:positionV>
                <wp:extent cx="3124200" cy="3086100"/>
                <wp:effectExtent l="9525" t="13970" r="9525" b="5080"/>
                <wp:wrapNone/>
                <wp:docPr id="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039" w:rsidRDefault="00970039" w:rsidP="00C97827">
                            <w:r>
                              <w:t>Show your full working out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" o:spid="_x0000_s1038" style="position:absolute;margin-left:-30pt;margin-top:249.35pt;width:246pt;height:24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">
                <v:textbox>
                  <w:txbxContent>
                    <w:p w:rsidR="00970039" w:rsidRDefault="00970039" w:rsidP="00C97827">
                      <w:r>
                        <w:t>Show your full working out here</w:t>
                      </w:r>
                    </w:p>
                  </w:txbxContent>
                </v:textbox>
              </v:rect>
            </w:pict>
          </mc:Fallback>
        </mc:AlternateContent>
      </w:r>
    </w:p>
    <w:p w:rsidR="00C97827" w:rsidRDefault="00C97827">
      <w:pPr>
        <w:spacing w:after="200" w:line="276" w:lineRule="auto"/>
      </w:pPr>
      <w:r>
        <w:br w:type="page"/>
      </w:r>
    </w:p>
    <w:p w:rsidR="00C97827" w:rsidRDefault="00C97827" w:rsidP="00C97827">
      <w:pPr>
        <w:rPr>
          <w:sz w:val="28"/>
          <w:szCs w:val="28"/>
        </w:rPr>
      </w:pPr>
      <w:r w:rsidRPr="004C2FC1">
        <w:rPr>
          <w:sz w:val="36"/>
          <w:szCs w:val="36"/>
        </w:rPr>
        <w:lastRenderedPageBreak/>
        <w:pict>
          <v:shape id="_x0000_i1027" type="#_x0000_t141" style="width:472.5pt;height:69pt">
            <v:shadow color="#868686"/>
            <v:textpath style="font-family:&quot;Arial Black&quot;;v-text-kern:t" trim="t" fitpath="t" string="Area of Triangles"/>
          </v:shape>
        </w:pict>
      </w:r>
    </w:p>
    <w:p w:rsidR="00C97827" w:rsidRPr="00F878F6" w:rsidRDefault="00922794" w:rsidP="00C97827">
      <w:pPr>
        <w:rPr>
          <w:sz w:val="28"/>
          <w:szCs w:val="28"/>
        </w:rPr>
      </w:pPr>
      <w:r w:rsidRPr="00F878F6">
        <w:rPr>
          <w:sz w:val="28"/>
          <w:szCs w:val="28"/>
        </w:rPr>
        <w:t>How</w:t>
      </w:r>
      <w:r w:rsidR="00C97827" w:rsidRPr="00F878F6">
        <w:rPr>
          <w:sz w:val="28"/>
          <w:szCs w:val="28"/>
        </w:rPr>
        <w:t xml:space="preserve"> to answer questions in full</w:t>
      </w:r>
    </w:p>
    <w:p w:rsidR="00C97827" w:rsidRDefault="00C97827" w:rsidP="00C97827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104140</wp:posOffset>
                </wp:positionV>
                <wp:extent cx="2743200" cy="1750060"/>
                <wp:effectExtent l="0" t="18415" r="28575" b="3175"/>
                <wp:wrapSquare wrapText="bothSides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750060"/>
                          <a:chOff x="960" y="2038"/>
                          <a:chExt cx="4320" cy="2756"/>
                        </a:xfrm>
                      </wpg:grpSpPr>
                      <wps:wsp>
                        <wps:cNvPr id="6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800" y="2038"/>
                            <a:ext cx="3480" cy="228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7"/>
                        <wps:cNvCnPr/>
                        <wps:spPr bwMode="auto">
                          <a:xfrm>
                            <a:off x="1680" y="2038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960" y="2754"/>
                            <a:ext cx="1288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4cm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Line 9"/>
                        <wps:cNvCnPr/>
                        <wps:spPr bwMode="auto">
                          <a:xfrm>
                            <a:off x="1680" y="4554"/>
                            <a:ext cx="3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4374"/>
                            <a:ext cx="84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7cm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39" style="position:absolute;margin-left:-36pt;margin-top:8.2pt;width:3in;height:137.8pt;z-index:251663360" coordorigin="960,2038" coordsize="4320,2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6" o:spid="_x0000_s1040" type="#_x0000_t6" style="position:absolute;left:1800;top:2038;width:3480;height:2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KXZMEA&#10;AADbAAAADwAAAGRycy9kb3ducmV2LnhtbERP3WqDMBS+L/QdwhnsptTYDWR1RimFlrGLsdk+wMGc&#10;qcycSJKqffvlYrDLj++/qBYziImc7y0r2CUpCOLG6p5bBdfLafsCwgdkjYNlUnAnD1W5XhWYazvz&#10;F011aEUMYZ+jgi6EMZfSNx0Z9IkdiSP3bZ3BEKFrpXY4x3AzyKc0zaTBnmNDhyMdO2p+6ptRgLts&#10;k33sT/dPrevzM73P/XmalXp8WA6vIAIt4V/8537TCrK4Pn6JP0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MSl2TBAAAA2wAAAA8AAAAAAAAAAAAAAAAAmAIAAGRycy9kb3du&#10;cmV2LnhtbFBLBQYAAAAABAAEAPUAAACGAwAAAAA=&#10;"/>
                <v:line id="Line 7" o:spid="_x0000_s1041" style="position:absolute;visibility:visible;mso-wrap-style:square" from="1680,2038" to="1680,4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p3fMMAAADbAAAADwAAAGRycy9kb3ducmV2LnhtbESPQWvCQBSE7wX/w/IK3upGDyIxq4hQ&#10;yUVEWzy/Zl+TaPZtzK7Z2F/fFQo9DjPzDZOtB9OInjpXW1YwnSQgiAuray4VfH68vy1AOI+ssbFM&#10;Ch7kYL0avWSYahv4SP3JlyJC2KWooPK+TaV0RUUG3cS2xNH7tp1BH2VXSt1hiHDTyFmSzKXBmuNC&#10;hS1tKyqup7tRkISfnbzIvO4P+f4W2q9wnt2CUuPXYbME4Wnw/+G/dq4VzKfw/BJ/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q6d3zDAAAA2wAAAA8AAAAAAAAAAAAA&#10;AAAAoQIAAGRycy9kb3ducmV2LnhtbFBLBQYAAAAABAAEAPkAAACRAwAAAAA=&#10;">
                  <v:stroke startarrow="block" endarrow="block"/>
                </v:line>
                <v:shape id="Text Box 8" o:spid="_x0000_s1042" type="#_x0000_t202" style="position:absolute;left:960;top:2754;width:1288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svqcEA&#10;AADbAAAADwAAAGRycy9kb3ducmV2LnhtbESPQWvCQBSE74L/YXmCN90oKCW6itQWPPSijfdH9pkN&#10;zb4N2aeJ/75bKHgcZuYbZrsffKMe1MU6sIHFPANFXAZbc2Wg+P6cvYGKgmyxCUwGnhRhvxuPtpjb&#10;0POZHhepVIJwzNGAE2lzrWPpyGOch5Y4ebfQeZQku0rbDvsE941eZtlae6w5LThs6d1R+XO5ewMi&#10;9rB4Fh8+nq7D17F3WbnCwpjpZDhsQAkN8gr/t0/WwHoJf1/SD9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0bL6nBAAAA2wAAAA8AAAAAAAAAAAAAAAAAmAIAAGRycy9kb3du&#10;cmV2LnhtbFBLBQYAAAAABAAEAPUAAACGAwAAAAA=&#10;" filled="f" stroked="f">
                  <v:textbox style="mso-fit-shape-to-text:t">
                    <w:txbxContent>
                      <w:p w:rsidR="00970039" w:rsidRDefault="00970039" w:rsidP="00C97827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4cm</w:t>
                        </w:r>
                      </w:p>
                    </w:txbxContent>
                  </v:textbox>
                </v:shape>
                <v:line id="Line 9" o:spid="_x0000_s1043" style="position:absolute;visibility:visible;mso-wrap-style:square" from="1680,4554" to="5160,45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RMkMQAAADbAAAADwAAAGRycy9kb3ducmV2LnhtbESPQWvCQBSE70L/w/IK3nRTBZHUTSgF&#10;JZdSqqXn1+wzic2+jdltNu2vdwXB4zAz3zCbfDStGKh3jWUFT/MEBHFpdcOVgs/DdrYG4TyyxtYy&#10;KfgjB3n2MNlgqm3gDxr2vhIRwi5FBbX3XSqlK2sy6Oa2I47e0fYGfZR9JXWPIcJNKxdJspIGG44L&#10;NXb0WlP5s/81CpLwv5MnWTTDe/F2Dt13+Fqcg1LTx/HlGYSn0d/Dt3ahFayWcP0Sf4DML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JEyQxAAAANsAAAAPAAAAAAAAAAAA&#10;AAAAAKECAABkcnMvZG93bnJldi54bWxQSwUGAAAAAAQABAD5AAAAkgMAAAAA&#10;">
                  <v:stroke startarrow="block" endarrow="block"/>
                </v:line>
                <v:shape id="Text Box 10" o:spid="_x0000_s1044" type="#_x0000_t202" style="position:absolute;left:3120;top:4374;width:84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WSqMMA&#10;AADbAAAADwAAAGRycy9kb3ducmV2LnhtbESPzWrCQBSF9wXfYbiCu2ZiaUOJGUWEQilZNNqFy0vm&#10;monJ3Ekzo8a37xQKXR7Oz8cpNpPtxZVG3zpWsExSEMS10y03Cr4Ob4+vIHxA1tg7JgV38rBZzx4K&#10;zLW7cUXXfWhEHGGfowITwpBL6WtDFn3iBuLondxoMUQ5NlKPeIvjtpdPaZpJiy1HgsGBdobqbn+x&#10;EVL6+lK57/Oy7OTRdBm+fJoPpRbzabsCEWgK/+G/9rtWkD3D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WSqMMAAADbAAAADwAAAAAAAAAAAAAAAACYAgAAZHJzL2Rv&#10;d25yZXYueG1sUEsFBgAAAAAEAAQA9QAAAIgDAAAAAA==&#10;" stroked="f">
                  <v:textbox style="mso-fit-shape-to-text:t">
                    <w:txbxContent>
                      <w:p w:rsidR="00970039" w:rsidRDefault="00970039" w:rsidP="00C97827">
                        <w:r>
                          <w:t>7cm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C97827" w:rsidRPr="00F878F6" w:rsidRDefault="00C97827" w:rsidP="00C97827">
      <w:pPr>
        <w:rPr>
          <w:sz w:val="32"/>
          <w:szCs w:val="32"/>
        </w:rPr>
      </w:pPr>
      <w:r>
        <w:rPr>
          <w:noProof/>
          <w:sz w:val="32"/>
          <w:szCs w:val="32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82549</wp:posOffset>
                </wp:positionV>
                <wp:extent cx="1524000" cy="1095375"/>
                <wp:effectExtent l="0" t="0" r="19050" b="28575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039" w:rsidRDefault="00970039" w:rsidP="00C97827">
                            <w:r>
                              <w:t>Note the answer is in square units</w:t>
                            </w:r>
                          </w:p>
                          <w:p w:rsidR="00970039" w:rsidRDefault="00970039" w:rsidP="00C97827">
                            <w:r>
                              <w:t>PH stands for perpendicular Height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" o:spid="_x0000_s1045" style="position:absolute;margin-left:181.5pt;margin-top:6.5pt;width:120pt;height:8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">
                <v:textbox>
                  <w:txbxContent>
                    <w:p w:rsidR="00970039" w:rsidRDefault="00970039" w:rsidP="00C97827">
                      <w:r>
                        <w:t>Note the answer is in square units</w:t>
                      </w:r>
                    </w:p>
                    <w:p w:rsidR="00970039" w:rsidRDefault="00970039" w:rsidP="00C97827">
                      <w:r>
                        <w:t>PH stands for perpendicular Height</w:t>
                      </w:r>
                    </w:p>
                  </w:txbxContent>
                </v:textbox>
              </v:rect>
            </w:pict>
          </mc:Fallback>
        </mc:AlternateContent>
      </w:r>
      <w:r w:rsidRPr="00F878F6">
        <w:rPr>
          <w:sz w:val="32"/>
          <w:szCs w:val="32"/>
        </w:rPr>
        <w:t>Area (Triangle)</w:t>
      </w:r>
    </w:p>
    <w:p w:rsidR="00C97827" w:rsidRPr="00F878F6" w:rsidRDefault="00C97827" w:rsidP="00C97827">
      <w:pPr>
        <w:rPr>
          <w:sz w:val="32"/>
          <w:szCs w:val="32"/>
        </w:rPr>
      </w:pPr>
      <w:r w:rsidRPr="00F878F6">
        <w:rPr>
          <w:sz w:val="32"/>
          <w:szCs w:val="32"/>
        </w:rPr>
        <w:t>= ½ x PH x B</w:t>
      </w:r>
    </w:p>
    <w:p w:rsidR="00C97827" w:rsidRPr="00F878F6" w:rsidRDefault="00C97827" w:rsidP="00C97827">
      <w:pPr>
        <w:rPr>
          <w:sz w:val="32"/>
          <w:szCs w:val="32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930910</wp:posOffset>
                </wp:positionH>
                <wp:positionV relativeFrom="paragraph">
                  <wp:posOffset>193040</wp:posOffset>
                </wp:positionV>
                <wp:extent cx="1371600" cy="182880"/>
                <wp:effectExtent l="54610" t="31115" r="31115" b="128905"/>
                <wp:wrapNone/>
                <wp:docPr id="57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71600" cy="18288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7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3pt,15.2pt" to="181.3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" strokeweight="4.5pt">
                <v:stroke endarrow="block"/>
              </v:line>
            </w:pict>
          </mc:Fallback>
        </mc:AlternateContent>
      </w:r>
      <w:r w:rsidRPr="00F878F6">
        <w:rPr>
          <w:sz w:val="32"/>
          <w:szCs w:val="32"/>
        </w:rPr>
        <w:t xml:space="preserve">= ½ </w:t>
      </w:r>
      <w:proofErr w:type="gramStart"/>
      <w:r w:rsidRPr="00F878F6">
        <w:rPr>
          <w:sz w:val="32"/>
          <w:szCs w:val="32"/>
        </w:rPr>
        <w:t>x  4cm</w:t>
      </w:r>
      <w:proofErr w:type="gramEnd"/>
      <w:r w:rsidRPr="00F878F6">
        <w:rPr>
          <w:sz w:val="32"/>
          <w:szCs w:val="32"/>
        </w:rPr>
        <w:t xml:space="preserve"> x 7cm</w:t>
      </w:r>
    </w:p>
    <w:p w:rsidR="00C97827" w:rsidRPr="00F878F6" w:rsidRDefault="00C97827" w:rsidP="00C97827">
      <w:pPr>
        <w:rPr>
          <w:sz w:val="32"/>
          <w:szCs w:val="32"/>
        </w:rPr>
      </w:pPr>
      <w:r w:rsidRPr="00F878F6">
        <w:rPr>
          <w:sz w:val="32"/>
          <w:szCs w:val="32"/>
        </w:rPr>
        <w:t>= 14 cm</w:t>
      </w:r>
      <w:r w:rsidRPr="00F878F6">
        <w:rPr>
          <w:rFonts w:ascii="Tahoma" w:hAnsi="Tahoma" w:cs="Tahoma"/>
          <w:sz w:val="32"/>
          <w:szCs w:val="32"/>
        </w:rPr>
        <w:t>²</w:t>
      </w:r>
    </w:p>
    <w:p w:rsidR="00C97827" w:rsidRDefault="00C97827" w:rsidP="00C97827"/>
    <w:p w:rsidR="00C97827" w:rsidRDefault="00C97827" w:rsidP="00C97827"/>
    <w:p w:rsidR="00C97827" w:rsidRDefault="00C97827" w:rsidP="00C97827"/>
    <w:p w:rsidR="00C97827" w:rsidRDefault="00C97827" w:rsidP="00C97827"/>
    <w:p w:rsidR="00C97827" w:rsidRDefault="00C97827" w:rsidP="00C97827"/>
    <w:p w:rsidR="00C97827" w:rsidRDefault="00C97827" w:rsidP="00C9782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5681345</wp:posOffset>
                </wp:positionV>
                <wp:extent cx="2819400" cy="344805"/>
                <wp:effectExtent l="0" t="4445" r="0" b="3175"/>
                <wp:wrapNone/>
                <wp:docPr id="5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0039" w:rsidRDefault="00970039" w:rsidP="00C97827">
                            <w:r>
                              <w:t>Be careful which measurements you use.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46" type="#_x0000_t202" style="position:absolute;margin-left:234pt;margin-top:447.35pt;width:222pt;height:2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" stroked="f">
                <v:textbox>
                  <w:txbxContent>
                    <w:p w:rsidR="00970039" w:rsidRDefault="00970039" w:rsidP="00C97827">
                      <w:r>
                        <w:t>Be careful which measurements you use.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2938145</wp:posOffset>
                </wp:positionV>
                <wp:extent cx="2392045" cy="2400300"/>
                <wp:effectExtent l="76200" t="0" r="0" b="32893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2045" cy="2400300"/>
                          <a:chOff x="6480" y="11214"/>
                          <a:chExt cx="3767" cy="3780"/>
                        </a:xfrm>
                      </wpg:grpSpPr>
                      <wpg:grpSp>
                        <wpg:cNvPr id="47" name="Group 22"/>
                        <wpg:cNvGrpSpPr>
                          <a:grpSpLocks/>
                        </wpg:cNvGrpSpPr>
                        <wpg:grpSpPr bwMode="auto">
                          <a:xfrm rot="2573033">
                            <a:off x="7320" y="11214"/>
                            <a:ext cx="2927" cy="3738"/>
                            <a:chOff x="6720" y="11394"/>
                            <a:chExt cx="4367" cy="3453"/>
                          </a:xfrm>
                        </wpg:grpSpPr>
                        <wpg:grpSp>
                          <wpg:cNvPr id="48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6720" y="11394"/>
                              <a:ext cx="4367" cy="3045"/>
                              <a:chOff x="3000" y="11214"/>
                              <a:chExt cx="3360" cy="3240"/>
                            </a:xfrm>
                          </wpg:grpSpPr>
                          <wps:wsp>
                            <wps:cNvPr id="49" name="Line 24"/>
                            <wps:cNvCnPr/>
                            <wps:spPr bwMode="auto">
                              <a:xfrm flipH="1">
                                <a:off x="4680" y="11214"/>
                                <a:ext cx="0" cy="3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AutoShap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11214"/>
                                <a:ext cx="3360" cy="324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" name="Line 26"/>
                          <wps:cNvCnPr/>
                          <wps:spPr bwMode="auto">
                            <a:xfrm>
                              <a:off x="6720" y="14847"/>
                              <a:ext cx="43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4634"/>
                            <a:ext cx="108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6cm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040" y="13014"/>
                            <a:ext cx="108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8cm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9"/>
                        <wps:cNvCnPr/>
                        <wps:spPr bwMode="auto">
                          <a:xfrm flipV="1">
                            <a:off x="6720" y="11607"/>
                            <a:ext cx="312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320" y="11754"/>
                            <a:ext cx="14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8.5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47" style="position:absolute;margin-left:240pt;margin-top:231.35pt;width:188.35pt;height:189pt;z-index:251669504" coordorigin="6480,11214" coordsize="3767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">
                <v:group id="Group 22" o:spid="_x0000_s1048" style="position:absolute;left:7320;top:11214;width:2927;height:3738;rotation:2810438fd" coordorigin="6720,11394" coordsize="4367,34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vaIAxgAAANsA&#10;AAAPAAAAAAAAAAAAAAAAAKoCAABkcnMvZG93bnJldi54bWxQSwUGAAAAAAQABAD6AAAAnQMAAAAA&#10;">
                  <v:group id="Group 23" o:spid="_x0000_s1049" style="position:absolute;left:6720;top:11394;width:4367;height:3045" coordorigin="3000,11214" coordsize="3360,3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line id="Line 24" o:spid="_x0000_s1050" style="position:absolute;flip:x;visibility:visible;mso-wrap-style:square" from="4680,11214" to="4680,14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BeC8MAAADbAAAADwAAAGRycy9kb3ducmV2LnhtbESP0WrCQBRE3wX/YblC38ympUiN2YTS&#10;UioWClE/4JK9JovZuyG7jdGvdwuFPg4zc4bJy8l2YqTBG8cKHpMUBHHttOFGwfHwsXwB4QOyxs4x&#10;KbiSh7KYz3LMtLtwReM+NCJC2GeooA2hz6T0dUsWfeJ64uid3GAxRDk0Ug94iXDbyac0XUmLhuNC&#10;iz29tVSf9z9WQfi6fRozfuvdlcebp2r3jseVUg+L6XUDItAU/sN/7a1W8LyG3y/xB8j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wXgvDAAAA2wAAAA8AAAAAAAAAAAAA&#10;AAAAoQIAAGRycy9kb3ducmV2LnhtbFBLBQYAAAAABAAEAPkAAACRAwAAAAA=&#10;">
                      <v:stroke dashstyle="1 1"/>
                    </v:line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25" o:spid="_x0000_s1051" type="#_x0000_t5" style="position:absolute;left:3000;top:11214;width:336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wOKcAA&#10;AADbAAAADwAAAGRycy9kb3ducmV2LnhtbERPy4rCMBTdD/gP4QruxtRBRaqpiDDgbsbXwt2luTal&#10;zU3bZGr9+8lCcHk47812sLXoqfOlYwWzaQKCOHe65ELB5fz9uQLhA7LG2jEpeJKHbTb62GCq3YOP&#10;1J9CIWII+xQVmBCaVEqfG7Lop64hjtzddRZDhF0hdYePGG5r+ZUkS2mx5NhgsKG9obw6/VkFrSl/&#10;65/Z4fi87Kpwvt7ubTvvlZqMh90aRKAhvMUv90ErWMT18Uv8ATL7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kwOKcAAAADbAAAADwAAAAAAAAAAAAAAAACYAgAAZHJzL2Rvd25y&#10;ZXYueG1sUEsFBgAAAAAEAAQA9QAAAIUDAAAAAA==&#10;" filled="f"/>
                  </v:group>
                  <v:line id="Line 26" o:spid="_x0000_s1052" style="position:absolute;visibility:visible;mso-wrap-style:square" from="6720,14847" to="11040,14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a9wcMAAADbAAAADwAAAGRycy9kb3ducmV2LnhtbESPQWvCQBSE70L/w/IK3nSjUJHoKlJo&#10;yaWItvT8zD6TaPZtzG6z0V/vCgWPw8x8wyzXvalFR62rLCuYjBMQxLnVFRcKfr4/RnMQziNrrC2T&#10;gis5WK9eBktMtQ28o27vCxEh7FJUUHrfpFK6vCSDbmwb4ugdbWvQR9kWUrcYItzUcpokM2mw4rhQ&#10;YkPvJeXn/Z9RkITbpzzJrOq22dclNIfwO70EpYav/WYBwlPvn+H/dqYVvE3g8SX+AL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WvcHDAAAA2wAAAA8AAAAAAAAAAAAA&#10;AAAAoQIAAGRycy9kb3ducmV2LnhtbFBLBQYAAAAABAAEAPkAAACRAwAAAAA=&#10;">
                    <v:stroke startarrow="block" endarrow="block"/>
                  </v:line>
                </v:group>
                <v:shape id="Text Box 27" o:spid="_x0000_s1053" type="#_x0000_t202" style="position:absolute;left:6480;top:14634;width:10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V5Uc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rC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V5UcMAAADbAAAADwAAAAAAAAAAAAAAAACYAgAAZHJzL2Rv&#10;d25yZXYueG1sUEsFBgAAAAAEAAQA9QAAAIgDAAAAAA==&#10;" stroked="f">
                  <v:textbox>
                    <w:txbxContent>
                      <w:p w:rsidR="00970039" w:rsidRDefault="00970039" w:rsidP="00C97827">
                        <w:r>
                          <w:t>6cm</w:t>
                        </w:r>
                      </w:p>
                    </w:txbxContent>
                  </v:textbox>
                </v:shape>
                <v:shape id="Text Box 28" o:spid="_x0000_s1054" type="#_x0000_t202" style="position:absolute;left:8040;top:13014;width:108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p w:rsidR="00970039" w:rsidRDefault="00970039" w:rsidP="00C97827">
                        <w:r>
                          <w:t>8cm</w:t>
                        </w:r>
                      </w:p>
                    </w:txbxContent>
                  </v:textbox>
                </v:shape>
                <v:line id="Line 29" o:spid="_x0000_s1055" style="position:absolute;flip:y;visibility:visible;mso-wrap-style:square" from="6720,11607" to="9840,12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JGbcQAAADbAAAADwAAAGRycy9kb3ducmV2LnhtbESPQWvCQBSE74L/YXmFXqRubG0Jqato&#10;NSB4aaLeH9nXJDT7dsluNf333YLgcZiZb5jFajCduFDvW8sKZtMEBHFldcu1gtMxf0pB+ICssbNM&#10;Cn7Jw2o5Hi0w0/bKBV3KUIsIYZ+hgiYEl0npq4YM+ql1xNH7sr3BEGVfS93jNcJNJ5+T5E0abDku&#10;NOjoo6Hqu/wxCiYvu61zaZrnxda2n+68KzaHk1KPD8P6HUSgIdzDt/ZeK3idw/+X+AP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8kZtxAAAANsAAAAPAAAAAAAAAAAA&#10;AAAAAKECAABkcnMvZG93bnJldi54bWxQSwUGAAAAAAQABAD5AAAAkgMAAAAA&#10;">
                  <v:stroke startarrow="block" endarrow="block"/>
                </v:line>
                <v:shape id="Text Box 30" o:spid="_x0000_s1056" type="#_x0000_t202" style="position:absolute;left:7320;top:11754;width:14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970039" w:rsidRDefault="00970039" w:rsidP="00C97827">
                        <w:r>
                          <w:t>8.5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3166745</wp:posOffset>
                </wp:positionV>
                <wp:extent cx="3124200" cy="3086100"/>
                <wp:effectExtent l="9525" t="13970" r="9525" b="508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039" w:rsidRDefault="00970039" w:rsidP="00C97827">
                            <w:r>
                              <w:t>Show your full working out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5" o:spid="_x0000_s1057" style="position:absolute;margin-left:-30pt;margin-top:249.35pt;width:246pt;height:24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">
                <v:textbox>
                  <w:txbxContent>
                    <w:p w:rsidR="00970039" w:rsidRDefault="00970039" w:rsidP="00C97827">
                      <w:r>
                        <w:t>Show your full working out here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93345</wp:posOffset>
                </wp:positionV>
                <wp:extent cx="3124200" cy="2857500"/>
                <wp:effectExtent l="9525" t="7620" r="9525" b="1143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85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0039" w:rsidRDefault="00970039" w:rsidP="00C97827">
                            <w:r>
                              <w:t>Show your full working out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" o:spid="_x0000_s1058" style="position:absolute;margin-left:222pt;margin-top:7.35pt;width:246pt;height:2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">
                <v:textbox>
                  <w:txbxContent>
                    <w:p w:rsidR="00970039" w:rsidRDefault="00970039" w:rsidP="00C97827">
                      <w:r>
                        <w:t>Show your full working out here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664845</wp:posOffset>
                </wp:positionV>
                <wp:extent cx="2743200" cy="1752600"/>
                <wp:effectExtent l="19050" t="17145" r="19050" b="1905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1752600"/>
                          <a:chOff x="1440" y="6354"/>
                          <a:chExt cx="4320" cy="2760"/>
                        </a:xfrm>
                      </wpg:grpSpPr>
                      <wps:wsp>
                        <wps:cNvPr id="39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440" y="6354"/>
                            <a:ext cx="4320" cy="21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15"/>
                        <wps:cNvCnPr/>
                        <wps:spPr bwMode="auto">
                          <a:xfrm>
                            <a:off x="3600" y="6354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6"/>
                        <wps:cNvCnPr/>
                        <wps:spPr bwMode="auto">
                          <a:xfrm>
                            <a:off x="1440" y="88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8694"/>
                            <a:ext cx="108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10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4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7434"/>
                            <a:ext cx="8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0039" w:rsidRDefault="00970039" w:rsidP="00C97827">
                              <w:r>
                                <w:t>5cm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59" style="position:absolute;margin-left:-18pt;margin-top:52.35pt;width:3in;height:138pt;z-index:251666432" coordorigin="1440,6354" coordsize="4320,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">
                <v:shape id="AutoShape 14" o:spid="_x0000_s1060" type="#_x0000_t5" style="position:absolute;left:1440;top:6354;width:432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HHNcUA&#10;AADbAAAADwAAAGRycy9kb3ducmV2LnhtbESPT2vCQBTE74LfYXmFXsRs2oLa1FWkUFp6ERMRvD2y&#10;r0lI9m3Ibv7023cLgsdhZn7DbPeTacRAnassK3iKYhDEudUVFwrO2cdyA8J5ZI2NZVLwSw72u/ls&#10;i4m2I59oSH0hAoRdggpK79tESpeXZNBFtiUO3o/tDPogu0LqDscAN418juOVNFhxWCixpfeS8jrt&#10;jQKsr5dvo4+yz4oq/rz2i3VWk1KPD9PhDYSnyd/Dt/aXVvDyCv9fwg+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Icc1xQAAANsAAAAPAAAAAAAAAAAAAAAAAJgCAABkcnMv&#10;ZG93bnJldi54bWxQSwUGAAAAAAQABAD1AAAAigMAAAAA&#10;"/>
                <v:line id="Line 15" o:spid="_x0000_s1061" style="position:absolute;visibility:visible;mso-wrap-style:square" from="3600,6354" to="3600,8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huycEAAADbAAAADwAAAGRycy9kb3ducmV2LnhtbERPz2vCMBS+C/4P4Qm7aeoYc6tGcYLg&#10;5nZoN8Hjo3kmxealNJl2//1yEDx+fL8Xq9414kJdqD0rmE4yEMSV1zUbBT/f2/ELiBCRNTaeScEf&#10;BVgth4MF5tpfuaBLGY1IIRxyVGBjbHMpQ2XJYZj4ljhxJ985jAl2RuoOryncNfIxy56lw5pTg8WW&#10;Npaqc/nrFOxnu+Zg+Fh+vp/Cm3/9KOSXsUo9jPr1HESkPt7FN/dOK3hK69O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qG7JwQAAANsAAAAPAAAAAAAAAAAAAAAA&#10;AKECAABkcnMvZG93bnJldi54bWxQSwUGAAAAAAQABAD5AAAAjwMAAAAA&#10;">
                  <v:stroke dashstyle="1 1"/>
                </v:line>
                <v:line id="Line 16" o:spid="_x0000_s1062" style="position:absolute;visibility:visible;mso-wrap-style:square" from="1440,8874" to="5760,8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8rHMMAAADbAAAADwAAAGRycy9kb3ducmV2LnhtbESPQWvCQBSE70L/w/IK3nSjFJHoKlJo&#10;yaWItvT8zD6TaPZtzG6z0V/vCgWPw8x8wyzXvalFR62rLCuYjBMQxLnVFRcKfr4/RnMQziNrrC2T&#10;gis5WK9eBktMtQ28o27vCxEh7FJUUHrfpFK6vCSDbmwb4ugdbWvQR9kWUrcYItzUcpokM2mw4rhQ&#10;YkPvJeXn/Z9RkITbpzzJrOq22dclNIfwO70EpYav/WYBwlPvn+H/dqYVvE3g8SX+ALm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EPKxzDAAAA2wAAAA8AAAAAAAAAAAAA&#10;AAAAoQIAAGRycy9kb3ducmV2LnhtbFBLBQYAAAAABAAEAPkAAACRAwAAAAA=&#10;">
                  <v:stroke startarrow="block" endarrow="block"/>
                </v:line>
                <v:shape id="Text Box 17" o:spid="_x0000_s1063" type="#_x0000_t202" style="position:absolute;left:3120;top:8694;width:108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XzJ8MA&#10;AADbAAAADwAAAGRycy9kb3ducmV2LnhtbESPy2rDMBBF94X8g5hAd7Vs04biRjGlEAgli7wWXQ7W&#10;1HJtjVxLTty/jwqBLC/3cbjLcrKdONPgG8cKsiQFQVw53XCt4HRcP72C8AFZY+eYFPyRh3I1e1hi&#10;od2F93Q+hFrEEfYFKjAh9IWUvjJk0SeuJ47etxsshiiHWuoBL3HcdjJP04W02HAkGOzpw1DVHkYb&#10;IVtfjXv3+5NtW/ll2gW+7MynUo/z6f0NRKAp3MO39kYreM7h/0v8AX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XzJ8MAAADbAAAADwAAAAAAAAAAAAAAAACYAgAAZHJzL2Rv&#10;d25yZXYueG1sUEsFBgAAAAAEAAQA9QAAAIgDAAAAAA==&#10;" stroked="f">
                  <v:textbox style="mso-fit-shape-to-text:t">
                    <w:txbxContent>
                      <w:p w:rsidR="00970039" w:rsidRDefault="00970039" w:rsidP="00C97827">
                        <w:r>
                          <w:t>10 cm</w:t>
                        </w:r>
                      </w:p>
                    </w:txbxContent>
                  </v:textbox>
                </v:shape>
                <v:shape id="Text Box 18" o:spid="_x0000_s1064" type="#_x0000_t202" style="position:absolute;left:3600;top:7434;width:8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<v:textbox>
                    <w:txbxContent>
                      <w:p w:rsidR="00970039" w:rsidRDefault="00970039" w:rsidP="00C97827">
                        <w:r>
                          <w:t>5cm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128C9" w:rsidRDefault="00F128C9">
      <w:pPr>
        <w:spacing w:after="200" w:line="276" w:lineRule="auto"/>
      </w:pPr>
      <w:r>
        <w:br w:type="page"/>
      </w:r>
    </w:p>
    <w:p w:rsidR="00C97827" w:rsidRPr="00970039" w:rsidRDefault="00970039" w:rsidP="005975CD">
      <w:pPr>
        <w:ind w:left="-567" w:right="-755"/>
        <w:rPr>
          <w:b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3" type="#_x0000_t75" style="position:absolute;left:0;text-align:left;margin-left:317.6pt;margin-top:8.3pt;width:168.5pt;height:220.55pt;z-index:251700224;mso-position-horizontal-relative:text;mso-position-vertical-relative:text">
            <v:imagedata r:id="rId11" o:title=""/>
          </v:shape>
          <o:OLEObject Type="Embed" ProgID="FXDraw3.Document" ShapeID="_x0000_s1083" DrawAspect="Content" ObjectID="_1488106215" r:id="rId12"/>
        </w:pict>
      </w:r>
      <w:r w:rsidR="00F128C9" w:rsidRPr="00970039">
        <w:rPr>
          <w:b/>
        </w:rPr>
        <w:t>Nets of shapes</w:t>
      </w:r>
    </w:p>
    <w:p w:rsidR="00F128C9" w:rsidRPr="00605CEA" w:rsidRDefault="00CD3456" w:rsidP="005975CD">
      <w:pPr>
        <w:ind w:left="-567" w:right="-755"/>
        <w:rPr>
          <w:b/>
        </w:rPr>
      </w:pPr>
      <w:r w:rsidRPr="00605CEA">
        <w:rPr>
          <w:b/>
        </w:rPr>
        <w:t xml:space="preserve">Below is an isometric drawing of a cube with </w:t>
      </w:r>
      <w:r w:rsidR="00970039" w:rsidRPr="00605CEA">
        <w:rPr>
          <w:b/>
        </w:rPr>
        <w:t>its</w:t>
      </w:r>
      <w:r w:rsidRPr="00605CEA">
        <w:rPr>
          <w:b/>
        </w:rPr>
        <w:t xml:space="preserve"> net next to it</w:t>
      </w: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  <w:r>
        <w:rPr>
          <w:noProof/>
        </w:rPr>
        <w:pict>
          <v:shape id="_x0000_s1082" type="#_x0000_t75" style="position:absolute;left:0;text-align:left;margin-left:89.1pt;margin-top:7.4pt;width:132.15pt;height:132.15pt;z-index:251698176;mso-position-horizontal-relative:text;mso-position-vertical-relative:text">
            <v:imagedata r:id="rId13" o:title=""/>
          </v:shape>
          <o:OLEObject Type="Embed" ProgID="FXDraw3.Document" ShapeID="_x0000_s1082" DrawAspect="Content" ObjectID="_1488106214" r:id="rId14"/>
        </w:pict>
      </w: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F128C9" w:rsidRDefault="00CD3456" w:rsidP="005975CD">
      <w:pPr>
        <w:ind w:left="-567" w:right="-755"/>
      </w:pPr>
      <w:r>
        <w:t>On the net label the length of each side.</w:t>
      </w: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  <w:r>
        <w:t>What is the area of one side?</w:t>
      </w: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</w:p>
    <w:p w:rsidR="00CD3456" w:rsidRDefault="00CD3456" w:rsidP="005975CD">
      <w:pPr>
        <w:ind w:left="-567" w:right="-755"/>
      </w:pPr>
      <w:r>
        <w:t>What is the total surface are of the cube</w:t>
      </w:r>
      <w:r w:rsidR="00970039">
        <w:t xml:space="preserve"> be?</w:t>
      </w:r>
    </w:p>
    <w:p w:rsidR="00970039" w:rsidRDefault="00970039" w:rsidP="005975CD">
      <w:pPr>
        <w:ind w:left="-567" w:right="-755"/>
      </w:pPr>
    </w:p>
    <w:p w:rsidR="00970039" w:rsidRDefault="00970039" w:rsidP="005975CD">
      <w:pPr>
        <w:ind w:left="-567" w:right="-755"/>
      </w:pPr>
    </w:p>
    <w:p w:rsidR="00970039" w:rsidRPr="00605CEA" w:rsidRDefault="00970039" w:rsidP="00970039">
      <w:pPr>
        <w:ind w:left="-567" w:right="-755"/>
        <w:rPr>
          <w:b/>
        </w:rPr>
      </w:pPr>
      <w:r w:rsidRPr="00605CEA">
        <w:rPr>
          <w:b/>
        </w:rPr>
        <w:t>Below is an isometric drawing of a rectangular</w:t>
      </w:r>
      <w:r w:rsidR="00605CEA">
        <w:rPr>
          <w:b/>
        </w:rPr>
        <w:t xml:space="preserve"> prism</w:t>
      </w:r>
      <w:r w:rsidRPr="00605CEA">
        <w:rPr>
          <w:b/>
        </w:rPr>
        <w:t xml:space="preserve"> with its net next to it</w:t>
      </w:r>
    </w:p>
    <w:p w:rsidR="00970039" w:rsidRDefault="00605CEA" w:rsidP="005975CD">
      <w:pPr>
        <w:ind w:left="-567" w:right="-755"/>
      </w:pPr>
      <w:r>
        <w:rPr>
          <w:noProof/>
        </w:rPr>
        <w:pict>
          <v:shape id="_x0000_s1084" type="#_x0000_t75" style="position:absolute;left:0;text-align:left;margin-left:225.75pt;margin-top:9.75pt;width:212.35pt;height:177.3pt;z-index:251702272;mso-position-horizontal-relative:text;mso-position-vertical-relative:text">
            <v:imagedata r:id="rId15" o:title=""/>
          </v:shape>
          <o:OLEObject Type="Embed" ProgID="FXDraw3.Document" ShapeID="_x0000_s1084" DrawAspect="Content" ObjectID="_1488106216" r:id="rId16"/>
        </w:pict>
      </w:r>
    </w:p>
    <w:p w:rsidR="00970039" w:rsidRDefault="00970039" w:rsidP="005975CD">
      <w:pPr>
        <w:ind w:left="-567" w:right="-755"/>
      </w:pPr>
    </w:p>
    <w:p w:rsidR="00970039" w:rsidRDefault="00970039" w:rsidP="005975CD">
      <w:pPr>
        <w:ind w:left="-567" w:right="-755"/>
      </w:pPr>
      <w:r>
        <w:object w:dxaOrig="5659" w:dyaOrig="4525">
          <v:shape id="_x0000_i1084" type="#_x0000_t75" style="width:159.85pt;height:128.05pt" o:ole="">
            <v:imagedata r:id="rId17" o:title=""/>
          </v:shape>
          <o:OLEObject Type="Embed" ProgID="FXDraw3.Document" ShapeID="_x0000_i1084" DrawAspect="Content" ObjectID="_1488106213" r:id="rId18"/>
        </w:object>
      </w:r>
    </w:p>
    <w:p w:rsidR="00970039" w:rsidRDefault="00970039" w:rsidP="005975CD">
      <w:pPr>
        <w:ind w:left="-567" w:right="-755"/>
      </w:pPr>
    </w:p>
    <w:p w:rsidR="00970039" w:rsidRDefault="00970039" w:rsidP="005975CD">
      <w:pPr>
        <w:ind w:left="-567" w:right="-755"/>
      </w:pPr>
      <w:r>
        <w:t>There are 3 different rectangles in this net.</w:t>
      </w:r>
    </w:p>
    <w:p w:rsidR="00970039" w:rsidRDefault="00970039" w:rsidP="005975CD">
      <w:pPr>
        <w:ind w:left="-567" w:right="-755"/>
      </w:pPr>
    </w:p>
    <w:p w:rsidR="00970039" w:rsidRDefault="00970039" w:rsidP="005975CD">
      <w:pPr>
        <w:ind w:left="-567" w:right="-755"/>
      </w:pPr>
      <w:r>
        <w:t>Label the length of each side</w:t>
      </w:r>
      <w:r w:rsidR="00605CEA">
        <w:t xml:space="preserve"> some have already been done for you.</w:t>
      </w:r>
    </w:p>
    <w:p w:rsidR="00605CEA" w:rsidRDefault="00605CEA" w:rsidP="005975CD">
      <w:pPr>
        <w:ind w:left="-567" w:right="-755"/>
      </w:pPr>
    </w:p>
    <w:p w:rsidR="00605CEA" w:rsidRDefault="00605CEA" w:rsidP="005975CD">
      <w:pPr>
        <w:ind w:left="-567" w:right="-755"/>
      </w:pPr>
    </w:p>
    <w:p w:rsidR="00605CEA" w:rsidRDefault="00605CEA" w:rsidP="005975CD">
      <w:pPr>
        <w:ind w:left="-567" w:right="-755"/>
      </w:pPr>
      <w:proofErr w:type="gramStart"/>
      <w:r>
        <w:t>Area(</w:t>
      </w:r>
      <w:proofErr w:type="gramEnd"/>
      <w:r>
        <w:t xml:space="preserve">rectangle 1) </w:t>
      </w:r>
      <w:r>
        <w:tab/>
        <w:t>= L x W</w:t>
      </w:r>
    </w:p>
    <w:p w:rsidR="00605CEA" w:rsidRPr="00605CEA" w:rsidRDefault="00605CEA" w:rsidP="005975CD">
      <w:pPr>
        <w:ind w:left="-567" w:right="-755"/>
      </w:pPr>
      <w:r>
        <w:tab/>
      </w:r>
      <w:r>
        <w:tab/>
      </w:r>
      <w:r>
        <w:tab/>
      </w:r>
      <w:r w:rsidRPr="00605CEA">
        <w:t>= 3 x 4cm</w:t>
      </w:r>
    </w:p>
    <w:p w:rsidR="00605CEA" w:rsidRPr="00605CEA" w:rsidRDefault="00605CEA" w:rsidP="005975CD">
      <w:pPr>
        <w:ind w:left="-567" w:right="-755"/>
      </w:pPr>
      <w:r w:rsidRPr="00605CEA">
        <w:tab/>
      </w:r>
      <w:r w:rsidRPr="00605CEA">
        <w:tab/>
      </w:r>
      <w:r w:rsidRPr="00605CEA">
        <w:tab/>
        <w:t>= 12 cm²</w:t>
      </w:r>
    </w:p>
    <w:p w:rsidR="00605CEA" w:rsidRDefault="00605CEA" w:rsidP="005975CD">
      <w:pPr>
        <w:ind w:left="-567" w:right="-755"/>
      </w:pPr>
    </w:p>
    <w:p w:rsidR="00605CEA" w:rsidRDefault="00605CEA" w:rsidP="00605CEA">
      <w:pPr>
        <w:ind w:left="-567" w:right="-755"/>
      </w:pPr>
      <w:proofErr w:type="gramStart"/>
      <w:r>
        <w:t>Area(</w:t>
      </w:r>
      <w:proofErr w:type="gramEnd"/>
      <w:r>
        <w:t xml:space="preserve">rectangle </w:t>
      </w:r>
      <w:r>
        <w:t>2</w:t>
      </w:r>
      <w:r>
        <w:t xml:space="preserve">) </w:t>
      </w:r>
      <w:r>
        <w:tab/>
        <w:t>= L x W</w:t>
      </w:r>
    </w:p>
    <w:p w:rsidR="00605CEA" w:rsidRDefault="00605CEA" w:rsidP="00605CEA">
      <w:pPr>
        <w:ind w:left="-567" w:right="-755"/>
      </w:pPr>
      <w:r>
        <w:tab/>
      </w:r>
      <w:r>
        <w:tab/>
      </w:r>
      <w:r>
        <w:tab/>
        <w:t xml:space="preserve">= </w:t>
      </w:r>
    </w:p>
    <w:p w:rsidR="00605CEA" w:rsidRDefault="00605CEA" w:rsidP="005975CD">
      <w:pPr>
        <w:ind w:left="-567" w:right="-755"/>
      </w:pPr>
    </w:p>
    <w:p w:rsidR="00605CEA" w:rsidRDefault="00605CEA" w:rsidP="00605CEA">
      <w:pPr>
        <w:ind w:left="-567" w:right="-755"/>
      </w:pPr>
      <w:proofErr w:type="gramStart"/>
      <w:r>
        <w:t>Area(</w:t>
      </w:r>
      <w:proofErr w:type="gramEnd"/>
      <w:r>
        <w:t xml:space="preserve">rectangle </w:t>
      </w:r>
      <w:r>
        <w:t>3</w:t>
      </w:r>
      <w:r>
        <w:t xml:space="preserve">) </w:t>
      </w:r>
      <w:r>
        <w:tab/>
        <w:t>= L x W</w:t>
      </w:r>
    </w:p>
    <w:p w:rsidR="00605CEA" w:rsidRDefault="00605CEA" w:rsidP="00605CEA">
      <w:pPr>
        <w:ind w:left="-567" w:right="-755"/>
      </w:pPr>
      <w:r>
        <w:tab/>
      </w:r>
      <w:r>
        <w:tab/>
      </w:r>
      <w:r>
        <w:tab/>
        <w:t xml:space="preserve">= </w:t>
      </w:r>
    </w:p>
    <w:p w:rsidR="00605CEA" w:rsidRDefault="00605CEA" w:rsidP="00605CEA">
      <w:pPr>
        <w:ind w:left="-567" w:right="-755"/>
      </w:pPr>
    </w:p>
    <w:p w:rsidR="00605CEA" w:rsidRDefault="00605CEA" w:rsidP="005975CD">
      <w:pPr>
        <w:ind w:left="-567" w:right="-755"/>
      </w:pPr>
      <w:r>
        <w:t xml:space="preserve">Total </w:t>
      </w:r>
      <w:r w:rsidR="00922794">
        <w:t xml:space="preserve">Surface </w:t>
      </w:r>
      <w:r>
        <w:t xml:space="preserve">Area </w:t>
      </w:r>
      <w:r>
        <w:tab/>
        <w:t xml:space="preserve">= 2 x </w:t>
      </w:r>
      <w:r w:rsidR="00922794">
        <w:t>Area (</w:t>
      </w:r>
      <w:r>
        <w:t>rectangle 1)</w:t>
      </w:r>
      <w:r>
        <w:t xml:space="preserve"> + </w:t>
      </w:r>
      <w:r>
        <w:t xml:space="preserve">2 x </w:t>
      </w:r>
      <w:r w:rsidR="00922794">
        <w:t>Area (</w:t>
      </w:r>
      <w:r>
        <w:t xml:space="preserve">rectangle 1) +2 x </w:t>
      </w:r>
      <w:r w:rsidR="00922794">
        <w:t>Area (</w:t>
      </w:r>
      <w:r>
        <w:t>rectangle 1)</w:t>
      </w:r>
      <w:r>
        <w:t xml:space="preserve"> </w:t>
      </w:r>
    </w:p>
    <w:p w:rsidR="00605CEA" w:rsidRDefault="00605CEA" w:rsidP="00605CEA">
      <w:pPr>
        <w:ind w:left="-567" w:right="-755" w:firstLine="1287"/>
      </w:pPr>
      <w:r>
        <w:t>=</w:t>
      </w:r>
    </w:p>
    <w:sectPr w:rsidR="00605CEA" w:rsidSect="00605CEA">
      <w:footerReference w:type="default" r:id="rId19"/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039" w:rsidRDefault="00970039" w:rsidP="003D55EA">
      <w:r>
        <w:separator/>
      </w:r>
    </w:p>
  </w:endnote>
  <w:endnote w:type="continuationSeparator" w:id="0">
    <w:p w:rsidR="00970039" w:rsidRDefault="00970039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970039" w:rsidRPr="000463B7" w:rsidRDefault="00970039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Y 8 </w:t>
        </w:r>
        <w:r w:rsidR="00605CEA">
          <w:rPr>
            <w:rFonts w:eastAsiaTheme="majorEastAsia"/>
            <w:sz w:val="20"/>
            <w:szCs w:val="20"/>
          </w:rPr>
          <w:t>Investigation 1</w:t>
        </w:r>
        <w:r>
          <w:rPr>
            <w:rFonts w:eastAsiaTheme="majorEastAsia"/>
            <w:sz w:val="20"/>
            <w:szCs w:val="20"/>
          </w:rPr>
          <w:t xml:space="preserve"> Area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922794" w:rsidRPr="00922794">
          <w:rPr>
            <w:rFonts w:eastAsiaTheme="majorEastAsia"/>
            <w:noProof/>
            <w:sz w:val="20"/>
            <w:szCs w:val="20"/>
          </w:rPr>
          <w:t>1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 w:rsidRPr="000463B7">
          <w:rPr>
            <w:rFonts w:eastAsiaTheme="majorEastAsia"/>
            <w:noProof/>
            <w:sz w:val="20"/>
            <w:szCs w:val="20"/>
          </w:rPr>
          <w:tab/>
          <w:t>SBSHS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039" w:rsidRDefault="00970039" w:rsidP="003D55EA">
      <w:r>
        <w:separator/>
      </w:r>
    </w:p>
  </w:footnote>
  <w:footnote w:type="continuationSeparator" w:id="0">
    <w:p w:rsidR="00970039" w:rsidRDefault="00970039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0AF6E73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A7B"/>
    <w:rsid w:val="000B599D"/>
    <w:rsid w:val="000D7B9A"/>
    <w:rsid w:val="000E0C23"/>
    <w:rsid w:val="0010738A"/>
    <w:rsid w:val="0011774E"/>
    <w:rsid w:val="00125802"/>
    <w:rsid w:val="0014331F"/>
    <w:rsid w:val="001634FD"/>
    <w:rsid w:val="00192925"/>
    <w:rsid w:val="001946FB"/>
    <w:rsid w:val="001B69C0"/>
    <w:rsid w:val="001D0EF7"/>
    <w:rsid w:val="001D1D3C"/>
    <w:rsid w:val="00226DF6"/>
    <w:rsid w:val="0025342D"/>
    <w:rsid w:val="00276D0F"/>
    <w:rsid w:val="00290243"/>
    <w:rsid w:val="00290B8D"/>
    <w:rsid w:val="00310C45"/>
    <w:rsid w:val="00311793"/>
    <w:rsid w:val="0031237D"/>
    <w:rsid w:val="00395151"/>
    <w:rsid w:val="003A3BD0"/>
    <w:rsid w:val="003A6DC4"/>
    <w:rsid w:val="003C1766"/>
    <w:rsid w:val="003D55EA"/>
    <w:rsid w:val="00412407"/>
    <w:rsid w:val="00472E87"/>
    <w:rsid w:val="00495B68"/>
    <w:rsid w:val="004A121C"/>
    <w:rsid w:val="00512514"/>
    <w:rsid w:val="00533C3F"/>
    <w:rsid w:val="00552132"/>
    <w:rsid w:val="00552E8E"/>
    <w:rsid w:val="00566B70"/>
    <w:rsid w:val="0059420D"/>
    <w:rsid w:val="005975CD"/>
    <w:rsid w:val="005B58DD"/>
    <w:rsid w:val="005C5660"/>
    <w:rsid w:val="005D35AF"/>
    <w:rsid w:val="005E295B"/>
    <w:rsid w:val="00602E18"/>
    <w:rsid w:val="00605CEA"/>
    <w:rsid w:val="00612608"/>
    <w:rsid w:val="00657EC1"/>
    <w:rsid w:val="006B6102"/>
    <w:rsid w:val="006D073C"/>
    <w:rsid w:val="00704E1E"/>
    <w:rsid w:val="00713EB7"/>
    <w:rsid w:val="00756912"/>
    <w:rsid w:val="008306DD"/>
    <w:rsid w:val="00852F23"/>
    <w:rsid w:val="00857AE0"/>
    <w:rsid w:val="00876379"/>
    <w:rsid w:val="008C18C1"/>
    <w:rsid w:val="008D66F9"/>
    <w:rsid w:val="008F564C"/>
    <w:rsid w:val="008F7ED7"/>
    <w:rsid w:val="009003E6"/>
    <w:rsid w:val="00901D86"/>
    <w:rsid w:val="00922794"/>
    <w:rsid w:val="00970039"/>
    <w:rsid w:val="00984BD9"/>
    <w:rsid w:val="009A11FE"/>
    <w:rsid w:val="009C1CC8"/>
    <w:rsid w:val="009D6E79"/>
    <w:rsid w:val="00A51984"/>
    <w:rsid w:val="00A7070F"/>
    <w:rsid w:val="00AC2399"/>
    <w:rsid w:val="00B37303"/>
    <w:rsid w:val="00B46DBA"/>
    <w:rsid w:val="00B5033F"/>
    <w:rsid w:val="00B50BE3"/>
    <w:rsid w:val="00B77626"/>
    <w:rsid w:val="00B77744"/>
    <w:rsid w:val="00BA1FA1"/>
    <w:rsid w:val="00BD0A31"/>
    <w:rsid w:val="00BD4DC1"/>
    <w:rsid w:val="00C13503"/>
    <w:rsid w:val="00C8510D"/>
    <w:rsid w:val="00C92DAD"/>
    <w:rsid w:val="00C975D6"/>
    <w:rsid w:val="00C97827"/>
    <w:rsid w:val="00CA06AC"/>
    <w:rsid w:val="00CB39B8"/>
    <w:rsid w:val="00CD0A87"/>
    <w:rsid w:val="00CD3456"/>
    <w:rsid w:val="00D74847"/>
    <w:rsid w:val="00D8558A"/>
    <w:rsid w:val="00DC0985"/>
    <w:rsid w:val="00DF4470"/>
    <w:rsid w:val="00DF6A75"/>
    <w:rsid w:val="00DF6E9A"/>
    <w:rsid w:val="00DF739E"/>
    <w:rsid w:val="00E00F4F"/>
    <w:rsid w:val="00E6524D"/>
    <w:rsid w:val="00E66F67"/>
    <w:rsid w:val="00E81FCE"/>
    <w:rsid w:val="00E95B3B"/>
    <w:rsid w:val="00EB50D0"/>
    <w:rsid w:val="00EC6598"/>
    <w:rsid w:val="00F0164B"/>
    <w:rsid w:val="00F113B1"/>
    <w:rsid w:val="00F128C9"/>
    <w:rsid w:val="00F31000"/>
    <w:rsid w:val="00F33E78"/>
    <w:rsid w:val="00F70431"/>
    <w:rsid w:val="00F74BDA"/>
    <w:rsid w:val="00F96E52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CEF57BBD</Template>
  <TotalTime>0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CROTHERS Jody</cp:lastModifiedBy>
  <cp:revision>2</cp:revision>
  <cp:lastPrinted>2015-03-17T05:53:00Z</cp:lastPrinted>
  <dcterms:created xsi:type="dcterms:W3CDTF">2015-03-17T06:03:00Z</dcterms:created>
  <dcterms:modified xsi:type="dcterms:W3CDTF">2015-03-17T06:03:00Z</dcterms:modified>
</cp:coreProperties>
</file>