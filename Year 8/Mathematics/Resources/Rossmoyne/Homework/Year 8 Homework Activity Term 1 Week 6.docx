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863206" w:rsidRPr="00B30774" w:rsidTr="00B30774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30774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sz w:val="24"/>
                <w:szCs w:val="24"/>
              </w:rPr>
            </w:pPr>
            <w:r w:rsidRPr="00B66C29">
              <w:rPr>
                <w:rFonts w:cs="Arial"/>
                <w:noProof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i1025" type="#_x0000_t75" alt="Vertical mono positive" style="width:74.25pt;height:98.25pt;visibility:visible">
                  <v:imagedata r:id="rId6" o:title=""/>
                </v:shape>
              </w:pict>
            </w:r>
          </w:p>
        </w:tc>
      </w:tr>
      <w:tr w:rsidR="00863206" w:rsidRPr="00B30774" w:rsidTr="00B30774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30774">
              <w:rPr>
                <w:rFonts w:ascii="Arial" w:hAnsi="Arial" w:cs="Arial"/>
                <w:b/>
                <w:sz w:val="36"/>
                <w:szCs w:val="24"/>
              </w:rPr>
              <w:t>Year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30774">
              <w:rPr>
                <w:rFonts w:ascii="Arial" w:hAnsi="Arial" w:cs="Arial"/>
                <w:b/>
                <w:sz w:val="36"/>
                <w:szCs w:val="24"/>
              </w:rPr>
              <w:t>Term 1 Week 6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3206" w:rsidRPr="00B30774" w:rsidTr="00B30774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3206" w:rsidRPr="00B30774" w:rsidTr="00B30774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30774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3206" w:rsidRPr="00B30774" w:rsidRDefault="00863206" w:rsidP="00B30774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30774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:rsidR="00863206" w:rsidRDefault="00863206" w:rsidP="00326D7E">
      <w:pPr>
        <w:rPr>
          <w:sz w:val="28"/>
          <w:szCs w:val="28"/>
        </w:rPr>
      </w:pPr>
    </w:p>
    <w:p w:rsidR="00863206" w:rsidRDefault="00863206">
      <w:pPr>
        <w:rPr>
          <w:sz w:val="28"/>
          <w:szCs w:val="28"/>
        </w:rPr>
      </w:pPr>
      <w:r>
        <w:rPr>
          <w:sz w:val="28"/>
          <w:szCs w:val="28"/>
        </w:rPr>
        <w:t>I am thinking of a two-digit number. The number I am thinking of is not  a multiple of 5 but is an even number.</w:t>
      </w:r>
    </w:p>
    <w:p w:rsidR="00863206" w:rsidRDefault="00863206">
      <w:pPr>
        <w:rPr>
          <w:sz w:val="28"/>
          <w:szCs w:val="28"/>
        </w:rPr>
      </w:pPr>
      <w:r>
        <w:rPr>
          <w:sz w:val="28"/>
          <w:szCs w:val="28"/>
        </w:rPr>
        <w:t>If you add the two digits together, it gives an answer less than 8.</w:t>
      </w:r>
    </w:p>
    <w:p w:rsidR="00863206" w:rsidRDefault="00863206">
      <w:pPr>
        <w:rPr>
          <w:sz w:val="28"/>
          <w:szCs w:val="28"/>
        </w:rPr>
      </w:pPr>
      <w:r>
        <w:rPr>
          <w:sz w:val="28"/>
          <w:szCs w:val="28"/>
        </w:rPr>
        <w:t>The two digits differ by 2.</w:t>
      </w:r>
    </w:p>
    <w:p w:rsidR="00863206" w:rsidRDefault="00863206">
      <w:pPr>
        <w:rPr>
          <w:sz w:val="28"/>
          <w:szCs w:val="28"/>
        </w:rPr>
      </w:pPr>
      <w:r>
        <w:rPr>
          <w:sz w:val="28"/>
          <w:szCs w:val="28"/>
        </w:rPr>
        <w:t>What number am I thinking of?</w:t>
      </w:r>
    </w:p>
    <w:p w:rsidR="00863206" w:rsidRDefault="00863206">
      <w:pPr>
        <w:rPr>
          <w:sz w:val="28"/>
          <w:szCs w:val="28"/>
        </w:rPr>
      </w:pPr>
      <w:r>
        <w:rPr>
          <w:sz w:val="28"/>
          <w:szCs w:val="28"/>
        </w:rPr>
        <w:t>Hint: Use a written list</w:t>
      </w:r>
      <w:r>
        <w:rPr>
          <w:sz w:val="28"/>
          <w:szCs w:val="28"/>
        </w:rPr>
        <w:br w:type="page"/>
      </w:r>
    </w:p>
    <w:p w:rsidR="00863206" w:rsidRPr="00326D7E" w:rsidRDefault="00863206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t>Homework Activity</w:t>
      </w:r>
      <w:r>
        <w:rPr>
          <w:noProof/>
          <w:lang w:eastAsia="en-AU"/>
        </w:rPr>
        <w:pict>
          <v:shape id="Picture 4" o:spid="_x0000_s1026" type="#_x0000_t75" alt="Vertical mono positive" style="position:absolute;margin-left:401.4pt;margin-top:4.9pt;width:75.25pt;height:99.25pt;z-index:251658240;visibility:visible;mso-position-horizontal-relative:text;mso-position-vertical-relative:text">
            <v:imagedata r:id="rId6" o:title=""/>
          </v:shape>
        </w:pict>
      </w:r>
      <w:r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>Term 1 Week 6</w:t>
      </w:r>
      <w:bookmarkStart w:id="0" w:name="_GoBack"/>
      <w:bookmarkEnd w:id="0"/>
    </w:p>
    <w:p w:rsidR="00863206" w:rsidRDefault="00863206" w:rsidP="00DA6A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863206" w:rsidSect="00326D7E">
      <w:footerReference w:type="default" r:id="rId7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3206" w:rsidRDefault="00863206" w:rsidP="00D156D7">
      <w:pPr>
        <w:spacing w:after="0" w:line="240" w:lineRule="auto"/>
      </w:pPr>
      <w:r>
        <w:separator/>
      </w:r>
    </w:p>
  </w:endnote>
  <w:endnote w:type="continuationSeparator" w:id="1">
    <w:p w:rsidR="00863206" w:rsidRDefault="00863206" w:rsidP="00D1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206" w:rsidRDefault="00863206" w:rsidP="00D156D7">
    <w:pPr>
      <w:pStyle w:val="Footer"/>
      <w:jc w:val="right"/>
    </w:pPr>
    <w:r>
      <w:rPr>
        <w:rFonts w:ascii="Times New Roman" w:hAnsi="Times New Roman"/>
        <w:lang w:val="en-US"/>
      </w:rPr>
      <w:fldChar w:fldCharType="begin"/>
    </w:r>
    <w:r>
      <w:rPr>
        <w:rFonts w:ascii="Times New Roman" w:hAnsi="Times New Roman"/>
        <w:lang w:val="en-US"/>
      </w:rPr>
      <w:instrText xml:space="preserve"> FILENAME \p </w:instrText>
    </w:r>
    <w:r>
      <w:rPr>
        <w:rFonts w:ascii="Times New Roman" w:hAnsi="Times New Roman"/>
        <w:lang w:val="en-US"/>
      </w:rPr>
      <w:fldChar w:fldCharType="separate"/>
    </w:r>
    <w:r>
      <w:rPr>
        <w:rFonts w:ascii="Times New Roman" w:hAnsi="Times New Roman"/>
        <w:noProof/>
        <w:lang w:val="en-US"/>
      </w:rPr>
      <w:t>\\E4128S01sv001.green.schools.internal\fsE4128S01-StaffFolders$\E4034873\Desktop\Year%208%20Homework%20Activity%20Term%201%20Week%206[1].docx</w:t>
    </w:r>
    <w:r>
      <w:rPr>
        <w:rFonts w:ascii="Times New Roman" w:hAnsi="Times New Roman"/>
        <w:lang w:val="en-US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3206" w:rsidRDefault="00863206" w:rsidP="00D156D7">
      <w:pPr>
        <w:spacing w:after="0" w:line="240" w:lineRule="auto"/>
      </w:pPr>
      <w:r>
        <w:separator/>
      </w:r>
    </w:p>
  </w:footnote>
  <w:footnote w:type="continuationSeparator" w:id="1">
    <w:p w:rsidR="00863206" w:rsidRDefault="00863206" w:rsidP="00D15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62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A6ABE"/>
    <w:rsid w:val="00151101"/>
    <w:rsid w:val="00190231"/>
    <w:rsid w:val="001F09B2"/>
    <w:rsid w:val="002646CE"/>
    <w:rsid w:val="002F249F"/>
    <w:rsid w:val="00326D7E"/>
    <w:rsid w:val="00336DF1"/>
    <w:rsid w:val="003F5CD3"/>
    <w:rsid w:val="004A30DC"/>
    <w:rsid w:val="006200AB"/>
    <w:rsid w:val="006525BF"/>
    <w:rsid w:val="0073598D"/>
    <w:rsid w:val="00831C11"/>
    <w:rsid w:val="00863206"/>
    <w:rsid w:val="008B6219"/>
    <w:rsid w:val="00A54E94"/>
    <w:rsid w:val="00A8634D"/>
    <w:rsid w:val="00AE09FD"/>
    <w:rsid w:val="00AF4D27"/>
    <w:rsid w:val="00B30774"/>
    <w:rsid w:val="00B66C29"/>
    <w:rsid w:val="00B87607"/>
    <w:rsid w:val="00D068CD"/>
    <w:rsid w:val="00D156D7"/>
    <w:rsid w:val="00D70A90"/>
    <w:rsid w:val="00DA6ABE"/>
    <w:rsid w:val="00EA46F3"/>
    <w:rsid w:val="00EC2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34D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DA6ABE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D156D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156D7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</TotalTime>
  <Pages>2</Pages>
  <Words>59</Words>
  <Characters>341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Activity</dc:title>
  <dc:subject/>
  <dc:creator>Owner</dc:creator>
  <cp:keywords/>
  <dc:description/>
  <cp:lastModifiedBy>E4034873</cp:lastModifiedBy>
  <cp:revision>3</cp:revision>
  <cp:lastPrinted>2013-03-13T00:31:00Z</cp:lastPrinted>
  <dcterms:created xsi:type="dcterms:W3CDTF">2013-03-18T03:24:00Z</dcterms:created>
  <dcterms:modified xsi:type="dcterms:W3CDTF">2013-03-18T03:25:00Z</dcterms:modified>
</cp:coreProperties>
</file>